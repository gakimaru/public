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6C18B3" w:rsidP="00966ADB">
      <w:pPr>
        <w:pStyle w:val="af4"/>
      </w:pPr>
      <w:fldSimple w:instr=" TITLE   \* MERGEFORMAT ">
        <w:r w:rsidR="0057506B">
          <w:t>マルチスレッドプログラミングの基礎</w:t>
        </w:r>
      </w:fldSimple>
      <w:bookmarkStart w:id="0" w:name="_GoBack"/>
      <w:bookmarkEnd w:id="0"/>
    </w:p>
    <w:p w14:paraId="68C1382C" w14:textId="77777777" w:rsidR="00EC0FD6" w:rsidRPr="00C31EA7" w:rsidRDefault="00EC28B2" w:rsidP="00966ADB">
      <w:pPr>
        <w:pStyle w:val="af5"/>
      </w:pPr>
      <w:r>
        <w:rPr>
          <w:rFonts w:hint="eastAsia"/>
        </w:rPr>
        <w:t xml:space="preserve">－ </w:t>
      </w:r>
      <w:fldSimple w:instr=" SUBJECT   \* MERGEFORMAT ">
        <w:r w:rsidR="0057506B">
          <w:t>スレッド制御のための基礎</w:t>
        </w:r>
      </w:fldSimple>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57506B">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474EE68C" w14:textId="77777777" w:rsidR="0057506B"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8866039" w:history="1">
        <w:r w:rsidR="0057506B" w:rsidRPr="00F40917">
          <w:rPr>
            <w:rStyle w:val="afff3"/>
            <w:rFonts w:ascii="Wingdings" w:hAnsi="Wingdings"/>
          </w:rPr>
          <w:t></w:t>
        </w:r>
        <w:r w:rsidR="0057506B">
          <w:rPr>
            <w:rFonts w:asciiTheme="minorHAnsi" w:eastAsiaTheme="minorEastAsia" w:hAnsiTheme="minorHAnsi" w:cstheme="minorBidi"/>
            <w:b w:val="0"/>
            <w:sz w:val="21"/>
          </w:rPr>
          <w:tab/>
        </w:r>
        <w:r w:rsidR="0057506B" w:rsidRPr="00F40917">
          <w:rPr>
            <w:rStyle w:val="afff3"/>
            <w:rFonts w:hint="eastAsia"/>
          </w:rPr>
          <w:t>概略</w:t>
        </w:r>
        <w:r w:rsidR="0057506B">
          <w:rPr>
            <w:webHidden/>
          </w:rPr>
          <w:tab/>
        </w:r>
        <w:r w:rsidR="0057506B">
          <w:rPr>
            <w:webHidden/>
          </w:rPr>
          <w:fldChar w:fldCharType="begin"/>
        </w:r>
        <w:r w:rsidR="0057506B">
          <w:rPr>
            <w:webHidden/>
          </w:rPr>
          <w:instrText xml:space="preserve"> PAGEREF _Toc378866039 \h </w:instrText>
        </w:r>
        <w:r w:rsidR="0057506B">
          <w:rPr>
            <w:webHidden/>
          </w:rPr>
        </w:r>
        <w:r w:rsidR="0057506B">
          <w:rPr>
            <w:webHidden/>
          </w:rPr>
          <w:fldChar w:fldCharType="separate"/>
        </w:r>
        <w:r w:rsidR="0057506B">
          <w:rPr>
            <w:webHidden/>
          </w:rPr>
          <w:t>1</w:t>
        </w:r>
        <w:r w:rsidR="0057506B">
          <w:rPr>
            <w:webHidden/>
          </w:rPr>
          <w:fldChar w:fldCharType="end"/>
        </w:r>
      </w:hyperlink>
    </w:p>
    <w:p w14:paraId="38EF6373"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040"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目的</w:t>
        </w:r>
        <w:r>
          <w:rPr>
            <w:webHidden/>
          </w:rPr>
          <w:tab/>
        </w:r>
        <w:r>
          <w:rPr>
            <w:webHidden/>
          </w:rPr>
          <w:fldChar w:fldCharType="begin"/>
        </w:r>
        <w:r>
          <w:rPr>
            <w:webHidden/>
          </w:rPr>
          <w:instrText xml:space="preserve"> PAGEREF _Toc378866040 \h </w:instrText>
        </w:r>
        <w:r>
          <w:rPr>
            <w:webHidden/>
          </w:rPr>
        </w:r>
        <w:r>
          <w:rPr>
            <w:webHidden/>
          </w:rPr>
          <w:fldChar w:fldCharType="separate"/>
        </w:r>
        <w:r>
          <w:rPr>
            <w:webHidden/>
          </w:rPr>
          <w:t>1</w:t>
        </w:r>
        <w:r>
          <w:rPr>
            <w:webHidden/>
          </w:rPr>
          <w:fldChar w:fldCharType="end"/>
        </w:r>
      </w:hyperlink>
    </w:p>
    <w:p w14:paraId="52C6FD68"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041"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本書のサンプルプログラムについて</w:t>
        </w:r>
        <w:r>
          <w:rPr>
            <w:webHidden/>
          </w:rPr>
          <w:tab/>
        </w:r>
        <w:r>
          <w:rPr>
            <w:webHidden/>
          </w:rPr>
          <w:fldChar w:fldCharType="begin"/>
        </w:r>
        <w:r>
          <w:rPr>
            <w:webHidden/>
          </w:rPr>
          <w:instrText xml:space="preserve"> PAGEREF _Toc378866041 \h </w:instrText>
        </w:r>
        <w:r>
          <w:rPr>
            <w:webHidden/>
          </w:rPr>
        </w:r>
        <w:r>
          <w:rPr>
            <w:webHidden/>
          </w:rPr>
          <w:fldChar w:fldCharType="separate"/>
        </w:r>
        <w:r>
          <w:rPr>
            <w:webHidden/>
          </w:rPr>
          <w:t>1</w:t>
        </w:r>
        <w:r>
          <w:rPr>
            <w:webHidden/>
          </w:rPr>
          <w:fldChar w:fldCharType="end"/>
        </w:r>
      </w:hyperlink>
    </w:p>
    <w:p w14:paraId="36F45553" w14:textId="77777777" w:rsidR="0057506B" w:rsidRDefault="0057506B">
      <w:pPr>
        <w:pStyle w:val="25"/>
        <w:rPr>
          <w:rFonts w:asciiTheme="minorHAnsi" w:eastAsiaTheme="minorEastAsia" w:hAnsiTheme="minorHAnsi" w:cstheme="minorBidi"/>
          <w:b w:val="0"/>
        </w:rPr>
      </w:pPr>
      <w:hyperlink w:anchor="_Toc378866042"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サンプルプログラムのビルド・実行環境</w:t>
        </w:r>
        <w:r>
          <w:rPr>
            <w:webHidden/>
          </w:rPr>
          <w:tab/>
        </w:r>
        <w:r>
          <w:rPr>
            <w:webHidden/>
          </w:rPr>
          <w:fldChar w:fldCharType="begin"/>
        </w:r>
        <w:r>
          <w:rPr>
            <w:webHidden/>
          </w:rPr>
          <w:instrText xml:space="preserve"> PAGEREF _Toc378866042 \h </w:instrText>
        </w:r>
        <w:r>
          <w:rPr>
            <w:webHidden/>
          </w:rPr>
        </w:r>
        <w:r>
          <w:rPr>
            <w:webHidden/>
          </w:rPr>
          <w:fldChar w:fldCharType="separate"/>
        </w:r>
        <w:r>
          <w:rPr>
            <w:webHidden/>
          </w:rPr>
          <w:t>1</w:t>
        </w:r>
        <w:r>
          <w:rPr>
            <w:webHidden/>
          </w:rPr>
          <w:fldChar w:fldCharType="end"/>
        </w:r>
      </w:hyperlink>
    </w:p>
    <w:p w14:paraId="567A231F" w14:textId="77777777" w:rsidR="0057506B" w:rsidRDefault="0057506B">
      <w:pPr>
        <w:pStyle w:val="25"/>
        <w:rPr>
          <w:rFonts w:asciiTheme="minorHAnsi" w:eastAsiaTheme="minorEastAsia" w:hAnsiTheme="minorHAnsi" w:cstheme="minorBidi"/>
          <w:b w:val="0"/>
        </w:rPr>
      </w:pPr>
      <w:hyperlink w:anchor="_Toc378866043"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サンプルプログラム記載の方針について</w:t>
        </w:r>
        <w:r>
          <w:rPr>
            <w:webHidden/>
          </w:rPr>
          <w:tab/>
        </w:r>
        <w:r>
          <w:rPr>
            <w:webHidden/>
          </w:rPr>
          <w:fldChar w:fldCharType="begin"/>
        </w:r>
        <w:r>
          <w:rPr>
            <w:webHidden/>
          </w:rPr>
          <w:instrText xml:space="preserve"> PAGEREF _Toc378866043 \h </w:instrText>
        </w:r>
        <w:r>
          <w:rPr>
            <w:webHidden/>
          </w:rPr>
        </w:r>
        <w:r>
          <w:rPr>
            <w:webHidden/>
          </w:rPr>
          <w:fldChar w:fldCharType="separate"/>
        </w:r>
        <w:r>
          <w:rPr>
            <w:webHidden/>
          </w:rPr>
          <w:t>2</w:t>
        </w:r>
        <w:r>
          <w:rPr>
            <w:webHidden/>
          </w:rPr>
          <w:fldChar w:fldCharType="end"/>
        </w:r>
      </w:hyperlink>
    </w:p>
    <w:p w14:paraId="26A25187"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044"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スレッドの仕組み</w:t>
        </w:r>
        <w:r>
          <w:rPr>
            <w:webHidden/>
          </w:rPr>
          <w:tab/>
        </w:r>
        <w:r>
          <w:rPr>
            <w:webHidden/>
          </w:rPr>
          <w:fldChar w:fldCharType="begin"/>
        </w:r>
        <w:r>
          <w:rPr>
            <w:webHidden/>
          </w:rPr>
          <w:instrText xml:space="preserve"> PAGEREF _Toc378866044 \h </w:instrText>
        </w:r>
        <w:r>
          <w:rPr>
            <w:webHidden/>
          </w:rPr>
        </w:r>
        <w:r>
          <w:rPr>
            <w:webHidden/>
          </w:rPr>
          <w:fldChar w:fldCharType="separate"/>
        </w:r>
        <w:r>
          <w:rPr>
            <w:webHidden/>
          </w:rPr>
          <w:t>2</w:t>
        </w:r>
        <w:r>
          <w:rPr>
            <w:webHidden/>
          </w:rPr>
          <w:fldChar w:fldCharType="end"/>
        </w:r>
      </w:hyperlink>
    </w:p>
    <w:p w14:paraId="3C1E65C9" w14:textId="77777777" w:rsidR="0057506B" w:rsidRDefault="0057506B">
      <w:pPr>
        <w:pStyle w:val="25"/>
        <w:rPr>
          <w:rFonts w:asciiTheme="minorHAnsi" w:eastAsiaTheme="minorEastAsia" w:hAnsiTheme="minorHAnsi" w:cstheme="minorBidi"/>
          <w:b w:val="0"/>
        </w:rPr>
      </w:pPr>
      <w:hyperlink w:anchor="_Toc378866045"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マルチタスク</w:t>
        </w:r>
        <w:r>
          <w:rPr>
            <w:webHidden/>
          </w:rPr>
          <w:tab/>
        </w:r>
        <w:r>
          <w:rPr>
            <w:webHidden/>
          </w:rPr>
          <w:fldChar w:fldCharType="begin"/>
        </w:r>
        <w:r>
          <w:rPr>
            <w:webHidden/>
          </w:rPr>
          <w:instrText xml:space="preserve"> PAGEREF _Toc378866045 \h </w:instrText>
        </w:r>
        <w:r>
          <w:rPr>
            <w:webHidden/>
          </w:rPr>
        </w:r>
        <w:r>
          <w:rPr>
            <w:webHidden/>
          </w:rPr>
          <w:fldChar w:fldCharType="separate"/>
        </w:r>
        <w:r>
          <w:rPr>
            <w:webHidden/>
          </w:rPr>
          <w:t>3</w:t>
        </w:r>
        <w:r>
          <w:rPr>
            <w:webHidden/>
          </w:rPr>
          <w:fldChar w:fldCharType="end"/>
        </w:r>
      </w:hyperlink>
    </w:p>
    <w:p w14:paraId="75339D45" w14:textId="77777777" w:rsidR="0057506B" w:rsidRDefault="0057506B">
      <w:pPr>
        <w:pStyle w:val="32"/>
        <w:tabs>
          <w:tab w:val="left" w:pos="840"/>
        </w:tabs>
        <w:ind w:left="578" w:hanging="309"/>
        <w:rPr>
          <w:rFonts w:eastAsiaTheme="minorEastAsia"/>
        </w:rPr>
      </w:pPr>
      <w:hyperlink w:anchor="_Toc378866046" w:history="1">
        <w:r w:rsidRPr="00F40917">
          <w:rPr>
            <w:rStyle w:val="afff3"/>
            <w:rFonts w:ascii="Wingdings" w:hAnsi="Wingdings"/>
          </w:rPr>
          <w:t></w:t>
        </w:r>
        <w:r>
          <w:rPr>
            <w:rFonts w:eastAsiaTheme="minorEastAsia"/>
          </w:rPr>
          <w:tab/>
        </w:r>
        <w:r w:rsidRPr="00F40917">
          <w:rPr>
            <w:rStyle w:val="afff3"/>
            <w:rFonts w:hint="eastAsia"/>
          </w:rPr>
          <w:t>ノンプリエンプティブなマルチタスク</w:t>
        </w:r>
        <w:r>
          <w:rPr>
            <w:webHidden/>
          </w:rPr>
          <w:tab/>
        </w:r>
        <w:r>
          <w:rPr>
            <w:webHidden/>
          </w:rPr>
          <w:fldChar w:fldCharType="begin"/>
        </w:r>
        <w:r>
          <w:rPr>
            <w:webHidden/>
          </w:rPr>
          <w:instrText xml:space="preserve"> PAGEREF _Toc378866046 \h </w:instrText>
        </w:r>
        <w:r>
          <w:rPr>
            <w:webHidden/>
          </w:rPr>
        </w:r>
        <w:r>
          <w:rPr>
            <w:webHidden/>
          </w:rPr>
          <w:fldChar w:fldCharType="separate"/>
        </w:r>
        <w:r>
          <w:rPr>
            <w:webHidden/>
          </w:rPr>
          <w:t>3</w:t>
        </w:r>
        <w:r>
          <w:rPr>
            <w:webHidden/>
          </w:rPr>
          <w:fldChar w:fldCharType="end"/>
        </w:r>
      </w:hyperlink>
    </w:p>
    <w:p w14:paraId="58254452" w14:textId="77777777" w:rsidR="0057506B" w:rsidRDefault="0057506B">
      <w:pPr>
        <w:pStyle w:val="32"/>
        <w:tabs>
          <w:tab w:val="left" w:pos="840"/>
        </w:tabs>
        <w:ind w:left="578" w:hanging="309"/>
        <w:rPr>
          <w:rFonts w:eastAsiaTheme="minorEastAsia"/>
        </w:rPr>
      </w:pPr>
      <w:hyperlink w:anchor="_Toc378866047" w:history="1">
        <w:r w:rsidRPr="00F40917">
          <w:rPr>
            <w:rStyle w:val="afff3"/>
            <w:rFonts w:ascii="Wingdings" w:hAnsi="Wingdings"/>
          </w:rPr>
          <w:t></w:t>
        </w:r>
        <w:r>
          <w:rPr>
            <w:rFonts w:eastAsiaTheme="minorEastAsia"/>
          </w:rPr>
          <w:tab/>
        </w:r>
        <w:r w:rsidRPr="00F40917">
          <w:rPr>
            <w:rStyle w:val="afff3"/>
            <w:rFonts w:hint="eastAsia"/>
          </w:rPr>
          <w:t>プリエンプティブなマルチタスク</w:t>
        </w:r>
        <w:r>
          <w:rPr>
            <w:webHidden/>
          </w:rPr>
          <w:tab/>
        </w:r>
        <w:r>
          <w:rPr>
            <w:webHidden/>
          </w:rPr>
          <w:fldChar w:fldCharType="begin"/>
        </w:r>
        <w:r>
          <w:rPr>
            <w:webHidden/>
          </w:rPr>
          <w:instrText xml:space="preserve"> PAGEREF _Toc378866047 \h </w:instrText>
        </w:r>
        <w:r>
          <w:rPr>
            <w:webHidden/>
          </w:rPr>
        </w:r>
        <w:r>
          <w:rPr>
            <w:webHidden/>
          </w:rPr>
          <w:fldChar w:fldCharType="separate"/>
        </w:r>
        <w:r>
          <w:rPr>
            <w:webHidden/>
          </w:rPr>
          <w:t>4</w:t>
        </w:r>
        <w:r>
          <w:rPr>
            <w:webHidden/>
          </w:rPr>
          <w:fldChar w:fldCharType="end"/>
        </w:r>
      </w:hyperlink>
    </w:p>
    <w:p w14:paraId="28BAD921" w14:textId="77777777" w:rsidR="0057506B" w:rsidRDefault="0057506B">
      <w:pPr>
        <w:pStyle w:val="32"/>
        <w:tabs>
          <w:tab w:val="left" w:pos="840"/>
        </w:tabs>
        <w:ind w:left="578" w:hanging="309"/>
        <w:rPr>
          <w:rFonts w:eastAsiaTheme="minorEastAsia"/>
        </w:rPr>
      </w:pPr>
      <w:hyperlink w:anchor="_Toc378866048" w:history="1">
        <w:r w:rsidRPr="00F40917">
          <w:rPr>
            <w:rStyle w:val="afff3"/>
            <w:rFonts w:ascii="Wingdings" w:hAnsi="Wingdings"/>
          </w:rPr>
          <w:t></w:t>
        </w:r>
        <w:r>
          <w:rPr>
            <w:rFonts w:eastAsiaTheme="minorEastAsia"/>
          </w:rPr>
          <w:tab/>
        </w:r>
        <w:r w:rsidRPr="00F40917">
          <w:rPr>
            <w:rStyle w:val="afff3"/>
            <w:rFonts w:hint="eastAsia"/>
          </w:rPr>
          <w:t>タイムスライス</w:t>
        </w:r>
        <w:r>
          <w:rPr>
            <w:webHidden/>
          </w:rPr>
          <w:tab/>
        </w:r>
        <w:r>
          <w:rPr>
            <w:webHidden/>
          </w:rPr>
          <w:fldChar w:fldCharType="begin"/>
        </w:r>
        <w:r>
          <w:rPr>
            <w:webHidden/>
          </w:rPr>
          <w:instrText xml:space="preserve"> PAGEREF _Toc378866048 \h </w:instrText>
        </w:r>
        <w:r>
          <w:rPr>
            <w:webHidden/>
          </w:rPr>
        </w:r>
        <w:r>
          <w:rPr>
            <w:webHidden/>
          </w:rPr>
          <w:fldChar w:fldCharType="separate"/>
        </w:r>
        <w:r>
          <w:rPr>
            <w:webHidden/>
          </w:rPr>
          <w:t>4</w:t>
        </w:r>
        <w:r>
          <w:rPr>
            <w:webHidden/>
          </w:rPr>
          <w:fldChar w:fldCharType="end"/>
        </w:r>
      </w:hyperlink>
    </w:p>
    <w:p w14:paraId="23288A93" w14:textId="77777777" w:rsidR="0057506B" w:rsidRDefault="0057506B">
      <w:pPr>
        <w:pStyle w:val="32"/>
        <w:tabs>
          <w:tab w:val="left" w:pos="840"/>
        </w:tabs>
        <w:ind w:left="578" w:hanging="309"/>
        <w:rPr>
          <w:rFonts w:eastAsiaTheme="minorEastAsia"/>
        </w:rPr>
      </w:pPr>
      <w:hyperlink w:anchor="_Toc378866049" w:history="1">
        <w:r w:rsidRPr="00F40917">
          <w:rPr>
            <w:rStyle w:val="afff3"/>
            <w:rFonts w:ascii="Wingdings" w:hAnsi="Wingdings"/>
          </w:rPr>
          <w:t></w:t>
        </w:r>
        <w:r>
          <w:rPr>
            <w:rFonts w:eastAsiaTheme="minorEastAsia"/>
          </w:rPr>
          <w:tab/>
        </w:r>
        <w:r w:rsidRPr="00F40917">
          <w:rPr>
            <w:rStyle w:val="afff3"/>
            <w:rFonts w:hint="eastAsia"/>
          </w:rPr>
          <w:t>並行と並列</w:t>
        </w:r>
        <w:r>
          <w:rPr>
            <w:webHidden/>
          </w:rPr>
          <w:tab/>
        </w:r>
        <w:r>
          <w:rPr>
            <w:webHidden/>
          </w:rPr>
          <w:fldChar w:fldCharType="begin"/>
        </w:r>
        <w:r>
          <w:rPr>
            <w:webHidden/>
          </w:rPr>
          <w:instrText xml:space="preserve"> PAGEREF _Toc378866049 \h </w:instrText>
        </w:r>
        <w:r>
          <w:rPr>
            <w:webHidden/>
          </w:rPr>
        </w:r>
        <w:r>
          <w:rPr>
            <w:webHidden/>
          </w:rPr>
          <w:fldChar w:fldCharType="separate"/>
        </w:r>
        <w:r>
          <w:rPr>
            <w:webHidden/>
          </w:rPr>
          <w:t>5</w:t>
        </w:r>
        <w:r>
          <w:rPr>
            <w:webHidden/>
          </w:rPr>
          <w:fldChar w:fldCharType="end"/>
        </w:r>
      </w:hyperlink>
    </w:p>
    <w:p w14:paraId="6558FD18" w14:textId="77777777" w:rsidR="0057506B" w:rsidRDefault="0057506B">
      <w:pPr>
        <w:pStyle w:val="25"/>
        <w:rPr>
          <w:rFonts w:asciiTheme="minorHAnsi" w:eastAsiaTheme="minorEastAsia" w:hAnsiTheme="minorHAnsi" w:cstheme="minorBidi"/>
          <w:b w:val="0"/>
        </w:rPr>
      </w:pPr>
      <w:hyperlink w:anchor="_Toc378866050"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OS</w:t>
        </w:r>
        <w:r w:rsidRPr="00F40917">
          <w:rPr>
            <w:rStyle w:val="afff3"/>
            <w:rFonts w:hint="eastAsia"/>
          </w:rPr>
          <w:t>とカーネル</w:t>
        </w:r>
        <w:r>
          <w:rPr>
            <w:webHidden/>
          </w:rPr>
          <w:tab/>
        </w:r>
        <w:r>
          <w:rPr>
            <w:webHidden/>
          </w:rPr>
          <w:fldChar w:fldCharType="begin"/>
        </w:r>
        <w:r>
          <w:rPr>
            <w:webHidden/>
          </w:rPr>
          <w:instrText xml:space="preserve"> PAGEREF _Toc378866050 \h </w:instrText>
        </w:r>
        <w:r>
          <w:rPr>
            <w:webHidden/>
          </w:rPr>
        </w:r>
        <w:r>
          <w:rPr>
            <w:webHidden/>
          </w:rPr>
          <w:fldChar w:fldCharType="separate"/>
        </w:r>
        <w:r>
          <w:rPr>
            <w:webHidden/>
          </w:rPr>
          <w:t>5</w:t>
        </w:r>
        <w:r>
          <w:rPr>
            <w:webHidden/>
          </w:rPr>
          <w:fldChar w:fldCharType="end"/>
        </w:r>
      </w:hyperlink>
    </w:p>
    <w:p w14:paraId="21F27DCD" w14:textId="77777777" w:rsidR="0057506B" w:rsidRDefault="0057506B">
      <w:pPr>
        <w:pStyle w:val="32"/>
        <w:tabs>
          <w:tab w:val="left" w:pos="840"/>
        </w:tabs>
        <w:ind w:left="578" w:hanging="309"/>
        <w:rPr>
          <w:rFonts w:eastAsiaTheme="minorEastAsia"/>
        </w:rPr>
      </w:pPr>
      <w:hyperlink w:anchor="_Toc378866051" w:history="1">
        <w:r w:rsidRPr="00F40917">
          <w:rPr>
            <w:rStyle w:val="afff3"/>
            <w:rFonts w:ascii="Wingdings" w:hAnsi="Wingdings"/>
          </w:rPr>
          <w:t></w:t>
        </w:r>
        <w:r>
          <w:rPr>
            <w:rFonts w:eastAsiaTheme="minorEastAsia"/>
          </w:rPr>
          <w:tab/>
        </w:r>
        <w:r w:rsidRPr="00F40917">
          <w:rPr>
            <w:rStyle w:val="afff3"/>
            <w:rFonts w:hint="eastAsia"/>
          </w:rPr>
          <w:t>モノリシックカーネル</w:t>
        </w:r>
        <w:r>
          <w:rPr>
            <w:webHidden/>
          </w:rPr>
          <w:tab/>
        </w:r>
        <w:r>
          <w:rPr>
            <w:webHidden/>
          </w:rPr>
          <w:fldChar w:fldCharType="begin"/>
        </w:r>
        <w:r>
          <w:rPr>
            <w:webHidden/>
          </w:rPr>
          <w:instrText xml:space="preserve"> PAGEREF _Toc378866051 \h </w:instrText>
        </w:r>
        <w:r>
          <w:rPr>
            <w:webHidden/>
          </w:rPr>
        </w:r>
        <w:r>
          <w:rPr>
            <w:webHidden/>
          </w:rPr>
          <w:fldChar w:fldCharType="separate"/>
        </w:r>
        <w:r>
          <w:rPr>
            <w:webHidden/>
          </w:rPr>
          <w:t>6</w:t>
        </w:r>
        <w:r>
          <w:rPr>
            <w:webHidden/>
          </w:rPr>
          <w:fldChar w:fldCharType="end"/>
        </w:r>
      </w:hyperlink>
    </w:p>
    <w:p w14:paraId="6ED0F384" w14:textId="77777777" w:rsidR="0057506B" w:rsidRDefault="0057506B">
      <w:pPr>
        <w:pStyle w:val="32"/>
        <w:tabs>
          <w:tab w:val="left" w:pos="840"/>
        </w:tabs>
        <w:ind w:left="578" w:hanging="309"/>
        <w:rPr>
          <w:rFonts w:eastAsiaTheme="minorEastAsia"/>
        </w:rPr>
      </w:pPr>
      <w:hyperlink w:anchor="_Toc378866052" w:history="1">
        <w:r w:rsidRPr="00F40917">
          <w:rPr>
            <w:rStyle w:val="afff3"/>
            <w:rFonts w:ascii="Wingdings" w:hAnsi="Wingdings"/>
          </w:rPr>
          <w:t></w:t>
        </w:r>
        <w:r>
          <w:rPr>
            <w:rFonts w:eastAsiaTheme="minorEastAsia"/>
          </w:rPr>
          <w:tab/>
        </w:r>
        <w:r w:rsidRPr="00F40917">
          <w:rPr>
            <w:rStyle w:val="afff3"/>
            <w:rFonts w:hint="eastAsia"/>
          </w:rPr>
          <w:t>マイクロカーネル</w:t>
        </w:r>
        <w:r>
          <w:rPr>
            <w:webHidden/>
          </w:rPr>
          <w:tab/>
        </w:r>
        <w:r>
          <w:rPr>
            <w:webHidden/>
          </w:rPr>
          <w:fldChar w:fldCharType="begin"/>
        </w:r>
        <w:r>
          <w:rPr>
            <w:webHidden/>
          </w:rPr>
          <w:instrText xml:space="preserve"> PAGEREF _Toc378866052 \h </w:instrText>
        </w:r>
        <w:r>
          <w:rPr>
            <w:webHidden/>
          </w:rPr>
        </w:r>
        <w:r>
          <w:rPr>
            <w:webHidden/>
          </w:rPr>
          <w:fldChar w:fldCharType="separate"/>
        </w:r>
        <w:r>
          <w:rPr>
            <w:webHidden/>
          </w:rPr>
          <w:t>7</w:t>
        </w:r>
        <w:r>
          <w:rPr>
            <w:webHidden/>
          </w:rPr>
          <w:fldChar w:fldCharType="end"/>
        </w:r>
      </w:hyperlink>
    </w:p>
    <w:p w14:paraId="611B0B2F" w14:textId="77777777" w:rsidR="0057506B" w:rsidRDefault="0057506B">
      <w:pPr>
        <w:pStyle w:val="32"/>
        <w:tabs>
          <w:tab w:val="left" w:pos="840"/>
        </w:tabs>
        <w:ind w:left="578" w:hanging="309"/>
        <w:rPr>
          <w:rFonts w:eastAsiaTheme="minorEastAsia"/>
        </w:rPr>
      </w:pPr>
      <w:hyperlink w:anchor="_Toc378866053" w:history="1">
        <w:r w:rsidRPr="00F40917">
          <w:rPr>
            <w:rStyle w:val="afff3"/>
            <w:rFonts w:ascii="Wingdings" w:hAnsi="Wingdings"/>
          </w:rPr>
          <w:t></w:t>
        </w:r>
        <w:r>
          <w:rPr>
            <w:rFonts w:eastAsiaTheme="minorEastAsia"/>
          </w:rPr>
          <w:tab/>
        </w:r>
        <w:r w:rsidRPr="00F40917">
          <w:rPr>
            <w:rStyle w:val="afff3"/>
            <w:rFonts w:hint="eastAsia"/>
          </w:rPr>
          <w:t>ハイブリッドカーネル</w:t>
        </w:r>
        <w:r>
          <w:rPr>
            <w:webHidden/>
          </w:rPr>
          <w:tab/>
        </w:r>
        <w:r>
          <w:rPr>
            <w:webHidden/>
          </w:rPr>
          <w:fldChar w:fldCharType="begin"/>
        </w:r>
        <w:r>
          <w:rPr>
            <w:webHidden/>
          </w:rPr>
          <w:instrText xml:space="preserve"> PAGEREF _Toc378866053 \h </w:instrText>
        </w:r>
        <w:r>
          <w:rPr>
            <w:webHidden/>
          </w:rPr>
        </w:r>
        <w:r>
          <w:rPr>
            <w:webHidden/>
          </w:rPr>
          <w:fldChar w:fldCharType="separate"/>
        </w:r>
        <w:r>
          <w:rPr>
            <w:webHidden/>
          </w:rPr>
          <w:t>7</w:t>
        </w:r>
        <w:r>
          <w:rPr>
            <w:webHidden/>
          </w:rPr>
          <w:fldChar w:fldCharType="end"/>
        </w:r>
      </w:hyperlink>
    </w:p>
    <w:p w14:paraId="6588EA35" w14:textId="77777777" w:rsidR="0057506B" w:rsidRDefault="0057506B">
      <w:pPr>
        <w:pStyle w:val="32"/>
        <w:tabs>
          <w:tab w:val="left" w:pos="840"/>
        </w:tabs>
        <w:ind w:left="578" w:hanging="309"/>
        <w:rPr>
          <w:rFonts w:eastAsiaTheme="minorEastAsia"/>
        </w:rPr>
      </w:pPr>
      <w:hyperlink w:anchor="_Toc378866054" w:history="1">
        <w:r w:rsidRPr="00F40917">
          <w:rPr>
            <w:rStyle w:val="afff3"/>
            <w:rFonts w:ascii="Wingdings" w:hAnsi="Wingdings"/>
          </w:rPr>
          <w:t></w:t>
        </w:r>
        <w:r>
          <w:rPr>
            <w:rFonts w:eastAsiaTheme="minorEastAsia"/>
          </w:rPr>
          <w:tab/>
        </w:r>
        <w:r w:rsidRPr="00F40917">
          <w:rPr>
            <w:rStyle w:val="afff3"/>
            <w:rFonts w:hint="eastAsia"/>
          </w:rPr>
          <w:t>カーネルモードとユーザーモード</w:t>
        </w:r>
        <w:r>
          <w:rPr>
            <w:webHidden/>
          </w:rPr>
          <w:tab/>
        </w:r>
        <w:r>
          <w:rPr>
            <w:webHidden/>
          </w:rPr>
          <w:fldChar w:fldCharType="begin"/>
        </w:r>
        <w:r>
          <w:rPr>
            <w:webHidden/>
          </w:rPr>
          <w:instrText xml:space="preserve"> PAGEREF _Toc378866054 \h </w:instrText>
        </w:r>
        <w:r>
          <w:rPr>
            <w:webHidden/>
          </w:rPr>
        </w:r>
        <w:r>
          <w:rPr>
            <w:webHidden/>
          </w:rPr>
          <w:fldChar w:fldCharType="separate"/>
        </w:r>
        <w:r>
          <w:rPr>
            <w:webHidden/>
          </w:rPr>
          <w:t>8</w:t>
        </w:r>
        <w:r>
          <w:rPr>
            <w:webHidden/>
          </w:rPr>
          <w:fldChar w:fldCharType="end"/>
        </w:r>
      </w:hyperlink>
    </w:p>
    <w:p w14:paraId="508DCED1" w14:textId="77777777" w:rsidR="0057506B" w:rsidRDefault="0057506B">
      <w:pPr>
        <w:pStyle w:val="32"/>
        <w:tabs>
          <w:tab w:val="left" w:pos="840"/>
        </w:tabs>
        <w:ind w:left="578" w:hanging="309"/>
        <w:rPr>
          <w:rFonts w:eastAsiaTheme="minorEastAsia"/>
        </w:rPr>
      </w:pPr>
      <w:hyperlink w:anchor="_Toc378866055" w:history="1">
        <w:r w:rsidRPr="00F40917">
          <w:rPr>
            <w:rStyle w:val="afff3"/>
            <w:rFonts w:ascii="Wingdings" w:hAnsi="Wingdings"/>
          </w:rPr>
          <w:t></w:t>
        </w:r>
        <w:r>
          <w:rPr>
            <w:rFonts w:eastAsiaTheme="minorEastAsia"/>
          </w:rPr>
          <w:tab/>
        </w:r>
        <w:r w:rsidRPr="00F40917">
          <w:rPr>
            <w:rStyle w:val="afff3"/>
          </w:rPr>
          <w:t>BIOS</w:t>
        </w:r>
        <w:r>
          <w:rPr>
            <w:webHidden/>
          </w:rPr>
          <w:tab/>
        </w:r>
        <w:r>
          <w:rPr>
            <w:webHidden/>
          </w:rPr>
          <w:fldChar w:fldCharType="begin"/>
        </w:r>
        <w:r>
          <w:rPr>
            <w:webHidden/>
          </w:rPr>
          <w:instrText xml:space="preserve"> PAGEREF _Toc378866055 \h </w:instrText>
        </w:r>
        <w:r>
          <w:rPr>
            <w:webHidden/>
          </w:rPr>
        </w:r>
        <w:r>
          <w:rPr>
            <w:webHidden/>
          </w:rPr>
          <w:fldChar w:fldCharType="separate"/>
        </w:r>
        <w:r>
          <w:rPr>
            <w:webHidden/>
          </w:rPr>
          <w:t>8</w:t>
        </w:r>
        <w:r>
          <w:rPr>
            <w:webHidden/>
          </w:rPr>
          <w:fldChar w:fldCharType="end"/>
        </w:r>
      </w:hyperlink>
    </w:p>
    <w:p w14:paraId="6B44006A" w14:textId="77777777" w:rsidR="0057506B" w:rsidRDefault="0057506B">
      <w:pPr>
        <w:pStyle w:val="25"/>
        <w:rPr>
          <w:rFonts w:asciiTheme="minorHAnsi" w:eastAsiaTheme="minorEastAsia" w:hAnsiTheme="minorHAnsi" w:cstheme="minorBidi"/>
          <w:b w:val="0"/>
        </w:rPr>
      </w:pPr>
      <w:hyperlink w:anchor="_Toc378866056"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プロセスとスレッド</w:t>
        </w:r>
        <w:r>
          <w:rPr>
            <w:webHidden/>
          </w:rPr>
          <w:tab/>
        </w:r>
        <w:r>
          <w:rPr>
            <w:webHidden/>
          </w:rPr>
          <w:fldChar w:fldCharType="begin"/>
        </w:r>
        <w:r>
          <w:rPr>
            <w:webHidden/>
          </w:rPr>
          <w:instrText xml:space="preserve"> PAGEREF _Toc378866056 \h </w:instrText>
        </w:r>
        <w:r>
          <w:rPr>
            <w:webHidden/>
          </w:rPr>
        </w:r>
        <w:r>
          <w:rPr>
            <w:webHidden/>
          </w:rPr>
          <w:fldChar w:fldCharType="separate"/>
        </w:r>
        <w:r>
          <w:rPr>
            <w:webHidden/>
          </w:rPr>
          <w:t>9</w:t>
        </w:r>
        <w:r>
          <w:rPr>
            <w:webHidden/>
          </w:rPr>
          <w:fldChar w:fldCharType="end"/>
        </w:r>
      </w:hyperlink>
    </w:p>
    <w:p w14:paraId="2AD0D034" w14:textId="77777777" w:rsidR="0057506B" w:rsidRDefault="0057506B">
      <w:pPr>
        <w:pStyle w:val="32"/>
        <w:tabs>
          <w:tab w:val="left" w:pos="840"/>
        </w:tabs>
        <w:ind w:left="578" w:hanging="309"/>
        <w:rPr>
          <w:rFonts w:eastAsiaTheme="minorEastAsia"/>
        </w:rPr>
      </w:pPr>
      <w:hyperlink w:anchor="_Toc378866057" w:history="1">
        <w:r w:rsidRPr="00F40917">
          <w:rPr>
            <w:rStyle w:val="afff3"/>
            <w:rFonts w:ascii="Wingdings" w:hAnsi="Wingdings"/>
          </w:rPr>
          <w:t></w:t>
        </w:r>
        <w:r>
          <w:rPr>
            <w:rFonts w:eastAsiaTheme="minorEastAsia"/>
          </w:rPr>
          <w:tab/>
        </w:r>
        <w:r w:rsidRPr="00F40917">
          <w:rPr>
            <w:rStyle w:val="afff3"/>
            <w:rFonts w:hint="eastAsia"/>
          </w:rPr>
          <w:t>プロセス</w:t>
        </w:r>
        <w:r>
          <w:rPr>
            <w:webHidden/>
          </w:rPr>
          <w:tab/>
        </w:r>
        <w:r>
          <w:rPr>
            <w:webHidden/>
          </w:rPr>
          <w:fldChar w:fldCharType="begin"/>
        </w:r>
        <w:r>
          <w:rPr>
            <w:webHidden/>
          </w:rPr>
          <w:instrText xml:space="preserve"> PAGEREF _Toc378866057 \h </w:instrText>
        </w:r>
        <w:r>
          <w:rPr>
            <w:webHidden/>
          </w:rPr>
        </w:r>
        <w:r>
          <w:rPr>
            <w:webHidden/>
          </w:rPr>
          <w:fldChar w:fldCharType="separate"/>
        </w:r>
        <w:r>
          <w:rPr>
            <w:webHidden/>
          </w:rPr>
          <w:t>9</w:t>
        </w:r>
        <w:r>
          <w:rPr>
            <w:webHidden/>
          </w:rPr>
          <w:fldChar w:fldCharType="end"/>
        </w:r>
      </w:hyperlink>
    </w:p>
    <w:p w14:paraId="27D031BC" w14:textId="77777777" w:rsidR="0057506B" w:rsidRDefault="0057506B">
      <w:pPr>
        <w:pStyle w:val="32"/>
        <w:tabs>
          <w:tab w:val="left" w:pos="840"/>
        </w:tabs>
        <w:ind w:left="578" w:hanging="309"/>
        <w:rPr>
          <w:rFonts w:eastAsiaTheme="minorEastAsia"/>
        </w:rPr>
      </w:pPr>
      <w:hyperlink w:anchor="_Toc378866058" w:history="1">
        <w:r w:rsidRPr="00F40917">
          <w:rPr>
            <w:rStyle w:val="afff3"/>
            <w:rFonts w:ascii="Wingdings" w:hAnsi="Wingdings"/>
          </w:rPr>
          <w:t></w:t>
        </w:r>
        <w:r>
          <w:rPr>
            <w:rFonts w:eastAsiaTheme="minorEastAsia"/>
          </w:rPr>
          <w:tab/>
        </w:r>
        <w:r w:rsidRPr="00F40917">
          <w:rPr>
            <w:rStyle w:val="afff3"/>
            <w:rFonts w:hint="eastAsia"/>
          </w:rPr>
          <w:t>スレッド</w:t>
        </w:r>
        <w:r>
          <w:rPr>
            <w:webHidden/>
          </w:rPr>
          <w:tab/>
        </w:r>
        <w:r>
          <w:rPr>
            <w:webHidden/>
          </w:rPr>
          <w:fldChar w:fldCharType="begin"/>
        </w:r>
        <w:r>
          <w:rPr>
            <w:webHidden/>
          </w:rPr>
          <w:instrText xml:space="preserve"> PAGEREF _Toc378866058 \h </w:instrText>
        </w:r>
        <w:r>
          <w:rPr>
            <w:webHidden/>
          </w:rPr>
        </w:r>
        <w:r>
          <w:rPr>
            <w:webHidden/>
          </w:rPr>
          <w:fldChar w:fldCharType="separate"/>
        </w:r>
        <w:r>
          <w:rPr>
            <w:webHidden/>
          </w:rPr>
          <w:t>10</w:t>
        </w:r>
        <w:r>
          <w:rPr>
            <w:webHidden/>
          </w:rPr>
          <w:fldChar w:fldCharType="end"/>
        </w:r>
      </w:hyperlink>
    </w:p>
    <w:p w14:paraId="7910C0C6" w14:textId="77777777" w:rsidR="0057506B" w:rsidRDefault="0057506B">
      <w:pPr>
        <w:pStyle w:val="32"/>
        <w:tabs>
          <w:tab w:val="left" w:pos="840"/>
        </w:tabs>
        <w:ind w:left="578" w:hanging="309"/>
        <w:rPr>
          <w:rFonts w:eastAsiaTheme="minorEastAsia"/>
        </w:rPr>
      </w:pPr>
      <w:hyperlink w:anchor="_Toc378866059" w:history="1">
        <w:r w:rsidRPr="00F40917">
          <w:rPr>
            <w:rStyle w:val="afff3"/>
            <w:rFonts w:ascii="Wingdings" w:hAnsi="Wingdings"/>
          </w:rPr>
          <w:t></w:t>
        </w:r>
        <w:r>
          <w:rPr>
            <w:rFonts w:eastAsiaTheme="minorEastAsia"/>
          </w:rPr>
          <w:tab/>
        </w:r>
        <w:r w:rsidRPr="00F40917">
          <w:rPr>
            <w:rStyle w:val="afff3"/>
            <w:rFonts w:hint="eastAsia"/>
          </w:rPr>
          <w:t>メモリ空間の保護</w:t>
        </w:r>
        <w:r>
          <w:rPr>
            <w:webHidden/>
          </w:rPr>
          <w:tab/>
        </w:r>
        <w:r>
          <w:rPr>
            <w:webHidden/>
          </w:rPr>
          <w:fldChar w:fldCharType="begin"/>
        </w:r>
        <w:r>
          <w:rPr>
            <w:webHidden/>
          </w:rPr>
          <w:instrText xml:space="preserve"> PAGEREF _Toc378866059 \h </w:instrText>
        </w:r>
        <w:r>
          <w:rPr>
            <w:webHidden/>
          </w:rPr>
        </w:r>
        <w:r>
          <w:rPr>
            <w:webHidden/>
          </w:rPr>
          <w:fldChar w:fldCharType="separate"/>
        </w:r>
        <w:r>
          <w:rPr>
            <w:webHidden/>
          </w:rPr>
          <w:t>10</w:t>
        </w:r>
        <w:r>
          <w:rPr>
            <w:webHidden/>
          </w:rPr>
          <w:fldChar w:fldCharType="end"/>
        </w:r>
      </w:hyperlink>
    </w:p>
    <w:p w14:paraId="12C07713" w14:textId="77777777" w:rsidR="0057506B" w:rsidRDefault="0057506B">
      <w:pPr>
        <w:pStyle w:val="32"/>
        <w:tabs>
          <w:tab w:val="left" w:pos="840"/>
        </w:tabs>
        <w:ind w:left="578" w:hanging="309"/>
        <w:rPr>
          <w:rFonts w:eastAsiaTheme="minorEastAsia"/>
        </w:rPr>
      </w:pPr>
      <w:hyperlink w:anchor="_Toc378866060" w:history="1">
        <w:r w:rsidRPr="00F40917">
          <w:rPr>
            <w:rStyle w:val="afff3"/>
            <w:rFonts w:ascii="Wingdings" w:hAnsi="Wingdings"/>
          </w:rPr>
          <w:t></w:t>
        </w:r>
        <w:r>
          <w:rPr>
            <w:rFonts w:eastAsiaTheme="minorEastAsia"/>
          </w:rPr>
          <w:tab/>
        </w:r>
        <w:r w:rsidRPr="00F40917">
          <w:rPr>
            <w:rStyle w:val="afff3"/>
            <w:rFonts w:hint="eastAsia"/>
          </w:rPr>
          <w:t>プロセスの終了時のリソースの解放</w:t>
        </w:r>
        <w:r>
          <w:rPr>
            <w:webHidden/>
          </w:rPr>
          <w:tab/>
        </w:r>
        <w:r>
          <w:rPr>
            <w:webHidden/>
          </w:rPr>
          <w:fldChar w:fldCharType="begin"/>
        </w:r>
        <w:r>
          <w:rPr>
            <w:webHidden/>
          </w:rPr>
          <w:instrText xml:space="preserve"> PAGEREF _Toc378866060 \h </w:instrText>
        </w:r>
        <w:r>
          <w:rPr>
            <w:webHidden/>
          </w:rPr>
        </w:r>
        <w:r>
          <w:rPr>
            <w:webHidden/>
          </w:rPr>
          <w:fldChar w:fldCharType="separate"/>
        </w:r>
        <w:r>
          <w:rPr>
            <w:webHidden/>
          </w:rPr>
          <w:t>10</w:t>
        </w:r>
        <w:r>
          <w:rPr>
            <w:webHidden/>
          </w:rPr>
          <w:fldChar w:fldCharType="end"/>
        </w:r>
      </w:hyperlink>
    </w:p>
    <w:p w14:paraId="7CA4D337" w14:textId="77777777" w:rsidR="0057506B" w:rsidRDefault="0057506B">
      <w:pPr>
        <w:pStyle w:val="32"/>
        <w:tabs>
          <w:tab w:val="left" w:pos="840"/>
        </w:tabs>
        <w:ind w:left="578" w:hanging="309"/>
        <w:rPr>
          <w:rFonts w:eastAsiaTheme="minorEastAsia"/>
        </w:rPr>
      </w:pPr>
      <w:hyperlink w:anchor="_Toc378866061" w:history="1">
        <w:r w:rsidRPr="00F40917">
          <w:rPr>
            <w:rStyle w:val="afff3"/>
            <w:rFonts w:ascii="Wingdings" w:hAnsi="Wingdings"/>
          </w:rPr>
          <w:t></w:t>
        </w:r>
        <w:r>
          <w:rPr>
            <w:rFonts w:eastAsiaTheme="minorEastAsia"/>
          </w:rPr>
          <w:tab/>
        </w:r>
        <w:r w:rsidRPr="00F40917">
          <w:rPr>
            <w:rStyle w:val="afff3"/>
            <w:rFonts w:hint="eastAsia"/>
          </w:rPr>
          <w:t>サービス／デーモン</w:t>
        </w:r>
        <w:r>
          <w:rPr>
            <w:webHidden/>
          </w:rPr>
          <w:tab/>
        </w:r>
        <w:r>
          <w:rPr>
            <w:webHidden/>
          </w:rPr>
          <w:fldChar w:fldCharType="begin"/>
        </w:r>
        <w:r>
          <w:rPr>
            <w:webHidden/>
          </w:rPr>
          <w:instrText xml:space="preserve"> PAGEREF _Toc378866061 \h </w:instrText>
        </w:r>
        <w:r>
          <w:rPr>
            <w:webHidden/>
          </w:rPr>
        </w:r>
        <w:r>
          <w:rPr>
            <w:webHidden/>
          </w:rPr>
          <w:fldChar w:fldCharType="separate"/>
        </w:r>
        <w:r>
          <w:rPr>
            <w:webHidden/>
          </w:rPr>
          <w:t>11</w:t>
        </w:r>
        <w:r>
          <w:rPr>
            <w:webHidden/>
          </w:rPr>
          <w:fldChar w:fldCharType="end"/>
        </w:r>
      </w:hyperlink>
    </w:p>
    <w:p w14:paraId="5A47D17A"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062"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スレッドとハードウェア</w:t>
        </w:r>
        <w:r>
          <w:rPr>
            <w:webHidden/>
          </w:rPr>
          <w:tab/>
        </w:r>
        <w:r>
          <w:rPr>
            <w:webHidden/>
          </w:rPr>
          <w:fldChar w:fldCharType="begin"/>
        </w:r>
        <w:r>
          <w:rPr>
            <w:webHidden/>
          </w:rPr>
          <w:instrText xml:space="preserve"> PAGEREF _Toc378866062 \h </w:instrText>
        </w:r>
        <w:r>
          <w:rPr>
            <w:webHidden/>
          </w:rPr>
        </w:r>
        <w:r>
          <w:rPr>
            <w:webHidden/>
          </w:rPr>
          <w:fldChar w:fldCharType="separate"/>
        </w:r>
        <w:r>
          <w:rPr>
            <w:webHidden/>
          </w:rPr>
          <w:t>11</w:t>
        </w:r>
        <w:r>
          <w:rPr>
            <w:webHidden/>
          </w:rPr>
          <w:fldChar w:fldCharType="end"/>
        </w:r>
      </w:hyperlink>
    </w:p>
    <w:p w14:paraId="103C0FC3" w14:textId="77777777" w:rsidR="0057506B" w:rsidRDefault="0057506B">
      <w:pPr>
        <w:pStyle w:val="25"/>
        <w:rPr>
          <w:rFonts w:asciiTheme="minorHAnsi" w:eastAsiaTheme="minorEastAsia" w:hAnsiTheme="minorHAnsi" w:cstheme="minorBidi"/>
          <w:b w:val="0"/>
        </w:rPr>
      </w:pPr>
      <w:hyperlink w:anchor="_Toc378866063"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CPU</w:t>
        </w:r>
        <w:r>
          <w:rPr>
            <w:webHidden/>
          </w:rPr>
          <w:tab/>
        </w:r>
        <w:r>
          <w:rPr>
            <w:webHidden/>
          </w:rPr>
          <w:fldChar w:fldCharType="begin"/>
        </w:r>
        <w:r>
          <w:rPr>
            <w:webHidden/>
          </w:rPr>
          <w:instrText xml:space="preserve"> PAGEREF _Toc378866063 \h </w:instrText>
        </w:r>
        <w:r>
          <w:rPr>
            <w:webHidden/>
          </w:rPr>
        </w:r>
        <w:r>
          <w:rPr>
            <w:webHidden/>
          </w:rPr>
          <w:fldChar w:fldCharType="separate"/>
        </w:r>
        <w:r>
          <w:rPr>
            <w:webHidden/>
          </w:rPr>
          <w:t>11</w:t>
        </w:r>
        <w:r>
          <w:rPr>
            <w:webHidden/>
          </w:rPr>
          <w:fldChar w:fldCharType="end"/>
        </w:r>
      </w:hyperlink>
    </w:p>
    <w:p w14:paraId="6B356888" w14:textId="77777777" w:rsidR="0057506B" w:rsidRDefault="0057506B">
      <w:pPr>
        <w:pStyle w:val="32"/>
        <w:tabs>
          <w:tab w:val="left" w:pos="840"/>
        </w:tabs>
        <w:ind w:left="578" w:hanging="309"/>
        <w:rPr>
          <w:rFonts w:eastAsiaTheme="minorEastAsia"/>
        </w:rPr>
      </w:pPr>
      <w:hyperlink w:anchor="_Toc378866064" w:history="1">
        <w:r w:rsidRPr="00F40917">
          <w:rPr>
            <w:rStyle w:val="afff3"/>
            <w:rFonts w:ascii="Wingdings" w:hAnsi="Wingdings"/>
          </w:rPr>
          <w:t></w:t>
        </w:r>
        <w:r>
          <w:rPr>
            <w:rFonts w:eastAsiaTheme="minorEastAsia"/>
          </w:rPr>
          <w:tab/>
        </w:r>
        <w:r w:rsidRPr="00F40917">
          <w:rPr>
            <w:rStyle w:val="afff3"/>
          </w:rPr>
          <w:t>CISC</w:t>
        </w:r>
        <w:r w:rsidRPr="00F40917">
          <w:rPr>
            <w:rStyle w:val="afff3"/>
            <w:rFonts w:hint="eastAsia"/>
          </w:rPr>
          <w:t>と</w:t>
        </w:r>
        <w:r w:rsidRPr="00F40917">
          <w:rPr>
            <w:rStyle w:val="afff3"/>
          </w:rPr>
          <w:t>RISC</w:t>
        </w:r>
        <w:r>
          <w:rPr>
            <w:webHidden/>
          </w:rPr>
          <w:tab/>
        </w:r>
        <w:r>
          <w:rPr>
            <w:webHidden/>
          </w:rPr>
          <w:fldChar w:fldCharType="begin"/>
        </w:r>
        <w:r>
          <w:rPr>
            <w:webHidden/>
          </w:rPr>
          <w:instrText xml:space="preserve"> PAGEREF _Toc378866064 \h </w:instrText>
        </w:r>
        <w:r>
          <w:rPr>
            <w:webHidden/>
          </w:rPr>
        </w:r>
        <w:r>
          <w:rPr>
            <w:webHidden/>
          </w:rPr>
          <w:fldChar w:fldCharType="separate"/>
        </w:r>
        <w:r>
          <w:rPr>
            <w:webHidden/>
          </w:rPr>
          <w:t>12</w:t>
        </w:r>
        <w:r>
          <w:rPr>
            <w:webHidden/>
          </w:rPr>
          <w:fldChar w:fldCharType="end"/>
        </w:r>
      </w:hyperlink>
    </w:p>
    <w:p w14:paraId="7AF80830" w14:textId="77777777" w:rsidR="0057506B" w:rsidRDefault="0057506B">
      <w:pPr>
        <w:pStyle w:val="25"/>
        <w:rPr>
          <w:rFonts w:asciiTheme="minorHAnsi" w:eastAsiaTheme="minorEastAsia" w:hAnsiTheme="minorHAnsi" w:cstheme="minorBidi"/>
          <w:b w:val="0"/>
        </w:rPr>
      </w:pPr>
      <w:hyperlink w:anchor="_Toc378866065"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シングルプロセッサ／シングルコア</w:t>
        </w:r>
        <w:r>
          <w:rPr>
            <w:webHidden/>
          </w:rPr>
          <w:tab/>
        </w:r>
        <w:r>
          <w:rPr>
            <w:webHidden/>
          </w:rPr>
          <w:fldChar w:fldCharType="begin"/>
        </w:r>
        <w:r>
          <w:rPr>
            <w:webHidden/>
          </w:rPr>
          <w:instrText xml:space="preserve"> PAGEREF _Toc378866065 \h </w:instrText>
        </w:r>
        <w:r>
          <w:rPr>
            <w:webHidden/>
          </w:rPr>
        </w:r>
        <w:r>
          <w:rPr>
            <w:webHidden/>
          </w:rPr>
          <w:fldChar w:fldCharType="separate"/>
        </w:r>
        <w:r>
          <w:rPr>
            <w:webHidden/>
          </w:rPr>
          <w:t>12</w:t>
        </w:r>
        <w:r>
          <w:rPr>
            <w:webHidden/>
          </w:rPr>
          <w:fldChar w:fldCharType="end"/>
        </w:r>
      </w:hyperlink>
    </w:p>
    <w:p w14:paraId="185F111A" w14:textId="77777777" w:rsidR="0057506B" w:rsidRDefault="0057506B">
      <w:pPr>
        <w:pStyle w:val="25"/>
        <w:rPr>
          <w:rFonts w:asciiTheme="minorHAnsi" w:eastAsiaTheme="minorEastAsia" w:hAnsiTheme="minorHAnsi" w:cstheme="minorBidi"/>
          <w:b w:val="0"/>
        </w:rPr>
      </w:pPr>
      <w:hyperlink w:anchor="_Toc378866066"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マルチプロセッサ／マルチコア／論理プロセッサ</w:t>
        </w:r>
        <w:r>
          <w:rPr>
            <w:webHidden/>
          </w:rPr>
          <w:tab/>
        </w:r>
        <w:r>
          <w:rPr>
            <w:webHidden/>
          </w:rPr>
          <w:fldChar w:fldCharType="begin"/>
        </w:r>
        <w:r>
          <w:rPr>
            <w:webHidden/>
          </w:rPr>
          <w:instrText xml:space="preserve"> PAGEREF _Toc378866066 \h </w:instrText>
        </w:r>
        <w:r>
          <w:rPr>
            <w:webHidden/>
          </w:rPr>
        </w:r>
        <w:r>
          <w:rPr>
            <w:webHidden/>
          </w:rPr>
          <w:fldChar w:fldCharType="separate"/>
        </w:r>
        <w:r>
          <w:rPr>
            <w:webHidden/>
          </w:rPr>
          <w:t>13</w:t>
        </w:r>
        <w:r>
          <w:rPr>
            <w:webHidden/>
          </w:rPr>
          <w:fldChar w:fldCharType="end"/>
        </w:r>
      </w:hyperlink>
    </w:p>
    <w:p w14:paraId="121FC912" w14:textId="77777777" w:rsidR="0057506B" w:rsidRDefault="0057506B">
      <w:pPr>
        <w:pStyle w:val="25"/>
        <w:rPr>
          <w:rFonts w:asciiTheme="minorHAnsi" w:eastAsiaTheme="minorEastAsia" w:hAnsiTheme="minorHAnsi" w:cstheme="minorBidi"/>
          <w:b w:val="0"/>
        </w:rPr>
      </w:pPr>
      <w:hyperlink w:anchor="_Toc378866067"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ハイパースレッディング・テクノロジー</w:t>
        </w:r>
        <w:r>
          <w:rPr>
            <w:webHidden/>
          </w:rPr>
          <w:tab/>
        </w:r>
        <w:r>
          <w:rPr>
            <w:webHidden/>
          </w:rPr>
          <w:fldChar w:fldCharType="begin"/>
        </w:r>
        <w:r>
          <w:rPr>
            <w:webHidden/>
          </w:rPr>
          <w:instrText xml:space="preserve"> PAGEREF _Toc378866067 \h </w:instrText>
        </w:r>
        <w:r>
          <w:rPr>
            <w:webHidden/>
          </w:rPr>
        </w:r>
        <w:r>
          <w:rPr>
            <w:webHidden/>
          </w:rPr>
          <w:fldChar w:fldCharType="separate"/>
        </w:r>
        <w:r>
          <w:rPr>
            <w:webHidden/>
          </w:rPr>
          <w:t>14</w:t>
        </w:r>
        <w:r>
          <w:rPr>
            <w:webHidden/>
          </w:rPr>
          <w:fldChar w:fldCharType="end"/>
        </w:r>
      </w:hyperlink>
    </w:p>
    <w:p w14:paraId="68717AF9" w14:textId="77777777" w:rsidR="0057506B" w:rsidRDefault="0057506B">
      <w:pPr>
        <w:pStyle w:val="25"/>
        <w:rPr>
          <w:rFonts w:asciiTheme="minorHAnsi" w:eastAsiaTheme="minorEastAsia" w:hAnsiTheme="minorHAnsi" w:cstheme="minorBidi"/>
          <w:b w:val="0"/>
        </w:rPr>
      </w:pPr>
      <w:hyperlink w:anchor="_Toc378866068"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コプロセッサ</w:t>
        </w:r>
        <w:r>
          <w:rPr>
            <w:webHidden/>
          </w:rPr>
          <w:tab/>
        </w:r>
        <w:r>
          <w:rPr>
            <w:webHidden/>
          </w:rPr>
          <w:fldChar w:fldCharType="begin"/>
        </w:r>
        <w:r>
          <w:rPr>
            <w:webHidden/>
          </w:rPr>
          <w:instrText xml:space="preserve"> PAGEREF _Toc378866068 \h </w:instrText>
        </w:r>
        <w:r>
          <w:rPr>
            <w:webHidden/>
          </w:rPr>
        </w:r>
        <w:r>
          <w:rPr>
            <w:webHidden/>
          </w:rPr>
          <w:fldChar w:fldCharType="separate"/>
        </w:r>
        <w:r>
          <w:rPr>
            <w:webHidden/>
          </w:rPr>
          <w:t>15</w:t>
        </w:r>
        <w:r>
          <w:rPr>
            <w:webHidden/>
          </w:rPr>
          <w:fldChar w:fldCharType="end"/>
        </w:r>
      </w:hyperlink>
    </w:p>
    <w:p w14:paraId="64878E94" w14:textId="77777777" w:rsidR="0057506B" w:rsidRDefault="0057506B">
      <w:pPr>
        <w:pStyle w:val="25"/>
        <w:rPr>
          <w:rFonts w:asciiTheme="minorHAnsi" w:eastAsiaTheme="minorEastAsia" w:hAnsiTheme="minorHAnsi" w:cstheme="minorBidi"/>
          <w:b w:val="0"/>
        </w:rPr>
      </w:pPr>
      <w:hyperlink w:anchor="_Toc378866069"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浮動小数点演算装置（</w:t>
        </w:r>
        <w:r w:rsidRPr="00F40917">
          <w:rPr>
            <w:rStyle w:val="afff3"/>
          </w:rPr>
          <w:t>FPU</w:t>
        </w:r>
        <w:r w:rsidRPr="00F40917">
          <w:rPr>
            <w:rStyle w:val="afff3"/>
            <w:rFonts w:hint="eastAsia"/>
          </w:rPr>
          <w:t>）／</w:t>
        </w:r>
        <w:r w:rsidRPr="00F40917">
          <w:rPr>
            <w:rStyle w:val="afff3"/>
          </w:rPr>
          <w:t>SIMD</w:t>
        </w:r>
        <w:r>
          <w:rPr>
            <w:webHidden/>
          </w:rPr>
          <w:tab/>
        </w:r>
        <w:r>
          <w:rPr>
            <w:webHidden/>
          </w:rPr>
          <w:fldChar w:fldCharType="begin"/>
        </w:r>
        <w:r>
          <w:rPr>
            <w:webHidden/>
          </w:rPr>
          <w:instrText xml:space="preserve"> PAGEREF _Toc378866069 \h </w:instrText>
        </w:r>
        <w:r>
          <w:rPr>
            <w:webHidden/>
          </w:rPr>
        </w:r>
        <w:r>
          <w:rPr>
            <w:webHidden/>
          </w:rPr>
          <w:fldChar w:fldCharType="separate"/>
        </w:r>
        <w:r>
          <w:rPr>
            <w:webHidden/>
          </w:rPr>
          <w:t>15</w:t>
        </w:r>
        <w:r>
          <w:rPr>
            <w:webHidden/>
          </w:rPr>
          <w:fldChar w:fldCharType="end"/>
        </w:r>
      </w:hyperlink>
    </w:p>
    <w:p w14:paraId="3F75A1BA" w14:textId="77777777" w:rsidR="0057506B" w:rsidRDefault="0057506B">
      <w:pPr>
        <w:pStyle w:val="32"/>
        <w:tabs>
          <w:tab w:val="left" w:pos="840"/>
        </w:tabs>
        <w:ind w:left="578" w:hanging="309"/>
        <w:rPr>
          <w:rFonts w:eastAsiaTheme="minorEastAsia"/>
        </w:rPr>
      </w:pPr>
      <w:hyperlink w:anchor="_Toc378866070" w:history="1">
        <w:r w:rsidRPr="00F40917">
          <w:rPr>
            <w:rStyle w:val="afff3"/>
            <w:rFonts w:ascii="Wingdings" w:hAnsi="Wingdings"/>
          </w:rPr>
          <w:t></w:t>
        </w:r>
        <w:r>
          <w:rPr>
            <w:rFonts w:eastAsiaTheme="minorEastAsia"/>
          </w:rPr>
          <w:tab/>
        </w:r>
        <w:r w:rsidRPr="00F40917">
          <w:rPr>
            <w:rStyle w:val="afff3"/>
          </w:rPr>
          <w:t>SIMD</w:t>
        </w:r>
        <w:r w:rsidRPr="00F40917">
          <w:rPr>
            <w:rStyle w:val="afff3"/>
            <w:rFonts w:hint="eastAsia"/>
          </w:rPr>
          <w:t>／</w:t>
        </w:r>
        <w:r w:rsidRPr="00F40917">
          <w:rPr>
            <w:rStyle w:val="afff3"/>
          </w:rPr>
          <w:t>MIMD</w:t>
        </w:r>
        <w:r w:rsidRPr="00F40917">
          <w:rPr>
            <w:rStyle w:val="afff3"/>
            <w:rFonts w:hint="eastAsia"/>
          </w:rPr>
          <w:t>／</w:t>
        </w:r>
        <w:r w:rsidRPr="00F40917">
          <w:rPr>
            <w:rStyle w:val="afff3"/>
          </w:rPr>
          <w:t>SISD</w:t>
        </w:r>
        <w:r w:rsidRPr="00F40917">
          <w:rPr>
            <w:rStyle w:val="afff3"/>
            <w:rFonts w:hint="eastAsia"/>
          </w:rPr>
          <w:t>／</w:t>
        </w:r>
        <w:r w:rsidRPr="00F40917">
          <w:rPr>
            <w:rStyle w:val="afff3"/>
          </w:rPr>
          <w:t>MISD</w:t>
        </w:r>
        <w:r>
          <w:rPr>
            <w:webHidden/>
          </w:rPr>
          <w:tab/>
        </w:r>
        <w:r>
          <w:rPr>
            <w:webHidden/>
          </w:rPr>
          <w:fldChar w:fldCharType="begin"/>
        </w:r>
        <w:r>
          <w:rPr>
            <w:webHidden/>
          </w:rPr>
          <w:instrText xml:space="preserve"> PAGEREF _Toc378866070 \h </w:instrText>
        </w:r>
        <w:r>
          <w:rPr>
            <w:webHidden/>
          </w:rPr>
        </w:r>
        <w:r>
          <w:rPr>
            <w:webHidden/>
          </w:rPr>
          <w:fldChar w:fldCharType="separate"/>
        </w:r>
        <w:r>
          <w:rPr>
            <w:webHidden/>
          </w:rPr>
          <w:t>15</w:t>
        </w:r>
        <w:r>
          <w:rPr>
            <w:webHidden/>
          </w:rPr>
          <w:fldChar w:fldCharType="end"/>
        </w:r>
      </w:hyperlink>
    </w:p>
    <w:p w14:paraId="1ECA2DDF" w14:textId="77777777" w:rsidR="0057506B" w:rsidRDefault="0057506B">
      <w:pPr>
        <w:pStyle w:val="25"/>
        <w:rPr>
          <w:rFonts w:asciiTheme="minorHAnsi" w:eastAsiaTheme="minorEastAsia" w:hAnsiTheme="minorHAnsi" w:cstheme="minorBidi"/>
          <w:b w:val="0"/>
        </w:rPr>
      </w:pPr>
      <w:hyperlink w:anchor="_Toc378866071"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GPU</w:t>
        </w:r>
        <w:r>
          <w:rPr>
            <w:webHidden/>
          </w:rPr>
          <w:tab/>
        </w:r>
        <w:r>
          <w:rPr>
            <w:webHidden/>
          </w:rPr>
          <w:fldChar w:fldCharType="begin"/>
        </w:r>
        <w:r>
          <w:rPr>
            <w:webHidden/>
          </w:rPr>
          <w:instrText xml:space="preserve"> PAGEREF _Toc378866071 \h </w:instrText>
        </w:r>
        <w:r>
          <w:rPr>
            <w:webHidden/>
          </w:rPr>
        </w:r>
        <w:r>
          <w:rPr>
            <w:webHidden/>
          </w:rPr>
          <w:fldChar w:fldCharType="separate"/>
        </w:r>
        <w:r>
          <w:rPr>
            <w:webHidden/>
          </w:rPr>
          <w:t>16</w:t>
        </w:r>
        <w:r>
          <w:rPr>
            <w:webHidden/>
          </w:rPr>
          <w:fldChar w:fldCharType="end"/>
        </w:r>
      </w:hyperlink>
    </w:p>
    <w:p w14:paraId="4D4E7A8F" w14:textId="77777777" w:rsidR="0057506B" w:rsidRDefault="0057506B">
      <w:pPr>
        <w:pStyle w:val="25"/>
        <w:rPr>
          <w:rFonts w:asciiTheme="minorHAnsi" w:eastAsiaTheme="minorEastAsia" w:hAnsiTheme="minorHAnsi" w:cstheme="minorBidi"/>
          <w:b w:val="0"/>
        </w:rPr>
      </w:pPr>
      <w:hyperlink w:anchor="_Toc378866072"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メインメモリ</w:t>
        </w:r>
        <w:r>
          <w:rPr>
            <w:webHidden/>
          </w:rPr>
          <w:tab/>
        </w:r>
        <w:r>
          <w:rPr>
            <w:webHidden/>
          </w:rPr>
          <w:fldChar w:fldCharType="begin"/>
        </w:r>
        <w:r>
          <w:rPr>
            <w:webHidden/>
          </w:rPr>
          <w:instrText xml:space="preserve"> PAGEREF _Toc378866072 \h </w:instrText>
        </w:r>
        <w:r>
          <w:rPr>
            <w:webHidden/>
          </w:rPr>
        </w:r>
        <w:r>
          <w:rPr>
            <w:webHidden/>
          </w:rPr>
          <w:fldChar w:fldCharType="separate"/>
        </w:r>
        <w:r>
          <w:rPr>
            <w:webHidden/>
          </w:rPr>
          <w:t>16</w:t>
        </w:r>
        <w:r>
          <w:rPr>
            <w:webHidden/>
          </w:rPr>
          <w:fldChar w:fldCharType="end"/>
        </w:r>
      </w:hyperlink>
    </w:p>
    <w:p w14:paraId="56C0A2C7" w14:textId="77777777" w:rsidR="0057506B" w:rsidRDefault="0057506B">
      <w:pPr>
        <w:pStyle w:val="25"/>
        <w:rPr>
          <w:rFonts w:asciiTheme="minorHAnsi" w:eastAsiaTheme="minorEastAsia" w:hAnsiTheme="minorHAnsi" w:cstheme="minorBidi"/>
          <w:b w:val="0"/>
        </w:rPr>
      </w:pPr>
      <w:hyperlink w:anchor="_Toc378866073"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RAM</w:t>
        </w:r>
        <w:r w:rsidRPr="00F40917">
          <w:rPr>
            <w:rStyle w:val="afff3"/>
            <w:rFonts w:hint="eastAsia"/>
          </w:rPr>
          <w:t>と</w:t>
        </w:r>
        <w:r w:rsidRPr="00F40917">
          <w:rPr>
            <w:rStyle w:val="afff3"/>
          </w:rPr>
          <w:t>ROM</w:t>
        </w:r>
        <w:r>
          <w:rPr>
            <w:webHidden/>
          </w:rPr>
          <w:tab/>
        </w:r>
        <w:r>
          <w:rPr>
            <w:webHidden/>
          </w:rPr>
          <w:fldChar w:fldCharType="begin"/>
        </w:r>
        <w:r>
          <w:rPr>
            <w:webHidden/>
          </w:rPr>
          <w:instrText xml:space="preserve"> PAGEREF _Toc378866073 \h </w:instrText>
        </w:r>
        <w:r>
          <w:rPr>
            <w:webHidden/>
          </w:rPr>
        </w:r>
        <w:r>
          <w:rPr>
            <w:webHidden/>
          </w:rPr>
          <w:fldChar w:fldCharType="separate"/>
        </w:r>
        <w:r>
          <w:rPr>
            <w:webHidden/>
          </w:rPr>
          <w:t>16</w:t>
        </w:r>
        <w:r>
          <w:rPr>
            <w:webHidden/>
          </w:rPr>
          <w:fldChar w:fldCharType="end"/>
        </w:r>
      </w:hyperlink>
    </w:p>
    <w:p w14:paraId="37319C89" w14:textId="77777777" w:rsidR="0057506B" w:rsidRDefault="0057506B">
      <w:pPr>
        <w:pStyle w:val="25"/>
        <w:rPr>
          <w:rFonts w:asciiTheme="minorHAnsi" w:eastAsiaTheme="minorEastAsia" w:hAnsiTheme="minorHAnsi" w:cstheme="minorBidi"/>
          <w:b w:val="0"/>
        </w:rPr>
      </w:pPr>
      <w:hyperlink w:anchor="_Toc378866074"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キャッシュメモリ</w:t>
        </w:r>
        <w:r>
          <w:rPr>
            <w:webHidden/>
          </w:rPr>
          <w:tab/>
        </w:r>
        <w:r>
          <w:rPr>
            <w:webHidden/>
          </w:rPr>
          <w:fldChar w:fldCharType="begin"/>
        </w:r>
        <w:r>
          <w:rPr>
            <w:webHidden/>
          </w:rPr>
          <w:instrText xml:space="preserve"> PAGEREF _Toc378866074 \h </w:instrText>
        </w:r>
        <w:r>
          <w:rPr>
            <w:webHidden/>
          </w:rPr>
        </w:r>
        <w:r>
          <w:rPr>
            <w:webHidden/>
          </w:rPr>
          <w:fldChar w:fldCharType="separate"/>
        </w:r>
        <w:r>
          <w:rPr>
            <w:webHidden/>
          </w:rPr>
          <w:t>17</w:t>
        </w:r>
        <w:r>
          <w:rPr>
            <w:webHidden/>
          </w:rPr>
          <w:fldChar w:fldCharType="end"/>
        </w:r>
      </w:hyperlink>
    </w:p>
    <w:p w14:paraId="054F115C" w14:textId="77777777" w:rsidR="0057506B" w:rsidRDefault="0057506B">
      <w:pPr>
        <w:pStyle w:val="25"/>
        <w:rPr>
          <w:rFonts w:asciiTheme="minorHAnsi" w:eastAsiaTheme="minorEastAsia" w:hAnsiTheme="minorHAnsi" w:cstheme="minorBidi"/>
          <w:b w:val="0"/>
        </w:rPr>
      </w:pPr>
      <w:hyperlink w:anchor="_Toc378866075"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レジスタ</w:t>
        </w:r>
        <w:r>
          <w:rPr>
            <w:webHidden/>
          </w:rPr>
          <w:tab/>
        </w:r>
        <w:r>
          <w:rPr>
            <w:webHidden/>
          </w:rPr>
          <w:fldChar w:fldCharType="begin"/>
        </w:r>
        <w:r>
          <w:rPr>
            <w:webHidden/>
          </w:rPr>
          <w:instrText xml:space="preserve"> PAGEREF _Toc378866075 \h </w:instrText>
        </w:r>
        <w:r>
          <w:rPr>
            <w:webHidden/>
          </w:rPr>
        </w:r>
        <w:r>
          <w:rPr>
            <w:webHidden/>
          </w:rPr>
          <w:fldChar w:fldCharType="separate"/>
        </w:r>
        <w:r>
          <w:rPr>
            <w:webHidden/>
          </w:rPr>
          <w:t>17</w:t>
        </w:r>
        <w:r>
          <w:rPr>
            <w:webHidden/>
          </w:rPr>
          <w:fldChar w:fldCharType="end"/>
        </w:r>
      </w:hyperlink>
    </w:p>
    <w:p w14:paraId="4559A4E1" w14:textId="77777777" w:rsidR="0057506B" w:rsidRDefault="0057506B">
      <w:pPr>
        <w:pStyle w:val="25"/>
        <w:rPr>
          <w:rFonts w:asciiTheme="minorHAnsi" w:eastAsiaTheme="minorEastAsia" w:hAnsiTheme="minorHAnsi" w:cstheme="minorBidi"/>
          <w:b w:val="0"/>
        </w:rPr>
      </w:pPr>
      <w:hyperlink w:anchor="_Toc378866076"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GPU</w:t>
        </w:r>
        <w:r w:rsidRPr="00F40917">
          <w:rPr>
            <w:rStyle w:val="afff3"/>
            <w:rFonts w:hint="eastAsia"/>
          </w:rPr>
          <w:t>メモリ／ユニファイドメモリ</w:t>
        </w:r>
        <w:r>
          <w:rPr>
            <w:webHidden/>
          </w:rPr>
          <w:tab/>
        </w:r>
        <w:r>
          <w:rPr>
            <w:webHidden/>
          </w:rPr>
          <w:fldChar w:fldCharType="begin"/>
        </w:r>
        <w:r>
          <w:rPr>
            <w:webHidden/>
          </w:rPr>
          <w:instrText xml:space="preserve"> PAGEREF _Toc378866076 \h </w:instrText>
        </w:r>
        <w:r>
          <w:rPr>
            <w:webHidden/>
          </w:rPr>
        </w:r>
        <w:r>
          <w:rPr>
            <w:webHidden/>
          </w:rPr>
          <w:fldChar w:fldCharType="separate"/>
        </w:r>
        <w:r>
          <w:rPr>
            <w:webHidden/>
          </w:rPr>
          <w:t>18</w:t>
        </w:r>
        <w:r>
          <w:rPr>
            <w:webHidden/>
          </w:rPr>
          <w:fldChar w:fldCharType="end"/>
        </w:r>
      </w:hyperlink>
    </w:p>
    <w:p w14:paraId="1B1716E5" w14:textId="77777777" w:rsidR="0057506B" w:rsidRDefault="0057506B">
      <w:pPr>
        <w:pStyle w:val="25"/>
        <w:rPr>
          <w:rFonts w:asciiTheme="minorHAnsi" w:eastAsiaTheme="minorEastAsia" w:hAnsiTheme="minorHAnsi" w:cstheme="minorBidi"/>
          <w:b w:val="0"/>
        </w:rPr>
      </w:pPr>
      <w:hyperlink w:anchor="_Toc378866077"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DMAC</w:t>
        </w:r>
        <w:r>
          <w:rPr>
            <w:webHidden/>
          </w:rPr>
          <w:tab/>
        </w:r>
        <w:r>
          <w:rPr>
            <w:webHidden/>
          </w:rPr>
          <w:fldChar w:fldCharType="begin"/>
        </w:r>
        <w:r>
          <w:rPr>
            <w:webHidden/>
          </w:rPr>
          <w:instrText xml:space="preserve"> PAGEREF _Toc378866077 \h </w:instrText>
        </w:r>
        <w:r>
          <w:rPr>
            <w:webHidden/>
          </w:rPr>
        </w:r>
        <w:r>
          <w:rPr>
            <w:webHidden/>
          </w:rPr>
          <w:fldChar w:fldCharType="separate"/>
        </w:r>
        <w:r>
          <w:rPr>
            <w:webHidden/>
          </w:rPr>
          <w:t>18</w:t>
        </w:r>
        <w:r>
          <w:rPr>
            <w:webHidden/>
          </w:rPr>
          <w:fldChar w:fldCharType="end"/>
        </w:r>
      </w:hyperlink>
    </w:p>
    <w:p w14:paraId="5FD609C9" w14:textId="77777777" w:rsidR="0057506B" w:rsidRDefault="0057506B">
      <w:pPr>
        <w:pStyle w:val="25"/>
        <w:rPr>
          <w:rFonts w:asciiTheme="minorHAnsi" w:eastAsiaTheme="minorEastAsia" w:hAnsiTheme="minorHAnsi" w:cstheme="minorBidi"/>
          <w:b w:val="0"/>
        </w:rPr>
      </w:pPr>
      <w:hyperlink w:anchor="_Toc378866078"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Cell</w:t>
        </w:r>
        <w:r>
          <w:rPr>
            <w:webHidden/>
          </w:rPr>
          <w:tab/>
        </w:r>
        <w:r>
          <w:rPr>
            <w:webHidden/>
          </w:rPr>
          <w:fldChar w:fldCharType="begin"/>
        </w:r>
        <w:r>
          <w:rPr>
            <w:webHidden/>
          </w:rPr>
          <w:instrText xml:space="preserve"> PAGEREF _Toc378866078 \h </w:instrText>
        </w:r>
        <w:r>
          <w:rPr>
            <w:webHidden/>
          </w:rPr>
        </w:r>
        <w:r>
          <w:rPr>
            <w:webHidden/>
          </w:rPr>
          <w:fldChar w:fldCharType="separate"/>
        </w:r>
        <w:r>
          <w:rPr>
            <w:webHidden/>
          </w:rPr>
          <w:t>18</w:t>
        </w:r>
        <w:r>
          <w:rPr>
            <w:webHidden/>
          </w:rPr>
          <w:fldChar w:fldCharType="end"/>
        </w:r>
      </w:hyperlink>
    </w:p>
    <w:p w14:paraId="31423F82" w14:textId="77777777" w:rsidR="0057506B" w:rsidRDefault="0057506B">
      <w:pPr>
        <w:pStyle w:val="25"/>
        <w:rPr>
          <w:rFonts w:asciiTheme="minorHAnsi" w:eastAsiaTheme="minorEastAsia" w:hAnsiTheme="minorHAnsi" w:cstheme="minorBidi"/>
          <w:b w:val="0"/>
        </w:rPr>
      </w:pPr>
      <w:hyperlink w:anchor="_Toc378866079"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サーバー</w:t>
        </w:r>
        <w:r>
          <w:rPr>
            <w:webHidden/>
          </w:rPr>
          <w:tab/>
        </w:r>
        <w:r>
          <w:rPr>
            <w:webHidden/>
          </w:rPr>
          <w:fldChar w:fldCharType="begin"/>
        </w:r>
        <w:r>
          <w:rPr>
            <w:webHidden/>
          </w:rPr>
          <w:instrText xml:space="preserve"> PAGEREF _Toc378866079 \h </w:instrText>
        </w:r>
        <w:r>
          <w:rPr>
            <w:webHidden/>
          </w:rPr>
        </w:r>
        <w:r>
          <w:rPr>
            <w:webHidden/>
          </w:rPr>
          <w:fldChar w:fldCharType="separate"/>
        </w:r>
        <w:r>
          <w:rPr>
            <w:webHidden/>
          </w:rPr>
          <w:t>19</w:t>
        </w:r>
        <w:r>
          <w:rPr>
            <w:webHidden/>
          </w:rPr>
          <w:fldChar w:fldCharType="end"/>
        </w:r>
      </w:hyperlink>
    </w:p>
    <w:p w14:paraId="558B2FBF"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080"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マルチスレッドの意義</w:t>
        </w:r>
        <w:r>
          <w:rPr>
            <w:webHidden/>
          </w:rPr>
          <w:tab/>
        </w:r>
        <w:r>
          <w:rPr>
            <w:webHidden/>
          </w:rPr>
          <w:fldChar w:fldCharType="begin"/>
        </w:r>
        <w:r>
          <w:rPr>
            <w:webHidden/>
          </w:rPr>
          <w:instrText xml:space="preserve"> PAGEREF _Toc378866080 \h </w:instrText>
        </w:r>
        <w:r>
          <w:rPr>
            <w:webHidden/>
          </w:rPr>
        </w:r>
        <w:r>
          <w:rPr>
            <w:webHidden/>
          </w:rPr>
          <w:fldChar w:fldCharType="separate"/>
        </w:r>
        <w:r>
          <w:rPr>
            <w:webHidden/>
          </w:rPr>
          <w:t>19</w:t>
        </w:r>
        <w:r>
          <w:rPr>
            <w:webHidden/>
          </w:rPr>
          <w:fldChar w:fldCharType="end"/>
        </w:r>
      </w:hyperlink>
    </w:p>
    <w:p w14:paraId="57B3A434" w14:textId="77777777" w:rsidR="0057506B" w:rsidRDefault="0057506B">
      <w:pPr>
        <w:pStyle w:val="25"/>
        <w:rPr>
          <w:rFonts w:asciiTheme="minorHAnsi" w:eastAsiaTheme="minorEastAsia" w:hAnsiTheme="minorHAnsi" w:cstheme="minorBidi"/>
          <w:b w:val="0"/>
        </w:rPr>
      </w:pPr>
      <w:hyperlink w:anchor="_Toc378866081"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マルチプロセス</w:t>
        </w:r>
        <w:r>
          <w:rPr>
            <w:webHidden/>
          </w:rPr>
          <w:tab/>
        </w:r>
        <w:r>
          <w:rPr>
            <w:webHidden/>
          </w:rPr>
          <w:fldChar w:fldCharType="begin"/>
        </w:r>
        <w:r>
          <w:rPr>
            <w:webHidden/>
          </w:rPr>
          <w:instrText xml:space="preserve"> PAGEREF _Toc378866081 \h </w:instrText>
        </w:r>
        <w:r>
          <w:rPr>
            <w:webHidden/>
          </w:rPr>
        </w:r>
        <w:r>
          <w:rPr>
            <w:webHidden/>
          </w:rPr>
          <w:fldChar w:fldCharType="separate"/>
        </w:r>
        <w:r>
          <w:rPr>
            <w:webHidden/>
          </w:rPr>
          <w:t>19</w:t>
        </w:r>
        <w:r>
          <w:rPr>
            <w:webHidden/>
          </w:rPr>
          <w:fldChar w:fldCharType="end"/>
        </w:r>
      </w:hyperlink>
    </w:p>
    <w:p w14:paraId="21AF355C" w14:textId="77777777" w:rsidR="0057506B" w:rsidRDefault="0057506B">
      <w:pPr>
        <w:pStyle w:val="25"/>
        <w:rPr>
          <w:rFonts w:asciiTheme="minorHAnsi" w:eastAsiaTheme="minorEastAsia" w:hAnsiTheme="minorHAnsi" w:cstheme="minorBidi"/>
          <w:b w:val="0"/>
        </w:rPr>
      </w:pPr>
      <w:hyperlink w:anchor="_Toc378866082"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マルチスレッドの意義①：同時実行</w:t>
        </w:r>
        <w:r>
          <w:rPr>
            <w:webHidden/>
          </w:rPr>
          <w:tab/>
        </w:r>
        <w:r>
          <w:rPr>
            <w:webHidden/>
          </w:rPr>
          <w:fldChar w:fldCharType="begin"/>
        </w:r>
        <w:r>
          <w:rPr>
            <w:webHidden/>
          </w:rPr>
          <w:instrText xml:space="preserve"> PAGEREF _Toc378866082 \h </w:instrText>
        </w:r>
        <w:r>
          <w:rPr>
            <w:webHidden/>
          </w:rPr>
        </w:r>
        <w:r>
          <w:rPr>
            <w:webHidden/>
          </w:rPr>
          <w:fldChar w:fldCharType="separate"/>
        </w:r>
        <w:r>
          <w:rPr>
            <w:webHidden/>
          </w:rPr>
          <w:t>20</w:t>
        </w:r>
        <w:r>
          <w:rPr>
            <w:webHidden/>
          </w:rPr>
          <w:fldChar w:fldCharType="end"/>
        </w:r>
      </w:hyperlink>
    </w:p>
    <w:p w14:paraId="599ED56D" w14:textId="77777777" w:rsidR="0057506B" w:rsidRDefault="0057506B">
      <w:pPr>
        <w:pStyle w:val="25"/>
        <w:rPr>
          <w:rFonts w:asciiTheme="minorHAnsi" w:eastAsiaTheme="minorEastAsia" w:hAnsiTheme="minorHAnsi" w:cstheme="minorBidi"/>
          <w:b w:val="0"/>
        </w:rPr>
      </w:pPr>
      <w:hyperlink w:anchor="_Toc378866083"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マルチスレッドの意義②：同時接続</w:t>
        </w:r>
        <w:r>
          <w:rPr>
            <w:webHidden/>
          </w:rPr>
          <w:tab/>
        </w:r>
        <w:r>
          <w:rPr>
            <w:webHidden/>
          </w:rPr>
          <w:fldChar w:fldCharType="begin"/>
        </w:r>
        <w:r>
          <w:rPr>
            <w:webHidden/>
          </w:rPr>
          <w:instrText xml:space="preserve"> PAGEREF _Toc378866083 \h </w:instrText>
        </w:r>
        <w:r>
          <w:rPr>
            <w:webHidden/>
          </w:rPr>
        </w:r>
        <w:r>
          <w:rPr>
            <w:webHidden/>
          </w:rPr>
          <w:fldChar w:fldCharType="separate"/>
        </w:r>
        <w:r>
          <w:rPr>
            <w:webHidden/>
          </w:rPr>
          <w:t>20</w:t>
        </w:r>
        <w:r>
          <w:rPr>
            <w:webHidden/>
          </w:rPr>
          <w:fldChar w:fldCharType="end"/>
        </w:r>
      </w:hyperlink>
    </w:p>
    <w:p w14:paraId="3D6E899E" w14:textId="77777777" w:rsidR="0057506B" w:rsidRDefault="0057506B">
      <w:pPr>
        <w:pStyle w:val="25"/>
        <w:rPr>
          <w:rFonts w:asciiTheme="minorHAnsi" w:eastAsiaTheme="minorEastAsia" w:hAnsiTheme="minorHAnsi" w:cstheme="minorBidi"/>
          <w:b w:val="0"/>
        </w:rPr>
      </w:pPr>
      <w:hyperlink w:anchor="_Toc378866084"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マルチスレッドの意義③：分散・高速化</w:t>
        </w:r>
        <w:r>
          <w:rPr>
            <w:webHidden/>
          </w:rPr>
          <w:tab/>
        </w:r>
        <w:r>
          <w:rPr>
            <w:webHidden/>
          </w:rPr>
          <w:fldChar w:fldCharType="begin"/>
        </w:r>
        <w:r>
          <w:rPr>
            <w:webHidden/>
          </w:rPr>
          <w:instrText xml:space="preserve"> PAGEREF _Toc378866084 \h </w:instrText>
        </w:r>
        <w:r>
          <w:rPr>
            <w:webHidden/>
          </w:rPr>
        </w:r>
        <w:r>
          <w:rPr>
            <w:webHidden/>
          </w:rPr>
          <w:fldChar w:fldCharType="separate"/>
        </w:r>
        <w:r>
          <w:rPr>
            <w:webHidden/>
          </w:rPr>
          <w:t>20</w:t>
        </w:r>
        <w:r>
          <w:rPr>
            <w:webHidden/>
          </w:rPr>
          <w:fldChar w:fldCharType="end"/>
        </w:r>
      </w:hyperlink>
    </w:p>
    <w:p w14:paraId="54A25621" w14:textId="77777777" w:rsidR="0057506B" w:rsidRDefault="0057506B">
      <w:pPr>
        <w:pStyle w:val="25"/>
        <w:rPr>
          <w:rFonts w:asciiTheme="minorHAnsi" w:eastAsiaTheme="minorEastAsia" w:hAnsiTheme="minorHAnsi" w:cstheme="minorBidi"/>
          <w:b w:val="0"/>
        </w:rPr>
      </w:pPr>
      <w:hyperlink w:anchor="_Toc378866085"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ゲームの並行処理</w:t>
        </w:r>
        <w:r>
          <w:rPr>
            <w:webHidden/>
          </w:rPr>
          <w:tab/>
        </w:r>
        <w:r>
          <w:rPr>
            <w:webHidden/>
          </w:rPr>
          <w:fldChar w:fldCharType="begin"/>
        </w:r>
        <w:r>
          <w:rPr>
            <w:webHidden/>
          </w:rPr>
          <w:instrText xml:space="preserve"> PAGEREF _Toc378866085 \h </w:instrText>
        </w:r>
        <w:r>
          <w:rPr>
            <w:webHidden/>
          </w:rPr>
        </w:r>
        <w:r>
          <w:rPr>
            <w:webHidden/>
          </w:rPr>
          <w:fldChar w:fldCharType="separate"/>
        </w:r>
        <w:r>
          <w:rPr>
            <w:webHidden/>
          </w:rPr>
          <w:t>21</w:t>
        </w:r>
        <w:r>
          <w:rPr>
            <w:webHidden/>
          </w:rPr>
          <w:fldChar w:fldCharType="end"/>
        </w:r>
      </w:hyperlink>
    </w:p>
    <w:p w14:paraId="72CF00C2" w14:textId="77777777" w:rsidR="0057506B" w:rsidRDefault="0057506B">
      <w:pPr>
        <w:pStyle w:val="25"/>
        <w:rPr>
          <w:rFonts w:asciiTheme="minorHAnsi" w:eastAsiaTheme="minorEastAsia" w:hAnsiTheme="minorHAnsi" w:cstheme="minorBidi"/>
          <w:b w:val="0"/>
        </w:rPr>
      </w:pPr>
      <w:hyperlink w:anchor="_Toc378866086"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ゲームでのスレッド活用</w:t>
        </w:r>
        <w:r>
          <w:rPr>
            <w:webHidden/>
          </w:rPr>
          <w:tab/>
        </w:r>
        <w:r>
          <w:rPr>
            <w:webHidden/>
          </w:rPr>
          <w:fldChar w:fldCharType="begin"/>
        </w:r>
        <w:r>
          <w:rPr>
            <w:webHidden/>
          </w:rPr>
          <w:instrText xml:space="preserve"> PAGEREF _Toc378866086 \h </w:instrText>
        </w:r>
        <w:r>
          <w:rPr>
            <w:webHidden/>
          </w:rPr>
        </w:r>
        <w:r>
          <w:rPr>
            <w:webHidden/>
          </w:rPr>
          <w:fldChar w:fldCharType="separate"/>
        </w:r>
        <w:r>
          <w:rPr>
            <w:webHidden/>
          </w:rPr>
          <w:t>21</w:t>
        </w:r>
        <w:r>
          <w:rPr>
            <w:webHidden/>
          </w:rPr>
          <w:fldChar w:fldCharType="end"/>
        </w:r>
      </w:hyperlink>
    </w:p>
    <w:p w14:paraId="0A5D0B57"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087"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プログラムの動作原理</w:t>
        </w:r>
        <w:r>
          <w:rPr>
            <w:webHidden/>
          </w:rPr>
          <w:tab/>
        </w:r>
        <w:r>
          <w:rPr>
            <w:webHidden/>
          </w:rPr>
          <w:fldChar w:fldCharType="begin"/>
        </w:r>
        <w:r>
          <w:rPr>
            <w:webHidden/>
          </w:rPr>
          <w:instrText xml:space="preserve"> PAGEREF _Toc378866087 \h </w:instrText>
        </w:r>
        <w:r>
          <w:rPr>
            <w:webHidden/>
          </w:rPr>
        </w:r>
        <w:r>
          <w:rPr>
            <w:webHidden/>
          </w:rPr>
          <w:fldChar w:fldCharType="separate"/>
        </w:r>
        <w:r>
          <w:rPr>
            <w:webHidden/>
          </w:rPr>
          <w:t>22</w:t>
        </w:r>
        <w:r>
          <w:rPr>
            <w:webHidden/>
          </w:rPr>
          <w:fldChar w:fldCharType="end"/>
        </w:r>
      </w:hyperlink>
    </w:p>
    <w:p w14:paraId="2E88BBA2" w14:textId="77777777" w:rsidR="0057506B" w:rsidRDefault="0057506B">
      <w:pPr>
        <w:pStyle w:val="25"/>
        <w:rPr>
          <w:rFonts w:asciiTheme="minorHAnsi" w:eastAsiaTheme="minorEastAsia" w:hAnsiTheme="minorHAnsi" w:cstheme="minorBidi"/>
          <w:b w:val="0"/>
        </w:rPr>
      </w:pPr>
      <w:hyperlink w:anchor="_Toc378866088"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メモリ構造</w:t>
        </w:r>
        <w:r>
          <w:rPr>
            <w:webHidden/>
          </w:rPr>
          <w:tab/>
        </w:r>
        <w:r>
          <w:rPr>
            <w:webHidden/>
          </w:rPr>
          <w:fldChar w:fldCharType="begin"/>
        </w:r>
        <w:r>
          <w:rPr>
            <w:webHidden/>
          </w:rPr>
          <w:instrText xml:space="preserve"> PAGEREF _Toc378866088 \h </w:instrText>
        </w:r>
        <w:r>
          <w:rPr>
            <w:webHidden/>
          </w:rPr>
        </w:r>
        <w:r>
          <w:rPr>
            <w:webHidden/>
          </w:rPr>
          <w:fldChar w:fldCharType="separate"/>
        </w:r>
        <w:r>
          <w:rPr>
            <w:webHidden/>
          </w:rPr>
          <w:t>22</w:t>
        </w:r>
        <w:r>
          <w:rPr>
            <w:webHidden/>
          </w:rPr>
          <w:fldChar w:fldCharType="end"/>
        </w:r>
      </w:hyperlink>
    </w:p>
    <w:p w14:paraId="4E930413" w14:textId="77777777" w:rsidR="0057506B" w:rsidRDefault="0057506B">
      <w:pPr>
        <w:pStyle w:val="25"/>
        <w:rPr>
          <w:rFonts w:asciiTheme="minorHAnsi" w:eastAsiaTheme="minorEastAsia" w:hAnsiTheme="minorHAnsi" w:cstheme="minorBidi"/>
          <w:b w:val="0"/>
        </w:rPr>
      </w:pPr>
      <w:hyperlink w:anchor="_Toc378866089"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機械語／アセンブラ／プログラムカウンタ</w:t>
        </w:r>
        <w:r>
          <w:rPr>
            <w:webHidden/>
          </w:rPr>
          <w:tab/>
        </w:r>
        <w:r>
          <w:rPr>
            <w:webHidden/>
          </w:rPr>
          <w:fldChar w:fldCharType="begin"/>
        </w:r>
        <w:r>
          <w:rPr>
            <w:webHidden/>
          </w:rPr>
          <w:instrText xml:space="preserve"> PAGEREF _Toc378866089 \h </w:instrText>
        </w:r>
        <w:r>
          <w:rPr>
            <w:webHidden/>
          </w:rPr>
        </w:r>
        <w:r>
          <w:rPr>
            <w:webHidden/>
          </w:rPr>
          <w:fldChar w:fldCharType="separate"/>
        </w:r>
        <w:r>
          <w:rPr>
            <w:webHidden/>
          </w:rPr>
          <w:t>26</w:t>
        </w:r>
        <w:r>
          <w:rPr>
            <w:webHidden/>
          </w:rPr>
          <w:fldChar w:fldCharType="end"/>
        </w:r>
      </w:hyperlink>
    </w:p>
    <w:p w14:paraId="79103F04" w14:textId="77777777" w:rsidR="0057506B" w:rsidRDefault="0057506B">
      <w:pPr>
        <w:pStyle w:val="25"/>
        <w:rPr>
          <w:rFonts w:asciiTheme="minorHAnsi" w:eastAsiaTheme="minorEastAsia" w:hAnsiTheme="minorHAnsi" w:cstheme="minorBidi"/>
          <w:b w:val="0"/>
        </w:rPr>
      </w:pPr>
      <w:hyperlink w:anchor="_Toc378866090"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スタック領域</w:t>
        </w:r>
        <w:r>
          <w:rPr>
            <w:webHidden/>
          </w:rPr>
          <w:tab/>
        </w:r>
        <w:r>
          <w:rPr>
            <w:webHidden/>
          </w:rPr>
          <w:fldChar w:fldCharType="begin"/>
        </w:r>
        <w:r>
          <w:rPr>
            <w:webHidden/>
          </w:rPr>
          <w:instrText xml:space="preserve"> PAGEREF _Toc378866090 \h </w:instrText>
        </w:r>
        <w:r>
          <w:rPr>
            <w:webHidden/>
          </w:rPr>
        </w:r>
        <w:r>
          <w:rPr>
            <w:webHidden/>
          </w:rPr>
          <w:fldChar w:fldCharType="separate"/>
        </w:r>
        <w:r>
          <w:rPr>
            <w:webHidden/>
          </w:rPr>
          <w:t>27</w:t>
        </w:r>
        <w:r>
          <w:rPr>
            <w:webHidden/>
          </w:rPr>
          <w:fldChar w:fldCharType="end"/>
        </w:r>
      </w:hyperlink>
    </w:p>
    <w:p w14:paraId="7F4E6ECA" w14:textId="77777777" w:rsidR="0057506B" w:rsidRDefault="0057506B">
      <w:pPr>
        <w:pStyle w:val="25"/>
        <w:rPr>
          <w:rFonts w:asciiTheme="minorHAnsi" w:eastAsiaTheme="minorEastAsia" w:hAnsiTheme="minorHAnsi" w:cstheme="minorBidi"/>
          <w:b w:val="0"/>
        </w:rPr>
      </w:pPr>
      <w:hyperlink w:anchor="_Toc378866091"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スレッドとコンテキストスイッチ</w:t>
        </w:r>
        <w:r>
          <w:rPr>
            <w:webHidden/>
          </w:rPr>
          <w:tab/>
        </w:r>
        <w:r>
          <w:rPr>
            <w:webHidden/>
          </w:rPr>
          <w:fldChar w:fldCharType="begin"/>
        </w:r>
        <w:r>
          <w:rPr>
            <w:webHidden/>
          </w:rPr>
          <w:instrText xml:space="preserve"> PAGEREF _Toc378866091 \h </w:instrText>
        </w:r>
        <w:r>
          <w:rPr>
            <w:webHidden/>
          </w:rPr>
        </w:r>
        <w:r>
          <w:rPr>
            <w:webHidden/>
          </w:rPr>
          <w:fldChar w:fldCharType="separate"/>
        </w:r>
        <w:r>
          <w:rPr>
            <w:webHidden/>
          </w:rPr>
          <w:t>29</w:t>
        </w:r>
        <w:r>
          <w:rPr>
            <w:webHidden/>
          </w:rPr>
          <w:fldChar w:fldCharType="end"/>
        </w:r>
      </w:hyperlink>
    </w:p>
    <w:p w14:paraId="7EFD42C6" w14:textId="77777777" w:rsidR="0057506B" w:rsidRDefault="0057506B">
      <w:pPr>
        <w:pStyle w:val="25"/>
        <w:rPr>
          <w:rFonts w:asciiTheme="minorHAnsi" w:eastAsiaTheme="minorEastAsia" w:hAnsiTheme="minorHAnsi" w:cstheme="minorBidi"/>
          <w:b w:val="0"/>
        </w:rPr>
      </w:pPr>
      <w:hyperlink w:anchor="_Toc378866092"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スレッドスケジューリング</w:t>
        </w:r>
        <w:r>
          <w:rPr>
            <w:webHidden/>
          </w:rPr>
          <w:tab/>
        </w:r>
        <w:r>
          <w:rPr>
            <w:webHidden/>
          </w:rPr>
          <w:fldChar w:fldCharType="begin"/>
        </w:r>
        <w:r>
          <w:rPr>
            <w:webHidden/>
          </w:rPr>
          <w:instrText xml:space="preserve"> PAGEREF _Toc378866092 \h </w:instrText>
        </w:r>
        <w:r>
          <w:rPr>
            <w:webHidden/>
          </w:rPr>
        </w:r>
        <w:r>
          <w:rPr>
            <w:webHidden/>
          </w:rPr>
          <w:fldChar w:fldCharType="separate"/>
        </w:r>
        <w:r>
          <w:rPr>
            <w:webHidden/>
          </w:rPr>
          <w:t>30</w:t>
        </w:r>
        <w:r>
          <w:rPr>
            <w:webHidden/>
          </w:rPr>
          <w:fldChar w:fldCharType="end"/>
        </w:r>
      </w:hyperlink>
    </w:p>
    <w:p w14:paraId="54F7AED3" w14:textId="77777777" w:rsidR="0057506B" w:rsidRDefault="0057506B">
      <w:pPr>
        <w:pStyle w:val="25"/>
        <w:rPr>
          <w:rFonts w:asciiTheme="minorHAnsi" w:eastAsiaTheme="minorEastAsia" w:hAnsiTheme="minorHAnsi" w:cstheme="minorBidi"/>
          <w:b w:val="0"/>
        </w:rPr>
      </w:pPr>
      <w:hyperlink w:anchor="_Toc378866093"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スレッド優先度</w:t>
        </w:r>
        <w:r>
          <w:rPr>
            <w:webHidden/>
          </w:rPr>
          <w:tab/>
        </w:r>
        <w:r>
          <w:rPr>
            <w:webHidden/>
          </w:rPr>
          <w:fldChar w:fldCharType="begin"/>
        </w:r>
        <w:r>
          <w:rPr>
            <w:webHidden/>
          </w:rPr>
          <w:instrText xml:space="preserve"> PAGEREF _Toc378866093 \h </w:instrText>
        </w:r>
        <w:r>
          <w:rPr>
            <w:webHidden/>
          </w:rPr>
        </w:r>
        <w:r>
          <w:rPr>
            <w:webHidden/>
          </w:rPr>
          <w:fldChar w:fldCharType="separate"/>
        </w:r>
        <w:r>
          <w:rPr>
            <w:webHidden/>
          </w:rPr>
          <w:t>30</w:t>
        </w:r>
        <w:r>
          <w:rPr>
            <w:webHidden/>
          </w:rPr>
          <w:fldChar w:fldCharType="end"/>
        </w:r>
      </w:hyperlink>
    </w:p>
    <w:p w14:paraId="3CFAA919"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094"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様々なスレッド</w:t>
        </w:r>
        <w:r>
          <w:rPr>
            <w:webHidden/>
          </w:rPr>
          <w:tab/>
        </w:r>
        <w:r>
          <w:rPr>
            <w:webHidden/>
          </w:rPr>
          <w:fldChar w:fldCharType="begin"/>
        </w:r>
        <w:r>
          <w:rPr>
            <w:webHidden/>
          </w:rPr>
          <w:instrText xml:space="preserve"> PAGEREF _Toc378866094 \h </w:instrText>
        </w:r>
        <w:r>
          <w:rPr>
            <w:webHidden/>
          </w:rPr>
        </w:r>
        <w:r>
          <w:rPr>
            <w:webHidden/>
          </w:rPr>
          <w:fldChar w:fldCharType="separate"/>
        </w:r>
        <w:r>
          <w:rPr>
            <w:webHidden/>
          </w:rPr>
          <w:t>31</w:t>
        </w:r>
        <w:r>
          <w:rPr>
            <w:webHidden/>
          </w:rPr>
          <w:fldChar w:fldCharType="end"/>
        </w:r>
      </w:hyperlink>
    </w:p>
    <w:p w14:paraId="7735F2C1" w14:textId="77777777" w:rsidR="0057506B" w:rsidRDefault="0057506B">
      <w:pPr>
        <w:pStyle w:val="25"/>
        <w:rPr>
          <w:rFonts w:asciiTheme="minorHAnsi" w:eastAsiaTheme="minorEastAsia" w:hAnsiTheme="minorHAnsi" w:cstheme="minorBidi"/>
          <w:b w:val="0"/>
        </w:rPr>
      </w:pPr>
      <w:hyperlink w:anchor="_Toc378866095"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fork</w:t>
        </w:r>
        <w:r w:rsidRPr="00F40917">
          <w:rPr>
            <w:rStyle w:val="afff3"/>
            <w:rFonts w:hint="eastAsia"/>
          </w:rPr>
          <w:t>（</w:t>
        </w:r>
        <w:r w:rsidRPr="00F40917">
          <w:rPr>
            <w:rStyle w:val="afff3"/>
          </w:rPr>
          <w:t>Unix</w:t>
        </w:r>
        <w:r w:rsidRPr="00F40917">
          <w:rPr>
            <w:rStyle w:val="afff3"/>
            <w:rFonts w:hint="eastAsia"/>
          </w:rPr>
          <w:t>系）</w:t>
        </w:r>
        <w:r>
          <w:rPr>
            <w:webHidden/>
          </w:rPr>
          <w:tab/>
        </w:r>
        <w:r>
          <w:rPr>
            <w:webHidden/>
          </w:rPr>
          <w:fldChar w:fldCharType="begin"/>
        </w:r>
        <w:r>
          <w:rPr>
            <w:webHidden/>
          </w:rPr>
          <w:instrText xml:space="preserve"> PAGEREF _Toc378866095 \h </w:instrText>
        </w:r>
        <w:r>
          <w:rPr>
            <w:webHidden/>
          </w:rPr>
        </w:r>
        <w:r>
          <w:rPr>
            <w:webHidden/>
          </w:rPr>
          <w:fldChar w:fldCharType="separate"/>
        </w:r>
        <w:r>
          <w:rPr>
            <w:webHidden/>
          </w:rPr>
          <w:t>31</w:t>
        </w:r>
        <w:r>
          <w:rPr>
            <w:webHidden/>
          </w:rPr>
          <w:fldChar w:fldCharType="end"/>
        </w:r>
      </w:hyperlink>
    </w:p>
    <w:p w14:paraId="6BAECBAC" w14:textId="77777777" w:rsidR="0057506B" w:rsidRDefault="0057506B">
      <w:pPr>
        <w:pStyle w:val="25"/>
        <w:rPr>
          <w:rFonts w:asciiTheme="minorHAnsi" w:eastAsiaTheme="minorEastAsia" w:hAnsiTheme="minorHAnsi" w:cstheme="minorBidi"/>
          <w:b w:val="0"/>
        </w:rPr>
      </w:pPr>
      <w:hyperlink w:anchor="_Toc378866096"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Posix</w:t>
        </w:r>
        <w:r w:rsidRPr="00F40917">
          <w:rPr>
            <w:rStyle w:val="afff3"/>
            <w:rFonts w:hint="eastAsia"/>
          </w:rPr>
          <w:t>ライブラリ（</w:t>
        </w:r>
        <w:r w:rsidRPr="00F40917">
          <w:rPr>
            <w:rStyle w:val="afff3"/>
          </w:rPr>
          <w:t>Unix</w:t>
        </w:r>
        <w:r w:rsidRPr="00F40917">
          <w:rPr>
            <w:rStyle w:val="afff3"/>
            <w:rFonts w:hint="eastAsia"/>
          </w:rPr>
          <w:t>系）</w:t>
        </w:r>
        <w:r>
          <w:rPr>
            <w:webHidden/>
          </w:rPr>
          <w:tab/>
        </w:r>
        <w:r>
          <w:rPr>
            <w:webHidden/>
          </w:rPr>
          <w:fldChar w:fldCharType="begin"/>
        </w:r>
        <w:r>
          <w:rPr>
            <w:webHidden/>
          </w:rPr>
          <w:instrText xml:space="preserve"> PAGEREF _Toc378866096 \h </w:instrText>
        </w:r>
        <w:r>
          <w:rPr>
            <w:webHidden/>
          </w:rPr>
        </w:r>
        <w:r>
          <w:rPr>
            <w:webHidden/>
          </w:rPr>
          <w:fldChar w:fldCharType="separate"/>
        </w:r>
        <w:r>
          <w:rPr>
            <w:webHidden/>
          </w:rPr>
          <w:t>35</w:t>
        </w:r>
        <w:r>
          <w:rPr>
            <w:webHidden/>
          </w:rPr>
          <w:fldChar w:fldCharType="end"/>
        </w:r>
      </w:hyperlink>
    </w:p>
    <w:p w14:paraId="2BC8858A" w14:textId="77777777" w:rsidR="0057506B" w:rsidRDefault="0057506B">
      <w:pPr>
        <w:pStyle w:val="25"/>
        <w:rPr>
          <w:rFonts w:asciiTheme="minorHAnsi" w:eastAsiaTheme="minorEastAsia" w:hAnsiTheme="minorHAnsi" w:cstheme="minorBidi"/>
          <w:b w:val="0"/>
        </w:rPr>
      </w:pPr>
      <w:hyperlink w:anchor="_Toc378866097"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Win32API</w:t>
        </w:r>
        <w:r w:rsidRPr="00F40917">
          <w:rPr>
            <w:rStyle w:val="afff3"/>
            <w:rFonts w:hint="eastAsia"/>
          </w:rPr>
          <w:t>（</w:t>
        </w:r>
        <w:r w:rsidRPr="00F40917">
          <w:rPr>
            <w:rStyle w:val="afff3"/>
          </w:rPr>
          <w:t>Windows</w:t>
        </w:r>
        <w:r w:rsidRPr="00F40917">
          <w:rPr>
            <w:rStyle w:val="afff3"/>
            <w:rFonts w:hint="eastAsia"/>
          </w:rPr>
          <w:t>系）</w:t>
        </w:r>
        <w:r>
          <w:rPr>
            <w:webHidden/>
          </w:rPr>
          <w:tab/>
        </w:r>
        <w:r>
          <w:rPr>
            <w:webHidden/>
          </w:rPr>
          <w:fldChar w:fldCharType="begin"/>
        </w:r>
        <w:r>
          <w:rPr>
            <w:webHidden/>
          </w:rPr>
          <w:instrText xml:space="preserve"> PAGEREF _Toc378866097 \h </w:instrText>
        </w:r>
        <w:r>
          <w:rPr>
            <w:webHidden/>
          </w:rPr>
        </w:r>
        <w:r>
          <w:rPr>
            <w:webHidden/>
          </w:rPr>
          <w:fldChar w:fldCharType="separate"/>
        </w:r>
        <w:r>
          <w:rPr>
            <w:webHidden/>
          </w:rPr>
          <w:t>40</w:t>
        </w:r>
        <w:r>
          <w:rPr>
            <w:webHidden/>
          </w:rPr>
          <w:fldChar w:fldCharType="end"/>
        </w:r>
      </w:hyperlink>
    </w:p>
    <w:p w14:paraId="46B7C2F1" w14:textId="77777777" w:rsidR="0057506B" w:rsidRDefault="0057506B">
      <w:pPr>
        <w:pStyle w:val="25"/>
        <w:rPr>
          <w:rFonts w:asciiTheme="minorHAnsi" w:eastAsiaTheme="minorEastAsia" w:hAnsiTheme="minorHAnsi" w:cstheme="minorBidi"/>
          <w:b w:val="0"/>
        </w:rPr>
      </w:pPr>
      <w:hyperlink w:anchor="_Toc378866098"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C++11</w:t>
        </w:r>
        <w:r w:rsidRPr="00F40917">
          <w:rPr>
            <w:rStyle w:val="afff3"/>
            <w:rFonts w:hint="eastAsia"/>
          </w:rPr>
          <w:t>版スレッド</w:t>
        </w:r>
        <w:r>
          <w:rPr>
            <w:webHidden/>
          </w:rPr>
          <w:tab/>
        </w:r>
        <w:r>
          <w:rPr>
            <w:webHidden/>
          </w:rPr>
          <w:fldChar w:fldCharType="begin"/>
        </w:r>
        <w:r>
          <w:rPr>
            <w:webHidden/>
          </w:rPr>
          <w:instrText xml:space="preserve"> PAGEREF _Toc378866098 \h </w:instrText>
        </w:r>
        <w:r>
          <w:rPr>
            <w:webHidden/>
          </w:rPr>
        </w:r>
        <w:r>
          <w:rPr>
            <w:webHidden/>
          </w:rPr>
          <w:fldChar w:fldCharType="separate"/>
        </w:r>
        <w:r>
          <w:rPr>
            <w:webHidden/>
          </w:rPr>
          <w:t>46</w:t>
        </w:r>
        <w:r>
          <w:rPr>
            <w:webHidden/>
          </w:rPr>
          <w:fldChar w:fldCharType="end"/>
        </w:r>
      </w:hyperlink>
    </w:p>
    <w:p w14:paraId="12BE8027" w14:textId="77777777" w:rsidR="0057506B" w:rsidRDefault="0057506B">
      <w:pPr>
        <w:pStyle w:val="25"/>
        <w:rPr>
          <w:rFonts w:asciiTheme="minorHAnsi" w:eastAsiaTheme="minorEastAsia" w:hAnsiTheme="minorHAnsi" w:cstheme="minorBidi"/>
          <w:b w:val="0"/>
        </w:rPr>
      </w:pPr>
      <w:hyperlink w:anchor="_Toc378866099"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OpenMP</w:t>
        </w:r>
        <w:r>
          <w:rPr>
            <w:webHidden/>
          </w:rPr>
          <w:tab/>
        </w:r>
        <w:r>
          <w:rPr>
            <w:webHidden/>
          </w:rPr>
          <w:fldChar w:fldCharType="begin"/>
        </w:r>
        <w:r>
          <w:rPr>
            <w:webHidden/>
          </w:rPr>
          <w:instrText xml:space="preserve"> PAGEREF _Toc378866099 \h </w:instrText>
        </w:r>
        <w:r>
          <w:rPr>
            <w:webHidden/>
          </w:rPr>
        </w:r>
        <w:r>
          <w:rPr>
            <w:webHidden/>
          </w:rPr>
          <w:fldChar w:fldCharType="separate"/>
        </w:r>
        <w:r>
          <w:rPr>
            <w:webHidden/>
          </w:rPr>
          <w:t>50</w:t>
        </w:r>
        <w:r>
          <w:rPr>
            <w:webHidden/>
          </w:rPr>
          <w:fldChar w:fldCharType="end"/>
        </w:r>
      </w:hyperlink>
    </w:p>
    <w:p w14:paraId="31472186" w14:textId="77777777" w:rsidR="0057506B" w:rsidRDefault="0057506B">
      <w:pPr>
        <w:pStyle w:val="25"/>
        <w:rPr>
          <w:rFonts w:asciiTheme="minorHAnsi" w:eastAsiaTheme="minorEastAsia" w:hAnsiTheme="minorHAnsi" w:cstheme="minorBidi"/>
          <w:b w:val="0"/>
        </w:rPr>
      </w:pPr>
      <w:hyperlink w:anchor="_Toc378866100"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C++11</w:t>
        </w:r>
        <w:r w:rsidRPr="00F40917">
          <w:rPr>
            <w:rStyle w:val="afff3"/>
            <w:rFonts w:hint="eastAsia"/>
          </w:rPr>
          <w:t>版非同期関数</w:t>
        </w:r>
        <w:r>
          <w:rPr>
            <w:webHidden/>
          </w:rPr>
          <w:tab/>
        </w:r>
        <w:r>
          <w:rPr>
            <w:webHidden/>
          </w:rPr>
          <w:fldChar w:fldCharType="begin"/>
        </w:r>
        <w:r>
          <w:rPr>
            <w:webHidden/>
          </w:rPr>
          <w:instrText xml:space="preserve"> PAGEREF _Toc378866100 \h </w:instrText>
        </w:r>
        <w:r>
          <w:rPr>
            <w:webHidden/>
          </w:rPr>
        </w:r>
        <w:r>
          <w:rPr>
            <w:webHidden/>
          </w:rPr>
          <w:fldChar w:fldCharType="separate"/>
        </w:r>
        <w:r>
          <w:rPr>
            <w:webHidden/>
          </w:rPr>
          <w:t>55</w:t>
        </w:r>
        <w:r>
          <w:rPr>
            <w:webHidden/>
          </w:rPr>
          <w:fldChar w:fldCharType="end"/>
        </w:r>
      </w:hyperlink>
    </w:p>
    <w:p w14:paraId="10DDE4DA" w14:textId="77777777" w:rsidR="0057506B" w:rsidRDefault="0057506B">
      <w:pPr>
        <w:pStyle w:val="25"/>
        <w:rPr>
          <w:rFonts w:asciiTheme="minorHAnsi" w:eastAsiaTheme="minorEastAsia" w:hAnsiTheme="minorHAnsi" w:cstheme="minorBidi"/>
          <w:b w:val="0"/>
        </w:rPr>
      </w:pPr>
      <w:hyperlink w:anchor="_Toc378866101"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ファイバースレッド／コルーチン</w:t>
        </w:r>
        <w:r>
          <w:rPr>
            <w:webHidden/>
          </w:rPr>
          <w:tab/>
        </w:r>
        <w:r>
          <w:rPr>
            <w:webHidden/>
          </w:rPr>
          <w:fldChar w:fldCharType="begin"/>
        </w:r>
        <w:r>
          <w:rPr>
            <w:webHidden/>
          </w:rPr>
          <w:instrText xml:space="preserve"> PAGEREF _Toc378866101 \h </w:instrText>
        </w:r>
        <w:r>
          <w:rPr>
            <w:webHidden/>
          </w:rPr>
        </w:r>
        <w:r>
          <w:rPr>
            <w:webHidden/>
          </w:rPr>
          <w:fldChar w:fldCharType="separate"/>
        </w:r>
        <w:r>
          <w:rPr>
            <w:webHidden/>
          </w:rPr>
          <w:t>59</w:t>
        </w:r>
        <w:r>
          <w:rPr>
            <w:webHidden/>
          </w:rPr>
          <w:fldChar w:fldCharType="end"/>
        </w:r>
      </w:hyperlink>
    </w:p>
    <w:p w14:paraId="2BA14A80" w14:textId="77777777" w:rsidR="0057506B" w:rsidRDefault="0057506B">
      <w:pPr>
        <w:pStyle w:val="25"/>
        <w:rPr>
          <w:rFonts w:asciiTheme="minorHAnsi" w:eastAsiaTheme="minorEastAsia" w:hAnsiTheme="minorHAnsi" w:cstheme="minorBidi"/>
          <w:b w:val="0"/>
        </w:rPr>
      </w:pPr>
      <w:hyperlink w:anchor="_Toc378866102"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SPURS</w:t>
        </w:r>
        <w:r w:rsidRPr="00F40917">
          <w:rPr>
            <w:rStyle w:val="afff3"/>
            <w:rFonts w:hint="eastAsia"/>
          </w:rPr>
          <w:t>／</w:t>
        </w:r>
        <w:r w:rsidRPr="00F40917">
          <w:rPr>
            <w:rStyle w:val="afff3"/>
          </w:rPr>
          <w:t>GPGPU</w:t>
        </w:r>
        <w:r w:rsidRPr="00F40917">
          <w:rPr>
            <w:rStyle w:val="afff3"/>
            <w:rFonts w:hint="eastAsia"/>
          </w:rPr>
          <w:t>／</w:t>
        </w:r>
        <w:r w:rsidRPr="00F40917">
          <w:rPr>
            <w:rStyle w:val="afff3"/>
          </w:rPr>
          <w:t>DirectCompute</w:t>
        </w:r>
        <w:r w:rsidRPr="00F40917">
          <w:rPr>
            <w:rStyle w:val="afff3"/>
            <w:rFonts w:hint="eastAsia"/>
          </w:rPr>
          <w:t>／</w:t>
        </w:r>
        <w:r w:rsidRPr="00F40917">
          <w:rPr>
            <w:rStyle w:val="afff3"/>
          </w:rPr>
          <w:t>CUDA</w:t>
        </w:r>
        <w:r w:rsidRPr="00F40917">
          <w:rPr>
            <w:rStyle w:val="afff3"/>
            <w:rFonts w:hint="eastAsia"/>
          </w:rPr>
          <w:t>／</w:t>
        </w:r>
        <w:r w:rsidRPr="00F40917">
          <w:rPr>
            <w:rStyle w:val="afff3"/>
          </w:rPr>
          <w:t>ATI Stream</w:t>
        </w:r>
        <w:r w:rsidRPr="00F40917">
          <w:rPr>
            <w:rStyle w:val="afff3"/>
            <w:rFonts w:hint="eastAsia"/>
          </w:rPr>
          <w:t>／</w:t>
        </w:r>
        <w:r w:rsidRPr="00F40917">
          <w:rPr>
            <w:rStyle w:val="afff3"/>
          </w:rPr>
          <w:t>OpenCL</w:t>
        </w:r>
        <w:r>
          <w:rPr>
            <w:webHidden/>
          </w:rPr>
          <w:tab/>
        </w:r>
        <w:r>
          <w:rPr>
            <w:webHidden/>
          </w:rPr>
          <w:fldChar w:fldCharType="begin"/>
        </w:r>
        <w:r>
          <w:rPr>
            <w:webHidden/>
          </w:rPr>
          <w:instrText xml:space="preserve"> PAGEREF _Toc378866102 \h </w:instrText>
        </w:r>
        <w:r>
          <w:rPr>
            <w:webHidden/>
          </w:rPr>
        </w:r>
        <w:r>
          <w:rPr>
            <w:webHidden/>
          </w:rPr>
          <w:fldChar w:fldCharType="separate"/>
        </w:r>
        <w:r>
          <w:rPr>
            <w:webHidden/>
          </w:rPr>
          <w:t>63</w:t>
        </w:r>
        <w:r>
          <w:rPr>
            <w:webHidden/>
          </w:rPr>
          <w:fldChar w:fldCharType="end"/>
        </w:r>
      </w:hyperlink>
    </w:p>
    <w:p w14:paraId="65B3D907" w14:textId="77777777" w:rsidR="0057506B" w:rsidRDefault="0057506B">
      <w:pPr>
        <w:pStyle w:val="25"/>
        <w:rPr>
          <w:rFonts w:asciiTheme="minorHAnsi" w:eastAsiaTheme="minorEastAsia" w:hAnsiTheme="minorHAnsi" w:cstheme="minorBidi"/>
          <w:b w:val="0"/>
        </w:rPr>
      </w:pPr>
      <w:hyperlink w:anchor="_Toc378866103"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クライアント・サーバー／クラウド／グリッド／</w:t>
        </w:r>
        <w:r w:rsidRPr="00F40917">
          <w:rPr>
            <w:rStyle w:val="afff3"/>
          </w:rPr>
          <w:t>RPC</w:t>
        </w:r>
        <w:r w:rsidRPr="00F40917">
          <w:rPr>
            <w:rStyle w:val="afff3"/>
            <w:rFonts w:hint="eastAsia"/>
          </w:rPr>
          <w:t>／</w:t>
        </w:r>
        <w:r w:rsidRPr="00F40917">
          <w:rPr>
            <w:rStyle w:val="afff3"/>
          </w:rPr>
          <w:t>ORB</w:t>
        </w:r>
        <w:r w:rsidRPr="00F40917">
          <w:rPr>
            <w:rStyle w:val="afff3"/>
            <w:rFonts w:hint="eastAsia"/>
          </w:rPr>
          <w:t>／</w:t>
        </w:r>
        <w:r w:rsidRPr="00F40917">
          <w:rPr>
            <w:rStyle w:val="afff3"/>
          </w:rPr>
          <w:t>Hadoop</w:t>
        </w:r>
        <w:r>
          <w:rPr>
            <w:webHidden/>
          </w:rPr>
          <w:tab/>
        </w:r>
        <w:r>
          <w:rPr>
            <w:webHidden/>
          </w:rPr>
          <w:fldChar w:fldCharType="begin"/>
        </w:r>
        <w:r>
          <w:rPr>
            <w:webHidden/>
          </w:rPr>
          <w:instrText xml:space="preserve"> PAGEREF _Toc378866103 \h </w:instrText>
        </w:r>
        <w:r>
          <w:rPr>
            <w:webHidden/>
          </w:rPr>
        </w:r>
        <w:r>
          <w:rPr>
            <w:webHidden/>
          </w:rPr>
          <w:fldChar w:fldCharType="separate"/>
        </w:r>
        <w:r>
          <w:rPr>
            <w:webHidden/>
          </w:rPr>
          <w:t>64</w:t>
        </w:r>
        <w:r>
          <w:rPr>
            <w:webHidden/>
          </w:rPr>
          <w:fldChar w:fldCharType="end"/>
        </w:r>
      </w:hyperlink>
    </w:p>
    <w:p w14:paraId="3F99DB27" w14:textId="77777777" w:rsidR="0057506B" w:rsidRDefault="0057506B">
      <w:pPr>
        <w:pStyle w:val="25"/>
        <w:rPr>
          <w:rFonts w:asciiTheme="minorHAnsi" w:eastAsiaTheme="minorEastAsia" w:hAnsiTheme="minorHAnsi" w:cstheme="minorBidi"/>
          <w:b w:val="0"/>
        </w:rPr>
      </w:pPr>
      <w:hyperlink w:anchor="_Toc378866104"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割り込み／システムコール</w:t>
        </w:r>
        <w:r>
          <w:rPr>
            <w:webHidden/>
          </w:rPr>
          <w:tab/>
        </w:r>
        <w:r>
          <w:rPr>
            <w:webHidden/>
          </w:rPr>
          <w:fldChar w:fldCharType="begin"/>
        </w:r>
        <w:r>
          <w:rPr>
            <w:webHidden/>
          </w:rPr>
          <w:instrText xml:space="preserve"> PAGEREF _Toc378866104 \h </w:instrText>
        </w:r>
        <w:r>
          <w:rPr>
            <w:webHidden/>
          </w:rPr>
        </w:r>
        <w:r>
          <w:rPr>
            <w:webHidden/>
          </w:rPr>
          <w:fldChar w:fldCharType="separate"/>
        </w:r>
        <w:r>
          <w:rPr>
            <w:webHidden/>
          </w:rPr>
          <w:t>66</w:t>
        </w:r>
        <w:r>
          <w:rPr>
            <w:webHidden/>
          </w:rPr>
          <w:fldChar w:fldCharType="end"/>
        </w:r>
      </w:hyperlink>
    </w:p>
    <w:p w14:paraId="0C793971" w14:textId="77777777" w:rsidR="0057506B" w:rsidRDefault="0057506B">
      <w:pPr>
        <w:pStyle w:val="32"/>
        <w:tabs>
          <w:tab w:val="left" w:pos="840"/>
        </w:tabs>
        <w:ind w:left="578" w:hanging="309"/>
        <w:rPr>
          <w:rFonts w:eastAsiaTheme="minorEastAsia"/>
        </w:rPr>
      </w:pPr>
      <w:hyperlink w:anchor="_Toc378866105" w:history="1">
        <w:r w:rsidRPr="00F40917">
          <w:rPr>
            <w:rStyle w:val="afff3"/>
            <w:rFonts w:ascii="Wingdings" w:hAnsi="Wingdings"/>
          </w:rPr>
          <w:t></w:t>
        </w:r>
        <w:r>
          <w:rPr>
            <w:rFonts w:eastAsiaTheme="minorEastAsia"/>
          </w:rPr>
          <w:tab/>
        </w:r>
        <w:r w:rsidRPr="00F40917">
          <w:rPr>
            <w:rStyle w:val="afff3"/>
            <w:rFonts w:hint="eastAsia"/>
          </w:rPr>
          <w:t>割り込みの具体例：垂直同期割り込み（</w:t>
        </w:r>
        <w:r w:rsidRPr="00F40917">
          <w:rPr>
            <w:rStyle w:val="afff3"/>
          </w:rPr>
          <w:t>V-SYNC</w:t>
        </w:r>
        <w:r w:rsidRPr="00F40917">
          <w:rPr>
            <w:rStyle w:val="afff3"/>
            <w:rFonts w:hint="eastAsia"/>
          </w:rPr>
          <w:t>割り込み）</w:t>
        </w:r>
        <w:r>
          <w:rPr>
            <w:webHidden/>
          </w:rPr>
          <w:tab/>
        </w:r>
        <w:r>
          <w:rPr>
            <w:webHidden/>
          </w:rPr>
          <w:fldChar w:fldCharType="begin"/>
        </w:r>
        <w:r>
          <w:rPr>
            <w:webHidden/>
          </w:rPr>
          <w:instrText xml:space="preserve"> PAGEREF _Toc378866105 \h </w:instrText>
        </w:r>
        <w:r>
          <w:rPr>
            <w:webHidden/>
          </w:rPr>
        </w:r>
        <w:r>
          <w:rPr>
            <w:webHidden/>
          </w:rPr>
          <w:fldChar w:fldCharType="separate"/>
        </w:r>
        <w:r>
          <w:rPr>
            <w:webHidden/>
          </w:rPr>
          <w:t>66</w:t>
        </w:r>
        <w:r>
          <w:rPr>
            <w:webHidden/>
          </w:rPr>
          <w:fldChar w:fldCharType="end"/>
        </w:r>
      </w:hyperlink>
    </w:p>
    <w:p w14:paraId="219D6876" w14:textId="77777777" w:rsidR="0057506B" w:rsidRDefault="0057506B">
      <w:pPr>
        <w:pStyle w:val="32"/>
        <w:tabs>
          <w:tab w:val="left" w:pos="840"/>
        </w:tabs>
        <w:ind w:left="578" w:hanging="309"/>
        <w:rPr>
          <w:rFonts w:eastAsiaTheme="minorEastAsia"/>
        </w:rPr>
      </w:pPr>
      <w:hyperlink w:anchor="_Toc378866106" w:history="1">
        <w:r w:rsidRPr="00F40917">
          <w:rPr>
            <w:rStyle w:val="afff3"/>
            <w:rFonts w:ascii="Wingdings" w:hAnsi="Wingdings"/>
          </w:rPr>
          <w:t></w:t>
        </w:r>
        <w:r>
          <w:rPr>
            <w:rFonts w:eastAsiaTheme="minorEastAsia"/>
          </w:rPr>
          <w:tab/>
        </w:r>
        <w:r w:rsidRPr="00F40917">
          <w:rPr>
            <w:rStyle w:val="afff3"/>
            <w:rFonts w:hint="eastAsia"/>
          </w:rPr>
          <w:t>割り込みとコンテキストスイッチ、スタック領域の配慮</w:t>
        </w:r>
        <w:r>
          <w:rPr>
            <w:webHidden/>
          </w:rPr>
          <w:tab/>
        </w:r>
        <w:r>
          <w:rPr>
            <w:webHidden/>
          </w:rPr>
          <w:fldChar w:fldCharType="begin"/>
        </w:r>
        <w:r>
          <w:rPr>
            <w:webHidden/>
          </w:rPr>
          <w:instrText xml:space="preserve"> PAGEREF _Toc378866106 \h </w:instrText>
        </w:r>
        <w:r>
          <w:rPr>
            <w:webHidden/>
          </w:rPr>
        </w:r>
        <w:r>
          <w:rPr>
            <w:webHidden/>
          </w:rPr>
          <w:fldChar w:fldCharType="separate"/>
        </w:r>
        <w:r>
          <w:rPr>
            <w:webHidden/>
          </w:rPr>
          <w:t>67</w:t>
        </w:r>
        <w:r>
          <w:rPr>
            <w:webHidden/>
          </w:rPr>
          <w:fldChar w:fldCharType="end"/>
        </w:r>
      </w:hyperlink>
    </w:p>
    <w:p w14:paraId="2EBD4A7D" w14:textId="77777777" w:rsidR="0057506B" w:rsidRDefault="0057506B">
      <w:pPr>
        <w:pStyle w:val="32"/>
        <w:tabs>
          <w:tab w:val="left" w:pos="840"/>
        </w:tabs>
        <w:ind w:left="578" w:hanging="309"/>
        <w:rPr>
          <w:rFonts w:eastAsiaTheme="minorEastAsia"/>
        </w:rPr>
      </w:pPr>
      <w:hyperlink w:anchor="_Toc378866107" w:history="1">
        <w:r w:rsidRPr="00F40917">
          <w:rPr>
            <w:rStyle w:val="afff3"/>
            <w:rFonts w:ascii="Wingdings" w:hAnsi="Wingdings"/>
          </w:rPr>
          <w:t></w:t>
        </w:r>
        <w:r>
          <w:rPr>
            <w:rFonts w:eastAsiaTheme="minorEastAsia"/>
          </w:rPr>
          <w:tab/>
        </w:r>
        <w:r w:rsidRPr="00F40917">
          <w:rPr>
            <w:rStyle w:val="afff3"/>
            <w:rFonts w:hint="eastAsia"/>
          </w:rPr>
          <w:t>割り込みハンドラ／割り込みサブルーチン（</w:t>
        </w:r>
        <w:r w:rsidRPr="00F40917">
          <w:rPr>
            <w:rStyle w:val="afff3"/>
          </w:rPr>
          <w:t>ISR</w:t>
        </w:r>
        <w:r w:rsidRPr="00F40917">
          <w:rPr>
            <w:rStyle w:val="afff3"/>
            <w:rFonts w:hint="eastAsia"/>
          </w:rPr>
          <w:t>）</w:t>
        </w:r>
        <w:r>
          <w:rPr>
            <w:webHidden/>
          </w:rPr>
          <w:tab/>
        </w:r>
        <w:r>
          <w:rPr>
            <w:webHidden/>
          </w:rPr>
          <w:fldChar w:fldCharType="begin"/>
        </w:r>
        <w:r>
          <w:rPr>
            <w:webHidden/>
          </w:rPr>
          <w:instrText xml:space="preserve"> PAGEREF _Toc378866107 \h </w:instrText>
        </w:r>
        <w:r>
          <w:rPr>
            <w:webHidden/>
          </w:rPr>
        </w:r>
        <w:r>
          <w:rPr>
            <w:webHidden/>
          </w:rPr>
          <w:fldChar w:fldCharType="separate"/>
        </w:r>
        <w:r>
          <w:rPr>
            <w:webHidden/>
          </w:rPr>
          <w:t>68</w:t>
        </w:r>
        <w:r>
          <w:rPr>
            <w:webHidden/>
          </w:rPr>
          <w:fldChar w:fldCharType="end"/>
        </w:r>
      </w:hyperlink>
    </w:p>
    <w:p w14:paraId="2EDF6C29" w14:textId="77777777" w:rsidR="0057506B" w:rsidRDefault="0057506B">
      <w:pPr>
        <w:pStyle w:val="32"/>
        <w:tabs>
          <w:tab w:val="left" w:pos="840"/>
        </w:tabs>
        <w:ind w:left="578" w:hanging="309"/>
        <w:rPr>
          <w:rFonts w:eastAsiaTheme="minorEastAsia"/>
        </w:rPr>
      </w:pPr>
      <w:hyperlink w:anchor="_Toc378866108" w:history="1">
        <w:r w:rsidRPr="00F40917">
          <w:rPr>
            <w:rStyle w:val="afff3"/>
            <w:rFonts w:ascii="Wingdings" w:hAnsi="Wingdings"/>
          </w:rPr>
          <w:t></w:t>
        </w:r>
        <w:r>
          <w:rPr>
            <w:rFonts w:eastAsiaTheme="minorEastAsia"/>
          </w:rPr>
          <w:tab/>
        </w:r>
        <w:r w:rsidRPr="00F40917">
          <w:rPr>
            <w:rStyle w:val="afff3"/>
            <w:rFonts w:hint="eastAsia"/>
          </w:rPr>
          <w:t>割り込みハンドラの処理</w:t>
        </w:r>
        <w:r>
          <w:rPr>
            <w:webHidden/>
          </w:rPr>
          <w:tab/>
        </w:r>
        <w:r>
          <w:rPr>
            <w:webHidden/>
          </w:rPr>
          <w:fldChar w:fldCharType="begin"/>
        </w:r>
        <w:r>
          <w:rPr>
            <w:webHidden/>
          </w:rPr>
          <w:instrText xml:space="preserve"> PAGEREF _Toc378866108 \h </w:instrText>
        </w:r>
        <w:r>
          <w:rPr>
            <w:webHidden/>
          </w:rPr>
        </w:r>
        <w:r>
          <w:rPr>
            <w:webHidden/>
          </w:rPr>
          <w:fldChar w:fldCharType="separate"/>
        </w:r>
        <w:r>
          <w:rPr>
            <w:webHidden/>
          </w:rPr>
          <w:t>68</w:t>
        </w:r>
        <w:r>
          <w:rPr>
            <w:webHidden/>
          </w:rPr>
          <w:fldChar w:fldCharType="end"/>
        </w:r>
      </w:hyperlink>
    </w:p>
    <w:p w14:paraId="4C453710" w14:textId="77777777" w:rsidR="0057506B" w:rsidRDefault="0057506B">
      <w:pPr>
        <w:pStyle w:val="32"/>
        <w:tabs>
          <w:tab w:val="left" w:pos="840"/>
        </w:tabs>
        <w:ind w:left="578" w:hanging="309"/>
        <w:rPr>
          <w:rFonts w:eastAsiaTheme="minorEastAsia"/>
        </w:rPr>
      </w:pPr>
      <w:hyperlink w:anchor="_Toc378866109" w:history="1">
        <w:r w:rsidRPr="00F40917">
          <w:rPr>
            <w:rStyle w:val="afff3"/>
            <w:rFonts w:ascii="Wingdings" w:hAnsi="Wingdings"/>
          </w:rPr>
          <w:t></w:t>
        </w:r>
        <w:r>
          <w:rPr>
            <w:rFonts w:eastAsiaTheme="minorEastAsia"/>
          </w:rPr>
          <w:tab/>
        </w:r>
        <w:r w:rsidRPr="00F40917">
          <w:rPr>
            <w:rStyle w:val="afff3"/>
            <w:rFonts w:hint="eastAsia"/>
          </w:rPr>
          <w:t>ハードウェア割り込みとソフトウェア割り込み、イベントコールバック</w:t>
        </w:r>
        <w:r>
          <w:rPr>
            <w:webHidden/>
          </w:rPr>
          <w:tab/>
        </w:r>
        <w:r>
          <w:rPr>
            <w:webHidden/>
          </w:rPr>
          <w:fldChar w:fldCharType="begin"/>
        </w:r>
        <w:r>
          <w:rPr>
            <w:webHidden/>
          </w:rPr>
          <w:instrText xml:space="preserve"> PAGEREF _Toc378866109 \h </w:instrText>
        </w:r>
        <w:r>
          <w:rPr>
            <w:webHidden/>
          </w:rPr>
        </w:r>
        <w:r>
          <w:rPr>
            <w:webHidden/>
          </w:rPr>
          <w:fldChar w:fldCharType="separate"/>
        </w:r>
        <w:r>
          <w:rPr>
            <w:webHidden/>
          </w:rPr>
          <w:t>68</w:t>
        </w:r>
        <w:r>
          <w:rPr>
            <w:webHidden/>
          </w:rPr>
          <w:fldChar w:fldCharType="end"/>
        </w:r>
      </w:hyperlink>
    </w:p>
    <w:p w14:paraId="165E364F" w14:textId="77777777" w:rsidR="0057506B" w:rsidRDefault="0057506B">
      <w:pPr>
        <w:pStyle w:val="32"/>
        <w:tabs>
          <w:tab w:val="left" w:pos="840"/>
        </w:tabs>
        <w:ind w:left="578" w:hanging="309"/>
        <w:rPr>
          <w:rFonts w:eastAsiaTheme="minorEastAsia"/>
        </w:rPr>
      </w:pPr>
      <w:hyperlink w:anchor="_Toc378866110" w:history="1">
        <w:r w:rsidRPr="00F40917">
          <w:rPr>
            <w:rStyle w:val="afff3"/>
            <w:rFonts w:ascii="Wingdings" w:hAnsi="Wingdings"/>
          </w:rPr>
          <w:t></w:t>
        </w:r>
        <w:r>
          <w:rPr>
            <w:rFonts w:eastAsiaTheme="minorEastAsia"/>
          </w:rPr>
          <w:tab/>
        </w:r>
        <w:r w:rsidRPr="00F40917">
          <w:rPr>
            <w:rStyle w:val="afff3"/>
            <w:rFonts w:hint="eastAsia"/>
          </w:rPr>
          <w:t>シグナル</w:t>
        </w:r>
        <w:r>
          <w:rPr>
            <w:webHidden/>
          </w:rPr>
          <w:tab/>
        </w:r>
        <w:r>
          <w:rPr>
            <w:webHidden/>
          </w:rPr>
          <w:fldChar w:fldCharType="begin"/>
        </w:r>
        <w:r>
          <w:rPr>
            <w:webHidden/>
          </w:rPr>
          <w:instrText xml:space="preserve"> PAGEREF _Toc378866110 \h </w:instrText>
        </w:r>
        <w:r>
          <w:rPr>
            <w:webHidden/>
          </w:rPr>
        </w:r>
        <w:r>
          <w:rPr>
            <w:webHidden/>
          </w:rPr>
          <w:fldChar w:fldCharType="separate"/>
        </w:r>
        <w:r>
          <w:rPr>
            <w:webHidden/>
          </w:rPr>
          <w:t>69</w:t>
        </w:r>
        <w:r>
          <w:rPr>
            <w:webHidden/>
          </w:rPr>
          <w:fldChar w:fldCharType="end"/>
        </w:r>
      </w:hyperlink>
    </w:p>
    <w:p w14:paraId="375631D7" w14:textId="77777777" w:rsidR="0057506B" w:rsidRDefault="0057506B">
      <w:pPr>
        <w:pStyle w:val="32"/>
        <w:tabs>
          <w:tab w:val="left" w:pos="840"/>
        </w:tabs>
        <w:ind w:left="578" w:hanging="309"/>
        <w:rPr>
          <w:rFonts w:eastAsiaTheme="minorEastAsia"/>
        </w:rPr>
      </w:pPr>
      <w:hyperlink w:anchor="_Toc378866111" w:history="1">
        <w:r w:rsidRPr="00F40917">
          <w:rPr>
            <w:rStyle w:val="afff3"/>
            <w:rFonts w:ascii="Wingdings" w:hAnsi="Wingdings"/>
          </w:rPr>
          <w:t></w:t>
        </w:r>
        <w:r>
          <w:rPr>
            <w:rFonts w:eastAsiaTheme="minorEastAsia"/>
          </w:rPr>
          <w:tab/>
        </w:r>
        <w:r w:rsidRPr="00F40917">
          <w:rPr>
            <w:rStyle w:val="afff3"/>
            <w:rFonts w:hint="eastAsia"/>
          </w:rPr>
          <w:t>タイマー割り込み</w:t>
        </w:r>
        <w:r>
          <w:rPr>
            <w:webHidden/>
          </w:rPr>
          <w:tab/>
        </w:r>
        <w:r>
          <w:rPr>
            <w:webHidden/>
          </w:rPr>
          <w:fldChar w:fldCharType="begin"/>
        </w:r>
        <w:r>
          <w:rPr>
            <w:webHidden/>
          </w:rPr>
          <w:instrText xml:space="preserve"> PAGEREF _Toc378866111 \h </w:instrText>
        </w:r>
        <w:r>
          <w:rPr>
            <w:webHidden/>
          </w:rPr>
        </w:r>
        <w:r>
          <w:rPr>
            <w:webHidden/>
          </w:rPr>
          <w:fldChar w:fldCharType="separate"/>
        </w:r>
        <w:r>
          <w:rPr>
            <w:webHidden/>
          </w:rPr>
          <w:t>69</w:t>
        </w:r>
        <w:r>
          <w:rPr>
            <w:webHidden/>
          </w:rPr>
          <w:fldChar w:fldCharType="end"/>
        </w:r>
      </w:hyperlink>
    </w:p>
    <w:p w14:paraId="00C2E757" w14:textId="77777777" w:rsidR="0057506B" w:rsidRDefault="0057506B">
      <w:pPr>
        <w:pStyle w:val="32"/>
        <w:tabs>
          <w:tab w:val="left" w:pos="840"/>
        </w:tabs>
        <w:ind w:left="578" w:hanging="309"/>
        <w:rPr>
          <w:rFonts w:eastAsiaTheme="minorEastAsia"/>
        </w:rPr>
      </w:pPr>
      <w:hyperlink w:anchor="_Toc378866112" w:history="1">
        <w:r w:rsidRPr="00F40917">
          <w:rPr>
            <w:rStyle w:val="afff3"/>
            <w:rFonts w:ascii="Wingdings" w:hAnsi="Wingdings"/>
          </w:rPr>
          <w:t></w:t>
        </w:r>
        <w:r>
          <w:rPr>
            <w:rFonts w:eastAsiaTheme="minorEastAsia"/>
          </w:rPr>
          <w:tab/>
        </w:r>
        <w:r w:rsidRPr="00F40917">
          <w:rPr>
            <w:rStyle w:val="afff3"/>
            <w:rFonts w:hint="eastAsia"/>
          </w:rPr>
          <w:t>システムコール</w:t>
        </w:r>
        <w:r>
          <w:rPr>
            <w:webHidden/>
          </w:rPr>
          <w:tab/>
        </w:r>
        <w:r>
          <w:rPr>
            <w:webHidden/>
          </w:rPr>
          <w:fldChar w:fldCharType="begin"/>
        </w:r>
        <w:r>
          <w:rPr>
            <w:webHidden/>
          </w:rPr>
          <w:instrText xml:space="preserve"> PAGEREF _Toc378866112 \h </w:instrText>
        </w:r>
        <w:r>
          <w:rPr>
            <w:webHidden/>
          </w:rPr>
        </w:r>
        <w:r>
          <w:rPr>
            <w:webHidden/>
          </w:rPr>
          <w:fldChar w:fldCharType="separate"/>
        </w:r>
        <w:r>
          <w:rPr>
            <w:webHidden/>
          </w:rPr>
          <w:t>70</w:t>
        </w:r>
        <w:r>
          <w:rPr>
            <w:webHidden/>
          </w:rPr>
          <w:fldChar w:fldCharType="end"/>
        </w:r>
      </w:hyperlink>
    </w:p>
    <w:p w14:paraId="5031AD1A"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113"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マルチスレッドで起こり得る問題①</w:t>
        </w:r>
        <w:r>
          <w:rPr>
            <w:webHidden/>
          </w:rPr>
          <w:tab/>
        </w:r>
        <w:r>
          <w:rPr>
            <w:webHidden/>
          </w:rPr>
          <w:fldChar w:fldCharType="begin"/>
        </w:r>
        <w:r>
          <w:rPr>
            <w:webHidden/>
          </w:rPr>
          <w:instrText xml:space="preserve"> PAGEREF _Toc378866113 \h </w:instrText>
        </w:r>
        <w:r>
          <w:rPr>
            <w:webHidden/>
          </w:rPr>
        </w:r>
        <w:r>
          <w:rPr>
            <w:webHidden/>
          </w:rPr>
          <w:fldChar w:fldCharType="separate"/>
        </w:r>
        <w:r>
          <w:rPr>
            <w:webHidden/>
          </w:rPr>
          <w:t>70</w:t>
        </w:r>
        <w:r>
          <w:rPr>
            <w:webHidden/>
          </w:rPr>
          <w:fldChar w:fldCharType="end"/>
        </w:r>
      </w:hyperlink>
    </w:p>
    <w:p w14:paraId="1CCA96A4" w14:textId="77777777" w:rsidR="0057506B" w:rsidRDefault="0057506B">
      <w:pPr>
        <w:pStyle w:val="25"/>
        <w:rPr>
          <w:rFonts w:asciiTheme="minorHAnsi" w:eastAsiaTheme="minorEastAsia" w:hAnsiTheme="minorHAnsi" w:cstheme="minorBidi"/>
          <w:b w:val="0"/>
        </w:rPr>
      </w:pPr>
      <w:hyperlink w:anchor="_Toc378866114"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データ破損（不完全なアトミック操作）</w:t>
        </w:r>
        <w:r>
          <w:rPr>
            <w:webHidden/>
          </w:rPr>
          <w:tab/>
        </w:r>
        <w:r>
          <w:rPr>
            <w:webHidden/>
          </w:rPr>
          <w:fldChar w:fldCharType="begin"/>
        </w:r>
        <w:r>
          <w:rPr>
            <w:webHidden/>
          </w:rPr>
          <w:instrText xml:space="preserve"> PAGEREF _Toc378866114 \h </w:instrText>
        </w:r>
        <w:r>
          <w:rPr>
            <w:webHidden/>
          </w:rPr>
        </w:r>
        <w:r>
          <w:rPr>
            <w:webHidden/>
          </w:rPr>
          <w:fldChar w:fldCharType="separate"/>
        </w:r>
        <w:r>
          <w:rPr>
            <w:webHidden/>
          </w:rPr>
          <w:t>71</w:t>
        </w:r>
        <w:r>
          <w:rPr>
            <w:webHidden/>
          </w:rPr>
          <w:fldChar w:fldCharType="end"/>
        </w:r>
      </w:hyperlink>
    </w:p>
    <w:p w14:paraId="2301C881" w14:textId="77777777" w:rsidR="0057506B" w:rsidRDefault="0057506B">
      <w:pPr>
        <w:pStyle w:val="32"/>
        <w:tabs>
          <w:tab w:val="left" w:pos="840"/>
        </w:tabs>
        <w:ind w:left="578" w:hanging="309"/>
        <w:rPr>
          <w:rFonts w:eastAsiaTheme="minorEastAsia"/>
        </w:rPr>
      </w:pPr>
      <w:hyperlink w:anchor="_Toc378866115" w:history="1">
        <w:r w:rsidRPr="00F40917">
          <w:rPr>
            <w:rStyle w:val="afff3"/>
            <w:rFonts w:ascii="Wingdings" w:hAnsi="Wingdings"/>
          </w:rPr>
          <w:t></w:t>
        </w:r>
        <w:r>
          <w:rPr>
            <w:rFonts w:eastAsiaTheme="minorEastAsia"/>
          </w:rPr>
          <w:tab/>
        </w:r>
        <w:r w:rsidRPr="00F40917">
          <w:rPr>
            <w:rStyle w:val="afff3"/>
            <w:rFonts w:hint="eastAsia"/>
          </w:rPr>
          <w:t>解決策</w:t>
        </w:r>
        <w:r>
          <w:rPr>
            <w:webHidden/>
          </w:rPr>
          <w:tab/>
        </w:r>
        <w:r>
          <w:rPr>
            <w:webHidden/>
          </w:rPr>
          <w:fldChar w:fldCharType="begin"/>
        </w:r>
        <w:r>
          <w:rPr>
            <w:webHidden/>
          </w:rPr>
          <w:instrText xml:space="preserve"> PAGEREF _Toc378866115 \h </w:instrText>
        </w:r>
        <w:r>
          <w:rPr>
            <w:webHidden/>
          </w:rPr>
        </w:r>
        <w:r>
          <w:rPr>
            <w:webHidden/>
          </w:rPr>
          <w:fldChar w:fldCharType="separate"/>
        </w:r>
        <w:r>
          <w:rPr>
            <w:webHidden/>
          </w:rPr>
          <w:t>72</w:t>
        </w:r>
        <w:r>
          <w:rPr>
            <w:webHidden/>
          </w:rPr>
          <w:fldChar w:fldCharType="end"/>
        </w:r>
      </w:hyperlink>
    </w:p>
    <w:p w14:paraId="1675B5D0" w14:textId="77777777" w:rsidR="0057506B" w:rsidRDefault="0057506B">
      <w:pPr>
        <w:pStyle w:val="25"/>
        <w:rPr>
          <w:rFonts w:asciiTheme="minorHAnsi" w:eastAsiaTheme="minorEastAsia" w:hAnsiTheme="minorHAnsi" w:cstheme="minorBidi"/>
          <w:b w:val="0"/>
        </w:rPr>
      </w:pPr>
      <w:hyperlink w:anchor="_Toc378866116"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スレッド間の情報共有の失敗①：コンパイラの最適化による問題</w:t>
        </w:r>
        <w:r>
          <w:rPr>
            <w:webHidden/>
          </w:rPr>
          <w:tab/>
        </w:r>
        <w:r>
          <w:rPr>
            <w:webHidden/>
          </w:rPr>
          <w:fldChar w:fldCharType="begin"/>
        </w:r>
        <w:r>
          <w:rPr>
            <w:webHidden/>
          </w:rPr>
          <w:instrText xml:space="preserve"> PAGEREF _Toc378866116 \h </w:instrText>
        </w:r>
        <w:r>
          <w:rPr>
            <w:webHidden/>
          </w:rPr>
        </w:r>
        <w:r>
          <w:rPr>
            <w:webHidden/>
          </w:rPr>
          <w:fldChar w:fldCharType="separate"/>
        </w:r>
        <w:r>
          <w:rPr>
            <w:webHidden/>
          </w:rPr>
          <w:t>72</w:t>
        </w:r>
        <w:r>
          <w:rPr>
            <w:webHidden/>
          </w:rPr>
          <w:fldChar w:fldCharType="end"/>
        </w:r>
      </w:hyperlink>
    </w:p>
    <w:p w14:paraId="3CCCA1D6" w14:textId="77777777" w:rsidR="0057506B" w:rsidRDefault="0057506B">
      <w:pPr>
        <w:pStyle w:val="32"/>
        <w:tabs>
          <w:tab w:val="left" w:pos="840"/>
        </w:tabs>
        <w:ind w:left="578" w:hanging="309"/>
        <w:rPr>
          <w:rFonts w:eastAsiaTheme="minorEastAsia"/>
        </w:rPr>
      </w:pPr>
      <w:hyperlink w:anchor="_Toc378866117" w:history="1">
        <w:r w:rsidRPr="00F40917">
          <w:rPr>
            <w:rStyle w:val="afff3"/>
            <w:rFonts w:ascii="Wingdings" w:hAnsi="Wingdings"/>
          </w:rPr>
          <w:t></w:t>
        </w:r>
        <w:r>
          <w:rPr>
            <w:rFonts w:eastAsiaTheme="minorEastAsia"/>
          </w:rPr>
          <w:tab/>
        </w:r>
        <w:r w:rsidRPr="00F40917">
          <w:rPr>
            <w:rStyle w:val="afff3"/>
            <w:rFonts w:hint="eastAsia"/>
          </w:rPr>
          <w:t>解決策</w:t>
        </w:r>
        <w:r>
          <w:rPr>
            <w:webHidden/>
          </w:rPr>
          <w:tab/>
        </w:r>
        <w:r>
          <w:rPr>
            <w:webHidden/>
          </w:rPr>
          <w:fldChar w:fldCharType="begin"/>
        </w:r>
        <w:r>
          <w:rPr>
            <w:webHidden/>
          </w:rPr>
          <w:instrText xml:space="preserve"> PAGEREF _Toc378866117 \h </w:instrText>
        </w:r>
        <w:r>
          <w:rPr>
            <w:webHidden/>
          </w:rPr>
        </w:r>
        <w:r>
          <w:rPr>
            <w:webHidden/>
          </w:rPr>
          <w:fldChar w:fldCharType="separate"/>
        </w:r>
        <w:r>
          <w:rPr>
            <w:webHidden/>
          </w:rPr>
          <w:t>75</w:t>
        </w:r>
        <w:r>
          <w:rPr>
            <w:webHidden/>
          </w:rPr>
          <w:fldChar w:fldCharType="end"/>
        </w:r>
      </w:hyperlink>
    </w:p>
    <w:p w14:paraId="11696E34" w14:textId="77777777" w:rsidR="0057506B" w:rsidRDefault="0057506B">
      <w:pPr>
        <w:pStyle w:val="25"/>
        <w:rPr>
          <w:rFonts w:asciiTheme="minorHAnsi" w:eastAsiaTheme="minorEastAsia" w:hAnsiTheme="minorHAnsi" w:cstheme="minorBidi"/>
          <w:b w:val="0"/>
        </w:rPr>
      </w:pPr>
      <w:hyperlink w:anchor="_Toc378866118"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スレッド間の情報共有の失敗②：</w:t>
        </w:r>
        <w:r w:rsidRPr="00F40917">
          <w:rPr>
            <w:rStyle w:val="afff3"/>
          </w:rPr>
          <w:t>CPU</w:t>
        </w:r>
        <w:r w:rsidRPr="00F40917">
          <w:rPr>
            <w:rStyle w:val="afff3"/>
            <w:rFonts w:hint="eastAsia"/>
          </w:rPr>
          <w:t>の最適化による問題</w:t>
        </w:r>
        <w:r>
          <w:rPr>
            <w:webHidden/>
          </w:rPr>
          <w:tab/>
        </w:r>
        <w:r>
          <w:rPr>
            <w:webHidden/>
          </w:rPr>
          <w:fldChar w:fldCharType="begin"/>
        </w:r>
        <w:r>
          <w:rPr>
            <w:webHidden/>
          </w:rPr>
          <w:instrText xml:space="preserve"> PAGEREF _Toc378866118 \h </w:instrText>
        </w:r>
        <w:r>
          <w:rPr>
            <w:webHidden/>
          </w:rPr>
        </w:r>
        <w:r>
          <w:rPr>
            <w:webHidden/>
          </w:rPr>
          <w:fldChar w:fldCharType="separate"/>
        </w:r>
        <w:r>
          <w:rPr>
            <w:webHidden/>
          </w:rPr>
          <w:t>76</w:t>
        </w:r>
        <w:r>
          <w:rPr>
            <w:webHidden/>
          </w:rPr>
          <w:fldChar w:fldCharType="end"/>
        </w:r>
      </w:hyperlink>
    </w:p>
    <w:p w14:paraId="14B5841B" w14:textId="77777777" w:rsidR="0057506B" w:rsidRDefault="0057506B">
      <w:pPr>
        <w:pStyle w:val="32"/>
        <w:tabs>
          <w:tab w:val="left" w:pos="840"/>
        </w:tabs>
        <w:ind w:left="578" w:hanging="309"/>
        <w:rPr>
          <w:rFonts w:eastAsiaTheme="minorEastAsia"/>
        </w:rPr>
      </w:pPr>
      <w:hyperlink w:anchor="_Toc378866119" w:history="1">
        <w:r w:rsidRPr="00F40917">
          <w:rPr>
            <w:rStyle w:val="afff3"/>
            <w:rFonts w:ascii="Wingdings" w:hAnsi="Wingdings"/>
          </w:rPr>
          <w:t></w:t>
        </w:r>
        <w:r>
          <w:rPr>
            <w:rFonts w:eastAsiaTheme="minorEastAsia"/>
          </w:rPr>
          <w:tab/>
        </w:r>
        <w:r w:rsidRPr="00F40917">
          <w:rPr>
            <w:rStyle w:val="afff3"/>
            <w:rFonts w:hint="eastAsia"/>
          </w:rPr>
          <w:t>問題点</w:t>
        </w:r>
        <w:r>
          <w:rPr>
            <w:webHidden/>
          </w:rPr>
          <w:tab/>
        </w:r>
        <w:r>
          <w:rPr>
            <w:webHidden/>
          </w:rPr>
          <w:fldChar w:fldCharType="begin"/>
        </w:r>
        <w:r>
          <w:rPr>
            <w:webHidden/>
          </w:rPr>
          <w:instrText xml:space="preserve"> PAGEREF _Toc378866119 \h </w:instrText>
        </w:r>
        <w:r>
          <w:rPr>
            <w:webHidden/>
          </w:rPr>
        </w:r>
        <w:r>
          <w:rPr>
            <w:webHidden/>
          </w:rPr>
          <w:fldChar w:fldCharType="separate"/>
        </w:r>
        <w:r>
          <w:rPr>
            <w:webHidden/>
          </w:rPr>
          <w:t>76</w:t>
        </w:r>
        <w:r>
          <w:rPr>
            <w:webHidden/>
          </w:rPr>
          <w:fldChar w:fldCharType="end"/>
        </w:r>
      </w:hyperlink>
    </w:p>
    <w:p w14:paraId="1299B0AA" w14:textId="77777777" w:rsidR="0057506B" w:rsidRDefault="0057506B">
      <w:pPr>
        <w:pStyle w:val="32"/>
        <w:tabs>
          <w:tab w:val="left" w:pos="840"/>
        </w:tabs>
        <w:ind w:left="578" w:hanging="309"/>
        <w:rPr>
          <w:rFonts w:eastAsiaTheme="minorEastAsia"/>
        </w:rPr>
      </w:pPr>
      <w:hyperlink w:anchor="_Toc378866120" w:history="1">
        <w:r w:rsidRPr="00F40917">
          <w:rPr>
            <w:rStyle w:val="afff3"/>
            <w:rFonts w:ascii="Wingdings" w:hAnsi="Wingdings"/>
          </w:rPr>
          <w:t></w:t>
        </w:r>
        <w:r>
          <w:rPr>
            <w:rFonts w:eastAsiaTheme="minorEastAsia"/>
          </w:rPr>
          <w:tab/>
        </w:r>
        <w:r w:rsidRPr="00F40917">
          <w:rPr>
            <w:rStyle w:val="afff3"/>
            <w:rFonts w:hint="eastAsia"/>
          </w:rPr>
          <w:t>アウト・オブ・オーダー実行</w:t>
        </w:r>
        <w:r>
          <w:rPr>
            <w:webHidden/>
          </w:rPr>
          <w:tab/>
        </w:r>
        <w:r>
          <w:rPr>
            <w:webHidden/>
          </w:rPr>
          <w:fldChar w:fldCharType="begin"/>
        </w:r>
        <w:r>
          <w:rPr>
            <w:webHidden/>
          </w:rPr>
          <w:instrText xml:space="preserve"> PAGEREF _Toc378866120 \h </w:instrText>
        </w:r>
        <w:r>
          <w:rPr>
            <w:webHidden/>
          </w:rPr>
        </w:r>
        <w:r>
          <w:rPr>
            <w:webHidden/>
          </w:rPr>
          <w:fldChar w:fldCharType="separate"/>
        </w:r>
        <w:r>
          <w:rPr>
            <w:webHidden/>
          </w:rPr>
          <w:t>76</w:t>
        </w:r>
        <w:r>
          <w:rPr>
            <w:webHidden/>
          </w:rPr>
          <w:fldChar w:fldCharType="end"/>
        </w:r>
      </w:hyperlink>
    </w:p>
    <w:p w14:paraId="2D1B2DB8" w14:textId="77777777" w:rsidR="0057506B" w:rsidRDefault="0057506B">
      <w:pPr>
        <w:pStyle w:val="32"/>
        <w:tabs>
          <w:tab w:val="left" w:pos="840"/>
        </w:tabs>
        <w:ind w:left="578" w:hanging="309"/>
        <w:rPr>
          <w:rFonts w:eastAsiaTheme="minorEastAsia"/>
        </w:rPr>
      </w:pPr>
      <w:hyperlink w:anchor="_Toc378866121" w:history="1">
        <w:r w:rsidRPr="00F40917">
          <w:rPr>
            <w:rStyle w:val="afff3"/>
            <w:rFonts w:ascii="Wingdings" w:hAnsi="Wingdings"/>
          </w:rPr>
          <w:t></w:t>
        </w:r>
        <w:r>
          <w:rPr>
            <w:rFonts w:eastAsiaTheme="minorEastAsia"/>
          </w:rPr>
          <w:tab/>
        </w:r>
        <w:r w:rsidRPr="00F40917">
          <w:rPr>
            <w:rStyle w:val="afff3"/>
            <w:rFonts w:hint="eastAsia"/>
          </w:rPr>
          <w:t>メモリ操作命令：ロード／ストア</w:t>
        </w:r>
        <w:r>
          <w:rPr>
            <w:webHidden/>
          </w:rPr>
          <w:tab/>
        </w:r>
        <w:r>
          <w:rPr>
            <w:webHidden/>
          </w:rPr>
          <w:fldChar w:fldCharType="begin"/>
        </w:r>
        <w:r>
          <w:rPr>
            <w:webHidden/>
          </w:rPr>
          <w:instrText xml:space="preserve"> PAGEREF _Toc378866121 \h </w:instrText>
        </w:r>
        <w:r>
          <w:rPr>
            <w:webHidden/>
          </w:rPr>
        </w:r>
        <w:r>
          <w:rPr>
            <w:webHidden/>
          </w:rPr>
          <w:fldChar w:fldCharType="separate"/>
        </w:r>
        <w:r>
          <w:rPr>
            <w:webHidden/>
          </w:rPr>
          <w:t>77</w:t>
        </w:r>
        <w:r>
          <w:rPr>
            <w:webHidden/>
          </w:rPr>
          <w:fldChar w:fldCharType="end"/>
        </w:r>
      </w:hyperlink>
    </w:p>
    <w:p w14:paraId="06B5BC05" w14:textId="77777777" w:rsidR="0057506B" w:rsidRDefault="0057506B">
      <w:pPr>
        <w:pStyle w:val="32"/>
        <w:tabs>
          <w:tab w:val="left" w:pos="840"/>
        </w:tabs>
        <w:ind w:left="578" w:hanging="309"/>
        <w:rPr>
          <w:rFonts w:eastAsiaTheme="minorEastAsia"/>
        </w:rPr>
      </w:pPr>
      <w:hyperlink w:anchor="_Toc378866122" w:history="1">
        <w:r w:rsidRPr="00F40917">
          <w:rPr>
            <w:rStyle w:val="afff3"/>
            <w:rFonts w:ascii="Wingdings" w:hAnsi="Wingdings"/>
          </w:rPr>
          <w:t></w:t>
        </w:r>
        <w:r>
          <w:rPr>
            <w:rFonts w:eastAsiaTheme="minorEastAsia"/>
          </w:rPr>
          <w:tab/>
        </w:r>
        <w:r w:rsidRPr="00F40917">
          <w:rPr>
            <w:rStyle w:val="afff3"/>
            <w:rFonts w:hint="eastAsia"/>
          </w:rPr>
          <w:t>メモリバリア</w:t>
        </w:r>
        <w:r>
          <w:rPr>
            <w:webHidden/>
          </w:rPr>
          <w:tab/>
        </w:r>
        <w:r>
          <w:rPr>
            <w:webHidden/>
          </w:rPr>
          <w:fldChar w:fldCharType="begin"/>
        </w:r>
        <w:r>
          <w:rPr>
            <w:webHidden/>
          </w:rPr>
          <w:instrText xml:space="preserve"> PAGEREF _Toc378866122 \h </w:instrText>
        </w:r>
        <w:r>
          <w:rPr>
            <w:webHidden/>
          </w:rPr>
        </w:r>
        <w:r>
          <w:rPr>
            <w:webHidden/>
          </w:rPr>
          <w:fldChar w:fldCharType="separate"/>
        </w:r>
        <w:r>
          <w:rPr>
            <w:webHidden/>
          </w:rPr>
          <w:t>77</w:t>
        </w:r>
        <w:r>
          <w:rPr>
            <w:webHidden/>
          </w:rPr>
          <w:fldChar w:fldCharType="end"/>
        </w:r>
      </w:hyperlink>
    </w:p>
    <w:p w14:paraId="04FACCEF" w14:textId="77777777" w:rsidR="0057506B" w:rsidRDefault="0057506B">
      <w:pPr>
        <w:pStyle w:val="32"/>
        <w:tabs>
          <w:tab w:val="left" w:pos="840"/>
        </w:tabs>
        <w:ind w:left="578" w:hanging="309"/>
        <w:rPr>
          <w:rFonts w:eastAsiaTheme="minorEastAsia"/>
        </w:rPr>
      </w:pPr>
      <w:hyperlink w:anchor="_Toc378866123" w:history="1">
        <w:r w:rsidRPr="00F40917">
          <w:rPr>
            <w:rStyle w:val="afff3"/>
            <w:rFonts w:ascii="Wingdings" w:hAnsi="Wingdings"/>
          </w:rPr>
          <w:t></w:t>
        </w:r>
        <w:r>
          <w:rPr>
            <w:rFonts w:eastAsiaTheme="minorEastAsia"/>
          </w:rPr>
          <w:tab/>
        </w:r>
        <w:r w:rsidRPr="00F40917">
          <w:rPr>
            <w:rStyle w:val="afff3"/>
            <w:rFonts w:hint="eastAsia"/>
          </w:rPr>
          <w:t>解決策①</w:t>
        </w:r>
        <w:r>
          <w:rPr>
            <w:webHidden/>
          </w:rPr>
          <w:tab/>
        </w:r>
        <w:r>
          <w:rPr>
            <w:webHidden/>
          </w:rPr>
          <w:fldChar w:fldCharType="begin"/>
        </w:r>
        <w:r>
          <w:rPr>
            <w:webHidden/>
          </w:rPr>
          <w:instrText xml:space="preserve"> PAGEREF _Toc378866123 \h </w:instrText>
        </w:r>
        <w:r>
          <w:rPr>
            <w:webHidden/>
          </w:rPr>
        </w:r>
        <w:r>
          <w:rPr>
            <w:webHidden/>
          </w:rPr>
          <w:fldChar w:fldCharType="separate"/>
        </w:r>
        <w:r>
          <w:rPr>
            <w:webHidden/>
          </w:rPr>
          <w:t>77</w:t>
        </w:r>
        <w:r>
          <w:rPr>
            <w:webHidden/>
          </w:rPr>
          <w:fldChar w:fldCharType="end"/>
        </w:r>
      </w:hyperlink>
    </w:p>
    <w:p w14:paraId="24949A62" w14:textId="77777777" w:rsidR="0057506B" w:rsidRDefault="0057506B">
      <w:pPr>
        <w:pStyle w:val="32"/>
        <w:tabs>
          <w:tab w:val="left" w:pos="840"/>
        </w:tabs>
        <w:ind w:left="578" w:hanging="309"/>
        <w:rPr>
          <w:rFonts w:eastAsiaTheme="minorEastAsia"/>
        </w:rPr>
      </w:pPr>
      <w:hyperlink w:anchor="_Toc378866124" w:history="1">
        <w:r w:rsidRPr="00F40917">
          <w:rPr>
            <w:rStyle w:val="afff3"/>
            <w:rFonts w:ascii="Wingdings" w:hAnsi="Wingdings"/>
          </w:rPr>
          <w:t></w:t>
        </w:r>
        <w:r>
          <w:rPr>
            <w:rFonts w:eastAsiaTheme="minorEastAsia"/>
          </w:rPr>
          <w:tab/>
        </w:r>
        <w:r w:rsidRPr="00F40917">
          <w:rPr>
            <w:rStyle w:val="afff3"/>
            <w:rFonts w:hint="eastAsia"/>
          </w:rPr>
          <w:t>別の解決策：ロックフリー</w:t>
        </w:r>
        <w:r>
          <w:rPr>
            <w:webHidden/>
          </w:rPr>
          <w:tab/>
        </w:r>
        <w:r>
          <w:rPr>
            <w:webHidden/>
          </w:rPr>
          <w:fldChar w:fldCharType="begin"/>
        </w:r>
        <w:r>
          <w:rPr>
            <w:webHidden/>
          </w:rPr>
          <w:instrText xml:space="preserve"> PAGEREF _Toc378866124 \h </w:instrText>
        </w:r>
        <w:r>
          <w:rPr>
            <w:webHidden/>
          </w:rPr>
        </w:r>
        <w:r>
          <w:rPr>
            <w:webHidden/>
          </w:rPr>
          <w:fldChar w:fldCharType="separate"/>
        </w:r>
        <w:r>
          <w:rPr>
            <w:webHidden/>
          </w:rPr>
          <w:t>77</w:t>
        </w:r>
        <w:r>
          <w:rPr>
            <w:webHidden/>
          </w:rPr>
          <w:fldChar w:fldCharType="end"/>
        </w:r>
      </w:hyperlink>
    </w:p>
    <w:p w14:paraId="73F365DC" w14:textId="77777777" w:rsidR="0057506B" w:rsidRDefault="0057506B">
      <w:pPr>
        <w:pStyle w:val="32"/>
        <w:tabs>
          <w:tab w:val="left" w:pos="840"/>
        </w:tabs>
        <w:ind w:left="578" w:hanging="309"/>
        <w:rPr>
          <w:rFonts w:eastAsiaTheme="minorEastAsia"/>
        </w:rPr>
      </w:pPr>
      <w:hyperlink w:anchor="_Toc378866125" w:history="1">
        <w:r w:rsidRPr="00F40917">
          <w:rPr>
            <w:rStyle w:val="afff3"/>
            <w:rFonts w:ascii="Wingdings" w:hAnsi="Wingdings"/>
          </w:rPr>
          <w:t></w:t>
        </w:r>
        <w:r>
          <w:rPr>
            <w:rFonts w:eastAsiaTheme="minorEastAsia"/>
          </w:rPr>
          <w:tab/>
        </w:r>
        <w:r w:rsidRPr="00F40917">
          <w:rPr>
            <w:rStyle w:val="afff3"/>
            <w:rFonts w:hint="eastAsia"/>
          </w:rPr>
          <w:t>解決策②</w:t>
        </w:r>
        <w:r>
          <w:rPr>
            <w:webHidden/>
          </w:rPr>
          <w:tab/>
        </w:r>
        <w:r>
          <w:rPr>
            <w:webHidden/>
          </w:rPr>
          <w:fldChar w:fldCharType="begin"/>
        </w:r>
        <w:r>
          <w:rPr>
            <w:webHidden/>
          </w:rPr>
          <w:instrText xml:space="preserve"> PAGEREF _Toc378866125 \h </w:instrText>
        </w:r>
        <w:r>
          <w:rPr>
            <w:webHidden/>
          </w:rPr>
        </w:r>
        <w:r>
          <w:rPr>
            <w:webHidden/>
          </w:rPr>
          <w:fldChar w:fldCharType="separate"/>
        </w:r>
        <w:r>
          <w:rPr>
            <w:webHidden/>
          </w:rPr>
          <w:t>78</w:t>
        </w:r>
        <w:r>
          <w:rPr>
            <w:webHidden/>
          </w:rPr>
          <w:fldChar w:fldCharType="end"/>
        </w:r>
      </w:hyperlink>
    </w:p>
    <w:p w14:paraId="5B9794F8" w14:textId="77777777" w:rsidR="0057506B" w:rsidRDefault="0057506B">
      <w:pPr>
        <w:pStyle w:val="25"/>
        <w:rPr>
          <w:rFonts w:asciiTheme="minorHAnsi" w:eastAsiaTheme="minorEastAsia" w:hAnsiTheme="minorHAnsi" w:cstheme="minorBidi"/>
          <w:b w:val="0"/>
        </w:rPr>
      </w:pPr>
      <w:hyperlink w:anchor="_Toc378866126"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困難なマルチスレッドプログラミング</w:t>
        </w:r>
        <w:r>
          <w:rPr>
            <w:webHidden/>
          </w:rPr>
          <w:tab/>
        </w:r>
        <w:r>
          <w:rPr>
            <w:webHidden/>
          </w:rPr>
          <w:fldChar w:fldCharType="begin"/>
        </w:r>
        <w:r>
          <w:rPr>
            <w:webHidden/>
          </w:rPr>
          <w:instrText xml:space="preserve"> PAGEREF _Toc378866126 \h </w:instrText>
        </w:r>
        <w:r>
          <w:rPr>
            <w:webHidden/>
          </w:rPr>
        </w:r>
        <w:r>
          <w:rPr>
            <w:webHidden/>
          </w:rPr>
          <w:fldChar w:fldCharType="separate"/>
        </w:r>
        <w:r>
          <w:rPr>
            <w:webHidden/>
          </w:rPr>
          <w:t>79</w:t>
        </w:r>
        <w:r>
          <w:rPr>
            <w:webHidden/>
          </w:rPr>
          <w:fldChar w:fldCharType="end"/>
        </w:r>
      </w:hyperlink>
    </w:p>
    <w:p w14:paraId="613AC53C"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127"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スレッドの同期</w:t>
        </w:r>
        <w:r>
          <w:rPr>
            <w:webHidden/>
          </w:rPr>
          <w:tab/>
        </w:r>
        <w:r>
          <w:rPr>
            <w:webHidden/>
          </w:rPr>
          <w:fldChar w:fldCharType="begin"/>
        </w:r>
        <w:r>
          <w:rPr>
            <w:webHidden/>
          </w:rPr>
          <w:instrText xml:space="preserve"> PAGEREF _Toc378866127 \h </w:instrText>
        </w:r>
        <w:r>
          <w:rPr>
            <w:webHidden/>
          </w:rPr>
        </w:r>
        <w:r>
          <w:rPr>
            <w:webHidden/>
          </w:rPr>
          <w:fldChar w:fldCharType="separate"/>
        </w:r>
        <w:r>
          <w:rPr>
            <w:webHidden/>
          </w:rPr>
          <w:t>79</w:t>
        </w:r>
        <w:r>
          <w:rPr>
            <w:webHidden/>
          </w:rPr>
          <w:fldChar w:fldCharType="end"/>
        </w:r>
      </w:hyperlink>
    </w:p>
    <w:p w14:paraId="26AD7227" w14:textId="77777777" w:rsidR="0057506B" w:rsidRDefault="0057506B">
      <w:pPr>
        <w:pStyle w:val="25"/>
        <w:rPr>
          <w:rFonts w:asciiTheme="minorHAnsi" w:eastAsiaTheme="minorEastAsia" w:hAnsiTheme="minorHAnsi" w:cstheme="minorBidi"/>
          <w:b w:val="0"/>
        </w:rPr>
      </w:pPr>
      <w:hyperlink w:anchor="_Toc378866128"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ビジーウェイト</w:t>
        </w:r>
        <w:r>
          <w:rPr>
            <w:webHidden/>
          </w:rPr>
          <w:tab/>
        </w:r>
        <w:r>
          <w:rPr>
            <w:webHidden/>
          </w:rPr>
          <w:fldChar w:fldCharType="begin"/>
        </w:r>
        <w:r>
          <w:rPr>
            <w:webHidden/>
          </w:rPr>
          <w:instrText xml:space="preserve"> PAGEREF _Toc378866128 \h </w:instrText>
        </w:r>
        <w:r>
          <w:rPr>
            <w:webHidden/>
          </w:rPr>
        </w:r>
        <w:r>
          <w:rPr>
            <w:webHidden/>
          </w:rPr>
          <w:fldChar w:fldCharType="separate"/>
        </w:r>
        <w:r>
          <w:rPr>
            <w:webHidden/>
          </w:rPr>
          <w:t>80</w:t>
        </w:r>
        <w:r>
          <w:rPr>
            <w:webHidden/>
          </w:rPr>
          <w:fldChar w:fldCharType="end"/>
        </w:r>
      </w:hyperlink>
    </w:p>
    <w:p w14:paraId="67011676" w14:textId="77777777" w:rsidR="0057506B" w:rsidRDefault="0057506B">
      <w:pPr>
        <w:pStyle w:val="25"/>
        <w:rPr>
          <w:rFonts w:asciiTheme="minorHAnsi" w:eastAsiaTheme="minorEastAsia" w:hAnsiTheme="minorHAnsi" w:cstheme="minorBidi"/>
          <w:b w:val="0"/>
        </w:rPr>
      </w:pPr>
      <w:hyperlink w:anchor="_Toc378866129"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スリープ</w:t>
        </w:r>
        <w:r>
          <w:rPr>
            <w:webHidden/>
          </w:rPr>
          <w:tab/>
        </w:r>
        <w:r>
          <w:rPr>
            <w:webHidden/>
          </w:rPr>
          <w:fldChar w:fldCharType="begin"/>
        </w:r>
        <w:r>
          <w:rPr>
            <w:webHidden/>
          </w:rPr>
          <w:instrText xml:space="preserve"> PAGEREF _Toc378866129 \h </w:instrText>
        </w:r>
        <w:r>
          <w:rPr>
            <w:webHidden/>
          </w:rPr>
        </w:r>
        <w:r>
          <w:rPr>
            <w:webHidden/>
          </w:rPr>
          <w:fldChar w:fldCharType="separate"/>
        </w:r>
        <w:r>
          <w:rPr>
            <w:webHidden/>
          </w:rPr>
          <w:t>80</w:t>
        </w:r>
        <w:r>
          <w:rPr>
            <w:webHidden/>
          </w:rPr>
          <w:fldChar w:fldCharType="end"/>
        </w:r>
      </w:hyperlink>
    </w:p>
    <w:p w14:paraId="2FC793F8" w14:textId="77777777" w:rsidR="0057506B" w:rsidRDefault="0057506B">
      <w:pPr>
        <w:pStyle w:val="25"/>
        <w:rPr>
          <w:rFonts w:asciiTheme="minorHAnsi" w:eastAsiaTheme="minorEastAsia" w:hAnsiTheme="minorHAnsi" w:cstheme="minorBidi"/>
          <w:b w:val="0"/>
        </w:rPr>
      </w:pPr>
      <w:hyperlink w:anchor="_Toc378866130"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スリープと</w:t>
        </w:r>
        <w:r w:rsidRPr="00F40917">
          <w:rPr>
            <w:rStyle w:val="afff3"/>
          </w:rPr>
          <w:t>Yield</w:t>
        </w:r>
        <w:r>
          <w:rPr>
            <w:webHidden/>
          </w:rPr>
          <w:tab/>
        </w:r>
        <w:r>
          <w:rPr>
            <w:webHidden/>
          </w:rPr>
          <w:fldChar w:fldCharType="begin"/>
        </w:r>
        <w:r>
          <w:rPr>
            <w:webHidden/>
          </w:rPr>
          <w:instrText xml:space="preserve"> PAGEREF _Toc378866130 \h </w:instrText>
        </w:r>
        <w:r>
          <w:rPr>
            <w:webHidden/>
          </w:rPr>
        </w:r>
        <w:r>
          <w:rPr>
            <w:webHidden/>
          </w:rPr>
          <w:fldChar w:fldCharType="separate"/>
        </w:r>
        <w:r>
          <w:rPr>
            <w:webHidden/>
          </w:rPr>
          <w:t>81</w:t>
        </w:r>
        <w:r>
          <w:rPr>
            <w:webHidden/>
          </w:rPr>
          <w:fldChar w:fldCharType="end"/>
        </w:r>
      </w:hyperlink>
    </w:p>
    <w:p w14:paraId="1684688A"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131"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様々な同期手法</w:t>
        </w:r>
        <w:r>
          <w:rPr>
            <w:webHidden/>
          </w:rPr>
          <w:tab/>
        </w:r>
        <w:r>
          <w:rPr>
            <w:webHidden/>
          </w:rPr>
          <w:fldChar w:fldCharType="begin"/>
        </w:r>
        <w:r>
          <w:rPr>
            <w:webHidden/>
          </w:rPr>
          <w:instrText xml:space="preserve"> PAGEREF _Toc378866131 \h </w:instrText>
        </w:r>
        <w:r>
          <w:rPr>
            <w:webHidden/>
          </w:rPr>
        </w:r>
        <w:r>
          <w:rPr>
            <w:webHidden/>
          </w:rPr>
          <w:fldChar w:fldCharType="separate"/>
        </w:r>
        <w:r>
          <w:rPr>
            <w:webHidden/>
          </w:rPr>
          <w:t>82</w:t>
        </w:r>
        <w:r>
          <w:rPr>
            <w:webHidden/>
          </w:rPr>
          <w:fldChar w:fldCharType="end"/>
        </w:r>
      </w:hyperlink>
    </w:p>
    <w:p w14:paraId="70AB28A2" w14:textId="77777777" w:rsidR="0057506B" w:rsidRDefault="0057506B">
      <w:pPr>
        <w:pStyle w:val="25"/>
        <w:rPr>
          <w:rFonts w:asciiTheme="minorHAnsi" w:eastAsiaTheme="minorEastAsia" w:hAnsiTheme="minorHAnsi" w:cstheme="minorBidi"/>
          <w:b w:val="0"/>
        </w:rPr>
      </w:pPr>
      <w:hyperlink w:anchor="_Toc378866132"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排他制御（ロック）</w:t>
        </w:r>
        <w:r>
          <w:rPr>
            <w:webHidden/>
          </w:rPr>
          <w:tab/>
        </w:r>
        <w:r>
          <w:rPr>
            <w:webHidden/>
          </w:rPr>
          <w:fldChar w:fldCharType="begin"/>
        </w:r>
        <w:r>
          <w:rPr>
            <w:webHidden/>
          </w:rPr>
          <w:instrText xml:space="preserve"> PAGEREF _Toc378866132 \h </w:instrText>
        </w:r>
        <w:r>
          <w:rPr>
            <w:webHidden/>
          </w:rPr>
        </w:r>
        <w:r>
          <w:rPr>
            <w:webHidden/>
          </w:rPr>
          <w:fldChar w:fldCharType="separate"/>
        </w:r>
        <w:r>
          <w:rPr>
            <w:webHidden/>
          </w:rPr>
          <w:t>83</w:t>
        </w:r>
        <w:r>
          <w:rPr>
            <w:webHidden/>
          </w:rPr>
          <w:fldChar w:fldCharType="end"/>
        </w:r>
      </w:hyperlink>
    </w:p>
    <w:p w14:paraId="7142B906" w14:textId="77777777" w:rsidR="0057506B" w:rsidRDefault="0057506B">
      <w:pPr>
        <w:pStyle w:val="25"/>
        <w:rPr>
          <w:rFonts w:asciiTheme="minorHAnsi" w:eastAsiaTheme="minorEastAsia" w:hAnsiTheme="minorHAnsi" w:cstheme="minorBidi"/>
          <w:b w:val="0"/>
        </w:rPr>
      </w:pPr>
      <w:hyperlink w:anchor="_Toc378866133"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排他制御：通常変数でロック（誤ったロック）</w:t>
        </w:r>
        <w:r>
          <w:rPr>
            <w:webHidden/>
          </w:rPr>
          <w:tab/>
        </w:r>
        <w:r>
          <w:rPr>
            <w:webHidden/>
          </w:rPr>
          <w:fldChar w:fldCharType="begin"/>
        </w:r>
        <w:r>
          <w:rPr>
            <w:webHidden/>
          </w:rPr>
          <w:instrText xml:space="preserve"> PAGEREF _Toc378866133 \h </w:instrText>
        </w:r>
        <w:r>
          <w:rPr>
            <w:webHidden/>
          </w:rPr>
        </w:r>
        <w:r>
          <w:rPr>
            <w:webHidden/>
          </w:rPr>
          <w:fldChar w:fldCharType="separate"/>
        </w:r>
        <w:r>
          <w:rPr>
            <w:webHidden/>
          </w:rPr>
          <w:t>83</w:t>
        </w:r>
        <w:r>
          <w:rPr>
            <w:webHidden/>
          </w:rPr>
          <w:fldChar w:fldCharType="end"/>
        </w:r>
      </w:hyperlink>
    </w:p>
    <w:p w14:paraId="27C103DB" w14:textId="77777777" w:rsidR="0057506B" w:rsidRDefault="0057506B">
      <w:pPr>
        <w:pStyle w:val="32"/>
        <w:tabs>
          <w:tab w:val="left" w:pos="840"/>
        </w:tabs>
        <w:ind w:left="578" w:hanging="309"/>
        <w:rPr>
          <w:rFonts w:eastAsiaTheme="minorEastAsia"/>
        </w:rPr>
      </w:pPr>
      <w:hyperlink w:anchor="_Toc378866134"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w:t>
        </w:r>
        <w:r>
          <w:rPr>
            <w:webHidden/>
          </w:rPr>
          <w:tab/>
        </w:r>
        <w:r>
          <w:rPr>
            <w:webHidden/>
          </w:rPr>
          <w:fldChar w:fldCharType="begin"/>
        </w:r>
        <w:r>
          <w:rPr>
            <w:webHidden/>
          </w:rPr>
          <w:instrText xml:space="preserve"> PAGEREF _Toc378866134 \h </w:instrText>
        </w:r>
        <w:r>
          <w:rPr>
            <w:webHidden/>
          </w:rPr>
        </w:r>
        <w:r>
          <w:rPr>
            <w:webHidden/>
          </w:rPr>
          <w:fldChar w:fldCharType="separate"/>
        </w:r>
        <w:r>
          <w:rPr>
            <w:webHidden/>
          </w:rPr>
          <w:t>83</w:t>
        </w:r>
        <w:r>
          <w:rPr>
            <w:webHidden/>
          </w:rPr>
          <w:fldChar w:fldCharType="end"/>
        </w:r>
      </w:hyperlink>
    </w:p>
    <w:p w14:paraId="32BDB8F5" w14:textId="77777777" w:rsidR="0057506B" w:rsidRDefault="0057506B">
      <w:pPr>
        <w:pStyle w:val="25"/>
        <w:rPr>
          <w:rFonts w:asciiTheme="minorHAnsi" w:eastAsiaTheme="minorEastAsia" w:hAnsiTheme="minorHAnsi" w:cstheme="minorBidi"/>
          <w:b w:val="0"/>
        </w:rPr>
      </w:pPr>
      <w:hyperlink w:anchor="_Toc378866135"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排他制御：ミューテックス</w:t>
        </w:r>
        <w:r>
          <w:rPr>
            <w:webHidden/>
          </w:rPr>
          <w:tab/>
        </w:r>
        <w:r>
          <w:rPr>
            <w:webHidden/>
          </w:rPr>
          <w:fldChar w:fldCharType="begin"/>
        </w:r>
        <w:r>
          <w:rPr>
            <w:webHidden/>
          </w:rPr>
          <w:instrText xml:space="preserve"> PAGEREF _Toc378866135 \h </w:instrText>
        </w:r>
        <w:r>
          <w:rPr>
            <w:webHidden/>
          </w:rPr>
        </w:r>
        <w:r>
          <w:rPr>
            <w:webHidden/>
          </w:rPr>
          <w:fldChar w:fldCharType="separate"/>
        </w:r>
        <w:r>
          <w:rPr>
            <w:webHidden/>
          </w:rPr>
          <w:t>86</w:t>
        </w:r>
        <w:r>
          <w:rPr>
            <w:webHidden/>
          </w:rPr>
          <w:fldChar w:fldCharType="end"/>
        </w:r>
      </w:hyperlink>
    </w:p>
    <w:p w14:paraId="336D6506" w14:textId="77777777" w:rsidR="0057506B" w:rsidRDefault="0057506B">
      <w:pPr>
        <w:pStyle w:val="32"/>
        <w:tabs>
          <w:tab w:val="left" w:pos="840"/>
        </w:tabs>
        <w:ind w:left="578" w:hanging="309"/>
        <w:rPr>
          <w:rFonts w:eastAsiaTheme="minorEastAsia"/>
        </w:rPr>
      </w:pPr>
      <w:hyperlink w:anchor="_Toc378866136" w:history="1">
        <w:r w:rsidRPr="00F40917">
          <w:rPr>
            <w:rStyle w:val="afff3"/>
            <w:rFonts w:ascii="Wingdings" w:hAnsi="Wingdings"/>
          </w:rPr>
          <w:t></w:t>
        </w:r>
        <w:r>
          <w:rPr>
            <w:rFonts w:eastAsiaTheme="minorEastAsia"/>
          </w:rPr>
          <w:tab/>
        </w:r>
        <w:r w:rsidRPr="00F40917">
          <w:rPr>
            <w:rStyle w:val="afff3"/>
          </w:rPr>
          <w:t>Posix</w:t>
        </w:r>
        <w:r w:rsidRPr="00F40917">
          <w:rPr>
            <w:rStyle w:val="afff3"/>
            <w:rFonts w:hint="eastAsia"/>
          </w:rPr>
          <w:t>ライブラリ版</w:t>
        </w:r>
        <w:r>
          <w:rPr>
            <w:webHidden/>
          </w:rPr>
          <w:tab/>
        </w:r>
        <w:r>
          <w:rPr>
            <w:webHidden/>
          </w:rPr>
          <w:fldChar w:fldCharType="begin"/>
        </w:r>
        <w:r>
          <w:rPr>
            <w:webHidden/>
          </w:rPr>
          <w:instrText xml:space="preserve"> PAGEREF _Toc378866136 \h </w:instrText>
        </w:r>
        <w:r>
          <w:rPr>
            <w:webHidden/>
          </w:rPr>
        </w:r>
        <w:r>
          <w:rPr>
            <w:webHidden/>
          </w:rPr>
          <w:fldChar w:fldCharType="separate"/>
        </w:r>
        <w:r>
          <w:rPr>
            <w:webHidden/>
          </w:rPr>
          <w:t>86</w:t>
        </w:r>
        <w:r>
          <w:rPr>
            <w:webHidden/>
          </w:rPr>
          <w:fldChar w:fldCharType="end"/>
        </w:r>
      </w:hyperlink>
    </w:p>
    <w:p w14:paraId="06C95EBD" w14:textId="77777777" w:rsidR="0057506B" w:rsidRDefault="0057506B">
      <w:pPr>
        <w:pStyle w:val="32"/>
        <w:tabs>
          <w:tab w:val="left" w:pos="840"/>
        </w:tabs>
        <w:ind w:left="578" w:hanging="309"/>
        <w:rPr>
          <w:rFonts w:eastAsiaTheme="minorEastAsia"/>
        </w:rPr>
      </w:pPr>
      <w:hyperlink w:anchor="_Toc378866137"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版（名前なし）</w:t>
        </w:r>
        <w:r>
          <w:rPr>
            <w:webHidden/>
          </w:rPr>
          <w:tab/>
        </w:r>
        <w:r>
          <w:rPr>
            <w:webHidden/>
          </w:rPr>
          <w:fldChar w:fldCharType="begin"/>
        </w:r>
        <w:r>
          <w:rPr>
            <w:webHidden/>
          </w:rPr>
          <w:instrText xml:space="preserve"> PAGEREF _Toc378866137 \h </w:instrText>
        </w:r>
        <w:r>
          <w:rPr>
            <w:webHidden/>
          </w:rPr>
        </w:r>
        <w:r>
          <w:rPr>
            <w:webHidden/>
          </w:rPr>
          <w:fldChar w:fldCharType="separate"/>
        </w:r>
        <w:r>
          <w:rPr>
            <w:webHidden/>
          </w:rPr>
          <w:t>89</w:t>
        </w:r>
        <w:r>
          <w:rPr>
            <w:webHidden/>
          </w:rPr>
          <w:fldChar w:fldCharType="end"/>
        </w:r>
      </w:hyperlink>
    </w:p>
    <w:p w14:paraId="76443E0A" w14:textId="77777777" w:rsidR="0057506B" w:rsidRDefault="0057506B">
      <w:pPr>
        <w:pStyle w:val="32"/>
        <w:tabs>
          <w:tab w:val="left" w:pos="840"/>
        </w:tabs>
        <w:ind w:left="578" w:hanging="309"/>
        <w:rPr>
          <w:rFonts w:eastAsiaTheme="minorEastAsia"/>
        </w:rPr>
      </w:pPr>
      <w:hyperlink w:anchor="_Toc378866138"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版（名前付き）</w:t>
        </w:r>
        <w:r>
          <w:rPr>
            <w:webHidden/>
          </w:rPr>
          <w:tab/>
        </w:r>
        <w:r>
          <w:rPr>
            <w:webHidden/>
          </w:rPr>
          <w:fldChar w:fldCharType="begin"/>
        </w:r>
        <w:r>
          <w:rPr>
            <w:webHidden/>
          </w:rPr>
          <w:instrText xml:space="preserve"> PAGEREF _Toc378866138 \h </w:instrText>
        </w:r>
        <w:r>
          <w:rPr>
            <w:webHidden/>
          </w:rPr>
        </w:r>
        <w:r>
          <w:rPr>
            <w:webHidden/>
          </w:rPr>
          <w:fldChar w:fldCharType="separate"/>
        </w:r>
        <w:r>
          <w:rPr>
            <w:webHidden/>
          </w:rPr>
          <w:t>91</w:t>
        </w:r>
        <w:r>
          <w:rPr>
            <w:webHidden/>
          </w:rPr>
          <w:fldChar w:fldCharType="end"/>
        </w:r>
      </w:hyperlink>
    </w:p>
    <w:p w14:paraId="330D0D7B" w14:textId="77777777" w:rsidR="0057506B" w:rsidRDefault="0057506B">
      <w:pPr>
        <w:pStyle w:val="32"/>
        <w:tabs>
          <w:tab w:val="left" w:pos="840"/>
        </w:tabs>
        <w:ind w:left="578" w:hanging="309"/>
        <w:rPr>
          <w:rFonts w:eastAsiaTheme="minorEastAsia"/>
        </w:rPr>
      </w:pPr>
      <w:hyperlink w:anchor="_Toc378866139" w:history="1">
        <w:r w:rsidRPr="00F40917">
          <w:rPr>
            <w:rStyle w:val="afff3"/>
            <w:rFonts w:ascii="Wingdings" w:hAnsi="Wingdings"/>
          </w:rPr>
          <w:t></w:t>
        </w:r>
        <w:r>
          <w:rPr>
            <w:rFonts w:eastAsiaTheme="minorEastAsia"/>
          </w:rPr>
          <w:tab/>
        </w:r>
        <w:r w:rsidRPr="00F40917">
          <w:rPr>
            <w:rStyle w:val="afff3"/>
          </w:rPr>
          <w:t>C++11</w:t>
        </w:r>
        <w:r w:rsidRPr="00F40917">
          <w:rPr>
            <w:rStyle w:val="afff3"/>
            <w:rFonts w:hint="eastAsia"/>
          </w:rPr>
          <w:t>版</w:t>
        </w:r>
        <w:r>
          <w:rPr>
            <w:webHidden/>
          </w:rPr>
          <w:tab/>
        </w:r>
        <w:r>
          <w:rPr>
            <w:webHidden/>
          </w:rPr>
          <w:fldChar w:fldCharType="begin"/>
        </w:r>
        <w:r>
          <w:rPr>
            <w:webHidden/>
          </w:rPr>
          <w:instrText xml:space="preserve"> PAGEREF _Toc378866139 \h </w:instrText>
        </w:r>
        <w:r>
          <w:rPr>
            <w:webHidden/>
          </w:rPr>
        </w:r>
        <w:r>
          <w:rPr>
            <w:webHidden/>
          </w:rPr>
          <w:fldChar w:fldCharType="separate"/>
        </w:r>
        <w:r>
          <w:rPr>
            <w:webHidden/>
          </w:rPr>
          <w:t>94</w:t>
        </w:r>
        <w:r>
          <w:rPr>
            <w:webHidden/>
          </w:rPr>
          <w:fldChar w:fldCharType="end"/>
        </w:r>
      </w:hyperlink>
    </w:p>
    <w:p w14:paraId="16CAE74D" w14:textId="77777777" w:rsidR="0057506B" w:rsidRDefault="0057506B">
      <w:pPr>
        <w:pStyle w:val="25"/>
        <w:rPr>
          <w:rFonts w:asciiTheme="minorHAnsi" w:eastAsiaTheme="minorEastAsia" w:hAnsiTheme="minorHAnsi" w:cstheme="minorBidi"/>
          <w:b w:val="0"/>
        </w:rPr>
      </w:pPr>
      <w:hyperlink w:anchor="_Toc378866140"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排他制御：スピンロック</w:t>
        </w:r>
        <w:r>
          <w:rPr>
            <w:webHidden/>
          </w:rPr>
          <w:tab/>
        </w:r>
        <w:r>
          <w:rPr>
            <w:webHidden/>
          </w:rPr>
          <w:fldChar w:fldCharType="begin"/>
        </w:r>
        <w:r>
          <w:rPr>
            <w:webHidden/>
          </w:rPr>
          <w:instrText xml:space="preserve"> PAGEREF _Toc378866140 \h </w:instrText>
        </w:r>
        <w:r>
          <w:rPr>
            <w:webHidden/>
          </w:rPr>
        </w:r>
        <w:r>
          <w:rPr>
            <w:webHidden/>
          </w:rPr>
          <w:fldChar w:fldCharType="separate"/>
        </w:r>
        <w:r>
          <w:rPr>
            <w:webHidden/>
          </w:rPr>
          <w:t>97</w:t>
        </w:r>
        <w:r>
          <w:rPr>
            <w:webHidden/>
          </w:rPr>
          <w:fldChar w:fldCharType="end"/>
        </w:r>
      </w:hyperlink>
    </w:p>
    <w:p w14:paraId="0118309F" w14:textId="77777777" w:rsidR="0057506B" w:rsidRDefault="0057506B">
      <w:pPr>
        <w:pStyle w:val="32"/>
        <w:tabs>
          <w:tab w:val="left" w:pos="840"/>
        </w:tabs>
        <w:ind w:left="578" w:hanging="309"/>
        <w:rPr>
          <w:rFonts w:eastAsiaTheme="minorEastAsia"/>
        </w:rPr>
      </w:pPr>
      <w:hyperlink w:anchor="_Toc378866141" w:history="1">
        <w:r w:rsidRPr="00F40917">
          <w:rPr>
            <w:rStyle w:val="afff3"/>
            <w:rFonts w:ascii="Wingdings" w:hAnsi="Wingdings"/>
          </w:rPr>
          <w:t></w:t>
        </w:r>
        <w:r>
          <w:rPr>
            <w:rFonts w:eastAsiaTheme="minorEastAsia"/>
          </w:rPr>
          <w:tab/>
        </w:r>
        <w:r w:rsidRPr="00F40917">
          <w:rPr>
            <w:rStyle w:val="afff3"/>
          </w:rPr>
          <w:t>Posix</w:t>
        </w:r>
        <w:r w:rsidRPr="00F40917">
          <w:rPr>
            <w:rStyle w:val="afff3"/>
            <w:rFonts w:hint="eastAsia"/>
          </w:rPr>
          <w:t>ライブラリ版</w:t>
        </w:r>
        <w:r>
          <w:rPr>
            <w:webHidden/>
          </w:rPr>
          <w:tab/>
        </w:r>
        <w:r>
          <w:rPr>
            <w:webHidden/>
          </w:rPr>
          <w:fldChar w:fldCharType="begin"/>
        </w:r>
        <w:r>
          <w:rPr>
            <w:webHidden/>
          </w:rPr>
          <w:instrText xml:space="preserve"> PAGEREF _Toc378866141 \h </w:instrText>
        </w:r>
        <w:r>
          <w:rPr>
            <w:webHidden/>
          </w:rPr>
        </w:r>
        <w:r>
          <w:rPr>
            <w:webHidden/>
          </w:rPr>
          <w:fldChar w:fldCharType="separate"/>
        </w:r>
        <w:r>
          <w:rPr>
            <w:webHidden/>
          </w:rPr>
          <w:t>97</w:t>
        </w:r>
        <w:r>
          <w:rPr>
            <w:webHidden/>
          </w:rPr>
          <w:fldChar w:fldCharType="end"/>
        </w:r>
      </w:hyperlink>
    </w:p>
    <w:p w14:paraId="180DE75B" w14:textId="77777777" w:rsidR="0057506B" w:rsidRDefault="0057506B">
      <w:pPr>
        <w:pStyle w:val="25"/>
        <w:rPr>
          <w:rFonts w:asciiTheme="minorHAnsi" w:eastAsiaTheme="minorEastAsia" w:hAnsiTheme="minorHAnsi" w:cstheme="minorBidi"/>
          <w:b w:val="0"/>
        </w:rPr>
      </w:pPr>
      <w:hyperlink w:anchor="_Toc378866142"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排他制御：クリティカルセクション</w:t>
        </w:r>
        <w:r>
          <w:rPr>
            <w:webHidden/>
          </w:rPr>
          <w:tab/>
        </w:r>
        <w:r>
          <w:rPr>
            <w:webHidden/>
          </w:rPr>
          <w:fldChar w:fldCharType="begin"/>
        </w:r>
        <w:r>
          <w:rPr>
            <w:webHidden/>
          </w:rPr>
          <w:instrText xml:space="preserve"> PAGEREF _Toc378866142 \h </w:instrText>
        </w:r>
        <w:r>
          <w:rPr>
            <w:webHidden/>
          </w:rPr>
        </w:r>
        <w:r>
          <w:rPr>
            <w:webHidden/>
          </w:rPr>
          <w:fldChar w:fldCharType="separate"/>
        </w:r>
        <w:r>
          <w:rPr>
            <w:webHidden/>
          </w:rPr>
          <w:t>99</w:t>
        </w:r>
        <w:r>
          <w:rPr>
            <w:webHidden/>
          </w:rPr>
          <w:fldChar w:fldCharType="end"/>
        </w:r>
      </w:hyperlink>
    </w:p>
    <w:p w14:paraId="68714C40" w14:textId="77777777" w:rsidR="0057506B" w:rsidRDefault="0057506B">
      <w:pPr>
        <w:pStyle w:val="32"/>
        <w:tabs>
          <w:tab w:val="left" w:pos="840"/>
        </w:tabs>
        <w:ind w:left="578" w:hanging="309"/>
        <w:rPr>
          <w:rFonts w:eastAsiaTheme="minorEastAsia"/>
        </w:rPr>
      </w:pPr>
      <w:hyperlink w:anchor="_Toc378866143"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w:t>
        </w:r>
        <w:r>
          <w:rPr>
            <w:webHidden/>
          </w:rPr>
          <w:tab/>
        </w:r>
        <w:r>
          <w:rPr>
            <w:webHidden/>
          </w:rPr>
          <w:fldChar w:fldCharType="begin"/>
        </w:r>
        <w:r>
          <w:rPr>
            <w:webHidden/>
          </w:rPr>
          <w:instrText xml:space="preserve"> PAGEREF _Toc378866143 \h </w:instrText>
        </w:r>
        <w:r>
          <w:rPr>
            <w:webHidden/>
          </w:rPr>
        </w:r>
        <w:r>
          <w:rPr>
            <w:webHidden/>
          </w:rPr>
          <w:fldChar w:fldCharType="separate"/>
        </w:r>
        <w:r>
          <w:rPr>
            <w:webHidden/>
          </w:rPr>
          <w:t>100</w:t>
        </w:r>
        <w:r>
          <w:rPr>
            <w:webHidden/>
          </w:rPr>
          <w:fldChar w:fldCharType="end"/>
        </w:r>
      </w:hyperlink>
    </w:p>
    <w:p w14:paraId="5D870F73" w14:textId="77777777" w:rsidR="0057506B" w:rsidRDefault="0057506B">
      <w:pPr>
        <w:pStyle w:val="25"/>
        <w:rPr>
          <w:rFonts w:asciiTheme="minorHAnsi" w:eastAsiaTheme="minorEastAsia" w:hAnsiTheme="minorHAnsi" w:cstheme="minorBidi"/>
          <w:b w:val="0"/>
        </w:rPr>
      </w:pPr>
      <w:hyperlink w:anchor="_Toc378866144"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変数操作による排他制御</w:t>
        </w:r>
        <w:r>
          <w:rPr>
            <w:webHidden/>
          </w:rPr>
          <w:tab/>
        </w:r>
        <w:r>
          <w:rPr>
            <w:webHidden/>
          </w:rPr>
          <w:fldChar w:fldCharType="begin"/>
        </w:r>
        <w:r>
          <w:rPr>
            <w:webHidden/>
          </w:rPr>
          <w:instrText xml:space="preserve"> PAGEREF _Toc378866144 \h </w:instrText>
        </w:r>
        <w:r>
          <w:rPr>
            <w:webHidden/>
          </w:rPr>
        </w:r>
        <w:r>
          <w:rPr>
            <w:webHidden/>
          </w:rPr>
          <w:fldChar w:fldCharType="separate"/>
        </w:r>
        <w:r>
          <w:rPr>
            <w:webHidden/>
          </w:rPr>
          <w:t>102</w:t>
        </w:r>
        <w:r>
          <w:rPr>
            <w:webHidden/>
          </w:rPr>
          <w:fldChar w:fldCharType="end"/>
        </w:r>
      </w:hyperlink>
    </w:p>
    <w:p w14:paraId="216888FE" w14:textId="77777777" w:rsidR="0057506B" w:rsidRDefault="0057506B">
      <w:pPr>
        <w:pStyle w:val="25"/>
        <w:rPr>
          <w:rFonts w:asciiTheme="minorHAnsi" w:eastAsiaTheme="minorEastAsia" w:hAnsiTheme="minorHAnsi" w:cstheme="minorBidi"/>
          <w:b w:val="0"/>
        </w:rPr>
      </w:pPr>
      <w:hyperlink w:anchor="_Toc378866145"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変数操作による排他制御：</w:t>
        </w:r>
        <w:r w:rsidRPr="00F40917">
          <w:rPr>
            <w:rStyle w:val="afff3"/>
          </w:rPr>
          <w:t>volatile</w:t>
        </w:r>
        <w:r w:rsidRPr="00F40917">
          <w:rPr>
            <w:rStyle w:val="afff3"/>
            <w:rFonts w:hint="eastAsia"/>
          </w:rPr>
          <w:t>型修飾子（誤ったロック）</w:t>
        </w:r>
        <w:r>
          <w:rPr>
            <w:webHidden/>
          </w:rPr>
          <w:tab/>
        </w:r>
        <w:r>
          <w:rPr>
            <w:webHidden/>
          </w:rPr>
          <w:fldChar w:fldCharType="begin"/>
        </w:r>
        <w:r>
          <w:rPr>
            <w:webHidden/>
          </w:rPr>
          <w:instrText xml:space="preserve"> PAGEREF _Toc378866145 \h </w:instrText>
        </w:r>
        <w:r>
          <w:rPr>
            <w:webHidden/>
          </w:rPr>
        </w:r>
        <w:r>
          <w:rPr>
            <w:webHidden/>
          </w:rPr>
          <w:fldChar w:fldCharType="separate"/>
        </w:r>
        <w:r>
          <w:rPr>
            <w:webHidden/>
          </w:rPr>
          <w:t>102</w:t>
        </w:r>
        <w:r>
          <w:rPr>
            <w:webHidden/>
          </w:rPr>
          <w:fldChar w:fldCharType="end"/>
        </w:r>
      </w:hyperlink>
    </w:p>
    <w:p w14:paraId="425C466D" w14:textId="77777777" w:rsidR="0057506B" w:rsidRDefault="0057506B">
      <w:pPr>
        <w:pStyle w:val="32"/>
        <w:tabs>
          <w:tab w:val="left" w:pos="840"/>
        </w:tabs>
        <w:ind w:left="578" w:hanging="309"/>
        <w:rPr>
          <w:rFonts w:eastAsiaTheme="minorEastAsia"/>
        </w:rPr>
      </w:pPr>
      <w:hyperlink w:anchor="_Toc378866146"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w:t>
        </w:r>
        <w:r>
          <w:rPr>
            <w:webHidden/>
          </w:rPr>
          <w:tab/>
        </w:r>
        <w:r>
          <w:rPr>
            <w:webHidden/>
          </w:rPr>
          <w:fldChar w:fldCharType="begin"/>
        </w:r>
        <w:r>
          <w:rPr>
            <w:webHidden/>
          </w:rPr>
          <w:instrText xml:space="preserve"> PAGEREF _Toc378866146 \h </w:instrText>
        </w:r>
        <w:r>
          <w:rPr>
            <w:webHidden/>
          </w:rPr>
        </w:r>
        <w:r>
          <w:rPr>
            <w:webHidden/>
          </w:rPr>
          <w:fldChar w:fldCharType="separate"/>
        </w:r>
        <w:r>
          <w:rPr>
            <w:webHidden/>
          </w:rPr>
          <w:t>102</w:t>
        </w:r>
        <w:r>
          <w:rPr>
            <w:webHidden/>
          </w:rPr>
          <w:fldChar w:fldCharType="end"/>
        </w:r>
      </w:hyperlink>
    </w:p>
    <w:p w14:paraId="69068861" w14:textId="77777777" w:rsidR="0057506B" w:rsidRDefault="0057506B">
      <w:pPr>
        <w:pStyle w:val="25"/>
        <w:rPr>
          <w:rFonts w:asciiTheme="minorHAnsi" w:eastAsiaTheme="minorEastAsia" w:hAnsiTheme="minorHAnsi" w:cstheme="minorBidi"/>
          <w:b w:val="0"/>
        </w:rPr>
      </w:pPr>
      <w:hyperlink w:anchor="_Toc378866147"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変数操作による排他制御：インラインアセンブラ</w:t>
        </w:r>
        <w:r>
          <w:rPr>
            <w:webHidden/>
          </w:rPr>
          <w:tab/>
        </w:r>
        <w:r>
          <w:rPr>
            <w:webHidden/>
          </w:rPr>
          <w:fldChar w:fldCharType="begin"/>
        </w:r>
        <w:r>
          <w:rPr>
            <w:webHidden/>
          </w:rPr>
          <w:instrText xml:space="preserve"> PAGEREF _Toc378866147 \h </w:instrText>
        </w:r>
        <w:r>
          <w:rPr>
            <w:webHidden/>
          </w:rPr>
        </w:r>
        <w:r>
          <w:rPr>
            <w:webHidden/>
          </w:rPr>
          <w:fldChar w:fldCharType="separate"/>
        </w:r>
        <w:r>
          <w:rPr>
            <w:webHidden/>
          </w:rPr>
          <w:t>105</w:t>
        </w:r>
        <w:r>
          <w:rPr>
            <w:webHidden/>
          </w:rPr>
          <w:fldChar w:fldCharType="end"/>
        </w:r>
      </w:hyperlink>
    </w:p>
    <w:p w14:paraId="3AAAE7B3" w14:textId="77777777" w:rsidR="0057506B" w:rsidRDefault="0057506B">
      <w:pPr>
        <w:pStyle w:val="32"/>
        <w:tabs>
          <w:tab w:val="left" w:pos="840"/>
        </w:tabs>
        <w:ind w:left="578" w:hanging="309"/>
        <w:rPr>
          <w:rFonts w:eastAsiaTheme="minorEastAsia"/>
        </w:rPr>
      </w:pPr>
      <w:hyperlink w:anchor="_Toc378866148"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w:t>
        </w:r>
        <w:r>
          <w:rPr>
            <w:webHidden/>
          </w:rPr>
          <w:tab/>
        </w:r>
        <w:r>
          <w:rPr>
            <w:webHidden/>
          </w:rPr>
          <w:fldChar w:fldCharType="begin"/>
        </w:r>
        <w:r>
          <w:rPr>
            <w:webHidden/>
          </w:rPr>
          <w:instrText xml:space="preserve"> PAGEREF _Toc378866148 \h </w:instrText>
        </w:r>
        <w:r>
          <w:rPr>
            <w:webHidden/>
          </w:rPr>
        </w:r>
        <w:r>
          <w:rPr>
            <w:webHidden/>
          </w:rPr>
          <w:fldChar w:fldCharType="separate"/>
        </w:r>
        <w:r>
          <w:rPr>
            <w:webHidden/>
          </w:rPr>
          <w:t>105</w:t>
        </w:r>
        <w:r>
          <w:rPr>
            <w:webHidden/>
          </w:rPr>
          <w:fldChar w:fldCharType="end"/>
        </w:r>
      </w:hyperlink>
    </w:p>
    <w:p w14:paraId="49879E89" w14:textId="77777777" w:rsidR="0057506B" w:rsidRDefault="0057506B">
      <w:pPr>
        <w:pStyle w:val="25"/>
        <w:rPr>
          <w:rFonts w:asciiTheme="minorHAnsi" w:eastAsiaTheme="minorEastAsia" w:hAnsiTheme="minorHAnsi" w:cstheme="minorBidi"/>
          <w:b w:val="0"/>
        </w:rPr>
      </w:pPr>
      <w:hyperlink w:anchor="_Toc378866149"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変数操作による排他制御：アトミック操作（インターロック操作）</w:t>
        </w:r>
        <w:r>
          <w:rPr>
            <w:webHidden/>
          </w:rPr>
          <w:tab/>
        </w:r>
        <w:r>
          <w:rPr>
            <w:webHidden/>
          </w:rPr>
          <w:fldChar w:fldCharType="begin"/>
        </w:r>
        <w:r>
          <w:rPr>
            <w:webHidden/>
          </w:rPr>
          <w:instrText xml:space="preserve"> PAGEREF _Toc378866149 \h </w:instrText>
        </w:r>
        <w:r>
          <w:rPr>
            <w:webHidden/>
          </w:rPr>
        </w:r>
        <w:r>
          <w:rPr>
            <w:webHidden/>
          </w:rPr>
          <w:fldChar w:fldCharType="separate"/>
        </w:r>
        <w:r>
          <w:rPr>
            <w:webHidden/>
          </w:rPr>
          <w:t>108</w:t>
        </w:r>
        <w:r>
          <w:rPr>
            <w:webHidden/>
          </w:rPr>
          <w:fldChar w:fldCharType="end"/>
        </w:r>
      </w:hyperlink>
    </w:p>
    <w:p w14:paraId="72D9C5CF" w14:textId="77777777" w:rsidR="0057506B" w:rsidRDefault="0057506B">
      <w:pPr>
        <w:pStyle w:val="32"/>
        <w:tabs>
          <w:tab w:val="left" w:pos="840"/>
        </w:tabs>
        <w:ind w:left="578" w:hanging="309"/>
        <w:rPr>
          <w:rFonts w:eastAsiaTheme="minorEastAsia"/>
        </w:rPr>
      </w:pPr>
      <w:hyperlink w:anchor="_Toc378866150"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版：インターロック操作</w:t>
        </w:r>
        <w:r>
          <w:rPr>
            <w:webHidden/>
          </w:rPr>
          <w:tab/>
        </w:r>
        <w:r>
          <w:rPr>
            <w:webHidden/>
          </w:rPr>
          <w:fldChar w:fldCharType="begin"/>
        </w:r>
        <w:r>
          <w:rPr>
            <w:webHidden/>
          </w:rPr>
          <w:instrText xml:space="preserve"> PAGEREF _Toc378866150 \h </w:instrText>
        </w:r>
        <w:r>
          <w:rPr>
            <w:webHidden/>
          </w:rPr>
        </w:r>
        <w:r>
          <w:rPr>
            <w:webHidden/>
          </w:rPr>
          <w:fldChar w:fldCharType="separate"/>
        </w:r>
        <w:r>
          <w:rPr>
            <w:webHidden/>
          </w:rPr>
          <w:t>108</w:t>
        </w:r>
        <w:r>
          <w:rPr>
            <w:webHidden/>
          </w:rPr>
          <w:fldChar w:fldCharType="end"/>
        </w:r>
      </w:hyperlink>
    </w:p>
    <w:p w14:paraId="27868073" w14:textId="77777777" w:rsidR="0057506B" w:rsidRDefault="0057506B">
      <w:pPr>
        <w:pStyle w:val="32"/>
        <w:tabs>
          <w:tab w:val="left" w:pos="840"/>
        </w:tabs>
        <w:ind w:left="578" w:hanging="309"/>
        <w:rPr>
          <w:rFonts w:eastAsiaTheme="minorEastAsia"/>
        </w:rPr>
      </w:pPr>
      <w:hyperlink w:anchor="_Toc378866151" w:history="1">
        <w:r w:rsidRPr="00F40917">
          <w:rPr>
            <w:rStyle w:val="afff3"/>
            <w:rFonts w:ascii="Wingdings" w:hAnsi="Wingdings"/>
          </w:rPr>
          <w:t></w:t>
        </w:r>
        <w:r>
          <w:rPr>
            <w:rFonts w:eastAsiaTheme="minorEastAsia"/>
          </w:rPr>
          <w:tab/>
        </w:r>
        <w:r w:rsidRPr="00F40917">
          <w:rPr>
            <w:rStyle w:val="afff3"/>
          </w:rPr>
          <w:t>C++11</w:t>
        </w:r>
        <w:r w:rsidRPr="00F40917">
          <w:rPr>
            <w:rStyle w:val="afff3"/>
            <w:rFonts w:hint="eastAsia"/>
          </w:rPr>
          <w:t>版：アトミック操作</w:t>
        </w:r>
        <w:r>
          <w:rPr>
            <w:webHidden/>
          </w:rPr>
          <w:tab/>
        </w:r>
        <w:r>
          <w:rPr>
            <w:webHidden/>
          </w:rPr>
          <w:fldChar w:fldCharType="begin"/>
        </w:r>
        <w:r>
          <w:rPr>
            <w:webHidden/>
          </w:rPr>
          <w:instrText xml:space="preserve"> PAGEREF _Toc378866151 \h </w:instrText>
        </w:r>
        <w:r>
          <w:rPr>
            <w:webHidden/>
          </w:rPr>
        </w:r>
        <w:r>
          <w:rPr>
            <w:webHidden/>
          </w:rPr>
          <w:fldChar w:fldCharType="separate"/>
        </w:r>
        <w:r>
          <w:rPr>
            <w:webHidden/>
          </w:rPr>
          <w:t>110</w:t>
        </w:r>
        <w:r>
          <w:rPr>
            <w:webHidden/>
          </w:rPr>
          <w:fldChar w:fldCharType="end"/>
        </w:r>
      </w:hyperlink>
    </w:p>
    <w:p w14:paraId="6DFA8521" w14:textId="77777777" w:rsidR="0057506B" w:rsidRDefault="0057506B">
      <w:pPr>
        <w:pStyle w:val="32"/>
        <w:tabs>
          <w:tab w:val="left" w:pos="840"/>
        </w:tabs>
        <w:ind w:left="578" w:hanging="309"/>
        <w:rPr>
          <w:rFonts w:eastAsiaTheme="minorEastAsia"/>
        </w:rPr>
      </w:pPr>
      <w:hyperlink w:anchor="_Toc378866152" w:history="1">
        <w:r w:rsidRPr="00F40917">
          <w:rPr>
            <w:rStyle w:val="afff3"/>
            <w:rFonts w:ascii="Wingdings" w:hAnsi="Wingdings"/>
          </w:rPr>
          <w:t></w:t>
        </w:r>
        <w:r>
          <w:rPr>
            <w:rFonts w:eastAsiaTheme="minorEastAsia"/>
          </w:rPr>
          <w:tab/>
        </w:r>
        <w:r w:rsidRPr="00F40917">
          <w:rPr>
            <w:rStyle w:val="afff3"/>
          </w:rPr>
          <w:t>C++11</w:t>
        </w:r>
        <w:r w:rsidRPr="00F40917">
          <w:rPr>
            <w:rStyle w:val="afff3"/>
            <w:rFonts w:hint="eastAsia"/>
          </w:rPr>
          <w:t>版：アトミック操作（フラグ型）</w:t>
        </w:r>
        <w:r>
          <w:rPr>
            <w:webHidden/>
          </w:rPr>
          <w:tab/>
        </w:r>
        <w:r>
          <w:rPr>
            <w:webHidden/>
          </w:rPr>
          <w:fldChar w:fldCharType="begin"/>
        </w:r>
        <w:r>
          <w:rPr>
            <w:webHidden/>
          </w:rPr>
          <w:instrText xml:space="preserve"> PAGEREF _Toc378866152 \h </w:instrText>
        </w:r>
        <w:r>
          <w:rPr>
            <w:webHidden/>
          </w:rPr>
        </w:r>
        <w:r>
          <w:rPr>
            <w:webHidden/>
          </w:rPr>
          <w:fldChar w:fldCharType="separate"/>
        </w:r>
        <w:r>
          <w:rPr>
            <w:webHidden/>
          </w:rPr>
          <w:t>112</w:t>
        </w:r>
        <w:r>
          <w:rPr>
            <w:webHidden/>
          </w:rPr>
          <w:fldChar w:fldCharType="end"/>
        </w:r>
      </w:hyperlink>
    </w:p>
    <w:p w14:paraId="3ED23C86" w14:textId="77777777" w:rsidR="0057506B" w:rsidRDefault="0057506B">
      <w:pPr>
        <w:pStyle w:val="25"/>
        <w:rPr>
          <w:rFonts w:asciiTheme="minorHAnsi" w:eastAsiaTheme="minorEastAsia" w:hAnsiTheme="minorHAnsi" w:cstheme="minorBidi"/>
          <w:b w:val="0"/>
        </w:rPr>
      </w:pPr>
      <w:hyperlink w:anchor="_Toc378866153"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特殊な排他制御：リード・ライトロック</w:t>
        </w:r>
        <w:r>
          <w:rPr>
            <w:webHidden/>
          </w:rPr>
          <w:tab/>
        </w:r>
        <w:r>
          <w:rPr>
            <w:webHidden/>
          </w:rPr>
          <w:fldChar w:fldCharType="begin"/>
        </w:r>
        <w:r>
          <w:rPr>
            <w:webHidden/>
          </w:rPr>
          <w:instrText xml:space="preserve"> PAGEREF _Toc378866153 \h </w:instrText>
        </w:r>
        <w:r>
          <w:rPr>
            <w:webHidden/>
          </w:rPr>
        </w:r>
        <w:r>
          <w:rPr>
            <w:webHidden/>
          </w:rPr>
          <w:fldChar w:fldCharType="separate"/>
        </w:r>
        <w:r>
          <w:rPr>
            <w:webHidden/>
          </w:rPr>
          <w:t>113</w:t>
        </w:r>
        <w:r>
          <w:rPr>
            <w:webHidden/>
          </w:rPr>
          <w:fldChar w:fldCharType="end"/>
        </w:r>
      </w:hyperlink>
    </w:p>
    <w:p w14:paraId="2268AC22" w14:textId="77777777" w:rsidR="0057506B" w:rsidRDefault="0057506B">
      <w:pPr>
        <w:pStyle w:val="32"/>
        <w:tabs>
          <w:tab w:val="left" w:pos="840"/>
        </w:tabs>
        <w:ind w:left="578" w:hanging="309"/>
        <w:rPr>
          <w:rFonts w:eastAsiaTheme="minorEastAsia"/>
        </w:rPr>
      </w:pPr>
      <w:hyperlink w:anchor="_Toc378866154" w:history="1">
        <w:r w:rsidRPr="00F40917">
          <w:rPr>
            <w:rStyle w:val="afff3"/>
            <w:rFonts w:ascii="Wingdings" w:hAnsi="Wingdings"/>
          </w:rPr>
          <w:t></w:t>
        </w:r>
        <w:r>
          <w:rPr>
            <w:rFonts w:eastAsiaTheme="minorEastAsia"/>
          </w:rPr>
          <w:tab/>
        </w:r>
        <w:r w:rsidRPr="00F40917">
          <w:rPr>
            <w:rStyle w:val="afff3"/>
          </w:rPr>
          <w:t>Posix</w:t>
        </w:r>
        <w:r w:rsidRPr="00F40917">
          <w:rPr>
            <w:rStyle w:val="afff3"/>
            <w:rFonts w:hint="eastAsia"/>
          </w:rPr>
          <w:t>ライブラリ版</w:t>
        </w:r>
        <w:r>
          <w:rPr>
            <w:webHidden/>
          </w:rPr>
          <w:tab/>
        </w:r>
        <w:r>
          <w:rPr>
            <w:webHidden/>
          </w:rPr>
          <w:fldChar w:fldCharType="begin"/>
        </w:r>
        <w:r>
          <w:rPr>
            <w:webHidden/>
          </w:rPr>
          <w:instrText xml:space="preserve"> PAGEREF _Toc378866154 \h </w:instrText>
        </w:r>
        <w:r>
          <w:rPr>
            <w:webHidden/>
          </w:rPr>
        </w:r>
        <w:r>
          <w:rPr>
            <w:webHidden/>
          </w:rPr>
          <w:fldChar w:fldCharType="separate"/>
        </w:r>
        <w:r>
          <w:rPr>
            <w:webHidden/>
          </w:rPr>
          <w:t>113</w:t>
        </w:r>
        <w:r>
          <w:rPr>
            <w:webHidden/>
          </w:rPr>
          <w:fldChar w:fldCharType="end"/>
        </w:r>
      </w:hyperlink>
    </w:p>
    <w:p w14:paraId="24A06AD2" w14:textId="77777777" w:rsidR="0057506B" w:rsidRDefault="0057506B">
      <w:pPr>
        <w:pStyle w:val="25"/>
        <w:rPr>
          <w:rFonts w:asciiTheme="minorHAnsi" w:eastAsiaTheme="minorEastAsia" w:hAnsiTheme="minorHAnsi" w:cstheme="minorBidi"/>
          <w:b w:val="0"/>
        </w:rPr>
      </w:pPr>
      <w:hyperlink w:anchor="_Toc378866155"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有限共有リソース使用権獲得</w:t>
        </w:r>
        <w:r>
          <w:rPr>
            <w:webHidden/>
          </w:rPr>
          <w:tab/>
        </w:r>
        <w:r>
          <w:rPr>
            <w:webHidden/>
          </w:rPr>
          <w:fldChar w:fldCharType="begin"/>
        </w:r>
        <w:r>
          <w:rPr>
            <w:webHidden/>
          </w:rPr>
          <w:instrText xml:space="preserve"> PAGEREF _Toc378866155 \h </w:instrText>
        </w:r>
        <w:r>
          <w:rPr>
            <w:webHidden/>
          </w:rPr>
        </w:r>
        <w:r>
          <w:rPr>
            <w:webHidden/>
          </w:rPr>
          <w:fldChar w:fldCharType="separate"/>
        </w:r>
        <w:r>
          <w:rPr>
            <w:webHidden/>
          </w:rPr>
          <w:t>118</w:t>
        </w:r>
        <w:r>
          <w:rPr>
            <w:webHidden/>
          </w:rPr>
          <w:fldChar w:fldCharType="end"/>
        </w:r>
      </w:hyperlink>
    </w:p>
    <w:p w14:paraId="392EC54B" w14:textId="77777777" w:rsidR="0057506B" w:rsidRDefault="0057506B">
      <w:pPr>
        <w:pStyle w:val="25"/>
        <w:rPr>
          <w:rFonts w:asciiTheme="minorHAnsi" w:eastAsiaTheme="minorEastAsia" w:hAnsiTheme="minorHAnsi" w:cstheme="minorBidi"/>
          <w:b w:val="0"/>
        </w:rPr>
      </w:pPr>
      <w:hyperlink w:anchor="_Toc378866156"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有限共有リソース使用権獲得：セマフォ</w:t>
        </w:r>
        <w:r>
          <w:rPr>
            <w:webHidden/>
          </w:rPr>
          <w:tab/>
        </w:r>
        <w:r>
          <w:rPr>
            <w:webHidden/>
          </w:rPr>
          <w:fldChar w:fldCharType="begin"/>
        </w:r>
        <w:r>
          <w:rPr>
            <w:webHidden/>
          </w:rPr>
          <w:instrText xml:space="preserve"> PAGEREF _Toc378866156 \h </w:instrText>
        </w:r>
        <w:r>
          <w:rPr>
            <w:webHidden/>
          </w:rPr>
        </w:r>
        <w:r>
          <w:rPr>
            <w:webHidden/>
          </w:rPr>
          <w:fldChar w:fldCharType="separate"/>
        </w:r>
        <w:r>
          <w:rPr>
            <w:webHidden/>
          </w:rPr>
          <w:t>119</w:t>
        </w:r>
        <w:r>
          <w:rPr>
            <w:webHidden/>
          </w:rPr>
          <w:fldChar w:fldCharType="end"/>
        </w:r>
      </w:hyperlink>
    </w:p>
    <w:p w14:paraId="5253A144" w14:textId="77777777" w:rsidR="0057506B" w:rsidRDefault="0057506B">
      <w:pPr>
        <w:pStyle w:val="32"/>
        <w:tabs>
          <w:tab w:val="left" w:pos="840"/>
        </w:tabs>
        <w:ind w:left="578" w:hanging="309"/>
        <w:rPr>
          <w:rFonts w:eastAsiaTheme="minorEastAsia"/>
        </w:rPr>
      </w:pPr>
      <w:hyperlink w:anchor="_Toc378866157" w:history="1">
        <w:r w:rsidRPr="00F40917">
          <w:rPr>
            <w:rStyle w:val="afff3"/>
            <w:rFonts w:ascii="Wingdings" w:hAnsi="Wingdings"/>
          </w:rPr>
          <w:t></w:t>
        </w:r>
        <w:r>
          <w:rPr>
            <w:rFonts w:eastAsiaTheme="minorEastAsia"/>
          </w:rPr>
          <w:tab/>
        </w:r>
        <w:r w:rsidRPr="00F40917">
          <w:rPr>
            <w:rStyle w:val="afff3"/>
          </w:rPr>
          <w:t>SystemV</w:t>
        </w:r>
        <w:r w:rsidRPr="00F40917">
          <w:rPr>
            <w:rStyle w:val="afff3"/>
            <w:rFonts w:hint="eastAsia"/>
          </w:rPr>
          <w:t>版</w:t>
        </w:r>
        <w:r>
          <w:rPr>
            <w:webHidden/>
          </w:rPr>
          <w:tab/>
        </w:r>
        <w:r>
          <w:rPr>
            <w:webHidden/>
          </w:rPr>
          <w:fldChar w:fldCharType="begin"/>
        </w:r>
        <w:r>
          <w:rPr>
            <w:webHidden/>
          </w:rPr>
          <w:instrText xml:space="preserve"> PAGEREF _Toc378866157 \h </w:instrText>
        </w:r>
        <w:r>
          <w:rPr>
            <w:webHidden/>
          </w:rPr>
        </w:r>
        <w:r>
          <w:rPr>
            <w:webHidden/>
          </w:rPr>
          <w:fldChar w:fldCharType="separate"/>
        </w:r>
        <w:r>
          <w:rPr>
            <w:webHidden/>
          </w:rPr>
          <w:t>119</w:t>
        </w:r>
        <w:r>
          <w:rPr>
            <w:webHidden/>
          </w:rPr>
          <w:fldChar w:fldCharType="end"/>
        </w:r>
      </w:hyperlink>
    </w:p>
    <w:p w14:paraId="6D5E916E" w14:textId="77777777" w:rsidR="0057506B" w:rsidRDefault="0057506B">
      <w:pPr>
        <w:pStyle w:val="32"/>
        <w:tabs>
          <w:tab w:val="left" w:pos="840"/>
        </w:tabs>
        <w:ind w:left="578" w:hanging="309"/>
        <w:rPr>
          <w:rFonts w:eastAsiaTheme="minorEastAsia"/>
        </w:rPr>
      </w:pPr>
      <w:hyperlink w:anchor="_Toc378866158" w:history="1">
        <w:r w:rsidRPr="00F40917">
          <w:rPr>
            <w:rStyle w:val="afff3"/>
            <w:rFonts w:ascii="Wingdings" w:hAnsi="Wingdings"/>
          </w:rPr>
          <w:t></w:t>
        </w:r>
        <w:r>
          <w:rPr>
            <w:rFonts w:eastAsiaTheme="minorEastAsia"/>
          </w:rPr>
          <w:tab/>
        </w:r>
        <w:r w:rsidRPr="00F40917">
          <w:rPr>
            <w:rStyle w:val="afff3"/>
          </w:rPr>
          <w:t>Posix</w:t>
        </w:r>
        <w:r w:rsidRPr="00F40917">
          <w:rPr>
            <w:rStyle w:val="afff3"/>
            <w:rFonts w:hint="eastAsia"/>
          </w:rPr>
          <w:t>ライブラリ版（名前なし）</w:t>
        </w:r>
        <w:r>
          <w:rPr>
            <w:webHidden/>
          </w:rPr>
          <w:tab/>
        </w:r>
        <w:r>
          <w:rPr>
            <w:webHidden/>
          </w:rPr>
          <w:fldChar w:fldCharType="begin"/>
        </w:r>
        <w:r>
          <w:rPr>
            <w:webHidden/>
          </w:rPr>
          <w:instrText xml:space="preserve"> PAGEREF _Toc378866158 \h </w:instrText>
        </w:r>
        <w:r>
          <w:rPr>
            <w:webHidden/>
          </w:rPr>
        </w:r>
        <w:r>
          <w:rPr>
            <w:webHidden/>
          </w:rPr>
          <w:fldChar w:fldCharType="separate"/>
        </w:r>
        <w:r>
          <w:rPr>
            <w:webHidden/>
          </w:rPr>
          <w:t>123</w:t>
        </w:r>
        <w:r>
          <w:rPr>
            <w:webHidden/>
          </w:rPr>
          <w:fldChar w:fldCharType="end"/>
        </w:r>
      </w:hyperlink>
    </w:p>
    <w:p w14:paraId="5FFE2018" w14:textId="77777777" w:rsidR="0057506B" w:rsidRDefault="0057506B">
      <w:pPr>
        <w:pStyle w:val="32"/>
        <w:tabs>
          <w:tab w:val="left" w:pos="840"/>
        </w:tabs>
        <w:ind w:left="578" w:hanging="309"/>
        <w:rPr>
          <w:rFonts w:eastAsiaTheme="minorEastAsia"/>
        </w:rPr>
      </w:pPr>
      <w:hyperlink w:anchor="_Toc378866159" w:history="1">
        <w:r w:rsidRPr="00F40917">
          <w:rPr>
            <w:rStyle w:val="afff3"/>
            <w:rFonts w:ascii="Wingdings" w:hAnsi="Wingdings"/>
          </w:rPr>
          <w:t></w:t>
        </w:r>
        <w:r>
          <w:rPr>
            <w:rFonts w:eastAsiaTheme="minorEastAsia"/>
          </w:rPr>
          <w:tab/>
        </w:r>
        <w:r w:rsidRPr="00F40917">
          <w:rPr>
            <w:rStyle w:val="afff3"/>
          </w:rPr>
          <w:t>Posix</w:t>
        </w:r>
        <w:r w:rsidRPr="00F40917">
          <w:rPr>
            <w:rStyle w:val="afff3"/>
            <w:rFonts w:hint="eastAsia"/>
          </w:rPr>
          <w:t>ライブラリ版（名前付き）</w:t>
        </w:r>
        <w:r>
          <w:rPr>
            <w:webHidden/>
          </w:rPr>
          <w:tab/>
        </w:r>
        <w:r>
          <w:rPr>
            <w:webHidden/>
          </w:rPr>
          <w:fldChar w:fldCharType="begin"/>
        </w:r>
        <w:r>
          <w:rPr>
            <w:webHidden/>
          </w:rPr>
          <w:instrText xml:space="preserve"> PAGEREF _Toc378866159 \h </w:instrText>
        </w:r>
        <w:r>
          <w:rPr>
            <w:webHidden/>
          </w:rPr>
        </w:r>
        <w:r>
          <w:rPr>
            <w:webHidden/>
          </w:rPr>
          <w:fldChar w:fldCharType="separate"/>
        </w:r>
        <w:r>
          <w:rPr>
            <w:webHidden/>
          </w:rPr>
          <w:t>126</w:t>
        </w:r>
        <w:r>
          <w:rPr>
            <w:webHidden/>
          </w:rPr>
          <w:fldChar w:fldCharType="end"/>
        </w:r>
      </w:hyperlink>
    </w:p>
    <w:p w14:paraId="332231BB" w14:textId="77777777" w:rsidR="0057506B" w:rsidRDefault="0057506B">
      <w:pPr>
        <w:pStyle w:val="32"/>
        <w:tabs>
          <w:tab w:val="left" w:pos="840"/>
        </w:tabs>
        <w:ind w:left="578" w:hanging="309"/>
        <w:rPr>
          <w:rFonts w:eastAsiaTheme="minorEastAsia"/>
        </w:rPr>
      </w:pPr>
      <w:hyperlink w:anchor="_Toc378866160"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版（名前なし）</w:t>
        </w:r>
        <w:r>
          <w:rPr>
            <w:webHidden/>
          </w:rPr>
          <w:tab/>
        </w:r>
        <w:r>
          <w:rPr>
            <w:webHidden/>
          </w:rPr>
          <w:fldChar w:fldCharType="begin"/>
        </w:r>
        <w:r>
          <w:rPr>
            <w:webHidden/>
          </w:rPr>
          <w:instrText xml:space="preserve"> PAGEREF _Toc378866160 \h </w:instrText>
        </w:r>
        <w:r>
          <w:rPr>
            <w:webHidden/>
          </w:rPr>
        </w:r>
        <w:r>
          <w:rPr>
            <w:webHidden/>
          </w:rPr>
          <w:fldChar w:fldCharType="separate"/>
        </w:r>
        <w:r>
          <w:rPr>
            <w:webHidden/>
          </w:rPr>
          <w:t>130</w:t>
        </w:r>
        <w:r>
          <w:rPr>
            <w:webHidden/>
          </w:rPr>
          <w:fldChar w:fldCharType="end"/>
        </w:r>
      </w:hyperlink>
    </w:p>
    <w:p w14:paraId="41DA93D2" w14:textId="77777777" w:rsidR="0057506B" w:rsidRDefault="0057506B">
      <w:pPr>
        <w:pStyle w:val="32"/>
        <w:tabs>
          <w:tab w:val="left" w:pos="840"/>
        </w:tabs>
        <w:ind w:left="578" w:hanging="309"/>
        <w:rPr>
          <w:rFonts w:eastAsiaTheme="minorEastAsia"/>
        </w:rPr>
      </w:pPr>
      <w:hyperlink w:anchor="_Toc378866161"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版（名前付き）</w:t>
        </w:r>
        <w:r>
          <w:rPr>
            <w:webHidden/>
          </w:rPr>
          <w:tab/>
        </w:r>
        <w:r>
          <w:rPr>
            <w:webHidden/>
          </w:rPr>
          <w:fldChar w:fldCharType="begin"/>
        </w:r>
        <w:r>
          <w:rPr>
            <w:webHidden/>
          </w:rPr>
          <w:instrText xml:space="preserve"> PAGEREF _Toc378866161 \h </w:instrText>
        </w:r>
        <w:r>
          <w:rPr>
            <w:webHidden/>
          </w:rPr>
        </w:r>
        <w:r>
          <w:rPr>
            <w:webHidden/>
          </w:rPr>
          <w:fldChar w:fldCharType="separate"/>
        </w:r>
        <w:r>
          <w:rPr>
            <w:webHidden/>
          </w:rPr>
          <w:t>133</w:t>
        </w:r>
        <w:r>
          <w:rPr>
            <w:webHidden/>
          </w:rPr>
          <w:fldChar w:fldCharType="end"/>
        </w:r>
      </w:hyperlink>
    </w:p>
    <w:p w14:paraId="7965C4AA" w14:textId="77777777" w:rsidR="0057506B" w:rsidRDefault="0057506B">
      <w:pPr>
        <w:pStyle w:val="25"/>
        <w:rPr>
          <w:rFonts w:asciiTheme="minorHAnsi" w:eastAsiaTheme="minorEastAsia" w:hAnsiTheme="minorHAnsi" w:cstheme="minorBidi"/>
          <w:b w:val="0"/>
        </w:rPr>
      </w:pPr>
      <w:hyperlink w:anchor="_Toc378866162"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モニター</w:t>
        </w:r>
        <w:r>
          <w:rPr>
            <w:webHidden/>
          </w:rPr>
          <w:tab/>
        </w:r>
        <w:r>
          <w:rPr>
            <w:webHidden/>
          </w:rPr>
          <w:fldChar w:fldCharType="begin"/>
        </w:r>
        <w:r>
          <w:rPr>
            <w:webHidden/>
          </w:rPr>
          <w:instrText xml:space="preserve"> PAGEREF _Toc378866162 \h </w:instrText>
        </w:r>
        <w:r>
          <w:rPr>
            <w:webHidden/>
          </w:rPr>
        </w:r>
        <w:r>
          <w:rPr>
            <w:webHidden/>
          </w:rPr>
          <w:fldChar w:fldCharType="separate"/>
        </w:r>
        <w:r>
          <w:rPr>
            <w:webHidden/>
          </w:rPr>
          <w:t>137</w:t>
        </w:r>
        <w:r>
          <w:rPr>
            <w:webHidden/>
          </w:rPr>
          <w:fldChar w:fldCharType="end"/>
        </w:r>
      </w:hyperlink>
    </w:p>
    <w:p w14:paraId="5036A4BE" w14:textId="77777777" w:rsidR="0057506B" w:rsidRDefault="0057506B">
      <w:pPr>
        <w:pStyle w:val="25"/>
        <w:rPr>
          <w:rFonts w:asciiTheme="minorHAnsi" w:eastAsiaTheme="minorEastAsia" w:hAnsiTheme="minorHAnsi" w:cstheme="minorBidi"/>
          <w:b w:val="0"/>
        </w:rPr>
      </w:pPr>
      <w:hyperlink w:anchor="_Toc378866163"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モニター：条件変数</w:t>
        </w:r>
        <w:r>
          <w:rPr>
            <w:webHidden/>
          </w:rPr>
          <w:tab/>
        </w:r>
        <w:r>
          <w:rPr>
            <w:webHidden/>
          </w:rPr>
          <w:fldChar w:fldCharType="begin"/>
        </w:r>
        <w:r>
          <w:rPr>
            <w:webHidden/>
          </w:rPr>
          <w:instrText xml:space="preserve"> PAGEREF _Toc378866163 \h </w:instrText>
        </w:r>
        <w:r>
          <w:rPr>
            <w:webHidden/>
          </w:rPr>
        </w:r>
        <w:r>
          <w:rPr>
            <w:webHidden/>
          </w:rPr>
          <w:fldChar w:fldCharType="separate"/>
        </w:r>
        <w:r>
          <w:rPr>
            <w:webHidden/>
          </w:rPr>
          <w:t>137</w:t>
        </w:r>
        <w:r>
          <w:rPr>
            <w:webHidden/>
          </w:rPr>
          <w:fldChar w:fldCharType="end"/>
        </w:r>
      </w:hyperlink>
    </w:p>
    <w:p w14:paraId="5B5AF7F2" w14:textId="77777777" w:rsidR="0057506B" w:rsidRDefault="0057506B">
      <w:pPr>
        <w:pStyle w:val="32"/>
        <w:tabs>
          <w:tab w:val="left" w:pos="840"/>
        </w:tabs>
        <w:ind w:left="578" w:hanging="309"/>
        <w:rPr>
          <w:rFonts w:eastAsiaTheme="minorEastAsia"/>
        </w:rPr>
      </w:pPr>
      <w:hyperlink w:anchor="_Toc378866164" w:history="1">
        <w:r w:rsidRPr="00F40917">
          <w:rPr>
            <w:rStyle w:val="afff3"/>
            <w:rFonts w:ascii="Wingdings" w:hAnsi="Wingdings"/>
          </w:rPr>
          <w:t></w:t>
        </w:r>
        <w:r>
          <w:rPr>
            <w:rFonts w:eastAsiaTheme="minorEastAsia"/>
          </w:rPr>
          <w:tab/>
        </w:r>
        <w:r w:rsidRPr="00F40917">
          <w:rPr>
            <w:rStyle w:val="afff3"/>
          </w:rPr>
          <w:t>Posix</w:t>
        </w:r>
        <w:r w:rsidRPr="00F40917">
          <w:rPr>
            <w:rStyle w:val="afff3"/>
            <w:rFonts w:hint="eastAsia"/>
          </w:rPr>
          <w:t>ライブラリ版</w:t>
        </w:r>
        <w:r>
          <w:rPr>
            <w:webHidden/>
          </w:rPr>
          <w:tab/>
        </w:r>
        <w:r>
          <w:rPr>
            <w:webHidden/>
          </w:rPr>
          <w:fldChar w:fldCharType="begin"/>
        </w:r>
        <w:r>
          <w:rPr>
            <w:webHidden/>
          </w:rPr>
          <w:instrText xml:space="preserve"> PAGEREF _Toc378866164 \h </w:instrText>
        </w:r>
        <w:r>
          <w:rPr>
            <w:webHidden/>
          </w:rPr>
        </w:r>
        <w:r>
          <w:rPr>
            <w:webHidden/>
          </w:rPr>
          <w:fldChar w:fldCharType="separate"/>
        </w:r>
        <w:r>
          <w:rPr>
            <w:webHidden/>
          </w:rPr>
          <w:t>138</w:t>
        </w:r>
        <w:r>
          <w:rPr>
            <w:webHidden/>
          </w:rPr>
          <w:fldChar w:fldCharType="end"/>
        </w:r>
      </w:hyperlink>
    </w:p>
    <w:p w14:paraId="4BE6E078" w14:textId="77777777" w:rsidR="0057506B" w:rsidRDefault="0057506B">
      <w:pPr>
        <w:pStyle w:val="32"/>
        <w:tabs>
          <w:tab w:val="left" w:pos="840"/>
        </w:tabs>
        <w:ind w:left="578" w:hanging="309"/>
        <w:rPr>
          <w:rFonts w:eastAsiaTheme="minorEastAsia"/>
        </w:rPr>
      </w:pPr>
      <w:hyperlink w:anchor="_Toc378866165" w:history="1">
        <w:r w:rsidRPr="00F40917">
          <w:rPr>
            <w:rStyle w:val="afff3"/>
            <w:rFonts w:ascii="Wingdings" w:hAnsi="Wingdings"/>
          </w:rPr>
          <w:t></w:t>
        </w:r>
        <w:r>
          <w:rPr>
            <w:rFonts w:eastAsiaTheme="minorEastAsia"/>
          </w:rPr>
          <w:tab/>
        </w:r>
        <w:r w:rsidRPr="00F40917">
          <w:rPr>
            <w:rStyle w:val="afff3"/>
          </w:rPr>
          <w:t>C++11</w:t>
        </w:r>
        <w:r w:rsidRPr="00F40917">
          <w:rPr>
            <w:rStyle w:val="afff3"/>
            <w:rFonts w:hint="eastAsia"/>
          </w:rPr>
          <w:t>版</w:t>
        </w:r>
        <w:r>
          <w:rPr>
            <w:webHidden/>
          </w:rPr>
          <w:tab/>
        </w:r>
        <w:r>
          <w:rPr>
            <w:webHidden/>
          </w:rPr>
          <w:fldChar w:fldCharType="begin"/>
        </w:r>
        <w:r>
          <w:rPr>
            <w:webHidden/>
          </w:rPr>
          <w:instrText xml:space="preserve"> PAGEREF _Toc378866165 \h </w:instrText>
        </w:r>
        <w:r>
          <w:rPr>
            <w:webHidden/>
          </w:rPr>
        </w:r>
        <w:r>
          <w:rPr>
            <w:webHidden/>
          </w:rPr>
          <w:fldChar w:fldCharType="separate"/>
        </w:r>
        <w:r>
          <w:rPr>
            <w:webHidden/>
          </w:rPr>
          <w:t>143</w:t>
        </w:r>
        <w:r>
          <w:rPr>
            <w:webHidden/>
          </w:rPr>
          <w:fldChar w:fldCharType="end"/>
        </w:r>
      </w:hyperlink>
    </w:p>
    <w:p w14:paraId="733E4876" w14:textId="77777777" w:rsidR="0057506B" w:rsidRDefault="0057506B">
      <w:pPr>
        <w:pStyle w:val="25"/>
        <w:rPr>
          <w:rFonts w:asciiTheme="minorHAnsi" w:eastAsiaTheme="minorEastAsia" w:hAnsiTheme="minorHAnsi" w:cstheme="minorBidi"/>
          <w:b w:val="0"/>
        </w:rPr>
      </w:pPr>
      <w:hyperlink w:anchor="_Toc378866166"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モニター：バリア</w:t>
        </w:r>
        <w:r>
          <w:rPr>
            <w:webHidden/>
          </w:rPr>
          <w:tab/>
        </w:r>
        <w:r>
          <w:rPr>
            <w:webHidden/>
          </w:rPr>
          <w:fldChar w:fldCharType="begin"/>
        </w:r>
        <w:r>
          <w:rPr>
            <w:webHidden/>
          </w:rPr>
          <w:instrText xml:space="preserve"> PAGEREF _Toc378866166 \h </w:instrText>
        </w:r>
        <w:r>
          <w:rPr>
            <w:webHidden/>
          </w:rPr>
        </w:r>
        <w:r>
          <w:rPr>
            <w:webHidden/>
          </w:rPr>
          <w:fldChar w:fldCharType="separate"/>
        </w:r>
        <w:r>
          <w:rPr>
            <w:webHidden/>
          </w:rPr>
          <w:t>149</w:t>
        </w:r>
        <w:r>
          <w:rPr>
            <w:webHidden/>
          </w:rPr>
          <w:fldChar w:fldCharType="end"/>
        </w:r>
      </w:hyperlink>
    </w:p>
    <w:p w14:paraId="376ED426" w14:textId="77777777" w:rsidR="0057506B" w:rsidRDefault="0057506B">
      <w:pPr>
        <w:pStyle w:val="32"/>
        <w:tabs>
          <w:tab w:val="left" w:pos="840"/>
        </w:tabs>
        <w:ind w:left="578" w:hanging="309"/>
        <w:rPr>
          <w:rFonts w:eastAsiaTheme="minorEastAsia"/>
        </w:rPr>
      </w:pPr>
      <w:hyperlink w:anchor="_Toc378866167" w:history="1">
        <w:r w:rsidRPr="00F40917">
          <w:rPr>
            <w:rStyle w:val="afff3"/>
            <w:rFonts w:ascii="Wingdings" w:hAnsi="Wingdings"/>
          </w:rPr>
          <w:t></w:t>
        </w:r>
        <w:r>
          <w:rPr>
            <w:rFonts w:eastAsiaTheme="minorEastAsia"/>
          </w:rPr>
          <w:tab/>
        </w:r>
        <w:r w:rsidRPr="00F40917">
          <w:rPr>
            <w:rStyle w:val="afff3"/>
          </w:rPr>
          <w:t>Posix</w:t>
        </w:r>
        <w:r w:rsidRPr="00F40917">
          <w:rPr>
            <w:rStyle w:val="afff3"/>
            <w:rFonts w:hint="eastAsia"/>
          </w:rPr>
          <w:t>ライブラリ版</w:t>
        </w:r>
        <w:r>
          <w:rPr>
            <w:webHidden/>
          </w:rPr>
          <w:tab/>
        </w:r>
        <w:r>
          <w:rPr>
            <w:webHidden/>
          </w:rPr>
          <w:fldChar w:fldCharType="begin"/>
        </w:r>
        <w:r>
          <w:rPr>
            <w:webHidden/>
          </w:rPr>
          <w:instrText xml:space="preserve"> PAGEREF _Toc378866167 \h </w:instrText>
        </w:r>
        <w:r>
          <w:rPr>
            <w:webHidden/>
          </w:rPr>
        </w:r>
        <w:r>
          <w:rPr>
            <w:webHidden/>
          </w:rPr>
          <w:fldChar w:fldCharType="separate"/>
        </w:r>
        <w:r>
          <w:rPr>
            <w:webHidden/>
          </w:rPr>
          <w:t>149</w:t>
        </w:r>
        <w:r>
          <w:rPr>
            <w:webHidden/>
          </w:rPr>
          <w:fldChar w:fldCharType="end"/>
        </w:r>
      </w:hyperlink>
    </w:p>
    <w:p w14:paraId="31CD8441" w14:textId="77777777" w:rsidR="0057506B" w:rsidRDefault="0057506B">
      <w:pPr>
        <w:pStyle w:val="25"/>
        <w:rPr>
          <w:rFonts w:asciiTheme="minorHAnsi" w:eastAsiaTheme="minorEastAsia" w:hAnsiTheme="minorHAnsi" w:cstheme="minorBidi"/>
          <w:b w:val="0"/>
        </w:rPr>
      </w:pPr>
      <w:hyperlink w:anchor="_Toc378866168"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モニター：イベント</w:t>
        </w:r>
        <w:r>
          <w:rPr>
            <w:webHidden/>
          </w:rPr>
          <w:tab/>
        </w:r>
        <w:r>
          <w:rPr>
            <w:webHidden/>
          </w:rPr>
          <w:fldChar w:fldCharType="begin"/>
        </w:r>
        <w:r>
          <w:rPr>
            <w:webHidden/>
          </w:rPr>
          <w:instrText xml:space="preserve"> PAGEREF _Toc378866168 \h </w:instrText>
        </w:r>
        <w:r>
          <w:rPr>
            <w:webHidden/>
          </w:rPr>
        </w:r>
        <w:r>
          <w:rPr>
            <w:webHidden/>
          </w:rPr>
          <w:fldChar w:fldCharType="separate"/>
        </w:r>
        <w:r>
          <w:rPr>
            <w:webHidden/>
          </w:rPr>
          <w:t>156</w:t>
        </w:r>
        <w:r>
          <w:rPr>
            <w:webHidden/>
          </w:rPr>
          <w:fldChar w:fldCharType="end"/>
        </w:r>
      </w:hyperlink>
    </w:p>
    <w:p w14:paraId="34579246" w14:textId="77777777" w:rsidR="0057506B" w:rsidRDefault="0057506B">
      <w:pPr>
        <w:pStyle w:val="32"/>
        <w:tabs>
          <w:tab w:val="left" w:pos="840"/>
        </w:tabs>
        <w:ind w:left="578" w:hanging="309"/>
        <w:rPr>
          <w:rFonts w:eastAsiaTheme="minorEastAsia"/>
        </w:rPr>
      </w:pPr>
      <w:hyperlink w:anchor="_Toc378866169"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版（名前なし）</w:t>
        </w:r>
        <w:r>
          <w:rPr>
            <w:webHidden/>
          </w:rPr>
          <w:tab/>
        </w:r>
        <w:r>
          <w:rPr>
            <w:webHidden/>
          </w:rPr>
          <w:fldChar w:fldCharType="begin"/>
        </w:r>
        <w:r>
          <w:rPr>
            <w:webHidden/>
          </w:rPr>
          <w:instrText xml:space="preserve"> PAGEREF _Toc378866169 \h </w:instrText>
        </w:r>
        <w:r>
          <w:rPr>
            <w:webHidden/>
          </w:rPr>
        </w:r>
        <w:r>
          <w:rPr>
            <w:webHidden/>
          </w:rPr>
          <w:fldChar w:fldCharType="separate"/>
        </w:r>
        <w:r>
          <w:rPr>
            <w:webHidden/>
          </w:rPr>
          <w:t>156</w:t>
        </w:r>
        <w:r>
          <w:rPr>
            <w:webHidden/>
          </w:rPr>
          <w:fldChar w:fldCharType="end"/>
        </w:r>
      </w:hyperlink>
    </w:p>
    <w:p w14:paraId="1E93470C" w14:textId="77777777" w:rsidR="0057506B" w:rsidRDefault="0057506B">
      <w:pPr>
        <w:pStyle w:val="32"/>
        <w:tabs>
          <w:tab w:val="left" w:pos="840"/>
        </w:tabs>
        <w:ind w:left="578" w:hanging="309"/>
        <w:rPr>
          <w:rFonts w:eastAsiaTheme="minorEastAsia"/>
        </w:rPr>
      </w:pPr>
      <w:hyperlink w:anchor="_Toc378866170"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版（名前付き）</w:t>
        </w:r>
        <w:r>
          <w:rPr>
            <w:webHidden/>
          </w:rPr>
          <w:tab/>
        </w:r>
        <w:r>
          <w:rPr>
            <w:webHidden/>
          </w:rPr>
          <w:fldChar w:fldCharType="begin"/>
        </w:r>
        <w:r>
          <w:rPr>
            <w:webHidden/>
          </w:rPr>
          <w:instrText xml:space="preserve"> PAGEREF _Toc378866170 \h </w:instrText>
        </w:r>
        <w:r>
          <w:rPr>
            <w:webHidden/>
          </w:rPr>
        </w:r>
        <w:r>
          <w:rPr>
            <w:webHidden/>
          </w:rPr>
          <w:fldChar w:fldCharType="separate"/>
        </w:r>
        <w:r>
          <w:rPr>
            <w:webHidden/>
          </w:rPr>
          <w:t>162</w:t>
        </w:r>
        <w:r>
          <w:rPr>
            <w:webHidden/>
          </w:rPr>
          <w:fldChar w:fldCharType="end"/>
        </w:r>
      </w:hyperlink>
    </w:p>
    <w:p w14:paraId="13195301" w14:textId="77777777" w:rsidR="0057506B" w:rsidRDefault="0057506B">
      <w:pPr>
        <w:pStyle w:val="25"/>
        <w:rPr>
          <w:rFonts w:asciiTheme="minorHAnsi" w:eastAsiaTheme="minorEastAsia" w:hAnsiTheme="minorHAnsi" w:cstheme="minorBidi"/>
          <w:b w:val="0"/>
        </w:rPr>
      </w:pPr>
      <w:hyperlink w:anchor="_Toc378866171"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モニター：アトミック操作（インターロック操作）によるビジーなモニター</w:t>
        </w:r>
        <w:r>
          <w:rPr>
            <w:webHidden/>
          </w:rPr>
          <w:tab/>
        </w:r>
        <w:r>
          <w:rPr>
            <w:webHidden/>
          </w:rPr>
          <w:fldChar w:fldCharType="begin"/>
        </w:r>
        <w:r>
          <w:rPr>
            <w:webHidden/>
          </w:rPr>
          <w:instrText xml:space="preserve"> PAGEREF _Toc378866171 \h </w:instrText>
        </w:r>
        <w:r>
          <w:rPr>
            <w:webHidden/>
          </w:rPr>
        </w:r>
        <w:r>
          <w:rPr>
            <w:webHidden/>
          </w:rPr>
          <w:fldChar w:fldCharType="separate"/>
        </w:r>
        <w:r>
          <w:rPr>
            <w:webHidden/>
          </w:rPr>
          <w:t>168</w:t>
        </w:r>
        <w:r>
          <w:rPr>
            <w:webHidden/>
          </w:rPr>
          <w:fldChar w:fldCharType="end"/>
        </w:r>
      </w:hyperlink>
    </w:p>
    <w:p w14:paraId="4D921751" w14:textId="77777777" w:rsidR="0057506B" w:rsidRDefault="0057506B">
      <w:pPr>
        <w:pStyle w:val="32"/>
        <w:tabs>
          <w:tab w:val="left" w:pos="840"/>
        </w:tabs>
        <w:ind w:left="578" w:hanging="309"/>
        <w:rPr>
          <w:rFonts w:eastAsiaTheme="minorEastAsia"/>
        </w:rPr>
      </w:pPr>
      <w:hyperlink w:anchor="_Toc378866172" w:history="1">
        <w:r w:rsidRPr="00F40917">
          <w:rPr>
            <w:rStyle w:val="afff3"/>
            <w:rFonts w:ascii="Wingdings" w:hAnsi="Wingdings"/>
          </w:rPr>
          <w:t></w:t>
        </w:r>
        <w:r>
          <w:rPr>
            <w:rFonts w:eastAsiaTheme="minorEastAsia"/>
          </w:rPr>
          <w:tab/>
        </w:r>
        <w:r w:rsidRPr="00F40917">
          <w:rPr>
            <w:rStyle w:val="afff3"/>
            <w:rFonts w:hint="eastAsia"/>
          </w:rPr>
          <w:t>【用語解説】コンペア・アンド・スワップ（</w:t>
        </w:r>
        <w:r w:rsidRPr="00F40917">
          <w:rPr>
            <w:rStyle w:val="afff3"/>
          </w:rPr>
          <w:t>CAS</w:t>
        </w:r>
        <w:r w:rsidRPr="00F40917">
          <w:rPr>
            <w:rStyle w:val="afff3"/>
            <w:rFonts w:hint="eastAsia"/>
          </w:rPr>
          <w:t>）操作</w:t>
        </w:r>
        <w:r>
          <w:rPr>
            <w:webHidden/>
          </w:rPr>
          <w:tab/>
        </w:r>
        <w:r>
          <w:rPr>
            <w:webHidden/>
          </w:rPr>
          <w:fldChar w:fldCharType="begin"/>
        </w:r>
        <w:r>
          <w:rPr>
            <w:webHidden/>
          </w:rPr>
          <w:instrText xml:space="preserve"> PAGEREF _Toc378866172 \h </w:instrText>
        </w:r>
        <w:r>
          <w:rPr>
            <w:webHidden/>
          </w:rPr>
        </w:r>
        <w:r>
          <w:rPr>
            <w:webHidden/>
          </w:rPr>
          <w:fldChar w:fldCharType="separate"/>
        </w:r>
        <w:r>
          <w:rPr>
            <w:webHidden/>
          </w:rPr>
          <w:t>168</w:t>
        </w:r>
        <w:r>
          <w:rPr>
            <w:webHidden/>
          </w:rPr>
          <w:fldChar w:fldCharType="end"/>
        </w:r>
      </w:hyperlink>
    </w:p>
    <w:p w14:paraId="789562FA" w14:textId="77777777" w:rsidR="0057506B" w:rsidRDefault="0057506B">
      <w:pPr>
        <w:pStyle w:val="32"/>
        <w:tabs>
          <w:tab w:val="left" w:pos="840"/>
        </w:tabs>
        <w:ind w:left="578" w:hanging="309"/>
        <w:rPr>
          <w:rFonts w:eastAsiaTheme="minorEastAsia"/>
        </w:rPr>
      </w:pPr>
      <w:hyperlink w:anchor="_Toc378866173" w:history="1">
        <w:r w:rsidRPr="00F40917">
          <w:rPr>
            <w:rStyle w:val="afff3"/>
            <w:rFonts w:ascii="Wingdings" w:hAnsi="Wingdings"/>
          </w:rPr>
          <w:t></w:t>
        </w:r>
        <w:r>
          <w:rPr>
            <w:rFonts w:eastAsiaTheme="minorEastAsia"/>
          </w:rPr>
          <w:tab/>
        </w:r>
        <w:r w:rsidRPr="00F40917">
          <w:rPr>
            <w:rStyle w:val="afff3"/>
          </w:rPr>
          <w:t>Win32API</w:t>
        </w:r>
        <w:r w:rsidRPr="00F40917">
          <w:rPr>
            <w:rStyle w:val="afff3"/>
            <w:rFonts w:hint="eastAsia"/>
          </w:rPr>
          <w:t>版：インターロック操作</w:t>
        </w:r>
        <w:r>
          <w:rPr>
            <w:webHidden/>
          </w:rPr>
          <w:tab/>
        </w:r>
        <w:r>
          <w:rPr>
            <w:webHidden/>
          </w:rPr>
          <w:fldChar w:fldCharType="begin"/>
        </w:r>
        <w:r>
          <w:rPr>
            <w:webHidden/>
          </w:rPr>
          <w:instrText xml:space="preserve"> PAGEREF _Toc378866173 \h </w:instrText>
        </w:r>
        <w:r>
          <w:rPr>
            <w:webHidden/>
          </w:rPr>
        </w:r>
        <w:r>
          <w:rPr>
            <w:webHidden/>
          </w:rPr>
          <w:fldChar w:fldCharType="separate"/>
        </w:r>
        <w:r>
          <w:rPr>
            <w:webHidden/>
          </w:rPr>
          <w:t>168</w:t>
        </w:r>
        <w:r>
          <w:rPr>
            <w:webHidden/>
          </w:rPr>
          <w:fldChar w:fldCharType="end"/>
        </w:r>
      </w:hyperlink>
    </w:p>
    <w:p w14:paraId="160307E2" w14:textId="77777777" w:rsidR="0057506B" w:rsidRDefault="0057506B">
      <w:pPr>
        <w:pStyle w:val="32"/>
        <w:tabs>
          <w:tab w:val="left" w:pos="840"/>
        </w:tabs>
        <w:ind w:left="578" w:hanging="309"/>
        <w:rPr>
          <w:rFonts w:eastAsiaTheme="minorEastAsia"/>
        </w:rPr>
      </w:pPr>
      <w:hyperlink w:anchor="_Toc378866174" w:history="1">
        <w:r w:rsidRPr="00F40917">
          <w:rPr>
            <w:rStyle w:val="afff3"/>
            <w:rFonts w:ascii="Wingdings" w:hAnsi="Wingdings"/>
          </w:rPr>
          <w:t></w:t>
        </w:r>
        <w:r>
          <w:rPr>
            <w:rFonts w:eastAsiaTheme="minorEastAsia"/>
          </w:rPr>
          <w:tab/>
        </w:r>
        <w:r w:rsidRPr="00F40917">
          <w:rPr>
            <w:rStyle w:val="afff3"/>
          </w:rPr>
          <w:t>C++11</w:t>
        </w:r>
        <w:r w:rsidRPr="00F40917">
          <w:rPr>
            <w:rStyle w:val="afff3"/>
            <w:rFonts w:hint="eastAsia"/>
          </w:rPr>
          <w:t>版：アトミック操作</w:t>
        </w:r>
        <w:r>
          <w:rPr>
            <w:webHidden/>
          </w:rPr>
          <w:tab/>
        </w:r>
        <w:r>
          <w:rPr>
            <w:webHidden/>
          </w:rPr>
          <w:fldChar w:fldCharType="begin"/>
        </w:r>
        <w:r>
          <w:rPr>
            <w:webHidden/>
          </w:rPr>
          <w:instrText xml:space="preserve"> PAGEREF _Toc378866174 \h </w:instrText>
        </w:r>
        <w:r>
          <w:rPr>
            <w:webHidden/>
          </w:rPr>
        </w:r>
        <w:r>
          <w:rPr>
            <w:webHidden/>
          </w:rPr>
          <w:fldChar w:fldCharType="separate"/>
        </w:r>
        <w:r>
          <w:rPr>
            <w:webHidden/>
          </w:rPr>
          <w:t>173</w:t>
        </w:r>
        <w:r>
          <w:rPr>
            <w:webHidden/>
          </w:rPr>
          <w:fldChar w:fldCharType="end"/>
        </w:r>
      </w:hyperlink>
    </w:p>
    <w:p w14:paraId="0D5234B5" w14:textId="77777777" w:rsidR="0057506B" w:rsidRDefault="0057506B">
      <w:pPr>
        <w:pStyle w:val="32"/>
        <w:tabs>
          <w:tab w:val="left" w:pos="840"/>
        </w:tabs>
        <w:ind w:left="578" w:hanging="309"/>
        <w:rPr>
          <w:rFonts w:eastAsiaTheme="minorEastAsia"/>
        </w:rPr>
      </w:pPr>
      <w:hyperlink w:anchor="_Toc378866175" w:history="1">
        <w:r w:rsidRPr="00F40917">
          <w:rPr>
            <w:rStyle w:val="afff3"/>
            <w:rFonts w:ascii="Wingdings" w:hAnsi="Wingdings"/>
          </w:rPr>
          <w:t></w:t>
        </w:r>
        <w:r>
          <w:rPr>
            <w:rFonts w:eastAsiaTheme="minorEastAsia"/>
          </w:rPr>
          <w:tab/>
        </w:r>
        <w:r w:rsidRPr="00F40917">
          <w:rPr>
            <w:rStyle w:val="afff3"/>
          </w:rPr>
          <w:t>C++11</w:t>
        </w:r>
        <w:r w:rsidRPr="00F40917">
          <w:rPr>
            <w:rStyle w:val="afff3"/>
            <w:rFonts w:hint="eastAsia"/>
          </w:rPr>
          <w:t>版：アトミック操作のメモリオーダー指定</w:t>
        </w:r>
        <w:r>
          <w:rPr>
            <w:webHidden/>
          </w:rPr>
          <w:tab/>
        </w:r>
        <w:r>
          <w:rPr>
            <w:webHidden/>
          </w:rPr>
          <w:fldChar w:fldCharType="begin"/>
        </w:r>
        <w:r>
          <w:rPr>
            <w:webHidden/>
          </w:rPr>
          <w:instrText xml:space="preserve"> PAGEREF _Toc378866175 \h </w:instrText>
        </w:r>
        <w:r>
          <w:rPr>
            <w:webHidden/>
          </w:rPr>
        </w:r>
        <w:r>
          <w:rPr>
            <w:webHidden/>
          </w:rPr>
          <w:fldChar w:fldCharType="separate"/>
        </w:r>
        <w:r>
          <w:rPr>
            <w:webHidden/>
          </w:rPr>
          <w:t>178</w:t>
        </w:r>
        <w:r>
          <w:rPr>
            <w:webHidden/>
          </w:rPr>
          <w:fldChar w:fldCharType="end"/>
        </w:r>
      </w:hyperlink>
    </w:p>
    <w:p w14:paraId="25BCC1CC" w14:textId="77777777" w:rsidR="0057506B" w:rsidRDefault="0057506B">
      <w:pPr>
        <w:pStyle w:val="25"/>
        <w:rPr>
          <w:rFonts w:asciiTheme="minorHAnsi" w:eastAsiaTheme="minorEastAsia" w:hAnsiTheme="minorHAnsi" w:cstheme="minorBidi"/>
          <w:b w:val="0"/>
        </w:rPr>
      </w:pPr>
      <w:hyperlink w:anchor="_Toc378866176"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Call Once</w:t>
        </w:r>
        <w:r>
          <w:rPr>
            <w:webHidden/>
          </w:rPr>
          <w:tab/>
        </w:r>
        <w:r>
          <w:rPr>
            <w:webHidden/>
          </w:rPr>
          <w:fldChar w:fldCharType="begin"/>
        </w:r>
        <w:r>
          <w:rPr>
            <w:webHidden/>
          </w:rPr>
          <w:instrText xml:space="preserve"> PAGEREF _Toc378866176 \h </w:instrText>
        </w:r>
        <w:r>
          <w:rPr>
            <w:webHidden/>
          </w:rPr>
        </w:r>
        <w:r>
          <w:rPr>
            <w:webHidden/>
          </w:rPr>
          <w:fldChar w:fldCharType="separate"/>
        </w:r>
        <w:r>
          <w:rPr>
            <w:webHidden/>
          </w:rPr>
          <w:t>181</w:t>
        </w:r>
        <w:r>
          <w:rPr>
            <w:webHidden/>
          </w:rPr>
          <w:fldChar w:fldCharType="end"/>
        </w:r>
      </w:hyperlink>
    </w:p>
    <w:p w14:paraId="556371DF" w14:textId="77777777" w:rsidR="0057506B" w:rsidRDefault="0057506B">
      <w:pPr>
        <w:pStyle w:val="32"/>
        <w:tabs>
          <w:tab w:val="left" w:pos="840"/>
        </w:tabs>
        <w:ind w:left="578" w:hanging="309"/>
        <w:rPr>
          <w:rFonts w:eastAsiaTheme="minorEastAsia"/>
        </w:rPr>
      </w:pPr>
      <w:hyperlink w:anchor="_Toc378866177" w:history="1">
        <w:r w:rsidRPr="00F40917">
          <w:rPr>
            <w:rStyle w:val="afff3"/>
            <w:rFonts w:ascii="Wingdings" w:hAnsi="Wingdings"/>
          </w:rPr>
          <w:t></w:t>
        </w:r>
        <w:r>
          <w:rPr>
            <w:rFonts w:eastAsiaTheme="minorEastAsia"/>
          </w:rPr>
          <w:tab/>
        </w:r>
        <w:r w:rsidRPr="00F40917">
          <w:rPr>
            <w:rStyle w:val="afff3"/>
          </w:rPr>
          <w:t>Posix</w:t>
        </w:r>
        <w:r w:rsidRPr="00F40917">
          <w:rPr>
            <w:rStyle w:val="afff3"/>
            <w:rFonts w:hint="eastAsia"/>
          </w:rPr>
          <w:t>ライブラリ版</w:t>
        </w:r>
        <w:r>
          <w:rPr>
            <w:webHidden/>
          </w:rPr>
          <w:tab/>
        </w:r>
        <w:r>
          <w:rPr>
            <w:webHidden/>
          </w:rPr>
          <w:fldChar w:fldCharType="begin"/>
        </w:r>
        <w:r>
          <w:rPr>
            <w:webHidden/>
          </w:rPr>
          <w:instrText xml:space="preserve"> PAGEREF _Toc378866177 \h </w:instrText>
        </w:r>
        <w:r>
          <w:rPr>
            <w:webHidden/>
          </w:rPr>
        </w:r>
        <w:r>
          <w:rPr>
            <w:webHidden/>
          </w:rPr>
          <w:fldChar w:fldCharType="separate"/>
        </w:r>
        <w:r>
          <w:rPr>
            <w:webHidden/>
          </w:rPr>
          <w:t>181</w:t>
        </w:r>
        <w:r>
          <w:rPr>
            <w:webHidden/>
          </w:rPr>
          <w:fldChar w:fldCharType="end"/>
        </w:r>
      </w:hyperlink>
    </w:p>
    <w:p w14:paraId="63144BC8" w14:textId="77777777" w:rsidR="0057506B" w:rsidRDefault="0057506B">
      <w:pPr>
        <w:pStyle w:val="32"/>
        <w:tabs>
          <w:tab w:val="left" w:pos="840"/>
        </w:tabs>
        <w:ind w:left="578" w:hanging="309"/>
        <w:rPr>
          <w:rFonts w:eastAsiaTheme="minorEastAsia"/>
        </w:rPr>
      </w:pPr>
      <w:hyperlink w:anchor="_Toc378866178" w:history="1">
        <w:r w:rsidRPr="00F40917">
          <w:rPr>
            <w:rStyle w:val="afff3"/>
            <w:rFonts w:ascii="Wingdings" w:hAnsi="Wingdings"/>
          </w:rPr>
          <w:t></w:t>
        </w:r>
        <w:r>
          <w:rPr>
            <w:rFonts w:eastAsiaTheme="minorEastAsia"/>
          </w:rPr>
          <w:tab/>
        </w:r>
        <w:r w:rsidRPr="00F40917">
          <w:rPr>
            <w:rStyle w:val="afff3"/>
          </w:rPr>
          <w:t>C++11</w:t>
        </w:r>
        <w:r w:rsidRPr="00F40917">
          <w:rPr>
            <w:rStyle w:val="afff3"/>
            <w:rFonts w:hint="eastAsia"/>
          </w:rPr>
          <w:t>版</w:t>
        </w:r>
        <w:r>
          <w:rPr>
            <w:webHidden/>
          </w:rPr>
          <w:tab/>
        </w:r>
        <w:r>
          <w:rPr>
            <w:webHidden/>
          </w:rPr>
          <w:fldChar w:fldCharType="begin"/>
        </w:r>
        <w:r>
          <w:rPr>
            <w:webHidden/>
          </w:rPr>
          <w:instrText xml:space="preserve"> PAGEREF _Toc378866178 \h </w:instrText>
        </w:r>
        <w:r>
          <w:rPr>
            <w:webHidden/>
          </w:rPr>
        </w:r>
        <w:r>
          <w:rPr>
            <w:webHidden/>
          </w:rPr>
          <w:fldChar w:fldCharType="separate"/>
        </w:r>
        <w:r>
          <w:rPr>
            <w:webHidden/>
          </w:rPr>
          <w:t>183</w:t>
        </w:r>
        <w:r>
          <w:rPr>
            <w:webHidden/>
          </w:rPr>
          <w:fldChar w:fldCharType="end"/>
        </w:r>
      </w:hyperlink>
    </w:p>
    <w:p w14:paraId="1CAC1458" w14:textId="77777777" w:rsidR="0057506B" w:rsidRDefault="0057506B">
      <w:pPr>
        <w:pStyle w:val="25"/>
        <w:rPr>
          <w:rFonts w:asciiTheme="minorHAnsi" w:eastAsiaTheme="minorEastAsia" w:hAnsiTheme="minorHAnsi" w:cstheme="minorBidi"/>
          <w:b w:val="0"/>
        </w:rPr>
      </w:pPr>
      <w:hyperlink w:anchor="_Toc378866179"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先物（</w:t>
        </w:r>
        <w:r w:rsidRPr="00F40917">
          <w:rPr>
            <w:rStyle w:val="afff3"/>
          </w:rPr>
          <w:t xml:space="preserve">promise </w:t>
        </w:r>
        <w:r w:rsidRPr="00F40917">
          <w:rPr>
            <w:rStyle w:val="afff3"/>
            <w:rFonts w:hint="eastAsia"/>
          </w:rPr>
          <w:t>と</w:t>
        </w:r>
        <w:r w:rsidRPr="00F40917">
          <w:rPr>
            <w:rStyle w:val="afff3"/>
          </w:rPr>
          <w:t xml:space="preserve"> future</w:t>
        </w:r>
        <w:r w:rsidRPr="00F40917">
          <w:rPr>
            <w:rStyle w:val="afff3"/>
            <w:rFonts w:hint="eastAsia"/>
          </w:rPr>
          <w:t>）</w:t>
        </w:r>
        <w:r>
          <w:rPr>
            <w:webHidden/>
          </w:rPr>
          <w:tab/>
        </w:r>
        <w:r>
          <w:rPr>
            <w:webHidden/>
          </w:rPr>
          <w:fldChar w:fldCharType="begin"/>
        </w:r>
        <w:r>
          <w:rPr>
            <w:webHidden/>
          </w:rPr>
          <w:instrText xml:space="preserve"> PAGEREF _Toc378866179 \h </w:instrText>
        </w:r>
        <w:r>
          <w:rPr>
            <w:webHidden/>
          </w:rPr>
        </w:r>
        <w:r>
          <w:rPr>
            <w:webHidden/>
          </w:rPr>
          <w:fldChar w:fldCharType="separate"/>
        </w:r>
        <w:r>
          <w:rPr>
            <w:webHidden/>
          </w:rPr>
          <w:t>184</w:t>
        </w:r>
        <w:r>
          <w:rPr>
            <w:webHidden/>
          </w:rPr>
          <w:fldChar w:fldCharType="end"/>
        </w:r>
      </w:hyperlink>
    </w:p>
    <w:p w14:paraId="109541E6" w14:textId="77777777" w:rsidR="0057506B" w:rsidRDefault="0057506B">
      <w:pPr>
        <w:pStyle w:val="32"/>
        <w:tabs>
          <w:tab w:val="left" w:pos="840"/>
        </w:tabs>
        <w:ind w:left="578" w:hanging="309"/>
        <w:rPr>
          <w:rFonts w:eastAsiaTheme="minorEastAsia"/>
        </w:rPr>
      </w:pPr>
      <w:hyperlink w:anchor="_Toc378866180" w:history="1">
        <w:r w:rsidRPr="00F40917">
          <w:rPr>
            <w:rStyle w:val="afff3"/>
            <w:rFonts w:ascii="Wingdings" w:hAnsi="Wingdings"/>
          </w:rPr>
          <w:t></w:t>
        </w:r>
        <w:r>
          <w:rPr>
            <w:rFonts w:eastAsiaTheme="minorEastAsia"/>
          </w:rPr>
          <w:tab/>
        </w:r>
        <w:r w:rsidRPr="00F40917">
          <w:rPr>
            <w:rStyle w:val="afff3"/>
          </w:rPr>
          <w:t>C++11</w:t>
        </w:r>
        <w:r w:rsidRPr="00F40917">
          <w:rPr>
            <w:rStyle w:val="afff3"/>
            <w:rFonts w:hint="eastAsia"/>
          </w:rPr>
          <w:t>版</w:t>
        </w:r>
        <w:r>
          <w:rPr>
            <w:webHidden/>
          </w:rPr>
          <w:tab/>
        </w:r>
        <w:r>
          <w:rPr>
            <w:webHidden/>
          </w:rPr>
          <w:fldChar w:fldCharType="begin"/>
        </w:r>
        <w:r>
          <w:rPr>
            <w:webHidden/>
          </w:rPr>
          <w:instrText xml:space="preserve"> PAGEREF _Toc378866180 \h </w:instrText>
        </w:r>
        <w:r>
          <w:rPr>
            <w:webHidden/>
          </w:rPr>
        </w:r>
        <w:r>
          <w:rPr>
            <w:webHidden/>
          </w:rPr>
          <w:fldChar w:fldCharType="separate"/>
        </w:r>
        <w:r>
          <w:rPr>
            <w:webHidden/>
          </w:rPr>
          <w:t>184</w:t>
        </w:r>
        <w:r>
          <w:rPr>
            <w:webHidden/>
          </w:rPr>
          <w:fldChar w:fldCharType="end"/>
        </w:r>
      </w:hyperlink>
    </w:p>
    <w:p w14:paraId="490DC46F" w14:textId="77777777" w:rsidR="0057506B" w:rsidRDefault="0057506B">
      <w:pPr>
        <w:pStyle w:val="25"/>
        <w:rPr>
          <w:rFonts w:asciiTheme="minorHAnsi" w:eastAsiaTheme="minorEastAsia" w:hAnsiTheme="minorHAnsi" w:cstheme="minorBidi"/>
          <w:b w:val="0"/>
        </w:rPr>
      </w:pPr>
      <w:hyperlink w:anchor="_Toc378866181"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割り込み：シグナル</w:t>
        </w:r>
        <w:r>
          <w:rPr>
            <w:webHidden/>
          </w:rPr>
          <w:tab/>
        </w:r>
        <w:r>
          <w:rPr>
            <w:webHidden/>
          </w:rPr>
          <w:fldChar w:fldCharType="begin"/>
        </w:r>
        <w:r>
          <w:rPr>
            <w:webHidden/>
          </w:rPr>
          <w:instrText xml:space="preserve"> PAGEREF _Toc378866181 \h </w:instrText>
        </w:r>
        <w:r>
          <w:rPr>
            <w:webHidden/>
          </w:rPr>
        </w:r>
        <w:r>
          <w:rPr>
            <w:webHidden/>
          </w:rPr>
          <w:fldChar w:fldCharType="separate"/>
        </w:r>
        <w:r>
          <w:rPr>
            <w:webHidden/>
          </w:rPr>
          <w:t>185</w:t>
        </w:r>
        <w:r>
          <w:rPr>
            <w:webHidden/>
          </w:rPr>
          <w:fldChar w:fldCharType="end"/>
        </w:r>
      </w:hyperlink>
    </w:p>
    <w:p w14:paraId="3035B2C9" w14:textId="77777777" w:rsidR="0057506B" w:rsidRDefault="0057506B">
      <w:pPr>
        <w:pStyle w:val="32"/>
        <w:tabs>
          <w:tab w:val="left" w:pos="840"/>
        </w:tabs>
        <w:ind w:left="578" w:hanging="309"/>
        <w:rPr>
          <w:rFonts w:eastAsiaTheme="minorEastAsia"/>
        </w:rPr>
      </w:pPr>
      <w:hyperlink w:anchor="_Toc378866182" w:history="1">
        <w:r w:rsidRPr="00F40917">
          <w:rPr>
            <w:rStyle w:val="afff3"/>
            <w:rFonts w:ascii="Wingdings" w:hAnsi="Wingdings"/>
          </w:rPr>
          <w:t></w:t>
        </w:r>
        <w:r>
          <w:rPr>
            <w:rFonts w:eastAsiaTheme="minorEastAsia"/>
          </w:rPr>
          <w:tab/>
        </w:r>
        <w:r w:rsidRPr="00F40917">
          <w:rPr>
            <w:rStyle w:val="afff3"/>
          </w:rPr>
          <w:t>Posix</w:t>
        </w:r>
        <w:r w:rsidRPr="00F40917">
          <w:rPr>
            <w:rStyle w:val="afff3"/>
            <w:rFonts w:hint="eastAsia"/>
          </w:rPr>
          <w:t>ライブラリ版</w:t>
        </w:r>
        <w:r>
          <w:rPr>
            <w:webHidden/>
          </w:rPr>
          <w:tab/>
        </w:r>
        <w:r>
          <w:rPr>
            <w:webHidden/>
          </w:rPr>
          <w:fldChar w:fldCharType="begin"/>
        </w:r>
        <w:r>
          <w:rPr>
            <w:webHidden/>
          </w:rPr>
          <w:instrText xml:space="preserve"> PAGEREF _Toc378866182 \h </w:instrText>
        </w:r>
        <w:r>
          <w:rPr>
            <w:webHidden/>
          </w:rPr>
        </w:r>
        <w:r>
          <w:rPr>
            <w:webHidden/>
          </w:rPr>
          <w:fldChar w:fldCharType="separate"/>
        </w:r>
        <w:r>
          <w:rPr>
            <w:webHidden/>
          </w:rPr>
          <w:t>186</w:t>
        </w:r>
        <w:r>
          <w:rPr>
            <w:webHidden/>
          </w:rPr>
          <w:fldChar w:fldCharType="end"/>
        </w:r>
      </w:hyperlink>
    </w:p>
    <w:p w14:paraId="1718A868" w14:textId="77777777" w:rsidR="0057506B" w:rsidRDefault="0057506B">
      <w:pPr>
        <w:pStyle w:val="32"/>
        <w:tabs>
          <w:tab w:val="left" w:pos="840"/>
        </w:tabs>
        <w:ind w:left="578" w:hanging="309"/>
        <w:rPr>
          <w:rFonts w:eastAsiaTheme="minorEastAsia"/>
        </w:rPr>
      </w:pPr>
      <w:hyperlink w:anchor="_Toc378866183" w:history="1">
        <w:r w:rsidRPr="00F40917">
          <w:rPr>
            <w:rStyle w:val="afff3"/>
            <w:rFonts w:ascii="Wingdings" w:hAnsi="Wingdings"/>
          </w:rPr>
          <w:t></w:t>
        </w:r>
        <w:r>
          <w:rPr>
            <w:rFonts w:eastAsiaTheme="minorEastAsia"/>
          </w:rPr>
          <w:tab/>
        </w:r>
        <w:r w:rsidRPr="00F40917">
          <w:rPr>
            <w:rStyle w:val="afff3"/>
            <w:rFonts w:hint="eastAsia"/>
          </w:rPr>
          <w:t>【用語解説】リエントラント</w:t>
        </w:r>
        <w:r>
          <w:rPr>
            <w:webHidden/>
          </w:rPr>
          <w:tab/>
        </w:r>
        <w:r>
          <w:rPr>
            <w:webHidden/>
          </w:rPr>
          <w:fldChar w:fldCharType="begin"/>
        </w:r>
        <w:r>
          <w:rPr>
            <w:webHidden/>
          </w:rPr>
          <w:instrText xml:space="preserve"> PAGEREF _Toc378866183 \h </w:instrText>
        </w:r>
        <w:r>
          <w:rPr>
            <w:webHidden/>
          </w:rPr>
        </w:r>
        <w:r>
          <w:rPr>
            <w:webHidden/>
          </w:rPr>
          <w:fldChar w:fldCharType="separate"/>
        </w:r>
        <w:r>
          <w:rPr>
            <w:webHidden/>
          </w:rPr>
          <w:t>192</w:t>
        </w:r>
        <w:r>
          <w:rPr>
            <w:webHidden/>
          </w:rPr>
          <w:fldChar w:fldCharType="end"/>
        </w:r>
      </w:hyperlink>
    </w:p>
    <w:p w14:paraId="28015A06"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184"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マルチスレッドで起こり得る問題②</w:t>
        </w:r>
        <w:r>
          <w:rPr>
            <w:webHidden/>
          </w:rPr>
          <w:tab/>
        </w:r>
        <w:r>
          <w:rPr>
            <w:webHidden/>
          </w:rPr>
          <w:fldChar w:fldCharType="begin"/>
        </w:r>
        <w:r>
          <w:rPr>
            <w:webHidden/>
          </w:rPr>
          <w:instrText xml:space="preserve"> PAGEREF _Toc378866184 \h </w:instrText>
        </w:r>
        <w:r>
          <w:rPr>
            <w:webHidden/>
          </w:rPr>
        </w:r>
        <w:r>
          <w:rPr>
            <w:webHidden/>
          </w:rPr>
          <w:fldChar w:fldCharType="separate"/>
        </w:r>
        <w:r>
          <w:rPr>
            <w:webHidden/>
          </w:rPr>
          <w:t>193</w:t>
        </w:r>
        <w:r>
          <w:rPr>
            <w:webHidden/>
          </w:rPr>
          <w:fldChar w:fldCharType="end"/>
        </w:r>
      </w:hyperlink>
    </w:p>
    <w:p w14:paraId="56E77384" w14:textId="77777777" w:rsidR="0057506B" w:rsidRDefault="0057506B">
      <w:pPr>
        <w:pStyle w:val="25"/>
        <w:rPr>
          <w:rFonts w:asciiTheme="minorHAnsi" w:eastAsiaTheme="minorEastAsia" w:hAnsiTheme="minorHAnsi" w:cstheme="minorBidi"/>
          <w:b w:val="0"/>
        </w:rPr>
      </w:pPr>
      <w:hyperlink w:anchor="_Toc378866185"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デッドロック</w:t>
        </w:r>
        <w:r>
          <w:rPr>
            <w:webHidden/>
          </w:rPr>
          <w:tab/>
        </w:r>
        <w:r>
          <w:rPr>
            <w:webHidden/>
          </w:rPr>
          <w:fldChar w:fldCharType="begin"/>
        </w:r>
        <w:r>
          <w:rPr>
            <w:webHidden/>
          </w:rPr>
          <w:instrText xml:space="preserve"> PAGEREF _Toc378866185 \h </w:instrText>
        </w:r>
        <w:r>
          <w:rPr>
            <w:webHidden/>
          </w:rPr>
        </w:r>
        <w:r>
          <w:rPr>
            <w:webHidden/>
          </w:rPr>
          <w:fldChar w:fldCharType="separate"/>
        </w:r>
        <w:r>
          <w:rPr>
            <w:webHidden/>
          </w:rPr>
          <w:t>193</w:t>
        </w:r>
        <w:r>
          <w:rPr>
            <w:webHidden/>
          </w:rPr>
          <w:fldChar w:fldCharType="end"/>
        </w:r>
      </w:hyperlink>
    </w:p>
    <w:p w14:paraId="084778E8" w14:textId="77777777" w:rsidR="0057506B" w:rsidRDefault="0057506B">
      <w:pPr>
        <w:pStyle w:val="32"/>
        <w:tabs>
          <w:tab w:val="left" w:pos="840"/>
        </w:tabs>
        <w:ind w:left="578" w:hanging="309"/>
        <w:rPr>
          <w:rFonts w:eastAsiaTheme="minorEastAsia"/>
        </w:rPr>
      </w:pPr>
      <w:hyperlink w:anchor="_Toc378866186" w:history="1">
        <w:r w:rsidRPr="00F40917">
          <w:rPr>
            <w:rStyle w:val="afff3"/>
            <w:rFonts w:ascii="Wingdings" w:hAnsi="Wingdings"/>
          </w:rPr>
          <w:t></w:t>
        </w:r>
        <w:r>
          <w:rPr>
            <w:rFonts w:eastAsiaTheme="minorEastAsia"/>
          </w:rPr>
          <w:tab/>
        </w:r>
        <w:r w:rsidRPr="00F40917">
          <w:rPr>
            <w:rStyle w:val="afff3"/>
            <w:rFonts w:hint="eastAsia"/>
          </w:rPr>
          <w:t>【問題】相互ロック</w:t>
        </w:r>
        <w:r>
          <w:rPr>
            <w:webHidden/>
          </w:rPr>
          <w:tab/>
        </w:r>
        <w:r>
          <w:rPr>
            <w:webHidden/>
          </w:rPr>
          <w:fldChar w:fldCharType="begin"/>
        </w:r>
        <w:r>
          <w:rPr>
            <w:webHidden/>
          </w:rPr>
          <w:instrText xml:space="preserve"> PAGEREF _Toc378866186 \h </w:instrText>
        </w:r>
        <w:r>
          <w:rPr>
            <w:webHidden/>
          </w:rPr>
        </w:r>
        <w:r>
          <w:rPr>
            <w:webHidden/>
          </w:rPr>
          <w:fldChar w:fldCharType="separate"/>
        </w:r>
        <w:r>
          <w:rPr>
            <w:webHidden/>
          </w:rPr>
          <w:t>194</w:t>
        </w:r>
        <w:r>
          <w:rPr>
            <w:webHidden/>
          </w:rPr>
          <w:fldChar w:fldCharType="end"/>
        </w:r>
      </w:hyperlink>
    </w:p>
    <w:p w14:paraId="38F6099D" w14:textId="77777777" w:rsidR="0057506B" w:rsidRDefault="0057506B">
      <w:pPr>
        <w:pStyle w:val="32"/>
        <w:tabs>
          <w:tab w:val="left" w:pos="840"/>
        </w:tabs>
        <w:ind w:left="578" w:hanging="309"/>
        <w:rPr>
          <w:rFonts w:eastAsiaTheme="minorEastAsia"/>
        </w:rPr>
      </w:pPr>
      <w:hyperlink w:anchor="_Toc378866187" w:history="1">
        <w:r w:rsidRPr="00F40917">
          <w:rPr>
            <w:rStyle w:val="afff3"/>
            <w:rFonts w:ascii="Wingdings" w:hAnsi="Wingdings"/>
          </w:rPr>
          <w:t></w:t>
        </w:r>
        <w:r>
          <w:rPr>
            <w:rFonts w:eastAsiaTheme="minorEastAsia"/>
          </w:rPr>
          <w:tab/>
        </w:r>
        <w:r w:rsidRPr="00F40917">
          <w:rPr>
            <w:rStyle w:val="afff3"/>
            <w:rFonts w:hint="eastAsia"/>
          </w:rPr>
          <w:t>【解決策】相互ロック</w:t>
        </w:r>
        <w:r>
          <w:rPr>
            <w:webHidden/>
          </w:rPr>
          <w:tab/>
        </w:r>
        <w:r>
          <w:rPr>
            <w:webHidden/>
          </w:rPr>
          <w:fldChar w:fldCharType="begin"/>
        </w:r>
        <w:r>
          <w:rPr>
            <w:webHidden/>
          </w:rPr>
          <w:instrText xml:space="preserve"> PAGEREF _Toc378866187 \h </w:instrText>
        </w:r>
        <w:r>
          <w:rPr>
            <w:webHidden/>
          </w:rPr>
        </w:r>
        <w:r>
          <w:rPr>
            <w:webHidden/>
          </w:rPr>
          <w:fldChar w:fldCharType="separate"/>
        </w:r>
        <w:r>
          <w:rPr>
            <w:webHidden/>
          </w:rPr>
          <w:t>194</w:t>
        </w:r>
        <w:r>
          <w:rPr>
            <w:webHidden/>
          </w:rPr>
          <w:fldChar w:fldCharType="end"/>
        </w:r>
      </w:hyperlink>
    </w:p>
    <w:p w14:paraId="51DBA1C1" w14:textId="77777777" w:rsidR="0057506B" w:rsidRDefault="0057506B">
      <w:pPr>
        <w:pStyle w:val="32"/>
        <w:tabs>
          <w:tab w:val="left" w:pos="840"/>
        </w:tabs>
        <w:ind w:left="578" w:hanging="309"/>
        <w:rPr>
          <w:rFonts w:eastAsiaTheme="minorEastAsia"/>
        </w:rPr>
      </w:pPr>
      <w:hyperlink w:anchor="_Toc378866188" w:history="1">
        <w:r w:rsidRPr="00F40917">
          <w:rPr>
            <w:rStyle w:val="afff3"/>
            <w:rFonts w:ascii="Wingdings" w:hAnsi="Wingdings"/>
          </w:rPr>
          <w:t></w:t>
        </w:r>
        <w:r>
          <w:rPr>
            <w:rFonts w:eastAsiaTheme="minorEastAsia"/>
          </w:rPr>
          <w:tab/>
        </w:r>
        <w:r w:rsidRPr="00F40917">
          <w:rPr>
            <w:rStyle w:val="afff3"/>
            <w:rFonts w:hint="eastAsia"/>
          </w:rPr>
          <w:t>【問題】再帰ロック</w:t>
        </w:r>
        <w:r>
          <w:rPr>
            <w:webHidden/>
          </w:rPr>
          <w:tab/>
        </w:r>
        <w:r>
          <w:rPr>
            <w:webHidden/>
          </w:rPr>
          <w:fldChar w:fldCharType="begin"/>
        </w:r>
        <w:r>
          <w:rPr>
            <w:webHidden/>
          </w:rPr>
          <w:instrText xml:space="preserve"> PAGEREF _Toc378866188 \h </w:instrText>
        </w:r>
        <w:r>
          <w:rPr>
            <w:webHidden/>
          </w:rPr>
        </w:r>
        <w:r>
          <w:rPr>
            <w:webHidden/>
          </w:rPr>
          <w:fldChar w:fldCharType="separate"/>
        </w:r>
        <w:r>
          <w:rPr>
            <w:webHidden/>
          </w:rPr>
          <w:t>196</w:t>
        </w:r>
        <w:r>
          <w:rPr>
            <w:webHidden/>
          </w:rPr>
          <w:fldChar w:fldCharType="end"/>
        </w:r>
      </w:hyperlink>
    </w:p>
    <w:p w14:paraId="71D93B28" w14:textId="77777777" w:rsidR="0057506B" w:rsidRDefault="0057506B">
      <w:pPr>
        <w:pStyle w:val="32"/>
        <w:tabs>
          <w:tab w:val="left" w:pos="840"/>
        </w:tabs>
        <w:ind w:left="578" w:hanging="309"/>
        <w:rPr>
          <w:rFonts w:eastAsiaTheme="minorEastAsia"/>
        </w:rPr>
      </w:pPr>
      <w:hyperlink w:anchor="_Toc378866189" w:history="1">
        <w:r w:rsidRPr="00F40917">
          <w:rPr>
            <w:rStyle w:val="afff3"/>
            <w:rFonts w:ascii="Wingdings" w:hAnsi="Wingdings"/>
          </w:rPr>
          <w:t></w:t>
        </w:r>
        <w:r>
          <w:rPr>
            <w:rFonts w:eastAsiaTheme="minorEastAsia"/>
          </w:rPr>
          <w:tab/>
        </w:r>
        <w:r w:rsidRPr="00F40917">
          <w:rPr>
            <w:rStyle w:val="afff3"/>
            <w:rFonts w:hint="eastAsia"/>
          </w:rPr>
          <w:t>【解決策】再帰ロック</w:t>
        </w:r>
        <w:r>
          <w:rPr>
            <w:webHidden/>
          </w:rPr>
          <w:tab/>
        </w:r>
        <w:r>
          <w:rPr>
            <w:webHidden/>
          </w:rPr>
          <w:fldChar w:fldCharType="begin"/>
        </w:r>
        <w:r>
          <w:rPr>
            <w:webHidden/>
          </w:rPr>
          <w:instrText xml:space="preserve"> PAGEREF _Toc378866189 \h </w:instrText>
        </w:r>
        <w:r>
          <w:rPr>
            <w:webHidden/>
          </w:rPr>
        </w:r>
        <w:r>
          <w:rPr>
            <w:webHidden/>
          </w:rPr>
          <w:fldChar w:fldCharType="separate"/>
        </w:r>
        <w:r>
          <w:rPr>
            <w:webHidden/>
          </w:rPr>
          <w:t>196</w:t>
        </w:r>
        <w:r>
          <w:rPr>
            <w:webHidden/>
          </w:rPr>
          <w:fldChar w:fldCharType="end"/>
        </w:r>
      </w:hyperlink>
    </w:p>
    <w:p w14:paraId="35BF69C3" w14:textId="77777777" w:rsidR="0057506B" w:rsidRDefault="0057506B">
      <w:pPr>
        <w:pStyle w:val="25"/>
        <w:rPr>
          <w:rFonts w:asciiTheme="minorHAnsi" w:eastAsiaTheme="minorEastAsia" w:hAnsiTheme="minorHAnsi" w:cstheme="minorBidi"/>
          <w:b w:val="0"/>
        </w:rPr>
      </w:pPr>
      <w:hyperlink w:anchor="_Toc378866190"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【モニターの問題】通知の取りこぼし</w:t>
        </w:r>
        <w:r>
          <w:rPr>
            <w:webHidden/>
          </w:rPr>
          <w:tab/>
        </w:r>
        <w:r>
          <w:rPr>
            <w:webHidden/>
          </w:rPr>
          <w:fldChar w:fldCharType="begin"/>
        </w:r>
        <w:r>
          <w:rPr>
            <w:webHidden/>
          </w:rPr>
          <w:instrText xml:space="preserve"> PAGEREF _Toc378866190 \h </w:instrText>
        </w:r>
        <w:r>
          <w:rPr>
            <w:webHidden/>
          </w:rPr>
        </w:r>
        <w:r>
          <w:rPr>
            <w:webHidden/>
          </w:rPr>
          <w:fldChar w:fldCharType="separate"/>
        </w:r>
        <w:r>
          <w:rPr>
            <w:webHidden/>
          </w:rPr>
          <w:t>197</w:t>
        </w:r>
        <w:r>
          <w:rPr>
            <w:webHidden/>
          </w:rPr>
          <w:fldChar w:fldCharType="end"/>
        </w:r>
      </w:hyperlink>
    </w:p>
    <w:p w14:paraId="0B493DFA" w14:textId="77777777" w:rsidR="0057506B" w:rsidRDefault="0057506B">
      <w:pPr>
        <w:pStyle w:val="32"/>
        <w:tabs>
          <w:tab w:val="left" w:pos="840"/>
        </w:tabs>
        <w:ind w:left="578" w:hanging="309"/>
        <w:rPr>
          <w:rFonts w:eastAsiaTheme="minorEastAsia"/>
        </w:rPr>
      </w:pPr>
      <w:hyperlink w:anchor="_Toc378866191" w:history="1">
        <w:r w:rsidRPr="00F40917">
          <w:rPr>
            <w:rStyle w:val="afff3"/>
            <w:rFonts w:ascii="Wingdings" w:hAnsi="Wingdings"/>
          </w:rPr>
          <w:t></w:t>
        </w:r>
        <w:r>
          <w:rPr>
            <w:rFonts w:eastAsiaTheme="minorEastAsia"/>
          </w:rPr>
          <w:tab/>
        </w:r>
        <w:r w:rsidRPr="00F40917">
          <w:rPr>
            <w:rStyle w:val="afff3"/>
            <w:rFonts w:hint="eastAsia"/>
          </w:rPr>
          <w:t>解決策</w:t>
        </w:r>
        <w:r>
          <w:rPr>
            <w:webHidden/>
          </w:rPr>
          <w:tab/>
        </w:r>
        <w:r>
          <w:rPr>
            <w:webHidden/>
          </w:rPr>
          <w:fldChar w:fldCharType="begin"/>
        </w:r>
        <w:r>
          <w:rPr>
            <w:webHidden/>
          </w:rPr>
          <w:instrText xml:space="preserve"> PAGEREF _Toc378866191 \h </w:instrText>
        </w:r>
        <w:r>
          <w:rPr>
            <w:webHidden/>
          </w:rPr>
        </w:r>
        <w:r>
          <w:rPr>
            <w:webHidden/>
          </w:rPr>
          <w:fldChar w:fldCharType="separate"/>
        </w:r>
        <w:r>
          <w:rPr>
            <w:webHidden/>
          </w:rPr>
          <w:t>197</w:t>
        </w:r>
        <w:r>
          <w:rPr>
            <w:webHidden/>
          </w:rPr>
          <w:fldChar w:fldCharType="end"/>
        </w:r>
      </w:hyperlink>
    </w:p>
    <w:p w14:paraId="13DB5506" w14:textId="77777777" w:rsidR="0057506B" w:rsidRDefault="0057506B">
      <w:pPr>
        <w:pStyle w:val="25"/>
        <w:rPr>
          <w:rFonts w:asciiTheme="minorHAnsi" w:eastAsiaTheme="minorEastAsia" w:hAnsiTheme="minorHAnsi" w:cstheme="minorBidi"/>
          <w:b w:val="0"/>
        </w:rPr>
      </w:pPr>
      <w:hyperlink w:anchor="_Toc378866192"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低速化</w:t>
        </w:r>
        <w:r>
          <w:rPr>
            <w:webHidden/>
          </w:rPr>
          <w:tab/>
        </w:r>
        <w:r>
          <w:rPr>
            <w:webHidden/>
          </w:rPr>
          <w:fldChar w:fldCharType="begin"/>
        </w:r>
        <w:r>
          <w:rPr>
            <w:webHidden/>
          </w:rPr>
          <w:instrText xml:space="preserve"> PAGEREF _Toc378866192 \h </w:instrText>
        </w:r>
        <w:r>
          <w:rPr>
            <w:webHidden/>
          </w:rPr>
        </w:r>
        <w:r>
          <w:rPr>
            <w:webHidden/>
          </w:rPr>
          <w:fldChar w:fldCharType="separate"/>
        </w:r>
        <w:r>
          <w:rPr>
            <w:webHidden/>
          </w:rPr>
          <w:t>198</w:t>
        </w:r>
        <w:r>
          <w:rPr>
            <w:webHidden/>
          </w:rPr>
          <w:fldChar w:fldCharType="end"/>
        </w:r>
      </w:hyperlink>
    </w:p>
    <w:p w14:paraId="6059794E" w14:textId="77777777" w:rsidR="0057506B" w:rsidRDefault="0057506B">
      <w:pPr>
        <w:pStyle w:val="32"/>
        <w:tabs>
          <w:tab w:val="left" w:pos="840"/>
        </w:tabs>
        <w:ind w:left="578" w:hanging="309"/>
        <w:rPr>
          <w:rFonts w:eastAsiaTheme="minorEastAsia"/>
        </w:rPr>
      </w:pPr>
      <w:hyperlink w:anchor="_Toc378866193" w:history="1">
        <w:r w:rsidRPr="00F40917">
          <w:rPr>
            <w:rStyle w:val="afff3"/>
            <w:rFonts w:ascii="Wingdings" w:hAnsi="Wingdings"/>
          </w:rPr>
          <w:t></w:t>
        </w:r>
        <w:r>
          <w:rPr>
            <w:rFonts w:eastAsiaTheme="minorEastAsia"/>
          </w:rPr>
          <w:tab/>
        </w:r>
        <w:r w:rsidRPr="00F40917">
          <w:rPr>
            <w:rStyle w:val="afff3"/>
            <w:rFonts w:hint="eastAsia"/>
          </w:rPr>
          <w:t>解決策</w:t>
        </w:r>
        <w:r>
          <w:rPr>
            <w:webHidden/>
          </w:rPr>
          <w:tab/>
        </w:r>
        <w:r>
          <w:rPr>
            <w:webHidden/>
          </w:rPr>
          <w:fldChar w:fldCharType="begin"/>
        </w:r>
        <w:r>
          <w:rPr>
            <w:webHidden/>
          </w:rPr>
          <w:instrText xml:space="preserve"> PAGEREF _Toc378866193 \h </w:instrText>
        </w:r>
        <w:r>
          <w:rPr>
            <w:webHidden/>
          </w:rPr>
        </w:r>
        <w:r>
          <w:rPr>
            <w:webHidden/>
          </w:rPr>
          <w:fldChar w:fldCharType="separate"/>
        </w:r>
        <w:r>
          <w:rPr>
            <w:webHidden/>
          </w:rPr>
          <w:t>198</w:t>
        </w:r>
        <w:r>
          <w:rPr>
            <w:webHidden/>
          </w:rPr>
          <w:fldChar w:fldCharType="end"/>
        </w:r>
      </w:hyperlink>
    </w:p>
    <w:p w14:paraId="638F9307" w14:textId="77777777" w:rsidR="0057506B" w:rsidRDefault="0057506B">
      <w:pPr>
        <w:pStyle w:val="25"/>
        <w:rPr>
          <w:rFonts w:asciiTheme="minorHAnsi" w:eastAsiaTheme="minorEastAsia" w:hAnsiTheme="minorHAnsi" w:cstheme="minorBidi"/>
          <w:b w:val="0"/>
        </w:rPr>
      </w:pPr>
      <w:hyperlink w:anchor="_Toc378866194"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メモリ不足</w:t>
        </w:r>
        <w:r>
          <w:rPr>
            <w:webHidden/>
          </w:rPr>
          <w:tab/>
        </w:r>
        <w:r>
          <w:rPr>
            <w:webHidden/>
          </w:rPr>
          <w:fldChar w:fldCharType="begin"/>
        </w:r>
        <w:r>
          <w:rPr>
            <w:webHidden/>
          </w:rPr>
          <w:instrText xml:space="preserve"> PAGEREF _Toc378866194 \h </w:instrText>
        </w:r>
        <w:r>
          <w:rPr>
            <w:webHidden/>
          </w:rPr>
        </w:r>
        <w:r>
          <w:rPr>
            <w:webHidden/>
          </w:rPr>
          <w:fldChar w:fldCharType="separate"/>
        </w:r>
        <w:r>
          <w:rPr>
            <w:webHidden/>
          </w:rPr>
          <w:t>199</w:t>
        </w:r>
        <w:r>
          <w:rPr>
            <w:webHidden/>
          </w:rPr>
          <w:fldChar w:fldCharType="end"/>
        </w:r>
      </w:hyperlink>
    </w:p>
    <w:p w14:paraId="160870C0" w14:textId="77777777" w:rsidR="0057506B" w:rsidRDefault="0057506B">
      <w:pPr>
        <w:pStyle w:val="25"/>
        <w:rPr>
          <w:rFonts w:asciiTheme="minorHAnsi" w:eastAsiaTheme="minorEastAsia" w:hAnsiTheme="minorHAnsi" w:cstheme="minorBidi"/>
          <w:b w:val="0"/>
        </w:rPr>
      </w:pPr>
      <w:hyperlink w:anchor="_Toc378866195"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ゾンビスレッド（リソースの枯渇）</w:t>
        </w:r>
        <w:r>
          <w:rPr>
            <w:webHidden/>
          </w:rPr>
          <w:tab/>
        </w:r>
        <w:r>
          <w:rPr>
            <w:webHidden/>
          </w:rPr>
          <w:fldChar w:fldCharType="begin"/>
        </w:r>
        <w:r>
          <w:rPr>
            <w:webHidden/>
          </w:rPr>
          <w:instrText xml:space="preserve"> PAGEREF _Toc378866195 \h </w:instrText>
        </w:r>
        <w:r>
          <w:rPr>
            <w:webHidden/>
          </w:rPr>
        </w:r>
        <w:r>
          <w:rPr>
            <w:webHidden/>
          </w:rPr>
          <w:fldChar w:fldCharType="separate"/>
        </w:r>
        <w:r>
          <w:rPr>
            <w:webHidden/>
          </w:rPr>
          <w:t>199</w:t>
        </w:r>
        <w:r>
          <w:rPr>
            <w:webHidden/>
          </w:rPr>
          <w:fldChar w:fldCharType="end"/>
        </w:r>
      </w:hyperlink>
    </w:p>
    <w:p w14:paraId="5CDA3D3B"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196"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様々なデータ共有手法</w:t>
        </w:r>
        <w:r>
          <w:rPr>
            <w:webHidden/>
          </w:rPr>
          <w:tab/>
        </w:r>
        <w:r>
          <w:rPr>
            <w:webHidden/>
          </w:rPr>
          <w:fldChar w:fldCharType="begin"/>
        </w:r>
        <w:r>
          <w:rPr>
            <w:webHidden/>
          </w:rPr>
          <w:instrText xml:space="preserve"> PAGEREF _Toc378866196 \h </w:instrText>
        </w:r>
        <w:r>
          <w:rPr>
            <w:webHidden/>
          </w:rPr>
        </w:r>
        <w:r>
          <w:rPr>
            <w:webHidden/>
          </w:rPr>
          <w:fldChar w:fldCharType="separate"/>
        </w:r>
        <w:r>
          <w:rPr>
            <w:webHidden/>
          </w:rPr>
          <w:t>200</w:t>
        </w:r>
        <w:r>
          <w:rPr>
            <w:webHidden/>
          </w:rPr>
          <w:fldChar w:fldCharType="end"/>
        </w:r>
      </w:hyperlink>
    </w:p>
    <w:p w14:paraId="3B6BE536" w14:textId="77777777" w:rsidR="0057506B" w:rsidRDefault="0057506B">
      <w:pPr>
        <w:pStyle w:val="25"/>
        <w:rPr>
          <w:rFonts w:asciiTheme="minorHAnsi" w:eastAsiaTheme="minorEastAsia" w:hAnsiTheme="minorHAnsi" w:cstheme="minorBidi"/>
          <w:b w:val="0"/>
        </w:rPr>
      </w:pPr>
      <w:hyperlink w:anchor="_Toc378866197"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volatile</w:t>
        </w:r>
        <w:r w:rsidRPr="00F40917">
          <w:rPr>
            <w:rStyle w:val="afff3"/>
            <w:rFonts w:hint="eastAsia"/>
          </w:rPr>
          <w:t>型修飾子、アトミック型の使いどころ</w:t>
        </w:r>
        <w:r>
          <w:rPr>
            <w:webHidden/>
          </w:rPr>
          <w:tab/>
        </w:r>
        <w:r>
          <w:rPr>
            <w:webHidden/>
          </w:rPr>
          <w:fldChar w:fldCharType="begin"/>
        </w:r>
        <w:r>
          <w:rPr>
            <w:webHidden/>
          </w:rPr>
          <w:instrText xml:space="preserve"> PAGEREF _Toc378866197 \h </w:instrText>
        </w:r>
        <w:r>
          <w:rPr>
            <w:webHidden/>
          </w:rPr>
        </w:r>
        <w:r>
          <w:rPr>
            <w:webHidden/>
          </w:rPr>
          <w:fldChar w:fldCharType="separate"/>
        </w:r>
        <w:r>
          <w:rPr>
            <w:webHidden/>
          </w:rPr>
          <w:t>200</w:t>
        </w:r>
        <w:r>
          <w:rPr>
            <w:webHidden/>
          </w:rPr>
          <w:fldChar w:fldCharType="end"/>
        </w:r>
      </w:hyperlink>
    </w:p>
    <w:p w14:paraId="35452E39" w14:textId="77777777" w:rsidR="0057506B" w:rsidRDefault="0057506B">
      <w:pPr>
        <w:pStyle w:val="32"/>
        <w:tabs>
          <w:tab w:val="left" w:pos="840"/>
        </w:tabs>
        <w:ind w:left="578" w:hanging="309"/>
        <w:rPr>
          <w:rFonts w:eastAsiaTheme="minorEastAsia"/>
        </w:rPr>
      </w:pPr>
      <w:hyperlink w:anchor="_Toc378866198" w:history="1">
        <w:r w:rsidRPr="00F40917">
          <w:rPr>
            <w:rStyle w:val="afff3"/>
            <w:rFonts w:ascii="Wingdings" w:hAnsi="Wingdings"/>
          </w:rPr>
          <w:t></w:t>
        </w:r>
        <w:r>
          <w:rPr>
            <w:rFonts w:eastAsiaTheme="minorEastAsia"/>
          </w:rPr>
          <w:tab/>
        </w:r>
        <w:r w:rsidRPr="00F40917">
          <w:rPr>
            <w:rStyle w:val="afff3"/>
          </w:rPr>
          <w:t>volatile</w:t>
        </w:r>
        <w:r w:rsidRPr="00F40917">
          <w:rPr>
            <w:rStyle w:val="afff3"/>
            <w:rFonts w:hint="eastAsia"/>
          </w:rPr>
          <w:t>型修飾子の使いどころ</w:t>
        </w:r>
        <w:r>
          <w:rPr>
            <w:webHidden/>
          </w:rPr>
          <w:tab/>
        </w:r>
        <w:r>
          <w:rPr>
            <w:webHidden/>
          </w:rPr>
          <w:fldChar w:fldCharType="begin"/>
        </w:r>
        <w:r>
          <w:rPr>
            <w:webHidden/>
          </w:rPr>
          <w:instrText xml:space="preserve"> PAGEREF _Toc378866198 \h </w:instrText>
        </w:r>
        <w:r>
          <w:rPr>
            <w:webHidden/>
          </w:rPr>
        </w:r>
        <w:r>
          <w:rPr>
            <w:webHidden/>
          </w:rPr>
          <w:fldChar w:fldCharType="separate"/>
        </w:r>
        <w:r>
          <w:rPr>
            <w:webHidden/>
          </w:rPr>
          <w:t>201</w:t>
        </w:r>
        <w:r>
          <w:rPr>
            <w:webHidden/>
          </w:rPr>
          <w:fldChar w:fldCharType="end"/>
        </w:r>
      </w:hyperlink>
    </w:p>
    <w:p w14:paraId="3A0AFFDF" w14:textId="77777777" w:rsidR="0057506B" w:rsidRDefault="0057506B">
      <w:pPr>
        <w:pStyle w:val="32"/>
        <w:tabs>
          <w:tab w:val="left" w:pos="840"/>
        </w:tabs>
        <w:ind w:left="578" w:hanging="309"/>
        <w:rPr>
          <w:rFonts w:eastAsiaTheme="minorEastAsia"/>
        </w:rPr>
      </w:pPr>
      <w:hyperlink w:anchor="_Toc378866199" w:history="1">
        <w:r w:rsidRPr="00F40917">
          <w:rPr>
            <w:rStyle w:val="afff3"/>
            <w:rFonts w:ascii="Wingdings" w:hAnsi="Wingdings"/>
          </w:rPr>
          <w:t></w:t>
        </w:r>
        <w:r>
          <w:rPr>
            <w:rFonts w:eastAsiaTheme="minorEastAsia"/>
          </w:rPr>
          <w:tab/>
        </w:r>
        <w:r w:rsidRPr="00F40917">
          <w:rPr>
            <w:rStyle w:val="afff3"/>
            <w:rFonts w:hint="eastAsia"/>
          </w:rPr>
          <w:t>アトミック型の使いどころ</w:t>
        </w:r>
        <w:r>
          <w:rPr>
            <w:webHidden/>
          </w:rPr>
          <w:tab/>
        </w:r>
        <w:r>
          <w:rPr>
            <w:webHidden/>
          </w:rPr>
          <w:fldChar w:fldCharType="begin"/>
        </w:r>
        <w:r>
          <w:rPr>
            <w:webHidden/>
          </w:rPr>
          <w:instrText xml:space="preserve"> PAGEREF _Toc378866199 \h </w:instrText>
        </w:r>
        <w:r>
          <w:rPr>
            <w:webHidden/>
          </w:rPr>
        </w:r>
        <w:r>
          <w:rPr>
            <w:webHidden/>
          </w:rPr>
          <w:fldChar w:fldCharType="separate"/>
        </w:r>
        <w:r>
          <w:rPr>
            <w:webHidden/>
          </w:rPr>
          <w:t>202</w:t>
        </w:r>
        <w:r>
          <w:rPr>
            <w:webHidden/>
          </w:rPr>
          <w:fldChar w:fldCharType="end"/>
        </w:r>
      </w:hyperlink>
    </w:p>
    <w:p w14:paraId="5306EC92" w14:textId="77777777" w:rsidR="0057506B" w:rsidRDefault="0057506B">
      <w:pPr>
        <w:pStyle w:val="25"/>
        <w:rPr>
          <w:rFonts w:asciiTheme="minorHAnsi" w:eastAsiaTheme="minorEastAsia" w:hAnsiTheme="minorHAnsi" w:cstheme="minorBidi"/>
          <w:b w:val="0"/>
        </w:rPr>
      </w:pPr>
      <w:hyperlink w:anchor="_Toc378866200"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スレッドローカルストレージ（</w:t>
        </w:r>
        <w:r w:rsidRPr="00F40917">
          <w:rPr>
            <w:rStyle w:val="afff3"/>
          </w:rPr>
          <w:t>TLS</w:t>
        </w:r>
        <w:r w:rsidRPr="00F40917">
          <w:rPr>
            <w:rStyle w:val="afff3"/>
            <w:rFonts w:hint="eastAsia"/>
          </w:rPr>
          <w:t>）</w:t>
        </w:r>
        <w:r>
          <w:rPr>
            <w:webHidden/>
          </w:rPr>
          <w:tab/>
        </w:r>
        <w:r>
          <w:rPr>
            <w:webHidden/>
          </w:rPr>
          <w:fldChar w:fldCharType="begin"/>
        </w:r>
        <w:r>
          <w:rPr>
            <w:webHidden/>
          </w:rPr>
          <w:instrText xml:space="preserve"> PAGEREF _Toc378866200 \h </w:instrText>
        </w:r>
        <w:r>
          <w:rPr>
            <w:webHidden/>
          </w:rPr>
        </w:r>
        <w:r>
          <w:rPr>
            <w:webHidden/>
          </w:rPr>
          <w:fldChar w:fldCharType="separate"/>
        </w:r>
        <w:r>
          <w:rPr>
            <w:webHidden/>
          </w:rPr>
          <w:t>203</w:t>
        </w:r>
        <w:r>
          <w:rPr>
            <w:webHidden/>
          </w:rPr>
          <w:fldChar w:fldCharType="end"/>
        </w:r>
      </w:hyperlink>
    </w:p>
    <w:p w14:paraId="4BAE7FB8" w14:textId="77777777" w:rsidR="0057506B" w:rsidRDefault="0057506B">
      <w:pPr>
        <w:pStyle w:val="32"/>
        <w:tabs>
          <w:tab w:val="left" w:pos="840"/>
        </w:tabs>
        <w:ind w:left="578" w:hanging="309"/>
        <w:rPr>
          <w:rFonts w:eastAsiaTheme="minorEastAsia"/>
        </w:rPr>
      </w:pPr>
      <w:hyperlink w:anchor="_Toc378866201" w:history="1">
        <w:r w:rsidRPr="00F40917">
          <w:rPr>
            <w:rStyle w:val="afff3"/>
            <w:rFonts w:ascii="Wingdings" w:hAnsi="Wingdings"/>
          </w:rPr>
          <w:t></w:t>
        </w:r>
        <w:r>
          <w:rPr>
            <w:rFonts w:eastAsiaTheme="minorEastAsia"/>
          </w:rPr>
          <w:tab/>
        </w:r>
        <w:r w:rsidRPr="00F40917">
          <w:rPr>
            <w:rStyle w:val="afff3"/>
            <w:rFonts w:hint="eastAsia"/>
          </w:rPr>
          <w:t>スレッドローカルストレージの使い方</w:t>
        </w:r>
        <w:r>
          <w:rPr>
            <w:webHidden/>
          </w:rPr>
          <w:tab/>
        </w:r>
        <w:r>
          <w:rPr>
            <w:webHidden/>
          </w:rPr>
          <w:fldChar w:fldCharType="begin"/>
        </w:r>
        <w:r>
          <w:rPr>
            <w:webHidden/>
          </w:rPr>
          <w:instrText xml:space="preserve"> PAGEREF _Toc378866201 \h </w:instrText>
        </w:r>
        <w:r>
          <w:rPr>
            <w:webHidden/>
          </w:rPr>
        </w:r>
        <w:r>
          <w:rPr>
            <w:webHidden/>
          </w:rPr>
          <w:fldChar w:fldCharType="separate"/>
        </w:r>
        <w:r>
          <w:rPr>
            <w:webHidden/>
          </w:rPr>
          <w:t>203</w:t>
        </w:r>
        <w:r>
          <w:rPr>
            <w:webHidden/>
          </w:rPr>
          <w:fldChar w:fldCharType="end"/>
        </w:r>
      </w:hyperlink>
    </w:p>
    <w:p w14:paraId="00669827" w14:textId="77777777" w:rsidR="0057506B" w:rsidRDefault="0057506B">
      <w:pPr>
        <w:pStyle w:val="32"/>
        <w:tabs>
          <w:tab w:val="left" w:pos="840"/>
        </w:tabs>
        <w:ind w:left="578" w:hanging="309"/>
        <w:rPr>
          <w:rFonts w:eastAsiaTheme="minorEastAsia"/>
        </w:rPr>
      </w:pPr>
      <w:hyperlink w:anchor="_Toc378866202" w:history="1">
        <w:r w:rsidRPr="00F40917">
          <w:rPr>
            <w:rStyle w:val="afff3"/>
            <w:rFonts w:ascii="Wingdings" w:hAnsi="Wingdings"/>
          </w:rPr>
          <w:t></w:t>
        </w:r>
        <w:r>
          <w:rPr>
            <w:rFonts w:eastAsiaTheme="minorEastAsia"/>
          </w:rPr>
          <w:tab/>
        </w:r>
        <w:r w:rsidRPr="00F40917">
          <w:rPr>
            <w:rStyle w:val="afff3"/>
            <w:rFonts w:hint="eastAsia"/>
          </w:rPr>
          <w:t>スレッドローカルストレージの使いどころ</w:t>
        </w:r>
        <w:r>
          <w:rPr>
            <w:webHidden/>
          </w:rPr>
          <w:tab/>
        </w:r>
        <w:r>
          <w:rPr>
            <w:webHidden/>
          </w:rPr>
          <w:fldChar w:fldCharType="begin"/>
        </w:r>
        <w:r>
          <w:rPr>
            <w:webHidden/>
          </w:rPr>
          <w:instrText xml:space="preserve"> PAGEREF _Toc378866202 \h </w:instrText>
        </w:r>
        <w:r>
          <w:rPr>
            <w:webHidden/>
          </w:rPr>
        </w:r>
        <w:r>
          <w:rPr>
            <w:webHidden/>
          </w:rPr>
          <w:fldChar w:fldCharType="separate"/>
        </w:r>
        <w:r>
          <w:rPr>
            <w:webHidden/>
          </w:rPr>
          <w:t>204</w:t>
        </w:r>
        <w:r>
          <w:rPr>
            <w:webHidden/>
          </w:rPr>
          <w:fldChar w:fldCharType="end"/>
        </w:r>
      </w:hyperlink>
    </w:p>
    <w:p w14:paraId="7AE7CFA1" w14:textId="77777777" w:rsidR="0057506B" w:rsidRDefault="0057506B">
      <w:pPr>
        <w:pStyle w:val="32"/>
        <w:tabs>
          <w:tab w:val="left" w:pos="840"/>
        </w:tabs>
        <w:ind w:left="578" w:hanging="309"/>
        <w:rPr>
          <w:rFonts w:eastAsiaTheme="minorEastAsia"/>
        </w:rPr>
      </w:pPr>
      <w:hyperlink w:anchor="_Toc378866203" w:history="1">
        <w:r w:rsidRPr="00F40917">
          <w:rPr>
            <w:rStyle w:val="afff3"/>
            <w:rFonts w:ascii="Wingdings" w:hAnsi="Wingdings"/>
          </w:rPr>
          <w:t></w:t>
        </w:r>
        <w:r>
          <w:rPr>
            <w:rFonts w:eastAsiaTheme="minorEastAsia"/>
          </w:rPr>
          <w:tab/>
        </w:r>
        <w:r w:rsidRPr="00F40917">
          <w:rPr>
            <w:rStyle w:val="afff3"/>
            <w:rFonts w:hint="eastAsia"/>
          </w:rPr>
          <w:t>スレッドローカルストレージの注意点①</w:t>
        </w:r>
        <w:r>
          <w:rPr>
            <w:webHidden/>
          </w:rPr>
          <w:tab/>
        </w:r>
        <w:r>
          <w:rPr>
            <w:webHidden/>
          </w:rPr>
          <w:fldChar w:fldCharType="begin"/>
        </w:r>
        <w:r>
          <w:rPr>
            <w:webHidden/>
          </w:rPr>
          <w:instrText xml:space="preserve"> PAGEREF _Toc378866203 \h </w:instrText>
        </w:r>
        <w:r>
          <w:rPr>
            <w:webHidden/>
          </w:rPr>
        </w:r>
        <w:r>
          <w:rPr>
            <w:webHidden/>
          </w:rPr>
          <w:fldChar w:fldCharType="separate"/>
        </w:r>
        <w:r>
          <w:rPr>
            <w:webHidden/>
          </w:rPr>
          <w:t>204</w:t>
        </w:r>
        <w:r>
          <w:rPr>
            <w:webHidden/>
          </w:rPr>
          <w:fldChar w:fldCharType="end"/>
        </w:r>
      </w:hyperlink>
    </w:p>
    <w:p w14:paraId="2A154DED" w14:textId="77777777" w:rsidR="0057506B" w:rsidRDefault="0057506B">
      <w:pPr>
        <w:pStyle w:val="32"/>
        <w:tabs>
          <w:tab w:val="left" w:pos="840"/>
        </w:tabs>
        <w:ind w:left="578" w:hanging="309"/>
        <w:rPr>
          <w:rFonts w:eastAsiaTheme="minorEastAsia"/>
        </w:rPr>
      </w:pPr>
      <w:hyperlink w:anchor="_Toc378866204" w:history="1">
        <w:r w:rsidRPr="00F40917">
          <w:rPr>
            <w:rStyle w:val="afff3"/>
            <w:rFonts w:ascii="Wingdings" w:hAnsi="Wingdings"/>
          </w:rPr>
          <w:t></w:t>
        </w:r>
        <w:r>
          <w:rPr>
            <w:rFonts w:eastAsiaTheme="minorEastAsia"/>
          </w:rPr>
          <w:tab/>
        </w:r>
        <w:r w:rsidRPr="00F40917">
          <w:rPr>
            <w:rStyle w:val="afff3"/>
            <w:rFonts w:hint="eastAsia"/>
          </w:rPr>
          <w:t>スレッドローカルストレージの注意点②</w:t>
        </w:r>
        <w:r>
          <w:rPr>
            <w:webHidden/>
          </w:rPr>
          <w:tab/>
        </w:r>
        <w:r>
          <w:rPr>
            <w:webHidden/>
          </w:rPr>
          <w:fldChar w:fldCharType="begin"/>
        </w:r>
        <w:r>
          <w:rPr>
            <w:webHidden/>
          </w:rPr>
          <w:instrText xml:space="preserve"> PAGEREF _Toc378866204 \h </w:instrText>
        </w:r>
        <w:r>
          <w:rPr>
            <w:webHidden/>
          </w:rPr>
        </w:r>
        <w:r>
          <w:rPr>
            <w:webHidden/>
          </w:rPr>
          <w:fldChar w:fldCharType="separate"/>
        </w:r>
        <w:r>
          <w:rPr>
            <w:webHidden/>
          </w:rPr>
          <w:t>205</w:t>
        </w:r>
        <w:r>
          <w:rPr>
            <w:webHidden/>
          </w:rPr>
          <w:fldChar w:fldCharType="end"/>
        </w:r>
      </w:hyperlink>
    </w:p>
    <w:p w14:paraId="0E5B3752" w14:textId="77777777" w:rsidR="0057506B" w:rsidRDefault="0057506B">
      <w:pPr>
        <w:pStyle w:val="25"/>
        <w:rPr>
          <w:rFonts w:asciiTheme="minorHAnsi" w:eastAsiaTheme="minorEastAsia" w:hAnsiTheme="minorHAnsi" w:cstheme="minorBidi"/>
          <w:b w:val="0"/>
        </w:rPr>
      </w:pPr>
      <w:hyperlink w:anchor="_Toc378866205"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プロセス間のデータ共有①：共有メモリ</w:t>
        </w:r>
        <w:r>
          <w:rPr>
            <w:webHidden/>
          </w:rPr>
          <w:tab/>
        </w:r>
        <w:r>
          <w:rPr>
            <w:webHidden/>
          </w:rPr>
          <w:fldChar w:fldCharType="begin"/>
        </w:r>
        <w:r>
          <w:rPr>
            <w:webHidden/>
          </w:rPr>
          <w:instrText xml:space="preserve"> PAGEREF _Toc378866205 \h </w:instrText>
        </w:r>
        <w:r>
          <w:rPr>
            <w:webHidden/>
          </w:rPr>
        </w:r>
        <w:r>
          <w:rPr>
            <w:webHidden/>
          </w:rPr>
          <w:fldChar w:fldCharType="separate"/>
        </w:r>
        <w:r>
          <w:rPr>
            <w:webHidden/>
          </w:rPr>
          <w:t>205</w:t>
        </w:r>
        <w:r>
          <w:rPr>
            <w:webHidden/>
          </w:rPr>
          <w:fldChar w:fldCharType="end"/>
        </w:r>
      </w:hyperlink>
    </w:p>
    <w:p w14:paraId="5C65FD6F" w14:textId="77777777" w:rsidR="0057506B" w:rsidRDefault="0057506B">
      <w:pPr>
        <w:pStyle w:val="32"/>
        <w:tabs>
          <w:tab w:val="left" w:pos="840"/>
        </w:tabs>
        <w:ind w:left="578" w:hanging="309"/>
        <w:rPr>
          <w:rFonts w:eastAsiaTheme="minorEastAsia"/>
        </w:rPr>
      </w:pPr>
      <w:hyperlink w:anchor="_Toc378866206" w:history="1">
        <w:r w:rsidRPr="00F40917">
          <w:rPr>
            <w:rStyle w:val="afff3"/>
            <w:rFonts w:ascii="Wingdings" w:hAnsi="Wingdings"/>
          </w:rPr>
          <w:t></w:t>
        </w:r>
        <w:r>
          <w:rPr>
            <w:rFonts w:eastAsiaTheme="minorEastAsia"/>
          </w:rPr>
          <w:tab/>
        </w:r>
        <w:r w:rsidRPr="00F40917">
          <w:rPr>
            <w:rStyle w:val="afff3"/>
          </w:rPr>
          <w:t>SystemV</w:t>
        </w:r>
        <w:r w:rsidRPr="00F40917">
          <w:rPr>
            <w:rStyle w:val="afff3"/>
            <w:rFonts w:hint="eastAsia"/>
          </w:rPr>
          <w:t>共有メモリ</w:t>
        </w:r>
        <w:r>
          <w:rPr>
            <w:webHidden/>
          </w:rPr>
          <w:tab/>
        </w:r>
        <w:r>
          <w:rPr>
            <w:webHidden/>
          </w:rPr>
          <w:fldChar w:fldCharType="begin"/>
        </w:r>
        <w:r>
          <w:rPr>
            <w:webHidden/>
          </w:rPr>
          <w:instrText xml:space="preserve"> PAGEREF _Toc378866206 \h </w:instrText>
        </w:r>
        <w:r>
          <w:rPr>
            <w:webHidden/>
          </w:rPr>
        </w:r>
        <w:r>
          <w:rPr>
            <w:webHidden/>
          </w:rPr>
          <w:fldChar w:fldCharType="separate"/>
        </w:r>
        <w:r>
          <w:rPr>
            <w:webHidden/>
          </w:rPr>
          <w:t>206</w:t>
        </w:r>
        <w:r>
          <w:rPr>
            <w:webHidden/>
          </w:rPr>
          <w:fldChar w:fldCharType="end"/>
        </w:r>
      </w:hyperlink>
    </w:p>
    <w:p w14:paraId="4FB87173" w14:textId="77777777" w:rsidR="0057506B" w:rsidRDefault="0057506B">
      <w:pPr>
        <w:pStyle w:val="32"/>
        <w:tabs>
          <w:tab w:val="left" w:pos="840"/>
        </w:tabs>
        <w:ind w:left="578" w:hanging="309"/>
        <w:rPr>
          <w:rFonts w:eastAsiaTheme="minorEastAsia"/>
        </w:rPr>
      </w:pPr>
      <w:hyperlink w:anchor="_Toc378866207" w:history="1">
        <w:r w:rsidRPr="00F40917">
          <w:rPr>
            <w:rStyle w:val="afff3"/>
            <w:rFonts w:ascii="Wingdings" w:hAnsi="Wingdings"/>
          </w:rPr>
          <w:t></w:t>
        </w:r>
        <w:r>
          <w:rPr>
            <w:rFonts w:eastAsiaTheme="minorEastAsia"/>
          </w:rPr>
          <w:tab/>
        </w:r>
        <w:r w:rsidRPr="00F40917">
          <w:rPr>
            <w:rStyle w:val="afff3"/>
            <w:rFonts w:hint="eastAsia"/>
          </w:rPr>
          <w:t>メモリマップトファイル</w:t>
        </w:r>
        <w:r>
          <w:rPr>
            <w:webHidden/>
          </w:rPr>
          <w:tab/>
        </w:r>
        <w:r>
          <w:rPr>
            <w:webHidden/>
          </w:rPr>
          <w:fldChar w:fldCharType="begin"/>
        </w:r>
        <w:r>
          <w:rPr>
            <w:webHidden/>
          </w:rPr>
          <w:instrText xml:space="preserve"> PAGEREF _Toc378866207 \h </w:instrText>
        </w:r>
        <w:r>
          <w:rPr>
            <w:webHidden/>
          </w:rPr>
        </w:r>
        <w:r>
          <w:rPr>
            <w:webHidden/>
          </w:rPr>
          <w:fldChar w:fldCharType="separate"/>
        </w:r>
        <w:r>
          <w:rPr>
            <w:webHidden/>
          </w:rPr>
          <w:t>206</w:t>
        </w:r>
        <w:r>
          <w:rPr>
            <w:webHidden/>
          </w:rPr>
          <w:fldChar w:fldCharType="end"/>
        </w:r>
      </w:hyperlink>
    </w:p>
    <w:p w14:paraId="71E538B8" w14:textId="77777777" w:rsidR="0057506B" w:rsidRDefault="0057506B">
      <w:pPr>
        <w:pStyle w:val="25"/>
        <w:rPr>
          <w:rFonts w:asciiTheme="minorHAnsi" w:eastAsiaTheme="minorEastAsia" w:hAnsiTheme="minorHAnsi" w:cstheme="minorBidi"/>
          <w:b w:val="0"/>
        </w:rPr>
      </w:pPr>
      <w:hyperlink w:anchor="_Toc378866208"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プロセス間のデータ共有②：プロセス間通信</w:t>
        </w:r>
        <w:r>
          <w:rPr>
            <w:webHidden/>
          </w:rPr>
          <w:tab/>
        </w:r>
        <w:r>
          <w:rPr>
            <w:webHidden/>
          </w:rPr>
          <w:fldChar w:fldCharType="begin"/>
        </w:r>
        <w:r>
          <w:rPr>
            <w:webHidden/>
          </w:rPr>
          <w:instrText xml:space="preserve"> PAGEREF _Toc378866208 \h </w:instrText>
        </w:r>
        <w:r>
          <w:rPr>
            <w:webHidden/>
          </w:rPr>
        </w:r>
        <w:r>
          <w:rPr>
            <w:webHidden/>
          </w:rPr>
          <w:fldChar w:fldCharType="separate"/>
        </w:r>
        <w:r>
          <w:rPr>
            <w:webHidden/>
          </w:rPr>
          <w:t>206</w:t>
        </w:r>
        <w:r>
          <w:rPr>
            <w:webHidden/>
          </w:rPr>
          <w:fldChar w:fldCharType="end"/>
        </w:r>
      </w:hyperlink>
    </w:p>
    <w:p w14:paraId="01BDD2EC" w14:textId="77777777" w:rsidR="0057506B" w:rsidRDefault="0057506B">
      <w:pPr>
        <w:pStyle w:val="32"/>
        <w:tabs>
          <w:tab w:val="left" w:pos="840"/>
        </w:tabs>
        <w:ind w:left="578" w:hanging="309"/>
        <w:rPr>
          <w:rFonts w:eastAsiaTheme="minorEastAsia"/>
        </w:rPr>
      </w:pPr>
      <w:hyperlink w:anchor="_Toc378866209" w:history="1">
        <w:r w:rsidRPr="00F40917">
          <w:rPr>
            <w:rStyle w:val="afff3"/>
            <w:rFonts w:ascii="Wingdings" w:hAnsi="Wingdings"/>
          </w:rPr>
          <w:t></w:t>
        </w:r>
        <w:r>
          <w:rPr>
            <w:rFonts w:eastAsiaTheme="minorEastAsia"/>
          </w:rPr>
          <w:tab/>
        </w:r>
        <w:r w:rsidRPr="00F40917">
          <w:rPr>
            <w:rStyle w:val="afff3"/>
            <w:rFonts w:hint="eastAsia"/>
          </w:rPr>
          <w:t>シグナル</w:t>
        </w:r>
        <w:r>
          <w:rPr>
            <w:webHidden/>
          </w:rPr>
          <w:tab/>
        </w:r>
        <w:r>
          <w:rPr>
            <w:webHidden/>
          </w:rPr>
          <w:fldChar w:fldCharType="begin"/>
        </w:r>
        <w:r>
          <w:rPr>
            <w:webHidden/>
          </w:rPr>
          <w:instrText xml:space="preserve"> PAGEREF _Toc378866209 \h </w:instrText>
        </w:r>
        <w:r>
          <w:rPr>
            <w:webHidden/>
          </w:rPr>
        </w:r>
        <w:r>
          <w:rPr>
            <w:webHidden/>
          </w:rPr>
          <w:fldChar w:fldCharType="separate"/>
        </w:r>
        <w:r>
          <w:rPr>
            <w:webHidden/>
          </w:rPr>
          <w:t>206</w:t>
        </w:r>
        <w:r>
          <w:rPr>
            <w:webHidden/>
          </w:rPr>
          <w:fldChar w:fldCharType="end"/>
        </w:r>
      </w:hyperlink>
    </w:p>
    <w:p w14:paraId="6A5166BF" w14:textId="77777777" w:rsidR="0057506B" w:rsidRDefault="0057506B">
      <w:pPr>
        <w:pStyle w:val="32"/>
        <w:tabs>
          <w:tab w:val="left" w:pos="840"/>
        </w:tabs>
        <w:ind w:left="578" w:hanging="309"/>
        <w:rPr>
          <w:rFonts w:eastAsiaTheme="minorEastAsia"/>
        </w:rPr>
      </w:pPr>
      <w:hyperlink w:anchor="_Toc378866210" w:history="1">
        <w:r w:rsidRPr="00F40917">
          <w:rPr>
            <w:rStyle w:val="afff3"/>
            <w:rFonts w:ascii="Wingdings" w:hAnsi="Wingdings"/>
          </w:rPr>
          <w:t></w:t>
        </w:r>
        <w:r>
          <w:rPr>
            <w:rFonts w:eastAsiaTheme="minorEastAsia"/>
          </w:rPr>
          <w:tab/>
        </w:r>
        <w:r w:rsidRPr="00F40917">
          <w:rPr>
            <w:rStyle w:val="afff3"/>
            <w:rFonts w:hint="eastAsia"/>
          </w:rPr>
          <w:t>ウインドウメッセージ</w:t>
        </w:r>
        <w:r>
          <w:rPr>
            <w:webHidden/>
          </w:rPr>
          <w:tab/>
        </w:r>
        <w:r>
          <w:rPr>
            <w:webHidden/>
          </w:rPr>
          <w:fldChar w:fldCharType="begin"/>
        </w:r>
        <w:r>
          <w:rPr>
            <w:webHidden/>
          </w:rPr>
          <w:instrText xml:space="preserve"> PAGEREF _Toc378866210 \h </w:instrText>
        </w:r>
        <w:r>
          <w:rPr>
            <w:webHidden/>
          </w:rPr>
        </w:r>
        <w:r>
          <w:rPr>
            <w:webHidden/>
          </w:rPr>
          <w:fldChar w:fldCharType="separate"/>
        </w:r>
        <w:r>
          <w:rPr>
            <w:webHidden/>
          </w:rPr>
          <w:t>206</w:t>
        </w:r>
        <w:r>
          <w:rPr>
            <w:webHidden/>
          </w:rPr>
          <w:fldChar w:fldCharType="end"/>
        </w:r>
      </w:hyperlink>
    </w:p>
    <w:p w14:paraId="4FDFA460" w14:textId="77777777" w:rsidR="0057506B" w:rsidRDefault="0057506B">
      <w:pPr>
        <w:pStyle w:val="32"/>
        <w:tabs>
          <w:tab w:val="left" w:pos="840"/>
        </w:tabs>
        <w:ind w:left="578" w:hanging="309"/>
        <w:rPr>
          <w:rFonts w:eastAsiaTheme="minorEastAsia"/>
        </w:rPr>
      </w:pPr>
      <w:hyperlink w:anchor="_Toc378866211" w:history="1">
        <w:r w:rsidRPr="00F40917">
          <w:rPr>
            <w:rStyle w:val="afff3"/>
            <w:rFonts w:ascii="Wingdings" w:hAnsi="Wingdings"/>
          </w:rPr>
          <w:t></w:t>
        </w:r>
        <w:r>
          <w:rPr>
            <w:rFonts w:eastAsiaTheme="minorEastAsia"/>
          </w:rPr>
          <w:tab/>
        </w:r>
        <w:r w:rsidRPr="00F40917">
          <w:rPr>
            <w:rStyle w:val="afff3"/>
            <w:rFonts w:hint="eastAsia"/>
          </w:rPr>
          <w:t>パイプ</w:t>
        </w:r>
        <w:r>
          <w:rPr>
            <w:webHidden/>
          </w:rPr>
          <w:tab/>
        </w:r>
        <w:r>
          <w:rPr>
            <w:webHidden/>
          </w:rPr>
          <w:fldChar w:fldCharType="begin"/>
        </w:r>
        <w:r>
          <w:rPr>
            <w:webHidden/>
          </w:rPr>
          <w:instrText xml:space="preserve"> PAGEREF _Toc378866211 \h </w:instrText>
        </w:r>
        <w:r>
          <w:rPr>
            <w:webHidden/>
          </w:rPr>
        </w:r>
        <w:r>
          <w:rPr>
            <w:webHidden/>
          </w:rPr>
          <w:fldChar w:fldCharType="separate"/>
        </w:r>
        <w:r>
          <w:rPr>
            <w:webHidden/>
          </w:rPr>
          <w:t>207</w:t>
        </w:r>
        <w:r>
          <w:rPr>
            <w:webHidden/>
          </w:rPr>
          <w:fldChar w:fldCharType="end"/>
        </w:r>
      </w:hyperlink>
    </w:p>
    <w:p w14:paraId="51B1D270" w14:textId="77777777" w:rsidR="0057506B" w:rsidRDefault="0057506B">
      <w:pPr>
        <w:pStyle w:val="32"/>
        <w:tabs>
          <w:tab w:val="left" w:pos="840"/>
        </w:tabs>
        <w:ind w:left="578" w:hanging="309"/>
        <w:rPr>
          <w:rFonts w:eastAsiaTheme="minorEastAsia"/>
        </w:rPr>
      </w:pPr>
      <w:hyperlink w:anchor="_Toc378866212" w:history="1">
        <w:r w:rsidRPr="00F40917">
          <w:rPr>
            <w:rStyle w:val="afff3"/>
            <w:rFonts w:ascii="Wingdings" w:hAnsi="Wingdings"/>
          </w:rPr>
          <w:t></w:t>
        </w:r>
        <w:r>
          <w:rPr>
            <w:rFonts w:eastAsiaTheme="minorEastAsia"/>
          </w:rPr>
          <w:tab/>
        </w:r>
        <w:r w:rsidRPr="00F40917">
          <w:rPr>
            <w:rStyle w:val="afff3"/>
            <w:rFonts w:hint="eastAsia"/>
          </w:rPr>
          <w:t>名前付きパイプ（</w:t>
        </w:r>
        <w:r w:rsidRPr="00F40917">
          <w:rPr>
            <w:rStyle w:val="afff3"/>
          </w:rPr>
          <w:t>Uninx</w:t>
        </w:r>
        <w:r w:rsidRPr="00F40917">
          <w:rPr>
            <w:rStyle w:val="afff3"/>
            <w:rFonts w:hint="eastAsia"/>
          </w:rPr>
          <w:t>）</w:t>
        </w:r>
        <w:r>
          <w:rPr>
            <w:webHidden/>
          </w:rPr>
          <w:tab/>
        </w:r>
        <w:r>
          <w:rPr>
            <w:webHidden/>
          </w:rPr>
          <w:fldChar w:fldCharType="begin"/>
        </w:r>
        <w:r>
          <w:rPr>
            <w:webHidden/>
          </w:rPr>
          <w:instrText xml:space="preserve"> PAGEREF _Toc378866212 \h </w:instrText>
        </w:r>
        <w:r>
          <w:rPr>
            <w:webHidden/>
          </w:rPr>
        </w:r>
        <w:r>
          <w:rPr>
            <w:webHidden/>
          </w:rPr>
          <w:fldChar w:fldCharType="separate"/>
        </w:r>
        <w:r>
          <w:rPr>
            <w:webHidden/>
          </w:rPr>
          <w:t>207</w:t>
        </w:r>
        <w:r>
          <w:rPr>
            <w:webHidden/>
          </w:rPr>
          <w:fldChar w:fldCharType="end"/>
        </w:r>
      </w:hyperlink>
    </w:p>
    <w:p w14:paraId="2DE2EB2E" w14:textId="77777777" w:rsidR="0057506B" w:rsidRDefault="0057506B">
      <w:pPr>
        <w:pStyle w:val="25"/>
        <w:rPr>
          <w:rFonts w:asciiTheme="minorHAnsi" w:eastAsiaTheme="minorEastAsia" w:hAnsiTheme="minorHAnsi" w:cstheme="minorBidi"/>
          <w:b w:val="0"/>
        </w:rPr>
      </w:pPr>
      <w:hyperlink w:anchor="_Toc378866213"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Fonts w:hint="eastAsia"/>
          </w:rPr>
          <w:t>プロセス間のデータ共有③：ネットワーク通信</w:t>
        </w:r>
        <w:r>
          <w:rPr>
            <w:webHidden/>
          </w:rPr>
          <w:tab/>
        </w:r>
        <w:r>
          <w:rPr>
            <w:webHidden/>
          </w:rPr>
          <w:fldChar w:fldCharType="begin"/>
        </w:r>
        <w:r>
          <w:rPr>
            <w:webHidden/>
          </w:rPr>
          <w:instrText xml:space="preserve"> PAGEREF _Toc378866213 \h </w:instrText>
        </w:r>
        <w:r>
          <w:rPr>
            <w:webHidden/>
          </w:rPr>
        </w:r>
        <w:r>
          <w:rPr>
            <w:webHidden/>
          </w:rPr>
          <w:fldChar w:fldCharType="separate"/>
        </w:r>
        <w:r>
          <w:rPr>
            <w:webHidden/>
          </w:rPr>
          <w:t>208</w:t>
        </w:r>
        <w:r>
          <w:rPr>
            <w:webHidden/>
          </w:rPr>
          <w:fldChar w:fldCharType="end"/>
        </w:r>
      </w:hyperlink>
    </w:p>
    <w:p w14:paraId="75650B0A" w14:textId="77777777" w:rsidR="0057506B" w:rsidRDefault="0057506B">
      <w:pPr>
        <w:pStyle w:val="32"/>
        <w:tabs>
          <w:tab w:val="left" w:pos="840"/>
        </w:tabs>
        <w:ind w:left="578" w:hanging="309"/>
        <w:rPr>
          <w:rFonts w:eastAsiaTheme="minorEastAsia"/>
        </w:rPr>
      </w:pPr>
      <w:hyperlink w:anchor="_Toc378866214" w:history="1">
        <w:r w:rsidRPr="00F40917">
          <w:rPr>
            <w:rStyle w:val="afff3"/>
            <w:rFonts w:ascii="Wingdings" w:hAnsi="Wingdings"/>
          </w:rPr>
          <w:t></w:t>
        </w:r>
        <w:r>
          <w:rPr>
            <w:rFonts w:eastAsiaTheme="minorEastAsia"/>
          </w:rPr>
          <w:tab/>
        </w:r>
        <w:r w:rsidRPr="00F40917">
          <w:rPr>
            <w:rStyle w:val="afff3"/>
            <w:rFonts w:hint="eastAsia"/>
          </w:rPr>
          <w:t>名前付きパイプ（</w:t>
        </w:r>
        <w:r w:rsidRPr="00F40917">
          <w:rPr>
            <w:rStyle w:val="afff3"/>
          </w:rPr>
          <w:t>Windows</w:t>
        </w:r>
        <w:r w:rsidRPr="00F40917">
          <w:rPr>
            <w:rStyle w:val="afff3"/>
            <w:rFonts w:hint="eastAsia"/>
          </w:rPr>
          <w:t>）</w:t>
        </w:r>
        <w:r>
          <w:rPr>
            <w:webHidden/>
          </w:rPr>
          <w:tab/>
        </w:r>
        <w:r>
          <w:rPr>
            <w:webHidden/>
          </w:rPr>
          <w:fldChar w:fldCharType="begin"/>
        </w:r>
        <w:r>
          <w:rPr>
            <w:webHidden/>
          </w:rPr>
          <w:instrText xml:space="preserve"> PAGEREF _Toc378866214 \h </w:instrText>
        </w:r>
        <w:r>
          <w:rPr>
            <w:webHidden/>
          </w:rPr>
        </w:r>
        <w:r>
          <w:rPr>
            <w:webHidden/>
          </w:rPr>
          <w:fldChar w:fldCharType="separate"/>
        </w:r>
        <w:r>
          <w:rPr>
            <w:webHidden/>
          </w:rPr>
          <w:t>208</w:t>
        </w:r>
        <w:r>
          <w:rPr>
            <w:webHidden/>
          </w:rPr>
          <w:fldChar w:fldCharType="end"/>
        </w:r>
      </w:hyperlink>
    </w:p>
    <w:p w14:paraId="40657BD7" w14:textId="77777777" w:rsidR="0057506B" w:rsidRDefault="0057506B">
      <w:pPr>
        <w:pStyle w:val="32"/>
        <w:tabs>
          <w:tab w:val="left" w:pos="840"/>
        </w:tabs>
        <w:ind w:left="578" w:hanging="309"/>
        <w:rPr>
          <w:rFonts w:eastAsiaTheme="minorEastAsia"/>
        </w:rPr>
      </w:pPr>
      <w:hyperlink w:anchor="_Toc378866215" w:history="1">
        <w:r w:rsidRPr="00F40917">
          <w:rPr>
            <w:rStyle w:val="afff3"/>
            <w:rFonts w:ascii="Wingdings" w:hAnsi="Wingdings"/>
          </w:rPr>
          <w:t></w:t>
        </w:r>
        <w:r>
          <w:rPr>
            <w:rFonts w:eastAsiaTheme="minorEastAsia"/>
          </w:rPr>
          <w:tab/>
        </w:r>
        <w:r w:rsidRPr="00F40917">
          <w:rPr>
            <w:rStyle w:val="afff3"/>
            <w:rFonts w:hint="eastAsia"/>
          </w:rPr>
          <w:t>ソケット</w:t>
        </w:r>
        <w:r>
          <w:rPr>
            <w:webHidden/>
          </w:rPr>
          <w:tab/>
        </w:r>
        <w:r>
          <w:rPr>
            <w:webHidden/>
          </w:rPr>
          <w:fldChar w:fldCharType="begin"/>
        </w:r>
        <w:r>
          <w:rPr>
            <w:webHidden/>
          </w:rPr>
          <w:instrText xml:space="preserve"> PAGEREF _Toc378866215 \h </w:instrText>
        </w:r>
        <w:r>
          <w:rPr>
            <w:webHidden/>
          </w:rPr>
        </w:r>
        <w:r>
          <w:rPr>
            <w:webHidden/>
          </w:rPr>
          <w:fldChar w:fldCharType="separate"/>
        </w:r>
        <w:r>
          <w:rPr>
            <w:webHidden/>
          </w:rPr>
          <w:t>208</w:t>
        </w:r>
        <w:r>
          <w:rPr>
            <w:webHidden/>
          </w:rPr>
          <w:fldChar w:fldCharType="end"/>
        </w:r>
      </w:hyperlink>
    </w:p>
    <w:p w14:paraId="104CAEAA" w14:textId="77777777" w:rsidR="0057506B" w:rsidRDefault="0057506B">
      <w:pPr>
        <w:pStyle w:val="32"/>
        <w:tabs>
          <w:tab w:val="left" w:pos="840"/>
        </w:tabs>
        <w:ind w:left="578" w:hanging="309"/>
        <w:rPr>
          <w:rFonts w:eastAsiaTheme="minorEastAsia"/>
        </w:rPr>
      </w:pPr>
      <w:hyperlink w:anchor="_Toc378866216" w:history="1">
        <w:r w:rsidRPr="00F40917">
          <w:rPr>
            <w:rStyle w:val="afff3"/>
            <w:rFonts w:ascii="Wingdings" w:hAnsi="Wingdings"/>
          </w:rPr>
          <w:t></w:t>
        </w:r>
        <w:r>
          <w:rPr>
            <w:rFonts w:eastAsiaTheme="minorEastAsia"/>
          </w:rPr>
          <w:tab/>
        </w:r>
        <w:r w:rsidRPr="00F40917">
          <w:rPr>
            <w:rStyle w:val="afff3"/>
            <w:rFonts w:hint="eastAsia"/>
          </w:rPr>
          <w:t>メッセージキュー</w:t>
        </w:r>
        <w:r>
          <w:rPr>
            <w:webHidden/>
          </w:rPr>
          <w:tab/>
        </w:r>
        <w:r>
          <w:rPr>
            <w:webHidden/>
          </w:rPr>
          <w:fldChar w:fldCharType="begin"/>
        </w:r>
        <w:r>
          <w:rPr>
            <w:webHidden/>
          </w:rPr>
          <w:instrText xml:space="preserve"> PAGEREF _Toc378866216 \h </w:instrText>
        </w:r>
        <w:r>
          <w:rPr>
            <w:webHidden/>
          </w:rPr>
        </w:r>
        <w:r>
          <w:rPr>
            <w:webHidden/>
          </w:rPr>
          <w:fldChar w:fldCharType="separate"/>
        </w:r>
        <w:r>
          <w:rPr>
            <w:webHidden/>
          </w:rPr>
          <w:t>209</w:t>
        </w:r>
        <w:r>
          <w:rPr>
            <w:webHidden/>
          </w:rPr>
          <w:fldChar w:fldCharType="end"/>
        </w:r>
      </w:hyperlink>
    </w:p>
    <w:p w14:paraId="68D57524" w14:textId="77777777" w:rsidR="0057506B" w:rsidRDefault="0057506B">
      <w:pPr>
        <w:pStyle w:val="12"/>
        <w:spacing w:before="180"/>
        <w:ind w:left="325" w:hanging="325"/>
        <w:rPr>
          <w:rFonts w:asciiTheme="minorHAnsi" w:eastAsiaTheme="minorEastAsia" w:hAnsiTheme="minorHAnsi" w:cstheme="minorBidi"/>
          <w:b w:val="0"/>
          <w:sz w:val="21"/>
        </w:rPr>
      </w:pPr>
      <w:hyperlink w:anchor="_Toc378866217" w:history="1">
        <w:r w:rsidRPr="00F40917">
          <w:rPr>
            <w:rStyle w:val="afff3"/>
            <w:rFonts w:ascii="Wingdings" w:hAnsi="Wingdings"/>
          </w:rPr>
          <w:t></w:t>
        </w:r>
        <w:r>
          <w:rPr>
            <w:rFonts w:asciiTheme="minorHAnsi" w:eastAsiaTheme="minorEastAsia" w:hAnsiTheme="minorHAnsi" w:cstheme="minorBidi"/>
            <w:b w:val="0"/>
            <w:sz w:val="21"/>
          </w:rPr>
          <w:tab/>
        </w:r>
        <w:r w:rsidRPr="00F40917">
          <w:rPr>
            <w:rStyle w:val="afff3"/>
            <w:rFonts w:hint="eastAsia"/>
          </w:rPr>
          <w:t>並列処理の活用</w:t>
        </w:r>
        <w:r>
          <w:rPr>
            <w:webHidden/>
          </w:rPr>
          <w:tab/>
        </w:r>
        <w:r>
          <w:rPr>
            <w:webHidden/>
          </w:rPr>
          <w:fldChar w:fldCharType="begin"/>
        </w:r>
        <w:r>
          <w:rPr>
            <w:webHidden/>
          </w:rPr>
          <w:instrText xml:space="preserve"> PAGEREF _Toc378866217 \h </w:instrText>
        </w:r>
        <w:r>
          <w:rPr>
            <w:webHidden/>
          </w:rPr>
        </w:r>
        <w:r>
          <w:rPr>
            <w:webHidden/>
          </w:rPr>
          <w:fldChar w:fldCharType="separate"/>
        </w:r>
        <w:r>
          <w:rPr>
            <w:webHidden/>
          </w:rPr>
          <w:t>209</w:t>
        </w:r>
        <w:r>
          <w:rPr>
            <w:webHidden/>
          </w:rPr>
          <w:fldChar w:fldCharType="end"/>
        </w:r>
      </w:hyperlink>
    </w:p>
    <w:p w14:paraId="5FFBC78F" w14:textId="77777777" w:rsidR="0057506B" w:rsidRDefault="0057506B">
      <w:pPr>
        <w:pStyle w:val="25"/>
        <w:rPr>
          <w:rFonts w:asciiTheme="minorHAnsi" w:eastAsiaTheme="minorEastAsia" w:hAnsiTheme="minorHAnsi" w:cstheme="minorBidi"/>
          <w:b w:val="0"/>
        </w:rPr>
      </w:pPr>
      <w:hyperlink w:anchor="_Toc378866218" w:history="1">
        <w:r w:rsidRPr="00F40917">
          <w:rPr>
            <w:rStyle w:val="afff3"/>
            <w:rFonts w:ascii="メイリオ" w:eastAsia="メイリオ" w:hAnsi="メイリオ" w:hint="eastAsia"/>
          </w:rPr>
          <w:t>▼</w:t>
        </w:r>
        <w:r>
          <w:rPr>
            <w:rFonts w:asciiTheme="minorHAnsi" w:eastAsiaTheme="minorEastAsia" w:hAnsiTheme="minorHAnsi" w:cstheme="minorBidi"/>
            <w:b w:val="0"/>
          </w:rPr>
          <w:tab/>
        </w:r>
        <w:r w:rsidRPr="00F40917">
          <w:rPr>
            <w:rStyle w:val="afff3"/>
          </w:rPr>
          <w:t>MapReduce</w:t>
        </w:r>
        <w:r>
          <w:rPr>
            <w:webHidden/>
          </w:rPr>
          <w:tab/>
        </w:r>
        <w:r>
          <w:rPr>
            <w:webHidden/>
          </w:rPr>
          <w:fldChar w:fldCharType="begin"/>
        </w:r>
        <w:r>
          <w:rPr>
            <w:webHidden/>
          </w:rPr>
          <w:instrText xml:space="preserve"> PAGEREF _Toc378866218 \h </w:instrText>
        </w:r>
        <w:r>
          <w:rPr>
            <w:webHidden/>
          </w:rPr>
        </w:r>
        <w:r>
          <w:rPr>
            <w:webHidden/>
          </w:rPr>
          <w:fldChar w:fldCharType="separate"/>
        </w:r>
        <w:r>
          <w:rPr>
            <w:webHidden/>
          </w:rPr>
          <w:t>209</w:t>
        </w:r>
        <w:r>
          <w:rPr>
            <w:webHidden/>
          </w:rPr>
          <w:fldChar w:fldCharType="end"/>
        </w:r>
      </w:hyperlink>
    </w:p>
    <w:p w14:paraId="59239EDA" w14:textId="77777777" w:rsidR="0057506B" w:rsidRDefault="0057506B">
      <w:pPr>
        <w:pStyle w:val="32"/>
        <w:tabs>
          <w:tab w:val="left" w:pos="840"/>
        </w:tabs>
        <w:ind w:left="578" w:hanging="309"/>
        <w:rPr>
          <w:rFonts w:eastAsiaTheme="minorEastAsia"/>
        </w:rPr>
      </w:pPr>
      <w:hyperlink w:anchor="_Toc378866219" w:history="1">
        <w:r w:rsidRPr="00F40917">
          <w:rPr>
            <w:rStyle w:val="afff3"/>
            <w:rFonts w:ascii="Wingdings" w:hAnsi="Wingdings"/>
          </w:rPr>
          <w:t></w:t>
        </w:r>
        <w:r>
          <w:rPr>
            <w:rFonts w:eastAsiaTheme="minorEastAsia"/>
          </w:rPr>
          <w:tab/>
        </w:r>
        <w:r w:rsidRPr="00F40917">
          <w:rPr>
            <w:rStyle w:val="afff3"/>
            <w:rFonts w:hint="eastAsia"/>
          </w:rPr>
          <w:t>耐障害性／スケールアウト</w:t>
        </w:r>
        <w:r>
          <w:rPr>
            <w:webHidden/>
          </w:rPr>
          <w:tab/>
        </w:r>
        <w:r>
          <w:rPr>
            <w:webHidden/>
          </w:rPr>
          <w:fldChar w:fldCharType="begin"/>
        </w:r>
        <w:r>
          <w:rPr>
            <w:webHidden/>
          </w:rPr>
          <w:instrText xml:space="preserve"> PAGEREF _Toc378866219 \h </w:instrText>
        </w:r>
        <w:r>
          <w:rPr>
            <w:webHidden/>
          </w:rPr>
        </w:r>
        <w:r>
          <w:rPr>
            <w:webHidden/>
          </w:rPr>
          <w:fldChar w:fldCharType="separate"/>
        </w:r>
        <w:r>
          <w:rPr>
            <w:webHidden/>
          </w:rPr>
          <w:t>211</w:t>
        </w:r>
        <w:r>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8866039"/>
      <w:r>
        <w:lastRenderedPageBreak/>
        <w:t>概略</w:t>
      </w:r>
      <w:bookmarkEnd w:id="1"/>
    </w:p>
    <w:p w14:paraId="15B56B2B" w14:textId="7047D25B" w:rsidR="00E10D25" w:rsidRDefault="0048265A" w:rsidP="001256D9">
      <w:pPr>
        <w:pStyle w:val="a8"/>
        <w:ind w:firstLine="283"/>
      </w:pPr>
      <w:r>
        <w:rPr>
          <w:rFonts w:hint="eastAsia"/>
        </w:rPr>
        <w:t>マルチスレッドプログラミングを行う上で、基礎となる用語や仕組み</w:t>
      </w:r>
      <w:r w:rsidR="000F6DA8">
        <w:rPr>
          <w:rFonts w:hint="eastAsia"/>
        </w:rPr>
        <w:t>、技術</w:t>
      </w:r>
      <w:r>
        <w:rPr>
          <w:rFonts w:hint="eastAsia"/>
        </w:rPr>
        <w:t>を解説する</w:t>
      </w:r>
      <w:r w:rsidR="00E46359">
        <w:rPr>
          <w:rFonts w:hint="eastAsia"/>
        </w:rPr>
        <w:t>。</w:t>
      </w:r>
    </w:p>
    <w:p w14:paraId="74B527F5" w14:textId="6CB82E9C" w:rsidR="000F6DA8" w:rsidRDefault="000F6DA8" w:rsidP="000F6DA8">
      <w:pPr>
        <w:pStyle w:val="a8"/>
        <w:spacing w:beforeLines="50" w:before="180"/>
        <w:ind w:firstLine="283"/>
      </w:pPr>
      <w:r>
        <w:t>適切なマルチスレッドプログラミングを行うためには、プログラムが動作するハードウェア環境、</w:t>
      </w:r>
      <w:r>
        <w:t>OS</w:t>
      </w:r>
      <w:r>
        <w:t>、プログラムの動作原理を意識する必要がある。マルチスレッドを解説する多くのドキュメントも、そうした背景知識を前提にしていることが多い。</w:t>
      </w:r>
    </w:p>
    <w:p w14:paraId="70E1056A" w14:textId="2E645F8A" w:rsidR="000F6DA8" w:rsidRDefault="000F6DA8" w:rsidP="001256D9">
      <w:pPr>
        <w:pStyle w:val="a8"/>
        <w:ind w:firstLine="283"/>
      </w:pPr>
      <w:r>
        <w:t>本書は、マルチスレッドのプログラミング技法を説明する前に、こうした周辺知識・関連知識の説明を、広範囲に、順を追って説明する。</w:t>
      </w:r>
    </w:p>
    <w:p w14:paraId="4AF71147" w14:textId="506047D6" w:rsidR="00414B1B" w:rsidRDefault="001C5611" w:rsidP="00414B1B">
      <w:pPr>
        <w:pStyle w:val="1"/>
      </w:pPr>
      <w:bookmarkStart w:id="2" w:name="_Toc378866040"/>
      <w:r>
        <w:rPr>
          <w:rFonts w:hint="eastAsia"/>
        </w:rPr>
        <w:t>目的</w:t>
      </w:r>
      <w:bookmarkEnd w:id="2"/>
    </w:p>
    <w:p w14:paraId="1D70E40E" w14:textId="6B570E44" w:rsidR="005E4415" w:rsidRDefault="00E46359" w:rsidP="00383725">
      <w:pPr>
        <w:pStyle w:val="a8"/>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w:t>
      </w:r>
      <w:r w:rsidR="000F6DA8">
        <w:rPr>
          <w:rFonts w:hint="eastAsia"/>
        </w:rPr>
        <w:t>環境と目的に合わせ</w:t>
      </w:r>
      <w:r w:rsidR="00E079DA">
        <w:rPr>
          <w:rFonts w:hint="eastAsia"/>
        </w:rPr>
        <w:t>た</w:t>
      </w:r>
      <w:r w:rsidR="000F6DA8">
        <w:rPr>
          <w:rFonts w:hint="eastAsia"/>
        </w:rPr>
        <w:t>「</w:t>
      </w:r>
      <w:r w:rsidR="00222BB0">
        <w:rPr>
          <w:rFonts w:hint="eastAsia"/>
        </w:rPr>
        <w:t>最適な</w:t>
      </w:r>
      <w:r w:rsidR="000F6DA8">
        <w:rPr>
          <w:rFonts w:hint="eastAsia"/>
        </w:rPr>
        <w:t>」</w:t>
      </w:r>
      <w:r w:rsidR="00222BB0">
        <w:rPr>
          <w:rFonts w:hint="eastAsia"/>
        </w:rPr>
        <w:t>マルチスレッド</w:t>
      </w:r>
      <w:r w:rsidR="00E079DA">
        <w:rPr>
          <w:rFonts w:hint="eastAsia"/>
        </w:rPr>
        <w:t>プログラム構造の設計に導くことを</w:t>
      </w:r>
      <w:r w:rsidR="00B108BC">
        <w:rPr>
          <w:rFonts w:hint="eastAsia"/>
        </w:rPr>
        <w:t>目的とする</w:t>
      </w:r>
      <w:r w:rsidR="005E4415">
        <w:rPr>
          <w:rFonts w:hint="eastAsia"/>
        </w:rPr>
        <w:t>。</w:t>
      </w:r>
    </w:p>
    <w:p w14:paraId="3471C6AD" w14:textId="65356CEA" w:rsidR="00E079DA" w:rsidRDefault="00E079DA" w:rsidP="00E079DA">
      <w:pPr>
        <w:pStyle w:val="a8"/>
        <w:spacing w:beforeLines="50" w:before="180"/>
        <w:ind w:firstLine="283"/>
      </w:pPr>
      <w:r>
        <w:rPr>
          <w:rFonts w:hint="eastAsia"/>
        </w:rPr>
        <w:t>本書ではマルチスレッドプログラミングに関係する要素を広範囲に取り上げているが、一つ一つの要素はあまり深く掘り下げていない。そのため、実際のプログラミングの際は専門のドキュメントを参照することになるが、それらはとかく専門用語にあふれている。本書は、そのようなドキュメントを読む解くための手がかりとして、専門用語の説明書・手引き書となることも目的とする。</w:t>
      </w:r>
    </w:p>
    <w:p w14:paraId="3CB83A35" w14:textId="3763786C" w:rsidR="00383725" w:rsidRDefault="00383725" w:rsidP="00383725">
      <w:pPr>
        <w:pStyle w:val="1"/>
      </w:pPr>
      <w:bookmarkStart w:id="3" w:name="_Toc378866041"/>
      <w:r>
        <w:rPr>
          <w:rFonts w:hint="eastAsia"/>
        </w:rPr>
        <w:t>本書のサンプルプログラムについて</w:t>
      </w:r>
      <w:bookmarkEnd w:id="3"/>
    </w:p>
    <w:p w14:paraId="734B8E37" w14:textId="18240928" w:rsidR="00383725" w:rsidRDefault="00383725" w:rsidP="00383725">
      <w:pPr>
        <w:pStyle w:val="a8"/>
        <w:ind w:firstLine="283"/>
      </w:pPr>
      <w:r>
        <w:rPr>
          <w:rFonts w:hint="eastAsia"/>
        </w:rPr>
        <w:t>本書には多数のサンプルプログラムを</w:t>
      </w:r>
      <w:r w:rsidR="004B42D8">
        <w:rPr>
          <w:rFonts w:hint="eastAsia"/>
        </w:rPr>
        <w:t>、</w:t>
      </w:r>
      <w:r>
        <w:rPr>
          <w:rFonts w:hint="eastAsia"/>
        </w:rPr>
        <w:t>その実行結果とともに記載している。</w:t>
      </w:r>
    </w:p>
    <w:p w14:paraId="37DE1739" w14:textId="77777777" w:rsidR="004B42D8" w:rsidRPr="005A39A4" w:rsidRDefault="004B42D8" w:rsidP="004B42D8">
      <w:pPr>
        <w:pStyle w:val="2"/>
      </w:pPr>
      <w:bookmarkStart w:id="4" w:name="_Toc378866042"/>
      <w:r>
        <w:rPr>
          <w:rFonts w:hint="eastAsia"/>
        </w:rPr>
        <w:t>サンプルプログラムのビルド・実行環境</w:t>
      </w:r>
      <w:bookmarkEnd w:id="4"/>
    </w:p>
    <w:p w14:paraId="029DD89A" w14:textId="4385C40D" w:rsidR="00383725" w:rsidRDefault="004B42D8" w:rsidP="00383725">
      <w:pPr>
        <w:pStyle w:val="a8"/>
        <w:ind w:firstLine="283"/>
      </w:pPr>
      <w:r>
        <w:rPr>
          <w:rFonts w:hint="eastAsia"/>
        </w:rPr>
        <w:t>実行結果には、</w:t>
      </w:r>
      <w:r w:rsidR="00383725">
        <w:rPr>
          <w:rFonts w:hint="eastAsia"/>
        </w:rPr>
        <w:t>コンパイラのバージョンはもとより、並列処理の性能はハードウェアの影響を強く受けるため、サンプルプログラムのビルド・動作環境を提示しておく。</w:t>
      </w:r>
    </w:p>
    <w:p w14:paraId="2FF1E364" w14:textId="108B38EA" w:rsidR="00383725" w:rsidRPr="005A39A4" w:rsidRDefault="00383725" w:rsidP="004B42D8">
      <w:pPr>
        <w:pStyle w:val="a8"/>
        <w:keepNext/>
        <w:keepLines/>
        <w:widowControl/>
        <w:spacing w:beforeLines="50" w:before="180"/>
        <w:ind w:firstLine="285"/>
        <w:rPr>
          <w:b/>
        </w:rPr>
      </w:pPr>
      <w:r w:rsidRPr="005A39A4">
        <w:rPr>
          <w:b/>
        </w:rPr>
        <w:lastRenderedPageBreak/>
        <w:t>【</w:t>
      </w:r>
      <w:r w:rsidRPr="005A39A4">
        <w:rPr>
          <w:rFonts w:hint="eastAsia"/>
          <w:b/>
        </w:rPr>
        <w:t>W</w:t>
      </w:r>
      <w:r w:rsidRPr="005A39A4">
        <w:rPr>
          <w:b/>
        </w:rPr>
        <w:t>indows</w:t>
      </w:r>
      <w:r w:rsidRPr="005A39A4">
        <w:rPr>
          <w:b/>
        </w:rPr>
        <w:t>系】</w:t>
      </w:r>
    </w:p>
    <w:p w14:paraId="6F612308" w14:textId="51A196D7" w:rsidR="00383725" w:rsidRDefault="00383725" w:rsidP="004B42D8">
      <w:pPr>
        <w:pStyle w:val="a4"/>
        <w:keepNext/>
        <w:keepLines/>
        <w:widowControl/>
        <w:ind w:left="447" w:hanging="298"/>
      </w:pPr>
      <w:r>
        <w:rPr>
          <w:rFonts w:hint="eastAsia"/>
        </w:rPr>
        <w:t>O</w:t>
      </w:r>
      <w:r>
        <w:t>S</w:t>
      </w:r>
      <w:r>
        <w:t>：</w:t>
      </w:r>
      <w:r>
        <w:rPr>
          <w:rFonts w:hint="eastAsia"/>
        </w:rPr>
        <w:t>Microsft W</w:t>
      </w:r>
      <w:r>
        <w:t>indos8.1</w:t>
      </w:r>
      <w:r w:rsidR="005A39A4">
        <w:t>, 64bit</w:t>
      </w:r>
    </w:p>
    <w:p w14:paraId="6502581A" w14:textId="77777777" w:rsidR="00383725" w:rsidRDefault="00383725" w:rsidP="004B42D8">
      <w:pPr>
        <w:pStyle w:val="a4"/>
        <w:keepNext/>
        <w:keepLines/>
        <w:widowControl/>
        <w:ind w:left="447" w:hanging="298"/>
      </w:pPr>
      <w:r>
        <w:t>CPU</w:t>
      </w:r>
      <w:r>
        <w:t>：</w:t>
      </w:r>
      <w:r>
        <w:rPr>
          <w:rFonts w:hint="eastAsia"/>
        </w:rPr>
        <w:t>Intel</w:t>
      </w:r>
      <w:r>
        <w:t>® Core™ i7-3770K VPU @ 3.5GHz Core×4, HT</w:t>
      </w:r>
      <w:r>
        <w:t>有効化</w:t>
      </w:r>
      <w:r>
        <w:rPr>
          <w:rFonts w:hint="eastAsia"/>
        </w:rPr>
        <w:t>, Socket</w:t>
      </w:r>
      <w:r>
        <w:rPr>
          <w:rFonts w:hint="eastAsia"/>
        </w:rPr>
        <w:t>×</w:t>
      </w:r>
      <w:r>
        <w:rPr>
          <w:rFonts w:hint="eastAsia"/>
        </w:rPr>
        <w:t>1</w:t>
      </w:r>
    </w:p>
    <w:p w14:paraId="5410A94A" w14:textId="04027520" w:rsidR="00383725" w:rsidRDefault="00383725" w:rsidP="004B42D8">
      <w:pPr>
        <w:pStyle w:val="a4"/>
        <w:keepNext/>
        <w:keepLines/>
        <w:widowControl/>
        <w:numPr>
          <w:ilvl w:val="0"/>
          <w:numId w:val="0"/>
        </w:numPr>
        <w:ind w:leftChars="405" w:left="850" w:firstLine="1"/>
      </w:pPr>
      <w:r>
        <w:rPr>
          <w:rFonts w:ascii="ＭＳ 明朝" w:eastAsia="ＭＳ 明朝" w:hAnsi="ＭＳ 明朝" w:cs="ＭＳ 明朝"/>
        </w:rPr>
        <w:t xml:space="preserve">⇒ </w:t>
      </w:r>
      <w:r>
        <w:t>論理プロセッサ</w:t>
      </w:r>
      <w:r>
        <w:t>×8</w:t>
      </w:r>
    </w:p>
    <w:p w14:paraId="268972E6" w14:textId="489BF8ED" w:rsidR="00383725" w:rsidRDefault="005A39A4" w:rsidP="004B42D8">
      <w:pPr>
        <w:pStyle w:val="a4"/>
        <w:keepNext/>
        <w:keepLines/>
        <w:widowControl/>
        <w:ind w:left="447" w:hanging="298"/>
      </w:pPr>
      <w:r>
        <w:rPr>
          <w:rFonts w:hint="eastAsia"/>
        </w:rPr>
        <w:t>Compiler</w:t>
      </w:r>
      <w:r>
        <w:rPr>
          <w:rFonts w:hint="eastAsia"/>
        </w:rPr>
        <w:t>：</w:t>
      </w:r>
      <w:r>
        <w:rPr>
          <w:rFonts w:hint="eastAsia"/>
        </w:rPr>
        <w:t>Microsoft Visual Studio 2013 Professional</w:t>
      </w:r>
    </w:p>
    <w:p w14:paraId="3F2493D7" w14:textId="15307EE0" w:rsidR="005A39A4" w:rsidRDefault="005A39A4" w:rsidP="004B42D8">
      <w:pPr>
        <w:pStyle w:val="a4"/>
        <w:keepLines/>
        <w:widowControl/>
        <w:numPr>
          <w:ilvl w:val="0"/>
          <w:numId w:val="0"/>
        </w:numPr>
        <w:ind w:left="851"/>
      </w:pPr>
      <w:r>
        <w:rPr>
          <w:rFonts w:ascii="ＭＳ 明朝" w:eastAsia="ＭＳ 明朝" w:hAnsi="ＭＳ 明朝" w:cs="ＭＳ 明朝"/>
        </w:rPr>
        <w:t>⇒標準の</w:t>
      </w:r>
      <w:r>
        <w:rPr>
          <w:rFonts w:ascii="ＭＳ 明朝" w:eastAsia="ＭＳ 明朝" w:hAnsi="ＭＳ 明朝" w:cs="ＭＳ 明朝" w:hint="eastAsia"/>
        </w:rPr>
        <w:t xml:space="preserve"> Release ビルド設定でビルドしたプログラムを実行</w:t>
      </w:r>
    </w:p>
    <w:p w14:paraId="175081C5" w14:textId="22B738A7" w:rsidR="005A39A4" w:rsidRPr="005A39A4" w:rsidRDefault="005A39A4" w:rsidP="004B42D8">
      <w:pPr>
        <w:pStyle w:val="a8"/>
        <w:keepNext/>
        <w:keepLines/>
        <w:widowControl/>
        <w:spacing w:beforeLines="50" w:before="180"/>
        <w:ind w:firstLine="285"/>
        <w:rPr>
          <w:b/>
        </w:rPr>
      </w:pPr>
      <w:r w:rsidRPr="005A39A4">
        <w:rPr>
          <w:b/>
        </w:rPr>
        <w:t>【</w:t>
      </w:r>
      <w:r>
        <w:rPr>
          <w:rFonts w:hint="eastAsia"/>
          <w:b/>
        </w:rPr>
        <w:t>Unix</w:t>
      </w:r>
      <w:r w:rsidRPr="005A39A4">
        <w:rPr>
          <w:b/>
        </w:rPr>
        <w:t>系】</w:t>
      </w:r>
    </w:p>
    <w:p w14:paraId="62F7202F" w14:textId="5DE2674B" w:rsidR="005A39A4" w:rsidRDefault="005A39A4" w:rsidP="004B42D8">
      <w:pPr>
        <w:pStyle w:val="a4"/>
        <w:keepNext/>
        <w:keepLines/>
        <w:widowControl/>
        <w:ind w:left="447" w:hanging="298"/>
      </w:pPr>
      <w:r>
        <w:rPr>
          <w:rFonts w:hint="eastAsia"/>
        </w:rPr>
        <w:t>O</w:t>
      </w:r>
      <w:r>
        <w:t>S</w:t>
      </w:r>
      <w:r>
        <w:t>：</w:t>
      </w:r>
      <w:r>
        <w:t>CentOS 6.4, 64bit</w:t>
      </w:r>
    </w:p>
    <w:p w14:paraId="2DC7172D" w14:textId="22EEAFEC" w:rsidR="005A39A4" w:rsidRDefault="005A39A4" w:rsidP="004B42D8">
      <w:pPr>
        <w:pStyle w:val="a4"/>
        <w:keepNext/>
        <w:keepLines/>
        <w:widowControl/>
        <w:ind w:left="447" w:hanging="298"/>
      </w:pPr>
      <w:r>
        <w:rPr>
          <w:rFonts w:hint="eastAsia"/>
        </w:rPr>
        <w:t>CPU</w:t>
      </w:r>
      <w:r>
        <w:rPr>
          <w:rFonts w:hint="eastAsia"/>
        </w:rPr>
        <w:t>：仮想プロセッサ×</w:t>
      </w:r>
      <w:r>
        <w:rPr>
          <w:rFonts w:hint="eastAsia"/>
        </w:rPr>
        <w:t xml:space="preserve">4 </w:t>
      </w:r>
      <w:r>
        <w:rPr>
          <w:rFonts w:hint="eastAsia"/>
        </w:rPr>
        <w:t>※上記</w:t>
      </w:r>
      <w:r>
        <w:rPr>
          <w:rFonts w:hint="eastAsia"/>
        </w:rPr>
        <w:t>Windows</w:t>
      </w:r>
      <w:r>
        <w:rPr>
          <w:rFonts w:hint="eastAsia"/>
        </w:rPr>
        <w:t>の</w:t>
      </w:r>
      <w:r>
        <w:rPr>
          <w:rFonts w:hint="eastAsia"/>
        </w:rPr>
        <w:t>Hyper-V</w:t>
      </w:r>
      <w:r>
        <w:rPr>
          <w:rFonts w:hint="eastAsia"/>
        </w:rPr>
        <w:t>仮想マシンとして実行</w:t>
      </w:r>
    </w:p>
    <w:p w14:paraId="39DFABEE" w14:textId="21D78E5D" w:rsidR="005A39A4" w:rsidRDefault="005A39A4" w:rsidP="004B42D8">
      <w:pPr>
        <w:pStyle w:val="a4"/>
        <w:keepNext/>
        <w:keepLines/>
        <w:widowControl/>
        <w:ind w:left="447" w:hanging="298"/>
      </w:pPr>
      <w:r>
        <w:rPr>
          <w:rFonts w:hint="eastAsia"/>
        </w:rPr>
        <w:t>Compiler</w:t>
      </w:r>
      <w:r>
        <w:rPr>
          <w:rFonts w:hint="eastAsia"/>
        </w:rPr>
        <w:t>：</w:t>
      </w:r>
      <w:r>
        <w:rPr>
          <w:rFonts w:hint="eastAsia"/>
        </w:rPr>
        <w:t>GCC 4.4.7</w:t>
      </w:r>
    </w:p>
    <w:p w14:paraId="6B140623" w14:textId="480A99AD" w:rsidR="005A39A4" w:rsidRDefault="005A39A4" w:rsidP="004B42D8">
      <w:pPr>
        <w:pStyle w:val="a4"/>
        <w:keepNext/>
        <w:keepLines/>
        <w:widowControl/>
        <w:numPr>
          <w:ilvl w:val="0"/>
          <w:numId w:val="0"/>
        </w:numPr>
        <w:ind w:left="851"/>
      </w:pPr>
      <w:r>
        <w:rPr>
          <w:rFonts w:ascii="ＭＳ 明朝" w:eastAsia="ＭＳ 明朝" w:hAnsi="ＭＳ 明朝" w:cs="ＭＳ 明朝"/>
        </w:rPr>
        <w:t>⇒最適化レベル</w:t>
      </w:r>
      <w:r>
        <w:rPr>
          <w:rFonts w:ascii="ＭＳ 明朝" w:eastAsia="ＭＳ 明朝" w:hAnsi="ＭＳ 明朝" w:cs="ＭＳ 明朝" w:hint="eastAsia"/>
        </w:rPr>
        <w:t xml:space="preserve"> </w:t>
      </w:r>
      <w:r>
        <w:rPr>
          <w:rFonts w:ascii="ＭＳ 明朝" w:eastAsia="ＭＳ 明朝" w:hAnsi="ＭＳ 明朝" w:cs="ＭＳ 明朝"/>
        </w:rPr>
        <w:t>–</w:t>
      </w:r>
      <w:r>
        <w:rPr>
          <w:rFonts w:ascii="ＭＳ 明朝" w:eastAsia="ＭＳ 明朝" w:hAnsi="ＭＳ 明朝" w:cs="ＭＳ 明朝" w:hint="eastAsia"/>
        </w:rPr>
        <w:t>O3</w:t>
      </w:r>
      <w:r>
        <w:rPr>
          <w:rFonts w:ascii="ＭＳ 明朝" w:eastAsia="ＭＳ 明朝" w:hAnsi="ＭＳ 明朝" w:cs="ＭＳ 明朝"/>
        </w:rPr>
        <w:t xml:space="preserve"> オプションを付けてビルドしたプログラムを実行</w:t>
      </w:r>
    </w:p>
    <w:p w14:paraId="7660651D" w14:textId="55408B3C" w:rsidR="005A39A4" w:rsidRDefault="00E73F27" w:rsidP="004B42D8">
      <w:pPr>
        <w:pStyle w:val="a8"/>
        <w:keepLines/>
        <w:widowControl/>
        <w:spacing w:beforeLines="50" w:before="180"/>
        <w:ind w:firstLine="283"/>
      </w:pPr>
      <w:r>
        <w:rPr>
          <w:rFonts w:hint="eastAsia"/>
        </w:rPr>
        <w:t>※一部</w:t>
      </w:r>
      <w:r>
        <w:rPr>
          <w:rFonts w:hint="eastAsia"/>
        </w:rPr>
        <w:t xml:space="preserve">Cygwin6.3,64bit + </w:t>
      </w:r>
      <w:r>
        <w:t xml:space="preserve">GCC 4.8.2 </w:t>
      </w:r>
      <w:r>
        <w:rPr>
          <w:rFonts w:hint="eastAsia"/>
        </w:rPr>
        <w:t>で実行したものもあり。</w:t>
      </w:r>
    </w:p>
    <w:p w14:paraId="5B88EC00" w14:textId="15EDED01" w:rsidR="004B42D8" w:rsidRDefault="004B42D8" w:rsidP="004B42D8">
      <w:pPr>
        <w:pStyle w:val="2"/>
      </w:pPr>
      <w:bookmarkStart w:id="5" w:name="_Toc378866043"/>
      <w:r>
        <w:rPr>
          <w:rFonts w:hint="eastAsia"/>
        </w:rPr>
        <w:t>サンプルプログラム</w:t>
      </w:r>
      <w:r w:rsidR="00A073F3">
        <w:rPr>
          <w:rFonts w:hint="eastAsia"/>
        </w:rPr>
        <w:t>記載の方針</w:t>
      </w:r>
      <w:r>
        <w:rPr>
          <w:rFonts w:hint="eastAsia"/>
        </w:rPr>
        <w:t>について</w:t>
      </w:r>
      <w:bookmarkEnd w:id="5"/>
    </w:p>
    <w:p w14:paraId="4FEFFC41" w14:textId="33FAE65E" w:rsidR="004B42D8" w:rsidRDefault="006852C6" w:rsidP="004B42D8">
      <w:pPr>
        <w:pStyle w:val="a9"/>
        <w:ind w:firstLine="283"/>
      </w:pPr>
      <w:r>
        <w:rPr>
          <w:rFonts w:hint="eastAsia"/>
        </w:rPr>
        <w:t>本書に記載するサンプルプログラムは、</w:t>
      </w:r>
      <w:r w:rsidR="004B42D8">
        <w:rPr>
          <w:rFonts w:hint="eastAsia"/>
        </w:rPr>
        <w:t>関数リファレンス的な</w:t>
      </w:r>
      <w:r>
        <w:rPr>
          <w:rFonts w:hint="eastAsia"/>
        </w:rPr>
        <w:t>性質の</w:t>
      </w:r>
      <w:r w:rsidR="004B42D8">
        <w:rPr>
          <w:rFonts w:hint="eastAsia"/>
        </w:rPr>
        <w:t>ものではなく、</w:t>
      </w:r>
      <w:r w:rsidR="00A073F3">
        <w:rPr>
          <w:rFonts w:hint="eastAsia"/>
        </w:rPr>
        <w:t>なるべく</w:t>
      </w:r>
      <w:r w:rsidR="004B42D8">
        <w:rPr>
          <w:rFonts w:hint="eastAsia"/>
        </w:rPr>
        <w:t>各技術の</w:t>
      </w:r>
      <w:r>
        <w:rPr>
          <w:rFonts w:hint="eastAsia"/>
        </w:rPr>
        <w:t>性質を把握するための具体的な用例として</w:t>
      </w:r>
      <w:r w:rsidR="004B42D8">
        <w:rPr>
          <w:rFonts w:hint="eastAsia"/>
        </w:rPr>
        <w:t>示している。</w:t>
      </w:r>
    </w:p>
    <w:p w14:paraId="7A8FEF5A" w14:textId="5FF51820" w:rsidR="004B42D8" w:rsidRDefault="004B42D8" w:rsidP="004B42D8">
      <w:pPr>
        <w:pStyle w:val="a9"/>
        <w:ind w:firstLine="283"/>
      </w:pPr>
      <w:r>
        <w:t>そのため、やや長めの</w:t>
      </w:r>
      <w:r w:rsidR="00A073F3">
        <w:t>コード</w:t>
      </w:r>
      <w:r>
        <w:t>となっている</w:t>
      </w:r>
      <w:r w:rsidR="006852C6">
        <w:t>が、各</w:t>
      </w:r>
      <w:r>
        <w:t>技術のポイントとなる箇所には着色して</w:t>
      </w:r>
      <w:r w:rsidR="006C18B3">
        <w:t>分かり易い</w:t>
      </w:r>
      <w:r w:rsidR="006852C6">
        <w:t>ようにしている。</w:t>
      </w:r>
      <w:r w:rsidR="006C18B3">
        <w:t>また、</w:t>
      </w:r>
      <w:r w:rsidR="006852C6">
        <w:t>各技術の機能を網羅的に紹介するものではないが、少しでも広範囲にポイントを抑えたものになるようにしている。</w:t>
      </w:r>
    </w:p>
    <w:p w14:paraId="09505729" w14:textId="58AB7BF5" w:rsidR="004B42D8" w:rsidRPr="004B42D8" w:rsidRDefault="004B42D8" w:rsidP="006C18B3">
      <w:pPr>
        <w:pStyle w:val="a9"/>
        <w:spacing w:beforeLines="50" w:before="180"/>
        <w:ind w:firstLine="283"/>
      </w:pPr>
      <w:r>
        <w:t>各サンプルプログラムは、同系統技術の比較のために、大部分が同じコードになっているものも多い。しかし、ドキュメントが全体的に長</w:t>
      </w:r>
      <w:r w:rsidR="00A073F3">
        <w:t>いこともあり</w:t>
      </w:r>
      <w:r>
        <w:t>、</w:t>
      </w:r>
      <w:r w:rsidR="00A073F3">
        <w:t>差分での記載とせず、それぞれ完全に動作する状態のサンプルを示す方針としている。これにより、部分的にドキュメントを参照したい時に、広範囲に読み返さなくても良いものとしている。</w:t>
      </w:r>
    </w:p>
    <w:p w14:paraId="10DE568B" w14:textId="5881D7FA" w:rsidR="00801698" w:rsidRDefault="00C937D0" w:rsidP="00801698">
      <w:pPr>
        <w:pStyle w:val="1"/>
      </w:pPr>
      <w:bookmarkStart w:id="6" w:name="_Toc378866044"/>
      <w:r>
        <w:rPr>
          <w:rFonts w:hint="eastAsia"/>
        </w:rPr>
        <w:t>スレッドの</w:t>
      </w:r>
      <w:r w:rsidR="00A77C3A">
        <w:rPr>
          <w:rFonts w:hint="eastAsia"/>
        </w:rPr>
        <w:t>仕組み</w:t>
      </w:r>
      <w:bookmarkEnd w:id="6"/>
    </w:p>
    <w:p w14:paraId="4BCD4A3D" w14:textId="3FD340E1" w:rsidR="00383725" w:rsidRDefault="00383725" w:rsidP="00383725">
      <w:pPr>
        <w:pStyle w:val="a8"/>
        <w:ind w:firstLine="283"/>
      </w:pPr>
      <w:r>
        <w:rPr>
          <w:rFonts w:hint="eastAsia"/>
        </w:rPr>
        <w:t>まず、「スレッドとはなにか？」を解説する。</w:t>
      </w:r>
    </w:p>
    <w:p w14:paraId="1E2FE888" w14:textId="46FE2795" w:rsidR="00383725" w:rsidRPr="00383725" w:rsidRDefault="00383725" w:rsidP="00383725">
      <w:pPr>
        <w:pStyle w:val="a8"/>
        <w:ind w:firstLine="283"/>
      </w:pPr>
      <w:r>
        <w:rPr>
          <w:rFonts w:hint="eastAsia"/>
        </w:rPr>
        <w:t>主に、スレッドの挙動とスレッドがなにによって管理されるのかを説明する。</w:t>
      </w:r>
    </w:p>
    <w:p w14:paraId="3CAAC9B8" w14:textId="52F16E22" w:rsidR="00801698" w:rsidRDefault="00C937D0" w:rsidP="00383725">
      <w:pPr>
        <w:pStyle w:val="2"/>
      </w:pPr>
      <w:bookmarkStart w:id="7" w:name="_Toc378866045"/>
      <w:r>
        <w:rPr>
          <w:rFonts w:hint="eastAsia"/>
        </w:rPr>
        <w:lastRenderedPageBreak/>
        <w:t>マルチタスク</w:t>
      </w:r>
      <w:bookmarkEnd w:id="7"/>
    </w:p>
    <w:p w14:paraId="12CBB7D4" w14:textId="0B05E4AF" w:rsidR="00C937D0" w:rsidRDefault="00F048FC" w:rsidP="00383725">
      <w:pPr>
        <w:pStyle w:val="a9"/>
        <w:keepNext/>
        <w:keepLines/>
        <w:widowControl/>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383725">
      <w:pPr>
        <w:pStyle w:val="a9"/>
        <w:keepNext/>
        <w:keepLines/>
        <w:widowControl/>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62EFDE8D" w:rsidR="00BD6BBE" w:rsidRDefault="00BD6BBE" w:rsidP="00CB5EAA">
      <w:pPr>
        <w:pStyle w:val="3"/>
      </w:pPr>
      <w:bookmarkStart w:id="8" w:name="_Toc378866046"/>
      <w:r>
        <w:rPr>
          <w:rFonts w:hint="eastAsia"/>
        </w:rPr>
        <w:t>ノンプリエンプティブなマルチタスク</w:t>
      </w:r>
      <w:bookmarkEnd w:id="8"/>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9" o:title=""/>
          </v:shape>
          <o:OLEObject Type="Embed" ProgID="Visio.Drawing.15" ShapeID="_x0000_i1025" DrawAspect="Content" ObjectID="_1452608353" r:id="rId20"/>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2D98DB86" w:rsidR="00C937D0" w:rsidRDefault="00C937D0" w:rsidP="00CB5EAA">
      <w:pPr>
        <w:pStyle w:val="3"/>
      </w:pPr>
      <w:bookmarkStart w:id="9" w:name="_Toc378866047"/>
      <w:r>
        <w:rPr>
          <w:rFonts w:hint="eastAsia"/>
        </w:rPr>
        <w:lastRenderedPageBreak/>
        <w:t>プリエン</w:t>
      </w:r>
      <w:r w:rsidR="00BD6BBE">
        <w:rPr>
          <w:rFonts w:hint="eastAsia"/>
        </w:rPr>
        <w:t>プ</w:t>
      </w:r>
      <w:r>
        <w:rPr>
          <w:rFonts w:hint="eastAsia"/>
        </w:rPr>
        <w:t>ティブなマルチタスク</w:t>
      </w:r>
      <w:bookmarkEnd w:id="9"/>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21" o:title="" cropbottom="8386f"/>
          </v:shape>
          <o:OLEObject Type="Embed" ProgID="Visio.Drawing.15" ShapeID="_x0000_i1026" DrawAspect="Content" ObjectID="_1452608354" r:id="rId22"/>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5EB19378" w:rsidR="00D009CA" w:rsidRDefault="00D009CA" w:rsidP="00CB5EAA">
      <w:pPr>
        <w:pStyle w:val="3"/>
      </w:pPr>
      <w:bookmarkStart w:id="10" w:name="_Toc378866048"/>
      <w:r>
        <w:rPr>
          <w:rFonts w:hint="eastAsia"/>
        </w:rPr>
        <w:t>タイムスライス</w:t>
      </w:r>
      <w:bookmarkEnd w:id="10"/>
    </w:p>
    <w:p w14:paraId="129DC755" w14:textId="730F08AE"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「タイムスライス」と呼ぶ。</w:t>
      </w:r>
    </w:p>
    <w:p w14:paraId="6ED58BB6" w14:textId="2DDA4F87" w:rsidR="008B4D4E" w:rsidRDefault="008B4D4E" w:rsidP="00CB5EAA">
      <w:pPr>
        <w:pStyle w:val="3"/>
      </w:pPr>
      <w:bookmarkStart w:id="11" w:name="_Toc378866049"/>
      <w:r>
        <w:rPr>
          <w:rFonts w:hint="eastAsia"/>
        </w:rPr>
        <w:lastRenderedPageBreak/>
        <w:t>並行と並列</w:t>
      </w:r>
      <w:bookmarkEnd w:id="11"/>
    </w:p>
    <w:p w14:paraId="4D074B6E" w14:textId="104F0D76"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Pr>
          <w:rFonts w:hint="eastAsia"/>
        </w:rPr>
        <w:t>Concurrent</w:t>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77777777"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Pr>
          <w:rFonts w:hint="eastAsia"/>
        </w:rPr>
        <w:t>Parallel</w:t>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3" o:title="" cropbottom="8367f"/>
          </v:shape>
          <o:OLEObject Type="Embed" ProgID="Visio.Drawing.15" ShapeID="_x0000_i1027" DrawAspect="Content" ObjectID="_1452608355" r:id="rId24"/>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32A3997E" w:rsidR="00C937D0" w:rsidRDefault="00C937D0" w:rsidP="00C937D0">
      <w:pPr>
        <w:pStyle w:val="2"/>
      </w:pPr>
      <w:bookmarkStart w:id="12" w:name="_Toc378866050"/>
      <w:r>
        <w:rPr>
          <w:rFonts w:hint="eastAsia"/>
        </w:rPr>
        <w:t>OS</w:t>
      </w:r>
      <w:r>
        <w:rPr>
          <w:rFonts w:hint="eastAsia"/>
        </w:rPr>
        <w:t>とカーネル</w:t>
      </w:r>
      <w:bookmarkEnd w:id="12"/>
    </w:p>
    <w:p w14:paraId="7A15A26C" w14:textId="4DBBBF43"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1795421C"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5" o:title=""/>
          </v:shape>
          <o:OLEObject Type="Embed" ProgID="Visio.Drawing.15" ShapeID="_x0000_i1028" DrawAspect="Content" ObjectID="_1452608356" r:id="rId26"/>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67975237"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各種デバイスを制御する個々のプログラムを「デバイスドライバー」と呼び、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21D3F6E0" w:rsidR="00C937D0" w:rsidRDefault="00C937D0" w:rsidP="00CB5EAA">
      <w:pPr>
        <w:pStyle w:val="3"/>
      </w:pPr>
      <w:bookmarkStart w:id="13" w:name="_Toc378866051"/>
      <w:r>
        <w:rPr>
          <w:rFonts w:hint="eastAsia"/>
        </w:rPr>
        <w:t>モノリシックカーネル</w:t>
      </w:r>
      <w:bookmarkEnd w:id="13"/>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4E0C8BBF" w:rsidR="001508DE" w:rsidRDefault="00123EC2" w:rsidP="00CB5EAA">
      <w:pPr>
        <w:pStyle w:val="aa"/>
        <w:ind w:left="447" w:firstLine="283"/>
      </w:pPr>
      <w:r>
        <w:object w:dxaOrig="4861" w:dyaOrig="3001" w14:anchorId="76062E28">
          <v:shape id="_x0000_i1029" type="#_x0000_t75" style="width:243.05pt;height:150.35pt" o:ole="">
            <v:imagedata r:id="rId27" o:title=""/>
          </v:shape>
          <o:OLEObject Type="Embed" ProgID="Visio.Drawing.15" ShapeID="_x0000_i1029" DrawAspect="Content" ObjectID="_1452608357" r:id="rId28"/>
        </w:object>
      </w:r>
    </w:p>
    <w:p w14:paraId="0237B268" w14:textId="78612C58" w:rsidR="00C15179" w:rsidRDefault="00C15179" w:rsidP="008679F9">
      <w:pPr>
        <w:pStyle w:val="aa"/>
        <w:spacing w:beforeLines="50" w:before="180"/>
        <w:ind w:left="447" w:firstLine="283"/>
      </w:pPr>
      <w:r>
        <w:rPr>
          <w:rFonts w:hint="eastAsia"/>
        </w:rPr>
        <w:t>単純には、デバイスドライバーがカ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肥大化する。また、デバイスドライバーに深刻な問題があると、</w:t>
      </w:r>
      <w:r>
        <w:rPr>
          <w:rFonts w:hint="eastAsia"/>
        </w:rPr>
        <w:t>OS</w:t>
      </w:r>
      <w:r>
        <w:rPr>
          <w:rFonts w:hint="eastAsia"/>
        </w:rPr>
        <w:t>全体が停止するような事態も招く。</w:t>
      </w:r>
    </w:p>
    <w:p w14:paraId="2D72F415" w14:textId="6553A2E4"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デバイスドライバーを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74153005" w:rsidR="00C937D0" w:rsidRDefault="00C937D0" w:rsidP="00CB5EAA">
      <w:pPr>
        <w:pStyle w:val="3"/>
      </w:pPr>
      <w:bookmarkStart w:id="14" w:name="_Toc378866052"/>
      <w:r>
        <w:rPr>
          <w:rFonts w:hint="eastAsia"/>
        </w:rPr>
        <w:lastRenderedPageBreak/>
        <w:t>マイクロカーネル</w:t>
      </w:r>
      <w:bookmarkEnd w:id="14"/>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626645CA" w:rsidR="00123EC2" w:rsidRDefault="00123EC2" w:rsidP="00A315D6">
      <w:pPr>
        <w:pStyle w:val="aa"/>
        <w:ind w:left="447" w:firstLine="283"/>
      </w:pPr>
      <w:r>
        <w:object w:dxaOrig="4950" w:dyaOrig="3556" w14:anchorId="60E83AD2">
          <v:shape id="_x0000_i1030" type="#_x0000_t75" style="width:247.7pt;height:178pt" o:ole="">
            <v:imagedata r:id="rId29" o:title=""/>
          </v:shape>
          <o:OLEObject Type="Embed" ProgID="Visio.Drawing.15" ShapeID="_x0000_i1030" DrawAspect="Content" ObjectID="_1452608358" r:id="rId30"/>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1D4E8223" w:rsidR="00A4203E" w:rsidRDefault="008679F9" w:rsidP="004E36FE">
      <w:pPr>
        <w:pStyle w:val="aa"/>
        <w:spacing w:beforeLines="50" w:before="180"/>
        <w:ind w:left="447" w:firstLine="283"/>
      </w:pPr>
      <w:r>
        <w:rPr>
          <w:rFonts w:hint="eastAsia"/>
        </w:rPr>
        <w:t>カーネル自体は必要最小限にとどめ、デバイスドライバーなどの他の「準カーネル」機能を切り離して構成している。そのため、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7B583DAB" w14:textId="21CCDEBB" w:rsidR="00763462" w:rsidRDefault="00763462" w:rsidP="00763462">
      <w:pPr>
        <w:pStyle w:val="aa"/>
        <w:spacing w:beforeLines="50" w:before="180"/>
        <w:ind w:left="447" w:firstLine="283"/>
      </w:pPr>
      <w:r>
        <w:rPr>
          <w:rFonts w:hint="eastAsia"/>
        </w:rPr>
        <w:t>マルチスレッド制御の観点で言えば、より高度な機能が提供されていると言える。例えば、後述する「名前付きパイプ」では、高度な通信の抽象化が実現できている。「名前付きパイプ」は、</w:t>
      </w:r>
      <w:r>
        <w:rPr>
          <w:rFonts w:hint="eastAsia"/>
        </w:rPr>
        <w:t>OS</w:t>
      </w:r>
      <w:r>
        <w:rPr>
          <w:rFonts w:hint="eastAsia"/>
        </w:rPr>
        <w:t>に対してユーザーがインストールした通信プロトコル（</w:t>
      </w:r>
      <w:r>
        <w:rPr>
          <w:rFonts w:hint="eastAsia"/>
        </w:rPr>
        <w:t>TCP/IP</w:t>
      </w:r>
      <w:r>
        <w:rPr>
          <w:rFonts w:hint="eastAsia"/>
        </w:rPr>
        <w:t>や</w:t>
      </w:r>
      <w:r>
        <w:rPr>
          <w:rFonts w:hint="eastAsia"/>
        </w:rPr>
        <w:t>NetBUEI</w:t>
      </w:r>
      <w:r>
        <w:rPr>
          <w:rFonts w:hint="eastAsia"/>
        </w:rPr>
        <w:t>、</w:t>
      </w:r>
      <w:r>
        <w:t>IPX/SPX</w:t>
      </w:r>
      <w:r>
        <w:rPr>
          <w:rFonts w:hint="eastAsia"/>
        </w:rPr>
        <w:t>など）を意識することなく、全く同じ手続きでプロセス間通信もネットワーク通信も可能な通信手段である。</w:t>
      </w:r>
    </w:p>
    <w:p w14:paraId="59360DC6" w14:textId="7D382548" w:rsidR="001F21EA" w:rsidRDefault="001F21EA" w:rsidP="001F21EA">
      <w:pPr>
        <w:pStyle w:val="3"/>
      </w:pPr>
      <w:bookmarkStart w:id="15" w:name="_Toc378866053"/>
      <w:r>
        <w:rPr>
          <w:rFonts w:hint="eastAsia"/>
        </w:rPr>
        <w:t>ハイブリッドカーネル</w:t>
      </w:r>
      <w:bookmarkEnd w:id="15"/>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lastRenderedPageBreak/>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6" w:name="_Toc378866054"/>
      <w:r>
        <w:rPr>
          <w:rFonts w:hint="eastAsia"/>
        </w:rPr>
        <w:t>カーネルモードとユーザーモード</w:t>
      </w:r>
      <w:bookmarkEnd w:id="16"/>
    </w:p>
    <w:p w14:paraId="09764A9E" w14:textId="5754C7EE" w:rsidR="00A4203E" w:rsidRDefault="00A315D6" w:rsidP="00A315D6">
      <w:pPr>
        <w:pStyle w:val="aa"/>
        <w:ind w:left="447" w:firstLine="283"/>
      </w:pPr>
      <w:r>
        <w:t>マルチスレッドプログラミングでカーネル</w:t>
      </w:r>
      <w:r w:rsidR="00997674">
        <w:rPr>
          <w:rFonts w:hint="eastAsia"/>
        </w:rPr>
        <w:t>の方式</w:t>
      </w:r>
      <w:r>
        <w:t>を意識する必要性はあまりないが、</w:t>
      </w:r>
      <w:r w:rsidR="00A4203E">
        <w:t>OS</w:t>
      </w:r>
      <w:r w:rsidR="00A4203E">
        <w:t>が使用するメモリ量や</w:t>
      </w:r>
      <w:r w:rsidR="00A4203E">
        <w:t>CPU</w:t>
      </w:r>
      <w:r w:rsidR="00A4203E">
        <w:t>は意識したいところ。</w:t>
      </w:r>
      <w:r w:rsidR="00A4203E">
        <w:t>PS3</w:t>
      </w:r>
      <w:r w:rsidR="00A4203E">
        <w:t>の開発では、システムバージョンアップの際に所用メモリ量が削減されることを切実に願うことがあった。</w:t>
      </w:r>
    </w:p>
    <w:p w14:paraId="338973C1" w14:textId="1501219F" w:rsidR="00A315D6" w:rsidRDefault="00A4203E" w:rsidP="00A4203E">
      <w:pPr>
        <w:pStyle w:val="aa"/>
        <w:spacing w:beforeLines="50" w:before="180"/>
        <w:ind w:left="447" w:firstLine="283"/>
      </w:pPr>
      <w:r>
        <w:t>また</w:t>
      </w:r>
      <w:r w:rsidR="00A315D6">
        <w:t>、</w:t>
      </w:r>
      <w:r w:rsidR="001930B1">
        <w:rPr>
          <w:rFonts w:hint="eastAsia"/>
        </w:rPr>
        <w:t>パフォーマンスチューニングの際、</w:t>
      </w:r>
      <w:r w:rsidR="004E36FE">
        <w:rPr>
          <w:rFonts w:hint="eastAsia"/>
        </w:rPr>
        <w:t>ユーザーモード側（</w:t>
      </w:r>
      <w:r w:rsidR="00A315D6">
        <w:t>ゲーム側</w:t>
      </w:r>
      <w:r w:rsidR="004E36FE">
        <w:rPr>
          <w:rFonts w:hint="eastAsia"/>
        </w:rPr>
        <w:t>）</w:t>
      </w:r>
      <w:r w:rsidR="00A315D6">
        <w:t>の処理負荷</w:t>
      </w:r>
      <w:r>
        <w:t>が高いのか、</w:t>
      </w:r>
      <w:r w:rsidR="00A315D6">
        <w:t>カーネル</w:t>
      </w:r>
      <w:r w:rsidR="004E36FE">
        <w:rPr>
          <w:rFonts w:hint="eastAsia"/>
        </w:rPr>
        <w:t>モード</w:t>
      </w:r>
      <w:r w:rsidR="00A315D6">
        <w:t>側の処理負荷</w:t>
      </w:r>
      <w:r>
        <w:t>が高いのかは、可能な限り意識したい。</w:t>
      </w:r>
    </w:p>
    <w:p w14:paraId="23E02142" w14:textId="77777777" w:rsidR="00A4203E" w:rsidRDefault="00A315D6" w:rsidP="004E36FE">
      <w:pPr>
        <w:pStyle w:val="aa"/>
        <w:spacing w:beforeLines="50" w:before="180"/>
        <w:ind w:left="447"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0CEB2224" w14:textId="7B4DDC9C" w:rsidR="00A315D6" w:rsidRDefault="00A315D6" w:rsidP="00A4203E">
      <w:pPr>
        <w:pStyle w:val="aa"/>
        <w:ind w:left="447" w:firstLine="283"/>
      </w:pPr>
      <w:r>
        <w:rPr>
          <w:rFonts w:hint="eastAsia"/>
        </w:rPr>
        <w:t>この「カーネル時間」</w:t>
      </w:r>
      <w:r w:rsidR="00A4203E">
        <w:rPr>
          <w:rFonts w:hint="eastAsia"/>
        </w:rPr>
        <w:t>がカーネルモードの処理負荷を意味する。</w:t>
      </w:r>
      <w:r>
        <w:rPr>
          <w:rFonts w:hint="eastAsia"/>
        </w:rPr>
        <w:t>全体の</w:t>
      </w:r>
      <w:r>
        <w:rPr>
          <w:rFonts w:hint="eastAsia"/>
        </w:rPr>
        <w:t>CPU</w:t>
      </w:r>
      <w:r>
        <w:rPr>
          <w:rFonts w:hint="eastAsia"/>
        </w:rPr>
        <w:t>使用率のうち、カーネルが占めている割合を示す。</w:t>
      </w:r>
      <w:r w:rsidR="009E61CB">
        <w:rPr>
          <w:rFonts w:hint="eastAsia"/>
        </w:rPr>
        <w:t>カーネル時間が高まるのは、</w:t>
      </w:r>
      <w:r>
        <w:rPr>
          <w:rFonts w:hint="eastAsia"/>
        </w:rPr>
        <w:t>デバイスへのアクセスやグラフィックス、ネットワーク通信などが込み合</w:t>
      </w:r>
      <w:r w:rsidR="009E61CB">
        <w:rPr>
          <w:rFonts w:hint="eastAsia"/>
        </w:rPr>
        <w:t>った時である</w:t>
      </w:r>
      <w:r>
        <w:rPr>
          <w:rFonts w:hint="eastAsia"/>
        </w:rPr>
        <w:t>。</w:t>
      </w:r>
    </w:p>
    <w:p w14:paraId="2DF75327" w14:textId="4FAA6237" w:rsidR="00A315D6" w:rsidRDefault="00A315D6" w:rsidP="00A315D6">
      <w:pPr>
        <w:pStyle w:val="aa"/>
        <w:ind w:left="447"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4AA63B96" w14:textId="2112455D" w:rsidR="00B87A3B" w:rsidRDefault="00B87A3B" w:rsidP="00B87A3B">
      <w:pPr>
        <w:pStyle w:val="3"/>
      </w:pPr>
      <w:bookmarkStart w:id="17" w:name="_Toc378866055"/>
      <w:r>
        <w:rPr>
          <w:rFonts w:hint="eastAsia"/>
        </w:rPr>
        <w:t>BIOS</w:t>
      </w:r>
      <w:bookmarkEnd w:id="17"/>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8" w:name="_Toc378866056"/>
      <w:r>
        <w:rPr>
          <w:rFonts w:hint="eastAsia"/>
        </w:rPr>
        <w:lastRenderedPageBreak/>
        <w:t>プロセス</w:t>
      </w:r>
      <w:r w:rsidR="00D776B9">
        <w:rPr>
          <w:rFonts w:hint="eastAsia"/>
        </w:rPr>
        <w:t>とスレッド</w:t>
      </w:r>
      <w:bookmarkEnd w:id="18"/>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31" type="#_x0000_t75" style="width:419.35pt;height:205.05pt" o:ole="">
            <v:imagedata r:id="rId32" o:title=""/>
          </v:shape>
          <o:OLEObject Type="Embed" ProgID="Visio.Drawing.15" ShapeID="_x0000_i1031" DrawAspect="Content" ObjectID="_1452608359" r:id="rId33"/>
        </w:object>
      </w:r>
    </w:p>
    <w:p w14:paraId="77C872B6" w14:textId="77777777" w:rsidR="00D776B9" w:rsidRDefault="00D776B9" w:rsidP="00D776B9">
      <w:pPr>
        <w:pStyle w:val="3"/>
      </w:pPr>
      <w:bookmarkStart w:id="19" w:name="_Toc378866057"/>
      <w:r>
        <w:rPr>
          <w:rFonts w:hint="eastAsia"/>
        </w:rPr>
        <w:t>プロセス</w:t>
      </w:r>
      <w:bookmarkEnd w:id="19"/>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46F99F08" w:rsidR="006508AD" w:rsidRDefault="006508AD" w:rsidP="006508AD">
      <w:pPr>
        <w:pStyle w:val="4"/>
        <w:spacing w:before="360" w:after="180"/>
        <w:ind w:left="594"/>
      </w:pPr>
      <w:r>
        <w:rPr>
          <w:rFonts w:hint="eastAsia"/>
        </w:rPr>
        <w:t>子プロセス</w:t>
      </w:r>
    </w:p>
    <w:p w14:paraId="7156C4BA" w14:textId="7BF54D74" w:rsidR="006508AD" w:rsidRPr="006508AD" w:rsidRDefault="007621F8" w:rsidP="006508AD">
      <w:pPr>
        <w:pStyle w:val="ab"/>
        <w:ind w:left="594" w:firstLine="283"/>
      </w:pPr>
      <w:r>
        <w:rPr>
          <w:rFonts w:hint="eastAsia"/>
        </w:rPr>
        <w:t>プロセスは「子プロセス」というプロセスを生成できる。両者はメモリ空間を共有できないが、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r w:rsidR="000C22E7">
        <w:rPr>
          <w:rFonts w:hint="eastAsia"/>
        </w:rPr>
        <w:t>親プロセスは子プロセス</w:t>
      </w:r>
      <w:r w:rsidR="009852DA">
        <w:rPr>
          <w:rFonts w:hint="eastAsia"/>
        </w:rPr>
        <w:t>の</w:t>
      </w:r>
      <w:r w:rsidR="000C22E7">
        <w:rPr>
          <w:rFonts w:hint="eastAsia"/>
        </w:rPr>
        <w:t>終了を待ったり、子プロセスを終了させたりといった制御が可能。</w:t>
      </w:r>
    </w:p>
    <w:p w14:paraId="3BD1D639" w14:textId="5FE5A66D" w:rsidR="00A77C3A" w:rsidRDefault="00A77C3A" w:rsidP="00D776B9">
      <w:pPr>
        <w:pStyle w:val="3"/>
      </w:pPr>
      <w:bookmarkStart w:id="20" w:name="_Toc378866058"/>
      <w:r>
        <w:rPr>
          <w:rFonts w:hint="eastAsia"/>
        </w:rPr>
        <w:lastRenderedPageBreak/>
        <w:t>スレッド</w:t>
      </w:r>
      <w:bookmarkEnd w:id="20"/>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77777777"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並行で動作させることができる。</w:t>
      </w:r>
    </w:p>
    <w:p w14:paraId="38B924C7" w14:textId="5FE5B5CC"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がその関数をスレッドとして実行し、マルチタスクスケジューリングの対象に加えて制御する。</w:t>
      </w:r>
    </w:p>
    <w:p w14:paraId="31A0FBA9" w14:textId="02AF168D" w:rsidR="00B1715F" w:rsidRDefault="00B1715F" w:rsidP="00B1715F">
      <w:pPr>
        <w:pStyle w:val="3"/>
      </w:pPr>
      <w:bookmarkStart w:id="21" w:name="_Toc378866059"/>
      <w:r>
        <w:rPr>
          <w:rFonts w:hint="eastAsia"/>
        </w:rPr>
        <w:t>メモリ空間の保護</w:t>
      </w:r>
      <w:bookmarkEnd w:id="21"/>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232A19E7"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が制御する「仮想メモリ空間（仮想アドレス）」によって保護されるため、メモリアドレスを直接指定しても、他のプロセスに干渉することはできない。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0802570" w:rsidR="00092A73" w:rsidRDefault="00092A73" w:rsidP="00092A73">
      <w:pPr>
        <w:pStyle w:val="aa"/>
        <w:spacing w:beforeLines="50" w:before="180"/>
        <w:ind w:left="447" w:firstLine="283"/>
      </w:pPr>
      <w:r>
        <w:t>逆にスレッド内だけで保護されるメモリ領域を扱うこともできる。これは「</w:t>
      </w:r>
      <w:r>
        <w:t>TLS</w:t>
      </w:r>
      <w:r>
        <w:t>＝</w:t>
      </w:r>
      <w:r>
        <w:rPr>
          <w:rFonts w:hint="eastAsia"/>
        </w:rPr>
        <w:t>Thread Local Strage</w:t>
      </w:r>
      <w:r>
        <w:rPr>
          <w:rFonts w:hint="eastAsia"/>
        </w:rPr>
        <w:t>」（スレッドローカルストレージ）と呼ばれる仕組みで、ゲームプログラミングでもかなり利用価値が高い。詳しくは後述する。</w:t>
      </w:r>
    </w:p>
    <w:p w14:paraId="04FB45D6" w14:textId="59BE10E8" w:rsidR="00B1715F" w:rsidRDefault="00B1715F" w:rsidP="00B1715F">
      <w:pPr>
        <w:pStyle w:val="3"/>
      </w:pPr>
      <w:bookmarkStart w:id="22" w:name="_Toc378866060"/>
      <w:r>
        <w:rPr>
          <w:rFonts w:hint="eastAsia"/>
        </w:rPr>
        <w:t>プロセスの終了時のリソースの解放</w:t>
      </w:r>
      <w:bookmarkEnd w:id="22"/>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4AF3E52" w:rsidR="005E0D2F" w:rsidRDefault="005E0D2F" w:rsidP="00F931A9">
      <w:pPr>
        <w:pStyle w:val="aa"/>
        <w:spacing w:beforeLines="50" w:before="180"/>
        <w:ind w:left="447" w:firstLine="283"/>
      </w:pPr>
      <w:r>
        <w:t>ただし、きちんと終了できずに「ゾンビプロセス」という形で残ってしまうケースもある。何より、メモリリーク等を見過ごしていると、長時間のゲームプレイではやがてメモリ不足などの問題を引き起こすので、</w:t>
      </w:r>
      <w:r>
        <w:rPr>
          <w:rFonts w:hint="eastAsia"/>
        </w:rPr>
        <w:t>きちんと明示的に全ての解放を行うべき。</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26DA26CF" w:rsidR="00F931A9" w:rsidRDefault="00F931A9" w:rsidP="00F931A9">
      <w:pPr>
        <w:pStyle w:val="3"/>
      </w:pPr>
      <w:bookmarkStart w:id="23" w:name="_Toc378866061"/>
      <w:r>
        <w:rPr>
          <w:rFonts w:hint="eastAsia"/>
        </w:rPr>
        <w:lastRenderedPageBreak/>
        <w:t>サービス／デーモン</w:t>
      </w:r>
      <w:bookmarkEnd w:id="23"/>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3B5CB6FB" w:rsidR="00F931A9" w:rsidRDefault="00AC7562" w:rsidP="00F931A9">
      <w:pPr>
        <w:pStyle w:val="aa"/>
        <w:ind w:left="447" w:firstLine="283"/>
      </w:pPr>
      <w:r>
        <w:rPr>
          <w:rFonts w:hint="eastAsia"/>
        </w:rPr>
        <w:t>GUI</w:t>
      </w:r>
      <w:r>
        <w:rPr>
          <w:rFonts w:hint="eastAsia"/>
        </w:rPr>
        <w:t>を持った「フロントエンド（プロセス）」に対して、姿の見えない</w:t>
      </w:r>
      <w:r w:rsidR="00AD5C5F">
        <w:rPr>
          <w:rFonts w:hint="eastAsia"/>
        </w:rPr>
        <w:t>「バックエンド</w:t>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77777777" w:rsidR="00AC7562" w:rsidRDefault="00F931A9" w:rsidP="00AC7562">
      <w:pPr>
        <w:pStyle w:val="aa"/>
        <w:spacing w:beforeLines="50" w:before="180"/>
        <w:ind w:left="447" w:firstLine="283"/>
      </w:pPr>
      <w:r>
        <w:rPr>
          <w:rFonts w:hint="eastAsia"/>
        </w:rPr>
        <w:t>ログインしなくても</w:t>
      </w:r>
      <w:r>
        <w:rPr>
          <w:rFonts w:hint="eastAsia"/>
        </w:rPr>
        <w:t>OS</w:t>
      </w:r>
      <w:r>
        <w:rPr>
          <w:rFonts w:hint="eastAsia"/>
        </w:rPr>
        <w:t>起動と同時に実行するように</w:t>
      </w:r>
      <w:r>
        <w:rPr>
          <w:rFonts w:hint="eastAsia"/>
        </w:rPr>
        <w:t>OS</w:t>
      </w:r>
      <w:r>
        <w:rPr>
          <w:rFonts w:hint="eastAsia"/>
        </w:rPr>
        <w:t>が管理</w:t>
      </w:r>
      <w:r w:rsidR="00E03646">
        <w:rPr>
          <w:rFonts w:hint="eastAsia"/>
        </w:rPr>
        <w:t>する。</w:t>
      </w:r>
    </w:p>
    <w:p w14:paraId="65856169" w14:textId="5289351A"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何らかのリクエストが来るまでスリープして待ち続けるような処理が多い。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4" w:name="_Toc378866062"/>
      <w:r>
        <w:rPr>
          <w:rFonts w:hint="eastAsia"/>
        </w:rPr>
        <w:t>スレッドとハードウェア</w:t>
      </w:r>
      <w:bookmarkEnd w:id="24"/>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27E092AE"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rPr>
          <w:rFonts w:hint="eastAsia"/>
        </w:rPr>
        <w:t xml:space="preserve"> </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一部のプロセッサは特定の処理に専門化してロードの手間をなくようにすべきか？（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781BC46A" w:rsidR="00E211F0" w:rsidRDefault="00E211F0" w:rsidP="00E211F0">
      <w:pPr>
        <w:pStyle w:val="2"/>
      </w:pPr>
      <w:bookmarkStart w:id="25" w:name="_Toc378866063"/>
      <w:r>
        <w:rPr>
          <w:rFonts w:hint="eastAsia"/>
        </w:rPr>
        <w:t>CPU</w:t>
      </w:r>
      <w:bookmarkEnd w:id="25"/>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2C52EDC4" w:rsidR="00E211F0" w:rsidRDefault="00DB0D45" w:rsidP="00DB0D45">
      <w:pPr>
        <w:pStyle w:val="affff7"/>
      </w:pPr>
      <w:r>
        <w:rPr>
          <w:rFonts w:hint="eastAsia"/>
        </w:rPr>
        <w:t xml:space="preserve">MPU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4812C296" w:rsidR="00EF494D" w:rsidRDefault="003A25D4" w:rsidP="00DB0D45">
      <w:pPr>
        <w:pStyle w:val="affff7"/>
      </w:pPr>
      <w:r>
        <w:rPr>
          <w:rFonts w:hint="eastAsia"/>
        </w:rPr>
        <w:t xml:space="preserve">PPE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4F989F6F" w:rsidR="00904C50" w:rsidRDefault="00904C50" w:rsidP="00250708">
      <w:pPr>
        <w:pStyle w:val="affff7"/>
      </w:pPr>
      <w:r>
        <w:lastRenderedPageBreak/>
        <w:t xml:space="preserve">APU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2AFF80A2" w:rsidR="00A10F96" w:rsidRDefault="00A10F96" w:rsidP="00A10F96">
      <w:pPr>
        <w:pStyle w:val="3"/>
      </w:pPr>
      <w:bookmarkStart w:id="26" w:name="_Toc378866064"/>
      <w:r>
        <w:rPr>
          <w:rFonts w:hint="eastAsia"/>
        </w:rPr>
        <w:t>C</w:t>
      </w:r>
      <w:r>
        <w:t>ISC</w:t>
      </w:r>
      <w:r w:rsidR="0089500A">
        <w:t>と</w:t>
      </w:r>
      <w:r>
        <w:rPr>
          <w:rFonts w:hint="eastAsia"/>
        </w:rPr>
        <w:t>RISC</w:t>
      </w:r>
      <w:bookmarkEnd w:id="26"/>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649AF58E" w:rsidR="0031440E" w:rsidRDefault="0031440E" w:rsidP="0031440E">
      <w:pPr>
        <w:pStyle w:val="2"/>
      </w:pPr>
      <w:bookmarkStart w:id="27" w:name="_Toc378866065"/>
      <w:r>
        <w:rPr>
          <w:rFonts w:hint="eastAsia"/>
        </w:rPr>
        <w:t>シングルプロセッサ／シングルコア</w:t>
      </w:r>
      <w:bookmarkEnd w:id="27"/>
    </w:p>
    <w:p w14:paraId="7FF8D5DF" w14:textId="08C4D7E8" w:rsidR="0031440E" w:rsidRDefault="00165F19" w:rsidP="0031440E">
      <w:pPr>
        <w:pStyle w:val="a9"/>
        <w:ind w:firstLine="283"/>
      </w:pPr>
      <w:r>
        <w:rPr>
          <w:rFonts w:hint="eastAsia"/>
        </w:rPr>
        <w:t>まず、「プロセッサ」と「プロセス」は言葉が似ているが全く別物なので注意。</w:t>
      </w:r>
    </w:p>
    <w:p w14:paraId="029B8B1E" w14:textId="7F6E1083"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であるが、「プロセッサ」は物理的な演算装置のことを意味する。</w:t>
      </w:r>
    </w:p>
    <w:p w14:paraId="4E011216" w14:textId="234EC460"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コア（演算装置の演算部）が搭載された状態」のことである。</w:t>
      </w:r>
    </w:p>
    <w:p w14:paraId="7ADC8EF7" w14:textId="489343C7" w:rsidR="00A77C3A" w:rsidRDefault="00A77C3A" w:rsidP="00A77C3A">
      <w:pPr>
        <w:pStyle w:val="2"/>
      </w:pPr>
      <w:bookmarkStart w:id="28" w:name="_Toc378866066"/>
      <w:r>
        <w:rPr>
          <w:rFonts w:hint="eastAsia"/>
        </w:rPr>
        <w:lastRenderedPageBreak/>
        <w:t>マルチプロセッサ</w:t>
      </w:r>
      <w:r w:rsidR="00CA66E1">
        <w:rPr>
          <w:rFonts w:hint="eastAsia"/>
        </w:rPr>
        <w:t>／マルチコア</w:t>
      </w:r>
      <w:r w:rsidR="00180ADD">
        <w:rPr>
          <w:rFonts w:hint="eastAsia"/>
        </w:rPr>
        <w:t>／論理プロセッサ</w:t>
      </w:r>
      <w:bookmarkEnd w:id="28"/>
    </w:p>
    <w:p w14:paraId="7A658626" w14:textId="4A2D1B7A" w:rsidR="00A77C3A" w:rsidRDefault="008220E9" w:rsidP="008220E9">
      <w:pPr>
        <w:pStyle w:val="a9"/>
        <w:ind w:rightChars="-135" w:right="-283" w:firstLineChars="0" w:firstLine="0"/>
      </w:pPr>
      <w:r>
        <w:object w:dxaOrig="11056" w:dyaOrig="8761" w14:anchorId="563DBF4A">
          <v:shape id="_x0000_i1032" type="#_x0000_t75" style="width:425.1pt;height:337.55pt" o:ole="">
            <v:imagedata r:id="rId34" o:title=""/>
          </v:shape>
          <o:OLEObject Type="Embed" ProgID="Visio.Drawing.15" ShapeID="_x0000_i1032" DrawAspect="Content" ObjectID="_1452608360" r:id="rId35"/>
        </w:object>
      </w:r>
    </w:p>
    <w:p w14:paraId="19E058F8" w14:textId="21CE3773"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221068DE" w14:textId="0FD012C1" w:rsidR="00D87562" w:rsidRDefault="00D87562" w:rsidP="00D87562">
      <w:pPr>
        <w:pStyle w:val="a9"/>
        <w:keepNext/>
        <w:widowControl/>
        <w:spacing w:beforeLines="50" w:before="180"/>
        <w:ind w:firstLine="283"/>
      </w:pPr>
      <w:r>
        <w:rPr>
          <w:rFonts w:hint="eastAsia"/>
        </w:rPr>
        <w:lastRenderedPageBreak/>
        <w:t>Windows8</w:t>
      </w:r>
      <w:r>
        <w:rPr>
          <w:rFonts w:hint="eastAsia"/>
        </w:rPr>
        <w:t>から見た、</w:t>
      </w:r>
      <w:r>
        <w:rPr>
          <w:rFonts w:hint="eastAsia"/>
        </w:rPr>
        <w:t>4</w:t>
      </w:r>
      <w:r>
        <w:rPr>
          <w:rFonts w:hint="eastAsia"/>
        </w:rPr>
        <w:t>コア</w:t>
      </w:r>
      <w:r>
        <w:rPr>
          <w:rFonts w:hint="eastAsia"/>
        </w:rPr>
        <w:t>8</w:t>
      </w:r>
      <w:r>
        <w:rPr>
          <w:rFonts w:hint="eastAsia"/>
        </w:rPr>
        <w:t>論理プロセッサの</w:t>
      </w:r>
      <w:r>
        <w:rPr>
          <w:rFonts w:hint="eastAsia"/>
        </w:rPr>
        <w:t>CPU</w:t>
      </w:r>
      <w:r>
        <w:rPr>
          <w:rFonts w:hint="eastAsia"/>
        </w:rPr>
        <w:t>の例を示す。</w:t>
      </w:r>
      <w:r>
        <w:rPr>
          <w:rFonts w:hint="eastAsia"/>
        </w:rPr>
        <w:t>L</w:t>
      </w:r>
      <w:r>
        <w:t>1</w:t>
      </w:r>
      <w:r>
        <w:rPr>
          <w:rFonts w:hint="eastAsia"/>
        </w:rPr>
        <w:t>～</w:t>
      </w:r>
      <w:r>
        <w:rPr>
          <w:rFonts w:hint="eastAsia"/>
        </w:rPr>
        <w:t>L3</w:t>
      </w:r>
      <w:r>
        <w:rPr>
          <w:rFonts w:hint="eastAsia"/>
        </w:rPr>
        <w:t>キャッシュメモリのサイズも表示されている。</w:t>
      </w:r>
    </w:p>
    <w:p w14:paraId="2403EEA9" w14:textId="3C7027B9" w:rsidR="00D87562" w:rsidRDefault="00D87562" w:rsidP="00D87562">
      <w:pPr>
        <w:pStyle w:val="a9"/>
        <w:keepNext/>
        <w:widowControl/>
        <w:spacing w:beforeLines="50" w:before="180"/>
        <w:ind w:firstLineChars="0" w:firstLine="0"/>
      </w:pPr>
      <w:r>
        <w:rPr>
          <w:rFonts w:hint="eastAsia"/>
        </w:rPr>
        <w:t>Windows8</w:t>
      </w:r>
      <w:r>
        <w:rPr>
          <w:rFonts w:hint="eastAsia"/>
        </w:rPr>
        <w:t>のタスクマネージャの例：</w:t>
      </w:r>
    </w:p>
    <w:p w14:paraId="35B0AAF1" w14:textId="7C57A141" w:rsidR="00D87562" w:rsidRDefault="00D87562" w:rsidP="00D87562">
      <w:pPr>
        <w:pStyle w:val="a9"/>
        <w:ind w:firstLineChars="0" w:firstLine="0"/>
      </w:pPr>
      <w:r>
        <w:rPr>
          <w:rFonts w:hint="eastAsia"/>
          <w:noProof/>
        </w:rPr>
        <w:drawing>
          <wp:inline distT="0" distB="0" distL="0" distR="0" wp14:anchorId="48D22D8E" wp14:editId="2874C0AD">
            <wp:extent cx="3240000" cy="2944800"/>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マルチスレッドプログラミングの基礎タスクマネージャ.png"/>
                    <pic:cNvPicPr/>
                  </pic:nvPicPr>
                  <pic:blipFill>
                    <a:blip r:embed="rId36">
                      <a:extLst>
                        <a:ext uri="{28A0092B-C50C-407E-A947-70E740481C1C}">
                          <a14:useLocalDpi xmlns:a14="http://schemas.microsoft.com/office/drawing/2010/main" val="0"/>
                        </a:ext>
                      </a:extLst>
                    </a:blip>
                    <a:stretch>
                      <a:fillRect/>
                    </a:stretch>
                  </pic:blipFill>
                  <pic:spPr>
                    <a:xfrm>
                      <a:off x="0" y="0"/>
                      <a:ext cx="3240000" cy="2944800"/>
                    </a:xfrm>
                    <a:prstGeom prst="rect">
                      <a:avLst/>
                    </a:prstGeom>
                  </pic:spPr>
                </pic:pic>
              </a:graphicData>
            </a:graphic>
          </wp:inline>
        </w:drawing>
      </w:r>
    </w:p>
    <w:p w14:paraId="088303E1" w14:textId="77777777" w:rsidR="006A4FCD" w:rsidRDefault="00BF7AE1" w:rsidP="00BF7AE1">
      <w:pPr>
        <w:pStyle w:val="a9"/>
        <w:spacing w:beforeLines="50" w:before="180"/>
        <w:ind w:firstLine="283"/>
      </w:pPr>
      <w:r>
        <w:t>同様の「プロセッサ」が複数ある状態が「マルチプロセッサ」である。</w:t>
      </w:r>
      <w:r w:rsidR="006A4FCD">
        <w:rPr>
          <w:rFonts w:hint="eastAsia"/>
        </w:rPr>
        <w:t>上記の「タスクマネージャ」では「ソケット」と表記されている。</w:t>
      </w:r>
    </w:p>
    <w:p w14:paraId="16651677" w14:textId="25388391" w:rsidR="00BF7AE1" w:rsidRDefault="00BF7AE1" w:rsidP="006A4FCD">
      <w:pPr>
        <w:pStyle w:val="a9"/>
        <w:ind w:firstLine="283"/>
      </w:pP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10B7A5DC"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ホモジニアスマルチコア」と呼び、異種のコアを搭載しているモノを「ヘテロジニアスマルチコア」と呼ぶ。後者の代表例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6F404806" w:rsidR="00E71698" w:rsidRDefault="00E71698" w:rsidP="00E71698">
      <w:pPr>
        <w:pStyle w:val="2"/>
      </w:pPr>
      <w:bookmarkStart w:id="29" w:name="_Toc378866067"/>
      <w:r>
        <w:rPr>
          <w:rFonts w:hint="eastAsia"/>
        </w:rPr>
        <w:t>ハイパースレッディング</w:t>
      </w:r>
      <w:r w:rsidR="00BF5029">
        <w:rPr>
          <w:rFonts w:hint="eastAsia"/>
        </w:rPr>
        <w:t>・テクノロジー</w:t>
      </w:r>
      <w:bookmarkEnd w:id="29"/>
    </w:p>
    <w:p w14:paraId="76FD6554" w14:textId="6E54FE64" w:rsidR="0057571B" w:rsidRDefault="00AB66B9" w:rsidP="00E71698">
      <w:pPr>
        <w:pStyle w:val="a9"/>
        <w:ind w:firstLine="283"/>
      </w:pPr>
      <w:r>
        <w:t>一つの</w:t>
      </w:r>
      <w:r w:rsidR="00BF5029">
        <w:rPr>
          <w:rFonts w:hint="eastAsia"/>
        </w:rPr>
        <w:t>物理的な</w:t>
      </w:r>
      <w:r>
        <w:t>演算装置</w:t>
      </w:r>
      <w:r w:rsidR="00BF5029">
        <w:rPr>
          <w:rFonts w:hint="eastAsia"/>
        </w:rPr>
        <w:t>（コア）</w:t>
      </w:r>
      <w:r>
        <w:t>上で</w:t>
      </w:r>
      <w:r>
        <w:rPr>
          <w:rFonts w:hint="eastAsia"/>
        </w:rPr>
        <w:t>二つの処理をスケジューリングすることで二つの「論理プロセッサ」</w:t>
      </w:r>
      <w:r w:rsidR="00BF5029">
        <w:rPr>
          <w:rFonts w:hint="eastAsia"/>
        </w:rPr>
        <w:t>（論理コア）</w:t>
      </w:r>
      <w:r>
        <w:rPr>
          <w:rFonts w:hint="eastAsia"/>
        </w:rPr>
        <w:t>に見せる技術である。</w:t>
      </w:r>
    </w:p>
    <w:p w14:paraId="5867BBEC" w14:textId="15D8FF78" w:rsidR="0057571B" w:rsidRDefault="00AB66B9" w:rsidP="00E71698">
      <w:pPr>
        <w:pStyle w:val="a9"/>
        <w:ind w:firstLine="283"/>
      </w:pPr>
      <w:r>
        <w:rPr>
          <w:rFonts w:hint="eastAsia"/>
        </w:rPr>
        <w:lastRenderedPageBreak/>
        <w:t>「整数処理」と「浮動小数点処理」のように、命令パイプラインの異なる処理の同時実行に特に有効とのこと。</w:t>
      </w:r>
      <w:r w:rsidR="00282BC3">
        <w:rPr>
          <w:rFonts w:hint="eastAsia"/>
        </w:rPr>
        <w:t>とはいえ、複数の処理系のコードが同時にキャッシュメモリに乗っていないと並列処理できないので、必ずしも最適化できるわけではない。</w:t>
      </w:r>
    </w:p>
    <w:p w14:paraId="235FA34E" w14:textId="44A5B455" w:rsidR="00AB66B9" w:rsidRDefault="00D87562" w:rsidP="00E71698">
      <w:pPr>
        <w:pStyle w:val="a9"/>
        <w:ind w:firstLine="283"/>
      </w:pPr>
      <w:r>
        <w:rPr>
          <w:rFonts w:hint="eastAsia"/>
        </w:rPr>
        <w:t>もともと</w:t>
      </w:r>
      <w:r w:rsidR="008E63F0">
        <w:rPr>
          <w:rFonts w:hint="eastAsia"/>
        </w:rPr>
        <w:t>CPU</w:t>
      </w:r>
      <w:r w:rsidR="008E63F0">
        <w:rPr>
          <w:rFonts w:hint="eastAsia"/>
        </w:rPr>
        <w:t>の稼働率を向上させる</w:t>
      </w:r>
      <w:r w:rsidR="0057571B">
        <w:rPr>
          <w:rFonts w:hint="eastAsia"/>
        </w:rPr>
        <w:t>ための</w:t>
      </w:r>
      <w:r w:rsidR="008E63F0">
        <w:rPr>
          <w:rFonts w:hint="eastAsia"/>
        </w:rPr>
        <w:t>技術であるため、</w:t>
      </w:r>
      <w:r w:rsidR="0057571B">
        <w:rPr>
          <w:rFonts w:hint="eastAsia"/>
        </w:rPr>
        <w:t>単純に</w:t>
      </w:r>
      <w:r w:rsidR="008E63F0">
        <w:rPr>
          <w:rFonts w:hint="eastAsia"/>
        </w:rPr>
        <w:t>２倍</w:t>
      </w:r>
      <w:r w:rsidR="0057571B">
        <w:rPr>
          <w:rFonts w:hint="eastAsia"/>
        </w:rPr>
        <w:t>の性能が得られる</w:t>
      </w:r>
      <w:r w:rsidR="008E63F0">
        <w:rPr>
          <w:rFonts w:hint="eastAsia"/>
        </w:rPr>
        <w:t>わけではない。</w:t>
      </w:r>
    </w:p>
    <w:p w14:paraId="1017F150" w14:textId="2BCEBF80" w:rsidR="00BF5029" w:rsidRDefault="00BF5029" w:rsidP="00282BC3">
      <w:pPr>
        <w:pStyle w:val="a9"/>
        <w:spacing w:beforeLines="50" w:before="180"/>
        <w:ind w:firstLine="283"/>
      </w:pPr>
      <w:r>
        <w:rPr>
          <w:rFonts w:hint="eastAsia"/>
        </w:rPr>
        <w:t>なお、「ハイパースレッディング」の呼称はインテルの商標であるが、同技術は他社の演算装置にも用いられており、サーバー用途に</w:t>
      </w:r>
      <w:r>
        <w:rPr>
          <w:rFonts w:hint="eastAsia"/>
        </w:rPr>
        <w:t>4, 8</w:t>
      </w:r>
      <w:r>
        <w:rPr>
          <w:rFonts w:hint="eastAsia"/>
        </w:rPr>
        <w:t>論理コアの製品もある。</w:t>
      </w:r>
    </w:p>
    <w:p w14:paraId="5231CEB5" w14:textId="420EF825" w:rsidR="00A10F96" w:rsidRDefault="00A10F96" w:rsidP="00311CA0">
      <w:pPr>
        <w:pStyle w:val="2"/>
      </w:pPr>
      <w:bookmarkStart w:id="30" w:name="_Toc378866068"/>
      <w:r>
        <w:t>コプロセッサ</w:t>
      </w:r>
      <w:bookmarkEnd w:id="30"/>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E0B8D1A" w:rsidR="00311CA0" w:rsidRDefault="00311CA0" w:rsidP="00311CA0">
      <w:pPr>
        <w:pStyle w:val="2"/>
      </w:pPr>
      <w:bookmarkStart w:id="31" w:name="_Toc378866069"/>
      <w:r>
        <w:t>浮動小数点演算装置</w:t>
      </w:r>
      <w:r w:rsidR="000A1483">
        <w:t>（</w:t>
      </w:r>
      <w:r>
        <w:rPr>
          <w:rFonts w:hint="eastAsia"/>
        </w:rPr>
        <w:t>FPU</w:t>
      </w:r>
      <w:r w:rsidR="000A1483">
        <w:rPr>
          <w:rFonts w:hint="eastAsia"/>
        </w:rPr>
        <w:t>）</w:t>
      </w:r>
      <w:r>
        <w:rPr>
          <w:rFonts w:hint="eastAsia"/>
        </w:rPr>
        <w:t>／</w:t>
      </w:r>
      <w:r w:rsidR="00962857">
        <w:t>SIMD</w:t>
      </w:r>
      <w:bookmarkEnd w:id="31"/>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583D7A6D"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736C1137"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259B8931" w:rsidR="003941A9" w:rsidRDefault="003941A9" w:rsidP="003941A9">
      <w:pPr>
        <w:pStyle w:val="3"/>
      </w:pPr>
      <w:bookmarkStart w:id="32" w:name="_Toc378866070"/>
      <w:r>
        <w:t>SIMD</w:t>
      </w:r>
      <w:r>
        <w:t>／</w:t>
      </w:r>
      <w:r>
        <w:rPr>
          <w:rFonts w:hint="eastAsia"/>
        </w:rPr>
        <w:t>MIMD</w:t>
      </w:r>
      <w:r>
        <w:rPr>
          <w:rFonts w:hint="eastAsia"/>
        </w:rPr>
        <w:t>／</w:t>
      </w:r>
      <w:r>
        <w:rPr>
          <w:rFonts w:hint="eastAsia"/>
        </w:rPr>
        <w:t>SISD</w:t>
      </w:r>
      <w:r>
        <w:rPr>
          <w:rFonts w:hint="eastAsia"/>
        </w:rPr>
        <w:t>／</w:t>
      </w:r>
      <w:r>
        <w:rPr>
          <w:rFonts w:hint="eastAsia"/>
        </w:rPr>
        <w:t>MISD</w:t>
      </w:r>
      <w:bookmarkEnd w:id="32"/>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lastRenderedPageBreak/>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77777777" w:rsidR="00A10F96" w:rsidRDefault="00A10F96" w:rsidP="00A10F96">
      <w:pPr>
        <w:pStyle w:val="2"/>
      </w:pPr>
      <w:bookmarkStart w:id="33" w:name="_Toc378866071"/>
      <w:r>
        <w:rPr>
          <w:rFonts w:hint="eastAsia"/>
        </w:rPr>
        <w:t>G</w:t>
      </w:r>
      <w:r>
        <w:t>PU</w:t>
      </w:r>
      <w:bookmarkEnd w:id="33"/>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77777777" w:rsidR="00311CA0" w:rsidRDefault="00311CA0" w:rsidP="00311CA0">
      <w:pPr>
        <w:pStyle w:val="2"/>
      </w:pPr>
      <w:bookmarkStart w:id="34" w:name="_Toc378866072"/>
      <w:r>
        <w:t>メイン</w:t>
      </w:r>
      <w:r>
        <w:rPr>
          <w:rFonts w:hint="eastAsia"/>
        </w:rPr>
        <w:t>メモリ</w:t>
      </w:r>
      <w:bookmarkEnd w:id="34"/>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42E77365" w:rsidR="0088310E" w:rsidRDefault="0088310E" w:rsidP="0088310E">
      <w:pPr>
        <w:pStyle w:val="2"/>
      </w:pPr>
      <w:bookmarkStart w:id="35" w:name="_Toc378866073"/>
      <w:r>
        <w:rPr>
          <w:rFonts w:hint="eastAsia"/>
        </w:rPr>
        <w:t>R</w:t>
      </w:r>
      <w:r>
        <w:t>AM</w:t>
      </w:r>
      <w:r>
        <w:t>と</w:t>
      </w:r>
      <w:r>
        <w:rPr>
          <w:rFonts w:hint="eastAsia"/>
        </w:rPr>
        <w:t>ROM</w:t>
      </w:r>
      <w:bookmarkEnd w:id="35"/>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6ADD7C5F" w14:textId="26F69A66" w:rsidR="0088310E" w:rsidRDefault="00140657" w:rsidP="0088310E">
      <w:pPr>
        <w:pStyle w:val="a9"/>
        <w:spacing w:beforeLines="50" w:before="180"/>
        <w:ind w:firstLine="283"/>
      </w:pPr>
      <w:r>
        <w:rPr>
          <w:rFonts w:hint="eastAsia"/>
        </w:rPr>
        <w:t>ゲームプロでは、データを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62A81776" w:rsidR="006260F8" w:rsidRDefault="006260F8" w:rsidP="006260F8">
      <w:pPr>
        <w:pStyle w:val="2"/>
      </w:pPr>
      <w:bookmarkStart w:id="36" w:name="_Toc378866074"/>
      <w:r>
        <w:rPr>
          <w:rFonts w:hint="eastAsia"/>
        </w:rPr>
        <w:lastRenderedPageBreak/>
        <w:t>キャッシュメモリ</w:t>
      </w:r>
      <w:bookmarkEnd w:id="36"/>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に蓄えられる。</w:t>
      </w:r>
    </w:p>
    <w:p w14:paraId="17262217" w14:textId="228D5FFC"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r w:rsidR="00D87562">
        <w:rPr>
          <w:rFonts w:hint="eastAsia"/>
        </w:rPr>
        <w:t>L3</w:t>
      </w:r>
      <w:r w:rsidR="00D87562">
        <w:rPr>
          <w:rFonts w:hint="eastAsia"/>
        </w:rPr>
        <w:t>キャッシュを搭載しているのは比較的最近の</w:t>
      </w:r>
      <w:r w:rsidR="00D87562">
        <w:rPr>
          <w:rFonts w:hint="eastAsia"/>
        </w:rPr>
        <w:t>CPU</w:t>
      </w:r>
      <w:r w:rsidR="00D87562">
        <w:rPr>
          <w:rFonts w:hint="eastAsia"/>
        </w:rP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25777081" w:rsidR="000019BD" w:rsidRDefault="000019BD" w:rsidP="000019BD">
      <w:pPr>
        <w:pStyle w:val="2"/>
      </w:pPr>
      <w:bookmarkStart w:id="37" w:name="_Toc378866075"/>
      <w:r>
        <w:rPr>
          <w:rFonts w:hint="eastAsia"/>
        </w:rPr>
        <w:t>レジスタ</w:t>
      </w:r>
      <w:bookmarkEnd w:id="37"/>
    </w:p>
    <w:p w14:paraId="75A7E6AE" w14:textId="77777777" w:rsidR="000019BD" w:rsidRDefault="000019BD" w:rsidP="000019BD">
      <w:pPr>
        <w:pStyle w:val="a9"/>
        <w:ind w:firstLine="283"/>
      </w:pPr>
      <w:r>
        <w:t>CPU</w:t>
      </w:r>
      <w:r>
        <w:t>は演算に使う値を「レジスタ」という領域に保存して扱う。</w:t>
      </w:r>
    </w:p>
    <w:p w14:paraId="4549A7A2" w14:textId="77777777" w:rsidR="000019BD" w:rsidRDefault="000019BD" w:rsidP="000019BD">
      <w:pPr>
        <w:pStyle w:val="a9"/>
        <w:ind w:firstLine="283"/>
      </w:pPr>
      <w:r>
        <w:t>レジスタは変数の一種であるが、</w:t>
      </w:r>
      <w:r>
        <w:t>C</w:t>
      </w:r>
      <w:r>
        <w:t>言語などのように自由な変数が使えるわけではなく、</w:t>
      </w:r>
      <w:r>
        <w:t>CPU</w:t>
      </w:r>
      <w:r>
        <w:t>によって扱えるレジスタの種類と数が固定されている。</w:t>
      </w:r>
    </w:p>
    <w:p w14:paraId="35B0C699" w14:textId="763C5CBE" w:rsidR="000019BD" w:rsidRDefault="000019BD" w:rsidP="000019BD">
      <w:pPr>
        <w:pStyle w:val="a9"/>
        <w:ind w:firstLine="283"/>
      </w:pPr>
      <w:r>
        <w:t>C</w:t>
      </w:r>
      <w:r>
        <w:t>言語などが扱う多数の変数はメモリ上で扱われ、都度レジスタに読み込んだり書き戻したりすることで処理する。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w:t>
      </w:r>
      <w:r>
        <w:lastRenderedPageBreak/>
        <w:t>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Pr="00962857"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59DCEECA" w14:textId="7EA7704C" w:rsidR="00311CA0" w:rsidRDefault="00311CA0" w:rsidP="00311CA0">
      <w:pPr>
        <w:pStyle w:val="2"/>
      </w:pPr>
      <w:bookmarkStart w:id="38" w:name="_Toc378866076"/>
      <w:r>
        <w:rPr>
          <w:rFonts w:hint="eastAsia"/>
        </w:rPr>
        <w:t>G</w:t>
      </w:r>
      <w:r>
        <w:t>PU</w:t>
      </w:r>
      <w:r>
        <w:rPr>
          <w:rFonts w:hint="eastAsia"/>
        </w:rPr>
        <w:t>メモリ</w:t>
      </w:r>
      <w:r w:rsidR="00EF6D0B">
        <w:rPr>
          <w:rFonts w:hint="eastAsia"/>
        </w:rPr>
        <w:t>／ユニファイドメモリ</w:t>
      </w:r>
      <w:bookmarkEnd w:id="38"/>
    </w:p>
    <w:p w14:paraId="3FFE6B08" w14:textId="5533565F"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15B3E750"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25B8612D" w:rsidR="00F03FD8" w:rsidRDefault="00F03FD8" w:rsidP="003D4A36">
      <w:pPr>
        <w:pStyle w:val="a9"/>
        <w:ind w:firstLine="283"/>
      </w:pPr>
      <w:r>
        <w:rPr>
          <w:rFonts w:hint="eastAsia"/>
        </w:rPr>
        <w:t>AMD</w:t>
      </w:r>
      <w:r w:rsidR="003D4A36">
        <w:rPr>
          <w:rFonts w:hint="eastAsia"/>
        </w:rPr>
        <w:t>は</w:t>
      </w:r>
      <w:r>
        <w:rPr>
          <w:rFonts w:hint="eastAsia"/>
        </w:rPr>
        <w:t>「</w:t>
      </w:r>
      <w:r>
        <w:rPr>
          <w:rFonts w:hint="eastAsia"/>
        </w:rPr>
        <w:t>APU</w:t>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1ED9A9F3" w:rsidR="00244CE8" w:rsidRDefault="00244CE8" w:rsidP="00244CE8">
      <w:pPr>
        <w:pStyle w:val="2"/>
      </w:pPr>
      <w:bookmarkStart w:id="39" w:name="_Toc378866077"/>
      <w:r>
        <w:rPr>
          <w:rFonts w:hint="eastAsia"/>
        </w:rPr>
        <w:t>D</w:t>
      </w:r>
      <w:r>
        <w:t>MA</w:t>
      </w:r>
      <w:r w:rsidR="00250708">
        <w:t>C</w:t>
      </w:r>
      <w:bookmarkEnd w:id="39"/>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507D8A19" w:rsidR="00244CE8" w:rsidRDefault="00244CE8" w:rsidP="00244CE8">
      <w:pPr>
        <w:pStyle w:val="2"/>
      </w:pPr>
      <w:bookmarkStart w:id="40" w:name="_Toc378866078"/>
      <w:r>
        <w:rPr>
          <w:rFonts w:hint="eastAsia"/>
        </w:rPr>
        <w:t>Cell</w:t>
      </w:r>
      <w:bookmarkEnd w:id="40"/>
    </w:p>
    <w:p w14:paraId="0420681B" w14:textId="6C5E9262"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250708">
        <w:rPr>
          <w:rFonts w:hint="eastAsia"/>
        </w:rPr>
        <w:t>」</w:t>
      </w:r>
      <w:r>
        <w:rPr>
          <w:rFonts w:hint="eastAsia"/>
        </w:rPr>
        <w:t>（</w:t>
      </w:r>
      <w:r>
        <w:rPr>
          <w:rFonts w:hint="eastAsia"/>
        </w:rPr>
        <w:t>Synergistic Processor Element</w:t>
      </w:r>
      <w:r>
        <w:rPr>
          <w:rFonts w:hint="eastAsia"/>
        </w:rPr>
        <w:t>）が演算を担当する。計</w:t>
      </w:r>
      <w:r>
        <w:rPr>
          <w:rFonts w:hint="eastAsia"/>
        </w:rPr>
        <w:t>9</w:t>
      </w:r>
      <w:r>
        <w:rPr>
          <w:rFonts w:hint="eastAsia"/>
        </w:rPr>
        <w:t>個のプロセッサコアで一つのプロセッサを構成している。</w:t>
      </w:r>
    </w:p>
    <w:p w14:paraId="683D1877" w14:textId="77777777" w:rsidR="001F23C1" w:rsidRDefault="00250708" w:rsidP="00244CE8">
      <w:pPr>
        <w:pStyle w:val="a9"/>
        <w:ind w:firstLine="283"/>
      </w:pPr>
      <w:r>
        <w:rPr>
          <w:rFonts w:hint="eastAsia"/>
        </w:rPr>
        <w:t>「</w:t>
      </w:r>
      <w:r>
        <w:rPr>
          <w:rFonts w:hint="eastAsia"/>
        </w:rPr>
        <w:t>SPU</w:t>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lastRenderedPageBreak/>
        <w:t>は自身が持つ</w:t>
      </w:r>
      <w:r>
        <w:rPr>
          <w:rFonts w:hint="eastAsia"/>
        </w:rPr>
        <w:t>256KB</w:t>
      </w:r>
      <w:r>
        <w:rPr>
          <w:rFonts w:hint="eastAsia"/>
        </w:rPr>
        <w:t>のローカルメモリ（</w:t>
      </w:r>
      <w:r>
        <w:rPr>
          <w:rFonts w:hint="eastAsia"/>
        </w:rPr>
        <w:t>LS =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4C63C7EF" w:rsidR="00174D7B" w:rsidRPr="00250708" w:rsidRDefault="00901699" w:rsidP="00174D7B">
      <w:pPr>
        <w:pStyle w:val="2"/>
        <w:rPr>
          <w:b w:val="0"/>
        </w:rPr>
      </w:pPr>
      <w:bookmarkStart w:id="41" w:name="_Toc378866079"/>
      <w:r>
        <w:rPr>
          <w:rFonts w:hint="eastAsia"/>
        </w:rPr>
        <w:t>サーバー</w:t>
      </w:r>
      <w:bookmarkEnd w:id="41"/>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533B9072"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42" w:name="_Toc378866080"/>
      <w:r>
        <w:rPr>
          <w:rFonts w:hint="eastAsia"/>
        </w:rPr>
        <w:t>マルチスレッドの意義</w:t>
      </w:r>
      <w:bookmarkEnd w:id="42"/>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4776D911" w:rsidR="003F1DF2" w:rsidRDefault="00B9715F" w:rsidP="003F1DF2">
      <w:pPr>
        <w:pStyle w:val="2"/>
      </w:pPr>
      <w:bookmarkStart w:id="43" w:name="_Toc378866081"/>
      <w:r>
        <w:rPr>
          <w:rFonts w:hint="eastAsia"/>
        </w:rPr>
        <w:t>マルチプロセス</w:t>
      </w:r>
      <w:bookmarkEnd w:id="43"/>
    </w:p>
    <w:p w14:paraId="47200566" w14:textId="2A0517A9"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接続して同時に操作をしていた。</w:t>
      </w:r>
    </w:p>
    <w:p w14:paraId="0434A2A8" w14:textId="3C2C4BF9" w:rsidR="00E07BFF" w:rsidRDefault="00E07BFF" w:rsidP="00E07BFF">
      <w:pPr>
        <w:pStyle w:val="a9"/>
        <w:spacing w:beforeLines="50" w:before="180"/>
        <w:ind w:firstLine="283"/>
      </w:pPr>
      <w:r>
        <w:rPr>
          <w:rFonts w:hint="eastAsia"/>
        </w:rPr>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lastRenderedPageBreak/>
        <w:t>また、シングルプロセッサ、シングルコアの古いコンピュータでもマルチプロセスが実現できていたのは、一つのアプリケーション／ユーザーが、ミリ秒単位でコンピュータを占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4" w:name="_Toc378866082"/>
      <w:r>
        <w:rPr>
          <w:rFonts w:hint="eastAsia"/>
        </w:rPr>
        <w:t>マルチスレッド</w:t>
      </w:r>
      <w:r w:rsidR="005441AA">
        <w:rPr>
          <w:rFonts w:hint="eastAsia"/>
        </w:rPr>
        <w:t>の意義①：同時実行</w:t>
      </w:r>
      <w:bookmarkEnd w:id="44"/>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5" w:name="_Toc378866083"/>
      <w:r>
        <w:rPr>
          <w:rFonts w:hint="eastAsia"/>
        </w:rPr>
        <w:t>マルチスレッドの意義②：</w:t>
      </w:r>
      <w:r w:rsidR="005441AA">
        <w:rPr>
          <w:rFonts w:hint="eastAsia"/>
        </w:rPr>
        <w:t>同時接続</w:t>
      </w:r>
      <w:bookmarkEnd w:id="45"/>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7DA9BE7D" w:rsidR="00C2373B" w:rsidRDefault="00C2373B" w:rsidP="00C2373B">
      <w:pPr>
        <w:pStyle w:val="2"/>
      </w:pPr>
      <w:bookmarkStart w:id="46" w:name="_Toc378866084"/>
      <w:r>
        <w:rPr>
          <w:rFonts w:hint="eastAsia"/>
        </w:rPr>
        <w:t>マルチスレッドの意義③：</w:t>
      </w:r>
      <w:r w:rsidR="002177DA">
        <w:rPr>
          <w:rFonts w:hint="eastAsia"/>
        </w:rPr>
        <w:t>分散・</w:t>
      </w:r>
      <w:r w:rsidR="00AB186E">
        <w:rPr>
          <w:rFonts w:hint="eastAsia"/>
        </w:rPr>
        <w:t>高速化</w:t>
      </w:r>
      <w:bookmarkEnd w:id="46"/>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であって、複数の処理を同時に実行してもパフォーマンスが向上するようなものではない。</w:t>
      </w:r>
    </w:p>
    <w:p w14:paraId="21FCD4DF" w14:textId="274F7384" w:rsidR="00AB186E" w:rsidRDefault="00AB186E" w:rsidP="00316973">
      <w:pPr>
        <w:pStyle w:val="a9"/>
        <w:spacing w:beforeLines="50" w:before="180"/>
        <w:ind w:firstLine="283"/>
      </w:pPr>
      <w:r>
        <w:rPr>
          <w:rFonts w:hint="eastAsia"/>
        </w:rPr>
        <w:t>しかし、「メニーコア時代」と呼ばれ、安価なマルチコアプロセッサーが一般化した現在は、スレッドを高速化に利用する意義が生じている。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lastRenderedPageBreak/>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シングルコア環境ではスレッドを増やしたところで早くはならず、むしろスレッドの管理コスト分遅くなる。</w:t>
      </w:r>
    </w:p>
    <w:p w14:paraId="2FCF65DE" w14:textId="75652864" w:rsidR="003F1DF2" w:rsidRDefault="0050008B" w:rsidP="003F1DF2">
      <w:pPr>
        <w:pStyle w:val="2"/>
      </w:pPr>
      <w:bookmarkStart w:id="47" w:name="_Toc378866085"/>
      <w:r>
        <w:t>ゲーム</w:t>
      </w:r>
      <w:r>
        <w:rPr>
          <w:rFonts w:hint="eastAsia"/>
        </w:rPr>
        <w:t>の並行処理</w:t>
      </w:r>
      <w:bookmarkEnd w:id="47"/>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8" w:name="_Toc378866086"/>
      <w:r>
        <w:t>ゲーム</w:t>
      </w:r>
      <w:r>
        <w:rPr>
          <w:rFonts w:hint="eastAsia"/>
        </w:rPr>
        <w:t>でのスレッド活用</w:t>
      </w:r>
      <w:bookmarkEnd w:id="48"/>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t>マルチスレッドは、スレッド間の同期や共有リソース（メモリなど）の扱いにとても神経質にならなければならない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9" w:name="_Toc378866087"/>
      <w:r>
        <w:rPr>
          <w:rFonts w:hint="eastAsia"/>
        </w:rPr>
        <w:lastRenderedPageBreak/>
        <w:t>プログラムの動作原理</w:t>
      </w:r>
      <w:bookmarkEnd w:id="49"/>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35ABA973" w:rsidR="00624A6F" w:rsidRDefault="00624A6F" w:rsidP="003F1DF2">
      <w:pPr>
        <w:pStyle w:val="2"/>
      </w:pPr>
      <w:bookmarkStart w:id="50" w:name="_Toc378866088"/>
      <w:r>
        <w:t>メモリ構造</w:t>
      </w:r>
      <w:bookmarkEnd w:id="50"/>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3" type="#_x0000_t75" style="width:340.4pt;height:371.5pt" o:ole="">
            <v:imagedata r:id="rId37" o:title=""/>
          </v:shape>
          <o:OLEObject Type="Embed" ProgID="Visio.Drawing.15" ShapeID="_x0000_i1033" DrawAspect="Content" ObjectID="_1452608361" r:id="rId38"/>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実際にはもっと細かいセクションに分かれていたり、読み取り専用領域やヒープ領域が不連続な配置になっていたりする。</w:t>
      </w:r>
    </w:p>
    <w:p w14:paraId="1AAD6A8D" w14:textId="77777777" w:rsidR="00AA4D6A" w:rsidRDefault="00AA4D6A" w:rsidP="00AA4D6A">
      <w:pPr>
        <w:pStyle w:val="a9"/>
        <w:spacing w:beforeLines="50" w:before="180"/>
        <w:ind w:firstLine="283"/>
      </w:pPr>
      <w:r>
        <w:rPr>
          <w:rFonts w:hint="eastAsia"/>
        </w:rPr>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lastRenderedPageBreak/>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lastRenderedPageBreak/>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78E0CF7C"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02FB7F70" w:rsidR="00345346" w:rsidRPr="00345346" w:rsidRDefault="00345346" w:rsidP="00345346">
      <w:pPr>
        <w:pStyle w:val="a9"/>
        <w:keepNext/>
        <w:widowControl/>
        <w:spacing w:beforeLines="50" w:before="180"/>
        <w:ind w:firstLineChars="0" w:firstLine="0"/>
        <w:rPr>
          <w:szCs w:val="21"/>
        </w:rPr>
      </w:pPr>
      <w:r>
        <w:rPr>
          <w:szCs w:val="21"/>
        </w:rPr>
        <w:t>objdump</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lastRenderedPageBreak/>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4F6516E7" w:rsidR="00345346" w:rsidRPr="00345346" w:rsidRDefault="00345346" w:rsidP="00345346">
      <w:pPr>
        <w:pStyle w:val="a9"/>
        <w:keepNext/>
        <w:widowControl/>
        <w:spacing w:beforeLines="50" w:before="180"/>
        <w:ind w:firstLineChars="0" w:firstLine="0"/>
        <w:rPr>
          <w:szCs w:val="21"/>
        </w:rPr>
      </w:pPr>
      <w:r>
        <w:rPr>
          <w:szCs w:val="21"/>
        </w:rPr>
        <w:lastRenderedPageBreak/>
        <w:t>MAP</w:t>
      </w:r>
      <w:r>
        <w:rPr>
          <w:rFonts w:hint="eastAsia"/>
          <w:szCs w:val="21"/>
        </w:rPr>
        <w:t>ファイル出力例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lastRenderedPageBreak/>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971547D" w:rsidR="00B2649E" w:rsidRDefault="0089500A" w:rsidP="00B2649E">
      <w:pPr>
        <w:pStyle w:val="2"/>
      </w:pPr>
      <w:bookmarkStart w:id="51" w:name="_Toc378866089"/>
      <w:r>
        <w:lastRenderedPageBreak/>
        <w:t>機械語／アセンブラ／</w:t>
      </w:r>
      <w:r w:rsidR="00B2649E">
        <w:t>プログラムカウンタ</w:t>
      </w:r>
      <w:bookmarkEnd w:id="51"/>
    </w:p>
    <w:p w14:paraId="7824DF1D" w14:textId="41197E53" w:rsidR="00B2649E" w:rsidRDefault="001A6680" w:rsidP="00B2649E">
      <w:pPr>
        <w:pStyle w:val="a9"/>
        <w:ind w:firstLine="283"/>
      </w:pPr>
      <w:r>
        <w:rPr>
          <w:rFonts w:hint="eastAsia"/>
        </w:rPr>
        <w:t>「</w:t>
      </w:r>
      <w:r w:rsidR="00195C1A">
        <w:rPr>
          <w:rFonts w:hint="eastAsia"/>
        </w:rPr>
        <w:t>プログラム</w:t>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58CC7C96" w:rsidR="00195C1A" w:rsidRDefault="00056A61" w:rsidP="001A6680">
      <w:pPr>
        <w:pStyle w:val="a9"/>
        <w:spacing w:beforeLines="50" w:before="180"/>
        <w:ind w:firstLine="283"/>
      </w:pPr>
      <w:r>
        <w:rPr>
          <w:rFonts w:hint="eastAsia"/>
        </w:rPr>
        <w:t>機械語コードは</w:t>
      </w:r>
      <w:r>
        <w:rPr>
          <w:rFonts w:hint="eastAsia"/>
        </w:rPr>
        <w:t>16</w:t>
      </w:r>
      <w:r>
        <w:rPr>
          <w:rFonts w:hint="eastAsia"/>
        </w:rPr>
        <w:t>進数（というか</w:t>
      </w:r>
      <w:r>
        <w:rPr>
          <w:rFonts w:hint="eastAsia"/>
        </w:rPr>
        <w:t>2</w:t>
      </w:r>
      <w:r>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5E0B499C"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7E24FBAD" w:rsidR="00C937D0" w:rsidRDefault="00624A6F" w:rsidP="00C937D0">
      <w:pPr>
        <w:pStyle w:val="2"/>
      </w:pPr>
      <w:bookmarkStart w:id="52" w:name="_Toc378866090"/>
      <w:r>
        <w:rPr>
          <w:rFonts w:hint="eastAsia"/>
        </w:rPr>
        <w:t>スタック</w:t>
      </w:r>
      <w:r w:rsidR="00B2649E">
        <w:rPr>
          <w:rFonts w:hint="eastAsia"/>
        </w:rPr>
        <w:t>領域</w:t>
      </w:r>
      <w:bookmarkEnd w:id="52"/>
    </w:p>
    <w:p w14:paraId="1781F2C3" w14:textId="19C79264" w:rsidR="00FE2E9A" w:rsidRDefault="00FE2E9A" w:rsidP="00C937D0">
      <w:pPr>
        <w:pStyle w:val="a9"/>
        <w:ind w:firstLine="283"/>
      </w:pPr>
      <w:r>
        <w:rPr>
          <w:rFonts w:hint="eastAsia"/>
        </w:rPr>
        <w:t>スタック領域とは、関数内のローカル変数と、関数呼び出しからの復帰のために使用されるメモリ領域のこと。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3D82BC1E" w:rsidR="00E3147A" w:rsidRDefault="00E70BB4" w:rsidP="00E3147A">
      <w:pPr>
        <w:pStyle w:val="a9"/>
        <w:keepNext/>
        <w:widowControl/>
        <w:spacing w:beforeLines="50" w:before="180"/>
        <w:ind w:firstLineChars="0" w:firstLine="0"/>
      </w:pPr>
      <w:r>
        <w:rPr>
          <w:rFonts w:hint="eastAsia"/>
        </w:rPr>
        <w:t>スタック確認のための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lastRenderedPageBreak/>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41E174CF"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スタックは領域の最下層から順に積まれていき、一つの関数が使用する範囲を「スタックフレーム」と呼ぶ。</w:t>
      </w:r>
    </w:p>
    <w:p w14:paraId="12CB060B" w14:textId="714ADC7F" w:rsidR="00E70BB4" w:rsidRDefault="00FE2E9A" w:rsidP="00FE2E9A">
      <w:pPr>
        <w:pStyle w:val="a9"/>
        <w:ind w:rightChars="-338" w:right="-710" w:firstLineChars="0" w:firstLine="0"/>
      </w:pPr>
      <w:r>
        <w:object w:dxaOrig="15016" w:dyaOrig="8806" w14:anchorId="3A96D40D">
          <v:shape id="_x0000_i1034" type="#_x0000_t75" style="width:453.3pt;height:265.55pt" o:ole="">
            <v:imagedata r:id="rId39" o:title=""/>
          </v:shape>
          <o:OLEObject Type="Embed" ProgID="Visio.Drawing.15" ShapeID="_x0000_i1034" DrawAspect="Content" ObjectID="_1452608362" r:id="rId40"/>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3E04E09C" w:rsidR="003732D1" w:rsidRDefault="003732D1" w:rsidP="003732D1">
      <w:pPr>
        <w:pStyle w:val="a9"/>
        <w:spacing w:beforeLines="50" w:before="180"/>
        <w:ind w:firstLine="283"/>
      </w:pPr>
      <w:r>
        <w:rPr>
          <w:rFonts w:hint="eastAsia"/>
        </w:rPr>
        <w:t>スタックサイズを超える関数呼び出しや変数確保が行われると、スタックオーバーフローが起こり、プログラム全体が停止する。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lastRenderedPageBreak/>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lastRenderedPageBreak/>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A62AD18"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53" w:name="_Toc378866091"/>
      <w:r>
        <w:rPr>
          <w:rFonts w:hint="eastAsia"/>
        </w:rPr>
        <w:t>スレッドと</w:t>
      </w:r>
      <w:r w:rsidR="00326CDF">
        <w:rPr>
          <w:rFonts w:hint="eastAsia"/>
        </w:rPr>
        <w:t>コンテキスト</w:t>
      </w:r>
      <w:r w:rsidR="006C7D64">
        <w:rPr>
          <w:rFonts w:hint="eastAsia"/>
        </w:rPr>
        <w:t>スイッチ</w:t>
      </w:r>
      <w:bookmarkEnd w:id="53"/>
    </w:p>
    <w:p w14:paraId="6F5410DC" w14:textId="31684667" w:rsidR="00F048FC" w:rsidRDefault="00574A8B" w:rsidP="00F048FC">
      <w:pPr>
        <w:pStyle w:val="a9"/>
        <w:ind w:firstLine="283"/>
      </w:pPr>
      <w:r>
        <w:t>アクティブなタスクが切り替わることを「コンテキストスイッチ」と呼ぶ。</w:t>
      </w:r>
    </w:p>
    <w:p w14:paraId="00E81EAA" w14:textId="340C7277" w:rsidR="00574A8B" w:rsidRDefault="00574A8B" w:rsidP="00F048FC">
      <w:pPr>
        <w:pStyle w:val="a9"/>
        <w:ind w:firstLine="283"/>
      </w:pPr>
      <w:r>
        <w:t>「コンテキスト」とは、タスクを実行中の</w:t>
      </w:r>
      <w:r>
        <w:t>CPU</w:t>
      </w:r>
      <w:r>
        <w:t>の状態のことで、スイッチする際に全てのレジスターの情報を退避・復元する。</w:t>
      </w:r>
      <w:r w:rsidR="00FD6DA6">
        <w:t>レジスターの中にはプログラムカウンタとスタック</w:t>
      </w:r>
      <w:r w:rsidR="00FD6DA6">
        <w:lastRenderedPageBreak/>
        <w:t>ポインターも含まれる。</w:t>
      </w:r>
    </w:p>
    <w:p w14:paraId="5097E77B" w14:textId="18BE49FF" w:rsidR="00FD6DA6" w:rsidRDefault="00F617FE" w:rsidP="00F617FE">
      <w:pPr>
        <w:pStyle w:val="a9"/>
        <w:spacing w:beforeLines="50" w:before="180"/>
        <w:ind w:firstLine="283"/>
      </w:pPr>
      <w:r>
        <w:t>スレッドの挙動としては、スレッドが</w:t>
      </w:r>
      <w:r w:rsidR="00FD6DA6">
        <w:t>タイムスライスの所要時間（「クォンタム」とも言う）を使い切った時か、スレッドが待機状態（スリープ）に入った時に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788798A4" w:rsidR="00F617FE" w:rsidRDefault="00F617FE" w:rsidP="00F617FE">
      <w:pPr>
        <w:pStyle w:val="2"/>
      </w:pPr>
      <w:bookmarkStart w:id="54" w:name="_Toc378866092"/>
      <w:r>
        <w:rPr>
          <w:rFonts w:hint="eastAsia"/>
        </w:rPr>
        <w:t>スレッドスケジューリング</w:t>
      </w:r>
      <w:bookmarkEnd w:id="54"/>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29E7F815" w:rsidR="00574A8B" w:rsidRDefault="00574A8B" w:rsidP="00574A8B">
      <w:pPr>
        <w:pStyle w:val="2"/>
      </w:pPr>
      <w:bookmarkStart w:id="55" w:name="_Toc378866093"/>
      <w:r>
        <w:rPr>
          <w:rFonts w:hint="eastAsia"/>
        </w:rPr>
        <w:t>スレッド優先度</w:t>
      </w:r>
      <w:bookmarkEnd w:id="55"/>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t>スレッド優先度のイメージ：</w:t>
      </w:r>
    </w:p>
    <w:p w14:paraId="43D7BE87" w14:textId="450D5550" w:rsidR="004064AB" w:rsidRDefault="004064AB" w:rsidP="004064AB">
      <w:pPr>
        <w:pStyle w:val="a9"/>
        <w:ind w:firstLineChars="0" w:firstLine="0"/>
      </w:pPr>
      <w:r>
        <w:object w:dxaOrig="7171" w:dyaOrig="4336" w14:anchorId="6E6ABB95">
          <v:shape id="_x0000_i1035" type="#_x0000_t75" style="width:396.85pt;height:222.9pt" o:ole="">
            <v:imagedata r:id="rId41" o:title="" cropbottom="4720f"/>
          </v:shape>
          <o:OLEObject Type="Embed" ProgID="Visio.Drawing.15" ShapeID="_x0000_i1035" DrawAspect="Content" ObjectID="_1452608363" r:id="rId42"/>
        </w:object>
      </w:r>
    </w:p>
    <w:p w14:paraId="5E025C2A" w14:textId="07A43DC2" w:rsidR="0041473E" w:rsidRDefault="00D00E70" w:rsidP="00021527">
      <w:pPr>
        <w:pStyle w:val="a9"/>
        <w:keepNext/>
        <w:widowControl/>
        <w:spacing w:beforeLines="50" w:before="180"/>
        <w:ind w:firstLine="283"/>
      </w:pPr>
      <w:r>
        <w:lastRenderedPageBreak/>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7A4D7DE9"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Pr>
          <w:rFonts w:hint="eastAsia"/>
        </w:rPr>
        <w:t>CPU</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6" w:name="_Toc378866094"/>
      <w:r>
        <w:rPr>
          <w:rFonts w:hint="eastAsia"/>
        </w:rPr>
        <w:t>様々なスレッド</w:t>
      </w:r>
      <w:bookmarkEnd w:id="56"/>
    </w:p>
    <w:p w14:paraId="43A8360F" w14:textId="4A432374" w:rsidR="000B1780" w:rsidRPr="005E5037" w:rsidRDefault="000B1780" w:rsidP="000B1780">
      <w:pPr>
        <w:pStyle w:val="a8"/>
        <w:spacing w:beforeLines="50" w:before="180"/>
        <w:ind w:firstLine="283"/>
      </w:pPr>
      <w:r>
        <w:rPr>
          <w:rFonts w:hint="eastAsia"/>
        </w:rPr>
        <w:t>幾つかのマルチスレッドプログラミングの説明とサンプルプログラムを示す。</w:t>
      </w:r>
    </w:p>
    <w:p w14:paraId="20F1002D" w14:textId="3D009BE3" w:rsidR="00416B87" w:rsidRDefault="00416B87" w:rsidP="000B1780">
      <w:pPr>
        <w:pStyle w:val="a8"/>
        <w:spacing w:beforeLines="50" w:before="180"/>
        <w:ind w:firstLine="283"/>
      </w:pPr>
      <w:r>
        <w:rPr>
          <w:rFonts w:hint="eastAsia"/>
        </w:rPr>
        <w:t>ゲームプログラミングにおけるスレッドは、スタック領域のサイズやスレッド優先度に対して特に神経質になったほうがよい。できれば</w:t>
      </w:r>
      <w:r>
        <w:rPr>
          <w:rFonts w:hint="eastAsia"/>
        </w:rPr>
        <w:t>C++11</w:t>
      </w:r>
      <w:r>
        <w:rPr>
          <w:rFonts w:hint="eastAsia"/>
        </w:rPr>
        <w:t>のスタイルで汎用性の高いプログラミングを行いたいところだが、</w:t>
      </w:r>
      <w:r w:rsidR="000C0A14">
        <w:rPr>
          <w:rFonts w:hint="eastAsia"/>
        </w:rPr>
        <w:t>今のところ、そうした細かい調整には対応できていないようである。ゲームプログラミングでは、</w:t>
      </w:r>
      <w:r>
        <w:rPr>
          <w:rFonts w:hint="eastAsia"/>
        </w:rPr>
        <w:t>ゲーム用</w:t>
      </w:r>
      <w:r>
        <w:rPr>
          <w:rFonts w:hint="eastAsia"/>
        </w:rPr>
        <w:t>SDK</w:t>
      </w:r>
      <w:r>
        <w:rPr>
          <w:rFonts w:hint="eastAsia"/>
        </w:rPr>
        <w:t>に基づいて細かく</w:t>
      </w:r>
      <w:r w:rsidR="000C0A14">
        <w:rPr>
          <w:rFonts w:hint="eastAsia"/>
        </w:rPr>
        <w:t>制御</w:t>
      </w:r>
      <w:r>
        <w:rPr>
          <w:rFonts w:hint="eastAsia"/>
        </w:rPr>
        <w:t>した方が良い。</w:t>
      </w:r>
    </w:p>
    <w:p w14:paraId="67936F91" w14:textId="46BD9CF0" w:rsidR="004E6E76" w:rsidRDefault="00C303A9" w:rsidP="004E6E76">
      <w:pPr>
        <w:pStyle w:val="2"/>
      </w:pPr>
      <w:bookmarkStart w:id="57" w:name="_Toc378866095"/>
      <w:r>
        <w:t>f</w:t>
      </w:r>
      <w:r w:rsidR="004E6E76">
        <w:t>ork</w:t>
      </w:r>
      <w:r w:rsidR="004E6E76">
        <w:t>（</w:t>
      </w:r>
      <w:r w:rsidR="004E6E76">
        <w:rPr>
          <w:rFonts w:hint="eastAsia"/>
        </w:rPr>
        <w:t>Unix</w:t>
      </w:r>
      <w:r w:rsidR="004E6E76">
        <w:rPr>
          <w:rFonts w:hint="eastAsia"/>
        </w:rPr>
        <w:t>系</w:t>
      </w:r>
      <w:r w:rsidR="004E6E76">
        <w:t>）</w:t>
      </w:r>
      <w:bookmarkEnd w:id="57"/>
    </w:p>
    <w:p w14:paraId="0285A06B" w14:textId="77777777" w:rsidR="000D7241" w:rsidRDefault="00BD259A" w:rsidP="00B25A61">
      <w:pPr>
        <w:pStyle w:val="a9"/>
        <w:ind w:firstLine="283"/>
      </w:pPr>
      <w:r>
        <w:t>まずは</w:t>
      </w:r>
      <w:r w:rsidR="00C303A9">
        <w:rPr>
          <w:rFonts w:hint="eastAsia"/>
        </w:rPr>
        <w:t>f</w:t>
      </w:r>
      <w:r>
        <w:rPr>
          <w:rFonts w:hint="eastAsia"/>
        </w:rPr>
        <w:t>ork</w:t>
      </w:r>
      <w:r w:rsidR="00C303A9">
        <w:rPr>
          <w:rFonts w:hint="eastAsia"/>
        </w:rPr>
        <w:t>（フォーク）</w:t>
      </w:r>
      <w:r w:rsidR="000D7241">
        <w:rPr>
          <w:rFonts w:hint="eastAsia"/>
        </w:rPr>
        <w:t>を説明する</w:t>
      </w:r>
      <w:r>
        <w:rPr>
          <w:rFonts w:hint="eastAsia"/>
        </w:rPr>
        <w:t>。</w:t>
      </w:r>
    </w:p>
    <w:p w14:paraId="397A5FA5" w14:textId="5931A6D4" w:rsidR="000D7241" w:rsidRDefault="000D7241" w:rsidP="000D7241">
      <w:pPr>
        <w:pStyle w:val="a9"/>
        <w:spacing w:beforeLines="50" w:before="180"/>
        <w:ind w:firstLine="283"/>
      </w:pPr>
      <w:r>
        <w:t>マルチスレッド</w:t>
      </w:r>
      <w:r>
        <w:rPr>
          <w:rFonts w:hint="eastAsia"/>
        </w:rPr>
        <w:t>プログラミングを学習すると、</w:t>
      </w:r>
      <w:r>
        <w:t>同じ言葉で意味の異なる「</w:t>
      </w:r>
      <w:r>
        <w:rPr>
          <w:rFonts w:hint="eastAsia"/>
        </w:rPr>
        <w:t>fork-join</w:t>
      </w:r>
      <w:r>
        <w:rPr>
          <w:rFonts w:hint="eastAsia"/>
        </w:rPr>
        <w:t>モデル」という言葉もあり、混乱を招きかねないので、あえて旧来の「</w:t>
      </w:r>
      <w:r>
        <w:rPr>
          <w:rFonts w:hint="eastAsia"/>
        </w:rPr>
        <w:t>fork</w:t>
      </w:r>
      <w:r>
        <w:rPr>
          <w:rFonts w:hint="eastAsia"/>
        </w:rPr>
        <w:t>」を説明する。なお、</w:t>
      </w:r>
      <w:r>
        <w:lastRenderedPageBreak/>
        <w:t>「</w:t>
      </w:r>
      <w:r>
        <w:rPr>
          <w:rFonts w:hint="eastAsia"/>
        </w:rPr>
        <w:t>fork-join</w:t>
      </w:r>
      <w:r>
        <w:rPr>
          <w:rFonts w:hint="eastAsia"/>
        </w:rPr>
        <w:t>モデル」は、</w:t>
      </w:r>
      <w:r w:rsidR="002177DA">
        <w:rPr>
          <w:rFonts w:hint="eastAsia"/>
        </w:rPr>
        <w:t>分散・並列処理の処理モデルのこと。</w:t>
      </w:r>
    </w:p>
    <w:p w14:paraId="3448994F" w14:textId="42FBFB83" w:rsidR="000A2E1D" w:rsidRDefault="000D7241" w:rsidP="000D7241">
      <w:pPr>
        <w:pStyle w:val="a9"/>
        <w:spacing w:beforeLines="50" w:before="180"/>
        <w:ind w:firstLine="283"/>
      </w:pPr>
      <w:r>
        <w:rPr>
          <w:rFonts w:hint="eastAsia"/>
        </w:rPr>
        <w:t>f</w:t>
      </w:r>
      <w:r>
        <w:t>ork</w:t>
      </w:r>
      <w:r>
        <w:t>は、</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sidR="00BD259A">
        <w:rPr>
          <w:rFonts w:hint="eastAsia"/>
        </w:rPr>
        <w:t>マルチスレッドではなく、マルチプロセスで</w:t>
      </w:r>
      <w:r w:rsidR="000A2E1D">
        <w:rPr>
          <w:rFonts w:hint="eastAsia"/>
        </w:rPr>
        <w:t>ある</w:t>
      </w:r>
      <w:r w:rsidR="00BD259A">
        <w:rPr>
          <w:rFonts w:hint="eastAsia"/>
        </w:rPr>
        <w:t>。</w:t>
      </w:r>
    </w:p>
    <w:p w14:paraId="591D7A49" w14:textId="50CCC1FE" w:rsidR="00BD259A" w:rsidRDefault="000A2E1D" w:rsidP="000260B7">
      <w:pPr>
        <w:pStyle w:val="a9"/>
        <w:spacing w:beforeLines="50" w:before="180"/>
        <w:ind w:firstLine="283"/>
      </w:pPr>
      <w:r>
        <w:rPr>
          <w:rFonts w:hint="eastAsia"/>
        </w:rPr>
        <w:t>関数をスレッド化する通常のマルチスレッドプログラミングを先に学習していると奇妙に見えるコードである。マルチスレッドよりもコードを短くまとめることができる。</w:t>
      </w:r>
    </w:p>
    <w:p w14:paraId="16CBF363" w14:textId="697E86B7" w:rsidR="000A2E1D" w:rsidRDefault="000A2E1D" w:rsidP="004E6E76">
      <w:pPr>
        <w:pStyle w:val="a9"/>
        <w:ind w:firstLine="283"/>
      </w:pPr>
      <w:r>
        <w:t>マルチプロセスなのでスレッドに比べて所用メモリ量が大きく、</w:t>
      </w:r>
      <w:r w:rsidR="00C303A9">
        <w:t>メモリ空間の共有もできない。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lastRenderedPageBreak/>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lastRenderedPageBreak/>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lastRenderedPageBreak/>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21A7A74" w:rsidR="000260B7" w:rsidRPr="000260B7" w:rsidRDefault="000260B7" w:rsidP="000260B7">
            <w:pPr>
              <w:pStyle w:val="2-"/>
              <w:rPr>
                <w:color w:val="auto"/>
              </w:rPr>
            </w:pPr>
            <w:r w:rsidRPr="000260B7">
              <w:rPr>
                <w:color w:val="auto"/>
              </w:rPr>
              <w:t xml:space="preserve">     </w:t>
            </w:r>
            <w:r w:rsidR="001119EA">
              <w:rPr>
                <w:color w:val="auto"/>
              </w:rPr>
              <w:t>u</w:t>
            </w:r>
            <w:r w:rsidRPr="000260B7">
              <w:rPr>
                <w:color w:val="auto"/>
              </w:rPr>
              <w:t>ser</w:t>
            </w:r>
            <w:r w:rsidR="001119EA">
              <w:rPr>
                <w:color w:val="auto"/>
              </w:rPr>
              <w:t>_name</w:t>
            </w:r>
            <w:r w:rsidRPr="000260B7">
              <w:rPr>
                <w:color w:val="auto"/>
              </w:rPr>
              <w:t xml:space="preserve">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09F50A4B"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166A52D8"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1C43CF4"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4CEB134A"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2052B78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54D9A09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6713DA17" w:rsidR="000260B7" w:rsidRDefault="000260B7" w:rsidP="000260B7">
            <w:pPr>
              <w:pStyle w:val="2-"/>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66E0C469" w:rsidR="00A30AAF" w:rsidRDefault="00A30AAF" w:rsidP="00A30AAF">
      <w:pPr>
        <w:pStyle w:val="2"/>
      </w:pPr>
      <w:bookmarkStart w:id="58" w:name="_Toc378866096"/>
      <w:r>
        <w:rPr>
          <w:rFonts w:hint="eastAsia"/>
        </w:rPr>
        <w:t>P</w:t>
      </w:r>
      <w:r>
        <w:t>osix</w:t>
      </w:r>
      <w:r w:rsidR="00021A25">
        <w:rPr>
          <w:rFonts w:hint="eastAsia"/>
        </w:rPr>
        <w:t>ライブラリ</w:t>
      </w:r>
      <w:r w:rsidR="00D2349E">
        <w:rPr>
          <w:rFonts w:hint="eastAsia"/>
        </w:rPr>
        <w:t>（</w:t>
      </w:r>
      <w:r w:rsidR="00D2349E">
        <w:rPr>
          <w:rFonts w:hint="eastAsia"/>
        </w:rPr>
        <w:t>Unix</w:t>
      </w:r>
      <w:r w:rsidR="00D2349E">
        <w:rPr>
          <w:rFonts w:hint="eastAsia"/>
        </w:rPr>
        <w:t>系）</w:t>
      </w:r>
      <w:bookmarkEnd w:id="58"/>
    </w:p>
    <w:p w14:paraId="6BCADCE9" w14:textId="29CEACF5" w:rsidR="00D44F57" w:rsidRDefault="00F96884" w:rsidP="00D44F57">
      <w:pPr>
        <w:pStyle w:val="a9"/>
        <w:ind w:firstLine="283"/>
      </w:pPr>
      <w:r>
        <w:rPr>
          <w:rFonts w:hint="eastAsia"/>
        </w:rPr>
        <w:t>Posix</w:t>
      </w:r>
      <w:r w:rsidR="00021A25">
        <w:rPr>
          <w:rFonts w:hint="eastAsia"/>
        </w:rPr>
        <w:t>ライブラリ</w:t>
      </w:r>
      <w:r>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で標準的なライブラリ。</w:t>
      </w:r>
    </w:p>
    <w:p w14:paraId="573DAA12" w14:textId="77777777" w:rsidR="002177DA" w:rsidRDefault="002177DA" w:rsidP="002177DA">
      <w:pPr>
        <w:pStyle w:val="a9"/>
        <w:spacing w:beforeLines="50" w:before="180"/>
        <w:ind w:firstLine="283"/>
      </w:pPr>
      <w:r>
        <w:t>前述の</w:t>
      </w:r>
      <w:r w:rsidR="00D44F57">
        <w:t>fork</w:t>
      </w:r>
      <w:r w:rsidR="00D44F57">
        <w:t>版と同じ挙動のサンプル</w:t>
      </w:r>
      <w:r>
        <w:t>を示す</w:t>
      </w:r>
      <w:r w:rsidR="00D44F57">
        <w:t>。</w:t>
      </w:r>
    </w:p>
    <w:p w14:paraId="7FF1D11D" w14:textId="52C40946" w:rsidR="002177DA" w:rsidRDefault="002177DA" w:rsidP="002177DA">
      <w:pPr>
        <w:pStyle w:val="a9"/>
        <w:ind w:firstLine="283"/>
      </w:pPr>
      <w:r w:rsidRPr="00C67540">
        <w:rPr>
          <w:rFonts w:hint="eastAsia"/>
          <w:color w:val="0070C0"/>
        </w:rPr>
        <w:t>ork</w:t>
      </w:r>
      <w:r w:rsidR="00C67540">
        <w:rPr>
          <w:color w:val="0070C0"/>
        </w:rPr>
        <w:t>版</w:t>
      </w:r>
      <w:r w:rsidRPr="00C67540">
        <w:rPr>
          <w:rFonts w:hint="eastAsia"/>
          <w:color w:val="0070C0"/>
        </w:rPr>
        <w:t>との比較で用意したサンプルだが、</w:t>
      </w:r>
      <w:r w:rsidRPr="00C67540">
        <w:rPr>
          <w:color w:val="0070C0"/>
        </w:rPr>
        <w:t>スレッドのサンプルとしては少し複雑すぎる。後述する同期処理のサンプルがもっとシンプルで分かり易い。</w:t>
      </w:r>
    </w:p>
    <w:p w14:paraId="13E6DD34" w14:textId="73B26BF9" w:rsidR="00B46227" w:rsidRDefault="00B46227" w:rsidP="00D44F57">
      <w:pPr>
        <w:pStyle w:val="a9"/>
        <w:ind w:firstLine="283"/>
      </w:pPr>
      <w:r>
        <w:t>関数の切り分けと変数の受け渡しを明示的に行う必要がある都合から、</w:t>
      </w:r>
      <w:r>
        <w:rPr>
          <w:rFonts w:hint="eastAsia"/>
        </w:rPr>
        <w:t>fork</w:t>
      </w:r>
      <w:r>
        <w:rPr>
          <w:rFonts w:hint="eastAsia"/>
        </w:rPr>
        <w:t>と</w:t>
      </w:r>
      <w:r>
        <w:t>同じ挙動</w:t>
      </w:r>
      <w:r>
        <w:lastRenderedPageBreak/>
        <w:t>にしようとすると、少し複雑になることが分かる。</w:t>
      </w:r>
    </w:p>
    <w:p w14:paraId="1321029A" w14:textId="1ADB9293" w:rsidR="00F96884" w:rsidRDefault="00F96884" w:rsidP="002177DA">
      <w:pPr>
        <w:pStyle w:val="a9"/>
        <w:spacing w:beforeLines="50" w:before="180"/>
        <w:ind w:firstLine="283"/>
      </w:pPr>
      <w:r>
        <w:t xml:space="preserve">malloc() </w:t>
      </w:r>
      <w:r>
        <w:t>で獲得したメモリは、子スレッドに受け渡すとすぐに不要になるが、元のスレッドで</w:t>
      </w:r>
      <w:r>
        <w:rPr>
          <w:rFonts w:hint="eastAsia"/>
        </w:rPr>
        <w:t>free</w:t>
      </w:r>
      <w:r>
        <w:t>()</w:t>
      </w:r>
      <w:r>
        <w:rPr>
          <w:rFonts w:hint="eastAsia"/>
        </w:rPr>
        <w:t xml:space="preserve"> </w:t>
      </w:r>
      <w:r>
        <w:rPr>
          <w:rFonts w:hint="eastAsia"/>
        </w:rPr>
        <w:t>しないとハングする</w:t>
      </w:r>
      <w:r w:rsidR="00AB59B5">
        <w:rPr>
          <w:rFonts w:hint="eastAsia"/>
        </w:rPr>
        <w:t>点に注意</w:t>
      </w:r>
      <w:r>
        <w:rPr>
          <w:rFonts w:hint="eastAsia"/>
        </w:rPr>
        <w:t>。</w:t>
      </w:r>
    </w:p>
    <w:p w14:paraId="20FBCC10" w14:textId="1B3953A8" w:rsidR="00D44F57" w:rsidRDefault="00C67540" w:rsidP="00D44F57">
      <w:pPr>
        <w:pStyle w:val="a9"/>
        <w:ind w:firstLine="283"/>
      </w:pPr>
      <w:r>
        <w:rPr>
          <w:rFonts w:hint="eastAsia"/>
        </w:rPr>
        <w:t>あわせて</w:t>
      </w:r>
      <w:r w:rsidR="00B46227">
        <w:rPr>
          <w:rFonts w:hint="eastAsia"/>
        </w:rPr>
        <w:t>TLS</w:t>
      </w:r>
      <w:r w:rsidR="00B46227">
        <w:rPr>
          <w:rFonts w:hint="eastAsia"/>
        </w:rPr>
        <w:t>（スレッドローカルストレージ）の動作もテスト。</w:t>
      </w:r>
    </w:p>
    <w:p w14:paraId="2FB327A9" w14:textId="02174904" w:rsidR="00C67540" w:rsidRDefault="00C67540" w:rsidP="00C67540">
      <w:pPr>
        <w:pStyle w:val="a9"/>
        <w:spacing w:beforeLines="50" w:before="180"/>
        <w:ind w:firstLine="283"/>
      </w:pPr>
      <w:r>
        <w:t>サンプルには示していないが、スレッド生成時の属性指定により、スタック領域のサイズやスレッド優先度などを設定することが可能。</w:t>
      </w:r>
    </w:p>
    <w:p w14:paraId="76D053C8" w14:textId="7735E6E5" w:rsidR="00D44F57" w:rsidRDefault="00D44F57" w:rsidP="00D44F57">
      <w:pPr>
        <w:pStyle w:val="a9"/>
        <w:keepNext/>
        <w:widowControl/>
        <w:spacing w:beforeLines="50" w:before="180"/>
        <w:ind w:firstLineChars="0" w:firstLine="0"/>
      </w:pPr>
      <w:r>
        <w:t>Posix</w:t>
      </w:r>
      <w:r w:rsidR="00021A25">
        <w:t>ライブラリ</w:t>
      </w:r>
      <w:r w:rsidR="005A5AF6">
        <w:t>版スレッド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77777777" w:rsidR="007B6174" w:rsidRDefault="007B6174" w:rsidP="007B6174">
            <w:pPr>
              <w:pStyle w:val="2-"/>
            </w:pPr>
            <w:r w:rsidRPr="00F96884">
              <w:rPr>
                <w:rFonts w:hint="eastAsia"/>
                <w:color w:val="FF0000"/>
              </w:rPr>
              <w:t>__thread</w:t>
            </w:r>
            <w:r>
              <w:rPr>
                <w:rFonts w:hint="eastAsia"/>
              </w:rPr>
              <w:t xml:space="preserve"> pthread_t tls_pth = 0;</w:t>
            </w:r>
            <w:r w:rsidRPr="00B46227">
              <w:rPr>
                <w:rFonts w:hint="eastAsia"/>
                <w:color w:val="00B050"/>
              </w:rPr>
              <w:t>//CC版TLS指定</w:t>
            </w:r>
          </w:p>
          <w:p w14:paraId="4FA0094B" w14:textId="77777777" w:rsidR="007B6174" w:rsidRPr="00B46227" w:rsidRDefault="007B6174" w:rsidP="007B6174">
            <w:pPr>
              <w:pStyle w:val="2-"/>
              <w:rPr>
                <w:color w:val="00B050"/>
              </w:rPr>
            </w:pPr>
            <w:r w:rsidRPr="00B46227">
              <w:rPr>
                <w:rFonts w:hint="eastAsia"/>
                <w:color w:val="00B050"/>
              </w:rPr>
              <w:t>//</w:t>
            </w:r>
            <w:r w:rsidRPr="00F96884">
              <w:rPr>
                <w:rFonts w:hint="eastAsia"/>
                <w:color w:val="FF0000"/>
              </w:rPr>
              <w:t>thread_local</w:t>
            </w:r>
            <w:r w:rsidRPr="00B46227">
              <w:rPr>
                <w:rFonts w:hint="eastAsia"/>
                <w:color w:val="00B050"/>
              </w:rPr>
              <w:t xml:space="preserve"> pthread_t tls_pth = 0;//C++11仕様版</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lastRenderedPageBreak/>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lastRenderedPageBreak/>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lastRenderedPageBreak/>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lastRenderedPageBreak/>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1AC133F5" w:rsidR="00D44F57" w:rsidRDefault="007B6174" w:rsidP="007B6174">
            <w:pPr>
              <w:pStyle w:val="2-"/>
            </w:pPr>
            <w:r w:rsidRPr="007B6174">
              <w:rPr>
                <w:color w:val="auto"/>
              </w:rPr>
              <w:t xml:space="preserve">     </w:t>
            </w:r>
            <w:r w:rsidR="001119EA">
              <w:rPr>
                <w:color w:val="auto"/>
              </w:rPr>
              <w:t>u</w:t>
            </w:r>
            <w:r w:rsidR="001119EA" w:rsidRPr="000260B7">
              <w:rPr>
                <w:color w:val="auto"/>
              </w:rPr>
              <w:t>ser</w:t>
            </w:r>
            <w:r w:rsidR="001119EA">
              <w:rPr>
                <w:color w:val="auto"/>
              </w:rPr>
              <w:t>_name</w:t>
            </w:r>
            <w:r w:rsidRPr="007B6174">
              <w:rPr>
                <w:color w:val="auto"/>
              </w:rPr>
              <w:t xml:space="preserve">    8140   11912 pty0     11:38:07 /cygdrive/e/Work/test/Program/C++/Thread/pthread/pthread</w:t>
            </w:r>
          </w:p>
        </w:tc>
      </w:tr>
    </w:tbl>
    <w:p w14:paraId="31266E76" w14:textId="5D483C4C" w:rsidR="00A30AAF" w:rsidRDefault="00A30AAF" w:rsidP="00A30AAF">
      <w:pPr>
        <w:pStyle w:val="2"/>
      </w:pPr>
      <w:bookmarkStart w:id="59" w:name="_Toc378866097"/>
      <w:r>
        <w:rPr>
          <w:rFonts w:hint="eastAsia"/>
        </w:rPr>
        <w:t>Win</w:t>
      </w:r>
      <w:r w:rsidR="000D7241">
        <w:t>32API</w:t>
      </w:r>
      <w:r w:rsidR="00D2349E">
        <w:rPr>
          <w:rFonts w:hint="eastAsia"/>
        </w:rPr>
        <w:t>（</w:t>
      </w:r>
      <w:r w:rsidR="00D2349E">
        <w:rPr>
          <w:rFonts w:hint="eastAsia"/>
        </w:rPr>
        <w:t>Windows</w:t>
      </w:r>
      <w:r w:rsidR="00D2349E">
        <w:rPr>
          <w:rFonts w:hint="eastAsia"/>
        </w:rPr>
        <w:t>系）</w:t>
      </w:r>
      <w:bookmarkEnd w:id="59"/>
    </w:p>
    <w:p w14:paraId="36185683" w14:textId="0AD9207D" w:rsidR="00C67540" w:rsidRDefault="00C67540" w:rsidP="001E63EA">
      <w:pPr>
        <w:pStyle w:val="a9"/>
        <w:ind w:firstLine="283"/>
      </w:pPr>
      <w:r>
        <w:t>前述の</w:t>
      </w:r>
      <w:r w:rsidR="00E3409D">
        <w:t>fork</w:t>
      </w:r>
      <w:r w:rsidR="00E3409D">
        <w:t>版</w:t>
      </w:r>
      <w:r w:rsidR="001E63EA">
        <w:t>、</w:t>
      </w:r>
      <w:r w:rsidR="001E63EA">
        <w:rPr>
          <w:rFonts w:hint="eastAsia"/>
        </w:rPr>
        <w:t>Posix</w:t>
      </w:r>
      <w:r w:rsidR="001E63EA">
        <w:rPr>
          <w:rFonts w:hint="eastAsia"/>
        </w:rPr>
        <w:t>ライブラリ版</w:t>
      </w:r>
      <w:r w:rsidR="00E3409D">
        <w:t>と同じ挙動のサンプル</w:t>
      </w:r>
      <w:r>
        <w:t>を示す</w:t>
      </w:r>
      <w:r w:rsidR="00E3409D">
        <w:t>。</w:t>
      </w:r>
    </w:p>
    <w:p w14:paraId="5ABEB6DF" w14:textId="4264CB79" w:rsidR="00C67540" w:rsidRPr="00C67540" w:rsidRDefault="00C67540" w:rsidP="00C67540">
      <w:pPr>
        <w:pStyle w:val="a9"/>
        <w:ind w:firstLine="283"/>
        <w:rPr>
          <w:color w:val="0070C0"/>
        </w:rPr>
      </w:pPr>
      <w:r w:rsidRPr="00C67540">
        <w:rPr>
          <w:color w:val="0070C0"/>
        </w:rPr>
        <w:t>f</w:t>
      </w:r>
      <w:r w:rsidRPr="00C67540">
        <w:rPr>
          <w:rFonts w:hint="eastAsia"/>
          <w:color w:val="0070C0"/>
        </w:rPr>
        <w:t>ork</w:t>
      </w:r>
      <w:r w:rsidRPr="00C67540">
        <w:rPr>
          <w:rFonts w:hint="eastAsia"/>
          <w:color w:val="0070C0"/>
        </w:rPr>
        <w:t>版との比較で用意したサンプルだが、</w:t>
      </w:r>
      <w:r w:rsidRPr="00C67540">
        <w:rPr>
          <w:color w:val="0070C0"/>
        </w:rPr>
        <w:t>スレッドのサンプルとしては少し複雑すぎる。後述する同期処理のサンプルがもっとシンプルで分かり易い。</w:t>
      </w:r>
    </w:p>
    <w:p w14:paraId="2B6F8FDA" w14:textId="2A526B83" w:rsidR="001E63EA" w:rsidRDefault="00316B73" w:rsidP="007F28C4">
      <w:pPr>
        <w:pStyle w:val="a9"/>
        <w:spacing w:beforeLines="50" w:before="180"/>
        <w:ind w:firstLine="283"/>
      </w:pPr>
      <w:r>
        <w:rPr>
          <w:rFonts w:hint="eastAsia"/>
        </w:rPr>
        <w:t>スレッド生成関数、終了待ち関数、</w:t>
      </w:r>
      <w:r w:rsidR="001E63EA">
        <w:rPr>
          <w:rFonts w:hint="eastAsia"/>
        </w:rPr>
        <w:t>Sleep()</w:t>
      </w:r>
      <w:r w:rsidR="001E63EA">
        <w:rPr>
          <w:rFonts w:hint="eastAsia"/>
        </w:rPr>
        <w:t>関数の扱いが</w:t>
      </w:r>
      <w:r>
        <w:t>Posix</w:t>
      </w:r>
      <w:r w:rsidR="00C67540">
        <w:t>ライブラリ</w:t>
      </w:r>
      <w:r w:rsidR="001E63EA">
        <w:rPr>
          <w:rFonts w:hint="eastAsia"/>
        </w:rPr>
        <w:t>版と異なる。</w:t>
      </w:r>
    </w:p>
    <w:p w14:paraId="602FF49A" w14:textId="014B0DCE" w:rsidR="00E3409D" w:rsidRDefault="001E63EA" w:rsidP="00E3409D">
      <w:pPr>
        <w:pStyle w:val="a9"/>
        <w:ind w:firstLine="283"/>
      </w:pPr>
      <w:r>
        <w:rPr>
          <w:rFonts w:hint="eastAsia"/>
        </w:rPr>
        <w:t>Windows</w:t>
      </w:r>
      <w:r>
        <w:rPr>
          <w:rFonts w:hint="eastAsia"/>
        </w:rPr>
        <w:t>版の</w:t>
      </w:r>
      <w:r w:rsidR="00E3409D">
        <w:rPr>
          <w:rFonts w:hint="eastAsia"/>
        </w:rPr>
        <w:t>TLS</w:t>
      </w:r>
      <w:r w:rsidR="00E3409D">
        <w:rPr>
          <w:rFonts w:hint="eastAsia"/>
        </w:rPr>
        <w:t>（スレッドローカルストレージ）の動作もテスト。</w:t>
      </w:r>
    </w:p>
    <w:p w14:paraId="6374DABE" w14:textId="3735CE02" w:rsidR="00C67540" w:rsidRDefault="00C67540" w:rsidP="00C67540">
      <w:pPr>
        <w:pStyle w:val="a9"/>
        <w:spacing w:beforeLines="50" w:before="180"/>
        <w:ind w:firstLine="283"/>
      </w:pPr>
      <w:r>
        <w:lastRenderedPageBreak/>
        <w:t>サンプルには示していないが、スレッド生成時にスタック領域（のサイズ）やスレッド優先度などを設定することが可能。</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_beginthread</w:t>
      </w:r>
      <w:r>
        <w:t xml:space="preserve">() </w:t>
      </w:r>
      <w:r>
        <w:rPr>
          <w:rFonts w:hint="eastAsia"/>
        </w:rPr>
        <w:t>関数と</w:t>
      </w:r>
      <w:r w:rsidRPr="00576268">
        <w:t>_beginthreadex</w:t>
      </w:r>
      <w:r>
        <w:rPr>
          <w:rFonts w:hint="eastAsia"/>
        </w:rPr>
        <w:t>(</w:t>
      </w:r>
      <w:r>
        <w:t xml:space="preserve">) </w:t>
      </w:r>
      <w:r>
        <w:rPr>
          <w:rFonts w:hint="eastAsia"/>
        </w:rPr>
        <w:t>関数の違いは、スレッド生成時に細かい制御ができるかどうかという点。</w:t>
      </w:r>
    </w:p>
    <w:p w14:paraId="2C048EBF" w14:textId="5F14E461" w:rsidR="00C67540" w:rsidRPr="00C67540" w:rsidRDefault="00C67540" w:rsidP="00C67540">
      <w:pPr>
        <w:pStyle w:val="a9"/>
        <w:spacing w:beforeLines="50" w:before="180"/>
        <w:ind w:firstLine="283"/>
      </w:pPr>
      <w:r>
        <w:t>なお、</w:t>
      </w:r>
      <w:r>
        <w:rPr>
          <w:rFonts w:hint="eastAsia"/>
        </w:rPr>
        <w:t xml:space="preserve">fork </w:t>
      </w:r>
      <w:r>
        <w:rPr>
          <w:rFonts w:hint="eastAsia"/>
        </w:rPr>
        <w:t>と同様のコピープロセスを生成する仕組みは</w:t>
      </w:r>
      <w:r>
        <w:rPr>
          <w:rFonts w:hint="eastAsia"/>
        </w:rPr>
        <w:t>W</w:t>
      </w:r>
      <w:r>
        <w:t>indows</w:t>
      </w:r>
      <w:r>
        <w:t>にはないが、実行ファイル（</w:t>
      </w:r>
      <w:r>
        <w:rPr>
          <w:rFonts w:hint="eastAsia"/>
        </w:rPr>
        <w:t>.exe</w:t>
      </w:r>
      <w:r>
        <w:rPr>
          <w:rFonts w:hint="eastAsia"/>
        </w:rPr>
        <w:t>）を指定してプロセス／子プロセスを作成する仕組みは用意されている。（サンプルは割愛）</w:t>
      </w:r>
    </w:p>
    <w:p w14:paraId="2AC79B14" w14:textId="38EB38CA" w:rsidR="00E3409D" w:rsidRDefault="001E63EA" w:rsidP="00E3409D">
      <w:pPr>
        <w:pStyle w:val="a9"/>
        <w:keepNext/>
        <w:widowControl/>
        <w:spacing w:beforeLines="50" w:before="180"/>
        <w:ind w:firstLineChars="0" w:firstLine="0"/>
      </w:pPr>
      <w:r>
        <w:rPr>
          <w:rFonts w:hint="eastAsia"/>
        </w:rPr>
        <w:t>Win</w:t>
      </w:r>
      <w:r w:rsidR="005A5AF6">
        <w:t>32API</w:t>
      </w:r>
      <w:r w:rsidR="005A5AF6">
        <w:t>版</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269DBF59" w14:textId="77777777" w:rsidR="00305003" w:rsidRPr="00305003" w:rsidRDefault="00305003" w:rsidP="00305003">
            <w:pPr>
              <w:pStyle w:val="2-"/>
              <w:rPr>
                <w:color w:val="00B050"/>
              </w:rPr>
            </w:pPr>
            <w:r w:rsidRPr="00305003">
              <w:rPr>
                <w:rFonts w:hint="eastAsia"/>
                <w:color w:val="00B050"/>
              </w:rPr>
              <w:t>//</w:t>
            </w:r>
            <w:r w:rsidRPr="00305003">
              <w:rPr>
                <w:rFonts w:hint="eastAsia"/>
                <w:color w:val="FF0000"/>
              </w:rPr>
              <w:t>thread_local</w:t>
            </w:r>
            <w:r w:rsidRPr="00305003">
              <w:rPr>
                <w:rFonts w:hint="eastAsia"/>
                <w:color w:val="00B050"/>
              </w:rPr>
              <w:t xml:space="preserve"> unsigned int tls_tid = 0;//C++11仕様版TLS指定：Visual C++ 2013 では未対応</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t>//テスト用情報</w:t>
            </w:r>
          </w:p>
          <w:p w14:paraId="1F8D20EF" w14:textId="77777777" w:rsidR="00305003" w:rsidRDefault="00305003" w:rsidP="00305003">
            <w:pPr>
              <w:pStyle w:val="2-"/>
            </w:pPr>
            <w:r>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lastRenderedPageBreak/>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tab/>
            </w:r>
            <w:r w:rsidRPr="00305003">
              <w:rPr>
                <w:rFonts w:hint="eastAsia"/>
                <w:color w:val="00B050"/>
              </w:rPr>
              <w:t>//1秒スリープ</w:t>
            </w:r>
          </w:p>
          <w:p w14:paraId="7F2423E7" w14:textId="77777777" w:rsidR="00305003" w:rsidRDefault="00305003" w:rsidP="00305003">
            <w:pPr>
              <w:pStyle w:val="2-"/>
            </w:pPr>
            <w:r>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lastRenderedPageBreak/>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lastRenderedPageBreak/>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2C8B4396"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w:t>
            </w:r>
            <w:r w:rsidR="003F0EC2">
              <w:rPr>
                <w:rFonts w:hint="eastAsia"/>
                <w:color w:val="00B050"/>
              </w:rPr>
              <w:t>子スレッド</w:t>
            </w:r>
            <w:r w:rsidRPr="004D4BE0">
              <w:rPr>
                <w:rFonts w:hint="eastAsia"/>
                <w:color w:val="00B050"/>
              </w:rPr>
              <w:t>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tab/>
              <w:t>{</w:t>
            </w:r>
          </w:p>
          <w:p w14:paraId="2716A5B5" w14:textId="77777777" w:rsidR="00305003" w:rsidRDefault="00305003" w:rsidP="00305003">
            <w:pPr>
              <w:pStyle w:val="2-"/>
            </w:pPr>
            <w:r>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lastRenderedPageBreak/>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7E041B03" w14:textId="69892F50" w:rsidR="00D21006" w:rsidRDefault="00D21006" w:rsidP="00D21006">
      <w:pPr>
        <w:pStyle w:val="2"/>
      </w:pPr>
      <w:bookmarkStart w:id="60" w:name="_Toc378866098"/>
      <w:r>
        <w:lastRenderedPageBreak/>
        <w:t>C++11</w:t>
      </w:r>
      <w:r w:rsidR="00BC5C9F">
        <w:rPr>
          <w:rFonts w:hint="eastAsia"/>
        </w:rPr>
        <w:t>版</w:t>
      </w:r>
      <w:r>
        <w:rPr>
          <w:rFonts w:hint="eastAsia"/>
        </w:rPr>
        <w:t>スレッド</w:t>
      </w:r>
      <w:bookmarkEnd w:id="60"/>
    </w:p>
    <w:p w14:paraId="08FC0E0A" w14:textId="19B04E94" w:rsidR="00D21006" w:rsidRDefault="00D21006" w:rsidP="00D21006">
      <w:pPr>
        <w:pStyle w:val="a9"/>
        <w:ind w:firstLine="283"/>
      </w:pPr>
      <w:r>
        <w:rPr>
          <w:rFonts w:hint="eastAsia"/>
        </w:rPr>
        <w:t>上記の</w:t>
      </w:r>
      <w:r>
        <w:t>Win</w:t>
      </w:r>
      <w:r w:rsidR="002177DA">
        <w:t>32API</w:t>
      </w:r>
      <w:r>
        <w:t>版</w:t>
      </w:r>
      <w:r>
        <w:rPr>
          <w:rFonts w:hint="eastAsia"/>
        </w:rPr>
        <w:t>をベースに</w:t>
      </w:r>
      <w:r>
        <w:rPr>
          <w:rFonts w:hint="eastAsia"/>
        </w:rPr>
        <w:t>C++11</w:t>
      </w:r>
      <w:r>
        <w:rPr>
          <w:rFonts w:hint="eastAsia"/>
        </w:rPr>
        <w:t>版にしたもの。</w:t>
      </w:r>
    </w:p>
    <w:p w14:paraId="3DCE29E5" w14:textId="77777777" w:rsidR="007F28C4" w:rsidRPr="007F28C4" w:rsidRDefault="007F28C4" w:rsidP="007F28C4">
      <w:pPr>
        <w:pStyle w:val="a9"/>
        <w:ind w:firstLine="283"/>
        <w:rPr>
          <w:color w:val="0070C0"/>
        </w:rPr>
      </w:pPr>
      <w:r w:rsidRPr="007F28C4">
        <w:rPr>
          <w:color w:val="0070C0"/>
        </w:rPr>
        <w:t>f</w:t>
      </w:r>
      <w:r w:rsidRPr="007F28C4">
        <w:rPr>
          <w:rFonts w:hint="eastAsia"/>
          <w:color w:val="0070C0"/>
        </w:rPr>
        <w:t>ork</w:t>
      </w:r>
      <w:r w:rsidRPr="007F28C4">
        <w:rPr>
          <w:rFonts w:hint="eastAsia"/>
          <w:color w:val="0070C0"/>
        </w:rPr>
        <w:t>との比較で用意したサンプルだが、</w:t>
      </w:r>
      <w:r w:rsidRPr="007F28C4">
        <w:rPr>
          <w:color w:val="0070C0"/>
        </w:rPr>
        <w:t>スレッドのサンプルとしては少し複雑すぎる。後述する同期処理のサンプルがもっとシンプルで分かり易い。</w:t>
      </w:r>
    </w:p>
    <w:p w14:paraId="0E73797E" w14:textId="3771023F" w:rsidR="00205FA2" w:rsidRDefault="00205FA2" w:rsidP="005A5AF6">
      <w:pPr>
        <w:pStyle w:val="a9"/>
        <w:spacing w:beforeLines="50" w:before="180"/>
        <w:ind w:firstLine="283"/>
      </w:pPr>
      <w:r>
        <w:rPr>
          <w:rFonts w:hint="eastAsia"/>
        </w:rPr>
        <w:t>スレッド生成時にテンプレートで柔軟なパラメータを渡せるのが特徴。</w:t>
      </w:r>
      <w:r w:rsidR="007F28C4">
        <w:rPr>
          <w:rFonts w:hint="eastAsia"/>
        </w:rPr>
        <w:t>全体的にクラスオブジェクトベースの操作でシンプルなコードになる。</w:t>
      </w:r>
    </w:p>
    <w:p w14:paraId="64738638" w14:textId="77777777" w:rsidR="005A5AF6" w:rsidRDefault="005A5AF6" w:rsidP="005A5AF6">
      <w:pPr>
        <w:pStyle w:val="a9"/>
        <w:ind w:firstLine="283"/>
      </w:pPr>
      <w:r>
        <w:rPr>
          <w:rFonts w:hint="eastAsia"/>
        </w:rPr>
        <w:t>TLS</w:t>
      </w:r>
      <w:r>
        <w:rPr>
          <w:rFonts w:hint="eastAsia"/>
        </w:rPr>
        <w:t>（スレッドローカルストレージ）は、</w:t>
      </w:r>
      <w:r>
        <w:t>Visual C++ 2013</w:t>
      </w:r>
      <w:r>
        <w:rPr>
          <w:rFonts w:hint="eastAsia"/>
        </w:rPr>
        <w:t>では</w:t>
      </w:r>
      <w:r>
        <w:t>C++11</w:t>
      </w:r>
      <w:r>
        <w:rPr>
          <w:rFonts w:hint="eastAsia"/>
        </w:rPr>
        <w:t>版が使えないので、</w:t>
      </w:r>
      <w:r>
        <w:rPr>
          <w:rFonts w:hint="eastAsia"/>
        </w:rPr>
        <w:t>Windows</w:t>
      </w:r>
      <w:r>
        <w:rPr>
          <w:rFonts w:hint="eastAsia"/>
        </w:rPr>
        <w:t>版を使用。</w:t>
      </w:r>
    </w:p>
    <w:p w14:paraId="617F6B7E" w14:textId="3B46D171" w:rsidR="00BC5C9F" w:rsidRPr="005A39A4" w:rsidRDefault="00BC5C9F" w:rsidP="005A5AF6">
      <w:pPr>
        <w:pStyle w:val="a9"/>
        <w:spacing w:beforeLines="50" w:before="180"/>
        <w:ind w:firstLine="283"/>
        <w:rPr>
          <w:color w:val="808080" w:themeColor="background1" w:themeShade="80"/>
        </w:rPr>
      </w:pPr>
      <w:r w:rsidRPr="005A39A4">
        <w:rPr>
          <w:rFonts w:hint="eastAsia"/>
          <w:color w:val="808080" w:themeColor="background1" w:themeShade="80"/>
        </w:rPr>
        <w:t>なお、本書作成時点で、スタック領域サイズの指定方法</w:t>
      </w:r>
      <w:r w:rsidR="00205FA2" w:rsidRPr="005A39A4">
        <w:rPr>
          <w:rFonts w:hint="eastAsia"/>
          <w:color w:val="808080" w:themeColor="background1" w:themeShade="80"/>
        </w:rPr>
        <w:t>とスレッド生成失敗時の判定方法を確認しきれず</w:t>
      </w:r>
      <w:r w:rsidRPr="005A39A4">
        <w:rPr>
          <w:rFonts w:hint="eastAsia"/>
          <w:color w:val="808080" w:themeColor="background1" w:themeShade="80"/>
        </w:rPr>
        <w:t>。</w:t>
      </w:r>
      <w:r w:rsidR="000C0A14" w:rsidRPr="005A39A4">
        <w:rPr>
          <w:rFonts w:hint="eastAsia"/>
          <w:color w:val="808080" w:themeColor="background1" w:themeShade="80"/>
        </w:rPr>
        <w:t>スレッドクラスに</w:t>
      </w:r>
      <w:r w:rsidR="000C0A14" w:rsidRPr="005A39A4">
        <w:rPr>
          <w:rFonts w:hint="eastAsia"/>
          <w:color w:val="808080" w:themeColor="background1" w:themeShade="80"/>
        </w:rPr>
        <w:t xml:space="preserve"> .native_handle</w:t>
      </w:r>
      <w:r w:rsidR="000C0A14" w:rsidRPr="005A39A4">
        <w:rPr>
          <w:color w:val="808080" w:themeColor="background1" w:themeShade="80"/>
        </w:rPr>
        <w:t>()</w:t>
      </w:r>
      <w:r w:rsidR="000C0A14" w:rsidRPr="005A39A4">
        <w:rPr>
          <w:rFonts w:hint="eastAsia"/>
          <w:color w:val="808080" w:themeColor="background1" w:themeShade="80"/>
        </w:rPr>
        <w:t xml:space="preserve"> </w:t>
      </w:r>
      <w:r w:rsidR="000C0A14" w:rsidRPr="005A39A4">
        <w:rPr>
          <w:rFonts w:hint="eastAsia"/>
          <w:color w:val="808080" w:themeColor="background1" w:themeShade="80"/>
        </w:rPr>
        <w:t>というメンバー関数があるので、それを使用して環境依存の調整を行う必要がありそうである。</w:t>
      </w:r>
    </w:p>
    <w:p w14:paraId="0CCFDC9D" w14:textId="64141C91" w:rsidR="00D21006" w:rsidRDefault="00D21006" w:rsidP="00D21006">
      <w:pPr>
        <w:pStyle w:val="a9"/>
        <w:keepNext/>
        <w:widowControl/>
        <w:spacing w:beforeLines="50" w:before="180"/>
        <w:ind w:firstLineChars="0" w:firstLine="0"/>
      </w:pPr>
      <w:r>
        <w:t>C++11</w:t>
      </w:r>
      <w:r w:rsidR="005A5AF6">
        <w:t>版</w:t>
      </w:r>
      <w:r>
        <w:t>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04689E1F" w14:textId="77777777" w:rsidTr="001E74FA">
        <w:tc>
          <w:tcPr>
            <w:tcW w:w="8494" w:type="dxa"/>
          </w:tcPr>
          <w:p w14:paraId="780BE631" w14:textId="77777777" w:rsidR="00BC5C9F" w:rsidRDefault="00BC5C9F" w:rsidP="00BC5C9F">
            <w:pPr>
              <w:pStyle w:val="2-"/>
            </w:pPr>
            <w:r>
              <w:t>#include &lt;stdio.h&gt;</w:t>
            </w:r>
          </w:p>
          <w:p w14:paraId="7B8AD18B" w14:textId="77777777" w:rsidR="00BC5C9F" w:rsidRDefault="00BC5C9F" w:rsidP="00BC5C9F">
            <w:pPr>
              <w:pStyle w:val="2-"/>
            </w:pPr>
            <w:r>
              <w:t>#include &lt;stdlib.h&gt;</w:t>
            </w:r>
          </w:p>
          <w:p w14:paraId="1795C97E" w14:textId="77777777" w:rsidR="00BC5C9F" w:rsidRDefault="00BC5C9F" w:rsidP="00BC5C9F">
            <w:pPr>
              <w:pStyle w:val="2-"/>
            </w:pPr>
          </w:p>
          <w:p w14:paraId="685FB452" w14:textId="77777777" w:rsidR="00BC5C9F" w:rsidRDefault="00BC5C9F" w:rsidP="00BC5C9F">
            <w:pPr>
              <w:pStyle w:val="2-"/>
            </w:pPr>
            <w:r w:rsidRPr="00BC5C9F">
              <w:rPr>
                <w:color w:val="FF0000"/>
              </w:rPr>
              <w:t>#include &lt;thread&gt;</w:t>
            </w:r>
          </w:p>
          <w:p w14:paraId="3A95ADEB" w14:textId="77777777" w:rsidR="00BC5C9F" w:rsidRDefault="00BC5C9F" w:rsidP="00BC5C9F">
            <w:pPr>
              <w:pStyle w:val="2-"/>
            </w:pPr>
          </w:p>
          <w:p w14:paraId="1B3DDB14" w14:textId="77777777" w:rsidR="00BC5C9F" w:rsidRPr="00BC5C9F" w:rsidRDefault="00BC5C9F" w:rsidP="00BC5C9F">
            <w:pPr>
              <w:pStyle w:val="2-"/>
              <w:rPr>
                <w:color w:val="00B050"/>
              </w:rPr>
            </w:pPr>
            <w:r w:rsidRPr="00BC5C9F">
              <w:rPr>
                <w:rFonts w:hint="eastAsia"/>
                <w:color w:val="00B050"/>
              </w:rPr>
              <w:t>//スレッドローカルストレージ(TLS)テスト</w:t>
            </w:r>
          </w:p>
          <w:p w14:paraId="2F0A456A" w14:textId="77777777" w:rsidR="00BC5C9F" w:rsidRDefault="00BC5C9F" w:rsidP="00BC5C9F">
            <w:pPr>
              <w:pStyle w:val="2-"/>
            </w:pPr>
            <w:r>
              <w:rPr>
                <w:rFonts w:hint="eastAsia"/>
              </w:rPr>
              <w:t>__declspec(thread) std::size_t tls_tid = 0;</w:t>
            </w:r>
            <w:r w:rsidRPr="00BC5C9F">
              <w:rPr>
                <w:rFonts w:hint="eastAsia"/>
                <w:color w:val="00B050"/>
              </w:rPr>
              <w:t>//Visual C++固有版TLS指定</w:t>
            </w:r>
          </w:p>
          <w:p w14:paraId="3815C15C" w14:textId="77777777" w:rsidR="00BC5C9F" w:rsidRDefault="00BC5C9F" w:rsidP="00BC5C9F">
            <w:pPr>
              <w:pStyle w:val="2-"/>
            </w:pPr>
            <w:r w:rsidRPr="00BC5C9F">
              <w:rPr>
                <w:rFonts w:hint="eastAsia"/>
                <w:color w:val="00B050"/>
              </w:rPr>
              <w:t>//thread_local std::size_t tls_tid = 0;//C++11仕様版TLS指定：Visual C++ 2013 では未対応</w:t>
            </w:r>
          </w:p>
          <w:p w14:paraId="35A7B5B2" w14:textId="77777777" w:rsidR="00BC5C9F" w:rsidRDefault="00BC5C9F" w:rsidP="00BC5C9F">
            <w:pPr>
              <w:pStyle w:val="2-"/>
            </w:pPr>
          </w:p>
          <w:p w14:paraId="7DF24E3E" w14:textId="77777777" w:rsidR="00BC5C9F" w:rsidRDefault="00BC5C9F" w:rsidP="00BC5C9F">
            <w:pPr>
              <w:pStyle w:val="2-"/>
            </w:pPr>
            <w:r w:rsidRPr="00BC5C9F">
              <w:rPr>
                <w:rFonts w:hint="eastAsia"/>
                <w:color w:val="00B050"/>
              </w:rPr>
              <w:t>//テスト用情報</w:t>
            </w:r>
          </w:p>
          <w:p w14:paraId="53B0A5E5" w14:textId="77777777" w:rsidR="00BC5C9F" w:rsidRDefault="00BC5C9F" w:rsidP="00BC5C9F">
            <w:pPr>
              <w:pStyle w:val="2-"/>
            </w:pPr>
            <w:r>
              <w:t>struct TEST_INFO</w:t>
            </w:r>
          </w:p>
          <w:p w14:paraId="3AD92852" w14:textId="77777777" w:rsidR="00BC5C9F" w:rsidRDefault="00BC5C9F" w:rsidP="00BC5C9F">
            <w:pPr>
              <w:pStyle w:val="2-"/>
            </w:pPr>
            <w:r>
              <w:t>{</w:t>
            </w:r>
          </w:p>
          <w:p w14:paraId="37EC9B5F" w14:textId="77777777" w:rsidR="00BC5C9F" w:rsidRDefault="00BC5C9F" w:rsidP="00BC5C9F">
            <w:pPr>
              <w:pStyle w:val="2-"/>
            </w:pPr>
            <w:r>
              <w:rPr>
                <w:rFonts w:hint="eastAsia"/>
              </w:rPr>
              <w:tab/>
              <w:t>const char* text;</w:t>
            </w:r>
            <w:r w:rsidRPr="00BC5C9F">
              <w:rPr>
                <w:rFonts w:hint="eastAsia"/>
                <w:color w:val="00B050"/>
              </w:rPr>
              <w:t>//文字列</w:t>
            </w:r>
          </w:p>
          <w:p w14:paraId="0B114D3A" w14:textId="77777777" w:rsidR="00BC5C9F" w:rsidRDefault="00BC5C9F" w:rsidP="00BC5C9F">
            <w:pPr>
              <w:pStyle w:val="2-"/>
            </w:pPr>
            <w:r>
              <w:rPr>
                <w:rFonts w:hint="eastAsia"/>
              </w:rPr>
              <w:tab/>
              <w:t xml:space="preserve">int value;       </w:t>
            </w:r>
            <w:r w:rsidRPr="00BC5C9F">
              <w:rPr>
                <w:rFonts w:hint="eastAsia"/>
                <w:color w:val="00B050"/>
              </w:rPr>
              <w:t>//数値</w:t>
            </w:r>
          </w:p>
          <w:p w14:paraId="31CC6903" w14:textId="77777777" w:rsidR="00BC5C9F" w:rsidRDefault="00BC5C9F" w:rsidP="00BC5C9F">
            <w:pPr>
              <w:pStyle w:val="2-"/>
            </w:pPr>
            <w:r>
              <w:rPr>
                <w:rFonts w:hint="eastAsia"/>
              </w:rPr>
              <w:tab/>
              <w:t xml:space="preserve">int loop_max;    </w:t>
            </w:r>
            <w:r w:rsidRPr="00BC5C9F">
              <w:rPr>
                <w:rFonts w:hint="eastAsia"/>
                <w:color w:val="00B050"/>
              </w:rPr>
              <w:t>//テストループ回数</w:t>
            </w:r>
          </w:p>
          <w:p w14:paraId="09E561BF" w14:textId="77777777" w:rsidR="00BC5C9F" w:rsidRPr="00BC5C9F" w:rsidRDefault="00BC5C9F" w:rsidP="00BC5C9F">
            <w:pPr>
              <w:pStyle w:val="2-"/>
              <w:rPr>
                <w:color w:val="00B050"/>
              </w:rPr>
            </w:pPr>
            <w:r>
              <w:rPr>
                <w:rFonts w:hint="eastAsia"/>
              </w:rPr>
              <w:tab/>
              <w:t xml:space="preserve">int start_i;    </w:t>
            </w:r>
            <w:r w:rsidRPr="00BC5C9F">
              <w:rPr>
                <w:rFonts w:hint="eastAsia"/>
                <w:color w:val="00B050"/>
              </w:rPr>
              <w:t xml:space="preserve"> //スレッド生成ループ開始値</w:t>
            </w:r>
          </w:p>
          <w:p w14:paraId="3FE3A511" w14:textId="77777777" w:rsidR="00BC5C9F" w:rsidRDefault="00BC5C9F" w:rsidP="00BC5C9F">
            <w:pPr>
              <w:pStyle w:val="2-"/>
            </w:pPr>
            <w:r>
              <w:t>};</w:t>
            </w:r>
          </w:p>
          <w:p w14:paraId="1B405E5C" w14:textId="77777777" w:rsidR="00BC5C9F" w:rsidRDefault="00BC5C9F" w:rsidP="00BC5C9F">
            <w:pPr>
              <w:pStyle w:val="2-"/>
            </w:pPr>
          </w:p>
          <w:p w14:paraId="0F70B974" w14:textId="77777777" w:rsidR="00BC5C9F" w:rsidRPr="00BC5C9F" w:rsidRDefault="00BC5C9F" w:rsidP="00BC5C9F">
            <w:pPr>
              <w:pStyle w:val="2-"/>
              <w:rPr>
                <w:color w:val="00B050"/>
              </w:rPr>
            </w:pPr>
            <w:r w:rsidRPr="00BC5C9F">
              <w:rPr>
                <w:rFonts w:hint="eastAsia"/>
                <w:color w:val="00B050"/>
              </w:rPr>
              <w:t>//スレッド情報</w:t>
            </w:r>
          </w:p>
          <w:p w14:paraId="72875C4C" w14:textId="77777777" w:rsidR="00BC5C9F" w:rsidRDefault="00BC5C9F" w:rsidP="00BC5C9F">
            <w:pPr>
              <w:pStyle w:val="2-"/>
            </w:pPr>
            <w:r>
              <w:t>struct THREAD_INFO</w:t>
            </w:r>
          </w:p>
          <w:p w14:paraId="4DECC28D" w14:textId="77777777" w:rsidR="00BC5C9F" w:rsidRDefault="00BC5C9F" w:rsidP="00BC5C9F">
            <w:pPr>
              <w:pStyle w:val="2-"/>
            </w:pPr>
            <w:r>
              <w:t>{</w:t>
            </w:r>
          </w:p>
          <w:p w14:paraId="0EF06747" w14:textId="77777777" w:rsidR="00BC5C9F" w:rsidRDefault="00BC5C9F" w:rsidP="00BC5C9F">
            <w:pPr>
              <w:pStyle w:val="2-"/>
            </w:pPr>
            <w:r>
              <w:rPr>
                <w:rFonts w:hint="eastAsia"/>
              </w:rPr>
              <w:tab/>
              <w:t xml:space="preserve">int level;                 </w:t>
            </w:r>
            <w:r w:rsidRPr="00BC5C9F">
              <w:rPr>
                <w:rFonts w:hint="eastAsia"/>
                <w:color w:val="00B050"/>
              </w:rPr>
              <w:t>//子スレッドレベル</w:t>
            </w:r>
          </w:p>
          <w:p w14:paraId="37B6D048" w14:textId="77777777" w:rsidR="00BC5C9F" w:rsidRPr="00BC5C9F" w:rsidRDefault="00BC5C9F" w:rsidP="00BC5C9F">
            <w:pPr>
              <w:pStyle w:val="2-"/>
              <w:rPr>
                <w:color w:val="00B050"/>
              </w:rPr>
            </w:pPr>
            <w:r>
              <w:rPr>
                <w:rFonts w:hint="eastAsia"/>
              </w:rPr>
              <w:tab/>
              <w:t>std::thread::id parent_tid;</w:t>
            </w:r>
            <w:r w:rsidRPr="00BC5C9F">
              <w:rPr>
                <w:rFonts w:hint="eastAsia"/>
                <w:color w:val="00B050"/>
              </w:rPr>
              <w:t>//親スレッドID</w:t>
            </w:r>
          </w:p>
          <w:p w14:paraId="7B612A8D" w14:textId="77777777" w:rsidR="00BC5C9F" w:rsidRPr="00BC5C9F" w:rsidRDefault="00BC5C9F" w:rsidP="00BC5C9F">
            <w:pPr>
              <w:pStyle w:val="2-"/>
              <w:rPr>
                <w:color w:val="00B050"/>
              </w:rPr>
            </w:pPr>
            <w:r>
              <w:rPr>
                <w:rFonts w:hint="eastAsia"/>
              </w:rPr>
              <w:tab/>
              <w:t xml:space="preserve">bool is_root_thread;       </w:t>
            </w:r>
            <w:r w:rsidRPr="00BC5C9F">
              <w:rPr>
                <w:rFonts w:hint="eastAsia"/>
                <w:color w:val="00B050"/>
              </w:rPr>
              <w:t>//大元のスレッド判定用フラグ</w:t>
            </w:r>
          </w:p>
          <w:p w14:paraId="59AA5F9A" w14:textId="77777777" w:rsidR="00BC5C9F" w:rsidRDefault="00BC5C9F" w:rsidP="00BC5C9F">
            <w:pPr>
              <w:pStyle w:val="2-"/>
            </w:pPr>
            <w:r>
              <w:t>};</w:t>
            </w:r>
          </w:p>
          <w:p w14:paraId="782284DD" w14:textId="77777777" w:rsidR="00BC5C9F" w:rsidRDefault="00BC5C9F" w:rsidP="00BC5C9F">
            <w:pPr>
              <w:pStyle w:val="2-"/>
            </w:pPr>
          </w:p>
          <w:p w14:paraId="5F4FFE08" w14:textId="77777777" w:rsidR="00BC5C9F" w:rsidRDefault="00BC5C9F" w:rsidP="00BC5C9F">
            <w:pPr>
              <w:pStyle w:val="2-"/>
            </w:pPr>
            <w:r w:rsidRPr="00BC5C9F">
              <w:rPr>
                <w:rFonts w:hint="eastAsia"/>
                <w:color w:val="00B050"/>
              </w:rPr>
              <w:t>//スレッド受け渡し情報</w:t>
            </w:r>
          </w:p>
          <w:p w14:paraId="1AD15A8A" w14:textId="77777777" w:rsidR="00BC5C9F" w:rsidRDefault="00BC5C9F" w:rsidP="00BC5C9F">
            <w:pPr>
              <w:pStyle w:val="2-"/>
            </w:pPr>
            <w:r>
              <w:t>struct THREAD_PARAM</w:t>
            </w:r>
          </w:p>
          <w:p w14:paraId="6C8B2D9B" w14:textId="77777777" w:rsidR="00BC5C9F" w:rsidRDefault="00BC5C9F" w:rsidP="00BC5C9F">
            <w:pPr>
              <w:pStyle w:val="2-"/>
            </w:pPr>
            <w:r>
              <w:t>{</w:t>
            </w:r>
          </w:p>
          <w:p w14:paraId="32618C78" w14:textId="77777777" w:rsidR="00BC5C9F" w:rsidRPr="00BC5C9F" w:rsidRDefault="00BC5C9F" w:rsidP="00BC5C9F">
            <w:pPr>
              <w:pStyle w:val="2-"/>
              <w:rPr>
                <w:color w:val="00B050"/>
              </w:rPr>
            </w:pPr>
            <w:r>
              <w:rPr>
                <w:rFonts w:hint="eastAsia"/>
              </w:rPr>
              <w:tab/>
              <w:t xml:space="preserve">TEST_INFO test;    </w:t>
            </w:r>
            <w:r w:rsidRPr="00BC5C9F">
              <w:rPr>
                <w:rFonts w:hint="eastAsia"/>
                <w:color w:val="00B050"/>
              </w:rPr>
              <w:t>//テスト用情報</w:t>
            </w:r>
          </w:p>
          <w:p w14:paraId="6356A67E" w14:textId="77777777" w:rsidR="00BC5C9F" w:rsidRPr="00BC5C9F" w:rsidRDefault="00BC5C9F" w:rsidP="00BC5C9F">
            <w:pPr>
              <w:pStyle w:val="2-"/>
              <w:rPr>
                <w:color w:val="00B050"/>
              </w:rPr>
            </w:pPr>
            <w:r>
              <w:rPr>
                <w:rFonts w:hint="eastAsia"/>
              </w:rPr>
              <w:tab/>
              <w:t>THREAD_INFO thread;</w:t>
            </w:r>
            <w:r w:rsidRPr="00BC5C9F">
              <w:rPr>
                <w:rFonts w:hint="eastAsia"/>
                <w:color w:val="00B050"/>
              </w:rPr>
              <w:t>//スレッド情報</w:t>
            </w:r>
          </w:p>
          <w:p w14:paraId="0E3E13E2" w14:textId="77777777" w:rsidR="00BC5C9F" w:rsidRDefault="00BC5C9F" w:rsidP="00BC5C9F">
            <w:pPr>
              <w:pStyle w:val="2-"/>
            </w:pPr>
            <w:r>
              <w:t>};</w:t>
            </w:r>
          </w:p>
          <w:p w14:paraId="7E8D6BFC" w14:textId="77777777" w:rsidR="00BC5C9F" w:rsidRDefault="00BC5C9F" w:rsidP="00BC5C9F">
            <w:pPr>
              <w:pStyle w:val="2-"/>
            </w:pPr>
          </w:p>
          <w:p w14:paraId="1274AD2B" w14:textId="77777777" w:rsidR="00BC5C9F" w:rsidRDefault="00BC5C9F" w:rsidP="00BC5C9F">
            <w:pPr>
              <w:pStyle w:val="2-"/>
            </w:pPr>
            <w:r w:rsidRPr="00BC5C9F">
              <w:rPr>
                <w:rFonts w:hint="eastAsia"/>
                <w:color w:val="00B050"/>
              </w:rPr>
              <w:t>//子スレッドの生成と終了待ち</w:t>
            </w:r>
          </w:p>
          <w:p w14:paraId="2123FF99" w14:textId="77777777" w:rsidR="00BC5C9F" w:rsidRDefault="00BC5C9F" w:rsidP="00BC5C9F">
            <w:pPr>
              <w:pStyle w:val="2-"/>
            </w:pPr>
            <w:r>
              <w:t>extern void createChildThreads(const char* thread_name, TEST_INFO&amp; test, THREAD_INFO&amp; tinfo);</w:t>
            </w:r>
          </w:p>
          <w:p w14:paraId="7D11542A" w14:textId="77777777" w:rsidR="00BC5C9F" w:rsidRDefault="00BC5C9F" w:rsidP="00BC5C9F">
            <w:pPr>
              <w:pStyle w:val="2-"/>
            </w:pPr>
          </w:p>
          <w:p w14:paraId="1CD6C952" w14:textId="77777777" w:rsidR="00BC5C9F" w:rsidRPr="00BC5C9F" w:rsidRDefault="00BC5C9F" w:rsidP="00BC5C9F">
            <w:pPr>
              <w:pStyle w:val="2-"/>
              <w:rPr>
                <w:color w:val="00B050"/>
              </w:rPr>
            </w:pPr>
            <w:r w:rsidRPr="00BC5C9F">
              <w:rPr>
                <w:rFonts w:hint="eastAsia"/>
                <w:color w:val="00B050"/>
              </w:rPr>
              <w:t>//スレッド関数</w:t>
            </w:r>
          </w:p>
          <w:p w14:paraId="76F5FE37" w14:textId="77777777" w:rsidR="00BC5C9F" w:rsidRDefault="00BC5C9F" w:rsidP="00BC5C9F">
            <w:pPr>
              <w:pStyle w:val="2-"/>
            </w:pPr>
            <w:r>
              <w:t>void threadFunc(THREAD_PARAM param)</w:t>
            </w:r>
          </w:p>
          <w:p w14:paraId="5626835C" w14:textId="77777777" w:rsidR="00BC5C9F" w:rsidRDefault="00BC5C9F" w:rsidP="00BC5C9F">
            <w:pPr>
              <w:pStyle w:val="2-"/>
            </w:pPr>
            <w:r>
              <w:t>{</w:t>
            </w:r>
          </w:p>
          <w:p w14:paraId="1E8A322C" w14:textId="77777777" w:rsidR="00BC5C9F" w:rsidRDefault="00BC5C9F" w:rsidP="00BC5C9F">
            <w:pPr>
              <w:pStyle w:val="2-"/>
            </w:pPr>
            <w:r>
              <w:rPr>
                <w:rFonts w:hint="eastAsia"/>
              </w:rPr>
              <w:tab/>
            </w:r>
            <w:r w:rsidRPr="00BC5C9F">
              <w:rPr>
                <w:rFonts w:hint="eastAsia"/>
                <w:color w:val="00B050"/>
              </w:rPr>
              <w:t>//パラメータ受け取り</w:t>
            </w:r>
          </w:p>
          <w:p w14:paraId="36B37BFB" w14:textId="77777777" w:rsidR="00BC5C9F" w:rsidRDefault="00BC5C9F" w:rsidP="00BC5C9F">
            <w:pPr>
              <w:pStyle w:val="2-"/>
            </w:pPr>
            <w:r>
              <w:lastRenderedPageBreak/>
              <w:tab/>
              <w:t>TEST_INFO test;</w:t>
            </w:r>
          </w:p>
          <w:p w14:paraId="1EA8164A" w14:textId="77777777" w:rsidR="00BC5C9F" w:rsidRDefault="00BC5C9F" w:rsidP="00BC5C9F">
            <w:pPr>
              <w:pStyle w:val="2-"/>
            </w:pPr>
            <w:r>
              <w:tab/>
              <w:t>THREAD_INFO tinfo;</w:t>
            </w:r>
          </w:p>
          <w:p w14:paraId="316BE103" w14:textId="77777777" w:rsidR="00BC5C9F" w:rsidRDefault="00BC5C9F" w:rsidP="00BC5C9F">
            <w:pPr>
              <w:pStyle w:val="2-"/>
            </w:pPr>
            <w:r>
              <w:tab/>
              <w:t>{</w:t>
            </w:r>
          </w:p>
          <w:p w14:paraId="12A3F88C" w14:textId="77777777" w:rsidR="00BC5C9F" w:rsidRDefault="00BC5C9F" w:rsidP="00BC5C9F">
            <w:pPr>
              <w:pStyle w:val="2-"/>
            </w:pPr>
            <w:r>
              <w:tab/>
            </w:r>
            <w:r>
              <w:tab/>
              <w:t>memcpy(&amp;test, &amp;param.test, sizeof(TEST_INFO));</w:t>
            </w:r>
          </w:p>
          <w:p w14:paraId="3782DF23" w14:textId="77777777" w:rsidR="00BC5C9F" w:rsidRDefault="00BC5C9F" w:rsidP="00BC5C9F">
            <w:pPr>
              <w:pStyle w:val="2-"/>
            </w:pPr>
            <w:r>
              <w:tab/>
            </w:r>
            <w:r>
              <w:tab/>
              <w:t>memcpy(&amp;tinfo, &amp;param.thread, sizeof(THREAD_INFO));</w:t>
            </w:r>
          </w:p>
          <w:p w14:paraId="32B7181C" w14:textId="77777777" w:rsidR="00BC5C9F" w:rsidRDefault="00BC5C9F" w:rsidP="00BC5C9F">
            <w:pPr>
              <w:pStyle w:val="2-"/>
            </w:pPr>
            <w:r>
              <w:tab/>
              <w:t>}</w:t>
            </w:r>
          </w:p>
          <w:p w14:paraId="3524AE35" w14:textId="77777777" w:rsidR="00BC5C9F" w:rsidRDefault="00BC5C9F" w:rsidP="00BC5C9F">
            <w:pPr>
              <w:pStyle w:val="2-"/>
            </w:pPr>
          </w:p>
          <w:p w14:paraId="5B3BFE65" w14:textId="77777777" w:rsidR="00BC5C9F" w:rsidRDefault="00BC5C9F" w:rsidP="00BC5C9F">
            <w:pPr>
              <w:pStyle w:val="2-"/>
            </w:pPr>
            <w:r>
              <w:rPr>
                <w:rFonts w:hint="eastAsia"/>
              </w:rPr>
              <w:tab/>
            </w:r>
            <w:r w:rsidRPr="00BC5C9F">
              <w:rPr>
                <w:rFonts w:hint="eastAsia"/>
                <w:color w:val="00B050"/>
              </w:rPr>
              <w:t>//スレッド情報</w:t>
            </w:r>
          </w:p>
          <w:p w14:paraId="279B4C0C" w14:textId="77777777" w:rsidR="00BC5C9F" w:rsidRDefault="00BC5C9F" w:rsidP="00BC5C9F">
            <w:pPr>
              <w:pStyle w:val="2-"/>
            </w:pPr>
            <w:r>
              <w:tab/>
              <w:t xml:space="preserve">std::thread::id tid_tmp = </w:t>
            </w:r>
            <w:r w:rsidRPr="003F0EC2">
              <w:rPr>
                <w:color w:val="FF0000"/>
              </w:rPr>
              <w:t>std::this_thread::get_id()</w:t>
            </w:r>
            <w:r>
              <w:t>;</w:t>
            </w:r>
          </w:p>
          <w:p w14:paraId="0BC13CA8" w14:textId="77777777" w:rsidR="00BC5C9F" w:rsidRDefault="00BC5C9F" w:rsidP="00BC5C9F">
            <w:pPr>
              <w:pStyle w:val="2-"/>
            </w:pPr>
          </w:p>
          <w:p w14:paraId="0F40B9C6" w14:textId="77777777" w:rsidR="00BC5C9F" w:rsidRDefault="00BC5C9F" w:rsidP="00BC5C9F">
            <w:pPr>
              <w:pStyle w:val="2-"/>
            </w:pPr>
            <w:r>
              <w:rPr>
                <w:rFonts w:hint="eastAsia"/>
              </w:rPr>
              <w:tab/>
            </w:r>
            <w:r w:rsidRPr="003F0EC2">
              <w:rPr>
                <w:rFonts w:hint="eastAsia"/>
                <w:color w:val="00B050"/>
              </w:rPr>
              <w:t>//スレッドローカルストレージ(TLS)テスト</w:t>
            </w:r>
          </w:p>
          <w:p w14:paraId="41239202" w14:textId="77777777" w:rsidR="00BC5C9F" w:rsidRDefault="00BC5C9F" w:rsidP="00BC5C9F">
            <w:pPr>
              <w:pStyle w:val="2-"/>
            </w:pPr>
            <w:r>
              <w:tab/>
              <w:t>tls_tid = tid_tmp.hash();</w:t>
            </w:r>
            <w:r>
              <w:tab/>
            </w:r>
          </w:p>
          <w:p w14:paraId="0CA52F98" w14:textId="77777777" w:rsidR="00BC5C9F" w:rsidRDefault="00BC5C9F" w:rsidP="00BC5C9F">
            <w:pPr>
              <w:pStyle w:val="2-"/>
            </w:pPr>
          </w:p>
          <w:p w14:paraId="381F9E08" w14:textId="77777777" w:rsidR="00BC5C9F" w:rsidRDefault="00BC5C9F" w:rsidP="00BC5C9F">
            <w:pPr>
              <w:pStyle w:val="2-"/>
            </w:pPr>
            <w:r>
              <w:rPr>
                <w:rFonts w:hint="eastAsia"/>
              </w:rPr>
              <w:tab/>
            </w:r>
            <w:r w:rsidRPr="003F0EC2">
              <w:rPr>
                <w:rFonts w:hint="eastAsia"/>
                <w:color w:val="00B050"/>
              </w:rPr>
              <w:t>//大元のスレッド判定用フラグをOFF</w:t>
            </w:r>
          </w:p>
          <w:p w14:paraId="2FFE5B25" w14:textId="77777777" w:rsidR="00BC5C9F" w:rsidRDefault="00BC5C9F" w:rsidP="00BC5C9F">
            <w:pPr>
              <w:pStyle w:val="2-"/>
            </w:pPr>
            <w:r>
              <w:tab/>
              <w:t>tinfo.is_root_thread = false;</w:t>
            </w:r>
          </w:p>
          <w:p w14:paraId="4BFB63CC" w14:textId="77777777" w:rsidR="00BC5C9F" w:rsidRDefault="00BC5C9F" w:rsidP="00BC5C9F">
            <w:pPr>
              <w:pStyle w:val="2-"/>
            </w:pPr>
          </w:p>
          <w:p w14:paraId="06305C49" w14:textId="77777777" w:rsidR="00BC5C9F" w:rsidRDefault="00BC5C9F" w:rsidP="00BC5C9F">
            <w:pPr>
              <w:pStyle w:val="2-"/>
            </w:pPr>
            <w:r>
              <w:rPr>
                <w:rFonts w:hint="eastAsia"/>
              </w:rPr>
              <w:tab/>
            </w:r>
            <w:r w:rsidRPr="003F0EC2">
              <w:rPr>
                <w:rFonts w:hint="eastAsia"/>
                <w:color w:val="00B050"/>
              </w:rPr>
              <w:t>//スレッド名を作成</w:t>
            </w:r>
          </w:p>
          <w:p w14:paraId="08510177" w14:textId="77777777" w:rsidR="00BC5C9F" w:rsidRDefault="00BC5C9F" w:rsidP="00BC5C9F">
            <w:pPr>
              <w:pStyle w:val="2-"/>
            </w:pPr>
            <w:r>
              <w:tab/>
              <w:t>++tinfo.level;</w:t>
            </w:r>
          </w:p>
          <w:p w14:paraId="26B1D466" w14:textId="77777777" w:rsidR="00BC5C9F" w:rsidRDefault="00BC5C9F" w:rsidP="00BC5C9F">
            <w:pPr>
              <w:pStyle w:val="2-"/>
            </w:pPr>
            <w:r>
              <w:tab/>
              <w:t>char thread_name[32];</w:t>
            </w:r>
          </w:p>
          <w:p w14:paraId="0F2E204E" w14:textId="77777777" w:rsidR="00BC5C9F" w:rsidRDefault="00BC5C9F" w:rsidP="00BC5C9F">
            <w:pPr>
              <w:pStyle w:val="2-"/>
            </w:pPr>
            <w:r>
              <w:tab/>
              <w:t>sprintf_s(thread_name, sizeof(thread_name), "C%d(0x%08x,0x%08x)", tinfo.level, tid_tmp.hash(), tinfo.parent_tid.hash());</w:t>
            </w:r>
          </w:p>
          <w:p w14:paraId="7799FC3E" w14:textId="77777777" w:rsidR="00BC5C9F" w:rsidRPr="003F0EC2" w:rsidRDefault="00BC5C9F" w:rsidP="00BC5C9F">
            <w:pPr>
              <w:pStyle w:val="2-"/>
              <w:rPr>
                <w:color w:val="00B050"/>
              </w:rPr>
            </w:pPr>
            <w:r>
              <w:rPr>
                <w:rFonts w:hint="eastAsia"/>
              </w:rPr>
              <w:tab/>
            </w:r>
            <w:r w:rsidRPr="003F0EC2">
              <w:rPr>
                <w:rFonts w:hint="eastAsia"/>
                <w:color w:val="00B050"/>
              </w:rPr>
              <w:t>// C + 子スレッドのレベル + ( 自スレッドID , 親スレッドID )</w:t>
            </w:r>
          </w:p>
          <w:p w14:paraId="696EC14B" w14:textId="77777777" w:rsidR="00BC5C9F" w:rsidRDefault="00BC5C9F" w:rsidP="00BC5C9F">
            <w:pPr>
              <w:pStyle w:val="2-"/>
            </w:pPr>
          </w:p>
          <w:p w14:paraId="58FA544E" w14:textId="77777777" w:rsidR="00BC5C9F" w:rsidRPr="003F0EC2" w:rsidRDefault="00BC5C9F" w:rsidP="00BC5C9F">
            <w:pPr>
              <w:pStyle w:val="2-"/>
              <w:rPr>
                <w:color w:val="00B050"/>
              </w:rPr>
            </w:pPr>
            <w:r>
              <w:rPr>
                <w:rFonts w:hint="eastAsia"/>
              </w:rPr>
              <w:tab/>
            </w:r>
            <w:r w:rsidRPr="003F0EC2">
              <w:rPr>
                <w:rFonts w:hint="eastAsia"/>
                <w:color w:val="00B050"/>
              </w:rPr>
              <w:t>//子スレッド開始メッセージ</w:t>
            </w:r>
          </w:p>
          <w:p w14:paraId="16810A0F" w14:textId="77777777" w:rsidR="00BC5C9F" w:rsidRDefault="00BC5C9F" w:rsidP="00BC5C9F">
            <w:pPr>
              <w:pStyle w:val="2-"/>
            </w:pPr>
            <w:r>
              <w:tab/>
              <w:t>printf("START: %s\n", thread_name);</w:t>
            </w:r>
          </w:p>
          <w:p w14:paraId="6F6B8D21" w14:textId="77777777" w:rsidR="00BC5C9F" w:rsidRDefault="00BC5C9F" w:rsidP="00BC5C9F">
            <w:pPr>
              <w:pStyle w:val="2-"/>
            </w:pPr>
            <w:r>
              <w:tab/>
              <w:t>fflush(stdout);</w:t>
            </w:r>
          </w:p>
          <w:p w14:paraId="0C122739" w14:textId="77777777" w:rsidR="00BC5C9F" w:rsidRDefault="00BC5C9F" w:rsidP="00BC5C9F">
            <w:pPr>
              <w:pStyle w:val="2-"/>
            </w:pPr>
          </w:p>
          <w:p w14:paraId="2F776F7A" w14:textId="77777777" w:rsidR="00BC5C9F" w:rsidRPr="003F0EC2" w:rsidRDefault="00BC5C9F" w:rsidP="00BC5C9F">
            <w:pPr>
              <w:pStyle w:val="2-"/>
              <w:rPr>
                <w:color w:val="00B050"/>
              </w:rPr>
            </w:pPr>
            <w:r>
              <w:rPr>
                <w:rFonts w:hint="eastAsia"/>
              </w:rPr>
              <w:tab/>
            </w:r>
            <w:r w:rsidRPr="003F0EC2">
              <w:rPr>
                <w:rFonts w:hint="eastAsia"/>
                <w:color w:val="00B050"/>
              </w:rPr>
              <w:t>//テスト用変数を更新</w:t>
            </w:r>
          </w:p>
          <w:p w14:paraId="13FC76E3" w14:textId="77777777" w:rsidR="00BC5C9F" w:rsidRDefault="00BC5C9F" w:rsidP="00BC5C9F">
            <w:pPr>
              <w:pStyle w:val="2-"/>
            </w:pPr>
            <w:r>
              <w:tab/>
              <w:t>++test.value;</w:t>
            </w:r>
          </w:p>
          <w:p w14:paraId="57699497" w14:textId="77777777" w:rsidR="00BC5C9F" w:rsidRDefault="00BC5C9F" w:rsidP="00BC5C9F">
            <w:pPr>
              <w:pStyle w:val="2-"/>
            </w:pPr>
            <w:r>
              <w:tab/>
              <w:t>++test.loop_max;</w:t>
            </w:r>
          </w:p>
          <w:p w14:paraId="0876528E" w14:textId="77777777" w:rsidR="00BC5C9F" w:rsidRDefault="00BC5C9F" w:rsidP="00BC5C9F">
            <w:pPr>
              <w:pStyle w:val="2-"/>
            </w:pPr>
          </w:p>
          <w:p w14:paraId="3E49C211" w14:textId="77777777" w:rsidR="00BC5C9F" w:rsidRPr="003F0EC2" w:rsidRDefault="00BC5C9F" w:rsidP="00BC5C9F">
            <w:pPr>
              <w:pStyle w:val="2-"/>
              <w:rPr>
                <w:color w:val="00B050"/>
              </w:rPr>
            </w:pPr>
            <w:r>
              <w:rPr>
                <w:rFonts w:hint="eastAsia"/>
              </w:rPr>
              <w:tab/>
            </w:r>
            <w:r w:rsidRPr="003F0EC2">
              <w:rPr>
                <w:rFonts w:hint="eastAsia"/>
                <w:color w:val="00B050"/>
              </w:rPr>
              <w:t>//親スレッドIDを格納</w:t>
            </w:r>
          </w:p>
          <w:p w14:paraId="2EA6CDA9" w14:textId="77777777" w:rsidR="00BC5C9F" w:rsidRDefault="00BC5C9F" w:rsidP="00BC5C9F">
            <w:pPr>
              <w:pStyle w:val="2-"/>
            </w:pPr>
            <w:r>
              <w:tab/>
              <w:t>tinfo.parent_tid = tid_tmp;</w:t>
            </w:r>
          </w:p>
          <w:p w14:paraId="502C8ACF" w14:textId="77777777" w:rsidR="00BC5C9F" w:rsidRDefault="00BC5C9F" w:rsidP="00BC5C9F">
            <w:pPr>
              <w:pStyle w:val="2-"/>
            </w:pPr>
          </w:p>
          <w:p w14:paraId="57D60CCD" w14:textId="77777777" w:rsidR="00BC5C9F" w:rsidRPr="003F0EC2" w:rsidRDefault="00BC5C9F" w:rsidP="00BC5C9F">
            <w:pPr>
              <w:pStyle w:val="2-"/>
              <w:rPr>
                <w:color w:val="00B050"/>
              </w:rPr>
            </w:pPr>
            <w:r>
              <w:rPr>
                <w:rFonts w:hint="eastAsia"/>
              </w:rPr>
              <w:tab/>
            </w:r>
            <w:r w:rsidRPr="003F0EC2">
              <w:rPr>
                <w:rFonts w:hint="eastAsia"/>
                <w:color w:val="00B050"/>
              </w:rPr>
              <w:t>//1秒スリープ</w:t>
            </w:r>
          </w:p>
          <w:p w14:paraId="49B5FA00" w14:textId="77777777" w:rsidR="00BC5C9F" w:rsidRDefault="00BC5C9F" w:rsidP="00BC5C9F">
            <w:pPr>
              <w:pStyle w:val="2-"/>
            </w:pPr>
            <w:r>
              <w:tab/>
            </w:r>
            <w:r w:rsidRPr="003F0EC2">
              <w:rPr>
                <w:color w:val="FF0000"/>
              </w:rPr>
              <w:t>std::this_thread::sleep_for(std::chrono::milliseconds(1000));</w:t>
            </w:r>
          </w:p>
          <w:p w14:paraId="6544B08F" w14:textId="77777777" w:rsidR="00BC5C9F" w:rsidRDefault="00BC5C9F" w:rsidP="00BC5C9F">
            <w:pPr>
              <w:pStyle w:val="2-"/>
            </w:pPr>
          </w:p>
          <w:p w14:paraId="173640A2" w14:textId="77777777" w:rsidR="00BC5C9F" w:rsidRDefault="00BC5C9F" w:rsidP="00BC5C9F">
            <w:pPr>
              <w:pStyle w:val="2-"/>
            </w:pPr>
            <w:r>
              <w:rPr>
                <w:rFonts w:hint="eastAsia"/>
              </w:rPr>
              <w:tab/>
            </w:r>
            <w:r w:rsidRPr="003F0EC2">
              <w:rPr>
                <w:rFonts w:hint="eastAsia"/>
                <w:color w:val="00B050"/>
              </w:rPr>
              <w:t>//子スレッドの生成と終了待ち</w:t>
            </w:r>
          </w:p>
          <w:p w14:paraId="175A42CC" w14:textId="77777777" w:rsidR="00BC5C9F" w:rsidRDefault="00BC5C9F" w:rsidP="00BC5C9F">
            <w:pPr>
              <w:pStyle w:val="2-"/>
            </w:pPr>
            <w:r>
              <w:tab/>
              <w:t>createChildThreads(thread_name, test, tinfo);</w:t>
            </w:r>
          </w:p>
          <w:p w14:paraId="7CC14B92" w14:textId="77777777" w:rsidR="00BC5C9F" w:rsidRDefault="00BC5C9F" w:rsidP="00BC5C9F">
            <w:pPr>
              <w:pStyle w:val="2-"/>
            </w:pPr>
          </w:p>
          <w:p w14:paraId="1E7D1A79" w14:textId="77777777" w:rsidR="00BC5C9F" w:rsidRDefault="00BC5C9F" w:rsidP="00BC5C9F">
            <w:pPr>
              <w:pStyle w:val="2-"/>
            </w:pPr>
            <w:r>
              <w:rPr>
                <w:rFonts w:hint="eastAsia"/>
              </w:rPr>
              <w:tab/>
            </w:r>
            <w:r w:rsidRPr="003F0EC2">
              <w:rPr>
                <w:rFonts w:hint="eastAsia"/>
                <w:color w:val="00B050"/>
              </w:rPr>
              <w:t>//子スレッド終了メッセージ</w:t>
            </w:r>
          </w:p>
          <w:p w14:paraId="406D664E" w14:textId="77777777" w:rsidR="00BC5C9F" w:rsidRDefault="00BC5C9F" w:rsidP="00BC5C9F">
            <w:pPr>
              <w:pStyle w:val="2-"/>
            </w:pPr>
            <w:r>
              <w:tab/>
              <w:t>printf("END: %s\n", thread_name);</w:t>
            </w:r>
          </w:p>
          <w:p w14:paraId="3FFA89B7" w14:textId="77777777" w:rsidR="00BC5C9F" w:rsidRDefault="00BC5C9F" w:rsidP="00BC5C9F">
            <w:pPr>
              <w:pStyle w:val="2-"/>
            </w:pPr>
            <w:r>
              <w:tab/>
              <w:t>fflush(stdout);</w:t>
            </w:r>
          </w:p>
          <w:p w14:paraId="098200FC" w14:textId="77777777" w:rsidR="00BC5C9F" w:rsidRDefault="00BC5C9F" w:rsidP="00BC5C9F">
            <w:pPr>
              <w:pStyle w:val="2-"/>
            </w:pPr>
            <w:r>
              <w:t>}</w:t>
            </w:r>
          </w:p>
          <w:p w14:paraId="5B6C6C4E" w14:textId="77777777" w:rsidR="00BC5C9F" w:rsidRDefault="00BC5C9F" w:rsidP="00BC5C9F">
            <w:pPr>
              <w:pStyle w:val="2-"/>
            </w:pPr>
          </w:p>
          <w:p w14:paraId="6983E558" w14:textId="77777777" w:rsidR="00BC5C9F" w:rsidRPr="003F0EC2" w:rsidRDefault="00BC5C9F" w:rsidP="00BC5C9F">
            <w:pPr>
              <w:pStyle w:val="2-"/>
              <w:rPr>
                <w:color w:val="00B050"/>
              </w:rPr>
            </w:pPr>
            <w:r w:rsidRPr="003F0EC2">
              <w:rPr>
                <w:rFonts w:hint="eastAsia"/>
                <w:color w:val="00B050"/>
              </w:rPr>
              <w:t>//子スレッドの生成と終了待ち</w:t>
            </w:r>
          </w:p>
          <w:p w14:paraId="04024839" w14:textId="77777777" w:rsidR="00BC5C9F" w:rsidRDefault="00BC5C9F" w:rsidP="00BC5C9F">
            <w:pPr>
              <w:pStyle w:val="2-"/>
            </w:pPr>
            <w:r>
              <w:t>void createChildThreads(const char* thread_name, TEST_INFO&amp; test, THREAD_INFO&amp; tinfo)</w:t>
            </w:r>
          </w:p>
          <w:p w14:paraId="669971B8" w14:textId="77777777" w:rsidR="00BC5C9F" w:rsidRDefault="00BC5C9F" w:rsidP="00BC5C9F">
            <w:pPr>
              <w:pStyle w:val="2-"/>
            </w:pPr>
            <w:r>
              <w:t>{</w:t>
            </w:r>
          </w:p>
          <w:p w14:paraId="27AC96D5" w14:textId="77777777" w:rsidR="00BC5C9F" w:rsidRPr="003F0EC2" w:rsidRDefault="00BC5C9F" w:rsidP="00BC5C9F">
            <w:pPr>
              <w:pStyle w:val="2-"/>
              <w:rPr>
                <w:color w:val="00B050"/>
              </w:rPr>
            </w:pPr>
            <w:r>
              <w:rPr>
                <w:rFonts w:hint="eastAsia"/>
              </w:rPr>
              <w:tab/>
            </w:r>
            <w:r w:rsidRPr="003F0EC2">
              <w:rPr>
                <w:rFonts w:hint="eastAsia"/>
                <w:color w:val="00B050"/>
              </w:rPr>
              <w:t>//子スレッド生成ループ</w:t>
            </w:r>
          </w:p>
          <w:p w14:paraId="23232DF1" w14:textId="77777777" w:rsidR="00BC5C9F" w:rsidRDefault="00BC5C9F" w:rsidP="00BC5C9F">
            <w:pPr>
              <w:pStyle w:val="2-"/>
            </w:pPr>
            <w:r>
              <w:tab/>
              <w:t>const int CHILD_THREAD_NUM = 3;</w:t>
            </w:r>
          </w:p>
          <w:p w14:paraId="17A631BF" w14:textId="77777777" w:rsidR="00BC5C9F" w:rsidRPr="003F0EC2" w:rsidRDefault="00BC5C9F" w:rsidP="00BC5C9F">
            <w:pPr>
              <w:pStyle w:val="2-"/>
              <w:rPr>
                <w:color w:val="00B050"/>
              </w:rPr>
            </w:pPr>
            <w:r>
              <w:rPr>
                <w:rFonts w:hint="eastAsia"/>
              </w:rPr>
              <w:tab/>
              <w:t>std::thread* thread[CHILD_THREAD_NUM];</w:t>
            </w:r>
            <w:r w:rsidRPr="003F0EC2">
              <w:rPr>
                <w:rFonts w:hint="eastAsia"/>
                <w:color w:val="00B050"/>
              </w:rPr>
              <w:t>//生成した子スレッドのスレッドハンドル</w:t>
            </w:r>
          </w:p>
          <w:p w14:paraId="5DCF32E5" w14:textId="77777777" w:rsidR="00BC5C9F" w:rsidRDefault="00BC5C9F" w:rsidP="00BC5C9F">
            <w:pPr>
              <w:pStyle w:val="2-"/>
            </w:pPr>
            <w:r>
              <w:rPr>
                <w:rFonts w:hint="eastAsia"/>
              </w:rPr>
              <w:tab/>
              <w:t>std::thread::id tid[CHILD_THREAD_NUM];</w:t>
            </w:r>
            <w:r w:rsidRPr="003F0EC2">
              <w:rPr>
                <w:rFonts w:hint="eastAsia"/>
                <w:color w:val="00B050"/>
              </w:rPr>
              <w:t>//生成した子スレッドのスレッドID</w:t>
            </w:r>
          </w:p>
          <w:p w14:paraId="70E0521B" w14:textId="77777777" w:rsidR="00BC5C9F" w:rsidRPr="003F0EC2" w:rsidRDefault="00BC5C9F" w:rsidP="00BC5C9F">
            <w:pPr>
              <w:pStyle w:val="2-"/>
              <w:rPr>
                <w:color w:val="00B050"/>
              </w:rPr>
            </w:pPr>
            <w:r>
              <w:rPr>
                <w:rFonts w:hint="eastAsia"/>
              </w:rPr>
              <w:tab/>
              <w:t>THREAD_PARAM* param[CHILD_THREAD_NUM];</w:t>
            </w:r>
            <w:r w:rsidRPr="003F0EC2">
              <w:rPr>
                <w:rFonts w:hint="eastAsia"/>
                <w:color w:val="00B050"/>
              </w:rPr>
              <w:t>//スレッド受け渡し用データ</w:t>
            </w:r>
          </w:p>
          <w:p w14:paraId="68BACA9F" w14:textId="77777777" w:rsidR="00BC5C9F" w:rsidRDefault="00BC5C9F" w:rsidP="00BC5C9F">
            <w:pPr>
              <w:pStyle w:val="2-"/>
            </w:pPr>
            <w:r>
              <w:tab/>
              <w:t>for (int i = 0; i &lt; test.start_i; ++i)</w:t>
            </w:r>
          </w:p>
          <w:p w14:paraId="60FC167E" w14:textId="77777777" w:rsidR="00BC5C9F" w:rsidRDefault="00BC5C9F" w:rsidP="00BC5C9F">
            <w:pPr>
              <w:pStyle w:val="2-"/>
            </w:pPr>
            <w:r>
              <w:tab/>
              <w:t>{</w:t>
            </w:r>
          </w:p>
          <w:p w14:paraId="41F7CCB8" w14:textId="77777777" w:rsidR="00BC5C9F" w:rsidRDefault="00BC5C9F" w:rsidP="00BC5C9F">
            <w:pPr>
              <w:pStyle w:val="2-"/>
            </w:pPr>
            <w:r>
              <w:tab/>
            </w:r>
            <w:r>
              <w:tab/>
              <w:t>thread[i] = nullptr;</w:t>
            </w:r>
          </w:p>
          <w:p w14:paraId="5A758CBA" w14:textId="77777777" w:rsidR="00BC5C9F" w:rsidRDefault="00BC5C9F" w:rsidP="00BC5C9F">
            <w:pPr>
              <w:pStyle w:val="2-"/>
            </w:pPr>
            <w:r>
              <w:tab/>
            </w:r>
            <w:r>
              <w:tab/>
              <w:t>tid[i] = std::thread::id();</w:t>
            </w:r>
          </w:p>
          <w:p w14:paraId="6AA4AC43" w14:textId="77777777" w:rsidR="00BC5C9F" w:rsidRDefault="00BC5C9F" w:rsidP="00BC5C9F">
            <w:pPr>
              <w:pStyle w:val="2-"/>
            </w:pPr>
            <w:r>
              <w:tab/>
            </w:r>
            <w:r>
              <w:tab/>
              <w:t>param[i] = NULL;</w:t>
            </w:r>
          </w:p>
          <w:p w14:paraId="4A71675F" w14:textId="77777777" w:rsidR="00BC5C9F" w:rsidRDefault="00BC5C9F" w:rsidP="00BC5C9F">
            <w:pPr>
              <w:pStyle w:val="2-"/>
            </w:pPr>
            <w:r>
              <w:tab/>
              <w:t>}</w:t>
            </w:r>
          </w:p>
          <w:p w14:paraId="7B9789F7" w14:textId="77777777" w:rsidR="00BC5C9F" w:rsidRDefault="00BC5C9F" w:rsidP="00BC5C9F">
            <w:pPr>
              <w:pStyle w:val="2-"/>
            </w:pPr>
            <w:r>
              <w:tab/>
              <w:t>for (int i = test.start_i; i &lt; CHILD_THREAD_NUM; ++i)</w:t>
            </w:r>
          </w:p>
          <w:p w14:paraId="7F94BC7E" w14:textId="77777777" w:rsidR="00BC5C9F" w:rsidRDefault="00BC5C9F" w:rsidP="00BC5C9F">
            <w:pPr>
              <w:pStyle w:val="2-"/>
            </w:pPr>
            <w:r>
              <w:tab/>
              <w:t>{</w:t>
            </w:r>
          </w:p>
          <w:p w14:paraId="0810200B"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//子スレッド用パラメータ作成</w:t>
            </w:r>
          </w:p>
          <w:p w14:paraId="6DA9F99F" w14:textId="77777777" w:rsidR="00BC5C9F" w:rsidRDefault="00BC5C9F" w:rsidP="00BC5C9F">
            <w:pPr>
              <w:pStyle w:val="2-"/>
            </w:pPr>
            <w:r>
              <w:tab/>
            </w:r>
            <w:r>
              <w:tab/>
              <w:t>param[i] = (THREAD_PARAM*)malloc(sizeof(THREAD_PARAM));</w:t>
            </w:r>
          </w:p>
          <w:p w14:paraId="2CDA285F" w14:textId="77777777" w:rsidR="00BC5C9F" w:rsidRDefault="00BC5C9F" w:rsidP="00BC5C9F">
            <w:pPr>
              <w:pStyle w:val="2-"/>
            </w:pPr>
            <w:r>
              <w:tab/>
            </w:r>
            <w:r>
              <w:tab/>
              <w:t>memcpy(&amp;param[i]-&gt;test, &amp;test, sizeof(TEST_INFO));</w:t>
            </w:r>
          </w:p>
          <w:p w14:paraId="484B95A9" w14:textId="77777777" w:rsidR="00BC5C9F" w:rsidRDefault="00BC5C9F" w:rsidP="00BC5C9F">
            <w:pPr>
              <w:pStyle w:val="2-"/>
            </w:pPr>
            <w:r>
              <w:tab/>
            </w:r>
            <w:r>
              <w:tab/>
              <w:t>memcpy(&amp;param[i]-&gt;thread, &amp;tinfo, sizeof(THREAD_INFO));</w:t>
            </w:r>
          </w:p>
          <w:p w14:paraId="16B9435F" w14:textId="77777777" w:rsidR="00BC5C9F" w:rsidRDefault="00BC5C9F" w:rsidP="00BC5C9F">
            <w:pPr>
              <w:pStyle w:val="2-"/>
            </w:pPr>
            <w:r>
              <w:lastRenderedPageBreak/>
              <w:tab/>
            </w:r>
            <w:r>
              <w:tab/>
              <w:t>param[i]-&gt;test.start_i = i + 1;</w:t>
            </w:r>
          </w:p>
          <w:p w14:paraId="5C5A5838" w14:textId="77777777" w:rsidR="00BC5C9F" w:rsidRDefault="00BC5C9F" w:rsidP="00BC5C9F">
            <w:pPr>
              <w:pStyle w:val="2-"/>
            </w:pPr>
          </w:p>
          <w:p w14:paraId="10F74BD7" w14:textId="77777777" w:rsidR="00BC5C9F" w:rsidRDefault="00BC5C9F" w:rsidP="00BC5C9F">
            <w:pPr>
              <w:pStyle w:val="2-"/>
            </w:pPr>
            <w:r>
              <w:rPr>
                <w:rFonts w:hint="eastAsia"/>
              </w:rPr>
              <w:tab/>
            </w:r>
            <w:r>
              <w:rPr>
                <w:rFonts w:hint="eastAsia"/>
              </w:rPr>
              <w:tab/>
            </w:r>
            <w:r w:rsidRPr="003F0EC2">
              <w:rPr>
                <w:rFonts w:hint="eastAsia"/>
                <w:color w:val="00B050"/>
              </w:rPr>
              <w:t>//子スレッド生成</w:t>
            </w:r>
          </w:p>
          <w:p w14:paraId="7A25355E" w14:textId="77777777" w:rsidR="00BC5C9F" w:rsidRDefault="00BC5C9F" w:rsidP="00BC5C9F">
            <w:pPr>
              <w:pStyle w:val="2-"/>
            </w:pPr>
            <w:r>
              <w:tab/>
            </w:r>
            <w:r>
              <w:tab/>
              <w:t>std::thread::id tid_tmp;</w:t>
            </w:r>
          </w:p>
          <w:p w14:paraId="007D552F" w14:textId="77777777" w:rsidR="00BC5C9F" w:rsidRDefault="00BC5C9F" w:rsidP="00BC5C9F">
            <w:pPr>
              <w:pStyle w:val="2-"/>
            </w:pPr>
            <w:r>
              <w:tab/>
            </w:r>
            <w:r>
              <w:tab/>
              <w:t xml:space="preserve">std::thread* thread_tmp = </w:t>
            </w:r>
            <w:r w:rsidRPr="003F0EC2">
              <w:rPr>
                <w:color w:val="FF0000"/>
              </w:rPr>
              <w:t>new std::thread(threadFunc, *param[i])</w:t>
            </w:r>
            <w:r>
              <w:t>;</w:t>
            </w:r>
          </w:p>
          <w:p w14:paraId="63398D44" w14:textId="77777777" w:rsidR="00BC5C9F" w:rsidRDefault="00BC5C9F" w:rsidP="00BC5C9F">
            <w:pPr>
              <w:pStyle w:val="2-"/>
            </w:pPr>
            <w:r>
              <w:tab/>
            </w:r>
            <w:r>
              <w:tab/>
              <w:t>if (thread_tmp == nullptr)</w:t>
            </w:r>
          </w:p>
          <w:p w14:paraId="31ED5574" w14:textId="77777777" w:rsidR="00BC5C9F" w:rsidRDefault="00BC5C9F" w:rsidP="00BC5C9F">
            <w:pPr>
              <w:pStyle w:val="2-"/>
            </w:pPr>
            <w:r>
              <w:tab/>
            </w:r>
            <w:r>
              <w:tab/>
              <w:t>{</w:t>
            </w:r>
          </w:p>
          <w:p w14:paraId="78F409B8"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//子スレッド生成失敗</w:t>
            </w:r>
          </w:p>
          <w:p w14:paraId="4525DC18" w14:textId="77777777" w:rsidR="00BC5C9F" w:rsidRDefault="00BC5C9F" w:rsidP="00BC5C9F">
            <w:pPr>
              <w:pStyle w:val="2-"/>
            </w:pPr>
            <w:r>
              <w:tab/>
            </w:r>
            <w:r>
              <w:tab/>
            </w:r>
            <w:r>
              <w:tab/>
              <w:t>free(param[i]);</w:t>
            </w:r>
          </w:p>
          <w:p w14:paraId="58794F1F" w14:textId="77777777" w:rsidR="00BC5C9F" w:rsidRDefault="00BC5C9F" w:rsidP="00BC5C9F">
            <w:pPr>
              <w:pStyle w:val="2-"/>
            </w:pPr>
            <w:r>
              <w:tab/>
            </w:r>
            <w:r>
              <w:tab/>
            </w:r>
            <w:r>
              <w:tab/>
              <w:t>param[i] = NULL;</w:t>
            </w:r>
          </w:p>
          <w:p w14:paraId="40DD4043" w14:textId="77777777" w:rsidR="00BC5C9F" w:rsidRDefault="00BC5C9F" w:rsidP="00BC5C9F">
            <w:pPr>
              <w:pStyle w:val="2-"/>
            </w:pPr>
          </w:p>
          <w:p w14:paraId="02F728AE"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//エラーメッセージ</w:t>
            </w:r>
          </w:p>
          <w:p w14:paraId="5EE0429F" w14:textId="77777777" w:rsidR="00BC5C9F" w:rsidRDefault="00BC5C9F" w:rsidP="00BC5C9F">
            <w:pPr>
              <w:pStyle w:val="2-"/>
            </w:pPr>
            <w:r>
              <w:tab/>
            </w:r>
            <w:r>
              <w:tab/>
            </w:r>
            <w:r>
              <w:tab/>
              <w:t>if (tinfo.is_root_thread)</w:t>
            </w:r>
          </w:p>
          <w:p w14:paraId="5C68BC6F" w14:textId="77777777" w:rsidR="00BC5C9F" w:rsidRDefault="00BC5C9F" w:rsidP="00BC5C9F">
            <w:pPr>
              <w:pStyle w:val="2-"/>
            </w:pPr>
            <w:r>
              <w:tab/>
            </w:r>
            <w:r>
              <w:tab/>
            </w:r>
            <w:r>
              <w:tab/>
            </w:r>
            <w:r>
              <w:tab/>
              <w:t>fprintf(stderr, "%s -&gt; [%d] FAILED (errno=%d)\n", thread_name, i, errno);</w:t>
            </w:r>
          </w:p>
          <w:p w14:paraId="3911C3AB" w14:textId="77777777" w:rsidR="00BC5C9F" w:rsidRDefault="00BC5C9F" w:rsidP="00BC5C9F">
            <w:pPr>
              <w:pStyle w:val="2-"/>
            </w:pPr>
            <w:r>
              <w:tab/>
            </w:r>
            <w:r>
              <w:tab/>
            </w:r>
            <w:r>
              <w:tab/>
              <w:t>else</w:t>
            </w:r>
          </w:p>
          <w:p w14:paraId="798C4CB0" w14:textId="77777777" w:rsidR="00BC5C9F" w:rsidRDefault="00BC5C9F" w:rsidP="00BC5C9F">
            <w:pPr>
              <w:pStyle w:val="2-"/>
            </w:pPr>
            <w:r>
              <w:tab/>
            </w:r>
            <w:r>
              <w:tab/>
            </w:r>
            <w:r>
              <w:tab/>
            </w:r>
            <w:r>
              <w:tab/>
              <w:t>fprintf(stderr, "%s -&gt; [%d] FAILED (errno=%d)\n", thread_name, i, errno);</w:t>
            </w:r>
          </w:p>
          <w:p w14:paraId="1666E66A" w14:textId="77777777" w:rsidR="00BC5C9F" w:rsidRDefault="00BC5C9F" w:rsidP="00BC5C9F">
            <w:pPr>
              <w:pStyle w:val="2-"/>
            </w:pPr>
            <w:r>
              <w:tab/>
            </w:r>
            <w:r>
              <w:tab/>
            </w:r>
            <w:r>
              <w:tab/>
              <w:t>fflush(stderr);</w:t>
            </w:r>
          </w:p>
          <w:p w14:paraId="04A22855" w14:textId="77777777" w:rsidR="00BC5C9F" w:rsidRDefault="00BC5C9F" w:rsidP="00BC5C9F">
            <w:pPr>
              <w:pStyle w:val="2-"/>
            </w:pPr>
          </w:p>
          <w:p w14:paraId="5BF204B7"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//1秒スリープ</w:t>
            </w:r>
          </w:p>
          <w:p w14:paraId="6EABD764" w14:textId="77777777" w:rsidR="00BC5C9F" w:rsidRPr="003F0EC2" w:rsidRDefault="00BC5C9F" w:rsidP="00BC5C9F">
            <w:pPr>
              <w:pStyle w:val="2-"/>
              <w:rPr>
                <w:color w:val="FF0000"/>
              </w:rPr>
            </w:pPr>
            <w:r>
              <w:tab/>
            </w:r>
            <w:r>
              <w:tab/>
            </w:r>
            <w:r>
              <w:tab/>
            </w:r>
            <w:r w:rsidRPr="003F0EC2">
              <w:rPr>
                <w:color w:val="FF0000"/>
              </w:rPr>
              <w:t>std::this_thread::sleep_for(std::chrono::milliseconds(1000));</w:t>
            </w:r>
          </w:p>
          <w:p w14:paraId="5172FB48" w14:textId="77777777" w:rsidR="00BC5C9F" w:rsidRDefault="00BC5C9F" w:rsidP="00BC5C9F">
            <w:pPr>
              <w:pStyle w:val="2-"/>
            </w:pPr>
            <w:r>
              <w:tab/>
            </w:r>
            <w:r>
              <w:tab/>
              <w:t>}</w:t>
            </w:r>
          </w:p>
          <w:p w14:paraId="431EDEFC" w14:textId="77777777" w:rsidR="00BC5C9F" w:rsidRDefault="00BC5C9F" w:rsidP="00BC5C9F">
            <w:pPr>
              <w:pStyle w:val="2-"/>
            </w:pPr>
            <w:r>
              <w:tab/>
            </w:r>
            <w:r>
              <w:tab/>
              <w:t>else</w:t>
            </w:r>
          </w:p>
          <w:p w14:paraId="125D3D9F" w14:textId="77777777" w:rsidR="00BC5C9F" w:rsidRDefault="00BC5C9F" w:rsidP="00BC5C9F">
            <w:pPr>
              <w:pStyle w:val="2-"/>
            </w:pPr>
            <w:r>
              <w:tab/>
            </w:r>
            <w:r>
              <w:tab/>
              <w:t>{</w:t>
            </w:r>
          </w:p>
          <w:p w14:paraId="1E11A899"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//子スレッド生成成功</w:t>
            </w:r>
          </w:p>
          <w:p w14:paraId="267DB306" w14:textId="77777777" w:rsidR="00BC5C9F" w:rsidRDefault="00BC5C9F" w:rsidP="00BC5C9F">
            <w:pPr>
              <w:pStyle w:val="2-"/>
            </w:pPr>
          </w:p>
          <w:p w14:paraId="3F49C4EC" w14:textId="47D66B2A"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//子スレッドのスレッド</w:t>
            </w:r>
            <w:r w:rsidR="003F0EC2">
              <w:rPr>
                <w:rFonts w:hint="eastAsia"/>
                <w:color w:val="00B050"/>
              </w:rPr>
              <w:t>オブジェクト</w:t>
            </w:r>
            <w:r w:rsidRPr="003F0EC2">
              <w:rPr>
                <w:rFonts w:hint="eastAsia"/>
                <w:color w:val="00B050"/>
              </w:rPr>
              <w:t>とIDを記録（最後の終了待ち用）</w:t>
            </w:r>
          </w:p>
          <w:p w14:paraId="0C14601D" w14:textId="77777777" w:rsidR="00BC5C9F" w:rsidRDefault="00BC5C9F" w:rsidP="00BC5C9F">
            <w:pPr>
              <w:pStyle w:val="2-"/>
            </w:pPr>
            <w:r>
              <w:tab/>
            </w:r>
            <w:r>
              <w:tab/>
            </w:r>
            <w:r>
              <w:tab/>
              <w:t>thread[i] = thread_tmp;</w:t>
            </w:r>
          </w:p>
          <w:p w14:paraId="04B7EBDD" w14:textId="77777777" w:rsidR="00BC5C9F" w:rsidRDefault="00BC5C9F" w:rsidP="00BC5C9F">
            <w:pPr>
              <w:pStyle w:val="2-"/>
            </w:pPr>
            <w:r>
              <w:tab/>
            </w:r>
            <w:r>
              <w:tab/>
            </w:r>
            <w:r>
              <w:tab/>
              <w:t>tid_tmp = thread_tmp-&gt;get_id();</w:t>
            </w:r>
          </w:p>
          <w:p w14:paraId="1EE04106" w14:textId="77777777" w:rsidR="00BC5C9F" w:rsidRDefault="00BC5C9F" w:rsidP="00BC5C9F">
            <w:pPr>
              <w:pStyle w:val="2-"/>
            </w:pPr>
            <w:r>
              <w:tab/>
            </w:r>
            <w:r>
              <w:tab/>
            </w:r>
            <w:r>
              <w:tab/>
              <w:t>tid[i] = tid_tmp;</w:t>
            </w:r>
          </w:p>
          <w:p w14:paraId="1C2B3E73" w14:textId="77777777" w:rsidR="00BC5C9F" w:rsidRDefault="00BC5C9F" w:rsidP="00BC5C9F">
            <w:pPr>
              <w:pStyle w:val="2-"/>
            </w:pPr>
          </w:p>
          <w:p w14:paraId="42078F41"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//子スレッド生成メッセージ</w:t>
            </w:r>
          </w:p>
          <w:p w14:paraId="370F8369" w14:textId="77777777" w:rsidR="00BC5C9F" w:rsidRDefault="00BC5C9F" w:rsidP="00BC5C9F">
            <w:pPr>
              <w:pStyle w:val="2-"/>
            </w:pPr>
            <w:r>
              <w:tab/>
            </w:r>
            <w:r>
              <w:tab/>
            </w:r>
            <w:r>
              <w:tab/>
              <w:t>if (tinfo.is_root_thread)</w:t>
            </w:r>
          </w:p>
          <w:p w14:paraId="693121F8" w14:textId="77777777" w:rsidR="00BC5C9F" w:rsidRDefault="00BC5C9F" w:rsidP="00BC5C9F">
            <w:pPr>
              <w:pStyle w:val="2-"/>
            </w:pPr>
            <w:r>
              <w:tab/>
            </w:r>
            <w:r>
              <w:tab/>
            </w:r>
            <w:r>
              <w:tab/>
            </w:r>
            <w:r>
              <w:tab/>
              <w:t>printf("%s -&gt; [%d] CREATED:C%d(0x%08x,0x%08x)\n", thread_name, i, tinfo.level + 1, tid_tmp.hash(), tinfo.parent_tid.hash());</w:t>
            </w:r>
          </w:p>
          <w:p w14:paraId="1CF1043B" w14:textId="77777777" w:rsidR="00BC5C9F" w:rsidRDefault="00BC5C9F" w:rsidP="00BC5C9F">
            <w:pPr>
              <w:pStyle w:val="2-"/>
            </w:pPr>
            <w:r>
              <w:tab/>
            </w:r>
            <w:r>
              <w:tab/>
            </w:r>
            <w:r>
              <w:tab/>
              <w:t>else</w:t>
            </w:r>
          </w:p>
          <w:p w14:paraId="653C1CCE" w14:textId="77777777" w:rsidR="00BC5C9F" w:rsidRDefault="00BC5C9F" w:rsidP="00BC5C9F">
            <w:pPr>
              <w:pStyle w:val="2-"/>
            </w:pPr>
            <w:r>
              <w:tab/>
            </w:r>
            <w:r>
              <w:tab/>
            </w:r>
            <w:r>
              <w:tab/>
            </w:r>
            <w:r>
              <w:tab/>
              <w:t>printf("%s -&gt; [%d] CREATED:C%d(0x%08x,0x%08x)\n", thread_name, i, tinfo.level + 1, tid_tmp.hash(), tinfo.parent_tid.hash());</w:t>
            </w:r>
          </w:p>
          <w:p w14:paraId="4E29EEB7" w14:textId="77777777" w:rsidR="00BC5C9F" w:rsidRDefault="00BC5C9F" w:rsidP="00BC5C9F">
            <w:pPr>
              <w:pStyle w:val="2-"/>
            </w:pPr>
            <w:r>
              <w:tab/>
            </w:r>
            <w:r>
              <w:tab/>
            </w:r>
            <w:r>
              <w:tab/>
              <w:t>fflush(stdout);</w:t>
            </w:r>
          </w:p>
          <w:p w14:paraId="39B7C131" w14:textId="77777777" w:rsidR="00BC5C9F" w:rsidRDefault="00BC5C9F" w:rsidP="00BC5C9F">
            <w:pPr>
              <w:pStyle w:val="2-"/>
            </w:pPr>
          </w:p>
          <w:p w14:paraId="597B3F0E"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//2秒スリープ</w:t>
            </w:r>
          </w:p>
          <w:p w14:paraId="682ED626" w14:textId="77777777" w:rsidR="00BC5C9F" w:rsidRPr="003F0EC2" w:rsidRDefault="00BC5C9F" w:rsidP="00BC5C9F">
            <w:pPr>
              <w:pStyle w:val="2-"/>
              <w:rPr>
                <w:color w:val="FF0000"/>
              </w:rPr>
            </w:pPr>
            <w:r>
              <w:tab/>
            </w:r>
            <w:r>
              <w:tab/>
            </w:r>
            <w:r>
              <w:tab/>
            </w:r>
            <w:r w:rsidRPr="003F0EC2">
              <w:rPr>
                <w:color w:val="FF0000"/>
              </w:rPr>
              <w:t>std::this_thread::sleep_for(std::chrono::milliseconds(2000));</w:t>
            </w:r>
          </w:p>
          <w:p w14:paraId="67DA5661" w14:textId="77777777" w:rsidR="00BC5C9F" w:rsidRDefault="00BC5C9F" w:rsidP="00BC5C9F">
            <w:pPr>
              <w:pStyle w:val="2-"/>
            </w:pPr>
            <w:r>
              <w:tab/>
            </w:r>
            <w:r>
              <w:tab/>
              <w:t>}</w:t>
            </w:r>
          </w:p>
          <w:p w14:paraId="3E30BAA1" w14:textId="77777777" w:rsidR="00BC5C9F" w:rsidRDefault="00BC5C9F" w:rsidP="00BC5C9F">
            <w:pPr>
              <w:pStyle w:val="2-"/>
            </w:pPr>
            <w:r>
              <w:tab/>
              <w:t>}</w:t>
            </w:r>
          </w:p>
          <w:p w14:paraId="6E7481D6" w14:textId="77777777" w:rsidR="00BC5C9F" w:rsidRDefault="00BC5C9F" w:rsidP="00BC5C9F">
            <w:pPr>
              <w:pStyle w:val="2-"/>
            </w:pPr>
          </w:p>
          <w:p w14:paraId="06A5D64C" w14:textId="77777777" w:rsidR="00BC5C9F" w:rsidRDefault="00BC5C9F" w:rsidP="00BC5C9F">
            <w:pPr>
              <w:pStyle w:val="2-"/>
            </w:pPr>
            <w:r>
              <w:rPr>
                <w:rFonts w:hint="eastAsia"/>
              </w:rPr>
              <w:tab/>
            </w:r>
            <w:r w:rsidRPr="003F0EC2">
              <w:rPr>
                <w:rFonts w:hint="eastAsia"/>
                <w:color w:val="00B050"/>
              </w:rPr>
              <w:t>//ダミー処理</w:t>
            </w:r>
          </w:p>
          <w:p w14:paraId="231AD649" w14:textId="77777777" w:rsidR="00BC5C9F" w:rsidRDefault="00BC5C9F" w:rsidP="00BC5C9F">
            <w:pPr>
              <w:pStyle w:val="2-"/>
            </w:pPr>
            <w:r>
              <w:tab/>
              <w:t>for (int i = 0; i &lt; test.loop_max; ++i)</w:t>
            </w:r>
          </w:p>
          <w:p w14:paraId="579B7C98" w14:textId="77777777" w:rsidR="00BC5C9F" w:rsidRDefault="00BC5C9F" w:rsidP="00BC5C9F">
            <w:pPr>
              <w:pStyle w:val="2-"/>
            </w:pPr>
            <w:r>
              <w:tab/>
              <w:t>{</w:t>
            </w:r>
          </w:p>
          <w:p w14:paraId="0307B767"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//ダミーメッセージ表示</w:t>
            </w:r>
          </w:p>
          <w:p w14:paraId="5A139846" w14:textId="77777777" w:rsidR="00BC5C9F" w:rsidRDefault="00BC5C9F" w:rsidP="00BC5C9F">
            <w:pPr>
              <w:pStyle w:val="2-"/>
            </w:pPr>
            <w:r>
              <w:tab/>
            </w:r>
            <w:r>
              <w:tab/>
              <w:t>printf("[%s] ... Process(%d/%d): text=\"%s\",value=%d (tls_tid=0x%08x)\n", thread_name, i + 1, test.loop_max, test.text, test.value, tls_tid);</w:t>
            </w:r>
          </w:p>
          <w:p w14:paraId="3CC59591" w14:textId="77777777" w:rsidR="00BC5C9F" w:rsidRDefault="00BC5C9F" w:rsidP="00BC5C9F">
            <w:pPr>
              <w:pStyle w:val="2-"/>
            </w:pPr>
            <w:r>
              <w:tab/>
            </w:r>
            <w:r>
              <w:tab/>
              <w:t>fflush(stdout);</w:t>
            </w:r>
          </w:p>
          <w:p w14:paraId="0307A7E2" w14:textId="77777777" w:rsidR="00BC5C9F" w:rsidRDefault="00BC5C9F" w:rsidP="00BC5C9F">
            <w:pPr>
              <w:pStyle w:val="2-"/>
            </w:pPr>
            <w:r>
              <w:tab/>
            </w:r>
            <w:r>
              <w:tab/>
              <w:t>test.value += 10;</w:t>
            </w:r>
          </w:p>
          <w:p w14:paraId="57C03229" w14:textId="77777777" w:rsidR="00BC5C9F" w:rsidRDefault="00BC5C9F" w:rsidP="00BC5C9F">
            <w:pPr>
              <w:pStyle w:val="2-"/>
            </w:pPr>
          </w:p>
          <w:p w14:paraId="03513D6C"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//1秒スリープ</w:t>
            </w:r>
          </w:p>
          <w:p w14:paraId="5EADF947" w14:textId="77777777" w:rsidR="00BC5C9F" w:rsidRPr="003F0EC2" w:rsidRDefault="00BC5C9F" w:rsidP="00BC5C9F">
            <w:pPr>
              <w:pStyle w:val="2-"/>
              <w:rPr>
                <w:color w:val="FF0000"/>
              </w:rPr>
            </w:pPr>
            <w:r>
              <w:tab/>
            </w:r>
            <w:r>
              <w:tab/>
            </w:r>
            <w:r w:rsidRPr="003F0EC2">
              <w:rPr>
                <w:color w:val="FF0000"/>
              </w:rPr>
              <w:t>std::this_thread::sleep_for(std::chrono::milliseconds(1000));</w:t>
            </w:r>
          </w:p>
          <w:p w14:paraId="5340F69B" w14:textId="77777777" w:rsidR="00BC5C9F" w:rsidRDefault="00BC5C9F" w:rsidP="00BC5C9F">
            <w:pPr>
              <w:pStyle w:val="2-"/>
            </w:pPr>
            <w:r>
              <w:tab/>
              <w:t>}</w:t>
            </w:r>
          </w:p>
          <w:p w14:paraId="7E4172AB" w14:textId="77777777" w:rsidR="00BC5C9F" w:rsidRDefault="00BC5C9F" w:rsidP="00BC5C9F">
            <w:pPr>
              <w:pStyle w:val="2-"/>
            </w:pPr>
          </w:p>
          <w:p w14:paraId="2FD90C93" w14:textId="77777777" w:rsidR="00BC5C9F" w:rsidRPr="003F0EC2" w:rsidRDefault="00BC5C9F" w:rsidP="00BC5C9F">
            <w:pPr>
              <w:pStyle w:val="2-"/>
              <w:rPr>
                <w:color w:val="00B050"/>
              </w:rPr>
            </w:pPr>
            <w:r>
              <w:rPr>
                <w:rFonts w:hint="eastAsia"/>
              </w:rPr>
              <w:tab/>
            </w:r>
            <w:r w:rsidRPr="003F0EC2">
              <w:rPr>
                <w:rFonts w:hint="eastAsia"/>
                <w:color w:val="00B050"/>
              </w:rPr>
              <w:t>//子スレッドの終了待ち</w:t>
            </w:r>
          </w:p>
          <w:p w14:paraId="34C42005" w14:textId="77777777" w:rsidR="00BC5C9F" w:rsidRDefault="00BC5C9F" w:rsidP="00BC5C9F">
            <w:pPr>
              <w:pStyle w:val="2-"/>
            </w:pPr>
            <w:r>
              <w:tab/>
              <w:t>for (int i = 0; i &lt; CHILD_THREAD_NUM; ++i)</w:t>
            </w:r>
          </w:p>
          <w:p w14:paraId="630D37A1" w14:textId="77777777" w:rsidR="00BC5C9F" w:rsidRDefault="00BC5C9F" w:rsidP="00BC5C9F">
            <w:pPr>
              <w:pStyle w:val="2-"/>
            </w:pPr>
            <w:r>
              <w:tab/>
              <w:t>{</w:t>
            </w:r>
          </w:p>
          <w:p w14:paraId="0D1C1733" w14:textId="77777777" w:rsidR="00BC5C9F" w:rsidRDefault="00BC5C9F" w:rsidP="00BC5C9F">
            <w:pPr>
              <w:pStyle w:val="2-"/>
            </w:pPr>
            <w:r>
              <w:tab/>
            </w:r>
            <w:r>
              <w:tab/>
              <w:t>std::thread* thread_tmp = thread[i];</w:t>
            </w:r>
          </w:p>
          <w:p w14:paraId="09B2AEBC" w14:textId="77777777" w:rsidR="00BC5C9F" w:rsidRDefault="00BC5C9F" w:rsidP="00BC5C9F">
            <w:pPr>
              <w:pStyle w:val="2-"/>
            </w:pPr>
            <w:r>
              <w:tab/>
            </w:r>
            <w:r>
              <w:tab/>
              <w:t>std::thread::id tid_tmp = tid[i];</w:t>
            </w:r>
          </w:p>
          <w:p w14:paraId="26E62669" w14:textId="77777777" w:rsidR="00BC5C9F" w:rsidRDefault="00BC5C9F" w:rsidP="00BC5C9F">
            <w:pPr>
              <w:pStyle w:val="2-"/>
            </w:pPr>
            <w:r>
              <w:tab/>
            </w:r>
            <w:r>
              <w:tab/>
              <w:t>if (thread_tmp)</w:t>
            </w:r>
          </w:p>
          <w:p w14:paraId="665C41E4" w14:textId="77777777" w:rsidR="00BC5C9F" w:rsidRDefault="00BC5C9F" w:rsidP="00BC5C9F">
            <w:pPr>
              <w:pStyle w:val="2-"/>
            </w:pPr>
            <w:r>
              <w:tab/>
            </w:r>
            <w:r>
              <w:tab/>
              <w:t>{</w:t>
            </w:r>
          </w:p>
          <w:p w14:paraId="7C58A70F"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//ウェイト開始メッセージ</w:t>
            </w:r>
          </w:p>
          <w:p w14:paraId="700DE57B" w14:textId="77777777" w:rsidR="00BC5C9F" w:rsidRDefault="00BC5C9F" w:rsidP="00BC5C9F">
            <w:pPr>
              <w:pStyle w:val="2-"/>
            </w:pPr>
            <w:r>
              <w:lastRenderedPageBreak/>
              <w:tab/>
            </w:r>
            <w:r>
              <w:tab/>
            </w:r>
            <w:r>
              <w:tab/>
              <w:t>printf("[%s] ... Wait(0x%08x) ...\n", thread_name, tid_tmp.hash());</w:t>
            </w:r>
          </w:p>
          <w:p w14:paraId="60298369" w14:textId="77777777" w:rsidR="00BC5C9F" w:rsidRDefault="00BC5C9F" w:rsidP="00BC5C9F">
            <w:pPr>
              <w:pStyle w:val="2-"/>
            </w:pPr>
            <w:r>
              <w:tab/>
            </w:r>
            <w:r>
              <w:tab/>
            </w:r>
            <w:r>
              <w:tab/>
              <w:t>fflush(stdout);</w:t>
            </w:r>
          </w:p>
          <w:p w14:paraId="33A34A5B" w14:textId="77777777" w:rsidR="00BC5C9F" w:rsidRDefault="00BC5C9F" w:rsidP="00BC5C9F">
            <w:pPr>
              <w:pStyle w:val="2-"/>
            </w:pPr>
          </w:p>
          <w:p w14:paraId="1A685E87"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w:t>
            </w:r>
          </w:p>
          <w:p w14:paraId="30FF0FE0" w14:textId="77777777" w:rsidR="00BC5C9F" w:rsidRPr="003F0EC2" w:rsidRDefault="00BC5C9F" w:rsidP="00BC5C9F">
            <w:pPr>
              <w:pStyle w:val="2-"/>
              <w:rPr>
                <w:color w:val="FF0000"/>
              </w:rPr>
            </w:pPr>
            <w:r>
              <w:tab/>
            </w:r>
            <w:r>
              <w:tab/>
            </w:r>
            <w:r>
              <w:tab/>
            </w:r>
            <w:r w:rsidRPr="003F0EC2">
              <w:rPr>
                <w:color w:val="FF0000"/>
              </w:rPr>
              <w:t>thread_tmp-&gt;join();</w:t>
            </w:r>
          </w:p>
          <w:p w14:paraId="4410CC02" w14:textId="77777777" w:rsidR="00BC5C9F" w:rsidRDefault="00BC5C9F" w:rsidP="00BC5C9F">
            <w:pPr>
              <w:pStyle w:val="2-"/>
            </w:pPr>
            <w:r>
              <w:tab/>
            </w:r>
            <w:r>
              <w:tab/>
            </w:r>
            <w:r>
              <w:tab/>
            </w:r>
          </w:p>
          <w:p w14:paraId="536F3514" w14:textId="3D21CBD2"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w:t>
            </w:r>
            <w:r w:rsidR="003F0EC2" w:rsidRPr="003F0EC2">
              <w:rPr>
                <w:rFonts w:hint="eastAsia"/>
                <w:color w:val="00B050"/>
              </w:rPr>
              <w:t>スレッドのオブジェクト</w:t>
            </w:r>
            <w:r w:rsidRPr="003F0EC2">
              <w:rPr>
                <w:rFonts w:hint="eastAsia"/>
                <w:color w:val="00B050"/>
              </w:rPr>
              <w:t>を</w:t>
            </w:r>
            <w:r w:rsidR="003F0EC2" w:rsidRPr="003F0EC2">
              <w:rPr>
                <w:rFonts w:hint="eastAsia"/>
                <w:color w:val="00B050"/>
              </w:rPr>
              <w:t>削除</w:t>
            </w:r>
          </w:p>
          <w:p w14:paraId="6C541DA0" w14:textId="77777777" w:rsidR="00BC5C9F" w:rsidRDefault="00BC5C9F" w:rsidP="00BC5C9F">
            <w:pPr>
              <w:pStyle w:val="2-"/>
            </w:pPr>
            <w:r>
              <w:tab/>
            </w:r>
            <w:r>
              <w:tab/>
            </w:r>
            <w:r>
              <w:tab/>
              <w:t>delete thread_tmp;</w:t>
            </w:r>
          </w:p>
          <w:p w14:paraId="72016966" w14:textId="77777777" w:rsidR="00BC5C9F" w:rsidRDefault="00BC5C9F" w:rsidP="00BC5C9F">
            <w:pPr>
              <w:pStyle w:val="2-"/>
            </w:pPr>
            <w:r>
              <w:tab/>
            </w:r>
            <w:r>
              <w:tab/>
            </w:r>
            <w:r>
              <w:tab/>
              <w:t>thread[i] = nullptr;</w:t>
            </w:r>
          </w:p>
          <w:p w14:paraId="3B356C03" w14:textId="77777777" w:rsidR="00BC5C9F" w:rsidRDefault="00BC5C9F" w:rsidP="00BC5C9F">
            <w:pPr>
              <w:pStyle w:val="2-"/>
            </w:pPr>
          </w:p>
          <w:p w14:paraId="0B7D6F9B"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//メモリ解放</w:t>
            </w:r>
          </w:p>
          <w:p w14:paraId="662F4FD8" w14:textId="77777777" w:rsidR="00BC5C9F" w:rsidRDefault="00BC5C9F" w:rsidP="00BC5C9F">
            <w:pPr>
              <w:pStyle w:val="2-"/>
            </w:pPr>
            <w:r>
              <w:tab/>
            </w:r>
            <w:r>
              <w:tab/>
            </w:r>
            <w:r>
              <w:tab/>
              <w:t>free(param[i]);</w:t>
            </w:r>
          </w:p>
          <w:p w14:paraId="4016F6B2" w14:textId="77777777" w:rsidR="00BC5C9F" w:rsidRDefault="00BC5C9F" w:rsidP="00BC5C9F">
            <w:pPr>
              <w:pStyle w:val="2-"/>
            </w:pPr>
            <w:r>
              <w:tab/>
            </w:r>
            <w:r>
              <w:tab/>
            </w:r>
            <w:r>
              <w:tab/>
              <w:t>param[i] = NULL;</w:t>
            </w:r>
          </w:p>
          <w:p w14:paraId="4C02F3B7" w14:textId="77777777" w:rsidR="00BC5C9F" w:rsidRDefault="00BC5C9F" w:rsidP="00BC5C9F">
            <w:pPr>
              <w:pStyle w:val="2-"/>
            </w:pPr>
          </w:p>
          <w:p w14:paraId="284C8049"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//ウェイト完了メッセージ</w:t>
            </w:r>
          </w:p>
          <w:p w14:paraId="19E22AF7" w14:textId="77777777" w:rsidR="00BC5C9F" w:rsidRDefault="00BC5C9F" w:rsidP="00BC5C9F">
            <w:pPr>
              <w:pStyle w:val="2-"/>
            </w:pPr>
            <w:r>
              <w:tab/>
            </w:r>
            <w:r>
              <w:tab/>
            </w:r>
            <w:r>
              <w:tab/>
              <w:t>printf("[%s] ... Wait(0x%08x) End\n", thread_name, tid_tmp.hash());</w:t>
            </w:r>
          </w:p>
          <w:p w14:paraId="14971349" w14:textId="77777777" w:rsidR="00BC5C9F" w:rsidRDefault="00BC5C9F" w:rsidP="00BC5C9F">
            <w:pPr>
              <w:pStyle w:val="2-"/>
            </w:pPr>
            <w:r>
              <w:tab/>
            </w:r>
            <w:r>
              <w:tab/>
            </w:r>
            <w:r>
              <w:tab/>
              <w:t>fflush(stdout);</w:t>
            </w:r>
          </w:p>
          <w:p w14:paraId="02CB8AED" w14:textId="77777777" w:rsidR="00BC5C9F" w:rsidRDefault="00BC5C9F" w:rsidP="00BC5C9F">
            <w:pPr>
              <w:pStyle w:val="2-"/>
            </w:pPr>
            <w:r>
              <w:tab/>
            </w:r>
            <w:r>
              <w:tab/>
              <w:t>}</w:t>
            </w:r>
          </w:p>
          <w:p w14:paraId="559D4A70" w14:textId="77777777" w:rsidR="00BC5C9F" w:rsidRDefault="00BC5C9F" w:rsidP="00BC5C9F">
            <w:pPr>
              <w:pStyle w:val="2-"/>
            </w:pPr>
            <w:r>
              <w:tab/>
              <w:t>}</w:t>
            </w:r>
          </w:p>
          <w:p w14:paraId="0E3D8834" w14:textId="77777777" w:rsidR="00BC5C9F" w:rsidRDefault="00BC5C9F" w:rsidP="00BC5C9F">
            <w:pPr>
              <w:pStyle w:val="2-"/>
            </w:pPr>
            <w:r>
              <w:t>}</w:t>
            </w:r>
          </w:p>
          <w:p w14:paraId="699EF161" w14:textId="77777777" w:rsidR="00BC5C9F" w:rsidRDefault="00BC5C9F" w:rsidP="00BC5C9F">
            <w:pPr>
              <w:pStyle w:val="2-"/>
            </w:pPr>
          </w:p>
          <w:p w14:paraId="119F02D0" w14:textId="6074AA3E" w:rsidR="00BC5C9F" w:rsidRPr="003F0EC2" w:rsidRDefault="00BC5C9F" w:rsidP="00BC5C9F">
            <w:pPr>
              <w:pStyle w:val="2-"/>
              <w:rPr>
                <w:color w:val="00B050"/>
              </w:rPr>
            </w:pPr>
            <w:r w:rsidRPr="003F0EC2">
              <w:rPr>
                <w:rFonts w:hint="eastAsia"/>
                <w:color w:val="00B050"/>
              </w:rPr>
              <w:t>//</w:t>
            </w:r>
            <w:r w:rsidR="003F0EC2" w:rsidRPr="003F0EC2">
              <w:rPr>
                <w:color w:val="00B050"/>
              </w:rPr>
              <w:t xml:space="preserve">C++11 </w:t>
            </w:r>
            <w:r w:rsidRPr="003F0EC2">
              <w:rPr>
                <w:rFonts w:hint="eastAsia"/>
                <w:color w:val="00B050"/>
              </w:rPr>
              <w:t>thread テスト</w:t>
            </w:r>
          </w:p>
          <w:p w14:paraId="1C3BA09C" w14:textId="77777777" w:rsidR="00BC5C9F" w:rsidRDefault="00BC5C9F" w:rsidP="00BC5C9F">
            <w:pPr>
              <w:pStyle w:val="2-"/>
            </w:pPr>
            <w:r>
              <w:t>int main(const int argc, const char* argv[])</w:t>
            </w:r>
          </w:p>
          <w:p w14:paraId="368D393E" w14:textId="77777777" w:rsidR="00BC5C9F" w:rsidRDefault="00BC5C9F" w:rsidP="00BC5C9F">
            <w:pPr>
              <w:pStyle w:val="2-"/>
            </w:pPr>
            <w:r>
              <w:t>{</w:t>
            </w:r>
          </w:p>
          <w:p w14:paraId="62D9DEAE" w14:textId="77777777" w:rsidR="00BC5C9F" w:rsidRDefault="00BC5C9F" w:rsidP="00BC5C9F">
            <w:pPr>
              <w:pStyle w:val="2-"/>
            </w:pPr>
            <w:r>
              <w:rPr>
                <w:rFonts w:hint="eastAsia"/>
              </w:rPr>
              <w:tab/>
            </w:r>
            <w:r w:rsidRPr="003F0EC2">
              <w:rPr>
                <w:rFonts w:hint="eastAsia"/>
                <w:color w:val="00B050"/>
              </w:rPr>
              <w:t>//プログラム実行開始</w:t>
            </w:r>
          </w:p>
          <w:p w14:paraId="5B40AD46" w14:textId="77777777" w:rsidR="00BC5C9F" w:rsidRDefault="00BC5C9F" w:rsidP="00BC5C9F">
            <w:pPr>
              <w:pStyle w:val="2-"/>
            </w:pPr>
            <w:r>
              <w:tab/>
              <w:t>printf("- Start Thread Test -\n");</w:t>
            </w:r>
          </w:p>
          <w:p w14:paraId="5B443E21" w14:textId="77777777" w:rsidR="00BC5C9F" w:rsidRDefault="00BC5C9F" w:rsidP="00BC5C9F">
            <w:pPr>
              <w:pStyle w:val="2-"/>
            </w:pPr>
            <w:r>
              <w:tab/>
              <w:t>fflush(stdout);</w:t>
            </w:r>
          </w:p>
          <w:p w14:paraId="641060D0" w14:textId="77777777" w:rsidR="00BC5C9F" w:rsidRDefault="00BC5C9F" w:rsidP="00BC5C9F">
            <w:pPr>
              <w:pStyle w:val="2-"/>
            </w:pPr>
          </w:p>
          <w:p w14:paraId="635EE9D2" w14:textId="77777777" w:rsidR="00BC5C9F" w:rsidRDefault="00BC5C9F" w:rsidP="00BC5C9F">
            <w:pPr>
              <w:pStyle w:val="2-"/>
            </w:pPr>
            <w:r>
              <w:rPr>
                <w:rFonts w:hint="eastAsia"/>
              </w:rPr>
              <w:tab/>
            </w:r>
            <w:r w:rsidRPr="003F0EC2">
              <w:rPr>
                <w:rFonts w:hint="eastAsia"/>
                <w:color w:val="00B050"/>
              </w:rPr>
              <w:t>//テスト用変数</w:t>
            </w:r>
          </w:p>
          <w:p w14:paraId="4B3D0A76" w14:textId="77777777" w:rsidR="00BC5C9F" w:rsidRDefault="00BC5C9F" w:rsidP="00BC5C9F">
            <w:pPr>
              <w:pStyle w:val="2-"/>
            </w:pPr>
            <w:r>
              <w:tab/>
              <w:t>TEST_INFO test =</w:t>
            </w:r>
          </w:p>
          <w:p w14:paraId="7FC71D4A" w14:textId="77777777" w:rsidR="00BC5C9F" w:rsidRDefault="00BC5C9F" w:rsidP="00BC5C9F">
            <w:pPr>
              <w:pStyle w:val="2-"/>
            </w:pPr>
            <w:r>
              <w:tab/>
              <w:t>{</w:t>
            </w:r>
          </w:p>
          <w:p w14:paraId="14BBAA94" w14:textId="77777777" w:rsidR="00BC5C9F" w:rsidRDefault="00BC5C9F" w:rsidP="00BC5C9F">
            <w:pPr>
              <w:pStyle w:val="2-"/>
            </w:pPr>
            <w:r>
              <w:tab/>
            </w:r>
            <w:r>
              <w:tab/>
              <w:t>"TEST",   //text</w:t>
            </w:r>
          </w:p>
          <w:p w14:paraId="7E8BABA1" w14:textId="77777777" w:rsidR="00BC5C9F" w:rsidRDefault="00BC5C9F" w:rsidP="00BC5C9F">
            <w:pPr>
              <w:pStyle w:val="2-"/>
            </w:pPr>
            <w:r>
              <w:tab/>
            </w:r>
            <w:r>
              <w:tab/>
              <w:t>1000,     //value</w:t>
            </w:r>
          </w:p>
          <w:p w14:paraId="4F4444B6" w14:textId="77777777" w:rsidR="00BC5C9F" w:rsidRDefault="00BC5C9F" w:rsidP="00BC5C9F">
            <w:pPr>
              <w:pStyle w:val="2-"/>
            </w:pPr>
            <w:r>
              <w:tab/>
            </w:r>
            <w:r>
              <w:tab/>
              <w:t>1,        //loop_max</w:t>
            </w:r>
          </w:p>
          <w:p w14:paraId="090CD276" w14:textId="77777777" w:rsidR="00BC5C9F" w:rsidRDefault="00BC5C9F" w:rsidP="00BC5C9F">
            <w:pPr>
              <w:pStyle w:val="2-"/>
            </w:pPr>
            <w:r>
              <w:tab/>
            </w:r>
            <w:r>
              <w:tab/>
              <w:t>0,        //start_i</w:t>
            </w:r>
          </w:p>
          <w:p w14:paraId="4BF2B243" w14:textId="77777777" w:rsidR="00BC5C9F" w:rsidRDefault="00BC5C9F" w:rsidP="00BC5C9F">
            <w:pPr>
              <w:pStyle w:val="2-"/>
            </w:pPr>
            <w:r>
              <w:tab/>
              <w:t>};</w:t>
            </w:r>
          </w:p>
          <w:p w14:paraId="38AD936D" w14:textId="77777777" w:rsidR="00BC5C9F" w:rsidRDefault="00BC5C9F" w:rsidP="00BC5C9F">
            <w:pPr>
              <w:pStyle w:val="2-"/>
            </w:pPr>
          </w:p>
          <w:p w14:paraId="75FD8354" w14:textId="77777777" w:rsidR="00BC5C9F" w:rsidRPr="003F0EC2" w:rsidRDefault="00BC5C9F" w:rsidP="00BC5C9F">
            <w:pPr>
              <w:pStyle w:val="2-"/>
              <w:rPr>
                <w:color w:val="00B050"/>
              </w:rPr>
            </w:pPr>
            <w:r>
              <w:rPr>
                <w:rFonts w:hint="eastAsia"/>
              </w:rPr>
              <w:tab/>
            </w:r>
            <w:r w:rsidRPr="003F0EC2">
              <w:rPr>
                <w:rFonts w:hint="eastAsia"/>
                <w:color w:val="00B050"/>
              </w:rPr>
              <w:t>//スレッド情報</w:t>
            </w:r>
          </w:p>
          <w:p w14:paraId="19A41957" w14:textId="77777777" w:rsidR="00BC5C9F" w:rsidRDefault="00BC5C9F" w:rsidP="00BC5C9F">
            <w:pPr>
              <w:pStyle w:val="2-"/>
            </w:pPr>
            <w:r>
              <w:tab/>
              <w:t>THREAD_INFO tinfo =</w:t>
            </w:r>
          </w:p>
          <w:p w14:paraId="476CE0C4" w14:textId="77777777" w:rsidR="00BC5C9F" w:rsidRDefault="00BC5C9F" w:rsidP="00BC5C9F">
            <w:pPr>
              <w:pStyle w:val="2-"/>
            </w:pPr>
            <w:r>
              <w:tab/>
              <w:t>{</w:t>
            </w:r>
          </w:p>
          <w:p w14:paraId="36F7A7F4" w14:textId="77777777" w:rsidR="00BC5C9F" w:rsidRDefault="00BC5C9F" w:rsidP="00BC5C9F">
            <w:pPr>
              <w:pStyle w:val="2-"/>
            </w:pPr>
            <w:r>
              <w:tab/>
            </w:r>
            <w:r>
              <w:tab/>
              <w:t>0,   //level</w:t>
            </w:r>
          </w:p>
          <w:p w14:paraId="55F312EE" w14:textId="77777777" w:rsidR="00BC5C9F" w:rsidRDefault="00BC5C9F" w:rsidP="00BC5C9F">
            <w:pPr>
              <w:pStyle w:val="2-"/>
            </w:pPr>
            <w:r>
              <w:tab/>
            </w:r>
            <w:r>
              <w:tab/>
            </w:r>
            <w:r w:rsidRPr="003F0EC2">
              <w:rPr>
                <w:color w:val="FF0000"/>
              </w:rPr>
              <w:t>std::this_thread::get_id()</w:t>
            </w:r>
            <w:r>
              <w:t>,</w:t>
            </w:r>
          </w:p>
          <w:p w14:paraId="692A25C0" w14:textId="77777777" w:rsidR="00BC5C9F" w:rsidRDefault="00BC5C9F" w:rsidP="00BC5C9F">
            <w:pPr>
              <w:pStyle w:val="2-"/>
            </w:pPr>
            <w:r>
              <w:tab/>
            </w:r>
            <w:r>
              <w:tab/>
              <w:t xml:space="preserve">     //parent_tid</w:t>
            </w:r>
          </w:p>
          <w:p w14:paraId="10F7292B" w14:textId="77777777" w:rsidR="00BC5C9F" w:rsidRDefault="00BC5C9F" w:rsidP="00BC5C9F">
            <w:pPr>
              <w:pStyle w:val="2-"/>
            </w:pPr>
            <w:r>
              <w:tab/>
            </w:r>
            <w:r>
              <w:tab/>
              <w:t>true,//is_root_thread</w:t>
            </w:r>
          </w:p>
          <w:p w14:paraId="74F3181B" w14:textId="77777777" w:rsidR="00BC5C9F" w:rsidRDefault="00BC5C9F" w:rsidP="00BC5C9F">
            <w:pPr>
              <w:pStyle w:val="2-"/>
            </w:pPr>
            <w:r>
              <w:tab/>
              <w:t>};</w:t>
            </w:r>
          </w:p>
          <w:p w14:paraId="2CF0BA92" w14:textId="77777777" w:rsidR="00BC5C9F" w:rsidRDefault="00BC5C9F" w:rsidP="00BC5C9F">
            <w:pPr>
              <w:pStyle w:val="2-"/>
            </w:pPr>
          </w:p>
          <w:p w14:paraId="2A324922" w14:textId="77777777" w:rsidR="00BC5C9F" w:rsidRPr="003F0EC2" w:rsidRDefault="00BC5C9F" w:rsidP="00BC5C9F">
            <w:pPr>
              <w:pStyle w:val="2-"/>
              <w:rPr>
                <w:color w:val="00B050"/>
              </w:rPr>
            </w:pPr>
            <w:r>
              <w:rPr>
                <w:rFonts w:hint="eastAsia"/>
              </w:rPr>
              <w:tab/>
            </w:r>
            <w:r w:rsidRPr="003F0EC2">
              <w:rPr>
                <w:rFonts w:hint="eastAsia"/>
                <w:color w:val="00B050"/>
              </w:rPr>
              <w:t>//スレッドローカルストレージ(TLS)テスト</w:t>
            </w:r>
          </w:p>
          <w:p w14:paraId="662C6BE0" w14:textId="77777777" w:rsidR="00BC5C9F" w:rsidRDefault="00BC5C9F" w:rsidP="00BC5C9F">
            <w:pPr>
              <w:pStyle w:val="2-"/>
            </w:pPr>
            <w:r>
              <w:tab/>
              <w:t>tls_tid = tinfo.parent_tid.hash();</w:t>
            </w:r>
          </w:p>
          <w:p w14:paraId="51335800" w14:textId="77777777" w:rsidR="00BC5C9F" w:rsidRDefault="00BC5C9F" w:rsidP="00BC5C9F">
            <w:pPr>
              <w:pStyle w:val="2-"/>
            </w:pPr>
          </w:p>
          <w:p w14:paraId="39C3D9DB" w14:textId="77777777" w:rsidR="00BC5C9F" w:rsidRPr="003F0EC2" w:rsidRDefault="00BC5C9F" w:rsidP="00BC5C9F">
            <w:pPr>
              <w:pStyle w:val="2-"/>
              <w:rPr>
                <w:color w:val="00B050"/>
              </w:rPr>
            </w:pPr>
            <w:r>
              <w:rPr>
                <w:rFonts w:hint="eastAsia"/>
              </w:rPr>
              <w:tab/>
            </w:r>
            <w:r w:rsidRPr="003F0EC2">
              <w:rPr>
                <w:rFonts w:hint="eastAsia"/>
                <w:color w:val="00B050"/>
              </w:rPr>
              <w:t>//スレッド名を作成</w:t>
            </w:r>
          </w:p>
          <w:p w14:paraId="298988F1" w14:textId="77777777" w:rsidR="00BC5C9F" w:rsidRPr="003F0EC2" w:rsidRDefault="00BC5C9F" w:rsidP="00BC5C9F">
            <w:pPr>
              <w:pStyle w:val="2-"/>
              <w:rPr>
                <w:color w:val="00B050"/>
              </w:rPr>
            </w:pPr>
            <w:r>
              <w:rPr>
                <w:rFonts w:hint="eastAsia"/>
              </w:rPr>
              <w:tab/>
            </w:r>
            <w:r w:rsidRPr="003F0EC2">
              <w:rPr>
                <w:rFonts w:hint="eastAsia"/>
                <w:color w:val="00B050"/>
              </w:rPr>
              <w:t>// P + 子スレッドのレベル + ( 自スレッドID , 親スレッドID )</w:t>
            </w:r>
          </w:p>
          <w:p w14:paraId="1C574BFC" w14:textId="77777777" w:rsidR="00BC5C9F" w:rsidRDefault="00BC5C9F" w:rsidP="00BC5C9F">
            <w:pPr>
              <w:pStyle w:val="2-"/>
            </w:pPr>
            <w:r>
              <w:tab/>
              <w:t>char thread_name[32];</w:t>
            </w:r>
          </w:p>
          <w:p w14:paraId="5C0AD27E" w14:textId="77777777" w:rsidR="00BC5C9F" w:rsidRDefault="00BC5C9F" w:rsidP="00BC5C9F">
            <w:pPr>
              <w:pStyle w:val="2-"/>
            </w:pPr>
            <w:r>
              <w:tab/>
              <w:t>sprintf_s(thread_name, sizeof(thread_name), "P0(0x%08x,0x%08x)", tinfo.parent_tid.hash(), 0);</w:t>
            </w:r>
          </w:p>
          <w:p w14:paraId="263A24B6" w14:textId="77777777" w:rsidR="00BC5C9F" w:rsidRDefault="00BC5C9F" w:rsidP="00BC5C9F">
            <w:pPr>
              <w:pStyle w:val="2-"/>
            </w:pPr>
          </w:p>
          <w:p w14:paraId="1F9F140A" w14:textId="77777777" w:rsidR="00BC5C9F" w:rsidRPr="003F0EC2" w:rsidRDefault="00BC5C9F" w:rsidP="00BC5C9F">
            <w:pPr>
              <w:pStyle w:val="2-"/>
              <w:rPr>
                <w:color w:val="00B050"/>
              </w:rPr>
            </w:pPr>
            <w:r>
              <w:rPr>
                <w:rFonts w:hint="eastAsia"/>
              </w:rPr>
              <w:tab/>
            </w:r>
            <w:r w:rsidRPr="003F0EC2">
              <w:rPr>
                <w:rFonts w:hint="eastAsia"/>
                <w:color w:val="00B050"/>
              </w:rPr>
              <w:t>//子スレッドの生成と終了待ち</w:t>
            </w:r>
          </w:p>
          <w:p w14:paraId="34D086C5" w14:textId="77777777" w:rsidR="00BC5C9F" w:rsidRDefault="00BC5C9F" w:rsidP="00BC5C9F">
            <w:pPr>
              <w:pStyle w:val="2-"/>
            </w:pPr>
            <w:r>
              <w:tab/>
              <w:t>createChildThreads(thread_name, test, tinfo);</w:t>
            </w:r>
          </w:p>
          <w:p w14:paraId="3ECF03D1" w14:textId="77777777" w:rsidR="00BC5C9F" w:rsidRDefault="00BC5C9F" w:rsidP="00BC5C9F">
            <w:pPr>
              <w:pStyle w:val="2-"/>
            </w:pPr>
          </w:p>
          <w:p w14:paraId="26D23102" w14:textId="77777777" w:rsidR="00BC5C9F" w:rsidRDefault="00BC5C9F" w:rsidP="00BC5C9F">
            <w:pPr>
              <w:pStyle w:val="2-"/>
            </w:pPr>
            <w:r>
              <w:rPr>
                <w:rFonts w:hint="eastAsia"/>
              </w:rPr>
              <w:tab/>
            </w:r>
            <w:r w:rsidRPr="003F0EC2">
              <w:rPr>
                <w:rFonts w:hint="eastAsia"/>
                <w:color w:val="00B050"/>
              </w:rPr>
              <w:t>//プログラム実行終了</w:t>
            </w:r>
          </w:p>
          <w:p w14:paraId="68AEE986" w14:textId="77777777" w:rsidR="00BC5C9F" w:rsidRDefault="00BC5C9F" w:rsidP="00BC5C9F">
            <w:pPr>
              <w:pStyle w:val="2-"/>
            </w:pPr>
            <w:r>
              <w:tab/>
              <w:t>printf("- End Thread Test -\n");</w:t>
            </w:r>
          </w:p>
          <w:p w14:paraId="1941A4AE" w14:textId="77777777" w:rsidR="00BC5C9F" w:rsidRDefault="00BC5C9F" w:rsidP="00BC5C9F">
            <w:pPr>
              <w:pStyle w:val="2-"/>
            </w:pPr>
            <w:r>
              <w:tab/>
              <w:t>fflush(stdout);</w:t>
            </w:r>
          </w:p>
          <w:p w14:paraId="06576960" w14:textId="77777777" w:rsidR="00BC5C9F" w:rsidRDefault="00BC5C9F" w:rsidP="00BC5C9F">
            <w:pPr>
              <w:pStyle w:val="2-"/>
            </w:pPr>
            <w:r>
              <w:tab/>
              <w:t>return EXIT_SUCCESS;</w:t>
            </w:r>
          </w:p>
          <w:p w14:paraId="14D9D90E" w14:textId="541752C5" w:rsidR="00D21006" w:rsidRDefault="00BC5C9F" w:rsidP="00BC5C9F">
            <w:pPr>
              <w:pStyle w:val="2-"/>
            </w:pPr>
            <w:r>
              <w:t>}</w:t>
            </w:r>
          </w:p>
        </w:tc>
      </w:tr>
    </w:tbl>
    <w:p w14:paraId="3C86B46F" w14:textId="77777777" w:rsidR="00D21006" w:rsidRPr="0089500A" w:rsidRDefault="00D21006" w:rsidP="00D21006">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5B2588B7" w14:textId="77777777" w:rsidTr="001E74FA">
        <w:tc>
          <w:tcPr>
            <w:tcW w:w="8494" w:type="dxa"/>
          </w:tcPr>
          <w:p w14:paraId="16C4EC1E" w14:textId="77777777" w:rsidR="00D21006" w:rsidRPr="00F96884" w:rsidRDefault="00D21006" w:rsidP="001E74FA">
            <w:pPr>
              <w:pStyle w:val="2-"/>
              <w:rPr>
                <w:color w:val="FF0000"/>
              </w:rPr>
            </w:pPr>
            <w:r>
              <w:tab/>
            </w:r>
            <w:r>
              <w:tab/>
            </w:r>
            <w:r>
              <w:tab/>
            </w:r>
            <w:r>
              <w:tab/>
            </w:r>
            <w:r>
              <w:tab/>
            </w:r>
            <w:r w:rsidRPr="00F96884">
              <w:rPr>
                <w:color w:val="FF0000"/>
              </w:rPr>
              <w:t>※スレッドの親子関係は</w:t>
            </w:r>
            <w:r w:rsidRPr="00F96884">
              <w:rPr>
                <w:rFonts w:hint="eastAsia"/>
                <w:color w:val="FF0000"/>
              </w:rPr>
              <w:t xml:space="preserve"> fork 版と同じなので着色は省略</w:t>
            </w:r>
          </w:p>
          <w:p w14:paraId="4FE0E81C" w14:textId="317F9D70" w:rsidR="003F0EC2" w:rsidRPr="003F0EC2" w:rsidRDefault="003F0EC2" w:rsidP="003F0EC2">
            <w:pPr>
              <w:pStyle w:val="2-"/>
              <w:rPr>
                <w:color w:val="auto"/>
              </w:rPr>
            </w:pPr>
            <w:r w:rsidRPr="003F0EC2">
              <w:rPr>
                <w:color w:val="auto"/>
              </w:rPr>
              <w:lastRenderedPageBreak/>
              <w:t>- Start Thread Test -</w:t>
            </w:r>
            <w:r>
              <w:rPr>
                <w:color w:val="auto"/>
              </w:rPr>
              <w:tab/>
            </w:r>
            <w:r>
              <w:rPr>
                <w:color w:val="auto"/>
              </w:rPr>
              <w:tab/>
            </w:r>
          </w:p>
          <w:p w14:paraId="023564A7" w14:textId="13F991AF" w:rsidR="003F0EC2" w:rsidRPr="003F0EC2" w:rsidRDefault="003F0EC2" w:rsidP="003F0EC2">
            <w:pPr>
              <w:pStyle w:val="2-"/>
              <w:rPr>
                <w:color w:val="auto"/>
              </w:rPr>
            </w:pPr>
            <w:r w:rsidRPr="003F0EC2">
              <w:rPr>
                <w:color w:val="auto"/>
              </w:rPr>
              <w:t>START: C1(0xe7088d04,0x792b3321)</w:t>
            </w:r>
            <w:r w:rsidR="0048531D">
              <w:rPr>
                <w:color w:val="auto"/>
              </w:rPr>
              <w:tab/>
            </w:r>
            <w:r w:rsidR="0048531D" w:rsidRPr="0048531D">
              <w:rPr>
                <w:color w:val="FF0000"/>
              </w:rPr>
              <w:t>←</w:t>
            </w:r>
            <w:r w:rsidR="0048531D" w:rsidRPr="0048531D">
              <w:rPr>
                <w:rFonts w:hint="eastAsia"/>
                <w:color w:val="FF0000"/>
              </w:rPr>
              <w:t>W</w:t>
            </w:r>
            <w:r w:rsidR="0048531D" w:rsidRPr="0048531D">
              <w:rPr>
                <w:color w:val="FF0000"/>
              </w:rPr>
              <w:t>indows版と比較して</w:t>
            </w:r>
            <w:r w:rsidR="0048531D">
              <w:rPr>
                <w:rFonts w:hint="eastAsia"/>
                <w:color w:val="FF0000"/>
              </w:rPr>
              <w:t>、</w:t>
            </w:r>
            <w:r w:rsidR="0048531D" w:rsidRPr="0048531D">
              <w:rPr>
                <w:color w:val="FF0000"/>
              </w:rPr>
              <w:t>スレッドがすぐに開始していることがわかる</w:t>
            </w:r>
          </w:p>
          <w:p w14:paraId="5562FA70" w14:textId="77777777" w:rsidR="003F0EC2" w:rsidRPr="003F0EC2" w:rsidRDefault="003F0EC2" w:rsidP="003F0EC2">
            <w:pPr>
              <w:pStyle w:val="2-"/>
              <w:rPr>
                <w:color w:val="auto"/>
              </w:rPr>
            </w:pPr>
            <w:r w:rsidRPr="003F0EC2">
              <w:rPr>
                <w:color w:val="auto"/>
              </w:rPr>
              <w:t>P0(0x792b3321,0x00000000) -&gt; [0] CREATED:C1(0xe7088d04,0x792b3321)</w:t>
            </w:r>
          </w:p>
          <w:p w14:paraId="512E7521" w14:textId="77777777" w:rsidR="003F0EC2" w:rsidRPr="003F0EC2" w:rsidRDefault="003F0EC2" w:rsidP="003F0EC2">
            <w:pPr>
              <w:pStyle w:val="2-"/>
              <w:rPr>
                <w:color w:val="auto"/>
              </w:rPr>
            </w:pPr>
            <w:r w:rsidRPr="003F0EC2">
              <w:rPr>
                <w:color w:val="auto"/>
              </w:rPr>
              <w:t>START: C2(0x089c1d60,0xe7088d04)</w:t>
            </w:r>
          </w:p>
          <w:p w14:paraId="7E5046AE" w14:textId="77777777" w:rsidR="003F0EC2" w:rsidRPr="003F0EC2" w:rsidRDefault="003F0EC2" w:rsidP="003F0EC2">
            <w:pPr>
              <w:pStyle w:val="2-"/>
              <w:rPr>
                <w:color w:val="auto"/>
              </w:rPr>
            </w:pPr>
            <w:r w:rsidRPr="003F0EC2">
              <w:rPr>
                <w:color w:val="auto"/>
              </w:rPr>
              <w:t>C1(0xe7088d04,0x792b3321) -&gt; [1] CREATED:C2(0x089c1d60,0xe7088d04)</w:t>
            </w:r>
          </w:p>
          <w:p w14:paraId="68B47D4A" w14:textId="77777777" w:rsidR="003F0EC2" w:rsidRPr="003F0EC2" w:rsidRDefault="003F0EC2" w:rsidP="003F0EC2">
            <w:pPr>
              <w:pStyle w:val="2-"/>
              <w:rPr>
                <w:color w:val="auto"/>
              </w:rPr>
            </w:pPr>
            <w:r w:rsidRPr="003F0EC2">
              <w:rPr>
                <w:color w:val="auto"/>
              </w:rPr>
              <w:t>START: C1(0xf8c2e2b0,0x792b3321)</w:t>
            </w:r>
          </w:p>
          <w:p w14:paraId="6F37784A" w14:textId="77777777" w:rsidR="003F0EC2" w:rsidRPr="003F0EC2" w:rsidRDefault="003F0EC2" w:rsidP="003F0EC2">
            <w:pPr>
              <w:pStyle w:val="2-"/>
              <w:rPr>
                <w:color w:val="auto"/>
              </w:rPr>
            </w:pPr>
            <w:r w:rsidRPr="003F0EC2">
              <w:rPr>
                <w:color w:val="auto"/>
              </w:rPr>
              <w:t>P0(0x792b3321,0x00000000) -&gt; [1] CREATED:C1(0xf8c2e2b0,0x792b3321)</w:t>
            </w:r>
          </w:p>
          <w:p w14:paraId="3E0EAB1D" w14:textId="77777777" w:rsidR="003F0EC2" w:rsidRPr="003F0EC2" w:rsidRDefault="003F0EC2" w:rsidP="003F0EC2">
            <w:pPr>
              <w:pStyle w:val="2-"/>
              <w:rPr>
                <w:color w:val="auto"/>
              </w:rPr>
            </w:pPr>
            <w:r w:rsidRPr="003F0EC2">
              <w:rPr>
                <w:color w:val="auto"/>
              </w:rPr>
              <w:t>START: C3(0xec799d21,0x089c1d60)</w:t>
            </w:r>
          </w:p>
          <w:p w14:paraId="53C757AB" w14:textId="77777777" w:rsidR="003F0EC2" w:rsidRPr="003F0EC2" w:rsidRDefault="003F0EC2" w:rsidP="003F0EC2">
            <w:pPr>
              <w:pStyle w:val="2-"/>
              <w:rPr>
                <w:color w:val="auto"/>
              </w:rPr>
            </w:pPr>
            <w:r w:rsidRPr="003F0EC2">
              <w:rPr>
                <w:color w:val="auto"/>
              </w:rPr>
              <w:t>C2(0x089c1d60,0xe7088d04) -&gt; [2] CREATED:C3(0xec799d21,0x089c1d60)</w:t>
            </w:r>
          </w:p>
          <w:p w14:paraId="217B16B0" w14:textId="77777777" w:rsidR="003F0EC2" w:rsidRPr="003F0EC2" w:rsidRDefault="003F0EC2" w:rsidP="003F0EC2">
            <w:pPr>
              <w:pStyle w:val="2-"/>
              <w:rPr>
                <w:color w:val="auto"/>
              </w:rPr>
            </w:pPr>
            <w:r w:rsidRPr="003F0EC2">
              <w:rPr>
                <w:color w:val="auto"/>
              </w:rPr>
              <w:t>[C3(0xec799d21,0x089c1d60)] ... Process(1/4): text="TEST",value=1003 (tls_tid=0xec799d21)</w:t>
            </w:r>
          </w:p>
          <w:p w14:paraId="0A221011" w14:textId="77777777" w:rsidR="003F0EC2" w:rsidRPr="003F0EC2" w:rsidRDefault="003F0EC2" w:rsidP="003F0EC2">
            <w:pPr>
              <w:pStyle w:val="2-"/>
              <w:rPr>
                <w:color w:val="auto"/>
              </w:rPr>
            </w:pPr>
            <w:r w:rsidRPr="003F0EC2">
              <w:rPr>
                <w:color w:val="auto"/>
              </w:rPr>
              <w:t>START: C2(0x19c48b6a,0xf8c2e2b0)</w:t>
            </w:r>
          </w:p>
          <w:p w14:paraId="57CF2382" w14:textId="77777777" w:rsidR="003F0EC2" w:rsidRPr="003F0EC2" w:rsidRDefault="003F0EC2" w:rsidP="003F0EC2">
            <w:pPr>
              <w:pStyle w:val="2-"/>
              <w:rPr>
                <w:color w:val="auto"/>
              </w:rPr>
            </w:pPr>
            <w:r w:rsidRPr="003F0EC2">
              <w:rPr>
                <w:color w:val="auto"/>
              </w:rPr>
              <w:t>C1(0xf8c2e2b0,0x792b3321) -&gt; [2] CREATED:C2(0x19c48b6a,0xf8c2e2b0)</w:t>
            </w:r>
          </w:p>
          <w:p w14:paraId="40920912" w14:textId="77777777" w:rsidR="003F0EC2" w:rsidRPr="003F0EC2" w:rsidRDefault="003F0EC2" w:rsidP="003F0EC2">
            <w:pPr>
              <w:pStyle w:val="2-"/>
              <w:rPr>
                <w:color w:val="auto"/>
              </w:rPr>
            </w:pPr>
            <w:r w:rsidRPr="003F0EC2">
              <w:rPr>
                <w:color w:val="auto"/>
              </w:rPr>
              <w:t>START: C2(0xa2ce3a4e,0xe7088d04)</w:t>
            </w:r>
          </w:p>
          <w:p w14:paraId="3D72BF05" w14:textId="77777777" w:rsidR="003F0EC2" w:rsidRPr="003F0EC2" w:rsidRDefault="003F0EC2" w:rsidP="003F0EC2">
            <w:pPr>
              <w:pStyle w:val="2-"/>
              <w:rPr>
                <w:color w:val="auto"/>
              </w:rPr>
            </w:pPr>
            <w:r w:rsidRPr="003F0EC2">
              <w:rPr>
                <w:color w:val="auto"/>
              </w:rPr>
              <w:t>C1(0xe7088d04,0x792b3321) -&gt; [2] CREATED:C2(0xa2ce3a4e,0xe7088d04)</w:t>
            </w:r>
          </w:p>
          <w:p w14:paraId="76170798" w14:textId="77777777" w:rsidR="003F0EC2" w:rsidRPr="003F0EC2" w:rsidRDefault="003F0EC2" w:rsidP="003F0EC2">
            <w:pPr>
              <w:pStyle w:val="2-"/>
              <w:rPr>
                <w:color w:val="auto"/>
              </w:rPr>
            </w:pPr>
            <w:r w:rsidRPr="003F0EC2">
              <w:rPr>
                <w:color w:val="auto"/>
              </w:rPr>
              <w:t>START: C1(0x781ab907,0x792b3321)</w:t>
            </w:r>
          </w:p>
          <w:p w14:paraId="6C8B37D2" w14:textId="77777777" w:rsidR="003F0EC2" w:rsidRPr="003F0EC2" w:rsidRDefault="003F0EC2" w:rsidP="003F0EC2">
            <w:pPr>
              <w:pStyle w:val="2-"/>
              <w:rPr>
                <w:color w:val="auto"/>
              </w:rPr>
            </w:pPr>
            <w:r w:rsidRPr="003F0EC2">
              <w:rPr>
                <w:color w:val="auto"/>
              </w:rPr>
              <w:t>[C3(0xec799d21,0x089c1d60)] ... Process(2/4): text="TEST",value=1013 (tls_tid=0xec799d21)</w:t>
            </w:r>
          </w:p>
          <w:p w14:paraId="33E958D1" w14:textId="77777777" w:rsidR="003F0EC2" w:rsidRPr="003F0EC2" w:rsidRDefault="003F0EC2" w:rsidP="003F0EC2">
            <w:pPr>
              <w:pStyle w:val="2-"/>
              <w:rPr>
                <w:color w:val="auto"/>
              </w:rPr>
            </w:pPr>
            <w:r w:rsidRPr="003F0EC2">
              <w:rPr>
                <w:color w:val="auto"/>
              </w:rPr>
              <w:t>[C2(0x089c1d60,0xe7088d04)] ... Process(1/3): text="TEST",value=1002 (tls_tid=0x089c1d60)</w:t>
            </w:r>
          </w:p>
          <w:p w14:paraId="1A012890" w14:textId="77777777" w:rsidR="003F0EC2" w:rsidRPr="003F0EC2" w:rsidRDefault="003F0EC2" w:rsidP="003F0EC2">
            <w:pPr>
              <w:pStyle w:val="2-"/>
              <w:rPr>
                <w:color w:val="auto"/>
              </w:rPr>
            </w:pPr>
            <w:r w:rsidRPr="003F0EC2">
              <w:rPr>
                <w:color w:val="auto"/>
              </w:rPr>
              <w:t>P0(0x792b3321,0x00000000) -&gt; [2] CREATED:C1(0x781ab907,0x792b3321)</w:t>
            </w:r>
          </w:p>
          <w:p w14:paraId="397DDF99" w14:textId="77777777" w:rsidR="003F0EC2" w:rsidRPr="003F0EC2" w:rsidRDefault="003F0EC2" w:rsidP="003F0EC2">
            <w:pPr>
              <w:pStyle w:val="2-"/>
              <w:rPr>
                <w:color w:val="auto"/>
              </w:rPr>
            </w:pPr>
            <w:r w:rsidRPr="003F0EC2">
              <w:rPr>
                <w:color w:val="auto"/>
              </w:rPr>
              <w:t>[C2(0x19c48b6a,0xf8c2e2b0)] ... Process(1/3): text="TEST",value=1002 (tls_tid=0x19c48b6a)</w:t>
            </w:r>
          </w:p>
          <w:p w14:paraId="2CF7CEC5" w14:textId="77777777" w:rsidR="003F0EC2" w:rsidRPr="003F0EC2" w:rsidRDefault="003F0EC2" w:rsidP="003F0EC2">
            <w:pPr>
              <w:pStyle w:val="2-"/>
              <w:rPr>
                <w:color w:val="auto"/>
              </w:rPr>
            </w:pPr>
            <w:r w:rsidRPr="003F0EC2">
              <w:rPr>
                <w:color w:val="auto"/>
              </w:rPr>
              <w:t>[C2(0xa2ce3a4e,0xe7088d04)] ... Process(1/3): text="TEST",value=1002 (tls_tid=0xa2ce3a4e)</w:t>
            </w:r>
          </w:p>
          <w:p w14:paraId="39C41B68" w14:textId="77777777" w:rsidR="003F0EC2" w:rsidRPr="003F0EC2" w:rsidRDefault="003F0EC2" w:rsidP="003F0EC2">
            <w:pPr>
              <w:pStyle w:val="2-"/>
              <w:rPr>
                <w:color w:val="auto"/>
              </w:rPr>
            </w:pPr>
            <w:r w:rsidRPr="003F0EC2">
              <w:rPr>
                <w:color w:val="auto"/>
              </w:rPr>
              <w:t>[C3(0xec799d21,0x089c1d60)] ... Process(3/4): text="TEST",value=1023 (tls_tid=0xec799d21)</w:t>
            </w:r>
          </w:p>
          <w:p w14:paraId="335C3555" w14:textId="77777777" w:rsidR="003F0EC2" w:rsidRPr="003F0EC2" w:rsidRDefault="003F0EC2" w:rsidP="003F0EC2">
            <w:pPr>
              <w:pStyle w:val="2-"/>
              <w:rPr>
                <w:color w:val="auto"/>
              </w:rPr>
            </w:pPr>
            <w:r w:rsidRPr="003F0EC2">
              <w:rPr>
                <w:color w:val="auto"/>
              </w:rPr>
              <w:t>[C2(0x089c1d60,0xe7088d04)] ... Process(2/3): text="TEST",value=1012 (tls_tid=0x089c1d60)</w:t>
            </w:r>
          </w:p>
          <w:p w14:paraId="7376BB78" w14:textId="77777777" w:rsidR="003F0EC2" w:rsidRPr="003F0EC2" w:rsidRDefault="003F0EC2" w:rsidP="003F0EC2">
            <w:pPr>
              <w:pStyle w:val="2-"/>
              <w:rPr>
                <w:color w:val="auto"/>
              </w:rPr>
            </w:pPr>
            <w:r w:rsidRPr="003F0EC2">
              <w:rPr>
                <w:color w:val="auto"/>
              </w:rPr>
              <w:t>[C1(0x781ab907,0x792b3321)] ... Process(1/2): text="TEST",value=1001 (tls_tid=0x781ab907)</w:t>
            </w:r>
          </w:p>
          <w:p w14:paraId="2D02D046" w14:textId="77777777" w:rsidR="003F0EC2" w:rsidRPr="003F0EC2" w:rsidRDefault="003F0EC2" w:rsidP="003F0EC2">
            <w:pPr>
              <w:pStyle w:val="2-"/>
              <w:rPr>
                <w:color w:val="auto"/>
              </w:rPr>
            </w:pPr>
            <w:r w:rsidRPr="003F0EC2">
              <w:rPr>
                <w:color w:val="auto"/>
              </w:rPr>
              <w:t>[C2(0x19c48b6a,0xf8c2e2b0)] ... Process(2/3): text="TEST",value=1012 (tls_tid=0x19c48b6a)</w:t>
            </w:r>
          </w:p>
          <w:p w14:paraId="5FFCD3A3" w14:textId="77777777" w:rsidR="003F0EC2" w:rsidRPr="003F0EC2" w:rsidRDefault="003F0EC2" w:rsidP="003F0EC2">
            <w:pPr>
              <w:pStyle w:val="2-"/>
              <w:rPr>
                <w:color w:val="auto"/>
              </w:rPr>
            </w:pPr>
            <w:r w:rsidRPr="003F0EC2">
              <w:rPr>
                <w:color w:val="auto"/>
              </w:rPr>
              <w:t>[C1(0xf8c2e2b0,0x792b3321)] ... Process(1/2): text="TEST",value=1001 (tls_tid=0xf8c2e2b0)</w:t>
            </w:r>
          </w:p>
          <w:p w14:paraId="014FF5A0" w14:textId="77777777" w:rsidR="003F0EC2" w:rsidRPr="003F0EC2" w:rsidRDefault="003F0EC2" w:rsidP="003F0EC2">
            <w:pPr>
              <w:pStyle w:val="2-"/>
              <w:rPr>
                <w:color w:val="auto"/>
              </w:rPr>
            </w:pPr>
            <w:r w:rsidRPr="003F0EC2">
              <w:rPr>
                <w:color w:val="auto"/>
              </w:rPr>
              <w:t>[C1(0xe7088d04,0x792b3321)] ... Process(1/2): text="TEST",value=1001 (tls_tid=0xe7088d04)</w:t>
            </w:r>
          </w:p>
          <w:p w14:paraId="738EB3B1" w14:textId="77777777" w:rsidR="003F0EC2" w:rsidRPr="003F0EC2" w:rsidRDefault="003F0EC2" w:rsidP="003F0EC2">
            <w:pPr>
              <w:pStyle w:val="2-"/>
              <w:rPr>
                <w:color w:val="auto"/>
              </w:rPr>
            </w:pPr>
            <w:r w:rsidRPr="003F0EC2">
              <w:rPr>
                <w:color w:val="auto"/>
              </w:rPr>
              <w:t>[C2(0xa2ce3a4e,0xe7088d04)] ... Process(2/3): text="TEST",value=1012 (tls_tid=0xa2ce3a4e)</w:t>
            </w:r>
          </w:p>
          <w:p w14:paraId="449092D3" w14:textId="77777777" w:rsidR="003F0EC2" w:rsidRPr="003F0EC2" w:rsidRDefault="003F0EC2" w:rsidP="003F0EC2">
            <w:pPr>
              <w:pStyle w:val="2-"/>
              <w:rPr>
                <w:color w:val="auto"/>
              </w:rPr>
            </w:pPr>
            <w:r w:rsidRPr="003F0EC2">
              <w:rPr>
                <w:color w:val="auto"/>
              </w:rPr>
              <w:t>[C3(0xec799d21,0x089c1d60)] ... Process(4/4): text="TEST",value=1033 (tls_tid=0xec799d21)</w:t>
            </w:r>
          </w:p>
          <w:p w14:paraId="795D81E4" w14:textId="77777777" w:rsidR="003F0EC2" w:rsidRPr="003F0EC2" w:rsidRDefault="003F0EC2" w:rsidP="003F0EC2">
            <w:pPr>
              <w:pStyle w:val="2-"/>
              <w:rPr>
                <w:color w:val="auto"/>
              </w:rPr>
            </w:pPr>
            <w:r w:rsidRPr="003F0EC2">
              <w:rPr>
                <w:color w:val="auto"/>
              </w:rPr>
              <w:t>[P0(0x792b3321,0x00000000)] ... Process(1/1): text="TEST",value=1000 (tls_tid=0x792b3321)</w:t>
            </w:r>
          </w:p>
          <w:p w14:paraId="134CEE7C" w14:textId="77777777" w:rsidR="003F0EC2" w:rsidRPr="003F0EC2" w:rsidRDefault="003F0EC2" w:rsidP="003F0EC2">
            <w:pPr>
              <w:pStyle w:val="2-"/>
              <w:rPr>
                <w:color w:val="auto"/>
              </w:rPr>
            </w:pPr>
            <w:r w:rsidRPr="003F0EC2">
              <w:rPr>
                <w:color w:val="auto"/>
              </w:rPr>
              <w:t>[C2(0x089c1d60,0xe7088d04)] ... Process(3/3): text="TEST",value=1022 (tls_tid=0x089c1d60)</w:t>
            </w:r>
          </w:p>
          <w:p w14:paraId="0965B8D5" w14:textId="77777777" w:rsidR="003F0EC2" w:rsidRPr="003F0EC2" w:rsidRDefault="003F0EC2" w:rsidP="003F0EC2">
            <w:pPr>
              <w:pStyle w:val="2-"/>
              <w:rPr>
                <w:color w:val="auto"/>
              </w:rPr>
            </w:pPr>
            <w:r w:rsidRPr="003F0EC2">
              <w:rPr>
                <w:color w:val="auto"/>
              </w:rPr>
              <w:t>[C1(0x781ab907,0x792b3321)] ... Process(2/2): text="TEST",value=1011 (tls_tid=0x781ab907)</w:t>
            </w:r>
          </w:p>
          <w:p w14:paraId="1E70762F" w14:textId="77777777" w:rsidR="003F0EC2" w:rsidRPr="003F0EC2" w:rsidRDefault="003F0EC2" w:rsidP="003F0EC2">
            <w:pPr>
              <w:pStyle w:val="2-"/>
              <w:rPr>
                <w:color w:val="auto"/>
              </w:rPr>
            </w:pPr>
            <w:r w:rsidRPr="003F0EC2">
              <w:rPr>
                <w:color w:val="auto"/>
              </w:rPr>
              <w:t>[C2(0x19c48b6a,0xf8c2e2b0)] ... Process(3/3): text="TEST",value=1022 (tls_tid=0x19c48b6a)</w:t>
            </w:r>
          </w:p>
          <w:p w14:paraId="5B72A265" w14:textId="77777777" w:rsidR="003F0EC2" w:rsidRPr="003F0EC2" w:rsidRDefault="003F0EC2" w:rsidP="003F0EC2">
            <w:pPr>
              <w:pStyle w:val="2-"/>
              <w:rPr>
                <w:color w:val="auto"/>
              </w:rPr>
            </w:pPr>
            <w:r w:rsidRPr="003F0EC2">
              <w:rPr>
                <w:color w:val="auto"/>
              </w:rPr>
              <w:t>[C1(0xf8c2e2b0,0x792b3321)] ... Process(2/2): text="TEST",value=1011 (tls_tid=0xf8c2e2b0)</w:t>
            </w:r>
          </w:p>
          <w:p w14:paraId="57CCD4CE" w14:textId="77777777" w:rsidR="003F0EC2" w:rsidRPr="003F0EC2" w:rsidRDefault="003F0EC2" w:rsidP="003F0EC2">
            <w:pPr>
              <w:pStyle w:val="2-"/>
              <w:rPr>
                <w:color w:val="auto"/>
              </w:rPr>
            </w:pPr>
            <w:r w:rsidRPr="003F0EC2">
              <w:rPr>
                <w:color w:val="auto"/>
              </w:rPr>
              <w:t>[C1(0xe7088d04,0x792b3321)] ... Process(2/2): text="TEST",value=1011 (tls_tid=0xe7088d04)</w:t>
            </w:r>
          </w:p>
          <w:p w14:paraId="680CD40D" w14:textId="77777777" w:rsidR="003F0EC2" w:rsidRPr="003F0EC2" w:rsidRDefault="003F0EC2" w:rsidP="003F0EC2">
            <w:pPr>
              <w:pStyle w:val="2-"/>
              <w:rPr>
                <w:color w:val="auto"/>
              </w:rPr>
            </w:pPr>
            <w:r w:rsidRPr="003F0EC2">
              <w:rPr>
                <w:color w:val="auto"/>
              </w:rPr>
              <w:t>[C2(0xa2ce3a4e,0xe7088d04)] ... Process(3/3): text="TEST",value=1022 (tls_tid=0xa2ce3a4e)</w:t>
            </w:r>
          </w:p>
          <w:p w14:paraId="4F2FE22B" w14:textId="77777777" w:rsidR="003F0EC2" w:rsidRPr="003F0EC2" w:rsidRDefault="003F0EC2" w:rsidP="003F0EC2">
            <w:pPr>
              <w:pStyle w:val="2-"/>
              <w:rPr>
                <w:color w:val="auto"/>
              </w:rPr>
            </w:pPr>
            <w:r w:rsidRPr="003F0EC2">
              <w:rPr>
                <w:color w:val="auto"/>
              </w:rPr>
              <w:t>END: C3(0xec799d21,0x089c1d60)</w:t>
            </w:r>
          </w:p>
          <w:p w14:paraId="7B047797" w14:textId="77777777" w:rsidR="003F0EC2" w:rsidRPr="003F0EC2" w:rsidRDefault="003F0EC2" w:rsidP="003F0EC2">
            <w:pPr>
              <w:pStyle w:val="2-"/>
              <w:rPr>
                <w:color w:val="auto"/>
              </w:rPr>
            </w:pPr>
            <w:r w:rsidRPr="003F0EC2">
              <w:rPr>
                <w:color w:val="auto"/>
              </w:rPr>
              <w:t>[P0(0x792b3321,0x00000000)] ... Wait(0xe7088d04) ...</w:t>
            </w:r>
          </w:p>
          <w:p w14:paraId="756CD23D" w14:textId="77777777" w:rsidR="003F0EC2" w:rsidRPr="003F0EC2" w:rsidRDefault="003F0EC2" w:rsidP="003F0EC2">
            <w:pPr>
              <w:pStyle w:val="2-"/>
              <w:rPr>
                <w:color w:val="auto"/>
              </w:rPr>
            </w:pPr>
            <w:r w:rsidRPr="003F0EC2">
              <w:rPr>
                <w:color w:val="auto"/>
              </w:rPr>
              <w:t>[C2(0x089c1d60,0xe7088d04)] ... Wait(0xec799d21) ...</w:t>
            </w:r>
          </w:p>
          <w:p w14:paraId="6ACA6E0F" w14:textId="77777777" w:rsidR="003F0EC2" w:rsidRPr="003F0EC2" w:rsidRDefault="003F0EC2" w:rsidP="003F0EC2">
            <w:pPr>
              <w:pStyle w:val="2-"/>
              <w:rPr>
                <w:color w:val="auto"/>
              </w:rPr>
            </w:pPr>
            <w:r w:rsidRPr="003F0EC2">
              <w:rPr>
                <w:color w:val="auto"/>
              </w:rPr>
              <w:t>[C2(0x089c1d60,0xe7088d04)] ... Wait(0xec799d21) End</w:t>
            </w:r>
          </w:p>
          <w:p w14:paraId="72ED380C" w14:textId="77777777" w:rsidR="003F0EC2" w:rsidRPr="003F0EC2" w:rsidRDefault="003F0EC2" w:rsidP="003F0EC2">
            <w:pPr>
              <w:pStyle w:val="2-"/>
              <w:rPr>
                <w:color w:val="auto"/>
              </w:rPr>
            </w:pPr>
            <w:r w:rsidRPr="003F0EC2">
              <w:rPr>
                <w:color w:val="auto"/>
              </w:rPr>
              <w:t>END: C2(0x089c1d60,0xe7088d04)</w:t>
            </w:r>
          </w:p>
          <w:p w14:paraId="118C1548" w14:textId="77777777" w:rsidR="003F0EC2" w:rsidRPr="003F0EC2" w:rsidRDefault="003F0EC2" w:rsidP="003F0EC2">
            <w:pPr>
              <w:pStyle w:val="2-"/>
              <w:rPr>
                <w:color w:val="auto"/>
              </w:rPr>
            </w:pPr>
            <w:r w:rsidRPr="003F0EC2">
              <w:rPr>
                <w:color w:val="auto"/>
              </w:rPr>
              <w:t>END: C1(0x781ab907,0x792b3321)</w:t>
            </w:r>
          </w:p>
          <w:p w14:paraId="46191471" w14:textId="77777777" w:rsidR="003F0EC2" w:rsidRPr="003F0EC2" w:rsidRDefault="003F0EC2" w:rsidP="003F0EC2">
            <w:pPr>
              <w:pStyle w:val="2-"/>
              <w:rPr>
                <w:color w:val="auto"/>
              </w:rPr>
            </w:pPr>
            <w:r w:rsidRPr="003F0EC2">
              <w:rPr>
                <w:color w:val="auto"/>
              </w:rPr>
              <w:t>END: C2(0x19c48b6a,0xf8c2e2b0)</w:t>
            </w:r>
          </w:p>
          <w:p w14:paraId="4B32101D" w14:textId="77777777" w:rsidR="003F0EC2" w:rsidRPr="003F0EC2" w:rsidRDefault="003F0EC2" w:rsidP="003F0EC2">
            <w:pPr>
              <w:pStyle w:val="2-"/>
              <w:rPr>
                <w:color w:val="auto"/>
              </w:rPr>
            </w:pPr>
            <w:r w:rsidRPr="003F0EC2">
              <w:rPr>
                <w:color w:val="auto"/>
              </w:rPr>
              <w:t>[C1(0xf8c2e2b0,0x792b3321)] ... Wait(0x19c48b6a) ...</w:t>
            </w:r>
          </w:p>
          <w:p w14:paraId="5AA0F2F0" w14:textId="77777777" w:rsidR="003F0EC2" w:rsidRPr="003F0EC2" w:rsidRDefault="003F0EC2" w:rsidP="003F0EC2">
            <w:pPr>
              <w:pStyle w:val="2-"/>
              <w:rPr>
                <w:color w:val="auto"/>
              </w:rPr>
            </w:pPr>
            <w:r w:rsidRPr="003F0EC2">
              <w:rPr>
                <w:color w:val="auto"/>
              </w:rPr>
              <w:t>[C1(0xf8c2e2b0,0x792b3321)] ... Wait(0x19c48b6a) End</w:t>
            </w:r>
          </w:p>
          <w:p w14:paraId="6B94C930" w14:textId="77777777" w:rsidR="003F0EC2" w:rsidRPr="003F0EC2" w:rsidRDefault="003F0EC2" w:rsidP="003F0EC2">
            <w:pPr>
              <w:pStyle w:val="2-"/>
              <w:rPr>
                <w:color w:val="auto"/>
              </w:rPr>
            </w:pPr>
            <w:r w:rsidRPr="003F0EC2">
              <w:rPr>
                <w:color w:val="auto"/>
              </w:rPr>
              <w:t>END: C1(0xf8c2e2b0,0x792b3321)</w:t>
            </w:r>
          </w:p>
          <w:p w14:paraId="45F714C6" w14:textId="77777777" w:rsidR="003F0EC2" w:rsidRPr="003F0EC2" w:rsidRDefault="003F0EC2" w:rsidP="003F0EC2">
            <w:pPr>
              <w:pStyle w:val="2-"/>
              <w:rPr>
                <w:color w:val="auto"/>
              </w:rPr>
            </w:pPr>
            <w:r w:rsidRPr="003F0EC2">
              <w:rPr>
                <w:color w:val="auto"/>
              </w:rPr>
              <w:t>END: C2(0xa2ce3a4e,0xe7088d04)</w:t>
            </w:r>
          </w:p>
          <w:p w14:paraId="32E4BDC8" w14:textId="77777777" w:rsidR="003F0EC2" w:rsidRPr="003F0EC2" w:rsidRDefault="003F0EC2" w:rsidP="003F0EC2">
            <w:pPr>
              <w:pStyle w:val="2-"/>
              <w:rPr>
                <w:color w:val="auto"/>
              </w:rPr>
            </w:pPr>
            <w:r w:rsidRPr="003F0EC2">
              <w:rPr>
                <w:color w:val="auto"/>
              </w:rPr>
              <w:t>[C1(0xe7088d04,0x792b3321)] ... Wait(0x089c1d60) ...</w:t>
            </w:r>
          </w:p>
          <w:p w14:paraId="0C5170EF" w14:textId="77777777" w:rsidR="003F0EC2" w:rsidRPr="003F0EC2" w:rsidRDefault="003F0EC2" w:rsidP="003F0EC2">
            <w:pPr>
              <w:pStyle w:val="2-"/>
              <w:rPr>
                <w:color w:val="auto"/>
              </w:rPr>
            </w:pPr>
            <w:r w:rsidRPr="003F0EC2">
              <w:rPr>
                <w:color w:val="auto"/>
              </w:rPr>
              <w:t>[C1(0xe7088d04,0x792b3321)] ... Wait(0x089c1d60) End</w:t>
            </w:r>
          </w:p>
          <w:p w14:paraId="2B663B0C" w14:textId="77777777" w:rsidR="003F0EC2" w:rsidRPr="003F0EC2" w:rsidRDefault="003F0EC2" w:rsidP="003F0EC2">
            <w:pPr>
              <w:pStyle w:val="2-"/>
              <w:rPr>
                <w:color w:val="auto"/>
              </w:rPr>
            </w:pPr>
            <w:r w:rsidRPr="003F0EC2">
              <w:rPr>
                <w:color w:val="auto"/>
              </w:rPr>
              <w:t>[C1(0xe7088d04,0x792b3321)] ... Wait(0xa2ce3a4e) ...</w:t>
            </w:r>
          </w:p>
          <w:p w14:paraId="0BF3F402" w14:textId="77777777" w:rsidR="003F0EC2" w:rsidRPr="003F0EC2" w:rsidRDefault="003F0EC2" w:rsidP="003F0EC2">
            <w:pPr>
              <w:pStyle w:val="2-"/>
              <w:rPr>
                <w:color w:val="auto"/>
              </w:rPr>
            </w:pPr>
            <w:r w:rsidRPr="003F0EC2">
              <w:rPr>
                <w:color w:val="auto"/>
              </w:rPr>
              <w:t>[C1(0xe7088d04,0x792b3321)] ... Wait(0xa2ce3a4e) End</w:t>
            </w:r>
          </w:p>
          <w:p w14:paraId="28E4B07E" w14:textId="77777777" w:rsidR="003F0EC2" w:rsidRPr="003F0EC2" w:rsidRDefault="003F0EC2" w:rsidP="003F0EC2">
            <w:pPr>
              <w:pStyle w:val="2-"/>
              <w:rPr>
                <w:color w:val="auto"/>
              </w:rPr>
            </w:pPr>
            <w:r w:rsidRPr="003F0EC2">
              <w:rPr>
                <w:color w:val="auto"/>
              </w:rPr>
              <w:t>END: C1(0xe7088d04,0x792b3321)</w:t>
            </w:r>
          </w:p>
          <w:p w14:paraId="68539B5A" w14:textId="77777777" w:rsidR="003F0EC2" w:rsidRPr="003F0EC2" w:rsidRDefault="003F0EC2" w:rsidP="003F0EC2">
            <w:pPr>
              <w:pStyle w:val="2-"/>
              <w:rPr>
                <w:color w:val="auto"/>
              </w:rPr>
            </w:pPr>
            <w:r w:rsidRPr="003F0EC2">
              <w:rPr>
                <w:color w:val="auto"/>
              </w:rPr>
              <w:t>[P0(0x792b3321,0x00000000)] ... Wait(0xe7088d04) End</w:t>
            </w:r>
          </w:p>
          <w:p w14:paraId="6A7BB3C5" w14:textId="77777777" w:rsidR="003F0EC2" w:rsidRPr="003F0EC2" w:rsidRDefault="003F0EC2" w:rsidP="003F0EC2">
            <w:pPr>
              <w:pStyle w:val="2-"/>
              <w:rPr>
                <w:color w:val="auto"/>
              </w:rPr>
            </w:pPr>
            <w:r w:rsidRPr="003F0EC2">
              <w:rPr>
                <w:color w:val="auto"/>
              </w:rPr>
              <w:t>[P0(0x792b3321,0x00000000)] ... Wait(0xf8c2e2b0) ...</w:t>
            </w:r>
          </w:p>
          <w:p w14:paraId="26AC71DF" w14:textId="77777777" w:rsidR="003F0EC2" w:rsidRPr="003F0EC2" w:rsidRDefault="003F0EC2" w:rsidP="003F0EC2">
            <w:pPr>
              <w:pStyle w:val="2-"/>
              <w:rPr>
                <w:color w:val="auto"/>
              </w:rPr>
            </w:pPr>
            <w:r w:rsidRPr="003F0EC2">
              <w:rPr>
                <w:color w:val="auto"/>
              </w:rPr>
              <w:t>[P0(0x792b3321,0x00000000)] ... Wait(0xf8c2e2b0) End</w:t>
            </w:r>
          </w:p>
          <w:p w14:paraId="409941AB" w14:textId="77777777" w:rsidR="003F0EC2" w:rsidRPr="003F0EC2" w:rsidRDefault="003F0EC2" w:rsidP="003F0EC2">
            <w:pPr>
              <w:pStyle w:val="2-"/>
              <w:rPr>
                <w:color w:val="auto"/>
              </w:rPr>
            </w:pPr>
            <w:r w:rsidRPr="003F0EC2">
              <w:rPr>
                <w:color w:val="auto"/>
              </w:rPr>
              <w:t>[P0(0x792b3321,0x00000000)] ... Wait(0x781ab907) ...</w:t>
            </w:r>
          </w:p>
          <w:p w14:paraId="527905CD" w14:textId="77777777" w:rsidR="003F0EC2" w:rsidRPr="003F0EC2" w:rsidRDefault="003F0EC2" w:rsidP="003F0EC2">
            <w:pPr>
              <w:pStyle w:val="2-"/>
              <w:rPr>
                <w:color w:val="auto"/>
              </w:rPr>
            </w:pPr>
            <w:r w:rsidRPr="003F0EC2">
              <w:rPr>
                <w:color w:val="auto"/>
              </w:rPr>
              <w:t>[P0(0x792b3321,0x00000000)] ... Wait(0x781ab907) End</w:t>
            </w:r>
          </w:p>
          <w:p w14:paraId="5A5DCA44" w14:textId="07E06AA9" w:rsidR="00D21006" w:rsidRDefault="003F0EC2" w:rsidP="003F0EC2">
            <w:pPr>
              <w:pStyle w:val="2-"/>
            </w:pPr>
            <w:r w:rsidRPr="003F0EC2">
              <w:rPr>
                <w:color w:val="auto"/>
              </w:rPr>
              <w:t>- End Thread Test -</w:t>
            </w:r>
          </w:p>
        </w:tc>
      </w:tr>
    </w:tbl>
    <w:p w14:paraId="076D4A53" w14:textId="09F34505" w:rsidR="00D2349E" w:rsidRDefault="00D2349E" w:rsidP="00D2349E">
      <w:pPr>
        <w:pStyle w:val="2"/>
      </w:pPr>
      <w:bookmarkStart w:id="61" w:name="_Toc378866099"/>
      <w:r>
        <w:lastRenderedPageBreak/>
        <w:t>OpenMP</w:t>
      </w:r>
      <w:bookmarkEnd w:id="61"/>
    </w:p>
    <w:p w14:paraId="06C90794" w14:textId="6B75C5C2" w:rsidR="00D2349E" w:rsidRDefault="00F809CD" w:rsidP="00D2349E">
      <w:pPr>
        <w:pStyle w:val="a9"/>
        <w:ind w:firstLine="283"/>
      </w:pPr>
      <w:r>
        <w:rPr>
          <w:rFonts w:hint="eastAsia"/>
        </w:rPr>
        <w:t>O</w:t>
      </w:r>
      <w:r>
        <w:t>penMP</w:t>
      </w:r>
      <w:r>
        <w:rPr>
          <w:rFonts w:hint="eastAsia"/>
        </w:rPr>
        <w:t>は、</w:t>
      </w:r>
      <w:r w:rsidR="003950BD">
        <w:rPr>
          <w:rFonts w:hint="eastAsia"/>
        </w:rPr>
        <w:t>圧倒的に簡単にマルチスレッドの記述が可能</w:t>
      </w:r>
      <w:r>
        <w:rPr>
          <w:rFonts w:hint="eastAsia"/>
        </w:rPr>
        <w:t>である</w:t>
      </w:r>
      <w:r w:rsidR="003950BD">
        <w:rPr>
          <w:rFonts w:hint="eastAsia"/>
        </w:rPr>
        <w:t>。マルチコアを活用し</w:t>
      </w:r>
      <w:r w:rsidR="003950BD">
        <w:rPr>
          <w:rFonts w:hint="eastAsia"/>
        </w:rPr>
        <w:lastRenderedPageBreak/>
        <w:t>た並列処理が書きやすい。</w:t>
      </w:r>
    </w:p>
    <w:p w14:paraId="6F0A4B43" w14:textId="3BD9E854"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0BBD95CE"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t>[END]</w:t>
            </w:r>
          </w:p>
        </w:tc>
      </w:tr>
    </w:tbl>
    <w:p w14:paraId="71748C48" w14:textId="4973853A" w:rsidR="00DD51B6" w:rsidRDefault="00DD51B6" w:rsidP="001E121F">
      <w:pPr>
        <w:pStyle w:val="a9"/>
        <w:keepNext/>
        <w:widowControl/>
        <w:spacing w:beforeLines="50" w:before="180"/>
        <w:ind w:firstLine="283"/>
      </w:pPr>
      <w:r>
        <w:rPr>
          <w:rFonts w:hint="eastAsia"/>
        </w:rPr>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4">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lastRenderedPageBreak/>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lastRenderedPageBreak/>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lastRenderedPageBreak/>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lastRenderedPageBreak/>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41545FD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w:t>
      </w:r>
      <w:r w:rsidR="00AD766C">
        <w:rPr>
          <w:rFonts w:hint="eastAsia"/>
        </w:rPr>
        <w:t>処理に</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11EE2663" w14:textId="278614C4" w:rsidR="00A5575B" w:rsidRPr="00F13CC6"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によってスケジューリングされる。スタックサイズは直接指定できず、環境変数によって設定する。ほか、ロック機構なども用意されている。</w:t>
      </w:r>
    </w:p>
    <w:p w14:paraId="46F6CE41" w14:textId="41A83A44" w:rsidR="00F809CD" w:rsidRDefault="00F809CD" w:rsidP="00F809CD">
      <w:pPr>
        <w:pStyle w:val="2"/>
      </w:pPr>
      <w:bookmarkStart w:id="62" w:name="_Toc378866100"/>
      <w:r>
        <w:rPr>
          <w:rFonts w:hint="eastAsia"/>
        </w:rPr>
        <w:t>C++11</w:t>
      </w:r>
      <w:r>
        <w:rPr>
          <w:rFonts w:hint="eastAsia"/>
        </w:rPr>
        <w:t>版非同期関数</w:t>
      </w:r>
      <w:bookmarkEnd w:id="62"/>
    </w:p>
    <w:p w14:paraId="05536F68" w14:textId="1805B9C6" w:rsidR="00F809CD" w:rsidRDefault="00F809CD" w:rsidP="00F809CD">
      <w:pPr>
        <w:pStyle w:val="a9"/>
        <w:ind w:firstLine="283"/>
      </w:pPr>
      <w:r>
        <w:rPr>
          <w:rFonts w:hint="eastAsia"/>
        </w:rPr>
        <w:t>Open</w:t>
      </w:r>
      <w:r>
        <w:t>MP</w:t>
      </w:r>
      <w:r>
        <w:rPr>
          <w:rFonts w:hint="eastAsia"/>
        </w:rPr>
        <w:t>のような並列処理の</w:t>
      </w:r>
      <w:r w:rsidR="00456DEB">
        <w:rPr>
          <w:rFonts w:hint="eastAsia"/>
        </w:rPr>
        <w:t>手法が、</w:t>
      </w:r>
      <w:r w:rsidR="00456DEB">
        <w:rPr>
          <w:rFonts w:hint="eastAsia"/>
        </w:rPr>
        <w:t>C++11</w:t>
      </w:r>
      <w:r w:rsidR="00456DEB">
        <w:rPr>
          <w:rFonts w:hint="eastAsia"/>
        </w:rPr>
        <w:t>にも用意されている</w:t>
      </w:r>
      <w:r>
        <w:rPr>
          <w:rFonts w:hint="eastAsia"/>
        </w:rPr>
        <w:t>。</w:t>
      </w:r>
    </w:p>
    <w:p w14:paraId="0D37F1A1" w14:textId="35287014" w:rsidR="008B2292" w:rsidRDefault="008B2292" w:rsidP="00F809CD">
      <w:pPr>
        <w:pStyle w:val="a9"/>
        <w:ind w:firstLine="283"/>
      </w:pPr>
      <w:r>
        <w:t>OpenMP</w:t>
      </w:r>
      <w:r>
        <w:t>に比べて、</w:t>
      </w:r>
      <w:r>
        <w:t>C++</w:t>
      </w:r>
      <w:r>
        <w:t>言語的な手続きでの処理の流れが把握し易い。</w:t>
      </w:r>
    </w:p>
    <w:p w14:paraId="3CD6E21C" w14:textId="0E89D10C" w:rsidR="00F809CD" w:rsidRDefault="00456DEB" w:rsidP="00874659">
      <w:pPr>
        <w:pStyle w:val="a9"/>
        <w:spacing w:beforeLines="50" w:before="180"/>
        <w:ind w:firstLine="283"/>
      </w:pPr>
      <w:r>
        <w:t>C++11</w:t>
      </w:r>
      <w:r>
        <w:rPr>
          <w:rFonts w:hint="eastAsia"/>
        </w:rPr>
        <w:t>の非同期関数の</w:t>
      </w:r>
      <w:r w:rsidR="00F809CD">
        <w:rPr>
          <w:rFonts w:hint="eastAsia"/>
        </w:rPr>
        <w:t>サンプルコードを示す。</w:t>
      </w:r>
    </w:p>
    <w:p w14:paraId="7A635377" w14:textId="498F3CA0" w:rsidR="008B2292" w:rsidRDefault="008B2292" w:rsidP="00F809CD">
      <w:pPr>
        <w:pStyle w:val="a9"/>
        <w:ind w:firstLine="283"/>
      </w:pPr>
      <w:r>
        <w:t>ややコードが長めになるが、応用事例もサンプルに含める。</w:t>
      </w:r>
      <w:r>
        <w:rPr>
          <w:rFonts w:hint="eastAsia"/>
        </w:rPr>
        <w:t>1</w:t>
      </w:r>
      <w:r>
        <w:rPr>
          <w:rFonts w:hint="eastAsia"/>
        </w:rPr>
        <w:t>千万件のデータのソートのサンプルである。</w:t>
      </w:r>
      <w:r w:rsidR="00D205FE">
        <w:rPr>
          <w:rFonts w:hint="eastAsia"/>
        </w:rPr>
        <w:t>ラムダ式を用いてコードをコンパクトにできる点も</w:t>
      </w:r>
      <w:r w:rsidR="00D205FE">
        <w:rPr>
          <w:rFonts w:hint="eastAsia"/>
        </w:rPr>
        <w:t>C++11</w:t>
      </w:r>
      <w:r w:rsidR="00D205FE">
        <w:rPr>
          <w:rFonts w:hint="eastAsia"/>
        </w:rPr>
        <w:t>の特徴。</w:t>
      </w:r>
    </w:p>
    <w:p w14:paraId="1AAD2437" w14:textId="7575991A" w:rsidR="00F809CD" w:rsidRDefault="008B2292" w:rsidP="00F809CD">
      <w:pPr>
        <w:pStyle w:val="a9"/>
        <w:keepNext/>
        <w:widowControl/>
        <w:spacing w:beforeLines="50" w:before="180"/>
        <w:ind w:firstLineChars="0" w:firstLine="0"/>
      </w:pPr>
      <w:r>
        <w:t>C++11</w:t>
      </w:r>
      <w:r>
        <w:t>非同期関数</w:t>
      </w:r>
      <w:r w:rsidR="00F809C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285FBCB0" w14:textId="77777777" w:rsidTr="00A42DD8">
        <w:tc>
          <w:tcPr>
            <w:tcW w:w="8494" w:type="dxa"/>
          </w:tcPr>
          <w:p w14:paraId="77945895" w14:textId="18B46496" w:rsidR="00D205FE" w:rsidRDefault="00D205FE" w:rsidP="00D205FE">
            <w:pPr>
              <w:pStyle w:val="2-"/>
            </w:pPr>
            <w:r>
              <w:t>#include &lt;stdio.h&gt;</w:t>
            </w:r>
          </w:p>
          <w:p w14:paraId="11173256" w14:textId="77777777" w:rsidR="00D205FE" w:rsidRDefault="00D205FE" w:rsidP="00D205FE">
            <w:pPr>
              <w:pStyle w:val="2-"/>
            </w:pPr>
            <w:r>
              <w:t>#include &lt;stdlib.h&gt;</w:t>
            </w:r>
          </w:p>
          <w:p w14:paraId="41F2B76D" w14:textId="77777777" w:rsidR="00D205FE" w:rsidRDefault="00D205FE" w:rsidP="00D205FE">
            <w:pPr>
              <w:pStyle w:val="2-"/>
            </w:pPr>
          </w:p>
          <w:p w14:paraId="1773B48E" w14:textId="3D8D4D90" w:rsidR="00D205FE" w:rsidRPr="00AC11B7" w:rsidRDefault="00D205FE" w:rsidP="00D205FE">
            <w:pPr>
              <w:pStyle w:val="2-"/>
              <w:rPr>
                <w:color w:val="FF0000"/>
              </w:rPr>
            </w:pPr>
            <w:r w:rsidRPr="00AC11B7">
              <w:rPr>
                <w:color w:val="FF0000"/>
              </w:rPr>
              <w:t>#include &lt;future&gt;</w:t>
            </w:r>
            <w:r w:rsidR="00AC11B7" w:rsidRPr="00AC11B7">
              <w:rPr>
                <w:color w:val="00B050"/>
              </w:rPr>
              <w:t>//非同期関数用</w:t>
            </w:r>
          </w:p>
          <w:p w14:paraId="4CE26AE6" w14:textId="77777777" w:rsidR="00D205FE" w:rsidRDefault="00D205FE" w:rsidP="00D205FE">
            <w:pPr>
              <w:pStyle w:val="2-"/>
            </w:pPr>
          </w:p>
          <w:p w14:paraId="252BE60E" w14:textId="24D94A6C" w:rsidR="00D205FE" w:rsidRDefault="00D205FE" w:rsidP="00D205FE">
            <w:pPr>
              <w:pStyle w:val="2-"/>
            </w:pPr>
            <w:r>
              <w:rPr>
                <w:rFonts w:hint="eastAsia"/>
              </w:rPr>
              <w:t>#include &lt;thread&gt;</w:t>
            </w:r>
            <w:r w:rsidRPr="00AC11B7">
              <w:rPr>
                <w:rFonts w:hint="eastAsia"/>
                <w:color w:val="00B050"/>
              </w:rPr>
              <w:t>//スリープ用</w:t>
            </w:r>
          </w:p>
          <w:p w14:paraId="20255B2A" w14:textId="3F08CAEE" w:rsidR="00D205FE" w:rsidRDefault="00D205FE" w:rsidP="00D205FE">
            <w:pPr>
              <w:pStyle w:val="2-"/>
            </w:pPr>
            <w:r>
              <w:rPr>
                <w:rFonts w:hint="eastAsia"/>
              </w:rPr>
              <w:t>#include &lt;chrono&gt;</w:t>
            </w:r>
            <w:r w:rsidRPr="00AC11B7">
              <w:rPr>
                <w:rFonts w:hint="eastAsia"/>
                <w:color w:val="00B050"/>
              </w:rPr>
              <w:t>//時間計測用</w:t>
            </w:r>
          </w:p>
          <w:p w14:paraId="542716F3" w14:textId="77777777" w:rsidR="00D205FE" w:rsidRDefault="00D205FE" w:rsidP="00D205FE">
            <w:pPr>
              <w:pStyle w:val="2-"/>
            </w:pPr>
          </w:p>
          <w:p w14:paraId="7AA8470F" w14:textId="77777777" w:rsidR="00D205FE" w:rsidRDefault="00D205FE" w:rsidP="00D205FE">
            <w:pPr>
              <w:pStyle w:val="2-"/>
            </w:pPr>
            <w:r>
              <w:rPr>
                <w:rFonts w:hint="eastAsia"/>
              </w:rPr>
              <w:t>#include &lt;vector&gt;</w:t>
            </w:r>
            <w:r w:rsidRPr="00AC11B7">
              <w:rPr>
                <w:rFonts w:hint="eastAsia"/>
                <w:color w:val="00B050"/>
              </w:rPr>
              <w:t>//テスト計算用</w:t>
            </w:r>
          </w:p>
          <w:p w14:paraId="24BB0209" w14:textId="77777777" w:rsidR="00D205FE" w:rsidRDefault="00D205FE" w:rsidP="00D205FE">
            <w:pPr>
              <w:pStyle w:val="2-"/>
            </w:pPr>
            <w:r>
              <w:rPr>
                <w:rFonts w:hint="eastAsia"/>
              </w:rPr>
              <w:t>#include &lt;algorithm&gt;</w:t>
            </w:r>
            <w:r w:rsidRPr="00AC11B7">
              <w:rPr>
                <w:rFonts w:hint="eastAsia"/>
                <w:color w:val="00B050"/>
              </w:rPr>
              <w:t>//テスト計算用</w:t>
            </w:r>
          </w:p>
          <w:p w14:paraId="3549E937" w14:textId="77777777" w:rsidR="00D205FE" w:rsidRDefault="00D205FE" w:rsidP="00D205FE">
            <w:pPr>
              <w:pStyle w:val="2-"/>
            </w:pPr>
          </w:p>
          <w:p w14:paraId="6F84A391" w14:textId="77777777" w:rsidR="00D205FE" w:rsidRPr="00AC11B7" w:rsidRDefault="00D205FE" w:rsidP="00D205FE">
            <w:pPr>
              <w:pStyle w:val="2-"/>
              <w:rPr>
                <w:color w:val="00B050"/>
              </w:rPr>
            </w:pPr>
            <w:r w:rsidRPr="00AC11B7">
              <w:rPr>
                <w:rFonts w:hint="eastAsia"/>
                <w:color w:val="00B050"/>
              </w:rPr>
              <w:t>//計算用関数A</w:t>
            </w:r>
          </w:p>
          <w:p w14:paraId="4E83E18B" w14:textId="77777777" w:rsidR="00D205FE" w:rsidRDefault="00D205FE" w:rsidP="00D205FE">
            <w:pPr>
              <w:pStyle w:val="2-"/>
            </w:pPr>
            <w:r>
              <w:t>int calcSubA()</w:t>
            </w:r>
          </w:p>
          <w:p w14:paraId="347072AE" w14:textId="77777777" w:rsidR="00D205FE" w:rsidRDefault="00D205FE" w:rsidP="00D205FE">
            <w:pPr>
              <w:pStyle w:val="2-"/>
            </w:pPr>
            <w:r>
              <w:t>{</w:t>
            </w:r>
          </w:p>
          <w:p w14:paraId="4CC7BD00"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58EC473D" w14:textId="77777777" w:rsidR="00D205FE" w:rsidRDefault="00D205FE" w:rsidP="00D205FE">
            <w:pPr>
              <w:pStyle w:val="2-"/>
            </w:pPr>
            <w:r>
              <w:tab/>
              <w:t>std::this_thread::sleep_for(std::chrono::milliseconds(10));</w:t>
            </w:r>
          </w:p>
          <w:p w14:paraId="7B75DAAE" w14:textId="77777777" w:rsidR="00D205FE" w:rsidRDefault="00D205FE" w:rsidP="00D205FE">
            <w:pPr>
              <w:pStyle w:val="2-"/>
            </w:pPr>
            <w:r>
              <w:tab/>
              <w:t>return 1;</w:t>
            </w:r>
          </w:p>
          <w:p w14:paraId="73533826" w14:textId="77777777" w:rsidR="00D205FE" w:rsidRDefault="00D205FE" w:rsidP="00D205FE">
            <w:pPr>
              <w:pStyle w:val="2-"/>
            </w:pPr>
            <w:r>
              <w:t>}</w:t>
            </w:r>
          </w:p>
          <w:p w14:paraId="5A9DFC38" w14:textId="77777777" w:rsidR="00D205FE" w:rsidRDefault="00D205FE" w:rsidP="00D205FE">
            <w:pPr>
              <w:pStyle w:val="2-"/>
            </w:pPr>
          </w:p>
          <w:p w14:paraId="79E1D844" w14:textId="77777777" w:rsidR="00D205FE" w:rsidRPr="00AC11B7" w:rsidRDefault="00D205FE" w:rsidP="00D205FE">
            <w:pPr>
              <w:pStyle w:val="2-"/>
              <w:rPr>
                <w:color w:val="00B050"/>
              </w:rPr>
            </w:pPr>
            <w:r w:rsidRPr="00AC11B7">
              <w:rPr>
                <w:rFonts w:hint="eastAsia"/>
                <w:color w:val="00B050"/>
              </w:rPr>
              <w:t>//計算用関数B</w:t>
            </w:r>
          </w:p>
          <w:p w14:paraId="6832A66E" w14:textId="77777777" w:rsidR="00D205FE" w:rsidRDefault="00D205FE" w:rsidP="00D205FE">
            <w:pPr>
              <w:pStyle w:val="2-"/>
            </w:pPr>
            <w:r>
              <w:t>int calcSubB()</w:t>
            </w:r>
          </w:p>
          <w:p w14:paraId="7A27C25E" w14:textId="77777777" w:rsidR="00D205FE" w:rsidRDefault="00D205FE" w:rsidP="00D205FE">
            <w:pPr>
              <w:pStyle w:val="2-"/>
            </w:pPr>
            <w:r>
              <w:t>{</w:t>
            </w:r>
          </w:p>
          <w:p w14:paraId="5F8FB2B2" w14:textId="0BCB6ABC" w:rsidR="00AC11B7" w:rsidRPr="00AC11B7" w:rsidRDefault="00AC11B7" w:rsidP="00D205FE">
            <w:pPr>
              <w:pStyle w:val="2-"/>
              <w:rPr>
                <w:color w:val="00B050"/>
              </w:rPr>
            </w:pPr>
            <w:r w:rsidRPr="00AC11B7">
              <w:rPr>
                <w:color w:val="00B050"/>
              </w:rPr>
              <w:tab/>
            </w:r>
            <w:r w:rsidRPr="00AC11B7">
              <w:rPr>
                <w:rFonts w:hint="eastAsia"/>
                <w:color w:val="00B050"/>
              </w:rPr>
              <w:t>//時間のかかる処理代わりのスリープ</w:t>
            </w:r>
          </w:p>
          <w:p w14:paraId="62588C61" w14:textId="77777777" w:rsidR="00D205FE" w:rsidRDefault="00D205FE" w:rsidP="00D205FE">
            <w:pPr>
              <w:pStyle w:val="2-"/>
            </w:pPr>
            <w:r>
              <w:tab/>
              <w:t>std::this_thread::sleep_for(std::chrono::milliseconds(10));</w:t>
            </w:r>
          </w:p>
          <w:p w14:paraId="7A0E455E" w14:textId="77777777" w:rsidR="00D205FE" w:rsidRDefault="00D205FE" w:rsidP="00D205FE">
            <w:pPr>
              <w:pStyle w:val="2-"/>
            </w:pPr>
            <w:r>
              <w:tab/>
              <w:t>return 2;</w:t>
            </w:r>
          </w:p>
          <w:p w14:paraId="10882914" w14:textId="77777777" w:rsidR="00D205FE" w:rsidRDefault="00D205FE" w:rsidP="00D205FE">
            <w:pPr>
              <w:pStyle w:val="2-"/>
            </w:pPr>
            <w:r>
              <w:t>}</w:t>
            </w:r>
          </w:p>
          <w:p w14:paraId="529C968B" w14:textId="77777777" w:rsidR="00D205FE" w:rsidRDefault="00D205FE" w:rsidP="00D205FE">
            <w:pPr>
              <w:pStyle w:val="2-"/>
            </w:pPr>
          </w:p>
          <w:p w14:paraId="5C4827C3" w14:textId="77777777" w:rsidR="00D205FE" w:rsidRPr="00AC11B7" w:rsidRDefault="00D205FE" w:rsidP="00D205FE">
            <w:pPr>
              <w:pStyle w:val="2-"/>
              <w:rPr>
                <w:color w:val="00B050"/>
              </w:rPr>
            </w:pPr>
            <w:r w:rsidRPr="00AC11B7">
              <w:rPr>
                <w:rFonts w:hint="eastAsia"/>
                <w:color w:val="00B050"/>
              </w:rPr>
              <w:t>//計算用関数C</w:t>
            </w:r>
          </w:p>
          <w:p w14:paraId="572A58CD" w14:textId="77777777" w:rsidR="00D205FE" w:rsidRDefault="00D205FE" w:rsidP="00D205FE">
            <w:pPr>
              <w:pStyle w:val="2-"/>
            </w:pPr>
            <w:r>
              <w:t>int calcSubC()</w:t>
            </w:r>
          </w:p>
          <w:p w14:paraId="0E9D9F12" w14:textId="77777777" w:rsidR="00D205FE" w:rsidRDefault="00D205FE" w:rsidP="00D205FE">
            <w:pPr>
              <w:pStyle w:val="2-"/>
            </w:pPr>
            <w:r>
              <w:t>{</w:t>
            </w:r>
          </w:p>
          <w:p w14:paraId="4BEC8C1B"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4FEC2CE9" w14:textId="77777777" w:rsidR="00D205FE" w:rsidRDefault="00D205FE" w:rsidP="00D205FE">
            <w:pPr>
              <w:pStyle w:val="2-"/>
            </w:pPr>
            <w:r>
              <w:tab/>
              <w:t>std::this_thread::sleep_for(std::chrono::milliseconds(10));</w:t>
            </w:r>
          </w:p>
          <w:p w14:paraId="3283C967" w14:textId="77777777" w:rsidR="00D205FE" w:rsidRDefault="00D205FE" w:rsidP="00D205FE">
            <w:pPr>
              <w:pStyle w:val="2-"/>
            </w:pPr>
            <w:r>
              <w:tab/>
              <w:t>return 3;</w:t>
            </w:r>
          </w:p>
          <w:p w14:paraId="04D23755" w14:textId="77777777" w:rsidR="00D205FE" w:rsidRDefault="00D205FE" w:rsidP="00D205FE">
            <w:pPr>
              <w:pStyle w:val="2-"/>
            </w:pPr>
            <w:r>
              <w:t>}</w:t>
            </w:r>
          </w:p>
          <w:p w14:paraId="0FA1733A" w14:textId="77777777" w:rsidR="00D205FE" w:rsidRDefault="00D205FE" w:rsidP="00D205FE">
            <w:pPr>
              <w:pStyle w:val="2-"/>
            </w:pPr>
          </w:p>
          <w:p w14:paraId="3FCE2627" w14:textId="77777777" w:rsidR="00D205FE" w:rsidRPr="00AC11B7" w:rsidRDefault="00D205FE" w:rsidP="00D205FE">
            <w:pPr>
              <w:pStyle w:val="2-"/>
              <w:rPr>
                <w:color w:val="00B050"/>
              </w:rPr>
            </w:pPr>
            <w:r w:rsidRPr="00AC11B7">
              <w:rPr>
                <w:rFonts w:hint="eastAsia"/>
                <w:color w:val="00B050"/>
              </w:rPr>
              <w:t>//通常関数処理</w:t>
            </w:r>
          </w:p>
          <w:p w14:paraId="629A74D7" w14:textId="77777777" w:rsidR="00D205FE" w:rsidRDefault="00D205FE" w:rsidP="00D205FE">
            <w:pPr>
              <w:pStyle w:val="2-"/>
            </w:pPr>
            <w:r>
              <w:t>void testNormalCalc()</w:t>
            </w:r>
          </w:p>
          <w:p w14:paraId="5A8151AB" w14:textId="77777777" w:rsidR="00D205FE" w:rsidRDefault="00D205FE" w:rsidP="00D205FE">
            <w:pPr>
              <w:pStyle w:val="2-"/>
            </w:pPr>
            <w:r>
              <w:t>{</w:t>
            </w:r>
          </w:p>
          <w:p w14:paraId="2E26E6BD"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256E9D6E" w14:textId="77777777" w:rsidR="00D205FE" w:rsidRDefault="00D205FE" w:rsidP="00D205FE">
            <w:pPr>
              <w:pStyle w:val="2-"/>
            </w:pPr>
            <w:r>
              <w:tab/>
              <w:t>auto begin = std::chrono::high_resolution_clock::now();</w:t>
            </w:r>
          </w:p>
          <w:p w14:paraId="1F9A445A" w14:textId="77777777" w:rsidR="00D205FE" w:rsidRDefault="00D205FE" w:rsidP="00D205FE">
            <w:pPr>
              <w:pStyle w:val="2-"/>
            </w:pPr>
            <w:r>
              <w:tab/>
            </w:r>
          </w:p>
          <w:p w14:paraId="7C3CFDCB" w14:textId="77777777" w:rsidR="00D205FE" w:rsidRDefault="00D205FE" w:rsidP="00D205FE">
            <w:pPr>
              <w:pStyle w:val="2-"/>
            </w:pPr>
            <w:r>
              <w:rPr>
                <w:rFonts w:hint="eastAsia"/>
              </w:rPr>
              <w:tab/>
            </w:r>
            <w:r w:rsidRPr="00AC11B7">
              <w:rPr>
                <w:rFonts w:hint="eastAsia"/>
                <w:color w:val="00B050"/>
              </w:rPr>
              <w:t>//処理</w:t>
            </w:r>
          </w:p>
          <w:p w14:paraId="4AE1516D" w14:textId="77777777" w:rsidR="00D205FE" w:rsidRDefault="00D205FE" w:rsidP="00D205FE">
            <w:pPr>
              <w:pStyle w:val="2-"/>
            </w:pPr>
            <w:r>
              <w:tab/>
              <w:t>int result = 0;</w:t>
            </w:r>
          </w:p>
          <w:p w14:paraId="40FDA607" w14:textId="77777777" w:rsidR="00D205FE" w:rsidRDefault="00D205FE" w:rsidP="00D205FE">
            <w:pPr>
              <w:pStyle w:val="2-"/>
            </w:pPr>
            <w:r>
              <w:tab/>
              <w:t>static const int TEST_TIMES = 100;</w:t>
            </w:r>
          </w:p>
          <w:p w14:paraId="5DD735CE" w14:textId="77777777" w:rsidR="00D205FE" w:rsidRDefault="00D205FE" w:rsidP="00D205FE">
            <w:pPr>
              <w:pStyle w:val="2-"/>
            </w:pPr>
            <w:r>
              <w:tab/>
              <w:t>for (int i = 0; i &lt; TEST_TIMES; ++i)</w:t>
            </w:r>
          </w:p>
          <w:p w14:paraId="243802D1" w14:textId="77777777" w:rsidR="00D205FE" w:rsidRDefault="00D205FE" w:rsidP="00D205FE">
            <w:pPr>
              <w:pStyle w:val="2-"/>
            </w:pPr>
            <w:r>
              <w:tab/>
              <w:t>{</w:t>
            </w:r>
          </w:p>
          <w:p w14:paraId="13D0E3BF" w14:textId="77777777" w:rsidR="00D205FE" w:rsidRDefault="00D205FE" w:rsidP="00D205FE">
            <w:pPr>
              <w:pStyle w:val="2-"/>
            </w:pPr>
            <w:r>
              <w:tab/>
            </w:r>
            <w:r>
              <w:tab/>
              <w:t>result += (calcSubA() + calcSubB() + calcSubC());</w:t>
            </w:r>
          </w:p>
          <w:p w14:paraId="4FBDC55E" w14:textId="77777777" w:rsidR="00D205FE" w:rsidRDefault="00D205FE" w:rsidP="00D205FE">
            <w:pPr>
              <w:pStyle w:val="2-"/>
            </w:pPr>
            <w:r>
              <w:tab/>
              <w:t>}</w:t>
            </w:r>
          </w:p>
          <w:p w14:paraId="3E497CB8" w14:textId="77777777" w:rsidR="00D205FE" w:rsidRDefault="00D205FE" w:rsidP="00D205FE">
            <w:pPr>
              <w:pStyle w:val="2-"/>
            </w:pPr>
            <w:r>
              <w:tab/>
            </w:r>
          </w:p>
          <w:p w14:paraId="244262F5" w14:textId="77777777" w:rsidR="00D205FE" w:rsidRDefault="00D205FE" w:rsidP="00D205FE">
            <w:pPr>
              <w:pStyle w:val="2-"/>
            </w:pPr>
            <w:r>
              <w:rPr>
                <w:rFonts w:hint="eastAsia"/>
              </w:rPr>
              <w:tab/>
            </w:r>
            <w:r w:rsidRPr="00AC11B7">
              <w:rPr>
                <w:rFonts w:hint="eastAsia"/>
                <w:color w:val="00B050"/>
              </w:rPr>
              <w:t>//時間計測終了</w:t>
            </w:r>
          </w:p>
          <w:p w14:paraId="21DB08C1" w14:textId="77777777" w:rsidR="00D205FE" w:rsidRDefault="00D205FE" w:rsidP="00D205FE">
            <w:pPr>
              <w:pStyle w:val="2-"/>
            </w:pPr>
            <w:r>
              <w:tab/>
              <w:t>auto end = std::chrono::high_resolution_clock::now();</w:t>
            </w:r>
          </w:p>
          <w:p w14:paraId="6AEB8CFB" w14:textId="26901153" w:rsidR="00D205FE" w:rsidRDefault="00D205FE" w:rsidP="00D205FE">
            <w:pPr>
              <w:pStyle w:val="2-"/>
            </w:pPr>
            <w:r>
              <w:tab/>
              <w:t>auto duration = static_cast&lt;float&gt;(static_cast&lt;double&gt;(std::chrono::duration_cast&lt;std::chrono::microseconds&gt;(end - begin).count()) / 1000000.);</w:t>
            </w:r>
          </w:p>
          <w:p w14:paraId="698C7437" w14:textId="77777777" w:rsidR="00D205FE" w:rsidRDefault="00D205FE" w:rsidP="00D205FE">
            <w:pPr>
              <w:pStyle w:val="2-"/>
            </w:pPr>
            <w:r>
              <w:tab/>
            </w:r>
          </w:p>
          <w:p w14:paraId="4C5345B6" w14:textId="77777777" w:rsidR="00D205FE" w:rsidRDefault="00D205FE" w:rsidP="00D205FE">
            <w:pPr>
              <w:pStyle w:val="2-"/>
            </w:pPr>
            <w:r>
              <w:rPr>
                <w:rFonts w:hint="eastAsia"/>
              </w:rPr>
              <w:tab/>
            </w:r>
            <w:r w:rsidRPr="00AC11B7">
              <w:rPr>
                <w:rFonts w:hint="eastAsia"/>
                <w:color w:val="00B050"/>
              </w:rPr>
              <w:t>//結果表示</w:t>
            </w:r>
          </w:p>
          <w:p w14:paraId="31A627E4" w14:textId="77777777" w:rsidR="00D205FE" w:rsidRDefault="00D205FE" w:rsidP="00D205FE">
            <w:pPr>
              <w:pStyle w:val="2-"/>
            </w:pPr>
            <w:r>
              <w:tab/>
              <w:t>printf("----------------------------------------\n");</w:t>
            </w:r>
          </w:p>
          <w:p w14:paraId="4E552853" w14:textId="77777777" w:rsidR="00D205FE" w:rsidRDefault="00D205FE" w:rsidP="00D205FE">
            <w:pPr>
              <w:pStyle w:val="2-"/>
            </w:pPr>
            <w:r>
              <w:tab/>
              <w:t>printf("subNormalCalc: result = %d (%.6f sec)\n", result, duration);</w:t>
            </w:r>
          </w:p>
          <w:p w14:paraId="33F8D178" w14:textId="77777777" w:rsidR="00D205FE" w:rsidRDefault="00D205FE" w:rsidP="00D205FE">
            <w:pPr>
              <w:pStyle w:val="2-"/>
            </w:pPr>
            <w:r>
              <w:t>}</w:t>
            </w:r>
          </w:p>
          <w:p w14:paraId="6B88AFD9" w14:textId="77777777" w:rsidR="00D205FE" w:rsidRDefault="00D205FE" w:rsidP="00D205FE">
            <w:pPr>
              <w:pStyle w:val="2-"/>
            </w:pPr>
          </w:p>
          <w:p w14:paraId="75CF0E11" w14:textId="77777777" w:rsidR="00D205FE" w:rsidRDefault="00D205FE" w:rsidP="00D205FE">
            <w:pPr>
              <w:pStyle w:val="2-"/>
            </w:pPr>
            <w:r w:rsidRPr="00AC11B7">
              <w:rPr>
                <w:rFonts w:hint="eastAsia"/>
                <w:color w:val="00B050"/>
              </w:rPr>
              <w:t>//非同期関数処理</w:t>
            </w:r>
          </w:p>
          <w:p w14:paraId="235B944B" w14:textId="77777777" w:rsidR="00D205FE" w:rsidRDefault="00D205FE" w:rsidP="00D205FE">
            <w:pPr>
              <w:pStyle w:val="2-"/>
            </w:pPr>
            <w:r>
              <w:t>void testAsyncCalc()</w:t>
            </w:r>
          </w:p>
          <w:p w14:paraId="0B54CD4D" w14:textId="77777777" w:rsidR="00D205FE" w:rsidRDefault="00D205FE" w:rsidP="00D205FE">
            <w:pPr>
              <w:pStyle w:val="2-"/>
            </w:pPr>
            <w:r>
              <w:t>{</w:t>
            </w:r>
          </w:p>
          <w:p w14:paraId="4F54C476"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0201B345" w14:textId="77777777" w:rsidR="00D205FE" w:rsidRDefault="00D205FE" w:rsidP="00D205FE">
            <w:pPr>
              <w:pStyle w:val="2-"/>
            </w:pPr>
            <w:r>
              <w:tab/>
              <w:t>auto begin = std::chrono::high_resolution_clock::now();</w:t>
            </w:r>
          </w:p>
          <w:p w14:paraId="16470DB9" w14:textId="77777777" w:rsidR="00D205FE" w:rsidRDefault="00D205FE" w:rsidP="00D205FE">
            <w:pPr>
              <w:pStyle w:val="2-"/>
            </w:pPr>
          </w:p>
          <w:p w14:paraId="3EE639C4" w14:textId="77777777" w:rsidR="00D205FE" w:rsidRDefault="00D205FE" w:rsidP="00D205FE">
            <w:pPr>
              <w:pStyle w:val="2-"/>
            </w:pPr>
            <w:r>
              <w:rPr>
                <w:rFonts w:hint="eastAsia"/>
              </w:rPr>
              <w:tab/>
            </w:r>
            <w:r w:rsidRPr="00AC11B7">
              <w:rPr>
                <w:rFonts w:hint="eastAsia"/>
                <w:color w:val="00B050"/>
              </w:rPr>
              <w:t>//処理</w:t>
            </w:r>
          </w:p>
          <w:p w14:paraId="2142F098" w14:textId="77777777" w:rsidR="00D205FE" w:rsidRDefault="00D205FE" w:rsidP="00D205FE">
            <w:pPr>
              <w:pStyle w:val="2-"/>
            </w:pPr>
            <w:r>
              <w:tab/>
              <w:t>int result = 0;</w:t>
            </w:r>
          </w:p>
          <w:p w14:paraId="2014A946" w14:textId="77777777" w:rsidR="00D205FE" w:rsidRDefault="00D205FE" w:rsidP="00D205FE">
            <w:pPr>
              <w:pStyle w:val="2-"/>
            </w:pPr>
            <w:r>
              <w:tab/>
              <w:t>static const int TEST_TIMES = 100;</w:t>
            </w:r>
          </w:p>
          <w:p w14:paraId="53AEA2CB" w14:textId="77777777" w:rsidR="00D205FE" w:rsidRDefault="00D205FE" w:rsidP="00D205FE">
            <w:pPr>
              <w:pStyle w:val="2-"/>
            </w:pPr>
            <w:r>
              <w:tab/>
              <w:t>for (int i = 0; i &lt; TEST_TIMES; ++i)</w:t>
            </w:r>
          </w:p>
          <w:p w14:paraId="6DA820B5" w14:textId="77777777" w:rsidR="00D205FE" w:rsidRDefault="00D205FE" w:rsidP="00D205FE">
            <w:pPr>
              <w:pStyle w:val="2-"/>
            </w:pPr>
            <w:r>
              <w:tab/>
              <w:t>{</w:t>
            </w:r>
          </w:p>
          <w:p w14:paraId="70EE4069" w14:textId="64F3113A" w:rsidR="00AC11B7" w:rsidRDefault="00AC11B7" w:rsidP="00D205FE">
            <w:pPr>
              <w:pStyle w:val="2-"/>
            </w:pPr>
            <w:r>
              <w:tab/>
            </w:r>
            <w:r>
              <w:tab/>
            </w:r>
            <w:r w:rsidRPr="00AC11B7">
              <w:rPr>
                <w:color w:val="00B050"/>
              </w:rPr>
              <w:t>//未来</w:t>
            </w:r>
            <w:r w:rsidRPr="00AC11B7">
              <w:rPr>
                <w:rFonts w:hint="eastAsia"/>
                <w:color w:val="00B050"/>
              </w:rPr>
              <w:t>(future)に結果が返る関数を非同期で実行</w:t>
            </w:r>
          </w:p>
          <w:p w14:paraId="65FBAD39" w14:textId="77777777" w:rsidR="00D205FE" w:rsidRDefault="00D205FE" w:rsidP="00D205FE">
            <w:pPr>
              <w:pStyle w:val="2-"/>
            </w:pPr>
            <w:r>
              <w:tab/>
            </w:r>
            <w:r>
              <w:tab/>
            </w:r>
            <w:r w:rsidRPr="00AC11B7">
              <w:rPr>
                <w:color w:val="FF0000"/>
              </w:rPr>
              <w:t>std::future&lt;int&gt;</w:t>
            </w:r>
            <w:r>
              <w:t xml:space="preserve"> r1 = </w:t>
            </w:r>
            <w:r w:rsidRPr="00AC11B7">
              <w:rPr>
                <w:color w:val="FF0000"/>
              </w:rPr>
              <w:t>std::async(calcSubA)</w:t>
            </w:r>
            <w:r>
              <w:t>,</w:t>
            </w:r>
          </w:p>
          <w:p w14:paraId="03314C16" w14:textId="7AA04118" w:rsidR="00D205FE" w:rsidRDefault="00D205FE" w:rsidP="00D205FE">
            <w:pPr>
              <w:pStyle w:val="2-"/>
            </w:pPr>
            <w:r>
              <w:tab/>
            </w:r>
            <w:r>
              <w:tab/>
            </w:r>
            <w:r>
              <w:tab/>
              <w:t xml:space="preserve">          r2 = </w:t>
            </w:r>
            <w:r w:rsidRPr="00AC11B7">
              <w:rPr>
                <w:color w:val="FF0000"/>
              </w:rPr>
              <w:t>std::async(calcSubB)</w:t>
            </w:r>
            <w:r>
              <w:t>,</w:t>
            </w:r>
          </w:p>
          <w:p w14:paraId="15409C72" w14:textId="1303249C" w:rsidR="00D205FE" w:rsidRDefault="00D205FE" w:rsidP="00D205FE">
            <w:pPr>
              <w:pStyle w:val="2-"/>
            </w:pPr>
            <w:r>
              <w:tab/>
            </w:r>
            <w:r>
              <w:tab/>
            </w:r>
            <w:r>
              <w:tab/>
              <w:t xml:space="preserve">          r3 = </w:t>
            </w:r>
            <w:r w:rsidRPr="00AC11B7">
              <w:rPr>
                <w:color w:val="FF0000"/>
              </w:rPr>
              <w:t>std::async(calcSubC)</w:t>
            </w:r>
            <w:r>
              <w:t>;</w:t>
            </w:r>
          </w:p>
          <w:p w14:paraId="0C36B31C" w14:textId="77777777" w:rsidR="00AC11B7" w:rsidRDefault="00AC11B7" w:rsidP="00D205FE">
            <w:pPr>
              <w:pStyle w:val="2-"/>
            </w:pPr>
            <w:r>
              <w:tab/>
            </w:r>
            <w:r>
              <w:tab/>
            </w:r>
          </w:p>
          <w:p w14:paraId="3ACA3051" w14:textId="55C0E23D" w:rsidR="00AC11B7" w:rsidRDefault="00AC11B7" w:rsidP="00D205FE">
            <w:pPr>
              <w:pStyle w:val="2-"/>
            </w:pPr>
            <w:r>
              <w:lastRenderedPageBreak/>
              <w:tab/>
            </w:r>
            <w:r>
              <w:tab/>
            </w:r>
            <w:r w:rsidRPr="00AC11B7">
              <w:rPr>
                <w:color w:val="00B050"/>
              </w:rPr>
              <w:t>//.get()メソッドは、処理の完了を待って結果を返す</w:t>
            </w:r>
          </w:p>
          <w:p w14:paraId="6ABE7A96" w14:textId="77777777" w:rsidR="00D205FE" w:rsidRDefault="00D205FE" w:rsidP="00D205FE">
            <w:pPr>
              <w:pStyle w:val="2-"/>
            </w:pPr>
            <w:r>
              <w:tab/>
            </w:r>
            <w:r>
              <w:tab/>
              <w:t>result += (</w:t>
            </w:r>
            <w:r w:rsidRPr="00AC11B7">
              <w:rPr>
                <w:color w:val="FF0000"/>
              </w:rPr>
              <w:t>r1.get()</w:t>
            </w:r>
            <w:r>
              <w:t xml:space="preserve"> + </w:t>
            </w:r>
            <w:r w:rsidRPr="00AC11B7">
              <w:rPr>
                <w:color w:val="FF0000"/>
              </w:rPr>
              <w:t>r2.get()</w:t>
            </w:r>
            <w:r>
              <w:t xml:space="preserve"> + </w:t>
            </w:r>
            <w:r w:rsidRPr="00AC11B7">
              <w:rPr>
                <w:color w:val="FF0000"/>
              </w:rPr>
              <w:t>r3.get()</w:t>
            </w:r>
            <w:r>
              <w:t>);</w:t>
            </w:r>
          </w:p>
          <w:p w14:paraId="2871ADAD" w14:textId="77777777" w:rsidR="00D205FE" w:rsidRDefault="00D205FE" w:rsidP="00D205FE">
            <w:pPr>
              <w:pStyle w:val="2-"/>
            </w:pPr>
            <w:r>
              <w:tab/>
              <w:t>}</w:t>
            </w:r>
          </w:p>
          <w:p w14:paraId="2C208FE1" w14:textId="77777777" w:rsidR="00D205FE" w:rsidRDefault="00D205FE" w:rsidP="00D205FE">
            <w:pPr>
              <w:pStyle w:val="2-"/>
            </w:pPr>
            <w:r>
              <w:tab/>
            </w:r>
          </w:p>
          <w:p w14:paraId="783C6FE5" w14:textId="77777777" w:rsidR="00D205FE" w:rsidRDefault="00D205FE" w:rsidP="00D205FE">
            <w:pPr>
              <w:pStyle w:val="2-"/>
            </w:pPr>
            <w:r>
              <w:rPr>
                <w:rFonts w:hint="eastAsia"/>
              </w:rPr>
              <w:tab/>
            </w:r>
            <w:r w:rsidRPr="00AC11B7">
              <w:rPr>
                <w:rFonts w:hint="eastAsia"/>
                <w:color w:val="00B050"/>
              </w:rPr>
              <w:t>//時間計測終了</w:t>
            </w:r>
          </w:p>
          <w:p w14:paraId="419D9722" w14:textId="77777777" w:rsidR="00D205FE" w:rsidRDefault="00D205FE" w:rsidP="00D205FE">
            <w:pPr>
              <w:pStyle w:val="2-"/>
            </w:pPr>
            <w:r>
              <w:tab/>
              <w:t>auto end = std::chrono::high_resolution_clock::now();</w:t>
            </w:r>
          </w:p>
          <w:p w14:paraId="55BBBF67" w14:textId="04C65843" w:rsidR="00D205FE" w:rsidRDefault="00D205FE" w:rsidP="00D205FE">
            <w:pPr>
              <w:pStyle w:val="2-"/>
            </w:pPr>
            <w:r>
              <w:tab/>
              <w:t>auto duration = static_cast&lt;float&gt;(static_cast&lt;double&gt;(std::chrono::duration_cast&lt;std::chrono::microseconds&gt;(end - begin).count()) / 1000000.);</w:t>
            </w:r>
          </w:p>
          <w:p w14:paraId="1EAABA45" w14:textId="77777777" w:rsidR="00D205FE" w:rsidRDefault="00D205FE" w:rsidP="00D205FE">
            <w:pPr>
              <w:pStyle w:val="2-"/>
            </w:pPr>
          </w:p>
          <w:p w14:paraId="16B8B978" w14:textId="77777777" w:rsidR="00D205FE" w:rsidRDefault="00D205FE" w:rsidP="00D205FE">
            <w:pPr>
              <w:pStyle w:val="2-"/>
            </w:pPr>
            <w:r>
              <w:rPr>
                <w:rFonts w:hint="eastAsia"/>
              </w:rPr>
              <w:tab/>
            </w:r>
            <w:r w:rsidRPr="00AC11B7">
              <w:rPr>
                <w:rFonts w:hint="eastAsia"/>
                <w:color w:val="00B050"/>
              </w:rPr>
              <w:t>//結果表示</w:t>
            </w:r>
          </w:p>
          <w:p w14:paraId="47AFE03F" w14:textId="77777777" w:rsidR="00D205FE" w:rsidRDefault="00D205FE" w:rsidP="00D205FE">
            <w:pPr>
              <w:pStyle w:val="2-"/>
            </w:pPr>
            <w:r>
              <w:tab/>
              <w:t>printf("----------------------------------------\n");</w:t>
            </w:r>
          </w:p>
          <w:p w14:paraId="413ABECF" w14:textId="77777777" w:rsidR="00D205FE" w:rsidRDefault="00D205FE" w:rsidP="00D205FE">
            <w:pPr>
              <w:pStyle w:val="2-"/>
            </w:pPr>
            <w:r>
              <w:tab/>
              <w:t>printf("subAsyncCalc: result = %d (%.6f sec)\n", result, duration);</w:t>
            </w:r>
          </w:p>
          <w:p w14:paraId="05B6D096" w14:textId="77777777" w:rsidR="00D205FE" w:rsidRDefault="00D205FE" w:rsidP="00D205FE">
            <w:pPr>
              <w:pStyle w:val="2-"/>
            </w:pPr>
            <w:r>
              <w:t>}</w:t>
            </w:r>
          </w:p>
          <w:p w14:paraId="516CC59C" w14:textId="77777777" w:rsidR="00D205FE" w:rsidRDefault="00D205FE" w:rsidP="00D205FE">
            <w:pPr>
              <w:pStyle w:val="2-"/>
            </w:pPr>
          </w:p>
          <w:p w14:paraId="54E5D793" w14:textId="77777777" w:rsidR="00D205FE" w:rsidRPr="00AC11B7" w:rsidRDefault="00D205FE" w:rsidP="00D205FE">
            <w:pPr>
              <w:pStyle w:val="2-"/>
              <w:rPr>
                <w:color w:val="00B050"/>
              </w:rPr>
            </w:pPr>
            <w:r w:rsidRPr="00AC11B7">
              <w:rPr>
                <w:rFonts w:hint="eastAsia"/>
                <w:color w:val="00B050"/>
              </w:rPr>
              <w:t>//非同期関数【応用】</w:t>
            </w:r>
          </w:p>
          <w:p w14:paraId="108BFD72" w14:textId="77777777" w:rsidR="00D205FE" w:rsidRDefault="00D205FE" w:rsidP="00D205FE">
            <w:pPr>
              <w:pStyle w:val="2-"/>
            </w:pPr>
            <w:r>
              <w:t>void testAsyncCalcEx()</w:t>
            </w:r>
          </w:p>
          <w:p w14:paraId="6586A620" w14:textId="77777777" w:rsidR="00D205FE" w:rsidRDefault="00D205FE" w:rsidP="00D205FE">
            <w:pPr>
              <w:pStyle w:val="2-"/>
            </w:pPr>
            <w:r>
              <w:t>{</w:t>
            </w:r>
          </w:p>
          <w:p w14:paraId="799FFDCD" w14:textId="77777777" w:rsidR="00D205FE" w:rsidRDefault="00D205FE" w:rsidP="00D205FE">
            <w:pPr>
              <w:pStyle w:val="2-"/>
            </w:pPr>
            <w:r>
              <w:rPr>
                <w:rFonts w:hint="eastAsia"/>
              </w:rPr>
              <w:tab/>
            </w:r>
            <w:r w:rsidRPr="00AC11B7">
              <w:rPr>
                <w:rFonts w:hint="eastAsia"/>
                <w:color w:val="00B050"/>
              </w:rPr>
              <w:t>//リスト作成</w:t>
            </w:r>
          </w:p>
          <w:p w14:paraId="09D89C0F" w14:textId="77777777" w:rsidR="00D205FE" w:rsidRDefault="00D205FE" w:rsidP="00D205FE">
            <w:pPr>
              <w:pStyle w:val="2-"/>
            </w:pPr>
            <w:r>
              <w:tab/>
              <w:t>static const int LIST_MAX = 10000000;</w:t>
            </w:r>
          </w:p>
          <w:p w14:paraId="55E7A538" w14:textId="77777777" w:rsidR="00D205FE" w:rsidRDefault="00D205FE" w:rsidP="00D205FE">
            <w:pPr>
              <w:pStyle w:val="2-"/>
            </w:pPr>
            <w:r>
              <w:tab/>
              <w:t>std::vector&lt;int&gt; list_org;</w:t>
            </w:r>
          </w:p>
          <w:p w14:paraId="32BA30E8" w14:textId="77777777" w:rsidR="00D205FE" w:rsidRDefault="00D205FE" w:rsidP="00D205FE">
            <w:pPr>
              <w:pStyle w:val="2-"/>
            </w:pPr>
            <w:r>
              <w:tab/>
              <w:t>list_org.reserve(LIST_MAX);</w:t>
            </w:r>
          </w:p>
          <w:p w14:paraId="2BF30CC6" w14:textId="77777777" w:rsidR="00D205FE" w:rsidRDefault="00D205FE" w:rsidP="00D205FE">
            <w:pPr>
              <w:pStyle w:val="2-"/>
            </w:pPr>
            <w:r>
              <w:tab/>
              <w:t>for (int i = 0; i &lt; LIST_MAX; ++i)</w:t>
            </w:r>
          </w:p>
          <w:p w14:paraId="263DCF43" w14:textId="77777777" w:rsidR="00D205FE" w:rsidRDefault="00D205FE" w:rsidP="00D205FE">
            <w:pPr>
              <w:pStyle w:val="2-"/>
            </w:pPr>
            <w:r>
              <w:tab/>
              <w:t>{</w:t>
            </w:r>
          </w:p>
          <w:p w14:paraId="2C45142F" w14:textId="77777777" w:rsidR="00D205FE" w:rsidRDefault="00D205FE" w:rsidP="00D205FE">
            <w:pPr>
              <w:pStyle w:val="2-"/>
            </w:pPr>
            <w:r>
              <w:tab/>
            </w:r>
            <w:r>
              <w:tab/>
              <w:t>list_org.push_back(i);</w:t>
            </w:r>
          </w:p>
          <w:p w14:paraId="7124168E" w14:textId="77777777" w:rsidR="00D205FE" w:rsidRDefault="00D205FE" w:rsidP="00D205FE">
            <w:pPr>
              <w:pStyle w:val="2-"/>
            </w:pPr>
            <w:r>
              <w:tab/>
              <w:t>}</w:t>
            </w:r>
          </w:p>
          <w:p w14:paraId="10822A5E" w14:textId="77777777" w:rsidR="00D205FE" w:rsidRDefault="00D205FE" w:rsidP="00D205FE">
            <w:pPr>
              <w:pStyle w:val="2-"/>
            </w:pPr>
          </w:p>
          <w:p w14:paraId="6CA01776" w14:textId="77777777" w:rsidR="00D205FE" w:rsidRPr="00AC11B7" w:rsidRDefault="00D205FE" w:rsidP="00D205FE">
            <w:pPr>
              <w:pStyle w:val="2-"/>
              <w:rPr>
                <w:color w:val="00B050"/>
              </w:rPr>
            </w:pPr>
            <w:r>
              <w:rPr>
                <w:rFonts w:hint="eastAsia"/>
              </w:rPr>
              <w:tab/>
            </w:r>
            <w:r w:rsidRPr="00AC11B7">
              <w:rPr>
                <w:rFonts w:hint="eastAsia"/>
                <w:color w:val="00B050"/>
              </w:rPr>
              <w:t>//リストシャッフル</w:t>
            </w:r>
          </w:p>
          <w:p w14:paraId="54B0F65D" w14:textId="77777777" w:rsidR="00D205FE" w:rsidRDefault="00D205FE" w:rsidP="00D205FE">
            <w:pPr>
              <w:pStyle w:val="2-"/>
            </w:pPr>
            <w:r>
              <w:tab/>
              <w:t>std::random_shuffle(list_org.begin(), list_org.end());</w:t>
            </w:r>
          </w:p>
          <w:p w14:paraId="23E8283A" w14:textId="77777777" w:rsidR="00D205FE" w:rsidRDefault="00D205FE" w:rsidP="00D205FE">
            <w:pPr>
              <w:pStyle w:val="2-"/>
            </w:pPr>
            <w:r>
              <w:tab/>
            </w:r>
            <w:r>
              <w:tab/>
            </w:r>
          </w:p>
          <w:p w14:paraId="1C5BF5C4" w14:textId="77777777" w:rsidR="00D205FE" w:rsidRDefault="00D205FE" w:rsidP="00D205FE">
            <w:pPr>
              <w:pStyle w:val="2-"/>
            </w:pPr>
            <w:r>
              <w:rPr>
                <w:rFonts w:hint="eastAsia"/>
              </w:rPr>
              <w:tab/>
            </w:r>
            <w:r w:rsidRPr="00AC11B7">
              <w:rPr>
                <w:rFonts w:hint="eastAsia"/>
                <w:color w:val="00B050"/>
              </w:rPr>
              <w:t>//この時点のリストを表示</w:t>
            </w:r>
          </w:p>
          <w:p w14:paraId="0EF018A1" w14:textId="77777777" w:rsidR="00D205FE" w:rsidRDefault="00D205FE" w:rsidP="00D205FE">
            <w:pPr>
              <w:pStyle w:val="2-"/>
            </w:pPr>
            <w:r>
              <w:tab/>
              <w:t>printf("----------------------------------------\n");</w:t>
            </w:r>
          </w:p>
          <w:p w14:paraId="2BED8359" w14:textId="77777777" w:rsidR="00D205FE" w:rsidRDefault="00D205FE" w:rsidP="00D205FE">
            <w:pPr>
              <w:pStyle w:val="2-"/>
            </w:pPr>
            <w:r>
              <w:tab/>
              <w:t>printf("subAsyncCalcEx: before\n");</w:t>
            </w:r>
          </w:p>
          <w:p w14:paraId="51D4C346" w14:textId="77777777" w:rsidR="00D205FE" w:rsidRDefault="00D205FE" w:rsidP="00D205FE">
            <w:pPr>
              <w:pStyle w:val="2-"/>
            </w:pPr>
            <w:r>
              <w:tab/>
              <w:t>printf("list =");</w:t>
            </w:r>
          </w:p>
          <w:p w14:paraId="6A543B61" w14:textId="77777777" w:rsidR="00D205FE" w:rsidRDefault="00D205FE" w:rsidP="00D205FE">
            <w:pPr>
              <w:pStyle w:val="2-"/>
            </w:pPr>
            <w:r>
              <w:tab/>
              <w:t>std::for_each(list_org.begin(), list_org.begin() + 10, [](int val){printf(" %d", val); });</w:t>
            </w:r>
          </w:p>
          <w:p w14:paraId="3C76E81B" w14:textId="77777777" w:rsidR="00D205FE" w:rsidRDefault="00D205FE" w:rsidP="00D205FE">
            <w:pPr>
              <w:pStyle w:val="2-"/>
            </w:pPr>
            <w:r>
              <w:tab/>
              <w:t>printf(" ... ");</w:t>
            </w:r>
          </w:p>
          <w:p w14:paraId="38B334EB" w14:textId="77777777" w:rsidR="00D205FE" w:rsidRDefault="00D205FE" w:rsidP="00D205FE">
            <w:pPr>
              <w:pStyle w:val="2-"/>
            </w:pPr>
            <w:r>
              <w:tab/>
              <w:t>std::for_each(list_org.end() - 10, list_org.end(), [](int val){printf(" %d", val); });</w:t>
            </w:r>
          </w:p>
          <w:p w14:paraId="4E01DE6E" w14:textId="77777777" w:rsidR="00D205FE" w:rsidRDefault="00D205FE" w:rsidP="00D205FE">
            <w:pPr>
              <w:pStyle w:val="2-"/>
            </w:pPr>
            <w:r>
              <w:tab/>
              <w:t>printf("\n");</w:t>
            </w:r>
          </w:p>
          <w:p w14:paraId="38BF119B" w14:textId="77777777" w:rsidR="00D205FE" w:rsidRDefault="00D205FE" w:rsidP="00D205FE">
            <w:pPr>
              <w:pStyle w:val="2-"/>
            </w:pPr>
          </w:p>
          <w:p w14:paraId="15133383" w14:textId="77777777" w:rsidR="00D205FE" w:rsidRDefault="00D205FE" w:rsidP="00D205FE">
            <w:pPr>
              <w:pStyle w:val="2-"/>
            </w:pPr>
            <w:r>
              <w:rPr>
                <w:rFonts w:hint="eastAsia"/>
              </w:rPr>
              <w:tab/>
            </w:r>
            <w:r w:rsidRPr="00AC11B7">
              <w:rPr>
                <w:rFonts w:hint="eastAsia"/>
                <w:color w:val="00B050"/>
              </w:rPr>
              <w:t>//通常ソート</w:t>
            </w:r>
          </w:p>
          <w:p w14:paraId="1CABF804" w14:textId="77777777" w:rsidR="00D205FE" w:rsidRDefault="00D205FE" w:rsidP="00D205FE">
            <w:pPr>
              <w:pStyle w:val="2-"/>
            </w:pPr>
            <w:r>
              <w:tab/>
              <w:t>{</w:t>
            </w:r>
          </w:p>
          <w:p w14:paraId="0C56799D"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6C842C70" w14:textId="77777777" w:rsidR="00D205FE" w:rsidRDefault="00D205FE" w:rsidP="00D205FE">
            <w:pPr>
              <w:pStyle w:val="2-"/>
            </w:pPr>
            <w:r>
              <w:tab/>
            </w:r>
            <w:r>
              <w:tab/>
              <w:t>auto begin = std::chrono::high_resolution_clock::now();</w:t>
            </w:r>
          </w:p>
          <w:p w14:paraId="25A9AB91" w14:textId="77777777" w:rsidR="00D205FE" w:rsidRDefault="00D205FE" w:rsidP="00D205FE">
            <w:pPr>
              <w:pStyle w:val="2-"/>
            </w:pPr>
            <w:r>
              <w:tab/>
            </w:r>
            <w:r>
              <w:tab/>
            </w:r>
          </w:p>
          <w:p w14:paraId="79279C49"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7FA388B6" w14:textId="77777777" w:rsidR="00D205FE" w:rsidRDefault="00D205FE" w:rsidP="00D205FE">
            <w:pPr>
              <w:pStyle w:val="2-"/>
            </w:pPr>
            <w:r>
              <w:tab/>
            </w:r>
            <w:r>
              <w:tab/>
              <w:t>std::vector&lt;int&gt; list = list_org;</w:t>
            </w:r>
          </w:p>
          <w:p w14:paraId="3FC0B969" w14:textId="77777777" w:rsidR="00D205FE" w:rsidRDefault="00D205FE" w:rsidP="00D205FE">
            <w:pPr>
              <w:pStyle w:val="2-"/>
            </w:pPr>
            <w:r>
              <w:tab/>
            </w:r>
            <w:r>
              <w:tab/>
            </w:r>
          </w:p>
          <w:p w14:paraId="5F95BE65" w14:textId="77777777" w:rsidR="00D205FE" w:rsidRDefault="00D205FE" w:rsidP="00D205FE">
            <w:pPr>
              <w:pStyle w:val="2-"/>
            </w:pPr>
            <w:r>
              <w:rPr>
                <w:rFonts w:hint="eastAsia"/>
              </w:rPr>
              <w:tab/>
            </w:r>
            <w:r>
              <w:rPr>
                <w:rFonts w:hint="eastAsia"/>
              </w:rPr>
              <w:tab/>
            </w:r>
            <w:r w:rsidRPr="00AC11B7">
              <w:rPr>
                <w:rFonts w:hint="eastAsia"/>
                <w:color w:val="00B050"/>
              </w:rPr>
              <w:t>//クイックソート</w:t>
            </w:r>
          </w:p>
          <w:p w14:paraId="0EB60CF3" w14:textId="77777777" w:rsidR="00D205FE" w:rsidRDefault="00D205FE" w:rsidP="00D205FE">
            <w:pPr>
              <w:pStyle w:val="2-"/>
            </w:pPr>
            <w:r>
              <w:tab/>
            </w:r>
            <w:r>
              <w:tab/>
              <w:t>std::sort(list.begin(), list.end());</w:t>
            </w:r>
          </w:p>
          <w:p w14:paraId="791B7B19" w14:textId="77777777" w:rsidR="00D205FE" w:rsidRDefault="00D205FE" w:rsidP="00D205FE">
            <w:pPr>
              <w:pStyle w:val="2-"/>
            </w:pPr>
            <w:r>
              <w:tab/>
            </w:r>
            <w:r>
              <w:tab/>
            </w:r>
          </w:p>
          <w:p w14:paraId="2E4E7075"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123D1472" w14:textId="77777777" w:rsidR="00D205FE" w:rsidRDefault="00D205FE" w:rsidP="00D205FE">
            <w:pPr>
              <w:pStyle w:val="2-"/>
            </w:pPr>
            <w:r>
              <w:tab/>
            </w:r>
            <w:r>
              <w:tab/>
              <w:t>auto end = std::chrono::high_resolution_clock::now();</w:t>
            </w:r>
          </w:p>
          <w:p w14:paraId="4C460805" w14:textId="07C9507B" w:rsidR="00D205FE" w:rsidRDefault="00D205FE" w:rsidP="00AC11B7">
            <w:pPr>
              <w:pStyle w:val="2-"/>
              <w:jc w:val="left"/>
            </w:pPr>
            <w:r>
              <w:tab/>
            </w:r>
            <w:r>
              <w:tab/>
              <w:t>auto duration = static_cast&lt;float&gt;(static_cast&lt;double&gt;(std::chrono::duration_cast&lt;std::chrono::microseconds&gt;(end - begin).count()) / 1000000.);</w:t>
            </w:r>
          </w:p>
          <w:p w14:paraId="35AE80E8" w14:textId="77777777" w:rsidR="00D205FE" w:rsidRDefault="00D205FE" w:rsidP="00D205FE">
            <w:pPr>
              <w:pStyle w:val="2-"/>
            </w:pPr>
            <w:r>
              <w:tab/>
            </w:r>
            <w:r>
              <w:tab/>
            </w:r>
          </w:p>
          <w:p w14:paraId="02941D00"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07293EE1" w14:textId="77777777" w:rsidR="00D205FE" w:rsidRDefault="00D205FE" w:rsidP="00D205FE">
            <w:pPr>
              <w:pStyle w:val="2-"/>
            </w:pPr>
            <w:r>
              <w:tab/>
            </w:r>
            <w:r>
              <w:tab/>
              <w:t>printf("----------------------------------------\n");</w:t>
            </w:r>
          </w:p>
          <w:p w14:paraId="545DE1DB" w14:textId="77777777" w:rsidR="00D205FE" w:rsidRDefault="00D205FE" w:rsidP="00D205FE">
            <w:pPr>
              <w:pStyle w:val="2-"/>
            </w:pPr>
            <w:r>
              <w:tab/>
            </w:r>
            <w:r>
              <w:tab/>
              <w:t>printf("subAsyncCalcEx: normal-sort: result (%.6f sec):\n", duration);</w:t>
            </w:r>
          </w:p>
          <w:p w14:paraId="30AE6E29" w14:textId="77777777" w:rsidR="00D205FE" w:rsidRDefault="00D205FE" w:rsidP="00D205FE">
            <w:pPr>
              <w:pStyle w:val="2-"/>
            </w:pPr>
            <w:r>
              <w:tab/>
            </w:r>
            <w:r>
              <w:tab/>
              <w:t>printf("list =");</w:t>
            </w:r>
          </w:p>
          <w:p w14:paraId="2EC4DCC2" w14:textId="77777777" w:rsidR="00D205FE" w:rsidRDefault="00D205FE" w:rsidP="00D205FE">
            <w:pPr>
              <w:pStyle w:val="2-"/>
            </w:pPr>
            <w:r>
              <w:tab/>
            </w:r>
            <w:r>
              <w:tab/>
              <w:t>std::for_each(list.begin(), list.begin() + 10, [](int val){printf(" %d", val);});</w:t>
            </w:r>
          </w:p>
          <w:p w14:paraId="5155CB5A" w14:textId="77777777" w:rsidR="00D205FE" w:rsidRDefault="00D205FE" w:rsidP="00D205FE">
            <w:pPr>
              <w:pStyle w:val="2-"/>
            </w:pPr>
            <w:r>
              <w:tab/>
            </w:r>
            <w:r>
              <w:tab/>
              <w:t>printf(" ... ");</w:t>
            </w:r>
          </w:p>
          <w:p w14:paraId="63672378" w14:textId="77777777" w:rsidR="00D205FE" w:rsidRDefault="00D205FE" w:rsidP="00D205FE">
            <w:pPr>
              <w:pStyle w:val="2-"/>
            </w:pPr>
            <w:r>
              <w:tab/>
            </w:r>
            <w:r>
              <w:tab/>
              <w:t>std::for_each(list.end() - 10, list.end(), [](int val){printf(" %d", val); });</w:t>
            </w:r>
          </w:p>
          <w:p w14:paraId="06C8A264" w14:textId="77777777" w:rsidR="00D205FE" w:rsidRDefault="00D205FE" w:rsidP="00D205FE">
            <w:pPr>
              <w:pStyle w:val="2-"/>
            </w:pPr>
            <w:r>
              <w:tab/>
            </w:r>
            <w:r>
              <w:tab/>
              <w:t>printf("\n");</w:t>
            </w:r>
          </w:p>
          <w:p w14:paraId="5A0A8A1A" w14:textId="77777777" w:rsidR="00D205FE" w:rsidRDefault="00D205FE" w:rsidP="00D205FE">
            <w:pPr>
              <w:pStyle w:val="2-"/>
            </w:pPr>
            <w:r>
              <w:tab/>
              <w:t>}</w:t>
            </w:r>
          </w:p>
          <w:p w14:paraId="6160F4FD" w14:textId="77777777" w:rsidR="00D205FE" w:rsidRDefault="00D205FE" w:rsidP="00D205FE">
            <w:pPr>
              <w:pStyle w:val="2-"/>
            </w:pPr>
            <w:r>
              <w:tab/>
            </w:r>
          </w:p>
          <w:p w14:paraId="5FA37D2D" w14:textId="77777777" w:rsidR="00D205FE" w:rsidRDefault="00D205FE" w:rsidP="00D205FE">
            <w:pPr>
              <w:pStyle w:val="2-"/>
            </w:pPr>
            <w:r>
              <w:rPr>
                <w:rFonts w:hint="eastAsia"/>
              </w:rPr>
              <w:lastRenderedPageBreak/>
              <w:tab/>
            </w:r>
            <w:r w:rsidRPr="00AC11B7">
              <w:rPr>
                <w:rFonts w:hint="eastAsia"/>
                <w:color w:val="00B050"/>
              </w:rPr>
              <w:t>//非同期関数でソート</w:t>
            </w:r>
          </w:p>
          <w:p w14:paraId="1E061D70" w14:textId="1D03A26B" w:rsidR="00D205FE" w:rsidRDefault="00D205FE" w:rsidP="00D205FE">
            <w:pPr>
              <w:pStyle w:val="2-"/>
            </w:pPr>
            <w:r>
              <w:rPr>
                <w:rFonts w:hint="eastAsia"/>
              </w:rPr>
              <w:tab/>
            </w:r>
            <w:r w:rsidRPr="00AC11B7">
              <w:rPr>
                <w:rFonts w:hint="eastAsia"/>
                <w:color w:val="00B050"/>
              </w:rPr>
              <w:t>//※大量にバッファを消費する</w:t>
            </w:r>
            <w:r w:rsidR="00AC11B7" w:rsidRPr="00AC11B7">
              <w:rPr>
                <w:rFonts w:hint="eastAsia"/>
                <w:color w:val="00B050"/>
              </w:rPr>
              <w:t>。</w:t>
            </w:r>
            <w:r w:rsidRPr="00AC11B7">
              <w:rPr>
                <w:rFonts w:hint="eastAsia"/>
                <w:color w:val="00B050"/>
              </w:rPr>
              <w:t>また、アルゴリズムを高速化できてもバッファコピーに時間がかかる</w:t>
            </w:r>
            <w:r w:rsidR="00AC11B7" w:rsidRPr="00AC11B7">
              <w:rPr>
                <w:rFonts w:hint="eastAsia"/>
                <w:color w:val="00B050"/>
              </w:rPr>
              <w:t>。</w:t>
            </w:r>
          </w:p>
          <w:p w14:paraId="6BA40F5A" w14:textId="77777777" w:rsidR="00D205FE" w:rsidRDefault="00D205FE" w:rsidP="00D205FE">
            <w:pPr>
              <w:pStyle w:val="2-"/>
            </w:pPr>
            <w:r>
              <w:tab/>
              <w:t>{</w:t>
            </w:r>
          </w:p>
          <w:p w14:paraId="0FEDDC58"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332ADE22" w14:textId="77777777" w:rsidR="00D205FE" w:rsidRDefault="00D205FE" w:rsidP="00D205FE">
            <w:pPr>
              <w:pStyle w:val="2-"/>
            </w:pPr>
            <w:r>
              <w:tab/>
            </w:r>
            <w:r>
              <w:tab/>
              <w:t>auto begin = std::chrono::high_resolution_clock::now();</w:t>
            </w:r>
          </w:p>
          <w:p w14:paraId="0E9880BE" w14:textId="77777777" w:rsidR="00D205FE" w:rsidRDefault="00D205FE" w:rsidP="00D205FE">
            <w:pPr>
              <w:pStyle w:val="2-"/>
            </w:pPr>
          </w:p>
          <w:p w14:paraId="0B8FA9F5"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2177C092" w14:textId="77777777" w:rsidR="00D205FE" w:rsidRDefault="00D205FE" w:rsidP="00D205FE">
            <w:pPr>
              <w:pStyle w:val="2-"/>
            </w:pPr>
            <w:r>
              <w:tab/>
            </w:r>
            <w:r>
              <w:tab/>
              <w:t>std::vector&lt;int&gt; list = list_org;</w:t>
            </w:r>
          </w:p>
          <w:p w14:paraId="787C1BD1" w14:textId="77777777" w:rsidR="00A42DD8" w:rsidRDefault="00A42DD8" w:rsidP="00D205FE">
            <w:pPr>
              <w:pStyle w:val="2-"/>
            </w:pPr>
            <w:r w:rsidRPr="00A42DD8">
              <w:tab/>
            </w:r>
            <w:r w:rsidRPr="00A42DD8">
              <w:tab/>
              <w:t>const int list_size = list.size();</w:t>
            </w:r>
          </w:p>
          <w:p w14:paraId="0A236D18" w14:textId="4C44148A" w:rsidR="00D205FE" w:rsidRDefault="00D205FE" w:rsidP="00D205FE">
            <w:pPr>
              <w:pStyle w:val="2-"/>
            </w:pPr>
            <w:r>
              <w:tab/>
            </w:r>
            <w:r>
              <w:tab/>
            </w:r>
          </w:p>
          <w:p w14:paraId="0C1CF336"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//4分割で並列クイックソート</w:t>
            </w:r>
          </w:p>
          <w:p w14:paraId="3577C4B0" w14:textId="77777777" w:rsidR="00D205FE" w:rsidRDefault="00D205FE" w:rsidP="00D205FE">
            <w:pPr>
              <w:pStyle w:val="2-"/>
            </w:pPr>
            <w:r>
              <w:tab/>
            </w:r>
            <w:r>
              <w:tab/>
            </w:r>
            <w:r w:rsidRPr="00AC11B7">
              <w:rPr>
                <w:color w:val="FF0000"/>
              </w:rPr>
              <w:t>std::future&lt;void&gt;</w:t>
            </w:r>
            <w:r>
              <w:t xml:space="preserve"> r_a[4];</w:t>
            </w:r>
          </w:p>
          <w:p w14:paraId="56FE55E2" w14:textId="77777777" w:rsidR="00A42DD8" w:rsidRDefault="00A42DD8" w:rsidP="00A42DD8">
            <w:pPr>
              <w:pStyle w:val="2-"/>
            </w:pPr>
            <w:r>
              <w:tab/>
            </w:r>
            <w:r>
              <w:tab/>
              <w:t>{</w:t>
            </w:r>
          </w:p>
          <w:p w14:paraId="75583794" w14:textId="3BA3BC5B" w:rsidR="00A42DD8" w:rsidRDefault="00A42DD8" w:rsidP="00A42DD8">
            <w:pPr>
              <w:pStyle w:val="2-"/>
            </w:pPr>
            <w:r>
              <w:tab/>
            </w:r>
            <w:r>
              <w:tab/>
            </w:r>
            <w:r>
              <w:tab/>
            </w:r>
            <w:r w:rsidRPr="00A42DD8">
              <w:rPr>
                <w:color w:val="00B050"/>
              </w:rPr>
              <w:t>//非同期処理には、関数ポインタ</w:t>
            </w:r>
            <w:r w:rsidRPr="00A42DD8">
              <w:rPr>
                <w:rFonts w:hint="eastAsia"/>
                <w:color w:val="00B050"/>
              </w:rPr>
              <w:t>ー</w:t>
            </w:r>
            <w:r w:rsidRPr="00A42DD8">
              <w:rPr>
                <w:color w:val="00B050"/>
              </w:rPr>
              <w:t>以外にも、関数オブジェクトやラムダ式を渡すことができる</w:t>
            </w:r>
          </w:p>
          <w:p w14:paraId="7631A2D4" w14:textId="77777777" w:rsidR="00A42DD8" w:rsidRDefault="00A42DD8" w:rsidP="00A42DD8">
            <w:pPr>
              <w:pStyle w:val="2-"/>
            </w:pPr>
            <w:r>
              <w:tab/>
            </w:r>
            <w:r>
              <w:tab/>
            </w:r>
            <w:r>
              <w:tab/>
              <w:t>auto sort_lambda = [&amp;list](const int index, const int list_begin, const int list_end)</w:t>
            </w:r>
          </w:p>
          <w:p w14:paraId="69409626" w14:textId="77777777" w:rsidR="00A42DD8" w:rsidRDefault="00A42DD8" w:rsidP="00A42DD8">
            <w:pPr>
              <w:pStyle w:val="2-"/>
            </w:pPr>
            <w:r>
              <w:tab/>
            </w:r>
            <w:r>
              <w:tab/>
            </w:r>
            <w:r>
              <w:tab/>
              <w:t>{</w:t>
            </w:r>
          </w:p>
          <w:p w14:paraId="6DCD28D0" w14:textId="77777777" w:rsidR="00A42DD8" w:rsidRDefault="00A42DD8" w:rsidP="00A42DD8">
            <w:pPr>
              <w:pStyle w:val="2-"/>
            </w:pPr>
            <w:r>
              <w:tab/>
            </w:r>
            <w:r>
              <w:tab/>
            </w:r>
            <w:r>
              <w:tab/>
            </w:r>
            <w:r>
              <w:tab/>
              <w:t>std::vector&lt;int&gt;::iterator ite_begin = list.begin() + list_begin;</w:t>
            </w:r>
          </w:p>
          <w:p w14:paraId="72A39AD0" w14:textId="77777777" w:rsidR="00A42DD8" w:rsidRDefault="00A42DD8" w:rsidP="00A42DD8">
            <w:pPr>
              <w:pStyle w:val="2-"/>
            </w:pPr>
            <w:r>
              <w:tab/>
            </w:r>
            <w:r>
              <w:tab/>
            </w:r>
            <w:r>
              <w:tab/>
            </w:r>
            <w:r>
              <w:tab/>
              <w:t>std::vector&lt;int&gt;::iterator ite_end = list.begin() + list_end;</w:t>
            </w:r>
          </w:p>
          <w:p w14:paraId="09770318" w14:textId="77777777" w:rsidR="00A42DD8" w:rsidRDefault="00A42DD8" w:rsidP="00A42DD8">
            <w:pPr>
              <w:pStyle w:val="2-"/>
            </w:pPr>
            <w:r>
              <w:tab/>
            </w:r>
            <w:r>
              <w:tab/>
            </w:r>
            <w:r>
              <w:tab/>
            </w:r>
            <w:r>
              <w:tab/>
              <w:t>std::sort(ite_begin, ite_end);</w:t>
            </w:r>
          </w:p>
          <w:p w14:paraId="35BE67FE" w14:textId="77777777" w:rsidR="00A42DD8" w:rsidRDefault="00A42DD8" w:rsidP="00A42DD8">
            <w:pPr>
              <w:pStyle w:val="2-"/>
            </w:pPr>
            <w:r>
              <w:tab/>
            </w:r>
            <w:r>
              <w:tab/>
            </w:r>
            <w:r>
              <w:tab/>
              <w:t>};</w:t>
            </w:r>
          </w:p>
          <w:p w14:paraId="64A83E8F" w14:textId="77777777" w:rsidR="00A42DD8" w:rsidRDefault="00A42DD8" w:rsidP="00A42DD8">
            <w:pPr>
              <w:pStyle w:val="2-"/>
            </w:pPr>
            <w:r>
              <w:tab/>
            </w:r>
            <w:r>
              <w:tab/>
            </w:r>
            <w:r>
              <w:tab/>
              <w:t xml:space="preserve">r_a[0] = </w:t>
            </w:r>
            <w:r w:rsidRPr="00A42DD8">
              <w:rPr>
                <w:color w:val="FF0000"/>
              </w:rPr>
              <w:t>std::async(sort_lambda, 0, list_size / 4 * 0, list_size / 4 * 1)</w:t>
            </w:r>
            <w:r>
              <w:t>;</w:t>
            </w:r>
          </w:p>
          <w:p w14:paraId="2574D223" w14:textId="77777777" w:rsidR="00A42DD8" w:rsidRDefault="00A42DD8" w:rsidP="00A42DD8">
            <w:pPr>
              <w:pStyle w:val="2-"/>
            </w:pPr>
            <w:r>
              <w:tab/>
            </w:r>
            <w:r>
              <w:tab/>
            </w:r>
            <w:r>
              <w:tab/>
              <w:t xml:space="preserve">r_a[1] = </w:t>
            </w:r>
            <w:r w:rsidRPr="00A42DD8">
              <w:rPr>
                <w:color w:val="FF0000"/>
              </w:rPr>
              <w:t>std::async(sort_lambda, 1, list_size / 4 * 1, list_size / 4 * 2)</w:t>
            </w:r>
            <w:r>
              <w:t>;</w:t>
            </w:r>
          </w:p>
          <w:p w14:paraId="0DAE488F" w14:textId="77777777" w:rsidR="00A42DD8" w:rsidRDefault="00A42DD8" w:rsidP="00A42DD8">
            <w:pPr>
              <w:pStyle w:val="2-"/>
            </w:pPr>
            <w:r>
              <w:tab/>
            </w:r>
            <w:r>
              <w:tab/>
            </w:r>
            <w:r>
              <w:tab/>
              <w:t xml:space="preserve">r_a[2] = </w:t>
            </w:r>
            <w:r w:rsidRPr="00A42DD8">
              <w:rPr>
                <w:color w:val="FF0000"/>
              </w:rPr>
              <w:t>std::async(sort_lambda, 2, list_size / 4 * 2, list_size / 4 * 3)</w:t>
            </w:r>
            <w:r>
              <w:t>;</w:t>
            </w:r>
          </w:p>
          <w:p w14:paraId="72224022" w14:textId="77777777" w:rsidR="00A42DD8" w:rsidRDefault="00A42DD8" w:rsidP="00A42DD8">
            <w:pPr>
              <w:pStyle w:val="2-"/>
            </w:pPr>
            <w:r>
              <w:tab/>
            </w:r>
            <w:r>
              <w:tab/>
            </w:r>
            <w:r>
              <w:tab/>
              <w:t xml:space="preserve">r_a[3] = </w:t>
            </w:r>
            <w:r w:rsidRPr="00A42DD8">
              <w:rPr>
                <w:color w:val="FF0000"/>
              </w:rPr>
              <w:t>std::async(sort_lambda, 3, list_size / 4 * 3, list_size)</w:t>
            </w:r>
            <w:r>
              <w:t>;</w:t>
            </w:r>
          </w:p>
          <w:p w14:paraId="27033C4F" w14:textId="77777777" w:rsidR="00A42DD8" w:rsidRDefault="00A42DD8" w:rsidP="00A42DD8">
            <w:pPr>
              <w:pStyle w:val="2-"/>
            </w:pPr>
            <w:r>
              <w:tab/>
            </w:r>
            <w:r>
              <w:tab/>
              <w:t>}</w:t>
            </w:r>
          </w:p>
          <w:p w14:paraId="22659E3E" w14:textId="2C1D99B2" w:rsidR="00D205FE" w:rsidRDefault="00D205FE" w:rsidP="00A42DD8">
            <w:pPr>
              <w:pStyle w:val="2-"/>
            </w:pPr>
            <w:r>
              <w:tab/>
            </w:r>
            <w:r>
              <w:tab/>
            </w:r>
          </w:p>
          <w:p w14:paraId="2F7463A0" w14:textId="77777777" w:rsidR="00D205FE" w:rsidRDefault="00D205FE" w:rsidP="00D205FE">
            <w:pPr>
              <w:pStyle w:val="2-"/>
            </w:pPr>
            <w:r>
              <w:rPr>
                <w:rFonts w:hint="eastAsia"/>
              </w:rPr>
              <w:tab/>
            </w:r>
            <w:r>
              <w:rPr>
                <w:rFonts w:hint="eastAsia"/>
              </w:rPr>
              <w:tab/>
            </w:r>
            <w:r w:rsidRPr="00AC11B7">
              <w:rPr>
                <w:rFonts w:hint="eastAsia"/>
                <w:color w:val="00B050"/>
              </w:rPr>
              <w:t>//2分割で並列マージソート</w:t>
            </w:r>
          </w:p>
          <w:p w14:paraId="7AAAFF6B" w14:textId="77777777" w:rsidR="00D205FE" w:rsidRDefault="00D205FE" w:rsidP="00D205FE">
            <w:pPr>
              <w:pStyle w:val="2-"/>
            </w:pPr>
            <w:r>
              <w:tab/>
            </w:r>
            <w:r>
              <w:tab/>
            </w:r>
            <w:r w:rsidRPr="00AC11B7">
              <w:rPr>
                <w:color w:val="FF0000"/>
              </w:rPr>
              <w:t>std::future&lt;void&gt;</w:t>
            </w:r>
            <w:r>
              <w:t xml:space="preserve"> r_b[2];</w:t>
            </w:r>
          </w:p>
          <w:p w14:paraId="21D9F808" w14:textId="77777777" w:rsidR="00A42DD8" w:rsidRDefault="00A42DD8" w:rsidP="00A42DD8">
            <w:pPr>
              <w:pStyle w:val="2-"/>
            </w:pPr>
            <w:r>
              <w:tab/>
            </w:r>
            <w:r>
              <w:tab/>
              <w:t>{</w:t>
            </w:r>
          </w:p>
          <w:p w14:paraId="420D1383" w14:textId="77777777" w:rsidR="00A42DD8" w:rsidRDefault="00A42DD8" w:rsidP="00A42DD8">
            <w:pPr>
              <w:pStyle w:val="2-"/>
            </w:pPr>
            <w:r>
              <w:rPr>
                <w:rFonts w:hint="eastAsia"/>
              </w:rPr>
              <w:tab/>
            </w:r>
            <w:r>
              <w:rPr>
                <w:rFonts w:hint="eastAsia"/>
              </w:rPr>
              <w:tab/>
            </w:r>
            <w:r>
              <w:rPr>
                <w:rFonts w:hint="eastAsia"/>
              </w:rPr>
              <w:tab/>
            </w:r>
            <w:r w:rsidRPr="00A42DD8">
              <w:rPr>
                <w:rFonts w:hint="eastAsia"/>
                <w:color w:val="00B050"/>
              </w:rPr>
              <w:t>//非同期処理には、関数ポインター以外にも、関数オブジェクトやラムダ式を渡すことができる</w:t>
            </w:r>
          </w:p>
          <w:p w14:paraId="0AB262CF" w14:textId="77777777" w:rsidR="00A42DD8" w:rsidRDefault="00A42DD8" w:rsidP="00A42DD8">
            <w:pPr>
              <w:pStyle w:val="2-"/>
            </w:pPr>
            <w:r>
              <w:tab/>
            </w:r>
            <w:r>
              <w:tab/>
            </w:r>
            <w:r>
              <w:tab/>
              <w:t>auto merge_sort_lambda = [&amp;r_a, &amp;list](const int index, const int list_begin, const int list_mid, const int list_end)</w:t>
            </w:r>
          </w:p>
          <w:p w14:paraId="788546FC" w14:textId="77777777" w:rsidR="00A42DD8" w:rsidRDefault="00A42DD8" w:rsidP="00A42DD8">
            <w:pPr>
              <w:pStyle w:val="2-"/>
            </w:pPr>
            <w:r>
              <w:tab/>
            </w:r>
            <w:r>
              <w:tab/>
            </w:r>
            <w:r>
              <w:tab/>
              <w:t>{</w:t>
            </w:r>
          </w:p>
          <w:p w14:paraId="2C011CB2" w14:textId="77777777" w:rsidR="00A42DD8" w:rsidRDefault="00A42DD8" w:rsidP="00A42DD8">
            <w:pPr>
              <w:pStyle w:val="2-"/>
            </w:pPr>
            <w:r>
              <w:tab/>
            </w:r>
            <w:r>
              <w:tab/>
            </w:r>
            <w:r>
              <w:tab/>
            </w:r>
            <w:r>
              <w:tab/>
              <w:t>r_a[index * 2 + 0]</w:t>
            </w:r>
            <w:r w:rsidRPr="00A42DD8">
              <w:rPr>
                <w:color w:val="FF0000"/>
              </w:rPr>
              <w:t>.wait()</w:t>
            </w:r>
            <w:r>
              <w:t>;</w:t>
            </w:r>
          </w:p>
          <w:p w14:paraId="41B6A8EA" w14:textId="77777777" w:rsidR="00A42DD8" w:rsidRDefault="00A42DD8" w:rsidP="00A42DD8">
            <w:pPr>
              <w:pStyle w:val="2-"/>
            </w:pPr>
            <w:r>
              <w:tab/>
            </w:r>
            <w:r>
              <w:tab/>
            </w:r>
            <w:r>
              <w:tab/>
            </w:r>
            <w:r>
              <w:tab/>
              <w:t>r_a[index * 2 + 1]</w:t>
            </w:r>
            <w:r w:rsidRPr="00A42DD8">
              <w:rPr>
                <w:color w:val="FF0000"/>
              </w:rPr>
              <w:t>.wait()</w:t>
            </w:r>
            <w:r>
              <w:t>;</w:t>
            </w:r>
          </w:p>
          <w:p w14:paraId="177AE117" w14:textId="77777777" w:rsidR="00A42DD8" w:rsidRDefault="00A42DD8" w:rsidP="00A42DD8">
            <w:pPr>
              <w:pStyle w:val="2-"/>
            </w:pPr>
            <w:r>
              <w:tab/>
            </w:r>
            <w:r>
              <w:tab/>
            </w:r>
            <w:r>
              <w:tab/>
            </w:r>
            <w:r>
              <w:tab/>
              <w:t>std::vector&lt;int&gt;::iterator ite_begin = list.begin() + list_begin;</w:t>
            </w:r>
          </w:p>
          <w:p w14:paraId="6019FF27" w14:textId="77777777" w:rsidR="00A42DD8" w:rsidRDefault="00A42DD8" w:rsidP="00A42DD8">
            <w:pPr>
              <w:pStyle w:val="2-"/>
            </w:pPr>
            <w:r>
              <w:tab/>
            </w:r>
            <w:r>
              <w:tab/>
            </w:r>
            <w:r>
              <w:tab/>
            </w:r>
            <w:r>
              <w:tab/>
              <w:t>std::vector&lt;int&gt;::iterator ite_mid = list.begin() + list_mid;</w:t>
            </w:r>
          </w:p>
          <w:p w14:paraId="605E662A" w14:textId="77777777" w:rsidR="00A42DD8" w:rsidRDefault="00A42DD8" w:rsidP="00A42DD8">
            <w:pPr>
              <w:pStyle w:val="2-"/>
            </w:pPr>
            <w:r>
              <w:tab/>
            </w:r>
            <w:r>
              <w:tab/>
            </w:r>
            <w:r>
              <w:tab/>
            </w:r>
            <w:r>
              <w:tab/>
              <w:t>std::vector&lt;int&gt;::iterator ite_end = list.begin() + list_end;</w:t>
            </w:r>
          </w:p>
          <w:p w14:paraId="181E9B4E" w14:textId="4C829D3D" w:rsidR="00A42DD8" w:rsidRDefault="00A42DD8" w:rsidP="00A42DD8">
            <w:pPr>
              <w:pStyle w:val="2-"/>
            </w:pPr>
            <w:r>
              <w:rPr>
                <w:rFonts w:hint="eastAsia"/>
              </w:rPr>
              <w:tab/>
            </w: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Pr>
                <w:rFonts w:hint="eastAsia"/>
                <w:color w:val="00B050"/>
              </w:rPr>
              <w:t>二つ</w:t>
            </w:r>
            <w:r w:rsidRPr="00A42DD8">
              <w:rPr>
                <w:rFonts w:hint="eastAsia"/>
                <w:color w:val="00B050"/>
              </w:rPr>
              <w:t>のリスト</w:t>
            </w:r>
            <w:r>
              <w:rPr>
                <w:rFonts w:hint="eastAsia"/>
                <w:color w:val="00B050"/>
              </w:rPr>
              <w:t>から</w:t>
            </w:r>
            <w:r w:rsidRPr="00A42DD8">
              <w:rPr>
                <w:rFonts w:hint="eastAsia"/>
                <w:color w:val="00B050"/>
              </w:rPr>
              <w:t>マージソート</w:t>
            </w:r>
          </w:p>
          <w:p w14:paraId="208241C9" w14:textId="5C414A82" w:rsidR="00A42DD8" w:rsidRDefault="00A42DD8" w:rsidP="00A42DD8">
            <w:pPr>
              <w:pStyle w:val="2-"/>
            </w:pPr>
            <w:r>
              <w:tab/>
            </w: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40227E68" w14:textId="77777777" w:rsidR="00A42DD8" w:rsidRDefault="00A42DD8" w:rsidP="00A42DD8">
            <w:pPr>
              <w:pStyle w:val="2-"/>
            </w:pPr>
            <w:r>
              <w:tab/>
            </w:r>
            <w:r>
              <w:tab/>
            </w:r>
            <w:r>
              <w:tab/>
              <w:t>};</w:t>
            </w:r>
          </w:p>
          <w:p w14:paraId="5E86A0BD" w14:textId="77777777" w:rsidR="00A42DD8" w:rsidRPr="00A42DD8" w:rsidRDefault="00A42DD8" w:rsidP="00A42DD8">
            <w:pPr>
              <w:pStyle w:val="2-"/>
              <w:rPr>
                <w:color w:val="FF0000"/>
              </w:rPr>
            </w:pPr>
            <w:r>
              <w:tab/>
            </w:r>
            <w:r>
              <w:tab/>
            </w:r>
            <w:r>
              <w:tab/>
              <w:t xml:space="preserve">r_b[0] = </w:t>
            </w:r>
            <w:r w:rsidRPr="00A42DD8">
              <w:rPr>
                <w:color w:val="FF0000"/>
              </w:rPr>
              <w:t>std::async(merge_sort_lambda, 0, list_size / 2 * 0, list_size / 2 * 0 + list_size / 4,</w:t>
            </w:r>
          </w:p>
          <w:p w14:paraId="06583314" w14:textId="74F6F9D3"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 / 2 * 1)</w:t>
            </w:r>
            <w:r w:rsidRPr="00A42DD8">
              <w:t>;</w:t>
            </w:r>
          </w:p>
          <w:p w14:paraId="41DB0ED6" w14:textId="77777777" w:rsidR="00A42DD8" w:rsidRPr="00A42DD8" w:rsidRDefault="00A42DD8" w:rsidP="00A42DD8">
            <w:pPr>
              <w:pStyle w:val="2-"/>
              <w:rPr>
                <w:color w:val="FF0000"/>
              </w:rPr>
            </w:pPr>
            <w:r>
              <w:tab/>
            </w:r>
            <w:r>
              <w:tab/>
            </w:r>
            <w:r>
              <w:tab/>
              <w:t xml:space="preserve">r_b[1] = </w:t>
            </w:r>
            <w:r w:rsidRPr="00A42DD8">
              <w:rPr>
                <w:color w:val="FF0000"/>
              </w:rPr>
              <w:t>std::async(merge_sort_lambda, 1, list_size / 2 * 1, list_size / 2 * 1 + list_size / 4,</w:t>
            </w:r>
          </w:p>
          <w:p w14:paraId="00AC2AD6" w14:textId="4EAFC4B4"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w:t>
            </w:r>
            <w:r w:rsidRPr="00A42DD8">
              <w:t>;</w:t>
            </w:r>
          </w:p>
          <w:p w14:paraId="6F112EA6" w14:textId="77777777" w:rsidR="00A42DD8" w:rsidRDefault="00A42DD8" w:rsidP="00A42DD8">
            <w:pPr>
              <w:pStyle w:val="2-"/>
            </w:pPr>
            <w:r>
              <w:tab/>
            </w:r>
            <w:r>
              <w:tab/>
              <w:t>}</w:t>
            </w:r>
          </w:p>
          <w:p w14:paraId="06F77CFF" w14:textId="01378068" w:rsidR="00D205FE" w:rsidRDefault="00D205FE" w:rsidP="00A42DD8">
            <w:pPr>
              <w:pStyle w:val="2-"/>
            </w:pPr>
            <w:r>
              <w:tab/>
            </w:r>
            <w:r>
              <w:tab/>
            </w:r>
          </w:p>
          <w:p w14:paraId="5F82F463"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//マージソート（完了）</w:t>
            </w:r>
          </w:p>
          <w:p w14:paraId="7720EED3" w14:textId="77777777" w:rsidR="00A42DD8" w:rsidRDefault="00A42DD8" w:rsidP="00A42DD8">
            <w:pPr>
              <w:pStyle w:val="2-"/>
            </w:pPr>
            <w:r>
              <w:tab/>
            </w:r>
            <w:r>
              <w:tab/>
              <w:t>{</w:t>
            </w:r>
          </w:p>
          <w:p w14:paraId="45770C50" w14:textId="77777777" w:rsidR="00A42DD8" w:rsidRDefault="00A42DD8" w:rsidP="00A42DD8">
            <w:pPr>
              <w:pStyle w:val="2-"/>
            </w:pPr>
            <w:r>
              <w:tab/>
            </w:r>
            <w:r>
              <w:tab/>
            </w:r>
            <w:r>
              <w:tab/>
              <w:t>r_b[0]</w:t>
            </w:r>
            <w:r w:rsidRPr="00A42DD8">
              <w:rPr>
                <w:color w:val="FF0000"/>
              </w:rPr>
              <w:t>.wait()</w:t>
            </w:r>
            <w:r>
              <w:t>;</w:t>
            </w:r>
          </w:p>
          <w:p w14:paraId="0320360D" w14:textId="77777777" w:rsidR="00A42DD8" w:rsidRDefault="00A42DD8" w:rsidP="00A42DD8">
            <w:pPr>
              <w:pStyle w:val="2-"/>
            </w:pPr>
            <w:r>
              <w:tab/>
            </w:r>
            <w:r>
              <w:tab/>
            </w:r>
            <w:r>
              <w:tab/>
              <w:t>r_b[1]</w:t>
            </w:r>
            <w:r w:rsidRPr="00A42DD8">
              <w:rPr>
                <w:color w:val="FF0000"/>
              </w:rPr>
              <w:t>.wait()</w:t>
            </w:r>
            <w:r>
              <w:t>;</w:t>
            </w:r>
          </w:p>
          <w:p w14:paraId="05C65429" w14:textId="77777777" w:rsidR="00A42DD8" w:rsidRDefault="00A42DD8" w:rsidP="00A42DD8">
            <w:pPr>
              <w:pStyle w:val="2-"/>
            </w:pPr>
            <w:r>
              <w:tab/>
            </w:r>
            <w:r>
              <w:tab/>
            </w:r>
            <w:r>
              <w:tab/>
              <w:t>std::vector&lt;int&gt;::iterator ite_begin = list.begin();</w:t>
            </w:r>
          </w:p>
          <w:p w14:paraId="24976EA8" w14:textId="77777777" w:rsidR="00A42DD8" w:rsidRDefault="00A42DD8" w:rsidP="00A42DD8">
            <w:pPr>
              <w:pStyle w:val="2-"/>
            </w:pPr>
            <w:r>
              <w:tab/>
            </w:r>
            <w:r>
              <w:tab/>
            </w:r>
            <w:r>
              <w:tab/>
              <w:t>std::vector&lt;int&gt;::iterator ite_mid = list.begin() + list_size / 2;</w:t>
            </w:r>
          </w:p>
          <w:p w14:paraId="607CF19F" w14:textId="77777777" w:rsidR="00A42DD8" w:rsidRDefault="00A42DD8" w:rsidP="00A42DD8">
            <w:pPr>
              <w:pStyle w:val="2-"/>
            </w:pPr>
            <w:r>
              <w:tab/>
            </w:r>
            <w:r>
              <w:tab/>
            </w:r>
            <w:r>
              <w:tab/>
              <w:t>std::vector&lt;int&gt;::iterator ite_end = list.end();</w:t>
            </w:r>
          </w:p>
          <w:p w14:paraId="67F6EC74" w14:textId="13E887E0" w:rsidR="00A42DD8" w:rsidRDefault="00A42DD8" w:rsidP="00A42DD8">
            <w:pPr>
              <w:pStyle w:val="2-"/>
            </w:pP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sidRPr="00A42DD8">
              <w:rPr>
                <w:rFonts w:hint="eastAsia"/>
                <w:color w:val="00B050"/>
              </w:rPr>
              <w:t>二つのリストからマージソート</w:t>
            </w:r>
          </w:p>
          <w:p w14:paraId="344E401C" w14:textId="18F3F33B" w:rsidR="00A42DD8" w:rsidRPr="00A42DD8" w:rsidRDefault="00A42DD8" w:rsidP="00A42DD8">
            <w:pPr>
              <w:pStyle w:val="2-"/>
              <w:rPr>
                <w:color w:val="00B050"/>
              </w:rPr>
            </w:pP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3CF18DE3" w14:textId="38FE3E26" w:rsidR="00D205FE" w:rsidRDefault="00A42DD8" w:rsidP="00A42DD8">
            <w:pPr>
              <w:pStyle w:val="2-"/>
            </w:pPr>
            <w:r>
              <w:tab/>
            </w:r>
            <w:r>
              <w:tab/>
              <w:t>}</w:t>
            </w:r>
          </w:p>
          <w:p w14:paraId="0CA318B1" w14:textId="77777777" w:rsidR="00A42DD8" w:rsidRDefault="00A42DD8" w:rsidP="00A42DD8">
            <w:pPr>
              <w:pStyle w:val="2-"/>
            </w:pPr>
          </w:p>
          <w:p w14:paraId="19DD1702"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51C85D86" w14:textId="77777777" w:rsidR="00D205FE" w:rsidRDefault="00D205FE" w:rsidP="00D205FE">
            <w:pPr>
              <w:pStyle w:val="2-"/>
            </w:pPr>
            <w:r>
              <w:tab/>
            </w:r>
            <w:r>
              <w:tab/>
              <w:t>auto end = std::chrono::high_resolution_clock::now();</w:t>
            </w:r>
          </w:p>
          <w:p w14:paraId="0EB8C78F" w14:textId="3714DA83" w:rsidR="00D205FE" w:rsidRDefault="00D205FE" w:rsidP="00AC11B7">
            <w:pPr>
              <w:pStyle w:val="2-"/>
              <w:jc w:val="left"/>
            </w:pPr>
            <w:r>
              <w:tab/>
            </w:r>
            <w:r>
              <w:tab/>
              <w:t>auto duration = static_cast&lt;float&gt;(static_cast&lt;doub</w:t>
            </w:r>
            <w:r w:rsidR="00AC11B7">
              <w:t>le&gt;(std::chrono::duration_cast&lt;</w:t>
            </w:r>
            <w:r>
              <w:t>std::chrono::microseconds&gt;(end - begin).count()) / 1000000.);</w:t>
            </w:r>
          </w:p>
          <w:p w14:paraId="61CC5F50" w14:textId="77777777" w:rsidR="00D205FE" w:rsidRDefault="00D205FE" w:rsidP="00D205FE">
            <w:pPr>
              <w:pStyle w:val="2-"/>
            </w:pPr>
            <w:r>
              <w:tab/>
            </w:r>
            <w:r>
              <w:tab/>
            </w:r>
          </w:p>
          <w:p w14:paraId="787159E6"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2F92C497" w14:textId="77777777" w:rsidR="00D205FE" w:rsidRDefault="00D205FE" w:rsidP="00D205FE">
            <w:pPr>
              <w:pStyle w:val="2-"/>
            </w:pPr>
            <w:r>
              <w:lastRenderedPageBreak/>
              <w:tab/>
            </w:r>
            <w:r>
              <w:tab/>
              <w:t>printf("----------------------------------------\n");</w:t>
            </w:r>
          </w:p>
          <w:p w14:paraId="2C8CAE65" w14:textId="77777777" w:rsidR="00D205FE" w:rsidRDefault="00D205FE" w:rsidP="00D205FE">
            <w:pPr>
              <w:pStyle w:val="2-"/>
            </w:pPr>
            <w:r>
              <w:tab/>
            </w:r>
            <w:r>
              <w:tab/>
              <w:t>printf("subAsyncCalcEx: async-sort: result (%.6f sec):\n", duration);</w:t>
            </w:r>
          </w:p>
          <w:p w14:paraId="2C0B34DB" w14:textId="77777777" w:rsidR="00D205FE" w:rsidRDefault="00D205FE" w:rsidP="00D205FE">
            <w:pPr>
              <w:pStyle w:val="2-"/>
            </w:pPr>
            <w:r>
              <w:tab/>
            </w:r>
            <w:r>
              <w:tab/>
              <w:t>printf("list =");</w:t>
            </w:r>
          </w:p>
          <w:p w14:paraId="44F77912" w14:textId="77777777" w:rsidR="00D205FE" w:rsidRDefault="00D205FE" w:rsidP="00D205FE">
            <w:pPr>
              <w:pStyle w:val="2-"/>
            </w:pPr>
            <w:r>
              <w:tab/>
            </w:r>
            <w:r>
              <w:tab/>
              <w:t>std::for_each(list.begin(), list.begin() + 10, [](int val){printf(" %d", val); });</w:t>
            </w:r>
          </w:p>
          <w:p w14:paraId="64EC7444" w14:textId="77777777" w:rsidR="00D205FE" w:rsidRDefault="00D205FE" w:rsidP="00D205FE">
            <w:pPr>
              <w:pStyle w:val="2-"/>
            </w:pPr>
            <w:r>
              <w:tab/>
            </w:r>
            <w:r>
              <w:tab/>
              <w:t>printf(" ... ");</w:t>
            </w:r>
          </w:p>
          <w:p w14:paraId="5E352E8A" w14:textId="77777777" w:rsidR="00D205FE" w:rsidRDefault="00D205FE" w:rsidP="00D205FE">
            <w:pPr>
              <w:pStyle w:val="2-"/>
            </w:pPr>
            <w:r>
              <w:tab/>
            </w:r>
            <w:r>
              <w:tab/>
              <w:t>std::for_each(list.end() - 10, list.end(), [](int val){printf(" %d", val); });</w:t>
            </w:r>
          </w:p>
          <w:p w14:paraId="39475C2B" w14:textId="77777777" w:rsidR="00D205FE" w:rsidRDefault="00D205FE" w:rsidP="00D205FE">
            <w:pPr>
              <w:pStyle w:val="2-"/>
            </w:pPr>
            <w:r>
              <w:tab/>
            </w:r>
            <w:r>
              <w:tab/>
              <w:t>printf("\n");</w:t>
            </w:r>
          </w:p>
          <w:p w14:paraId="01A7B704" w14:textId="77777777" w:rsidR="00D205FE" w:rsidRDefault="00D205FE" w:rsidP="00D205FE">
            <w:pPr>
              <w:pStyle w:val="2-"/>
            </w:pPr>
            <w:r>
              <w:tab/>
              <w:t>}</w:t>
            </w:r>
          </w:p>
          <w:p w14:paraId="1A24BC51" w14:textId="77777777" w:rsidR="00D205FE" w:rsidRDefault="00D205FE" w:rsidP="00D205FE">
            <w:pPr>
              <w:pStyle w:val="2-"/>
            </w:pPr>
            <w:r>
              <w:t>}</w:t>
            </w:r>
          </w:p>
          <w:p w14:paraId="0E593B2F" w14:textId="77777777" w:rsidR="00D205FE" w:rsidRDefault="00D205FE" w:rsidP="00D205FE">
            <w:pPr>
              <w:pStyle w:val="2-"/>
            </w:pPr>
          </w:p>
          <w:p w14:paraId="10402B31" w14:textId="77777777" w:rsidR="00D205FE" w:rsidRPr="007F3D75" w:rsidRDefault="00D205FE" w:rsidP="00D205FE">
            <w:pPr>
              <w:pStyle w:val="2-"/>
              <w:rPr>
                <w:color w:val="00B050"/>
              </w:rPr>
            </w:pPr>
            <w:r w:rsidRPr="007F3D75">
              <w:rPr>
                <w:rFonts w:hint="eastAsia"/>
                <w:color w:val="00B050"/>
              </w:rPr>
              <w:t>//テスト</w:t>
            </w:r>
          </w:p>
          <w:p w14:paraId="08C5BFF9" w14:textId="77777777" w:rsidR="00D205FE" w:rsidRDefault="00D205FE" w:rsidP="00D205FE">
            <w:pPr>
              <w:pStyle w:val="2-"/>
            </w:pPr>
            <w:r>
              <w:t>int main(const int argc, const char* argv[])</w:t>
            </w:r>
          </w:p>
          <w:p w14:paraId="25626207" w14:textId="77777777" w:rsidR="00D205FE" w:rsidRDefault="00D205FE" w:rsidP="00D205FE">
            <w:pPr>
              <w:pStyle w:val="2-"/>
            </w:pPr>
            <w:r>
              <w:t>{</w:t>
            </w:r>
          </w:p>
          <w:p w14:paraId="4A5768F7" w14:textId="77777777" w:rsidR="00D205FE" w:rsidRPr="007F3D75" w:rsidRDefault="00D205FE" w:rsidP="00D205FE">
            <w:pPr>
              <w:pStyle w:val="2-"/>
              <w:rPr>
                <w:color w:val="00B050"/>
              </w:rPr>
            </w:pPr>
            <w:r>
              <w:rPr>
                <w:rFonts w:hint="eastAsia"/>
              </w:rPr>
              <w:tab/>
            </w:r>
            <w:r w:rsidRPr="007F3D75">
              <w:rPr>
                <w:rFonts w:hint="eastAsia"/>
                <w:color w:val="00B050"/>
              </w:rPr>
              <w:t>//通常関数処理</w:t>
            </w:r>
          </w:p>
          <w:p w14:paraId="1662B9B1" w14:textId="77777777" w:rsidR="00D205FE" w:rsidRDefault="00D205FE" w:rsidP="00D205FE">
            <w:pPr>
              <w:pStyle w:val="2-"/>
            </w:pPr>
            <w:r>
              <w:tab/>
              <w:t>testNormalCalc();</w:t>
            </w:r>
          </w:p>
          <w:p w14:paraId="647A70F3" w14:textId="77777777" w:rsidR="00D205FE" w:rsidRDefault="00D205FE" w:rsidP="00D205FE">
            <w:pPr>
              <w:pStyle w:val="2-"/>
            </w:pPr>
            <w:r>
              <w:tab/>
            </w:r>
          </w:p>
          <w:p w14:paraId="484BF637" w14:textId="77777777" w:rsidR="00D205FE" w:rsidRPr="007F3D75" w:rsidRDefault="00D205FE" w:rsidP="00D205FE">
            <w:pPr>
              <w:pStyle w:val="2-"/>
              <w:rPr>
                <w:color w:val="00B050"/>
              </w:rPr>
            </w:pPr>
            <w:r>
              <w:rPr>
                <w:rFonts w:hint="eastAsia"/>
              </w:rPr>
              <w:tab/>
            </w:r>
            <w:r w:rsidRPr="007F3D75">
              <w:rPr>
                <w:rFonts w:hint="eastAsia"/>
                <w:color w:val="00B050"/>
              </w:rPr>
              <w:t>//非同期関数処理</w:t>
            </w:r>
          </w:p>
          <w:p w14:paraId="253170F3" w14:textId="77777777" w:rsidR="00D205FE" w:rsidRDefault="00D205FE" w:rsidP="00D205FE">
            <w:pPr>
              <w:pStyle w:val="2-"/>
            </w:pPr>
            <w:r>
              <w:tab/>
              <w:t>testAsyncCalc();</w:t>
            </w:r>
          </w:p>
          <w:p w14:paraId="74C6F35D" w14:textId="77777777" w:rsidR="00D205FE" w:rsidRDefault="00D205FE" w:rsidP="00D205FE">
            <w:pPr>
              <w:pStyle w:val="2-"/>
            </w:pPr>
          </w:p>
          <w:p w14:paraId="0F7335DE" w14:textId="77777777" w:rsidR="00D205FE" w:rsidRDefault="00D205FE" w:rsidP="00D205FE">
            <w:pPr>
              <w:pStyle w:val="2-"/>
            </w:pPr>
            <w:r>
              <w:rPr>
                <w:rFonts w:hint="eastAsia"/>
              </w:rPr>
              <w:tab/>
            </w:r>
            <w:r w:rsidRPr="007F3D75">
              <w:rPr>
                <w:rFonts w:hint="eastAsia"/>
                <w:color w:val="00B050"/>
              </w:rPr>
              <w:t>//非同期関数応用</w:t>
            </w:r>
          </w:p>
          <w:p w14:paraId="51E63B85" w14:textId="77777777" w:rsidR="00D205FE" w:rsidRDefault="00D205FE" w:rsidP="00D205FE">
            <w:pPr>
              <w:pStyle w:val="2-"/>
            </w:pPr>
            <w:r>
              <w:tab/>
              <w:t>testAsyncCalcEx();</w:t>
            </w:r>
          </w:p>
          <w:p w14:paraId="08864E2A" w14:textId="77777777" w:rsidR="00D205FE" w:rsidRDefault="00D205FE" w:rsidP="00D205FE">
            <w:pPr>
              <w:pStyle w:val="2-"/>
            </w:pPr>
          </w:p>
          <w:p w14:paraId="56629A89" w14:textId="5AC13DED" w:rsidR="00A42DD8" w:rsidRPr="00A42DD8" w:rsidRDefault="00A42DD8" w:rsidP="00D205FE">
            <w:pPr>
              <w:pStyle w:val="2-"/>
              <w:rPr>
                <w:color w:val="00B050"/>
              </w:rPr>
            </w:pPr>
            <w:r>
              <w:tab/>
            </w:r>
            <w:r w:rsidRPr="00A42DD8">
              <w:rPr>
                <w:color w:val="00B050"/>
              </w:rPr>
              <w:t>//終了</w:t>
            </w:r>
          </w:p>
          <w:p w14:paraId="23714381" w14:textId="77777777" w:rsidR="00D205FE" w:rsidRDefault="00D205FE" w:rsidP="00D205FE">
            <w:pPr>
              <w:pStyle w:val="2-"/>
            </w:pPr>
            <w:r>
              <w:tab/>
              <w:t>return EXIT_SUCCESS;</w:t>
            </w:r>
          </w:p>
          <w:p w14:paraId="11348F07" w14:textId="2F695A92" w:rsidR="00F809CD" w:rsidRDefault="00D205FE" w:rsidP="00D205FE">
            <w:pPr>
              <w:pStyle w:val="2-"/>
            </w:pPr>
            <w:r>
              <w:t>}</w:t>
            </w:r>
          </w:p>
        </w:tc>
      </w:tr>
    </w:tbl>
    <w:p w14:paraId="7BD667CD" w14:textId="0CAB7614" w:rsidR="00F809CD" w:rsidRPr="0089500A" w:rsidRDefault="00F809CD" w:rsidP="00F809C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4FE9C737" w14:textId="77777777" w:rsidTr="00A42DD8">
        <w:tc>
          <w:tcPr>
            <w:tcW w:w="8494" w:type="dxa"/>
          </w:tcPr>
          <w:p w14:paraId="3F5AD3A9" w14:textId="77777777" w:rsidR="00A42DD8" w:rsidRPr="00A42DD8" w:rsidRDefault="00A42DD8" w:rsidP="00A42DD8">
            <w:pPr>
              <w:pStyle w:val="2-"/>
              <w:rPr>
                <w:color w:val="auto"/>
              </w:rPr>
            </w:pPr>
            <w:r w:rsidRPr="00A42DD8">
              <w:rPr>
                <w:color w:val="auto"/>
              </w:rPr>
              <w:t>----------------------------------------</w:t>
            </w:r>
          </w:p>
          <w:p w14:paraId="1A76D2E3" w14:textId="77777777" w:rsidR="00A42DD8" w:rsidRPr="00A42DD8" w:rsidRDefault="00A42DD8" w:rsidP="00A42DD8">
            <w:pPr>
              <w:pStyle w:val="2-"/>
              <w:rPr>
                <w:color w:val="auto"/>
              </w:rPr>
            </w:pPr>
            <w:r w:rsidRPr="00A42DD8">
              <w:rPr>
                <w:color w:val="auto"/>
              </w:rPr>
              <w:t>subNormalCalc: result = 600 (</w:t>
            </w:r>
            <w:r w:rsidRPr="00A42DD8">
              <w:rPr>
                <w:color w:val="FF0000"/>
              </w:rPr>
              <w:t>3.300186 sec</w:t>
            </w:r>
            <w:r w:rsidRPr="00A42DD8">
              <w:rPr>
                <w:color w:val="auto"/>
              </w:rPr>
              <w:t>)</w:t>
            </w:r>
          </w:p>
          <w:p w14:paraId="5B8515CC" w14:textId="77777777" w:rsidR="00A42DD8" w:rsidRPr="00A42DD8" w:rsidRDefault="00A42DD8" w:rsidP="00A42DD8">
            <w:pPr>
              <w:pStyle w:val="2-"/>
              <w:rPr>
                <w:color w:val="auto"/>
              </w:rPr>
            </w:pPr>
            <w:r w:rsidRPr="00A42DD8">
              <w:rPr>
                <w:color w:val="auto"/>
              </w:rPr>
              <w:t>----------------------------------------</w:t>
            </w:r>
          </w:p>
          <w:p w14:paraId="1BA209F4" w14:textId="77777777" w:rsidR="00A42DD8" w:rsidRPr="00A42DD8" w:rsidRDefault="00A42DD8" w:rsidP="00A42DD8">
            <w:pPr>
              <w:pStyle w:val="2-"/>
              <w:rPr>
                <w:color w:val="auto"/>
              </w:rPr>
            </w:pPr>
            <w:r w:rsidRPr="00A42DD8">
              <w:rPr>
                <w:color w:val="auto"/>
              </w:rPr>
              <w:t>subAsyncCalc: result = 600 (</w:t>
            </w:r>
            <w:r w:rsidRPr="00A42DD8">
              <w:rPr>
                <w:color w:val="FF0000"/>
              </w:rPr>
              <w:t>1.005057 sec</w:t>
            </w:r>
            <w:r w:rsidRPr="00A42DD8">
              <w:rPr>
                <w:color w:val="auto"/>
              </w:rPr>
              <w:t>)</w:t>
            </w:r>
          </w:p>
          <w:p w14:paraId="32649D20" w14:textId="77777777" w:rsidR="00A42DD8" w:rsidRPr="00A42DD8" w:rsidRDefault="00A42DD8" w:rsidP="00A42DD8">
            <w:pPr>
              <w:pStyle w:val="2-"/>
              <w:rPr>
                <w:color w:val="auto"/>
              </w:rPr>
            </w:pPr>
            <w:r w:rsidRPr="00A42DD8">
              <w:rPr>
                <w:color w:val="auto"/>
              </w:rPr>
              <w:t>----------------------------------------</w:t>
            </w:r>
          </w:p>
          <w:p w14:paraId="58EC930A" w14:textId="77777777" w:rsidR="00A42DD8" w:rsidRPr="00A42DD8" w:rsidRDefault="00A42DD8" w:rsidP="00A42DD8">
            <w:pPr>
              <w:pStyle w:val="2-"/>
              <w:rPr>
                <w:color w:val="auto"/>
              </w:rPr>
            </w:pPr>
            <w:r w:rsidRPr="00A42DD8">
              <w:rPr>
                <w:color w:val="auto"/>
              </w:rPr>
              <w:t>subAsyncCalcEx: before</w:t>
            </w:r>
          </w:p>
          <w:p w14:paraId="06D1CC3D" w14:textId="77777777" w:rsidR="00A42DD8" w:rsidRPr="00A42DD8" w:rsidRDefault="00A42DD8" w:rsidP="00A42DD8">
            <w:pPr>
              <w:pStyle w:val="2-"/>
              <w:rPr>
                <w:color w:val="auto"/>
              </w:rPr>
            </w:pPr>
            <w:r w:rsidRPr="00A42DD8">
              <w:rPr>
                <w:color w:val="auto"/>
              </w:rPr>
              <w:t>list = 5288787 5235665 796859 1253125 4931978 5458993 4375385 5810937 5295160 844757 ...  7573541 8996297 9161292 7190808 1950095 9319072 7664002 7360610 8990105 2669525</w:t>
            </w:r>
          </w:p>
          <w:p w14:paraId="3994FF53" w14:textId="77777777" w:rsidR="00A42DD8" w:rsidRPr="00A42DD8" w:rsidRDefault="00A42DD8" w:rsidP="00A42DD8">
            <w:pPr>
              <w:pStyle w:val="2-"/>
              <w:rPr>
                <w:color w:val="auto"/>
              </w:rPr>
            </w:pPr>
            <w:r w:rsidRPr="00A42DD8">
              <w:rPr>
                <w:color w:val="auto"/>
              </w:rPr>
              <w:t>----------------------------------------</w:t>
            </w:r>
          </w:p>
          <w:p w14:paraId="2413F1B7" w14:textId="77777777" w:rsidR="00A42DD8" w:rsidRPr="00A42DD8" w:rsidRDefault="00A42DD8" w:rsidP="00A42DD8">
            <w:pPr>
              <w:pStyle w:val="2-"/>
              <w:rPr>
                <w:color w:val="auto"/>
              </w:rPr>
            </w:pPr>
            <w:r w:rsidRPr="00A42DD8">
              <w:rPr>
                <w:color w:val="auto"/>
              </w:rPr>
              <w:t>subAsyncCalcEx: normal-sort: result (</w:t>
            </w:r>
            <w:r w:rsidRPr="00A42DD8">
              <w:rPr>
                <w:color w:val="FF0000"/>
              </w:rPr>
              <w:t>1.193068 sec</w:t>
            </w:r>
            <w:r w:rsidRPr="00A42DD8">
              <w:rPr>
                <w:color w:val="auto"/>
              </w:rPr>
              <w:t>):</w:t>
            </w:r>
          </w:p>
          <w:p w14:paraId="2C2CB5CD" w14:textId="77777777" w:rsidR="00A42DD8" w:rsidRPr="00A42DD8" w:rsidRDefault="00A42DD8" w:rsidP="00A42DD8">
            <w:pPr>
              <w:pStyle w:val="2-"/>
              <w:rPr>
                <w:color w:val="auto"/>
              </w:rPr>
            </w:pPr>
            <w:r w:rsidRPr="00A42DD8">
              <w:rPr>
                <w:color w:val="auto"/>
              </w:rPr>
              <w:t>list = 0 1 2 3 4 5 6 7 8 9 ...  9999990 9999991 9999992 9999993 9999994 9999995 9999996 9999997 9999998 9999999</w:t>
            </w:r>
          </w:p>
          <w:p w14:paraId="4A47356A" w14:textId="77777777" w:rsidR="00A42DD8" w:rsidRPr="00A42DD8" w:rsidRDefault="00A42DD8" w:rsidP="00A42DD8">
            <w:pPr>
              <w:pStyle w:val="2-"/>
              <w:rPr>
                <w:color w:val="auto"/>
              </w:rPr>
            </w:pPr>
            <w:r w:rsidRPr="00A42DD8">
              <w:rPr>
                <w:color w:val="auto"/>
              </w:rPr>
              <w:t>----------------------------------------</w:t>
            </w:r>
          </w:p>
          <w:p w14:paraId="28D90956" w14:textId="77777777" w:rsidR="00A42DD8" w:rsidRPr="00A42DD8" w:rsidRDefault="00A42DD8" w:rsidP="00A42DD8">
            <w:pPr>
              <w:pStyle w:val="2-"/>
              <w:rPr>
                <w:color w:val="auto"/>
              </w:rPr>
            </w:pPr>
            <w:r w:rsidRPr="00A42DD8">
              <w:rPr>
                <w:color w:val="auto"/>
              </w:rPr>
              <w:t>subAsyncCalcEx: async-sort: result (</w:t>
            </w:r>
            <w:r w:rsidRPr="00A42DD8">
              <w:rPr>
                <w:color w:val="FF0000"/>
              </w:rPr>
              <w:t>0.431025 sec</w:t>
            </w:r>
            <w:r w:rsidRPr="00A42DD8">
              <w:rPr>
                <w:color w:val="auto"/>
              </w:rPr>
              <w:t>):</w:t>
            </w:r>
          </w:p>
          <w:p w14:paraId="49AEBF32" w14:textId="2947FC50" w:rsidR="00F809CD" w:rsidRPr="00DD51B6" w:rsidRDefault="00A42DD8" w:rsidP="00A42DD8">
            <w:pPr>
              <w:pStyle w:val="2-"/>
              <w:rPr>
                <w:color w:val="auto"/>
              </w:rPr>
            </w:pPr>
            <w:r w:rsidRPr="00A42DD8">
              <w:rPr>
                <w:color w:val="auto"/>
              </w:rPr>
              <w:t>list = 0 1 2 3 4 5 6 7 8 9 ...  9999990 9999991 9999992 9999993 9999994 9999995 9999996 9999997 9999998 9999999</w:t>
            </w:r>
          </w:p>
        </w:tc>
      </w:tr>
    </w:tbl>
    <w:p w14:paraId="0E76F9F7" w14:textId="0928261D" w:rsidR="004662AC" w:rsidRDefault="004662AC" w:rsidP="004662AC">
      <w:pPr>
        <w:pStyle w:val="a9"/>
        <w:spacing w:beforeLines="50" w:before="180"/>
        <w:ind w:firstLine="283"/>
      </w:pPr>
      <w:r>
        <w:rPr>
          <w:rFonts w:hint="eastAsia"/>
        </w:rPr>
        <w:t>なお、このサンプルプログラムに含めた並列ソート処理は、</w:t>
      </w:r>
      <w:r>
        <w:rPr>
          <w:rFonts w:hint="eastAsia"/>
        </w:rPr>
        <w:t>MapReduce</w:t>
      </w:r>
      <w:r>
        <w:rPr>
          <w:rFonts w:hint="eastAsia"/>
        </w:rPr>
        <w:t>というプログラミングモデルを参考にしている。</w:t>
      </w:r>
      <w:r>
        <w:rPr>
          <w:rFonts w:hint="eastAsia"/>
        </w:rPr>
        <w:t>MapReduce</w:t>
      </w:r>
      <w:r>
        <w:rPr>
          <w:rFonts w:hint="eastAsia"/>
        </w:rPr>
        <w:t>については、本書の最後に簡単な説明を添えている。</w:t>
      </w:r>
    </w:p>
    <w:p w14:paraId="191D911F" w14:textId="6F4513A7" w:rsidR="00A30AAF" w:rsidRDefault="00A30AAF" w:rsidP="00A30AAF">
      <w:pPr>
        <w:pStyle w:val="2"/>
      </w:pPr>
      <w:bookmarkStart w:id="63" w:name="_Toc378866101"/>
      <w:r>
        <w:rPr>
          <w:rFonts w:hint="eastAsia"/>
        </w:rPr>
        <w:t>ファイバースレッド</w:t>
      </w:r>
      <w:r w:rsidR="0002519B">
        <w:rPr>
          <w:rFonts w:hint="eastAsia"/>
        </w:rPr>
        <w:t>／コルーチン</w:t>
      </w:r>
      <w:bookmarkEnd w:id="63"/>
    </w:p>
    <w:p w14:paraId="1E550178" w14:textId="5EF3223F" w:rsidR="00A30AAF" w:rsidRDefault="0002519B" w:rsidP="00A30AAF">
      <w:pPr>
        <w:pStyle w:val="a9"/>
        <w:ind w:firstLine="283"/>
      </w:pPr>
      <w:r>
        <w:t>「</w:t>
      </w:r>
      <w:r w:rsidR="005B0E26">
        <w:t>ファイバースレッド</w:t>
      </w:r>
      <w:r>
        <w:t>」</w:t>
      </w:r>
      <w:r w:rsidR="005B0E26">
        <w:t>はノンプリエンプティブなマルチタスクの仕組みである。</w:t>
      </w:r>
    </w:p>
    <w:p w14:paraId="76C6721E" w14:textId="75A4102B" w:rsidR="00475B32" w:rsidRDefault="00D35801" w:rsidP="00A30AAF">
      <w:pPr>
        <w:pStyle w:val="a9"/>
        <w:ind w:firstLine="283"/>
      </w:pPr>
      <w:r>
        <w:rPr>
          <w:rFonts w:hint="eastAsia"/>
        </w:rPr>
        <w:t>OS</w:t>
      </w:r>
      <w:r>
        <w:rPr>
          <w:rFonts w:hint="eastAsia"/>
        </w:rPr>
        <w:t>のコンテキストスイッチに頼らず、自分で明示的に</w:t>
      </w:r>
      <w:r w:rsidR="0002519B">
        <w:rPr>
          <w:rFonts w:hint="eastAsia"/>
        </w:rPr>
        <w:t>タスクの</w:t>
      </w:r>
      <w:r>
        <w:rPr>
          <w:rFonts w:hint="eastAsia"/>
        </w:rPr>
        <w:t>切り替えを行う</w:t>
      </w:r>
      <w:r w:rsidR="0002519B">
        <w:rPr>
          <w:rFonts w:hint="eastAsia"/>
        </w:rPr>
        <w:t>必要がある</w:t>
      </w:r>
      <w:r w:rsidR="00475B32">
        <w:rPr>
          <w:rFonts w:hint="eastAsia"/>
        </w:rPr>
        <w:t>。当然並列処理は不可能だが、</w:t>
      </w:r>
      <w:r w:rsidR="00475B32">
        <w:rPr>
          <w:rFonts w:hint="eastAsia"/>
        </w:rPr>
        <w:t>OS</w:t>
      </w:r>
      <w:r w:rsidR="00475B32">
        <w:rPr>
          <w:rFonts w:hint="eastAsia"/>
        </w:rPr>
        <w:t>の負担が軽い分、軽量なスレッド管理手法である</w:t>
      </w:r>
      <w:r>
        <w:rPr>
          <w:rFonts w:hint="eastAsia"/>
        </w:rPr>
        <w:t>。</w:t>
      </w:r>
    </w:p>
    <w:p w14:paraId="697CDAE2" w14:textId="5E77F3EF" w:rsidR="005B0E26" w:rsidRDefault="0002519B" w:rsidP="00A30AAF">
      <w:pPr>
        <w:pStyle w:val="a9"/>
        <w:ind w:firstLine="283"/>
      </w:pPr>
      <w:r>
        <w:rPr>
          <w:rFonts w:hint="eastAsia"/>
        </w:rPr>
        <w:t>通常のスレッドと同様に、それぞれのファイバースレッドが独自にスタック領域を持つので、ライフサイクルの長いプログラムを平行動作させることができる。</w:t>
      </w:r>
      <w:r w:rsidR="00475B32">
        <w:rPr>
          <w:rFonts w:hint="eastAsia"/>
        </w:rPr>
        <w:t>明示的なスレッドの解放を行わないと、（同一スレッド上の）他のタスクをブロックしてしまうので注意が必要。</w:t>
      </w:r>
    </w:p>
    <w:p w14:paraId="24020A84" w14:textId="77777777" w:rsidR="00B43226" w:rsidRDefault="0002519B" w:rsidP="00B43226">
      <w:pPr>
        <w:pStyle w:val="a9"/>
        <w:spacing w:beforeLines="50" w:before="180"/>
        <w:ind w:firstLine="283"/>
      </w:pPr>
      <w:r>
        <w:rPr>
          <w:rFonts w:hint="eastAsia"/>
        </w:rPr>
        <w:lastRenderedPageBreak/>
        <w:t>ファイバースレッドは「コルーチン」とも言われる。</w:t>
      </w:r>
    </w:p>
    <w:p w14:paraId="392C5EC4" w14:textId="77777777" w:rsidR="00B43226" w:rsidRDefault="0002519B" w:rsidP="00A30AAF">
      <w:pPr>
        <w:pStyle w:val="a9"/>
        <w:ind w:firstLine="283"/>
      </w:pPr>
      <w:r>
        <w:rPr>
          <w:rFonts w:hint="eastAsia"/>
        </w:rPr>
        <w:t>「コルーチン」は、</w:t>
      </w:r>
      <w:r>
        <w:rPr>
          <w:rFonts w:hint="eastAsia"/>
        </w:rPr>
        <w:t>Lua</w:t>
      </w:r>
      <w:r>
        <w:t>や</w:t>
      </w:r>
      <w:r>
        <w:rPr>
          <w:rFonts w:hint="eastAsia"/>
        </w:rPr>
        <w:t>Sq</w:t>
      </w:r>
      <w:r>
        <w:t>irre</w:t>
      </w:r>
      <w:r>
        <w:rPr>
          <w:rFonts w:hint="eastAsia"/>
        </w:rPr>
        <w:t>l</w:t>
      </w:r>
      <w:r>
        <w:rPr>
          <w:rFonts w:hint="eastAsia"/>
        </w:rPr>
        <w:t>などの汎用スクリプト言語や、</w:t>
      </w:r>
      <w:r>
        <w:rPr>
          <w:rFonts w:hint="eastAsia"/>
        </w:rPr>
        <w:t>C#</w:t>
      </w:r>
      <w:r>
        <w:rPr>
          <w:rFonts w:hint="eastAsia"/>
        </w:rPr>
        <w:t>などで採用している仕組みで、</w:t>
      </w:r>
      <w:r w:rsidR="00B43226">
        <w:rPr>
          <w:rFonts w:hint="eastAsia"/>
        </w:rPr>
        <w:t>ファイバースレッドと同じく独自のスタック領域を持ったノンプリエンプティブなマルチタスクである。</w:t>
      </w:r>
    </w:p>
    <w:p w14:paraId="1F1677BC" w14:textId="46BA9DB7" w:rsidR="0002519B" w:rsidRDefault="00B43226" w:rsidP="00A30AAF">
      <w:pPr>
        <w:pStyle w:val="a9"/>
        <w:ind w:firstLine="283"/>
      </w:pPr>
      <w:r>
        <w:rPr>
          <w:rFonts w:hint="eastAsia"/>
        </w:rPr>
        <w:t>汎用スクリプト言語のコルーチンは、ゲームでもよく用いられる。</w:t>
      </w:r>
      <w:r w:rsidR="00475B32">
        <w:rPr>
          <w:rFonts w:hint="eastAsia"/>
        </w:rPr>
        <w:t>例えば、キャラクターの意思決定処理（</w:t>
      </w:r>
      <w:r w:rsidR="00475B32">
        <w:rPr>
          <w:rFonts w:hint="eastAsia"/>
        </w:rPr>
        <w:t>AI</w:t>
      </w:r>
      <w:r w:rsidR="00475B32">
        <w:rPr>
          <w:rFonts w:hint="eastAsia"/>
        </w:rPr>
        <w:t>）をコルーチン化する</w:t>
      </w:r>
      <w:r w:rsidR="008A6EF3">
        <w:rPr>
          <w:rFonts w:hint="eastAsia"/>
        </w:rPr>
        <w:t>ことで、シーンに登場するキャラ一それぞれに意思決定処理のインスタンスを持たせることができる。</w:t>
      </w:r>
    </w:p>
    <w:p w14:paraId="4C705DF4" w14:textId="77777777" w:rsidR="008D755E" w:rsidRDefault="00475B32" w:rsidP="00CC6FF7">
      <w:pPr>
        <w:pStyle w:val="a9"/>
        <w:keepNext/>
        <w:widowControl/>
        <w:spacing w:beforeLines="50" w:before="180"/>
        <w:ind w:firstLine="283"/>
      </w:pPr>
      <w:r>
        <w:rPr>
          <w:rFonts w:hint="eastAsia"/>
        </w:rPr>
        <w:t>ファイバースレッドの</w:t>
      </w:r>
      <w:r w:rsidR="008A6EF3">
        <w:rPr>
          <w:rFonts w:hint="eastAsia"/>
        </w:rPr>
        <w:t>使いどころとしては、「並列処理の待ち受け」という方法がある。</w:t>
      </w:r>
    </w:p>
    <w:p w14:paraId="29A0E74A" w14:textId="0DD12D30" w:rsidR="008D755E" w:rsidRDefault="008A6EF3" w:rsidP="00CC6FF7">
      <w:pPr>
        <w:pStyle w:val="a9"/>
        <w:keepNext/>
        <w:widowControl/>
        <w:ind w:firstLine="283"/>
      </w:pPr>
      <w:r>
        <w:rPr>
          <w:rFonts w:hint="eastAsia"/>
        </w:rPr>
        <w:t>外部プロセッサで全く別のプログラムを動作させる場合に、その完了をファイバースレッドで待ち受ける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6" type="#_x0000_t75" style="width:368.65pt;height:210.8pt;mso-position-horizontal:absolute;mso-position-vertical:absolute" o:ole="">
            <v:imagedata r:id="rId45" o:title=""/>
          </v:shape>
          <o:OLEObject Type="Embed" ProgID="Visio.Drawing.15" ShapeID="_x0000_i1036" DrawAspect="Content" ObjectID="_1452608364" r:id="rId46"/>
        </w:object>
      </w:r>
    </w:p>
    <w:p w14:paraId="0FC40A40" w14:textId="3335BE92" w:rsidR="007C20DC" w:rsidRDefault="007C20DC" w:rsidP="006E351E">
      <w:pPr>
        <w:pStyle w:val="a9"/>
        <w:keepNext/>
        <w:widowControl/>
        <w:spacing w:beforeLines="50" w:before="180"/>
        <w:ind w:firstLine="283"/>
      </w:pPr>
      <w:r>
        <w:rPr>
          <w:rFonts w:hint="eastAsia"/>
        </w:rPr>
        <w:t>Windows</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46863EF6" w:rsidR="0048628C" w:rsidRDefault="0048628C" w:rsidP="0048628C">
      <w:pPr>
        <w:pStyle w:val="a9"/>
        <w:keepNext/>
        <w:widowControl/>
        <w:spacing w:beforeLines="50" w:before="180"/>
        <w:ind w:firstLineChars="0" w:firstLine="0"/>
      </w:pPr>
      <w:r>
        <w:t>ファイバースレッド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lastRenderedPageBreak/>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77777777"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//ファイバースレッドのインスタンスのポインター</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77777777" w:rsidR="0048628C" w:rsidRPr="0048628C" w:rsidRDefault="0048628C" w:rsidP="0048628C">
            <w:pPr>
              <w:pStyle w:val="2-"/>
              <w:rPr>
                <w:color w:val="FF0000"/>
              </w:rPr>
            </w:pPr>
            <w:r w:rsidRPr="0048628C">
              <w:rPr>
                <w:rFonts w:hint="eastAsia"/>
                <w:color w:val="FF0000"/>
              </w:rPr>
              <w:tab/>
              <w:t>//  （ファイバースレッドの切り替えは、関数呼び出しと違って</w:t>
            </w:r>
          </w:p>
          <w:p w14:paraId="2DEC6A0A" w14:textId="0450F525" w:rsidR="0048628C" w:rsidRPr="0048628C" w:rsidRDefault="0048628C" w:rsidP="0048628C">
            <w:pPr>
              <w:pStyle w:val="2-"/>
              <w:rPr>
                <w:color w:val="FF0000"/>
              </w:rPr>
            </w:pPr>
            <w:r w:rsidRPr="0048628C">
              <w:rPr>
                <w:rFonts w:hint="eastAsia"/>
                <w:color w:val="FF0000"/>
              </w:rPr>
              <w:tab/>
              <w:t>//  単純なプログラムカウンタの切り替えなので、return すると、</w:t>
            </w:r>
          </w:p>
          <w:p w14:paraId="61ACC25E" w14:textId="77777777" w:rsidR="0048628C" w:rsidRPr="0048628C" w:rsidRDefault="0048628C" w:rsidP="0048628C">
            <w:pPr>
              <w:pStyle w:val="2-"/>
              <w:rPr>
                <w:color w:val="FF0000"/>
              </w:rPr>
            </w:pPr>
            <w:r w:rsidRPr="0048628C">
              <w:rPr>
                <w:rFonts w:hint="eastAsia"/>
                <w:color w:val="FF0000"/>
              </w:rPr>
              <w:tab/>
              <w:t>//  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64" w:name="_Toc378866102"/>
      <w:r>
        <w:rPr>
          <w:rFonts w:hint="eastAsia"/>
        </w:rPr>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64"/>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31DEBFF1" w:rsidR="005026B8" w:rsidRDefault="00207418" w:rsidP="00207418">
      <w:pPr>
        <w:pStyle w:val="affff7"/>
      </w:pPr>
      <w:r>
        <w:rPr>
          <w:rFonts w:hint="eastAsia"/>
        </w:rPr>
        <w:t>S</w:t>
      </w:r>
      <w:r w:rsidR="005026B8">
        <w:t>PURS</w:t>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lastRenderedPageBreak/>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は搭載しないコプロセッサ。</w:t>
      </w:r>
    </w:p>
    <w:p w14:paraId="454E5C8A" w14:textId="6DBFEF77" w:rsidR="003127F1" w:rsidRDefault="00207418" w:rsidP="00207418">
      <w:pPr>
        <w:pStyle w:val="affff7"/>
      </w:pPr>
      <w:r>
        <w:rPr>
          <w:rFonts w:hint="eastAsia"/>
        </w:rPr>
        <w:t xml:space="preserve">GPGPU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」自体は技術的概念を指す言葉であって、特定のフレームワークではない。</w:t>
      </w:r>
    </w:p>
    <w:p w14:paraId="008C978F" w14:textId="0BDBE1BD" w:rsidR="003127F1" w:rsidRDefault="003127F1" w:rsidP="003127F1">
      <w:pPr>
        <w:pStyle w:val="affff7"/>
      </w:pPr>
      <w:r>
        <w:t xml:space="preserve">DirectCompute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57AFE7CC" w:rsidR="00207418" w:rsidRDefault="00207418" w:rsidP="00207418">
      <w:pPr>
        <w:pStyle w:val="affff7"/>
      </w:pPr>
      <w:r>
        <w:t xml:space="preserve">CUDA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7CC2F9F4" w:rsidR="00207418" w:rsidRDefault="00207418" w:rsidP="00207418">
      <w:pPr>
        <w:pStyle w:val="affff7"/>
      </w:pPr>
      <w:r>
        <w:t>A</w:t>
      </w:r>
      <w:r w:rsidR="00947C2E">
        <w:t>TI</w:t>
      </w:r>
      <w:r>
        <w:t xml:space="preserve"> Stream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672B0C67" w:rsidR="00207418" w:rsidRDefault="00207418" w:rsidP="00207418">
      <w:pPr>
        <w:pStyle w:val="affff7"/>
      </w:pPr>
      <w:r>
        <w:t xml:space="preserve">OpenCL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9B64BA7" w14:textId="4C2DC05A" w:rsidR="005A39A4" w:rsidRPr="005A39A4" w:rsidRDefault="005A39A4" w:rsidP="00754D49">
      <w:pPr>
        <w:pStyle w:val="a9"/>
        <w:spacing w:beforeLines="50" w:before="180"/>
        <w:ind w:firstLine="283"/>
        <w:rPr>
          <w:color w:val="808080" w:themeColor="background1" w:themeShade="80"/>
        </w:rPr>
      </w:pPr>
      <w:r>
        <w:rPr>
          <w:color w:val="808080" w:themeColor="background1" w:themeShade="80"/>
        </w:rPr>
        <w:t>なお、</w:t>
      </w:r>
      <w:r w:rsidRPr="005A39A4">
        <w:rPr>
          <w:color w:val="808080" w:themeColor="background1" w:themeShade="80"/>
        </w:rPr>
        <w:t>「</w:t>
      </w:r>
      <w:r w:rsidRPr="005A39A4">
        <w:rPr>
          <w:rFonts w:hint="eastAsia"/>
          <w:color w:val="808080" w:themeColor="background1" w:themeShade="80"/>
        </w:rPr>
        <w:t>C</w:t>
      </w:r>
      <w:r w:rsidRPr="005A39A4">
        <w:rPr>
          <w:color w:val="808080" w:themeColor="background1" w:themeShade="80"/>
        </w:rPr>
        <w:t>UDA</w:t>
      </w:r>
      <w:r w:rsidRPr="005A39A4">
        <w:rPr>
          <w:color w:val="808080" w:themeColor="background1" w:themeShade="80"/>
        </w:rPr>
        <w:t>」「</w:t>
      </w:r>
      <w:r w:rsidRPr="005A39A4">
        <w:rPr>
          <w:rFonts w:hint="eastAsia"/>
          <w:color w:val="808080" w:themeColor="background1" w:themeShade="80"/>
        </w:rPr>
        <w:t>OpenCL</w:t>
      </w:r>
      <w:r w:rsidRPr="005A39A4">
        <w:rPr>
          <w:rFonts w:hint="eastAsia"/>
          <w:color w:val="808080" w:themeColor="background1" w:themeShade="80"/>
        </w:rPr>
        <w:t>」のサンプルプログラムを記載したいところだったが、本書作成時点で間に合わず。</w:t>
      </w:r>
    </w:p>
    <w:p w14:paraId="57B2FC13" w14:textId="1FE00EAB" w:rsidR="002E6E2A" w:rsidRDefault="00424527" w:rsidP="002E6E2A">
      <w:pPr>
        <w:pStyle w:val="2"/>
      </w:pPr>
      <w:bookmarkStart w:id="65" w:name="_Toc378866103"/>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65"/>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59D481ED" w:rsidR="00683DB0" w:rsidRDefault="005E2E52" w:rsidP="005E2E52">
      <w:pPr>
        <w:pStyle w:val="affff7"/>
      </w:pPr>
      <w:r>
        <w:rPr>
          <w:rFonts w:hint="eastAsia"/>
        </w:rPr>
        <w:t>クライアント・サーバー</w:t>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w:t>
      </w:r>
      <w:r>
        <w:rPr>
          <w:rFonts w:hint="eastAsia"/>
        </w:rPr>
        <w:lastRenderedPageBreak/>
        <w:t>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機でおなじみの「アドホック通信」はもっとローレベルな通信のことで、互いの機器を認識して直接の通信を確立するための技術を指</w:t>
      </w:r>
      <w:r>
        <w:rPr>
          <w:rFonts w:hint="eastAsia"/>
        </w:rPr>
        <w:t>す。「アドホック通信」では周囲の機器としか通信できないため、</w:t>
      </w:r>
      <w:r w:rsidR="00325E58">
        <w:rPr>
          <w:rFonts w:hint="eastAsia"/>
        </w:rPr>
        <w:t>必然的に「ピア・ツー・ピア通信」を行うことになる。</w:t>
      </w:r>
    </w:p>
    <w:p w14:paraId="1D641988" w14:textId="77777777" w:rsidR="00785C12" w:rsidRDefault="005E2E52" w:rsidP="005E2E52">
      <w:pPr>
        <w:pStyle w:val="affff7"/>
      </w:pPr>
      <w:r>
        <w:rPr>
          <w:rFonts w:hint="eastAsia"/>
        </w:rPr>
        <w:t>クラウド</w:t>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682AFBC4"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p>
    <w:p w14:paraId="66BCD180" w14:textId="1FDCC517" w:rsidR="00785C12" w:rsidRDefault="005E2E52" w:rsidP="005E2E52">
      <w:pPr>
        <w:pStyle w:val="affff7"/>
      </w:pPr>
      <w:r>
        <w:rPr>
          <w:rFonts w:hint="eastAsia"/>
        </w:rPr>
        <w:t>グリッド</w:t>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08BF9473" w:rsidR="00910C29" w:rsidRDefault="005E2E52" w:rsidP="005E2E52">
      <w:pPr>
        <w:pStyle w:val="affff7"/>
      </w:pPr>
      <w:r>
        <w:t xml:space="preserve">RPC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13796B42"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5C39CADA" w:rsidR="00910C29" w:rsidRDefault="005E2E52" w:rsidP="005E2E52">
      <w:pPr>
        <w:pStyle w:val="affff7"/>
      </w:pPr>
      <w:r>
        <w:t xml:space="preserve">ORB </w:t>
      </w:r>
      <w:r>
        <w:tab/>
      </w:r>
      <w:r>
        <w:tab/>
      </w:r>
      <w:r w:rsidR="001F3D16">
        <w:rPr>
          <w:rFonts w:hint="eastAsia"/>
        </w:rPr>
        <w:t>Object Request Broker</w:t>
      </w:r>
      <w:r w:rsidR="00910C29">
        <w:rPr>
          <w:rFonts w:hint="eastAsia"/>
        </w:rPr>
        <w:t>（オブジェクト・リクエスト・ブ</w:t>
      </w:r>
      <w:r w:rsidR="00910C29">
        <w:rPr>
          <w:rFonts w:hint="eastAsia"/>
        </w:rPr>
        <w:lastRenderedPageBreak/>
        <w:t>ローカー）</w:t>
      </w:r>
      <w:r w:rsidR="001F3D16">
        <w:rPr>
          <w:rFonts w:hint="eastAsia"/>
        </w:rPr>
        <w:t>。</w:t>
      </w:r>
    </w:p>
    <w:p w14:paraId="6E1C2057" w14:textId="105BCE74"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p>
    <w:p w14:paraId="2D0BF31C" w14:textId="16ED956C" w:rsidR="00910C29" w:rsidRDefault="005E2E52" w:rsidP="005E2E52">
      <w:pPr>
        <w:pStyle w:val="affff7"/>
      </w:pPr>
      <w:r>
        <w:t xml:space="preserve">Hadoop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2B6F9BC4" w:rsidR="002E6E2A" w:rsidRDefault="001F3D16" w:rsidP="001F3D16">
      <w:pPr>
        <w:pStyle w:val="a9"/>
        <w:ind w:firstLine="283"/>
      </w:pPr>
      <w:r>
        <w:rPr>
          <w:rFonts w:hint="eastAsia"/>
        </w:rPr>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Pr>
          <w:rFonts w:hint="eastAsia"/>
        </w:rPr>
        <w:t>」という、グリッド・コンピューティング的な取り組みもあった。</w:t>
      </w:r>
      <w:r w:rsidR="006A2247">
        <w:rPr>
          <w:rFonts w:hint="eastAsia"/>
        </w:rPr>
        <w:t>現在終了しているとのこと。</w:t>
      </w:r>
    </w:p>
    <w:p w14:paraId="011482FB" w14:textId="77777777" w:rsidR="00DA2B39" w:rsidRDefault="00DA2B39" w:rsidP="00DA2B39">
      <w:pPr>
        <w:pStyle w:val="2"/>
      </w:pPr>
      <w:bookmarkStart w:id="66" w:name="_Toc378866104"/>
      <w:r>
        <w:rPr>
          <w:rFonts w:hint="eastAsia"/>
        </w:rPr>
        <w:t>割り込み／システムコール</w:t>
      </w:r>
      <w:bookmarkEnd w:id="66"/>
    </w:p>
    <w:p w14:paraId="0AF184AB" w14:textId="517B09A6" w:rsidR="00DA2B39" w:rsidRDefault="00B12F74" w:rsidP="00DA2B39">
      <w:pPr>
        <w:pStyle w:val="a9"/>
        <w:ind w:firstLine="283"/>
      </w:pPr>
      <w:r>
        <w:rPr>
          <w:rFonts w:hint="eastAsia"/>
        </w:rPr>
        <w:t>最後に</w:t>
      </w:r>
      <w:r w:rsidR="001A0B97">
        <w:rPr>
          <w:rFonts w:hint="eastAsia"/>
        </w:rPr>
        <w:t>、原初に立ち戻り、</w:t>
      </w:r>
      <w:r>
        <w:rPr>
          <w:rFonts w:hint="eastAsia"/>
        </w:rPr>
        <w:t>「マルチ</w:t>
      </w:r>
      <w:r w:rsidR="001A0B97">
        <w:rPr>
          <w:rFonts w:hint="eastAsia"/>
        </w:rPr>
        <w:t>スレッド」や「マルチプロセス」以前の並行処理について</w:t>
      </w:r>
      <w:r w:rsidR="00A83760">
        <w:rPr>
          <w:rFonts w:hint="eastAsia"/>
        </w:rPr>
        <w:t>解説する</w:t>
      </w:r>
      <w:r>
        <w:rPr>
          <w:rFonts w:hint="eastAsia"/>
        </w:rPr>
        <w:t>。</w:t>
      </w:r>
    </w:p>
    <w:p w14:paraId="3266FCDF" w14:textId="71CA7517"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割り込み」は、昔からゲームプログラマーにもなじみ深いものであり、今でも利用され</w:t>
      </w:r>
      <w:r w:rsidR="003C57DF">
        <w:rPr>
          <w:rFonts w:hint="eastAsia"/>
        </w:rPr>
        <w:t>てい</w:t>
      </w:r>
      <w:r w:rsidR="00113C8B">
        <w:rPr>
          <w:rFonts w:hint="eastAsia"/>
        </w:rPr>
        <w:t>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014FC3F5" w:rsidR="00EA3941" w:rsidRDefault="00EA3941" w:rsidP="00EA3941">
      <w:pPr>
        <w:pStyle w:val="3"/>
      </w:pPr>
      <w:bookmarkStart w:id="67" w:name="_Toc378866105"/>
      <w:r>
        <w:rPr>
          <w:rFonts w:hint="eastAsia"/>
        </w:rPr>
        <w:t>割り込みの具体例：垂直同期割り込み</w:t>
      </w:r>
      <w:r w:rsidR="00312857">
        <w:rPr>
          <w:rFonts w:hint="eastAsia"/>
        </w:rPr>
        <w:t>（</w:t>
      </w:r>
      <w:r w:rsidR="00312857">
        <w:rPr>
          <w:rFonts w:hint="eastAsia"/>
        </w:rPr>
        <w:t>V-SYNC</w:t>
      </w:r>
      <w:r w:rsidR="00312857">
        <w:rPr>
          <w:rFonts w:hint="eastAsia"/>
        </w:rPr>
        <w:t>割り込み）</w:t>
      </w:r>
      <w:bookmarkEnd w:id="67"/>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5A95A63B" w:rsidR="00EA3941" w:rsidRDefault="00E23176" w:rsidP="00EA3941">
      <w:pPr>
        <w:pStyle w:val="aa"/>
        <w:ind w:left="447" w:firstLine="283"/>
      </w:pPr>
      <w:r>
        <w:rPr>
          <w:rFonts w:hint="eastAsia"/>
        </w:rPr>
        <w:t>この時、ゲーム機はハードウェア的に反応して「垂直同期割り込み」と呼ばれる割り込みを発生させる。</w:t>
      </w:r>
      <w:r w:rsidR="003C57DF">
        <w:rPr>
          <w:rFonts w:hint="eastAsia"/>
        </w:rPr>
        <w:t>（垂直同期は「</w:t>
      </w:r>
      <w:r w:rsidR="003C57DF">
        <w:rPr>
          <w:rFonts w:hint="eastAsia"/>
        </w:rPr>
        <w:t>V-SYNC</w:t>
      </w:r>
      <w:r w:rsidR="003C57DF">
        <w:rPr>
          <w:rFonts w:hint="eastAsia"/>
        </w:rPr>
        <w:t>」とも呼ばれる）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lastRenderedPageBreak/>
        <w:t>このタイミング以外でフリップすると、</w:t>
      </w:r>
      <w:r w:rsidR="00EA3941">
        <w:rPr>
          <w:rFonts w:hint="eastAsia"/>
        </w:rPr>
        <w:t>「</w:t>
      </w:r>
      <w:r>
        <w:rPr>
          <w:rFonts w:hint="eastAsia"/>
        </w:rPr>
        <w:t>画面の上部が前のフレームの画像で下部が次のフレームの画像</w:t>
      </w:r>
      <w:r w:rsidR="00EA3941">
        <w:rPr>
          <w:rFonts w:hint="eastAsia"/>
        </w:rPr>
        <w:t>」という二つの画像が混ざった「ティアリング」という現象が起こる。</w:t>
      </w:r>
    </w:p>
    <w:p w14:paraId="12F4A573" w14:textId="1195A66A" w:rsidR="00EA3941" w:rsidRDefault="00FD603D" w:rsidP="00EA3941">
      <w:pPr>
        <w:pStyle w:val="4"/>
        <w:spacing w:before="360" w:after="180"/>
        <w:ind w:left="594"/>
      </w:pPr>
      <w:r>
        <w:rPr>
          <w:rFonts w:hint="eastAsia"/>
        </w:rPr>
        <w:t>余談：垂直同期割り込みの失敗</w:t>
      </w:r>
      <w:r>
        <w:rPr>
          <w:rFonts w:hint="eastAsia"/>
        </w:rPr>
        <w:t xml:space="preserve"> </w:t>
      </w:r>
      <w:r>
        <w:rPr>
          <w:rFonts w:hint="eastAsia"/>
        </w:rPr>
        <w:t>～</w:t>
      </w:r>
      <w:r>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8" w:name="_Toc378866106"/>
      <w:r>
        <w:rPr>
          <w:rFonts w:hint="eastAsia"/>
        </w:rPr>
        <w:t>割り込みとコンテキストスイッチ</w:t>
      </w:r>
      <w:r w:rsidR="00113C8B">
        <w:rPr>
          <w:rFonts w:hint="eastAsia"/>
        </w:rPr>
        <w:t>、スタック領域の配慮</w:t>
      </w:r>
      <w:bookmarkEnd w:id="68"/>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24A2C23E" w:rsidR="00113C8B" w:rsidRDefault="00113C8B" w:rsidP="00772F3B">
      <w:pPr>
        <w:pStyle w:val="aa"/>
        <w:spacing w:beforeLines="50" w:before="180"/>
        <w:ind w:left="447" w:firstLine="283"/>
      </w:pPr>
      <w:r>
        <w:t>割り込みの</w:t>
      </w:r>
      <w:r w:rsidR="00772F3B">
        <w:rPr>
          <w:rFonts w:hint="eastAsia"/>
        </w:rPr>
        <w:t>コンテキスト（</w:t>
      </w:r>
      <w:r w:rsidR="00772F3B">
        <w:rPr>
          <w:rFonts w:hint="eastAsia"/>
        </w:rPr>
        <w:t>CPU</w:t>
      </w:r>
      <w:r w:rsidR="00772F3B">
        <w:rPr>
          <w:rFonts w:hint="eastAsia"/>
        </w:rPr>
        <w:t>のレジスタなど）の退避は、その時のスタックに記録されるのが普通である。</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7777777" w:rsidR="00B70728" w:rsidRDefault="0088568D" w:rsidP="0013745F">
      <w:pPr>
        <w:pStyle w:val="aa"/>
        <w:ind w:left="447" w:firstLine="283"/>
      </w:pPr>
      <w:r>
        <w:t>「どの程度の余裕が必要か」は、「どのような割り込み処理が実装されているか」に</w:t>
      </w:r>
      <w:r>
        <w:lastRenderedPageBreak/>
        <w:t>注意する必要がある。</w:t>
      </w:r>
    </w:p>
    <w:p w14:paraId="6561F7F9" w14:textId="023FB593" w:rsidR="0088568D" w:rsidRPr="0013745F" w:rsidRDefault="0088568D" w:rsidP="0013745F">
      <w:pPr>
        <w:pStyle w:val="aa"/>
        <w:ind w:left="447" w:firstLine="283"/>
      </w:pPr>
      <w:r>
        <w:t>また、「絶対に割り込みを</w:t>
      </w:r>
      <w:r w:rsidR="00B70728">
        <w:t>受け付けできない」スレッドが必要なら、割り込み処理側と何らかの同期手法を確立する必要がある。</w:t>
      </w:r>
    </w:p>
    <w:p w14:paraId="45722D99" w14:textId="282AC75C" w:rsidR="009B42BA" w:rsidRDefault="009B42BA" w:rsidP="009B42BA">
      <w:pPr>
        <w:pStyle w:val="3"/>
      </w:pPr>
      <w:bookmarkStart w:id="69" w:name="_Toc378866107"/>
      <w:r>
        <w:rPr>
          <w:rFonts w:hint="eastAsia"/>
        </w:rPr>
        <w:t>割り込みハンドラ／割り込みサブルーチン（</w:t>
      </w:r>
      <w:r>
        <w:rPr>
          <w:rFonts w:hint="eastAsia"/>
        </w:rPr>
        <w:t>ISR</w:t>
      </w:r>
      <w:r>
        <w:rPr>
          <w:rFonts w:hint="eastAsia"/>
        </w:rPr>
        <w:t>）</w:t>
      </w:r>
      <w:bookmarkEnd w:id="69"/>
    </w:p>
    <w:p w14:paraId="484C31F4" w14:textId="7C9B681F" w:rsidR="009B42BA" w:rsidRDefault="009B42BA" w:rsidP="009B42BA">
      <w:pPr>
        <w:pStyle w:val="aa"/>
        <w:ind w:left="447" w:firstLine="283"/>
      </w:pPr>
      <w:r>
        <w:t>割り込みで実行される処理は、「割り込みサブルーチン」や「割り込みハンドラ」と呼ぶ。「</w:t>
      </w:r>
      <w:r>
        <w:rPr>
          <w:rFonts w:hint="eastAsia"/>
        </w:rPr>
        <w:t>ISR</w:t>
      </w:r>
      <w:r>
        <w:rPr>
          <w:rFonts w:hint="eastAsia"/>
        </w:rPr>
        <w:t>」（</w:t>
      </w:r>
      <w:r>
        <w:rPr>
          <w:rFonts w:hint="eastAsia"/>
        </w:rPr>
        <w:t>Interrupt Service Routine</w:t>
      </w:r>
      <w:r>
        <w:rPr>
          <w:rFonts w:hint="eastAsia"/>
        </w:rPr>
        <w:t>）という略語も用いられる。</w:t>
      </w:r>
    </w:p>
    <w:p w14:paraId="654F79E6" w14:textId="0B91D64C" w:rsidR="002A0DDB" w:rsidRDefault="002A0DDB" w:rsidP="002A0DDB">
      <w:pPr>
        <w:pStyle w:val="aa"/>
        <w:ind w:left="447" w:firstLine="283"/>
      </w:pPr>
      <w:r>
        <w:t>以降、「割り込みハンドラ」で統一する。</w:t>
      </w:r>
    </w:p>
    <w:p w14:paraId="39015E4F" w14:textId="77777777" w:rsidR="00F50D7A" w:rsidRDefault="002A0DDB" w:rsidP="002A0DDB">
      <w:pPr>
        <w:pStyle w:val="aa"/>
        <w:spacing w:beforeLines="50" w:before="180"/>
        <w:ind w:left="447" w:firstLine="283"/>
      </w:pPr>
      <w:r>
        <w:rPr>
          <w:rFonts w:hint="eastAsia"/>
        </w:rPr>
        <w:t>O</w:t>
      </w:r>
      <w:r>
        <w:t>S</w:t>
      </w:r>
      <w:r>
        <w:t>に対して、特定の割り込み条件に対する割り込みハンドラを登録しておくと、その後条件が揃った時に割り込みハンドラが実行されるようになる。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70" w:name="_Toc378866108"/>
      <w:r>
        <w:rPr>
          <w:rFonts w:hint="eastAsia"/>
        </w:rPr>
        <w:t>割り込み</w:t>
      </w:r>
      <w:r w:rsidR="009B42BA">
        <w:rPr>
          <w:rFonts w:hint="eastAsia"/>
        </w:rPr>
        <w:t>ハンドラの</w:t>
      </w:r>
      <w:r>
        <w:rPr>
          <w:rFonts w:hint="eastAsia"/>
        </w:rPr>
        <w:t>処理</w:t>
      </w:r>
      <w:bookmarkEnd w:id="70"/>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33473A0A" w:rsidR="00F64EDB" w:rsidRDefault="00F64EDB" w:rsidP="00F64EDB">
      <w:pPr>
        <w:pStyle w:val="3"/>
      </w:pPr>
      <w:bookmarkStart w:id="71" w:name="_Toc378866109"/>
      <w:r>
        <w:rPr>
          <w:rFonts w:hint="eastAsia"/>
        </w:rPr>
        <w:t>ハードウェア割り込みとソフトウェア割り込み</w:t>
      </w:r>
      <w:r w:rsidR="00AE3180">
        <w:rPr>
          <w:rFonts w:hint="eastAsia"/>
        </w:rPr>
        <w:t>、イベントコールバック</w:t>
      </w:r>
      <w:bookmarkEnd w:id="71"/>
    </w:p>
    <w:p w14:paraId="41B6C472" w14:textId="484EB54A"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77777777" w:rsidR="00290C1D" w:rsidRDefault="00290C1D" w:rsidP="00290C1D">
      <w:pPr>
        <w:pStyle w:val="aa"/>
        <w:spacing w:beforeLines="50" w:before="180"/>
        <w:ind w:left="447" w:firstLine="283"/>
      </w:pPr>
      <w:r>
        <w:t>ハードウェア割り込みに対して「ソフトウェア割り込み」（</w:t>
      </w:r>
      <w:r>
        <w:rPr>
          <w:rFonts w:hint="eastAsia"/>
        </w:rPr>
        <w:t xml:space="preserve">SWI = WoftWare </w:t>
      </w:r>
      <w:r>
        <w:rPr>
          <w:rFonts w:hint="eastAsia"/>
        </w:rPr>
        <w:lastRenderedPageBreak/>
        <w:t>Interrupt</w:t>
      </w:r>
      <w:r>
        <w:t>）というものもある。</w:t>
      </w:r>
    </w:p>
    <w:p w14:paraId="3E8BA12A" w14:textId="395648A9" w:rsidR="00290C1D" w:rsidRDefault="00290C1D" w:rsidP="00290C1D">
      <w:pPr>
        <w:pStyle w:val="aa"/>
        <w:spacing w:beforeLines="50" w:before="180"/>
        <w:ind w:left="447" w:firstLine="283"/>
      </w:pPr>
      <w:r>
        <w:t>ソフトウェア割り込みは基本的にプロセスで保護されるため、安全性が高い。「例外」の発生や「ブレークポイント」</w:t>
      </w:r>
      <w:r w:rsidR="00683E27">
        <w:t>、プロセスに対する終了命令などもソフトウェア割り込みである。</w:t>
      </w:r>
    </w:p>
    <w:p w14:paraId="7660D8C7" w14:textId="4F7AAA5A" w:rsidR="00290C1D" w:rsidRDefault="00290C1D" w:rsidP="00290C1D">
      <w:pPr>
        <w:pStyle w:val="aa"/>
        <w:ind w:left="447" w:firstLine="283"/>
      </w:pPr>
      <w:r>
        <w:t>割り込みに対して割り込みハンドラを登録して実行することには変わりがない</w:t>
      </w:r>
      <w:r w:rsidR="009D1135">
        <w:t>が、ハードウェア割り込みのような厳密な即時性はない。割り込みを登録したスレッドの動作時に反応するので、スタック領域の不安は少ない。</w:t>
      </w:r>
    </w:p>
    <w:p w14:paraId="3DF76B5F" w14:textId="18BAE561" w:rsidR="00AE3180"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などに応じたイベントコールバックを定義できる。これも割り込みの一種のようなものであるが、基本的に各アプリケーションで制御され、特にコンテキストの切り替えを行うこともなく、逐次処理される。</w:t>
      </w:r>
    </w:p>
    <w:p w14:paraId="00BC38BC" w14:textId="2AC7858E" w:rsidR="00AE3180" w:rsidRDefault="00AE3180" w:rsidP="00AE3180">
      <w:pPr>
        <w:pStyle w:val="3"/>
      </w:pPr>
      <w:bookmarkStart w:id="72" w:name="_Toc378866110"/>
      <w:r>
        <w:rPr>
          <w:rFonts w:hint="eastAsia"/>
        </w:rPr>
        <w:t>シグナル</w:t>
      </w:r>
      <w:bookmarkEnd w:id="72"/>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0D4AAEFE"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p>
    <w:p w14:paraId="05D00EB6" w14:textId="39777344" w:rsidR="005B50C3" w:rsidRDefault="005B50C3" w:rsidP="005B50C3">
      <w:pPr>
        <w:pStyle w:val="aa"/>
        <w:spacing w:beforeLines="50" w:before="180"/>
        <w:ind w:left="447" w:firstLine="283"/>
      </w:pPr>
      <w:r>
        <w:t>スレッドごとに任意のシグナルに対するイベントハンドラを登録するごとができるため、スレッド間の通信に用いることもできる。</w:t>
      </w:r>
    </w:p>
    <w:p w14:paraId="435B6071" w14:textId="1582E6A7" w:rsidR="00C00EB5" w:rsidRDefault="00E636A4" w:rsidP="005B50C3">
      <w:pPr>
        <w:pStyle w:val="aa"/>
        <w:spacing w:beforeLines="50" w:before="180"/>
        <w:ind w:left="447" w:firstLine="283"/>
      </w:pPr>
      <w:r>
        <w:rPr>
          <w:rFonts w:hint="eastAsia"/>
        </w:rPr>
        <w:t>なお、シグナルの発行を行うコマンドや関数は「</w:t>
      </w:r>
      <w:r>
        <w:rPr>
          <w:rFonts w:hint="eastAsia"/>
        </w:rPr>
        <w:t>kill</w:t>
      </w:r>
      <w:r>
        <w:rPr>
          <w:rFonts w:hint="eastAsia"/>
        </w:rPr>
        <w:t>」である。プロセスに終了要求を送るのが主な用途のためであるが、様々なシグナルに対応する。</w:t>
      </w:r>
    </w:p>
    <w:p w14:paraId="0E15FFD8" w14:textId="16E42585" w:rsidR="00921BDB" w:rsidRPr="00AE3180" w:rsidRDefault="00921BDB" w:rsidP="005B50C3">
      <w:pPr>
        <w:pStyle w:val="aa"/>
        <w:spacing w:beforeLines="50" w:before="180"/>
        <w:ind w:left="447" w:firstLine="283"/>
      </w:pPr>
      <w:r>
        <w:rPr>
          <w:rFonts w:hint="eastAsia"/>
        </w:rPr>
        <w:t>Windows</w:t>
      </w:r>
      <w:r>
        <w:rPr>
          <w:rFonts w:hint="eastAsia"/>
        </w:rPr>
        <w:t>では、シグナルと同様に、プロセスの外から何らかの要求を行う際は、ウインドウメッセージを用いる。</w:t>
      </w:r>
    </w:p>
    <w:p w14:paraId="21D69FA2" w14:textId="3C0243FF" w:rsidR="00F64EDB" w:rsidRDefault="00AE3180" w:rsidP="00F64EDB">
      <w:pPr>
        <w:pStyle w:val="3"/>
      </w:pPr>
      <w:bookmarkStart w:id="73" w:name="_Toc378866111"/>
      <w:r>
        <w:rPr>
          <w:rFonts w:hint="eastAsia"/>
        </w:rPr>
        <w:t>タイマー</w:t>
      </w:r>
      <w:r w:rsidR="00F64EDB">
        <w:rPr>
          <w:rFonts w:hint="eastAsia"/>
        </w:rPr>
        <w:t>割り込み</w:t>
      </w:r>
      <w:bookmarkEnd w:id="73"/>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703CAE11" w:rsidR="00C00EB5" w:rsidRDefault="00C00EB5" w:rsidP="005B50C3">
      <w:pPr>
        <w:pStyle w:val="aa"/>
        <w:spacing w:beforeLines="50" w:before="180"/>
        <w:ind w:left="447" w:firstLine="283"/>
      </w:pPr>
      <w:r>
        <w:t>Unix</w:t>
      </w:r>
      <w:r>
        <w:t>系</w:t>
      </w:r>
      <w:r>
        <w:t>OS</w:t>
      </w:r>
      <w:r>
        <w:t>では、一定間隔で「アラーム」というシグナルを発行するソフトウェアタイマー割り込みを用意している。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74" w:name="_Toc378866112"/>
      <w:r>
        <w:rPr>
          <w:rFonts w:hint="eastAsia"/>
        </w:rPr>
        <w:lastRenderedPageBreak/>
        <w:t>システムコール</w:t>
      </w:r>
      <w:bookmarkEnd w:id="74"/>
    </w:p>
    <w:p w14:paraId="5ECF010C" w14:textId="77777777"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Pr>
          <w:rFonts w:hint="eastAsia"/>
        </w:rPr>
        <w:t>が管理している。</w:t>
      </w:r>
    </w:p>
    <w:p w14:paraId="26D508AF" w14:textId="72204B81" w:rsidR="00F64EDB" w:rsidRDefault="00A97305" w:rsidP="00F64EDB">
      <w:pPr>
        <w:pStyle w:val="aa"/>
        <w:ind w:left="447" w:firstLine="283"/>
      </w:pPr>
      <w:r>
        <w:rPr>
          <w:rFonts w:hint="eastAsia"/>
        </w:rPr>
        <w:t>OS</w:t>
      </w:r>
      <w:r>
        <w:rPr>
          <w:rFonts w:hint="eastAsia"/>
        </w:rPr>
        <w:t>は、タスク管理（ソフトウェア割り込みを含む）、メモリ管理、ファイルシステムなどを管理しており、</w:t>
      </w:r>
      <w:r>
        <w:rPr>
          <w:rFonts w:hint="eastAsia"/>
        </w:rPr>
        <w:t>OS</w:t>
      </w:r>
      <w:r>
        <w:rPr>
          <w:rFonts w:hint="eastAsia"/>
        </w:rPr>
        <w:t>はこれらの機能を使うために「システムコール」と呼ばれる関数を提供している。</w:t>
      </w:r>
    </w:p>
    <w:p w14:paraId="5BFD993C" w14:textId="24314E64" w:rsidR="00A97305" w:rsidRDefault="00A97305" w:rsidP="00A97305">
      <w:pPr>
        <w:pStyle w:val="aa"/>
        <w:spacing w:beforeLines="50" w:before="180"/>
        <w:ind w:left="447" w:firstLine="283"/>
      </w:pPr>
      <w:r>
        <w:t>SDK</w:t>
      </w:r>
      <w:r>
        <w:t>の関数リファレンスで、システムコールとして紹介されているものや、内部でシステムコールを使用していると説明されているものは、</w:t>
      </w:r>
      <w:r>
        <w:t>OS</w:t>
      </w:r>
      <w:r>
        <w:t>の機能を使用するものであることを示している。</w:t>
      </w:r>
    </w:p>
    <w:p w14:paraId="317AEFBC" w14:textId="24F34881" w:rsidR="00A97305" w:rsidRPr="00F64EDB" w:rsidRDefault="00A97305" w:rsidP="00A97305">
      <w:pPr>
        <w:pStyle w:val="aa"/>
        <w:ind w:left="447" w:firstLine="283"/>
      </w:pPr>
      <w:r>
        <w:t>例えば、</w:t>
      </w:r>
      <w:r>
        <w:rPr>
          <w:rFonts w:hint="eastAsia"/>
        </w:rPr>
        <w:t xml:space="preserve">fopen() </w:t>
      </w:r>
      <w:r>
        <w:rPr>
          <w:rFonts w:hint="eastAsia"/>
        </w:rPr>
        <w:t>や</w:t>
      </w:r>
      <w:r>
        <w:rPr>
          <w:rFonts w:hint="eastAsia"/>
        </w:rPr>
        <w:t xml:space="preserve"> malloc() </w:t>
      </w:r>
      <w:r>
        <w:rPr>
          <w:rFonts w:hint="eastAsia"/>
        </w:rPr>
        <w:t>などは内部でシステムコールを使用している。</w:t>
      </w:r>
    </w:p>
    <w:p w14:paraId="49B92A98" w14:textId="4F8758E0" w:rsidR="003F1DF2" w:rsidRDefault="003F1DF2" w:rsidP="003F1DF2">
      <w:pPr>
        <w:pStyle w:val="1"/>
      </w:pPr>
      <w:bookmarkStart w:id="75" w:name="_Toc378866113"/>
      <w:r>
        <w:rPr>
          <w:rFonts w:hint="eastAsia"/>
        </w:rPr>
        <w:t>マルチスレッドで起こ</w:t>
      </w:r>
      <w:r w:rsidR="00394B92">
        <w:rPr>
          <w:rFonts w:hint="eastAsia"/>
        </w:rPr>
        <w:t>り得る</w:t>
      </w:r>
      <w:r>
        <w:rPr>
          <w:rFonts w:hint="eastAsia"/>
        </w:rPr>
        <w:t>問題①</w:t>
      </w:r>
      <w:bookmarkEnd w:id="75"/>
    </w:p>
    <w:p w14:paraId="69AE420D" w14:textId="33543DE9" w:rsidR="002D197F" w:rsidRPr="004E7CC8" w:rsidRDefault="002D197F" w:rsidP="002D197F">
      <w:pPr>
        <w:pStyle w:val="a8"/>
        <w:ind w:firstLine="283"/>
        <w:rPr>
          <w:color w:val="FF0000"/>
        </w:rPr>
      </w:pPr>
      <w:r w:rsidRPr="004E7CC8">
        <w:rPr>
          <w:color w:val="FF0000"/>
        </w:rP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t>以降、マルチスレッドプログラミングで実際に起こりえる問題とその対策を説明していく。</w:t>
      </w:r>
    </w:p>
    <w:p w14:paraId="5FA3E801" w14:textId="034D41AC" w:rsidR="003F1DF2" w:rsidRDefault="0087747D" w:rsidP="00C72090">
      <w:pPr>
        <w:pStyle w:val="2"/>
      </w:pPr>
      <w:bookmarkStart w:id="76" w:name="_Toc378866114"/>
      <w:r>
        <w:rPr>
          <w:rFonts w:hint="eastAsia"/>
        </w:rPr>
        <w:lastRenderedPageBreak/>
        <w:t>データ破損（</w:t>
      </w:r>
      <w:r w:rsidR="003F1DF2">
        <w:rPr>
          <w:rFonts w:hint="eastAsia"/>
        </w:rPr>
        <w:t>不完全な</w:t>
      </w:r>
      <w:r w:rsidR="00B06BC6">
        <w:rPr>
          <w:rFonts w:hint="eastAsia"/>
        </w:rPr>
        <w:t>アトミック</w:t>
      </w:r>
      <w:r w:rsidR="003F1DF2">
        <w:rPr>
          <w:rFonts w:hint="eastAsia"/>
        </w:rPr>
        <w:t>操作</w:t>
      </w:r>
      <w:r>
        <w:rPr>
          <w:rFonts w:hint="eastAsia"/>
        </w:rPr>
        <w:t>）</w:t>
      </w:r>
      <w:bookmarkEnd w:id="76"/>
    </w:p>
    <w:p w14:paraId="2E085697" w14:textId="30B012A9" w:rsidR="003F1DF2" w:rsidRDefault="006A211A" w:rsidP="00C72090">
      <w:pPr>
        <w:pStyle w:val="a9"/>
        <w:keepNext/>
        <w:keepLines/>
        <w:widowControl/>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t>データ破損の例：</w:t>
      </w:r>
    </w:p>
    <w:p w14:paraId="2ED2406B" w14:textId="693A48E5" w:rsidR="00B123B2" w:rsidRDefault="00B43D31" w:rsidP="00B123B2">
      <w:pPr>
        <w:pStyle w:val="a9"/>
        <w:ind w:firstLineChars="0" w:firstLine="0"/>
      </w:pPr>
      <w:r>
        <w:object w:dxaOrig="10726" w:dyaOrig="4666" w14:anchorId="39A8CC1C">
          <v:shape id="_x0000_i1037" type="#_x0000_t75" style="width:419.35pt;height:182.6pt" o:ole="">
            <v:imagedata r:id="rId47" o:title=""/>
          </v:shape>
          <o:OLEObject Type="Embed" ProgID="Visio.Drawing.15" ShapeID="_x0000_i1037" DrawAspect="Content" ObjectID="_1452608365" r:id="rId48"/>
        </w:object>
      </w:r>
    </w:p>
    <w:p w14:paraId="447B74E3" w14:textId="27294FD9" w:rsidR="006A211A" w:rsidRDefault="006A211A" w:rsidP="003F1DF2">
      <w:pPr>
        <w:pStyle w:val="a9"/>
        <w:ind w:firstLine="283"/>
      </w:pPr>
      <w:r>
        <w:t>この問題は、一方が処理を始めた時点で、他のスレッドが処理できないように</w:t>
      </w:r>
      <w:r w:rsidRPr="00B82E65">
        <w:rPr>
          <w:color w:val="FF0000"/>
        </w:rPr>
        <w:t>「ロック」</w:t>
      </w:r>
      <w:r>
        <w:t>することで解消できる。</w:t>
      </w:r>
    </w:p>
    <w:p w14:paraId="2E431873" w14:textId="050AD18E" w:rsidR="00B123B2" w:rsidRDefault="00B123B2" w:rsidP="00B123B2">
      <w:pPr>
        <w:pStyle w:val="a9"/>
        <w:keepNext/>
        <w:widowControl/>
        <w:spacing w:beforeLines="50" w:before="180"/>
        <w:ind w:firstLineChars="0" w:firstLine="0"/>
      </w:pPr>
      <w:r>
        <w:t>データ破損の改善例：</w:t>
      </w:r>
    </w:p>
    <w:p w14:paraId="5F0DBB7B" w14:textId="7D4CD057" w:rsidR="00B123B2" w:rsidRPr="00B123B2" w:rsidRDefault="004064AB" w:rsidP="004064AB">
      <w:pPr>
        <w:pStyle w:val="a9"/>
        <w:ind w:rightChars="-68" w:right="-143" w:firstLineChars="0" w:firstLine="0"/>
      </w:pPr>
      <w:r>
        <w:object w:dxaOrig="10726" w:dyaOrig="4620" w14:anchorId="6A8ACBE9">
          <v:shape id="_x0000_i1038" type="#_x0000_t75" style="width:419.35pt;height:180.85pt" o:ole="">
            <v:imagedata r:id="rId49" o:title=""/>
          </v:shape>
          <o:OLEObject Type="Embed" ProgID="Visio.Drawing.15" ShapeID="_x0000_i1038" DrawAspect="Content" ObjectID="_1452608366" r:id="rId50"/>
        </w:object>
      </w:r>
    </w:p>
    <w:p w14:paraId="6030C14E" w14:textId="231175C4" w:rsidR="006A211A" w:rsidRDefault="006A211A" w:rsidP="00B82E65">
      <w:pPr>
        <w:pStyle w:val="a9"/>
        <w:spacing w:beforeLines="50" w:before="180"/>
        <w:ind w:firstLine="283"/>
      </w:pPr>
      <w:r>
        <w:t>このように、読み込み～書き込みの過程で割り込まれては困る一続きの操作（処理）を、</w:t>
      </w:r>
      <w:r w:rsidRPr="00B06BC6">
        <w:rPr>
          <w:color w:val="FF0000"/>
        </w:rPr>
        <w:t>「不可分操作」</w:t>
      </w:r>
      <w:r>
        <w:t>もしくは</w:t>
      </w:r>
      <w:r w:rsidRPr="00B06BC6">
        <w:rPr>
          <w:color w:val="FF0000"/>
        </w:rPr>
        <w:t>「アトミック操作」</w:t>
      </w:r>
      <w:r>
        <w:t>と呼ぶ。</w:t>
      </w:r>
    </w:p>
    <w:p w14:paraId="1EE98C72" w14:textId="1F8D785F" w:rsidR="006A211A" w:rsidRDefault="00242E13" w:rsidP="00B82E65">
      <w:pPr>
        <w:pStyle w:val="a9"/>
        <w:spacing w:beforeLines="50" w:before="180"/>
        <w:ind w:firstLine="283"/>
      </w:pPr>
      <w:r>
        <w:t>また、一旦読み出して書き戻すような操作ではなく、「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w:t>
      </w:r>
      <w:r>
        <w:rPr>
          <w:rFonts w:hint="eastAsia"/>
        </w:rPr>
        <w:lastRenderedPageBreak/>
        <w:t>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Pr>
          <w:rFonts w:hint="eastAsia"/>
        </w:rPr>
        <w:t>」という処理に展開されるので、途中で割り込まれる事は十分に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B82E65">
      <w:pPr>
        <w:pStyle w:val="a9"/>
        <w:spacing w:beforeLines="50" w:before="180"/>
        <w:ind w:firstLine="283"/>
      </w:pPr>
      <w:r>
        <w:t>こうした問題はタイミングによって生じる問題である。</w:t>
      </w:r>
    </w:p>
    <w:p w14:paraId="604A1571" w14:textId="3FDC5DA3" w:rsidR="00B82E65" w:rsidRDefault="00B82E65" w:rsidP="00B82E65">
      <w:pPr>
        <w:pStyle w:val="a9"/>
        <w:ind w:firstLine="283"/>
      </w:pPr>
      <w:r>
        <w:t>シングルコア環境では中途半端なタイミングでコンテキスト切り替えが発生しない限りは問題が表面化しないため、潜在的な問題が埋もれている可能性がある。</w:t>
      </w:r>
    </w:p>
    <w:p w14:paraId="0D885C3B" w14:textId="152573B5" w:rsidR="00B82E65" w:rsidRDefault="00B82E65" w:rsidP="00B82E65">
      <w:pPr>
        <w:pStyle w:val="a9"/>
        <w:ind w:firstLine="283"/>
      </w:pPr>
      <w:r>
        <w:t>マルチコア環境ではあらゆるタイミングで並列動作するので、長らく大丈夫だったはずの処理でも問題を起こす可能性がある。</w:t>
      </w:r>
    </w:p>
    <w:p w14:paraId="01071FA4" w14:textId="51ACEC41" w:rsidR="00B90838" w:rsidRDefault="00B90838" w:rsidP="00B90838">
      <w:pPr>
        <w:pStyle w:val="3"/>
      </w:pPr>
      <w:bookmarkStart w:id="77" w:name="_Toc378866115"/>
      <w:r>
        <w:rPr>
          <w:rFonts w:hint="eastAsia"/>
        </w:rPr>
        <w:t>解決策</w:t>
      </w:r>
      <w:bookmarkEnd w:id="77"/>
    </w:p>
    <w:p w14:paraId="6D833DB9" w14:textId="020E9DC1" w:rsidR="007B2546" w:rsidRDefault="007B2546" w:rsidP="00B90838">
      <w:pPr>
        <w:pStyle w:val="aa"/>
        <w:ind w:left="447" w:firstLine="283"/>
      </w:pPr>
      <w:r>
        <w:t>このような問題が起こらないように</w:t>
      </w:r>
      <w:r w:rsidR="00B90838">
        <w:t>するには明示的に</w:t>
      </w:r>
      <w:r w:rsidRPr="007B2546">
        <w:rPr>
          <w:color w:val="FF0000"/>
        </w:rPr>
        <w:t>「同期」</w:t>
      </w:r>
      <w:r w:rsidR="00B90838">
        <w:t>を行う必要がある</w:t>
      </w:r>
      <w:r>
        <w:t>。</w:t>
      </w:r>
    </w:p>
    <w:p w14:paraId="05C6B82E" w14:textId="76E762E3" w:rsidR="00B90838" w:rsidRPr="00B90838" w:rsidRDefault="00B90838" w:rsidP="00B90838">
      <w:pPr>
        <w:pStyle w:val="aa"/>
        <w:ind w:left="447" w:firstLine="283"/>
      </w:pPr>
      <w:r>
        <w:t>アトミック操作を保証するための「排他制御」（ロック）や、一方の準備ができるまで監視しながら待機する「モニター」などを用いることで、適切な同期をとることができる。</w:t>
      </w:r>
    </w:p>
    <w:p w14:paraId="3019F9AC" w14:textId="7F08AF51" w:rsidR="007B2546" w:rsidRDefault="007B2546" w:rsidP="00B90838">
      <w:pPr>
        <w:pStyle w:val="aa"/>
        <w:spacing w:beforeLines="50" w:before="180"/>
        <w:ind w:left="447" w:firstLine="283"/>
      </w:pPr>
      <w:r>
        <w:t>同期には様々な</w:t>
      </w:r>
      <w:r w:rsidR="00B90838">
        <w:t>種類と</w:t>
      </w:r>
      <w:r>
        <w:t>問題がある。</w:t>
      </w:r>
      <w:r w:rsidR="00B90838">
        <w:t>詳細は後述する。</w:t>
      </w:r>
    </w:p>
    <w:p w14:paraId="564711C0" w14:textId="416EEB2E" w:rsidR="00B47398" w:rsidRDefault="00B47398" w:rsidP="00B47398">
      <w:pPr>
        <w:pStyle w:val="2"/>
      </w:pPr>
      <w:bookmarkStart w:id="78" w:name="_Toc378866116"/>
      <w:r>
        <w:rPr>
          <w:rFonts w:hint="eastAsia"/>
        </w:rPr>
        <w:t>スレッド間の情報共有の失敗</w:t>
      </w:r>
      <w:r w:rsidR="00B946A2">
        <w:rPr>
          <w:rFonts w:hint="eastAsia"/>
        </w:rPr>
        <w:t>①：コンパイラの最適化</w:t>
      </w:r>
      <w:r w:rsidR="004E7CC8">
        <w:rPr>
          <w:rFonts w:hint="eastAsia"/>
        </w:rPr>
        <w:t>による</w:t>
      </w:r>
      <w:r w:rsidR="00B946A2">
        <w:rPr>
          <w:rFonts w:hint="eastAsia"/>
        </w:rPr>
        <w:t>問題</w:t>
      </w:r>
      <w:bookmarkEnd w:id="78"/>
    </w:p>
    <w:p w14:paraId="7F80E05E" w14:textId="513DC0A9" w:rsidR="00B47398" w:rsidRDefault="0059752A" w:rsidP="00B47398">
      <w:pPr>
        <w:pStyle w:val="a9"/>
        <w:ind w:firstLine="283"/>
      </w:pPr>
      <w:r>
        <w:t>マルチスレッドプログラミングでは、</w:t>
      </w:r>
      <w:r w:rsidR="00CD0FB6">
        <w:t>他のスレッドが更新した情報を確実に扱える</w:t>
      </w:r>
      <w:r w:rsidR="001C4F35">
        <w:t>ように</w:t>
      </w:r>
      <w:r w:rsidR="00CD0FB6">
        <w:t>気にかける必要がある。</w:t>
      </w:r>
    </w:p>
    <w:p w14:paraId="354E3BB8" w14:textId="41926FEA" w:rsidR="0059752A" w:rsidRDefault="00881371" w:rsidP="00881371">
      <w:pPr>
        <w:pStyle w:val="a9"/>
        <w:spacing w:beforeLines="50" w:before="180"/>
        <w:ind w:firstLine="283"/>
      </w:pPr>
      <w:r>
        <w:rPr>
          <w:rFonts w:hint="eastAsia"/>
        </w:rPr>
        <w:t>問題となる処理のサンプルを示す。</w:t>
      </w:r>
    </w:p>
    <w:p w14:paraId="50E0E4C2" w14:textId="11FEC548" w:rsidR="00881371" w:rsidRDefault="00881371" w:rsidP="00881371">
      <w:pPr>
        <w:pStyle w:val="a9"/>
        <w:keepNext/>
        <w:widowControl/>
        <w:spacing w:beforeLines="50" w:before="180"/>
        <w:ind w:firstLineChars="0" w:firstLine="0"/>
      </w:pPr>
      <w:r>
        <w:rPr>
          <w:rFonts w:hint="eastAsia"/>
        </w:rPr>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lastRenderedPageBreak/>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lastRenderedPageBreak/>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lastRenderedPageBreak/>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lastRenderedPageBreak/>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lastRenderedPageBreak/>
        <w:t>前述の「レジスタ」の説明で、コンパイラが最適化によって変数の参照を極力減らすことを解説した。</w:t>
      </w:r>
      <w:r w:rsidR="00E2245F">
        <w:t>この結果は、その影響を受けたものである。</w:t>
      </w:r>
    </w:p>
    <w:p w14:paraId="0970DB2C" w14:textId="3E1AABDD" w:rsidR="00E2245F" w:rsidRDefault="00E2245F" w:rsidP="00E2245F">
      <w:pPr>
        <w:pStyle w:val="a9"/>
        <w:ind w:firstLine="283"/>
      </w:pPr>
      <w:r>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Pr>
          <w:rFonts w:hint="eastAsia"/>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094BD2DD" w14:textId="66DFA9E5" w:rsidR="00D31BAF" w:rsidRDefault="00D31BAF" w:rsidP="00D31BAF">
      <w:pPr>
        <w:pStyle w:val="3"/>
      </w:pPr>
      <w:bookmarkStart w:id="79" w:name="_Toc378866117"/>
      <w:r>
        <w:rPr>
          <w:rFonts w:hint="eastAsia"/>
        </w:rPr>
        <w:t>解決策</w:t>
      </w:r>
      <w:bookmarkEnd w:id="79"/>
    </w:p>
    <w:p w14:paraId="20402271" w14:textId="2BBE3D4B" w:rsidR="00E2245F" w:rsidRDefault="00E2245F" w:rsidP="00D31BAF">
      <w:pPr>
        <w:pStyle w:val="aa"/>
        <w:ind w:left="447" w:firstLine="283"/>
      </w:pPr>
      <w:r>
        <w:t>このような問題に対して、</w:t>
      </w:r>
      <w:r>
        <w:rPr>
          <w:rFonts w:hint="eastAsia"/>
        </w:rPr>
        <w:t>C++</w:t>
      </w:r>
      <w:r>
        <w:rPr>
          <w:rFonts w:hint="eastAsia"/>
        </w:rPr>
        <w:t>言語は言語仕様として解決策を用意している。</w:t>
      </w:r>
    </w:p>
    <w:p w14:paraId="3C4239F1" w14:textId="6A43CDCD" w:rsidR="00E2245F" w:rsidRDefault="0074663B" w:rsidP="00D31BAF">
      <w:pPr>
        <w:pStyle w:val="aa"/>
        <w:ind w:left="447" w:firstLine="283"/>
      </w:pPr>
      <w:r>
        <w:t>「</w:t>
      </w:r>
      <w:r w:rsidR="00E2245F">
        <w:t>v</w:t>
      </w:r>
      <w:r w:rsidR="00E2245F">
        <w:rPr>
          <w:rFonts w:hint="eastAsia"/>
        </w:rPr>
        <w:t>olatile</w:t>
      </w:r>
      <w:r w:rsidR="00E2245F">
        <w:rPr>
          <w:rFonts w:hint="eastAsia"/>
        </w:rPr>
        <w:t>型修飾子</w:t>
      </w:r>
      <w:r>
        <w:rPr>
          <w:rFonts w:hint="eastAsia"/>
        </w:rPr>
        <w:t>」</w:t>
      </w:r>
      <w:r w:rsidR="00E2245F">
        <w:rPr>
          <w:rFonts w:hint="eastAsia"/>
        </w:rPr>
        <w:t>である。</w:t>
      </w:r>
    </w:p>
    <w:p w14:paraId="295D3101" w14:textId="38E063E5" w:rsidR="0074663B" w:rsidRDefault="0074663B" w:rsidP="00D31BAF">
      <w:pPr>
        <w:pStyle w:val="aa"/>
        <w:ind w:left="447" w:firstLine="283"/>
      </w:pPr>
      <w:r>
        <w:t>この修飾子が付いた変数は、コンパイラが最適化せずに、常にメモリを参照するようになる。</w:t>
      </w:r>
    </w:p>
    <w:p w14:paraId="62F9E48D" w14:textId="568A080C" w:rsidR="0074663B" w:rsidRDefault="0074663B" w:rsidP="00D31BAF">
      <w:pPr>
        <w:pStyle w:val="aa"/>
        <w:ind w:left="447"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88948D0" w:rsidR="00D41679" w:rsidRDefault="00D41679" w:rsidP="00D31BAF">
      <w:pPr>
        <w:pStyle w:val="aa"/>
        <w:ind w:left="447" w:firstLine="283"/>
      </w:pPr>
      <w:r>
        <w:t>ソースを変更した再度確認したものを示す。</w:t>
      </w:r>
    </w:p>
    <w:p w14:paraId="2AD59B7E" w14:textId="68770513" w:rsidR="00D41679" w:rsidRDefault="00D41679" w:rsidP="00D31BAF">
      <w:pPr>
        <w:pStyle w:val="aa"/>
        <w:keepNext/>
        <w:widowControl/>
        <w:spacing w:beforeLines="50" w:before="180"/>
        <w:ind w:leftChars="203" w:left="447" w:hangingChars="10" w:hanging="21"/>
      </w:pPr>
      <w:r>
        <w:rPr>
          <w:rFonts w:hint="eastAsia"/>
        </w:rPr>
        <w:t>スレッド間の情報共有に失敗するサンプル：※修正版</w:t>
      </w:r>
      <w:r w:rsidR="00785378">
        <w:rPr>
          <w:rFonts w:hint="eastAsia"/>
        </w:rPr>
        <w:t>の一部抜粋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D31BAF">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D31BAF">
      <w:pPr>
        <w:pStyle w:val="aa"/>
        <w:keepNext/>
        <w:widowControl/>
        <w:spacing w:beforeLines="50" w:before="180"/>
        <w:ind w:leftChars="203" w:left="447" w:hangingChars="10" w:hanging="21"/>
      </w:pPr>
      <w:r>
        <w:t>Release</w:t>
      </w:r>
      <w:r>
        <w:t>ビルド時のアセンブラコード</w:t>
      </w:r>
      <w:r>
        <w:rPr>
          <w:rFonts w:hint="eastAsia"/>
        </w:rPr>
        <w:t>：　※</w:t>
      </w:r>
      <w:r w:rsidR="00CE77EF">
        <w:rPr>
          <w:rFonts w:hint="eastAsia"/>
        </w:rPr>
        <w:t>修正版の</w:t>
      </w:r>
      <w:r>
        <w:rPr>
          <w:rFonts w:hint="eastAsia"/>
        </w:rPr>
        <w:t>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D31BAF">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D31BAF">
      <w:pPr>
        <w:pStyle w:val="aa"/>
        <w:keepNext/>
        <w:widowControl/>
        <w:ind w:left="447"/>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D31BAF">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lastRenderedPageBreak/>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t>- func2(): end -</w:t>
            </w:r>
          </w:p>
          <w:p w14:paraId="77EFBC42" w14:textId="77777777" w:rsidR="007B2546" w:rsidRPr="00DD51B6" w:rsidRDefault="007B2546" w:rsidP="00126F39">
            <w:pPr>
              <w:pStyle w:val="2-"/>
              <w:rPr>
                <w:color w:val="auto"/>
              </w:rPr>
            </w:pPr>
            <w:r w:rsidRPr="00881371">
              <w:rPr>
                <w:color w:val="auto"/>
              </w:rPr>
              <w:t>- main(): end -</w:t>
            </w:r>
          </w:p>
        </w:tc>
      </w:tr>
    </w:tbl>
    <w:p w14:paraId="7A86263F" w14:textId="7FD28B29" w:rsidR="00B946A2" w:rsidRDefault="00B946A2" w:rsidP="00B946A2">
      <w:pPr>
        <w:pStyle w:val="2"/>
      </w:pPr>
      <w:bookmarkStart w:id="80" w:name="_Toc378866118"/>
      <w:r>
        <w:rPr>
          <w:rFonts w:hint="eastAsia"/>
        </w:rPr>
        <w:lastRenderedPageBreak/>
        <w:t>スレッド間の情報共有の失敗②：</w:t>
      </w:r>
      <w:r>
        <w:rPr>
          <w:rFonts w:hint="eastAsia"/>
        </w:rPr>
        <w:t>CPU</w:t>
      </w:r>
      <w:r>
        <w:rPr>
          <w:rFonts w:hint="eastAsia"/>
        </w:rPr>
        <w:t>の最適化</w:t>
      </w:r>
      <w:r w:rsidR="004E7CC8">
        <w:rPr>
          <w:rFonts w:hint="eastAsia"/>
        </w:rPr>
        <w:t>による</w:t>
      </w:r>
      <w:r>
        <w:rPr>
          <w:rFonts w:hint="eastAsia"/>
        </w:rPr>
        <w:t>問題</w:t>
      </w:r>
      <w:bookmarkEnd w:id="80"/>
    </w:p>
    <w:p w14:paraId="458D1DDE" w14:textId="4B319662" w:rsidR="00B946A2" w:rsidRDefault="00360576" w:rsidP="00B946A2">
      <w:pPr>
        <w:pStyle w:val="a9"/>
        <w:ind w:firstLine="283"/>
      </w:pPr>
      <w:r>
        <w:t>後述する「ミューテックス」のような、安全だが低速な同期手法に頼らず、高速化のためにと、自前で同期の制御を行おうとすると、</w:t>
      </w:r>
      <w:r w:rsidRPr="00F302CC">
        <w:rPr>
          <w:color w:val="FF0000"/>
        </w:rPr>
        <w:t>一見して</w:t>
      </w:r>
      <w:r w:rsidR="00C72090" w:rsidRPr="00F302CC">
        <w:rPr>
          <w:rFonts w:hint="eastAsia"/>
          <w:color w:val="FF0000"/>
        </w:rPr>
        <w:t>CPU</w:t>
      </w:r>
      <w:r w:rsidR="00C72090" w:rsidRPr="00F302CC">
        <w:rPr>
          <w:rFonts w:hint="eastAsia"/>
          <w:color w:val="FF0000"/>
        </w:rPr>
        <w:t>の不具合とも思えるような</w:t>
      </w:r>
      <w:r w:rsidRPr="004E7CC8">
        <w:rPr>
          <w:color w:val="FF0000"/>
        </w:rPr>
        <w:t>不可思議な問題</w:t>
      </w:r>
      <w:r>
        <w:t>に直面することがある。</w:t>
      </w:r>
    </w:p>
    <w:p w14:paraId="1ADCE702" w14:textId="1F609822" w:rsidR="00360576" w:rsidRDefault="00360576" w:rsidP="00360576">
      <w:pPr>
        <w:pStyle w:val="3"/>
      </w:pPr>
      <w:bookmarkStart w:id="81" w:name="_Toc378866119"/>
      <w:r>
        <w:t>問題点</w:t>
      </w:r>
      <w:bookmarkEnd w:id="81"/>
    </w:p>
    <w:p w14:paraId="57B90AB8" w14:textId="51D86262" w:rsidR="00360576" w:rsidRDefault="00166529" w:rsidP="002F1BB1">
      <w:pPr>
        <w:pStyle w:val="aa"/>
        <w:keepNext/>
        <w:widowControl/>
        <w:spacing w:afterLines="50" w:after="180"/>
        <w:ind w:left="447" w:firstLine="283"/>
      </w:pPr>
      <w:r>
        <w:rPr>
          <w:rFonts w:hint="eastAsia"/>
        </w:rPr>
        <w:t>例えば、下記のような処理があるとする。</w:t>
      </w:r>
    </w:p>
    <w:p w14:paraId="4E4BA789" w14:textId="77777777" w:rsidR="002F1BB1" w:rsidRPr="002F1BB1" w:rsidRDefault="002F1BB1" w:rsidP="002F1BB1">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08AECA8C" w14:textId="77777777" w:rsidTr="002F1BB1">
        <w:tc>
          <w:tcPr>
            <w:tcW w:w="8221" w:type="dxa"/>
          </w:tcPr>
          <w:p w14:paraId="3D883670" w14:textId="636768CA" w:rsidR="002F1BB1" w:rsidRDefault="002F1BB1" w:rsidP="002F1BB1">
            <w:pPr>
              <w:pStyle w:val="3-"/>
            </w:pPr>
            <w:r>
              <w:t>volatile bool flg = false;</w:t>
            </w:r>
          </w:p>
          <w:p w14:paraId="7B62644D" w14:textId="112C02A6" w:rsidR="002F1BB1" w:rsidRDefault="002F1BB1" w:rsidP="002F1BB1">
            <w:pPr>
              <w:pStyle w:val="3-"/>
            </w:pPr>
            <w:r>
              <w:t>volatile int val = 0;</w:t>
            </w:r>
          </w:p>
        </w:tc>
      </w:tr>
    </w:tbl>
    <w:p w14:paraId="7C0B2E3A" w14:textId="69DB42EF" w:rsidR="002F1BB1" w:rsidRPr="002F1BB1" w:rsidRDefault="002F1BB1" w:rsidP="002F1BB1">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34FF54AF" w14:textId="77777777" w:rsidTr="00F302CC">
        <w:tc>
          <w:tcPr>
            <w:tcW w:w="8221" w:type="dxa"/>
          </w:tcPr>
          <w:p w14:paraId="17A0597C" w14:textId="7E3A2876" w:rsidR="002F1BB1" w:rsidRDefault="002F1BB1" w:rsidP="00F302CC">
            <w:pPr>
              <w:pStyle w:val="3-"/>
            </w:pPr>
            <w:r>
              <w:t>val = 123;</w:t>
            </w:r>
            <w:r>
              <w:tab/>
            </w:r>
            <w:r w:rsidRPr="002F1BB1">
              <w:rPr>
                <w:color w:val="00B050"/>
              </w:rPr>
              <w:t>//</w:t>
            </w:r>
            <w:r w:rsidRPr="002F1BB1">
              <w:rPr>
                <w:rFonts w:hint="eastAsia"/>
                <w:color w:val="00B050"/>
              </w:rPr>
              <w:t>先に値をセットしてから、</w:t>
            </w:r>
          </w:p>
          <w:p w14:paraId="2FD261D1" w14:textId="27BC4F47" w:rsidR="002F1BB1" w:rsidRDefault="002F1BB1" w:rsidP="002F1BB1">
            <w:pPr>
              <w:pStyle w:val="3-"/>
            </w:pPr>
            <w:r>
              <w:t>flg = true;</w:t>
            </w:r>
            <w:r>
              <w:tab/>
            </w:r>
            <w:r w:rsidRPr="002F1BB1">
              <w:rPr>
                <w:color w:val="00B050"/>
              </w:rPr>
              <w:t>//</w:t>
            </w:r>
            <w:r w:rsidRPr="002F1BB1">
              <w:rPr>
                <w:rFonts w:hint="eastAsia"/>
                <w:color w:val="00B050"/>
              </w:rPr>
              <w:t>フラグを更新</w:t>
            </w:r>
          </w:p>
        </w:tc>
      </w:tr>
    </w:tbl>
    <w:p w14:paraId="4C43ADCE" w14:textId="46B6AB8C" w:rsidR="002F1BB1" w:rsidRPr="002F1BB1" w:rsidRDefault="002F1BB1" w:rsidP="002F1BB1">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1A90D29C" w14:textId="77777777" w:rsidTr="00F302CC">
        <w:tc>
          <w:tcPr>
            <w:tcW w:w="8221" w:type="dxa"/>
          </w:tcPr>
          <w:p w14:paraId="3D512896" w14:textId="75532DF5" w:rsidR="002F1BB1" w:rsidRPr="002F1BB1" w:rsidRDefault="00D659AD" w:rsidP="00F302CC">
            <w:pPr>
              <w:pStyle w:val="3-"/>
              <w:rPr>
                <w:color w:val="00B050"/>
              </w:rPr>
            </w:pPr>
            <w:r>
              <w:t>if</w:t>
            </w:r>
            <w:r w:rsidR="002F1BB1">
              <w:t>(flg)</w:t>
            </w:r>
            <w:r w:rsidR="002F1BB1" w:rsidRPr="002F1BB1">
              <w:rPr>
                <w:color w:val="00B050"/>
              </w:rPr>
              <w:t xml:space="preserve"> //</w:t>
            </w:r>
            <w:r>
              <w:rPr>
                <w:rFonts w:hint="eastAsia"/>
                <w:color w:val="00B050"/>
              </w:rPr>
              <w:t>フラグの更新状態をチェック</w:t>
            </w:r>
          </w:p>
          <w:p w14:paraId="6D8ECE64" w14:textId="1097026A" w:rsidR="002F1BB1" w:rsidRDefault="00D659AD" w:rsidP="002F1BB1">
            <w:pPr>
              <w:pStyle w:val="3-"/>
            </w:pPr>
            <w:r>
              <w:tab/>
            </w:r>
            <w:r w:rsidR="002F1BB1" w:rsidRPr="002F1BB1">
              <w:t>std::cout &lt;&lt; "val=" &lt;&lt; val &lt;&lt; std::endl;</w:t>
            </w:r>
            <w:r w:rsidR="002F1BB1">
              <w:t xml:space="preserve"> </w:t>
            </w:r>
            <w:r w:rsidR="002F1BB1" w:rsidRPr="002F1BB1">
              <w:rPr>
                <w:color w:val="00B050"/>
              </w:rPr>
              <w:t>//</w:t>
            </w:r>
            <w:r w:rsidR="002F1BB1" w:rsidRPr="002F1BB1">
              <w:rPr>
                <w:rFonts w:hint="eastAsia"/>
                <w:color w:val="00B050"/>
              </w:rPr>
              <w:t>値を表示</w:t>
            </w:r>
          </w:p>
        </w:tc>
      </w:tr>
    </w:tbl>
    <w:p w14:paraId="24C0889C" w14:textId="2DC965BD" w:rsidR="002F1BB1" w:rsidRPr="00600544" w:rsidRDefault="002F1BB1" w:rsidP="002F1BB1">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00600544" w:rsidRPr="00600544">
        <w:rPr>
          <w:rFonts w:hint="eastAsia"/>
          <w:color w:val="FF0000"/>
        </w:rPr>
        <w:t>※タイミングによって起こり得る問題</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67AD217A" w14:textId="77777777" w:rsidTr="00F302CC">
        <w:tc>
          <w:tcPr>
            <w:tcW w:w="8221" w:type="dxa"/>
          </w:tcPr>
          <w:p w14:paraId="4B145FD4" w14:textId="683CF9BF" w:rsidR="002F1BB1" w:rsidRDefault="002F1BB1" w:rsidP="00D659AD">
            <w:pPr>
              <w:pStyle w:val="3-"/>
            </w:pPr>
            <w:r w:rsidRPr="002F1BB1">
              <w:rPr>
                <w:color w:val="FF0000"/>
              </w:rPr>
              <w:t>val=</w:t>
            </w:r>
            <w:r w:rsidRPr="002F1BB1">
              <w:rPr>
                <w:rFonts w:hint="eastAsia"/>
                <w:color w:val="FF0000"/>
              </w:rPr>
              <w:t>0</w:t>
            </w:r>
            <w:r w:rsidR="00F302CC">
              <w:rPr>
                <w:color w:val="FF0000"/>
              </w:rPr>
              <w:tab/>
            </w:r>
            <w:r w:rsidR="00F302CC">
              <w:rPr>
                <w:color w:val="FF0000"/>
              </w:rPr>
              <w:tab/>
            </w:r>
            <w:r w:rsidR="00F302CC">
              <w:rPr>
                <w:rFonts w:hint="eastAsia"/>
                <w:color w:val="FF0000"/>
              </w:rPr>
              <w:t>←普通に考えて確実に 123 となるはずが、そうならない場合がある</w:t>
            </w:r>
          </w:p>
        </w:tc>
      </w:tr>
    </w:tbl>
    <w:p w14:paraId="40B4AD3B" w14:textId="38545C96" w:rsidR="002F1BB1" w:rsidRDefault="002F1BB1" w:rsidP="002F1BB1">
      <w:pPr>
        <w:pStyle w:val="aa"/>
        <w:keepNext/>
        <w:widowControl/>
        <w:spacing w:beforeLines="50" w:before="180"/>
        <w:ind w:left="447" w:firstLine="283"/>
      </w:pPr>
      <w:r>
        <w:rPr>
          <w:rFonts w:hint="eastAsia"/>
        </w:rPr>
        <w:t>スレッド</w:t>
      </w:r>
      <w:r>
        <w:rPr>
          <w:rFonts w:hint="eastAsia"/>
        </w:rPr>
        <w:t>A</w:t>
      </w:r>
      <w:r>
        <w:rPr>
          <w:rFonts w:hint="eastAsia"/>
        </w:rPr>
        <w:t>は、変数</w:t>
      </w:r>
      <w:r>
        <w:rPr>
          <w:rFonts w:hint="eastAsia"/>
        </w:rPr>
        <w:t xml:space="preserve"> </w:t>
      </w:r>
      <w:r>
        <w:t xml:space="preserve">val </w:t>
      </w:r>
      <w:r>
        <w:rPr>
          <w:rFonts w:hint="eastAsia"/>
        </w:rPr>
        <w:t>に値をセットした上で</w:t>
      </w:r>
      <w:r>
        <w:rPr>
          <w:rFonts w:hint="eastAsia"/>
        </w:rPr>
        <w:t xml:space="preserve"> flg </w:t>
      </w:r>
      <w:r>
        <w:rPr>
          <w:rFonts w:hint="eastAsia"/>
        </w:rPr>
        <w:t>を更新することで、スレッド</w:t>
      </w:r>
      <w:r>
        <w:rPr>
          <w:rFonts w:hint="eastAsia"/>
        </w:rPr>
        <w:t>B</w:t>
      </w:r>
      <w:r>
        <w:rPr>
          <w:rFonts w:hint="eastAsia"/>
        </w:rPr>
        <w:t>に値の更新を通知している。</w:t>
      </w:r>
    </w:p>
    <w:p w14:paraId="4D65673B" w14:textId="11363932" w:rsidR="002F1BB1" w:rsidRDefault="002F1BB1" w:rsidP="002F1BB1">
      <w:pPr>
        <w:pStyle w:val="aa"/>
        <w:keepNext/>
        <w:widowControl/>
        <w:ind w:left="447" w:firstLine="283"/>
      </w:pPr>
      <w:r>
        <w:rPr>
          <w:rFonts w:hint="eastAsia"/>
        </w:rPr>
        <w:t>スレッド</w:t>
      </w:r>
      <w:r>
        <w:rPr>
          <w:rFonts w:hint="eastAsia"/>
        </w:rPr>
        <w:t>B</w:t>
      </w:r>
      <w:r>
        <w:rPr>
          <w:rFonts w:hint="eastAsia"/>
        </w:rPr>
        <w:t>はフラグの更新を</w:t>
      </w:r>
      <w:r w:rsidR="00D659AD">
        <w:rPr>
          <w:rFonts w:hint="eastAsia"/>
        </w:rPr>
        <w:t>確認してから</w:t>
      </w:r>
      <w:r>
        <w:rPr>
          <w:rFonts w:hint="eastAsia"/>
        </w:rPr>
        <w:t>、変数</w:t>
      </w:r>
      <w:r>
        <w:rPr>
          <w:rFonts w:hint="eastAsia"/>
        </w:rPr>
        <w:t xml:space="preserve"> val </w:t>
      </w:r>
      <w:r>
        <w:rPr>
          <w:rFonts w:hint="eastAsia"/>
        </w:rPr>
        <w:t>を表示している。</w:t>
      </w:r>
    </w:p>
    <w:p w14:paraId="4C157C6F" w14:textId="4190FF43" w:rsidR="002F1BB1" w:rsidRPr="002F1BB1" w:rsidRDefault="00600544" w:rsidP="002F1BB1">
      <w:pPr>
        <w:pStyle w:val="aa"/>
        <w:keepNext/>
        <w:widowControl/>
        <w:ind w:left="447" w:firstLine="283"/>
      </w:pPr>
      <w:r>
        <w:t>val</w:t>
      </w:r>
      <w:r>
        <w:rPr>
          <w:rFonts w:hint="eastAsia"/>
        </w:rPr>
        <w:t>を先に更新してから</w:t>
      </w:r>
      <w:r>
        <w:rPr>
          <w:rFonts w:hint="eastAsia"/>
        </w:rPr>
        <w:t xml:space="preserve"> flg </w:t>
      </w:r>
      <w:r>
        <w:rPr>
          <w:rFonts w:hint="eastAsia"/>
        </w:rPr>
        <w:t>を更新しているので、</w:t>
      </w:r>
      <w:r>
        <w:rPr>
          <w:rFonts w:hint="eastAsia"/>
        </w:rPr>
        <w:t>flg</w:t>
      </w:r>
      <w:r>
        <w:rPr>
          <w:rFonts w:hint="eastAsia"/>
        </w:rPr>
        <w:t>の更新が確認できれば</w:t>
      </w:r>
      <w:r>
        <w:rPr>
          <w:rFonts w:hint="eastAsia"/>
        </w:rPr>
        <w:t>val</w:t>
      </w:r>
      <w:r>
        <w:rPr>
          <w:rFonts w:hint="eastAsia"/>
        </w:rPr>
        <w:t>には確実に値が格納されているはずである。</w:t>
      </w:r>
      <w:r w:rsidRPr="00600544">
        <w:rPr>
          <w:rFonts w:hint="eastAsia"/>
          <w:color w:val="FF0000"/>
        </w:rPr>
        <w:t>しかし、そうならないことがある。</w:t>
      </w:r>
    </w:p>
    <w:p w14:paraId="51BFA64A" w14:textId="32FD8742" w:rsidR="00B946A2" w:rsidRDefault="00B946A2" w:rsidP="00B946A2">
      <w:pPr>
        <w:pStyle w:val="3"/>
      </w:pPr>
      <w:bookmarkStart w:id="82" w:name="_Toc378866120"/>
      <w:r>
        <w:rPr>
          <w:rFonts w:hint="eastAsia"/>
        </w:rPr>
        <w:t>アウト・オブ・オーダー実行</w:t>
      </w:r>
      <w:bookmarkEnd w:id="82"/>
    </w:p>
    <w:p w14:paraId="7D3E7349" w14:textId="1AD38724" w:rsidR="00B946A2" w:rsidRDefault="00600544" w:rsidP="00B946A2">
      <w:pPr>
        <w:pStyle w:val="aa"/>
        <w:ind w:left="447" w:firstLine="283"/>
      </w:pPr>
      <w:r>
        <w:rPr>
          <w:rFonts w:hint="eastAsia"/>
        </w:rPr>
        <w:t>CPU</w:t>
      </w:r>
      <w:r>
        <w:rPr>
          <w:rFonts w:hint="eastAsia"/>
        </w:rPr>
        <w:t>は、必ずしもプログラム（機械語・アセンブラ）の順序通りに実行するとは限らない。</w:t>
      </w:r>
    </w:p>
    <w:p w14:paraId="3FF4232E" w14:textId="3DCE34BA" w:rsidR="00600544" w:rsidRDefault="00600544" w:rsidP="00B946A2">
      <w:pPr>
        <w:pStyle w:val="aa"/>
        <w:ind w:left="447" w:firstLine="283"/>
      </w:pPr>
      <w:r>
        <w:rPr>
          <w:rFonts w:hint="eastAsia"/>
        </w:rPr>
        <w:t>CPU</w:t>
      </w:r>
      <w:r>
        <w:rPr>
          <w:rFonts w:hint="eastAsia"/>
        </w:rPr>
        <w:t>は、命令の実行効率を上げるために、「アウト・オブ・オーダー」（順序を守らない実行）という、最適化を実行時に行う。</w:t>
      </w:r>
    </w:p>
    <w:p w14:paraId="2AC9958B" w14:textId="1002AB1D" w:rsidR="00600544" w:rsidRDefault="00600544" w:rsidP="00B946A2">
      <w:pPr>
        <w:pStyle w:val="aa"/>
        <w:ind w:left="447" w:firstLine="283"/>
      </w:pPr>
      <w:r>
        <w:rPr>
          <w:rFonts w:hint="eastAsia"/>
        </w:rPr>
        <w:t>CPU</w:t>
      </w:r>
      <w:r>
        <w:rPr>
          <w:rFonts w:hint="eastAsia"/>
        </w:rPr>
        <w:t>の内部では、機械語の命令コードを逐次処理していくのだが、この時、可能な限り複数の命令を同時に実行しようとする。これは、「スーパースカラー」（もしくは</w:t>
      </w:r>
      <w:r w:rsidR="00A22790">
        <w:rPr>
          <w:rFonts w:hint="eastAsia"/>
        </w:rPr>
        <w:t>「</w:t>
      </w:r>
      <w:r>
        <w:rPr>
          <w:rFonts w:hint="eastAsia"/>
        </w:rPr>
        <w:t>スーパースケーラ</w:t>
      </w:r>
      <w:r w:rsidR="00A22790">
        <w:rPr>
          <w:rFonts w:hint="eastAsia"/>
        </w:rPr>
        <w:t>」</w:t>
      </w:r>
      <w:r>
        <w:rPr>
          <w:rFonts w:hint="eastAsia"/>
        </w:rPr>
        <w:t>）と呼ばれる、命令パイプラインを並列に処理する技術である。</w:t>
      </w:r>
    </w:p>
    <w:p w14:paraId="0525C14D" w14:textId="29357D4F" w:rsidR="00600544" w:rsidRDefault="00600544" w:rsidP="00B946A2">
      <w:pPr>
        <w:pStyle w:val="aa"/>
        <w:ind w:left="447" w:firstLine="283"/>
      </w:pPr>
      <w:r>
        <w:rPr>
          <w:rFonts w:hint="eastAsia"/>
        </w:rPr>
        <w:lastRenderedPageBreak/>
        <w:t>これにより、実行順序が逆転することが</w:t>
      </w:r>
      <w:r w:rsidR="00F302CC">
        <w:rPr>
          <w:rFonts w:hint="eastAsia"/>
        </w:rPr>
        <w:t>起こり得る。</w:t>
      </w:r>
    </w:p>
    <w:p w14:paraId="6333309E" w14:textId="625A88A4" w:rsidR="00600544" w:rsidRDefault="00600544" w:rsidP="00F302CC">
      <w:pPr>
        <w:pStyle w:val="aa"/>
        <w:spacing w:beforeLines="50" w:before="180"/>
        <w:ind w:left="447" w:firstLine="283"/>
      </w:pPr>
      <w:r>
        <w:rPr>
          <w:rFonts w:hint="eastAsia"/>
        </w:rPr>
        <w:t>本来はプログラムの整合性を損なわない範囲でこのような最適化</w:t>
      </w:r>
      <w:r w:rsidR="00F302CC">
        <w:rPr>
          <w:rFonts w:hint="eastAsia"/>
        </w:rPr>
        <w:t>を行っているのだが、マルチスレッドや割り込みによって途中</w:t>
      </w:r>
      <w:r w:rsidR="00342A86">
        <w:rPr>
          <w:rFonts w:hint="eastAsia"/>
        </w:rPr>
        <w:t>に処理が割り込まれると、</w:t>
      </w:r>
      <w:r w:rsidR="00F302CC">
        <w:rPr>
          <w:rFonts w:hint="eastAsia"/>
        </w:rPr>
        <w:t>問題</w:t>
      </w:r>
      <w:r w:rsidR="00342A86">
        <w:rPr>
          <w:rFonts w:hint="eastAsia"/>
        </w:rPr>
        <w:t>として表面化</w:t>
      </w:r>
      <w:r w:rsidR="00F302CC">
        <w:rPr>
          <w:rFonts w:hint="eastAsia"/>
        </w:rPr>
        <w:t>することが起こり得る。</w:t>
      </w:r>
    </w:p>
    <w:p w14:paraId="4638EC32" w14:textId="767CE4DD" w:rsidR="00342A86" w:rsidRPr="00600544" w:rsidRDefault="00342A86" w:rsidP="00F302CC">
      <w:pPr>
        <w:pStyle w:val="aa"/>
        <w:spacing w:beforeLines="50" w:before="180"/>
        <w:ind w:left="447" w:firstLine="283"/>
      </w:pPr>
      <w:r>
        <w:t>なお、「アウト・オブ・オーダー実行」に対して、順序どおりに命令を実行することを「イン・オーダー実行」と呼ぶ。</w:t>
      </w:r>
    </w:p>
    <w:p w14:paraId="7C48FC40" w14:textId="6DEADD69" w:rsidR="00F302CC" w:rsidRDefault="00F302CC" w:rsidP="00F302CC">
      <w:pPr>
        <w:pStyle w:val="3"/>
      </w:pPr>
      <w:bookmarkStart w:id="83" w:name="_Toc378866121"/>
      <w:r>
        <w:rPr>
          <w:rFonts w:hint="eastAsia"/>
        </w:rPr>
        <w:t>メモリ操作命令：ロード／ストア</w:t>
      </w:r>
      <w:bookmarkEnd w:id="83"/>
    </w:p>
    <w:p w14:paraId="663D080B" w14:textId="36F0C983" w:rsidR="00F302CC" w:rsidRDefault="00F302CC" w:rsidP="00F302CC">
      <w:pPr>
        <w:pStyle w:val="aa"/>
        <w:ind w:left="447" w:firstLine="283"/>
      </w:pPr>
      <w:r>
        <w:rPr>
          <w:rFonts w:hint="eastAsia"/>
        </w:rPr>
        <w:t>このような問題は、</w:t>
      </w:r>
      <w:r>
        <w:rPr>
          <w:rFonts w:hint="eastAsia"/>
        </w:rPr>
        <w:t>CPU</w:t>
      </w:r>
      <w:r>
        <w:rPr>
          <w:rFonts w:hint="eastAsia"/>
        </w:rPr>
        <w:t>のメモリ操作命令の順序が損なわれると起こる。</w:t>
      </w:r>
    </w:p>
    <w:p w14:paraId="4E6F86DF" w14:textId="30868F77" w:rsidR="00F302CC" w:rsidRDefault="00F302CC" w:rsidP="00F302CC">
      <w:pPr>
        <w:pStyle w:val="aa"/>
        <w:ind w:left="447" w:firstLine="283"/>
      </w:pPr>
      <w:r>
        <w:rPr>
          <w:rFonts w:hint="eastAsia"/>
        </w:rPr>
        <w:t>CPU</w:t>
      </w:r>
      <w:r>
        <w:rPr>
          <w:rFonts w:hint="eastAsia"/>
        </w:rPr>
        <w:t>は、メモリ上のデータを操作する際、「ロード」命令によってメモリからレジスタ（</w:t>
      </w:r>
      <w:r>
        <w:rPr>
          <w:rFonts w:hint="eastAsia"/>
        </w:rPr>
        <w:t>CPU</w:t>
      </w:r>
      <w:r>
        <w:rPr>
          <w:rFonts w:hint="eastAsia"/>
        </w:rPr>
        <w:t>内の変数）に読み出し、値を更新した後、「ストア」命令によってレジスタからメモリに書き戻す。</w:t>
      </w:r>
    </w:p>
    <w:p w14:paraId="353AA84A" w14:textId="4767D004" w:rsidR="00F302CC" w:rsidRDefault="00F302CC" w:rsidP="00F302CC">
      <w:pPr>
        <w:pStyle w:val="aa"/>
        <w:ind w:left="447" w:firstLine="283"/>
      </w:pPr>
      <w:r>
        <w:t>x</w:t>
      </w:r>
      <w:r>
        <w:rPr>
          <w:rFonts w:hint="eastAsia"/>
        </w:rPr>
        <w:t>8</w:t>
      </w:r>
      <w:r>
        <w:t>6</w:t>
      </w:r>
      <w:r>
        <w:rPr>
          <w:rFonts w:hint="eastAsia"/>
        </w:rPr>
        <w:t>系</w:t>
      </w:r>
      <w:r>
        <w:rPr>
          <w:rFonts w:hint="eastAsia"/>
        </w:rPr>
        <w:t>CPU</w:t>
      </w:r>
      <w:r>
        <w:rPr>
          <w:rFonts w:hint="eastAsia"/>
        </w:rPr>
        <w:t>における一般的なロード命令は「</w:t>
      </w:r>
      <w:r>
        <w:rPr>
          <w:rFonts w:hint="eastAsia"/>
        </w:rPr>
        <w:t>MOV reg, [mem]</w:t>
      </w:r>
      <w:r>
        <w:rPr>
          <w:rFonts w:hint="eastAsia"/>
        </w:rPr>
        <w:t>」で、ストア命令は「</w:t>
      </w:r>
      <w:r>
        <w:rPr>
          <w:rFonts w:hint="eastAsia"/>
        </w:rPr>
        <w:t>MOV [mem], reg</w:t>
      </w:r>
      <w:r>
        <w:rPr>
          <w:rFonts w:hint="eastAsia"/>
        </w:rPr>
        <w:t>」というものである。命令はどちらも「</w:t>
      </w:r>
      <w:r>
        <w:rPr>
          <w:rFonts w:hint="eastAsia"/>
        </w:rPr>
        <w:t>MOV</w:t>
      </w:r>
      <w:r>
        <w:rPr>
          <w:rFonts w:hint="eastAsia"/>
        </w:rPr>
        <w:t>」であるが、その操作が「レジスタ←メモリ」（ロード）か「メモリ←レジスタ」（ストア）で呼び分ける。</w:t>
      </w:r>
      <w:r w:rsidR="00A22790">
        <w:rPr>
          <w:rFonts w:hint="eastAsia"/>
        </w:rPr>
        <w:t>ほか、ロードとストアをいっぺんに行う「</w:t>
      </w:r>
      <w:r w:rsidR="00A22790">
        <w:rPr>
          <w:rFonts w:hint="eastAsia"/>
        </w:rPr>
        <w:t>XCHG</w:t>
      </w:r>
      <w:r w:rsidR="00A22790">
        <w:rPr>
          <w:rFonts w:hint="eastAsia"/>
        </w:rPr>
        <w:t>」という命令もある。</w:t>
      </w:r>
    </w:p>
    <w:p w14:paraId="066C5C81" w14:textId="1525B721" w:rsidR="00F302CC" w:rsidRDefault="00F302CC" w:rsidP="00F302CC">
      <w:pPr>
        <w:pStyle w:val="3"/>
      </w:pPr>
      <w:bookmarkStart w:id="84" w:name="_Toc378866122"/>
      <w:r>
        <w:rPr>
          <w:rFonts w:hint="eastAsia"/>
        </w:rPr>
        <w:t>メモリバリア</w:t>
      </w:r>
      <w:bookmarkEnd w:id="84"/>
    </w:p>
    <w:p w14:paraId="62EF3B10" w14:textId="59542550" w:rsidR="00F302CC" w:rsidRDefault="00F302CC" w:rsidP="00F302CC">
      <w:pPr>
        <w:pStyle w:val="aa"/>
        <w:ind w:left="447" w:firstLine="283"/>
      </w:pPr>
      <w:r>
        <w:rPr>
          <w:rFonts w:hint="eastAsia"/>
        </w:rPr>
        <w:t>このような問題の解決策は、</w:t>
      </w:r>
      <w:r>
        <w:rPr>
          <w:rFonts w:hint="eastAsia"/>
        </w:rPr>
        <w:t>CPU</w:t>
      </w:r>
      <w:r>
        <w:rPr>
          <w:rFonts w:hint="eastAsia"/>
        </w:rPr>
        <w:t>の命令レベルで用意されている。</w:t>
      </w:r>
    </w:p>
    <w:p w14:paraId="2A39B2CE" w14:textId="1379E94B" w:rsidR="00F302CC" w:rsidRDefault="00F302CC" w:rsidP="00F302CC">
      <w:pPr>
        <w:pStyle w:val="aa"/>
        <w:ind w:left="447" w:firstLine="283"/>
      </w:pPr>
      <w:r>
        <w:rPr>
          <w:rFonts w:hint="eastAsia"/>
        </w:rPr>
        <w:t>CPU</w:t>
      </w:r>
      <w:r>
        <w:rPr>
          <w:rFonts w:hint="eastAsia"/>
        </w:rPr>
        <w:t>に対して、メモリ操作命令の順序性を保証するように</w:t>
      </w:r>
      <w:r w:rsidR="00A22790">
        <w:rPr>
          <w:rFonts w:hint="eastAsia"/>
        </w:rPr>
        <w:t>働きかける命令があり、そのような命令を「メモリバリア」（もしくは「メモリフェンス」）と呼ぶ。</w:t>
      </w:r>
    </w:p>
    <w:p w14:paraId="0A64E477" w14:textId="37988E19" w:rsidR="00A22790" w:rsidRDefault="00A22790" w:rsidP="00A22790">
      <w:pPr>
        <w:pStyle w:val="3"/>
      </w:pPr>
      <w:bookmarkStart w:id="85" w:name="_Toc378866123"/>
      <w:r>
        <w:rPr>
          <w:rFonts w:hint="eastAsia"/>
        </w:rPr>
        <w:t>解決策①</w:t>
      </w:r>
      <w:bookmarkEnd w:id="85"/>
    </w:p>
    <w:p w14:paraId="677AB62F" w14:textId="77777777" w:rsidR="00A22790" w:rsidRDefault="00A22790" w:rsidP="00A22790">
      <w:pPr>
        <w:pStyle w:val="aa"/>
        <w:ind w:left="447" w:firstLine="283"/>
      </w:pPr>
      <w:r>
        <w:rPr>
          <w:rFonts w:hint="eastAsia"/>
        </w:rPr>
        <w:t>このような問題は、前述の「データ破損」で示した解決策を用いることで対処できる。</w:t>
      </w:r>
    </w:p>
    <w:p w14:paraId="76EE3024" w14:textId="7D7DFCF6" w:rsidR="00A22790" w:rsidRPr="00A22790" w:rsidRDefault="002F106C" w:rsidP="00A22790">
      <w:pPr>
        <w:pStyle w:val="aa"/>
        <w:ind w:left="447" w:firstLine="283"/>
      </w:pPr>
      <w:r>
        <w:rPr>
          <w:rFonts w:hint="eastAsia"/>
        </w:rPr>
        <w:t>開発言語</w:t>
      </w:r>
      <w:r w:rsidR="00A22790">
        <w:rPr>
          <w:rFonts w:hint="eastAsia"/>
        </w:rPr>
        <w:t>や</w:t>
      </w:r>
      <w:r w:rsidR="00A22790">
        <w:rPr>
          <w:rFonts w:hint="eastAsia"/>
        </w:rPr>
        <w:t>SDK</w:t>
      </w:r>
      <w:r w:rsidR="00A22790">
        <w:rPr>
          <w:rFonts w:hint="eastAsia"/>
        </w:rPr>
        <w:t>によって用意されている「排他制御」（ロック）の仕組みを利用することで、メモリバリアの確実性も保証される。</w:t>
      </w:r>
    </w:p>
    <w:p w14:paraId="38D2C044" w14:textId="048B92F6" w:rsidR="00B433EB" w:rsidRDefault="00A22790" w:rsidP="00B433EB">
      <w:pPr>
        <w:pStyle w:val="3"/>
      </w:pPr>
      <w:bookmarkStart w:id="86" w:name="_Toc378866124"/>
      <w:r>
        <w:rPr>
          <w:rFonts w:hint="eastAsia"/>
        </w:rPr>
        <w:t>別の解決策：</w:t>
      </w:r>
      <w:r w:rsidR="00B433EB">
        <w:rPr>
          <w:rFonts w:hint="eastAsia"/>
        </w:rPr>
        <w:t>ロックフリー</w:t>
      </w:r>
      <w:bookmarkEnd w:id="86"/>
    </w:p>
    <w:p w14:paraId="4BEA0094" w14:textId="446C31C2" w:rsidR="00B433EB" w:rsidRDefault="00A22790" w:rsidP="00B433EB">
      <w:pPr>
        <w:pStyle w:val="aa"/>
        <w:ind w:left="447" w:firstLine="283"/>
      </w:pPr>
      <w:r>
        <w:rPr>
          <w:rFonts w:hint="eastAsia"/>
        </w:rPr>
        <w:t>ちょっとした値の更新で</w:t>
      </w:r>
      <w:r w:rsidR="00D659AD">
        <w:rPr>
          <w:rFonts w:hint="eastAsia"/>
        </w:rPr>
        <w:t>逐一ロックを行うのは処理コストが高い。</w:t>
      </w:r>
    </w:p>
    <w:p w14:paraId="05BDC083" w14:textId="312D2163" w:rsidR="00D659AD" w:rsidRDefault="00D659AD" w:rsidP="00B433EB">
      <w:pPr>
        <w:pStyle w:val="aa"/>
        <w:ind w:left="447" w:firstLine="283"/>
      </w:pPr>
      <w:r>
        <w:rPr>
          <w:rFonts w:hint="eastAsia"/>
        </w:rPr>
        <w:t>ロックを用いずにデータ共有を保証することができれば、ロックを使わないで済む場面もある。</w:t>
      </w:r>
    </w:p>
    <w:p w14:paraId="2B669CD9" w14:textId="2D7CE09C" w:rsidR="00D659AD" w:rsidRDefault="00D659AD" w:rsidP="00B433EB">
      <w:pPr>
        <w:pStyle w:val="aa"/>
        <w:ind w:left="447" w:firstLine="283"/>
      </w:pPr>
      <w:r>
        <w:rPr>
          <w:rFonts w:hint="eastAsia"/>
        </w:rPr>
        <w:t>ロックを用いずに確実なデータ共有を保証する手法（アルゴリズム）を「ロックフ</w:t>
      </w:r>
      <w:r>
        <w:rPr>
          <w:rFonts w:hint="eastAsia"/>
        </w:rPr>
        <w:lastRenderedPageBreak/>
        <w:t>リー」（</w:t>
      </w:r>
      <w:r>
        <w:rPr>
          <w:rFonts w:hint="eastAsia"/>
        </w:rPr>
        <w:t>Lock-Free</w:t>
      </w:r>
      <w:r>
        <w:rPr>
          <w:rFonts w:hint="eastAsia"/>
        </w:rPr>
        <w:t>）と呼ぶ。また、スレッドの処理全体がロックフリーな処理になっていることを「ウェイトフリー」（</w:t>
      </w:r>
      <w:r>
        <w:rPr>
          <w:rFonts w:hint="eastAsia"/>
        </w:rPr>
        <w:t>Wait-Free</w:t>
      </w:r>
      <w:r>
        <w:rPr>
          <w:rFonts w:hint="eastAsia"/>
        </w:rPr>
        <w:t>）と呼ぶ。</w:t>
      </w:r>
    </w:p>
    <w:p w14:paraId="2EB2DC14" w14:textId="6AD55A7A" w:rsidR="00D659AD" w:rsidRPr="00D659AD" w:rsidRDefault="00D659AD" w:rsidP="00B433EB">
      <w:pPr>
        <w:pStyle w:val="aa"/>
        <w:ind w:left="447" w:firstLine="283"/>
      </w:pPr>
      <w:r>
        <w:rPr>
          <w:rFonts w:hint="eastAsia"/>
        </w:rPr>
        <w:t>処理のパフォーマンスを追求するなら、このようなロックフリーの処理構造を追求しなければならない。</w:t>
      </w:r>
    </w:p>
    <w:p w14:paraId="5FD9C50F" w14:textId="49CBF976" w:rsidR="00B946A2" w:rsidRDefault="00B946A2" w:rsidP="00B946A2">
      <w:pPr>
        <w:pStyle w:val="3"/>
      </w:pPr>
      <w:bookmarkStart w:id="87" w:name="_Toc378866125"/>
      <w:r>
        <w:rPr>
          <w:rFonts w:hint="eastAsia"/>
        </w:rPr>
        <w:t>解決策</w:t>
      </w:r>
      <w:r w:rsidR="00D659AD">
        <w:rPr>
          <w:rFonts w:hint="eastAsia"/>
        </w:rPr>
        <w:t>②</w:t>
      </w:r>
      <w:bookmarkEnd w:id="87"/>
    </w:p>
    <w:p w14:paraId="312DF1A5" w14:textId="10A4238B" w:rsidR="00D659AD" w:rsidRDefault="00D659AD" w:rsidP="00D659AD">
      <w:pPr>
        <w:pStyle w:val="aa"/>
        <w:ind w:left="447" w:firstLine="283"/>
      </w:pPr>
      <w:r>
        <w:rPr>
          <w:rFonts w:hint="eastAsia"/>
        </w:rPr>
        <w:t>ロックフリーな処理を実現するには、</w:t>
      </w:r>
      <w:r>
        <w:rPr>
          <w:rFonts w:hint="eastAsia"/>
        </w:rPr>
        <w:t>CPU</w:t>
      </w:r>
      <w:r>
        <w:rPr>
          <w:rFonts w:hint="eastAsia"/>
        </w:rPr>
        <w:t>のメモリバリア命令</w:t>
      </w:r>
      <w:r w:rsidR="004841DD">
        <w:rPr>
          <w:rFonts w:hint="eastAsia"/>
        </w:rPr>
        <w:t>を使用</w:t>
      </w:r>
      <w:r>
        <w:rPr>
          <w:rFonts w:hint="eastAsia"/>
        </w:rPr>
        <w:t>することである。</w:t>
      </w:r>
    </w:p>
    <w:p w14:paraId="253E4587" w14:textId="6036A2EA" w:rsidR="004841DD" w:rsidRDefault="00D659AD" w:rsidP="00D659AD">
      <w:pPr>
        <w:pStyle w:val="aa"/>
        <w:ind w:left="447" w:firstLine="283"/>
      </w:pPr>
      <w:r>
        <w:rPr>
          <w:rFonts w:hint="eastAsia"/>
        </w:rPr>
        <w:t>C++11</w:t>
      </w:r>
      <w:r>
        <w:rPr>
          <w:rFonts w:hint="eastAsia"/>
        </w:rPr>
        <w:t>では、</w:t>
      </w:r>
      <w:r w:rsidR="004841DD">
        <w:rPr>
          <w:rFonts w:hint="eastAsia"/>
        </w:rPr>
        <w:t>「アトミック型」と呼ばれるクラスが用意されており、これを使用すれば、コンパイラが</w:t>
      </w:r>
      <w:r w:rsidR="004841DD">
        <w:rPr>
          <w:rFonts w:hint="eastAsia"/>
        </w:rPr>
        <w:t>C</w:t>
      </w:r>
      <w:r w:rsidR="004841DD">
        <w:t>PU</w:t>
      </w:r>
      <w:r w:rsidR="004841DD">
        <w:rPr>
          <w:rFonts w:hint="eastAsia"/>
        </w:rPr>
        <w:t>のメモリバリア命令を使用するようにコード生成する。</w:t>
      </w:r>
    </w:p>
    <w:p w14:paraId="03F441E6" w14:textId="38A3903A" w:rsidR="004841DD" w:rsidRDefault="004841DD" w:rsidP="009E4C7C">
      <w:pPr>
        <w:pStyle w:val="aa"/>
        <w:keepNext/>
        <w:widowControl/>
        <w:spacing w:afterLines="50" w:after="180"/>
        <w:ind w:left="447" w:firstLine="283"/>
      </w:pPr>
      <w:r>
        <w:rPr>
          <w:rFonts w:hint="eastAsia"/>
        </w:rPr>
        <w:t>「アトミック型」は、ロックフリーでデータを共有する手段となる。これを用いた場合、前述の問題のコードはこのように修正する。</w:t>
      </w:r>
    </w:p>
    <w:p w14:paraId="2AD26514" w14:textId="77777777" w:rsidR="004841DD" w:rsidRPr="002F1BB1" w:rsidRDefault="004841DD" w:rsidP="004841DD">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5A7069EE" w14:textId="77777777" w:rsidTr="006F6262">
        <w:tc>
          <w:tcPr>
            <w:tcW w:w="8221" w:type="dxa"/>
          </w:tcPr>
          <w:p w14:paraId="647C8409" w14:textId="06E4563E" w:rsidR="004841DD" w:rsidRDefault="004841DD" w:rsidP="006F6262">
            <w:pPr>
              <w:pStyle w:val="3-"/>
            </w:pPr>
            <w:r w:rsidRPr="004841DD">
              <w:rPr>
                <w:color w:val="FF0000"/>
              </w:rPr>
              <w:t>std::atmic&lt;bool&gt;</w:t>
            </w:r>
            <w:r>
              <w:t xml:space="preserve"> flg = false;</w:t>
            </w:r>
          </w:p>
          <w:p w14:paraId="17E229F5" w14:textId="77777777" w:rsidR="004841DD" w:rsidRDefault="004841DD" w:rsidP="006F6262">
            <w:pPr>
              <w:pStyle w:val="3-"/>
            </w:pPr>
            <w:r>
              <w:t>volatile int val = 0;</w:t>
            </w:r>
          </w:p>
        </w:tc>
      </w:tr>
    </w:tbl>
    <w:p w14:paraId="259CA5B5" w14:textId="77777777" w:rsidR="004841DD" w:rsidRPr="002F1BB1" w:rsidRDefault="004841DD" w:rsidP="004841DD">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A8A85E" w14:textId="77777777" w:rsidTr="006F6262">
        <w:tc>
          <w:tcPr>
            <w:tcW w:w="8221" w:type="dxa"/>
          </w:tcPr>
          <w:p w14:paraId="058DC6DB" w14:textId="77777777" w:rsidR="004841DD" w:rsidRDefault="004841DD" w:rsidP="006F6262">
            <w:pPr>
              <w:pStyle w:val="3-"/>
            </w:pPr>
            <w:r>
              <w:t>val = 123;</w:t>
            </w:r>
            <w:r>
              <w:tab/>
            </w:r>
            <w:r w:rsidRPr="002F1BB1">
              <w:rPr>
                <w:color w:val="00B050"/>
              </w:rPr>
              <w:t>//</w:t>
            </w:r>
            <w:r w:rsidRPr="002F1BB1">
              <w:rPr>
                <w:rFonts w:hint="eastAsia"/>
                <w:color w:val="00B050"/>
              </w:rPr>
              <w:t>先に値をセットしてから、</w:t>
            </w:r>
          </w:p>
          <w:p w14:paraId="2B127895" w14:textId="436B9B4F" w:rsidR="004841DD" w:rsidRDefault="004841DD" w:rsidP="004841DD">
            <w:pPr>
              <w:pStyle w:val="3-"/>
            </w:pPr>
            <w:r>
              <w:t>flg</w:t>
            </w:r>
            <w:r w:rsidRPr="004841DD">
              <w:rPr>
                <w:color w:val="FF0000"/>
              </w:rPr>
              <w:t>.store(true)</w:t>
            </w:r>
            <w:r>
              <w:t>;</w:t>
            </w:r>
            <w:r>
              <w:tab/>
            </w:r>
            <w:r w:rsidRPr="002F1BB1">
              <w:rPr>
                <w:color w:val="00B050"/>
              </w:rPr>
              <w:t>//</w:t>
            </w:r>
            <w:r w:rsidRPr="002F1BB1">
              <w:rPr>
                <w:rFonts w:hint="eastAsia"/>
                <w:color w:val="00B050"/>
              </w:rPr>
              <w:t>フラグを更新</w:t>
            </w:r>
          </w:p>
        </w:tc>
      </w:tr>
    </w:tbl>
    <w:p w14:paraId="27501FDA" w14:textId="77777777" w:rsidR="004841DD" w:rsidRPr="002F1BB1" w:rsidRDefault="004841DD" w:rsidP="004841DD">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1EDED14E" w14:textId="77777777" w:rsidTr="006F6262">
        <w:tc>
          <w:tcPr>
            <w:tcW w:w="8221" w:type="dxa"/>
          </w:tcPr>
          <w:p w14:paraId="47E2B1DB" w14:textId="1231EBFC" w:rsidR="004841DD" w:rsidRPr="002F1BB1" w:rsidRDefault="004841DD" w:rsidP="006F6262">
            <w:pPr>
              <w:pStyle w:val="3-"/>
              <w:rPr>
                <w:color w:val="00B050"/>
              </w:rPr>
            </w:pPr>
            <w:r>
              <w:t>if(flg</w:t>
            </w:r>
            <w:r w:rsidRPr="004841DD">
              <w:rPr>
                <w:color w:val="FF0000"/>
              </w:rPr>
              <w:t>.load()</w:t>
            </w:r>
            <w:r>
              <w:t>)</w:t>
            </w:r>
            <w:r w:rsidRPr="002F1BB1">
              <w:rPr>
                <w:color w:val="00B050"/>
              </w:rPr>
              <w:t xml:space="preserve"> //</w:t>
            </w:r>
            <w:r>
              <w:rPr>
                <w:rFonts w:hint="eastAsia"/>
                <w:color w:val="00B050"/>
              </w:rPr>
              <w:t>フラグの更新状態をチェック</w:t>
            </w:r>
          </w:p>
          <w:p w14:paraId="5ECDF938" w14:textId="77777777" w:rsidR="004841DD" w:rsidRDefault="004841DD"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65106FC1" w14:textId="76A2E8F9" w:rsidR="004841DD" w:rsidRPr="00600544" w:rsidRDefault="004841DD" w:rsidP="004841DD">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Pr="00600544">
        <w:rPr>
          <w:rFonts w:hint="eastAsia"/>
          <w:color w:val="FF0000"/>
        </w:rPr>
        <w:t xml:space="preserve"> </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166507" w14:textId="77777777" w:rsidTr="006F6262">
        <w:tc>
          <w:tcPr>
            <w:tcW w:w="8221" w:type="dxa"/>
          </w:tcPr>
          <w:p w14:paraId="429C37D3" w14:textId="73600A0A" w:rsidR="004841DD" w:rsidRDefault="004841DD" w:rsidP="004841DD">
            <w:pPr>
              <w:pStyle w:val="3-"/>
            </w:pPr>
            <w:r w:rsidRPr="002F1BB1">
              <w:rPr>
                <w:color w:val="FF0000"/>
              </w:rPr>
              <w:t>val=</w:t>
            </w:r>
            <w:r>
              <w:rPr>
                <w:color w:val="FF0000"/>
              </w:rPr>
              <w:t>123</w:t>
            </w:r>
            <w:r>
              <w:rPr>
                <w:color w:val="FF0000"/>
              </w:rPr>
              <w:tab/>
            </w:r>
            <w:r>
              <w:rPr>
                <w:rFonts w:hint="eastAsia"/>
                <w:color w:val="FF0000"/>
              </w:rPr>
              <w:t>←確実に 123 という結果が得られる</w:t>
            </w:r>
          </w:p>
        </w:tc>
      </w:tr>
    </w:tbl>
    <w:p w14:paraId="748499E1" w14:textId="77777777" w:rsidR="009E4C7C" w:rsidRDefault="004841DD" w:rsidP="009E4C7C">
      <w:pPr>
        <w:pStyle w:val="aa"/>
        <w:spacing w:beforeLines="50" w:before="180"/>
        <w:ind w:left="447" w:firstLine="283"/>
      </w:pPr>
      <w:r>
        <w:rPr>
          <w:rFonts w:hint="eastAsia"/>
        </w:rPr>
        <w:t>「アトミック型」にはメモリ操作方法を指定するオプションがあり、それを使うと、逆に「メモリバリアを使わない」という指定もできる。これにより、余計な命令が発行されなくなるため、わずかにパフォーマンスが向上する。厳密なパフォーマンスチューニングを行う場合に活用できる。</w:t>
      </w:r>
    </w:p>
    <w:p w14:paraId="3C2EB368" w14:textId="1E104D8B" w:rsidR="004841DD" w:rsidRDefault="009E4C7C" w:rsidP="009E4C7C">
      <w:pPr>
        <w:pStyle w:val="aa"/>
        <w:keepNext/>
        <w:widowControl/>
        <w:spacing w:afterLines="50" w:after="180"/>
        <w:ind w:left="447" w:firstLine="283"/>
      </w:pPr>
      <w:r>
        <w:rPr>
          <w:rFonts w:hint="eastAsia"/>
        </w:rPr>
        <w:t>参考までに、メモリ操作方法を指定したコードは下記のようになる。</w:t>
      </w:r>
    </w:p>
    <w:p w14:paraId="723AFB5F" w14:textId="77777777" w:rsidR="009E4C7C" w:rsidRPr="002F1BB1" w:rsidRDefault="009E4C7C" w:rsidP="009E4C7C">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54123D63" w14:textId="77777777" w:rsidTr="006F6262">
        <w:tc>
          <w:tcPr>
            <w:tcW w:w="8221" w:type="dxa"/>
          </w:tcPr>
          <w:p w14:paraId="5BCA5BFA" w14:textId="77777777" w:rsidR="009E4C7C" w:rsidRDefault="009E4C7C" w:rsidP="006F6262">
            <w:pPr>
              <w:pStyle w:val="3-"/>
            </w:pPr>
            <w:r>
              <w:t>val = 123;</w:t>
            </w:r>
            <w:r>
              <w:tab/>
            </w:r>
            <w:r w:rsidRPr="002F1BB1">
              <w:rPr>
                <w:color w:val="00B050"/>
              </w:rPr>
              <w:t>//</w:t>
            </w:r>
            <w:r w:rsidRPr="002F1BB1">
              <w:rPr>
                <w:rFonts w:hint="eastAsia"/>
                <w:color w:val="00B050"/>
              </w:rPr>
              <w:t>先に値をセットしてから、</w:t>
            </w:r>
          </w:p>
          <w:p w14:paraId="7D377862" w14:textId="4A35232B" w:rsidR="009E4C7C" w:rsidRDefault="009E4C7C" w:rsidP="009E4C7C">
            <w:pPr>
              <w:pStyle w:val="3-"/>
            </w:pPr>
            <w:r>
              <w:t>flg</w:t>
            </w:r>
            <w:r w:rsidRPr="004841DD">
              <w:rPr>
                <w:color w:val="FF0000"/>
              </w:rPr>
              <w:t>.store(true</w:t>
            </w:r>
            <w:r>
              <w:rPr>
                <w:color w:val="FF0000"/>
              </w:rPr>
              <w:t xml:space="preserve">, </w:t>
            </w:r>
            <w:r w:rsidRPr="009E4C7C">
              <w:rPr>
                <w:color w:val="FF0000"/>
              </w:rPr>
              <w:t>std::memory_order_release</w:t>
            </w:r>
            <w:r w:rsidRPr="004841DD">
              <w:rPr>
                <w:color w:val="FF0000"/>
              </w:rPr>
              <w:t>)</w:t>
            </w:r>
            <w:r>
              <w:t>;</w:t>
            </w:r>
            <w:r w:rsidRPr="002F1BB1">
              <w:rPr>
                <w:color w:val="00B050"/>
              </w:rPr>
              <w:t>//</w:t>
            </w:r>
            <w:r w:rsidRPr="002F1BB1">
              <w:rPr>
                <w:rFonts w:hint="eastAsia"/>
                <w:color w:val="00B050"/>
              </w:rPr>
              <w:t>フラグを更新</w:t>
            </w:r>
            <w:r>
              <w:rPr>
                <w:rFonts w:hint="eastAsia"/>
                <w:color w:val="00B050"/>
              </w:rPr>
              <w:t>：ストア専用のメモリバリアを指定</w:t>
            </w:r>
          </w:p>
        </w:tc>
      </w:tr>
    </w:tbl>
    <w:p w14:paraId="5AC9ED7C" w14:textId="77777777" w:rsidR="009E4C7C" w:rsidRPr="002F1BB1" w:rsidRDefault="009E4C7C" w:rsidP="009E4C7C">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358FDF97" w14:textId="77777777" w:rsidTr="006F6262">
        <w:tc>
          <w:tcPr>
            <w:tcW w:w="8221" w:type="dxa"/>
          </w:tcPr>
          <w:p w14:paraId="0FA884D1" w14:textId="52F2AD15" w:rsidR="009E4C7C" w:rsidRPr="002F1BB1" w:rsidRDefault="009E4C7C" w:rsidP="006F6262">
            <w:pPr>
              <w:pStyle w:val="3-"/>
              <w:rPr>
                <w:color w:val="00B050"/>
              </w:rPr>
            </w:pPr>
            <w:r>
              <w:t>if(flg</w:t>
            </w:r>
            <w:r w:rsidRPr="004841DD">
              <w:rPr>
                <w:color w:val="FF0000"/>
              </w:rPr>
              <w:t>.load(</w:t>
            </w:r>
            <w:r w:rsidRPr="009E4C7C">
              <w:rPr>
                <w:color w:val="FF0000"/>
              </w:rPr>
              <w:t>std::memory_order_relaxed</w:t>
            </w:r>
            <w:r w:rsidRPr="004841DD">
              <w:rPr>
                <w:color w:val="FF0000"/>
              </w:rPr>
              <w:t>)</w:t>
            </w:r>
            <w:r>
              <w:t>)</w:t>
            </w:r>
            <w:r w:rsidRPr="002F1BB1">
              <w:rPr>
                <w:color w:val="00B050"/>
              </w:rPr>
              <w:t xml:space="preserve"> //</w:t>
            </w:r>
            <w:r>
              <w:rPr>
                <w:rFonts w:hint="eastAsia"/>
                <w:color w:val="00B050"/>
              </w:rPr>
              <w:t>フラグの更新状態をチェック：メモリバリアなし</w:t>
            </w:r>
          </w:p>
          <w:p w14:paraId="4EFC0670" w14:textId="77777777" w:rsidR="009E4C7C" w:rsidRDefault="009E4C7C"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1CABCCE9" w14:textId="2CFEB6D7" w:rsidR="004841DD" w:rsidRDefault="009E4C7C" w:rsidP="009E4C7C">
      <w:pPr>
        <w:pStyle w:val="aa"/>
        <w:spacing w:beforeLines="50" w:before="180"/>
        <w:ind w:left="447" w:firstLine="283"/>
      </w:pPr>
      <w:r>
        <w:rPr>
          <w:rFonts w:hint="eastAsia"/>
        </w:rPr>
        <w:t>「アトミック型」のデフォルトは、ロード／ストア共にメモリバリアすることである。</w:t>
      </w:r>
    </w:p>
    <w:p w14:paraId="44AA648D" w14:textId="71DE6282" w:rsidR="00136202" w:rsidRPr="00502241" w:rsidRDefault="00502241" w:rsidP="009E4C7C">
      <w:pPr>
        <w:pStyle w:val="aa"/>
        <w:spacing w:beforeLines="50" w:before="180"/>
        <w:ind w:left="447" w:firstLine="283"/>
        <w:rPr>
          <w:color w:val="FF0000"/>
        </w:rPr>
      </w:pPr>
      <w:r>
        <w:rPr>
          <w:rFonts w:hint="eastAsia"/>
          <w:color w:val="FF0000"/>
        </w:rPr>
        <w:t>以上のように、</w:t>
      </w:r>
      <w:r w:rsidR="00136202" w:rsidRPr="00502241">
        <w:rPr>
          <w:rFonts w:hint="eastAsia"/>
          <w:color w:val="FF0000"/>
        </w:rPr>
        <w:t>C++11</w:t>
      </w:r>
      <w:r w:rsidR="00136202" w:rsidRPr="00502241">
        <w:rPr>
          <w:rFonts w:hint="eastAsia"/>
          <w:color w:val="FF0000"/>
        </w:rPr>
        <w:t>のアトミック型は、一見して単なるクラスライブラリだが、</w:t>
      </w:r>
      <w:r w:rsidR="00136202" w:rsidRPr="00502241">
        <w:rPr>
          <w:rFonts w:hint="eastAsia"/>
          <w:color w:val="FF0000"/>
        </w:rPr>
        <w:t>volatle</w:t>
      </w:r>
      <w:r w:rsidR="00136202" w:rsidRPr="00502241">
        <w:rPr>
          <w:rFonts w:hint="eastAsia"/>
          <w:color w:val="FF0000"/>
        </w:rPr>
        <w:t>型と同様に、コンパイラにコード生成の方法を指定するためのものであ</w:t>
      </w:r>
      <w:r w:rsidRPr="00502241">
        <w:rPr>
          <w:rFonts w:hint="eastAsia"/>
          <w:color w:val="FF0000"/>
        </w:rPr>
        <w:t>り、言語仕様に密着している。</w:t>
      </w:r>
    </w:p>
    <w:p w14:paraId="42B922AF" w14:textId="7B761666" w:rsidR="009E4C7C" w:rsidRDefault="009E4C7C" w:rsidP="009E4C7C">
      <w:pPr>
        <w:pStyle w:val="aa"/>
        <w:spacing w:beforeLines="50" w:before="180"/>
        <w:ind w:left="447" w:firstLine="283"/>
      </w:pPr>
      <w:r>
        <w:rPr>
          <w:rFonts w:hint="eastAsia"/>
        </w:rPr>
        <w:t>このメモリ操作指定に関する説明は割愛するが、後述する「モニター：アトミック</w:t>
      </w:r>
      <w:r>
        <w:rPr>
          <w:rFonts w:hint="eastAsia"/>
        </w:rPr>
        <w:lastRenderedPageBreak/>
        <w:t>操作によるビジーウェイト」のサンプルプログラムに、コメントとして説明を記載している。</w:t>
      </w:r>
    </w:p>
    <w:p w14:paraId="2BBB2743" w14:textId="585FFD08" w:rsidR="00D31BAF" w:rsidRDefault="00D31BAF" w:rsidP="00D31BAF">
      <w:pPr>
        <w:pStyle w:val="2"/>
      </w:pPr>
      <w:bookmarkStart w:id="88" w:name="_Toc378866126"/>
      <w:r>
        <w:rPr>
          <w:rFonts w:hint="eastAsia"/>
        </w:rPr>
        <w:t>困難なマルチスレッドプログラミング</w:t>
      </w:r>
      <w:bookmarkEnd w:id="88"/>
    </w:p>
    <w:p w14:paraId="25BB2BAE" w14:textId="112D5A81" w:rsidR="00D41679" w:rsidRDefault="00D31BAF" w:rsidP="007B2546">
      <w:pPr>
        <w:pStyle w:val="a9"/>
        <w:tabs>
          <w:tab w:val="left" w:pos="4896"/>
        </w:tabs>
        <w:spacing w:beforeLines="50" w:before="180"/>
        <w:ind w:firstLine="283"/>
      </w:pPr>
      <w:r>
        <w:rPr>
          <w:rFonts w:hint="eastAsia"/>
        </w:rPr>
        <w:t>以上</w:t>
      </w:r>
      <w:r w:rsidR="007B2546">
        <w:rPr>
          <w:rFonts w:hint="eastAsia"/>
        </w:rPr>
        <w:t>の</w:t>
      </w:r>
      <w:r>
        <w:rPr>
          <w:rFonts w:hint="eastAsia"/>
        </w:rPr>
        <w:t>例からも</w:t>
      </w:r>
      <w:r w:rsidR="007B2546">
        <w:rPr>
          <w:rFonts w:hint="eastAsia"/>
        </w:rPr>
        <w:t>、マルチスレッドのプログラミングは非常に繊細であることがわかる。また、</w:t>
      </w:r>
      <w:r w:rsidR="006612DD">
        <w:rPr>
          <w:rFonts w:hint="eastAsia"/>
        </w:rPr>
        <w:t>こうした問題について理解し</w:t>
      </w:r>
      <w:r w:rsidR="006F6262">
        <w:rPr>
          <w:rFonts w:hint="eastAsia"/>
        </w:rPr>
        <w:t>ていないと、問題発生時に原因を探り当てることが非常に困難となり、闇雲にハードウェアやコンパイラの不具合を疑いだすことにもなりかねない。</w:t>
      </w:r>
    </w:p>
    <w:p w14:paraId="41D0B261" w14:textId="77777777" w:rsidR="006F6262" w:rsidRDefault="00B90838" w:rsidP="007B2546">
      <w:pPr>
        <w:pStyle w:val="a9"/>
        <w:tabs>
          <w:tab w:val="left" w:pos="4896"/>
        </w:tabs>
        <w:spacing w:beforeLines="50" w:before="180"/>
        <w:ind w:firstLine="283"/>
        <w:rPr>
          <w:color w:val="FF0000"/>
        </w:rPr>
      </w:pPr>
      <w:r>
        <w:rPr>
          <w:color w:val="FF0000"/>
        </w:rPr>
        <w:t>そのため、</w:t>
      </w:r>
      <w:r w:rsidR="006612DD" w:rsidRPr="006612DD">
        <w:rPr>
          <w:color w:val="FF0000"/>
        </w:rPr>
        <w:t>面倒でも、マルチスレッドプログラミングは十分に理解を深めてから取り組むべきである。</w:t>
      </w:r>
    </w:p>
    <w:p w14:paraId="48631C6C" w14:textId="77777777" w:rsidR="004E7CC8" w:rsidRDefault="006F6262" w:rsidP="007B2546">
      <w:pPr>
        <w:pStyle w:val="a9"/>
        <w:tabs>
          <w:tab w:val="left" w:pos="4896"/>
        </w:tabs>
        <w:spacing w:beforeLines="50" w:before="180"/>
        <w:ind w:firstLine="283"/>
      </w:pPr>
      <w:r w:rsidRPr="006F6262">
        <w:rPr>
          <w:rFonts w:hint="eastAsia"/>
        </w:rPr>
        <w:t>マルチスレッドプログラミングでは、デバッガも有効に</w:t>
      </w:r>
      <w:r w:rsidR="007A2717">
        <w:rPr>
          <w:rFonts w:hint="eastAsia"/>
        </w:rPr>
        <w:t>使えない</w:t>
      </w:r>
      <w:r w:rsidRPr="006F6262">
        <w:rPr>
          <w:rFonts w:hint="eastAsia"/>
        </w:rPr>
        <w:t>ことがあ</w:t>
      </w:r>
      <w:r>
        <w:rPr>
          <w:rFonts w:hint="eastAsia"/>
        </w:rPr>
        <w:t>ったり、</w:t>
      </w:r>
      <w:r w:rsidR="007A2717">
        <w:rPr>
          <w:rFonts w:hint="eastAsia"/>
        </w:rPr>
        <w:t>デバッグ用の変数操作一つで挙動が変わったりする。後者は、メモリ操作が増えて、思いがけずメモリバリアの役割を果たし、問題が再現しなくなるといったことがある。</w:t>
      </w:r>
    </w:p>
    <w:p w14:paraId="47A808C6" w14:textId="380FDE34" w:rsidR="006612DD" w:rsidRPr="006F6262" w:rsidRDefault="004E7CC8" w:rsidP="004E7CC8">
      <w:pPr>
        <w:pStyle w:val="a9"/>
        <w:tabs>
          <w:tab w:val="left" w:pos="4896"/>
        </w:tabs>
        <w:ind w:firstLine="283"/>
      </w:pPr>
      <w:r>
        <w:rPr>
          <w:rFonts w:hint="eastAsia"/>
        </w:rPr>
        <w:t>繰り返しになるが、</w:t>
      </w:r>
      <w:r w:rsidR="007A2717">
        <w:rPr>
          <w:rFonts w:hint="eastAsia"/>
        </w:rPr>
        <w:t>このような</w:t>
      </w:r>
      <w:r w:rsidR="006F6262" w:rsidRPr="006F6262">
        <w:rPr>
          <w:rFonts w:hint="eastAsia"/>
        </w:rPr>
        <w:t>十分な知識と理解がないと、マルチスレッドの問題を自力で解決することができない。</w:t>
      </w:r>
    </w:p>
    <w:p w14:paraId="0FA28172" w14:textId="1FD2906B" w:rsidR="004C0EAC" w:rsidRDefault="002E6E2A" w:rsidP="004C0EAC">
      <w:pPr>
        <w:pStyle w:val="1"/>
      </w:pPr>
      <w:bookmarkStart w:id="89" w:name="_Toc378866127"/>
      <w:r>
        <w:rPr>
          <w:rFonts w:hint="eastAsia"/>
        </w:rPr>
        <w:t>スレッドの</w:t>
      </w:r>
      <w:r w:rsidR="004C0EAC">
        <w:rPr>
          <w:rFonts w:hint="eastAsia"/>
        </w:rPr>
        <w:t>同期</w:t>
      </w:r>
      <w:bookmarkEnd w:id="89"/>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t>「同期」とは、先の「データ破損の問題」で示したように、複数のスレッドがタイミングを取り合うことである。</w:t>
      </w:r>
    </w:p>
    <w:p w14:paraId="101BBF99" w14:textId="03267597" w:rsidR="008E74EF" w:rsidRDefault="003419B9" w:rsidP="008E74EF">
      <w:pPr>
        <w:pStyle w:val="a8"/>
        <w:ind w:firstLine="283"/>
      </w:pPr>
      <w:r>
        <w:rPr>
          <w:rFonts w:hint="eastAsia"/>
        </w:rPr>
        <w:t>同期が必要なのは、「確実な情報の共有」</w:t>
      </w:r>
      <w:r w:rsidR="00D056CF">
        <w:rPr>
          <w:rFonts w:hint="eastAsia"/>
        </w:rPr>
        <w:t>や「共有リソースの排他的なアクセス」</w:t>
      </w:r>
      <w:r>
        <w:rPr>
          <w:rFonts w:hint="eastAsia"/>
        </w:rPr>
        <w:t>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t>具体的な同期の手法を</w:t>
      </w:r>
      <w:r w:rsidR="003419B9">
        <w:t>説明</w:t>
      </w:r>
      <w:r>
        <w:t>する前に、</w:t>
      </w:r>
      <w:r w:rsidR="00E72E09">
        <w:t>まず、</w:t>
      </w:r>
      <w:r w:rsidR="003419B9">
        <w:t>この「待つ」手法について説明する。</w:t>
      </w:r>
    </w:p>
    <w:p w14:paraId="7FE03C14" w14:textId="19333BBF" w:rsidR="00E72E09" w:rsidRDefault="00E72E09" w:rsidP="00E72E09">
      <w:pPr>
        <w:pStyle w:val="a8"/>
        <w:ind w:firstLine="283"/>
      </w:pPr>
      <w:r>
        <w:t>大きくは</w:t>
      </w:r>
      <w:r>
        <w:t>2</w:t>
      </w:r>
      <w:r>
        <w:t>種類の待ち方がある。</w:t>
      </w:r>
    </w:p>
    <w:p w14:paraId="684CA61D" w14:textId="323A3461" w:rsidR="004C0EAC" w:rsidRDefault="004C0EAC" w:rsidP="004C0EAC">
      <w:pPr>
        <w:pStyle w:val="2"/>
      </w:pPr>
      <w:bookmarkStart w:id="90" w:name="_Toc378866128"/>
      <w:r>
        <w:rPr>
          <w:rFonts w:hint="eastAsia"/>
        </w:rPr>
        <w:lastRenderedPageBreak/>
        <w:t>ビジーウェイト</w:t>
      </w:r>
      <w:bookmarkEnd w:id="90"/>
    </w:p>
    <w:p w14:paraId="0C6C2C89" w14:textId="252CDF20" w:rsidR="004C0EAC" w:rsidRDefault="00E9373B" w:rsidP="004C0EAC">
      <w:pPr>
        <w:pStyle w:val="a9"/>
        <w:ind w:firstLine="283"/>
      </w:pPr>
      <w:r>
        <w:t>「ビジーウェイト」は、その名の通り「忙しく待つ」ことである。</w:t>
      </w:r>
    </w:p>
    <w:p w14:paraId="4C12A947" w14:textId="05694E04" w:rsidR="00126F39" w:rsidRDefault="00126F39" w:rsidP="00126F39">
      <w:pPr>
        <w:pStyle w:val="a9"/>
        <w:spacing w:beforeLines="50" w:before="180"/>
        <w:ind w:firstLine="283"/>
      </w:pPr>
      <w:r>
        <w:t>ループ</w:t>
      </w:r>
      <w:r w:rsidR="00F93479">
        <w:t>処理</w:t>
      </w:r>
      <w:r>
        <w:t>でフラグを監視するような処理が該当する。</w:t>
      </w:r>
    </w:p>
    <w:p w14:paraId="114F018E" w14:textId="2DA1F3ED" w:rsidR="00126F39" w:rsidRDefault="00126F39" w:rsidP="004C0EAC">
      <w:pPr>
        <w:pStyle w:val="a9"/>
        <w:ind w:firstLine="283"/>
      </w:pPr>
      <w:r>
        <w:t>また、</w:t>
      </w:r>
      <w:r w:rsidR="00F93479">
        <w:t>「スピンロック」など、ライブラリ</w:t>
      </w:r>
      <w:r>
        <w:t>が</w:t>
      </w:r>
      <w:r w:rsidR="00F93479">
        <w:t>提供</w:t>
      </w:r>
      <w:r>
        <w:t>する</w:t>
      </w:r>
      <w:r w:rsidR="007A12F7">
        <w:t>機能にも</w:t>
      </w:r>
      <w:r>
        <w:t>ビジーウェイトを扱うものがある。</w:t>
      </w:r>
    </w:p>
    <w:p w14:paraId="2D814A59" w14:textId="325730B3" w:rsidR="007A12F7" w:rsidRDefault="00126F39" w:rsidP="00126F39">
      <w:pPr>
        <w:pStyle w:val="a9"/>
        <w:spacing w:beforeLines="50" w:before="180"/>
        <w:ind w:firstLine="283"/>
      </w:pPr>
      <w:r>
        <w:t>ビジーウェイト</w:t>
      </w:r>
      <w:r w:rsidR="007A12F7">
        <w:t>は非常に軽量で、待機の必要がない状況ではほとんど無駄な処理をせずに素通りする。しかし、待機が発生すると、激しく状態を監視し続け、</w:t>
      </w:r>
      <w:r w:rsidR="007A12F7">
        <w:t>CPU</w:t>
      </w:r>
      <w:r w:rsidR="007A12F7">
        <w:t>を占有する。そのため、並列処理ができない環境（シングルプロセッサ／シングルコア）でビジーウェイト状態に入ると、必ずタイムスライスを使い切ることになり、非効率となる。</w:t>
      </w:r>
    </w:p>
    <w:p w14:paraId="100B1553" w14:textId="15407C63" w:rsidR="00BD063D" w:rsidRDefault="00126F39" w:rsidP="00126F39">
      <w:pPr>
        <w:pStyle w:val="a9"/>
        <w:spacing w:beforeLines="50" w:before="180"/>
        <w:ind w:firstLine="283"/>
      </w:pPr>
      <w:r>
        <w:t>ビジーウェイトの使いどころは、並列処理環境</w:t>
      </w:r>
      <w:r w:rsidR="007A12F7">
        <w:t>（マルチプロセッサ／マルチコア）</w:t>
      </w:r>
      <w:r>
        <w:t>にある。</w:t>
      </w:r>
    </w:p>
    <w:p w14:paraId="35BE45BC" w14:textId="7545D127" w:rsidR="00126F39" w:rsidRDefault="007A12F7" w:rsidP="00BD063D">
      <w:pPr>
        <w:pStyle w:val="a9"/>
        <w:ind w:firstLine="283"/>
      </w:pPr>
      <w:r>
        <w:t>並列処理環境であれば</w:t>
      </w:r>
      <w:r w:rsidR="00126F39">
        <w:t>、</w:t>
      </w:r>
      <w:r>
        <w:t>ビジーウェイト中にも他のスレッドが状態を更新できる。</w:t>
      </w:r>
      <w:r w:rsidR="00BD063D">
        <w:t>しかし、</w:t>
      </w:r>
      <w:r>
        <w:t>それでも</w:t>
      </w:r>
      <w:r>
        <w:t>CPU</w:t>
      </w:r>
      <w:r w:rsidR="002F0524">
        <w:t>（コア）</w:t>
      </w:r>
      <w:r>
        <w:t>の</w:t>
      </w:r>
      <w:r w:rsidR="002F0524">
        <w:t>一つは占有されるので、長時間の待機に用いるとやはり非効率となる</w:t>
      </w:r>
      <w:r w:rsidR="00BD063D">
        <w:t>。</w:t>
      </w:r>
    </w:p>
    <w:p w14:paraId="402AD0F6" w14:textId="77777777" w:rsidR="002F0524" w:rsidRDefault="00BD063D" w:rsidP="00621B90">
      <w:pPr>
        <w:pStyle w:val="a9"/>
        <w:keepNext/>
        <w:widowControl/>
        <w:spacing w:beforeLines="50" w:before="180"/>
        <w:ind w:firstLine="283"/>
      </w:pPr>
      <w:r>
        <w:t>このように、ビジーウェイト</w:t>
      </w:r>
      <w:r w:rsidR="002F0524">
        <w:t>には</w:t>
      </w:r>
      <w:r>
        <w:t>何かと制約が多いので、大抵の場合は</w:t>
      </w:r>
      <w:r w:rsidR="002F0524">
        <w:t>「</w:t>
      </w:r>
      <w:r>
        <w:t>スリープ</w:t>
      </w:r>
      <w:r w:rsidR="002F0524">
        <w:t>」</w:t>
      </w:r>
      <w:r>
        <w:t>を</w:t>
      </w:r>
      <w:r w:rsidR="002F0524">
        <w:t>用いる</w:t>
      </w:r>
      <w:r>
        <w:t>ものと考えたほうが良い。</w:t>
      </w:r>
    </w:p>
    <w:p w14:paraId="61CCC041" w14:textId="459F4928" w:rsidR="00BD063D" w:rsidRDefault="00BD063D" w:rsidP="002F0524">
      <w:pPr>
        <w:pStyle w:val="a9"/>
        <w:keepNext/>
        <w:widowControl/>
        <w:ind w:firstLine="283"/>
      </w:pPr>
      <w:r w:rsidRPr="0048531D">
        <w:rPr>
          <w:color w:val="FF0000"/>
        </w:rPr>
        <w:t>ビジーウェイトを</w:t>
      </w:r>
      <w:r w:rsidR="00621B90" w:rsidRPr="0048531D">
        <w:rPr>
          <w:color w:val="FF0000"/>
        </w:rPr>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0E6C756C" w14:textId="48C7F57C" w:rsidR="002F0524" w:rsidRDefault="002F0524" w:rsidP="002F0524">
      <w:pPr>
        <w:pStyle w:val="affff6"/>
        <w:ind w:left="447" w:hanging="298"/>
      </w:pPr>
      <w:r>
        <w:t>【できるだけ】排他関係にあるスレッドの並列稼働（別コアへの振り分け）をスケジューリングできる</w:t>
      </w:r>
    </w:p>
    <w:p w14:paraId="7FDF6391" w14:textId="19D6FC30" w:rsidR="004C0EAC" w:rsidRDefault="004C0EAC" w:rsidP="004C0EAC">
      <w:pPr>
        <w:pStyle w:val="2"/>
      </w:pPr>
      <w:bookmarkStart w:id="91" w:name="_Toc378866129"/>
      <w:r>
        <w:rPr>
          <w:rFonts w:hint="eastAsia"/>
        </w:rPr>
        <w:t>スリープ</w:t>
      </w:r>
      <w:bookmarkEnd w:id="91"/>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53DC6567" w:rsidR="00384E8C" w:rsidRDefault="00384E8C" w:rsidP="00384E8C">
      <w:pPr>
        <w:pStyle w:val="a9"/>
        <w:spacing w:beforeLines="50" w:before="180"/>
        <w:ind w:firstLine="283"/>
      </w:pPr>
      <w:r>
        <w:t>スレッドをスリープさせ、フラグ更新などの待機終了の条件が揃った時に</w:t>
      </w:r>
      <w:r w:rsidR="00B0048B">
        <w:t>自動的に</w:t>
      </w:r>
      <w:r>
        <w:t>OS</w:t>
      </w:r>
      <w:r>
        <w:t>に起こしてもらう</w:t>
      </w:r>
      <w:r w:rsidR="00B0048B">
        <w:t>ことができ</w:t>
      </w:r>
      <w:r>
        <w:t>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4D7063B4" w:rsidR="00384E8C" w:rsidRPr="002E6E2A" w:rsidRDefault="00384E8C" w:rsidP="00384E8C">
      <w:pPr>
        <w:pStyle w:val="a9"/>
        <w:ind w:firstLine="283"/>
      </w:pPr>
      <w:r>
        <w:t>基本的には、スレッドの同期にはこのスリープを用いるのが普通。</w:t>
      </w:r>
      <w:r w:rsidR="00B0048B">
        <w:t>ただし、マルチプロセッサ／コア環境では、</w:t>
      </w:r>
      <w:r>
        <w:t>前述の通り、「ビジーウェイト」の方が効率的となる</w:t>
      </w:r>
      <w:r w:rsidR="00B0048B">
        <w:t>場面もあるた</w:t>
      </w:r>
      <w:r w:rsidR="00B0048B">
        <w:lastRenderedPageBreak/>
        <w:t>め、環境に合わせて使い分けること</w:t>
      </w:r>
      <w:r>
        <w:t>。</w:t>
      </w:r>
    </w:p>
    <w:p w14:paraId="156F6ACF" w14:textId="202E85B9" w:rsidR="00F617FE" w:rsidRDefault="00C056CB" w:rsidP="00F617FE">
      <w:pPr>
        <w:pStyle w:val="2"/>
      </w:pPr>
      <w:bookmarkStart w:id="92" w:name="_Toc378866130"/>
      <w:r>
        <w:rPr>
          <w:rFonts w:hint="eastAsia"/>
        </w:rPr>
        <w:t>スリープと</w:t>
      </w:r>
      <w:r w:rsidR="006C4DA6">
        <w:rPr>
          <w:rFonts w:hint="eastAsia"/>
        </w:rPr>
        <w:t>Y</w:t>
      </w:r>
      <w:r w:rsidR="00F617FE">
        <w:rPr>
          <w:rFonts w:hint="eastAsia"/>
        </w:rPr>
        <w:t>ield</w:t>
      </w:r>
      <w:bookmarkEnd w:id="92"/>
      <w:r>
        <w:t xml:space="preserve"> </w:t>
      </w:r>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47193F24" w14:textId="77777777" w:rsidR="001E74FA"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0C868D26" w14:textId="25902AA7" w:rsidR="00725876" w:rsidRDefault="001E74FA" w:rsidP="001E74FA">
      <w:pPr>
        <w:pStyle w:val="a9"/>
        <w:ind w:firstLine="283"/>
      </w:pPr>
      <w:r>
        <w:rPr>
          <w:rFonts w:hint="eastAsia"/>
        </w:rPr>
        <w:t xml:space="preserve">Posix </w:t>
      </w:r>
      <w:r>
        <w:rPr>
          <w:rFonts w:hint="eastAsia"/>
        </w:rPr>
        <w:t>ライブラリの</w:t>
      </w:r>
      <w:r>
        <w:rPr>
          <w:rFonts w:hint="eastAsia"/>
        </w:rPr>
        <w:t xml:space="preserve"> </w:t>
      </w:r>
      <w:r>
        <w:t xml:space="preserve">sched_yield() </w:t>
      </w:r>
      <w:r>
        <w:t>はこの挙動である。</w:t>
      </w:r>
    </w:p>
    <w:p w14:paraId="2E3C790C" w14:textId="77777777" w:rsidR="001E74FA"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1E74FA">
        <w:t xml:space="preserve"> </w:t>
      </w:r>
      <w:r>
        <w:rPr>
          <w:rFonts w:hint="eastAsia"/>
        </w:rPr>
        <w:t>である</w:t>
      </w:r>
      <w:r w:rsidR="00725876">
        <w:rPr>
          <w:rFonts w:hint="eastAsia"/>
        </w:rPr>
        <w:t>。</w:t>
      </w:r>
    </w:p>
    <w:p w14:paraId="4D265B8C" w14:textId="30D550A4" w:rsidR="00725876" w:rsidRDefault="001E74FA" w:rsidP="00725876">
      <w:pPr>
        <w:pStyle w:val="a9"/>
        <w:ind w:firstLine="283"/>
      </w:pPr>
      <w:r>
        <w:rPr>
          <w:rFonts w:hint="eastAsia"/>
        </w:rPr>
        <w:t>ほかにも、</w:t>
      </w:r>
      <w:r>
        <w:rPr>
          <w:rFonts w:hint="eastAsia"/>
        </w:rPr>
        <w:t>Win32API</w:t>
      </w:r>
      <w:r>
        <w:t>には</w:t>
      </w:r>
      <w:r>
        <w:rPr>
          <w:rFonts w:hint="eastAsia"/>
        </w:rPr>
        <w:t>SwitchToThread</w:t>
      </w:r>
      <w:r>
        <w:t xml:space="preserve">() </w:t>
      </w:r>
      <w:r>
        <w:t>という関数が用意されており、こちらは「</w:t>
      </w:r>
      <w:r w:rsidRPr="001E74FA">
        <w:rPr>
          <w:rFonts w:hint="eastAsia"/>
        </w:rPr>
        <w:t>再スケジューリングは、呼び出し側スレッドの優先順位と実行可能な他のスレッドの状態によって決定します</w:t>
      </w:r>
      <w:r>
        <w:rPr>
          <w:rFonts w:hint="eastAsia"/>
        </w:rPr>
        <w:t>」と説明されている。</w:t>
      </w:r>
    </w:p>
    <w:p w14:paraId="724C5362" w14:textId="7AC1DDB1" w:rsidR="00C056CB" w:rsidRDefault="00C056CB" w:rsidP="00725876">
      <w:pPr>
        <w:pStyle w:val="a9"/>
        <w:ind w:firstLine="283"/>
      </w:pPr>
      <w:r>
        <w:t>C++11</w:t>
      </w:r>
      <w:r>
        <w:t>の</w:t>
      </w:r>
      <w:r>
        <w:rPr>
          <w:rFonts w:hint="eastAsia"/>
        </w:rPr>
        <w:t xml:space="preserve"> </w:t>
      </w:r>
      <w:r>
        <w:t xml:space="preserve">std::this_thread::yield() </w:t>
      </w:r>
      <w:r>
        <w:t>は</w:t>
      </w:r>
      <w:r>
        <w:t>OS</w:t>
      </w:r>
      <w:r>
        <w:t>に依存するようである。</w:t>
      </w:r>
    </w:p>
    <w:p w14:paraId="25C2DF4A" w14:textId="723D865C" w:rsidR="004C0DED" w:rsidRDefault="004C0DED" w:rsidP="00C056CB">
      <w:pPr>
        <w:pStyle w:val="a9"/>
        <w:spacing w:beforeLines="50" w:before="180"/>
        <w:ind w:firstLine="283"/>
      </w:pPr>
      <w:r>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93" w:name="_Toc378866131"/>
      <w:r>
        <w:rPr>
          <w:rFonts w:hint="eastAsia"/>
        </w:rPr>
        <w:lastRenderedPageBreak/>
        <w:t>様々な同期手法</w:t>
      </w:r>
      <w:bookmarkEnd w:id="93"/>
    </w:p>
    <w:p w14:paraId="7EFAF1FB" w14:textId="0CD64E2F" w:rsidR="003C57DF" w:rsidRDefault="009221E1" w:rsidP="00080C48">
      <w:pPr>
        <w:pStyle w:val="a8"/>
        <w:keepNext/>
        <w:widowControl/>
        <w:ind w:firstLine="283"/>
      </w:pPr>
      <w:r>
        <w:t>まず、様々な同期</w:t>
      </w:r>
      <w:r w:rsidR="00080C48">
        <w:t>手法を列挙する。</w:t>
      </w:r>
    </w:p>
    <w:bookmarkStart w:id="94" w:name="_MON_1452490692"/>
    <w:bookmarkEnd w:id="94"/>
    <w:p w14:paraId="10A84666" w14:textId="23D8BF64" w:rsidR="008C047E" w:rsidRDefault="00D73BC1" w:rsidP="00696651">
      <w:pPr>
        <w:pStyle w:val="a8"/>
        <w:ind w:leftChars="-270" w:left="-567" w:rightChars="-405" w:right="-850" w:firstLineChars="0" w:firstLine="0"/>
      </w:pPr>
      <w:r>
        <w:object w:dxaOrig="15653" w:dyaOrig="15979" w14:anchorId="475437AB">
          <v:shape id="_x0000_i1039" type="#_x0000_t75" style="width:482.1pt;height:491.9pt" o:ole="">
            <v:imagedata r:id="rId51" o:title=""/>
          </v:shape>
          <o:OLEObject Type="Embed" ProgID="Excel.Sheet.12" ShapeID="_x0000_i1039" DrawAspect="Content" ObjectID="_1452608367" r:id="rId52"/>
        </w:object>
      </w:r>
    </w:p>
    <w:p w14:paraId="5FB7653C" w14:textId="17EF3468" w:rsidR="009221E1" w:rsidRDefault="009221E1" w:rsidP="00696651">
      <w:pPr>
        <w:pStyle w:val="a8"/>
        <w:spacing w:beforeLines="50" w:before="180"/>
        <w:ind w:firstLine="283"/>
      </w:pPr>
      <w:r>
        <w:rPr>
          <w:rFonts w:hint="eastAsia"/>
        </w:rPr>
        <w:t>以上に列挙した</w:t>
      </w:r>
      <w:r w:rsidR="00696651">
        <w:rPr>
          <w:rFonts w:hint="eastAsia"/>
        </w:rPr>
        <w:t>も</w:t>
      </w:r>
      <w:r>
        <w:rPr>
          <w:rFonts w:hint="eastAsia"/>
        </w:rPr>
        <w:t>のは、とりわけ代表的なものである。これらの</w:t>
      </w:r>
      <w:r w:rsidR="00965A76">
        <w:rPr>
          <w:rFonts w:hint="eastAsia"/>
        </w:rPr>
        <w:t>知識があれ</w:t>
      </w:r>
      <w:r>
        <w:rPr>
          <w:rFonts w:hint="eastAsia"/>
        </w:rPr>
        <w:t>ば、ゲーム用</w:t>
      </w:r>
      <w:r>
        <w:rPr>
          <w:rFonts w:hint="eastAsia"/>
        </w:rPr>
        <w:t>SDK</w:t>
      </w:r>
      <w:r>
        <w:rPr>
          <w:rFonts w:hint="eastAsia"/>
        </w:rPr>
        <w:t>にも応用が利く。</w:t>
      </w:r>
    </w:p>
    <w:p w14:paraId="55A99DBE" w14:textId="2E477A84" w:rsidR="009221E1" w:rsidRDefault="009221E1" w:rsidP="00452FF9">
      <w:pPr>
        <w:pStyle w:val="a8"/>
        <w:spacing w:beforeLines="50" w:before="180"/>
        <w:ind w:firstLine="283"/>
      </w:pPr>
      <w:r>
        <w:rPr>
          <w:rFonts w:hint="eastAsia"/>
        </w:rPr>
        <w:t>他には、</w:t>
      </w:r>
      <w:r>
        <w:rPr>
          <w:rFonts w:hint="eastAsia"/>
        </w:rPr>
        <w:t>OpenMP</w:t>
      </w:r>
      <w:r w:rsidR="00043F3B">
        <w:rPr>
          <w:rFonts w:hint="eastAsia"/>
        </w:rPr>
        <w:t>（</w:t>
      </w:r>
      <w:r>
        <w:rPr>
          <w:rFonts w:hint="eastAsia"/>
        </w:rPr>
        <w:t>ミューテックス</w:t>
      </w:r>
      <w:r w:rsidR="00043F3B">
        <w:rPr>
          <w:rFonts w:hint="eastAsia"/>
        </w:rPr>
        <w:t>などの同期処理もある）</w:t>
      </w:r>
      <w:r>
        <w:rPr>
          <w:rFonts w:hint="eastAsia"/>
        </w:rPr>
        <w:t>や、</w:t>
      </w:r>
      <w:r w:rsidR="005C136D">
        <w:rPr>
          <w:rFonts w:hint="eastAsia"/>
        </w:rPr>
        <w:t>Boost C++</w:t>
      </w:r>
      <w:r w:rsidR="005C136D">
        <w:rPr>
          <w:rFonts w:hint="eastAsia"/>
        </w:rPr>
        <w:t>、</w:t>
      </w:r>
      <w:r>
        <w:rPr>
          <w:rFonts w:hint="eastAsia"/>
        </w:rPr>
        <w:t>.Net Framework</w:t>
      </w:r>
      <w:r>
        <w:rPr>
          <w:rFonts w:hint="eastAsia"/>
        </w:rPr>
        <w:t>、</w:t>
      </w:r>
      <w:r>
        <w:rPr>
          <w:rFonts w:hint="eastAsia"/>
        </w:rPr>
        <w:t>Java</w:t>
      </w:r>
      <w:r>
        <w:rPr>
          <w:rFonts w:hint="eastAsia"/>
        </w:rPr>
        <w:t>、</w:t>
      </w:r>
      <w:r w:rsidR="00452FF9">
        <w:rPr>
          <w:rFonts w:hint="eastAsia"/>
        </w:rPr>
        <w:t>さらに、</w:t>
      </w:r>
      <w:r>
        <w:rPr>
          <w:rFonts w:hint="eastAsia"/>
        </w:rPr>
        <w:t xml:space="preserve">Visual C++ 2010 </w:t>
      </w:r>
      <w:r w:rsidR="00270BB8">
        <w:rPr>
          <w:rFonts w:hint="eastAsia"/>
        </w:rPr>
        <w:t>で</w:t>
      </w:r>
      <w:r>
        <w:rPr>
          <w:rFonts w:hint="eastAsia"/>
        </w:rPr>
        <w:t>追加された</w:t>
      </w:r>
      <w:r w:rsidR="00270BB8">
        <w:rPr>
          <w:rFonts w:hint="eastAsia"/>
        </w:rPr>
        <w:t>「同時実行ランタイム」</w:t>
      </w:r>
      <w:r>
        <w:rPr>
          <w:rFonts w:hint="eastAsia"/>
        </w:rPr>
        <w:t>ライ</w:t>
      </w:r>
      <w:r>
        <w:rPr>
          <w:rFonts w:hint="eastAsia"/>
        </w:rPr>
        <w:lastRenderedPageBreak/>
        <w:t>ブラリなど、枚挙にいとまがない。</w:t>
      </w:r>
    </w:p>
    <w:p w14:paraId="3FA7B3B9" w14:textId="28BF1E1B" w:rsidR="000B1780" w:rsidRDefault="000B1780" w:rsidP="00452FF9">
      <w:pPr>
        <w:pStyle w:val="a8"/>
        <w:spacing w:beforeLines="50" w:before="180"/>
        <w:ind w:firstLine="283"/>
      </w:pPr>
      <w:r>
        <w:rPr>
          <w:rFonts w:hint="eastAsia"/>
        </w:rPr>
        <w:t>前述の「様々なスレッド」で</w:t>
      </w:r>
      <w:r w:rsidR="000C0A14">
        <w:rPr>
          <w:rFonts w:hint="eastAsia"/>
        </w:rPr>
        <w:t>は、ゲームプログラミングでにおけるスレッド作成には</w:t>
      </w:r>
      <w:r w:rsidR="000C0A14">
        <w:rPr>
          <w:rFonts w:hint="eastAsia"/>
        </w:rPr>
        <w:t>C++11</w:t>
      </w:r>
      <w:r w:rsidR="000C0A14">
        <w:rPr>
          <w:rFonts w:hint="eastAsia"/>
        </w:rPr>
        <w:t>が向いていないと説明したが、</w:t>
      </w:r>
      <w:r w:rsidR="000C0A14" w:rsidRPr="000C0A14">
        <w:rPr>
          <w:rFonts w:hint="eastAsia"/>
          <w:color w:val="FF0000"/>
        </w:rPr>
        <w:t>同期オブジェクトに関しては、</w:t>
      </w:r>
      <w:r w:rsidRPr="000B1780">
        <w:rPr>
          <w:rFonts w:hint="eastAsia"/>
          <w:color w:val="FF0000"/>
        </w:rPr>
        <w:t>C++11</w:t>
      </w:r>
      <w:r w:rsidR="000C0A14">
        <w:rPr>
          <w:rFonts w:hint="eastAsia"/>
          <w:color w:val="FF0000"/>
        </w:rPr>
        <w:t>を優先的な選択肢と見た方が望ましい。</w:t>
      </w:r>
      <w:r w:rsidR="000C0A14">
        <w:rPr>
          <w:rFonts w:hint="eastAsia"/>
        </w:rPr>
        <w:t>後発なだけに、様々な機能に対応している上、</w:t>
      </w:r>
      <w:r w:rsidR="000C0A14" w:rsidRPr="000C0A14">
        <w:rPr>
          <w:rFonts w:hint="eastAsia"/>
        </w:rPr>
        <w:t>汎用性の高い</w:t>
      </w:r>
      <w:r w:rsidRPr="000C0A14">
        <w:rPr>
          <w:rFonts w:hint="eastAsia"/>
        </w:rPr>
        <w:t>コーディング</w:t>
      </w:r>
      <w:r w:rsidR="000C0A14" w:rsidRPr="000C0A14">
        <w:rPr>
          <w:rFonts w:hint="eastAsia"/>
        </w:rPr>
        <w:t>が行える</w:t>
      </w:r>
      <w:r w:rsidRPr="000C0A14">
        <w:rPr>
          <w:rFonts w:hint="eastAsia"/>
        </w:rPr>
        <w:t>。</w:t>
      </w:r>
      <w:r>
        <w:rPr>
          <w:rFonts w:hint="eastAsia"/>
        </w:rPr>
        <w:t xml:space="preserve">Visual </w:t>
      </w:r>
      <w:r>
        <w:t xml:space="preserve">C++ </w:t>
      </w:r>
      <w:r>
        <w:rPr>
          <w:rFonts w:hint="eastAsia"/>
        </w:rPr>
        <w:t>も</w:t>
      </w:r>
      <w:r>
        <w:rPr>
          <w:rFonts w:hint="eastAsia"/>
        </w:rPr>
        <w:t xml:space="preserve"> C++11 </w:t>
      </w:r>
      <w:r>
        <w:rPr>
          <w:rFonts w:hint="eastAsia"/>
        </w:rPr>
        <w:t>の対応が進んでおり、</w:t>
      </w:r>
      <w:r>
        <w:rPr>
          <w:rFonts w:hint="eastAsia"/>
        </w:rPr>
        <w:t>Win32API</w:t>
      </w:r>
      <w:r>
        <w:rPr>
          <w:rFonts w:hint="eastAsia"/>
        </w:rPr>
        <w:t>よりも高機能</w:t>
      </w:r>
      <w:r w:rsidR="000C0A14">
        <w:rPr>
          <w:rFonts w:hint="eastAsia"/>
        </w:rPr>
        <w:t>な面が</w:t>
      </w:r>
      <w:r>
        <w:rPr>
          <w:rFonts w:hint="eastAsia"/>
        </w:rPr>
        <w:t>ある。</w:t>
      </w:r>
    </w:p>
    <w:p w14:paraId="5026F638" w14:textId="072BC285" w:rsidR="005E5037" w:rsidRPr="005E5037" w:rsidRDefault="005E5037" w:rsidP="009221E1">
      <w:pPr>
        <w:pStyle w:val="a8"/>
        <w:spacing w:beforeLines="50" w:before="180"/>
        <w:ind w:firstLine="283"/>
      </w:pPr>
      <w:r>
        <w:rPr>
          <w:rFonts w:hint="eastAsia"/>
        </w:rPr>
        <w:t>以降、</w:t>
      </w:r>
      <w:r w:rsidR="00934E29">
        <w:rPr>
          <w:rFonts w:hint="eastAsia"/>
        </w:rPr>
        <w:t>各</w:t>
      </w:r>
      <w:r w:rsidR="009221E1">
        <w:rPr>
          <w:rFonts w:hint="eastAsia"/>
        </w:rPr>
        <w:t>同期処理の</w:t>
      </w:r>
      <w:r w:rsidR="00934E29">
        <w:rPr>
          <w:rFonts w:hint="eastAsia"/>
        </w:rPr>
        <w:t>説明</w:t>
      </w:r>
      <w:r w:rsidR="00855782">
        <w:rPr>
          <w:rFonts w:hint="eastAsia"/>
        </w:rPr>
        <w:t>と</w:t>
      </w:r>
      <w:r>
        <w:rPr>
          <w:rFonts w:hint="eastAsia"/>
        </w:rPr>
        <w:t>サンプルプログラムを示す。</w:t>
      </w:r>
    </w:p>
    <w:p w14:paraId="6FCCE634" w14:textId="1070D02F" w:rsidR="0036070F" w:rsidRDefault="0036070F" w:rsidP="0036070F">
      <w:pPr>
        <w:pStyle w:val="2"/>
      </w:pPr>
      <w:bookmarkStart w:id="95" w:name="_Toc378866132"/>
      <w:r>
        <w:rPr>
          <w:rFonts w:hint="eastAsia"/>
        </w:rPr>
        <w:t>排他制御</w:t>
      </w:r>
      <w:r w:rsidR="006A3ABB">
        <w:rPr>
          <w:rFonts w:hint="eastAsia"/>
        </w:rPr>
        <w:t>（ロック）</w:t>
      </w:r>
      <w:bookmarkEnd w:id="95"/>
    </w:p>
    <w:p w14:paraId="22A85965" w14:textId="00568DEC" w:rsidR="0036070F" w:rsidRDefault="006A3ABB" w:rsidP="0036070F">
      <w:pPr>
        <w:pStyle w:val="a9"/>
        <w:ind w:firstLineChars="128" w:firstLine="269"/>
      </w:pPr>
      <w:r>
        <w:rPr>
          <w:rFonts w:hint="eastAsia"/>
        </w:rPr>
        <w:t>前述の「データ破損」の問題で示した</w:t>
      </w:r>
      <w:r w:rsidR="000A1665">
        <w:rPr>
          <w:rFonts w:hint="eastAsia"/>
        </w:rPr>
        <w:t>ように、共有する情報に対して「不可分操作」（アトミック操作）を保証するために用いる制御手法。</w:t>
      </w:r>
    </w:p>
    <w:p w14:paraId="138F43EB" w14:textId="4B980187" w:rsidR="000A1665" w:rsidRDefault="000A1665" w:rsidP="0036070F">
      <w:pPr>
        <w:pStyle w:val="a9"/>
        <w:ind w:firstLineChars="128" w:firstLine="269"/>
      </w:pPr>
      <w:r>
        <w:rPr>
          <w:rFonts w:hint="eastAsia"/>
        </w:rPr>
        <w:t>様々なバリエーションがあるため、動作環境や処理に合わせて適切な技術を用いる。</w:t>
      </w:r>
    </w:p>
    <w:p w14:paraId="217F68E5" w14:textId="767AF5BA" w:rsidR="000A1665" w:rsidRDefault="000A1665" w:rsidP="004362AB">
      <w:pPr>
        <w:pStyle w:val="a9"/>
        <w:spacing w:beforeLines="50" w:before="180"/>
        <w:ind w:firstLineChars="128" w:firstLine="269"/>
      </w:pPr>
      <w:r>
        <w:t>ロックを多用することでデータ破損を免れ</w:t>
      </w:r>
      <w:r w:rsidR="004362AB">
        <w:t>ることができても</w:t>
      </w:r>
      <w:r>
        <w:t>、過剰なロックはパフォーマンス低下やデッドロックなど</w:t>
      </w:r>
      <w:r w:rsidR="004362AB">
        <w:t>の</w:t>
      </w:r>
      <w:r>
        <w:t>問題にもつながることに注意が必要。</w:t>
      </w:r>
    </w:p>
    <w:p w14:paraId="29E0CAFB" w14:textId="000511AF" w:rsidR="00737B12" w:rsidRDefault="0036070F" w:rsidP="00737B12">
      <w:pPr>
        <w:pStyle w:val="2"/>
      </w:pPr>
      <w:bookmarkStart w:id="96" w:name="_Toc378866133"/>
      <w:r>
        <w:rPr>
          <w:rFonts w:hint="eastAsia"/>
        </w:rPr>
        <w:t>排他制御：</w:t>
      </w:r>
      <w:r w:rsidR="00737B12">
        <w:rPr>
          <w:rFonts w:hint="eastAsia"/>
        </w:rPr>
        <w:t>通常変数でロック</w:t>
      </w:r>
      <w:r w:rsidR="000A1665">
        <w:rPr>
          <w:rFonts w:hint="eastAsia"/>
        </w:rPr>
        <w:t>（誤ったロック）</w:t>
      </w:r>
      <w:bookmarkEnd w:id="96"/>
    </w:p>
    <w:p w14:paraId="6CF3D122" w14:textId="12C51A9A" w:rsidR="004362AB" w:rsidRDefault="004362AB" w:rsidP="00737B12">
      <w:pPr>
        <w:pStyle w:val="a9"/>
        <w:ind w:firstLineChars="128" w:firstLine="269"/>
      </w:pPr>
      <w:r>
        <w:t>まず、他の処理との比較用に、</w:t>
      </w:r>
      <w:r w:rsidR="002F106C">
        <w:rPr>
          <w:rFonts w:hint="eastAsia"/>
        </w:rPr>
        <w:t>開発言語</w:t>
      </w:r>
      <w:r>
        <w:t>や</w:t>
      </w:r>
      <w:r>
        <w:t>SDK</w:t>
      </w:r>
      <w:r>
        <w:t>で提供された機能を用いず、通常変数だけでロックを実装した場合のサンプルを示す。</w:t>
      </w:r>
    </w:p>
    <w:p w14:paraId="448A5A34" w14:textId="67E1EBAE" w:rsidR="004362AB" w:rsidRDefault="004362AB" w:rsidP="00737B12">
      <w:pPr>
        <w:pStyle w:val="a9"/>
        <w:ind w:firstLineChars="128" w:firstLine="269"/>
      </w:pPr>
      <w:r>
        <w:t>これは誤ったプログラミングの</w:t>
      </w:r>
      <w:r w:rsidR="00590471">
        <w:t>サンプル</w:t>
      </w:r>
      <w:r>
        <w:t>である。</w:t>
      </w:r>
    </w:p>
    <w:p w14:paraId="2FD7BFB3" w14:textId="02DBC7BD" w:rsidR="00737B12" w:rsidRDefault="00737B12" w:rsidP="00737B12">
      <w:pPr>
        <w:pStyle w:val="a9"/>
        <w:ind w:firstLineChars="128" w:firstLine="269"/>
      </w:pPr>
      <w:r>
        <w:t>最も高速ではあるが、同期が成立していない。</w:t>
      </w:r>
    </w:p>
    <w:p w14:paraId="02E1F891" w14:textId="6E4372DE" w:rsidR="00737B12" w:rsidRDefault="00737B12" w:rsidP="00737B12">
      <w:pPr>
        <w:pStyle w:val="3"/>
      </w:pPr>
      <w:bookmarkStart w:id="97" w:name="_Toc378866134"/>
      <w:r>
        <w:t>Win32</w:t>
      </w:r>
      <w:r w:rsidR="000D7241">
        <w:t>API</w:t>
      </w:r>
      <w:r>
        <w:rPr>
          <w:rFonts w:hint="eastAsia"/>
        </w:rPr>
        <w:t>版</w:t>
      </w:r>
      <w:bookmarkEnd w:id="97"/>
    </w:p>
    <w:p w14:paraId="3209918B" w14:textId="512FD148" w:rsidR="00737B12" w:rsidRDefault="004362AB" w:rsidP="00737B12">
      <w:pPr>
        <w:pStyle w:val="aa"/>
        <w:ind w:left="447" w:firstLine="283"/>
      </w:pPr>
      <w:r>
        <w:t>スレッド作成と処理時間計測に</w:t>
      </w:r>
      <w:r>
        <w:rPr>
          <w:rFonts w:hint="eastAsia"/>
        </w:rPr>
        <w:t>Win32</w:t>
      </w:r>
      <w:r w:rsidR="000D7241">
        <w:t>API</w:t>
      </w:r>
      <w:r>
        <w:rPr>
          <w:rFonts w:hint="eastAsia"/>
        </w:rPr>
        <w:t>を用いる。ロック制御はスタティック変数</w:t>
      </w:r>
      <w:r w:rsidR="00590471">
        <w:rPr>
          <w:rFonts w:hint="eastAsia"/>
        </w:rPr>
        <w:t>によるフラグで行う</w:t>
      </w:r>
      <w:r>
        <w:rPr>
          <w:rFonts w:hint="eastAsia"/>
        </w:rPr>
        <w:t>。</w:t>
      </w:r>
    </w:p>
    <w:p w14:paraId="34214430" w14:textId="481C6340" w:rsidR="00737B12" w:rsidRDefault="005A5AF6" w:rsidP="004362AB">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sidR="004362AB">
        <w:rPr>
          <w:rFonts w:hint="eastAsia"/>
        </w:rPr>
        <w:t>通常変数によるロック</w:t>
      </w:r>
      <w:r w:rsidR="00590471">
        <w:rPr>
          <w:rFonts w:hint="eastAsia"/>
        </w:rPr>
        <w:t>制御</w:t>
      </w:r>
      <w:r w:rsidR="00737B12">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012697B" w14:textId="77777777" w:rsidTr="000A1665">
        <w:tc>
          <w:tcPr>
            <w:tcW w:w="8494" w:type="dxa"/>
          </w:tcPr>
          <w:p w14:paraId="3E3EE1A5" w14:textId="77777777" w:rsidR="006C4F1D" w:rsidRDefault="006C4F1D" w:rsidP="006C4F1D">
            <w:pPr>
              <w:pStyle w:val="3-"/>
            </w:pPr>
            <w:r>
              <w:t>#include &lt;stdio.h&gt;</w:t>
            </w:r>
          </w:p>
          <w:p w14:paraId="0D634B64" w14:textId="77777777" w:rsidR="006C4F1D" w:rsidRDefault="006C4F1D" w:rsidP="006C4F1D">
            <w:pPr>
              <w:pStyle w:val="3-"/>
            </w:pPr>
            <w:r>
              <w:t>#include &lt;stdlib.h&gt;</w:t>
            </w:r>
          </w:p>
          <w:p w14:paraId="354FE3A4" w14:textId="77777777" w:rsidR="006C4F1D" w:rsidRDefault="006C4F1D" w:rsidP="006C4F1D">
            <w:pPr>
              <w:pStyle w:val="3-"/>
            </w:pPr>
          </w:p>
          <w:p w14:paraId="54DCD9C7" w14:textId="77777777" w:rsidR="006C4F1D" w:rsidRDefault="006C4F1D" w:rsidP="006C4F1D">
            <w:pPr>
              <w:pStyle w:val="3-"/>
            </w:pPr>
            <w:r>
              <w:t>#include &lt;Windows.h&gt;</w:t>
            </w:r>
          </w:p>
          <w:p w14:paraId="379B80E8" w14:textId="77777777" w:rsidR="006C4F1D" w:rsidRDefault="006C4F1D" w:rsidP="006C4F1D">
            <w:pPr>
              <w:pStyle w:val="3-"/>
            </w:pPr>
            <w:r>
              <w:t>#include &lt;Process.h&gt;</w:t>
            </w:r>
          </w:p>
          <w:p w14:paraId="63AD2769" w14:textId="77777777" w:rsidR="006C4F1D" w:rsidRDefault="006C4F1D" w:rsidP="006C4F1D">
            <w:pPr>
              <w:pStyle w:val="3-"/>
            </w:pPr>
          </w:p>
          <w:p w14:paraId="04CDCCE7" w14:textId="77777777" w:rsidR="006C4F1D" w:rsidRPr="00152C50" w:rsidRDefault="006C4F1D" w:rsidP="006C4F1D">
            <w:pPr>
              <w:pStyle w:val="3-"/>
              <w:rPr>
                <w:color w:val="00B050"/>
              </w:rPr>
            </w:pPr>
            <w:r w:rsidRPr="00152C50">
              <w:rPr>
                <w:rFonts w:hint="eastAsia"/>
                <w:color w:val="00B050"/>
              </w:rPr>
              <w:t>//ロック取得用変数</w:t>
            </w:r>
          </w:p>
          <w:p w14:paraId="663A60A7" w14:textId="77777777" w:rsidR="006C4F1D" w:rsidRPr="00146B14" w:rsidRDefault="006C4F1D" w:rsidP="006C4F1D">
            <w:pPr>
              <w:pStyle w:val="3-"/>
              <w:rPr>
                <w:color w:val="FF0000"/>
              </w:rPr>
            </w:pPr>
            <w:r w:rsidRPr="00146B14">
              <w:rPr>
                <w:color w:val="FF0000"/>
              </w:rPr>
              <w:t>static int s_lock = 0;</w:t>
            </w:r>
          </w:p>
          <w:p w14:paraId="689AE359" w14:textId="77777777" w:rsidR="006C4F1D" w:rsidRDefault="006C4F1D" w:rsidP="006C4F1D">
            <w:pPr>
              <w:pStyle w:val="3-"/>
            </w:pPr>
          </w:p>
          <w:p w14:paraId="1910B0C4" w14:textId="77777777" w:rsidR="006C4F1D" w:rsidRPr="00152C50" w:rsidRDefault="006C4F1D" w:rsidP="006C4F1D">
            <w:pPr>
              <w:pStyle w:val="3-"/>
              <w:rPr>
                <w:color w:val="00B050"/>
              </w:rPr>
            </w:pPr>
            <w:r w:rsidRPr="00152C50">
              <w:rPr>
                <w:rFonts w:hint="eastAsia"/>
                <w:color w:val="00B050"/>
              </w:rPr>
              <w:t>//共有データ</w:t>
            </w:r>
          </w:p>
          <w:p w14:paraId="305A041B" w14:textId="77777777" w:rsidR="006C4F1D" w:rsidRDefault="006C4F1D" w:rsidP="006C4F1D">
            <w:pPr>
              <w:pStyle w:val="3-"/>
            </w:pPr>
            <w:r>
              <w:t>static int s_commonData = 0;</w:t>
            </w:r>
          </w:p>
          <w:p w14:paraId="085C3C6E" w14:textId="77777777" w:rsidR="006C4F1D" w:rsidRDefault="006C4F1D" w:rsidP="006C4F1D">
            <w:pPr>
              <w:pStyle w:val="3-"/>
            </w:pPr>
          </w:p>
          <w:p w14:paraId="5586F96A" w14:textId="77777777" w:rsidR="006C4F1D" w:rsidRPr="00152C50" w:rsidRDefault="006C4F1D" w:rsidP="006C4F1D">
            <w:pPr>
              <w:pStyle w:val="3-"/>
              <w:rPr>
                <w:color w:val="00B050"/>
              </w:rPr>
            </w:pPr>
            <w:r w:rsidRPr="00152C50">
              <w:rPr>
                <w:rFonts w:hint="eastAsia"/>
                <w:color w:val="00B050"/>
              </w:rPr>
              <w:t>//スレッド固有データ</w:t>
            </w:r>
          </w:p>
          <w:p w14:paraId="361B2CDA" w14:textId="77777777" w:rsidR="006C4F1D" w:rsidRDefault="006C4F1D" w:rsidP="006C4F1D">
            <w:pPr>
              <w:pStyle w:val="3-"/>
            </w:pPr>
            <w:r>
              <w:t>__declspec(thread) int s_tlsData = 0;</w:t>
            </w:r>
          </w:p>
          <w:p w14:paraId="4B947CC3" w14:textId="77777777" w:rsidR="006C4F1D" w:rsidRDefault="006C4F1D" w:rsidP="006C4F1D">
            <w:pPr>
              <w:pStyle w:val="3-"/>
            </w:pPr>
          </w:p>
          <w:p w14:paraId="1A832F51" w14:textId="77777777" w:rsidR="006C4F1D" w:rsidRPr="00152C50" w:rsidRDefault="006C4F1D" w:rsidP="006C4F1D">
            <w:pPr>
              <w:pStyle w:val="3-"/>
              <w:rPr>
                <w:color w:val="00B050"/>
              </w:rPr>
            </w:pPr>
            <w:r w:rsidRPr="00152C50">
              <w:rPr>
                <w:rFonts w:hint="eastAsia"/>
                <w:color w:val="00B050"/>
              </w:rPr>
              <w:t>//スレッド</w:t>
            </w:r>
          </w:p>
          <w:p w14:paraId="35BAEE2C" w14:textId="77777777" w:rsidR="006C4F1D" w:rsidRDefault="006C4F1D" w:rsidP="006C4F1D">
            <w:pPr>
              <w:pStyle w:val="3-"/>
            </w:pPr>
            <w:r>
              <w:t>unsigned int WINAPI threadFunc(void* param_p)</w:t>
            </w:r>
          </w:p>
          <w:p w14:paraId="5F4FED37" w14:textId="77777777" w:rsidR="006C4F1D" w:rsidRDefault="006C4F1D" w:rsidP="006C4F1D">
            <w:pPr>
              <w:pStyle w:val="3-"/>
            </w:pPr>
            <w:r>
              <w:t>{</w:t>
            </w:r>
          </w:p>
          <w:p w14:paraId="184C5204" w14:textId="77777777" w:rsidR="006C4F1D" w:rsidRDefault="006C4F1D" w:rsidP="006C4F1D">
            <w:pPr>
              <w:pStyle w:val="3-"/>
            </w:pPr>
            <w:r>
              <w:rPr>
                <w:rFonts w:hint="eastAsia"/>
              </w:rPr>
              <w:tab/>
            </w:r>
            <w:r w:rsidRPr="00152C50">
              <w:rPr>
                <w:rFonts w:hint="eastAsia"/>
                <w:color w:val="00B050"/>
              </w:rPr>
              <w:t>//パラメータ受け取り</w:t>
            </w:r>
          </w:p>
          <w:p w14:paraId="42F320AB" w14:textId="77777777" w:rsidR="006C4F1D" w:rsidRDefault="006C4F1D" w:rsidP="006C4F1D">
            <w:pPr>
              <w:pStyle w:val="3-"/>
            </w:pPr>
            <w:r>
              <w:tab/>
              <w:t>const char* name = static_cast&lt;const char*&gt;(param_p);</w:t>
            </w:r>
          </w:p>
          <w:p w14:paraId="04392953" w14:textId="77777777" w:rsidR="006C4F1D" w:rsidRDefault="006C4F1D" w:rsidP="006C4F1D">
            <w:pPr>
              <w:pStyle w:val="3-"/>
            </w:pPr>
          </w:p>
          <w:p w14:paraId="1FF30988" w14:textId="77777777" w:rsidR="006C4F1D" w:rsidRPr="00152C50" w:rsidRDefault="006C4F1D" w:rsidP="006C4F1D">
            <w:pPr>
              <w:pStyle w:val="3-"/>
              <w:rPr>
                <w:color w:val="00B050"/>
              </w:rPr>
            </w:pPr>
            <w:r>
              <w:rPr>
                <w:rFonts w:hint="eastAsia"/>
              </w:rPr>
              <w:tab/>
            </w:r>
            <w:r w:rsidRPr="00152C50">
              <w:rPr>
                <w:rFonts w:hint="eastAsia"/>
                <w:color w:val="00B050"/>
              </w:rPr>
              <w:t>//開始</w:t>
            </w:r>
          </w:p>
          <w:p w14:paraId="49C1589C" w14:textId="77777777" w:rsidR="006C4F1D" w:rsidRDefault="006C4F1D" w:rsidP="006C4F1D">
            <w:pPr>
              <w:pStyle w:val="3-"/>
            </w:pPr>
            <w:r>
              <w:tab/>
              <w:t>printf("- begin:%s -\n", name);</w:t>
            </w:r>
          </w:p>
          <w:p w14:paraId="197126FA" w14:textId="77777777" w:rsidR="006C4F1D" w:rsidRDefault="006C4F1D" w:rsidP="006C4F1D">
            <w:pPr>
              <w:pStyle w:val="3-"/>
            </w:pPr>
            <w:r>
              <w:tab/>
              <w:t>fflush(stdout);</w:t>
            </w:r>
          </w:p>
          <w:p w14:paraId="24F0F12E" w14:textId="77777777" w:rsidR="006C4F1D" w:rsidRDefault="006C4F1D" w:rsidP="006C4F1D">
            <w:pPr>
              <w:pStyle w:val="3-"/>
            </w:pPr>
          </w:p>
          <w:p w14:paraId="4A613991" w14:textId="77777777" w:rsidR="006C4F1D" w:rsidRDefault="006C4F1D" w:rsidP="006C4F1D">
            <w:pPr>
              <w:pStyle w:val="3-"/>
            </w:pPr>
            <w:r>
              <w:rPr>
                <w:rFonts w:hint="eastAsia"/>
              </w:rPr>
              <w:tab/>
            </w:r>
            <w:r w:rsidRPr="00152C50">
              <w:rPr>
                <w:rFonts w:hint="eastAsia"/>
                <w:color w:val="00B050"/>
              </w:rPr>
              <w:t>//処理</w:t>
            </w:r>
          </w:p>
          <w:p w14:paraId="0EEA50F0" w14:textId="77777777" w:rsidR="006C4F1D" w:rsidRDefault="006C4F1D" w:rsidP="006C4F1D">
            <w:pPr>
              <w:pStyle w:val="3-"/>
            </w:pPr>
            <w:r>
              <w:tab/>
              <w:t>for (int i = 0; i &lt; 3; ++i)</w:t>
            </w:r>
          </w:p>
          <w:p w14:paraId="4E2FB1D2" w14:textId="77777777" w:rsidR="006C4F1D" w:rsidRDefault="006C4F1D" w:rsidP="006C4F1D">
            <w:pPr>
              <w:pStyle w:val="3-"/>
            </w:pPr>
            <w:r>
              <w:tab/>
              <w:t>{</w:t>
            </w:r>
          </w:p>
          <w:p w14:paraId="16C5ACB1"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//ロック取得用変数でロック取得待ち</w:t>
            </w:r>
          </w:p>
          <w:p w14:paraId="387ECF41" w14:textId="77777777" w:rsidR="006C4F1D" w:rsidRDefault="006C4F1D" w:rsidP="006C4F1D">
            <w:pPr>
              <w:pStyle w:val="3-"/>
            </w:pPr>
            <w:r>
              <w:tab/>
            </w:r>
            <w:r>
              <w:tab/>
            </w:r>
            <w:r w:rsidRPr="00146B14">
              <w:rPr>
                <w:color w:val="FF0000"/>
              </w:rPr>
              <w:t>while (s_lock != 0){} s_lock = 1;</w:t>
            </w:r>
          </w:p>
          <w:p w14:paraId="73E1B8FE" w14:textId="77777777" w:rsidR="006C4F1D" w:rsidRDefault="006C4F1D" w:rsidP="006C4F1D">
            <w:pPr>
              <w:pStyle w:val="3-"/>
            </w:pPr>
            <w:r>
              <w:tab/>
            </w:r>
            <w:r>
              <w:tab/>
            </w:r>
          </w:p>
          <w:p w14:paraId="3582D3F2" w14:textId="77777777" w:rsidR="006C4F1D" w:rsidRDefault="006C4F1D" w:rsidP="006C4F1D">
            <w:pPr>
              <w:pStyle w:val="3-"/>
            </w:pPr>
            <w:r>
              <w:rPr>
                <w:rFonts w:hint="eastAsia"/>
              </w:rPr>
              <w:tab/>
            </w:r>
            <w:r>
              <w:rPr>
                <w:rFonts w:hint="eastAsia"/>
              </w:rPr>
              <w:tab/>
            </w:r>
            <w:r w:rsidRPr="00146B14">
              <w:rPr>
                <w:rFonts w:hint="eastAsia"/>
                <w:color w:val="00B050"/>
              </w:rPr>
              <w:t>//データ表示（前）</w:t>
            </w:r>
          </w:p>
          <w:p w14:paraId="7709C580" w14:textId="77777777" w:rsidR="006C4F1D" w:rsidRDefault="006C4F1D" w:rsidP="006C4F1D">
            <w:pPr>
              <w:pStyle w:val="3-"/>
            </w:pPr>
            <w:r>
              <w:tab/>
            </w:r>
            <w:r>
              <w:tab/>
              <w:t>printf("%s: [BEFORE] commonData=%d, tlsData=%d\n", name, s_commonData, s_tlsData);</w:t>
            </w:r>
          </w:p>
          <w:p w14:paraId="4CEAB07E" w14:textId="77777777" w:rsidR="006C4F1D" w:rsidRDefault="006C4F1D" w:rsidP="006C4F1D">
            <w:pPr>
              <w:pStyle w:val="3-"/>
            </w:pPr>
            <w:r>
              <w:tab/>
            </w:r>
            <w:r>
              <w:tab/>
              <w:t>fflush(stdout);</w:t>
            </w:r>
          </w:p>
          <w:p w14:paraId="6281A850" w14:textId="77777777" w:rsidR="006C4F1D" w:rsidRDefault="006C4F1D" w:rsidP="006C4F1D">
            <w:pPr>
              <w:pStyle w:val="3-"/>
            </w:pPr>
          </w:p>
          <w:p w14:paraId="2322FD66" w14:textId="77777777" w:rsidR="006C4F1D" w:rsidRDefault="006C4F1D" w:rsidP="006C4F1D">
            <w:pPr>
              <w:pStyle w:val="3-"/>
            </w:pPr>
            <w:r>
              <w:rPr>
                <w:rFonts w:hint="eastAsia"/>
              </w:rPr>
              <w:tab/>
            </w:r>
            <w:r>
              <w:rPr>
                <w:rFonts w:hint="eastAsia"/>
              </w:rPr>
              <w:tab/>
            </w:r>
            <w:r w:rsidRPr="00146B14">
              <w:rPr>
                <w:rFonts w:hint="eastAsia"/>
                <w:color w:val="00B050"/>
              </w:rPr>
              <w:t>//データ取得</w:t>
            </w:r>
          </w:p>
          <w:p w14:paraId="106000F5" w14:textId="77777777" w:rsidR="006C4F1D" w:rsidRDefault="006C4F1D" w:rsidP="006C4F1D">
            <w:pPr>
              <w:pStyle w:val="3-"/>
            </w:pPr>
            <w:r>
              <w:tab/>
            </w:r>
            <w:r>
              <w:tab/>
              <w:t>int common_data = s_commonData;</w:t>
            </w:r>
          </w:p>
          <w:p w14:paraId="4E1174BF" w14:textId="77777777" w:rsidR="006C4F1D" w:rsidRDefault="006C4F1D" w:rsidP="006C4F1D">
            <w:pPr>
              <w:pStyle w:val="3-"/>
            </w:pPr>
            <w:r>
              <w:tab/>
            </w:r>
            <w:r>
              <w:tab/>
              <w:t>int tls_data = s_tlsData;</w:t>
            </w:r>
          </w:p>
          <w:p w14:paraId="0EB890A4" w14:textId="77777777" w:rsidR="006C4F1D" w:rsidRDefault="006C4F1D" w:rsidP="006C4F1D">
            <w:pPr>
              <w:pStyle w:val="3-"/>
            </w:pPr>
          </w:p>
          <w:p w14:paraId="5991A178" w14:textId="77777777" w:rsidR="006C4F1D" w:rsidRDefault="006C4F1D" w:rsidP="006C4F1D">
            <w:pPr>
              <w:pStyle w:val="3-"/>
            </w:pPr>
            <w:r>
              <w:rPr>
                <w:rFonts w:hint="eastAsia"/>
              </w:rPr>
              <w:tab/>
            </w:r>
            <w:r>
              <w:rPr>
                <w:rFonts w:hint="eastAsia"/>
              </w:rPr>
              <w:tab/>
            </w:r>
            <w:r w:rsidRPr="00146B14">
              <w:rPr>
                <w:rFonts w:hint="eastAsia"/>
                <w:color w:val="00B050"/>
              </w:rPr>
              <w:t>//データ更新</w:t>
            </w:r>
          </w:p>
          <w:p w14:paraId="42EC53C8" w14:textId="77777777" w:rsidR="006C4F1D" w:rsidRDefault="006C4F1D" w:rsidP="006C4F1D">
            <w:pPr>
              <w:pStyle w:val="3-"/>
            </w:pPr>
            <w:r>
              <w:tab/>
            </w:r>
            <w:r>
              <w:tab/>
              <w:t>++common_data;</w:t>
            </w:r>
          </w:p>
          <w:p w14:paraId="7F56FBAA" w14:textId="77777777" w:rsidR="006C4F1D" w:rsidRDefault="006C4F1D" w:rsidP="006C4F1D">
            <w:pPr>
              <w:pStyle w:val="3-"/>
            </w:pPr>
            <w:r>
              <w:tab/>
            </w:r>
            <w:r>
              <w:tab/>
              <w:t>++tls_data;</w:t>
            </w:r>
          </w:p>
          <w:p w14:paraId="4701AB0F" w14:textId="77777777" w:rsidR="006C4F1D" w:rsidRDefault="006C4F1D" w:rsidP="006C4F1D">
            <w:pPr>
              <w:pStyle w:val="3-"/>
            </w:pPr>
          </w:p>
          <w:p w14:paraId="260C337F" w14:textId="77777777" w:rsidR="006C4F1D" w:rsidRDefault="006C4F1D" w:rsidP="006C4F1D">
            <w:pPr>
              <w:pStyle w:val="3-"/>
            </w:pPr>
            <w:r>
              <w:rPr>
                <w:rFonts w:hint="eastAsia"/>
              </w:rPr>
              <w:tab/>
            </w:r>
            <w:r>
              <w:rPr>
                <w:rFonts w:hint="eastAsia"/>
              </w:rPr>
              <w:tab/>
            </w:r>
            <w:r w:rsidRPr="00146B14">
              <w:rPr>
                <w:rFonts w:hint="eastAsia"/>
                <w:color w:val="00B050"/>
              </w:rPr>
              <w:t>//若干ランダムでスリープ（0～4 msec）</w:t>
            </w:r>
          </w:p>
          <w:p w14:paraId="3D2048D5" w14:textId="77777777" w:rsidR="006C4F1D" w:rsidRDefault="006C4F1D" w:rsidP="006C4F1D">
            <w:pPr>
              <w:pStyle w:val="3-"/>
            </w:pPr>
            <w:r>
              <w:tab/>
            </w:r>
            <w:r>
              <w:tab/>
              <w:t>Sleep(rand() % 5);</w:t>
            </w:r>
          </w:p>
          <w:p w14:paraId="1A96E7FA" w14:textId="77777777" w:rsidR="006C4F1D" w:rsidRDefault="006C4F1D" w:rsidP="006C4F1D">
            <w:pPr>
              <w:pStyle w:val="3-"/>
            </w:pPr>
          </w:p>
          <w:p w14:paraId="2A4E1812" w14:textId="77777777" w:rsidR="006C4F1D" w:rsidRDefault="006C4F1D" w:rsidP="006C4F1D">
            <w:pPr>
              <w:pStyle w:val="3-"/>
            </w:pPr>
            <w:r>
              <w:rPr>
                <w:rFonts w:hint="eastAsia"/>
              </w:rPr>
              <w:tab/>
            </w:r>
            <w:r>
              <w:rPr>
                <w:rFonts w:hint="eastAsia"/>
              </w:rPr>
              <w:tab/>
            </w:r>
            <w:r w:rsidRPr="00146B14">
              <w:rPr>
                <w:rFonts w:hint="eastAsia"/>
                <w:color w:val="00B050"/>
              </w:rPr>
              <w:t>//データ書き戻し</w:t>
            </w:r>
          </w:p>
          <w:p w14:paraId="10FE3180" w14:textId="77777777" w:rsidR="006C4F1D" w:rsidRDefault="006C4F1D" w:rsidP="006C4F1D">
            <w:pPr>
              <w:pStyle w:val="3-"/>
            </w:pPr>
            <w:r>
              <w:tab/>
            </w:r>
            <w:r>
              <w:tab/>
              <w:t>s_commonData = common_data;</w:t>
            </w:r>
          </w:p>
          <w:p w14:paraId="02BDAF81" w14:textId="77777777" w:rsidR="006C4F1D" w:rsidRDefault="006C4F1D" w:rsidP="006C4F1D">
            <w:pPr>
              <w:pStyle w:val="3-"/>
            </w:pPr>
            <w:r>
              <w:tab/>
            </w:r>
            <w:r>
              <w:tab/>
              <w:t>s_tlsData = tls_data;</w:t>
            </w:r>
          </w:p>
          <w:p w14:paraId="42029D96" w14:textId="77777777" w:rsidR="006C4F1D" w:rsidRDefault="006C4F1D" w:rsidP="006C4F1D">
            <w:pPr>
              <w:pStyle w:val="3-"/>
            </w:pPr>
          </w:p>
          <w:p w14:paraId="79646666" w14:textId="77777777" w:rsidR="006C4F1D" w:rsidRDefault="006C4F1D" w:rsidP="006C4F1D">
            <w:pPr>
              <w:pStyle w:val="3-"/>
            </w:pPr>
            <w:r>
              <w:rPr>
                <w:rFonts w:hint="eastAsia"/>
              </w:rPr>
              <w:tab/>
            </w:r>
            <w:r>
              <w:rPr>
                <w:rFonts w:hint="eastAsia"/>
              </w:rPr>
              <w:tab/>
            </w:r>
            <w:r w:rsidRPr="00146B14">
              <w:rPr>
                <w:rFonts w:hint="eastAsia"/>
                <w:color w:val="00B050"/>
              </w:rPr>
              <w:t>//データ表示（後）</w:t>
            </w:r>
          </w:p>
          <w:p w14:paraId="1BB93EE8" w14:textId="77777777" w:rsidR="006C4F1D" w:rsidRDefault="006C4F1D" w:rsidP="006C4F1D">
            <w:pPr>
              <w:pStyle w:val="3-"/>
            </w:pPr>
            <w:r>
              <w:tab/>
            </w:r>
            <w:r>
              <w:tab/>
              <w:t>printf("%s: [AFTER]  commonData=%d, tlsData=%d\n", name, s_commonData, s_tlsData);</w:t>
            </w:r>
          </w:p>
          <w:p w14:paraId="2CAF1AD5" w14:textId="77777777" w:rsidR="006C4F1D" w:rsidRDefault="006C4F1D" w:rsidP="006C4F1D">
            <w:pPr>
              <w:pStyle w:val="3-"/>
            </w:pPr>
            <w:r>
              <w:tab/>
            </w:r>
            <w:r>
              <w:tab/>
              <w:t>fflush(stdout);</w:t>
            </w:r>
          </w:p>
          <w:p w14:paraId="54A51AF8" w14:textId="77777777" w:rsidR="006C4F1D" w:rsidRDefault="006C4F1D" w:rsidP="006C4F1D">
            <w:pPr>
              <w:pStyle w:val="3-"/>
            </w:pPr>
          </w:p>
          <w:p w14:paraId="5D0881C5"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//ロック取得用変数でロック解除</w:t>
            </w:r>
          </w:p>
          <w:p w14:paraId="2A674F10" w14:textId="77777777" w:rsidR="006C4F1D" w:rsidRDefault="006C4F1D" w:rsidP="006C4F1D">
            <w:pPr>
              <w:pStyle w:val="3-"/>
            </w:pPr>
            <w:r>
              <w:tab/>
            </w:r>
            <w:r>
              <w:tab/>
            </w:r>
            <w:r w:rsidRPr="00146B14">
              <w:rPr>
                <w:color w:val="FF0000"/>
              </w:rPr>
              <w:t>s_lock = 0;</w:t>
            </w:r>
          </w:p>
          <w:p w14:paraId="5850F340" w14:textId="77777777" w:rsidR="006C4F1D" w:rsidRDefault="006C4F1D" w:rsidP="006C4F1D">
            <w:pPr>
              <w:pStyle w:val="3-"/>
            </w:pPr>
          </w:p>
          <w:p w14:paraId="3490C14E" w14:textId="77777777" w:rsidR="006C4F1D" w:rsidRDefault="006C4F1D" w:rsidP="006C4F1D">
            <w:pPr>
              <w:pStyle w:val="3-"/>
            </w:pPr>
            <w:r>
              <w:rPr>
                <w:rFonts w:hint="eastAsia"/>
              </w:rPr>
              <w:tab/>
            </w:r>
            <w:r>
              <w:rPr>
                <w:rFonts w:hint="eastAsia"/>
              </w:rPr>
              <w:tab/>
            </w:r>
            <w:r w:rsidRPr="00146B14">
              <w:rPr>
                <w:rFonts w:hint="eastAsia"/>
                <w:color w:val="00B050"/>
              </w:rPr>
              <w:t>//スレッド切り替えのためのスリープ</w:t>
            </w:r>
          </w:p>
          <w:p w14:paraId="3054AC1F" w14:textId="77777777" w:rsidR="006C4F1D" w:rsidRDefault="006C4F1D" w:rsidP="006C4F1D">
            <w:pPr>
              <w:pStyle w:val="3-"/>
            </w:pPr>
            <w:r>
              <w:tab/>
            </w:r>
            <w:r>
              <w:tab/>
              <w:t>Sleep(0);</w:t>
            </w:r>
          </w:p>
          <w:p w14:paraId="3B5BF27C"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//スレッド切り替え</w:t>
            </w:r>
          </w:p>
          <w:p w14:paraId="517254F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SwitchToThread();//OSに任せて再スケジューリング</w:t>
            </w:r>
          </w:p>
          <w:p w14:paraId="2A3354D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Yield();//廃止</w:t>
            </w:r>
          </w:p>
          <w:p w14:paraId="0E4B6BCB" w14:textId="77777777" w:rsidR="006C4F1D" w:rsidRDefault="006C4F1D" w:rsidP="006C4F1D">
            <w:pPr>
              <w:pStyle w:val="3-"/>
            </w:pPr>
            <w:r>
              <w:tab/>
              <w:t>}</w:t>
            </w:r>
          </w:p>
          <w:p w14:paraId="7E73057D" w14:textId="77777777" w:rsidR="006C4F1D" w:rsidRDefault="006C4F1D" w:rsidP="006C4F1D">
            <w:pPr>
              <w:pStyle w:val="3-"/>
            </w:pPr>
          </w:p>
          <w:p w14:paraId="1DA675D6" w14:textId="77777777" w:rsidR="006C4F1D" w:rsidRDefault="006C4F1D" w:rsidP="006C4F1D">
            <w:pPr>
              <w:pStyle w:val="3-"/>
            </w:pPr>
            <w:r>
              <w:rPr>
                <w:rFonts w:hint="eastAsia"/>
              </w:rPr>
              <w:tab/>
            </w:r>
            <w:r w:rsidRPr="00146B14">
              <w:rPr>
                <w:rFonts w:hint="eastAsia"/>
                <w:color w:val="00B050"/>
              </w:rPr>
              <w:t>//終了</w:t>
            </w:r>
          </w:p>
          <w:p w14:paraId="16035C1A" w14:textId="77777777" w:rsidR="006C4F1D" w:rsidRDefault="006C4F1D" w:rsidP="006C4F1D">
            <w:pPr>
              <w:pStyle w:val="3-"/>
            </w:pPr>
            <w:r>
              <w:tab/>
              <w:t>printf("- end:%s -\n", name);</w:t>
            </w:r>
          </w:p>
          <w:p w14:paraId="19F0FE41" w14:textId="77777777" w:rsidR="006C4F1D" w:rsidRDefault="006C4F1D" w:rsidP="006C4F1D">
            <w:pPr>
              <w:pStyle w:val="3-"/>
            </w:pPr>
            <w:r>
              <w:tab/>
              <w:t>fflush(stdout);</w:t>
            </w:r>
          </w:p>
          <w:p w14:paraId="4D56CEEA" w14:textId="77777777" w:rsidR="006C4F1D" w:rsidRDefault="006C4F1D" w:rsidP="006C4F1D">
            <w:pPr>
              <w:pStyle w:val="3-"/>
            </w:pPr>
            <w:r>
              <w:tab/>
              <w:t>return 0;</w:t>
            </w:r>
          </w:p>
          <w:p w14:paraId="164CD5E8" w14:textId="77777777" w:rsidR="006C4F1D" w:rsidRDefault="006C4F1D" w:rsidP="006C4F1D">
            <w:pPr>
              <w:pStyle w:val="3-"/>
            </w:pPr>
            <w:r>
              <w:t>}</w:t>
            </w:r>
          </w:p>
          <w:p w14:paraId="1CB6D22A" w14:textId="77777777" w:rsidR="006C4F1D" w:rsidRDefault="006C4F1D" w:rsidP="006C4F1D">
            <w:pPr>
              <w:pStyle w:val="3-"/>
            </w:pPr>
          </w:p>
          <w:p w14:paraId="2CA96788" w14:textId="77777777" w:rsidR="006C4F1D" w:rsidRPr="00146B14" w:rsidRDefault="006C4F1D" w:rsidP="006C4F1D">
            <w:pPr>
              <w:pStyle w:val="3-"/>
              <w:rPr>
                <w:color w:val="00B050"/>
              </w:rPr>
            </w:pPr>
            <w:r w:rsidRPr="00146B14">
              <w:rPr>
                <w:rFonts w:hint="eastAsia"/>
                <w:color w:val="00B050"/>
              </w:rPr>
              <w:t>//テスト</w:t>
            </w:r>
          </w:p>
          <w:p w14:paraId="79F590D0" w14:textId="77777777" w:rsidR="006C4F1D" w:rsidRDefault="006C4F1D" w:rsidP="006C4F1D">
            <w:pPr>
              <w:pStyle w:val="3-"/>
            </w:pPr>
            <w:r>
              <w:t>int main(const int argc, const char* argv[])</w:t>
            </w:r>
          </w:p>
          <w:p w14:paraId="5CC1758B" w14:textId="77777777" w:rsidR="006C4F1D" w:rsidRDefault="006C4F1D" w:rsidP="006C4F1D">
            <w:pPr>
              <w:pStyle w:val="3-"/>
            </w:pPr>
            <w:r>
              <w:t>{</w:t>
            </w:r>
          </w:p>
          <w:p w14:paraId="04C74A9D" w14:textId="77777777" w:rsidR="006C4F1D" w:rsidRDefault="006C4F1D" w:rsidP="006C4F1D">
            <w:pPr>
              <w:pStyle w:val="3-"/>
            </w:pPr>
            <w:r>
              <w:rPr>
                <w:rFonts w:hint="eastAsia"/>
              </w:rPr>
              <w:tab/>
            </w:r>
            <w:r w:rsidRPr="00146B14">
              <w:rPr>
                <w:rFonts w:hint="eastAsia"/>
                <w:color w:val="00B050"/>
              </w:rPr>
              <w:t>//スレッド作成</w:t>
            </w:r>
          </w:p>
          <w:p w14:paraId="6C8618D6" w14:textId="77777777" w:rsidR="006C4F1D" w:rsidRDefault="006C4F1D" w:rsidP="006C4F1D">
            <w:pPr>
              <w:pStyle w:val="3-"/>
            </w:pPr>
            <w:r>
              <w:tab/>
              <w:t>static const int THREAD_NUM = 3;</w:t>
            </w:r>
          </w:p>
          <w:p w14:paraId="6F73C599" w14:textId="77777777" w:rsidR="006C4F1D" w:rsidRDefault="006C4F1D" w:rsidP="006C4F1D">
            <w:pPr>
              <w:pStyle w:val="3-"/>
            </w:pPr>
            <w:r>
              <w:tab/>
              <w:t>unsigned int tid[THREAD_NUM] = {};</w:t>
            </w:r>
          </w:p>
          <w:p w14:paraId="47706229" w14:textId="77777777" w:rsidR="006C4F1D" w:rsidRDefault="006C4F1D" w:rsidP="006C4F1D">
            <w:pPr>
              <w:pStyle w:val="3-"/>
            </w:pPr>
            <w:r>
              <w:lastRenderedPageBreak/>
              <w:tab/>
              <w:t>HANDLE hThread[THREAD_NUM] =</w:t>
            </w:r>
          </w:p>
          <w:p w14:paraId="3D72A82B" w14:textId="77777777" w:rsidR="006C4F1D" w:rsidRDefault="006C4F1D" w:rsidP="006C4F1D">
            <w:pPr>
              <w:pStyle w:val="3-"/>
            </w:pPr>
            <w:r>
              <w:tab/>
              <w:t>{</w:t>
            </w:r>
          </w:p>
          <w:p w14:paraId="72AA5B53" w14:textId="5381817C"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"太郎", 0, &amp;tid[0]),</w:t>
            </w:r>
          </w:p>
          <w:p w14:paraId="0C7E79F7" w14:textId="7C262B20"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"次郎", 0, &amp;tid[1]),</w:t>
            </w:r>
          </w:p>
          <w:p w14:paraId="6B19A11D" w14:textId="5E57D672"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"三郎", 0, &amp;tid[2])</w:t>
            </w:r>
          </w:p>
          <w:p w14:paraId="5146D211" w14:textId="77777777" w:rsidR="006C4F1D" w:rsidRDefault="006C4F1D" w:rsidP="006C4F1D">
            <w:pPr>
              <w:pStyle w:val="3-"/>
            </w:pPr>
            <w:r>
              <w:tab/>
              <w:t>};</w:t>
            </w:r>
          </w:p>
          <w:p w14:paraId="24F5ABD2" w14:textId="77777777" w:rsidR="006C4F1D" w:rsidRDefault="006C4F1D" w:rsidP="006C4F1D">
            <w:pPr>
              <w:pStyle w:val="3-"/>
            </w:pPr>
            <w:r>
              <w:tab/>
            </w:r>
          </w:p>
          <w:p w14:paraId="7FCD625D" w14:textId="77777777" w:rsidR="006C4F1D" w:rsidRPr="00146B14" w:rsidRDefault="006C4F1D" w:rsidP="006C4F1D">
            <w:pPr>
              <w:pStyle w:val="3-"/>
              <w:rPr>
                <w:color w:val="00B050"/>
              </w:rPr>
            </w:pPr>
            <w:r>
              <w:rPr>
                <w:rFonts w:hint="eastAsia"/>
              </w:rPr>
              <w:tab/>
            </w:r>
            <w:r w:rsidRPr="00146B14">
              <w:rPr>
                <w:rFonts w:hint="eastAsia"/>
                <w:color w:val="00B050"/>
              </w:rPr>
              <w:t>//スレッド終了待ち</w:t>
            </w:r>
          </w:p>
          <w:p w14:paraId="05438A24" w14:textId="77777777" w:rsidR="006C4F1D" w:rsidRDefault="006C4F1D" w:rsidP="006C4F1D">
            <w:pPr>
              <w:pStyle w:val="3-"/>
            </w:pPr>
            <w:r>
              <w:tab/>
              <w:t>WaitForMultipleObjects(THREAD_NUM, hThread, true, INFINITE);</w:t>
            </w:r>
          </w:p>
          <w:p w14:paraId="0B174067" w14:textId="77777777" w:rsidR="006C4F1D" w:rsidRDefault="006C4F1D" w:rsidP="006C4F1D">
            <w:pPr>
              <w:pStyle w:val="3-"/>
            </w:pPr>
          </w:p>
          <w:p w14:paraId="160E612C" w14:textId="77777777" w:rsidR="006C4F1D" w:rsidRDefault="006C4F1D" w:rsidP="006C4F1D">
            <w:pPr>
              <w:pStyle w:val="3-"/>
            </w:pPr>
            <w:r>
              <w:rPr>
                <w:rFonts w:hint="eastAsia"/>
              </w:rPr>
              <w:tab/>
            </w:r>
            <w:r w:rsidRPr="00146B14">
              <w:rPr>
                <w:rFonts w:hint="eastAsia"/>
                <w:color w:val="00B050"/>
              </w:rPr>
              <w:t>//スレッドハンドルクローズ</w:t>
            </w:r>
          </w:p>
          <w:p w14:paraId="40B29FD7" w14:textId="77777777" w:rsidR="006C4F1D" w:rsidRDefault="006C4F1D" w:rsidP="006C4F1D">
            <w:pPr>
              <w:pStyle w:val="3-"/>
            </w:pPr>
            <w:r>
              <w:tab/>
              <w:t>for (int i = 0; i &lt; THREAD_NUM; ++i)</w:t>
            </w:r>
          </w:p>
          <w:p w14:paraId="1FAAC031" w14:textId="77777777" w:rsidR="006C4F1D" w:rsidRDefault="006C4F1D" w:rsidP="006C4F1D">
            <w:pPr>
              <w:pStyle w:val="3-"/>
            </w:pPr>
            <w:r>
              <w:tab/>
              <w:t>{</w:t>
            </w:r>
          </w:p>
          <w:p w14:paraId="749BDD68" w14:textId="77777777" w:rsidR="006C4F1D" w:rsidRDefault="006C4F1D" w:rsidP="006C4F1D">
            <w:pPr>
              <w:pStyle w:val="3-"/>
            </w:pPr>
            <w:r>
              <w:tab/>
            </w:r>
            <w:r>
              <w:tab/>
              <w:t>CloseHandle(hThread[i]);</w:t>
            </w:r>
          </w:p>
          <w:p w14:paraId="1A89D52C" w14:textId="77777777" w:rsidR="006C4F1D" w:rsidRDefault="006C4F1D" w:rsidP="006C4F1D">
            <w:pPr>
              <w:pStyle w:val="3-"/>
            </w:pPr>
            <w:r>
              <w:tab/>
              <w:t>}</w:t>
            </w:r>
          </w:p>
          <w:p w14:paraId="34C3AC29" w14:textId="77777777" w:rsidR="006C4F1D" w:rsidRDefault="006C4F1D" w:rsidP="006C4F1D">
            <w:pPr>
              <w:pStyle w:val="3-"/>
            </w:pPr>
          </w:p>
          <w:p w14:paraId="51B07D0E" w14:textId="77777777" w:rsidR="006C4F1D" w:rsidRDefault="006C4F1D" w:rsidP="006C4F1D">
            <w:pPr>
              <w:pStyle w:val="3-"/>
            </w:pPr>
            <w:r>
              <w:rPr>
                <w:rFonts w:hint="eastAsia"/>
              </w:rPr>
              <w:tab/>
            </w:r>
            <w:r w:rsidRPr="00146B14">
              <w:rPr>
                <w:rFonts w:hint="eastAsia"/>
                <w:color w:val="00B050"/>
              </w:rPr>
              <w:t>//比較用に空ループで時間を計測</w:t>
            </w:r>
          </w:p>
          <w:p w14:paraId="7ABA6BF5" w14:textId="77777777" w:rsidR="006C4F1D" w:rsidRDefault="006C4F1D" w:rsidP="006C4F1D">
            <w:pPr>
              <w:pStyle w:val="3-"/>
            </w:pPr>
            <w:r>
              <w:tab/>
              <w:t>{</w:t>
            </w:r>
          </w:p>
          <w:p w14:paraId="5CCC8918" w14:textId="77777777" w:rsidR="006C4F1D" w:rsidRDefault="006C4F1D" w:rsidP="006C4F1D">
            <w:pPr>
              <w:pStyle w:val="3-"/>
            </w:pPr>
            <w:r>
              <w:tab/>
            </w:r>
            <w:r>
              <w:tab/>
              <w:t>LARGE_INTEGER freq;</w:t>
            </w:r>
          </w:p>
          <w:p w14:paraId="2DB4378F" w14:textId="77777777" w:rsidR="006C4F1D" w:rsidRDefault="006C4F1D" w:rsidP="006C4F1D">
            <w:pPr>
              <w:pStyle w:val="3-"/>
            </w:pPr>
            <w:r>
              <w:tab/>
            </w:r>
            <w:r>
              <w:tab/>
              <w:t>QueryPerformanceFrequency(&amp;freq);</w:t>
            </w:r>
          </w:p>
          <w:p w14:paraId="75C43A9E" w14:textId="77777777" w:rsidR="006C4F1D" w:rsidRDefault="006C4F1D" w:rsidP="006C4F1D">
            <w:pPr>
              <w:pStyle w:val="3-"/>
            </w:pPr>
            <w:r>
              <w:tab/>
            </w:r>
            <w:r>
              <w:tab/>
              <w:t>LARGE_INTEGER begin;</w:t>
            </w:r>
          </w:p>
          <w:p w14:paraId="0409BF28" w14:textId="77777777" w:rsidR="006C4F1D" w:rsidRDefault="006C4F1D" w:rsidP="006C4F1D">
            <w:pPr>
              <w:pStyle w:val="3-"/>
            </w:pPr>
            <w:r>
              <w:tab/>
            </w:r>
            <w:r>
              <w:tab/>
              <w:t>QueryPerformanceCounter(&amp;begin);</w:t>
            </w:r>
          </w:p>
          <w:p w14:paraId="04F70979" w14:textId="77777777" w:rsidR="006C4F1D" w:rsidRDefault="006C4F1D" w:rsidP="006C4F1D">
            <w:pPr>
              <w:pStyle w:val="3-"/>
            </w:pPr>
            <w:r>
              <w:tab/>
            </w:r>
            <w:r>
              <w:tab/>
              <w:t>static const int TEST_TIMES = 10000000;</w:t>
            </w:r>
          </w:p>
          <w:p w14:paraId="14331351" w14:textId="77777777" w:rsidR="006C4F1D" w:rsidRDefault="006C4F1D" w:rsidP="006C4F1D">
            <w:pPr>
              <w:pStyle w:val="3-"/>
            </w:pPr>
            <w:r>
              <w:tab/>
            </w:r>
            <w:r>
              <w:tab/>
              <w:t>for (int i = 0; i &lt; TEST_TIMES; ++i)</w:t>
            </w:r>
          </w:p>
          <w:p w14:paraId="0678D249" w14:textId="77777777" w:rsidR="006C4F1D" w:rsidRDefault="006C4F1D" w:rsidP="006C4F1D">
            <w:pPr>
              <w:pStyle w:val="3-"/>
            </w:pPr>
            <w:r>
              <w:tab/>
            </w:r>
            <w:r>
              <w:tab/>
              <w:t>{</w:t>
            </w:r>
          </w:p>
          <w:p w14:paraId="6427F569" w14:textId="77777777" w:rsidR="006C4F1D" w:rsidRPr="00325085" w:rsidRDefault="006C4F1D" w:rsidP="006C4F1D">
            <w:pPr>
              <w:pStyle w:val="3-"/>
              <w:rPr>
                <w:color w:val="FF0000"/>
              </w:rPr>
            </w:pPr>
            <w:r>
              <w:tab/>
            </w:r>
            <w:r>
              <w:tab/>
            </w:r>
            <w:r>
              <w:tab/>
            </w:r>
            <w:r w:rsidRPr="00325085">
              <w:rPr>
                <w:color w:val="FF0000"/>
              </w:rPr>
              <w:t>while (s_lock != 0){} s_lock = 1;</w:t>
            </w:r>
          </w:p>
          <w:p w14:paraId="6BFEB481" w14:textId="77777777" w:rsidR="006C4F1D" w:rsidRPr="00325085" w:rsidRDefault="006C4F1D" w:rsidP="006C4F1D">
            <w:pPr>
              <w:pStyle w:val="3-"/>
              <w:rPr>
                <w:color w:val="FF0000"/>
              </w:rPr>
            </w:pPr>
            <w:r w:rsidRPr="00325085">
              <w:rPr>
                <w:color w:val="FF0000"/>
              </w:rPr>
              <w:tab/>
            </w:r>
            <w:r w:rsidRPr="00325085">
              <w:rPr>
                <w:color w:val="FF0000"/>
              </w:rPr>
              <w:tab/>
            </w:r>
            <w:r w:rsidRPr="00325085">
              <w:rPr>
                <w:color w:val="FF0000"/>
              </w:rPr>
              <w:tab/>
              <w:t>s_lock = 0;</w:t>
            </w:r>
          </w:p>
          <w:p w14:paraId="255FA044" w14:textId="77777777" w:rsidR="006C4F1D" w:rsidRDefault="006C4F1D" w:rsidP="006C4F1D">
            <w:pPr>
              <w:pStyle w:val="3-"/>
            </w:pPr>
            <w:r>
              <w:tab/>
            </w:r>
            <w:r>
              <w:tab/>
              <w:t>}</w:t>
            </w:r>
          </w:p>
          <w:p w14:paraId="60941DA7" w14:textId="77777777" w:rsidR="006C4F1D" w:rsidRDefault="006C4F1D" w:rsidP="006C4F1D">
            <w:pPr>
              <w:pStyle w:val="3-"/>
            </w:pPr>
            <w:r>
              <w:tab/>
            </w:r>
            <w:r>
              <w:tab/>
              <w:t>LARGE_INTEGER end;</w:t>
            </w:r>
          </w:p>
          <w:p w14:paraId="2D427E6A" w14:textId="77777777" w:rsidR="006C4F1D" w:rsidRDefault="006C4F1D" w:rsidP="006C4F1D">
            <w:pPr>
              <w:pStyle w:val="3-"/>
            </w:pPr>
            <w:r>
              <w:tab/>
            </w:r>
            <w:r>
              <w:tab/>
              <w:t>QueryPerformanceCounter(&amp;end);</w:t>
            </w:r>
          </w:p>
          <w:p w14:paraId="6AF86DD0" w14:textId="77777777" w:rsidR="006C4F1D" w:rsidRDefault="006C4F1D" w:rsidP="00146B14">
            <w:pPr>
              <w:pStyle w:val="3-"/>
              <w:jc w:val="left"/>
            </w:pPr>
            <w:r>
              <w:tab/>
            </w:r>
            <w:r>
              <w:tab/>
              <w:t>float duration = static_cast&lt;float&gt;(static_cast&lt;double&gt;(end.QuadPart - begin.QuadPart) / static_cast&lt;double&gt;(freq.QuadPart));</w:t>
            </w:r>
          </w:p>
          <w:p w14:paraId="5799C570" w14:textId="77777777" w:rsidR="006C4F1D" w:rsidRDefault="006C4F1D" w:rsidP="006C4F1D">
            <w:pPr>
              <w:pStyle w:val="3-"/>
            </w:pPr>
            <w:r>
              <w:tab/>
            </w:r>
            <w:r>
              <w:tab/>
              <w:t>printf("Loop * %d = %.6f sec\n", TEST_TIMES, duration);</w:t>
            </w:r>
          </w:p>
          <w:p w14:paraId="413843B6" w14:textId="77777777" w:rsidR="006C4F1D" w:rsidRDefault="006C4F1D" w:rsidP="006C4F1D">
            <w:pPr>
              <w:pStyle w:val="3-"/>
            </w:pPr>
            <w:r>
              <w:tab/>
              <w:t>}</w:t>
            </w:r>
          </w:p>
          <w:p w14:paraId="268A77C8" w14:textId="77777777" w:rsidR="006C4F1D" w:rsidRDefault="006C4F1D" w:rsidP="006C4F1D">
            <w:pPr>
              <w:pStyle w:val="3-"/>
            </w:pPr>
          </w:p>
          <w:p w14:paraId="29220541" w14:textId="77777777" w:rsidR="006C4F1D" w:rsidRDefault="006C4F1D" w:rsidP="006C4F1D">
            <w:pPr>
              <w:pStyle w:val="3-"/>
            </w:pPr>
            <w:r>
              <w:tab/>
              <w:t>return EXIT_SUCCESS;</w:t>
            </w:r>
          </w:p>
          <w:p w14:paraId="7B41A2E0" w14:textId="4332B79D" w:rsidR="00737B12" w:rsidRPr="00DE3BF2" w:rsidRDefault="006C4F1D" w:rsidP="006C4F1D">
            <w:pPr>
              <w:pStyle w:val="3-"/>
            </w:pPr>
            <w:r>
              <w:t>}</w:t>
            </w:r>
          </w:p>
        </w:tc>
      </w:tr>
    </w:tbl>
    <w:p w14:paraId="7D656221" w14:textId="77777777" w:rsidR="00737B12" w:rsidRPr="00DE3BF2" w:rsidRDefault="00737B1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077E99DC" w14:textId="77777777" w:rsidTr="000A1665">
        <w:tc>
          <w:tcPr>
            <w:tcW w:w="8494" w:type="dxa"/>
          </w:tcPr>
          <w:p w14:paraId="4219A196" w14:textId="77777777" w:rsidR="006C4F1D" w:rsidRPr="001F4C59" w:rsidRDefault="006C4F1D" w:rsidP="006C4F1D">
            <w:pPr>
              <w:pStyle w:val="3-"/>
              <w:rPr>
                <w:color w:val="auto"/>
              </w:rPr>
            </w:pPr>
            <w:r w:rsidRPr="001F4C59">
              <w:rPr>
                <w:rFonts w:hint="eastAsia"/>
                <w:color w:val="auto"/>
              </w:rPr>
              <w:t>- begin:太郎 -</w:t>
            </w:r>
          </w:p>
          <w:p w14:paraId="6C58DAC5" w14:textId="77777777" w:rsidR="006C4F1D" w:rsidRPr="001F4C59" w:rsidRDefault="006C4F1D" w:rsidP="006C4F1D">
            <w:pPr>
              <w:pStyle w:val="3-"/>
              <w:rPr>
                <w:color w:val="auto"/>
              </w:rPr>
            </w:pPr>
            <w:r w:rsidRPr="001F4C59">
              <w:rPr>
                <w:rFonts w:hint="eastAsia"/>
                <w:color w:val="auto"/>
              </w:rPr>
              <w:t>太郎: [BEFORE] commonData=0, tlsData=0</w:t>
            </w:r>
          </w:p>
          <w:p w14:paraId="27CDAB42" w14:textId="77777777" w:rsidR="006C4F1D" w:rsidRPr="001F4C59" w:rsidRDefault="006C4F1D" w:rsidP="006C4F1D">
            <w:pPr>
              <w:pStyle w:val="3-"/>
              <w:rPr>
                <w:color w:val="auto"/>
              </w:rPr>
            </w:pPr>
            <w:r w:rsidRPr="001F4C59">
              <w:rPr>
                <w:rFonts w:hint="eastAsia"/>
                <w:color w:val="auto"/>
              </w:rPr>
              <w:t>- begin:次郎 -</w:t>
            </w:r>
          </w:p>
          <w:p w14:paraId="182FC7D7" w14:textId="77777777" w:rsidR="006C4F1D" w:rsidRPr="001F4C59" w:rsidRDefault="006C4F1D" w:rsidP="006C4F1D">
            <w:pPr>
              <w:pStyle w:val="3-"/>
              <w:rPr>
                <w:color w:val="auto"/>
              </w:rPr>
            </w:pPr>
            <w:r w:rsidRPr="001F4C59">
              <w:rPr>
                <w:rFonts w:hint="eastAsia"/>
                <w:color w:val="auto"/>
              </w:rPr>
              <w:t>- begin:三郎 -</w:t>
            </w:r>
          </w:p>
          <w:p w14:paraId="7C1233CE" w14:textId="77777777" w:rsidR="006C4F1D" w:rsidRPr="001F4C59" w:rsidRDefault="006C4F1D" w:rsidP="006C4F1D">
            <w:pPr>
              <w:pStyle w:val="3-"/>
              <w:rPr>
                <w:color w:val="auto"/>
              </w:rPr>
            </w:pPr>
            <w:r w:rsidRPr="001F4C59">
              <w:rPr>
                <w:rFonts w:hint="eastAsia"/>
                <w:color w:val="auto"/>
              </w:rPr>
              <w:t>太郎: [AFTER]  commonData=1, tlsData=1</w:t>
            </w:r>
          </w:p>
          <w:p w14:paraId="615A6896" w14:textId="77777777" w:rsidR="006C4F1D" w:rsidRPr="001F4C59" w:rsidRDefault="006C4F1D" w:rsidP="006C4F1D">
            <w:pPr>
              <w:pStyle w:val="3-"/>
              <w:rPr>
                <w:color w:val="auto"/>
              </w:rPr>
            </w:pPr>
            <w:r w:rsidRPr="001F4C59">
              <w:rPr>
                <w:rFonts w:hint="eastAsia"/>
                <w:color w:val="auto"/>
              </w:rPr>
              <w:t>次郎: [BEFORE] commonData=1, tlsData=0</w:t>
            </w:r>
          </w:p>
          <w:p w14:paraId="646B1AFB" w14:textId="6DF62ABB" w:rsidR="006C4F1D" w:rsidRPr="001F4C59" w:rsidRDefault="006C4F1D" w:rsidP="006C4F1D">
            <w:pPr>
              <w:pStyle w:val="3-"/>
              <w:rPr>
                <w:color w:val="auto"/>
              </w:rPr>
            </w:pPr>
            <w:r w:rsidRPr="00146B14">
              <w:rPr>
                <w:rFonts w:hint="eastAsia"/>
                <w:color w:val="FF0000"/>
              </w:rPr>
              <w:t xml:space="preserve">三郎: [BEFORE] </w:t>
            </w:r>
            <w:r w:rsidRPr="001F4C59">
              <w:rPr>
                <w:rFonts w:hint="eastAsia"/>
                <w:color w:val="auto"/>
              </w:rPr>
              <w:t>commonData=1, tlsData=0</w:t>
            </w:r>
            <w:r w:rsidR="00146B14">
              <w:rPr>
                <w:color w:val="auto"/>
              </w:rPr>
              <w:tab/>
            </w:r>
            <w:r w:rsidR="00146B14" w:rsidRPr="00146B14">
              <w:rPr>
                <w:color w:val="FF0000"/>
              </w:rPr>
              <w:t>←ロックが失敗している</w:t>
            </w:r>
          </w:p>
          <w:p w14:paraId="7BF6FCE0" w14:textId="77777777" w:rsidR="006C4F1D" w:rsidRPr="001F4C59" w:rsidRDefault="006C4F1D" w:rsidP="006C4F1D">
            <w:pPr>
              <w:pStyle w:val="3-"/>
              <w:rPr>
                <w:color w:val="auto"/>
              </w:rPr>
            </w:pPr>
            <w:r w:rsidRPr="001F4C59">
              <w:rPr>
                <w:rFonts w:hint="eastAsia"/>
                <w:color w:val="auto"/>
              </w:rPr>
              <w:t>次郎: [AFTER]  commonData=2, tlsData=1</w:t>
            </w:r>
          </w:p>
          <w:p w14:paraId="4D501A94" w14:textId="17D24092" w:rsidR="006C4F1D" w:rsidRPr="00146B14" w:rsidRDefault="006C4F1D" w:rsidP="006C4F1D">
            <w:pPr>
              <w:pStyle w:val="3-"/>
              <w:rPr>
                <w:color w:val="auto"/>
              </w:rPr>
            </w:pPr>
            <w:r w:rsidRPr="00146B14">
              <w:rPr>
                <w:rFonts w:hint="eastAsia"/>
                <w:color w:val="auto"/>
              </w:rPr>
              <w:t>三郎: [AFTER]  commonData=2, tlsData=1</w:t>
            </w:r>
          </w:p>
          <w:p w14:paraId="15188DB0" w14:textId="77777777" w:rsidR="006C4F1D" w:rsidRPr="001F4C59" w:rsidRDefault="006C4F1D" w:rsidP="006C4F1D">
            <w:pPr>
              <w:pStyle w:val="3-"/>
              <w:rPr>
                <w:color w:val="auto"/>
              </w:rPr>
            </w:pPr>
            <w:r w:rsidRPr="001F4C59">
              <w:rPr>
                <w:rFonts w:hint="eastAsia"/>
                <w:color w:val="auto"/>
              </w:rPr>
              <w:t>太郎: [BEFORE] commonData=2, tlsData=1</w:t>
            </w:r>
          </w:p>
          <w:p w14:paraId="6A005E52" w14:textId="4531BAF6"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commonData=2, tlsData=1</w:t>
            </w:r>
            <w:r w:rsidR="00146B14">
              <w:rPr>
                <w:color w:val="auto"/>
              </w:rPr>
              <w:tab/>
            </w:r>
            <w:r w:rsidR="00146B14" w:rsidRPr="00146B14">
              <w:rPr>
                <w:color w:val="FF0000"/>
              </w:rPr>
              <w:t>←ロックが失敗している</w:t>
            </w:r>
          </w:p>
          <w:p w14:paraId="2B2F5146" w14:textId="77777777" w:rsidR="006C4F1D" w:rsidRPr="001F4C59" w:rsidRDefault="006C4F1D" w:rsidP="006C4F1D">
            <w:pPr>
              <w:pStyle w:val="3-"/>
              <w:rPr>
                <w:color w:val="auto"/>
              </w:rPr>
            </w:pPr>
            <w:r w:rsidRPr="001F4C59">
              <w:rPr>
                <w:rFonts w:hint="eastAsia"/>
                <w:color w:val="auto"/>
              </w:rPr>
              <w:t>次郎: [AFTER]  commonData=3, tlsData=2</w:t>
            </w:r>
          </w:p>
          <w:p w14:paraId="514DA9F8" w14:textId="77777777" w:rsidR="006C4F1D" w:rsidRPr="001F4C59" w:rsidRDefault="006C4F1D" w:rsidP="006C4F1D">
            <w:pPr>
              <w:pStyle w:val="3-"/>
              <w:rPr>
                <w:color w:val="auto"/>
              </w:rPr>
            </w:pPr>
            <w:r w:rsidRPr="001F4C59">
              <w:rPr>
                <w:rFonts w:hint="eastAsia"/>
                <w:color w:val="auto"/>
              </w:rPr>
              <w:t>太郎: [AFTER]  commonData=3, tlsData=2</w:t>
            </w:r>
          </w:p>
          <w:p w14:paraId="2B7E6A22" w14:textId="77777777" w:rsidR="006C4F1D" w:rsidRPr="001F4C59" w:rsidRDefault="006C4F1D" w:rsidP="006C4F1D">
            <w:pPr>
              <w:pStyle w:val="3-"/>
              <w:rPr>
                <w:color w:val="auto"/>
              </w:rPr>
            </w:pPr>
            <w:r w:rsidRPr="001F4C59">
              <w:rPr>
                <w:rFonts w:hint="eastAsia"/>
                <w:color w:val="auto"/>
              </w:rPr>
              <w:t>三郎: [BEFORE] commonData=3, tlsData=1</w:t>
            </w:r>
          </w:p>
          <w:p w14:paraId="2BBA686E" w14:textId="77777777" w:rsidR="006C4F1D" w:rsidRPr="001F4C59" w:rsidRDefault="006C4F1D" w:rsidP="006C4F1D">
            <w:pPr>
              <w:pStyle w:val="3-"/>
              <w:rPr>
                <w:color w:val="auto"/>
              </w:rPr>
            </w:pPr>
            <w:r w:rsidRPr="001F4C59">
              <w:rPr>
                <w:rFonts w:hint="eastAsia"/>
                <w:color w:val="auto"/>
              </w:rPr>
              <w:t>三郎: [AFTER]  commonData=4, tlsData=2</w:t>
            </w:r>
          </w:p>
          <w:p w14:paraId="294501C7" w14:textId="77777777" w:rsidR="006C4F1D" w:rsidRPr="001F4C59" w:rsidRDefault="006C4F1D" w:rsidP="006C4F1D">
            <w:pPr>
              <w:pStyle w:val="3-"/>
              <w:rPr>
                <w:color w:val="auto"/>
              </w:rPr>
            </w:pPr>
            <w:r w:rsidRPr="001F4C59">
              <w:rPr>
                <w:rFonts w:hint="eastAsia"/>
                <w:color w:val="auto"/>
              </w:rPr>
              <w:t>太郎: [BEFORE] commonData=4, tlsData=2</w:t>
            </w:r>
          </w:p>
          <w:p w14:paraId="57620383" w14:textId="1FDE4A68"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commonData=4, tlsData=2</w:t>
            </w:r>
            <w:r w:rsidR="00146B14">
              <w:rPr>
                <w:color w:val="auto"/>
              </w:rPr>
              <w:tab/>
            </w:r>
            <w:r w:rsidR="00146B14" w:rsidRPr="00146B14">
              <w:rPr>
                <w:color w:val="FF0000"/>
              </w:rPr>
              <w:t>←ロックが失敗している</w:t>
            </w:r>
          </w:p>
          <w:p w14:paraId="662D98B9" w14:textId="77777777" w:rsidR="006C4F1D" w:rsidRPr="001F4C59" w:rsidRDefault="006C4F1D" w:rsidP="006C4F1D">
            <w:pPr>
              <w:pStyle w:val="3-"/>
              <w:rPr>
                <w:color w:val="auto"/>
              </w:rPr>
            </w:pPr>
            <w:r w:rsidRPr="001F4C59">
              <w:rPr>
                <w:rFonts w:hint="eastAsia"/>
                <w:color w:val="auto"/>
              </w:rPr>
              <w:t>次郎: [AFTER]  commonData=5, tlsData=3</w:t>
            </w:r>
          </w:p>
          <w:p w14:paraId="7E48CCC4" w14:textId="77777777" w:rsidR="006C4F1D" w:rsidRPr="001F4C59" w:rsidRDefault="006C4F1D" w:rsidP="006C4F1D">
            <w:pPr>
              <w:pStyle w:val="3-"/>
              <w:rPr>
                <w:color w:val="auto"/>
              </w:rPr>
            </w:pPr>
            <w:r w:rsidRPr="001F4C59">
              <w:rPr>
                <w:rFonts w:hint="eastAsia"/>
                <w:color w:val="auto"/>
              </w:rPr>
              <w:t>太郎: [AFTER]  commonData=5, tlsData=3</w:t>
            </w:r>
          </w:p>
          <w:p w14:paraId="49E47A0E" w14:textId="77777777" w:rsidR="006C4F1D" w:rsidRPr="001F4C59" w:rsidRDefault="006C4F1D" w:rsidP="006C4F1D">
            <w:pPr>
              <w:pStyle w:val="3-"/>
              <w:rPr>
                <w:color w:val="auto"/>
              </w:rPr>
            </w:pPr>
            <w:r w:rsidRPr="001F4C59">
              <w:rPr>
                <w:rFonts w:hint="eastAsia"/>
                <w:color w:val="auto"/>
              </w:rPr>
              <w:t>- end:次郎 -</w:t>
            </w:r>
          </w:p>
          <w:p w14:paraId="5D2B58DB" w14:textId="77777777" w:rsidR="006C4F1D" w:rsidRPr="001F4C59" w:rsidRDefault="006C4F1D" w:rsidP="006C4F1D">
            <w:pPr>
              <w:pStyle w:val="3-"/>
              <w:rPr>
                <w:color w:val="auto"/>
              </w:rPr>
            </w:pPr>
            <w:r w:rsidRPr="001F4C59">
              <w:rPr>
                <w:rFonts w:hint="eastAsia"/>
                <w:color w:val="auto"/>
              </w:rPr>
              <w:t>三郎: [BEFORE] commonData=5, tlsData=2</w:t>
            </w:r>
          </w:p>
          <w:p w14:paraId="62FCA75E" w14:textId="77777777" w:rsidR="006C4F1D" w:rsidRPr="001F4C59" w:rsidRDefault="006C4F1D" w:rsidP="006C4F1D">
            <w:pPr>
              <w:pStyle w:val="3-"/>
              <w:rPr>
                <w:color w:val="auto"/>
              </w:rPr>
            </w:pPr>
            <w:r w:rsidRPr="001F4C59">
              <w:rPr>
                <w:rFonts w:hint="eastAsia"/>
                <w:color w:val="auto"/>
              </w:rPr>
              <w:t>- end:太郎 -</w:t>
            </w:r>
          </w:p>
          <w:p w14:paraId="11ADAAE0" w14:textId="430FAE99" w:rsidR="006C4F1D" w:rsidRPr="001F4C59" w:rsidRDefault="006C4F1D" w:rsidP="006C4F1D">
            <w:pPr>
              <w:pStyle w:val="3-"/>
              <w:rPr>
                <w:rFonts w:hint="eastAsia"/>
                <w:color w:val="auto"/>
              </w:rPr>
            </w:pPr>
            <w:r w:rsidRPr="001F4C59">
              <w:rPr>
                <w:rFonts w:hint="eastAsia"/>
                <w:color w:val="auto"/>
              </w:rPr>
              <w:t>三郎: [AFTER]  commonData=</w:t>
            </w:r>
            <w:r w:rsidRPr="00AE601A">
              <w:rPr>
                <w:rFonts w:hint="eastAsia"/>
                <w:color w:val="FF0000"/>
              </w:rPr>
              <w:t>6</w:t>
            </w:r>
            <w:r w:rsidRPr="001F4C59">
              <w:rPr>
                <w:rFonts w:hint="eastAsia"/>
                <w:color w:val="auto"/>
              </w:rPr>
              <w:t>, tlsData=3</w:t>
            </w:r>
            <w:r w:rsidR="00AE601A">
              <w:rPr>
                <w:color w:val="auto"/>
              </w:rPr>
              <w:tab/>
            </w:r>
            <w:r w:rsidR="00AE601A" w:rsidRPr="00146B14">
              <w:rPr>
                <w:color w:val="FF0000"/>
              </w:rPr>
              <w:t>←</w:t>
            </w:r>
            <w:r w:rsidR="00AE601A">
              <w:rPr>
                <w:color w:val="FF0000"/>
              </w:rPr>
              <w:t>3回</w:t>
            </w:r>
            <w:r w:rsidR="00AE601A" w:rsidRPr="00146B14">
              <w:rPr>
                <w:color w:val="FF0000"/>
              </w:rPr>
              <w:t>ロック</w:t>
            </w:r>
            <w:r w:rsidR="00AE601A">
              <w:rPr>
                <w:color w:val="FF0000"/>
              </w:rPr>
              <w:t>に失敗したので、</w:t>
            </w:r>
            <w:r w:rsidR="001F6E26">
              <w:rPr>
                <w:rFonts w:hint="eastAsia"/>
                <w:color w:val="FF0000"/>
              </w:rPr>
              <w:t>正しい</w:t>
            </w:r>
            <w:r w:rsidR="00E2795F">
              <w:rPr>
                <w:color w:val="FF0000"/>
              </w:rPr>
              <w:t>処理結果になっていない</w:t>
            </w:r>
          </w:p>
          <w:p w14:paraId="4E81122A" w14:textId="77777777" w:rsidR="006C4F1D" w:rsidRPr="001F4C59" w:rsidRDefault="006C4F1D" w:rsidP="006C4F1D">
            <w:pPr>
              <w:pStyle w:val="3-"/>
              <w:rPr>
                <w:color w:val="auto"/>
              </w:rPr>
            </w:pPr>
            <w:r w:rsidRPr="001F4C59">
              <w:rPr>
                <w:rFonts w:hint="eastAsia"/>
                <w:color w:val="auto"/>
              </w:rPr>
              <w:t>- end:三郎 -</w:t>
            </w:r>
          </w:p>
          <w:p w14:paraId="35729303" w14:textId="2FAF5DF0" w:rsidR="00737B12" w:rsidRPr="00DD51B6" w:rsidRDefault="006C4F1D" w:rsidP="006C4F1D">
            <w:pPr>
              <w:pStyle w:val="3-"/>
            </w:pPr>
            <w:r w:rsidRPr="001F4C59">
              <w:rPr>
                <w:color w:val="auto"/>
              </w:rPr>
              <w:t xml:space="preserve">Loop * 10000000 = </w:t>
            </w:r>
            <w:r w:rsidRPr="00AE601A">
              <w:rPr>
                <w:color w:val="FF0000"/>
              </w:rPr>
              <w:t>0.006544 sec</w:t>
            </w:r>
            <w:r w:rsidR="00AE601A">
              <w:rPr>
                <w:color w:val="FF0000"/>
              </w:rPr>
              <w:tab/>
            </w:r>
            <w:r w:rsidR="00AE601A">
              <w:rPr>
                <w:color w:val="FF0000"/>
              </w:rPr>
              <w:tab/>
            </w:r>
            <w:r w:rsidR="001F6E26">
              <w:rPr>
                <w:color w:val="FF0000"/>
              </w:rPr>
              <w:tab/>
            </w:r>
            <w:r w:rsidR="00AE601A">
              <w:rPr>
                <w:color w:val="FF0000"/>
              </w:rPr>
              <w:t>←</w:t>
            </w:r>
            <w:r w:rsidR="009518EA">
              <w:rPr>
                <w:rFonts w:hint="eastAsia"/>
                <w:color w:val="FF0000"/>
              </w:rPr>
              <w:t>1千万回ループによる処理時間計測</w:t>
            </w:r>
          </w:p>
        </w:tc>
      </w:tr>
    </w:tbl>
    <w:p w14:paraId="118E9DB7" w14:textId="4315DFC4" w:rsidR="00DE3BF2" w:rsidRDefault="0036070F" w:rsidP="00DE3BF2">
      <w:pPr>
        <w:pStyle w:val="2"/>
      </w:pPr>
      <w:bookmarkStart w:id="98" w:name="_Toc378866135"/>
      <w:r>
        <w:rPr>
          <w:rFonts w:hint="eastAsia"/>
        </w:rPr>
        <w:lastRenderedPageBreak/>
        <w:t>排他制御：</w:t>
      </w:r>
      <w:r w:rsidR="00DE3BF2">
        <w:t>ミューテックス</w:t>
      </w:r>
      <w:bookmarkEnd w:id="98"/>
    </w:p>
    <w:p w14:paraId="1A396F4A" w14:textId="28FCF302" w:rsidR="005A5C1F" w:rsidRDefault="002F0524" w:rsidP="00DE3BF2">
      <w:pPr>
        <w:pStyle w:val="a9"/>
        <w:ind w:firstLine="283"/>
      </w:pPr>
      <w:r>
        <w:rPr>
          <w:rFonts w:hint="eastAsia"/>
        </w:rPr>
        <w:t>「</w:t>
      </w:r>
      <w:r w:rsidR="005A5C1F">
        <w:rPr>
          <w:rFonts w:hint="eastAsia"/>
        </w:rPr>
        <w:t>ミューテックス</w:t>
      </w:r>
      <w:r>
        <w:rPr>
          <w:rFonts w:hint="eastAsia"/>
        </w:rPr>
        <w:t>」</w:t>
      </w:r>
      <w:r w:rsidR="005A5C1F">
        <w:rPr>
          <w:rFonts w:hint="eastAsia"/>
        </w:rPr>
        <w:t>は</w:t>
      </w:r>
      <w:r w:rsidR="005A5C1F">
        <w:t>、</w:t>
      </w:r>
      <w:r w:rsidR="00DE3BF2">
        <w:t>最も代表的なロック手法。</w:t>
      </w:r>
    </w:p>
    <w:p w14:paraId="2745341F" w14:textId="5DC16292" w:rsidR="00DE3BF2" w:rsidRDefault="00DE3BF2" w:rsidP="00DE3BF2">
      <w:pPr>
        <w:pStyle w:val="a9"/>
        <w:ind w:firstLine="283"/>
      </w:pPr>
      <w:r>
        <w:rPr>
          <w:rFonts w:hint="eastAsia"/>
        </w:rPr>
        <w:t>スリープ方式</w:t>
      </w:r>
      <w:r>
        <w:t>の代名詞的</w:t>
      </w:r>
      <w:r w:rsidR="005A5C1F">
        <w:rPr>
          <w:rFonts w:hint="eastAsia"/>
        </w:rPr>
        <w:t>な</w:t>
      </w:r>
      <w:r>
        <w:t>手法。</w:t>
      </w:r>
      <w:r w:rsidR="001F4C59">
        <w:t>なお、</w:t>
      </w:r>
      <w:r w:rsidR="005A5C1F">
        <w:rPr>
          <w:rFonts w:hint="eastAsia"/>
        </w:rPr>
        <w:t>これに対して</w:t>
      </w:r>
      <w:r w:rsidR="001F4C59">
        <w:rPr>
          <w:rFonts w:hint="eastAsia"/>
        </w:rPr>
        <w:t>、</w:t>
      </w:r>
      <w:r w:rsidR="005A5C1F">
        <w:rPr>
          <w:rFonts w:hint="eastAsia"/>
        </w:rPr>
        <w:t>ビジーウェイト</w:t>
      </w:r>
      <w:r w:rsidR="005A5C1F">
        <w:t>方式の代表格はスピンロック。</w:t>
      </w:r>
    </w:p>
    <w:p w14:paraId="70CD53CB" w14:textId="2A323CE3" w:rsidR="00DE3BF2" w:rsidRDefault="00DE3BF2" w:rsidP="00DE3BF2">
      <w:pPr>
        <w:pStyle w:val="3"/>
      </w:pPr>
      <w:bookmarkStart w:id="99" w:name="_Toc378866136"/>
      <w:r>
        <w:rPr>
          <w:rFonts w:hint="eastAsia"/>
        </w:rPr>
        <w:t>Posix</w:t>
      </w:r>
      <w:r>
        <w:rPr>
          <w:rFonts w:hint="eastAsia"/>
        </w:rPr>
        <w:t>ライブラリ版</w:t>
      </w:r>
      <w:bookmarkEnd w:id="99"/>
    </w:p>
    <w:p w14:paraId="101477FA" w14:textId="382CAF17" w:rsidR="00DE3BF2" w:rsidRDefault="005A5C1F" w:rsidP="00DE3BF2">
      <w:pPr>
        <w:pStyle w:val="aa"/>
        <w:ind w:left="447" w:firstLine="283"/>
      </w:pPr>
      <w:r>
        <w:t>Linux</w:t>
      </w:r>
      <w:r>
        <w:rPr>
          <w:rFonts w:hint="eastAsia"/>
        </w:rPr>
        <w:t>などの</w:t>
      </w:r>
      <w:r>
        <w:rPr>
          <w:rFonts w:hint="eastAsia"/>
        </w:rPr>
        <w:t>U</w:t>
      </w:r>
      <w:r>
        <w:t>nix</w:t>
      </w:r>
      <w:r>
        <w:rPr>
          <w:rFonts w:hint="eastAsia"/>
        </w:rPr>
        <w:t>系</w:t>
      </w:r>
      <w:r>
        <w:rPr>
          <w:rFonts w:hint="eastAsia"/>
        </w:rPr>
        <w:t>OS</w:t>
      </w:r>
      <w:r>
        <w:t>や、</w:t>
      </w:r>
      <w:r>
        <w:rPr>
          <w:rFonts w:hint="eastAsia"/>
        </w:rPr>
        <w:t>GCC</w:t>
      </w:r>
      <w:r>
        <w:rPr>
          <w:rFonts w:hint="eastAsia"/>
        </w:rPr>
        <w:t>ベースの</w:t>
      </w:r>
      <w:r>
        <w:t>ゲーム系</w:t>
      </w:r>
      <w:r>
        <w:t>SDK</w:t>
      </w:r>
      <w:r>
        <w:t>で一般的なスタイル。</w:t>
      </w:r>
    </w:p>
    <w:p w14:paraId="026357D1" w14:textId="1D5C720F" w:rsidR="005A5C1F" w:rsidRDefault="001F4C59" w:rsidP="00DE3BF2">
      <w:pPr>
        <w:pStyle w:val="aa"/>
        <w:ind w:left="447" w:firstLine="283"/>
      </w:pPr>
      <w:r>
        <w:rPr>
          <w:rFonts w:hint="eastAsia"/>
        </w:rPr>
        <w:t>ミューテックス生成時の</w:t>
      </w:r>
      <w:r>
        <w:t>属性により、再帰ロックやデッドロック検出に対応しているのが特徴。デフォルトではどちらも無効。また、</w:t>
      </w:r>
      <w:r>
        <w:rPr>
          <w:rFonts w:hint="eastAsia"/>
        </w:rPr>
        <w:t>Cygwin</w:t>
      </w:r>
      <w:r>
        <w:rPr>
          <w:rFonts w:hint="eastAsia"/>
        </w:rPr>
        <w:t>環境ではこれらの属性が使用できないなど、環境依存の機能。</w:t>
      </w:r>
    </w:p>
    <w:p w14:paraId="4F8DA105" w14:textId="41F2F4FF" w:rsidR="001F4C59" w:rsidRPr="005A5C1F" w:rsidRDefault="001F4C59" w:rsidP="00DE3BF2">
      <w:pPr>
        <w:pStyle w:val="aa"/>
        <w:ind w:left="447" w:firstLine="283"/>
      </w:pPr>
      <w:r>
        <w:t>再帰ロックとは、同一スレッドが何度もロックを取得できること。取得した数と同じ数だけ解放する必要がある。</w:t>
      </w:r>
      <w:r w:rsidR="00897D74">
        <w:t>再帰ロック無効時は二度目のロックでデッドロックを起こす。</w:t>
      </w:r>
    </w:p>
    <w:p w14:paraId="15A0D678" w14:textId="092647F8" w:rsidR="005A5C1F" w:rsidRDefault="005A5C1F" w:rsidP="005A5C1F">
      <w:pPr>
        <w:pStyle w:val="aa"/>
        <w:keepNext/>
        <w:widowControl/>
        <w:spacing w:beforeLines="50" w:before="180"/>
        <w:ind w:leftChars="203" w:left="447" w:hangingChars="10" w:hanging="21"/>
      </w:pPr>
      <w:r>
        <w:rPr>
          <w:rFonts w:hint="eastAsia"/>
        </w:rPr>
        <w:t>Posix</w:t>
      </w:r>
      <w:r w:rsidR="005A5AF6">
        <w:rPr>
          <w:rFonts w:hint="eastAsia"/>
        </w:rPr>
        <w:t>ライブラリ</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6A09365" w14:textId="77777777" w:rsidTr="000A1665">
        <w:tc>
          <w:tcPr>
            <w:tcW w:w="8494" w:type="dxa"/>
          </w:tcPr>
          <w:p w14:paraId="1FD5DEA6" w14:textId="77777777" w:rsidR="001F4C59" w:rsidRDefault="001F4C59" w:rsidP="001F4C59">
            <w:pPr>
              <w:pStyle w:val="3-"/>
            </w:pPr>
            <w:r>
              <w:t>#include &lt;stdio.h&gt;</w:t>
            </w:r>
          </w:p>
          <w:p w14:paraId="6ACB4637" w14:textId="77777777" w:rsidR="001F4C59" w:rsidRDefault="001F4C59" w:rsidP="001F4C59">
            <w:pPr>
              <w:pStyle w:val="3-"/>
            </w:pPr>
            <w:r>
              <w:t>#include &lt;stdlib.h&gt;</w:t>
            </w:r>
          </w:p>
          <w:p w14:paraId="1351A9DD" w14:textId="77777777" w:rsidR="001F4C59" w:rsidRDefault="001F4C59" w:rsidP="001F4C59">
            <w:pPr>
              <w:pStyle w:val="3-"/>
            </w:pPr>
          </w:p>
          <w:p w14:paraId="3EEE3CC1" w14:textId="77777777" w:rsidR="001F4C59" w:rsidRPr="00325085" w:rsidRDefault="001F4C59" w:rsidP="001F4C59">
            <w:pPr>
              <w:pStyle w:val="3-"/>
              <w:rPr>
                <w:color w:val="FF0000"/>
              </w:rPr>
            </w:pPr>
            <w:r w:rsidRPr="00325085">
              <w:rPr>
                <w:color w:val="FF0000"/>
              </w:rPr>
              <w:t>#include &lt;pthread.h&gt;</w:t>
            </w:r>
          </w:p>
          <w:p w14:paraId="549D9E2A" w14:textId="77777777" w:rsidR="001F4C59" w:rsidRPr="00E2795F" w:rsidRDefault="001F4C59" w:rsidP="001F4C59">
            <w:pPr>
              <w:pStyle w:val="3-"/>
            </w:pPr>
            <w:r w:rsidRPr="00E2795F">
              <w:t>#include &lt;unistd.h&gt;</w:t>
            </w:r>
          </w:p>
          <w:p w14:paraId="3DC99A3C" w14:textId="77777777" w:rsidR="001F4C59" w:rsidRDefault="001F4C59" w:rsidP="001F4C59">
            <w:pPr>
              <w:pStyle w:val="3-"/>
            </w:pPr>
          </w:p>
          <w:p w14:paraId="7A2EB5A0" w14:textId="77777777" w:rsidR="001F4C59" w:rsidRPr="00146B14" w:rsidRDefault="001F4C59" w:rsidP="001F4C59">
            <w:pPr>
              <w:pStyle w:val="3-"/>
              <w:rPr>
                <w:color w:val="00B050"/>
              </w:rPr>
            </w:pPr>
            <w:r w:rsidRPr="00325085">
              <w:rPr>
                <w:rFonts w:hint="eastAsia"/>
              </w:rPr>
              <w:t xml:space="preserve">#include &lt;sys/time.h&gt; </w:t>
            </w:r>
            <w:r w:rsidRPr="00146B14">
              <w:rPr>
                <w:rFonts w:hint="eastAsia"/>
                <w:color w:val="00B050"/>
              </w:rPr>
              <w:t>//時間計測用</w:t>
            </w:r>
          </w:p>
          <w:p w14:paraId="6CFAC66A" w14:textId="77777777" w:rsidR="001F4C59" w:rsidRDefault="001F4C59" w:rsidP="001F4C59">
            <w:pPr>
              <w:pStyle w:val="3-"/>
            </w:pPr>
          </w:p>
          <w:p w14:paraId="6B9AC41F" w14:textId="77777777" w:rsidR="001F4C59" w:rsidRPr="00146B14" w:rsidRDefault="001F4C59" w:rsidP="001F4C59">
            <w:pPr>
              <w:pStyle w:val="3-"/>
              <w:rPr>
                <w:color w:val="00B050"/>
              </w:rPr>
            </w:pPr>
            <w:r w:rsidRPr="00146B14">
              <w:rPr>
                <w:rFonts w:hint="eastAsia"/>
                <w:color w:val="00B050"/>
              </w:rPr>
              <w:t>//CygwinのGCCではこの拡張定数が使えない</w:t>
            </w:r>
          </w:p>
          <w:p w14:paraId="2B62BD98" w14:textId="77777777" w:rsidR="001F4C59" w:rsidRPr="00146B14" w:rsidRDefault="001F4C59" w:rsidP="001F4C59">
            <w:pPr>
              <w:pStyle w:val="3-"/>
              <w:rPr>
                <w:color w:val="00B050"/>
              </w:rPr>
            </w:pPr>
            <w:r w:rsidRPr="00146B14">
              <w:rPr>
                <w:color w:val="00B050"/>
              </w:rPr>
              <w:t>//#define PTHREAD_MUTEX_FAST_NP       (0)</w:t>
            </w:r>
          </w:p>
          <w:p w14:paraId="06102C17" w14:textId="77777777" w:rsidR="001F4C59" w:rsidRPr="00146B14" w:rsidRDefault="001F4C59" w:rsidP="001F4C59">
            <w:pPr>
              <w:pStyle w:val="3-"/>
              <w:rPr>
                <w:color w:val="00B050"/>
              </w:rPr>
            </w:pPr>
            <w:r w:rsidRPr="00146B14">
              <w:rPr>
                <w:color w:val="00B050"/>
              </w:rPr>
              <w:t>//#define PTHREAD_MUTEX_RECURSIVE_NP  (1)</w:t>
            </w:r>
          </w:p>
          <w:p w14:paraId="357826DA" w14:textId="77777777" w:rsidR="001F4C59" w:rsidRPr="00146B14" w:rsidRDefault="001F4C59" w:rsidP="001F4C59">
            <w:pPr>
              <w:pStyle w:val="3-"/>
              <w:rPr>
                <w:color w:val="00B050"/>
              </w:rPr>
            </w:pPr>
            <w:r w:rsidRPr="00146B14">
              <w:rPr>
                <w:color w:val="00B050"/>
              </w:rPr>
              <w:t>//#define PTHREAD_MUTEX_ERRORCHECK_NP (2)</w:t>
            </w:r>
          </w:p>
          <w:p w14:paraId="5D775162" w14:textId="77777777" w:rsidR="001F4C59" w:rsidRDefault="001F4C59" w:rsidP="001F4C59">
            <w:pPr>
              <w:pStyle w:val="3-"/>
            </w:pPr>
          </w:p>
          <w:p w14:paraId="457A14C9" w14:textId="77777777" w:rsidR="001F4C59" w:rsidRPr="00146B14" w:rsidRDefault="001F4C59" w:rsidP="001F4C59">
            <w:pPr>
              <w:pStyle w:val="3-"/>
              <w:rPr>
                <w:color w:val="00B050"/>
              </w:rPr>
            </w:pPr>
            <w:r w:rsidRPr="00146B14">
              <w:rPr>
                <w:rFonts w:hint="eastAsia"/>
                <w:color w:val="00B050"/>
              </w:rPr>
              <w:t>//ミューテックス</w:t>
            </w:r>
          </w:p>
          <w:p w14:paraId="777C4A58" w14:textId="77777777" w:rsidR="001F4C59" w:rsidRDefault="001F4C59" w:rsidP="001F4C59">
            <w:pPr>
              <w:pStyle w:val="3-"/>
            </w:pPr>
            <w:r w:rsidRPr="00146B14">
              <w:rPr>
                <w:color w:val="FF0000"/>
              </w:rPr>
              <w:t>static pthread_mutex_t s_mutex = PTHREAD_MUTEX_INITIALIZER;</w:t>
            </w:r>
          </w:p>
          <w:p w14:paraId="763CFE50" w14:textId="77777777" w:rsidR="001F4C59" w:rsidRDefault="001F4C59" w:rsidP="001F4C59">
            <w:pPr>
              <w:pStyle w:val="3-"/>
            </w:pPr>
          </w:p>
          <w:p w14:paraId="1CF53614" w14:textId="77777777" w:rsidR="001F4C59" w:rsidRDefault="001F4C59" w:rsidP="001F4C59">
            <w:pPr>
              <w:pStyle w:val="3-"/>
            </w:pPr>
            <w:r w:rsidRPr="00146B14">
              <w:rPr>
                <w:rFonts w:hint="eastAsia"/>
                <w:color w:val="00B050"/>
              </w:rPr>
              <w:t>//共有データ</w:t>
            </w:r>
          </w:p>
          <w:p w14:paraId="06287037" w14:textId="77777777" w:rsidR="001F4C59" w:rsidRDefault="001F4C59" w:rsidP="001F4C59">
            <w:pPr>
              <w:pStyle w:val="3-"/>
            </w:pPr>
            <w:r>
              <w:t>static int s_commonData = 0;</w:t>
            </w:r>
          </w:p>
          <w:p w14:paraId="5865A461" w14:textId="77777777" w:rsidR="001F4C59" w:rsidRDefault="001F4C59" w:rsidP="001F4C59">
            <w:pPr>
              <w:pStyle w:val="3-"/>
            </w:pPr>
          </w:p>
          <w:p w14:paraId="4E5FF222" w14:textId="77777777" w:rsidR="001F4C59" w:rsidRPr="00146B14" w:rsidRDefault="001F4C59" w:rsidP="001F4C59">
            <w:pPr>
              <w:pStyle w:val="3-"/>
              <w:rPr>
                <w:color w:val="00B050"/>
              </w:rPr>
            </w:pPr>
            <w:r w:rsidRPr="00146B14">
              <w:rPr>
                <w:rFonts w:hint="eastAsia"/>
                <w:color w:val="00B050"/>
              </w:rPr>
              <w:t>//スレッド固有データ</w:t>
            </w:r>
          </w:p>
          <w:p w14:paraId="51D8D479" w14:textId="77777777" w:rsidR="001F4C59" w:rsidRDefault="001F4C59" w:rsidP="001F4C59">
            <w:pPr>
              <w:pStyle w:val="3-"/>
            </w:pPr>
            <w:r>
              <w:t>__thread int s_tlsData = 0;</w:t>
            </w:r>
          </w:p>
          <w:p w14:paraId="065C02CC" w14:textId="77777777" w:rsidR="001F4C59" w:rsidRDefault="001F4C59" w:rsidP="001F4C59">
            <w:pPr>
              <w:pStyle w:val="3-"/>
            </w:pPr>
          </w:p>
          <w:p w14:paraId="12E4019C" w14:textId="77777777" w:rsidR="001F4C59" w:rsidRPr="00146B14" w:rsidRDefault="001F4C59" w:rsidP="001F4C59">
            <w:pPr>
              <w:pStyle w:val="3-"/>
              <w:rPr>
                <w:color w:val="00B050"/>
              </w:rPr>
            </w:pPr>
            <w:r w:rsidRPr="00146B14">
              <w:rPr>
                <w:rFonts w:hint="eastAsia"/>
                <w:color w:val="00B050"/>
              </w:rPr>
              <w:t>//スレッド</w:t>
            </w:r>
          </w:p>
          <w:p w14:paraId="501E8BAC" w14:textId="77777777" w:rsidR="001F4C59" w:rsidRDefault="001F4C59" w:rsidP="001F4C59">
            <w:pPr>
              <w:pStyle w:val="3-"/>
            </w:pPr>
            <w:r>
              <w:t>void* threadFunc(void* param_p)</w:t>
            </w:r>
          </w:p>
          <w:p w14:paraId="3EE122B2" w14:textId="77777777" w:rsidR="001F4C59" w:rsidRDefault="001F4C59" w:rsidP="001F4C59">
            <w:pPr>
              <w:pStyle w:val="3-"/>
            </w:pPr>
            <w:r>
              <w:t>{</w:t>
            </w:r>
          </w:p>
          <w:p w14:paraId="5DFCDF01" w14:textId="77777777" w:rsidR="001F4C59" w:rsidRDefault="001F4C59" w:rsidP="001F4C59">
            <w:pPr>
              <w:pStyle w:val="3-"/>
            </w:pPr>
            <w:r>
              <w:rPr>
                <w:rFonts w:hint="eastAsia"/>
              </w:rPr>
              <w:tab/>
            </w:r>
            <w:r w:rsidRPr="00146B14">
              <w:rPr>
                <w:rFonts w:hint="eastAsia"/>
                <w:color w:val="00B050"/>
              </w:rPr>
              <w:t>//パラメータ受け取り</w:t>
            </w:r>
          </w:p>
          <w:p w14:paraId="4904091F" w14:textId="77777777" w:rsidR="001F4C59" w:rsidRDefault="001F4C59" w:rsidP="001F4C59">
            <w:pPr>
              <w:pStyle w:val="3-"/>
            </w:pPr>
            <w:r>
              <w:tab/>
              <w:t>const char* name = static_cast&lt;const char*&gt;(param_p);</w:t>
            </w:r>
          </w:p>
          <w:p w14:paraId="3ADEC959" w14:textId="77777777" w:rsidR="001F4C59" w:rsidRDefault="001F4C59" w:rsidP="001F4C59">
            <w:pPr>
              <w:pStyle w:val="3-"/>
            </w:pPr>
          </w:p>
          <w:p w14:paraId="0FDF2211" w14:textId="77777777" w:rsidR="001F4C59" w:rsidRDefault="001F4C59" w:rsidP="001F4C59">
            <w:pPr>
              <w:pStyle w:val="3-"/>
            </w:pPr>
            <w:r>
              <w:rPr>
                <w:rFonts w:hint="eastAsia"/>
              </w:rPr>
              <w:tab/>
            </w:r>
            <w:r w:rsidRPr="00146B14">
              <w:rPr>
                <w:rFonts w:hint="eastAsia"/>
                <w:color w:val="00B050"/>
              </w:rPr>
              <w:t>//開始</w:t>
            </w:r>
          </w:p>
          <w:p w14:paraId="7E2AABA1" w14:textId="77777777" w:rsidR="001F4C59" w:rsidRDefault="001F4C59" w:rsidP="001F4C59">
            <w:pPr>
              <w:pStyle w:val="3-"/>
            </w:pPr>
            <w:r>
              <w:tab/>
              <w:t>printf("- begin:%s -\n", name);</w:t>
            </w:r>
          </w:p>
          <w:p w14:paraId="46074E4D" w14:textId="77777777" w:rsidR="001F4C59" w:rsidRDefault="001F4C59" w:rsidP="001F4C59">
            <w:pPr>
              <w:pStyle w:val="3-"/>
            </w:pPr>
            <w:r>
              <w:tab/>
              <w:t>fflush(stdout);</w:t>
            </w:r>
          </w:p>
          <w:p w14:paraId="2153C1E8" w14:textId="77777777" w:rsidR="001F4C59" w:rsidRDefault="001F4C59" w:rsidP="001F4C59">
            <w:pPr>
              <w:pStyle w:val="3-"/>
            </w:pPr>
          </w:p>
          <w:p w14:paraId="2542A445" w14:textId="77777777" w:rsidR="001F4C59" w:rsidRDefault="001F4C59" w:rsidP="001F4C59">
            <w:pPr>
              <w:pStyle w:val="3-"/>
            </w:pPr>
            <w:r>
              <w:rPr>
                <w:rFonts w:hint="eastAsia"/>
              </w:rPr>
              <w:tab/>
            </w:r>
            <w:r w:rsidRPr="00146B14">
              <w:rPr>
                <w:rFonts w:hint="eastAsia"/>
                <w:color w:val="00B050"/>
              </w:rPr>
              <w:t>//処理</w:t>
            </w:r>
          </w:p>
          <w:p w14:paraId="08A4AD62" w14:textId="77777777" w:rsidR="001F4C59" w:rsidRDefault="001F4C59" w:rsidP="001F4C59">
            <w:pPr>
              <w:pStyle w:val="3-"/>
            </w:pPr>
            <w:r>
              <w:tab/>
              <w:t>for (int i = 0; i &lt; 3; ++i)</w:t>
            </w:r>
          </w:p>
          <w:p w14:paraId="309C3290" w14:textId="77777777" w:rsidR="001F4C59" w:rsidRDefault="001F4C59" w:rsidP="001F4C59">
            <w:pPr>
              <w:pStyle w:val="3-"/>
            </w:pPr>
            <w:r>
              <w:tab/>
              <w:t>{</w:t>
            </w:r>
          </w:p>
          <w:p w14:paraId="734C8D5C" w14:textId="77777777" w:rsidR="001F4C59" w:rsidRDefault="001F4C59" w:rsidP="001F4C59">
            <w:pPr>
              <w:pStyle w:val="3-"/>
            </w:pPr>
            <w:r>
              <w:rPr>
                <w:rFonts w:hint="eastAsia"/>
              </w:rPr>
              <w:tab/>
            </w:r>
            <w:r>
              <w:rPr>
                <w:rFonts w:hint="eastAsia"/>
              </w:rPr>
              <w:tab/>
            </w:r>
            <w:r w:rsidRPr="00146B14">
              <w:rPr>
                <w:rFonts w:hint="eastAsia"/>
                <w:color w:val="00B050"/>
              </w:rPr>
              <w:t>//ミューテックス取得</w:t>
            </w:r>
          </w:p>
          <w:p w14:paraId="5AD7F476" w14:textId="77777777" w:rsidR="001F4C59" w:rsidRPr="00146B14" w:rsidRDefault="001F4C59" w:rsidP="001F4C59">
            <w:pPr>
              <w:pStyle w:val="3-"/>
              <w:rPr>
                <w:color w:val="FF0000"/>
              </w:rPr>
            </w:pPr>
            <w:r>
              <w:tab/>
            </w:r>
            <w:r>
              <w:tab/>
            </w:r>
            <w:r w:rsidRPr="00146B14">
              <w:rPr>
                <w:color w:val="FF0000"/>
              </w:rPr>
              <w:t>pthread_mutex_lock(&amp;s_mutex);</w:t>
            </w:r>
          </w:p>
          <w:p w14:paraId="1B38C520" w14:textId="31C8108E" w:rsidR="00AE601A" w:rsidRDefault="001F4C59" w:rsidP="001F4C59">
            <w:pPr>
              <w:pStyle w:val="3-"/>
              <w:rPr>
                <w:color w:val="00B050"/>
              </w:rPr>
            </w:pPr>
            <w:r>
              <w:rPr>
                <w:rFonts w:hint="eastAsia"/>
              </w:rPr>
              <w:lastRenderedPageBreak/>
              <w:tab/>
            </w:r>
            <w:r w:rsidRPr="00146B14">
              <w:rPr>
                <w:rFonts w:hint="eastAsia"/>
                <w:color w:val="00B050"/>
              </w:rPr>
              <w:t>//</w:t>
            </w:r>
            <w:r w:rsidRPr="00146B14">
              <w:rPr>
                <w:rFonts w:hint="eastAsia"/>
                <w:color w:val="00B050"/>
              </w:rPr>
              <w:tab/>
              <w:t>pthread_mutex_trylock(&amp;s_mutex);//</w:t>
            </w:r>
            <w:r w:rsidR="00AE601A">
              <w:rPr>
                <w:rFonts w:hint="eastAsia"/>
                <w:color w:val="00B050"/>
              </w:rPr>
              <w:t>ロックを</w:t>
            </w:r>
            <w:r w:rsidRPr="00146B14">
              <w:rPr>
                <w:rFonts w:hint="eastAsia"/>
                <w:color w:val="00B050"/>
              </w:rPr>
              <w:t>取得できない時に他の処理を行いたい場合は</w:t>
            </w:r>
          </w:p>
          <w:p w14:paraId="29CA3E64" w14:textId="632FD45A" w:rsidR="001F4C59" w:rsidRPr="00146B14" w:rsidRDefault="00AE601A" w:rsidP="001F4C59">
            <w:pPr>
              <w:pStyle w:val="3-"/>
              <w:rPr>
                <w:color w:val="00B050"/>
              </w:rPr>
            </w:pPr>
            <w:r>
              <w:rPr>
                <w:color w:val="00B050"/>
              </w:rPr>
              <w:tab/>
            </w:r>
            <w:r>
              <w:rPr>
                <w:rFonts w:hint="eastAsia"/>
                <w:color w:val="00B050"/>
              </w:rPr>
              <w:t>//</w:t>
            </w:r>
            <w:r>
              <w:rPr>
                <w:color w:val="00B050"/>
              </w:rPr>
              <w:tab/>
            </w:r>
            <w:r>
              <w:rPr>
                <w:color w:val="00B050"/>
              </w:rPr>
              <w:tab/>
            </w:r>
            <w:r>
              <w:rPr>
                <w:color w:val="00B050"/>
              </w:rPr>
              <w:tab/>
            </w:r>
            <w:r>
              <w:rPr>
                <w:color w:val="00B050"/>
              </w:rPr>
              <w:tab/>
            </w:r>
            <w:r>
              <w:rPr>
                <w:color w:val="00B050"/>
              </w:rPr>
              <w:tab/>
            </w:r>
            <w:r>
              <w:rPr>
                <w:color w:val="00B050"/>
              </w:rPr>
              <w:tab/>
            </w:r>
            <w:r w:rsidR="001F4C59" w:rsidRPr="00146B14">
              <w:rPr>
                <w:rFonts w:hint="eastAsia"/>
                <w:color w:val="00B050"/>
              </w:rPr>
              <w:t xml:space="preserve"> </w:t>
            </w:r>
            <w:r>
              <w:rPr>
                <w:color w:val="00B050"/>
              </w:rPr>
              <w:t>//</w:t>
            </w:r>
            <w:r w:rsidR="001F4C59" w:rsidRPr="00146B14">
              <w:rPr>
                <w:rFonts w:hint="eastAsia"/>
                <w:color w:val="00B050"/>
              </w:rPr>
              <w:t>pthread_mutex_trylock() を使用する</w:t>
            </w:r>
          </w:p>
          <w:p w14:paraId="4EC84EE7" w14:textId="77777777" w:rsidR="001F4C59" w:rsidRDefault="001F4C59" w:rsidP="001F4C59">
            <w:pPr>
              <w:pStyle w:val="3-"/>
            </w:pPr>
            <w:r>
              <w:tab/>
            </w:r>
            <w:r>
              <w:tab/>
            </w:r>
          </w:p>
          <w:p w14:paraId="7587E62E" w14:textId="77777777" w:rsidR="001F4C59" w:rsidRDefault="001F4C59" w:rsidP="001F4C59">
            <w:pPr>
              <w:pStyle w:val="3-"/>
            </w:pPr>
            <w:r>
              <w:rPr>
                <w:rFonts w:hint="eastAsia"/>
              </w:rPr>
              <w:tab/>
            </w:r>
            <w:r>
              <w:rPr>
                <w:rFonts w:hint="eastAsia"/>
              </w:rPr>
              <w:tab/>
            </w:r>
            <w:r w:rsidRPr="00146B14">
              <w:rPr>
                <w:rFonts w:hint="eastAsia"/>
                <w:color w:val="00B050"/>
              </w:rPr>
              <w:t>//データ表示（前）</w:t>
            </w:r>
          </w:p>
          <w:p w14:paraId="799672FC" w14:textId="77777777" w:rsidR="001F4C59" w:rsidRDefault="001F4C59" w:rsidP="001F4C59">
            <w:pPr>
              <w:pStyle w:val="3-"/>
            </w:pPr>
            <w:r>
              <w:tab/>
            </w:r>
            <w:r>
              <w:tab/>
              <w:t>printf("%s: [BEFORE] commonData=%d, tlsData=%d\n", name, s_commonData, s_tlsData);</w:t>
            </w:r>
          </w:p>
          <w:p w14:paraId="1BC62C8E" w14:textId="77777777" w:rsidR="001F4C59" w:rsidRDefault="001F4C59" w:rsidP="001F4C59">
            <w:pPr>
              <w:pStyle w:val="3-"/>
            </w:pPr>
            <w:r>
              <w:tab/>
            </w:r>
            <w:r>
              <w:tab/>
              <w:t>fflush(stdout);</w:t>
            </w:r>
          </w:p>
          <w:p w14:paraId="1CA7F292" w14:textId="77777777" w:rsidR="001F4C59" w:rsidRDefault="001F4C59" w:rsidP="001F4C59">
            <w:pPr>
              <w:pStyle w:val="3-"/>
            </w:pPr>
          </w:p>
          <w:p w14:paraId="72117A3E"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//データ取得</w:t>
            </w:r>
          </w:p>
          <w:p w14:paraId="238B8700" w14:textId="77777777" w:rsidR="001F4C59" w:rsidRDefault="001F4C59" w:rsidP="001F4C59">
            <w:pPr>
              <w:pStyle w:val="3-"/>
            </w:pPr>
            <w:r>
              <w:tab/>
            </w:r>
            <w:r>
              <w:tab/>
              <w:t>int common_data = s_commonData;</w:t>
            </w:r>
          </w:p>
          <w:p w14:paraId="3AC6C2D2" w14:textId="77777777" w:rsidR="001F4C59" w:rsidRDefault="001F4C59" w:rsidP="001F4C59">
            <w:pPr>
              <w:pStyle w:val="3-"/>
            </w:pPr>
            <w:r>
              <w:tab/>
            </w:r>
            <w:r>
              <w:tab/>
              <w:t>int tls_data = s_tlsData;</w:t>
            </w:r>
          </w:p>
          <w:p w14:paraId="762CD87D" w14:textId="77777777" w:rsidR="001F4C59" w:rsidRDefault="001F4C59" w:rsidP="001F4C59">
            <w:pPr>
              <w:pStyle w:val="3-"/>
            </w:pPr>
          </w:p>
          <w:p w14:paraId="317A2A53" w14:textId="77777777" w:rsidR="001F4C59" w:rsidRDefault="001F4C59" w:rsidP="001F4C59">
            <w:pPr>
              <w:pStyle w:val="3-"/>
            </w:pPr>
            <w:r>
              <w:rPr>
                <w:rFonts w:hint="eastAsia"/>
              </w:rPr>
              <w:tab/>
            </w:r>
            <w:r>
              <w:rPr>
                <w:rFonts w:hint="eastAsia"/>
              </w:rPr>
              <w:tab/>
            </w:r>
            <w:r w:rsidRPr="00146B14">
              <w:rPr>
                <w:rFonts w:hint="eastAsia"/>
                <w:color w:val="00B050"/>
              </w:rPr>
              <w:t>//データ更新</w:t>
            </w:r>
          </w:p>
          <w:p w14:paraId="36B66FD2" w14:textId="77777777" w:rsidR="001F4C59" w:rsidRDefault="001F4C59" w:rsidP="001F4C59">
            <w:pPr>
              <w:pStyle w:val="3-"/>
            </w:pPr>
            <w:r>
              <w:tab/>
            </w:r>
            <w:r>
              <w:tab/>
              <w:t>++common_data;</w:t>
            </w:r>
          </w:p>
          <w:p w14:paraId="0FEC9193" w14:textId="77777777" w:rsidR="001F4C59" w:rsidRDefault="001F4C59" w:rsidP="001F4C59">
            <w:pPr>
              <w:pStyle w:val="3-"/>
            </w:pPr>
            <w:r>
              <w:tab/>
            </w:r>
            <w:r>
              <w:tab/>
              <w:t>++tls_data;</w:t>
            </w:r>
          </w:p>
          <w:p w14:paraId="0199766B" w14:textId="77777777" w:rsidR="001F4C59" w:rsidRDefault="001F4C59" w:rsidP="001F4C59">
            <w:pPr>
              <w:pStyle w:val="3-"/>
            </w:pPr>
          </w:p>
          <w:p w14:paraId="77609B51"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//若干ランダムでスリープ（0～4 msec）</w:t>
            </w:r>
          </w:p>
          <w:p w14:paraId="50337853" w14:textId="77777777" w:rsidR="001F4C59" w:rsidRDefault="001F4C59" w:rsidP="001F4C59">
            <w:pPr>
              <w:pStyle w:val="3-"/>
            </w:pPr>
            <w:r>
              <w:tab/>
            </w:r>
            <w:r>
              <w:tab/>
              <w:t>usleep((rand() % 5) * 1000);</w:t>
            </w:r>
          </w:p>
          <w:p w14:paraId="619BDDF2" w14:textId="77777777" w:rsidR="001F4C59" w:rsidRDefault="001F4C59" w:rsidP="001F4C59">
            <w:pPr>
              <w:pStyle w:val="3-"/>
            </w:pPr>
            <w:r>
              <w:tab/>
            </w:r>
            <w:r>
              <w:tab/>
            </w:r>
          </w:p>
          <w:p w14:paraId="339E65EE" w14:textId="77777777" w:rsidR="001F4C59" w:rsidRDefault="001F4C59" w:rsidP="001F4C59">
            <w:pPr>
              <w:pStyle w:val="3-"/>
            </w:pPr>
            <w:r>
              <w:rPr>
                <w:rFonts w:hint="eastAsia"/>
              </w:rPr>
              <w:tab/>
            </w:r>
            <w:r>
              <w:rPr>
                <w:rFonts w:hint="eastAsia"/>
              </w:rPr>
              <w:tab/>
            </w:r>
            <w:r w:rsidRPr="00146B14">
              <w:rPr>
                <w:rFonts w:hint="eastAsia"/>
                <w:color w:val="00B050"/>
              </w:rPr>
              <w:t>//データ書き戻し</w:t>
            </w:r>
          </w:p>
          <w:p w14:paraId="5EB92D35" w14:textId="77777777" w:rsidR="001F4C59" w:rsidRDefault="001F4C59" w:rsidP="001F4C59">
            <w:pPr>
              <w:pStyle w:val="3-"/>
            </w:pPr>
            <w:r>
              <w:tab/>
            </w:r>
            <w:r>
              <w:tab/>
              <w:t>s_commonData = common_data;</w:t>
            </w:r>
          </w:p>
          <w:p w14:paraId="01082A9E" w14:textId="77777777" w:rsidR="001F4C59" w:rsidRDefault="001F4C59" w:rsidP="001F4C59">
            <w:pPr>
              <w:pStyle w:val="3-"/>
            </w:pPr>
            <w:r>
              <w:tab/>
            </w:r>
            <w:r>
              <w:tab/>
              <w:t>s_tlsData = tls_data;</w:t>
            </w:r>
          </w:p>
          <w:p w14:paraId="31579324" w14:textId="77777777" w:rsidR="001F4C59" w:rsidRDefault="001F4C59" w:rsidP="001F4C59">
            <w:pPr>
              <w:pStyle w:val="3-"/>
            </w:pPr>
          </w:p>
          <w:p w14:paraId="07B49836" w14:textId="77777777" w:rsidR="001F4C59" w:rsidRDefault="001F4C59" w:rsidP="001F4C59">
            <w:pPr>
              <w:pStyle w:val="3-"/>
            </w:pPr>
            <w:r>
              <w:rPr>
                <w:rFonts w:hint="eastAsia"/>
              </w:rPr>
              <w:tab/>
            </w:r>
            <w:r>
              <w:rPr>
                <w:rFonts w:hint="eastAsia"/>
              </w:rPr>
              <w:tab/>
            </w:r>
            <w:r w:rsidRPr="00146B14">
              <w:rPr>
                <w:rFonts w:hint="eastAsia"/>
                <w:color w:val="00B050"/>
              </w:rPr>
              <w:t>//データ表示（後）</w:t>
            </w:r>
          </w:p>
          <w:p w14:paraId="363FFD36" w14:textId="77777777" w:rsidR="001F4C59" w:rsidRDefault="001F4C59" w:rsidP="001F4C59">
            <w:pPr>
              <w:pStyle w:val="3-"/>
            </w:pPr>
            <w:r>
              <w:tab/>
            </w:r>
            <w:r>
              <w:tab/>
              <w:t>printf("%s: [AFTER]  commonData=%d, tlsData=%d\n", name, s_commonData, s_tlsData);</w:t>
            </w:r>
          </w:p>
          <w:p w14:paraId="4FE1DB8B" w14:textId="77777777" w:rsidR="001F4C59" w:rsidRDefault="001F4C59" w:rsidP="001F4C59">
            <w:pPr>
              <w:pStyle w:val="3-"/>
            </w:pPr>
            <w:r>
              <w:tab/>
            </w:r>
            <w:r>
              <w:tab/>
              <w:t>fflush(stdout);</w:t>
            </w:r>
          </w:p>
          <w:p w14:paraId="26B03A44" w14:textId="77777777" w:rsidR="001F4C59" w:rsidRDefault="001F4C59" w:rsidP="001F4C59">
            <w:pPr>
              <w:pStyle w:val="3-"/>
            </w:pPr>
          </w:p>
          <w:p w14:paraId="51B80337" w14:textId="77777777" w:rsidR="001F4C59" w:rsidRDefault="001F4C59" w:rsidP="001F4C59">
            <w:pPr>
              <w:pStyle w:val="3-"/>
            </w:pPr>
            <w:r>
              <w:rPr>
                <w:rFonts w:hint="eastAsia"/>
              </w:rPr>
              <w:tab/>
            </w:r>
            <w:r>
              <w:rPr>
                <w:rFonts w:hint="eastAsia"/>
              </w:rPr>
              <w:tab/>
            </w:r>
            <w:r w:rsidRPr="00146B14">
              <w:rPr>
                <w:rFonts w:hint="eastAsia"/>
                <w:color w:val="00B050"/>
              </w:rPr>
              <w:t>//ミューテックス解放</w:t>
            </w:r>
          </w:p>
          <w:p w14:paraId="1B603DE2" w14:textId="77777777" w:rsidR="001F4C59" w:rsidRDefault="001F4C59" w:rsidP="001F4C59">
            <w:pPr>
              <w:pStyle w:val="3-"/>
            </w:pPr>
            <w:r>
              <w:tab/>
            </w:r>
            <w:r>
              <w:tab/>
            </w:r>
            <w:r w:rsidRPr="00146B14">
              <w:rPr>
                <w:color w:val="FF0000"/>
              </w:rPr>
              <w:t>pthread_mutex_unlock(&amp;s_mutex);</w:t>
            </w:r>
          </w:p>
          <w:p w14:paraId="5632C5F7" w14:textId="77777777" w:rsidR="001F4C59" w:rsidRDefault="001F4C59" w:rsidP="001F4C59">
            <w:pPr>
              <w:pStyle w:val="3-"/>
            </w:pPr>
            <w:r>
              <w:tab/>
            </w:r>
            <w:r>
              <w:tab/>
            </w:r>
          </w:p>
          <w:p w14:paraId="74E17DC7"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//スレッド切り替えのためのスリープ</w:t>
            </w:r>
          </w:p>
          <w:p w14:paraId="09A32E76" w14:textId="77777777" w:rsidR="001F4C59" w:rsidRDefault="001F4C59" w:rsidP="001F4C59">
            <w:pPr>
              <w:pStyle w:val="3-"/>
            </w:pPr>
            <w:r>
              <w:tab/>
            </w:r>
            <w:r>
              <w:tab/>
              <w:t>usleep(0);</w:t>
            </w:r>
          </w:p>
          <w:p w14:paraId="543A1F63"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//スレッド切り替え</w:t>
            </w:r>
          </w:p>
          <w:p w14:paraId="54D2ED7C"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sched_yield();//同じ優先度の他のスレッドに切り替え</w:t>
            </w:r>
          </w:p>
          <w:p w14:paraId="3AED83B1" w14:textId="77777777" w:rsidR="001F4C59" w:rsidRDefault="001F4C59" w:rsidP="001F4C59">
            <w:pPr>
              <w:pStyle w:val="3-"/>
            </w:pPr>
            <w:r>
              <w:tab/>
              <w:t>}</w:t>
            </w:r>
          </w:p>
          <w:p w14:paraId="44E1E861" w14:textId="77777777" w:rsidR="001F4C59" w:rsidRDefault="001F4C59" w:rsidP="001F4C59">
            <w:pPr>
              <w:pStyle w:val="3-"/>
            </w:pPr>
          </w:p>
          <w:p w14:paraId="299CAB3B" w14:textId="77777777" w:rsidR="001F4C59" w:rsidRDefault="001F4C59" w:rsidP="001F4C59">
            <w:pPr>
              <w:pStyle w:val="3-"/>
            </w:pPr>
            <w:r>
              <w:rPr>
                <w:rFonts w:hint="eastAsia"/>
              </w:rPr>
              <w:tab/>
            </w:r>
            <w:r w:rsidRPr="00146B14">
              <w:rPr>
                <w:rFonts w:hint="eastAsia"/>
                <w:color w:val="00B050"/>
              </w:rPr>
              <w:t>//終了</w:t>
            </w:r>
          </w:p>
          <w:p w14:paraId="7A61AFAD" w14:textId="77777777" w:rsidR="001F4C59" w:rsidRDefault="001F4C59" w:rsidP="001F4C59">
            <w:pPr>
              <w:pStyle w:val="3-"/>
            </w:pPr>
            <w:r>
              <w:tab/>
              <w:t>printf("- end:%s -\n", name);</w:t>
            </w:r>
          </w:p>
          <w:p w14:paraId="109D775D" w14:textId="77777777" w:rsidR="001F4C59" w:rsidRDefault="001F4C59" w:rsidP="001F4C59">
            <w:pPr>
              <w:pStyle w:val="3-"/>
            </w:pPr>
            <w:r>
              <w:tab/>
              <w:t>fflush(stdout);</w:t>
            </w:r>
          </w:p>
          <w:p w14:paraId="03F8D37A" w14:textId="77777777" w:rsidR="001F4C59" w:rsidRDefault="001F4C59" w:rsidP="001F4C59">
            <w:pPr>
              <w:pStyle w:val="3-"/>
            </w:pPr>
            <w:r>
              <w:tab/>
              <w:t>return 0;</w:t>
            </w:r>
          </w:p>
          <w:p w14:paraId="7BD594A2" w14:textId="77777777" w:rsidR="001F4C59" w:rsidRDefault="001F4C59" w:rsidP="001F4C59">
            <w:pPr>
              <w:pStyle w:val="3-"/>
            </w:pPr>
            <w:r>
              <w:t>}</w:t>
            </w:r>
          </w:p>
          <w:p w14:paraId="4BB3F639" w14:textId="77777777" w:rsidR="001F4C59" w:rsidRDefault="001F4C59" w:rsidP="001F4C59">
            <w:pPr>
              <w:pStyle w:val="3-"/>
            </w:pPr>
          </w:p>
          <w:p w14:paraId="51F9CDC9" w14:textId="77777777" w:rsidR="001F4C59" w:rsidRPr="00146B14" w:rsidRDefault="001F4C59" w:rsidP="001F4C59">
            <w:pPr>
              <w:pStyle w:val="3-"/>
              <w:rPr>
                <w:color w:val="00B050"/>
              </w:rPr>
            </w:pPr>
            <w:r w:rsidRPr="00146B14">
              <w:rPr>
                <w:rFonts w:hint="eastAsia"/>
                <w:color w:val="00B050"/>
              </w:rPr>
              <w:t>//テスト</w:t>
            </w:r>
          </w:p>
          <w:p w14:paraId="77587321" w14:textId="77777777" w:rsidR="001F4C59" w:rsidRDefault="001F4C59" w:rsidP="001F4C59">
            <w:pPr>
              <w:pStyle w:val="3-"/>
            </w:pPr>
            <w:r>
              <w:t>int main(const int argc, const char* argv[])</w:t>
            </w:r>
          </w:p>
          <w:p w14:paraId="1745B466" w14:textId="77777777" w:rsidR="001F4C59" w:rsidRDefault="001F4C59" w:rsidP="001F4C59">
            <w:pPr>
              <w:pStyle w:val="3-"/>
            </w:pPr>
            <w:r>
              <w:t>{</w:t>
            </w:r>
          </w:p>
          <w:p w14:paraId="682666D3" w14:textId="77777777" w:rsidR="001F4C59" w:rsidRPr="00146B14" w:rsidRDefault="001F4C59" w:rsidP="001F4C59">
            <w:pPr>
              <w:pStyle w:val="3-"/>
              <w:rPr>
                <w:color w:val="00B050"/>
              </w:rPr>
            </w:pPr>
            <w:r w:rsidRPr="00146B14">
              <w:rPr>
                <w:rFonts w:hint="eastAsia"/>
                <w:color w:val="00B050"/>
              </w:rPr>
              <w:tab/>
              <w:t>//ミューテックス生成</w:t>
            </w:r>
          </w:p>
          <w:p w14:paraId="24438837" w14:textId="77777777" w:rsidR="001F4C59" w:rsidRPr="00146B14" w:rsidRDefault="001F4C59" w:rsidP="001F4C59">
            <w:pPr>
              <w:pStyle w:val="3-"/>
              <w:rPr>
                <w:color w:val="00B050"/>
              </w:rPr>
            </w:pPr>
            <w:r w:rsidRPr="00146B14">
              <w:rPr>
                <w:rFonts w:hint="eastAsia"/>
                <w:color w:val="00B050"/>
              </w:rPr>
              <w:tab/>
              <w:t>//※PTHREAD_MUTEX_INITIALIZER で初期化している場合は不要</w:t>
            </w:r>
          </w:p>
          <w:p w14:paraId="4DCD7E78" w14:textId="77777777" w:rsidR="001F4C59" w:rsidRDefault="001F4C59" w:rsidP="001F4C59">
            <w:pPr>
              <w:pStyle w:val="3-"/>
            </w:pPr>
            <w:r>
              <w:tab/>
              <w:t>{</w:t>
            </w:r>
          </w:p>
          <w:p w14:paraId="5F79AF4A"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pthread_mutexattr_t attr;</w:t>
            </w:r>
          </w:p>
          <w:p w14:paraId="5A4680B9"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pthread_mutexattr_init(&amp;attr);</w:t>
            </w:r>
          </w:p>
          <w:p w14:paraId="4E8093F1" w14:textId="77777777" w:rsidR="00AD5E86" w:rsidRPr="00325085" w:rsidRDefault="00AD5E86" w:rsidP="00AD5E86">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PTHREAD_PROCESS_PRIVATE);</w:t>
            </w:r>
            <w:r w:rsidRPr="00325085">
              <w:rPr>
                <w:rFonts w:hint="eastAsia"/>
                <w:color w:val="00B050"/>
              </w:rPr>
              <w:t>//単独プロセス専用　※デフォルト</w:t>
            </w:r>
          </w:p>
          <w:p w14:paraId="5DC5270D"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PTHREAD_PROCESS_SHARED);</w:t>
            </w:r>
            <w:r w:rsidRPr="00325085">
              <w:rPr>
                <w:rFonts w:hint="eastAsia"/>
                <w:color w:val="00B050"/>
              </w:rPr>
              <w:t>//プロセス間で共有</w:t>
            </w:r>
          </w:p>
          <w:p w14:paraId="6A04CE1A"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PTHREAD_MUTEX_FAST_NP);</w:t>
            </w:r>
            <w:r w:rsidRPr="00325085">
              <w:rPr>
                <w:rFonts w:hint="eastAsia"/>
                <w:color w:val="00B050"/>
              </w:rPr>
              <w:t>//高速（Fast）ミューテックス属性　※デフォルト</w:t>
            </w:r>
          </w:p>
          <w:p w14:paraId="3A869C60"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PTHREAD_MUTEX_RECURSIVE_NP);</w:t>
            </w:r>
            <w:r w:rsidRPr="00325085">
              <w:rPr>
                <w:rFonts w:hint="eastAsia"/>
                <w:color w:val="00B050"/>
              </w:rPr>
              <w:t>//再帰的な (recursive) ミューテックス属性</w:t>
            </w:r>
          </w:p>
          <w:p w14:paraId="5563A0F9" w14:textId="3A5116E1" w:rsidR="001F4C59" w:rsidRPr="00325085" w:rsidRDefault="00325085" w:rsidP="00AE601A">
            <w:pPr>
              <w:pStyle w:val="3-"/>
              <w:tabs>
                <w:tab w:val="clear" w:pos="5059"/>
                <w:tab w:val="left" w:pos="5125"/>
              </w:tabs>
              <w:rPr>
                <w:color w:val="00B050"/>
              </w:rPr>
            </w:pPr>
            <w:r w:rsidRPr="00325085">
              <w:rPr>
                <w:color w:val="00B050"/>
              </w:rPr>
              <w:tab/>
            </w:r>
            <w:r w:rsidRPr="00325085">
              <w:rPr>
                <w:rFonts w:hint="eastAsia"/>
                <w:color w:val="00B050"/>
              </w:rPr>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※多重ロックに対して多重開放が必要</w:t>
            </w:r>
          </w:p>
          <w:p w14:paraId="5BD2FAC1"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PTHREAD_MUTEX_ERRORCHECK_NP);</w:t>
            </w:r>
            <w:r w:rsidRPr="00325085">
              <w:rPr>
                <w:rFonts w:hint="eastAsia"/>
                <w:color w:val="00B050"/>
              </w:rPr>
              <w:t>//エラー検査を行う (error checking)</w:t>
            </w:r>
          </w:p>
          <w:p w14:paraId="43140E64" w14:textId="0DD7F01D"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001F4C59" w:rsidRPr="00325085">
              <w:rPr>
                <w:rFonts w:hint="eastAsia"/>
                <w:color w:val="00B050"/>
              </w:rPr>
              <w:t xml:space="preserve"> </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ミューテックス属性</w:t>
            </w:r>
          </w:p>
          <w:p w14:paraId="3AB6D777" w14:textId="30234800"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※デッドロック検出（pthread_mutex_lock()</w:t>
            </w:r>
          </w:p>
          <w:p w14:paraId="6A234F04" w14:textId="660C10BC" w:rsidR="001F4C59" w:rsidRPr="00325085" w:rsidRDefault="00325085" w:rsidP="00AE601A">
            <w:pPr>
              <w:pStyle w:val="3-"/>
              <w:tabs>
                <w:tab w:val="clear" w:pos="5059"/>
                <w:tab w:val="clear" w:pos="5486"/>
                <w:tab w:val="left" w:pos="5200"/>
                <w:tab w:val="left" w:pos="563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 xml:space="preserve">//　</w:t>
            </w:r>
            <w:r w:rsidR="001F4C59" w:rsidRPr="00325085">
              <w:rPr>
                <w:rFonts w:hint="eastAsia"/>
                <w:color w:val="00B050"/>
              </w:rPr>
              <w:t>がエラーコード EDEADLK を返す）</w:t>
            </w:r>
          </w:p>
          <w:p w14:paraId="679B2F22"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pthread_mutex_init(&amp;s_mutex, &amp;attr);</w:t>
            </w:r>
          </w:p>
          <w:p w14:paraId="476C0DA8" w14:textId="77777777" w:rsidR="001F4C59" w:rsidRDefault="001F4C59" w:rsidP="001F4C59">
            <w:pPr>
              <w:pStyle w:val="3-"/>
            </w:pPr>
            <w:r>
              <w:tab/>
              <w:t>}</w:t>
            </w:r>
          </w:p>
          <w:p w14:paraId="1754CBDD" w14:textId="77777777" w:rsidR="001F4C59" w:rsidRDefault="001F4C59" w:rsidP="001F4C59">
            <w:pPr>
              <w:pStyle w:val="3-"/>
            </w:pPr>
            <w:r>
              <w:tab/>
            </w:r>
          </w:p>
          <w:p w14:paraId="2B1D8AFE" w14:textId="77777777" w:rsidR="001F4C59" w:rsidRDefault="001F4C59" w:rsidP="001F4C59">
            <w:pPr>
              <w:pStyle w:val="3-"/>
            </w:pPr>
            <w:r>
              <w:rPr>
                <w:rFonts w:hint="eastAsia"/>
              </w:rPr>
              <w:tab/>
            </w:r>
            <w:r w:rsidRPr="00325085">
              <w:rPr>
                <w:rFonts w:hint="eastAsia"/>
                <w:color w:val="00B050"/>
              </w:rPr>
              <w:t>//スレッド作成</w:t>
            </w:r>
          </w:p>
          <w:p w14:paraId="276A0479" w14:textId="77777777" w:rsidR="001F4C59" w:rsidRDefault="001F4C59" w:rsidP="001F4C59">
            <w:pPr>
              <w:pStyle w:val="3-"/>
            </w:pPr>
            <w:r>
              <w:tab/>
              <w:t>static const int THREAD_NUM = 3;</w:t>
            </w:r>
          </w:p>
          <w:p w14:paraId="293A5366" w14:textId="77777777" w:rsidR="001F4C59" w:rsidRDefault="001F4C59" w:rsidP="001F4C59">
            <w:pPr>
              <w:pStyle w:val="3-"/>
            </w:pPr>
            <w:r>
              <w:tab/>
              <w:t>pthread_t pth[THREAD_NUM];</w:t>
            </w:r>
          </w:p>
          <w:p w14:paraId="3D9E47CC" w14:textId="77777777" w:rsidR="001F4C59" w:rsidRDefault="001F4C59" w:rsidP="001F4C59">
            <w:pPr>
              <w:pStyle w:val="3-"/>
            </w:pPr>
            <w:r>
              <w:tab/>
              <w:t>{</w:t>
            </w:r>
          </w:p>
          <w:p w14:paraId="7C352B7B" w14:textId="77777777" w:rsidR="001F4C59" w:rsidRDefault="001F4C59" w:rsidP="001F4C59">
            <w:pPr>
              <w:pStyle w:val="3-"/>
            </w:pPr>
            <w:r>
              <w:lastRenderedPageBreak/>
              <w:tab/>
            </w:r>
            <w:r>
              <w:tab/>
              <w:t>pthread_attr_t attr;</w:t>
            </w:r>
          </w:p>
          <w:p w14:paraId="1ED20DBD" w14:textId="77777777" w:rsidR="001F4C59" w:rsidRDefault="001F4C59" w:rsidP="001F4C59">
            <w:pPr>
              <w:pStyle w:val="3-"/>
            </w:pPr>
            <w:r>
              <w:tab/>
            </w:r>
            <w:r>
              <w:tab/>
              <w:t>pthread_attr_init(&amp;attr);</w:t>
            </w:r>
          </w:p>
          <w:p w14:paraId="7B65CF78" w14:textId="77777777" w:rsidR="001F4C59" w:rsidRDefault="001F4C59" w:rsidP="001F4C59">
            <w:pPr>
              <w:pStyle w:val="3-"/>
            </w:pPr>
            <w:r>
              <w:rPr>
                <w:rFonts w:hint="eastAsia"/>
              </w:rPr>
              <w:tab/>
            </w:r>
            <w:r>
              <w:rPr>
                <w:rFonts w:hint="eastAsia"/>
              </w:rPr>
              <w:tab/>
              <w:t>pthread_attr_setstacksize(&amp;attr, 1024);</w:t>
            </w:r>
            <w:r w:rsidRPr="00325085">
              <w:rPr>
                <w:rFonts w:hint="eastAsia"/>
                <w:color w:val="00B050"/>
              </w:rPr>
              <w:t>//スタックサイズ指定</w:t>
            </w:r>
          </w:p>
          <w:p w14:paraId="0BD51732" w14:textId="77777777" w:rsidR="001F4C59" w:rsidRDefault="001F4C59" w:rsidP="001F4C59">
            <w:pPr>
              <w:pStyle w:val="3-"/>
            </w:pPr>
            <w:r>
              <w:rPr>
                <w:rFonts w:hint="eastAsia"/>
              </w:rPr>
              <w:tab/>
            </w:r>
            <w:r>
              <w:rPr>
                <w:rFonts w:hint="eastAsia"/>
              </w:rPr>
              <w:tab/>
              <w:t>pthread_create(&amp;pth[0], &amp;attr, threadFunc, (void*)"太郎");</w:t>
            </w:r>
          </w:p>
          <w:p w14:paraId="08E7A286" w14:textId="77777777" w:rsidR="001F4C59" w:rsidRDefault="001F4C59" w:rsidP="001F4C59">
            <w:pPr>
              <w:pStyle w:val="3-"/>
            </w:pPr>
            <w:r>
              <w:rPr>
                <w:rFonts w:hint="eastAsia"/>
              </w:rPr>
              <w:tab/>
            </w:r>
            <w:r>
              <w:rPr>
                <w:rFonts w:hint="eastAsia"/>
              </w:rPr>
              <w:tab/>
              <w:t>pthread_create(&amp;pth[1], &amp;attr, threadFunc, (void*)"次郎");</w:t>
            </w:r>
          </w:p>
          <w:p w14:paraId="39529B7D" w14:textId="77777777" w:rsidR="001F4C59" w:rsidRDefault="001F4C59" w:rsidP="001F4C59">
            <w:pPr>
              <w:pStyle w:val="3-"/>
            </w:pPr>
            <w:r>
              <w:rPr>
                <w:rFonts w:hint="eastAsia"/>
              </w:rPr>
              <w:tab/>
            </w:r>
            <w:r>
              <w:rPr>
                <w:rFonts w:hint="eastAsia"/>
              </w:rPr>
              <w:tab/>
              <w:t>pthread_create(&amp;pth[2], &amp;attr, threadFunc, (void*)"三郎");</w:t>
            </w:r>
          </w:p>
          <w:p w14:paraId="3123D5B7" w14:textId="77777777" w:rsidR="001F4C59" w:rsidRDefault="001F4C59" w:rsidP="001F4C59">
            <w:pPr>
              <w:pStyle w:val="3-"/>
            </w:pPr>
            <w:r>
              <w:tab/>
              <w:t>}</w:t>
            </w:r>
          </w:p>
          <w:p w14:paraId="46CA9603" w14:textId="77777777" w:rsidR="001F4C59" w:rsidRDefault="001F4C59" w:rsidP="001F4C59">
            <w:pPr>
              <w:pStyle w:val="3-"/>
            </w:pPr>
            <w:r>
              <w:tab/>
            </w:r>
          </w:p>
          <w:p w14:paraId="64E9C455" w14:textId="77777777" w:rsidR="001F4C59" w:rsidRPr="00325085" w:rsidRDefault="001F4C59" w:rsidP="001F4C59">
            <w:pPr>
              <w:pStyle w:val="3-"/>
              <w:rPr>
                <w:color w:val="00B050"/>
              </w:rPr>
            </w:pPr>
            <w:r>
              <w:rPr>
                <w:rFonts w:hint="eastAsia"/>
              </w:rPr>
              <w:tab/>
            </w:r>
            <w:r w:rsidRPr="00325085">
              <w:rPr>
                <w:rFonts w:hint="eastAsia"/>
                <w:color w:val="00B050"/>
              </w:rPr>
              <w:t>//スレッド終了待ち</w:t>
            </w:r>
          </w:p>
          <w:p w14:paraId="771DE983" w14:textId="77777777" w:rsidR="001F4C59" w:rsidRDefault="001F4C59" w:rsidP="001F4C59">
            <w:pPr>
              <w:pStyle w:val="3-"/>
            </w:pPr>
            <w:r>
              <w:tab/>
              <w:t>for(int i = 0; i &lt; THREAD_NUM; ++i)</w:t>
            </w:r>
          </w:p>
          <w:p w14:paraId="5194315D" w14:textId="77777777" w:rsidR="001F4C59" w:rsidRDefault="001F4C59" w:rsidP="001F4C59">
            <w:pPr>
              <w:pStyle w:val="3-"/>
            </w:pPr>
            <w:r>
              <w:tab/>
              <w:t>{</w:t>
            </w:r>
          </w:p>
          <w:p w14:paraId="3D36907B" w14:textId="77777777" w:rsidR="001F4C59" w:rsidRDefault="001F4C59" w:rsidP="001F4C59">
            <w:pPr>
              <w:pStyle w:val="3-"/>
            </w:pPr>
            <w:r>
              <w:tab/>
            </w:r>
            <w:r>
              <w:tab/>
              <w:t>pthread_join(pth[i], NULL);</w:t>
            </w:r>
          </w:p>
          <w:p w14:paraId="71519466" w14:textId="77777777" w:rsidR="001F4C59" w:rsidRDefault="001F4C59" w:rsidP="001F4C59">
            <w:pPr>
              <w:pStyle w:val="3-"/>
            </w:pPr>
            <w:r>
              <w:tab/>
              <w:t>}</w:t>
            </w:r>
          </w:p>
          <w:p w14:paraId="61B70576" w14:textId="77777777" w:rsidR="001F4C59" w:rsidRDefault="001F4C59" w:rsidP="001F4C59">
            <w:pPr>
              <w:pStyle w:val="3-"/>
            </w:pPr>
            <w:r>
              <w:tab/>
            </w:r>
          </w:p>
          <w:p w14:paraId="45597C2C" w14:textId="77777777" w:rsidR="001F4C59" w:rsidRDefault="001F4C59" w:rsidP="001F4C59">
            <w:pPr>
              <w:pStyle w:val="3-"/>
            </w:pPr>
            <w:r>
              <w:rPr>
                <w:rFonts w:hint="eastAsia"/>
              </w:rPr>
              <w:tab/>
            </w:r>
            <w:r w:rsidRPr="00325085">
              <w:rPr>
                <w:rFonts w:hint="eastAsia"/>
                <w:color w:val="00B050"/>
              </w:rPr>
              <w:t>//ミューテックスの取得と解放を大量に実行して時間を計測</w:t>
            </w:r>
          </w:p>
          <w:p w14:paraId="14FD8AF0" w14:textId="77777777" w:rsidR="001F4C59" w:rsidRDefault="001F4C59" w:rsidP="001F4C59">
            <w:pPr>
              <w:pStyle w:val="3-"/>
            </w:pPr>
            <w:r>
              <w:tab/>
              <w:t>{</w:t>
            </w:r>
          </w:p>
          <w:p w14:paraId="5DC7E2B1" w14:textId="77777777" w:rsidR="001F4C59" w:rsidRDefault="001F4C59" w:rsidP="001F4C59">
            <w:pPr>
              <w:pStyle w:val="3-"/>
            </w:pPr>
            <w:r>
              <w:tab/>
            </w:r>
            <w:r>
              <w:tab/>
              <w:t>struct timeval begin;</w:t>
            </w:r>
          </w:p>
          <w:p w14:paraId="58508168" w14:textId="77777777" w:rsidR="001F4C59" w:rsidRDefault="001F4C59" w:rsidP="001F4C59">
            <w:pPr>
              <w:pStyle w:val="3-"/>
            </w:pPr>
            <w:r>
              <w:tab/>
            </w:r>
            <w:r>
              <w:tab/>
              <w:t>gettimeofday(&amp;begin, NULL);</w:t>
            </w:r>
          </w:p>
          <w:p w14:paraId="23815C35" w14:textId="77777777" w:rsidR="001F4C59" w:rsidRDefault="001F4C59" w:rsidP="001F4C59">
            <w:pPr>
              <w:pStyle w:val="3-"/>
            </w:pPr>
            <w:r>
              <w:tab/>
            </w:r>
            <w:r>
              <w:tab/>
              <w:t>static const int TEST_TIMES = 10000000;</w:t>
            </w:r>
          </w:p>
          <w:p w14:paraId="34BB2689" w14:textId="77777777" w:rsidR="001F4C59" w:rsidRDefault="001F4C59" w:rsidP="001F4C59">
            <w:pPr>
              <w:pStyle w:val="3-"/>
            </w:pPr>
            <w:r>
              <w:tab/>
            </w:r>
            <w:r>
              <w:tab/>
              <w:t>for (int i = 0; i &lt; TEST_TIMES; ++i)</w:t>
            </w:r>
          </w:p>
          <w:p w14:paraId="0AC221FA" w14:textId="77777777" w:rsidR="001F4C59" w:rsidRDefault="001F4C59" w:rsidP="001F4C59">
            <w:pPr>
              <w:pStyle w:val="3-"/>
            </w:pPr>
            <w:r>
              <w:tab/>
            </w:r>
            <w:r>
              <w:tab/>
              <w:t>{</w:t>
            </w:r>
          </w:p>
          <w:p w14:paraId="549E1CE1" w14:textId="77777777" w:rsidR="001F4C59" w:rsidRDefault="001F4C59" w:rsidP="001F4C59">
            <w:pPr>
              <w:pStyle w:val="3-"/>
            </w:pPr>
            <w:r>
              <w:tab/>
            </w:r>
            <w:r>
              <w:tab/>
            </w:r>
            <w:r>
              <w:tab/>
            </w:r>
            <w:r w:rsidRPr="00325085">
              <w:rPr>
                <w:color w:val="FF0000"/>
              </w:rPr>
              <w:t>pthread_mutex_lock(&amp;s_mutex);</w:t>
            </w:r>
          </w:p>
          <w:p w14:paraId="50C6D242" w14:textId="77777777" w:rsidR="001F4C59" w:rsidRDefault="001F4C59" w:rsidP="001F4C59">
            <w:pPr>
              <w:pStyle w:val="3-"/>
            </w:pPr>
            <w:r>
              <w:tab/>
            </w:r>
            <w:r>
              <w:tab/>
            </w:r>
            <w:r>
              <w:tab/>
            </w:r>
            <w:r w:rsidRPr="00325085">
              <w:rPr>
                <w:color w:val="FF0000"/>
              </w:rPr>
              <w:t>pthread_mutex_unlock(&amp;s_mutex);</w:t>
            </w:r>
          </w:p>
          <w:p w14:paraId="767D04BE" w14:textId="77777777" w:rsidR="001F4C59" w:rsidRDefault="001F4C59" w:rsidP="001F4C59">
            <w:pPr>
              <w:pStyle w:val="3-"/>
            </w:pPr>
            <w:r>
              <w:tab/>
            </w:r>
            <w:r>
              <w:tab/>
              <w:t>}</w:t>
            </w:r>
          </w:p>
          <w:p w14:paraId="352BD3E7" w14:textId="77777777" w:rsidR="001F4C59" w:rsidRDefault="001F4C59" w:rsidP="001F4C59">
            <w:pPr>
              <w:pStyle w:val="3-"/>
            </w:pPr>
            <w:r>
              <w:tab/>
            </w:r>
            <w:r>
              <w:tab/>
              <w:t>struct timeval end;</w:t>
            </w:r>
          </w:p>
          <w:p w14:paraId="6D6D0787" w14:textId="77777777" w:rsidR="001F4C59" w:rsidRDefault="001F4C59" w:rsidP="001F4C59">
            <w:pPr>
              <w:pStyle w:val="3-"/>
            </w:pPr>
            <w:r>
              <w:tab/>
            </w:r>
            <w:r>
              <w:tab/>
              <w:t>gettimeofday(&amp;end, NULL);</w:t>
            </w:r>
          </w:p>
          <w:p w14:paraId="0AC6B23E" w14:textId="77777777" w:rsidR="001F4C59" w:rsidRDefault="001F4C59" w:rsidP="001F4C59">
            <w:pPr>
              <w:pStyle w:val="3-"/>
            </w:pPr>
            <w:r>
              <w:tab/>
            </w:r>
            <w:r>
              <w:tab/>
              <w:t>struct timeval duration;</w:t>
            </w:r>
          </w:p>
          <w:p w14:paraId="03B0B318" w14:textId="77777777" w:rsidR="001F4C59" w:rsidRDefault="001F4C59" w:rsidP="001F4C59">
            <w:pPr>
              <w:pStyle w:val="3-"/>
            </w:pPr>
            <w:r>
              <w:tab/>
            </w:r>
            <w:r>
              <w:tab/>
              <w:t>if( end.tv_usec &gt;= begin.tv_usec)</w:t>
            </w:r>
          </w:p>
          <w:p w14:paraId="2CD34688" w14:textId="77777777" w:rsidR="001F4C59" w:rsidRDefault="001F4C59" w:rsidP="001F4C59">
            <w:pPr>
              <w:pStyle w:val="3-"/>
            </w:pPr>
            <w:r>
              <w:tab/>
            </w:r>
            <w:r>
              <w:tab/>
              <w:t>{</w:t>
            </w:r>
          </w:p>
          <w:p w14:paraId="4045ACB1" w14:textId="77777777" w:rsidR="001F4C59" w:rsidRDefault="001F4C59" w:rsidP="001F4C59">
            <w:pPr>
              <w:pStyle w:val="3-"/>
            </w:pPr>
            <w:r>
              <w:tab/>
            </w:r>
            <w:r>
              <w:tab/>
            </w:r>
            <w:r>
              <w:tab/>
              <w:t>duration.tv_sec = end.tv_sec - begin.tv_sec;</w:t>
            </w:r>
          </w:p>
          <w:p w14:paraId="4BFEE19C" w14:textId="77777777" w:rsidR="001F4C59" w:rsidRDefault="001F4C59" w:rsidP="001F4C59">
            <w:pPr>
              <w:pStyle w:val="3-"/>
            </w:pPr>
            <w:r>
              <w:tab/>
            </w:r>
            <w:r>
              <w:tab/>
            </w:r>
            <w:r>
              <w:tab/>
              <w:t>duration.tv_usec = end.tv_usec - begin.tv_usec;</w:t>
            </w:r>
          </w:p>
          <w:p w14:paraId="0C21F950" w14:textId="77777777" w:rsidR="001F4C59" w:rsidRDefault="001F4C59" w:rsidP="001F4C59">
            <w:pPr>
              <w:pStyle w:val="3-"/>
            </w:pPr>
            <w:r>
              <w:tab/>
            </w:r>
            <w:r>
              <w:tab/>
              <w:t>}</w:t>
            </w:r>
          </w:p>
          <w:p w14:paraId="0E662B29" w14:textId="77777777" w:rsidR="001F4C59" w:rsidRDefault="001F4C59" w:rsidP="001F4C59">
            <w:pPr>
              <w:pStyle w:val="3-"/>
            </w:pPr>
            <w:r>
              <w:tab/>
            </w:r>
            <w:r>
              <w:tab/>
              <w:t>else</w:t>
            </w:r>
          </w:p>
          <w:p w14:paraId="0092871C" w14:textId="77777777" w:rsidR="001F4C59" w:rsidRDefault="001F4C59" w:rsidP="001F4C59">
            <w:pPr>
              <w:pStyle w:val="3-"/>
            </w:pPr>
            <w:r>
              <w:tab/>
            </w:r>
            <w:r>
              <w:tab/>
              <w:t>{</w:t>
            </w:r>
          </w:p>
          <w:p w14:paraId="1055EE07" w14:textId="77777777" w:rsidR="001F4C59" w:rsidRDefault="001F4C59" w:rsidP="001F4C59">
            <w:pPr>
              <w:pStyle w:val="3-"/>
            </w:pPr>
            <w:r>
              <w:tab/>
            </w:r>
            <w:r>
              <w:tab/>
            </w:r>
            <w:r>
              <w:tab/>
              <w:t>duration.tv_sec = end.tv_sec - begin.tv_sec - 1;</w:t>
            </w:r>
          </w:p>
          <w:p w14:paraId="4B994681" w14:textId="77777777" w:rsidR="001F4C59" w:rsidRDefault="001F4C59" w:rsidP="001F4C59">
            <w:pPr>
              <w:pStyle w:val="3-"/>
            </w:pPr>
            <w:r>
              <w:tab/>
            </w:r>
            <w:r>
              <w:tab/>
            </w:r>
            <w:r>
              <w:tab/>
              <w:t>duration.tv_usec = 1000000 - begin.tv_usec + end.tv_usec;</w:t>
            </w:r>
          </w:p>
          <w:p w14:paraId="52329E8A" w14:textId="77777777" w:rsidR="001F4C59" w:rsidRDefault="001F4C59" w:rsidP="001F4C59">
            <w:pPr>
              <w:pStyle w:val="3-"/>
            </w:pPr>
            <w:r>
              <w:tab/>
            </w:r>
            <w:r>
              <w:tab/>
              <w:t>}</w:t>
            </w:r>
          </w:p>
          <w:p w14:paraId="7AF8E3DA" w14:textId="77777777" w:rsidR="001F4C59" w:rsidRDefault="001F4C59" w:rsidP="001F4C59">
            <w:pPr>
              <w:pStyle w:val="3-"/>
            </w:pPr>
            <w:r>
              <w:tab/>
            </w:r>
            <w:r>
              <w:tab/>
              <w:t>printf("Mutex * %d = %d.%06d sec\n", TEST_TIMES, duration.tv_sec, duration.tv_usec);</w:t>
            </w:r>
          </w:p>
          <w:p w14:paraId="394A2C97" w14:textId="77777777" w:rsidR="001F4C59" w:rsidRDefault="001F4C59" w:rsidP="001F4C59">
            <w:pPr>
              <w:pStyle w:val="3-"/>
            </w:pPr>
            <w:r>
              <w:tab/>
              <w:t>}</w:t>
            </w:r>
          </w:p>
          <w:p w14:paraId="6D9D6336" w14:textId="77777777" w:rsidR="001F4C59" w:rsidRDefault="001F4C59" w:rsidP="001F4C59">
            <w:pPr>
              <w:pStyle w:val="3-"/>
            </w:pPr>
            <w:r>
              <w:tab/>
            </w:r>
          </w:p>
          <w:p w14:paraId="49F3FDF6" w14:textId="77777777" w:rsidR="001F4C59" w:rsidRDefault="001F4C59" w:rsidP="001F4C59">
            <w:pPr>
              <w:pStyle w:val="3-"/>
            </w:pPr>
            <w:r>
              <w:rPr>
                <w:rFonts w:hint="eastAsia"/>
              </w:rPr>
              <w:tab/>
            </w:r>
            <w:r w:rsidRPr="00325085">
              <w:rPr>
                <w:rFonts w:hint="eastAsia"/>
                <w:color w:val="00B050"/>
              </w:rPr>
              <w:t>//ミューテックス破棄</w:t>
            </w:r>
          </w:p>
          <w:p w14:paraId="30629D36" w14:textId="77777777" w:rsidR="001F4C59" w:rsidRDefault="001F4C59" w:rsidP="001F4C59">
            <w:pPr>
              <w:pStyle w:val="3-"/>
            </w:pPr>
            <w:r>
              <w:rPr>
                <w:rFonts w:hint="eastAsia"/>
              </w:rPr>
              <w:tab/>
            </w:r>
            <w:r w:rsidRPr="00325085">
              <w:rPr>
                <w:rFonts w:hint="eastAsia"/>
                <w:color w:val="00B050"/>
              </w:rPr>
              <w:t>//※PTHREAD_MUTEX_INITIALIZER で初期化している場合は不要</w:t>
            </w:r>
          </w:p>
          <w:p w14:paraId="5235E819" w14:textId="77777777" w:rsidR="001F4C59" w:rsidRDefault="001F4C59" w:rsidP="001F4C59">
            <w:pPr>
              <w:pStyle w:val="3-"/>
            </w:pPr>
            <w:r>
              <w:tab/>
              <w:t>{</w:t>
            </w:r>
          </w:p>
          <w:p w14:paraId="7915EBDC" w14:textId="77777777" w:rsidR="001F4C59" w:rsidRDefault="001F4C59" w:rsidP="001F4C59">
            <w:pPr>
              <w:pStyle w:val="3-"/>
            </w:pPr>
            <w:r>
              <w:tab/>
            </w:r>
            <w:r w:rsidRPr="00325085">
              <w:rPr>
                <w:color w:val="00B050"/>
              </w:rPr>
              <w:t>//</w:t>
            </w:r>
            <w:r w:rsidRPr="00325085">
              <w:rPr>
                <w:color w:val="00B050"/>
              </w:rPr>
              <w:tab/>
            </w:r>
            <w:r w:rsidRPr="00325085">
              <w:rPr>
                <w:color w:val="FF0000"/>
              </w:rPr>
              <w:t>pthread_mutex_destroy(&amp;s_mutex);</w:t>
            </w:r>
          </w:p>
          <w:p w14:paraId="59063C86" w14:textId="77777777" w:rsidR="001F4C59" w:rsidRDefault="001F4C59" w:rsidP="001F4C59">
            <w:pPr>
              <w:pStyle w:val="3-"/>
            </w:pPr>
            <w:r>
              <w:tab/>
              <w:t>}</w:t>
            </w:r>
          </w:p>
          <w:p w14:paraId="5F4CC635" w14:textId="77777777" w:rsidR="001F4C59" w:rsidRDefault="001F4C59" w:rsidP="001F4C59">
            <w:pPr>
              <w:pStyle w:val="3-"/>
            </w:pPr>
            <w:r>
              <w:tab/>
            </w:r>
          </w:p>
          <w:p w14:paraId="1F5CBDD1" w14:textId="77777777" w:rsidR="001F4C59" w:rsidRDefault="001F4C59" w:rsidP="001F4C59">
            <w:pPr>
              <w:pStyle w:val="3-"/>
            </w:pPr>
            <w:r>
              <w:tab/>
              <w:t>return EXIT_SUCCESS;</w:t>
            </w:r>
          </w:p>
          <w:p w14:paraId="75C44BE5" w14:textId="359B6755" w:rsidR="00DE3BF2" w:rsidRPr="00DE3BF2" w:rsidRDefault="001F4C59" w:rsidP="001F4C59">
            <w:pPr>
              <w:pStyle w:val="3-"/>
            </w:pPr>
            <w:r>
              <w:t>}</w:t>
            </w:r>
          </w:p>
        </w:tc>
      </w:tr>
    </w:tbl>
    <w:p w14:paraId="59433F44"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990E794" w14:textId="77777777" w:rsidTr="000A1665">
        <w:tc>
          <w:tcPr>
            <w:tcW w:w="8494" w:type="dxa"/>
          </w:tcPr>
          <w:p w14:paraId="186E65F4" w14:textId="77777777" w:rsidR="001F4C59" w:rsidRPr="001F4C59" w:rsidRDefault="001F4C59" w:rsidP="001F4C59">
            <w:pPr>
              <w:pStyle w:val="3-"/>
              <w:rPr>
                <w:color w:val="auto"/>
              </w:rPr>
            </w:pPr>
            <w:r w:rsidRPr="001F4C59">
              <w:rPr>
                <w:rFonts w:hint="eastAsia"/>
                <w:color w:val="auto"/>
              </w:rPr>
              <w:t>- begin:三郎 -</w:t>
            </w:r>
          </w:p>
          <w:p w14:paraId="5E4A0826" w14:textId="77777777" w:rsidR="001F4C59" w:rsidRPr="001F4C59" w:rsidRDefault="001F4C59" w:rsidP="001F4C59">
            <w:pPr>
              <w:pStyle w:val="3-"/>
              <w:rPr>
                <w:color w:val="auto"/>
              </w:rPr>
            </w:pPr>
            <w:r w:rsidRPr="001F4C59">
              <w:rPr>
                <w:rFonts w:hint="eastAsia"/>
                <w:color w:val="auto"/>
              </w:rPr>
              <w:t>三郎: [BEFORE] commonData=0, tlsData=0</w:t>
            </w:r>
          </w:p>
          <w:p w14:paraId="592770B8" w14:textId="77777777" w:rsidR="001F4C59" w:rsidRPr="001F4C59" w:rsidRDefault="001F4C59" w:rsidP="001F4C59">
            <w:pPr>
              <w:pStyle w:val="3-"/>
              <w:rPr>
                <w:color w:val="auto"/>
              </w:rPr>
            </w:pPr>
            <w:r w:rsidRPr="001F4C59">
              <w:rPr>
                <w:rFonts w:hint="eastAsia"/>
                <w:color w:val="auto"/>
              </w:rPr>
              <w:t>三郎: [AFTER]  commonData=1, tlsData=1</w:t>
            </w:r>
          </w:p>
          <w:p w14:paraId="591C37A8" w14:textId="77777777" w:rsidR="001F4C59" w:rsidRPr="001F4C59" w:rsidRDefault="001F4C59" w:rsidP="001F4C59">
            <w:pPr>
              <w:pStyle w:val="3-"/>
              <w:rPr>
                <w:color w:val="auto"/>
              </w:rPr>
            </w:pPr>
            <w:r w:rsidRPr="001F4C59">
              <w:rPr>
                <w:rFonts w:hint="eastAsia"/>
                <w:color w:val="auto"/>
              </w:rPr>
              <w:t>三郎: [BEFORE] commonData=1, tlsData=1</w:t>
            </w:r>
          </w:p>
          <w:p w14:paraId="2A9008B1" w14:textId="77777777" w:rsidR="001F4C59" w:rsidRPr="001F4C59" w:rsidRDefault="001F4C59" w:rsidP="001F4C59">
            <w:pPr>
              <w:pStyle w:val="3-"/>
              <w:rPr>
                <w:color w:val="auto"/>
              </w:rPr>
            </w:pPr>
            <w:r w:rsidRPr="001F4C59">
              <w:rPr>
                <w:rFonts w:hint="eastAsia"/>
                <w:color w:val="auto"/>
              </w:rPr>
              <w:t>- begin:太郎 -</w:t>
            </w:r>
          </w:p>
          <w:p w14:paraId="72AA2DEA" w14:textId="77777777" w:rsidR="001F4C59" w:rsidRPr="001F4C59" w:rsidRDefault="001F4C59" w:rsidP="001F4C59">
            <w:pPr>
              <w:pStyle w:val="3-"/>
              <w:rPr>
                <w:color w:val="auto"/>
              </w:rPr>
            </w:pPr>
            <w:r w:rsidRPr="001F4C59">
              <w:rPr>
                <w:rFonts w:hint="eastAsia"/>
                <w:color w:val="auto"/>
              </w:rPr>
              <w:t>三郎: [AFTER]  commonData=2, tlsData=2</w:t>
            </w:r>
          </w:p>
          <w:p w14:paraId="05B04C05" w14:textId="77777777" w:rsidR="001F4C59" w:rsidRPr="001F4C59" w:rsidRDefault="001F4C59" w:rsidP="001F4C59">
            <w:pPr>
              <w:pStyle w:val="3-"/>
              <w:rPr>
                <w:color w:val="auto"/>
              </w:rPr>
            </w:pPr>
            <w:r w:rsidRPr="001F4C59">
              <w:rPr>
                <w:rFonts w:hint="eastAsia"/>
                <w:color w:val="auto"/>
              </w:rPr>
              <w:t>太郎: [BEFORE] commonData=2, tlsData=0</w:t>
            </w:r>
          </w:p>
          <w:p w14:paraId="5760FF68" w14:textId="77777777" w:rsidR="001F4C59" w:rsidRPr="001F4C59" w:rsidRDefault="001F4C59" w:rsidP="001F4C59">
            <w:pPr>
              <w:pStyle w:val="3-"/>
              <w:rPr>
                <w:color w:val="auto"/>
              </w:rPr>
            </w:pPr>
            <w:r w:rsidRPr="001F4C59">
              <w:rPr>
                <w:rFonts w:hint="eastAsia"/>
                <w:color w:val="auto"/>
              </w:rPr>
              <w:t>- begin:次郎 -</w:t>
            </w:r>
          </w:p>
          <w:p w14:paraId="3F331D56" w14:textId="77777777" w:rsidR="001F4C59" w:rsidRPr="001F4C59" w:rsidRDefault="001F4C59" w:rsidP="001F4C59">
            <w:pPr>
              <w:pStyle w:val="3-"/>
              <w:rPr>
                <w:color w:val="auto"/>
              </w:rPr>
            </w:pPr>
            <w:r w:rsidRPr="001F4C59">
              <w:rPr>
                <w:rFonts w:hint="eastAsia"/>
                <w:color w:val="auto"/>
              </w:rPr>
              <w:t>太郎: [AFTER]  commonData=3, tlsData=1</w:t>
            </w:r>
          </w:p>
          <w:p w14:paraId="26F93CF1" w14:textId="77777777" w:rsidR="001F4C59" w:rsidRPr="001F4C59" w:rsidRDefault="001F4C59" w:rsidP="001F4C59">
            <w:pPr>
              <w:pStyle w:val="3-"/>
              <w:rPr>
                <w:color w:val="auto"/>
              </w:rPr>
            </w:pPr>
            <w:r w:rsidRPr="001F4C59">
              <w:rPr>
                <w:rFonts w:hint="eastAsia"/>
                <w:color w:val="auto"/>
              </w:rPr>
              <w:t>三郎: [BEFORE] commonData=3, tlsData=2</w:t>
            </w:r>
          </w:p>
          <w:p w14:paraId="42A3B514" w14:textId="77777777" w:rsidR="001F4C59" w:rsidRPr="001F4C59" w:rsidRDefault="001F4C59" w:rsidP="001F4C59">
            <w:pPr>
              <w:pStyle w:val="3-"/>
              <w:rPr>
                <w:color w:val="auto"/>
              </w:rPr>
            </w:pPr>
            <w:r w:rsidRPr="001F4C59">
              <w:rPr>
                <w:rFonts w:hint="eastAsia"/>
                <w:color w:val="auto"/>
              </w:rPr>
              <w:t>三郎: [AFTER]  commonData=4, tlsData=3</w:t>
            </w:r>
          </w:p>
          <w:p w14:paraId="1D669DB4" w14:textId="77777777" w:rsidR="001F4C59" w:rsidRPr="001F4C59" w:rsidRDefault="001F4C59" w:rsidP="001F4C59">
            <w:pPr>
              <w:pStyle w:val="3-"/>
              <w:rPr>
                <w:color w:val="auto"/>
              </w:rPr>
            </w:pPr>
            <w:r w:rsidRPr="001F4C59">
              <w:rPr>
                <w:rFonts w:hint="eastAsia"/>
                <w:color w:val="auto"/>
              </w:rPr>
              <w:t>次郎: [BEFORE] commonData=4, tlsData=0</w:t>
            </w:r>
          </w:p>
          <w:p w14:paraId="04BCC947" w14:textId="77777777" w:rsidR="001F4C59" w:rsidRPr="001F4C59" w:rsidRDefault="001F4C59" w:rsidP="001F4C59">
            <w:pPr>
              <w:pStyle w:val="3-"/>
              <w:rPr>
                <w:color w:val="auto"/>
              </w:rPr>
            </w:pPr>
            <w:r w:rsidRPr="001F4C59">
              <w:rPr>
                <w:rFonts w:hint="eastAsia"/>
                <w:color w:val="auto"/>
              </w:rPr>
              <w:t>- end:三郎 -</w:t>
            </w:r>
          </w:p>
          <w:p w14:paraId="598255D3" w14:textId="77777777" w:rsidR="001F4C59" w:rsidRPr="001F4C59" w:rsidRDefault="001F4C59" w:rsidP="001F4C59">
            <w:pPr>
              <w:pStyle w:val="3-"/>
              <w:rPr>
                <w:color w:val="auto"/>
              </w:rPr>
            </w:pPr>
            <w:r w:rsidRPr="001F4C59">
              <w:rPr>
                <w:rFonts w:hint="eastAsia"/>
                <w:color w:val="auto"/>
              </w:rPr>
              <w:t>次郎: [AFTER]  commonData=5, tlsData=1</w:t>
            </w:r>
          </w:p>
          <w:p w14:paraId="78235FDB" w14:textId="77777777" w:rsidR="001F4C59" w:rsidRPr="001F4C59" w:rsidRDefault="001F4C59" w:rsidP="001F4C59">
            <w:pPr>
              <w:pStyle w:val="3-"/>
              <w:rPr>
                <w:color w:val="auto"/>
              </w:rPr>
            </w:pPr>
            <w:r w:rsidRPr="001F4C59">
              <w:rPr>
                <w:rFonts w:hint="eastAsia"/>
                <w:color w:val="auto"/>
              </w:rPr>
              <w:t>太郎: [BEFORE] commonData=5, tlsData=1</w:t>
            </w:r>
          </w:p>
          <w:p w14:paraId="00215D75" w14:textId="77777777" w:rsidR="001F4C59" w:rsidRPr="001F4C59" w:rsidRDefault="001F4C59" w:rsidP="001F4C59">
            <w:pPr>
              <w:pStyle w:val="3-"/>
              <w:rPr>
                <w:color w:val="auto"/>
              </w:rPr>
            </w:pPr>
            <w:r w:rsidRPr="001F4C59">
              <w:rPr>
                <w:rFonts w:hint="eastAsia"/>
                <w:color w:val="auto"/>
              </w:rPr>
              <w:lastRenderedPageBreak/>
              <w:t>太郎: [AFTER]  commonData=6, tlsData=2</w:t>
            </w:r>
          </w:p>
          <w:p w14:paraId="1B0AFF96" w14:textId="77777777" w:rsidR="001F4C59" w:rsidRPr="001F4C59" w:rsidRDefault="001F4C59" w:rsidP="001F4C59">
            <w:pPr>
              <w:pStyle w:val="3-"/>
              <w:rPr>
                <w:color w:val="auto"/>
              </w:rPr>
            </w:pPr>
            <w:r w:rsidRPr="001F4C59">
              <w:rPr>
                <w:rFonts w:hint="eastAsia"/>
                <w:color w:val="auto"/>
              </w:rPr>
              <w:t>次郎: [BEFORE] commonData=6, tlsData=1</w:t>
            </w:r>
          </w:p>
          <w:p w14:paraId="0FFBEC2C" w14:textId="77777777" w:rsidR="001F4C59" w:rsidRPr="001F4C59" w:rsidRDefault="001F4C59" w:rsidP="001F4C59">
            <w:pPr>
              <w:pStyle w:val="3-"/>
              <w:rPr>
                <w:color w:val="auto"/>
              </w:rPr>
            </w:pPr>
            <w:r w:rsidRPr="001F4C59">
              <w:rPr>
                <w:rFonts w:hint="eastAsia"/>
                <w:color w:val="auto"/>
              </w:rPr>
              <w:t>次郎: [AFTER]  commonData=7, tlsData=2</w:t>
            </w:r>
          </w:p>
          <w:p w14:paraId="4EA00B35" w14:textId="77777777" w:rsidR="001F4C59" w:rsidRPr="001F4C59" w:rsidRDefault="001F4C59" w:rsidP="001F4C59">
            <w:pPr>
              <w:pStyle w:val="3-"/>
              <w:rPr>
                <w:color w:val="auto"/>
              </w:rPr>
            </w:pPr>
            <w:r w:rsidRPr="001F4C59">
              <w:rPr>
                <w:rFonts w:hint="eastAsia"/>
                <w:color w:val="auto"/>
              </w:rPr>
              <w:t>太郎: [BEFORE] commonData=7, tlsData=2</w:t>
            </w:r>
          </w:p>
          <w:p w14:paraId="6CDAC512" w14:textId="77777777" w:rsidR="001F4C59" w:rsidRPr="001F4C59" w:rsidRDefault="001F4C59" w:rsidP="001F4C59">
            <w:pPr>
              <w:pStyle w:val="3-"/>
              <w:rPr>
                <w:color w:val="auto"/>
              </w:rPr>
            </w:pPr>
            <w:r w:rsidRPr="001F4C59">
              <w:rPr>
                <w:rFonts w:hint="eastAsia"/>
                <w:color w:val="auto"/>
              </w:rPr>
              <w:t>太郎: [AFTER]  commonData=8, tlsData=3</w:t>
            </w:r>
          </w:p>
          <w:p w14:paraId="1FC7350F" w14:textId="77777777" w:rsidR="001F4C59" w:rsidRPr="001F4C59" w:rsidRDefault="001F4C59" w:rsidP="001F4C59">
            <w:pPr>
              <w:pStyle w:val="3-"/>
              <w:rPr>
                <w:color w:val="auto"/>
              </w:rPr>
            </w:pPr>
            <w:r w:rsidRPr="001F4C59">
              <w:rPr>
                <w:rFonts w:hint="eastAsia"/>
                <w:color w:val="auto"/>
              </w:rPr>
              <w:t>次郎: [BEFORE] commonData=8, tlsData=2</w:t>
            </w:r>
          </w:p>
          <w:p w14:paraId="384B3B1E" w14:textId="77777777" w:rsidR="001F4C59" w:rsidRPr="001F4C59" w:rsidRDefault="001F4C59" w:rsidP="001F4C59">
            <w:pPr>
              <w:pStyle w:val="3-"/>
              <w:rPr>
                <w:color w:val="auto"/>
              </w:rPr>
            </w:pPr>
            <w:r w:rsidRPr="001F4C59">
              <w:rPr>
                <w:rFonts w:hint="eastAsia"/>
                <w:color w:val="auto"/>
              </w:rPr>
              <w:t>- end:太郎 -</w:t>
            </w:r>
          </w:p>
          <w:p w14:paraId="3927D05B" w14:textId="197D19F1" w:rsidR="001F4C59" w:rsidRPr="001F4C59" w:rsidRDefault="001F4C59" w:rsidP="001F4C59">
            <w:pPr>
              <w:pStyle w:val="3-"/>
              <w:rPr>
                <w:rFonts w:hint="eastAsia"/>
                <w:color w:val="auto"/>
              </w:rPr>
            </w:pPr>
            <w:r w:rsidRPr="001F4C59">
              <w:rPr>
                <w:rFonts w:hint="eastAsia"/>
                <w:color w:val="auto"/>
              </w:rPr>
              <w:t>次郎: [AFTER]  commonData=</w:t>
            </w:r>
            <w:r w:rsidRPr="00E2795F">
              <w:rPr>
                <w:rFonts w:hint="eastAsia"/>
                <w:color w:val="FF0000"/>
              </w:rPr>
              <w:t>9</w:t>
            </w:r>
            <w:r w:rsidRPr="001F4C59">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47710076" w14:textId="77777777" w:rsidR="001F4C59" w:rsidRPr="001F4C59" w:rsidRDefault="001F4C59" w:rsidP="001F4C59">
            <w:pPr>
              <w:pStyle w:val="3-"/>
              <w:rPr>
                <w:color w:val="auto"/>
              </w:rPr>
            </w:pPr>
            <w:r w:rsidRPr="001F4C59">
              <w:rPr>
                <w:rFonts w:hint="eastAsia"/>
                <w:color w:val="auto"/>
              </w:rPr>
              <w:t>- end:次郎 -</w:t>
            </w:r>
          </w:p>
          <w:p w14:paraId="03DEE8AD" w14:textId="03E70A37" w:rsidR="00DE3BF2" w:rsidRPr="00DD51B6" w:rsidRDefault="001F4C59" w:rsidP="001F4C59">
            <w:pPr>
              <w:pStyle w:val="3-"/>
            </w:pPr>
            <w:r w:rsidRPr="001F4C59">
              <w:rPr>
                <w:color w:val="auto"/>
              </w:rPr>
              <w:t xml:space="preserve">Mutex * 10000000 = </w:t>
            </w:r>
            <w:r w:rsidRPr="00AE601A">
              <w:rPr>
                <w:color w:val="FF0000"/>
              </w:rPr>
              <w:t>0.579944 sec</w:t>
            </w:r>
            <w:r w:rsidR="00AE601A">
              <w:rPr>
                <w:color w:val="FF0000"/>
              </w:rPr>
              <w:tab/>
            </w:r>
            <w:r w:rsidR="00AE601A">
              <w:rPr>
                <w:color w:val="FF0000"/>
              </w:rPr>
              <w:tab/>
              <w:t>←</w:t>
            </w:r>
            <w:r w:rsidR="009518EA">
              <w:rPr>
                <w:rFonts w:hint="eastAsia"/>
                <w:color w:val="FF0000"/>
              </w:rPr>
              <w:t>1千万回ループによる処理時間計測</w:t>
            </w:r>
          </w:p>
        </w:tc>
      </w:tr>
    </w:tbl>
    <w:p w14:paraId="6710CB1E" w14:textId="45C54C6C" w:rsidR="00DE3BF2" w:rsidRDefault="00DE3BF2" w:rsidP="00DE3BF2">
      <w:pPr>
        <w:pStyle w:val="3"/>
      </w:pPr>
      <w:bookmarkStart w:id="100" w:name="_Toc378866137"/>
      <w:r>
        <w:lastRenderedPageBreak/>
        <w:t>Win32</w:t>
      </w:r>
      <w:r w:rsidR="000D7241">
        <w:t>API</w:t>
      </w:r>
      <w:r>
        <w:t>版</w:t>
      </w:r>
      <w:r>
        <w:rPr>
          <w:rFonts w:hint="eastAsia"/>
        </w:rPr>
        <w:t>（名前なし）</w:t>
      </w:r>
      <w:bookmarkEnd w:id="100"/>
    </w:p>
    <w:p w14:paraId="0A4D1A24" w14:textId="3D11A034" w:rsidR="00DE3BF2" w:rsidRDefault="001F4C59" w:rsidP="00DE3BF2">
      <w:pPr>
        <w:pStyle w:val="aa"/>
        <w:ind w:left="447" w:firstLine="283"/>
      </w:pPr>
      <w:r>
        <w:t>Win32</w:t>
      </w:r>
      <w:r w:rsidR="000D7241">
        <w:t>API</w:t>
      </w:r>
      <w:r>
        <w:t>版のミューテックス。</w:t>
      </w:r>
    </w:p>
    <w:p w14:paraId="2BAD84BA" w14:textId="17E73155" w:rsidR="001F4C59" w:rsidRDefault="001F4C59" w:rsidP="00DE3BF2">
      <w:pPr>
        <w:pStyle w:val="aa"/>
        <w:ind w:left="447" w:firstLine="283"/>
      </w:pPr>
      <w:r>
        <w:t>同一スレッドが何度もロックを取得</w:t>
      </w:r>
      <w:r w:rsidR="00897D74">
        <w:t>してもデッドロックを起こさず</w:t>
      </w:r>
      <w:r>
        <w:t>、</w:t>
      </w:r>
      <w:r w:rsidR="00897D74">
        <w:t>また、</w:t>
      </w:r>
      <w:r>
        <w:t>一回の解放で</w:t>
      </w:r>
      <w:r w:rsidR="00897D74">
        <w:t>済む点が特徴。これに対して、クリティカルセクションや</w:t>
      </w:r>
      <w:r w:rsidR="00897D74">
        <w:rPr>
          <w:rFonts w:hint="eastAsia"/>
        </w:rPr>
        <w:t>P</w:t>
      </w:r>
      <w:r w:rsidR="00897D74">
        <w:t>osix</w:t>
      </w:r>
      <w:r w:rsidR="00897D74">
        <w:t>版ミューテックスは再帰ロックであり、取得した数だけ解放する必要がある。</w:t>
      </w:r>
    </w:p>
    <w:p w14:paraId="2E6CB988" w14:textId="3E73E126" w:rsidR="001F4C59" w:rsidRDefault="001F4C59" w:rsidP="001F4C59">
      <w:pPr>
        <w:pStyle w:val="aa"/>
        <w:keepNext/>
        <w:widowControl/>
        <w:spacing w:beforeLines="50" w:before="180"/>
        <w:ind w:leftChars="203" w:left="447" w:hangingChars="10" w:hanging="21"/>
      </w:pPr>
      <w:r>
        <w:t>Win32</w:t>
      </w:r>
      <w:r w:rsidR="000D7241">
        <w:t>API</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A8B60C8" w14:textId="77777777" w:rsidTr="000A1665">
        <w:tc>
          <w:tcPr>
            <w:tcW w:w="8494" w:type="dxa"/>
          </w:tcPr>
          <w:p w14:paraId="5D1A6AB7" w14:textId="77777777" w:rsidR="00A7686B" w:rsidRDefault="00A7686B" w:rsidP="00A7686B">
            <w:pPr>
              <w:pStyle w:val="3-"/>
            </w:pPr>
            <w:r>
              <w:t>#include &lt;stdio.h&gt;</w:t>
            </w:r>
          </w:p>
          <w:p w14:paraId="597CCACA" w14:textId="77777777" w:rsidR="00A7686B" w:rsidRDefault="00A7686B" w:rsidP="00A7686B">
            <w:pPr>
              <w:pStyle w:val="3-"/>
            </w:pPr>
            <w:r>
              <w:t>#include &lt;stdlib.h&gt;</w:t>
            </w:r>
          </w:p>
          <w:p w14:paraId="237C9F32" w14:textId="77777777" w:rsidR="00A7686B" w:rsidRDefault="00A7686B" w:rsidP="00A7686B">
            <w:pPr>
              <w:pStyle w:val="3-"/>
            </w:pPr>
          </w:p>
          <w:p w14:paraId="7EF405A5" w14:textId="77777777" w:rsidR="00A7686B" w:rsidRDefault="00A7686B" w:rsidP="00A7686B">
            <w:pPr>
              <w:pStyle w:val="3-"/>
            </w:pPr>
            <w:r>
              <w:t>#include &lt;Windows.h&gt;</w:t>
            </w:r>
          </w:p>
          <w:p w14:paraId="72898BE4" w14:textId="77777777" w:rsidR="00A7686B" w:rsidRPr="00E2795F" w:rsidRDefault="00A7686B" w:rsidP="00A7686B">
            <w:pPr>
              <w:pStyle w:val="3-"/>
              <w:rPr>
                <w:color w:val="FF0000"/>
              </w:rPr>
            </w:pPr>
            <w:r w:rsidRPr="00E2795F">
              <w:rPr>
                <w:color w:val="FF0000"/>
              </w:rPr>
              <w:t>#include &lt;Process.h&gt;</w:t>
            </w:r>
          </w:p>
          <w:p w14:paraId="21C89AE6" w14:textId="77777777" w:rsidR="00A7686B" w:rsidRDefault="00A7686B" w:rsidP="00A7686B">
            <w:pPr>
              <w:pStyle w:val="3-"/>
            </w:pPr>
          </w:p>
          <w:p w14:paraId="27EB20C7" w14:textId="77777777" w:rsidR="00A7686B" w:rsidRPr="00E2795F" w:rsidRDefault="00A7686B" w:rsidP="00A7686B">
            <w:pPr>
              <w:pStyle w:val="3-"/>
              <w:rPr>
                <w:color w:val="00B050"/>
              </w:rPr>
            </w:pPr>
            <w:r w:rsidRPr="00E2795F">
              <w:rPr>
                <w:rFonts w:hint="eastAsia"/>
                <w:color w:val="00B050"/>
              </w:rPr>
              <w:t>//ミューテックスハンドル</w:t>
            </w:r>
          </w:p>
          <w:p w14:paraId="0255471E" w14:textId="77777777" w:rsidR="00A7686B" w:rsidRPr="00E2795F" w:rsidRDefault="00A7686B" w:rsidP="00A7686B">
            <w:pPr>
              <w:pStyle w:val="3-"/>
              <w:rPr>
                <w:color w:val="FF0000"/>
              </w:rPr>
            </w:pPr>
            <w:r w:rsidRPr="00E2795F">
              <w:rPr>
                <w:color w:val="FF0000"/>
              </w:rPr>
              <w:t>static HANDLE s_hMutex = INVALID_HANDLE_VALUE;</w:t>
            </w:r>
          </w:p>
          <w:p w14:paraId="1C95EEB1" w14:textId="77777777" w:rsidR="00A7686B" w:rsidRDefault="00A7686B" w:rsidP="00A7686B">
            <w:pPr>
              <w:pStyle w:val="3-"/>
            </w:pPr>
          </w:p>
          <w:p w14:paraId="3EF2B6E6" w14:textId="77777777" w:rsidR="00A7686B" w:rsidRPr="00E2795F" w:rsidRDefault="00A7686B" w:rsidP="00A7686B">
            <w:pPr>
              <w:pStyle w:val="3-"/>
              <w:rPr>
                <w:color w:val="00B050"/>
              </w:rPr>
            </w:pPr>
            <w:r w:rsidRPr="00E2795F">
              <w:rPr>
                <w:rFonts w:hint="eastAsia"/>
                <w:color w:val="00B050"/>
              </w:rPr>
              <w:t>//共有データ</w:t>
            </w:r>
          </w:p>
          <w:p w14:paraId="005F61B0" w14:textId="77777777" w:rsidR="00A7686B" w:rsidRDefault="00A7686B" w:rsidP="00A7686B">
            <w:pPr>
              <w:pStyle w:val="3-"/>
            </w:pPr>
            <w:r>
              <w:t>static int s_commonData = 0;</w:t>
            </w:r>
          </w:p>
          <w:p w14:paraId="66333F07" w14:textId="77777777" w:rsidR="00A7686B" w:rsidRDefault="00A7686B" w:rsidP="00A7686B">
            <w:pPr>
              <w:pStyle w:val="3-"/>
            </w:pPr>
          </w:p>
          <w:p w14:paraId="5705E22F" w14:textId="77777777" w:rsidR="00A7686B" w:rsidRPr="00E2795F" w:rsidRDefault="00A7686B" w:rsidP="00A7686B">
            <w:pPr>
              <w:pStyle w:val="3-"/>
              <w:rPr>
                <w:color w:val="00B050"/>
              </w:rPr>
            </w:pPr>
            <w:r w:rsidRPr="00E2795F">
              <w:rPr>
                <w:rFonts w:hint="eastAsia"/>
                <w:color w:val="00B050"/>
              </w:rPr>
              <w:t>//スレッド固有データ</w:t>
            </w:r>
          </w:p>
          <w:p w14:paraId="17C309DB" w14:textId="77777777" w:rsidR="00A7686B" w:rsidRDefault="00A7686B" w:rsidP="00A7686B">
            <w:pPr>
              <w:pStyle w:val="3-"/>
            </w:pPr>
            <w:r>
              <w:t>__declspec(thread) int s_tlsData = 0;</w:t>
            </w:r>
          </w:p>
          <w:p w14:paraId="305DD5CD" w14:textId="77777777" w:rsidR="00A7686B" w:rsidRDefault="00A7686B" w:rsidP="00A7686B">
            <w:pPr>
              <w:pStyle w:val="3-"/>
            </w:pPr>
          </w:p>
          <w:p w14:paraId="1ADFD8A4" w14:textId="77777777" w:rsidR="00A7686B" w:rsidRPr="00E2795F" w:rsidRDefault="00A7686B" w:rsidP="00A7686B">
            <w:pPr>
              <w:pStyle w:val="3-"/>
              <w:rPr>
                <w:color w:val="00B050"/>
              </w:rPr>
            </w:pPr>
            <w:r w:rsidRPr="00E2795F">
              <w:rPr>
                <w:rFonts w:hint="eastAsia"/>
                <w:color w:val="00B050"/>
              </w:rPr>
              <w:t>//スレッド</w:t>
            </w:r>
          </w:p>
          <w:p w14:paraId="1886C3C7" w14:textId="77777777" w:rsidR="00A7686B" w:rsidRDefault="00A7686B" w:rsidP="00A7686B">
            <w:pPr>
              <w:pStyle w:val="3-"/>
            </w:pPr>
            <w:r>
              <w:t>unsigned int WINAPI threadFunc(void* param_p)</w:t>
            </w:r>
          </w:p>
          <w:p w14:paraId="0511659D" w14:textId="77777777" w:rsidR="00A7686B" w:rsidRDefault="00A7686B" w:rsidP="00A7686B">
            <w:pPr>
              <w:pStyle w:val="3-"/>
            </w:pPr>
            <w:r>
              <w:t>{</w:t>
            </w:r>
          </w:p>
          <w:p w14:paraId="0773F3FB"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0663A3A7" w14:textId="77777777" w:rsidR="00A7686B" w:rsidRDefault="00A7686B" w:rsidP="00A7686B">
            <w:pPr>
              <w:pStyle w:val="3-"/>
            </w:pPr>
            <w:r>
              <w:tab/>
              <w:t>const char* name = static_cast&lt;const char*&gt;(param_p);</w:t>
            </w:r>
          </w:p>
          <w:p w14:paraId="3789EB60" w14:textId="77777777" w:rsidR="00A7686B" w:rsidRDefault="00A7686B" w:rsidP="00A7686B">
            <w:pPr>
              <w:pStyle w:val="3-"/>
            </w:pPr>
          </w:p>
          <w:p w14:paraId="41179412" w14:textId="77777777" w:rsidR="00A7686B" w:rsidRDefault="00A7686B" w:rsidP="00A7686B">
            <w:pPr>
              <w:pStyle w:val="3-"/>
            </w:pPr>
            <w:r>
              <w:rPr>
                <w:rFonts w:hint="eastAsia"/>
              </w:rPr>
              <w:tab/>
            </w:r>
            <w:r w:rsidRPr="00E2795F">
              <w:rPr>
                <w:rFonts w:hint="eastAsia"/>
                <w:color w:val="00B050"/>
              </w:rPr>
              <w:t>//開始</w:t>
            </w:r>
          </w:p>
          <w:p w14:paraId="40985A58" w14:textId="77777777" w:rsidR="00A7686B" w:rsidRDefault="00A7686B" w:rsidP="00A7686B">
            <w:pPr>
              <w:pStyle w:val="3-"/>
            </w:pPr>
            <w:r>
              <w:tab/>
              <w:t>printf("- begin:%s -\n", name);</w:t>
            </w:r>
          </w:p>
          <w:p w14:paraId="2FCEB9B6" w14:textId="77777777" w:rsidR="00A7686B" w:rsidRDefault="00A7686B" w:rsidP="00A7686B">
            <w:pPr>
              <w:pStyle w:val="3-"/>
            </w:pPr>
            <w:r>
              <w:tab/>
              <w:t>fflush(stdout);</w:t>
            </w:r>
          </w:p>
          <w:p w14:paraId="28B7497E" w14:textId="77777777" w:rsidR="00A7686B" w:rsidRDefault="00A7686B" w:rsidP="00A7686B">
            <w:pPr>
              <w:pStyle w:val="3-"/>
            </w:pPr>
          </w:p>
          <w:p w14:paraId="1A8B4077" w14:textId="77777777" w:rsidR="00A7686B" w:rsidRDefault="00A7686B" w:rsidP="00A7686B">
            <w:pPr>
              <w:pStyle w:val="3-"/>
            </w:pPr>
            <w:r>
              <w:rPr>
                <w:rFonts w:hint="eastAsia"/>
              </w:rPr>
              <w:tab/>
            </w:r>
            <w:r w:rsidRPr="00E2795F">
              <w:rPr>
                <w:rFonts w:hint="eastAsia"/>
                <w:color w:val="00B050"/>
              </w:rPr>
              <w:t>//処理</w:t>
            </w:r>
          </w:p>
          <w:p w14:paraId="6B34D8F7" w14:textId="77777777" w:rsidR="00A7686B" w:rsidRDefault="00A7686B" w:rsidP="00A7686B">
            <w:pPr>
              <w:pStyle w:val="3-"/>
            </w:pPr>
            <w:r>
              <w:tab/>
              <w:t>for (int i = 0; i &lt; 3; ++i)</w:t>
            </w:r>
          </w:p>
          <w:p w14:paraId="65745D5C" w14:textId="77777777" w:rsidR="00A7686B" w:rsidRDefault="00A7686B" w:rsidP="00A7686B">
            <w:pPr>
              <w:pStyle w:val="3-"/>
            </w:pPr>
            <w:r>
              <w:tab/>
              <w:t>{</w:t>
            </w:r>
          </w:p>
          <w:p w14:paraId="3C2E8656" w14:textId="77777777" w:rsidR="00A7686B" w:rsidRDefault="00A7686B" w:rsidP="00A7686B">
            <w:pPr>
              <w:pStyle w:val="3-"/>
            </w:pPr>
            <w:r>
              <w:rPr>
                <w:rFonts w:hint="eastAsia"/>
              </w:rPr>
              <w:tab/>
            </w:r>
            <w:r>
              <w:rPr>
                <w:rFonts w:hint="eastAsia"/>
              </w:rPr>
              <w:tab/>
            </w:r>
            <w:r w:rsidRPr="00E2795F">
              <w:rPr>
                <w:rFonts w:hint="eastAsia"/>
                <w:color w:val="00B050"/>
              </w:rPr>
              <w:t>//ミューテックス取得</w:t>
            </w:r>
          </w:p>
          <w:p w14:paraId="00038CDE" w14:textId="77777777" w:rsidR="00E2795F" w:rsidRDefault="00A7686B" w:rsidP="00A7686B">
            <w:pPr>
              <w:pStyle w:val="3-"/>
              <w:rPr>
                <w:color w:val="00B050"/>
              </w:rPr>
            </w:pPr>
            <w:r>
              <w:rPr>
                <w:rFonts w:hint="eastAsia"/>
              </w:rPr>
              <w:tab/>
            </w:r>
            <w:r>
              <w:rPr>
                <w:rFonts w:hint="eastAsia"/>
              </w:rPr>
              <w:tab/>
            </w:r>
            <w:r w:rsidRPr="00E2795F">
              <w:rPr>
                <w:rFonts w:hint="eastAsia"/>
                <w:color w:val="FF0000"/>
              </w:rPr>
              <w:t>WaitForSingleObject(s_hMutex, INFINITE);</w:t>
            </w:r>
            <w:r w:rsidRPr="00E2795F">
              <w:rPr>
                <w:rFonts w:hint="eastAsia"/>
                <w:color w:val="00B050"/>
              </w:rPr>
              <w:t>//</w:t>
            </w:r>
            <w:r w:rsidR="00E2795F">
              <w:rPr>
                <w:rFonts w:hint="eastAsia"/>
                <w:color w:val="00B050"/>
              </w:rPr>
              <w:t>ロックを</w:t>
            </w:r>
            <w:r w:rsidRPr="00E2795F">
              <w:rPr>
                <w:rFonts w:hint="eastAsia"/>
                <w:color w:val="00B050"/>
              </w:rPr>
              <w:t>取得できない時に他の処理を行いたい場合は</w:t>
            </w:r>
          </w:p>
          <w:p w14:paraId="5FE46B01" w14:textId="6D58CFBE" w:rsidR="00A7686B" w:rsidRDefault="00E2795F" w:rsidP="00E2795F">
            <w:pPr>
              <w:pStyle w:val="3-"/>
              <w:tabs>
                <w:tab w:val="clear" w:pos="3366"/>
                <w:tab w:val="left" w:pos="3655"/>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A7686B" w:rsidRPr="00E2795F">
              <w:rPr>
                <w:rFonts w:hint="eastAsia"/>
                <w:color w:val="00B050"/>
              </w:rPr>
              <w:t>タイムアウト値を指定する</w:t>
            </w:r>
          </w:p>
          <w:p w14:paraId="58E9F66E" w14:textId="77777777" w:rsidR="00A7686B" w:rsidRDefault="00A7686B" w:rsidP="00A7686B">
            <w:pPr>
              <w:pStyle w:val="3-"/>
            </w:pPr>
            <w:r>
              <w:tab/>
            </w:r>
            <w:r>
              <w:tab/>
            </w:r>
          </w:p>
          <w:p w14:paraId="229FB779"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644E6ACE" w14:textId="77777777" w:rsidR="00A7686B" w:rsidRDefault="00A7686B" w:rsidP="00A7686B">
            <w:pPr>
              <w:pStyle w:val="3-"/>
            </w:pPr>
            <w:r>
              <w:tab/>
            </w:r>
            <w:r>
              <w:tab/>
              <w:t>printf("%s: [BEFORE] commonData=%d, tlsData=%d\n", name, s_commonData, s_tlsData);</w:t>
            </w:r>
          </w:p>
          <w:p w14:paraId="2F64567A" w14:textId="77777777" w:rsidR="00A7686B" w:rsidRDefault="00A7686B" w:rsidP="00A7686B">
            <w:pPr>
              <w:pStyle w:val="3-"/>
            </w:pPr>
            <w:r>
              <w:tab/>
            </w:r>
            <w:r>
              <w:tab/>
              <w:t>fflush(stdout);</w:t>
            </w:r>
          </w:p>
          <w:p w14:paraId="3756408A" w14:textId="77777777" w:rsidR="00A7686B" w:rsidRDefault="00A7686B" w:rsidP="00A7686B">
            <w:pPr>
              <w:pStyle w:val="3-"/>
            </w:pPr>
          </w:p>
          <w:p w14:paraId="02F6CD25" w14:textId="77777777" w:rsidR="00A7686B" w:rsidRDefault="00A7686B" w:rsidP="00A7686B">
            <w:pPr>
              <w:pStyle w:val="3-"/>
            </w:pPr>
            <w:r>
              <w:rPr>
                <w:rFonts w:hint="eastAsia"/>
              </w:rPr>
              <w:tab/>
            </w:r>
            <w:r>
              <w:rPr>
                <w:rFonts w:hint="eastAsia"/>
              </w:rPr>
              <w:tab/>
            </w:r>
            <w:r w:rsidRPr="00E2795F">
              <w:rPr>
                <w:rFonts w:hint="eastAsia"/>
                <w:color w:val="00B050"/>
              </w:rPr>
              <w:t>//データ取得</w:t>
            </w:r>
          </w:p>
          <w:p w14:paraId="5128C434" w14:textId="77777777" w:rsidR="00A7686B" w:rsidRDefault="00A7686B" w:rsidP="00A7686B">
            <w:pPr>
              <w:pStyle w:val="3-"/>
            </w:pPr>
            <w:r>
              <w:tab/>
            </w:r>
            <w:r>
              <w:tab/>
              <w:t>int common_data = s_commonData;</w:t>
            </w:r>
          </w:p>
          <w:p w14:paraId="23FBEED6" w14:textId="77777777" w:rsidR="00A7686B" w:rsidRDefault="00A7686B" w:rsidP="00A7686B">
            <w:pPr>
              <w:pStyle w:val="3-"/>
            </w:pPr>
            <w:r>
              <w:tab/>
            </w:r>
            <w:r>
              <w:tab/>
              <w:t>int tls_data = s_tlsData;</w:t>
            </w:r>
          </w:p>
          <w:p w14:paraId="13066076" w14:textId="77777777" w:rsidR="00A7686B" w:rsidRDefault="00A7686B" w:rsidP="00A7686B">
            <w:pPr>
              <w:pStyle w:val="3-"/>
            </w:pPr>
          </w:p>
          <w:p w14:paraId="76AF44BD" w14:textId="77777777" w:rsidR="00A7686B" w:rsidRDefault="00A7686B" w:rsidP="00A7686B">
            <w:pPr>
              <w:pStyle w:val="3-"/>
            </w:pPr>
            <w:r>
              <w:rPr>
                <w:rFonts w:hint="eastAsia"/>
              </w:rPr>
              <w:lastRenderedPageBreak/>
              <w:tab/>
            </w:r>
            <w:r>
              <w:rPr>
                <w:rFonts w:hint="eastAsia"/>
              </w:rPr>
              <w:tab/>
            </w:r>
            <w:r w:rsidRPr="00E2795F">
              <w:rPr>
                <w:rFonts w:hint="eastAsia"/>
                <w:color w:val="00B050"/>
              </w:rPr>
              <w:t>//データ更新</w:t>
            </w:r>
          </w:p>
          <w:p w14:paraId="3CECF781" w14:textId="77777777" w:rsidR="00A7686B" w:rsidRDefault="00A7686B" w:rsidP="00A7686B">
            <w:pPr>
              <w:pStyle w:val="3-"/>
            </w:pPr>
            <w:r>
              <w:tab/>
            </w:r>
            <w:r>
              <w:tab/>
              <w:t>++common_data;</w:t>
            </w:r>
          </w:p>
          <w:p w14:paraId="69DFD89E" w14:textId="77777777" w:rsidR="00A7686B" w:rsidRDefault="00A7686B" w:rsidP="00A7686B">
            <w:pPr>
              <w:pStyle w:val="3-"/>
            </w:pPr>
            <w:r>
              <w:tab/>
            </w:r>
            <w:r>
              <w:tab/>
              <w:t>++tls_data;</w:t>
            </w:r>
          </w:p>
          <w:p w14:paraId="4B860D8C" w14:textId="77777777" w:rsidR="00A7686B" w:rsidRDefault="00A7686B" w:rsidP="00A7686B">
            <w:pPr>
              <w:pStyle w:val="3-"/>
            </w:pPr>
          </w:p>
          <w:p w14:paraId="70C2A021"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7585FDE2" w14:textId="77777777" w:rsidR="00A7686B" w:rsidRDefault="00A7686B" w:rsidP="00A7686B">
            <w:pPr>
              <w:pStyle w:val="3-"/>
            </w:pPr>
            <w:r>
              <w:tab/>
            </w:r>
            <w:r>
              <w:tab/>
              <w:t>Sleep(rand() % 5);</w:t>
            </w:r>
          </w:p>
          <w:p w14:paraId="3069B685" w14:textId="77777777" w:rsidR="00A7686B" w:rsidRDefault="00A7686B" w:rsidP="00A7686B">
            <w:pPr>
              <w:pStyle w:val="3-"/>
            </w:pPr>
          </w:p>
          <w:p w14:paraId="628BEA0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//データ書き戻し</w:t>
            </w:r>
          </w:p>
          <w:p w14:paraId="2C9ED77B" w14:textId="77777777" w:rsidR="00A7686B" w:rsidRDefault="00A7686B" w:rsidP="00A7686B">
            <w:pPr>
              <w:pStyle w:val="3-"/>
            </w:pPr>
            <w:r>
              <w:tab/>
            </w:r>
            <w:r>
              <w:tab/>
              <w:t>s_commonData = common_data;</w:t>
            </w:r>
          </w:p>
          <w:p w14:paraId="64BD4C98" w14:textId="77777777" w:rsidR="00A7686B" w:rsidRDefault="00A7686B" w:rsidP="00A7686B">
            <w:pPr>
              <w:pStyle w:val="3-"/>
            </w:pPr>
            <w:r>
              <w:tab/>
            </w:r>
            <w:r>
              <w:tab/>
              <w:t>s_tlsData = tls_data;</w:t>
            </w:r>
          </w:p>
          <w:p w14:paraId="4D3044ED" w14:textId="77777777" w:rsidR="00A7686B" w:rsidRDefault="00A7686B" w:rsidP="00A7686B">
            <w:pPr>
              <w:pStyle w:val="3-"/>
            </w:pPr>
          </w:p>
          <w:p w14:paraId="4FD10C8B"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//データ表示（後）</w:t>
            </w:r>
          </w:p>
          <w:p w14:paraId="21DAFF2C" w14:textId="77777777" w:rsidR="00A7686B" w:rsidRDefault="00A7686B" w:rsidP="00A7686B">
            <w:pPr>
              <w:pStyle w:val="3-"/>
            </w:pPr>
            <w:r>
              <w:tab/>
            </w:r>
            <w:r>
              <w:tab/>
              <w:t>printf("%s: [AFTER]  commonData=%d, tlsData=%d\n", name, s_commonData, s_tlsData);</w:t>
            </w:r>
          </w:p>
          <w:p w14:paraId="697C0A2E" w14:textId="77777777" w:rsidR="00A7686B" w:rsidRDefault="00A7686B" w:rsidP="00A7686B">
            <w:pPr>
              <w:pStyle w:val="3-"/>
            </w:pPr>
            <w:r>
              <w:tab/>
            </w:r>
            <w:r>
              <w:tab/>
              <w:t>fflush(stdout);</w:t>
            </w:r>
          </w:p>
          <w:p w14:paraId="569F86B0" w14:textId="77777777" w:rsidR="00A7686B" w:rsidRDefault="00A7686B" w:rsidP="00A7686B">
            <w:pPr>
              <w:pStyle w:val="3-"/>
            </w:pPr>
          </w:p>
          <w:p w14:paraId="40FEF11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//ミューテックス解放</w:t>
            </w:r>
          </w:p>
          <w:p w14:paraId="0F72FEEF" w14:textId="77777777" w:rsidR="00A7686B" w:rsidRDefault="00A7686B" w:rsidP="00A7686B">
            <w:pPr>
              <w:pStyle w:val="3-"/>
            </w:pPr>
            <w:r>
              <w:tab/>
            </w:r>
            <w:r>
              <w:tab/>
            </w:r>
            <w:r w:rsidRPr="00E2795F">
              <w:rPr>
                <w:color w:val="FF0000"/>
              </w:rPr>
              <w:t>ReleaseMutex(s_hMutex);</w:t>
            </w:r>
          </w:p>
          <w:p w14:paraId="49AABD90" w14:textId="77777777" w:rsidR="00A7686B" w:rsidRDefault="00A7686B" w:rsidP="00A7686B">
            <w:pPr>
              <w:pStyle w:val="3-"/>
            </w:pPr>
            <w:r>
              <w:tab/>
            </w:r>
            <w:r>
              <w:tab/>
            </w:r>
          </w:p>
          <w:p w14:paraId="363713A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//スレッド切り替えのためのスリープ</w:t>
            </w:r>
          </w:p>
          <w:p w14:paraId="79F8EAEA" w14:textId="77777777" w:rsidR="00A7686B" w:rsidRDefault="00A7686B" w:rsidP="00A7686B">
            <w:pPr>
              <w:pStyle w:val="3-"/>
            </w:pPr>
            <w:r>
              <w:tab/>
            </w:r>
            <w:r>
              <w:tab/>
              <w:t>Sleep(0);</w:t>
            </w:r>
          </w:p>
          <w:p w14:paraId="5D5914A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//スレッド切り替え</w:t>
            </w:r>
          </w:p>
          <w:p w14:paraId="3D796DFB"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7D1BE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38A5934A" w14:textId="77777777" w:rsidR="00A7686B" w:rsidRDefault="00A7686B" w:rsidP="00A7686B">
            <w:pPr>
              <w:pStyle w:val="3-"/>
            </w:pPr>
            <w:r>
              <w:tab/>
              <w:t>}</w:t>
            </w:r>
          </w:p>
          <w:p w14:paraId="43105446" w14:textId="77777777" w:rsidR="00A7686B" w:rsidRDefault="00A7686B" w:rsidP="00A7686B">
            <w:pPr>
              <w:pStyle w:val="3-"/>
            </w:pPr>
          </w:p>
          <w:p w14:paraId="647DEBD3" w14:textId="77777777" w:rsidR="00A7686B" w:rsidRDefault="00A7686B" w:rsidP="00A7686B">
            <w:pPr>
              <w:pStyle w:val="3-"/>
            </w:pPr>
            <w:r>
              <w:rPr>
                <w:rFonts w:hint="eastAsia"/>
              </w:rPr>
              <w:tab/>
            </w:r>
            <w:r w:rsidRPr="00E2795F">
              <w:rPr>
                <w:rFonts w:hint="eastAsia"/>
                <w:color w:val="00B050"/>
              </w:rPr>
              <w:t>//終了</w:t>
            </w:r>
          </w:p>
          <w:p w14:paraId="4DCCFB28" w14:textId="77777777" w:rsidR="00A7686B" w:rsidRDefault="00A7686B" w:rsidP="00A7686B">
            <w:pPr>
              <w:pStyle w:val="3-"/>
            </w:pPr>
            <w:r>
              <w:tab/>
              <w:t>printf("- end:%s -\n", name);</w:t>
            </w:r>
          </w:p>
          <w:p w14:paraId="4BCC10E3" w14:textId="77777777" w:rsidR="00A7686B" w:rsidRDefault="00A7686B" w:rsidP="00A7686B">
            <w:pPr>
              <w:pStyle w:val="3-"/>
            </w:pPr>
            <w:r>
              <w:tab/>
              <w:t>fflush(stdout);</w:t>
            </w:r>
          </w:p>
          <w:p w14:paraId="6EB0A8C2" w14:textId="77777777" w:rsidR="00A7686B" w:rsidRDefault="00A7686B" w:rsidP="00A7686B">
            <w:pPr>
              <w:pStyle w:val="3-"/>
            </w:pPr>
            <w:r>
              <w:tab/>
              <w:t>return 0;</w:t>
            </w:r>
          </w:p>
          <w:p w14:paraId="0A470195" w14:textId="77777777" w:rsidR="00A7686B" w:rsidRDefault="00A7686B" w:rsidP="00A7686B">
            <w:pPr>
              <w:pStyle w:val="3-"/>
            </w:pPr>
            <w:r>
              <w:t>}</w:t>
            </w:r>
          </w:p>
          <w:p w14:paraId="61146235" w14:textId="77777777" w:rsidR="00A7686B" w:rsidRDefault="00A7686B" w:rsidP="00A7686B">
            <w:pPr>
              <w:pStyle w:val="3-"/>
            </w:pPr>
          </w:p>
          <w:p w14:paraId="6608641E" w14:textId="77777777" w:rsidR="00A7686B" w:rsidRPr="00E2795F" w:rsidRDefault="00A7686B" w:rsidP="00A7686B">
            <w:pPr>
              <w:pStyle w:val="3-"/>
              <w:rPr>
                <w:color w:val="00B050"/>
              </w:rPr>
            </w:pPr>
            <w:r w:rsidRPr="00E2795F">
              <w:rPr>
                <w:rFonts w:hint="eastAsia"/>
                <w:color w:val="00B050"/>
              </w:rPr>
              <w:t>//テスト</w:t>
            </w:r>
          </w:p>
          <w:p w14:paraId="6AF5BD12" w14:textId="77777777" w:rsidR="00A7686B" w:rsidRDefault="00A7686B" w:rsidP="00A7686B">
            <w:pPr>
              <w:pStyle w:val="3-"/>
            </w:pPr>
            <w:r>
              <w:t>int main(const int argc, const char* argv[])</w:t>
            </w:r>
          </w:p>
          <w:p w14:paraId="70634423" w14:textId="77777777" w:rsidR="00A7686B" w:rsidRDefault="00A7686B" w:rsidP="00A7686B">
            <w:pPr>
              <w:pStyle w:val="3-"/>
            </w:pPr>
            <w:r>
              <w:t>{</w:t>
            </w:r>
          </w:p>
          <w:p w14:paraId="2B39E26F" w14:textId="77777777" w:rsidR="00A7686B" w:rsidRDefault="00A7686B" w:rsidP="00A7686B">
            <w:pPr>
              <w:pStyle w:val="3-"/>
            </w:pPr>
            <w:r>
              <w:rPr>
                <w:rFonts w:hint="eastAsia"/>
              </w:rPr>
              <w:tab/>
            </w:r>
            <w:r w:rsidRPr="00E2795F">
              <w:rPr>
                <w:rFonts w:hint="eastAsia"/>
                <w:color w:val="00B050"/>
              </w:rPr>
              <w:t>//ミューテックス生成</w:t>
            </w:r>
          </w:p>
          <w:p w14:paraId="66B08F91" w14:textId="77777777" w:rsidR="00A7686B" w:rsidRDefault="00A7686B" w:rsidP="00A7686B">
            <w:pPr>
              <w:pStyle w:val="3-"/>
            </w:pPr>
            <w:r>
              <w:tab/>
              <w:t>{</w:t>
            </w:r>
          </w:p>
          <w:p w14:paraId="1E80A650" w14:textId="77777777" w:rsidR="00A7686B" w:rsidRPr="00E2795F" w:rsidRDefault="00A7686B" w:rsidP="00A7686B">
            <w:pPr>
              <w:pStyle w:val="3-"/>
              <w:rPr>
                <w:color w:val="FF0000"/>
              </w:rPr>
            </w:pPr>
            <w:r>
              <w:tab/>
            </w:r>
            <w:r>
              <w:tab/>
            </w:r>
            <w:r w:rsidRPr="00E2795F">
              <w:rPr>
                <w:color w:val="FF0000"/>
              </w:rPr>
              <w:t>s_hMutex = CreateMutex(nullptr, false, nullptr);</w:t>
            </w:r>
          </w:p>
          <w:p w14:paraId="48790F79" w14:textId="77777777" w:rsidR="00A7686B" w:rsidRDefault="00A7686B" w:rsidP="00A7686B">
            <w:pPr>
              <w:pStyle w:val="3-"/>
            </w:pPr>
            <w:r>
              <w:tab/>
            </w:r>
            <w:r>
              <w:tab/>
            </w:r>
          </w:p>
          <w:p w14:paraId="67536893"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05DFC485"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2C2DF549"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7482D21E" w14:textId="564E3C03" w:rsidR="00A7686B" w:rsidRPr="00E2795F" w:rsidRDefault="00E2795F" w:rsidP="00E2795F">
            <w:pPr>
              <w:pStyle w:val="3-"/>
              <w:tabs>
                <w:tab w:val="clear" w:pos="5900"/>
                <w:tab w:val="left" w:pos="6115"/>
              </w:tabs>
              <w:rPr>
                <w:color w:val="00B050"/>
              </w:rPr>
            </w:pPr>
            <w:r w:rsidRPr="00E2795F">
              <w:rPr>
                <w:color w:val="00B050"/>
              </w:rPr>
              <w:tab/>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59C3C4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s_hMutex = CreateMutex(&amp;attr, false, nullptr);</w:t>
            </w:r>
          </w:p>
          <w:p w14:paraId="466003B1" w14:textId="77777777" w:rsidR="00A7686B" w:rsidRDefault="00A7686B" w:rsidP="00A7686B">
            <w:pPr>
              <w:pStyle w:val="3-"/>
            </w:pPr>
            <w:r>
              <w:tab/>
              <w:t>}</w:t>
            </w:r>
          </w:p>
          <w:p w14:paraId="6C7A867F" w14:textId="77777777" w:rsidR="00A7686B" w:rsidRDefault="00A7686B" w:rsidP="00A7686B">
            <w:pPr>
              <w:pStyle w:val="3-"/>
            </w:pPr>
          </w:p>
          <w:p w14:paraId="3386B73D" w14:textId="77777777" w:rsidR="00A7686B" w:rsidRDefault="00A7686B" w:rsidP="00A7686B">
            <w:pPr>
              <w:pStyle w:val="3-"/>
            </w:pPr>
            <w:r>
              <w:rPr>
                <w:rFonts w:hint="eastAsia"/>
              </w:rPr>
              <w:tab/>
            </w:r>
            <w:r w:rsidRPr="00E2795F">
              <w:rPr>
                <w:rFonts w:hint="eastAsia"/>
                <w:color w:val="00B050"/>
              </w:rPr>
              <w:t>//スレッド作成</w:t>
            </w:r>
          </w:p>
          <w:p w14:paraId="523077CD" w14:textId="77777777" w:rsidR="00A7686B" w:rsidRDefault="00A7686B" w:rsidP="00A7686B">
            <w:pPr>
              <w:pStyle w:val="3-"/>
            </w:pPr>
            <w:r>
              <w:tab/>
              <w:t>static const int THREAD_NUM = 3;</w:t>
            </w:r>
          </w:p>
          <w:p w14:paraId="2870C8BE" w14:textId="77777777" w:rsidR="00A7686B" w:rsidRDefault="00A7686B" w:rsidP="00A7686B">
            <w:pPr>
              <w:pStyle w:val="3-"/>
            </w:pPr>
            <w:r>
              <w:tab/>
              <w:t>unsigned int tid[THREAD_NUM] = {};</w:t>
            </w:r>
          </w:p>
          <w:p w14:paraId="09D1EFA0" w14:textId="77777777" w:rsidR="00A7686B" w:rsidRDefault="00A7686B" w:rsidP="00A7686B">
            <w:pPr>
              <w:pStyle w:val="3-"/>
            </w:pPr>
            <w:r>
              <w:tab/>
              <w:t>HANDLE hThread[THREAD_NUM] =</w:t>
            </w:r>
          </w:p>
          <w:p w14:paraId="55E2955B" w14:textId="77777777" w:rsidR="00A7686B" w:rsidRDefault="00A7686B" w:rsidP="00A7686B">
            <w:pPr>
              <w:pStyle w:val="3-"/>
            </w:pPr>
            <w:r>
              <w:tab/>
              <w:t>{</w:t>
            </w:r>
          </w:p>
          <w:p w14:paraId="7088A1CB" w14:textId="71360113" w:rsidR="00A7686B" w:rsidRDefault="00A7686B" w:rsidP="00A7686B">
            <w:pPr>
              <w:pStyle w:val="3-"/>
            </w:pPr>
            <w:r>
              <w:rPr>
                <w:rFonts w:hint="eastAsia"/>
              </w:rPr>
              <w:tab/>
            </w:r>
            <w:r>
              <w:rPr>
                <w:rFonts w:hint="eastAsia"/>
              </w:rPr>
              <w:tab/>
              <w:t>(</w:t>
            </w:r>
            <w:r w:rsidR="00E2795F">
              <w:rPr>
                <w:rFonts w:hint="eastAsia"/>
              </w:rPr>
              <w:t>HANDLE)_beginthreadex(nullptr, 1024</w:t>
            </w:r>
            <w:r>
              <w:rPr>
                <w:rFonts w:hint="eastAsia"/>
              </w:rPr>
              <w:t>, threadFunc, "太郎", 0, &amp;tid[0]),</w:t>
            </w:r>
          </w:p>
          <w:p w14:paraId="44B3CB80" w14:textId="4B82B7AD"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"次郎", 0, &amp;tid[1]),</w:t>
            </w:r>
          </w:p>
          <w:p w14:paraId="4092D6ED" w14:textId="0D10321B"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"三郎", 0, &amp;tid[2])</w:t>
            </w:r>
          </w:p>
          <w:p w14:paraId="5C4C0B60" w14:textId="77777777" w:rsidR="00A7686B" w:rsidRDefault="00A7686B" w:rsidP="00A7686B">
            <w:pPr>
              <w:pStyle w:val="3-"/>
            </w:pPr>
            <w:r>
              <w:tab/>
              <w:t>};</w:t>
            </w:r>
          </w:p>
          <w:p w14:paraId="6C5D5470" w14:textId="77777777" w:rsidR="00A7686B" w:rsidRDefault="00A7686B" w:rsidP="00A7686B">
            <w:pPr>
              <w:pStyle w:val="3-"/>
            </w:pPr>
            <w:r>
              <w:tab/>
            </w:r>
          </w:p>
          <w:p w14:paraId="537D4279" w14:textId="77777777" w:rsidR="00A7686B" w:rsidRDefault="00A7686B" w:rsidP="00A7686B">
            <w:pPr>
              <w:pStyle w:val="3-"/>
            </w:pPr>
            <w:r>
              <w:rPr>
                <w:rFonts w:hint="eastAsia"/>
              </w:rPr>
              <w:tab/>
            </w:r>
            <w:r w:rsidRPr="00E2795F">
              <w:rPr>
                <w:rFonts w:hint="eastAsia"/>
                <w:color w:val="00B050"/>
              </w:rPr>
              <w:t>//スレッド終了待ち</w:t>
            </w:r>
          </w:p>
          <w:p w14:paraId="076C0A7B" w14:textId="77777777" w:rsidR="00A7686B" w:rsidRDefault="00A7686B" w:rsidP="00A7686B">
            <w:pPr>
              <w:pStyle w:val="3-"/>
            </w:pPr>
            <w:r>
              <w:tab/>
              <w:t>WaitForMultipleObjects(THREAD_NUM, hThread, true, INFINITE);</w:t>
            </w:r>
          </w:p>
          <w:p w14:paraId="56DAC116" w14:textId="77777777" w:rsidR="00A7686B" w:rsidRDefault="00A7686B" w:rsidP="00A7686B">
            <w:pPr>
              <w:pStyle w:val="3-"/>
            </w:pPr>
          </w:p>
          <w:p w14:paraId="212E4FDF" w14:textId="77777777" w:rsidR="00A7686B" w:rsidRDefault="00A7686B" w:rsidP="00A7686B">
            <w:pPr>
              <w:pStyle w:val="3-"/>
            </w:pPr>
            <w:r>
              <w:rPr>
                <w:rFonts w:hint="eastAsia"/>
              </w:rPr>
              <w:tab/>
            </w:r>
            <w:r w:rsidRPr="00E2795F">
              <w:rPr>
                <w:rFonts w:hint="eastAsia"/>
                <w:color w:val="00B050"/>
              </w:rPr>
              <w:t>//スレッドハンドルクローズ</w:t>
            </w:r>
          </w:p>
          <w:p w14:paraId="08BAE08D" w14:textId="77777777" w:rsidR="00A7686B" w:rsidRDefault="00A7686B" w:rsidP="00A7686B">
            <w:pPr>
              <w:pStyle w:val="3-"/>
            </w:pPr>
            <w:r>
              <w:tab/>
              <w:t>for (int i = 0; i &lt; THREAD_NUM; ++i)</w:t>
            </w:r>
          </w:p>
          <w:p w14:paraId="04454017" w14:textId="77777777" w:rsidR="00A7686B" w:rsidRDefault="00A7686B" w:rsidP="00A7686B">
            <w:pPr>
              <w:pStyle w:val="3-"/>
            </w:pPr>
            <w:r>
              <w:tab/>
              <w:t>{</w:t>
            </w:r>
          </w:p>
          <w:p w14:paraId="6FB8750A" w14:textId="77777777" w:rsidR="00A7686B" w:rsidRDefault="00A7686B" w:rsidP="00A7686B">
            <w:pPr>
              <w:pStyle w:val="3-"/>
            </w:pPr>
            <w:r>
              <w:tab/>
            </w:r>
            <w:r>
              <w:tab/>
              <w:t>CloseHandle(hThread[i]);</w:t>
            </w:r>
          </w:p>
          <w:p w14:paraId="126EF3CD" w14:textId="77777777" w:rsidR="00A7686B" w:rsidRDefault="00A7686B" w:rsidP="00A7686B">
            <w:pPr>
              <w:pStyle w:val="3-"/>
            </w:pPr>
            <w:r>
              <w:tab/>
              <w:t>}</w:t>
            </w:r>
          </w:p>
          <w:p w14:paraId="458BB9FE" w14:textId="77777777" w:rsidR="00A7686B" w:rsidRDefault="00A7686B" w:rsidP="00A7686B">
            <w:pPr>
              <w:pStyle w:val="3-"/>
            </w:pPr>
          </w:p>
          <w:p w14:paraId="1C6B19CC" w14:textId="77777777" w:rsidR="00A7686B" w:rsidRPr="00E2795F" w:rsidRDefault="00A7686B" w:rsidP="00A7686B">
            <w:pPr>
              <w:pStyle w:val="3-"/>
              <w:rPr>
                <w:color w:val="00B050"/>
              </w:rPr>
            </w:pPr>
            <w:r>
              <w:rPr>
                <w:rFonts w:hint="eastAsia"/>
              </w:rPr>
              <w:tab/>
            </w:r>
            <w:r w:rsidRPr="00E2795F">
              <w:rPr>
                <w:rFonts w:hint="eastAsia"/>
                <w:color w:val="00B050"/>
              </w:rPr>
              <w:t>//ミューテックスの取得と解放を大量に実行して時間を計測</w:t>
            </w:r>
          </w:p>
          <w:p w14:paraId="53C95663" w14:textId="77777777" w:rsidR="00A7686B" w:rsidRDefault="00A7686B" w:rsidP="00A7686B">
            <w:pPr>
              <w:pStyle w:val="3-"/>
            </w:pPr>
            <w:r>
              <w:lastRenderedPageBreak/>
              <w:tab/>
              <w:t>{</w:t>
            </w:r>
          </w:p>
          <w:p w14:paraId="6E040567" w14:textId="77777777" w:rsidR="00A7686B" w:rsidRDefault="00A7686B" w:rsidP="00A7686B">
            <w:pPr>
              <w:pStyle w:val="3-"/>
            </w:pPr>
            <w:r>
              <w:tab/>
            </w:r>
            <w:r>
              <w:tab/>
              <w:t>LARGE_INTEGER freq;</w:t>
            </w:r>
          </w:p>
          <w:p w14:paraId="2B5040C6" w14:textId="77777777" w:rsidR="00A7686B" w:rsidRDefault="00A7686B" w:rsidP="00A7686B">
            <w:pPr>
              <w:pStyle w:val="3-"/>
            </w:pPr>
            <w:r>
              <w:tab/>
            </w:r>
            <w:r>
              <w:tab/>
              <w:t>QueryPerformanceFrequency(&amp;freq);</w:t>
            </w:r>
          </w:p>
          <w:p w14:paraId="40D1A540" w14:textId="77777777" w:rsidR="00A7686B" w:rsidRDefault="00A7686B" w:rsidP="00A7686B">
            <w:pPr>
              <w:pStyle w:val="3-"/>
            </w:pPr>
            <w:r>
              <w:tab/>
            </w:r>
            <w:r>
              <w:tab/>
              <w:t>LARGE_INTEGER begin;</w:t>
            </w:r>
          </w:p>
          <w:p w14:paraId="45BD605E" w14:textId="77777777" w:rsidR="00A7686B" w:rsidRDefault="00A7686B" w:rsidP="00A7686B">
            <w:pPr>
              <w:pStyle w:val="3-"/>
            </w:pPr>
            <w:r>
              <w:tab/>
            </w:r>
            <w:r>
              <w:tab/>
              <w:t>QueryPerformanceCounter(&amp;begin);</w:t>
            </w:r>
          </w:p>
          <w:p w14:paraId="0D26C101" w14:textId="77777777" w:rsidR="00A7686B" w:rsidRDefault="00A7686B" w:rsidP="00A7686B">
            <w:pPr>
              <w:pStyle w:val="3-"/>
            </w:pPr>
            <w:r>
              <w:tab/>
            </w:r>
            <w:r>
              <w:tab/>
              <w:t>static const int TEST_TIMES = 10000000;</w:t>
            </w:r>
          </w:p>
          <w:p w14:paraId="22C70873" w14:textId="77777777" w:rsidR="00A7686B" w:rsidRDefault="00A7686B" w:rsidP="00A7686B">
            <w:pPr>
              <w:pStyle w:val="3-"/>
            </w:pPr>
            <w:r>
              <w:tab/>
            </w:r>
            <w:r>
              <w:tab/>
              <w:t>for (int i = 0; i &lt; TEST_TIMES; ++i)</w:t>
            </w:r>
          </w:p>
          <w:p w14:paraId="489BE963" w14:textId="77777777" w:rsidR="00A7686B" w:rsidRDefault="00A7686B" w:rsidP="00A7686B">
            <w:pPr>
              <w:pStyle w:val="3-"/>
            </w:pPr>
            <w:r>
              <w:tab/>
            </w:r>
            <w:r>
              <w:tab/>
              <w:t>{</w:t>
            </w:r>
          </w:p>
          <w:p w14:paraId="20554AFE" w14:textId="77777777" w:rsidR="00A7686B" w:rsidRPr="00E2795F" w:rsidRDefault="00A7686B" w:rsidP="00A7686B">
            <w:pPr>
              <w:pStyle w:val="3-"/>
              <w:rPr>
                <w:color w:val="FF0000"/>
              </w:rPr>
            </w:pPr>
            <w:r>
              <w:tab/>
            </w:r>
            <w:r>
              <w:tab/>
            </w:r>
            <w:r>
              <w:tab/>
            </w:r>
            <w:r w:rsidRPr="00E2795F">
              <w:rPr>
                <w:color w:val="FF0000"/>
              </w:rPr>
              <w:t>WaitForSingleObject(s_hMutex, INFINITE);</w:t>
            </w:r>
          </w:p>
          <w:p w14:paraId="032AA574" w14:textId="77777777" w:rsidR="00A7686B" w:rsidRPr="00E2795F" w:rsidRDefault="00A7686B" w:rsidP="00A7686B">
            <w:pPr>
              <w:pStyle w:val="3-"/>
              <w:rPr>
                <w:color w:val="FF0000"/>
              </w:rPr>
            </w:pPr>
            <w:r w:rsidRPr="00E2795F">
              <w:rPr>
                <w:color w:val="FF0000"/>
              </w:rPr>
              <w:tab/>
            </w:r>
            <w:r w:rsidRPr="00E2795F">
              <w:rPr>
                <w:color w:val="FF0000"/>
              </w:rPr>
              <w:tab/>
            </w:r>
            <w:r w:rsidRPr="00E2795F">
              <w:rPr>
                <w:color w:val="FF0000"/>
              </w:rPr>
              <w:tab/>
              <w:t>ReleaseMutex(s_hMutex);</w:t>
            </w:r>
          </w:p>
          <w:p w14:paraId="161A08F1" w14:textId="77777777" w:rsidR="00A7686B" w:rsidRDefault="00A7686B" w:rsidP="00A7686B">
            <w:pPr>
              <w:pStyle w:val="3-"/>
            </w:pPr>
            <w:r>
              <w:tab/>
            </w:r>
            <w:r>
              <w:tab/>
              <w:t>}</w:t>
            </w:r>
          </w:p>
          <w:p w14:paraId="7FD5C90F" w14:textId="77777777" w:rsidR="00A7686B" w:rsidRDefault="00A7686B" w:rsidP="00A7686B">
            <w:pPr>
              <w:pStyle w:val="3-"/>
            </w:pPr>
            <w:r>
              <w:tab/>
            </w:r>
            <w:r>
              <w:tab/>
              <w:t>LARGE_INTEGER end;</w:t>
            </w:r>
          </w:p>
          <w:p w14:paraId="478F4E8B" w14:textId="77777777" w:rsidR="00A7686B" w:rsidRDefault="00A7686B" w:rsidP="00A7686B">
            <w:pPr>
              <w:pStyle w:val="3-"/>
            </w:pPr>
            <w:r>
              <w:tab/>
            </w:r>
            <w:r>
              <w:tab/>
              <w:t>QueryPerformanceCounter(&amp;end);</w:t>
            </w:r>
          </w:p>
          <w:p w14:paraId="5A55F1CF" w14:textId="77777777" w:rsidR="00C607FA" w:rsidRDefault="00A7686B" w:rsidP="00E2795F">
            <w:pPr>
              <w:pStyle w:val="3-"/>
              <w:jc w:val="left"/>
            </w:pPr>
            <w:r>
              <w:tab/>
            </w:r>
            <w:r>
              <w:tab/>
              <w:t>float duration = static_cast&lt;float&gt;(static_cast&lt;double&gt;(end.QuadPart - begin.QuadPart)</w:t>
            </w:r>
          </w:p>
          <w:p w14:paraId="5FC4FB58" w14:textId="458F778E" w:rsidR="00A7686B" w:rsidRDefault="00C607FA" w:rsidP="00E2795F">
            <w:pPr>
              <w:pStyle w:val="3-"/>
              <w:jc w:val="left"/>
            </w:pPr>
            <w:r>
              <w:tab/>
            </w:r>
            <w:r>
              <w:tab/>
            </w:r>
            <w:r>
              <w:tab/>
            </w:r>
            <w:r>
              <w:tab/>
            </w:r>
            <w:r>
              <w:tab/>
            </w:r>
            <w:r>
              <w:tab/>
            </w:r>
            <w:r>
              <w:tab/>
            </w:r>
            <w:r>
              <w:tab/>
            </w:r>
            <w:r>
              <w:tab/>
            </w:r>
            <w:r>
              <w:tab/>
            </w:r>
            <w:r>
              <w:tab/>
            </w:r>
            <w:r>
              <w:tab/>
            </w:r>
            <w:r>
              <w:tab/>
            </w:r>
            <w:r w:rsidR="00A7686B">
              <w:t xml:space="preserve"> / static_cast&lt;double&gt;(freq.QuadPart));</w:t>
            </w:r>
          </w:p>
          <w:p w14:paraId="22EB386F" w14:textId="77777777" w:rsidR="00A7686B" w:rsidRDefault="00A7686B" w:rsidP="00A7686B">
            <w:pPr>
              <w:pStyle w:val="3-"/>
            </w:pPr>
            <w:r>
              <w:tab/>
            </w:r>
            <w:r>
              <w:tab/>
              <w:t>printf("Mutex * %d = %.6f sec\n", TEST_TIMES, duration);</w:t>
            </w:r>
          </w:p>
          <w:p w14:paraId="34E0CF85" w14:textId="77777777" w:rsidR="00A7686B" w:rsidRDefault="00A7686B" w:rsidP="00A7686B">
            <w:pPr>
              <w:pStyle w:val="3-"/>
            </w:pPr>
            <w:r>
              <w:tab/>
              <w:t>}</w:t>
            </w:r>
          </w:p>
          <w:p w14:paraId="2F85E8F3" w14:textId="77777777" w:rsidR="00A7686B" w:rsidRDefault="00A7686B" w:rsidP="00A7686B">
            <w:pPr>
              <w:pStyle w:val="3-"/>
            </w:pPr>
          </w:p>
          <w:p w14:paraId="3F467EA1" w14:textId="77777777" w:rsidR="00A7686B" w:rsidRDefault="00A7686B" w:rsidP="00A7686B">
            <w:pPr>
              <w:pStyle w:val="3-"/>
            </w:pPr>
            <w:r>
              <w:rPr>
                <w:rFonts w:hint="eastAsia"/>
              </w:rPr>
              <w:tab/>
            </w:r>
            <w:r w:rsidRPr="00E2795F">
              <w:rPr>
                <w:rFonts w:hint="eastAsia"/>
                <w:color w:val="00B050"/>
              </w:rPr>
              <w:t>//ミューテックス破棄</w:t>
            </w:r>
          </w:p>
          <w:p w14:paraId="0E74C3DA" w14:textId="77777777" w:rsidR="00A7686B" w:rsidRDefault="00A7686B" w:rsidP="00A7686B">
            <w:pPr>
              <w:pStyle w:val="3-"/>
            </w:pPr>
            <w:r>
              <w:tab/>
            </w:r>
            <w:r w:rsidRPr="00E2795F">
              <w:rPr>
                <w:color w:val="FF0000"/>
              </w:rPr>
              <w:t>CloseHandle(s_hMutex);</w:t>
            </w:r>
          </w:p>
          <w:p w14:paraId="308A421C" w14:textId="77777777" w:rsidR="00A7686B" w:rsidRDefault="00A7686B" w:rsidP="00A7686B">
            <w:pPr>
              <w:pStyle w:val="3-"/>
            </w:pPr>
            <w:r>
              <w:tab/>
              <w:t>s_hMutex = INVALID_HANDLE_VALUE;</w:t>
            </w:r>
          </w:p>
          <w:p w14:paraId="431703B0" w14:textId="77777777" w:rsidR="00A7686B" w:rsidRDefault="00A7686B" w:rsidP="00A7686B">
            <w:pPr>
              <w:pStyle w:val="3-"/>
            </w:pPr>
          </w:p>
          <w:p w14:paraId="64F556C5" w14:textId="77777777" w:rsidR="00A7686B" w:rsidRDefault="00A7686B" w:rsidP="00A7686B">
            <w:pPr>
              <w:pStyle w:val="3-"/>
            </w:pPr>
            <w:r>
              <w:tab/>
              <w:t>return EXIT_SUCCESS;</w:t>
            </w:r>
          </w:p>
          <w:p w14:paraId="06B2F5C6" w14:textId="0A00C9C1" w:rsidR="00DE3BF2" w:rsidRPr="00DE3BF2" w:rsidRDefault="00A7686B" w:rsidP="00A7686B">
            <w:pPr>
              <w:pStyle w:val="3-"/>
            </w:pPr>
            <w:r>
              <w:t>}</w:t>
            </w:r>
          </w:p>
        </w:tc>
      </w:tr>
    </w:tbl>
    <w:p w14:paraId="700CA6CE"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46CEECC" w14:textId="77777777" w:rsidTr="000A1665">
        <w:tc>
          <w:tcPr>
            <w:tcW w:w="8494" w:type="dxa"/>
          </w:tcPr>
          <w:p w14:paraId="5FE0E4CC" w14:textId="77777777" w:rsidR="00A7686B" w:rsidRPr="00A7686B" w:rsidRDefault="00A7686B" w:rsidP="00A7686B">
            <w:pPr>
              <w:pStyle w:val="3-"/>
              <w:rPr>
                <w:color w:val="auto"/>
              </w:rPr>
            </w:pPr>
            <w:r w:rsidRPr="00A7686B">
              <w:rPr>
                <w:rFonts w:hint="eastAsia"/>
                <w:color w:val="auto"/>
              </w:rPr>
              <w:t>- begin:太郎 -</w:t>
            </w:r>
          </w:p>
          <w:p w14:paraId="51B65C1F" w14:textId="77777777" w:rsidR="00A7686B" w:rsidRPr="00A7686B" w:rsidRDefault="00A7686B" w:rsidP="00A7686B">
            <w:pPr>
              <w:pStyle w:val="3-"/>
              <w:rPr>
                <w:color w:val="auto"/>
              </w:rPr>
            </w:pPr>
            <w:r w:rsidRPr="00A7686B">
              <w:rPr>
                <w:rFonts w:hint="eastAsia"/>
                <w:color w:val="auto"/>
              </w:rPr>
              <w:t>- begin:次郎 -</w:t>
            </w:r>
          </w:p>
          <w:p w14:paraId="5BF8EE52" w14:textId="77777777" w:rsidR="00A7686B" w:rsidRPr="00A7686B" w:rsidRDefault="00A7686B" w:rsidP="00A7686B">
            <w:pPr>
              <w:pStyle w:val="3-"/>
              <w:rPr>
                <w:color w:val="auto"/>
              </w:rPr>
            </w:pPr>
            <w:r w:rsidRPr="00A7686B">
              <w:rPr>
                <w:rFonts w:hint="eastAsia"/>
                <w:color w:val="auto"/>
              </w:rPr>
              <w:t>太郎: [BEFORE] commonData=0, tlsData=0</w:t>
            </w:r>
          </w:p>
          <w:p w14:paraId="77DBB08E" w14:textId="77777777" w:rsidR="00A7686B" w:rsidRPr="00A7686B" w:rsidRDefault="00A7686B" w:rsidP="00A7686B">
            <w:pPr>
              <w:pStyle w:val="3-"/>
              <w:rPr>
                <w:color w:val="auto"/>
              </w:rPr>
            </w:pPr>
            <w:r w:rsidRPr="00A7686B">
              <w:rPr>
                <w:rFonts w:hint="eastAsia"/>
                <w:color w:val="auto"/>
              </w:rPr>
              <w:t>- begin:三郎 -</w:t>
            </w:r>
          </w:p>
          <w:p w14:paraId="42111F96" w14:textId="77777777" w:rsidR="00A7686B" w:rsidRPr="00A7686B" w:rsidRDefault="00A7686B" w:rsidP="00A7686B">
            <w:pPr>
              <w:pStyle w:val="3-"/>
              <w:rPr>
                <w:color w:val="auto"/>
              </w:rPr>
            </w:pPr>
            <w:r w:rsidRPr="00A7686B">
              <w:rPr>
                <w:rFonts w:hint="eastAsia"/>
                <w:color w:val="auto"/>
              </w:rPr>
              <w:t>太郎: [AFTER]  commonData=1, tlsData=1</w:t>
            </w:r>
          </w:p>
          <w:p w14:paraId="25F59BD4" w14:textId="77777777" w:rsidR="00A7686B" w:rsidRPr="00A7686B" w:rsidRDefault="00A7686B" w:rsidP="00A7686B">
            <w:pPr>
              <w:pStyle w:val="3-"/>
              <w:rPr>
                <w:color w:val="auto"/>
              </w:rPr>
            </w:pPr>
            <w:r w:rsidRPr="00A7686B">
              <w:rPr>
                <w:rFonts w:hint="eastAsia"/>
                <w:color w:val="auto"/>
              </w:rPr>
              <w:t>次郎: [BEFORE] commonData=1, tlsData=0</w:t>
            </w:r>
          </w:p>
          <w:p w14:paraId="5A67E1CA" w14:textId="77777777" w:rsidR="00A7686B" w:rsidRPr="00A7686B" w:rsidRDefault="00A7686B" w:rsidP="00A7686B">
            <w:pPr>
              <w:pStyle w:val="3-"/>
              <w:rPr>
                <w:color w:val="auto"/>
              </w:rPr>
            </w:pPr>
            <w:r w:rsidRPr="00A7686B">
              <w:rPr>
                <w:rFonts w:hint="eastAsia"/>
                <w:color w:val="auto"/>
              </w:rPr>
              <w:t>次郎: [AFTER]  commonData=2, tlsData=1</w:t>
            </w:r>
          </w:p>
          <w:p w14:paraId="5E4DF10D" w14:textId="77777777" w:rsidR="00A7686B" w:rsidRPr="00A7686B" w:rsidRDefault="00A7686B" w:rsidP="00A7686B">
            <w:pPr>
              <w:pStyle w:val="3-"/>
              <w:rPr>
                <w:color w:val="auto"/>
              </w:rPr>
            </w:pPr>
            <w:r w:rsidRPr="00A7686B">
              <w:rPr>
                <w:rFonts w:hint="eastAsia"/>
                <w:color w:val="auto"/>
              </w:rPr>
              <w:t>三郎: [BEFORE] commonData=2, tlsData=0</w:t>
            </w:r>
          </w:p>
          <w:p w14:paraId="6F25646C" w14:textId="77777777" w:rsidR="00A7686B" w:rsidRPr="00A7686B" w:rsidRDefault="00A7686B" w:rsidP="00A7686B">
            <w:pPr>
              <w:pStyle w:val="3-"/>
              <w:rPr>
                <w:color w:val="auto"/>
              </w:rPr>
            </w:pPr>
            <w:r w:rsidRPr="00A7686B">
              <w:rPr>
                <w:rFonts w:hint="eastAsia"/>
                <w:color w:val="auto"/>
              </w:rPr>
              <w:t>三郎: [AFTER]  commonData=3, tlsData=1</w:t>
            </w:r>
          </w:p>
          <w:p w14:paraId="088A883C" w14:textId="77777777" w:rsidR="00A7686B" w:rsidRPr="00A7686B" w:rsidRDefault="00A7686B" w:rsidP="00A7686B">
            <w:pPr>
              <w:pStyle w:val="3-"/>
              <w:rPr>
                <w:color w:val="auto"/>
              </w:rPr>
            </w:pPr>
            <w:r w:rsidRPr="00A7686B">
              <w:rPr>
                <w:rFonts w:hint="eastAsia"/>
                <w:color w:val="auto"/>
              </w:rPr>
              <w:t>太郎: [BEFORE] commonData=3, tlsData=1</w:t>
            </w:r>
          </w:p>
          <w:p w14:paraId="45992928" w14:textId="77777777" w:rsidR="00A7686B" w:rsidRPr="00A7686B" w:rsidRDefault="00A7686B" w:rsidP="00A7686B">
            <w:pPr>
              <w:pStyle w:val="3-"/>
              <w:rPr>
                <w:color w:val="auto"/>
              </w:rPr>
            </w:pPr>
            <w:r w:rsidRPr="00A7686B">
              <w:rPr>
                <w:rFonts w:hint="eastAsia"/>
                <w:color w:val="auto"/>
              </w:rPr>
              <w:t>太郎: [AFTER]  commonData=4, tlsData=2</w:t>
            </w:r>
          </w:p>
          <w:p w14:paraId="1FCCC8B0" w14:textId="77777777" w:rsidR="00A7686B" w:rsidRPr="00A7686B" w:rsidRDefault="00A7686B" w:rsidP="00A7686B">
            <w:pPr>
              <w:pStyle w:val="3-"/>
              <w:rPr>
                <w:color w:val="auto"/>
              </w:rPr>
            </w:pPr>
            <w:r w:rsidRPr="00A7686B">
              <w:rPr>
                <w:rFonts w:hint="eastAsia"/>
                <w:color w:val="auto"/>
              </w:rPr>
              <w:t>次郎: [BEFORE] commonData=4, tlsData=1</w:t>
            </w:r>
          </w:p>
          <w:p w14:paraId="0E3BC3A9" w14:textId="77777777" w:rsidR="00A7686B" w:rsidRPr="00A7686B" w:rsidRDefault="00A7686B" w:rsidP="00A7686B">
            <w:pPr>
              <w:pStyle w:val="3-"/>
              <w:rPr>
                <w:color w:val="auto"/>
              </w:rPr>
            </w:pPr>
            <w:r w:rsidRPr="00A7686B">
              <w:rPr>
                <w:rFonts w:hint="eastAsia"/>
                <w:color w:val="auto"/>
              </w:rPr>
              <w:t>次郎: [AFTER]  commonData=5, tlsData=2</w:t>
            </w:r>
          </w:p>
          <w:p w14:paraId="25CDD4F5" w14:textId="77777777" w:rsidR="00A7686B" w:rsidRPr="00A7686B" w:rsidRDefault="00A7686B" w:rsidP="00A7686B">
            <w:pPr>
              <w:pStyle w:val="3-"/>
              <w:rPr>
                <w:color w:val="auto"/>
              </w:rPr>
            </w:pPr>
            <w:r w:rsidRPr="00A7686B">
              <w:rPr>
                <w:rFonts w:hint="eastAsia"/>
                <w:color w:val="auto"/>
              </w:rPr>
              <w:t>三郎: [BEFORE] commonData=5, tlsData=1</w:t>
            </w:r>
          </w:p>
          <w:p w14:paraId="646F7512" w14:textId="77777777" w:rsidR="00A7686B" w:rsidRPr="00A7686B" w:rsidRDefault="00A7686B" w:rsidP="00A7686B">
            <w:pPr>
              <w:pStyle w:val="3-"/>
              <w:rPr>
                <w:color w:val="auto"/>
              </w:rPr>
            </w:pPr>
            <w:r w:rsidRPr="00A7686B">
              <w:rPr>
                <w:rFonts w:hint="eastAsia"/>
                <w:color w:val="auto"/>
              </w:rPr>
              <w:t>三郎: [AFTER]  commonData=6, tlsData=2</w:t>
            </w:r>
          </w:p>
          <w:p w14:paraId="22EB2AFA" w14:textId="77777777" w:rsidR="00A7686B" w:rsidRPr="00A7686B" w:rsidRDefault="00A7686B" w:rsidP="00A7686B">
            <w:pPr>
              <w:pStyle w:val="3-"/>
              <w:rPr>
                <w:color w:val="auto"/>
              </w:rPr>
            </w:pPr>
            <w:r w:rsidRPr="00A7686B">
              <w:rPr>
                <w:rFonts w:hint="eastAsia"/>
                <w:color w:val="auto"/>
              </w:rPr>
              <w:t>太郎: [BEFORE] commonData=6, tlsData=2</w:t>
            </w:r>
          </w:p>
          <w:p w14:paraId="32DC80D4" w14:textId="77777777" w:rsidR="00A7686B" w:rsidRPr="00A7686B" w:rsidRDefault="00A7686B" w:rsidP="00A7686B">
            <w:pPr>
              <w:pStyle w:val="3-"/>
              <w:rPr>
                <w:color w:val="auto"/>
              </w:rPr>
            </w:pPr>
            <w:r w:rsidRPr="00A7686B">
              <w:rPr>
                <w:rFonts w:hint="eastAsia"/>
                <w:color w:val="auto"/>
              </w:rPr>
              <w:t>太郎: [AFTER]  commonData=7, tlsData=3</w:t>
            </w:r>
          </w:p>
          <w:p w14:paraId="50470DD8" w14:textId="77777777" w:rsidR="00A7686B" w:rsidRPr="00A7686B" w:rsidRDefault="00A7686B" w:rsidP="00A7686B">
            <w:pPr>
              <w:pStyle w:val="3-"/>
              <w:rPr>
                <w:color w:val="auto"/>
              </w:rPr>
            </w:pPr>
            <w:r w:rsidRPr="00A7686B">
              <w:rPr>
                <w:rFonts w:hint="eastAsia"/>
                <w:color w:val="auto"/>
              </w:rPr>
              <w:t>- end:太郎 -</w:t>
            </w:r>
          </w:p>
          <w:p w14:paraId="50EB0696" w14:textId="77777777" w:rsidR="00A7686B" w:rsidRPr="00A7686B" w:rsidRDefault="00A7686B" w:rsidP="00A7686B">
            <w:pPr>
              <w:pStyle w:val="3-"/>
              <w:rPr>
                <w:color w:val="auto"/>
              </w:rPr>
            </w:pPr>
            <w:r w:rsidRPr="00A7686B">
              <w:rPr>
                <w:rFonts w:hint="eastAsia"/>
                <w:color w:val="auto"/>
              </w:rPr>
              <w:t>次郎: [BEFORE] commonData=7, tlsData=2</w:t>
            </w:r>
          </w:p>
          <w:p w14:paraId="636890A4" w14:textId="77777777" w:rsidR="00A7686B" w:rsidRPr="00A7686B" w:rsidRDefault="00A7686B" w:rsidP="00A7686B">
            <w:pPr>
              <w:pStyle w:val="3-"/>
              <w:rPr>
                <w:color w:val="auto"/>
              </w:rPr>
            </w:pPr>
            <w:r w:rsidRPr="00A7686B">
              <w:rPr>
                <w:rFonts w:hint="eastAsia"/>
                <w:color w:val="auto"/>
              </w:rPr>
              <w:t>次郎: [AFTER]  commonData=8, tlsData=3</w:t>
            </w:r>
          </w:p>
          <w:p w14:paraId="3D81CFDA" w14:textId="77777777" w:rsidR="00A7686B" w:rsidRPr="00A7686B" w:rsidRDefault="00A7686B" w:rsidP="00A7686B">
            <w:pPr>
              <w:pStyle w:val="3-"/>
              <w:rPr>
                <w:color w:val="auto"/>
              </w:rPr>
            </w:pPr>
            <w:r w:rsidRPr="00A7686B">
              <w:rPr>
                <w:rFonts w:hint="eastAsia"/>
                <w:color w:val="auto"/>
              </w:rPr>
              <w:t>- end:次郎 -</w:t>
            </w:r>
          </w:p>
          <w:p w14:paraId="380FA3BB" w14:textId="77777777" w:rsidR="00A7686B" w:rsidRPr="00A7686B" w:rsidRDefault="00A7686B" w:rsidP="00A7686B">
            <w:pPr>
              <w:pStyle w:val="3-"/>
              <w:rPr>
                <w:color w:val="auto"/>
              </w:rPr>
            </w:pPr>
            <w:r w:rsidRPr="00A7686B">
              <w:rPr>
                <w:rFonts w:hint="eastAsia"/>
                <w:color w:val="auto"/>
              </w:rPr>
              <w:t>三郎: [BEFORE] commonData=8, tlsData=2</w:t>
            </w:r>
          </w:p>
          <w:p w14:paraId="4B0905FD" w14:textId="35A99DEB"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34379892" w14:textId="77777777" w:rsidR="00A7686B" w:rsidRPr="00A7686B" w:rsidRDefault="00A7686B" w:rsidP="00A7686B">
            <w:pPr>
              <w:pStyle w:val="3-"/>
              <w:rPr>
                <w:color w:val="auto"/>
              </w:rPr>
            </w:pPr>
            <w:r w:rsidRPr="00A7686B">
              <w:rPr>
                <w:rFonts w:hint="eastAsia"/>
                <w:color w:val="auto"/>
              </w:rPr>
              <w:t>- end:三郎 -</w:t>
            </w:r>
          </w:p>
          <w:p w14:paraId="306817FC" w14:textId="23E19CDB" w:rsidR="00DE3BF2" w:rsidRPr="00DD51B6" w:rsidRDefault="00A7686B" w:rsidP="00A7686B">
            <w:pPr>
              <w:pStyle w:val="3-"/>
            </w:pPr>
            <w:r w:rsidRPr="00A7686B">
              <w:rPr>
                <w:color w:val="auto"/>
              </w:rPr>
              <w:t xml:space="preserve">Mutex * 10000000 = </w:t>
            </w:r>
            <w:r w:rsidRPr="00E2795F">
              <w:rPr>
                <w:color w:val="FF0000"/>
              </w:rPr>
              <w:t>4.880666 sec</w:t>
            </w:r>
            <w:r w:rsidR="00E2795F">
              <w:rPr>
                <w:color w:val="FF0000"/>
              </w:rPr>
              <w:tab/>
            </w:r>
            <w:r w:rsidR="00E2795F">
              <w:rPr>
                <w:color w:val="FF0000"/>
              </w:rPr>
              <w:tab/>
              <w:t>←</w:t>
            </w:r>
            <w:r w:rsidR="009518EA">
              <w:rPr>
                <w:rFonts w:hint="eastAsia"/>
                <w:color w:val="FF0000"/>
              </w:rPr>
              <w:t>1千万回ループによる処理時間計測</w:t>
            </w:r>
          </w:p>
        </w:tc>
      </w:tr>
    </w:tbl>
    <w:p w14:paraId="6AAF5449" w14:textId="57DA4CE6" w:rsidR="00DE3BF2" w:rsidRDefault="00DE3BF2" w:rsidP="00DE3BF2">
      <w:pPr>
        <w:pStyle w:val="3"/>
      </w:pPr>
      <w:bookmarkStart w:id="101" w:name="_Toc378866138"/>
      <w:r>
        <w:rPr>
          <w:rFonts w:hint="eastAsia"/>
        </w:rPr>
        <w:t>Win32</w:t>
      </w:r>
      <w:r w:rsidR="000D7241">
        <w:t>API</w:t>
      </w:r>
      <w:r>
        <w:rPr>
          <w:rFonts w:hint="eastAsia"/>
        </w:rPr>
        <w:t>版（名前付き）</w:t>
      </w:r>
      <w:bookmarkEnd w:id="101"/>
    </w:p>
    <w:p w14:paraId="63416775" w14:textId="74AE26A1" w:rsidR="00DE3BF2" w:rsidRDefault="00A7686B" w:rsidP="00DE3BF2">
      <w:pPr>
        <w:pStyle w:val="aa"/>
        <w:ind w:left="447" w:firstLine="283"/>
      </w:pPr>
      <w:r>
        <w:t>Win32</w:t>
      </w:r>
      <w:r>
        <w:t>版の名前付きミューテックス。</w:t>
      </w:r>
    </w:p>
    <w:p w14:paraId="580CD8CF" w14:textId="1821A122" w:rsidR="00A7686B" w:rsidRDefault="00A7686B" w:rsidP="00DE3BF2">
      <w:pPr>
        <w:pStyle w:val="aa"/>
        <w:ind w:left="447" w:firstLine="283"/>
      </w:pPr>
      <w:r>
        <w:t>基本的には名前無しミューテックスと変わらないが、プロセス間での排他制御や、スレッドごとにミューテックスのアクセス権を変えたい場合に使用する。</w:t>
      </w:r>
    </w:p>
    <w:p w14:paraId="0EB728F3" w14:textId="7E9156F4" w:rsidR="00A7686B" w:rsidRDefault="00A7686B" w:rsidP="00A7686B">
      <w:pPr>
        <w:pStyle w:val="aa"/>
        <w:keepNext/>
        <w:widowControl/>
        <w:spacing w:beforeLines="50" w:before="180"/>
        <w:ind w:leftChars="203" w:left="447" w:hangingChars="10" w:hanging="21"/>
      </w:pPr>
      <w:r>
        <w:t>Win32</w:t>
      </w:r>
      <w:r w:rsidR="000D7241">
        <w:t>API</w:t>
      </w:r>
      <w:r>
        <w:rPr>
          <w:rFonts w:hint="eastAsia"/>
        </w:rPr>
        <w:t>版名前付き</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5C9754" w14:textId="77777777" w:rsidTr="000A1665">
        <w:tc>
          <w:tcPr>
            <w:tcW w:w="8494" w:type="dxa"/>
          </w:tcPr>
          <w:p w14:paraId="3C6EBA3D" w14:textId="77777777" w:rsidR="00A7686B" w:rsidRDefault="00A7686B" w:rsidP="00A7686B">
            <w:pPr>
              <w:pStyle w:val="3-"/>
            </w:pPr>
            <w:r>
              <w:t>#include &lt;stdio.h&gt;</w:t>
            </w:r>
          </w:p>
          <w:p w14:paraId="7EEB8116" w14:textId="77777777" w:rsidR="00A7686B" w:rsidRDefault="00A7686B" w:rsidP="00A7686B">
            <w:pPr>
              <w:pStyle w:val="3-"/>
            </w:pPr>
            <w:r>
              <w:lastRenderedPageBreak/>
              <w:t>#include &lt;stdlib.h&gt;</w:t>
            </w:r>
          </w:p>
          <w:p w14:paraId="2BC41B69" w14:textId="77777777" w:rsidR="00A7686B" w:rsidRDefault="00A7686B" w:rsidP="00A7686B">
            <w:pPr>
              <w:pStyle w:val="3-"/>
            </w:pPr>
          </w:p>
          <w:p w14:paraId="1D5C4CB6" w14:textId="77777777" w:rsidR="00A7686B" w:rsidRDefault="00A7686B" w:rsidP="00A7686B">
            <w:pPr>
              <w:pStyle w:val="3-"/>
            </w:pPr>
            <w:r>
              <w:t>#include &lt;Windows.h&gt;</w:t>
            </w:r>
          </w:p>
          <w:p w14:paraId="78F7931E" w14:textId="77777777" w:rsidR="00A7686B" w:rsidRPr="00E2795F" w:rsidRDefault="00A7686B" w:rsidP="00A7686B">
            <w:pPr>
              <w:pStyle w:val="3-"/>
              <w:rPr>
                <w:color w:val="FF0000"/>
              </w:rPr>
            </w:pPr>
            <w:r w:rsidRPr="00E2795F">
              <w:rPr>
                <w:color w:val="FF0000"/>
              </w:rPr>
              <w:t>#include &lt;Process.h&gt;</w:t>
            </w:r>
          </w:p>
          <w:p w14:paraId="4CD3DE28" w14:textId="77777777" w:rsidR="00A7686B" w:rsidRDefault="00A7686B" w:rsidP="00A7686B">
            <w:pPr>
              <w:pStyle w:val="3-"/>
            </w:pPr>
          </w:p>
          <w:p w14:paraId="76FE92E6" w14:textId="77777777" w:rsidR="00A7686B" w:rsidRPr="00E2795F" w:rsidRDefault="00A7686B" w:rsidP="00A7686B">
            <w:pPr>
              <w:pStyle w:val="3-"/>
              <w:rPr>
                <w:color w:val="00B050"/>
              </w:rPr>
            </w:pPr>
            <w:r w:rsidRPr="00E2795F">
              <w:rPr>
                <w:rFonts w:hint="eastAsia"/>
                <w:color w:val="00B050"/>
              </w:rPr>
              <w:t>//共有ミューテックス名</w:t>
            </w:r>
          </w:p>
          <w:p w14:paraId="1F5670C0" w14:textId="77777777" w:rsidR="00A7686B" w:rsidRPr="00E2795F" w:rsidRDefault="00A7686B" w:rsidP="00A7686B">
            <w:pPr>
              <w:pStyle w:val="3-"/>
              <w:rPr>
                <w:color w:val="FF0000"/>
              </w:rPr>
            </w:pPr>
            <w:r w:rsidRPr="00E2795F">
              <w:rPr>
                <w:color w:val="FF0000"/>
              </w:rPr>
              <w:t>static const char* COMMON_MUTEX_NAME = "Common Mutex";</w:t>
            </w:r>
          </w:p>
          <w:p w14:paraId="52303E81" w14:textId="77777777" w:rsidR="00A7686B" w:rsidRDefault="00A7686B" w:rsidP="00A7686B">
            <w:pPr>
              <w:pStyle w:val="3-"/>
            </w:pPr>
          </w:p>
          <w:p w14:paraId="1FDAC304" w14:textId="77777777" w:rsidR="00A7686B" w:rsidRPr="00E2795F" w:rsidRDefault="00A7686B" w:rsidP="00A7686B">
            <w:pPr>
              <w:pStyle w:val="3-"/>
              <w:rPr>
                <w:color w:val="00B050"/>
              </w:rPr>
            </w:pPr>
            <w:r w:rsidRPr="00E2795F">
              <w:rPr>
                <w:rFonts w:hint="eastAsia"/>
                <w:color w:val="00B050"/>
              </w:rPr>
              <w:t>//共有データ</w:t>
            </w:r>
          </w:p>
          <w:p w14:paraId="2678365D" w14:textId="77777777" w:rsidR="00A7686B" w:rsidRDefault="00A7686B" w:rsidP="00A7686B">
            <w:pPr>
              <w:pStyle w:val="3-"/>
            </w:pPr>
            <w:r>
              <w:t>static int s_commonData = 0;</w:t>
            </w:r>
          </w:p>
          <w:p w14:paraId="6CCA5351" w14:textId="77777777" w:rsidR="00A7686B" w:rsidRDefault="00A7686B" w:rsidP="00A7686B">
            <w:pPr>
              <w:pStyle w:val="3-"/>
            </w:pPr>
          </w:p>
          <w:p w14:paraId="28EB39D9" w14:textId="77777777" w:rsidR="00A7686B" w:rsidRPr="00E2795F" w:rsidRDefault="00A7686B" w:rsidP="00A7686B">
            <w:pPr>
              <w:pStyle w:val="3-"/>
              <w:rPr>
                <w:color w:val="00B050"/>
              </w:rPr>
            </w:pPr>
            <w:r w:rsidRPr="00E2795F">
              <w:rPr>
                <w:rFonts w:hint="eastAsia"/>
                <w:color w:val="00B050"/>
              </w:rPr>
              <w:t>//スレッド固有データ</w:t>
            </w:r>
          </w:p>
          <w:p w14:paraId="6316F134" w14:textId="77777777" w:rsidR="00A7686B" w:rsidRDefault="00A7686B" w:rsidP="00A7686B">
            <w:pPr>
              <w:pStyle w:val="3-"/>
            </w:pPr>
            <w:r>
              <w:t>__declspec(thread) int s_tlsData = 0;</w:t>
            </w:r>
          </w:p>
          <w:p w14:paraId="02303AA6" w14:textId="77777777" w:rsidR="00A7686B" w:rsidRDefault="00A7686B" w:rsidP="00A7686B">
            <w:pPr>
              <w:pStyle w:val="3-"/>
            </w:pPr>
          </w:p>
          <w:p w14:paraId="0F46B538" w14:textId="77777777" w:rsidR="00A7686B" w:rsidRPr="00E2795F" w:rsidRDefault="00A7686B" w:rsidP="00A7686B">
            <w:pPr>
              <w:pStyle w:val="3-"/>
              <w:rPr>
                <w:color w:val="00B050"/>
              </w:rPr>
            </w:pPr>
            <w:r w:rsidRPr="00E2795F">
              <w:rPr>
                <w:rFonts w:hint="eastAsia"/>
                <w:color w:val="00B050"/>
              </w:rPr>
              <w:t>//スレッド</w:t>
            </w:r>
          </w:p>
          <w:p w14:paraId="26A2E0B1" w14:textId="77777777" w:rsidR="00A7686B" w:rsidRDefault="00A7686B" w:rsidP="00A7686B">
            <w:pPr>
              <w:pStyle w:val="3-"/>
            </w:pPr>
            <w:r>
              <w:t>unsigned int WINAPI threadFunc(void* param_p)</w:t>
            </w:r>
          </w:p>
          <w:p w14:paraId="5192AB62" w14:textId="77777777" w:rsidR="00A7686B" w:rsidRDefault="00A7686B" w:rsidP="00A7686B">
            <w:pPr>
              <w:pStyle w:val="3-"/>
            </w:pPr>
            <w:r>
              <w:t>{</w:t>
            </w:r>
          </w:p>
          <w:p w14:paraId="02C5BA94"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7693696C" w14:textId="77777777" w:rsidR="00A7686B" w:rsidRDefault="00A7686B" w:rsidP="00A7686B">
            <w:pPr>
              <w:pStyle w:val="3-"/>
            </w:pPr>
            <w:r>
              <w:tab/>
              <w:t>const char* name = static_cast&lt;const char*&gt;(param_p);</w:t>
            </w:r>
          </w:p>
          <w:p w14:paraId="10405424" w14:textId="77777777" w:rsidR="00A7686B" w:rsidRDefault="00A7686B" w:rsidP="00A7686B">
            <w:pPr>
              <w:pStyle w:val="3-"/>
            </w:pPr>
          </w:p>
          <w:p w14:paraId="0EE8B5E2" w14:textId="77777777" w:rsidR="00A7686B" w:rsidRPr="00E2795F" w:rsidRDefault="00A7686B" w:rsidP="00A7686B">
            <w:pPr>
              <w:pStyle w:val="3-"/>
              <w:rPr>
                <w:color w:val="00B050"/>
              </w:rPr>
            </w:pPr>
            <w:r>
              <w:rPr>
                <w:rFonts w:hint="eastAsia"/>
              </w:rPr>
              <w:tab/>
            </w:r>
            <w:r w:rsidRPr="00E2795F">
              <w:rPr>
                <w:rFonts w:hint="eastAsia"/>
                <w:color w:val="00B050"/>
              </w:rPr>
              <w:t>//開始</w:t>
            </w:r>
          </w:p>
          <w:p w14:paraId="1096598D" w14:textId="77777777" w:rsidR="00A7686B" w:rsidRDefault="00A7686B" w:rsidP="00A7686B">
            <w:pPr>
              <w:pStyle w:val="3-"/>
            </w:pPr>
            <w:r>
              <w:tab/>
              <w:t>printf("- begin:%s -\n", name);</w:t>
            </w:r>
          </w:p>
          <w:p w14:paraId="72F61D68" w14:textId="77777777" w:rsidR="00A7686B" w:rsidRDefault="00A7686B" w:rsidP="00A7686B">
            <w:pPr>
              <w:pStyle w:val="3-"/>
            </w:pPr>
            <w:r>
              <w:tab/>
              <w:t>fflush(stdout);</w:t>
            </w:r>
          </w:p>
          <w:p w14:paraId="66D31EE8" w14:textId="77777777" w:rsidR="00A7686B" w:rsidRDefault="00A7686B" w:rsidP="00A7686B">
            <w:pPr>
              <w:pStyle w:val="3-"/>
            </w:pPr>
          </w:p>
          <w:p w14:paraId="4C559B7F"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//名前付きミューテックスオープン</w:t>
            </w:r>
          </w:p>
          <w:p w14:paraId="0B3B4296" w14:textId="77777777" w:rsidR="00A7686B" w:rsidRDefault="00A7686B" w:rsidP="00A7686B">
            <w:pPr>
              <w:pStyle w:val="3-"/>
            </w:pPr>
            <w:r>
              <w:tab/>
            </w:r>
            <w:r w:rsidRPr="00E2795F">
              <w:rPr>
                <w:color w:val="FF0000"/>
              </w:rPr>
              <w:t>HANDLE hMutex = OpenMutex(SYNCHRONIZE, false, COMMON_MUTEX_NAME);</w:t>
            </w:r>
          </w:p>
          <w:p w14:paraId="7B763A19" w14:textId="77777777" w:rsidR="00A7686B" w:rsidRDefault="00A7686B" w:rsidP="00A7686B">
            <w:pPr>
              <w:pStyle w:val="3-"/>
            </w:pPr>
            <w:r>
              <w:tab/>
            </w:r>
          </w:p>
          <w:p w14:paraId="019FC779" w14:textId="77777777" w:rsidR="00A7686B" w:rsidRDefault="00A7686B" w:rsidP="00A7686B">
            <w:pPr>
              <w:pStyle w:val="3-"/>
            </w:pPr>
            <w:r>
              <w:rPr>
                <w:rFonts w:hint="eastAsia"/>
              </w:rPr>
              <w:tab/>
            </w:r>
            <w:r w:rsidRPr="00E2795F">
              <w:rPr>
                <w:rFonts w:hint="eastAsia"/>
                <w:color w:val="00B050"/>
              </w:rPr>
              <w:t>//処理</w:t>
            </w:r>
          </w:p>
          <w:p w14:paraId="69B42021" w14:textId="77777777" w:rsidR="00A7686B" w:rsidRDefault="00A7686B" w:rsidP="00A7686B">
            <w:pPr>
              <w:pStyle w:val="3-"/>
            </w:pPr>
            <w:r>
              <w:tab/>
              <w:t>for (int i = 0; i &lt; 3; ++i)</w:t>
            </w:r>
          </w:p>
          <w:p w14:paraId="3E419484" w14:textId="77777777" w:rsidR="00A7686B" w:rsidRDefault="00A7686B" w:rsidP="00A7686B">
            <w:pPr>
              <w:pStyle w:val="3-"/>
            </w:pPr>
            <w:r>
              <w:tab/>
              <w:t>{</w:t>
            </w:r>
          </w:p>
          <w:p w14:paraId="74EB5AE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//ミューテックス取得</w:t>
            </w:r>
          </w:p>
          <w:p w14:paraId="0862074E" w14:textId="77777777" w:rsidR="00E2795F" w:rsidRPr="00E2795F" w:rsidRDefault="00A7686B" w:rsidP="00A7686B">
            <w:pPr>
              <w:pStyle w:val="3-"/>
              <w:rPr>
                <w:color w:val="00B050"/>
              </w:rPr>
            </w:pPr>
            <w:r>
              <w:rPr>
                <w:rFonts w:hint="eastAsia"/>
              </w:rPr>
              <w:tab/>
            </w:r>
            <w:r>
              <w:rPr>
                <w:rFonts w:hint="eastAsia"/>
              </w:rPr>
              <w:tab/>
            </w:r>
            <w:r w:rsidRPr="00E2795F">
              <w:rPr>
                <w:rFonts w:hint="eastAsia"/>
                <w:color w:val="FF0000"/>
              </w:rPr>
              <w:t>WaitForSingleObject(hMutex, INFINITE);</w:t>
            </w:r>
            <w:r w:rsidRPr="00E2795F">
              <w:rPr>
                <w:rFonts w:hint="eastAsia"/>
                <w:color w:val="00B050"/>
              </w:rPr>
              <w:t>//</w:t>
            </w:r>
            <w:r w:rsidR="00E2795F" w:rsidRPr="00E2795F">
              <w:rPr>
                <w:color w:val="00B050"/>
              </w:rPr>
              <w:t>ロックを</w:t>
            </w:r>
            <w:r w:rsidRPr="00E2795F">
              <w:rPr>
                <w:rFonts w:hint="eastAsia"/>
                <w:color w:val="00B050"/>
              </w:rPr>
              <w:t>取得できない時に他の処理を行いたい場合はタイムアウト値を</w:t>
            </w:r>
          </w:p>
          <w:p w14:paraId="040C212D" w14:textId="04DE5EF1" w:rsidR="00A7686B" w:rsidRPr="00E2795F" w:rsidRDefault="00E2795F" w:rsidP="00E2795F">
            <w:pPr>
              <w:pStyle w:val="3-"/>
              <w:tabs>
                <w:tab w:val="clear" w:pos="3366"/>
                <w:tab w:val="left" w:pos="3505"/>
              </w:tabs>
              <w:rPr>
                <w:color w:val="00B050"/>
              </w:rPr>
            </w:pP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指定する</w:t>
            </w:r>
          </w:p>
          <w:p w14:paraId="60615E30" w14:textId="77777777" w:rsidR="00A7686B" w:rsidRDefault="00A7686B" w:rsidP="00A7686B">
            <w:pPr>
              <w:pStyle w:val="3-"/>
            </w:pPr>
            <w:r>
              <w:tab/>
            </w:r>
            <w:r>
              <w:tab/>
            </w:r>
          </w:p>
          <w:p w14:paraId="1267430A"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1E8383D1" w14:textId="77777777" w:rsidR="00A7686B" w:rsidRDefault="00A7686B" w:rsidP="00A7686B">
            <w:pPr>
              <w:pStyle w:val="3-"/>
            </w:pPr>
            <w:r>
              <w:tab/>
            </w:r>
            <w:r>
              <w:tab/>
              <w:t>printf("%s: [BEFORE] commonData=%d, tlsData=%d\n", name, s_commonData, s_tlsData);</w:t>
            </w:r>
          </w:p>
          <w:p w14:paraId="3664B0B5" w14:textId="77777777" w:rsidR="00A7686B" w:rsidRDefault="00A7686B" w:rsidP="00A7686B">
            <w:pPr>
              <w:pStyle w:val="3-"/>
            </w:pPr>
            <w:r>
              <w:tab/>
            </w:r>
            <w:r>
              <w:tab/>
              <w:t>fflush(stdout);</w:t>
            </w:r>
          </w:p>
          <w:p w14:paraId="4FDBEA0B" w14:textId="77777777" w:rsidR="00A7686B" w:rsidRDefault="00A7686B" w:rsidP="00A7686B">
            <w:pPr>
              <w:pStyle w:val="3-"/>
            </w:pPr>
          </w:p>
          <w:p w14:paraId="42AE7D1D" w14:textId="77777777" w:rsidR="00A7686B" w:rsidRDefault="00A7686B" w:rsidP="00A7686B">
            <w:pPr>
              <w:pStyle w:val="3-"/>
            </w:pPr>
            <w:r>
              <w:rPr>
                <w:rFonts w:hint="eastAsia"/>
              </w:rPr>
              <w:tab/>
            </w:r>
            <w:r>
              <w:rPr>
                <w:rFonts w:hint="eastAsia"/>
              </w:rPr>
              <w:tab/>
            </w:r>
            <w:r w:rsidRPr="00E2795F">
              <w:rPr>
                <w:rFonts w:hint="eastAsia"/>
                <w:color w:val="00B050"/>
              </w:rPr>
              <w:t>//データ取得</w:t>
            </w:r>
          </w:p>
          <w:p w14:paraId="3B02A890" w14:textId="77777777" w:rsidR="00A7686B" w:rsidRDefault="00A7686B" w:rsidP="00A7686B">
            <w:pPr>
              <w:pStyle w:val="3-"/>
            </w:pPr>
            <w:r>
              <w:tab/>
            </w:r>
            <w:r>
              <w:tab/>
              <w:t>int common_data = s_commonData;</w:t>
            </w:r>
          </w:p>
          <w:p w14:paraId="70096CC8" w14:textId="77777777" w:rsidR="00A7686B" w:rsidRDefault="00A7686B" w:rsidP="00A7686B">
            <w:pPr>
              <w:pStyle w:val="3-"/>
            </w:pPr>
            <w:r>
              <w:tab/>
            </w:r>
            <w:r>
              <w:tab/>
              <w:t>int tls_data = s_tlsData;</w:t>
            </w:r>
          </w:p>
          <w:p w14:paraId="349F3802" w14:textId="77777777" w:rsidR="00A7686B" w:rsidRDefault="00A7686B" w:rsidP="00A7686B">
            <w:pPr>
              <w:pStyle w:val="3-"/>
            </w:pPr>
          </w:p>
          <w:p w14:paraId="5B34683C" w14:textId="77777777" w:rsidR="00A7686B" w:rsidRDefault="00A7686B" w:rsidP="00A7686B">
            <w:pPr>
              <w:pStyle w:val="3-"/>
            </w:pPr>
            <w:r>
              <w:rPr>
                <w:rFonts w:hint="eastAsia"/>
              </w:rPr>
              <w:tab/>
            </w:r>
            <w:r>
              <w:rPr>
                <w:rFonts w:hint="eastAsia"/>
              </w:rPr>
              <w:tab/>
            </w:r>
            <w:r w:rsidRPr="00E2795F">
              <w:rPr>
                <w:rFonts w:hint="eastAsia"/>
                <w:color w:val="00B050"/>
              </w:rPr>
              <w:t>//データ更新</w:t>
            </w:r>
          </w:p>
          <w:p w14:paraId="048FB8E4" w14:textId="77777777" w:rsidR="00A7686B" w:rsidRDefault="00A7686B" w:rsidP="00A7686B">
            <w:pPr>
              <w:pStyle w:val="3-"/>
            </w:pPr>
            <w:r>
              <w:tab/>
            </w:r>
            <w:r>
              <w:tab/>
              <w:t>++common_data;</w:t>
            </w:r>
          </w:p>
          <w:p w14:paraId="18B4B64E" w14:textId="77777777" w:rsidR="00A7686B" w:rsidRDefault="00A7686B" w:rsidP="00A7686B">
            <w:pPr>
              <w:pStyle w:val="3-"/>
            </w:pPr>
            <w:r>
              <w:tab/>
            </w:r>
            <w:r>
              <w:tab/>
              <w:t>++tls_data;</w:t>
            </w:r>
          </w:p>
          <w:p w14:paraId="67C2A001" w14:textId="77777777" w:rsidR="00A7686B" w:rsidRDefault="00A7686B" w:rsidP="00A7686B">
            <w:pPr>
              <w:pStyle w:val="3-"/>
            </w:pPr>
          </w:p>
          <w:p w14:paraId="3081461E"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6A6BBB1F" w14:textId="77777777" w:rsidR="00A7686B" w:rsidRDefault="00A7686B" w:rsidP="00A7686B">
            <w:pPr>
              <w:pStyle w:val="3-"/>
            </w:pPr>
            <w:r>
              <w:tab/>
            </w:r>
            <w:r>
              <w:tab/>
              <w:t>Sleep(rand() % 5);</w:t>
            </w:r>
          </w:p>
          <w:p w14:paraId="41F68661" w14:textId="77777777" w:rsidR="00A7686B" w:rsidRDefault="00A7686B" w:rsidP="00A7686B">
            <w:pPr>
              <w:pStyle w:val="3-"/>
            </w:pPr>
          </w:p>
          <w:p w14:paraId="298E0338" w14:textId="77777777" w:rsidR="00A7686B" w:rsidRDefault="00A7686B" w:rsidP="00A7686B">
            <w:pPr>
              <w:pStyle w:val="3-"/>
            </w:pPr>
            <w:r>
              <w:rPr>
                <w:rFonts w:hint="eastAsia"/>
              </w:rPr>
              <w:tab/>
            </w:r>
            <w:r>
              <w:rPr>
                <w:rFonts w:hint="eastAsia"/>
              </w:rPr>
              <w:tab/>
            </w:r>
            <w:r w:rsidRPr="00E2795F">
              <w:rPr>
                <w:rFonts w:hint="eastAsia"/>
                <w:color w:val="00B050"/>
              </w:rPr>
              <w:t>//データ書き戻し</w:t>
            </w:r>
          </w:p>
          <w:p w14:paraId="481E35DD" w14:textId="77777777" w:rsidR="00A7686B" w:rsidRDefault="00A7686B" w:rsidP="00A7686B">
            <w:pPr>
              <w:pStyle w:val="3-"/>
            </w:pPr>
            <w:r>
              <w:tab/>
            </w:r>
            <w:r>
              <w:tab/>
              <w:t>s_commonData = common_data;</w:t>
            </w:r>
          </w:p>
          <w:p w14:paraId="4A0533CE" w14:textId="77777777" w:rsidR="00A7686B" w:rsidRDefault="00A7686B" w:rsidP="00A7686B">
            <w:pPr>
              <w:pStyle w:val="3-"/>
            </w:pPr>
            <w:r>
              <w:tab/>
            </w:r>
            <w:r>
              <w:tab/>
              <w:t>s_tlsData = tls_data;</w:t>
            </w:r>
          </w:p>
          <w:p w14:paraId="44A13B7B" w14:textId="77777777" w:rsidR="00A7686B" w:rsidRDefault="00A7686B" w:rsidP="00A7686B">
            <w:pPr>
              <w:pStyle w:val="3-"/>
            </w:pPr>
          </w:p>
          <w:p w14:paraId="7873A8C2" w14:textId="77777777" w:rsidR="00A7686B" w:rsidRDefault="00A7686B" w:rsidP="00A7686B">
            <w:pPr>
              <w:pStyle w:val="3-"/>
            </w:pPr>
            <w:r>
              <w:rPr>
                <w:rFonts w:hint="eastAsia"/>
              </w:rPr>
              <w:tab/>
            </w:r>
            <w:r>
              <w:rPr>
                <w:rFonts w:hint="eastAsia"/>
              </w:rPr>
              <w:tab/>
            </w:r>
            <w:r w:rsidRPr="00E2795F">
              <w:rPr>
                <w:rFonts w:hint="eastAsia"/>
                <w:color w:val="00B050"/>
              </w:rPr>
              <w:t>//データ表示（後）</w:t>
            </w:r>
          </w:p>
          <w:p w14:paraId="081E1AD5" w14:textId="77777777" w:rsidR="00A7686B" w:rsidRDefault="00A7686B" w:rsidP="00A7686B">
            <w:pPr>
              <w:pStyle w:val="3-"/>
            </w:pPr>
            <w:r>
              <w:tab/>
            </w:r>
            <w:r>
              <w:tab/>
              <w:t>printf("%s: [AFTER]  commonData=%d, tlsData=%d\n", name, s_commonData, s_tlsData);</w:t>
            </w:r>
          </w:p>
          <w:p w14:paraId="05F816B4" w14:textId="77777777" w:rsidR="00A7686B" w:rsidRDefault="00A7686B" w:rsidP="00A7686B">
            <w:pPr>
              <w:pStyle w:val="3-"/>
            </w:pPr>
            <w:r>
              <w:tab/>
            </w:r>
            <w:r>
              <w:tab/>
              <w:t>fflush(stdout);</w:t>
            </w:r>
          </w:p>
          <w:p w14:paraId="198BA925" w14:textId="77777777" w:rsidR="00A7686B" w:rsidRDefault="00A7686B" w:rsidP="00A7686B">
            <w:pPr>
              <w:pStyle w:val="3-"/>
            </w:pPr>
          </w:p>
          <w:p w14:paraId="1DE4BB4C" w14:textId="77777777" w:rsidR="00A7686B" w:rsidRDefault="00A7686B" w:rsidP="00A7686B">
            <w:pPr>
              <w:pStyle w:val="3-"/>
            </w:pPr>
            <w:r>
              <w:rPr>
                <w:rFonts w:hint="eastAsia"/>
              </w:rPr>
              <w:tab/>
            </w:r>
            <w:r>
              <w:rPr>
                <w:rFonts w:hint="eastAsia"/>
              </w:rPr>
              <w:tab/>
            </w:r>
            <w:r w:rsidRPr="00E2795F">
              <w:rPr>
                <w:rFonts w:hint="eastAsia"/>
                <w:color w:val="00B050"/>
              </w:rPr>
              <w:t>//ミューテックス解放</w:t>
            </w:r>
          </w:p>
          <w:p w14:paraId="6AF217B1" w14:textId="77777777" w:rsidR="00A7686B" w:rsidRDefault="00A7686B" w:rsidP="00A7686B">
            <w:pPr>
              <w:pStyle w:val="3-"/>
            </w:pPr>
            <w:r>
              <w:tab/>
            </w:r>
            <w:r>
              <w:tab/>
            </w:r>
            <w:r w:rsidRPr="00E2795F">
              <w:rPr>
                <w:color w:val="FF0000"/>
              </w:rPr>
              <w:t>ReleaseMutex(hMutex);</w:t>
            </w:r>
          </w:p>
          <w:p w14:paraId="6483CD45" w14:textId="77777777" w:rsidR="00A7686B" w:rsidRDefault="00A7686B" w:rsidP="00A7686B">
            <w:pPr>
              <w:pStyle w:val="3-"/>
            </w:pPr>
            <w:r>
              <w:tab/>
            </w:r>
            <w:r>
              <w:tab/>
            </w:r>
          </w:p>
          <w:p w14:paraId="2F66C688" w14:textId="77777777" w:rsidR="00A7686B" w:rsidRDefault="00A7686B" w:rsidP="00A7686B">
            <w:pPr>
              <w:pStyle w:val="3-"/>
            </w:pPr>
            <w:r>
              <w:rPr>
                <w:rFonts w:hint="eastAsia"/>
              </w:rPr>
              <w:tab/>
            </w:r>
            <w:r>
              <w:rPr>
                <w:rFonts w:hint="eastAsia"/>
              </w:rPr>
              <w:tab/>
            </w:r>
            <w:r w:rsidRPr="00E2795F">
              <w:rPr>
                <w:rFonts w:hint="eastAsia"/>
                <w:color w:val="00B050"/>
              </w:rPr>
              <w:t>//スレッド切り替えのためのスリープ</w:t>
            </w:r>
          </w:p>
          <w:p w14:paraId="14DB098E" w14:textId="77777777" w:rsidR="00A7686B" w:rsidRDefault="00A7686B" w:rsidP="00A7686B">
            <w:pPr>
              <w:pStyle w:val="3-"/>
            </w:pPr>
            <w:r>
              <w:tab/>
            </w:r>
            <w:r>
              <w:tab/>
              <w:t>Sleep(0);</w:t>
            </w:r>
          </w:p>
          <w:p w14:paraId="320A3E44"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//スレッド切り替え</w:t>
            </w:r>
          </w:p>
          <w:p w14:paraId="4E037A96"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82BC0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1075770D" w14:textId="77777777" w:rsidR="00A7686B" w:rsidRDefault="00A7686B" w:rsidP="00A7686B">
            <w:pPr>
              <w:pStyle w:val="3-"/>
            </w:pPr>
            <w:r>
              <w:lastRenderedPageBreak/>
              <w:tab/>
              <w:t>}</w:t>
            </w:r>
          </w:p>
          <w:p w14:paraId="0564DAE9" w14:textId="77777777" w:rsidR="00A7686B" w:rsidRDefault="00A7686B" w:rsidP="00A7686B">
            <w:pPr>
              <w:pStyle w:val="3-"/>
            </w:pPr>
          </w:p>
          <w:p w14:paraId="092EBE11" w14:textId="77777777" w:rsidR="00A7686B" w:rsidRDefault="00A7686B" w:rsidP="00A7686B">
            <w:pPr>
              <w:pStyle w:val="3-"/>
            </w:pPr>
            <w:r>
              <w:rPr>
                <w:rFonts w:hint="eastAsia"/>
              </w:rPr>
              <w:tab/>
            </w:r>
            <w:r w:rsidRPr="00E2795F">
              <w:rPr>
                <w:rFonts w:hint="eastAsia"/>
                <w:color w:val="00B050"/>
              </w:rPr>
              <w:t>//名前付きミューテックスクローズ</w:t>
            </w:r>
          </w:p>
          <w:p w14:paraId="613E4619" w14:textId="77777777" w:rsidR="00A7686B" w:rsidRDefault="00A7686B" w:rsidP="00A7686B">
            <w:pPr>
              <w:pStyle w:val="3-"/>
            </w:pPr>
            <w:r>
              <w:tab/>
            </w:r>
            <w:r w:rsidRPr="00E2795F">
              <w:rPr>
                <w:color w:val="FF0000"/>
              </w:rPr>
              <w:t>CloseHandle(hMutex);</w:t>
            </w:r>
          </w:p>
          <w:p w14:paraId="2D142891" w14:textId="77777777" w:rsidR="00A7686B" w:rsidRDefault="00A7686B" w:rsidP="00A7686B">
            <w:pPr>
              <w:pStyle w:val="3-"/>
            </w:pPr>
            <w:r>
              <w:tab/>
            </w:r>
          </w:p>
          <w:p w14:paraId="79650356" w14:textId="77777777" w:rsidR="00A7686B" w:rsidRDefault="00A7686B" w:rsidP="00A7686B">
            <w:pPr>
              <w:pStyle w:val="3-"/>
            </w:pPr>
            <w:r>
              <w:rPr>
                <w:rFonts w:hint="eastAsia"/>
              </w:rPr>
              <w:tab/>
            </w:r>
            <w:r w:rsidRPr="00E2795F">
              <w:rPr>
                <w:rFonts w:hint="eastAsia"/>
                <w:color w:val="00B050"/>
              </w:rPr>
              <w:t>//終了</w:t>
            </w:r>
          </w:p>
          <w:p w14:paraId="333DF114" w14:textId="77777777" w:rsidR="00A7686B" w:rsidRDefault="00A7686B" w:rsidP="00A7686B">
            <w:pPr>
              <w:pStyle w:val="3-"/>
            </w:pPr>
            <w:r>
              <w:tab/>
              <w:t>printf("- end:%s -\n", name);</w:t>
            </w:r>
          </w:p>
          <w:p w14:paraId="6A566966" w14:textId="77777777" w:rsidR="00A7686B" w:rsidRDefault="00A7686B" w:rsidP="00A7686B">
            <w:pPr>
              <w:pStyle w:val="3-"/>
            </w:pPr>
            <w:r>
              <w:tab/>
              <w:t>fflush(stdout);</w:t>
            </w:r>
          </w:p>
          <w:p w14:paraId="101665CB" w14:textId="77777777" w:rsidR="00A7686B" w:rsidRDefault="00A7686B" w:rsidP="00A7686B">
            <w:pPr>
              <w:pStyle w:val="3-"/>
            </w:pPr>
            <w:r>
              <w:tab/>
              <w:t>return 0;</w:t>
            </w:r>
          </w:p>
          <w:p w14:paraId="464BDA43" w14:textId="77777777" w:rsidR="00A7686B" w:rsidRDefault="00A7686B" w:rsidP="00A7686B">
            <w:pPr>
              <w:pStyle w:val="3-"/>
            </w:pPr>
            <w:r>
              <w:t>}</w:t>
            </w:r>
          </w:p>
          <w:p w14:paraId="67011B0C" w14:textId="77777777" w:rsidR="00A7686B" w:rsidRDefault="00A7686B" w:rsidP="00A7686B">
            <w:pPr>
              <w:pStyle w:val="3-"/>
            </w:pPr>
          </w:p>
          <w:p w14:paraId="30778BFA" w14:textId="77777777" w:rsidR="00A7686B" w:rsidRPr="00E2795F" w:rsidRDefault="00A7686B" w:rsidP="00A7686B">
            <w:pPr>
              <w:pStyle w:val="3-"/>
              <w:rPr>
                <w:color w:val="00B050"/>
              </w:rPr>
            </w:pPr>
            <w:r w:rsidRPr="00E2795F">
              <w:rPr>
                <w:rFonts w:hint="eastAsia"/>
                <w:color w:val="00B050"/>
              </w:rPr>
              <w:t>//テスト</w:t>
            </w:r>
          </w:p>
          <w:p w14:paraId="7541CFE2" w14:textId="77777777" w:rsidR="00A7686B" w:rsidRDefault="00A7686B" w:rsidP="00A7686B">
            <w:pPr>
              <w:pStyle w:val="3-"/>
            </w:pPr>
            <w:r>
              <w:t>int main(const int argc, const char* argv[])</w:t>
            </w:r>
          </w:p>
          <w:p w14:paraId="78D0F7AD" w14:textId="77777777" w:rsidR="00A7686B" w:rsidRDefault="00A7686B" w:rsidP="00A7686B">
            <w:pPr>
              <w:pStyle w:val="3-"/>
            </w:pPr>
            <w:r>
              <w:t>{</w:t>
            </w:r>
          </w:p>
          <w:p w14:paraId="03BA9B51" w14:textId="77777777" w:rsidR="00A7686B" w:rsidRDefault="00A7686B" w:rsidP="00A7686B">
            <w:pPr>
              <w:pStyle w:val="3-"/>
            </w:pPr>
            <w:r>
              <w:rPr>
                <w:rFonts w:hint="eastAsia"/>
              </w:rPr>
              <w:tab/>
            </w:r>
            <w:r w:rsidRPr="00E2795F">
              <w:rPr>
                <w:rFonts w:hint="eastAsia"/>
                <w:color w:val="00B050"/>
              </w:rPr>
              <w:t>//ミューテックスハンドル</w:t>
            </w:r>
          </w:p>
          <w:p w14:paraId="28E52275" w14:textId="77777777" w:rsidR="00A7686B" w:rsidRPr="00E2795F" w:rsidRDefault="00A7686B" w:rsidP="00A7686B">
            <w:pPr>
              <w:pStyle w:val="3-"/>
              <w:rPr>
                <w:color w:val="FF0000"/>
              </w:rPr>
            </w:pPr>
            <w:r>
              <w:tab/>
            </w:r>
            <w:r w:rsidRPr="00E2795F">
              <w:rPr>
                <w:color w:val="FF0000"/>
              </w:rPr>
              <w:t>HANDLE hMutex = INVALID_HANDLE_VALUE;</w:t>
            </w:r>
          </w:p>
          <w:p w14:paraId="7967A689" w14:textId="77777777" w:rsidR="00A7686B" w:rsidRDefault="00A7686B" w:rsidP="00A7686B">
            <w:pPr>
              <w:pStyle w:val="3-"/>
            </w:pPr>
            <w:r>
              <w:tab/>
            </w:r>
          </w:p>
          <w:p w14:paraId="186CD347"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//名前付きミューテックス生成</w:t>
            </w:r>
          </w:p>
          <w:p w14:paraId="21F207DD" w14:textId="77777777" w:rsidR="00A7686B" w:rsidRDefault="00A7686B" w:rsidP="00A7686B">
            <w:pPr>
              <w:pStyle w:val="3-"/>
            </w:pPr>
            <w:r>
              <w:tab/>
              <w:t>{</w:t>
            </w:r>
          </w:p>
          <w:p w14:paraId="5D245E2F" w14:textId="77777777" w:rsidR="00A7686B" w:rsidRPr="00E2795F" w:rsidRDefault="00A7686B" w:rsidP="00A7686B">
            <w:pPr>
              <w:pStyle w:val="3-"/>
              <w:rPr>
                <w:color w:val="FF0000"/>
              </w:rPr>
            </w:pPr>
            <w:r>
              <w:tab/>
            </w:r>
            <w:r>
              <w:tab/>
            </w:r>
            <w:r w:rsidRPr="00E2795F">
              <w:rPr>
                <w:color w:val="FF0000"/>
              </w:rPr>
              <w:t>hMutex = CreateMutex(nullptr, false, COMMON_MUTEX_NAME);</w:t>
            </w:r>
          </w:p>
          <w:p w14:paraId="573E140E" w14:textId="77777777" w:rsidR="00A7686B" w:rsidRDefault="00A7686B" w:rsidP="00A7686B">
            <w:pPr>
              <w:pStyle w:val="3-"/>
            </w:pPr>
          </w:p>
          <w:p w14:paraId="039434E8"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67BE574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3198E52F"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0C267AE9" w14:textId="68C743AC" w:rsidR="00A7686B" w:rsidRPr="00E2795F" w:rsidRDefault="00E2795F" w:rsidP="00E2795F">
            <w:pPr>
              <w:pStyle w:val="3-"/>
              <w:tabs>
                <w:tab w:val="clear" w:pos="5900"/>
                <w:tab w:val="left" w:pos="6115"/>
              </w:tabs>
              <w:rPr>
                <w:color w:val="00B050"/>
              </w:rPr>
            </w:pPr>
            <w:r w:rsidRPr="00E2795F">
              <w:rPr>
                <w:color w:val="00B050"/>
              </w:rPr>
              <w:tab/>
            </w:r>
            <w:r w:rsidRPr="00E2795F">
              <w:rPr>
                <w:rFonts w:hint="eastAsia"/>
                <w:color w:val="00B050"/>
              </w:rPr>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3B4600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hMutex = CreateMutex(&amp;attr, false, COMMON_MUTEX_NAME);</w:t>
            </w:r>
          </w:p>
          <w:p w14:paraId="0797CA3A" w14:textId="77777777" w:rsidR="00A7686B" w:rsidRDefault="00A7686B" w:rsidP="00A7686B">
            <w:pPr>
              <w:pStyle w:val="3-"/>
            </w:pPr>
            <w:r>
              <w:tab/>
              <w:t>}</w:t>
            </w:r>
          </w:p>
          <w:p w14:paraId="6535CBF0" w14:textId="77777777" w:rsidR="00A7686B" w:rsidRDefault="00A7686B" w:rsidP="00A7686B">
            <w:pPr>
              <w:pStyle w:val="3-"/>
            </w:pPr>
          </w:p>
          <w:p w14:paraId="5BDDB138" w14:textId="77777777" w:rsidR="00A7686B" w:rsidRDefault="00A7686B" w:rsidP="00A7686B">
            <w:pPr>
              <w:pStyle w:val="3-"/>
            </w:pPr>
            <w:r>
              <w:rPr>
                <w:rFonts w:hint="eastAsia"/>
              </w:rPr>
              <w:tab/>
            </w:r>
            <w:r w:rsidRPr="00E2795F">
              <w:rPr>
                <w:rFonts w:hint="eastAsia"/>
                <w:color w:val="00B050"/>
              </w:rPr>
              <w:t>//スレッド作成</w:t>
            </w:r>
          </w:p>
          <w:p w14:paraId="62E494EC" w14:textId="77777777" w:rsidR="00A7686B" w:rsidRDefault="00A7686B" w:rsidP="00A7686B">
            <w:pPr>
              <w:pStyle w:val="3-"/>
            </w:pPr>
            <w:r>
              <w:tab/>
              <w:t>static const int THREAD_NUM = 3;</w:t>
            </w:r>
          </w:p>
          <w:p w14:paraId="76320AEE" w14:textId="77777777" w:rsidR="00A7686B" w:rsidRDefault="00A7686B" w:rsidP="00A7686B">
            <w:pPr>
              <w:pStyle w:val="3-"/>
            </w:pPr>
            <w:r>
              <w:tab/>
              <w:t>unsigned int tid[THREAD_NUM] = {};</w:t>
            </w:r>
          </w:p>
          <w:p w14:paraId="78DA4D8F" w14:textId="77777777" w:rsidR="00A7686B" w:rsidRDefault="00A7686B" w:rsidP="00A7686B">
            <w:pPr>
              <w:pStyle w:val="3-"/>
            </w:pPr>
            <w:r>
              <w:tab/>
              <w:t>HANDLE hThread[THREAD_NUM] =</w:t>
            </w:r>
          </w:p>
          <w:p w14:paraId="69DE65F3" w14:textId="77777777" w:rsidR="00A7686B" w:rsidRDefault="00A7686B" w:rsidP="00A7686B">
            <w:pPr>
              <w:pStyle w:val="3-"/>
            </w:pPr>
            <w:r>
              <w:tab/>
              <w:t>{</w:t>
            </w:r>
          </w:p>
          <w:p w14:paraId="13FA16FD" w14:textId="122F5161"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"太郎", 0, &amp;tid[0]),</w:t>
            </w:r>
          </w:p>
          <w:p w14:paraId="7C50971D" w14:textId="1F44DCE8"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"次郎", 0, &amp;tid[1]),</w:t>
            </w:r>
          </w:p>
          <w:p w14:paraId="3AC21E02" w14:textId="5B746A13"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"三郎", 0, &amp;tid[2])</w:t>
            </w:r>
          </w:p>
          <w:p w14:paraId="440610E9" w14:textId="77777777" w:rsidR="00A7686B" w:rsidRDefault="00A7686B" w:rsidP="00A7686B">
            <w:pPr>
              <w:pStyle w:val="3-"/>
            </w:pPr>
            <w:r>
              <w:tab/>
              <w:t>};</w:t>
            </w:r>
          </w:p>
          <w:p w14:paraId="37C3A0D9" w14:textId="77777777" w:rsidR="00A7686B" w:rsidRDefault="00A7686B" w:rsidP="00A7686B">
            <w:pPr>
              <w:pStyle w:val="3-"/>
            </w:pPr>
            <w:r>
              <w:tab/>
            </w:r>
          </w:p>
          <w:p w14:paraId="66FE7561" w14:textId="77777777" w:rsidR="00A7686B" w:rsidRDefault="00A7686B" w:rsidP="00A7686B">
            <w:pPr>
              <w:pStyle w:val="3-"/>
            </w:pPr>
            <w:r>
              <w:rPr>
                <w:rFonts w:hint="eastAsia"/>
              </w:rPr>
              <w:tab/>
            </w:r>
            <w:r w:rsidRPr="00E2795F">
              <w:rPr>
                <w:rFonts w:hint="eastAsia"/>
                <w:color w:val="00B050"/>
              </w:rPr>
              <w:t>//スレッド終了待ち</w:t>
            </w:r>
          </w:p>
          <w:p w14:paraId="4AE9EE31" w14:textId="77777777" w:rsidR="00A7686B" w:rsidRDefault="00A7686B" w:rsidP="00A7686B">
            <w:pPr>
              <w:pStyle w:val="3-"/>
            </w:pPr>
            <w:r>
              <w:tab/>
              <w:t>WaitForMultipleObjects(THREAD_NUM, hThread, true, INFINITE);</w:t>
            </w:r>
          </w:p>
          <w:p w14:paraId="0B63B37B" w14:textId="77777777" w:rsidR="00A7686B" w:rsidRDefault="00A7686B" w:rsidP="00A7686B">
            <w:pPr>
              <w:pStyle w:val="3-"/>
            </w:pPr>
          </w:p>
          <w:p w14:paraId="0AE93BD2" w14:textId="77777777" w:rsidR="00A7686B" w:rsidRPr="00E2795F" w:rsidRDefault="00A7686B" w:rsidP="00A7686B">
            <w:pPr>
              <w:pStyle w:val="3-"/>
              <w:rPr>
                <w:color w:val="00B050"/>
              </w:rPr>
            </w:pPr>
            <w:r>
              <w:rPr>
                <w:rFonts w:hint="eastAsia"/>
              </w:rPr>
              <w:tab/>
            </w:r>
            <w:r w:rsidRPr="00E2795F">
              <w:rPr>
                <w:rFonts w:hint="eastAsia"/>
                <w:color w:val="00B050"/>
              </w:rPr>
              <w:t>//スレッドハンドルクローズ</w:t>
            </w:r>
          </w:p>
          <w:p w14:paraId="30A89B5E" w14:textId="77777777" w:rsidR="00A7686B" w:rsidRDefault="00A7686B" w:rsidP="00A7686B">
            <w:pPr>
              <w:pStyle w:val="3-"/>
            </w:pPr>
            <w:r>
              <w:tab/>
              <w:t>for (int i = 0; i &lt; THREAD_NUM; ++i)</w:t>
            </w:r>
          </w:p>
          <w:p w14:paraId="4F5D21D7" w14:textId="77777777" w:rsidR="00A7686B" w:rsidRDefault="00A7686B" w:rsidP="00A7686B">
            <w:pPr>
              <w:pStyle w:val="3-"/>
            </w:pPr>
            <w:r>
              <w:tab/>
              <w:t>{</w:t>
            </w:r>
          </w:p>
          <w:p w14:paraId="42E813E4" w14:textId="77777777" w:rsidR="00A7686B" w:rsidRDefault="00A7686B" w:rsidP="00A7686B">
            <w:pPr>
              <w:pStyle w:val="3-"/>
            </w:pPr>
            <w:r>
              <w:tab/>
            </w:r>
            <w:r>
              <w:tab/>
              <w:t>CloseHandle(hThread[i]);</w:t>
            </w:r>
          </w:p>
          <w:p w14:paraId="5C4FE30D" w14:textId="77777777" w:rsidR="00A7686B" w:rsidRDefault="00A7686B" w:rsidP="00A7686B">
            <w:pPr>
              <w:pStyle w:val="3-"/>
            </w:pPr>
            <w:r>
              <w:tab/>
              <w:t>}</w:t>
            </w:r>
          </w:p>
          <w:p w14:paraId="7FC63FA9" w14:textId="77777777" w:rsidR="00A7686B" w:rsidRDefault="00A7686B" w:rsidP="00A7686B">
            <w:pPr>
              <w:pStyle w:val="3-"/>
            </w:pPr>
          </w:p>
          <w:p w14:paraId="738543B5" w14:textId="77777777" w:rsidR="00A7686B" w:rsidRDefault="00A7686B" w:rsidP="00A7686B">
            <w:pPr>
              <w:pStyle w:val="3-"/>
            </w:pPr>
            <w:r>
              <w:rPr>
                <w:rFonts w:hint="eastAsia"/>
              </w:rPr>
              <w:tab/>
            </w:r>
            <w:r w:rsidRPr="00E2795F">
              <w:rPr>
                <w:rFonts w:hint="eastAsia"/>
                <w:color w:val="00B050"/>
              </w:rPr>
              <w:t>//ミューテックスの取得と解放を大量に実行して時間を計測</w:t>
            </w:r>
          </w:p>
          <w:p w14:paraId="5A8366C5" w14:textId="77777777" w:rsidR="00A7686B" w:rsidRDefault="00A7686B" w:rsidP="00A7686B">
            <w:pPr>
              <w:pStyle w:val="3-"/>
            </w:pPr>
            <w:r>
              <w:tab/>
              <w:t>{</w:t>
            </w:r>
          </w:p>
          <w:p w14:paraId="7E0A82AE" w14:textId="77777777" w:rsidR="00A7686B" w:rsidRDefault="00A7686B" w:rsidP="00A7686B">
            <w:pPr>
              <w:pStyle w:val="3-"/>
            </w:pPr>
            <w:r>
              <w:tab/>
            </w:r>
            <w:r>
              <w:tab/>
              <w:t>LARGE_INTEGER freq;</w:t>
            </w:r>
          </w:p>
          <w:p w14:paraId="74445BB9" w14:textId="77777777" w:rsidR="00A7686B" w:rsidRDefault="00A7686B" w:rsidP="00A7686B">
            <w:pPr>
              <w:pStyle w:val="3-"/>
            </w:pPr>
            <w:r>
              <w:tab/>
            </w:r>
            <w:r>
              <w:tab/>
              <w:t>QueryPerformanceFrequency(&amp;freq);</w:t>
            </w:r>
          </w:p>
          <w:p w14:paraId="7D7FB4A0" w14:textId="77777777" w:rsidR="00A7686B" w:rsidRDefault="00A7686B" w:rsidP="00A7686B">
            <w:pPr>
              <w:pStyle w:val="3-"/>
            </w:pPr>
            <w:r>
              <w:tab/>
            </w:r>
            <w:r>
              <w:tab/>
              <w:t>LARGE_INTEGER begin;</w:t>
            </w:r>
          </w:p>
          <w:p w14:paraId="27415809" w14:textId="77777777" w:rsidR="00A7686B" w:rsidRDefault="00A7686B" w:rsidP="00A7686B">
            <w:pPr>
              <w:pStyle w:val="3-"/>
            </w:pPr>
            <w:r>
              <w:tab/>
            </w:r>
            <w:r>
              <w:tab/>
              <w:t>QueryPerformanceCounter(&amp;begin);</w:t>
            </w:r>
          </w:p>
          <w:p w14:paraId="10DB1921" w14:textId="77777777" w:rsidR="00A7686B" w:rsidRDefault="00A7686B" w:rsidP="00A7686B">
            <w:pPr>
              <w:pStyle w:val="3-"/>
            </w:pPr>
            <w:r>
              <w:tab/>
            </w:r>
            <w:r>
              <w:tab/>
              <w:t>static const int TEST_TIMES = 10000000;</w:t>
            </w:r>
          </w:p>
          <w:p w14:paraId="405FC1E2" w14:textId="77777777" w:rsidR="00A7686B" w:rsidRDefault="00A7686B" w:rsidP="00A7686B">
            <w:pPr>
              <w:pStyle w:val="3-"/>
            </w:pPr>
            <w:r>
              <w:tab/>
            </w:r>
            <w:r>
              <w:tab/>
              <w:t>for (int i = 0; i &lt; TEST_TIMES; ++i)</w:t>
            </w:r>
          </w:p>
          <w:p w14:paraId="349DCC1A" w14:textId="77777777" w:rsidR="00A7686B" w:rsidRDefault="00A7686B" w:rsidP="00A7686B">
            <w:pPr>
              <w:pStyle w:val="3-"/>
            </w:pPr>
            <w:r>
              <w:tab/>
            </w:r>
            <w:r>
              <w:tab/>
              <w:t>{</w:t>
            </w:r>
          </w:p>
          <w:p w14:paraId="24ABC27C" w14:textId="77777777" w:rsidR="00A7686B" w:rsidRDefault="00A7686B" w:rsidP="00A7686B">
            <w:pPr>
              <w:pStyle w:val="3-"/>
            </w:pPr>
            <w:r>
              <w:tab/>
            </w:r>
            <w:r>
              <w:tab/>
            </w:r>
            <w:r>
              <w:tab/>
              <w:t>WaitForSingleObject(hMutex, INFINITE);</w:t>
            </w:r>
          </w:p>
          <w:p w14:paraId="6C50DBFF" w14:textId="77777777" w:rsidR="00A7686B" w:rsidRDefault="00A7686B" w:rsidP="00A7686B">
            <w:pPr>
              <w:pStyle w:val="3-"/>
            </w:pPr>
            <w:r>
              <w:tab/>
            </w:r>
            <w:r>
              <w:tab/>
            </w:r>
            <w:r>
              <w:tab/>
              <w:t>ReleaseMutex(hMutex);</w:t>
            </w:r>
          </w:p>
          <w:p w14:paraId="7514B461" w14:textId="77777777" w:rsidR="00A7686B" w:rsidRDefault="00A7686B" w:rsidP="00A7686B">
            <w:pPr>
              <w:pStyle w:val="3-"/>
            </w:pPr>
            <w:r>
              <w:tab/>
            </w:r>
            <w:r>
              <w:tab/>
              <w:t>}</w:t>
            </w:r>
          </w:p>
          <w:p w14:paraId="3658D910" w14:textId="77777777" w:rsidR="00A7686B" w:rsidRDefault="00A7686B" w:rsidP="00A7686B">
            <w:pPr>
              <w:pStyle w:val="3-"/>
            </w:pPr>
            <w:r>
              <w:tab/>
            </w:r>
            <w:r>
              <w:tab/>
              <w:t>LARGE_INTEGER end;</w:t>
            </w:r>
          </w:p>
          <w:p w14:paraId="098BFCFA" w14:textId="77777777" w:rsidR="00A7686B" w:rsidRDefault="00A7686B" w:rsidP="00A7686B">
            <w:pPr>
              <w:pStyle w:val="3-"/>
            </w:pPr>
            <w:r>
              <w:tab/>
            </w:r>
            <w:r>
              <w:tab/>
              <w:t>QueryPerformanceCounter(&amp;end);</w:t>
            </w:r>
          </w:p>
          <w:p w14:paraId="2FAEAFBF" w14:textId="77777777" w:rsidR="00C607FA" w:rsidRDefault="00A7686B" w:rsidP="00A7686B">
            <w:pPr>
              <w:pStyle w:val="3-"/>
            </w:pPr>
            <w:r>
              <w:tab/>
            </w:r>
            <w:r>
              <w:tab/>
              <w:t>float duration = static_cast&lt;float&gt;(static_cast&lt;double&gt;(end.QuadPart - begin.QuadPart)</w:t>
            </w:r>
          </w:p>
          <w:p w14:paraId="5A74C535" w14:textId="342D3678" w:rsidR="00A7686B" w:rsidRDefault="00C607FA" w:rsidP="00A7686B">
            <w:pPr>
              <w:pStyle w:val="3-"/>
            </w:pPr>
            <w:r>
              <w:tab/>
            </w:r>
            <w:r>
              <w:tab/>
            </w:r>
            <w:r>
              <w:tab/>
            </w:r>
            <w:r>
              <w:tab/>
            </w:r>
            <w:r>
              <w:tab/>
            </w:r>
            <w:r>
              <w:tab/>
            </w:r>
            <w:r>
              <w:tab/>
            </w:r>
            <w:r>
              <w:tab/>
            </w:r>
            <w:r>
              <w:tab/>
            </w:r>
            <w:r>
              <w:tab/>
            </w:r>
            <w:r>
              <w:tab/>
            </w:r>
            <w:r>
              <w:tab/>
            </w:r>
            <w:r>
              <w:tab/>
            </w:r>
            <w:r w:rsidR="00A7686B">
              <w:t xml:space="preserve"> / static_cast&lt;double&gt;(freq.QuadPart));</w:t>
            </w:r>
          </w:p>
          <w:p w14:paraId="4CBE598B" w14:textId="77777777" w:rsidR="00A7686B" w:rsidRDefault="00A7686B" w:rsidP="00A7686B">
            <w:pPr>
              <w:pStyle w:val="3-"/>
            </w:pPr>
            <w:r>
              <w:tab/>
            </w:r>
            <w:r>
              <w:tab/>
              <w:t>printf("Named Mutex * %d = %.6f sec\n", TEST_TIMES, duration);</w:t>
            </w:r>
          </w:p>
          <w:p w14:paraId="3D7E1ACA" w14:textId="77777777" w:rsidR="00A7686B" w:rsidRDefault="00A7686B" w:rsidP="00A7686B">
            <w:pPr>
              <w:pStyle w:val="3-"/>
            </w:pPr>
            <w:r>
              <w:tab/>
              <w:t>}</w:t>
            </w:r>
          </w:p>
          <w:p w14:paraId="29D68370" w14:textId="77777777" w:rsidR="00A7686B" w:rsidRDefault="00A7686B" w:rsidP="00A7686B">
            <w:pPr>
              <w:pStyle w:val="3-"/>
            </w:pPr>
          </w:p>
          <w:p w14:paraId="257D212D" w14:textId="77777777" w:rsidR="00A7686B" w:rsidRDefault="00A7686B" w:rsidP="00A7686B">
            <w:pPr>
              <w:pStyle w:val="3-"/>
            </w:pPr>
            <w:r>
              <w:rPr>
                <w:rFonts w:hint="eastAsia"/>
              </w:rPr>
              <w:tab/>
            </w:r>
            <w:r w:rsidRPr="00E2795F">
              <w:rPr>
                <w:rFonts w:hint="eastAsia"/>
                <w:color w:val="00B050"/>
              </w:rPr>
              <w:t>//名前付きミューテックス破棄</w:t>
            </w:r>
          </w:p>
          <w:p w14:paraId="4C6E8BBF" w14:textId="77777777" w:rsidR="00A7686B" w:rsidRDefault="00A7686B" w:rsidP="00A7686B">
            <w:pPr>
              <w:pStyle w:val="3-"/>
            </w:pPr>
            <w:r>
              <w:tab/>
            </w:r>
            <w:r w:rsidRPr="00E2795F">
              <w:rPr>
                <w:color w:val="FF0000"/>
              </w:rPr>
              <w:t>CloseHandle(hMutex);</w:t>
            </w:r>
          </w:p>
          <w:p w14:paraId="47F3F467" w14:textId="77777777" w:rsidR="00A7686B" w:rsidRDefault="00A7686B" w:rsidP="00A7686B">
            <w:pPr>
              <w:pStyle w:val="3-"/>
            </w:pPr>
          </w:p>
          <w:p w14:paraId="74F40156" w14:textId="77777777" w:rsidR="00A7686B" w:rsidRDefault="00A7686B" w:rsidP="00A7686B">
            <w:pPr>
              <w:pStyle w:val="3-"/>
            </w:pPr>
            <w:r>
              <w:tab/>
              <w:t>return EXIT_SUCCESS;</w:t>
            </w:r>
          </w:p>
          <w:p w14:paraId="0BBD907C" w14:textId="1BF37E2F" w:rsidR="00DE3BF2" w:rsidRPr="00A7686B" w:rsidRDefault="00A7686B" w:rsidP="00A7686B">
            <w:pPr>
              <w:pStyle w:val="3-"/>
            </w:pPr>
            <w:r>
              <w:t>}</w:t>
            </w:r>
          </w:p>
        </w:tc>
      </w:tr>
    </w:tbl>
    <w:p w14:paraId="3526206C"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D1F9FB" w14:textId="77777777" w:rsidTr="000A1665">
        <w:tc>
          <w:tcPr>
            <w:tcW w:w="8494" w:type="dxa"/>
          </w:tcPr>
          <w:p w14:paraId="3DFC7716" w14:textId="77777777" w:rsidR="00A7686B" w:rsidRPr="00A7686B" w:rsidRDefault="00A7686B" w:rsidP="00A7686B">
            <w:pPr>
              <w:pStyle w:val="3-"/>
              <w:rPr>
                <w:color w:val="auto"/>
              </w:rPr>
            </w:pPr>
            <w:r w:rsidRPr="00A7686B">
              <w:rPr>
                <w:rFonts w:hint="eastAsia"/>
                <w:color w:val="auto"/>
              </w:rPr>
              <w:t>- begin:太郎 -</w:t>
            </w:r>
          </w:p>
          <w:p w14:paraId="1971590B" w14:textId="77777777" w:rsidR="00A7686B" w:rsidRPr="00A7686B" w:rsidRDefault="00A7686B" w:rsidP="00A7686B">
            <w:pPr>
              <w:pStyle w:val="3-"/>
              <w:rPr>
                <w:color w:val="auto"/>
              </w:rPr>
            </w:pPr>
            <w:r w:rsidRPr="00A7686B">
              <w:rPr>
                <w:rFonts w:hint="eastAsia"/>
                <w:color w:val="auto"/>
              </w:rPr>
              <w:t>- begin:次郎 -</w:t>
            </w:r>
          </w:p>
          <w:p w14:paraId="2C71AA81" w14:textId="77777777" w:rsidR="00A7686B" w:rsidRPr="00A7686B" w:rsidRDefault="00A7686B" w:rsidP="00A7686B">
            <w:pPr>
              <w:pStyle w:val="3-"/>
              <w:rPr>
                <w:color w:val="auto"/>
              </w:rPr>
            </w:pPr>
            <w:r w:rsidRPr="00A7686B">
              <w:rPr>
                <w:rFonts w:hint="eastAsia"/>
                <w:color w:val="auto"/>
              </w:rPr>
              <w:t>- begin:三郎 -</w:t>
            </w:r>
          </w:p>
          <w:p w14:paraId="1FA6D07C" w14:textId="77777777" w:rsidR="00A7686B" w:rsidRPr="00A7686B" w:rsidRDefault="00A7686B" w:rsidP="00A7686B">
            <w:pPr>
              <w:pStyle w:val="3-"/>
              <w:rPr>
                <w:color w:val="auto"/>
              </w:rPr>
            </w:pPr>
            <w:r w:rsidRPr="00A7686B">
              <w:rPr>
                <w:rFonts w:hint="eastAsia"/>
                <w:color w:val="auto"/>
              </w:rPr>
              <w:t>太郎: [BEFORE] commonData=0, tlsData=0</w:t>
            </w:r>
          </w:p>
          <w:p w14:paraId="5D98F2AC" w14:textId="77777777" w:rsidR="00A7686B" w:rsidRPr="00A7686B" w:rsidRDefault="00A7686B" w:rsidP="00A7686B">
            <w:pPr>
              <w:pStyle w:val="3-"/>
              <w:rPr>
                <w:color w:val="auto"/>
              </w:rPr>
            </w:pPr>
            <w:r w:rsidRPr="00A7686B">
              <w:rPr>
                <w:rFonts w:hint="eastAsia"/>
                <w:color w:val="auto"/>
              </w:rPr>
              <w:t>太郎: [AFTER]  commonData=1, tlsData=1</w:t>
            </w:r>
          </w:p>
          <w:p w14:paraId="4FA29137" w14:textId="77777777" w:rsidR="00A7686B" w:rsidRPr="00A7686B" w:rsidRDefault="00A7686B" w:rsidP="00A7686B">
            <w:pPr>
              <w:pStyle w:val="3-"/>
              <w:rPr>
                <w:color w:val="auto"/>
              </w:rPr>
            </w:pPr>
            <w:r w:rsidRPr="00A7686B">
              <w:rPr>
                <w:rFonts w:hint="eastAsia"/>
                <w:color w:val="auto"/>
              </w:rPr>
              <w:t>次郎: [BEFORE] commonData=1, tlsData=0</w:t>
            </w:r>
          </w:p>
          <w:p w14:paraId="2AA9D7EE" w14:textId="77777777" w:rsidR="00A7686B" w:rsidRPr="00A7686B" w:rsidRDefault="00A7686B" w:rsidP="00A7686B">
            <w:pPr>
              <w:pStyle w:val="3-"/>
              <w:rPr>
                <w:color w:val="auto"/>
              </w:rPr>
            </w:pPr>
            <w:r w:rsidRPr="00A7686B">
              <w:rPr>
                <w:rFonts w:hint="eastAsia"/>
                <w:color w:val="auto"/>
              </w:rPr>
              <w:t>次郎: [AFTER]  commonData=2, tlsData=1</w:t>
            </w:r>
          </w:p>
          <w:p w14:paraId="50CD7CFB" w14:textId="77777777" w:rsidR="00A7686B" w:rsidRPr="00A7686B" w:rsidRDefault="00A7686B" w:rsidP="00A7686B">
            <w:pPr>
              <w:pStyle w:val="3-"/>
              <w:rPr>
                <w:color w:val="auto"/>
              </w:rPr>
            </w:pPr>
            <w:r w:rsidRPr="00A7686B">
              <w:rPr>
                <w:rFonts w:hint="eastAsia"/>
                <w:color w:val="auto"/>
              </w:rPr>
              <w:t>三郎: [BEFORE] commonData=2, tlsData=0</w:t>
            </w:r>
          </w:p>
          <w:p w14:paraId="764099DF" w14:textId="77777777" w:rsidR="00A7686B" w:rsidRPr="00A7686B" w:rsidRDefault="00A7686B" w:rsidP="00A7686B">
            <w:pPr>
              <w:pStyle w:val="3-"/>
              <w:rPr>
                <w:color w:val="auto"/>
              </w:rPr>
            </w:pPr>
            <w:r w:rsidRPr="00A7686B">
              <w:rPr>
                <w:rFonts w:hint="eastAsia"/>
                <w:color w:val="auto"/>
              </w:rPr>
              <w:t>三郎: [AFTER]  commonData=3, tlsData=1</w:t>
            </w:r>
          </w:p>
          <w:p w14:paraId="275C0769" w14:textId="77777777" w:rsidR="00A7686B" w:rsidRPr="00A7686B" w:rsidRDefault="00A7686B" w:rsidP="00A7686B">
            <w:pPr>
              <w:pStyle w:val="3-"/>
              <w:rPr>
                <w:color w:val="auto"/>
              </w:rPr>
            </w:pPr>
            <w:r w:rsidRPr="00A7686B">
              <w:rPr>
                <w:rFonts w:hint="eastAsia"/>
                <w:color w:val="auto"/>
              </w:rPr>
              <w:t>太郎: [BEFORE] commonData=3, tlsData=1</w:t>
            </w:r>
          </w:p>
          <w:p w14:paraId="10950351" w14:textId="77777777" w:rsidR="00A7686B" w:rsidRPr="00A7686B" w:rsidRDefault="00A7686B" w:rsidP="00A7686B">
            <w:pPr>
              <w:pStyle w:val="3-"/>
              <w:rPr>
                <w:color w:val="auto"/>
              </w:rPr>
            </w:pPr>
            <w:r w:rsidRPr="00A7686B">
              <w:rPr>
                <w:rFonts w:hint="eastAsia"/>
                <w:color w:val="auto"/>
              </w:rPr>
              <w:t>太郎: [AFTER]  commonData=4, tlsData=2</w:t>
            </w:r>
          </w:p>
          <w:p w14:paraId="3FACE86F" w14:textId="77777777" w:rsidR="00A7686B" w:rsidRPr="00A7686B" w:rsidRDefault="00A7686B" w:rsidP="00A7686B">
            <w:pPr>
              <w:pStyle w:val="3-"/>
              <w:rPr>
                <w:color w:val="auto"/>
              </w:rPr>
            </w:pPr>
            <w:r w:rsidRPr="00A7686B">
              <w:rPr>
                <w:rFonts w:hint="eastAsia"/>
                <w:color w:val="auto"/>
              </w:rPr>
              <w:t>次郎: [BEFORE] commonData=4, tlsData=1</w:t>
            </w:r>
          </w:p>
          <w:p w14:paraId="675DB207" w14:textId="77777777" w:rsidR="00A7686B" w:rsidRPr="00A7686B" w:rsidRDefault="00A7686B" w:rsidP="00A7686B">
            <w:pPr>
              <w:pStyle w:val="3-"/>
              <w:rPr>
                <w:color w:val="auto"/>
              </w:rPr>
            </w:pPr>
            <w:r w:rsidRPr="00A7686B">
              <w:rPr>
                <w:rFonts w:hint="eastAsia"/>
                <w:color w:val="auto"/>
              </w:rPr>
              <w:t>次郎: [AFTER]  commonData=5, tlsData=2</w:t>
            </w:r>
          </w:p>
          <w:p w14:paraId="1083B03B" w14:textId="77777777" w:rsidR="00A7686B" w:rsidRPr="00A7686B" w:rsidRDefault="00A7686B" w:rsidP="00A7686B">
            <w:pPr>
              <w:pStyle w:val="3-"/>
              <w:rPr>
                <w:color w:val="auto"/>
              </w:rPr>
            </w:pPr>
            <w:r w:rsidRPr="00A7686B">
              <w:rPr>
                <w:rFonts w:hint="eastAsia"/>
                <w:color w:val="auto"/>
              </w:rPr>
              <w:t>三郎: [BEFORE] commonData=5, tlsData=1</w:t>
            </w:r>
          </w:p>
          <w:p w14:paraId="270C7A50" w14:textId="77777777" w:rsidR="00A7686B" w:rsidRPr="00A7686B" w:rsidRDefault="00A7686B" w:rsidP="00A7686B">
            <w:pPr>
              <w:pStyle w:val="3-"/>
              <w:rPr>
                <w:color w:val="auto"/>
              </w:rPr>
            </w:pPr>
            <w:r w:rsidRPr="00A7686B">
              <w:rPr>
                <w:rFonts w:hint="eastAsia"/>
                <w:color w:val="auto"/>
              </w:rPr>
              <w:t>三郎: [AFTER]  commonData=6, tlsData=2</w:t>
            </w:r>
          </w:p>
          <w:p w14:paraId="24BD0F5A" w14:textId="77777777" w:rsidR="00A7686B" w:rsidRPr="00A7686B" w:rsidRDefault="00A7686B" w:rsidP="00A7686B">
            <w:pPr>
              <w:pStyle w:val="3-"/>
              <w:rPr>
                <w:color w:val="auto"/>
              </w:rPr>
            </w:pPr>
            <w:r w:rsidRPr="00A7686B">
              <w:rPr>
                <w:rFonts w:hint="eastAsia"/>
                <w:color w:val="auto"/>
              </w:rPr>
              <w:t>太郎: [BEFORE] commonData=6, tlsData=2</w:t>
            </w:r>
          </w:p>
          <w:p w14:paraId="0402C3B2" w14:textId="77777777" w:rsidR="00A7686B" w:rsidRPr="00A7686B" w:rsidRDefault="00A7686B" w:rsidP="00A7686B">
            <w:pPr>
              <w:pStyle w:val="3-"/>
              <w:rPr>
                <w:color w:val="auto"/>
              </w:rPr>
            </w:pPr>
            <w:r w:rsidRPr="00A7686B">
              <w:rPr>
                <w:rFonts w:hint="eastAsia"/>
                <w:color w:val="auto"/>
              </w:rPr>
              <w:t>太郎: [AFTER]  commonData=7, tlsData=3</w:t>
            </w:r>
          </w:p>
          <w:p w14:paraId="791A2887" w14:textId="77777777" w:rsidR="00A7686B" w:rsidRPr="00A7686B" w:rsidRDefault="00A7686B" w:rsidP="00A7686B">
            <w:pPr>
              <w:pStyle w:val="3-"/>
              <w:rPr>
                <w:color w:val="auto"/>
              </w:rPr>
            </w:pPr>
            <w:r w:rsidRPr="00A7686B">
              <w:rPr>
                <w:rFonts w:hint="eastAsia"/>
                <w:color w:val="auto"/>
              </w:rPr>
              <w:t>- end:太郎 -</w:t>
            </w:r>
          </w:p>
          <w:p w14:paraId="7B91AAF7" w14:textId="77777777" w:rsidR="00A7686B" w:rsidRPr="00A7686B" w:rsidRDefault="00A7686B" w:rsidP="00A7686B">
            <w:pPr>
              <w:pStyle w:val="3-"/>
              <w:rPr>
                <w:color w:val="auto"/>
              </w:rPr>
            </w:pPr>
            <w:r w:rsidRPr="00A7686B">
              <w:rPr>
                <w:rFonts w:hint="eastAsia"/>
                <w:color w:val="auto"/>
              </w:rPr>
              <w:t>次郎: [BEFORE] commonData=7, tlsData=2</w:t>
            </w:r>
          </w:p>
          <w:p w14:paraId="1E58C38A" w14:textId="77777777" w:rsidR="00A7686B" w:rsidRPr="00A7686B" w:rsidRDefault="00A7686B" w:rsidP="00A7686B">
            <w:pPr>
              <w:pStyle w:val="3-"/>
              <w:rPr>
                <w:color w:val="auto"/>
              </w:rPr>
            </w:pPr>
            <w:r w:rsidRPr="00A7686B">
              <w:rPr>
                <w:rFonts w:hint="eastAsia"/>
                <w:color w:val="auto"/>
              </w:rPr>
              <w:t>次郎: [AFTER]  commonData=8, tlsData=3</w:t>
            </w:r>
          </w:p>
          <w:p w14:paraId="4E5237B5" w14:textId="77777777" w:rsidR="00A7686B" w:rsidRPr="00A7686B" w:rsidRDefault="00A7686B" w:rsidP="00A7686B">
            <w:pPr>
              <w:pStyle w:val="3-"/>
              <w:rPr>
                <w:color w:val="auto"/>
              </w:rPr>
            </w:pPr>
            <w:r w:rsidRPr="00A7686B">
              <w:rPr>
                <w:rFonts w:hint="eastAsia"/>
                <w:color w:val="auto"/>
              </w:rPr>
              <w:t>- end:次郎 -</w:t>
            </w:r>
          </w:p>
          <w:p w14:paraId="43300BE5" w14:textId="77777777" w:rsidR="00A7686B" w:rsidRPr="00A7686B" w:rsidRDefault="00A7686B" w:rsidP="00A7686B">
            <w:pPr>
              <w:pStyle w:val="3-"/>
              <w:rPr>
                <w:color w:val="auto"/>
              </w:rPr>
            </w:pPr>
            <w:r w:rsidRPr="00A7686B">
              <w:rPr>
                <w:rFonts w:hint="eastAsia"/>
                <w:color w:val="auto"/>
              </w:rPr>
              <w:t>三郎: [BEFORE] commonData=8, tlsData=2</w:t>
            </w:r>
          </w:p>
          <w:p w14:paraId="254534AC" w14:textId="2FA5E254"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6B027436" w14:textId="77777777" w:rsidR="00A7686B" w:rsidRPr="00A7686B" w:rsidRDefault="00A7686B" w:rsidP="00A7686B">
            <w:pPr>
              <w:pStyle w:val="3-"/>
              <w:rPr>
                <w:color w:val="auto"/>
              </w:rPr>
            </w:pPr>
            <w:r w:rsidRPr="00A7686B">
              <w:rPr>
                <w:rFonts w:hint="eastAsia"/>
                <w:color w:val="auto"/>
              </w:rPr>
              <w:t>- end:三郎 -</w:t>
            </w:r>
          </w:p>
          <w:p w14:paraId="12B69DD7" w14:textId="5C82797E" w:rsidR="00DE3BF2" w:rsidRPr="00DD51B6" w:rsidRDefault="00A7686B" w:rsidP="00A81D77">
            <w:pPr>
              <w:pStyle w:val="3-"/>
            </w:pPr>
            <w:r w:rsidRPr="00A7686B">
              <w:rPr>
                <w:color w:val="auto"/>
              </w:rPr>
              <w:t xml:space="preserve">Named Mutex * 10000000 = </w:t>
            </w:r>
            <w:r w:rsidRPr="00E2795F">
              <w:rPr>
                <w:color w:val="FF0000"/>
              </w:rPr>
              <w:t>4.903843 sec</w:t>
            </w:r>
            <w:r w:rsidR="00E2795F">
              <w:rPr>
                <w:color w:val="FF0000"/>
              </w:rPr>
              <w:tab/>
              <w:t>←</w:t>
            </w:r>
            <w:r w:rsidR="009518EA">
              <w:rPr>
                <w:rFonts w:hint="eastAsia"/>
                <w:color w:val="FF0000"/>
              </w:rPr>
              <w:t>1千万回ループによる処理時間計測</w:t>
            </w:r>
          </w:p>
        </w:tc>
      </w:tr>
    </w:tbl>
    <w:p w14:paraId="3A0DE938" w14:textId="5D66DF6A" w:rsidR="00DE3BF2" w:rsidRDefault="00DE3BF2" w:rsidP="00DE3BF2">
      <w:pPr>
        <w:pStyle w:val="3"/>
      </w:pPr>
      <w:bookmarkStart w:id="102" w:name="_Toc378866139"/>
      <w:r>
        <w:t>C++11</w:t>
      </w:r>
      <w:r w:rsidR="002177DA">
        <w:rPr>
          <w:rFonts w:hint="eastAsia"/>
        </w:rPr>
        <w:t>版</w:t>
      </w:r>
      <w:bookmarkEnd w:id="102"/>
    </w:p>
    <w:p w14:paraId="55CC6B21" w14:textId="6905E4F3" w:rsidR="006B3975" w:rsidRDefault="006B3975" w:rsidP="006B3975">
      <w:pPr>
        <w:pStyle w:val="aa"/>
        <w:ind w:left="447" w:firstLine="283"/>
      </w:pPr>
      <w:r>
        <w:t>C++11</w:t>
      </w:r>
      <w:r>
        <w:t>版の名前付きミューテックス。</w:t>
      </w:r>
    </w:p>
    <w:p w14:paraId="42B8DB2A" w14:textId="18E8A230" w:rsidR="00DE3BF2" w:rsidRDefault="006B3975" w:rsidP="00DE3BF2">
      <w:pPr>
        <w:pStyle w:val="aa"/>
        <w:ind w:left="447" w:firstLine="283"/>
      </w:pPr>
      <w:r>
        <w:t>言語の標準機能として用意されたミューテックス。</w:t>
      </w:r>
    </w:p>
    <w:p w14:paraId="2FA2D5D8" w14:textId="77777777" w:rsidR="00696651" w:rsidRDefault="005747A1" w:rsidP="00DE3BF2">
      <w:pPr>
        <w:pStyle w:val="aa"/>
        <w:ind w:left="447" w:firstLine="283"/>
      </w:pPr>
      <w:r>
        <w:t>言語標準なのでコードの汎用性が高いことが大きな特徴。クラスオブジェクトとして操作できる点も扱い易い。</w:t>
      </w:r>
    </w:p>
    <w:p w14:paraId="19B21090" w14:textId="14F2811C" w:rsidR="006B3975" w:rsidRDefault="005747A1" w:rsidP="00DE3BF2">
      <w:pPr>
        <w:pStyle w:val="aa"/>
        <w:ind w:left="447" w:firstLine="283"/>
      </w:pPr>
      <w:r>
        <w:t>また、</w:t>
      </w:r>
      <w:r>
        <w:t xml:space="preserve">lock_guard </w:t>
      </w:r>
      <w:r>
        <w:t>クラスなどの</w:t>
      </w:r>
      <w:r>
        <w:t>C++11</w:t>
      </w:r>
      <w:r>
        <w:t>の他のクラスと組み合わせて便利に扱うことができる点も強み。（</w:t>
      </w:r>
      <w:r>
        <w:t xml:space="preserve">lock_guard </w:t>
      </w:r>
      <w:r>
        <w:t>クラスは、いわゆる「</w:t>
      </w:r>
      <w:r>
        <w:rPr>
          <w:rFonts w:hint="eastAsia"/>
        </w:rPr>
        <w:t>Scoped Lock Patter</w:t>
      </w:r>
      <w:r>
        <w:t>n</w:t>
      </w:r>
      <w:r>
        <w:rPr>
          <w:rFonts w:hint="eastAsia"/>
        </w:rPr>
        <w:t>」を提供するクラスで、処理ブロックを抜けるときに自動的にロックを解放する。</w:t>
      </w:r>
      <w:r>
        <w:t>）</w:t>
      </w:r>
    </w:p>
    <w:p w14:paraId="364FC725" w14:textId="2D97A438" w:rsidR="00696651" w:rsidRDefault="00696651" w:rsidP="00DE3BF2">
      <w:pPr>
        <w:pStyle w:val="aa"/>
        <w:ind w:left="447" w:firstLine="283"/>
      </w:pPr>
      <w:r>
        <w:t>タイムアウトを行うための「</w:t>
      </w:r>
      <w:r>
        <w:rPr>
          <w:rFonts w:hint="eastAsia"/>
        </w:rPr>
        <w:t>std::</w:t>
      </w:r>
      <w:r>
        <w:t>timed_mutex</w:t>
      </w:r>
      <w:r>
        <w:t>」、再帰ロックを行うための「</w:t>
      </w:r>
      <w:r>
        <w:rPr>
          <w:rFonts w:hint="eastAsia"/>
        </w:rPr>
        <w:t>std::recursive_mutex</w:t>
      </w:r>
      <w:r>
        <w:rPr>
          <w:rFonts w:hint="eastAsia"/>
        </w:rPr>
        <w:t>」、その両方を組み合わせた「</w:t>
      </w:r>
      <w:r>
        <w:rPr>
          <w:rFonts w:hint="eastAsia"/>
        </w:rPr>
        <w:t>std::recursive_timed_mutex</w:t>
      </w:r>
      <w:r>
        <w:rPr>
          <w:rFonts w:hint="eastAsia"/>
        </w:rPr>
        <w:t>」という亜種もある。</w:t>
      </w:r>
    </w:p>
    <w:p w14:paraId="5A300939" w14:textId="0FD48436" w:rsidR="000D7241" w:rsidRPr="006B3975" w:rsidRDefault="000D7241" w:rsidP="00DE3BF2">
      <w:pPr>
        <w:pStyle w:val="aa"/>
        <w:ind w:left="447" w:firstLine="283"/>
      </w:pPr>
      <w:r>
        <w:t>以下のサンプルは、スレッド生成、スリープ、処理時間計測も含めて、すべて</w:t>
      </w:r>
      <w:r>
        <w:rPr>
          <w:rFonts w:hint="eastAsia"/>
        </w:rPr>
        <w:t>C++11</w:t>
      </w:r>
      <w:r>
        <w:rPr>
          <w:rFonts w:hint="eastAsia"/>
        </w:rPr>
        <w:t>のライブラリのみで扱っている。</w:t>
      </w:r>
    </w:p>
    <w:p w14:paraId="395673AC" w14:textId="28C1BAEA" w:rsidR="006B3975" w:rsidRDefault="006B3975" w:rsidP="006B3975">
      <w:pPr>
        <w:pStyle w:val="aa"/>
        <w:keepNext/>
        <w:widowControl/>
        <w:spacing w:beforeLines="50" w:before="180"/>
        <w:ind w:leftChars="203" w:left="447" w:hangingChars="10" w:hanging="21"/>
      </w:pPr>
      <w:r>
        <w:t>C++11</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81DDDD3" w14:textId="77777777" w:rsidTr="000A1665">
        <w:tc>
          <w:tcPr>
            <w:tcW w:w="8494" w:type="dxa"/>
          </w:tcPr>
          <w:p w14:paraId="1028E2C2" w14:textId="77777777" w:rsidR="005747A1" w:rsidRDefault="005747A1" w:rsidP="005747A1">
            <w:pPr>
              <w:pStyle w:val="3-"/>
            </w:pPr>
            <w:r>
              <w:t>#include &lt;stdio.h&gt;</w:t>
            </w:r>
          </w:p>
          <w:p w14:paraId="0B8FF4F0" w14:textId="77777777" w:rsidR="005747A1" w:rsidRDefault="005747A1" w:rsidP="005747A1">
            <w:pPr>
              <w:pStyle w:val="3-"/>
            </w:pPr>
            <w:r>
              <w:t>#include &lt;stdlib.h&gt;</w:t>
            </w:r>
          </w:p>
          <w:p w14:paraId="2CB4411A" w14:textId="77777777" w:rsidR="005747A1" w:rsidRDefault="005747A1" w:rsidP="005747A1">
            <w:pPr>
              <w:pStyle w:val="3-"/>
            </w:pPr>
          </w:p>
          <w:p w14:paraId="1A3258D7" w14:textId="77777777" w:rsidR="005747A1" w:rsidRDefault="005747A1" w:rsidP="005747A1">
            <w:pPr>
              <w:pStyle w:val="3-"/>
            </w:pPr>
            <w:r>
              <w:lastRenderedPageBreak/>
              <w:t>#include &lt;thread&gt;</w:t>
            </w:r>
          </w:p>
          <w:p w14:paraId="1886F425" w14:textId="77777777" w:rsidR="005747A1" w:rsidRDefault="005747A1" w:rsidP="005747A1">
            <w:pPr>
              <w:pStyle w:val="3-"/>
            </w:pPr>
            <w:r w:rsidRPr="00A81D77">
              <w:rPr>
                <w:color w:val="FF0000"/>
              </w:rPr>
              <w:t>#include &lt;mutex&gt;</w:t>
            </w:r>
          </w:p>
          <w:p w14:paraId="0C50E039" w14:textId="77777777" w:rsidR="005747A1" w:rsidRDefault="005747A1" w:rsidP="005747A1">
            <w:pPr>
              <w:pStyle w:val="3-"/>
            </w:pPr>
          </w:p>
          <w:p w14:paraId="15B6A7B4" w14:textId="36FED190" w:rsidR="005747A1" w:rsidRDefault="005747A1" w:rsidP="005747A1">
            <w:pPr>
              <w:pStyle w:val="3-"/>
            </w:pPr>
            <w:r>
              <w:rPr>
                <w:rFonts w:hint="eastAsia"/>
              </w:rPr>
              <w:t>#include &lt;chrono&gt;</w:t>
            </w:r>
            <w:r w:rsidR="00AD5E86">
              <w:t xml:space="preserve"> </w:t>
            </w:r>
            <w:r w:rsidRPr="00A81D77">
              <w:rPr>
                <w:rFonts w:hint="eastAsia"/>
                <w:color w:val="00B050"/>
              </w:rPr>
              <w:t>//時間計測用</w:t>
            </w:r>
          </w:p>
          <w:p w14:paraId="33966036" w14:textId="77777777" w:rsidR="00AD5E86" w:rsidRPr="00A81D77" w:rsidRDefault="00AD5E86" w:rsidP="00AD5E86">
            <w:pPr>
              <w:pStyle w:val="3-"/>
              <w:rPr>
                <w:color w:val="00B050"/>
              </w:rPr>
            </w:pPr>
            <w:r w:rsidRPr="005A7C01">
              <w:rPr>
                <w:rFonts w:hint="eastAsia"/>
              </w:rPr>
              <w:t>#include &lt;random&gt;</w:t>
            </w:r>
            <w:r>
              <w:t xml:space="preserve"> </w:t>
            </w:r>
            <w:r w:rsidRPr="00A81D77">
              <w:rPr>
                <w:rFonts w:hint="eastAsia"/>
                <w:color w:val="00B050"/>
              </w:rPr>
              <w:t>//乱数生成用</w:t>
            </w:r>
          </w:p>
          <w:p w14:paraId="3A789A41" w14:textId="77777777" w:rsidR="005A7C01" w:rsidRPr="00AD5E86" w:rsidRDefault="005A7C01" w:rsidP="005747A1">
            <w:pPr>
              <w:pStyle w:val="3-"/>
              <w:rPr>
                <w:rFonts w:hint="eastAsia"/>
              </w:rPr>
            </w:pPr>
          </w:p>
          <w:p w14:paraId="59FEFAE4" w14:textId="77777777" w:rsidR="005747A1" w:rsidRPr="00A81D77" w:rsidRDefault="005747A1" w:rsidP="005747A1">
            <w:pPr>
              <w:pStyle w:val="3-"/>
              <w:rPr>
                <w:color w:val="00B050"/>
              </w:rPr>
            </w:pPr>
            <w:r w:rsidRPr="00A81D77">
              <w:rPr>
                <w:rFonts w:hint="eastAsia"/>
                <w:color w:val="00B050"/>
              </w:rPr>
              <w:t>//ミューテックスオブジェクト</w:t>
            </w:r>
          </w:p>
          <w:p w14:paraId="25EBD445" w14:textId="77777777" w:rsidR="005747A1" w:rsidRPr="00A81D77" w:rsidRDefault="005747A1" w:rsidP="005747A1">
            <w:pPr>
              <w:pStyle w:val="3-"/>
              <w:rPr>
                <w:color w:val="FF0000"/>
              </w:rPr>
            </w:pPr>
            <w:r w:rsidRPr="00A81D77">
              <w:rPr>
                <w:color w:val="FF0000"/>
              </w:rPr>
              <w:t>static std::mutex s_mutex;</w:t>
            </w:r>
          </w:p>
          <w:p w14:paraId="633B33EE" w14:textId="77777777" w:rsidR="005747A1" w:rsidRDefault="005747A1" w:rsidP="005747A1">
            <w:pPr>
              <w:pStyle w:val="3-"/>
            </w:pPr>
          </w:p>
          <w:p w14:paraId="71441BA2" w14:textId="77777777" w:rsidR="005747A1" w:rsidRPr="00A81D77" w:rsidRDefault="005747A1" w:rsidP="005747A1">
            <w:pPr>
              <w:pStyle w:val="3-"/>
              <w:rPr>
                <w:color w:val="00B050"/>
              </w:rPr>
            </w:pPr>
            <w:r w:rsidRPr="00A81D77">
              <w:rPr>
                <w:rFonts w:hint="eastAsia"/>
                <w:color w:val="00B050"/>
              </w:rPr>
              <w:t>//共有データ</w:t>
            </w:r>
          </w:p>
          <w:p w14:paraId="5CE4FE73" w14:textId="77777777" w:rsidR="005747A1" w:rsidRDefault="005747A1" w:rsidP="005747A1">
            <w:pPr>
              <w:pStyle w:val="3-"/>
            </w:pPr>
            <w:r>
              <w:t>static int s_commonData = 0;</w:t>
            </w:r>
          </w:p>
          <w:p w14:paraId="5802717F" w14:textId="77777777" w:rsidR="005747A1" w:rsidRDefault="005747A1" w:rsidP="005747A1">
            <w:pPr>
              <w:pStyle w:val="3-"/>
            </w:pPr>
          </w:p>
          <w:p w14:paraId="70C8E84E" w14:textId="77777777" w:rsidR="005747A1" w:rsidRPr="00A81D77" w:rsidRDefault="005747A1" w:rsidP="005747A1">
            <w:pPr>
              <w:pStyle w:val="3-"/>
              <w:rPr>
                <w:color w:val="00B050"/>
              </w:rPr>
            </w:pPr>
            <w:r w:rsidRPr="00A81D77">
              <w:rPr>
                <w:rFonts w:hint="eastAsia"/>
                <w:color w:val="00B050"/>
              </w:rPr>
              <w:t>//スレッド固有データ</w:t>
            </w:r>
          </w:p>
          <w:p w14:paraId="6684EA00" w14:textId="77777777" w:rsidR="005747A1" w:rsidRDefault="005747A1" w:rsidP="005747A1">
            <w:pPr>
              <w:pStyle w:val="3-"/>
            </w:pPr>
            <w:r>
              <w:t>__declspec(thread) int s_tlsData = 0;</w:t>
            </w:r>
          </w:p>
          <w:p w14:paraId="1411F0F9" w14:textId="77777777" w:rsidR="005747A1" w:rsidRPr="00A81D77" w:rsidRDefault="005747A1" w:rsidP="005747A1">
            <w:pPr>
              <w:pStyle w:val="3-"/>
              <w:rPr>
                <w:color w:val="00B050"/>
              </w:rPr>
            </w:pPr>
            <w:r w:rsidRPr="00A81D77">
              <w:rPr>
                <w:rFonts w:hint="eastAsia"/>
                <w:color w:val="00B050"/>
              </w:rPr>
              <w:t>//thread_local int s_tlsData = 0;//Visual C++ 2013 では thread_local キーワードが使えない</w:t>
            </w:r>
          </w:p>
          <w:p w14:paraId="0F563450" w14:textId="77777777" w:rsidR="005747A1" w:rsidRDefault="005747A1" w:rsidP="005747A1">
            <w:pPr>
              <w:pStyle w:val="3-"/>
            </w:pPr>
          </w:p>
          <w:p w14:paraId="792188D9" w14:textId="77777777" w:rsidR="005747A1" w:rsidRPr="00A81D77" w:rsidRDefault="005747A1" w:rsidP="005747A1">
            <w:pPr>
              <w:pStyle w:val="3-"/>
              <w:rPr>
                <w:color w:val="00B050"/>
              </w:rPr>
            </w:pPr>
            <w:r w:rsidRPr="00A81D77">
              <w:rPr>
                <w:rFonts w:hint="eastAsia"/>
                <w:color w:val="00B050"/>
              </w:rPr>
              <w:t>//スレッド</w:t>
            </w:r>
          </w:p>
          <w:p w14:paraId="168BD7FB" w14:textId="77777777" w:rsidR="005747A1" w:rsidRDefault="005747A1" w:rsidP="005747A1">
            <w:pPr>
              <w:pStyle w:val="3-"/>
            </w:pPr>
            <w:r>
              <w:t>void threadFunc(const char* name)</w:t>
            </w:r>
          </w:p>
          <w:p w14:paraId="0DE9886F" w14:textId="77777777" w:rsidR="005747A1" w:rsidRDefault="005747A1" w:rsidP="005747A1">
            <w:pPr>
              <w:pStyle w:val="3-"/>
            </w:pPr>
            <w:r>
              <w:t>{</w:t>
            </w:r>
          </w:p>
          <w:p w14:paraId="5323D268" w14:textId="77777777" w:rsidR="005747A1" w:rsidRPr="00A81D77" w:rsidRDefault="005747A1" w:rsidP="005747A1">
            <w:pPr>
              <w:pStyle w:val="3-"/>
              <w:rPr>
                <w:color w:val="00B050"/>
              </w:rPr>
            </w:pPr>
            <w:r>
              <w:rPr>
                <w:rFonts w:hint="eastAsia"/>
              </w:rPr>
              <w:tab/>
            </w:r>
            <w:r w:rsidRPr="00A81D77">
              <w:rPr>
                <w:rFonts w:hint="eastAsia"/>
                <w:color w:val="00B050"/>
              </w:rPr>
              <w:t>//開始</w:t>
            </w:r>
          </w:p>
          <w:p w14:paraId="204BAF95" w14:textId="77777777" w:rsidR="005747A1" w:rsidRDefault="005747A1" w:rsidP="005747A1">
            <w:pPr>
              <w:pStyle w:val="3-"/>
            </w:pPr>
            <w:r>
              <w:tab/>
              <w:t>printf("- begin:%s -\n", name);</w:t>
            </w:r>
          </w:p>
          <w:p w14:paraId="129BABC4" w14:textId="77777777" w:rsidR="005747A1" w:rsidRDefault="005747A1" w:rsidP="005747A1">
            <w:pPr>
              <w:pStyle w:val="3-"/>
            </w:pPr>
            <w:r>
              <w:tab/>
              <w:t>fflush(stdout);</w:t>
            </w:r>
          </w:p>
          <w:p w14:paraId="29A0951E" w14:textId="77777777" w:rsidR="005A7C01" w:rsidRDefault="005A7C01" w:rsidP="005A7C01">
            <w:pPr>
              <w:pStyle w:val="3-"/>
            </w:pPr>
          </w:p>
          <w:p w14:paraId="10855879" w14:textId="77777777" w:rsidR="005A7C01" w:rsidRPr="00A81D77" w:rsidRDefault="005A7C01" w:rsidP="005A7C01">
            <w:pPr>
              <w:pStyle w:val="3-"/>
              <w:rPr>
                <w:rFonts w:hint="eastAsia"/>
                <w:color w:val="00B050"/>
              </w:rPr>
            </w:pPr>
            <w:r>
              <w:rPr>
                <w:rFonts w:hint="eastAsia"/>
              </w:rPr>
              <w:tab/>
            </w:r>
            <w:r w:rsidRPr="00A81D77">
              <w:rPr>
                <w:rFonts w:hint="eastAsia"/>
                <w:color w:val="00B050"/>
              </w:rPr>
              <w:t>//乱数</w:t>
            </w:r>
          </w:p>
          <w:p w14:paraId="669FD2C0" w14:textId="77777777" w:rsidR="005A7C01" w:rsidRDefault="005A7C01" w:rsidP="005A7C01">
            <w:pPr>
              <w:pStyle w:val="3-"/>
            </w:pPr>
            <w:r>
              <w:tab/>
              <w:t>std::random_device seed_gen;</w:t>
            </w:r>
          </w:p>
          <w:p w14:paraId="1C6503D1" w14:textId="496B5F5F" w:rsidR="005A7C01" w:rsidRDefault="005A7C01" w:rsidP="005A7C01">
            <w:pPr>
              <w:pStyle w:val="3-"/>
            </w:pPr>
            <w:r>
              <w:tab/>
              <w:t>std::mt19937 rnd(seed_gen</w:t>
            </w:r>
            <w:r w:rsidR="00A81D77">
              <w:t>()</w:t>
            </w:r>
            <w:r>
              <w:t>);</w:t>
            </w:r>
          </w:p>
          <w:p w14:paraId="7919405D" w14:textId="6A502A43" w:rsidR="005747A1" w:rsidRDefault="005A7C01" w:rsidP="005A7C01">
            <w:pPr>
              <w:pStyle w:val="3-"/>
            </w:pPr>
            <w:r>
              <w:tab/>
              <w:t>std::uniform_int_distribution&lt;int&gt; sleep_time(0, 4);</w:t>
            </w:r>
          </w:p>
          <w:p w14:paraId="2072352B" w14:textId="77777777" w:rsidR="005A7C01" w:rsidRDefault="005A7C01" w:rsidP="005A7C01">
            <w:pPr>
              <w:pStyle w:val="3-"/>
            </w:pPr>
          </w:p>
          <w:p w14:paraId="58C71889" w14:textId="77777777" w:rsidR="005747A1" w:rsidRDefault="005747A1" w:rsidP="005747A1">
            <w:pPr>
              <w:pStyle w:val="3-"/>
            </w:pPr>
            <w:r>
              <w:rPr>
                <w:rFonts w:hint="eastAsia"/>
              </w:rPr>
              <w:tab/>
            </w:r>
            <w:r w:rsidRPr="00A81D77">
              <w:rPr>
                <w:rFonts w:hint="eastAsia"/>
                <w:color w:val="00B050"/>
              </w:rPr>
              <w:t>//処理</w:t>
            </w:r>
          </w:p>
          <w:p w14:paraId="69051735" w14:textId="77777777" w:rsidR="005747A1" w:rsidRDefault="005747A1" w:rsidP="005747A1">
            <w:pPr>
              <w:pStyle w:val="3-"/>
            </w:pPr>
            <w:r>
              <w:tab/>
              <w:t>for (int i = 0; i &lt; 3; ++i)</w:t>
            </w:r>
          </w:p>
          <w:p w14:paraId="03584B7C" w14:textId="77777777" w:rsidR="005747A1" w:rsidRDefault="005747A1" w:rsidP="005747A1">
            <w:pPr>
              <w:pStyle w:val="3-"/>
            </w:pPr>
            <w:r>
              <w:tab/>
              <w:t>{</w:t>
            </w:r>
          </w:p>
          <w:p w14:paraId="6D5497DB" w14:textId="77777777" w:rsidR="005747A1" w:rsidRDefault="005747A1" w:rsidP="005747A1">
            <w:pPr>
              <w:pStyle w:val="3-"/>
            </w:pPr>
            <w:r>
              <w:rPr>
                <w:rFonts w:hint="eastAsia"/>
              </w:rPr>
              <w:tab/>
            </w:r>
            <w:r>
              <w:rPr>
                <w:rFonts w:hint="eastAsia"/>
              </w:rPr>
              <w:tab/>
            </w:r>
            <w:r w:rsidRPr="00A81D77">
              <w:rPr>
                <w:rFonts w:hint="eastAsia"/>
                <w:color w:val="00B050"/>
              </w:rPr>
              <w:t>//ミューテックス取得</w:t>
            </w:r>
          </w:p>
          <w:p w14:paraId="61529528" w14:textId="77777777" w:rsidR="005747A1" w:rsidRPr="00A81D77" w:rsidRDefault="005747A1" w:rsidP="005747A1">
            <w:pPr>
              <w:pStyle w:val="3-"/>
              <w:rPr>
                <w:color w:val="FF0000"/>
              </w:rPr>
            </w:pPr>
            <w:r>
              <w:tab/>
            </w:r>
            <w:r>
              <w:tab/>
            </w:r>
            <w:r w:rsidRPr="00A81D77">
              <w:rPr>
                <w:color w:val="FF0000"/>
              </w:rPr>
              <w:t>s_mutex.lock();</w:t>
            </w:r>
          </w:p>
          <w:p w14:paraId="38310F40" w14:textId="62C5547A" w:rsidR="005747A1" w:rsidRPr="00A81D77" w:rsidRDefault="005747A1" w:rsidP="005747A1">
            <w:pPr>
              <w:pStyle w:val="3-"/>
              <w:rPr>
                <w:color w:val="00B050"/>
              </w:rPr>
            </w:pPr>
            <w:r>
              <w:rPr>
                <w:rFonts w:hint="eastAsia"/>
              </w:rPr>
              <w:tab/>
            </w:r>
            <w:r w:rsidRPr="00A81D77">
              <w:rPr>
                <w:rFonts w:hint="eastAsia"/>
                <w:color w:val="00B050"/>
              </w:rPr>
              <w:t>//</w:t>
            </w:r>
            <w:r w:rsidRPr="00A81D77">
              <w:rPr>
                <w:rFonts w:hint="eastAsia"/>
                <w:color w:val="00B050"/>
              </w:rPr>
              <w:tab/>
            </w:r>
            <w:r w:rsidRPr="00A81D77">
              <w:rPr>
                <w:rFonts w:hint="eastAsia"/>
                <w:color w:val="FF0000"/>
              </w:rPr>
              <w:t>s_mutex.try_lock();</w:t>
            </w:r>
            <w:r w:rsidRPr="00A81D77">
              <w:rPr>
                <w:rFonts w:hint="eastAsia"/>
                <w:color w:val="00B050"/>
              </w:rPr>
              <w:t>//</w:t>
            </w:r>
            <w:r w:rsidR="00AD5E86">
              <w:rPr>
                <w:rFonts w:hint="eastAsia"/>
                <w:color w:val="00B050"/>
              </w:rPr>
              <w:t>ロックを</w:t>
            </w:r>
            <w:r w:rsidRPr="00A81D77">
              <w:rPr>
                <w:rFonts w:hint="eastAsia"/>
                <w:color w:val="00B050"/>
              </w:rPr>
              <w:t>取得できない時に他の処理を行いたい場合は try_lock() を使用する</w:t>
            </w:r>
          </w:p>
          <w:p w14:paraId="08DEF3BA" w14:textId="77777777" w:rsidR="0069665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//タイムアウトしたい場合は timed_mutex クラスを使用する</w:t>
            </w:r>
          </w:p>
          <w:p w14:paraId="4D22DD6C" w14:textId="6C38E668" w:rsidR="005747A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//再帰ロックしたい場合は recursive_mutex クラスを使用する</w:t>
            </w:r>
          </w:p>
          <w:p w14:paraId="5DEC1AB1" w14:textId="77777777" w:rsidR="00696651" w:rsidRDefault="00696651" w:rsidP="00696651">
            <w:pPr>
              <w:pStyle w:val="3-"/>
            </w:pPr>
          </w:p>
          <w:p w14:paraId="4D954389"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//データ表示（前）</w:t>
            </w:r>
          </w:p>
          <w:p w14:paraId="724CCDA9" w14:textId="77777777" w:rsidR="005747A1" w:rsidRDefault="005747A1" w:rsidP="005747A1">
            <w:pPr>
              <w:pStyle w:val="3-"/>
            </w:pPr>
            <w:r>
              <w:tab/>
            </w:r>
            <w:r>
              <w:tab/>
              <w:t>printf("%s: [BEFORE] commonData=%d, tlsData=%d\n", name, s_commonData, s_tlsData);</w:t>
            </w:r>
          </w:p>
          <w:p w14:paraId="077AC602" w14:textId="77777777" w:rsidR="005747A1" w:rsidRDefault="005747A1" w:rsidP="005747A1">
            <w:pPr>
              <w:pStyle w:val="3-"/>
            </w:pPr>
            <w:r>
              <w:tab/>
            </w:r>
            <w:r>
              <w:tab/>
              <w:t>fflush(stdout);</w:t>
            </w:r>
          </w:p>
          <w:p w14:paraId="0C0AE6B7" w14:textId="77777777" w:rsidR="005747A1" w:rsidRDefault="005747A1" w:rsidP="005747A1">
            <w:pPr>
              <w:pStyle w:val="3-"/>
            </w:pPr>
          </w:p>
          <w:p w14:paraId="19419F7F" w14:textId="77777777" w:rsidR="005747A1" w:rsidRDefault="005747A1" w:rsidP="005747A1">
            <w:pPr>
              <w:pStyle w:val="3-"/>
            </w:pPr>
            <w:r>
              <w:rPr>
                <w:rFonts w:hint="eastAsia"/>
              </w:rPr>
              <w:tab/>
            </w:r>
            <w:r>
              <w:rPr>
                <w:rFonts w:hint="eastAsia"/>
              </w:rPr>
              <w:tab/>
            </w:r>
            <w:r w:rsidRPr="00A81D77">
              <w:rPr>
                <w:rFonts w:hint="eastAsia"/>
                <w:color w:val="00B050"/>
              </w:rPr>
              <w:t>//データ取得</w:t>
            </w:r>
          </w:p>
          <w:p w14:paraId="05909AA4" w14:textId="77777777" w:rsidR="005747A1" w:rsidRDefault="005747A1" w:rsidP="005747A1">
            <w:pPr>
              <w:pStyle w:val="3-"/>
            </w:pPr>
            <w:r>
              <w:tab/>
            </w:r>
            <w:r>
              <w:tab/>
              <w:t>int common_data = s_commonData;</w:t>
            </w:r>
          </w:p>
          <w:p w14:paraId="17892E58" w14:textId="77777777" w:rsidR="005747A1" w:rsidRDefault="005747A1" w:rsidP="005747A1">
            <w:pPr>
              <w:pStyle w:val="3-"/>
            </w:pPr>
            <w:r>
              <w:tab/>
            </w:r>
            <w:r>
              <w:tab/>
              <w:t>int tls_data = s_tlsData;</w:t>
            </w:r>
          </w:p>
          <w:p w14:paraId="04C39241" w14:textId="77777777" w:rsidR="005747A1" w:rsidRDefault="005747A1" w:rsidP="005747A1">
            <w:pPr>
              <w:pStyle w:val="3-"/>
            </w:pPr>
          </w:p>
          <w:p w14:paraId="5DCE8880"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//データ更新</w:t>
            </w:r>
          </w:p>
          <w:p w14:paraId="57577BE0" w14:textId="77777777" w:rsidR="005747A1" w:rsidRDefault="005747A1" w:rsidP="005747A1">
            <w:pPr>
              <w:pStyle w:val="3-"/>
            </w:pPr>
            <w:r>
              <w:tab/>
            </w:r>
            <w:r>
              <w:tab/>
              <w:t>++common_data;</w:t>
            </w:r>
          </w:p>
          <w:p w14:paraId="5238375C" w14:textId="77777777" w:rsidR="005747A1" w:rsidRDefault="005747A1" w:rsidP="005747A1">
            <w:pPr>
              <w:pStyle w:val="3-"/>
            </w:pPr>
            <w:r>
              <w:tab/>
            </w:r>
            <w:r>
              <w:tab/>
              <w:t>++tls_data;</w:t>
            </w:r>
          </w:p>
          <w:p w14:paraId="51B0AF58" w14:textId="77777777" w:rsidR="005747A1" w:rsidRDefault="005747A1" w:rsidP="005747A1">
            <w:pPr>
              <w:pStyle w:val="3-"/>
            </w:pPr>
          </w:p>
          <w:p w14:paraId="0243A488" w14:textId="77777777" w:rsidR="005747A1" w:rsidRDefault="005747A1" w:rsidP="005747A1">
            <w:pPr>
              <w:pStyle w:val="3-"/>
            </w:pPr>
            <w:r>
              <w:rPr>
                <w:rFonts w:hint="eastAsia"/>
              </w:rPr>
              <w:tab/>
            </w:r>
            <w:r>
              <w:rPr>
                <w:rFonts w:hint="eastAsia"/>
              </w:rPr>
              <w:tab/>
            </w:r>
            <w:r w:rsidRPr="00A81D77">
              <w:rPr>
                <w:rFonts w:hint="eastAsia"/>
                <w:color w:val="00B050"/>
              </w:rPr>
              <w:t>//若干ランダムでスリープ（0～4 msec）</w:t>
            </w:r>
          </w:p>
          <w:p w14:paraId="780B958C" w14:textId="4AD43112" w:rsidR="005747A1" w:rsidRDefault="005747A1" w:rsidP="005747A1">
            <w:pPr>
              <w:pStyle w:val="3-"/>
            </w:pPr>
            <w:r>
              <w:tab/>
            </w:r>
            <w:r>
              <w:tab/>
              <w:t>std::this_thread::sleep_for(std::chrono::milliseconds(</w:t>
            </w:r>
            <w:r w:rsidR="00A81D77" w:rsidRPr="00A81D77">
              <w:t>sleep_time(rnd)</w:t>
            </w:r>
            <w:r>
              <w:t>));</w:t>
            </w:r>
          </w:p>
          <w:p w14:paraId="6F751924" w14:textId="77777777" w:rsidR="005747A1" w:rsidRDefault="005747A1" w:rsidP="005747A1">
            <w:pPr>
              <w:pStyle w:val="3-"/>
            </w:pPr>
          </w:p>
          <w:p w14:paraId="7A525F9A" w14:textId="77777777" w:rsidR="005747A1" w:rsidRDefault="005747A1" w:rsidP="005747A1">
            <w:pPr>
              <w:pStyle w:val="3-"/>
            </w:pPr>
            <w:r>
              <w:rPr>
                <w:rFonts w:hint="eastAsia"/>
              </w:rPr>
              <w:tab/>
            </w:r>
            <w:r>
              <w:rPr>
                <w:rFonts w:hint="eastAsia"/>
              </w:rPr>
              <w:tab/>
            </w:r>
            <w:r w:rsidRPr="00A81D77">
              <w:rPr>
                <w:rFonts w:hint="eastAsia"/>
                <w:color w:val="00B050"/>
              </w:rPr>
              <w:t>//データ書き戻し</w:t>
            </w:r>
          </w:p>
          <w:p w14:paraId="452A9BF1" w14:textId="77777777" w:rsidR="005747A1" w:rsidRDefault="005747A1" w:rsidP="005747A1">
            <w:pPr>
              <w:pStyle w:val="3-"/>
            </w:pPr>
            <w:r>
              <w:tab/>
            </w:r>
            <w:r>
              <w:tab/>
              <w:t>s_commonData = common_data;</w:t>
            </w:r>
          </w:p>
          <w:p w14:paraId="0EAD5647" w14:textId="77777777" w:rsidR="005747A1" w:rsidRDefault="005747A1" w:rsidP="005747A1">
            <w:pPr>
              <w:pStyle w:val="3-"/>
            </w:pPr>
            <w:r>
              <w:tab/>
            </w:r>
            <w:r>
              <w:tab/>
              <w:t>s_tlsData = tls_data;</w:t>
            </w:r>
          </w:p>
          <w:p w14:paraId="2AD3A096" w14:textId="77777777" w:rsidR="005747A1" w:rsidRDefault="005747A1" w:rsidP="005747A1">
            <w:pPr>
              <w:pStyle w:val="3-"/>
            </w:pPr>
          </w:p>
          <w:p w14:paraId="13C45637"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//データ表示（後）</w:t>
            </w:r>
          </w:p>
          <w:p w14:paraId="6E2C268A" w14:textId="77777777" w:rsidR="005747A1" w:rsidRDefault="005747A1" w:rsidP="005747A1">
            <w:pPr>
              <w:pStyle w:val="3-"/>
            </w:pPr>
            <w:r>
              <w:tab/>
            </w:r>
            <w:r>
              <w:tab/>
              <w:t>printf("%s: [AFTER]  commonData=%d, tlsData=%d\n", name, s_commonData, s_tlsData);</w:t>
            </w:r>
          </w:p>
          <w:p w14:paraId="2ECF5C91" w14:textId="77777777" w:rsidR="005747A1" w:rsidRDefault="005747A1" w:rsidP="005747A1">
            <w:pPr>
              <w:pStyle w:val="3-"/>
            </w:pPr>
            <w:r>
              <w:tab/>
            </w:r>
            <w:r>
              <w:tab/>
              <w:t>fflush(stdout);</w:t>
            </w:r>
          </w:p>
          <w:p w14:paraId="641EF7D2" w14:textId="77777777" w:rsidR="005747A1" w:rsidRDefault="005747A1" w:rsidP="005747A1">
            <w:pPr>
              <w:pStyle w:val="3-"/>
            </w:pPr>
          </w:p>
          <w:p w14:paraId="131628A1" w14:textId="77777777" w:rsidR="005747A1" w:rsidRDefault="005747A1" w:rsidP="005747A1">
            <w:pPr>
              <w:pStyle w:val="3-"/>
            </w:pPr>
            <w:r>
              <w:rPr>
                <w:rFonts w:hint="eastAsia"/>
              </w:rPr>
              <w:tab/>
            </w:r>
            <w:r>
              <w:rPr>
                <w:rFonts w:hint="eastAsia"/>
              </w:rPr>
              <w:tab/>
            </w:r>
            <w:r w:rsidRPr="00A81D77">
              <w:rPr>
                <w:rFonts w:hint="eastAsia"/>
                <w:color w:val="00B050"/>
              </w:rPr>
              <w:t>//ミューテックス解放</w:t>
            </w:r>
          </w:p>
          <w:p w14:paraId="54216D32" w14:textId="77777777" w:rsidR="005747A1" w:rsidRPr="00A81D77" w:rsidRDefault="005747A1" w:rsidP="005747A1">
            <w:pPr>
              <w:pStyle w:val="3-"/>
              <w:rPr>
                <w:color w:val="FF0000"/>
              </w:rPr>
            </w:pPr>
            <w:r>
              <w:tab/>
            </w:r>
            <w:r>
              <w:tab/>
            </w:r>
            <w:r w:rsidRPr="00A81D77">
              <w:rPr>
                <w:color w:val="FF0000"/>
              </w:rPr>
              <w:t>s_mutex.unlock();</w:t>
            </w:r>
          </w:p>
          <w:p w14:paraId="216706A9" w14:textId="77777777" w:rsidR="005747A1" w:rsidRDefault="005747A1" w:rsidP="005747A1">
            <w:pPr>
              <w:pStyle w:val="3-"/>
            </w:pPr>
            <w:r>
              <w:tab/>
            </w:r>
            <w:r>
              <w:tab/>
            </w:r>
          </w:p>
          <w:p w14:paraId="08773FAA" w14:textId="77777777" w:rsidR="005747A1" w:rsidRDefault="005747A1" w:rsidP="005747A1">
            <w:pPr>
              <w:pStyle w:val="3-"/>
            </w:pPr>
            <w:r>
              <w:rPr>
                <w:rFonts w:hint="eastAsia"/>
              </w:rPr>
              <w:tab/>
            </w:r>
            <w:r>
              <w:rPr>
                <w:rFonts w:hint="eastAsia"/>
              </w:rPr>
              <w:tab/>
            </w:r>
            <w:r w:rsidRPr="00A81D77">
              <w:rPr>
                <w:rFonts w:hint="eastAsia"/>
                <w:color w:val="00B050"/>
              </w:rPr>
              <w:t>//スレッド切り替えのためのスリープ</w:t>
            </w:r>
          </w:p>
          <w:p w14:paraId="61D20E0F" w14:textId="77777777" w:rsidR="005747A1" w:rsidRDefault="005747A1" w:rsidP="005747A1">
            <w:pPr>
              <w:pStyle w:val="3-"/>
            </w:pPr>
            <w:r>
              <w:tab/>
            </w:r>
            <w:r>
              <w:tab/>
              <w:t>std::this_thread::sleep_for(std::chrono::milliseconds(0));</w:t>
            </w:r>
          </w:p>
          <w:p w14:paraId="52724338" w14:textId="77777777" w:rsidR="005747A1" w:rsidRPr="00A81D77" w:rsidRDefault="005747A1" w:rsidP="005747A1">
            <w:pPr>
              <w:pStyle w:val="3-"/>
              <w:rPr>
                <w:color w:val="00B050"/>
              </w:rPr>
            </w:pPr>
            <w:r>
              <w:rPr>
                <w:rFonts w:hint="eastAsia"/>
              </w:rPr>
              <w:lastRenderedPageBreak/>
              <w:tab/>
            </w:r>
            <w:r w:rsidRPr="00A81D77">
              <w:rPr>
                <w:rFonts w:hint="eastAsia"/>
                <w:color w:val="00B050"/>
              </w:rPr>
              <w:t>//</w:t>
            </w:r>
            <w:r w:rsidRPr="00A81D77">
              <w:rPr>
                <w:rFonts w:hint="eastAsia"/>
                <w:color w:val="00B050"/>
              </w:rPr>
              <w:tab/>
              <w:t>//スレッド切り替え</w:t>
            </w:r>
          </w:p>
          <w:p w14:paraId="04899928" w14:textId="77777777" w:rsidR="005747A1" w:rsidRPr="00A81D77" w:rsidRDefault="005747A1" w:rsidP="005747A1">
            <w:pPr>
              <w:pStyle w:val="3-"/>
              <w:rPr>
                <w:color w:val="00B050"/>
              </w:rPr>
            </w:pPr>
            <w:r w:rsidRPr="00A81D77">
              <w:rPr>
                <w:rFonts w:hint="eastAsia"/>
                <w:color w:val="00B050"/>
              </w:rPr>
              <w:tab/>
              <w:t>//</w:t>
            </w:r>
            <w:r w:rsidRPr="00A81D77">
              <w:rPr>
                <w:rFonts w:hint="eastAsia"/>
                <w:color w:val="00B050"/>
              </w:rPr>
              <w:tab/>
              <w:t>std::this_thread::yield();//OSに任せて再スケジューリング</w:t>
            </w:r>
          </w:p>
          <w:p w14:paraId="2DC556E5" w14:textId="77777777" w:rsidR="005747A1" w:rsidRDefault="005747A1" w:rsidP="005747A1">
            <w:pPr>
              <w:pStyle w:val="3-"/>
            </w:pPr>
            <w:r>
              <w:tab/>
              <w:t>}</w:t>
            </w:r>
          </w:p>
          <w:p w14:paraId="06A34DFC" w14:textId="77777777" w:rsidR="005747A1" w:rsidRDefault="005747A1" w:rsidP="005747A1">
            <w:pPr>
              <w:pStyle w:val="3-"/>
            </w:pPr>
          </w:p>
          <w:p w14:paraId="41F37844" w14:textId="77777777" w:rsidR="005747A1" w:rsidRPr="00A81D77" w:rsidRDefault="005747A1" w:rsidP="005747A1">
            <w:pPr>
              <w:pStyle w:val="3-"/>
              <w:rPr>
                <w:color w:val="00B050"/>
              </w:rPr>
            </w:pPr>
            <w:r>
              <w:rPr>
                <w:rFonts w:hint="eastAsia"/>
              </w:rPr>
              <w:tab/>
            </w:r>
            <w:r w:rsidRPr="00A81D77">
              <w:rPr>
                <w:rFonts w:hint="eastAsia"/>
                <w:color w:val="00B050"/>
              </w:rPr>
              <w:t>//終了</w:t>
            </w:r>
          </w:p>
          <w:p w14:paraId="345999A0" w14:textId="77777777" w:rsidR="005747A1" w:rsidRDefault="005747A1" w:rsidP="005747A1">
            <w:pPr>
              <w:pStyle w:val="3-"/>
            </w:pPr>
            <w:r>
              <w:tab/>
              <w:t>printf("- end:%s -\n", name);</w:t>
            </w:r>
          </w:p>
          <w:p w14:paraId="6C676F8E" w14:textId="77777777" w:rsidR="005747A1" w:rsidRDefault="005747A1" w:rsidP="005747A1">
            <w:pPr>
              <w:pStyle w:val="3-"/>
            </w:pPr>
            <w:r>
              <w:tab/>
              <w:t>fflush(stdout);</w:t>
            </w:r>
          </w:p>
          <w:p w14:paraId="572F9205" w14:textId="77777777" w:rsidR="005747A1" w:rsidRDefault="005747A1" w:rsidP="005747A1">
            <w:pPr>
              <w:pStyle w:val="3-"/>
            </w:pPr>
            <w:r>
              <w:t>}</w:t>
            </w:r>
          </w:p>
          <w:p w14:paraId="5701B856" w14:textId="77777777" w:rsidR="005747A1" w:rsidRDefault="005747A1" w:rsidP="005747A1">
            <w:pPr>
              <w:pStyle w:val="3-"/>
            </w:pPr>
          </w:p>
          <w:p w14:paraId="78099202" w14:textId="77777777" w:rsidR="005747A1" w:rsidRPr="00A81D77" w:rsidRDefault="005747A1" w:rsidP="005747A1">
            <w:pPr>
              <w:pStyle w:val="3-"/>
              <w:rPr>
                <w:color w:val="00B050"/>
              </w:rPr>
            </w:pPr>
            <w:r w:rsidRPr="00A81D77">
              <w:rPr>
                <w:rFonts w:hint="eastAsia"/>
                <w:color w:val="00B050"/>
              </w:rPr>
              <w:t>//テスト</w:t>
            </w:r>
          </w:p>
          <w:p w14:paraId="22333D9B" w14:textId="77777777" w:rsidR="005747A1" w:rsidRDefault="005747A1" w:rsidP="005747A1">
            <w:pPr>
              <w:pStyle w:val="3-"/>
            </w:pPr>
            <w:r>
              <w:t>int main(const int argc, const char* argv[])</w:t>
            </w:r>
          </w:p>
          <w:p w14:paraId="22CF25EC" w14:textId="77777777" w:rsidR="005747A1" w:rsidRDefault="005747A1" w:rsidP="005747A1">
            <w:pPr>
              <w:pStyle w:val="3-"/>
            </w:pPr>
            <w:r>
              <w:t>{</w:t>
            </w:r>
          </w:p>
          <w:p w14:paraId="7FEE9490" w14:textId="77777777" w:rsidR="005747A1" w:rsidRDefault="005747A1" w:rsidP="005747A1">
            <w:pPr>
              <w:pStyle w:val="3-"/>
              <w:rPr>
                <w:color w:val="00B050"/>
              </w:rPr>
            </w:pPr>
            <w:r>
              <w:rPr>
                <w:rFonts w:hint="eastAsia"/>
              </w:rPr>
              <w:tab/>
            </w:r>
            <w:r w:rsidRPr="00A81D77">
              <w:rPr>
                <w:rFonts w:hint="eastAsia"/>
                <w:color w:val="00B050"/>
              </w:rPr>
              <w:t>//スレッド作成</w:t>
            </w:r>
          </w:p>
          <w:p w14:paraId="3E8227EA" w14:textId="2782ED4C" w:rsidR="00AD5E86" w:rsidRPr="00A81D77" w:rsidRDefault="00AD5E86" w:rsidP="005747A1">
            <w:pPr>
              <w:pStyle w:val="3-"/>
              <w:rPr>
                <w:rFonts w:hint="eastAsia"/>
                <w:color w:val="00B050"/>
              </w:rPr>
            </w:pPr>
            <w:r>
              <w:rPr>
                <w:color w:val="00B050"/>
              </w:rPr>
              <w:tab/>
              <w:t>//</w:t>
            </w:r>
            <w:r>
              <w:rPr>
                <w:rFonts w:hint="eastAsia"/>
                <w:color w:val="00B050"/>
              </w:rPr>
              <w:t>※スタックサイズ指定方法不明</w:t>
            </w:r>
          </w:p>
          <w:p w14:paraId="7EC6639A" w14:textId="77777777" w:rsidR="005747A1" w:rsidRDefault="005747A1" w:rsidP="005747A1">
            <w:pPr>
              <w:pStyle w:val="3-"/>
            </w:pPr>
            <w:r>
              <w:rPr>
                <w:rFonts w:hint="eastAsia"/>
              </w:rPr>
              <w:tab/>
              <w:t>std::thread thread_obj1 = std::thread(threadFunc, "太郎");</w:t>
            </w:r>
          </w:p>
          <w:p w14:paraId="1BE7FE90" w14:textId="77777777" w:rsidR="005747A1" w:rsidRDefault="005747A1" w:rsidP="005747A1">
            <w:pPr>
              <w:pStyle w:val="3-"/>
            </w:pPr>
            <w:r>
              <w:rPr>
                <w:rFonts w:hint="eastAsia"/>
              </w:rPr>
              <w:tab/>
              <w:t>std::thread thread_obj2 = std::thread(threadFunc, "次郎");</w:t>
            </w:r>
          </w:p>
          <w:p w14:paraId="2E1D9848" w14:textId="77777777" w:rsidR="005747A1" w:rsidRDefault="005747A1" w:rsidP="005747A1">
            <w:pPr>
              <w:pStyle w:val="3-"/>
            </w:pPr>
            <w:r>
              <w:rPr>
                <w:rFonts w:hint="eastAsia"/>
              </w:rPr>
              <w:tab/>
              <w:t>std::thread thread_obj3 = std::thread(threadFunc, "三郎");</w:t>
            </w:r>
          </w:p>
          <w:p w14:paraId="4067BDF3" w14:textId="77777777" w:rsidR="005747A1" w:rsidRDefault="005747A1" w:rsidP="005747A1">
            <w:pPr>
              <w:pStyle w:val="3-"/>
            </w:pPr>
            <w:r>
              <w:tab/>
            </w:r>
          </w:p>
          <w:p w14:paraId="66EEEB2B" w14:textId="77777777" w:rsidR="005747A1" w:rsidRPr="00A81D77" w:rsidRDefault="005747A1" w:rsidP="005747A1">
            <w:pPr>
              <w:pStyle w:val="3-"/>
              <w:rPr>
                <w:color w:val="00B050"/>
              </w:rPr>
            </w:pPr>
            <w:r>
              <w:rPr>
                <w:rFonts w:hint="eastAsia"/>
              </w:rPr>
              <w:tab/>
            </w:r>
            <w:r w:rsidRPr="00A81D77">
              <w:rPr>
                <w:rFonts w:hint="eastAsia"/>
                <w:color w:val="00B050"/>
              </w:rPr>
              <w:t>//スレッド終了待ち</w:t>
            </w:r>
          </w:p>
          <w:p w14:paraId="76C0ACEE" w14:textId="77777777" w:rsidR="005747A1" w:rsidRDefault="005747A1" w:rsidP="005747A1">
            <w:pPr>
              <w:pStyle w:val="3-"/>
            </w:pPr>
            <w:r>
              <w:tab/>
              <w:t>thread_obj1.join();</w:t>
            </w:r>
          </w:p>
          <w:p w14:paraId="58B71E45" w14:textId="77777777" w:rsidR="005747A1" w:rsidRDefault="005747A1" w:rsidP="005747A1">
            <w:pPr>
              <w:pStyle w:val="3-"/>
            </w:pPr>
            <w:r>
              <w:tab/>
              <w:t>thread_obj2.join();</w:t>
            </w:r>
          </w:p>
          <w:p w14:paraId="041127FE" w14:textId="77777777" w:rsidR="005747A1" w:rsidRDefault="005747A1" w:rsidP="005747A1">
            <w:pPr>
              <w:pStyle w:val="3-"/>
            </w:pPr>
            <w:r>
              <w:tab/>
              <w:t>thread_obj3.join();</w:t>
            </w:r>
          </w:p>
          <w:p w14:paraId="2137F678" w14:textId="77777777" w:rsidR="005747A1" w:rsidRDefault="005747A1" w:rsidP="005747A1">
            <w:pPr>
              <w:pStyle w:val="3-"/>
            </w:pPr>
          </w:p>
          <w:p w14:paraId="7AF72019" w14:textId="77777777" w:rsidR="005747A1" w:rsidRDefault="005747A1" w:rsidP="005747A1">
            <w:pPr>
              <w:pStyle w:val="3-"/>
            </w:pPr>
            <w:r>
              <w:rPr>
                <w:rFonts w:hint="eastAsia"/>
              </w:rPr>
              <w:tab/>
            </w:r>
            <w:r w:rsidRPr="00A81D77">
              <w:rPr>
                <w:rFonts w:hint="eastAsia"/>
                <w:color w:val="00B050"/>
              </w:rPr>
              <w:t>//ミューテックスの取得と解放を大量に実行して時間を計測</w:t>
            </w:r>
          </w:p>
          <w:p w14:paraId="75975C5C" w14:textId="77777777" w:rsidR="005747A1" w:rsidRDefault="005747A1" w:rsidP="005747A1">
            <w:pPr>
              <w:pStyle w:val="3-"/>
            </w:pPr>
            <w:r>
              <w:tab/>
              <w:t>{</w:t>
            </w:r>
          </w:p>
          <w:p w14:paraId="4ABF2A3C" w14:textId="77777777" w:rsidR="005747A1" w:rsidRDefault="005747A1" w:rsidP="005747A1">
            <w:pPr>
              <w:pStyle w:val="3-"/>
            </w:pPr>
            <w:r>
              <w:tab/>
            </w:r>
            <w:r>
              <w:tab/>
              <w:t>auto begin = std::chrono::high_resolution_clock::now();</w:t>
            </w:r>
          </w:p>
          <w:p w14:paraId="22C42088" w14:textId="77777777" w:rsidR="005747A1" w:rsidRDefault="005747A1" w:rsidP="005747A1">
            <w:pPr>
              <w:pStyle w:val="3-"/>
            </w:pPr>
            <w:r>
              <w:tab/>
            </w:r>
            <w:r>
              <w:tab/>
              <w:t>static const int TEST_TIMES = 10000000;</w:t>
            </w:r>
          </w:p>
          <w:p w14:paraId="5920C7FD" w14:textId="77777777" w:rsidR="005747A1" w:rsidRDefault="005747A1" w:rsidP="005747A1">
            <w:pPr>
              <w:pStyle w:val="3-"/>
            </w:pPr>
            <w:r>
              <w:tab/>
            </w:r>
            <w:r>
              <w:tab/>
              <w:t>for (int i = 0; i &lt; TEST_TIMES; ++i)</w:t>
            </w:r>
          </w:p>
          <w:p w14:paraId="59A512CB" w14:textId="77777777" w:rsidR="005747A1" w:rsidRDefault="005747A1" w:rsidP="005747A1">
            <w:pPr>
              <w:pStyle w:val="3-"/>
            </w:pPr>
            <w:r>
              <w:tab/>
            </w:r>
            <w:r>
              <w:tab/>
              <w:t>{</w:t>
            </w:r>
          </w:p>
          <w:p w14:paraId="2CCEE671" w14:textId="77777777" w:rsidR="005747A1" w:rsidRPr="00A81D77" w:rsidRDefault="005747A1" w:rsidP="005747A1">
            <w:pPr>
              <w:pStyle w:val="3-"/>
              <w:rPr>
                <w:color w:val="FF0000"/>
              </w:rPr>
            </w:pPr>
            <w:r>
              <w:tab/>
            </w:r>
            <w:r>
              <w:tab/>
            </w:r>
            <w:r>
              <w:tab/>
            </w:r>
            <w:r w:rsidRPr="00A81D77">
              <w:rPr>
                <w:color w:val="FF0000"/>
              </w:rPr>
              <w:t>s_mutex.lock();</w:t>
            </w:r>
          </w:p>
          <w:p w14:paraId="186B37B9" w14:textId="77777777" w:rsidR="005747A1" w:rsidRPr="00A81D77" w:rsidRDefault="005747A1" w:rsidP="005747A1">
            <w:pPr>
              <w:pStyle w:val="3-"/>
              <w:rPr>
                <w:color w:val="FF0000"/>
              </w:rPr>
            </w:pPr>
            <w:r w:rsidRPr="00A81D77">
              <w:rPr>
                <w:color w:val="FF0000"/>
              </w:rPr>
              <w:tab/>
            </w:r>
            <w:r w:rsidRPr="00A81D77">
              <w:rPr>
                <w:color w:val="FF0000"/>
              </w:rPr>
              <w:tab/>
            </w:r>
            <w:r w:rsidRPr="00A81D77">
              <w:rPr>
                <w:color w:val="FF0000"/>
              </w:rPr>
              <w:tab/>
              <w:t>s_mutex.unlock();</w:t>
            </w:r>
          </w:p>
          <w:p w14:paraId="6445704C" w14:textId="77777777" w:rsidR="005747A1" w:rsidRDefault="005747A1" w:rsidP="005747A1">
            <w:pPr>
              <w:pStyle w:val="3-"/>
            </w:pPr>
            <w:r>
              <w:tab/>
            </w:r>
            <w:r>
              <w:tab/>
              <w:t>}</w:t>
            </w:r>
          </w:p>
          <w:p w14:paraId="56F2075F" w14:textId="77777777" w:rsidR="005747A1" w:rsidRDefault="005747A1" w:rsidP="005747A1">
            <w:pPr>
              <w:pStyle w:val="3-"/>
            </w:pPr>
            <w:r>
              <w:tab/>
            </w:r>
            <w:r>
              <w:tab/>
              <w:t>auto end = std::chrono::high_resolution_clock::now();</w:t>
            </w:r>
          </w:p>
          <w:p w14:paraId="1584CD07" w14:textId="77777777" w:rsidR="00502D58" w:rsidRDefault="005747A1" w:rsidP="00A81D77">
            <w:pPr>
              <w:pStyle w:val="3-"/>
              <w:jc w:val="left"/>
            </w:pPr>
            <w:r>
              <w:tab/>
            </w:r>
            <w:r>
              <w:tab/>
              <w:t>auto duration = static_cast&lt;float&gt;(static_cast&lt;double&gt;(</w:t>
            </w:r>
          </w:p>
          <w:p w14:paraId="1E11B9B4" w14:textId="28CB3BE6" w:rsidR="005747A1" w:rsidRDefault="00502D58" w:rsidP="00A81D77">
            <w:pPr>
              <w:pStyle w:val="3-"/>
              <w:jc w:val="left"/>
            </w:pPr>
            <w:r>
              <w:tab/>
            </w:r>
            <w:r>
              <w:tab/>
            </w:r>
            <w:r>
              <w:tab/>
            </w:r>
            <w:r>
              <w:tab/>
            </w:r>
            <w:r>
              <w:tab/>
            </w:r>
            <w:r w:rsidR="005747A1">
              <w:t>std::chrono::duration_cast&lt;std::chrono::microseconds&gt;(end - begin).count()) / 1000000.);</w:t>
            </w:r>
          </w:p>
          <w:p w14:paraId="290E0157" w14:textId="77777777" w:rsidR="005747A1" w:rsidRDefault="005747A1" w:rsidP="005747A1">
            <w:pPr>
              <w:pStyle w:val="3-"/>
            </w:pPr>
            <w:r>
              <w:tab/>
            </w:r>
            <w:r>
              <w:tab/>
              <w:t>printf("Mutex * %d = %.6f sec\n", TEST_TIMES, duration);</w:t>
            </w:r>
          </w:p>
          <w:p w14:paraId="19561D02" w14:textId="77777777" w:rsidR="005747A1" w:rsidRDefault="005747A1" w:rsidP="005747A1">
            <w:pPr>
              <w:pStyle w:val="3-"/>
            </w:pPr>
            <w:r>
              <w:tab/>
              <w:t>}</w:t>
            </w:r>
          </w:p>
          <w:p w14:paraId="17A38443" w14:textId="77777777" w:rsidR="005747A1" w:rsidRDefault="005747A1" w:rsidP="005747A1">
            <w:pPr>
              <w:pStyle w:val="3-"/>
            </w:pPr>
          </w:p>
          <w:p w14:paraId="7715AA18" w14:textId="77777777" w:rsidR="005747A1" w:rsidRDefault="005747A1" w:rsidP="005747A1">
            <w:pPr>
              <w:pStyle w:val="3-"/>
            </w:pPr>
            <w:r>
              <w:tab/>
              <w:t>return EXIT_SUCCESS;</w:t>
            </w:r>
          </w:p>
          <w:p w14:paraId="0C5B5D7B" w14:textId="5A3C7455" w:rsidR="00DE3BF2" w:rsidRPr="00DE3BF2" w:rsidRDefault="005747A1" w:rsidP="005747A1">
            <w:pPr>
              <w:pStyle w:val="3-"/>
            </w:pPr>
            <w:r>
              <w:t>}</w:t>
            </w:r>
          </w:p>
        </w:tc>
      </w:tr>
    </w:tbl>
    <w:p w14:paraId="1CD3AC97"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7236174E" w14:textId="77777777" w:rsidTr="000A1665">
        <w:tc>
          <w:tcPr>
            <w:tcW w:w="8494" w:type="dxa"/>
          </w:tcPr>
          <w:p w14:paraId="58D47098" w14:textId="77777777" w:rsidR="005747A1" w:rsidRPr="005747A1" w:rsidRDefault="005747A1" w:rsidP="005747A1">
            <w:pPr>
              <w:pStyle w:val="3-"/>
              <w:rPr>
                <w:color w:val="auto"/>
              </w:rPr>
            </w:pPr>
            <w:r w:rsidRPr="005747A1">
              <w:rPr>
                <w:rFonts w:hint="eastAsia"/>
                <w:color w:val="auto"/>
              </w:rPr>
              <w:t>- begin:太郎 -</w:t>
            </w:r>
          </w:p>
          <w:p w14:paraId="68F04D4F" w14:textId="77777777" w:rsidR="005747A1" w:rsidRPr="005747A1" w:rsidRDefault="005747A1" w:rsidP="005747A1">
            <w:pPr>
              <w:pStyle w:val="3-"/>
              <w:rPr>
                <w:color w:val="auto"/>
              </w:rPr>
            </w:pPr>
            <w:r w:rsidRPr="005747A1">
              <w:rPr>
                <w:rFonts w:hint="eastAsia"/>
                <w:color w:val="auto"/>
              </w:rPr>
              <w:t>太郎: [BEFORE] commonData=0, tlsData=0</w:t>
            </w:r>
          </w:p>
          <w:p w14:paraId="65D2C496" w14:textId="77777777" w:rsidR="005747A1" w:rsidRPr="005747A1" w:rsidRDefault="005747A1" w:rsidP="005747A1">
            <w:pPr>
              <w:pStyle w:val="3-"/>
              <w:rPr>
                <w:color w:val="auto"/>
              </w:rPr>
            </w:pPr>
            <w:r w:rsidRPr="005747A1">
              <w:rPr>
                <w:rFonts w:hint="eastAsia"/>
                <w:color w:val="auto"/>
              </w:rPr>
              <w:t>- begin:次郎 -</w:t>
            </w:r>
          </w:p>
          <w:p w14:paraId="61CC961E" w14:textId="77777777" w:rsidR="005747A1" w:rsidRPr="005747A1" w:rsidRDefault="005747A1" w:rsidP="005747A1">
            <w:pPr>
              <w:pStyle w:val="3-"/>
              <w:rPr>
                <w:color w:val="auto"/>
              </w:rPr>
            </w:pPr>
            <w:r w:rsidRPr="005747A1">
              <w:rPr>
                <w:rFonts w:hint="eastAsia"/>
                <w:color w:val="auto"/>
              </w:rPr>
              <w:t>- begin:三郎 -</w:t>
            </w:r>
          </w:p>
          <w:p w14:paraId="00A7DEC2" w14:textId="77777777" w:rsidR="005747A1" w:rsidRPr="005747A1" w:rsidRDefault="005747A1" w:rsidP="005747A1">
            <w:pPr>
              <w:pStyle w:val="3-"/>
              <w:rPr>
                <w:color w:val="auto"/>
              </w:rPr>
            </w:pPr>
            <w:r w:rsidRPr="005747A1">
              <w:rPr>
                <w:rFonts w:hint="eastAsia"/>
                <w:color w:val="auto"/>
              </w:rPr>
              <w:t>太郎: [AFTER]  commonData=1, tlsData=1</w:t>
            </w:r>
          </w:p>
          <w:p w14:paraId="4319747F" w14:textId="77777777" w:rsidR="005747A1" w:rsidRPr="005747A1" w:rsidRDefault="005747A1" w:rsidP="005747A1">
            <w:pPr>
              <w:pStyle w:val="3-"/>
              <w:rPr>
                <w:color w:val="auto"/>
              </w:rPr>
            </w:pPr>
            <w:r w:rsidRPr="005747A1">
              <w:rPr>
                <w:rFonts w:hint="eastAsia"/>
                <w:color w:val="auto"/>
              </w:rPr>
              <w:t>次郎: [BEFORE] commonData=1, tlsData=0</w:t>
            </w:r>
          </w:p>
          <w:p w14:paraId="4296F292" w14:textId="77777777" w:rsidR="005747A1" w:rsidRPr="005747A1" w:rsidRDefault="005747A1" w:rsidP="005747A1">
            <w:pPr>
              <w:pStyle w:val="3-"/>
              <w:rPr>
                <w:color w:val="auto"/>
              </w:rPr>
            </w:pPr>
            <w:r w:rsidRPr="005747A1">
              <w:rPr>
                <w:rFonts w:hint="eastAsia"/>
                <w:color w:val="auto"/>
              </w:rPr>
              <w:t>次郎: [AFTER]  commonData=2, tlsData=1</w:t>
            </w:r>
          </w:p>
          <w:p w14:paraId="33E4A674" w14:textId="77777777" w:rsidR="005747A1" w:rsidRPr="005747A1" w:rsidRDefault="005747A1" w:rsidP="005747A1">
            <w:pPr>
              <w:pStyle w:val="3-"/>
              <w:rPr>
                <w:color w:val="auto"/>
              </w:rPr>
            </w:pPr>
            <w:r w:rsidRPr="005747A1">
              <w:rPr>
                <w:rFonts w:hint="eastAsia"/>
                <w:color w:val="auto"/>
              </w:rPr>
              <w:t>三郎: [BEFORE] commonData=2, tlsData=0</w:t>
            </w:r>
          </w:p>
          <w:p w14:paraId="65D27AB1" w14:textId="77777777" w:rsidR="005747A1" w:rsidRPr="005747A1" w:rsidRDefault="005747A1" w:rsidP="005747A1">
            <w:pPr>
              <w:pStyle w:val="3-"/>
              <w:rPr>
                <w:color w:val="auto"/>
              </w:rPr>
            </w:pPr>
            <w:r w:rsidRPr="005747A1">
              <w:rPr>
                <w:rFonts w:hint="eastAsia"/>
                <w:color w:val="auto"/>
              </w:rPr>
              <w:t>三郎: [AFTER]  commonData=3, tlsData=1</w:t>
            </w:r>
          </w:p>
          <w:p w14:paraId="56B9CE3D" w14:textId="77777777" w:rsidR="005747A1" w:rsidRPr="005747A1" w:rsidRDefault="005747A1" w:rsidP="005747A1">
            <w:pPr>
              <w:pStyle w:val="3-"/>
              <w:rPr>
                <w:color w:val="auto"/>
              </w:rPr>
            </w:pPr>
            <w:r w:rsidRPr="005747A1">
              <w:rPr>
                <w:rFonts w:hint="eastAsia"/>
                <w:color w:val="auto"/>
              </w:rPr>
              <w:t>太郎: [BEFORE] commonData=3, tlsData=1</w:t>
            </w:r>
          </w:p>
          <w:p w14:paraId="3129D041" w14:textId="77777777" w:rsidR="005747A1" w:rsidRPr="005747A1" w:rsidRDefault="005747A1" w:rsidP="005747A1">
            <w:pPr>
              <w:pStyle w:val="3-"/>
              <w:rPr>
                <w:color w:val="auto"/>
              </w:rPr>
            </w:pPr>
            <w:r w:rsidRPr="005747A1">
              <w:rPr>
                <w:rFonts w:hint="eastAsia"/>
                <w:color w:val="auto"/>
              </w:rPr>
              <w:t>太郎: [AFTER]  commonData=4, tlsData=2</w:t>
            </w:r>
          </w:p>
          <w:p w14:paraId="2C271C24" w14:textId="77777777" w:rsidR="005747A1" w:rsidRPr="005747A1" w:rsidRDefault="005747A1" w:rsidP="005747A1">
            <w:pPr>
              <w:pStyle w:val="3-"/>
              <w:rPr>
                <w:color w:val="auto"/>
              </w:rPr>
            </w:pPr>
            <w:r w:rsidRPr="005747A1">
              <w:rPr>
                <w:rFonts w:hint="eastAsia"/>
                <w:color w:val="auto"/>
              </w:rPr>
              <w:t>次郎: [BEFORE] commonData=4, tlsData=1</w:t>
            </w:r>
          </w:p>
          <w:p w14:paraId="736F5256" w14:textId="77777777" w:rsidR="005747A1" w:rsidRPr="005747A1" w:rsidRDefault="005747A1" w:rsidP="005747A1">
            <w:pPr>
              <w:pStyle w:val="3-"/>
              <w:rPr>
                <w:color w:val="auto"/>
              </w:rPr>
            </w:pPr>
            <w:r w:rsidRPr="005747A1">
              <w:rPr>
                <w:rFonts w:hint="eastAsia"/>
                <w:color w:val="auto"/>
              </w:rPr>
              <w:t>次郎: [AFTER]  commonData=5, tlsData=2</w:t>
            </w:r>
          </w:p>
          <w:p w14:paraId="10B6B577" w14:textId="77777777" w:rsidR="005747A1" w:rsidRPr="005747A1" w:rsidRDefault="005747A1" w:rsidP="005747A1">
            <w:pPr>
              <w:pStyle w:val="3-"/>
              <w:rPr>
                <w:color w:val="auto"/>
              </w:rPr>
            </w:pPr>
            <w:r w:rsidRPr="005747A1">
              <w:rPr>
                <w:rFonts w:hint="eastAsia"/>
                <w:color w:val="auto"/>
              </w:rPr>
              <w:t>三郎: [BEFORE] commonData=5, tlsData=1</w:t>
            </w:r>
          </w:p>
          <w:p w14:paraId="4C5C5266" w14:textId="77777777" w:rsidR="005747A1" w:rsidRPr="005747A1" w:rsidRDefault="005747A1" w:rsidP="005747A1">
            <w:pPr>
              <w:pStyle w:val="3-"/>
              <w:rPr>
                <w:color w:val="auto"/>
              </w:rPr>
            </w:pPr>
            <w:r w:rsidRPr="005747A1">
              <w:rPr>
                <w:rFonts w:hint="eastAsia"/>
                <w:color w:val="auto"/>
              </w:rPr>
              <w:t>三郎: [AFTER]  commonData=6, tlsData=2</w:t>
            </w:r>
          </w:p>
          <w:p w14:paraId="0CD1E76D" w14:textId="77777777" w:rsidR="005747A1" w:rsidRPr="005747A1" w:rsidRDefault="005747A1" w:rsidP="005747A1">
            <w:pPr>
              <w:pStyle w:val="3-"/>
              <w:rPr>
                <w:color w:val="auto"/>
              </w:rPr>
            </w:pPr>
            <w:r w:rsidRPr="005747A1">
              <w:rPr>
                <w:rFonts w:hint="eastAsia"/>
                <w:color w:val="auto"/>
              </w:rPr>
              <w:t>太郎: [BEFORE] commonData=6, tlsData=2</w:t>
            </w:r>
          </w:p>
          <w:p w14:paraId="6BA8084D" w14:textId="77777777" w:rsidR="005747A1" w:rsidRPr="005747A1" w:rsidRDefault="005747A1" w:rsidP="005747A1">
            <w:pPr>
              <w:pStyle w:val="3-"/>
              <w:rPr>
                <w:color w:val="auto"/>
              </w:rPr>
            </w:pPr>
            <w:r w:rsidRPr="005747A1">
              <w:rPr>
                <w:rFonts w:hint="eastAsia"/>
                <w:color w:val="auto"/>
              </w:rPr>
              <w:t>太郎: [AFTER]  commonData=7, tlsData=3</w:t>
            </w:r>
          </w:p>
          <w:p w14:paraId="28536BA8" w14:textId="77777777" w:rsidR="005747A1" w:rsidRPr="005747A1" w:rsidRDefault="005747A1" w:rsidP="005747A1">
            <w:pPr>
              <w:pStyle w:val="3-"/>
              <w:rPr>
                <w:color w:val="auto"/>
              </w:rPr>
            </w:pPr>
            <w:r w:rsidRPr="005747A1">
              <w:rPr>
                <w:rFonts w:hint="eastAsia"/>
                <w:color w:val="auto"/>
              </w:rPr>
              <w:t>- end:太郎 -</w:t>
            </w:r>
          </w:p>
          <w:p w14:paraId="2355E546" w14:textId="77777777" w:rsidR="005747A1" w:rsidRPr="005747A1" w:rsidRDefault="005747A1" w:rsidP="005747A1">
            <w:pPr>
              <w:pStyle w:val="3-"/>
              <w:rPr>
                <w:color w:val="auto"/>
              </w:rPr>
            </w:pPr>
            <w:r w:rsidRPr="005747A1">
              <w:rPr>
                <w:rFonts w:hint="eastAsia"/>
                <w:color w:val="auto"/>
              </w:rPr>
              <w:t>次郎: [BEFORE] commonData=7, tlsData=2</w:t>
            </w:r>
          </w:p>
          <w:p w14:paraId="31496EB8" w14:textId="77777777" w:rsidR="005747A1" w:rsidRPr="005747A1" w:rsidRDefault="005747A1" w:rsidP="005747A1">
            <w:pPr>
              <w:pStyle w:val="3-"/>
              <w:rPr>
                <w:color w:val="auto"/>
              </w:rPr>
            </w:pPr>
            <w:r w:rsidRPr="005747A1">
              <w:rPr>
                <w:rFonts w:hint="eastAsia"/>
                <w:color w:val="auto"/>
              </w:rPr>
              <w:t>次郎: [AFTER]  commonData=8, tlsData=3</w:t>
            </w:r>
          </w:p>
          <w:p w14:paraId="69295CD6" w14:textId="77777777" w:rsidR="005747A1" w:rsidRPr="005747A1" w:rsidRDefault="005747A1" w:rsidP="005747A1">
            <w:pPr>
              <w:pStyle w:val="3-"/>
              <w:rPr>
                <w:color w:val="auto"/>
              </w:rPr>
            </w:pPr>
            <w:r w:rsidRPr="005747A1">
              <w:rPr>
                <w:rFonts w:hint="eastAsia"/>
                <w:color w:val="auto"/>
              </w:rPr>
              <w:t>- end:次郎 -</w:t>
            </w:r>
          </w:p>
          <w:p w14:paraId="72DB6F55" w14:textId="77777777" w:rsidR="005747A1" w:rsidRPr="005747A1" w:rsidRDefault="005747A1" w:rsidP="005747A1">
            <w:pPr>
              <w:pStyle w:val="3-"/>
              <w:rPr>
                <w:color w:val="auto"/>
              </w:rPr>
            </w:pPr>
            <w:r w:rsidRPr="005747A1">
              <w:rPr>
                <w:rFonts w:hint="eastAsia"/>
                <w:color w:val="auto"/>
              </w:rPr>
              <w:t>三郎: [BEFORE] commonData=8, tlsData=2</w:t>
            </w:r>
          </w:p>
          <w:p w14:paraId="674AF7CD" w14:textId="2EF28B79" w:rsidR="005747A1" w:rsidRPr="005747A1" w:rsidRDefault="005747A1" w:rsidP="005747A1">
            <w:pPr>
              <w:pStyle w:val="3-"/>
              <w:rPr>
                <w:color w:val="auto"/>
              </w:rPr>
            </w:pPr>
            <w:r w:rsidRPr="005747A1">
              <w:rPr>
                <w:rFonts w:hint="eastAsia"/>
                <w:color w:val="auto"/>
              </w:rPr>
              <w:t>三郎: [AFTER]  commonData=</w:t>
            </w:r>
            <w:r w:rsidRPr="00A81D77">
              <w:rPr>
                <w:rFonts w:hint="eastAsia"/>
                <w:color w:val="FF0000"/>
              </w:rPr>
              <w:t>9</w:t>
            </w:r>
            <w:r w:rsidRPr="005747A1">
              <w:rPr>
                <w:rFonts w:hint="eastAsia"/>
                <w:color w:val="auto"/>
              </w:rPr>
              <w:t>, tlsData=3</w:t>
            </w:r>
            <w:r w:rsidR="00A81D77">
              <w:rPr>
                <w:color w:val="auto"/>
              </w:rPr>
              <w:tab/>
            </w:r>
            <w:r w:rsidR="00A81D77" w:rsidRPr="00146B14">
              <w:rPr>
                <w:color w:val="FF0000"/>
              </w:rPr>
              <w:t>←</w:t>
            </w:r>
            <w:r w:rsidR="00A81D77">
              <w:rPr>
                <w:color w:val="FF0000"/>
              </w:rPr>
              <w:t>全て正常にロックされたので、</w:t>
            </w:r>
            <w:r w:rsidR="001F6E26">
              <w:rPr>
                <w:rFonts w:hint="eastAsia"/>
                <w:color w:val="FF0000"/>
              </w:rPr>
              <w:t>正しい</w:t>
            </w:r>
            <w:r w:rsidR="00A81D77">
              <w:rPr>
                <w:color w:val="FF0000"/>
              </w:rPr>
              <w:t>処理結果になっている</w:t>
            </w:r>
          </w:p>
          <w:p w14:paraId="42117147" w14:textId="77777777" w:rsidR="005747A1" w:rsidRPr="005747A1" w:rsidRDefault="005747A1" w:rsidP="005747A1">
            <w:pPr>
              <w:pStyle w:val="3-"/>
              <w:rPr>
                <w:color w:val="auto"/>
              </w:rPr>
            </w:pPr>
            <w:r w:rsidRPr="005747A1">
              <w:rPr>
                <w:rFonts w:hint="eastAsia"/>
                <w:color w:val="auto"/>
              </w:rPr>
              <w:lastRenderedPageBreak/>
              <w:t>- end:三郎 -</w:t>
            </w:r>
          </w:p>
          <w:p w14:paraId="7F90D486" w14:textId="69CB7657" w:rsidR="00DE3BF2" w:rsidRPr="00DD51B6" w:rsidRDefault="005747A1" w:rsidP="005747A1">
            <w:pPr>
              <w:pStyle w:val="3-"/>
            </w:pPr>
            <w:r w:rsidRPr="005747A1">
              <w:rPr>
                <w:color w:val="auto"/>
              </w:rPr>
              <w:t xml:space="preserve">Mutex * 10000000 = </w:t>
            </w:r>
            <w:r w:rsidRPr="00A81D77">
              <w:rPr>
                <w:color w:val="FF0000"/>
              </w:rPr>
              <w:t>0.650037 sec</w:t>
            </w:r>
            <w:r w:rsidR="00A81D77">
              <w:rPr>
                <w:color w:val="FF0000"/>
              </w:rPr>
              <w:tab/>
            </w:r>
            <w:r w:rsidR="00A81D77">
              <w:rPr>
                <w:color w:val="FF0000"/>
              </w:rPr>
              <w:tab/>
              <w:t>←</w:t>
            </w:r>
            <w:r w:rsidR="009518EA">
              <w:rPr>
                <w:rFonts w:hint="eastAsia"/>
                <w:color w:val="FF0000"/>
              </w:rPr>
              <w:t>1千万回ループによる処理時間計測</w:t>
            </w:r>
          </w:p>
        </w:tc>
      </w:tr>
    </w:tbl>
    <w:p w14:paraId="439663F4" w14:textId="77777777" w:rsidR="00590471" w:rsidRDefault="00590471" w:rsidP="00590471">
      <w:pPr>
        <w:pStyle w:val="2"/>
      </w:pPr>
      <w:bookmarkStart w:id="103" w:name="_Toc378866140"/>
      <w:r>
        <w:rPr>
          <w:rFonts w:hint="eastAsia"/>
        </w:rPr>
        <w:lastRenderedPageBreak/>
        <w:t>排他制御：スピンロック</w:t>
      </w:r>
      <w:bookmarkEnd w:id="103"/>
    </w:p>
    <w:p w14:paraId="7B8570B0" w14:textId="77777777" w:rsidR="00590471" w:rsidRDefault="00590471" w:rsidP="00590471">
      <w:pPr>
        <w:pStyle w:val="a9"/>
        <w:ind w:firstLine="283"/>
      </w:pPr>
      <w:r>
        <w:t>「スピンロック」は古典的なロック手法。</w:t>
      </w:r>
    </w:p>
    <w:p w14:paraId="4941031A" w14:textId="77777777" w:rsidR="00590471" w:rsidRDefault="00590471" w:rsidP="00590471">
      <w:pPr>
        <w:pStyle w:val="a9"/>
        <w:ind w:firstLine="283"/>
      </w:pPr>
      <w:r>
        <w:rPr>
          <w:rFonts w:hint="eastAsia"/>
        </w:rPr>
        <w:t>ビジーウェイト方式</w:t>
      </w:r>
      <w:r>
        <w:t>の代名詞的</w:t>
      </w:r>
      <w:r>
        <w:rPr>
          <w:rFonts w:hint="eastAsia"/>
        </w:rPr>
        <w:t>な</w:t>
      </w:r>
      <w:r>
        <w:t>手法。</w:t>
      </w:r>
    </w:p>
    <w:p w14:paraId="5E20DD53" w14:textId="77777777" w:rsidR="00590471" w:rsidRDefault="00590471" w:rsidP="00590471">
      <w:pPr>
        <w:pStyle w:val="a9"/>
        <w:ind w:firstLine="283"/>
      </w:pPr>
      <w:r>
        <w:t>ミューテックスと異なり</w:t>
      </w:r>
      <w:r>
        <w:t>OS</w:t>
      </w:r>
      <w:r>
        <w:t>に依存する部分が少ないため、軽量かつ高速。</w:t>
      </w:r>
    </w:p>
    <w:p w14:paraId="2DD7B409" w14:textId="77777777" w:rsidR="00590471" w:rsidRPr="00F93479" w:rsidRDefault="00590471" w:rsidP="00590471">
      <w:pPr>
        <w:pStyle w:val="a9"/>
        <w:ind w:firstLine="283"/>
      </w:pPr>
      <w:r>
        <w:t>前述の「ビジーウェイト」で説明しているとおり、並列処理環境でない場合や長時間の排他処理では非効率になるので注意。</w:t>
      </w:r>
    </w:p>
    <w:p w14:paraId="472292EA" w14:textId="77777777" w:rsidR="00590471" w:rsidRDefault="00590471" w:rsidP="00590471">
      <w:pPr>
        <w:pStyle w:val="3"/>
      </w:pPr>
      <w:bookmarkStart w:id="104" w:name="_Toc378866141"/>
      <w:r>
        <w:t>Posix</w:t>
      </w:r>
      <w:r>
        <w:rPr>
          <w:rFonts w:hint="eastAsia"/>
        </w:rPr>
        <w:t>ライブラリ版</w:t>
      </w:r>
      <w:bookmarkEnd w:id="104"/>
    </w:p>
    <w:p w14:paraId="146AE617" w14:textId="77777777" w:rsidR="00590471" w:rsidRDefault="00590471" w:rsidP="00590471">
      <w:pPr>
        <w:pStyle w:val="aa"/>
        <w:ind w:left="447" w:firstLine="283"/>
      </w:pPr>
      <w:r>
        <w:rPr>
          <w:rFonts w:hint="eastAsia"/>
        </w:rPr>
        <w:t>Posix</w:t>
      </w:r>
      <w:r>
        <w:rPr>
          <w:rFonts w:hint="eastAsia"/>
        </w:rPr>
        <w:t>ライブラリ版のスピンロック。</w:t>
      </w:r>
    </w:p>
    <w:p w14:paraId="6409B3FB" w14:textId="77777777" w:rsidR="00590471" w:rsidRDefault="00590471" w:rsidP="00590471">
      <w:pPr>
        <w:pStyle w:val="aa"/>
        <w:keepNext/>
        <w:widowControl/>
        <w:spacing w:beforeLines="50" w:before="180"/>
        <w:ind w:leftChars="203" w:left="447" w:hangingChars="10" w:hanging="21"/>
      </w:pPr>
      <w:r>
        <w:t>Posix</w:t>
      </w:r>
      <w:r>
        <w:t>ライブラリ</w:t>
      </w:r>
      <w:r>
        <w:rPr>
          <w:rFonts w:hint="eastAsia"/>
        </w:rPr>
        <w:t>版</w:t>
      </w:r>
      <w:r>
        <w:t>スピンロック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DCF081B" w14:textId="77777777" w:rsidTr="00A42DD8">
        <w:tc>
          <w:tcPr>
            <w:tcW w:w="8494" w:type="dxa"/>
          </w:tcPr>
          <w:p w14:paraId="634A83CA" w14:textId="77777777" w:rsidR="00590471" w:rsidRDefault="00590471" w:rsidP="00A42DD8">
            <w:pPr>
              <w:pStyle w:val="3-"/>
            </w:pPr>
            <w:r>
              <w:t>#include &lt;stdio.h&gt;</w:t>
            </w:r>
          </w:p>
          <w:p w14:paraId="3CAED3E5" w14:textId="77777777" w:rsidR="00590471" w:rsidRDefault="00590471" w:rsidP="00A42DD8">
            <w:pPr>
              <w:pStyle w:val="3-"/>
            </w:pPr>
            <w:r>
              <w:t>#include &lt;stdlib.h&gt;</w:t>
            </w:r>
          </w:p>
          <w:p w14:paraId="1A03C72B" w14:textId="77777777" w:rsidR="00590471" w:rsidRDefault="00590471" w:rsidP="00A42DD8">
            <w:pPr>
              <w:pStyle w:val="3-"/>
            </w:pPr>
          </w:p>
          <w:p w14:paraId="1DFC8155" w14:textId="77777777" w:rsidR="00590471" w:rsidRDefault="00590471" w:rsidP="00A42DD8">
            <w:pPr>
              <w:pStyle w:val="3-"/>
            </w:pPr>
            <w:r>
              <w:t xml:space="preserve">#include &lt;pthread.h&gt; </w:t>
            </w:r>
          </w:p>
          <w:p w14:paraId="7AFA6301" w14:textId="77777777" w:rsidR="00590471" w:rsidRDefault="00590471" w:rsidP="00A42DD8">
            <w:pPr>
              <w:pStyle w:val="3-"/>
            </w:pPr>
            <w:r>
              <w:t>#include &lt;unistd.h&gt;</w:t>
            </w:r>
          </w:p>
          <w:p w14:paraId="72B5285A" w14:textId="77777777" w:rsidR="00590471" w:rsidRDefault="00590471" w:rsidP="00A42DD8">
            <w:pPr>
              <w:pStyle w:val="3-"/>
            </w:pPr>
          </w:p>
          <w:p w14:paraId="2ADA02CD" w14:textId="77777777" w:rsidR="00590471" w:rsidRDefault="00590471" w:rsidP="00A42DD8">
            <w:pPr>
              <w:pStyle w:val="3-"/>
            </w:pPr>
            <w:r>
              <w:rPr>
                <w:rFonts w:hint="eastAsia"/>
              </w:rPr>
              <w:t xml:space="preserve">#include &lt;sys/time.h&gt; </w:t>
            </w:r>
            <w:r w:rsidRPr="00AD5E86">
              <w:rPr>
                <w:rFonts w:hint="eastAsia"/>
                <w:color w:val="00B050"/>
              </w:rPr>
              <w:t>//時間計測用</w:t>
            </w:r>
          </w:p>
          <w:p w14:paraId="08AA40ED" w14:textId="77777777" w:rsidR="00590471" w:rsidRDefault="00590471" w:rsidP="00A42DD8">
            <w:pPr>
              <w:pStyle w:val="3-"/>
            </w:pPr>
          </w:p>
          <w:p w14:paraId="06897E65" w14:textId="77777777" w:rsidR="00590471" w:rsidRPr="00AD5E86" w:rsidRDefault="00590471" w:rsidP="00A42DD8">
            <w:pPr>
              <w:pStyle w:val="3-"/>
              <w:rPr>
                <w:color w:val="00B050"/>
              </w:rPr>
            </w:pPr>
            <w:r w:rsidRPr="00AD5E86">
              <w:rPr>
                <w:rFonts w:hint="eastAsia"/>
                <w:color w:val="00B050"/>
              </w:rPr>
              <w:t>//スピンロック</w:t>
            </w:r>
          </w:p>
          <w:p w14:paraId="63C2A84E" w14:textId="77777777" w:rsidR="00590471" w:rsidRDefault="00590471" w:rsidP="00A42DD8">
            <w:pPr>
              <w:pStyle w:val="3-"/>
            </w:pPr>
            <w:r w:rsidRPr="00AD5E86">
              <w:rPr>
                <w:color w:val="FF0000"/>
              </w:rPr>
              <w:t>static pthread_spinlock_t s_lock;</w:t>
            </w:r>
          </w:p>
          <w:p w14:paraId="3DBF9A58" w14:textId="77777777" w:rsidR="00590471" w:rsidRDefault="00590471" w:rsidP="00A42DD8">
            <w:pPr>
              <w:pStyle w:val="3-"/>
            </w:pPr>
          </w:p>
          <w:p w14:paraId="7A90EBEB" w14:textId="77777777" w:rsidR="00590471" w:rsidRPr="00AD5E86" w:rsidRDefault="00590471" w:rsidP="00A42DD8">
            <w:pPr>
              <w:pStyle w:val="3-"/>
              <w:rPr>
                <w:color w:val="00B050"/>
              </w:rPr>
            </w:pPr>
            <w:r w:rsidRPr="00AD5E86">
              <w:rPr>
                <w:rFonts w:hint="eastAsia"/>
                <w:color w:val="00B050"/>
              </w:rPr>
              <w:t>//共有データ</w:t>
            </w:r>
          </w:p>
          <w:p w14:paraId="24B7A14A" w14:textId="77777777" w:rsidR="00590471" w:rsidRDefault="00590471" w:rsidP="00A42DD8">
            <w:pPr>
              <w:pStyle w:val="3-"/>
            </w:pPr>
            <w:r>
              <w:t>static int s_commonData = 0;</w:t>
            </w:r>
          </w:p>
          <w:p w14:paraId="33B364BB" w14:textId="77777777" w:rsidR="00590471" w:rsidRDefault="00590471" w:rsidP="00A42DD8">
            <w:pPr>
              <w:pStyle w:val="3-"/>
            </w:pPr>
          </w:p>
          <w:p w14:paraId="042C3367" w14:textId="77777777" w:rsidR="00590471" w:rsidRPr="00AD5E86" w:rsidRDefault="00590471" w:rsidP="00A42DD8">
            <w:pPr>
              <w:pStyle w:val="3-"/>
              <w:rPr>
                <w:color w:val="00B050"/>
              </w:rPr>
            </w:pPr>
            <w:r w:rsidRPr="00AD5E86">
              <w:rPr>
                <w:rFonts w:hint="eastAsia"/>
                <w:color w:val="00B050"/>
              </w:rPr>
              <w:t>//スレッド固有データ</w:t>
            </w:r>
          </w:p>
          <w:p w14:paraId="2EBCA540" w14:textId="77777777" w:rsidR="00590471" w:rsidRDefault="00590471" w:rsidP="00A42DD8">
            <w:pPr>
              <w:pStyle w:val="3-"/>
            </w:pPr>
            <w:r>
              <w:t>__thread int s_tlsData = 0;</w:t>
            </w:r>
          </w:p>
          <w:p w14:paraId="161C4FE2" w14:textId="77777777" w:rsidR="00590471" w:rsidRDefault="00590471" w:rsidP="00A42DD8">
            <w:pPr>
              <w:pStyle w:val="3-"/>
            </w:pPr>
          </w:p>
          <w:p w14:paraId="57315D74" w14:textId="77777777" w:rsidR="00590471" w:rsidRPr="00AD5E86" w:rsidRDefault="00590471" w:rsidP="00A42DD8">
            <w:pPr>
              <w:pStyle w:val="3-"/>
              <w:rPr>
                <w:color w:val="00B050"/>
              </w:rPr>
            </w:pPr>
            <w:r w:rsidRPr="00AD5E86">
              <w:rPr>
                <w:rFonts w:hint="eastAsia"/>
                <w:color w:val="00B050"/>
              </w:rPr>
              <w:t>//スレッド</w:t>
            </w:r>
          </w:p>
          <w:p w14:paraId="1BDB0881" w14:textId="77777777" w:rsidR="00590471" w:rsidRDefault="00590471" w:rsidP="00A42DD8">
            <w:pPr>
              <w:pStyle w:val="3-"/>
            </w:pPr>
            <w:r>
              <w:t>void* threadFunc(void* param_p)</w:t>
            </w:r>
          </w:p>
          <w:p w14:paraId="3CE1FCC7" w14:textId="77777777" w:rsidR="00590471" w:rsidRDefault="00590471" w:rsidP="00A42DD8">
            <w:pPr>
              <w:pStyle w:val="3-"/>
            </w:pPr>
            <w:r>
              <w:t>{</w:t>
            </w:r>
          </w:p>
          <w:p w14:paraId="44AB35CF" w14:textId="77777777" w:rsidR="00590471" w:rsidRDefault="00590471" w:rsidP="00A42DD8">
            <w:pPr>
              <w:pStyle w:val="3-"/>
            </w:pPr>
            <w:r>
              <w:rPr>
                <w:rFonts w:hint="eastAsia"/>
              </w:rPr>
              <w:tab/>
            </w:r>
            <w:r w:rsidRPr="00AD5E86">
              <w:rPr>
                <w:rFonts w:hint="eastAsia"/>
                <w:color w:val="00B050"/>
              </w:rPr>
              <w:t>//パラメータ受け取り</w:t>
            </w:r>
          </w:p>
          <w:p w14:paraId="773C2608" w14:textId="77777777" w:rsidR="00590471" w:rsidRDefault="00590471" w:rsidP="00A42DD8">
            <w:pPr>
              <w:pStyle w:val="3-"/>
            </w:pPr>
            <w:r>
              <w:tab/>
              <w:t>const char* name = static_cast&lt;const char*&gt;(param_p);</w:t>
            </w:r>
          </w:p>
          <w:p w14:paraId="598BE6F5" w14:textId="77777777" w:rsidR="00590471" w:rsidRDefault="00590471" w:rsidP="00A42DD8">
            <w:pPr>
              <w:pStyle w:val="3-"/>
            </w:pPr>
          </w:p>
          <w:p w14:paraId="67282E20" w14:textId="77777777" w:rsidR="00590471" w:rsidRPr="00AD5E86" w:rsidRDefault="00590471" w:rsidP="00A42DD8">
            <w:pPr>
              <w:pStyle w:val="3-"/>
              <w:rPr>
                <w:color w:val="00B050"/>
              </w:rPr>
            </w:pPr>
            <w:r>
              <w:rPr>
                <w:rFonts w:hint="eastAsia"/>
              </w:rPr>
              <w:tab/>
            </w:r>
            <w:r w:rsidRPr="00AD5E86">
              <w:rPr>
                <w:rFonts w:hint="eastAsia"/>
                <w:color w:val="00B050"/>
              </w:rPr>
              <w:t>//開始</w:t>
            </w:r>
          </w:p>
          <w:p w14:paraId="0B7E7BC3" w14:textId="77777777" w:rsidR="00590471" w:rsidRDefault="00590471" w:rsidP="00A42DD8">
            <w:pPr>
              <w:pStyle w:val="3-"/>
            </w:pPr>
            <w:r>
              <w:tab/>
              <w:t>printf("- begin:%s -\n", name);</w:t>
            </w:r>
          </w:p>
          <w:p w14:paraId="0E5E9E2B" w14:textId="77777777" w:rsidR="00590471" w:rsidRDefault="00590471" w:rsidP="00A42DD8">
            <w:pPr>
              <w:pStyle w:val="3-"/>
            </w:pPr>
            <w:r>
              <w:tab/>
              <w:t>fflush(stdout);</w:t>
            </w:r>
          </w:p>
          <w:p w14:paraId="5EE67F2F" w14:textId="77777777" w:rsidR="00590471" w:rsidRDefault="00590471" w:rsidP="00A42DD8">
            <w:pPr>
              <w:pStyle w:val="3-"/>
            </w:pPr>
          </w:p>
          <w:p w14:paraId="4BAA0451" w14:textId="77777777" w:rsidR="00590471" w:rsidRDefault="00590471" w:rsidP="00A42DD8">
            <w:pPr>
              <w:pStyle w:val="3-"/>
            </w:pPr>
            <w:r>
              <w:rPr>
                <w:rFonts w:hint="eastAsia"/>
              </w:rPr>
              <w:tab/>
            </w:r>
            <w:r w:rsidRPr="00AD5E86">
              <w:rPr>
                <w:rFonts w:hint="eastAsia"/>
                <w:color w:val="00B050"/>
              </w:rPr>
              <w:t>//処理</w:t>
            </w:r>
          </w:p>
          <w:p w14:paraId="547473E3" w14:textId="77777777" w:rsidR="00590471" w:rsidRDefault="00590471" w:rsidP="00A42DD8">
            <w:pPr>
              <w:pStyle w:val="3-"/>
            </w:pPr>
            <w:r>
              <w:tab/>
              <w:t>for (int i = 0; i &lt; 3; ++i)</w:t>
            </w:r>
          </w:p>
          <w:p w14:paraId="128EAADA" w14:textId="77777777" w:rsidR="00590471" w:rsidRDefault="00590471" w:rsidP="00A42DD8">
            <w:pPr>
              <w:pStyle w:val="3-"/>
            </w:pPr>
            <w:r>
              <w:tab/>
              <w:t>{</w:t>
            </w:r>
          </w:p>
          <w:p w14:paraId="063D2971" w14:textId="77777777" w:rsidR="00590471" w:rsidRDefault="00590471" w:rsidP="00A42DD8">
            <w:pPr>
              <w:pStyle w:val="3-"/>
            </w:pPr>
            <w:r>
              <w:rPr>
                <w:rFonts w:hint="eastAsia"/>
              </w:rPr>
              <w:tab/>
            </w:r>
            <w:r>
              <w:rPr>
                <w:rFonts w:hint="eastAsia"/>
              </w:rPr>
              <w:tab/>
            </w:r>
            <w:r w:rsidRPr="00AD5E86">
              <w:rPr>
                <w:rFonts w:hint="eastAsia"/>
                <w:color w:val="00B050"/>
              </w:rPr>
              <w:t>//スピンロック取得</w:t>
            </w:r>
          </w:p>
          <w:p w14:paraId="736B8906" w14:textId="77777777" w:rsidR="00590471" w:rsidRDefault="00590471" w:rsidP="00A42DD8">
            <w:pPr>
              <w:pStyle w:val="3-"/>
            </w:pPr>
            <w:r>
              <w:tab/>
            </w:r>
            <w:r>
              <w:tab/>
            </w:r>
            <w:r w:rsidRPr="00AD5E86">
              <w:rPr>
                <w:color w:val="FF0000"/>
              </w:rPr>
              <w:t>pthread_spin_lock(&amp;s_lock);</w:t>
            </w:r>
          </w:p>
          <w:p w14:paraId="09C65384" w14:textId="77777777" w:rsid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r>
            <w:r w:rsidRPr="00AD5E86">
              <w:rPr>
                <w:rFonts w:hint="eastAsia"/>
                <w:color w:val="FF0000"/>
              </w:rPr>
              <w:t>pthread_spin_trylock(&amp;s_lock);</w:t>
            </w:r>
            <w:r w:rsidRPr="00AD5E86">
              <w:rPr>
                <w:rFonts w:hint="eastAsia"/>
                <w:color w:val="00B050"/>
              </w:rPr>
              <w:t>//</w:t>
            </w:r>
            <w:r w:rsidR="00AD5E86">
              <w:rPr>
                <w:rFonts w:hint="eastAsia"/>
                <w:color w:val="00B050"/>
              </w:rPr>
              <w:t>ロックを</w:t>
            </w:r>
            <w:r w:rsidRPr="00AD5E86">
              <w:rPr>
                <w:rFonts w:hint="eastAsia"/>
                <w:color w:val="00B050"/>
              </w:rPr>
              <w:t>取得できない時に他の処理を行いたい場合は</w:t>
            </w:r>
          </w:p>
          <w:p w14:paraId="7F749520" w14:textId="53E23E2F" w:rsidR="00590471" w:rsidRDefault="00AD5E86" w:rsidP="00AD5E86">
            <w:pPr>
              <w:pStyle w:val="3-"/>
              <w:tabs>
                <w:tab w:val="clear" w:pos="838"/>
                <w:tab w:val="clear" w:pos="1253"/>
                <w:tab w:val="clear" w:pos="1691"/>
                <w:tab w:val="clear" w:pos="2105"/>
                <w:tab w:val="clear" w:pos="2543"/>
                <w:tab w:val="left" w:pos="2905"/>
                <w:tab w:val="left" w:pos="2935"/>
              </w:tabs>
            </w:pPr>
            <w:r>
              <w:rPr>
                <w:color w:val="00B050"/>
              </w:rPr>
              <w:tab/>
              <w:t>//</w:t>
            </w:r>
            <w:r>
              <w:rPr>
                <w:color w:val="00B050"/>
              </w:rPr>
              <w:tab/>
              <w:t>//</w:t>
            </w:r>
            <w:r w:rsidR="00590471" w:rsidRPr="00AD5E86">
              <w:rPr>
                <w:rFonts w:hint="eastAsia"/>
                <w:color w:val="00B050"/>
              </w:rPr>
              <w:t>pthread_spin_trylock() を使用する</w:t>
            </w:r>
          </w:p>
          <w:p w14:paraId="3689E6D5" w14:textId="77777777" w:rsidR="00590471" w:rsidRDefault="00590471" w:rsidP="00A42DD8">
            <w:pPr>
              <w:pStyle w:val="3-"/>
            </w:pPr>
            <w:r>
              <w:tab/>
            </w:r>
            <w:r>
              <w:tab/>
            </w:r>
          </w:p>
          <w:p w14:paraId="63695D1B"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//データ表示（前）</w:t>
            </w:r>
          </w:p>
          <w:p w14:paraId="5C25CBF1" w14:textId="77777777" w:rsidR="00590471" w:rsidRDefault="00590471" w:rsidP="00A42DD8">
            <w:pPr>
              <w:pStyle w:val="3-"/>
            </w:pPr>
            <w:r>
              <w:tab/>
            </w:r>
            <w:r>
              <w:tab/>
              <w:t>printf("%s: [BEFORE] commonData=%d, tlsData=%d\n", name, s_commonData, s_tlsData);</w:t>
            </w:r>
          </w:p>
          <w:p w14:paraId="310DD569" w14:textId="77777777" w:rsidR="00590471" w:rsidRDefault="00590471" w:rsidP="00A42DD8">
            <w:pPr>
              <w:pStyle w:val="3-"/>
            </w:pPr>
            <w:r>
              <w:tab/>
            </w:r>
            <w:r>
              <w:tab/>
              <w:t>fflush(stdout);</w:t>
            </w:r>
          </w:p>
          <w:p w14:paraId="7AC0F675" w14:textId="77777777" w:rsidR="00590471" w:rsidRDefault="00590471" w:rsidP="00A42DD8">
            <w:pPr>
              <w:pStyle w:val="3-"/>
            </w:pPr>
            <w:r>
              <w:tab/>
            </w:r>
            <w:r>
              <w:tab/>
            </w:r>
          </w:p>
          <w:p w14:paraId="57BBD41F" w14:textId="77777777" w:rsidR="00590471" w:rsidRPr="00AD5E86" w:rsidRDefault="00590471" w:rsidP="00A42DD8">
            <w:pPr>
              <w:pStyle w:val="3-"/>
              <w:rPr>
                <w:color w:val="00B050"/>
              </w:rPr>
            </w:pPr>
            <w:r>
              <w:rPr>
                <w:rFonts w:hint="eastAsia"/>
              </w:rPr>
              <w:lastRenderedPageBreak/>
              <w:tab/>
            </w:r>
            <w:r>
              <w:rPr>
                <w:rFonts w:hint="eastAsia"/>
              </w:rPr>
              <w:tab/>
            </w:r>
            <w:r w:rsidRPr="00AD5E86">
              <w:rPr>
                <w:rFonts w:hint="eastAsia"/>
                <w:color w:val="00B050"/>
              </w:rPr>
              <w:t>//データ取得</w:t>
            </w:r>
          </w:p>
          <w:p w14:paraId="5BC59F92" w14:textId="77777777" w:rsidR="00590471" w:rsidRDefault="00590471" w:rsidP="00A42DD8">
            <w:pPr>
              <w:pStyle w:val="3-"/>
            </w:pPr>
            <w:r>
              <w:tab/>
            </w:r>
            <w:r>
              <w:tab/>
              <w:t>int common_data = s_commonData;</w:t>
            </w:r>
          </w:p>
          <w:p w14:paraId="47879CF9" w14:textId="77777777" w:rsidR="00590471" w:rsidRDefault="00590471" w:rsidP="00A42DD8">
            <w:pPr>
              <w:pStyle w:val="3-"/>
            </w:pPr>
            <w:r>
              <w:tab/>
            </w:r>
            <w:r>
              <w:tab/>
              <w:t>int tls_data = s_tlsData;</w:t>
            </w:r>
          </w:p>
          <w:p w14:paraId="389DDCBE" w14:textId="77777777" w:rsidR="00590471" w:rsidRDefault="00590471" w:rsidP="00A42DD8">
            <w:pPr>
              <w:pStyle w:val="3-"/>
            </w:pPr>
          </w:p>
          <w:p w14:paraId="1B2A2829"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//データ更新</w:t>
            </w:r>
          </w:p>
          <w:p w14:paraId="3B537D25" w14:textId="77777777" w:rsidR="00590471" w:rsidRDefault="00590471" w:rsidP="00A42DD8">
            <w:pPr>
              <w:pStyle w:val="3-"/>
            </w:pPr>
            <w:r>
              <w:tab/>
            </w:r>
            <w:r>
              <w:tab/>
              <w:t>++common_data;</w:t>
            </w:r>
          </w:p>
          <w:p w14:paraId="0CF4BC87" w14:textId="77777777" w:rsidR="00590471" w:rsidRDefault="00590471" w:rsidP="00A42DD8">
            <w:pPr>
              <w:pStyle w:val="3-"/>
            </w:pPr>
            <w:r>
              <w:tab/>
            </w:r>
            <w:r>
              <w:tab/>
              <w:t>++tls_data;</w:t>
            </w:r>
          </w:p>
          <w:p w14:paraId="23F1307B" w14:textId="77777777" w:rsidR="00590471" w:rsidRDefault="00590471" w:rsidP="00A42DD8">
            <w:pPr>
              <w:pStyle w:val="3-"/>
            </w:pPr>
          </w:p>
          <w:p w14:paraId="76DDA351"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//若干ランダムでスリープ（0～4 msec）</w:t>
            </w:r>
          </w:p>
          <w:p w14:paraId="2FCF42F4" w14:textId="77777777" w:rsidR="00590471" w:rsidRDefault="00590471" w:rsidP="00A42DD8">
            <w:pPr>
              <w:pStyle w:val="3-"/>
            </w:pPr>
            <w:r>
              <w:tab/>
            </w:r>
            <w:r>
              <w:tab/>
              <w:t>usleep((rand() % 5) * 1000);</w:t>
            </w:r>
          </w:p>
          <w:p w14:paraId="3D484D1A" w14:textId="77777777" w:rsidR="00590471" w:rsidRDefault="00590471" w:rsidP="00A42DD8">
            <w:pPr>
              <w:pStyle w:val="3-"/>
            </w:pPr>
            <w:r>
              <w:tab/>
            </w:r>
            <w:r>
              <w:tab/>
            </w:r>
          </w:p>
          <w:p w14:paraId="19C2BCB5"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//データ書き戻し</w:t>
            </w:r>
          </w:p>
          <w:p w14:paraId="5ECE328F" w14:textId="77777777" w:rsidR="00590471" w:rsidRDefault="00590471" w:rsidP="00A42DD8">
            <w:pPr>
              <w:pStyle w:val="3-"/>
            </w:pPr>
            <w:r>
              <w:tab/>
            </w:r>
            <w:r>
              <w:tab/>
              <w:t>s_commonData = common_data;</w:t>
            </w:r>
          </w:p>
          <w:p w14:paraId="27768ABE" w14:textId="77777777" w:rsidR="00590471" w:rsidRDefault="00590471" w:rsidP="00A42DD8">
            <w:pPr>
              <w:pStyle w:val="3-"/>
            </w:pPr>
            <w:r>
              <w:tab/>
            </w:r>
            <w:r>
              <w:tab/>
              <w:t>s_tlsData = tls_data;</w:t>
            </w:r>
          </w:p>
          <w:p w14:paraId="09B558FE" w14:textId="77777777" w:rsidR="00590471" w:rsidRDefault="00590471" w:rsidP="00A42DD8">
            <w:pPr>
              <w:pStyle w:val="3-"/>
            </w:pPr>
          </w:p>
          <w:p w14:paraId="0D23C412"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//データ表示（後）</w:t>
            </w:r>
          </w:p>
          <w:p w14:paraId="30259811" w14:textId="77777777" w:rsidR="00590471" w:rsidRDefault="00590471" w:rsidP="00A42DD8">
            <w:pPr>
              <w:pStyle w:val="3-"/>
            </w:pPr>
            <w:r>
              <w:tab/>
            </w:r>
            <w:r>
              <w:tab/>
              <w:t>printf("%s: [AFTER]  commonData=%d, tlsData=%d\n", name, s_commonData, s_tlsData);</w:t>
            </w:r>
          </w:p>
          <w:p w14:paraId="2D47A07D" w14:textId="77777777" w:rsidR="00590471" w:rsidRDefault="00590471" w:rsidP="00A42DD8">
            <w:pPr>
              <w:pStyle w:val="3-"/>
            </w:pPr>
            <w:r>
              <w:tab/>
            </w:r>
            <w:r>
              <w:tab/>
              <w:t>fflush(stdout);</w:t>
            </w:r>
          </w:p>
          <w:p w14:paraId="2FE4ACDC" w14:textId="77777777" w:rsidR="00590471" w:rsidRDefault="00590471" w:rsidP="00A42DD8">
            <w:pPr>
              <w:pStyle w:val="3-"/>
            </w:pPr>
          </w:p>
          <w:p w14:paraId="72C83867"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//スピンロック解放</w:t>
            </w:r>
          </w:p>
          <w:p w14:paraId="0628C860" w14:textId="77777777" w:rsidR="00590471" w:rsidRPr="00AD5E86" w:rsidRDefault="00590471" w:rsidP="00A42DD8">
            <w:pPr>
              <w:pStyle w:val="3-"/>
              <w:rPr>
                <w:color w:val="FF0000"/>
              </w:rPr>
            </w:pPr>
            <w:r>
              <w:tab/>
            </w:r>
            <w:r>
              <w:tab/>
            </w:r>
            <w:r w:rsidRPr="00AD5E86">
              <w:rPr>
                <w:color w:val="FF0000"/>
              </w:rPr>
              <w:t>pthread_spin_unlock(&amp;s_lock);</w:t>
            </w:r>
          </w:p>
          <w:p w14:paraId="659BAF37" w14:textId="77777777" w:rsidR="00590471" w:rsidRDefault="00590471" w:rsidP="00A42DD8">
            <w:pPr>
              <w:pStyle w:val="3-"/>
            </w:pPr>
            <w:r>
              <w:tab/>
            </w:r>
            <w:r>
              <w:tab/>
            </w:r>
          </w:p>
          <w:p w14:paraId="209DAE7E"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//スレッド切り替えのためのスリープ</w:t>
            </w:r>
          </w:p>
          <w:p w14:paraId="5C3BE59F" w14:textId="77777777" w:rsidR="00590471" w:rsidRDefault="00590471" w:rsidP="00A42DD8">
            <w:pPr>
              <w:pStyle w:val="3-"/>
            </w:pPr>
            <w:r>
              <w:tab/>
            </w:r>
            <w:r>
              <w:tab/>
              <w:t>usleep(0);</w:t>
            </w:r>
          </w:p>
          <w:p w14:paraId="00E4FA67" w14:textId="77777777" w:rsidR="00590471" w:rsidRP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t>//スレッド切り替え</w:t>
            </w:r>
          </w:p>
          <w:p w14:paraId="6B66FBA3" w14:textId="77777777" w:rsidR="00590471" w:rsidRPr="00AD5E86" w:rsidRDefault="00590471" w:rsidP="00A42DD8">
            <w:pPr>
              <w:pStyle w:val="3-"/>
              <w:rPr>
                <w:color w:val="00B050"/>
              </w:rPr>
            </w:pPr>
            <w:r w:rsidRPr="00AD5E86">
              <w:rPr>
                <w:rFonts w:hint="eastAsia"/>
                <w:color w:val="00B050"/>
              </w:rPr>
              <w:tab/>
              <w:t>//</w:t>
            </w:r>
            <w:r w:rsidRPr="00AD5E86">
              <w:rPr>
                <w:rFonts w:hint="eastAsia"/>
                <w:color w:val="00B050"/>
              </w:rPr>
              <w:tab/>
              <w:t>sched_yield();//同じ優先度の他のスレッドに切り替え</w:t>
            </w:r>
          </w:p>
          <w:p w14:paraId="68D07B39" w14:textId="77777777" w:rsidR="00590471" w:rsidRDefault="00590471" w:rsidP="00A42DD8">
            <w:pPr>
              <w:pStyle w:val="3-"/>
            </w:pPr>
            <w:r>
              <w:tab/>
              <w:t>}</w:t>
            </w:r>
          </w:p>
          <w:p w14:paraId="21142B60" w14:textId="77777777" w:rsidR="00590471" w:rsidRDefault="00590471" w:rsidP="00A42DD8">
            <w:pPr>
              <w:pStyle w:val="3-"/>
            </w:pPr>
          </w:p>
          <w:p w14:paraId="1DD0CA68" w14:textId="77777777" w:rsidR="00590471" w:rsidRDefault="00590471" w:rsidP="00A42DD8">
            <w:pPr>
              <w:pStyle w:val="3-"/>
            </w:pPr>
            <w:r>
              <w:rPr>
                <w:rFonts w:hint="eastAsia"/>
              </w:rPr>
              <w:tab/>
            </w:r>
            <w:r w:rsidRPr="00AD5E86">
              <w:rPr>
                <w:rFonts w:hint="eastAsia"/>
                <w:color w:val="00B050"/>
              </w:rPr>
              <w:t>//終了</w:t>
            </w:r>
          </w:p>
          <w:p w14:paraId="6DF1CB06" w14:textId="77777777" w:rsidR="00590471" w:rsidRDefault="00590471" w:rsidP="00A42DD8">
            <w:pPr>
              <w:pStyle w:val="3-"/>
            </w:pPr>
            <w:r>
              <w:tab/>
              <w:t>printf("- end:%s -\n", name);</w:t>
            </w:r>
          </w:p>
          <w:p w14:paraId="70069DD0" w14:textId="77777777" w:rsidR="00590471" w:rsidRDefault="00590471" w:rsidP="00A42DD8">
            <w:pPr>
              <w:pStyle w:val="3-"/>
            </w:pPr>
            <w:r>
              <w:tab/>
              <w:t>fflush(stdout);</w:t>
            </w:r>
          </w:p>
          <w:p w14:paraId="48E11F7C" w14:textId="77777777" w:rsidR="00590471" w:rsidRDefault="00590471" w:rsidP="00A42DD8">
            <w:pPr>
              <w:pStyle w:val="3-"/>
            </w:pPr>
            <w:r>
              <w:tab/>
              <w:t>return 0;</w:t>
            </w:r>
          </w:p>
          <w:p w14:paraId="7F81B9AD" w14:textId="77777777" w:rsidR="00590471" w:rsidRDefault="00590471" w:rsidP="00A42DD8">
            <w:pPr>
              <w:pStyle w:val="3-"/>
            </w:pPr>
            <w:r>
              <w:t>}</w:t>
            </w:r>
          </w:p>
          <w:p w14:paraId="2EBD15B0" w14:textId="77777777" w:rsidR="00590471" w:rsidRDefault="00590471" w:rsidP="00A42DD8">
            <w:pPr>
              <w:pStyle w:val="3-"/>
            </w:pPr>
          </w:p>
          <w:p w14:paraId="26F5D3E3" w14:textId="77777777" w:rsidR="00590471" w:rsidRPr="00AD5E86" w:rsidRDefault="00590471" w:rsidP="00A42DD8">
            <w:pPr>
              <w:pStyle w:val="3-"/>
              <w:rPr>
                <w:color w:val="00B050"/>
              </w:rPr>
            </w:pPr>
            <w:r w:rsidRPr="00AD5E86">
              <w:rPr>
                <w:rFonts w:hint="eastAsia"/>
                <w:color w:val="00B050"/>
              </w:rPr>
              <w:t>//テスト</w:t>
            </w:r>
          </w:p>
          <w:p w14:paraId="3FCE61DD" w14:textId="77777777" w:rsidR="00590471" w:rsidRDefault="00590471" w:rsidP="00A42DD8">
            <w:pPr>
              <w:pStyle w:val="3-"/>
            </w:pPr>
            <w:r>
              <w:t>int main(const int argc, const char* argv[])</w:t>
            </w:r>
          </w:p>
          <w:p w14:paraId="6B8D302D" w14:textId="77777777" w:rsidR="00590471" w:rsidRDefault="00590471" w:rsidP="00A42DD8">
            <w:pPr>
              <w:pStyle w:val="3-"/>
            </w:pPr>
            <w:r>
              <w:t>{</w:t>
            </w:r>
          </w:p>
          <w:p w14:paraId="227E26D6" w14:textId="77777777" w:rsidR="00590471" w:rsidRDefault="00590471" w:rsidP="00A42DD8">
            <w:pPr>
              <w:pStyle w:val="3-"/>
            </w:pPr>
            <w:r>
              <w:rPr>
                <w:rFonts w:hint="eastAsia"/>
              </w:rPr>
              <w:tab/>
            </w:r>
            <w:r w:rsidRPr="00AD5E86">
              <w:rPr>
                <w:rFonts w:hint="eastAsia"/>
                <w:color w:val="00B050"/>
              </w:rPr>
              <w:t>//スピンロック生成</w:t>
            </w:r>
          </w:p>
          <w:p w14:paraId="5D2F937E" w14:textId="77777777" w:rsidR="00AD5E86" w:rsidRPr="00AD5E86" w:rsidRDefault="00AD5E86" w:rsidP="00AD5E86">
            <w:pPr>
              <w:pStyle w:val="3-"/>
              <w:rPr>
                <w:color w:val="00B050"/>
              </w:rPr>
            </w:pPr>
            <w:r w:rsidRPr="00AD5E86">
              <w:rPr>
                <w:rFonts w:hint="eastAsia"/>
                <w:color w:val="00B050"/>
              </w:rPr>
              <w:tab/>
            </w:r>
            <w:r w:rsidRPr="00AD5E86">
              <w:rPr>
                <w:rFonts w:hint="eastAsia"/>
                <w:color w:val="FF0000"/>
              </w:rPr>
              <w:t>pthread_spin_init(&amp;s_lock, PTHREAD_PROCESS_PRIVATE);</w:t>
            </w:r>
            <w:r w:rsidRPr="00AD5E86">
              <w:rPr>
                <w:rFonts w:hint="eastAsia"/>
                <w:color w:val="00B050"/>
              </w:rPr>
              <w:t>//単独プロセス専用</w:t>
            </w:r>
          </w:p>
          <w:p w14:paraId="5CA49637" w14:textId="46281BC1" w:rsidR="00590471" w:rsidRPr="00AD5E86" w:rsidRDefault="00590471" w:rsidP="00A42DD8">
            <w:pPr>
              <w:pStyle w:val="3-"/>
              <w:rPr>
                <w:color w:val="00B050"/>
              </w:rPr>
            </w:pPr>
            <w:r w:rsidRPr="00AD5E86">
              <w:rPr>
                <w:color w:val="00B050"/>
              </w:rPr>
              <w:t>//</w:t>
            </w:r>
            <w:r w:rsidRPr="00AD5E86">
              <w:rPr>
                <w:color w:val="00B050"/>
              </w:rPr>
              <w:tab/>
            </w:r>
            <w:r w:rsidRPr="00AD5E86">
              <w:rPr>
                <w:color w:val="FF0000"/>
              </w:rPr>
              <w:t>pthread_spin_init(&amp;s_lock, PTHREAD_PROCESS_SHARED);</w:t>
            </w:r>
            <w:r w:rsidR="00AD5E86" w:rsidRPr="00325085">
              <w:rPr>
                <w:rFonts w:hint="eastAsia"/>
                <w:color w:val="00B050"/>
              </w:rPr>
              <w:t>//プロセス間で共有</w:t>
            </w:r>
          </w:p>
          <w:p w14:paraId="3D850778" w14:textId="77777777" w:rsidR="00590471" w:rsidRDefault="00590471" w:rsidP="00A42DD8">
            <w:pPr>
              <w:pStyle w:val="3-"/>
            </w:pPr>
            <w:r>
              <w:tab/>
            </w:r>
          </w:p>
          <w:p w14:paraId="337C63CE" w14:textId="77777777" w:rsidR="00590471" w:rsidRDefault="00590471" w:rsidP="00A42DD8">
            <w:pPr>
              <w:pStyle w:val="3-"/>
            </w:pPr>
            <w:r>
              <w:rPr>
                <w:rFonts w:hint="eastAsia"/>
              </w:rPr>
              <w:tab/>
            </w:r>
            <w:r w:rsidRPr="00AD5E86">
              <w:rPr>
                <w:rFonts w:hint="eastAsia"/>
                <w:color w:val="00B050"/>
              </w:rPr>
              <w:t>//スレッド作成</w:t>
            </w:r>
          </w:p>
          <w:p w14:paraId="460DAE2D" w14:textId="77777777" w:rsidR="00590471" w:rsidRDefault="00590471" w:rsidP="00A42DD8">
            <w:pPr>
              <w:pStyle w:val="3-"/>
            </w:pPr>
            <w:r>
              <w:tab/>
              <w:t>static const int THREAD_NUM = 3;</w:t>
            </w:r>
          </w:p>
          <w:p w14:paraId="15DFD41C" w14:textId="77777777" w:rsidR="00590471" w:rsidRDefault="00590471" w:rsidP="00A42DD8">
            <w:pPr>
              <w:pStyle w:val="3-"/>
            </w:pPr>
            <w:r>
              <w:tab/>
              <w:t>pthread_t pth[THREAD_NUM];</w:t>
            </w:r>
          </w:p>
          <w:p w14:paraId="46D8EEE4" w14:textId="77777777" w:rsidR="00590471" w:rsidRDefault="00590471" w:rsidP="00A42DD8">
            <w:pPr>
              <w:pStyle w:val="3-"/>
            </w:pPr>
            <w:r>
              <w:tab/>
              <w:t>{</w:t>
            </w:r>
          </w:p>
          <w:p w14:paraId="0B518DED" w14:textId="77777777" w:rsidR="00590471" w:rsidRDefault="00590471" w:rsidP="00A42DD8">
            <w:pPr>
              <w:pStyle w:val="3-"/>
            </w:pPr>
            <w:r>
              <w:tab/>
            </w:r>
            <w:r>
              <w:tab/>
              <w:t>pthread_attr_t attr;</w:t>
            </w:r>
          </w:p>
          <w:p w14:paraId="52BE828E" w14:textId="77777777" w:rsidR="00590471" w:rsidRDefault="00590471" w:rsidP="00A42DD8">
            <w:pPr>
              <w:pStyle w:val="3-"/>
            </w:pPr>
            <w:r>
              <w:tab/>
            </w:r>
            <w:r>
              <w:tab/>
              <w:t>pthread_attr_init(&amp;attr);</w:t>
            </w:r>
          </w:p>
          <w:p w14:paraId="71A36A09" w14:textId="77777777" w:rsidR="00590471" w:rsidRDefault="00590471" w:rsidP="00A42DD8">
            <w:pPr>
              <w:pStyle w:val="3-"/>
            </w:pPr>
            <w:r>
              <w:rPr>
                <w:rFonts w:hint="eastAsia"/>
              </w:rPr>
              <w:tab/>
            </w:r>
            <w:r>
              <w:rPr>
                <w:rFonts w:hint="eastAsia"/>
              </w:rPr>
              <w:tab/>
              <w:t>pthread_attr_setstacksize(&amp;attr, 1024);</w:t>
            </w:r>
            <w:r w:rsidRPr="00AD5E86">
              <w:rPr>
                <w:rFonts w:hint="eastAsia"/>
                <w:color w:val="00B050"/>
              </w:rPr>
              <w:t>//スタックサイズ指定</w:t>
            </w:r>
          </w:p>
          <w:p w14:paraId="2527BD0E" w14:textId="77777777" w:rsidR="00590471" w:rsidRDefault="00590471" w:rsidP="00A42DD8">
            <w:pPr>
              <w:pStyle w:val="3-"/>
            </w:pPr>
            <w:r>
              <w:rPr>
                <w:rFonts w:hint="eastAsia"/>
              </w:rPr>
              <w:tab/>
            </w:r>
            <w:r>
              <w:rPr>
                <w:rFonts w:hint="eastAsia"/>
              </w:rPr>
              <w:tab/>
              <w:t>pthread_create(&amp;pth[0], &amp;attr, threadFunc, (void*)"太郎");</w:t>
            </w:r>
          </w:p>
          <w:p w14:paraId="008C7737" w14:textId="77777777" w:rsidR="00590471" w:rsidRDefault="00590471" w:rsidP="00A42DD8">
            <w:pPr>
              <w:pStyle w:val="3-"/>
            </w:pPr>
            <w:r>
              <w:rPr>
                <w:rFonts w:hint="eastAsia"/>
              </w:rPr>
              <w:tab/>
            </w:r>
            <w:r>
              <w:rPr>
                <w:rFonts w:hint="eastAsia"/>
              </w:rPr>
              <w:tab/>
              <w:t>pthread_create(&amp;pth[1], &amp;attr, threadFunc, (void*)"次郎");</w:t>
            </w:r>
          </w:p>
          <w:p w14:paraId="27C62424" w14:textId="77777777" w:rsidR="00590471" w:rsidRDefault="00590471" w:rsidP="00A42DD8">
            <w:pPr>
              <w:pStyle w:val="3-"/>
            </w:pPr>
            <w:r>
              <w:rPr>
                <w:rFonts w:hint="eastAsia"/>
              </w:rPr>
              <w:tab/>
            </w:r>
            <w:r>
              <w:rPr>
                <w:rFonts w:hint="eastAsia"/>
              </w:rPr>
              <w:tab/>
              <w:t>pthread_create(&amp;pth[2], &amp;attr, threadFunc, (void*)"三郎");</w:t>
            </w:r>
          </w:p>
          <w:p w14:paraId="77654487" w14:textId="77777777" w:rsidR="00590471" w:rsidRDefault="00590471" w:rsidP="00A42DD8">
            <w:pPr>
              <w:pStyle w:val="3-"/>
            </w:pPr>
            <w:r>
              <w:tab/>
              <w:t>}</w:t>
            </w:r>
          </w:p>
          <w:p w14:paraId="0302F761" w14:textId="77777777" w:rsidR="00590471" w:rsidRDefault="00590471" w:rsidP="00A42DD8">
            <w:pPr>
              <w:pStyle w:val="3-"/>
            </w:pPr>
            <w:r>
              <w:tab/>
            </w:r>
          </w:p>
          <w:p w14:paraId="23D8F791" w14:textId="77777777" w:rsidR="00590471" w:rsidRDefault="00590471" w:rsidP="00A42DD8">
            <w:pPr>
              <w:pStyle w:val="3-"/>
            </w:pPr>
            <w:r>
              <w:rPr>
                <w:rFonts w:hint="eastAsia"/>
              </w:rPr>
              <w:tab/>
            </w:r>
            <w:r w:rsidRPr="00AD5E86">
              <w:rPr>
                <w:rFonts w:hint="eastAsia"/>
                <w:color w:val="00B050"/>
              </w:rPr>
              <w:t>//スレッド終了待ち</w:t>
            </w:r>
          </w:p>
          <w:p w14:paraId="559E396A" w14:textId="77777777" w:rsidR="00590471" w:rsidRDefault="00590471" w:rsidP="00A42DD8">
            <w:pPr>
              <w:pStyle w:val="3-"/>
            </w:pPr>
            <w:r>
              <w:tab/>
              <w:t>for(int i = 0; i &lt; THREAD_NUM; ++i)</w:t>
            </w:r>
          </w:p>
          <w:p w14:paraId="320D69C8" w14:textId="77777777" w:rsidR="00590471" w:rsidRDefault="00590471" w:rsidP="00A42DD8">
            <w:pPr>
              <w:pStyle w:val="3-"/>
            </w:pPr>
            <w:r>
              <w:tab/>
              <w:t>{</w:t>
            </w:r>
          </w:p>
          <w:p w14:paraId="479FE211" w14:textId="77777777" w:rsidR="00590471" w:rsidRDefault="00590471" w:rsidP="00A42DD8">
            <w:pPr>
              <w:pStyle w:val="3-"/>
            </w:pPr>
            <w:r>
              <w:tab/>
            </w:r>
            <w:r>
              <w:tab/>
              <w:t>pthread_join(pth[i], NULL);</w:t>
            </w:r>
          </w:p>
          <w:p w14:paraId="5BB079CB" w14:textId="77777777" w:rsidR="00590471" w:rsidRDefault="00590471" w:rsidP="00A42DD8">
            <w:pPr>
              <w:pStyle w:val="3-"/>
            </w:pPr>
            <w:r>
              <w:tab/>
              <w:t>}</w:t>
            </w:r>
          </w:p>
          <w:p w14:paraId="1C3D55DD" w14:textId="77777777" w:rsidR="00590471" w:rsidRDefault="00590471" w:rsidP="00A42DD8">
            <w:pPr>
              <w:pStyle w:val="3-"/>
            </w:pPr>
            <w:r>
              <w:tab/>
            </w:r>
          </w:p>
          <w:p w14:paraId="7813AF16" w14:textId="5B37875D" w:rsidR="00590471" w:rsidRDefault="00590471" w:rsidP="00A42DD8">
            <w:pPr>
              <w:pStyle w:val="3-"/>
            </w:pPr>
            <w:r>
              <w:rPr>
                <w:rFonts w:hint="eastAsia"/>
              </w:rPr>
              <w:tab/>
            </w:r>
            <w:r w:rsidRPr="00B77D2B">
              <w:rPr>
                <w:rFonts w:hint="eastAsia"/>
                <w:color w:val="00B050"/>
              </w:rPr>
              <w:t>//</w:t>
            </w:r>
            <w:r w:rsidR="00AD5E86" w:rsidRPr="00B77D2B">
              <w:rPr>
                <w:rFonts w:hint="eastAsia"/>
                <w:color w:val="00B050"/>
              </w:rPr>
              <w:t>スピンロック</w:t>
            </w:r>
            <w:r w:rsidRPr="00B77D2B">
              <w:rPr>
                <w:rFonts w:hint="eastAsia"/>
                <w:color w:val="00B050"/>
              </w:rPr>
              <w:t>の取得と解放を大量に実行して時間を計測</w:t>
            </w:r>
          </w:p>
          <w:p w14:paraId="2630DADA" w14:textId="77777777" w:rsidR="00590471" w:rsidRDefault="00590471" w:rsidP="00A42DD8">
            <w:pPr>
              <w:pStyle w:val="3-"/>
            </w:pPr>
            <w:r>
              <w:tab/>
              <w:t>{</w:t>
            </w:r>
          </w:p>
          <w:p w14:paraId="3B489A6A" w14:textId="77777777" w:rsidR="00590471" w:rsidRDefault="00590471" w:rsidP="00A42DD8">
            <w:pPr>
              <w:pStyle w:val="3-"/>
            </w:pPr>
            <w:r>
              <w:tab/>
            </w:r>
            <w:r>
              <w:tab/>
              <w:t>struct timeval begin;</w:t>
            </w:r>
          </w:p>
          <w:p w14:paraId="6B589757" w14:textId="77777777" w:rsidR="00590471" w:rsidRDefault="00590471" w:rsidP="00A42DD8">
            <w:pPr>
              <w:pStyle w:val="3-"/>
            </w:pPr>
            <w:r>
              <w:tab/>
            </w:r>
            <w:r>
              <w:tab/>
              <w:t>gettimeofday(&amp;begin, NULL);</w:t>
            </w:r>
          </w:p>
          <w:p w14:paraId="40B2E5B5" w14:textId="77777777" w:rsidR="00590471" w:rsidRDefault="00590471" w:rsidP="00A42DD8">
            <w:pPr>
              <w:pStyle w:val="3-"/>
            </w:pPr>
            <w:r>
              <w:tab/>
            </w:r>
            <w:r>
              <w:tab/>
              <w:t>static const int TEST_TIMES = 10000000;</w:t>
            </w:r>
          </w:p>
          <w:p w14:paraId="2A232965" w14:textId="77777777" w:rsidR="00590471" w:rsidRDefault="00590471" w:rsidP="00A42DD8">
            <w:pPr>
              <w:pStyle w:val="3-"/>
            </w:pPr>
            <w:r>
              <w:tab/>
            </w:r>
            <w:r>
              <w:tab/>
              <w:t>for (int i = 0; i &lt; TEST_TIMES; ++i)</w:t>
            </w:r>
          </w:p>
          <w:p w14:paraId="21F7DCF6" w14:textId="77777777" w:rsidR="00590471" w:rsidRDefault="00590471" w:rsidP="00A42DD8">
            <w:pPr>
              <w:pStyle w:val="3-"/>
            </w:pPr>
            <w:r>
              <w:lastRenderedPageBreak/>
              <w:tab/>
            </w:r>
            <w:r>
              <w:tab/>
              <w:t>{</w:t>
            </w:r>
          </w:p>
          <w:p w14:paraId="3CE497F8" w14:textId="77777777" w:rsidR="00590471" w:rsidRPr="00B77D2B" w:rsidRDefault="00590471" w:rsidP="00A42DD8">
            <w:pPr>
              <w:pStyle w:val="3-"/>
              <w:rPr>
                <w:color w:val="FF0000"/>
              </w:rPr>
            </w:pPr>
            <w:r>
              <w:tab/>
            </w:r>
            <w:r>
              <w:tab/>
            </w:r>
            <w:r>
              <w:tab/>
            </w:r>
            <w:r w:rsidRPr="00B77D2B">
              <w:rPr>
                <w:color w:val="FF0000"/>
              </w:rPr>
              <w:t>pthread_spin_lock(&amp;s_lock);</w:t>
            </w:r>
          </w:p>
          <w:p w14:paraId="28A6CD54" w14:textId="77777777" w:rsidR="00590471" w:rsidRPr="00B77D2B" w:rsidRDefault="00590471" w:rsidP="00A42DD8">
            <w:pPr>
              <w:pStyle w:val="3-"/>
              <w:rPr>
                <w:color w:val="FF0000"/>
              </w:rPr>
            </w:pPr>
            <w:r w:rsidRPr="00B77D2B">
              <w:rPr>
                <w:color w:val="FF0000"/>
              </w:rPr>
              <w:tab/>
            </w:r>
            <w:r w:rsidRPr="00B77D2B">
              <w:rPr>
                <w:color w:val="FF0000"/>
              </w:rPr>
              <w:tab/>
            </w:r>
            <w:r w:rsidRPr="00B77D2B">
              <w:rPr>
                <w:color w:val="FF0000"/>
              </w:rPr>
              <w:tab/>
              <w:t>pthread_spin_unlock(&amp;s_lock);</w:t>
            </w:r>
          </w:p>
          <w:p w14:paraId="221FC6E4" w14:textId="77777777" w:rsidR="00590471" w:rsidRDefault="00590471" w:rsidP="00A42DD8">
            <w:pPr>
              <w:pStyle w:val="3-"/>
            </w:pPr>
            <w:r>
              <w:tab/>
            </w:r>
            <w:r>
              <w:tab/>
              <w:t>}</w:t>
            </w:r>
          </w:p>
          <w:p w14:paraId="381DD539" w14:textId="77777777" w:rsidR="00590471" w:rsidRDefault="00590471" w:rsidP="00A42DD8">
            <w:pPr>
              <w:pStyle w:val="3-"/>
            </w:pPr>
            <w:r>
              <w:tab/>
            </w:r>
            <w:r>
              <w:tab/>
              <w:t>struct timeval end;</w:t>
            </w:r>
          </w:p>
          <w:p w14:paraId="6B89AE9E" w14:textId="77777777" w:rsidR="00590471" w:rsidRDefault="00590471" w:rsidP="00A42DD8">
            <w:pPr>
              <w:pStyle w:val="3-"/>
            </w:pPr>
            <w:r>
              <w:tab/>
            </w:r>
            <w:r>
              <w:tab/>
              <w:t>gettimeofday(&amp;end, NULL);</w:t>
            </w:r>
          </w:p>
          <w:p w14:paraId="1BFCC51C" w14:textId="77777777" w:rsidR="00590471" w:rsidRDefault="00590471" w:rsidP="00A42DD8">
            <w:pPr>
              <w:pStyle w:val="3-"/>
            </w:pPr>
            <w:r>
              <w:tab/>
            </w:r>
            <w:r>
              <w:tab/>
              <w:t>struct timeval duration;</w:t>
            </w:r>
          </w:p>
          <w:p w14:paraId="4B227141" w14:textId="77777777" w:rsidR="00590471" w:rsidRDefault="00590471" w:rsidP="00A42DD8">
            <w:pPr>
              <w:pStyle w:val="3-"/>
            </w:pPr>
            <w:r>
              <w:tab/>
            </w:r>
            <w:r>
              <w:tab/>
              <w:t>if( end.tv_usec &gt;= begin.tv_usec)</w:t>
            </w:r>
          </w:p>
          <w:p w14:paraId="035F994B" w14:textId="77777777" w:rsidR="00590471" w:rsidRDefault="00590471" w:rsidP="00A42DD8">
            <w:pPr>
              <w:pStyle w:val="3-"/>
            </w:pPr>
            <w:r>
              <w:tab/>
            </w:r>
            <w:r>
              <w:tab/>
              <w:t>{</w:t>
            </w:r>
          </w:p>
          <w:p w14:paraId="05887B16" w14:textId="77777777" w:rsidR="00590471" w:rsidRDefault="00590471" w:rsidP="00A42DD8">
            <w:pPr>
              <w:pStyle w:val="3-"/>
            </w:pPr>
            <w:r>
              <w:tab/>
            </w:r>
            <w:r>
              <w:tab/>
            </w:r>
            <w:r>
              <w:tab/>
              <w:t>duration.tv_sec = end.tv_sec - begin.tv_sec;</w:t>
            </w:r>
          </w:p>
          <w:p w14:paraId="5FE6AE3E" w14:textId="77777777" w:rsidR="00590471" w:rsidRDefault="00590471" w:rsidP="00A42DD8">
            <w:pPr>
              <w:pStyle w:val="3-"/>
            </w:pPr>
            <w:r>
              <w:tab/>
            </w:r>
            <w:r>
              <w:tab/>
            </w:r>
            <w:r>
              <w:tab/>
              <w:t>duration.tv_usec = end.tv_usec - begin.tv_usec;</w:t>
            </w:r>
          </w:p>
          <w:p w14:paraId="2FB763A8" w14:textId="77777777" w:rsidR="00590471" w:rsidRDefault="00590471" w:rsidP="00A42DD8">
            <w:pPr>
              <w:pStyle w:val="3-"/>
            </w:pPr>
            <w:r>
              <w:tab/>
            </w:r>
            <w:r>
              <w:tab/>
              <w:t>}</w:t>
            </w:r>
          </w:p>
          <w:p w14:paraId="2976E36C" w14:textId="77777777" w:rsidR="00590471" w:rsidRDefault="00590471" w:rsidP="00A42DD8">
            <w:pPr>
              <w:pStyle w:val="3-"/>
            </w:pPr>
            <w:r>
              <w:tab/>
            </w:r>
            <w:r>
              <w:tab/>
              <w:t>else</w:t>
            </w:r>
          </w:p>
          <w:p w14:paraId="50FF7356" w14:textId="77777777" w:rsidR="00590471" w:rsidRDefault="00590471" w:rsidP="00A42DD8">
            <w:pPr>
              <w:pStyle w:val="3-"/>
            </w:pPr>
            <w:r>
              <w:tab/>
            </w:r>
            <w:r>
              <w:tab/>
              <w:t>{</w:t>
            </w:r>
          </w:p>
          <w:p w14:paraId="72F8808F" w14:textId="77777777" w:rsidR="00590471" w:rsidRDefault="00590471" w:rsidP="00A42DD8">
            <w:pPr>
              <w:pStyle w:val="3-"/>
            </w:pPr>
            <w:r>
              <w:tab/>
            </w:r>
            <w:r>
              <w:tab/>
            </w:r>
            <w:r>
              <w:tab/>
              <w:t>duration.tv_sec = end.tv_sec - begin.tv_sec - 1;</w:t>
            </w:r>
          </w:p>
          <w:p w14:paraId="4268D161" w14:textId="77777777" w:rsidR="00590471" w:rsidRDefault="00590471" w:rsidP="00A42DD8">
            <w:pPr>
              <w:pStyle w:val="3-"/>
            </w:pPr>
            <w:r>
              <w:tab/>
            </w:r>
            <w:r>
              <w:tab/>
            </w:r>
            <w:r>
              <w:tab/>
              <w:t>duration.tv_usec = 1000000 - begin.tv_usec + end.tv_usec;</w:t>
            </w:r>
          </w:p>
          <w:p w14:paraId="4A355193" w14:textId="77777777" w:rsidR="00590471" w:rsidRDefault="00590471" w:rsidP="00A42DD8">
            <w:pPr>
              <w:pStyle w:val="3-"/>
            </w:pPr>
            <w:r>
              <w:tab/>
            </w:r>
            <w:r>
              <w:tab/>
              <w:t>}</w:t>
            </w:r>
          </w:p>
          <w:p w14:paraId="7A875E59" w14:textId="77777777" w:rsidR="00590471" w:rsidRDefault="00590471" w:rsidP="00A42DD8">
            <w:pPr>
              <w:pStyle w:val="3-"/>
            </w:pPr>
            <w:r>
              <w:tab/>
            </w:r>
            <w:r>
              <w:tab/>
              <w:t>printf("Spinlock * %d = %d.%06d sec\n", TEST_TIMES, duration.tv_sec, duration.tv_usec);</w:t>
            </w:r>
          </w:p>
          <w:p w14:paraId="363B7664" w14:textId="77777777" w:rsidR="00590471" w:rsidRDefault="00590471" w:rsidP="00A42DD8">
            <w:pPr>
              <w:pStyle w:val="3-"/>
            </w:pPr>
            <w:r>
              <w:tab/>
              <w:t>}</w:t>
            </w:r>
          </w:p>
          <w:p w14:paraId="2239B020" w14:textId="77777777" w:rsidR="00590471" w:rsidRDefault="00590471" w:rsidP="00A42DD8">
            <w:pPr>
              <w:pStyle w:val="3-"/>
            </w:pPr>
            <w:r>
              <w:tab/>
            </w:r>
          </w:p>
          <w:p w14:paraId="1A266E47" w14:textId="77777777" w:rsidR="00590471" w:rsidRDefault="00590471" w:rsidP="00A42DD8">
            <w:pPr>
              <w:pStyle w:val="3-"/>
            </w:pPr>
            <w:r>
              <w:rPr>
                <w:rFonts w:hint="eastAsia"/>
              </w:rPr>
              <w:tab/>
            </w:r>
            <w:r w:rsidRPr="00B77D2B">
              <w:rPr>
                <w:rFonts w:hint="eastAsia"/>
                <w:color w:val="00B050"/>
              </w:rPr>
              <w:t>//スピンロック破棄</w:t>
            </w:r>
          </w:p>
          <w:p w14:paraId="4F616B8A" w14:textId="77777777" w:rsidR="00590471" w:rsidRPr="00B77D2B" w:rsidRDefault="00590471" w:rsidP="00A42DD8">
            <w:pPr>
              <w:pStyle w:val="3-"/>
              <w:rPr>
                <w:color w:val="FF0000"/>
              </w:rPr>
            </w:pPr>
            <w:r>
              <w:tab/>
            </w:r>
            <w:r w:rsidRPr="00B77D2B">
              <w:rPr>
                <w:color w:val="FF0000"/>
              </w:rPr>
              <w:t>pthread_spin_destroy(&amp;s_lock);</w:t>
            </w:r>
          </w:p>
          <w:p w14:paraId="67676D7D" w14:textId="77777777" w:rsidR="00590471" w:rsidRDefault="00590471" w:rsidP="00A42DD8">
            <w:pPr>
              <w:pStyle w:val="3-"/>
            </w:pPr>
            <w:r>
              <w:tab/>
            </w:r>
          </w:p>
          <w:p w14:paraId="05E044E2" w14:textId="77777777" w:rsidR="00590471" w:rsidRDefault="00590471" w:rsidP="00A42DD8">
            <w:pPr>
              <w:pStyle w:val="3-"/>
            </w:pPr>
            <w:r>
              <w:tab/>
              <w:t>return EXIT_SUCCESS;</w:t>
            </w:r>
          </w:p>
          <w:p w14:paraId="07BF37DF" w14:textId="77777777" w:rsidR="00590471" w:rsidRPr="00DE3BF2" w:rsidRDefault="00590471" w:rsidP="00A42DD8">
            <w:pPr>
              <w:pStyle w:val="3-"/>
            </w:pPr>
            <w:r>
              <w:t>}</w:t>
            </w:r>
          </w:p>
        </w:tc>
      </w:tr>
    </w:tbl>
    <w:p w14:paraId="1A76C017"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55F6D1E3" w14:textId="77777777" w:rsidTr="00A42DD8">
        <w:tc>
          <w:tcPr>
            <w:tcW w:w="8494" w:type="dxa"/>
          </w:tcPr>
          <w:p w14:paraId="0800B401" w14:textId="77777777" w:rsidR="00590471" w:rsidRPr="00782AD5" w:rsidRDefault="00590471" w:rsidP="00A42DD8">
            <w:pPr>
              <w:pStyle w:val="3-"/>
              <w:rPr>
                <w:color w:val="auto"/>
              </w:rPr>
            </w:pPr>
            <w:r w:rsidRPr="00782AD5">
              <w:rPr>
                <w:rFonts w:hint="eastAsia"/>
                <w:color w:val="auto"/>
              </w:rPr>
              <w:t>- begin:三郎 -</w:t>
            </w:r>
          </w:p>
          <w:p w14:paraId="1E063B25" w14:textId="77777777" w:rsidR="00590471" w:rsidRPr="00782AD5" w:rsidRDefault="00590471" w:rsidP="00A42DD8">
            <w:pPr>
              <w:pStyle w:val="3-"/>
              <w:rPr>
                <w:color w:val="auto"/>
              </w:rPr>
            </w:pPr>
            <w:r w:rsidRPr="00782AD5">
              <w:rPr>
                <w:rFonts w:hint="eastAsia"/>
                <w:color w:val="auto"/>
              </w:rPr>
              <w:t>三郎: [BEFORE] commonData=0, tlsData=0</w:t>
            </w:r>
          </w:p>
          <w:p w14:paraId="7017B76E" w14:textId="77777777" w:rsidR="00590471" w:rsidRPr="00782AD5" w:rsidRDefault="00590471" w:rsidP="00A42DD8">
            <w:pPr>
              <w:pStyle w:val="3-"/>
              <w:rPr>
                <w:color w:val="auto"/>
              </w:rPr>
            </w:pPr>
            <w:r w:rsidRPr="00782AD5">
              <w:rPr>
                <w:rFonts w:hint="eastAsia"/>
                <w:color w:val="auto"/>
              </w:rPr>
              <w:t>三郎: [AFTER]  commonData=1, tlsData=1</w:t>
            </w:r>
          </w:p>
          <w:p w14:paraId="58E4F19E" w14:textId="77777777" w:rsidR="00590471" w:rsidRPr="00782AD5" w:rsidRDefault="00590471" w:rsidP="00A42DD8">
            <w:pPr>
              <w:pStyle w:val="3-"/>
              <w:rPr>
                <w:color w:val="auto"/>
              </w:rPr>
            </w:pPr>
            <w:r w:rsidRPr="00782AD5">
              <w:rPr>
                <w:rFonts w:hint="eastAsia"/>
                <w:color w:val="auto"/>
              </w:rPr>
              <w:t>- begin:次郎 -</w:t>
            </w:r>
          </w:p>
          <w:p w14:paraId="62162193" w14:textId="77777777" w:rsidR="00590471" w:rsidRPr="00782AD5" w:rsidRDefault="00590471" w:rsidP="00A42DD8">
            <w:pPr>
              <w:pStyle w:val="3-"/>
              <w:rPr>
                <w:color w:val="auto"/>
              </w:rPr>
            </w:pPr>
            <w:r w:rsidRPr="00782AD5">
              <w:rPr>
                <w:rFonts w:hint="eastAsia"/>
                <w:color w:val="auto"/>
              </w:rPr>
              <w:t>次郎: [BEFORE] commonData=1, tlsData=0</w:t>
            </w:r>
          </w:p>
          <w:p w14:paraId="0612E2D1" w14:textId="77777777" w:rsidR="00590471" w:rsidRPr="00782AD5" w:rsidRDefault="00590471" w:rsidP="00A42DD8">
            <w:pPr>
              <w:pStyle w:val="3-"/>
              <w:rPr>
                <w:color w:val="auto"/>
              </w:rPr>
            </w:pPr>
            <w:r w:rsidRPr="00782AD5">
              <w:rPr>
                <w:rFonts w:hint="eastAsia"/>
                <w:color w:val="auto"/>
              </w:rPr>
              <w:t>- begin:太郎 -</w:t>
            </w:r>
          </w:p>
          <w:p w14:paraId="1D941A4F" w14:textId="77777777" w:rsidR="00590471" w:rsidRPr="00782AD5" w:rsidRDefault="00590471" w:rsidP="00A42DD8">
            <w:pPr>
              <w:pStyle w:val="3-"/>
              <w:rPr>
                <w:color w:val="auto"/>
              </w:rPr>
            </w:pPr>
            <w:r w:rsidRPr="00782AD5">
              <w:rPr>
                <w:rFonts w:hint="eastAsia"/>
                <w:color w:val="auto"/>
              </w:rPr>
              <w:t>次郎: [AFTER]  commonData=2, tlsData=1</w:t>
            </w:r>
          </w:p>
          <w:p w14:paraId="55C20CE2" w14:textId="77777777" w:rsidR="00590471" w:rsidRPr="00782AD5" w:rsidRDefault="00590471" w:rsidP="00A42DD8">
            <w:pPr>
              <w:pStyle w:val="3-"/>
              <w:rPr>
                <w:color w:val="auto"/>
              </w:rPr>
            </w:pPr>
            <w:r w:rsidRPr="00782AD5">
              <w:rPr>
                <w:rFonts w:hint="eastAsia"/>
                <w:color w:val="auto"/>
              </w:rPr>
              <w:t>太郎: [BEFORE] commonData=2, tlsData=0</w:t>
            </w:r>
          </w:p>
          <w:p w14:paraId="10751F2F" w14:textId="77777777" w:rsidR="00590471" w:rsidRPr="00782AD5" w:rsidRDefault="00590471" w:rsidP="00A42DD8">
            <w:pPr>
              <w:pStyle w:val="3-"/>
              <w:rPr>
                <w:color w:val="auto"/>
              </w:rPr>
            </w:pPr>
            <w:r w:rsidRPr="00782AD5">
              <w:rPr>
                <w:rFonts w:hint="eastAsia"/>
                <w:color w:val="auto"/>
              </w:rPr>
              <w:t>太郎: [AFTER]  commonData=3, tlsData=1</w:t>
            </w:r>
          </w:p>
          <w:p w14:paraId="783A02D2" w14:textId="77777777" w:rsidR="00590471" w:rsidRPr="00782AD5" w:rsidRDefault="00590471" w:rsidP="00A42DD8">
            <w:pPr>
              <w:pStyle w:val="3-"/>
              <w:rPr>
                <w:color w:val="auto"/>
              </w:rPr>
            </w:pPr>
            <w:r w:rsidRPr="00782AD5">
              <w:rPr>
                <w:rFonts w:hint="eastAsia"/>
                <w:color w:val="auto"/>
              </w:rPr>
              <w:t>次郎: [BEFORE] commonData=3, tlsData=1</w:t>
            </w:r>
          </w:p>
          <w:p w14:paraId="648B2DB2" w14:textId="77777777" w:rsidR="00590471" w:rsidRPr="00782AD5" w:rsidRDefault="00590471" w:rsidP="00A42DD8">
            <w:pPr>
              <w:pStyle w:val="3-"/>
              <w:rPr>
                <w:color w:val="auto"/>
              </w:rPr>
            </w:pPr>
            <w:r w:rsidRPr="00782AD5">
              <w:rPr>
                <w:rFonts w:hint="eastAsia"/>
                <w:color w:val="auto"/>
              </w:rPr>
              <w:t>次郎: [AFTER]  commonData=4, tlsData=2</w:t>
            </w:r>
          </w:p>
          <w:p w14:paraId="4A64E5CC" w14:textId="77777777" w:rsidR="00590471" w:rsidRPr="00782AD5" w:rsidRDefault="00590471" w:rsidP="00A42DD8">
            <w:pPr>
              <w:pStyle w:val="3-"/>
              <w:rPr>
                <w:color w:val="auto"/>
              </w:rPr>
            </w:pPr>
            <w:r w:rsidRPr="00782AD5">
              <w:rPr>
                <w:rFonts w:hint="eastAsia"/>
                <w:color w:val="auto"/>
              </w:rPr>
              <w:t>三郎: [BEFORE] commonData=4, tlsData=1</w:t>
            </w:r>
          </w:p>
          <w:p w14:paraId="1BD09EAD" w14:textId="77777777" w:rsidR="00590471" w:rsidRPr="00782AD5" w:rsidRDefault="00590471" w:rsidP="00A42DD8">
            <w:pPr>
              <w:pStyle w:val="3-"/>
              <w:rPr>
                <w:color w:val="auto"/>
              </w:rPr>
            </w:pPr>
            <w:r w:rsidRPr="00782AD5">
              <w:rPr>
                <w:rFonts w:hint="eastAsia"/>
                <w:color w:val="auto"/>
              </w:rPr>
              <w:t>三郎: [AFTER]  commonData=5, tlsData=2</w:t>
            </w:r>
          </w:p>
          <w:p w14:paraId="2D6404FA" w14:textId="77777777" w:rsidR="00590471" w:rsidRPr="00782AD5" w:rsidRDefault="00590471" w:rsidP="00A42DD8">
            <w:pPr>
              <w:pStyle w:val="3-"/>
              <w:rPr>
                <w:color w:val="auto"/>
              </w:rPr>
            </w:pPr>
            <w:r w:rsidRPr="00782AD5">
              <w:rPr>
                <w:rFonts w:hint="eastAsia"/>
                <w:color w:val="auto"/>
              </w:rPr>
              <w:t>次郎: [BEFORE] commonData=5, tlsData=2</w:t>
            </w:r>
          </w:p>
          <w:p w14:paraId="711FB226" w14:textId="77777777" w:rsidR="00590471" w:rsidRPr="00782AD5" w:rsidRDefault="00590471" w:rsidP="00A42DD8">
            <w:pPr>
              <w:pStyle w:val="3-"/>
              <w:rPr>
                <w:color w:val="auto"/>
              </w:rPr>
            </w:pPr>
            <w:r w:rsidRPr="00782AD5">
              <w:rPr>
                <w:rFonts w:hint="eastAsia"/>
                <w:color w:val="auto"/>
              </w:rPr>
              <w:t>次郎: [AFTER]  commonData=6, tlsData=3</w:t>
            </w:r>
          </w:p>
          <w:p w14:paraId="68025902" w14:textId="77777777" w:rsidR="00590471" w:rsidRPr="00782AD5" w:rsidRDefault="00590471" w:rsidP="00A42DD8">
            <w:pPr>
              <w:pStyle w:val="3-"/>
              <w:rPr>
                <w:color w:val="auto"/>
              </w:rPr>
            </w:pPr>
            <w:r w:rsidRPr="00782AD5">
              <w:rPr>
                <w:rFonts w:hint="eastAsia"/>
                <w:color w:val="auto"/>
              </w:rPr>
              <w:t>太郎: [BEFORE] commonData=6, tlsData=1</w:t>
            </w:r>
          </w:p>
          <w:p w14:paraId="3D1D8FA6" w14:textId="77777777" w:rsidR="00590471" w:rsidRPr="00782AD5" w:rsidRDefault="00590471" w:rsidP="00A42DD8">
            <w:pPr>
              <w:pStyle w:val="3-"/>
              <w:rPr>
                <w:color w:val="auto"/>
              </w:rPr>
            </w:pPr>
            <w:r w:rsidRPr="00782AD5">
              <w:rPr>
                <w:rFonts w:hint="eastAsia"/>
                <w:color w:val="auto"/>
              </w:rPr>
              <w:t>- end:次郎 -</w:t>
            </w:r>
          </w:p>
          <w:p w14:paraId="321C98B1" w14:textId="77777777" w:rsidR="00590471" w:rsidRPr="00782AD5" w:rsidRDefault="00590471" w:rsidP="00A42DD8">
            <w:pPr>
              <w:pStyle w:val="3-"/>
              <w:rPr>
                <w:color w:val="auto"/>
              </w:rPr>
            </w:pPr>
            <w:r w:rsidRPr="00782AD5">
              <w:rPr>
                <w:rFonts w:hint="eastAsia"/>
                <w:color w:val="auto"/>
              </w:rPr>
              <w:t>太郎: [AFTER]  commonData=7, tlsData=2</w:t>
            </w:r>
          </w:p>
          <w:p w14:paraId="0E1A796C" w14:textId="77777777" w:rsidR="00590471" w:rsidRPr="00782AD5" w:rsidRDefault="00590471" w:rsidP="00A42DD8">
            <w:pPr>
              <w:pStyle w:val="3-"/>
              <w:rPr>
                <w:color w:val="auto"/>
              </w:rPr>
            </w:pPr>
            <w:r w:rsidRPr="00782AD5">
              <w:rPr>
                <w:rFonts w:hint="eastAsia"/>
                <w:color w:val="auto"/>
              </w:rPr>
              <w:t>三郎: [BEFORE] commonData=7, tlsData=2</w:t>
            </w:r>
          </w:p>
          <w:p w14:paraId="28B0E3C6" w14:textId="77777777" w:rsidR="00590471" w:rsidRPr="00782AD5" w:rsidRDefault="00590471" w:rsidP="00A42DD8">
            <w:pPr>
              <w:pStyle w:val="3-"/>
              <w:rPr>
                <w:color w:val="auto"/>
              </w:rPr>
            </w:pPr>
            <w:r w:rsidRPr="00782AD5">
              <w:rPr>
                <w:rFonts w:hint="eastAsia"/>
                <w:color w:val="auto"/>
              </w:rPr>
              <w:t>三郎: [AFTER]  commonData=8, tlsData=3</w:t>
            </w:r>
          </w:p>
          <w:p w14:paraId="251EFDF8" w14:textId="77777777" w:rsidR="00590471" w:rsidRPr="00782AD5" w:rsidRDefault="00590471" w:rsidP="00A42DD8">
            <w:pPr>
              <w:pStyle w:val="3-"/>
              <w:rPr>
                <w:color w:val="auto"/>
              </w:rPr>
            </w:pPr>
            <w:r w:rsidRPr="00782AD5">
              <w:rPr>
                <w:rFonts w:hint="eastAsia"/>
                <w:color w:val="auto"/>
              </w:rPr>
              <w:t>太郎: [BEFORE] commonData=8, tlsData=2</w:t>
            </w:r>
          </w:p>
          <w:p w14:paraId="3101E12C" w14:textId="77777777" w:rsidR="00590471" w:rsidRPr="00782AD5" w:rsidRDefault="00590471" w:rsidP="00A42DD8">
            <w:pPr>
              <w:pStyle w:val="3-"/>
              <w:rPr>
                <w:color w:val="auto"/>
              </w:rPr>
            </w:pPr>
            <w:r w:rsidRPr="00782AD5">
              <w:rPr>
                <w:rFonts w:hint="eastAsia"/>
                <w:color w:val="auto"/>
              </w:rPr>
              <w:t>- end:三郎 -</w:t>
            </w:r>
          </w:p>
          <w:p w14:paraId="302812CD" w14:textId="2814B8F8" w:rsidR="00590471" w:rsidRPr="00782AD5" w:rsidRDefault="00590471" w:rsidP="00A42DD8">
            <w:pPr>
              <w:pStyle w:val="3-"/>
              <w:rPr>
                <w:color w:val="auto"/>
              </w:rPr>
            </w:pPr>
            <w:r w:rsidRPr="00782AD5">
              <w:rPr>
                <w:rFonts w:hint="eastAsia"/>
                <w:color w:val="auto"/>
              </w:rPr>
              <w:t>太郎: [AFTER]  commonData=</w:t>
            </w:r>
            <w:r w:rsidRPr="00B77D2B">
              <w:rPr>
                <w:rFonts w:hint="eastAsia"/>
                <w:color w:val="FF0000"/>
              </w:rPr>
              <w:t>9</w:t>
            </w:r>
            <w:r w:rsidRPr="00782AD5">
              <w:rPr>
                <w:rFonts w:hint="eastAsia"/>
                <w:color w:val="auto"/>
              </w:rPr>
              <w:t>, tlsData=3</w:t>
            </w:r>
            <w:r w:rsidR="00B77D2B">
              <w:rPr>
                <w:color w:val="auto"/>
              </w:rPr>
              <w:tab/>
            </w:r>
            <w:r w:rsidR="00B77D2B" w:rsidRPr="00146B14">
              <w:rPr>
                <w:color w:val="FF0000"/>
              </w:rPr>
              <w:t>←</w:t>
            </w:r>
            <w:r w:rsidR="00B77D2B">
              <w:rPr>
                <w:color w:val="FF0000"/>
              </w:rPr>
              <w:t>全て正常にロックされたので、</w:t>
            </w:r>
            <w:r w:rsidR="001F6E26">
              <w:rPr>
                <w:rFonts w:hint="eastAsia"/>
                <w:color w:val="FF0000"/>
              </w:rPr>
              <w:t>正しい</w:t>
            </w:r>
            <w:r w:rsidR="00B77D2B">
              <w:rPr>
                <w:color w:val="FF0000"/>
              </w:rPr>
              <w:t>処理結果になっている</w:t>
            </w:r>
          </w:p>
          <w:p w14:paraId="0C6616B2" w14:textId="77777777" w:rsidR="00590471" w:rsidRPr="00782AD5" w:rsidRDefault="00590471" w:rsidP="00A42DD8">
            <w:pPr>
              <w:pStyle w:val="3-"/>
              <w:rPr>
                <w:color w:val="auto"/>
              </w:rPr>
            </w:pPr>
            <w:r w:rsidRPr="00782AD5">
              <w:rPr>
                <w:rFonts w:hint="eastAsia"/>
                <w:color w:val="auto"/>
              </w:rPr>
              <w:t>- end:太郎 -</w:t>
            </w:r>
          </w:p>
          <w:p w14:paraId="4381646F" w14:textId="204DD376" w:rsidR="00590471" w:rsidRPr="00DD51B6" w:rsidRDefault="00590471" w:rsidP="00A42DD8">
            <w:pPr>
              <w:pStyle w:val="3-"/>
            </w:pPr>
            <w:r w:rsidRPr="00782AD5">
              <w:rPr>
                <w:color w:val="auto"/>
              </w:rPr>
              <w:t xml:space="preserve">Spinlock * 10000000 = </w:t>
            </w:r>
            <w:r w:rsidRPr="00B77D2B">
              <w:rPr>
                <w:color w:val="FF0000"/>
              </w:rPr>
              <w:t>0.188224 sec</w:t>
            </w:r>
            <w:r w:rsidR="00B77D2B">
              <w:rPr>
                <w:color w:val="FF0000"/>
              </w:rPr>
              <w:tab/>
            </w:r>
            <w:r w:rsidR="00B77D2B">
              <w:rPr>
                <w:color w:val="FF0000"/>
              </w:rPr>
              <w:tab/>
              <w:t>←</w:t>
            </w:r>
            <w:r w:rsidR="009518EA">
              <w:rPr>
                <w:rFonts w:hint="eastAsia"/>
                <w:color w:val="FF0000"/>
              </w:rPr>
              <w:t>1千万回ループによる処理時間計測</w:t>
            </w:r>
          </w:p>
        </w:tc>
      </w:tr>
    </w:tbl>
    <w:p w14:paraId="3DC55BF4" w14:textId="387EE445" w:rsidR="00DE3BF2" w:rsidRDefault="0036070F" w:rsidP="00DE3BF2">
      <w:pPr>
        <w:pStyle w:val="2"/>
      </w:pPr>
      <w:bookmarkStart w:id="105" w:name="_Toc378866142"/>
      <w:r>
        <w:rPr>
          <w:rFonts w:hint="eastAsia"/>
        </w:rPr>
        <w:t>排他制御：</w:t>
      </w:r>
      <w:r w:rsidR="00DE3BF2">
        <w:rPr>
          <w:rFonts w:hint="eastAsia"/>
        </w:rPr>
        <w:t>クリティカルセクション</w:t>
      </w:r>
      <w:bookmarkEnd w:id="105"/>
    </w:p>
    <w:p w14:paraId="2A14B667" w14:textId="3ED3187C" w:rsidR="005747A1" w:rsidRDefault="005747A1" w:rsidP="00DE3BF2">
      <w:pPr>
        <w:pStyle w:val="a9"/>
        <w:ind w:firstLine="283"/>
      </w:pPr>
      <w:r>
        <w:t>「クリティカルセクション」という用語自体は、</w:t>
      </w:r>
      <w:r w:rsidR="001F6E26">
        <w:rPr>
          <w:rFonts w:hint="eastAsia"/>
        </w:rPr>
        <w:t>その名の通り「重大な処理部分」のことであり、</w:t>
      </w:r>
      <w:r>
        <w:t>アトミック操作が必要な処理のことを</w:t>
      </w:r>
      <w:r w:rsidR="002F0524">
        <w:t>指す</w:t>
      </w:r>
      <w:r w:rsidR="001F6E26">
        <w:rPr>
          <w:rFonts w:hint="eastAsia"/>
        </w:rPr>
        <w:t>。</w:t>
      </w:r>
    </w:p>
    <w:p w14:paraId="68BBEED5" w14:textId="73E359A5" w:rsidR="00DE3BF2" w:rsidRDefault="00DE3BF2" w:rsidP="00DE3BF2">
      <w:pPr>
        <w:pStyle w:val="3"/>
      </w:pPr>
      <w:bookmarkStart w:id="106" w:name="_Toc378866143"/>
      <w:r>
        <w:lastRenderedPageBreak/>
        <w:t>Win32API</w:t>
      </w:r>
      <w:r>
        <w:rPr>
          <w:rFonts w:hint="eastAsia"/>
        </w:rPr>
        <w:t>版</w:t>
      </w:r>
      <w:bookmarkEnd w:id="106"/>
    </w:p>
    <w:p w14:paraId="5C187CA7" w14:textId="77777777" w:rsidR="002F0524" w:rsidRDefault="002F0524" w:rsidP="00DE3BF2">
      <w:pPr>
        <w:pStyle w:val="aa"/>
        <w:ind w:left="447" w:firstLine="283"/>
      </w:pPr>
      <w:r>
        <w:t>Win32API</w:t>
      </w:r>
      <w:r>
        <w:t>版のクリティカルセクション。</w:t>
      </w:r>
    </w:p>
    <w:p w14:paraId="0CC640FE" w14:textId="3273072F" w:rsidR="00DE3BF2" w:rsidRDefault="002177DA" w:rsidP="00DE3BF2">
      <w:pPr>
        <w:pStyle w:val="aa"/>
        <w:ind w:left="447" w:firstLine="283"/>
      </w:pPr>
      <w:r>
        <w:t>Windows</w:t>
      </w:r>
      <w:r>
        <w:t>の軽量ミューテックス的存在。</w:t>
      </w:r>
      <w:r>
        <w:t>OS</w:t>
      </w:r>
      <w:r>
        <w:t>がハンドルを管理しない。</w:t>
      </w:r>
    </w:p>
    <w:p w14:paraId="7075BCB9" w14:textId="6FD5FB4B" w:rsidR="002177DA" w:rsidRPr="001F6E26" w:rsidRDefault="002177DA" w:rsidP="00DE3BF2">
      <w:pPr>
        <w:pStyle w:val="aa"/>
        <w:ind w:left="447" w:firstLine="283"/>
        <w:rPr>
          <w:color w:val="FF0000"/>
        </w:rPr>
      </w:pPr>
      <w:r w:rsidRPr="001F6E26">
        <w:rPr>
          <w:rFonts w:hint="eastAsia"/>
          <w:color w:val="FF0000"/>
        </w:rPr>
        <w:t>ビジーウェイトとスリープのハイブリッドで扱える点が大きな特徴。</w:t>
      </w:r>
    </w:p>
    <w:p w14:paraId="5DE4F339" w14:textId="7E54AD05" w:rsidR="002177DA" w:rsidRDefault="002177DA" w:rsidP="002177DA">
      <w:pPr>
        <w:pStyle w:val="aa"/>
        <w:keepNext/>
        <w:widowControl/>
        <w:spacing w:beforeLines="50" w:before="180"/>
        <w:ind w:leftChars="203" w:left="447" w:hangingChars="10" w:hanging="21"/>
      </w:pPr>
      <w:r>
        <w:t>Win32API</w:t>
      </w:r>
      <w:r>
        <w:rPr>
          <w:rFonts w:hint="eastAsia"/>
        </w:rPr>
        <w:t>版</w:t>
      </w:r>
      <w:r>
        <w:t>クリティカルセクション</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16C434E" w14:textId="77777777" w:rsidTr="000A1665">
        <w:tc>
          <w:tcPr>
            <w:tcW w:w="8494" w:type="dxa"/>
          </w:tcPr>
          <w:p w14:paraId="4BEDFD60" w14:textId="77777777" w:rsidR="00F93479" w:rsidRDefault="00F93479" w:rsidP="00F93479">
            <w:pPr>
              <w:pStyle w:val="3-"/>
            </w:pPr>
            <w:r>
              <w:t>#include &lt;stdio.h&gt;</w:t>
            </w:r>
          </w:p>
          <w:p w14:paraId="041E396D" w14:textId="77777777" w:rsidR="00F93479" w:rsidRDefault="00F93479" w:rsidP="00F93479">
            <w:pPr>
              <w:pStyle w:val="3-"/>
            </w:pPr>
            <w:r>
              <w:t>#include &lt;stdlib.h&gt;</w:t>
            </w:r>
          </w:p>
          <w:p w14:paraId="168DAD24" w14:textId="77777777" w:rsidR="00F93479" w:rsidRDefault="00F93479" w:rsidP="00F93479">
            <w:pPr>
              <w:pStyle w:val="3-"/>
            </w:pPr>
          </w:p>
          <w:p w14:paraId="54380DCD" w14:textId="77777777" w:rsidR="00F93479" w:rsidRPr="001F6E26" w:rsidRDefault="00F93479" w:rsidP="00F93479">
            <w:pPr>
              <w:pStyle w:val="3-"/>
              <w:rPr>
                <w:color w:val="FF0000"/>
              </w:rPr>
            </w:pPr>
            <w:r w:rsidRPr="001F6E26">
              <w:rPr>
                <w:color w:val="FF0000"/>
              </w:rPr>
              <w:t>#include &lt;Windows.h&gt;</w:t>
            </w:r>
          </w:p>
          <w:p w14:paraId="05765581" w14:textId="77777777" w:rsidR="00F93479" w:rsidRDefault="00F93479" w:rsidP="00F93479">
            <w:pPr>
              <w:pStyle w:val="3-"/>
            </w:pPr>
            <w:r>
              <w:t>#include &lt;Process.h&gt;</w:t>
            </w:r>
          </w:p>
          <w:p w14:paraId="27BAFC26" w14:textId="77777777" w:rsidR="00F93479" w:rsidRDefault="00F93479" w:rsidP="00F93479">
            <w:pPr>
              <w:pStyle w:val="3-"/>
            </w:pPr>
          </w:p>
          <w:p w14:paraId="4B67FFD1" w14:textId="77777777" w:rsidR="00F93479" w:rsidRPr="001F6E26" w:rsidRDefault="00F93479" w:rsidP="00F93479">
            <w:pPr>
              <w:pStyle w:val="3-"/>
              <w:rPr>
                <w:color w:val="00B050"/>
              </w:rPr>
            </w:pPr>
            <w:r w:rsidRPr="001F6E26">
              <w:rPr>
                <w:rFonts w:hint="eastAsia"/>
                <w:color w:val="00B050"/>
              </w:rPr>
              <w:t>//クリティカルセクション</w:t>
            </w:r>
          </w:p>
          <w:p w14:paraId="6FCDCFBC" w14:textId="77777777" w:rsidR="00F93479" w:rsidRPr="001F6E26" w:rsidRDefault="00F93479" w:rsidP="00F93479">
            <w:pPr>
              <w:pStyle w:val="3-"/>
              <w:rPr>
                <w:color w:val="FF0000"/>
              </w:rPr>
            </w:pPr>
            <w:r w:rsidRPr="001F6E26">
              <w:rPr>
                <w:color w:val="FF0000"/>
              </w:rPr>
              <w:t>static CRITICAL_SECTION s_criticalSection;</w:t>
            </w:r>
          </w:p>
          <w:p w14:paraId="45A76532" w14:textId="77777777" w:rsidR="00F93479" w:rsidRDefault="00F93479" w:rsidP="00F93479">
            <w:pPr>
              <w:pStyle w:val="3-"/>
            </w:pPr>
          </w:p>
          <w:p w14:paraId="41E1F96B" w14:textId="77777777" w:rsidR="00F93479" w:rsidRPr="001F6E26" w:rsidRDefault="00F93479" w:rsidP="00F93479">
            <w:pPr>
              <w:pStyle w:val="3-"/>
              <w:rPr>
                <w:color w:val="00B050"/>
              </w:rPr>
            </w:pPr>
            <w:r w:rsidRPr="001F6E26">
              <w:rPr>
                <w:rFonts w:hint="eastAsia"/>
                <w:color w:val="00B050"/>
              </w:rPr>
              <w:t>//共有データ</w:t>
            </w:r>
          </w:p>
          <w:p w14:paraId="152A57F0" w14:textId="77777777" w:rsidR="00F93479" w:rsidRDefault="00F93479" w:rsidP="00F93479">
            <w:pPr>
              <w:pStyle w:val="3-"/>
            </w:pPr>
            <w:r>
              <w:t>static int s_commonData = 0;</w:t>
            </w:r>
          </w:p>
          <w:p w14:paraId="147C5267" w14:textId="77777777" w:rsidR="00F93479" w:rsidRDefault="00F93479" w:rsidP="00F93479">
            <w:pPr>
              <w:pStyle w:val="3-"/>
            </w:pPr>
          </w:p>
          <w:p w14:paraId="00720673" w14:textId="77777777" w:rsidR="00F93479" w:rsidRPr="001F6E26" w:rsidRDefault="00F93479" w:rsidP="00F93479">
            <w:pPr>
              <w:pStyle w:val="3-"/>
              <w:rPr>
                <w:color w:val="00B050"/>
              </w:rPr>
            </w:pPr>
            <w:r w:rsidRPr="001F6E26">
              <w:rPr>
                <w:rFonts w:hint="eastAsia"/>
                <w:color w:val="00B050"/>
              </w:rPr>
              <w:t>//スレッド固有データ</w:t>
            </w:r>
          </w:p>
          <w:p w14:paraId="316E12C4" w14:textId="77777777" w:rsidR="00F93479" w:rsidRDefault="00F93479" w:rsidP="00F93479">
            <w:pPr>
              <w:pStyle w:val="3-"/>
            </w:pPr>
            <w:r>
              <w:t>__declspec(thread) int s_tlsData = 0;</w:t>
            </w:r>
          </w:p>
          <w:p w14:paraId="66D2AA64" w14:textId="77777777" w:rsidR="00F93479" w:rsidRDefault="00F93479" w:rsidP="00F93479">
            <w:pPr>
              <w:pStyle w:val="3-"/>
            </w:pPr>
          </w:p>
          <w:p w14:paraId="3ADFA4B8" w14:textId="77777777" w:rsidR="00F93479" w:rsidRPr="001F6E26" w:rsidRDefault="00F93479" w:rsidP="00F93479">
            <w:pPr>
              <w:pStyle w:val="3-"/>
              <w:rPr>
                <w:color w:val="00B050"/>
              </w:rPr>
            </w:pPr>
            <w:r w:rsidRPr="001F6E26">
              <w:rPr>
                <w:rFonts w:hint="eastAsia"/>
                <w:color w:val="00B050"/>
              </w:rPr>
              <w:t>//スレッド</w:t>
            </w:r>
          </w:p>
          <w:p w14:paraId="30BEF5AB" w14:textId="77777777" w:rsidR="00F93479" w:rsidRDefault="00F93479" w:rsidP="00F93479">
            <w:pPr>
              <w:pStyle w:val="3-"/>
            </w:pPr>
            <w:r>
              <w:t>unsigned int WINAPI threadFunc(void* param_p)</w:t>
            </w:r>
          </w:p>
          <w:p w14:paraId="28E37E42" w14:textId="77777777" w:rsidR="00F93479" w:rsidRDefault="00F93479" w:rsidP="00F93479">
            <w:pPr>
              <w:pStyle w:val="3-"/>
            </w:pPr>
            <w:r>
              <w:t>{</w:t>
            </w:r>
          </w:p>
          <w:p w14:paraId="3A6F7B59" w14:textId="77777777" w:rsidR="00F93479" w:rsidRPr="001F6E26" w:rsidRDefault="00F93479" w:rsidP="00F93479">
            <w:pPr>
              <w:pStyle w:val="3-"/>
              <w:rPr>
                <w:color w:val="00B050"/>
              </w:rPr>
            </w:pPr>
            <w:r>
              <w:rPr>
                <w:rFonts w:hint="eastAsia"/>
              </w:rPr>
              <w:tab/>
            </w:r>
            <w:r w:rsidRPr="001F6E26">
              <w:rPr>
                <w:rFonts w:hint="eastAsia"/>
                <w:color w:val="00B050"/>
              </w:rPr>
              <w:t>//パラメータ受け取り</w:t>
            </w:r>
          </w:p>
          <w:p w14:paraId="61DBE936" w14:textId="77777777" w:rsidR="00F93479" w:rsidRDefault="00F93479" w:rsidP="00F93479">
            <w:pPr>
              <w:pStyle w:val="3-"/>
            </w:pPr>
            <w:r>
              <w:tab/>
              <w:t>const char* name = static_cast&lt;const char*&gt;(param_p);</w:t>
            </w:r>
          </w:p>
          <w:p w14:paraId="4C8E9B53" w14:textId="77777777" w:rsidR="00F93479" w:rsidRDefault="00F93479" w:rsidP="00F93479">
            <w:pPr>
              <w:pStyle w:val="3-"/>
            </w:pPr>
          </w:p>
          <w:p w14:paraId="15E9AFC6" w14:textId="77777777" w:rsidR="00F93479" w:rsidRPr="001F6E26" w:rsidRDefault="00F93479" w:rsidP="00F93479">
            <w:pPr>
              <w:pStyle w:val="3-"/>
              <w:rPr>
                <w:color w:val="00B050"/>
              </w:rPr>
            </w:pPr>
            <w:r>
              <w:rPr>
                <w:rFonts w:hint="eastAsia"/>
              </w:rPr>
              <w:tab/>
            </w:r>
            <w:r w:rsidRPr="001F6E26">
              <w:rPr>
                <w:rFonts w:hint="eastAsia"/>
                <w:color w:val="00B050"/>
              </w:rPr>
              <w:t>//開始</w:t>
            </w:r>
          </w:p>
          <w:p w14:paraId="4108F2A1" w14:textId="77777777" w:rsidR="00F93479" w:rsidRDefault="00F93479" w:rsidP="00F93479">
            <w:pPr>
              <w:pStyle w:val="3-"/>
            </w:pPr>
            <w:r>
              <w:tab/>
              <w:t>printf("- begin:%s -\n", name);</w:t>
            </w:r>
          </w:p>
          <w:p w14:paraId="0F50F112" w14:textId="77777777" w:rsidR="00F93479" w:rsidRDefault="00F93479" w:rsidP="00F93479">
            <w:pPr>
              <w:pStyle w:val="3-"/>
            </w:pPr>
            <w:r>
              <w:tab/>
              <w:t>fflush(stdout);</w:t>
            </w:r>
          </w:p>
          <w:p w14:paraId="2F3CE634" w14:textId="77777777" w:rsidR="00F93479" w:rsidRDefault="00F93479" w:rsidP="00F93479">
            <w:pPr>
              <w:pStyle w:val="3-"/>
            </w:pPr>
          </w:p>
          <w:p w14:paraId="4E58283D" w14:textId="77777777" w:rsidR="00F93479" w:rsidRPr="001F6E26" w:rsidRDefault="00F93479" w:rsidP="00F93479">
            <w:pPr>
              <w:pStyle w:val="3-"/>
              <w:rPr>
                <w:color w:val="00B050"/>
              </w:rPr>
            </w:pPr>
            <w:r>
              <w:rPr>
                <w:rFonts w:hint="eastAsia"/>
              </w:rPr>
              <w:tab/>
            </w:r>
            <w:r w:rsidRPr="001F6E26">
              <w:rPr>
                <w:rFonts w:hint="eastAsia"/>
                <w:color w:val="00B050"/>
              </w:rPr>
              <w:t>//処理</w:t>
            </w:r>
          </w:p>
          <w:p w14:paraId="270C93B7" w14:textId="77777777" w:rsidR="00F93479" w:rsidRDefault="00F93479" w:rsidP="00F93479">
            <w:pPr>
              <w:pStyle w:val="3-"/>
            </w:pPr>
            <w:r>
              <w:tab/>
              <w:t>for (int i = 0; i &lt; 3; ++i)</w:t>
            </w:r>
          </w:p>
          <w:p w14:paraId="288B8802" w14:textId="77777777" w:rsidR="00F93479" w:rsidRDefault="00F93479" w:rsidP="00F93479">
            <w:pPr>
              <w:pStyle w:val="3-"/>
            </w:pPr>
            <w:r>
              <w:tab/>
              <w:t>{</w:t>
            </w:r>
          </w:p>
          <w:p w14:paraId="0BED74DE" w14:textId="77777777" w:rsidR="00F93479" w:rsidRDefault="00F93479" w:rsidP="00F93479">
            <w:pPr>
              <w:pStyle w:val="3-"/>
            </w:pPr>
            <w:r>
              <w:rPr>
                <w:rFonts w:hint="eastAsia"/>
              </w:rPr>
              <w:tab/>
            </w:r>
            <w:r>
              <w:rPr>
                <w:rFonts w:hint="eastAsia"/>
              </w:rPr>
              <w:tab/>
            </w:r>
            <w:r w:rsidRPr="001F6E26">
              <w:rPr>
                <w:rFonts w:hint="eastAsia"/>
                <w:color w:val="00B050"/>
              </w:rPr>
              <w:t>//クリティカルセクション取得</w:t>
            </w:r>
          </w:p>
          <w:p w14:paraId="2FA92EB5" w14:textId="77777777" w:rsidR="00F93479" w:rsidRDefault="00F93479" w:rsidP="00F93479">
            <w:pPr>
              <w:pStyle w:val="3-"/>
            </w:pPr>
            <w:r>
              <w:tab/>
            </w:r>
            <w:r>
              <w:tab/>
            </w:r>
            <w:r w:rsidRPr="001F6E26">
              <w:rPr>
                <w:color w:val="FF0000"/>
              </w:rPr>
              <w:t>EnterCriticalSection(&amp;s_criticalSection);</w:t>
            </w:r>
          </w:p>
          <w:p w14:paraId="6A47ED23" w14:textId="77777777" w:rsidR="001F6E26"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r>
            <w:r w:rsidRPr="001F6E26">
              <w:rPr>
                <w:rFonts w:hint="eastAsia"/>
                <w:color w:val="FF0000"/>
              </w:rPr>
              <w:t>TryEnterCriticalSection(&amp;s_criticalSection);</w:t>
            </w:r>
            <w:r w:rsidRPr="001F6E26">
              <w:rPr>
                <w:rFonts w:hint="eastAsia"/>
                <w:color w:val="00B050"/>
              </w:rPr>
              <w:t>//</w:t>
            </w:r>
            <w:r w:rsidR="001F6E26" w:rsidRPr="001F6E26">
              <w:rPr>
                <w:rFonts w:hint="eastAsia"/>
                <w:color w:val="00B050"/>
              </w:rPr>
              <w:t>ロックを</w:t>
            </w:r>
            <w:r w:rsidRPr="001F6E26">
              <w:rPr>
                <w:rFonts w:hint="eastAsia"/>
                <w:color w:val="00B050"/>
              </w:rPr>
              <w:t>取得できない時に他の処理を行いたい場合は</w:t>
            </w:r>
          </w:p>
          <w:p w14:paraId="0871A93A" w14:textId="04779FA7" w:rsidR="00F93479" w:rsidRPr="001F6E26" w:rsidRDefault="001F6E26" w:rsidP="001F6E26">
            <w:pPr>
              <w:pStyle w:val="3-"/>
              <w:tabs>
                <w:tab w:val="clear" w:pos="838"/>
                <w:tab w:val="clear" w:pos="1253"/>
                <w:tab w:val="clear" w:pos="1691"/>
                <w:tab w:val="clear" w:pos="2105"/>
                <w:tab w:val="clear" w:pos="2543"/>
                <w:tab w:val="clear" w:pos="2981"/>
                <w:tab w:val="clear" w:pos="3366"/>
                <w:tab w:val="clear" w:pos="3758"/>
                <w:tab w:val="left" w:pos="3910"/>
                <w:tab w:val="left" w:pos="3955"/>
              </w:tabs>
              <w:rPr>
                <w:color w:val="00B050"/>
              </w:rPr>
            </w:pPr>
            <w:r w:rsidRPr="001F6E26">
              <w:rPr>
                <w:color w:val="00B050"/>
              </w:rPr>
              <w:tab/>
              <w:t>//</w:t>
            </w:r>
            <w:r w:rsidRPr="001F6E26">
              <w:rPr>
                <w:color w:val="00B050"/>
              </w:rPr>
              <w:tab/>
              <w:t>//</w:t>
            </w:r>
            <w:r w:rsidR="00F93479" w:rsidRPr="001F6E26">
              <w:rPr>
                <w:rFonts w:hint="eastAsia"/>
                <w:color w:val="00B050"/>
              </w:rPr>
              <w:t>TryEnterCriticalSection() を使用する</w:t>
            </w:r>
          </w:p>
          <w:p w14:paraId="0B75D6E3" w14:textId="77777777" w:rsidR="00F93479" w:rsidRDefault="00F93479" w:rsidP="00F93479">
            <w:pPr>
              <w:pStyle w:val="3-"/>
            </w:pPr>
          </w:p>
          <w:p w14:paraId="42C17A83" w14:textId="77777777" w:rsidR="00F93479" w:rsidRDefault="00F93479" w:rsidP="00F93479">
            <w:pPr>
              <w:pStyle w:val="3-"/>
            </w:pPr>
            <w:r>
              <w:rPr>
                <w:rFonts w:hint="eastAsia"/>
              </w:rPr>
              <w:tab/>
            </w:r>
            <w:r>
              <w:rPr>
                <w:rFonts w:hint="eastAsia"/>
              </w:rPr>
              <w:tab/>
            </w:r>
            <w:r w:rsidRPr="001F6E26">
              <w:rPr>
                <w:rFonts w:hint="eastAsia"/>
                <w:color w:val="00B050"/>
              </w:rPr>
              <w:t>//データ表示（前）</w:t>
            </w:r>
          </w:p>
          <w:p w14:paraId="1385C856" w14:textId="77777777" w:rsidR="00F93479" w:rsidRDefault="00F93479" w:rsidP="00F93479">
            <w:pPr>
              <w:pStyle w:val="3-"/>
            </w:pPr>
            <w:r>
              <w:tab/>
            </w:r>
            <w:r>
              <w:tab/>
              <w:t>printf("%s: [BEFORE] commonData=%d, tlsData=%d\n", name, s_commonData, s_tlsData);</w:t>
            </w:r>
          </w:p>
          <w:p w14:paraId="0E634F6E" w14:textId="77777777" w:rsidR="00F93479" w:rsidRDefault="00F93479" w:rsidP="00F93479">
            <w:pPr>
              <w:pStyle w:val="3-"/>
            </w:pPr>
            <w:r>
              <w:tab/>
            </w:r>
            <w:r>
              <w:tab/>
              <w:t>fflush(stdout);</w:t>
            </w:r>
          </w:p>
          <w:p w14:paraId="12EAEDAE" w14:textId="77777777" w:rsidR="00F93479" w:rsidRDefault="00F93479" w:rsidP="00F93479">
            <w:pPr>
              <w:pStyle w:val="3-"/>
            </w:pPr>
          </w:p>
          <w:p w14:paraId="59ACE0F6"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//データ取得</w:t>
            </w:r>
          </w:p>
          <w:p w14:paraId="583F1269" w14:textId="77777777" w:rsidR="00F93479" w:rsidRDefault="00F93479" w:rsidP="00F93479">
            <w:pPr>
              <w:pStyle w:val="3-"/>
            </w:pPr>
            <w:r>
              <w:tab/>
            </w:r>
            <w:r>
              <w:tab/>
              <w:t>int common_data = s_commonData;</w:t>
            </w:r>
          </w:p>
          <w:p w14:paraId="06B22635" w14:textId="77777777" w:rsidR="00F93479" w:rsidRDefault="00F93479" w:rsidP="00F93479">
            <w:pPr>
              <w:pStyle w:val="3-"/>
            </w:pPr>
            <w:r>
              <w:tab/>
            </w:r>
            <w:r>
              <w:tab/>
              <w:t>int tls_data = s_tlsData;</w:t>
            </w:r>
          </w:p>
          <w:p w14:paraId="7B706D7B" w14:textId="77777777" w:rsidR="00F93479" w:rsidRDefault="00F93479" w:rsidP="00F93479">
            <w:pPr>
              <w:pStyle w:val="3-"/>
            </w:pPr>
          </w:p>
          <w:p w14:paraId="23250AA9"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//データ更新</w:t>
            </w:r>
          </w:p>
          <w:p w14:paraId="5F16BC5A" w14:textId="77777777" w:rsidR="00F93479" w:rsidRDefault="00F93479" w:rsidP="00F93479">
            <w:pPr>
              <w:pStyle w:val="3-"/>
            </w:pPr>
            <w:r>
              <w:tab/>
            </w:r>
            <w:r>
              <w:tab/>
              <w:t>++common_data;</w:t>
            </w:r>
          </w:p>
          <w:p w14:paraId="0644A310" w14:textId="77777777" w:rsidR="00F93479" w:rsidRDefault="00F93479" w:rsidP="00F93479">
            <w:pPr>
              <w:pStyle w:val="3-"/>
            </w:pPr>
            <w:r>
              <w:tab/>
            </w:r>
            <w:r>
              <w:tab/>
              <w:t>++tls_data;</w:t>
            </w:r>
          </w:p>
          <w:p w14:paraId="1230528A" w14:textId="77777777" w:rsidR="00F93479" w:rsidRDefault="00F93479" w:rsidP="00F93479">
            <w:pPr>
              <w:pStyle w:val="3-"/>
            </w:pPr>
          </w:p>
          <w:p w14:paraId="62DB34AC" w14:textId="77777777" w:rsidR="00F93479" w:rsidRDefault="00F93479" w:rsidP="00F93479">
            <w:pPr>
              <w:pStyle w:val="3-"/>
            </w:pPr>
            <w:r>
              <w:rPr>
                <w:rFonts w:hint="eastAsia"/>
              </w:rPr>
              <w:tab/>
            </w:r>
            <w:r>
              <w:rPr>
                <w:rFonts w:hint="eastAsia"/>
              </w:rPr>
              <w:tab/>
            </w:r>
            <w:r w:rsidRPr="001F6E26">
              <w:rPr>
                <w:rFonts w:hint="eastAsia"/>
                <w:color w:val="00B050"/>
              </w:rPr>
              <w:t>//若干ランダムでスリープ（0～4 msec）</w:t>
            </w:r>
          </w:p>
          <w:p w14:paraId="0E80A1B3" w14:textId="77777777" w:rsidR="00F93479" w:rsidRDefault="00F93479" w:rsidP="00F93479">
            <w:pPr>
              <w:pStyle w:val="3-"/>
            </w:pPr>
            <w:r>
              <w:tab/>
            </w:r>
            <w:r>
              <w:tab/>
              <w:t>Sleep(rand() % 5);</w:t>
            </w:r>
          </w:p>
          <w:p w14:paraId="77C80320" w14:textId="77777777" w:rsidR="00F93479" w:rsidRDefault="00F93479" w:rsidP="00F93479">
            <w:pPr>
              <w:pStyle w:val="3-"/>
            </w:pPr>
          </w:p>
          <w:p w14:paraId="4F2CDE2E"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//データ書き戻し</w:t>
            </w:r>
          </w:p>
          <w:p w14:paraId="075478C9" w14:textId="77777777" w:rsidR="00F93479" w:rsidRDefault="00F93479" w:rsidP="00F93479">
            <w:pPr>
              <w:pStyle w:val="3-"/>
            </w:pPr>
            <w:r>
              <w:tab/>
            </w:r>
            <w:r>
              <w:tab/>
              <w:t>s_commonData = common_data;</w:t>
            </w:r>
          </w:p>
          <w:p w14:paraId="4EAA63FA" w14:textId="77777777" w:rsidR="00F93479" w:rsidRDefault="00F93479" w:rsidP="00F93479">
            <w:pPr>
              <w:pStyle w:val="3-"/>
            </w:pPr>
            <w:r>
              <w:tab/>
            </w:r>
            <w:r>
              <w:tab/>
              <w:t>s_tlsData = tls_data;</w:t>
            </w:r>
          </w:p>
          <w:p w14:paraId="79CA470F" w14:textId="77777777" w:rsidR="00F93479" w:rsidRDefault="00F93479" w:rsidP="00F93479">
            <w:pPr>
              <w:pStyle w:val="3-"/>
            </w:pPr>
          </w:p>
          <w:p w14:paraId="6014F119" w14:textId="77777777" w:rsidR="00F93479" w:rsidRDefault="00F93479" w:rsidP="00F93479">
            <w:pPr>
              <w:pStyle w:val="3-"/>
            </w:pPr>
            <w:r>
              <w:rPr>
                <w:rFonts w:hint="eastAsia"/>
              </w:rPr>
              <w:tab/>
            </w:r>
            <w:r>
              <w:rPr>
                <w:rFonts w:hint="eastAsia"/>
              </w:rPr>
              <w:tab/>
            </w:r>
            <w:r w:rsidRPr="001F6E26">
              <w:rPr>
                <w:rFonts w:hint="eastAsia"/>
                <w:color w:val="00B050"/>
              </w:rPr>
              <w:t>//データ表示（後）</w:t>
            </w:r>
          </w:p>
          <w:p w14:paraId="1E724698" w14:textId="77777777" w:rsidR="00F93479" w:rsidRDefault="00F93479" w:rsidP="00F93479">
            <w:pPr>
              <w:pStyle w:val="3-"/>
            </w:pPr>
            <w:r>
              <w:tab/>
            </w:r>
            <w:r>
              <w:tab/>
              <w:t>printf("%s: [AFTER]  commonData=%d, tlsData=%d\n", name, s_commonData, s_tlsData);</w:t>
            </w:r>
          </w:p>
          <w:p w14:paraId="210AE806" w14:textId="77777777" w:rsidR="00F93479" w:rsidRDefault="00F93479" w:rsidP="00F93479">
            <w:pPr>
              <w:pStyle w:val="3-"/>
            </w:pPr>
            <w:r>
              <w:lastRenderedPageBreak/>
              <w:tab/>
            </w:r>
            <w:r>
              <w:tab/>
              <w:t>fflush(stdout);</w:t>
            </w:r>
          </w:p>
          <w:p w14:paraId="3A73E780" w14:textId="77777777" w:rsidR="00F93479" w:rsidRDefault="00F93479" w:rsidP="00F93479">
            <w:pPr>
              <w:pStyle w:val="3-"/>
            </w:pPr>
          </w:p>
          <w:p w14:paraId="0B84F19F"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//クリティカルセクション解放</w:t>
            </w:r>
          </w:p>
          <w:p w14:paraId="06360541" w14:textId="77777777" w:rsidR="00F93479" w:rsidRPr="001F6E26" w:rsidRDefault="00F93479" w:rsidP="00F93479">
            <w:pPr>
              <w:pStyle w:val="3-"/>
              <w:rPr>
                <w:color w:val="FF0000"/>
              </w:rPr>
            </w:pPr>
            <w:r>
              <w:tab/>
            </w:r>
            <w:r>
              <w:tab/>
            </w:r>
            <w:r w:rsidRPr="001F6E26">
              <w:rPr>
                <w:color w:val="FF0000"/>
              </w:rPr>
              <w:t>LeaveCriticalSection(&amp;s_criticalSection);</w:t>
            </w:r>
          </w:p>
          <w:p w14:paraId="617453B2" w14:textId="77777777" w:rsidR="00F93479" w:rsidRDefault="00F93479" w:rsidP="00F93479">
            <w:pPr>
              <w:pStyle w:val="3-"/>
            </w:pPr>
            <w:r>
              <w:tab/>
            </w:r>
            <w:r>
              <w:tab/>
            </w:r>
          </w:p>
          <w:p w14:paraId="46BBBFA3"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//スレッド切り替えのためのスリープ</w:t>
            </w:r>
          </w:p>
          <w:p w14:paraId="2BB3A03D" w14:textId="77777777" w:rsidR="00F93479" w:rsidRDefault="00F93479" w:rsidP="00F93479">
            <w:pPr>
              <w:pStyle w:val="3-"/>
            </w:pPr>
            <w:r>
              <w:tab/>
            </w:r>
            <w:r>
              <w:tab/>
              <w:t>Sleep(0);</w:t>
            </w:r>
          </w:p>
          <w:p w14:paraId="25171DB4" w14:textId="77777777" w:rsidR="00F93479"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t>//スレッド切り替え</w:t>
            </w:r>
          </w:p>
          <w:p w14:paraId="02DB3831"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SwitchToThread();//OSに任せて再スケジューリング</w:t>
            </w:r>
          </w:p>
          <w:p w14:paraId="2F077350"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Yield();//廃止</w:t>
            </w:r>
          </w:p>
          <w:p w14:paraId="4BDF90CB" w14:textId="77777777" w:rsidR="00F93479" w:rsidRDefault="00F93479" w:rsidP="00F93479">
            <w:pPr>
              <w:pStyle w:val="3-"/>
            </w:pPr>
            <w:r>
              <w:tab/>
              <w:t>}</w:t>
            </w:r>
          </w:p>
          <w:p w14:paraId="5AC28639" w14:textId="77777777" w:rsidR="00F93479" w:rsidRDefault="00F93479" w:rsidP="00F93479">
            <w:pPr>
              <w:pStyle w:val="3-"/>
            </w:pPr>
          </w:p>
          <w:p w14:paraId="73A427AC" w14:textId="77777777" w:rsidR="00F93479" w:rsidRPr="001F6E26" w:rsidRDefault="00F93479" w:rsidP="00F93479">
            <w:pPr>
              <w:pStyle w:val="3-"/>
              <w:rPr>
                <w:color w:val="00B050"/>
              </w:rPr>
            </w:pPr>
            <w:r>
              <w:rPr>
                <w:rFonts w:hint="eastAsia"/>
              </w:rPr>
              <w:tab/>
            </w:r>
            <w:r w:rsidRPr="001F6E26">
              <w:rPr>
                <w:rFonts w:hint="eastAsia"/>
                <w:color w:val="00B050"/>
              </w:rPr>
              <w:t>//終了</w:t>
            </w:r>
          </w:p>
          <w:p w14:paraId="7B92F20F" w14:textId="77777777" w:rsidR="00F93479" w:rsidRDefault="00F93479" w:rsidP="00F93479">
            <w:pPr>
              <w:pStyle w:val="3-"/>
            </w:pPr>
            <w:r>
              <w:tab/>
              <w:t>printf("- end:%s -\n", name);</w:t>
            </w:r>
          </w:p>
          <w:p w14:paraId="4F5D1DF6" w14:textId="77777777" w:rsidR="00F93479" w:rsidRDefault="00F93479" w:rsidP="00F93479">
            <w:pPr>
              <w:pStyle w:val="3-"/>
            </w:pPr>
            <w:r>
              <w:tab/>
              <w:t>fflush(stdout);</w:t>
            </w:r>
          </w:p>
          <w:p w14:paraId="42535197" w14:textId="77777777" w:rsidR="00F93479" w:rsidRDefault="00F93479" w:rsidP="00F93479">
            <w:pPr>
              <w:pStyle w:val="3-"/>
            </w:pPr>
            <w:r>
              <w:tab/>
              <w:t>return 0;</w:t>
            </w:r>
          </w:p>
          <w:p w14:paraId="116DE4ED" w14:textId="77777777" w:rsidR="00F93479" w:rsidRDefault="00F93479" w:rsidP="00F93479">
            <w:pPr>
              <w:pStyle w:val="3-"/>
            </w:pPr>
            <w:r>
              <w:t>}</w:t>
            </w:r>
          </w:p>
          <w:p w14:paraId="3FF40E1F" w14:textId="77777777" w:rsidR="00F93479" w:rsidRDefault="00F93479" w:rsidP="00F93479">
            <w:pPr>
              <w:pStyle w:val="3-"/>
            </w:pPr>
          </w:p>
          <w:p w14:paraId="10CE93AE" w14:textId="77777777" w:rsidR="00F93479" w:rsidRPr="001F6E26" w:rsidRDefault="00F93479" w:rsidP="00F93479">
            <w:pPr>
              <w:pStyle w:val="3-"/>
              <w:rPr>
                <w:color w:val="00B050"/>
              </w:rPr>
            </w:pPr>
            <w:r w:rsidRPr="001F6E26">
              <w:rPr>
                <w:rFonts w:hint="eastAsia"/>
                <w:color w:val="00B050"/>
              </w:rPr>
              <w:t>//テスト</w:t>
            </w:r>
          </w:p>
          <w:p w14:paraId="60043A93" w14:textId="77777777" w:rsidR="00F93479" w:rsidRDefault="00F93479" w:rsidP="00F93479">
            <w:pPr>
              <w:pStyle w:val="3-"/>
            </w:pPr>
            <w:r>
              <w:t>int main(const int argc, const char* argv[])</w:t>
            </w:r>
          </w:p>
          <w:p w14:paraId="1D47F45E" w14:textId="77777777" w:rsidR="00F93479" w:rsidRDefault="00F93479" w:rsidP="00F93479">
            <w:pPr>
              <w:pStyle w:val="3-"/>
            </w:pPr>
            <w:r>
              <w:t>{</w:t>
            </w:r>
          </w:p>
          <w:p w14:paraId="6C768141" w14:textId="77777777" w:rsidR="00F93479" w:rsidRDefault="00F93479" w:rsidP="00F93479">
            <w:pPr>
              <w:pStyle w:val="3-"/>
            </w:pPr>
            <w:r>
              <w:rPr>
                <w:rFonts w:hint="eastAsia"/>
              </w:rPr>
              <w:tab/>
            </w:r>
            <w:r w:rsidRPr="001F6E26">
              <w:rPr>
                <w:rFonts w:hint="eastAsia"/>
                <w:color w:val="00B050"/>
              </w:rPr>
              <w:t>//クリティカルセクション初期化</w:t>
            </w:r>
          </w:p>
          <w:p w14:paraId="194982EB" w14:textId="77777777" w:rsidR="00F93479" w:rsidRDefault="00F93479" w:rsidP="00F93479">
            <w:pPr>
              <w:pStyle w:val="3-"/>
            </w:pPr>
            <w:r>
              <w:tab/>
            </w:r>
            <w:r w:rsidRPr="001F6E26">
              <w:rPr>
                <w:color w:val="FF0000"/>
              </w:rPr>
              <w:t>InitializeCriticalSection(&amp;s_criticalSection);</w:t>
            </w:r>
          </w:p>
          <w:p w14:paraId="0B63F8C9" w14:textId="77777777" w:rsidR="001F6E26" w:rsidRPr="001F6E26" w:rsidRDefault="00F93479" w:rsidP="00F93479">
            <w:pPr>
              <w:pStyle w:val="3-"/>
              <w:rPr>
                <w:color w:val="00B050"/>
              </w:rPr>
            </w:pPr>
            <w:r w:rsidRPr="001F6E26">
              <w:rPr>
                <w:rFonts w:hint="eastAsia"/>
                <w:color w:val="00B050"/>
              </w:rPr>
              <w:t>//</w:t>
            </w:r>
            <w:r w:rsidRPr="001F6E26">
              <w:rPr>
                <w:rFonts w:hint="eastAsia"/>
                <w:color w:val="00B050"/>
              </w:rPr>
              <w:tab/>
            </w:r>
            <w:r w:rsidRPr="001F6E26">
              <w:rPr>
                <w:rFonts w:hint="eastAsia"/>
                <w:color w:val="FF0000"/>
              </w:rPr>
              <w:t>InitializeCriticalSectionAndSpinCount(&amp;s_criticalSection, 1000);</w:t>
            </w:r>
            <w:r w:rsidRPr="001F6E26">
              <w:rPr>
                <w:rFonts w:hint="eastAsia"/>
                <w:color w:val="00B050"/>
              </w:rPr>
              <w:t>//スピンロックカウント数を指定する場合</w:t>
            </w:r>
          </w:p>
          <w:p w14:paraId="49EF7BA9" w14:textId="77777777" w:rsidR="001F6E26"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（スピンロック後に待機する）：</w:t>
            </w:r>
          </w:p>
          <w:p w14:paraId="34301EDB" w14:textId="677B41D7" w:rsidR="00F93479"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マルチプロセッサシステム専用</w:t>
            </w:r>
          </w:p>
          <w:p w14:paraId="351C74DA" w14:textId="77777777" w:rsidR="00F93479" w:rsidRDefault="00F93479" w:rsidP="00F93479">
            <w:pPr>
              <w:pStyle w:val="3-"/>
            </w:pPr>
          </w:p>
          <w:p w14:paraId="1FBB9901" w14:textId="77777777" w:rsidR="00F93479" w:rsidRDefault="00F93479" w:rsidP="00F93479">
            <w:pPr>
              <w:pStyle w:val="3-"/>
            </w:pPr>
            <w:r>
              <w:rPr>
                <w:rFonts w:hint="eastAsia"/>
              </w:rPr>
              <w:tab/>
            </w:r>
            <w:r w:rsidRPr="001F6E26">
              <w:rPr>
                <w:rFonts w:hint="eastAsia"/>
                <w:color w:val="00B050"/>
              </w:rPr>
              <w:t>//スレッド作成</w:t>
            </w:r>
          </w:p>
          <w:p w14:paraId="7AE96B9D" w14:textId="77777777" w:rsidR="00F93479" w:rsidRDefault="00F93479" w:rsidP="00F93479">
            <w:pPr>
              <w:pStyle w:val="3-"/>
            </w:pPr>
            <w:r>
              <w:tab/>
              <w:t>static const int THREAD_NUM = 3;</w:t>
            </w:r>
          </w:p>
          <w:p w14:paraId="67D26556" w14:textId="77777777" w:rsidR="00F93479" w:rsidRDefault="00F93479" w:rsidP="00F93479">
            <w:pPr>
              <w:pStyle w:val="3-"/>
            </w:pPr>
            <w:r>
              <w:tab/>
              <w:t>unsigned int tid[THREAD_NUM] = {};</w:t>
            </w:r>
          </w:p>
          <w:p w14:paraId="0D868576" w14:textId="77777777" w:rsidR="00F93479" w:rsidRDefault="00F93479" w:rsidP="00F93479">
            <w:pPr>
              <w:pStyle w:val="3-"/>
            </w:pPr>
            <w:r>
              <w:tab/>
              <w:t>HANDLE hThread[THREAD_NUM] =</w:t>
            </w:r>
          </w:p>
          <w:p w14:paraId="7CBAC4F3" w14:textId="77777777" w:rsidR="00F93479" w:rsidRDefault="00F93479" w:rsidP="00F93479">
            <w:pPr>
              <w:pStyle w:val="3-"/>
            </w:pPr>
            <w:r>
              <w:tab/>
              <w:t>{</w:t>
            </w:r>
          </w:p>
          <w:p w14:paraId="24228A40" w14:textId="1F93FD48"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"太郎", 0, &amp;tid[0]),</w:t>
            </w:r>
          </w:p>
          <w:p w14:paraId="5C1E8959" w14:textId="44212DE1"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"次郎", 0, &amp;tid[1]),</w:t>
            </w:r>
          </w:p>
          <w:p w14:paraId="1A87FBD8" w14:textId="737D0593"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"三郎", 0, &amp;tid[2])</w:t>
            </w:r>
          </w:p>
          <w:p w14:paraId="6DD53F25" w14:textId="77777777" w:rsidR="00F93479" w:rsidRDefault="00F93479" w:rsidP="00F93479">
            <w:pPr>
              <w:pStyle w:val="3-"/>
            </w:pPr>
            <w:r>
              <w:tab/>
              <w:t>};</w:t>
            </w:r>
          </w:p>
          <w:p w14:paraId="28E458B1" w14:textId="77777777" w:rsidR="00F93479" w:rsidRDefault="00F93479" w:rsidP="00F93479">
            <w:pPr>
              <w:pStyle w:val="3-"/>
            </w:pPr>
            <w:r>
              <w:tab/>
            </w:r>
          </w:p>
          <w:p w14:paraId="5B2B47A7" w14:textId="77777777" w:rsidR="00F93479" w:rsidRDefault="00F93479" w:rsidP="00F93479">
            <w:pPr>
              <w:pStyle w:val="3-"/>
            </w:pPr>
            <w:r>
              <w:rPr>
                <w:rFonts w:hint="eastAsia"/>
              </w:rPr>
              <w:tab/>
            </w:r>
            <w:r w:rsidRPr="001F6E26">
              <w:rPr>
                <w:rFonts w:hint="eastAsia"/>
                <w:color w:val="00B050"/>
              </w:rPr>
              <w:t>//スレッド終了待ち</w:t>
            </w:r>
          </w:p>
          <w:p w14:paraId="2668CB34" w14:textId="77777777" w:rsidR="00F93479" w:rsidRDefault="00F93479" w:rsidP="00F93479">
            <w:pPr>
              <w:pStyle w:val="3-"/>
            </w:pPr>
            <w:r>
              <w:tab/>
              <w:t>WaitForMultipleObjects(THREAD_NUM, hThread, true, INFINITE);</w:t>
            </w:r>
          </w:p>
          <w:p w14:paraId="1D485532" w14:textId="77777777" w:rsidR="00F93479" w:rsidRDefault="00F93479" w:rsidP="00F93479">
            <w:pPr>
              <w:pStyle w:val="3-"/>
            </w:pPr>
          </w:p>
          <w:p w14:paraId="7AF927B1" w14:textId="77777777" w:rsidR="00F93479" w:rsidRPr="001F6E26" w:rsidRDefault="00F93479" w:rsidP="00F93479">
            <w:pPr>
              <w:pStyle w:val="3-"/>
              <w:rPr>
                <w:color w:val="00B050"/>
              </w:rPr>
            </w:pPr>
            <w:r>
              <w:rPr>
                <w:rFonts w:hint="eastAsia"/>
              </w:rPr>
              <w:tab/>
            </w:r>
            <w:r w:rsidRPr="001F6E26">
              <w:rPr>
                <w:rFonts w:hint="eastAsia"/>
                <w:color w:val="00B050"/>
              </w:rPr>
              <w:t>//スレッドハンドルクローズ</w:t>
            </w:r>
          </w:p>
          <w:p w14:paraId="4374AAE9" w14:textId="77777777" w:rsidR="00F93479" w:rsidRDefault="00F93479" w:rsidP="00F93479">
            <w:pPr>
              <w:pStyle w:val="3-"/>
            </w:pPr>
            <w:r>
              <w:tab/>
              <w:t>for (int i = 0; i &lt; THREAD_NUM; ++i)</w:t>
            </w:r>
          </w:p>
          <w:p w14:paraId="6DCD7EFD" w14:textId="77777777" w:rsidR="00F93479" w:rsidRDefault="00F93479" w:rsidP="00F93479">
            <w:pPr>
              <w:pStyle w:val="3-"/>
            </w:pPr>
            <w:r>
              <w:tab/>
              <w:t>{</w:t>
            </w:r>
          </w:p>
          <w:p w14:paraId="7F8DA1A6" w14:textId="77777777" w:rsidR="00F93479" w:rsidRDefault="00F93479" w:rsidP="00F93479">
            <w:pPr>
              <w:pStyle w:val="3-"/>
            </w:pPr>
            <w:r>
              <w:tab/>
            </w:r>
            <w:r>
              <w:tab/>
              <w:t>CloseHandle(hThread[i]);</w:t>
            </w:r>
          </w:p>
          <w:p w14:paraId="777F5350" w14:textId="77777777" w:rsidR="00F93479" w:rsidRDefault="00F93479" w:rsidP="00F93479">
            <w:pPr>
              <w:pStyle w:val="3-"/>
            </w:pPr>
            <w:r>
              <w:tab/>
              <w:t>}</w:t>
            </w:r>
          </w:p>
          <w:p w14:paraId="6AAC278F" w14:textId="77777777" w:rsidR="00F93479" w:rsidRDefault="00F93479" w:rsidP="00F93479">
            <w:pPr>
              <w:pStyle w:val="3-"/>
            </w:pPr>
          </w:p>
          <w:p w14:paraId="697690C2" w14:textId="77777777" w:rsidR="00F93479" w:rsidRPr="001F6E26" w:rsidRDefault="00F93479" w:rsidP="00F93479">
            <w:pPr>
              <w:pStyle w:val="3-"/>
              <w:rPr>
                <w:color w:val="00B050"/>
              </w:rPr>
            </w:pPr>
            <w:r>
              <w:rPr>
                <w:rFonts w:hint="eastAsia"/>
              </w:rPr>
              <w:tab/>
            </w:r>
            <w:r w:rsidRPr="001F6E26">
              <w:rPr>
                <w:rFonts w:hint="eastAsia"/>
                <w:color w:val="00B050"/>
              </w:rPr>
              <w:t>//クリティカルセクションの取得と解放を大量に実行して時間を計測</w:t>
            </w:r>
          </w:p>
          <w:p w14:paraId="049C4D54" w14:textId="77777777" w:rsidR="00F93479" w:rsidRDefault="00F93479" w:rsidP="00F93479">
            <w:pPr>
              <w:pStyle w:val="3-"/>
            </w:pPr>
            <w:r>
              <w:tab/>
              <w:t>{</w:t>
            </w:r>
          </w:p>
          <w:p w14:paraId="7B4F43BD" w14:textId="77777777" w:rsidR="00F93479" w:rsidRDefault="00F93479" w:rsidP="00F93479">
            <w:pPr>
              <w:pStyle w:val="3-"/>
            </w:pPr>
            <w:r>
              <w:tab/>
            </w:r>
            <w:r>
              <w:tab/>
              <w:t>LARGE_INTEGER freq;</w:t>
            </w:r>
          </w:p>
          <w:p w14:paraId="2AE69AA7" w14:textId="77777777" w:rsidR="00F93479" w:rsidRDefault="00F93479" w:rsidP="00F93479">
            <w:pPr>
              <w:pStyle w:val="3-"/>
            </w:pPr>
            <w:r>
              <w:tab/>
            </w:r>
            <w:r>
              <w:tab/>
              <w:t>QueryPerformanceFrequency(&amp;freq);</w:t>
            </w:r>
          </w:p>
          <w:p w14:paraId="6BC7CF35" w14:textId="77777777" w:rsidR="00F93479" w:rsidRDefault="00F93479" w:rsidP="00F93479">
            <w:pPr>
              <w:pStyle w:val="3-"/>
            </w:pPr>
            <w:r>
              <w:tab/>
            </w:r>
            <w:r>
              <w:tab/>
              <w:t>LARGE_INTEGER begin;</w:t>
            </w:r>
          </w:p>
          <w:p w14:paraId="6B651C96" w14:textId="77777777" w:rsidR="00F93479" w:rsidRDefault="00F93479" w:rsidP="00F93479">
            <w:pPr>
              <w:pStyle w:val="3-"/>
            </w:pPr>
            <w:r>
              <w:tab/>
            </w:r>
            <w:r>
              <w:tab/>
              <w:t>QueryPerformanceCounter(&amp;begin);</w:t>
            </w:r>
          </w:p>
          <w:p w14:paraId="21069BE8" w14:textId="77777777" w:rsidR="00F93479" w:rsidRDefault="00F93479" w:rsidP="00F93479">
            <w:pPr>
              <w:pStyle w:val="3-"/>
            </w:pPr>
            <w:r>
              <w:tab/>
            </w:r>
            <w:r>
              <w:tab/>
              <w:t>static const int TEST_TIMES = 10000000;</w:t>
            </w:r>
          </w:p>
          <w:p w14:paraId="1597DF09" w14:textId="77777777" w:rsidR="00F93479" w:rsidRDefault="00F93479" w:rsidP="00F93479">
            <w:pPr>
              <w:pStyle w:val="3-"/>
            </w:pPr>
            <w:r>
              <w:tab/>
            </w:r>
            <w:r>
              <w:tab/>
              <w:t>for (int i = 0; i &lt; TEST_TIMES; ++i)</w:t>
            </w:r>
          </w:p>
          <w:p w14:paraId="7E54283E" w14:textId="77777777" w:rsidR="00F93479" w:rsidRDefault="00F93479" w:rsidP="00F93479">
            <w:pPr>
              <w:pStyle w:val="3-"/>
            </w:pPr>
            <w:r>
              <w:tab/>
            </w:r>
            <w:r>
              <w:tab/>
              <w:t>{</w:t>
            </w:r>
          </w:p>
          <w:p w14:paraId="7D98D9C4" w14:textId="77777777" w:rsidR="00F93479" w:rsidRPr="001F6E26" w:rsidRDefault="00F93479" w:rsidP="00F93479">
            <w:pPr>
              <w:pStyle w:val="3-"/>
              <w:rPr>
                <w:color w:val="FF0000"/>
              </w:rPr>
            </w:pPr>
            <w:r>
              <w:tab/>
            </w:r>
            <w:r>
              <w:tab/>
            </w:r>
            <w:r>
              <w:tab/>
            </w:r>
            <w:r w:rsidRPr="001F6E26">
              <w:rPr>
                <w:color w:val="FF0000"/>
              </w:rPr>
              <w:t>EnterCriticalSection(&amp;s_criticalSection);</w:t>
            </w:r>
          </w:p>
          <w:p w14:paraId="6BE72F28" w14:textId="77777777" w:rsidR="00F93479" w:rsidRPr="001F6E26" w:rsidRDefault="00F93479" w:rsidP="00F93479">
            <w:pPr>
              <w:pStyle w:val="3-"/>
              <w:rPr>
                <w:color w:val="FF0000"/>
              </w:rPr>
            </w:pPr>
            <w:r w:rsidRPr="001F6E26">
              <w:rPr>
                <w:color w:val="FF0000"/>
              </w:rPr>
              <w:tab/>
            </w:r>
            <w:r w:rsidRPr="001F6E26">
              <w:rPr>
                <w:color w:val="FF0000"/>
              </w:rPr>
              <w:tab/>
            </w:r>
            <w:r w:rsidRPr="001F6E26">
              <w:rPr>
                <w:color w:val="FF0000"/>
              </w:rPr>
              <w:tab/>
              <w:t>LeaveCriticalSection(&amp;s_criticalSection);</w:t>
            </w:r>
          </w:p>
          <w:p w14:paraId="1F091495" w14:textId="77777777" w:rsidR="00F93479" w:rsidRDefault="00F93479" w:rsidP="00F93479">
            <w:pPr>
              <w:pStyle w:val="3-"/>
            </w:pPr>
            <w:r>
              <w:tab/>
            </w:r>
            <w:r>
              <w:tab/>
              <w:t>}</w:t>
            </w:r>
          </w:p>
          <w:p w14:paraId="3A676621" w14:textId="77777777" w:rsidR="00F93479" w:rsidRDefault="00F93479" w:rsidP="00F93479">
            <w:pPr>
              <w:pStyle w:val="3-"/>
            </w:pPr>
            <w:r>
              <w:tab/>
            </w:r>
            <w:r>
              <w:tab/>
              <w:t>LARGE_INTEGER end;</w:t>
            </w:r>
          </w:p>
          <w:p w14:paraId="2BC5DD33" w14:textId="77777777" w:rsidR="00F93479" w:rsidRDefault="00F93479" w:rsidP="00F93479">
            <w:pPr>
              <w:pStyle w:val="3-"/>
            </w:pPr>
            <w:r>
              <w:tab/>
            </w:r>
            <w:r>
              <w:tab/>
              <w:t>QueryPerformanceCounter(&amp;end);</w:t>
            </w:r>
          </w:p>
          <w:p w14:paraId="2BEA53E2" w14:textId="77777777" w:rsidR="00C607FA" w:rsidRDefault="00F93479" w:rsidP="001F6E26">
            <w:pPr>
              <w:pStyle w:val="3-"/>
              <w:jc w:val="left"/>
            </w:pPr>
            <w:r>
              <w:tab/>
            </w:r>
            <w:r>
              <w:tab/>
              <w:t>float duration = static_cast&lt;float&gt;(static_cast&lt;double&gt;(end.QuadPart - begin.QuadPart)</w:t>
            </w:r>
          </w:p>
          <w:p w14:paraId="60C3C5DE" w14:textId="7B7A21B5" w:rsidR="00F93479" w:rsidRDefault="00C607FA" w:rsidP="001F6E26">
            <w:pPr>
              <w:pStyle w:val="3-"/>
              <w:jc w:val="left"/>
            </w:pPr>
            <w:r>
              <w:tab/>
            </w:r>
            <w:r>
              <w:tab/>
            </w:r>
            <w:r>
              <w:tab/>
            </w:r>
            <w:r>
              <w:tab/>
            </w:r>
            <w:r>
              <w:tab/>
            </w:r>
            <w:r>
              <w:tab/>
            </w:r>
            <w:r>
              <w:tab/>
            </w:r>
            <w:r>
              <w:tab/>
            </w:r>
            <w:r>
              <w:tab/>
            </w:r>
            <w:r>
              <w:tab/>
            </w:r>
            <w:r>
              <w:tab/>
            </w:r>
            <w:r>
              <w:tab/>
            </w:r>
            <w:r w:rsidR="00F93479">
              <w:t xml:space="preserve"> / static_cast&lt;double&gt;(freq.QuadPart));</w:t>
            </w:r>
          </w:p>
          <w:p w14:paraId="518AB568" w14:textId="77777777" w:rsidR="00F93479" w:rsidRDefault="00F93479" w:rsidP="00F93479">
            <w:pPr>
              <w:pStyle w:val="3-"/>
            </w:pPr>
            <w:r>
              <w:tab/>
            </w:r>
            <w:r>
              <w:tab/>
              <w:t>printf("Critical Section * %d = %.6f sec\n", TEST_TIMES, duration);</w:t>
            </w:r>
          </w:p>
          <w:p w14:paraId="515E35DD" w14:textId="77777777" w:rsidR="00F93479" w:rsidRDefault="00F93479" w:rsidP="00F93479">
            <w:pPr>
              <w:pStyle w:val="3-"/>
            </w:pPr>
            <w:r>
              <w:tab/>
              <w:t>}</w:t>
            </w:r>
          </w:p>
          <w:p w14:paraId="26454C62" w14:textId="77777777" w:rsidR="00F93479" w:rsidRDefault="00F93479" w:rsidP="00F93479">
            <w:pPr>
              <w:pStyle w:val="3-"/>
            </w:pPr>
          </w:p>
          <w:p w14:paraId="4B90110F" w14:textId="77777777" w:rsidR="00F93479" w:rsidRDefault="00F93479" w:rsidP="00F93479">
            <w:pPr>
              <w:pStyle w:val="3-"/>
            </w:pPr>
            <w:r>
              <w:rPr>
                <w:rFonts w:hint="eastAsia"/>
              </w:rPr>
              <w:lastRenderedPageBreak/>
              <w:tab/>
            </w:r>
            <w:r w:rsidRPr="001F6E26">
              <w:rPr>
                <w:rFonts w:hint="eastAsia"/>
                <w:color w:val="00B050"/>
              </w:rPr>
              <w:t>//クリティカルセクション破棄</w:t>
            </w:r>
          </w:p>
          <w:p w14:paraId="70EB54E6" w14:textId="77777777" w:rsidR="00F93479" w:rsidRPr="001F6E26" w:rsidRDefault="00F93479" w:rsidP="00F93479">
            <w:pPr>
              <w:pStyle w:val="3-"/>
              <w:rPr>
                <w:color w:val="FF0000"/>
              </w:rPr>
            </w:pPr>
            <w:r>
              <w:tab/>
            </w:r>
            <w:r w:rsidRPr="001F6E26">
              <w:rPr>
                <w:color w:val="FF0000"/>
              </w:rPr>
              <w:t>DeleteCriticalSection(&amp;s_criticalSection);</w:t>
            </w:r>
          </w:p>
          <w:p w14:paraId="0F24DD57" w14:textId="77777777" w:rsidR="00F93479" w:rsidRDefault="00F93479" w:rsidP="00F93479">
            <w:pPr>
              <w:pStyle w:val="3-"/>
            </w:pPr>
          </w:p>
          <w:p w14:paraId="144C07BC" w14:textId="77777777" w:rsidR="00F93479" w:rsidRDefault="00F93479" w:rsidP="00F93479">
            <w:pPr>
              <w:pStyle w:val="3-"/>
            </w:pPr>
            <w:r>
              <w:tab/>
              <w:t>return EXIT_SUCCESS;</w:t>
            </w:r>
          </w:p>
          <w:p w14:paraId="29273D6D" w14:textId="2C44C264" w:rsidR="00DE3BF2" w:rsidRPr="00F93479" w:rsidRDefault="00F93479" w:rsidP="00F93479">
            <w:pPr>
              <w:pStyle w:val="3-"/>
            </w:pPr>
            <w:r>
              <w:t>}</w:t>
            </w:r>
          </w:p>
        </w:tc>
      </w:tr>
    </w:tbl>
    <w:p w14:paraId="115EF6D5"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4A21C9B" w14:textId="77777777" w:rsidTr="000A1665">
        <w:tc>
          <w:tcPr>
            <w:tcW w:w="8494" w:type="dxa"/>
          </w:tcPr>
          <w:p w14:paraId="077DC40A" w14:textId="77777777" w:rsidR="00F93479" w:rsidRPr="00F93479" w:rsidRDefault="00F93479" w:rsidP="00F93479">
            <w:pPr>
              <w:pStyle w:val="3-"/>
              <w:rPr>
                <w:color w:val="auto"/>
              </w:rPr>
            </w:pPr>
            <w:r w:rsidRPr="00F93479">
              <w:rPr>
                <w:rFonts w:hint="eastAsia"/>
                <w:color w:val="auto"/>
              </w:rPr>
              <w:t>- begin:太郎 -</w:t>
            </w:r>
          </w:p>
          <w:p w14:paraId="7ED66335" w14:textId="77777777" w:rsidR="00F93479" w:rsidRPr="00F93479" w:rsidRDefault="00F93479" w:rsidP="00F93479">
            <w:pPr>
              <w:pStyle w:val="3-"/>
              <w:rPr>
                <w:color w:val="auto"/>
              </w:rPr>
            </w:pPr>
            <w:r w:rsidRPr="00F93479">
              <w:rPr>
                <w:rFonts w:hint="eastAsia"/>
                <w:color w:val="auto"/>
              </w:rPr>
              <w:t>太郎: [BEFORE] commonData=0, tlsData=0</w:t>
            </w:r>
          </w:p>
          <w:p w14:paraId="01A8F593" w14:textId="77777777" w:rsidR="00F93479" w:rsidRPr="00F93479" w:rsidRDefault="00F93479" w:rsidP="00F93479">
            <w:pPr>
              <w:pStyle w:val="3-"/>
              <w:rPr>
                <w:color w:val="auto"/>
              </w:rPr>
            </w:pPr>
            <w:r w:rsidRPr="00F93479">
              <w:rPr>
                <w:rFonts w:hint="eastAsia"/>
                <w:color w:val="auto"/>
              </w:rPr>
              <w:t>- begin:次郎 -</w:t>
            </w:r>
          </w:p>
          <w:p w14:paraId="49E1ABB1" w14:textId="77777777" w:rsidR="00F93479" w:rsidRPr="00F93479" w:rsidRDefault="00F93479" w:rsidP="00F93479">
            <w:pPr>
              <w:pStyle w:val="3-"/>
              <w:rPr>
                <w:color w:val="auto"/>
              </w:rPr>
            </w:pPr>
            <w:r w:rsidRPr="00F93479">
              <w:rPr>
                <w:rFonts w:hint="eastAsia"/>
                <w:color w:val="auto"/>
              </w:rPr>
              <w:t>- begin:三郎 -</w:t>
            </w:r>
          </w:p>
          <w:p w14:paraId="71849458" w14:textId="77777777" w:rsidR="00F93479" w:rsidRPr="00F93479" w:rsidRDefault="00F93479" w:rsidP="00F93479">
            <w:pPr>
              <w:pStyle w:val="3-"/>
              <w:rPr>
                <w:color w:val="auto"/>
              </w:rPr>
            </w:pPr>
            <w:r w:rsidRPr="00F93479">
              <w:rPr>
                <w:rFonts w:hint="eastAsia"/>
                <w:color w:val="auto"/>
              </w:rPr>
              <w:t>太郎: [AFTER]  commonData=1, tlsData=1</w:t>
            </w:r>
          </w:p>
          <w:p w14:paraId="063BE09E" w14:textId="77777777" w:rsidR="00F93479" w:rsidRPr="00F93479" w:rsidRDefault="00F93479" w:rsidP="00F93479">
            <w:pPr>
              <w:pStyle w:val="3-"/>
              <w:rPr>
                <w:color w:val="auto"/>
              </w:rPr>
            </w:pPr>
            <w:r w:rsidRPr="00F93479">
              <w:rPr>
                <w:rFonts w:hint="eastAsia"/>
                <w:color w:val="auto"/>
              </w:rPr>
              <w:t>太郎: [BEFORE] commonData=1, tlsData=1</w:t>
            </w:r>
          </w:p>
          <w:p w14:paraId="4224CF8F" w14:textId="77777777" w:rsidR="00F93479" w:rsidRPr="00F93479" w:rsidRDefault="00F93479" w:rsidP="00F93479">
            <w:pPr>
              <w:pStyle w:val="3-"/>
              <w:rPr>
                <w:color w:val="auto"/>
              </w:rPr>
            </w:pPr>
            <w:r w:rsidRPr="00F93479">
              <w:rPr>
                <w:rFonts w:hint="eastAsia"/>
                <w:color w:val="auto"/>
              </w:rPr>
              <w:t>太郎: [AFTER]  commonData=2, tlsData=2</w:t>
            </w:r>
          </w:p>
          <w:p w14:paraId="193B89B4" w14:textId="77777777" w:rsidR="00F93479" w:rsidRPr="00F93479" w:rsidRDefault="00F93479" w:rsidP="00F93479">
            <w:pPr>
              <w:pStyle w:val="3-"/>
              <w:rPr>
                <w:color w:val="auto"/>
              </w:rPr>
            </w:pPr>
            <w:r w:rsidRPr="00F93479">
              <w:rPr>
                <w:rFonts w:hint="eastAsia"/>
                <w:color w:val="auto"/>
              </w:rPr>
              <w:t>太郎: [BEFORE] commonData=2, tlsData=2</w:t>
            </w:r>
          </w:p>
          <w:p w14:paraId="1C1E6F52" w14:textId="77777777" w:rsidR="00F93479" w:rsidRPr="00F93479" w:rsidRDefault="00F93479" w:rsidP="00F93479">
            <w:pPr>
              <w:pStyle w:val="3-"/>
              <w:rPr>
                <w:color w:val="auto"/>
              </w:rPr>
            </w:pPr>
            <w:r w:rsidRPr="00F93479">
              <w:rPr>
                <w:rFonts w:hint="eastAsia"/>
                <w:color w:val="auto"/>
              </w:rPr>
              <w:t>太郎: [AFTER]  commonData=3, tlsData=3</w:t>
            </w:r>
          </w:p>
          <w:p w14:paraId="56A167B7" w14:textId="77777777" w:rsidR="00F93479" w:rsidRPr="00F93479" w:rsidRDefault="00F93479" w:rsidP="00F93479">
            <w:pPr>
              <w:pStyle w:val="3-"/>
              <w:rPr>
                <w:color w:val="auto"/>
              </w:rPr>
            </w:pPr>
            <w:r w:rsidRPr="00F93479">
              <w:rPr>
                <w:rFonts w:hint="eastAsia"/>
                <w:color w:val="auto"/>
              </w:rPr>
              <w:t>- end:太郎 -</w:t>
            </w:r>
          </w:p>
          <w:p w14:paraId="0914C9E6" w14:textId="77777777" w:rsidR="00F93479" w:rsidRPr="00F93479" w:rsidRDefault="00F93479" w:rsidP="00F93479">
            <w:pPr>
              <w:pStyle w:val="3-"/>
              <w:rPr>
                <w:color w:val="auto"/>
              </w:rPr>
            </w:pPr>
            <w:r w:rsidRPr="00F93479">
              <w:rPr>
                <w:rFonts w:hint="eastAsia"/>
                <w:color w:val="auto"/>
              </w:rPr>
              <w:t>次郎: [BEFORE] commonData=3, tlsData=0</w:t>
            </w:r>
          </w:p>
          <w:p w14:paraId="7D923E0A" w14:textId="77777777" w:rsidR="00F93479" w:rsidRPr="00F93479" w:rsidRDefault="00F93479" w:rsidP="00F93479">
            <w:pPr>
              <w:pStyle w:val="3-"/>
              <w:rPr>
                <w:color w:val="auto"/>
              </w:rPr>
            </w:pPr>
            <w:r w:rsidRPr="00F93479">
              <w:rPr>
                <w:rFonts w:hint="eastAsia"/>
                <w:color w:val="auto"/>
              </w:rPr>
              <w:t>次郎: [AFTER]  commonData=4, tlsData=1</w:t>
            </w:r>
          </w:p>
          <w:p w14:paraId="6E62FC64" w14:textId="77777777" w:rsidR="00F93479" w:rsidRPr="00F93479" w:rsidRDefault="00F93479" w:rsidP="00F93479">
            <w:pPr>
              <w:pStyle w:val="3-"/>
              <w:rPr>
                <w:color w:val="auto"/>
              </w:rPr>
            </w:pPr>
            <w:r w:rsidRPr="00F93479">
              <w:rPr>
                <w:rFonts w:hint="eastAsia"/>
                <w:color w:val="auto"/>
              </w:rPr>
              <w:t>次郎: [BEFORE] commonData=4, tlsData=1</w:t>
            </w:r>
          </w:p>
          <w:p w14:paraId="667984C8" w14:textId="77777777" w:rsidR="00F93479" w:rsidRPr="00F93479" w:rsidRDefault="00F93479" w:rsidP="00F93479">
            <w:pPr>
              <w:pStyle w:val="3-"/>
              <w:rPr>
                <w:color w:val="auto"/>
              </w:rPr>
            </w:pPr>
            <w:r w:rsidRPr="00F93479">
              <w:rPr>
                <w:rFonts w:hint="eastAsia"/>
                <w:color w:val="auto"/>
              </w:rPr>
              <w:t>次郎: [AFTER]  commonData=5, tlsData=2</w:t>
            </w:r>
          </w:p>
          <w:p w14:paraId="5EE7E19E" w14:textId="77777777" w:rsidR="00F93479" w:rsidRPr="00F93479" w:rsidRDefault="00F93479" w:rsidP="00F93479">
            <w:pPr>
              <w:pStyle w:val="3-"/>
              <w:rPr>
                <w:color w:val="auto"/>
              </w:rPr>
            </w:pPr>
            <w:r w:rsidRPr="00F93479">
              <w:rPr>
                <w:rFonts w:hint="eastAsia"/>
                <w:color w:val="auto"/>
              </w:rPr>
              <w:t>次郎: [BEFORE] commonData=5, tlsData=2</w:t>
            </w:r>
          </w:p>
          <w:p w14:paraId="00C758FF" w14:textId="77777777" w:rsidR="00F93479" w:rsidRPr="00F93479" w:rsidRDefault="00F93479" w:rsidP="00F93479">
            <w:pPr>
              <w:pStyle w:val="3-"/>
              <w:rPr>
                <w:color w:val="auto"/>
              </w:rPr>
            </w:pPr>
            <w:r w:rsidRPr="00F93479">
              <w:rPr>
                <w:rFonts w:hint="eastAsia"/>
                <w:color w:val="auto"/>
              </w:rPr>
              <w:t>次郎: [AFTER]  commonData=6, tlsData=3</w:t>
            </w:r>
          </w:p>
          <w:p w14:paraId="7AADE601" w14:textId="77777777" w:rsidR="00F93479" w:rsidRPr="00F93479" w:rsidRDefault="00F93479" w:rsidP="00F93479">
            <w:pPr>
              <w:pStyle w:val="3-"/>
              <w:rPr>
                <w:color w:val="auto"/>
              </w:rPr>
            </w:pPr>
            <w:r w:rsidRPr="00F93479">
              <w:rPr>
                <w:rFonts w:hint="eastAsia"/>
                <w:color w:val="auto"/>
              </w:rPr>
              <w:t>- end:次郎 -</w:t>
            </w:r>
          </w:p>
          <w:p w14:paraId="7C5DBD7B" w14:textId="77777777" w:rsidR="00F93479" w:rsidRPr="00F93479" w:rsidRDefault="00F93479" w:rsidP="00F93479">
            <w:pPr>
              <w:pStyle w:val="3-"/>
              <w:rPr>
                <w:color w:val="auto"/>
              </w:rPr>
            </w:pPr>
            <w:r w:rsidRPr="00F93479">
              <w:rPr>
                <w:rFonts w:hint="eastAsia"/>
                <w:color w:val="auto"/>
              </w:rPr>
              <w:t>三郎: [BEFORE] commonData=6, tlsData=0</w:t>
            </w:r>
          </w:p>
          <w:p w14:paraId="333B0C7F" w14:textId="77777777" w:rsidR="00F93479" w:rsidRPr="00F93479" w:rsidRDefault="00F93479" w:rsidP="00F93479">
            <w:pPr>
              <w:pStyle w:val="3-"/>
              <w:rPr>
                <w:color w:val="auto"/>
              </w:rPr>
            </w:pPr>
            <w:r w:rsidRPr="00F93479">
              <w:rPr>
                <w:rFonts w:hint="eastAsia"/>
                <w:color w:val="auto"/>
              </w:rPr>
              <w:t>三郎: [AFTER]  commonData=7, tlsData=1</w:t>
            </w:r>
          </w:p>
          <w:p w14:paraId="7B5B44DE" w14:textId="77777777" w:rsidR="00F93479" w:rsidRPr="00F93479" w:rsidRDefault="00F93479" w:rsidP="00F93479">
            <w:pPr>
              <w:pStyle w:val="3-"/>
              <w:rPr>
                <w:color w:val="auto"/>
              </w:rPr>
            </w:pPr>
            <w:r w:rsidRPr="00F93479">
              <w:rPr>
                <w:rFonts w:hint="eastAsia"/>
                <w:color w:val="auto"/>
              </w:rPr>
              <w:t>三郎: [BEFORE] commonData=7, tlsData=1</w:t>
            </w:r>
          </w:p>
          <w:p w14:paraId="776DE597" w14:textId="77777777" w:rsidR="00F93479" w:rsidRPr="00F93479" w:rsidRDefault="00F93479" w:rsidP="00F93479">
            <w:pPr>
              <w:pStyle w:val="3-"/>
              <w:rPr>
                <w:color w:val="auto"/>
              </w:rPr>
            </w:pPr>
            <w:r w:rsidRPr="00F93479">
              <w:rPr>
                <w:rFonts w:hint="eastAsia"/>
                <w:color w:val="auto"/>
              </w:rPr>
              <w:t>三郎: [AFTER]  commonData=8, tlsData=2</w:t>
            </w:r>
          </w:p>
          <w:p w14:paraId="4E0DD641" w14:textId="77777777" w:rsidR="00F93479" w:rsidRPr="00F93479" w:rsidRDefault="00F93479" w:rsidP="00F93479">
            <w:pPr>
              <w:pStyle w:val="3-"/>
              <w:rPr>
                <w:color w:val="auto"/>
              </w:rPr>
            </w:pPr>
            <w:r w:rsidRPr="00F93479">
              <w:rPr>
                <w:rFonts w:hint="eastAsia"/>
                <w:color w:val="auto"/>
              </w:rPr>
              <w:t>三郎: [BEFORE] commonData=8, tlsData=2</w:t>
            </w:r>
          </w:p>
          <w:p w14:paraId="03E153F5" w14:textId="2A5B23B4" w:rsidR="00F93479" w:rsidRPr="00F93479" w:rsidRDefault="00F93479" w:rsidP="00F93479">
            <w:pPr>
              <w:pStyle w:val="3-"/>
              <w:rPr>
                <w:color w:val="auto"/>
              </w:rPr>
            </w:pPr>
            <w:r w:rsidRPr="00F93479">
              <w:rPr>
                <w:rFonts w:hint="eastAsia"/>
                <w:color w:val="auto"/>
              </w:rPr>
              <w:t>三郎: [AFTER]  commonData=</w:t>
            </w:r>
            <w:r w:rsidRPr="001F6E26">
              <w:rPr>
                <w:rFonts w:hint="eastAsia"/>
                <w:color w:val="FF0000"/>
              </w:rPr>
              <w:t>9</w:t>
            </w:r>
            <w:r w:rsidRPr="00F93479">
              <w:rPr>
                <w:rFonts w:hint="eastAsia"/>
                <w:color w:val="auto"/>
              </w:rPr>
              <w:t>, tlsData=3</w:t>
            </w:r>
            <w:r w:rsidR="001F6E26">
              <w:rPr>
                <w:color w:val="auto"/>
              </w:rPr>
              <w:tab/>
            </w:r>
            <w:r w:rsidR="001F6E26">
              <w:rPr>
                <w:color w:val="auto"/>
              </w:rPr>
              <w:tab/>
            </w:r>
            <w:r w:rsidR="001F6E26" w:rsidRPr="00146B14">
              <w:rPr>
                <w:color w:val="FF0000"/>
              </w:rPr>
              <w:t>←</w:t>
            </w:r>
            <w:r w:rsidR="001F6E26">
              <w:rPr>
                <w:color w:val="FF0000"/>
              </w:rPr>
              <w:t>全て正常にロックされたので、</w:t>
            </w:r>
            <w:r w:rsidR="001F6E26">
              <w:rPr>
                <w:rFonts w:hint="eastAsia"/>
                <w:color w:val="FF0000"/>
              </w:rPr>
              <w:t>正しい</w:t>
            </w:r>
            <w:r w:rsidR="001F6E26">
              <w:rPr>
                <w:color w:val="FF0000"/>
              </w:rPr>
              <w:t>処理結果になっている</w:t>
            </w:r>
          </w:p>
          <w:p w14:paraId="765E9765" w14:textId="77777777" w:rsidR="00F93479" w:rsidRPr="00F93479" w:rsidRDefault="00F93479" w:rsidP="00F93479">
            <w:pPr>
              <w:pStyle w:val="3-"/>
              <w:rPr>
                <w:color w:val="auto"/>
              </w:rPr>
            </w:pPr>
            <w:r w:rsidRPr="00F93479">
              <w:rPr>
                <w:rFonts w:hint="eastAsia"/>
                <w:color w:val="auto"/>
              </w:rPr>
              <w:t>- end:三郎 -</w:t>
            </w:r>
          </w:p>
          <w:p w14:paraId="033007A6" w14:textId="3A00DF11" w:rsidR="00DE3BF2" w:rsidRPr="00DD51B6" w:rsidRDefault="00F93479" w:rsidP="00F93479">
            <w:pPr>
              <w:pStyle w:val="3-"/>
            </w:pPr>
            <w:r w:rsidRPr="00F93479">
              <w:rPr>
                <w:color w:val="auto"/>
              </w:rPr>
              <w:t xml:space="preserve">Critical Section * 10000000 = </w:t>
            </w:r>
            <w:r w:rsidRPr="001F6E26">
              <w:rPr>
                <w:color w:val="FF0000"/>
              </w:rPr>
              <w:t>0.197762 sec</w:t>
            </w:r>
            <w:r w:rsidR="001F6E26">
              <w:rPr>
                <w:color w:val="FF0000"/>
              </w:rPr>
              <w:tab/>
            </w:r>
            <w:r w:rsidR="001F6E26">
              <w:rPr>
                <w:color w:val="FF0000"/>
              </w:rPr>
              <w:tab/>
              <w:t>←</w:t>
            </w:r>
            <w:r w:rsidR="009518EA">
              <w:rPr>
                <w:rFonts w:hint="eastAsia"/>
                <w:color w:val="FF0000"/>
              </w:rPr>
              <w:t>1千万回ループによる処理時間計測</w:t>
            </w:r>
          </w:p>
        </w:tc>
      </w:tr>
    </w:tbl>
    <w:p w14:paraId="07A60261" w14:textId="0771BAB6" w:rsidR="009B1E84" w:rsidRDefault="009B1E84" w:rsidP="009B1E84">
      <w:pPr>
        <w:pStyle w:val="2"/>
      </w:pPr>
      <w:bookmarkStart w:id="107" w:name="_Toc378866144"/>
      <w:r>
        <w:rPr>
          <w:rFonts w:hint="eastAsia"/>
        </w:rPr>
        <w:t>変数操作による排他制御</w:t>
      </w:r>
      <w:bookmarkEnd w:id="107"/>
    </w:p>
    <w:p w14:paraId="06B5F239" w14:textId="77777777" w:rsidR="009B1E84" w:rsidRDefault="009B1E84" w:rsidP="009B1E84">
      <w:pPr>
        <w:pStyle w:val="a9"/>
        <w:ind w:firstLine="283"/>
      </w:pPr>
      <w:r>
        <w:rPr>
          <w:rFonts w:hint="eastAsia"/>
        </w:rPr>
        <w:t>最初に誤ったサンプルとして普通の変数によるロック制御の方法を示した。</w:t>
      </w:r>
    </w:p>
    <w:p w14:paraId="0D1A23EA" w14:textId="19091DAA" w:rsidR="009B1E84" w:rsidRDefault="009B1E84" w:rsidP="009B1E84">
      <w:pPr>
        <w:pStyle w:val="a9"/>
        <w:ind w:firstLine="283"/>
      </w:pPr>
      <w:r>
        <w:rPr>
          <w:rFonts w:hint="eastAsia"/>
        </w:rPr>
        <w:t>この誤りを正して、自前の変数操作で排他制御を行うことを再考する。</w:t>
      </w:r>
    </w:p>
    <w:p w14:paraId="4F11E668" w14:textId="1C05B341" w:rsidR="00815623" w:rsidRDefault="009B1E84" w:rsidP="00815623">
      <w:pPr>
        <w:pStyle w:val="2"/>
      </w:pPr>
      <w:bookmarkStart w:id="108" w:name="_Toc378866145"/>
      <w:r>
        <w:rPr>
          <w:rFonts w:hint="eastAsia"/>
        </w:rPr>
        <w:t>変数操作による排他制御：</w:t>
      </w:r>
      <w:r w:rsidR="00815623">
        <w:rPr>
          <w:rFonts w:hint="eastAsia"/>
        </w:rPr>
        <w:t>volatile</w:t>
      </w:r>
      <w:r w:rsidR="00815623">
        <w:rPr>
          <w:rFonts w:hint="eastAsia"/>
        </w:rPr>
        <w:t>型</w:t>
      </w:r>
      <w:r w:rsidR="00CA290E">
        <w:rPr>
          <w:rFonts w:hint="eastAsia"/>
        </w:rPr>
        <w:t>修飾子</w:t>
      </w:r>
      <w:r>
        <w:rPr>
          <w:rFonts w:hint="eastAsia"/>
        </w:rPr>
        <w:t>（誤ったロック）</w:t>
      </w:r>
      <w:bookmarkEnd w:id="108"/>
    </w:p>
    <w:p w14:paraId="1735109F" w14:textId="0A2231BF" w:rsidR="00815623" w:rsidRDefault="00815623" w:rsidP="009B1E84">
      <w:pPr>
        <w:pStyle w:val="a9"/>
        <w:spacing w:beforeLines="50" w:before="180"/>
        <w:ind w:firstLine="283"/>
      </w:pPr>
      <w:r>
        <w:t>前述の「スレッド間の変数操作の失敗」で説明している通り、</w:t>
      </w:r>
      <w:r>
        <w:t>v</w:t>
      </w:r>
      <w:r>
        <w:rPr>
          <w:rFonts w:hint="eastAsia"/>
        </w:rPr>
        <w:t xml:space="preserve">olatile </w:t>
      </w:r>
      <w:r>
        <w:t>型</w:t>
      </w:r>
      <w:r w:rsidR="00CA290E">
        <w:t>修飾子</w:t>
      </w:r>
      <w:r>
        <w:t>は、コンパイラによる変数操作の最適化を禁止し、スレッド間で変数の状態を確実に共有できるようにする。</w:t>
      </w:r>
    </w:p>
    <w:p w14:paraId="69CB5D74" w14:textId="5DFCBE4D" w:rsidR="00815623" w:rsidRDefault="00815623" w:rsidP="00815623">
      <w:pPr>
        <w:pStyle w:val="a9"/>
        <w:ind w:firstLine="283"/>
      </w:pPr>
      <w:r>
        <w:t>しかし、</w:t>
      </w:r>
      <w:r>
        <w:rPr>
          <w:rFonts w:hint="eastAsia"/>
        </w:rPr>
        <w:t>volatile</w:t>
      </w:r>
      <w:r>
        <w:rPr>
          <w:rFonts w:hint="eastAsia"/>
        </w:rPr>
        <w:t>型</w:t>
      </w:r>
      <w:r w:rsidR="00CA290E">
        <w:rPr>
          <w:rFonts w:hint="eastAsia"/>
        </w:rPr>
        <w:t>修飾子</w:t>
      </w:r>
      <w:r>
        <w:rPr>
          <w:rFonts w:hint="eastAsia"/>
        </w:rPr>
        <w:t>はあくまでもコンパイルの仕方の指定である。</w:t>
      </w:r>
      <w:r>
        <w:t>アトミック操作を保証する</w:t>
      </w:r>
      <w:r w:rsidR="009B1E84">
        <w:t>ものではないため、結局うまくいかない。</w:t>
      </w:r>
    </w:p>
    <w:p w14:paraId="0E3B69B2" w14:textId="77777777" w:rsidR="00815623" w:rsidRDefault="00815623" w:rsidP="00815623">
      <w:pPr>
        <w:pStyle w:val="3"/>
      </w:pPr>
      <w:bookmarkStart w:id="109" w:name="_Toc378866146"/>
      <w:r>
        <w:t>Win32API</w:t>
      </w:r>
      <w:r>
        <w:rPr>
          <w:rFonts w:hint="eastAsia"/>
        </w:rPr>
        <w:t>版</w:t>
      </w:r>
      <w:bookmarkEnd w:id="109"/>
    </w:p>
    <w:p w14:paraId="24A4FA4A" w14:textId="6B1F1C98" w:rsidR="009B1E84" w:rsidRDefault="00815623" w:rsidP="009B1E84">
      <w:pPr>
        <w:pStyle w:val="aa"/>
        <w:ind w:left="447" w:firstLine="283"/>
      </w:pPr>
      <w:r>
        <w:t>スレッド作成と処理時間計測に</w:t>
      </w:r>
      <w:r>
        <w:rPr>
          <w:rFonts w:hint="eastAsia"/>
        </w:rPr>
        <w:t>Win32</w:t>
      </w:r>
      <w:r>
        <w:t>API</w:t>
      </w:r>
      <w:r>
        <w:rPr>
          <w:rFonts w:hint="eastAsia"/>
        </w:rPr>
        <w:t>を用いる。</w:t>
      </w:r>
      <w:r w:rsidR="009B1E84">
        <w:rPr>
          <w:rFonts w:hint="eastAsia"/>
        </w:rPr>
        <w:t>ロック制御はスタティック変数によるフラグで行う。</w:t>
      </w:r>
      <w:r w:rsidR="00144E47">
        <w:rPr>
          <w:rFonts w:hint="eastAsia"/>
        </w:rPr>
        <w:t>最初のサンプルとの違いは、変数「</w:t>
      </w:r>
      <w:r w:rsidR="00144E47">
        <w:rPr>
          <w:rFonts w:hint="eastAsia"/>
        </w:rPr>
        <w:t>s_lock</w:t>
      </w:r>
      <w:r w:rsidR="00144E47">
        <w:rPr>
          <w:rFonts w:hint="eastAsia"/>
        </w:rPr>
        <w:t>」の型宣言のみであ</w:t>
      </w:r>
      <w:r w:rsidR="00144E47">
        <w:rPr>
          <w:rFonts w:hint="eastAsia"/>
        </w:rPr>
        <w:lastRenderedPageBreak/>
        <w:t>る。</w:t>
      </w:r>
    </w:p>
    <w:p w14:paraId="6822B109" w14:textId="541EFA14" w:rsidR="009B1E84" w:rsidRDefault="009B1E84" w:rsidP="009B1E84">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Pr>
          <w:rFonts w:hint="eastAsia"/>
        </w:rPr>
        <w:t>volatile</w:t>
      </w:r>
      <w:r>
        <w:rPr>
          <w:rFonts w:hint="eastAsia"/>
        </w:rPr>
        <w:t>型</w:t>
      </w:r>
      <w:r w:rsidR="00CA290E">
        <w:rPr>
          <w:rFonts w:hint="eastAsia"/>
        </w:rPr>
        <w:t>修飾子付き</w:t>
      </w:r>
      <w:r>
        <w:rPr>
          <w:rFonts w:hint="eastAsia"/>
        </w:rPr>
        <w:t>変数によるロック制御のサンプル：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0DFB6A07" w14:textId="77777777" w:rsidTr="00A42DD8">
        <w:tc>
          <w:tcPr>
            <w:tcW w:w="8494" w:type="dxa"/>
          </w:tcPr>
          <w:p w14:paraId="2C711522" w14:textId="77777777" w:rsidR="00144E47" w:rsidRDefault="00144E47" w:rsidP="00144E47">
            <w:pPr>
              <w:pStyle w:val="3-"/>
            </w:pPr>
            <w:r>
              <w:t>#include &lt;stdio.h&gt;</w:t>
            </w:r>
          </w:p>
          <w:p w14:paraId="09447B98" w14:textId="77777777" w:rsidR="00144E47" w:rsidRDefault="00144E47" w:rsidP="00144E47">
            <w:pPr>
              <w:pStyle w:val="3-"/>
            </w:pPr>
            <w:r>
              <w:t>#include &lt;stdlib.h&gt;</w:t>
            </w:r>
          </w:p>
          <w:p w14:paraId="23461936" w14:textId="77777777" w:rsidR="00144E47" w:rsidRDefault="00144E47" w:rsidP="00144E47">
            <w:pPr>
              <w:pStyle w:val="3-"/>
            </w:pPr>
          </w:p>
          <w:p w14:paraId="5341FFC9" w14:textId="77777777" w:rsidR="00144E47" w:rsidRDefault="00144E47" w:rsidP="00144E47">
            <w:pPr>
              <w:pStyle w:val="3-"/>
            </w:pPr>
            <w:r>
              <w:t>#include &lt;Windows.h&gt;</w:t>
            </w:r>
          </w:p>
          <w:p w14:paraId="25FEB3B0" w14:textId="77777777" w:rsidR="00144E47" w:rsidRDefault="00144E47" w:rsidP="00144E47">
            <w:pPr>
              <w:pStyle w:val="3-"/>
            </w:pPr>
            <w:r>
              <w:t>#include &lt;Process.h&gt;</w:t>
            </w:r>
          </w:p>
          <w:p w14:paraId="37402F78" w14:textId="77777777" w:rsidR="00144E47" w:rsidRDefault="00144E47" w:rsidP="00144E47">
            <w:pPr>
              <w:pStyle w:val="3-"/>
            </w:pPr>
          </w:p>
          <w:p w14:paraId="3469E1D7" w14:textId="53C15AE1" w:rsidR="00144E47" w:rsidRPr="00EB389D" w:rsidRDefault="00144E47" w:rsidP="00144E47">
            <w:pPr>
              <w:pStyle w:val="3-"/>
              <w:rPr>
                <w:color w:val="00B050"/>
              </w:rPr>
            </w:pPr>
            <w:r w:rsidRPr="00EB389D">
              <w:rPr>
                <w:rFonts w:hint="eastAsia"/>
                <w:color w:val="00B050"/>
              </w:rPr>
              <w:t>//ロック取得用volatile</w:t>
            </w:r>
            <w:r w:rsidR="00CA290E" w:rsidRPr="00EB389D">
              <w:rPr>
                <w:rFonts w:hint="eastAsia"/>
                <w:color w:val="00B050"/>
              </w:rPr>
              <w:t>型修飾子付き</w:t>
            </w:r>
            <w:r w:rsidRPr="00EB389D">
              <w:rPr>
                <w:rFonts w:hint="eastAsia"/>
                <w:color w:val="00B050"/>
              </w:rPr>
              <w:t>変数</w:t>
            </w:r>
          </w:p>
          <w:p w14:paraId="5D09C760" w14:textId="77777777" w:rsidR="00144E47" w:rsidRPr="00EB389D" w:rsidRDefault="00144E47" w:rsidP="00144E47">
            <w:pPr>
              <w:pStyle w:val="3-"/>
              <w:rPr>
                <w:color w:val="FF0000"/>
              </w:rPr>
            </w:pPr>
            <w:r w:rsidRPr="00EB389D">
              <w:rPr>
                <w:color w:val="FF0000"/>
              </w:rPr>
              <w:t>static volatile int s_lock = 0;</w:t>
            </w:r>
          </w:p>
          <w:p w14:paraId="5B3298A5" w14:textId="77777777" w:rsidR="00144E47" w:rsidRDefault="00144E47" w:rsidP="00144E47">
            <w:pPr>
              <w:pStyle w:val="3-"/>
            </w:pPr>
          </w:p>
          <w:p w14:paraId="3F16EBED" w14:textId="77777777" w:rsidR="00144E47" w:rsidRDefault="00144E47" w:rsidP="00144E47">
            <w:pPr>
              <w:pStyle w:val="3-"/>
            </w:pPr>
            <w:r w:rsidRPr="00EB389D">
              <w:rPr>
                <w:rFonts w:hint="eastAsia"/>
                <w:color w:val="00B050"/>
              </w:rPr>
              <w:t>//共有データ</w:t>
            </w:r>
          </w:p>
          <w:p w14:paraId="6D65B1D8" w14:textId="77777777" w:rsidR="00144E47" w:rsidRDefault="00144E47" w:rsidP="00144E47">
            <w:pPr>
              <w:pStyle w:val="3-"/>
            </w:pPr>
            <w:r>
              <w:t>static int s_commonData = 0;</w:t>
            </w:r>
          </w:p>
          <w:p w14:paraId="7164A7FF" w14:textId="77777777" w:rsidR="00144E47" w:rsidRDefault="00144E47" w:rsidP="00144E47">
            <w:pPr>
              <w:pStyle w:val="3-"/>
            </w:pPr>
          </w:p>
          <w:p w14:paraId="3D8DDDA5" w14:textId="77777777" w:rsidR="00144E47" w:rsidRPr="00EB389D" w:rsidRDefault="00144E47" w:rsidP="00144E47">
            <w:pPr>
              <w:pStyle w:val="3-"/>
              <w:rPr>
                <w:color w:val="00B050"/>
              </w:rPr>
            </w:pPr>
            <w:r w:rsidRPr="00EB389D">
              <w:rPr>
                <w:rFonts w:hint="eastAsia"/>
                <w:color w:val="00B050"/>
              </w:rPr>
              <w:t>//スレッド固有データ</w:t>
            </w:r>
          </w:p>
          <w:p w14:paraId="067CCE19" w14:textId="77777777" w:rsidR="00144E47" w:rsidRDefault="00144E47" w:rsidP="00144E47">
            <w:pPr>
              <w:pStyle w:val="3-"/>
            </w:pPr>
            <w:r>
              <w:t>__declspec(thread) int s_tlsData = 0;</w:t>
            </w:r>
          </w:p>
          <w:p w14:paraId="7CFB4FAC" w14:textId="77777777" w:rsidR="00144E47" w:rsidRDefault="00144E47" w:rsidP="00144E47">
            <w:pPr>
              <w:pStyle w:val="3-"/>
            </w:pPr>
          </w:p>
          <w:p w14:paraId="502C7B56" w14:textId="77777777" w:rsidR="00144E47" w:rsidRPr="00EB389D" w:rsidRDefault="00144E47" w:rsidP="00144E47">
            <w:pPr>
              <w:pStyle w:val="3-"/>
              <w:rPr>
                <w:color w:val="00B050"/>
              </w:rPr>
            </w:pPr>
            <w:r w:rsidRPr="00EB389D">
              <w:rPr>
                <w:rFonts w:hint="eastAsia"/>
                <w:color w:val="00B050"/>
              </w:rPr>
              <w:t>//スレッド</w:t>
            </w:r>
          </w:p>
          <w:p w14:paraId="558463D7" w14:textId="77777777" w:rsidR="00144E47" w:rsidRDefault="00144E47" w:rsidP="00144E47">
            <w:pPr>
              <w:pStyle w:val="3-"/>
            </w:pPr>
            <w:r>
              <w:t>unsigned int WINAPI threadFunc(void* param_p)</w:t>
            </w:r>
          </w:p>
          <w:p w14:paraId="52F70187" w14:textId="77777777" w:rsidR="00144E47" w:rsidRDefault="00144E47" w:rsidP="00144E47">
            <w:pPr>
              <w:pStyle w:val="3-"/>
            </w:pPr>
            <w:r>
              <w:t>{</w:t>
            </w:r>
          </w:p>
          <w:p w14:paraId="69026A63" w14:textId="77777777" w:rsidR="00144E47" w:rsidRDefault="00144E47" w:rsidP="00144E47">
            <w:pPr>
              <w:pStyle w:val="3-"/>
            </w:pPr>
            <w:r>
              <w:rPr>
                <w:rFonts w:hint="eastAsia"/>
              </w:rPr>
              <w:tab/>
            </w:r>
            <w:r w:rsidRPr="00EB389D">
              <w:rPr>
                <w:rFonts w:hint="eastAsia"/>
                <w:color w:val="00B050"/>
              </w:rPr>
              <w:t>//パラメータ受け取り</w:t>
            </w:r>
          </w:p>
          <w:p w14:paraId="1CB849B5" w14:textId="77777777" w:rsidR="00144E47" w:rsidRDefault="00144E47" w:rsidP="00144E47">
            <w:pPr>
              <w:pStyle w:val="3-"/>
            </w:pPr>
            <w:r>
              <w:tab/>
              <w:t>const char* name = static_cast&lt;const char*&gt;(param_p);</w:t>
            </w:r>
          </w:p>
          <w:p w14:paraId="64F07440" w14:textId="77777777" w:rsidR="00144E47" w:rsidRDefault="00144E47" w:rsidP="00144E47">
            <w:pPr>
              <w:pStyle w:val="3-"/>
            </w:pPr>
          </w:p>
          <w:p w14:paraId="77A8B0BC" w14:textId="77777777" w:rsidR="00144E47" w:rsidRDefault="00144E47" w:rsidP="00144E47">
            <w:pPr>
              <w:pStyle w:val="3-"/>
            </w:pPr>
            <w:r>
              <w:rPr>
                <w:rFonts w:hint="eastAsia"/>
              </w:rPr>
              <w:tab/>
            </w:r>
            <w:r w:rsidRPr="00EB389D">
              <w:rPr>
                <w:rFonts w:hint="eastAsia"/>
                <w:color w:val="00B050"/>
              </w:rPr>
              <w:t>//開始</w:t>
            </w:r>
          </w:p>
          <w:p w14:paraId="1D91154F" w14:textId="77777777" w:rsidR="00144E47" w:rsidRDefault="00144E47" w:rsidP="00144E47">
            <w:pPr>
              <w:pStyle w:val="3-"/>
            </w:pPr>
            <w:r>
              <w:tab/>
              <w:t>printf("- begin:%s -\n", name);</w:t>
            </w:r>
          </w:p>
          <w:p w14:paraId="61EB38A9" w14:textId="77777777" w:rsidR="00144E47" w:rsidRDefault="00144E47" w:rsidP="00144E47">
            <w:pPr>
              <w:pStyle w:val="3-"/>
            </w:pPr>
            <w:r>
              <w:tab/>
              <w:t>fflush(stdout);</w:t>
            </w:r>
          </w:p>
          <w:p w14:paraId="17E997BE" w14:textId="77777777" w:rsidR="00144E47" w:rsidRDefault="00144E47" w:rsidP="00144E47">
            <w:pPr>
              <w:pStyle w:val="3-"/>
            </w:pPr>
          </w:p>
          <w:p w14:paraId="776F2086" w14:textId="77777777" w:rsidR="00144E47" w:rsidRPr="00EB389D" w:rsidRDefault="00144E47" w:rsidP="00144E47">
            <w:pPr>
              <w:pStyle w:val="3-"/>
              <w:rPr>
                <w:color w:val="00B050"/>
              </w:rPr>
            </w:pPr>
            <w:r>
              <w:rPr>
                <w:rFonts w:hint="eastAsia"/>
              </w:rPr>
              <w:tab/>
            </w:r>
            <w:r w:rsidRPr="00EB389D">
              <w:rPr>
                <w:rFonts w:hint="eastAsia"/>
                <w:color w:val="00B050"/>
              </w:rPr>
              <w:t>//処理</w:t>
            </w:r>
          </w:p>
          <w:p w14:paraId="7D3F9FF9" w14:textId="77777777" w:rsidR="00144E47" w:rsidRDefault="00144E47" w:rsidP="00144E47">
            <w:pPr>
              <w:pStyle w:val="3-"/>
            </w:pPr>
            <w:r>
              <w:tab/>
              <w:t>for (int i = 0; i &lt; 3; ++i)</w:t>
            </w:r>
          </w:p>
          <w:p w14:paraId="0CE917DC" w14:textId="77777777" w:rsidR="00144E47" w:rsidRDefault="00144E47" w:rsidP="00144E47">
            <w:pPr>
              <w:pStyle w:val="3-"/>
            </w:pPr>
            <w:r>
              <w:tab/>
              <w:t>{</w:t>
            </w:r>
          </w:p>
          <w:p w14:paraId="654504E6"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//ロック取得用変数でロック取得待ち</w:t>
            </w:r>
          </w:p>
          <w:p w14:paraId="23D9CB51" w14:textId="77777777" w:rsidR="00144E47" w:rsidRPr="00EB389D" w:rsidRDefault="00144E47" w:rsidP="00144E47">
            <w:pPr>
              <w:pStyle w:val="3-"/>
              <w:rPr>
                <w:color w:val="FF0000"/>
              </w:rPr>
            </w:pPr>
            <w:r>
              <w:tab/>
            </w:r>
            <w:r>
              <w:tab/>
            </w:r>
            <w:r w:rsidRPr="00EB389D">
              <w:rPr>
                <w:color w:val="FF0000"/>
              </w:rPr>
              <w:t>while (s_lock != 0){} s_lock = 1;</w:t>
            </w:r>
          </w:p>
          <w:p w14:paraId="75599B25" w14:textId="77777777" w:rsidR="00144E47" w:rsidRDefault="00144E47" w:rsidP="00144E47">
            <w:pPr>
              <w:pStyle w:val="3-"/>
            </w:pPr>
          </w:p>
          <w:p w14:paraId="09A1C78A" w14:textId="77777777" w:rsidR="00144E47" w:rsidRDefault="00144E47" w:rsidP="00144E47">
            <w:pPr>
              <w:pStyle w:val="3-"/>
            </w:pPr>
            <w:r>
              <w:rPr>
                <w:rFonts w:hint="eastAsia"/>
              </w:rPr>
              <w:tab/>
            </w:r>
            <w:r>
              <w:rPr>
                <w:rFonts w:hint="eastAsia"/>
              </w:rPr>
              <w:tab/>
            </w:r>
            <w:r w:rsidRPr="00EB389D">
              <w:rPr>
                <w:rFonts w:hint="eastAsia"/>
                <w:color w:val="00B050"/>
              </w:rPr>
              <w:t>//データ表示（前）</w:t>
            </w:r>
          </w:p>
          <w:p w14:paraId="1E70BE98" w14:textId="77777777" w:rsidR="00144E47" w:rsidRDefault="00144E47" w:rsidP="00144E47">
            <w:pPr>
              <w:pStyle w:val="3-"/>
            </w:pPr>
            <w:r>
              <w:tab/>
            </w:r>
            <w:r>
              <w:tab/>
              <w:t>printf("%s: [BEFORE] commonData=%d, tlsData=%d\n", name, s_commonData, s_tlsData);</w:t>
            </w:r>
          </w:p>
          <w:p w14:paraId="664C8F4E" w14:textId="77777777" w:rsidR="00144E47" w:rsidRDefault="00144E47" w:rsidP="00144E47">
            <w:pPr>
              <w:pStyle w:val="3-"/>
            </w:pPr>
            <w:r>
              <w:tab/>
            </w:r>
            <w:r>
              <w:tab/>
              <w:t>fflush(stdout);</w:t>
            </w:r>
          </w:p>
          <w:p w14:paraId="2222851F" w14:textId="77777777" w:rsidR="00144E47" w:rsidRDefault="00144E47" w:rsidP="00144E47">
            <w:pPr>
              <w:pStyle w:val="3-"/>
            </w:pPr>
          </w:p>
          <w:p w14:paraId="2159AB50" w14:textId="77777777" w:rsidR="00144E47" w:rsidRDefault="00144E47" w:rsidP="00144E47">
            <w:pPr>
              <w:pStyle w:val="3-"/>
            </w:pPr>
            <w:r>
              <w:rPr>
                <w:rFonts w:hint="eastAsia"/>
              </w:rPr>
              <w:tab/>
            </w:r>
            <w:r>
              <w:rPr>
                <w:rFonts w:hint="eastAsia"/>
              </w:rPr>
              <w:tab/>
            </w:r>
            <w:r w:rsidRPr="00EB389D">
              <w:rPr>
                <w:rFonts w:hint="eastAsia"/>
                <w:color w:val="00B050"/>
              </w:rPr>
              <w:t>//データ取得</w:t>
            </w:r>
          </w:p>
          <w:p w14:paraId="080DE69F" w14:textId="77777777" w:rsidR="00144E47" w:rsidRDefault="00144E47" w:rsidP="00144E47">
            <w:pPr>
              <w:pStyle w:val="3-"/>
            </w:pPr>
            <w:r>
              <w:tab/>
            </w:r>
            <w:r>
              <w:tab/>
              <w:t>int common_data = s_commonData;</w:t>
            </w:r>
          </w:p>
          <w:p w14:paraId="18550AFA" w14:textId="77777777" w:rsidR="00144E47" w:rsidRDefault="00144E47" w:rsidP="00144E47">
            <w:pPr>
              <w:pStyle w:val="3-"/>
            </w:pPr>
            <w:r>
              <w:tab/>
            </w:r>
            <w:r>
              <w:tab/>
              <w:t>int tls_data = s_tlsData;</w:t>
            </w:r>
          </w:p>
          <w:p w14:paraId="1192C88E" w14:textId="77777777" w:rsidR="00144E47" w:rsidRDefault="00144E47" w:rsidP="00144E47">
            <w:pPr>
              <w:pStyle w:val="3-"/>
            </w:pPr>
          </w:p>
          <w:p w14:paraId="472497BF" w14:textId="77777777" w:rsidR="00144E47" w:rsidRDefault="00144E47" w:rsidP="00144E47">
            <w:pPr>
              <w:pStyle w:val="3-"/>
            </w:pPr>
            <w:r>
              <w:rPr>
                <w:rFonts w:hint="eastAsia"/>
              </w:rPr>
              <w:tab/>
            </w:r>
            <w:r>
              <w:rPr>
                <w:rFonts w:hint="eastAsia"/>
              </w:rPr>
              <w:tab/>
            </w:r>
            <w:r w:rsidRPr="00EB389D">
              <w:rPr>
                <w:rFonts w:hint="eastAsia"/>
                <w:color w:val="00B050"/>
              </w:rPr>
              <w:t>//データ更新</w:t>
            </w:r>
          </w:p>
          <w:p w14:paraId="61DE6203" w14:textId="77777777" w:rsidR="00144E47" w:rsidRDefault="00144E47" w:rsidP="00144E47">
            <w:pPr>
              <w:pStyle w:val="3-"/>
            </w:pPr>
            <w:r>
              <w:tab/>
            </w:r>
            <w:r>
              <w:tab/>
              <w:t>++common_data;</w:t>
            </w:r>
          </w:p>
          <w:p w14:paraId="2B62EEF3" w14:textId="77777777" w:rsidR="00144E47" w:rsidRDefault="00144E47" w:rsidP="00144E47">
            <w:pPr>
              <w:pStyle w:val="3-"/>
            </w:pPr>
            <w:r>
              <w:tab/>
            </w:r>
            <w:r>
              <w:tab/>
              <w:t>++tls_data;</w:t>
            </w:r>
          </w:p>
          <w:p w14:paraId="0D759C4C" w14:textId="77777777" w:rsidR="00144E47" w:rsidRDefault="00144E47" w:rsidP="00144E47">
            <w:pPr>
              <w:pStyle w:val="3-"/>
            </w:pPr>
          </w:p>
          <w:p w14:paraId="73F9D60A" w14:textId="77777777" w:rsidR="00144E47" w:rsidRDefault="00144E47" w:rsidP="00144E47">
            <w:pPr>
              <w:pStyle w:val="3-"/>
            </w:pPr>
            <w:r>
              <w:rPr>
                <w:rFonts w:hint="eastAsia"/>
              </w:rPr>
              <w:tab/>
            </w:r>
            <w:r>
              <w:rPr>
                <w:rFonts w:hint="eastAsia"/>
              </w:rPr>
              <w:tab/>
            </w:r>
            <w:r w:rsidRPr="00EB389D">
              <w:rPr>
                <w:rFonts w:hint="eastAsia"/>
                <w:color w:val="00B050"/>
              </w:rPr>
              <w:t>//若干ランダムでスリープ（0～4 msec）</w:t>
            </w:r>
          </w:p>
          <w:p w14:paraId="529533F2" w14:textId="77777777" w:rsidR="00144E47" w:rsidRDefault="00144E47" w:rsidP="00144E47">
            <w:pPr>
              <w:pStyle w:val="3-"/>
            </w:pPr>
            <w:r>
              <w:tab/>
            </w:r>
            <w:r>
              <w:tab/>
              <w:t>Sleep(rand() % 5);</w:t>
            </w:r>
          </w:p>
          <w:p w14:paraId="40F69D8F" w14:textId="77777777" w:rsidR="00144E47" w:rsidRDefault="00144E47" w:rsidP="00144E47">
            <w:pPr>
              <w:pStyle w:val="3-"/>
            </w:pPr>
          </w:p>
          <w:p w14:paraId="50075E33" w14:textId="77777777" w:rsidR="00144E47" w:rsidRDefault="00144E47" w:rsidP="00144E47">
            <w:pPr>
              <w:pStyle w:val="3-"/>
            </w:pPr>
            <w:r>
              <w:rPr>
                <w:rFonts w:hint="eastAsia"/>
              </w:rPr>
              <w:tab/>
            </w:r>
            <w:r>
              <w:rPr>
                <w:rFonts w:hint="eastAsia"/>
              </w:rPr>
              <w:tab/>
            </w:r>
            <w:r w:rsidRPr="00EB389D">
              <w:rPr>
                <w:rFonts w:hint="eastAsia"/>
                <w:color w:val="00B050"/>
              </w:rPr>
              <w:t>//データ書き戻し</w:t>
            </w:r>
          </w:p>
          <w:p w14:paraId="45B5AFE8" w14:textId="77777777" w:rsidR="00144E47" w:rsidRDefault="00144E47" w:rsidP="00144E47">
            <w:pPr>
              <w:pStyle w:val="3-"/>
            </w:pPr>
            <w:r>
              <w:tab/>
            </w:r>
            <w:r>
              <w:tab/>
              <w:t>s_commonData = common_data;</w:t>
            </w:r>
          </w:p>
          <w:p w14:paraId="662A27E7" w14:textId="77777777" w:rsidR="00144E47" w:rsidRDefault="00144E47" w:rsidP="00144E47">
            <w:pPr>
              <w:pStyle w:val="3-"/>
            </w:pPr>
            <w:r>
              <w:tab/>
            </w:r>
            <w:r>
              <w:tab/>
              <w:t>s_tlsData = tls_data;</w:t>
            </w:r>
          </w:p>
          <w:p w14:paraId="7A49B3D6" w14:textId="77777777" w:rsidR="00144E47" w:rsidRDefault="00144E47" w:rsidP="00144E47">
            <w:pPr>
              <w:pStyle w:val="3-"/>
            </w:pPr>
          </w:p>
          <w:p w14:paraId="788520A9" w14:textId="77777777" w:rsidR="00144E47" w:rsidRDefault="00144E47" w:rsidP="00144E47">
            <w:pPr>
              <w:pStyle w:val="3-"/>
            </w:pPr>
            <w:r>
              <w:rPr>
                <w:rFonts w:hint="eastAsia"/>
              </w:rPr>
              <w:tab/>
            </w:r>
            <w:r>
              <w:rPr>
                <w:rFonts w:hint="eastAsia"/>
              </w:rPr>
              <w:tab/>
            </w:r>
            <w:r w:rsidRPr="00EB389D">
              <w:rPr>
                <w:rFonts w:hint="eastAsia"/>
                <w:color w:val="00B050"/>
              </w:rPr>
              <w:t>//データ表示（後）</w:t>
            </w:r>
          </w:p>
          <w:p w14:paraId="2642E06B" w14:textId="77777777" w:rsidR="00144E47" w:rsidRDefault="00144E47" w:rsidP="00144E47">
            <w:pPr>
              <w:pStyle w:val="3-"/>
            </w:pPr>
            <w:r>
              <w:tab/>
            </w:r>
            <w:r>
              <w:tab/>
              <w:t>printf("%s: [AFTER]  commonData=%d, tlsData=%d\n", name, s_commonData, s_tlsData);</w:t>
            </w:r>
          </w:p>
          <w:p w14:paraId="6EA8276F" w14:textId="77777777" w:rsidR="00144E47" w:rsidRDefault="00144E47" w:rsidP="00144E47">
            <w:pPr>
              <w:pStyle w:val="3-"/>
            </w:pPr>
            <w:r>
              <w:tab/>
            </w:r>
            <w:r>
              <w:tab/>
              <w:t>fflush(stdout);</w:t>
            </w:r>
          </w:p>
          <w:p w14:paraId="43FDC0DD" w14:textId="77777777" w:rsidR="00144E47" w:rsidRDefault="00144E47" w:rsidP="00144E47">
            <w:pPr>
              <w:pStyle w:val="3-"/>
            </w:pPr>
          </w:p>
          <w:p w14:paraId="78DCBBB8"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//ロック取得用変数でロック解除</w:t>
            </w:r>
          </w:p>
          <w:p w14:paraId="471A6F17" w14:textId="77777777" w:rsidR="00144E47" w:rsidRPr="00EB389D" w:rsidRDefault="00144E47" w:rsidP="00144E47">
            <w:pPr>
              <w:pStyle w:val="3-"/>
              <w:rPr>
                <w:color w:val="FF0000"/>
              </w:rPr>
            </w:pPr>
            <w:r>
              <w:tab/>
            </w:r>
            <w:r>
              <w:tab/>
            </w:r>
            <w:r w:rsidRPr="00EB389D">
              <w:rPr>
                <w:color w:val="FF0000"/>
              </w:rPr>
              <w:t>s_lock = 0;</w:t>
            </w:r>
          </w:p>
          <w:p w14:paraId="5C2498E6" w14:textId="77777777" w:rsidR="00144E47" w:rsidRDefault="00144E47" w:rsidP="00144E47">
            <w:pPr>
              <w:pStyle w:val="3-"/>
            </w:pPr>
          </w:p>
          <w:p w14:paraId="030A9DB4" w14:textId="77777777" w:rsidR="00144E47" w:rsidRDefault="00144E47" w:rsidP="00144E47">
            <w:pPr>
              <w:pStyle w:val="3-"/>
            </w:pPr>
            <w:r>
              <w:rPr>
                <w:rFonts w:hint="eastAsia"/>
              </w:rPr>
              <w:tab/>
            </w:r>
            <w:r>
              <w:rPr>
                <w:rFonts w:hint="eastAsia"/>
              </w:rPr>
              <w:tab/>
            </w:r>
            <w:r w:rsidRPr="00EB389D">
              <w:rPr>
                <w:rFonts w:hint="eastAsia"/>
                <w:color w:val="00B050"/>
              </w:rPr>
              <w:t>//スレッド切り替えのためのスリープ</w:t>
            </w:r>
          </w:p>
          <w:p w14:paraId="4950B651" w14:textId="77777777" w:rsidR="00144E47" w:rsidRDefault="00144E47" w:rsidP="00144E47">
            <w:pPr>
              <w:pStyle w:val="3-"/>
            </w:pPr>
            <w:r>
              <w:tab/>
            </w:r>
            <w:r>
              <w:tab/>
              <w:t>Sleep(0);</w:t>
            </w:r>
          </w:p>
          <w:p w14:paraId="386F168C" w14:textId="77777777" w:rsidR="00144E47" w:rsidRPr="00EB389D" w:rsidRDefault="00144E47" w:rsidP="00144E47">
            <w:pPr>
              <w:pStyle w:val="3-"/>
              <w:rPr>
                <w:color w:val="00B050"/>
              </w:rPr>
            </w:pPr>
            <w:r>
              <w:rPr>
                <w:rFonts w:hint="eastAsia"/>
              </w:rPr>
              <w:tab/>
            </w:r>
            <w:r>
              <w:rPr>
                <w:rFonts w:hint="eastAsia"/>
              </w:rPr>
              <w:tab/>
            </w:r>
            <w:r w:rsidRPr="00EB389D">
              <w:rPr>
                <w:rFonts w:hint="eastAsia"/>
                <w:color w:val="00B050"/>
              </w:rPr>
              <w:t>//</w:t>
            </w:r>
            <w:r w:rsidRPr="00EB389D">
              <w:rPr>
                <w:rFonts w:hint="eastAsia"/>
                <w:color w:val="00B050"/>
              </w:rPr>
              <w:tab/>
              <w:t>//スレッド切り替え</w:t>
            </w:r>
          </w:p>
          <w:p w14:paraId="18C0D087" w14:textId="77777777" w:rsidR="00144E47" w:rsidRPr="00EB389D" w:rsidRDefault="00144E47" w:rsidP="00144E47">
            <w:pPr>
              <w:pStyle w:val="3-"/>
              <w:rPr>
                <w:color w:val="00B050"/>
              </w:rPr>
            </w:pPr>
            <w:r w:rsidRPr="00EB389D">
              <w:rPr>
                <w:rFonts w:hint="eastAsia"/>
                <w:color w:val="00B050"/>
              </w:rPr>
              <w:tab/>
            </w:r>
            <w:r w:rsidRPr="00EB389D">
              <w:rPr>
                <w:rFonts w:hint="eastAsia"/>
                <w:color w:val="00B050"/>
              </w:rPr>
              <w:tab/>
              <w:t>//</w:t>
            </w:r>
            <w:r w:rsidRPr="00EB389D">
              <w:rPr>
                <w:rFonts w:hint="eastAsia"/>
                <w:color w:val="00B050"/>
              </w:rPr>
              <w:tab/>
              <w:t>SwitchToThread();//OSに任せて再スケジューリング</w:t>
            </w:r>
          </w:p>
          <w:p w14:paraId="380C9273" w14:textId="77777777" w:rsidR="00144E47" w:rsidRPr="00EB389D" w:rsidRDefault="00144E47" w:rsidP="00144E47">
            <w:pPr>
              <w:pStyle w:val="3-"/>
              <w:rPr>
                <w:color w:val="00B050"/>
              </w:rPr>
            </w:pPr>
            <w:r w:rsidRPr="00EB389D">
              <w:rPr>
                <w:rFonts w:hint="eastAsia"/>
                <w:color w:val="00B050"/>
              </w:rPr>
              <w:lastRenderedPageBreak/>
              <w:tab/>
            </w:r>
            <w:r w:rsidRPr="00EB389D">
              <w:rPr>
                <w:rFonts w:hint="eastAsia"/>
                <w:color w:val="00B050"/>
              </w:rPr>
              <w:tab/>
              <w:t>//</w:t>
            </w:r>
            <w:r w:rsidRPr="00EB389D">
              <w:rPr>
                <w:rFonts w:hint="eastAsia"/>
                <w:color w:val="00B050"/>
              </w:rPr>
              <w:tab/>
              <w:t>Yield();//廃止</w:t>
            </w:r>
          </w:p>
          <w:p w14:paraId="555B2396" w14:textId="77777777" w:rsidR="00144E47" w:rsidRDefault="00144E47" w:rsidP="00144E47">
            <w:pPr>
              <w:pStyle w:val="3-"/>
            </w:pPr>
            <w:r>
              <w:tab/>
              <w:t>}</w:t>
            </w:r>
          </w:p>
          <w:p w14:paraId="24711B38" w14:textId="77777777" w:rsidR="00144E47" w:rsidRDefault="00144E47" w:rsidP="00144E47">
            <w:pPr>
              <w:pStyle w:val="3-"/>
            </w:pPr>
          </w:p>
          <w:p w14:paraId="222DF223" w14:textId="77777777" w:rsidR="00144E47" w:rsidRDefault="00144E47" w:rsidP="00144E47">
            <w:pPr>
              <w:pStyle w:val="3-"/>
            </w:pPr>
            <w:r>
              <w:rPr>
                <w:rFonts w:hint="eastAsia"/>
              </w:rPr>
              <w:tab/>
            </w:r>
            <w:r w:rsidRPr="00EB389D">
              <w:rPr>
                <w:rFonts w:hint="eastAsia"/>
                <w:color w:val="00B050"/>
              </w:rPr>
              <w:t>//終了</w:t>
            </w:r>
          </w:p>
          <w:p w14:paraId="57AEE46E" w14:textId="77777777" w:rsidR="00144E47" w:rsidRDefault="00144E47" w:rsidP="00144E47">
            <w:pPr>
              <w:pStyle w:val="3-"/>
            </w:pPr>
            <w:r>
              <w:tab/>
              <w:t>printf("- end:%s -\n", name);</w:t>
            </w:r>
          </w:p>
          <w:p w14:paraId="6B7E473F" w14:textId="77777777" w:rsidR="00144E47" w:rsidRDefault="00144E47" w:rsidP="00144E47">
            <w:pPr>
              <w:pStyle w:val="3-"/>
            </w:pPr>
            <w:r>
              <w:tab/>
              <w:t>fflush(stdout);</w:t>
            </w:r>
          </w:p>
          <w:p w14:paraId="66801C51" w14:textId="77777777" w:rsidR="00144E47" w:rsidRDefault="00144E47" w:rsidP="00144E47">
            <w:pPr>
              <w:pStyle w:val="3-"/>
            </w:pPr>
            <w:r>
              <w:tab/>
              <w:t>return 0;</w:t>
            </w:r>
          </w:p>
          <w:p w14:paraId="5BCB46EF" w14:textId="77777777" w:rsidR="00144E47" w:rsidRDefault="00144E47" w:rsidP="00144E47">
            <w:pPr>
              <w:pStyle w:val="3-"/>
            </w:pPr>
            <w:r>
              <w:t>}</w:t>
            </w:r>
          </w:p>
          <w:p w14:paraId="206D342A" w14:textId="77777777" w:rsidR="00144E47" w:rsidRDefault="00144E47" w:rsidP="00144E47">
            <w:pPr>
              <w:pStyle w:val="3-"/>
            </w:pPr>
          </w:p>
          <w:p w14:paraId="1876F3F8" w14:textId="77777777" w:rsidR="00144E47" w:rsidRPr="00EB389D" w:rsidRDefault="00144E47" w:rsidP="00144E47">
            <w:pPr>
              <w:pStyle w:val="3-"/>
              <w:rPr>
                <w:color w:val="00B050"/>
              </w:rPr>
            </w:pPr>
            <w:r w:rsidRPr="00EB389D">
              <w:rPr>
                <w:rFonts w:hint="eastAsia"/>
                <w:color w:val="00B050"/>
              </w:rPr>
              <w:t>//テスト</w:t>
            </w:r>
          </w:p>
          <w:p w14:paraId="267A3A3A" w14:textId="77777777" w:rsidR="00144E47" w:rsidRDefault="00144E47" w:rsidP="00144E47">
            <w:pPr>
              <w:pStyle w:val="3-"/>
            </w:pPr>
            <w:r>
              <w:t>int main(const int argc, const char* argv[])</w:t>
            </w:r>
          </w:p>
          <w:p w14:paraId="3A188156" w14:textId="77777777" w:rsidR="00144E47" w:rsidRDefault="00144E47" w:rsidP="00144E47">
            <w:pPr>
              <w:pStyle w:val="3-"/>
            </w:pPr>
            <w:r>
              <w:t>{</w:t>
            </w:r>
          </w:p>
          <w:p w14:paraId="592697E8" w14:textId="77777777" w:rsidR="00144E47" w:rsidRPr="00EB389D" w:rsidRDefault="00144E47" w:rsidP="00144E47">
            <w:pPr>
              <w:pStyle w:val="3-"/>
              <w:rPr>
                <w:color w:val="00B050"/>
              </w:rPr>
            </w:pPr>
            <w:r>
              <w:rPr>
                <w:rFonts w:hint="eastAsia"/>
              </w:rPr>
              <w:tab/>
            </w:r>
            <w:r w:rsidRPr="00EB389D">
              <w:rPr>
                <w:rFonts w:hint="eastAsia"/>
                <w:color w:val="00B050"/>
              </w:rPr>
              <w:t>//スレッド作成</w:t>
            </w:r>
          </w:p>
          <w:p w14:paraId="389E8D0D" w14:textId="77777777" w:rsidR="00144E47" w:rsidRDefault="00144E47" w:rsidP="00144E47">
            <w:pPr>
              <w:pStyle w:val="3-"/>
            </w:pPr>
            <w:r>
              <w:tab/>
              <w:t>static const int THREAD_NUM = 3;</w:t>
            </w:r>
          </w:p>
          <w:p w14:paraId="35960989" w14:textId="77777777" w:rsidR="00144E47" w:rsidRDefault="00144E47" w:rsidP="00144E47">
            <w:pPr>
              <w:pStyle w:val="3-"/>
            </w:pPr>
            <w:r>
              <w:tab/>
              <w:t>unsigned int tid[THREAD_NUM] = {};</w:t>
            </w:r>
          </w:p>
          <w:p w14:paraId="57F89021" w14:textId="77777777" w:rsidR="00144E47" w:rsidRDefault="00144E47" w:rsidP="00144E47">
            <w:pPr>
              <w:pStyle w:val="3-"/>
            </w:pPr>
            <w:r>
              <w:tab/>
              <w:t>HANDLE hThread[THREAD_NUM] =</w:t>
            </w:r>
          </w:p>
          <w:p w14:paraId="75BE2723" w14:textId="77777777" w:rsidR="00144E47" w:rsidRDefault="00144E47" w:rsidP="00144E47">
            <w:pPr>
              <w:pStyle w:val="3-"/>
            </w:pPr>
            <w:r>
              <w:tab/>
              <w:t>{</w:t>
            </w:r>
          </w:p>
          <w:p w14:paraId="1AF07229" w14:textId="3891E42A"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"太郎", 0, &amp;tid[0]),</w:t>
            </w:r>
          </w:p>
          <w:p w14:paraId="15585FE5" w14:textId="0201A12D"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"次郎", 0, &amp;tid[1]),</w:t>
            </w:r>
          </w:p>
          <w:p w14:paraId="7A63953A" w14:textId="38C8361B"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"三郎", 0, &amp;tid[2])</w:t>
            </w:r>
          </w:p>
          <w:p w14:paraId="5960C562" w14:textId="77777777" w:rsidR="00144E47" w:rsidRDefault="00144E47" w:rsidP="00144E47">
            <w:pPr>
              <w:pStyle w:val="3-"/>
            </w:pPr>
            <w:r>
              <w:tab/>
              <w:t>};</w:t>
            </w:r>
          </w:p>
          <w:p w14:paraId="70812F6B" w14:textId="77777777" w:rsidR="00144E47" w:rsidRDefault="00144E47" w:rsidP="00144E47">
            <w:pPr>
              <w:pStyle w:val="3-"/>
            </w:pPr>
          </w:p>
          <w:p w14:paraId="27050E83" w14:textId="77777777" w:rsidR="00144E47" w:rsidRDefault="00144E47" w:rsidP="00144E47">
            <w:pPr>
              <w:pStyle w:val="3-"/>
            </w:pPr>
            <w:r>
              <w:rPr>
                <w:rFonts w:hint="eastAsia"/>
              </w:rPr>
              <w:tab/>
            </w:r>
            <w:r w:rsidRPr="00EB389D">
              <w:rPr>
                <w:rFonts w:hint="eastAsia"/>
                <w:color w:val="00B050"/>
              </w:rPr>
              <w:t>//スレッド終了待ち</w:t>
            </w:r>
          </w:p>
          <w:p w14:paraId="080A8E23" w14:textId="77777777" w:rsidR="00144E47" w:rsidRDefault="00144E47" w:rsidP="00144E47">
            <w:pPr>
              <w:pStyle w:val="3-"/>
            </w:pPr>
            <w:r>
              <w:tab/>
              <w:t>WaitForMultipleObjects(THREAD_NUM, hThread, true, INFINITE);</w:t>
            </w:r>
          </w:p>
          <w:p w14:paraId="17FB8053" w14:textId="77777777" w:rsidR="00144E47" w:rsidRDefault="00144E47" w:rsidP="00144E47">
            <w:pPr>
              <w:pStyle w:val="3-"/>
            </w:pPr>
          </w:p>
          <w:p w14:paraId="2676BF0E" w14:textId="77777777" w:rsidR="00144E47" w:rsidRPr="00EB389D" w:rsidRDefault="00144E47" w:rsidP="00144E47">
            <w:pPr>
              <w:pStyle w:val="3-"/>
              <w:rPr>
                <w:color w:val="00B050"/>
              </w:rPr>
            </w:pPr>
            <w:r>
              <w:rPr>
                <w:rFonts w:hint="eastAsia"/>
              </w:rPr>
              <w:tab/>
            </w:r>
            <w:r w:rsidRPr="00EB389D">
              <w:rPr>
                <w:rFonts w:hint="eastAsia"/>
                <w:color w:val="00B050"/>
              </w:rPr>
              <w:t>//スレッドハンドルクローズ</w:t>
            </w:r>
          </w:p>
          <w:p w14:paraId="348C39D4" w14:textId="77777777" w:rsidR="00144E47" w:rsidRDefault="00144E47" w:rsidP="00144E47">
            <w:pPr>
              <w:pStyle w:val="3-"/>
            </w:pPr>
            <w:r>
              <w:tab/>
              <w:t>for (int i = 0; i &lt; THREAD_NUM; ++i)</w:t>
            </w:r>
          </w:p>
          <w:p w14:paraId="02934745" w14:textId="77777777" w:rsidR="00144E47" w:rsidRDefault="00144E47" w:rsidP="00144E47">
            <w:pPr>
              <w:pStyle w:val="3-"/>
            </w:pPr>
            <w:r>
              <w:tab/>
              <w:t>{</w:t>
            </w:r>
          </w:p>
          <w:p w14:paraId="6721DFF5" w14:textId="77777777" w:rsidR="00144E47" w:rsidRDefault="00144E47" w:rsidP="00144E47">
            <w:pPr>
              <w:pStyle w:val="3-"/>
            </w:pPr>
            <w:r>
              <w:tab/>
            </w:r>
            <w:r>
              <w:tab/>
              <w:t>CloseHandle(hThread[i]);</w:t>
            </w:r>
          </w:p>
          <w:p w14:paraId="19999532" w14:textId="77777777" w:rsidR="00144E47" w:rsidRDefault="00144E47" w:rsidP="00144E47">
            <w:pPr>
              <w:pStyle w:val="3-"/>
            </w:pPr>
            <w:r>
              <w:tab/>
              <w:t>}</w:t>
            </w:r>
          </w:p>
          <w:p w14:paraId="33FD6BD1" w14:textId="77777777" w:rsidR="00144E47" w:rsidRDefault="00144E47" w:rsidP="00144E47">
            <w:pPr>
              <w:pStyle w:val="3-"/>
            </w:pPr>
          </w:p>
          <w:p w14:paraId="1C1E03CD" w14:textId="77777777" w:rsidR="00144E47" w:rsidRDefault="00144E47" w:rsidP="00144E47">
            <w:pPr>
              <w:pStyle w:val="3-"/>
            </w:pPr>
            <w:r>
              <w:rPr>
                <w:rFonts w:hint="eastAsia"/>
              </w:rPr>
              <w:tab/>
            </w:r>
            <w:r w:rsidRPr="00EB389D">
              <w:rPr>
                <w:rFonts w:hint="eastAsia"/>
                <w:color w:val="00B050"/>
              </w:rPr>
              <w:t>//比較用に空ループで時間を計測</w:t>
            </w:r>
          </w:p>
          <w:p w14:paraId="46847EE7" w14:textId="77777777" w:rsidR="00144E47" w:rsidRDefault="00144E47" w:rsidP="00144E47">
            <w:pPr>
              <w:pStyle w:val="3-"/>
            </w:pPr>
            <w:r>
              <w:tab/>
              <w:t>{</w:t>
            </w:r>
          </w:p>
          <w:p w14:paraId="64053CEE" w14:textId="77777777" w:rsidR="00144E47" w:rsidRDefault="00144E47" w:rsidP="00144E47">
            <w:pPr>
              <w:pStyle w:val="3-"/>
            </w:pPr>
            <w:r>
              <w:tab/>
            </w:r>
            <w:r>
              <w:tab/>
              <w:t>LARGE_INTEGER freq;</w:t>
            </w:r>
          </w:p>
          <w:p w14:paraId="37FF6E92" w14:textId="77777777" w:rsidR="00144E47" w:rsidRDefault="00144E47" w:rsidP="00144E47">
            <w:pPr>
              <w:pStyle w:val="3-"/>
            </w:pPr>
            <w:r>
              <w:tab/>
            </w:r>
            <w:r>
              <w:tab/>
              <w:t>QueryPerformanceFrequency(&amp;freq);</w:t>
            </w:r>
          </w:p>
          <w:p w14:paraId="5D41B765" w14:textId="77777777" w:rsidR="00144E47" w:rsidRDefault="00144E47" w:rsidP="00144E47">
            <w:pPr>
              <w:pStyle w:val="3-"/>
            </w:pPr>
            <w:r>
              <w:tab/>
            </w:r>
            <w:r>
              <w:tab/>
              <w:t>LARGE_INTEGER begin;</w:t>
            </w:r>
          </w:p>
          <w:p w14:paraId="3D258E29" w14:textId="77777777" w:rsidR="00144E47" w:rsidRDefault="00144E47" w:rsidP="00144E47">
            <w:pPr>
              <w:pStyle w:val="3-"/>
            </w:pPr>
            <w:r>
              <w:tab/>
            </w:r>
            <w:r>
              <w:tab/>
              <w:t>QueryPerformanceCounter(&amp;begin);</w:t>
            </w:r>
          </w:p>
          <w:p w14:paraId="64CB8705" w14:textId="77777777" w:rsidR="00144E47" w:rsidRDefault="00144E47" w:rsidP="00144E47">
            <w:pPr>
              <w:pStyle w:val="3-"/>
            </w:pPr>
            <w:r>
              <w:tab/>
            </w:r>
            <w:r>
              <w:tab/>
              <w:t>static const int TEST_TIMES = 10000000;</w:t>
            </w:r>
          </w:p>
          <w:p w14:paraId="6F07B9A2" w14:textId="77777777" w:rsidR="00144E47" w:rsidRDefault="00144E47" w:rsidP="00144E47">
            <w:pPr>
              <w:pStyle w:val="3-"/>
            </w:pPr>
            <w:r>
              <w:tab/>
            </w:r>
            <w:r>
              <w:tab/>
              <w:t>for (int i = 0; i &lt; TEST_TIMES; ++i)</w:t>
            </w:r>
          </w:p>
          <w:p w14:paraId="16696E7F" w14:textId="77777777" w:rsidR="00144E47" w:rsidRDefault="00144E47" w:rsidP="00144E47">
            <w:pPr>
              <w:pStyle w:val="3-"/>
            </w:pPr>
            <w:r>
              <w:tab/>
            </w:r>
            <w:r>
              <w:tab/>
              <w:t>{</w:t>
            </w:r>
          </w:p>
          <w:p w14:paraId="65C0AE50" w14:textId="77777777" w:rsidR="00144E47" w:rsidRPr="00EB389D" w:rsidRDefault="00144E47" w:rsidP="00144E47">
            <w:pPr>
              <w:pStyle w:val="3-"/>
              <w:rPr>
                <w:color w:val="FF0000"/>
              </w:rPr>
            </w:pPr>
            <w:r>
              <w:tab/>
            </w:r>
            <w:r>
              <w:tab/>
            </w:r>
            <w:r>
              <w:tab/>
            </w:r>
            <w:r w:rsidRPr="00EB389D">
              <w:rPr>
                <w:color w:val="FF0000"/>
              </w:rPr>
              <w:t>while (s_lock != 0){} s_lock = 1;</w:t>
            </w:r>
          </w:p>
          <w:p w14:paraId="2BEC2B66" w14:textId="77777777" w:rsidR="00144E47" w:rsidRPr="00EB389D" w:rsidRDefault="00144E47" w:rsidP="00144E47">
            <w:pPr>
              <w:pStyle w:val="3-"/>
              <w:rPr>
                <w:color w:val="FF0000"/>
              </w:rPr>
            </w:pPr>
            <w:r w:rsidRPr="00EB389D">
              <w:rPr>
                <w:color w:val="FF0000"/>
              </w:rPr>
              <w:tab/>
            </w:r>
            <w:r w:rsidRPr="00EB389D">
              <w:rPr>
                <w:color w:val="FF0000"/>
              </w:rPr>
              <w:tab/>
            </w:r>
            <w:r w:rsidRPr="00EB389D">
              <w:rPr>
                <w:color w:val="FF0000"/>
              </w:rPr>
              <w:tab/>
              <w:t>s_lock = 0;</w:t>
            </w:r>
          </w:p>
          <w:p w14:paraId="1E49B6F5" w14:textId="77777777" w:rsidR="00144E47" w:rsidRDefault="00144E47" w:rsidP="00144E47">
            <w:pPr>
              <w:pStyle w:val="3-"/>
            </w:pPr>
            <w:r>
              <w:tab/>
            </w:r>
            <w:r>
              <w:tab/>
              <w:t>}</w:t>
            </w:r>
          </w:p>
          <w:p w14:paraId="0CFC92C0" w14:textId="77777777" w:rsidR="00144E47" w:rsidRDefault="00144E47" w:rsidP="00144E47">
            <w:pPr>
              <w:pStyle w:val="3-"/>
            </w:pPr>
            <w:r>
              <w:tab/>
            </w:r>
            <w:r>
              <w:tab/>
              <w:t>LARGE_INTEGER end;</w:t>
            </w:r>
          </w:p>
          <w:p w14:paraId="509676A3" w14:textId="77777777" w:rsidR="00144E47" w:rsidRDefault="00144E47" w:rsidP="00144E47">
            <w:pPr>
              <w:pStyle w:val="3-"/>
            </w:pPr>
            <w:r>
              <w:tab/>
            </w:r>
            <w:r>
              <w:tab/>
              <w:t>QueryPerformanceCounter(&amp;end);</w:t>
            </w:r>
          </w:p>
          <w:p w14:paraId="176C0B34" w14:textId="77777777" w:rsidR="00C607FA" w:rsidRDefault="00144E47" w:rsidP="00EB389D">
            <w:pPr>
              <w:pStyle w:val="3-"/>
              <w:jc w:val="left"/>
            </w:pPr>
            <w:r>
              <w:tab/>
            </w:r>
            <w:r>
              <w:tab/>
              <w:t>float duration = static_cast&lt;float&gt;(static_cast&lt;double&gt;(end.QuadPart - begin.QuadPart)</w:t>
            </w:r>
          </w:p>
          <w:p w14:paraId="37522F78" w14:textId="593DB554" w:rsidR="00144E47" w:rsidRDefault="00C607FA" w:rsidP="00EB389D">
            <w:pPr>
              <w:pStyle w:val="3-"/>
              <w:jc w:val="left"/>
            </w:pPr>
            <w:r>
              <w:tab/>
            </w:r>
            <w:r>
              <w:tab/>
            </w:r>
            <w:r>
              <w:tab/>
            </w:r>
            <w:r>
              <w:tab/>
            </w:r>
            <w:r>
              <w:tab/>
            </w:r>
            <w:r>
              <w:tab/>
            </w:r>
            <w:r>
              <w:tab/>
            </w:r>
            <w:r>
              <w:tab/>
            </w:r>
            <w:r>
              <w:tab/>
            </w:r>
            <w:r>
              <w:tab/>
            </w:r>
            <w:r>
              <w:tab/>
            </w:r>
            <w:r>
              <w:tab/>
            </w:r>
            <w:r w:rsidR="00144E47">
              <w:t xml:space="preserve"> / static_cast&lt;double&gt;(freq.QuadPart));</w:t>
            </w:r>
          </w:p>
          <w:p w14:paraId="66F3E9C8" w14:textId="77777777" w:rsidR="00144E47" w:rsidRDefault="00144E47" w:rsidP="00144E47">
            <w:pPr>
              <w:pStyle w:val="3-"/>
            </w:pPr>
            <w:r>
              <w:tab/>
            </w:r>
            <w:r>
              <w:tab/>
              <w:t>printf("Loop * %d = %.6f sec\n", TEST_TIMES, duration);</w:t>
            </w:r>
          </w:p>
          <w:p w14:paraId="365C79AB" w14:textId="77777777" w:rsidR="00144E47" w:rsidRDefault="00144E47" w:rsidP="00144E47">
            <w:pPr>
              <w:pStyle w:val="3-"/>
            </w:pPr>
            <w:r>
              <w:tab/>
              <w:t>}</w:t>
            </w:r>
          </w:p>
          <w:p w14:paraId="14B47110" w14:textId="77777777" w:rsidR="00144E47" w:rsidRDefault="00144E47" w:rsidP="00144E47">
            <w:pPr>
              <w:pStyle w:val="3-"/>
            </w:pPr>
          </w:p>
          <w:p w14:paraId="6962216A" w14:textId="77777777" w:rsidR="00144E47" w:rsidRDefault="00144E47" w:rsidP="00144E47">
            <w:pPr>
              <w:pStyle w:val="3-"/>
            </w:pPr>
            <w:r>
              <w:tab/>
              <w:t>return EXIT_SUCCESS;</w:t>
            </w:r>
          </w:p>
          <w:p w14:paraId="644A35B6" w14:textId="6FACC297" w:rsidR="00815623" w:rsidRPr="00DE3BF2" w:rsidRDefault="00144E47" w:rsidP="00144E47">
            <w:pPr>
              <w:pStyle w:val="3-"/>
            </w:pPr>
            <w:r>
              <w:t>}</w:t>
            </w:r>
          </w:p>
        </w:tc>
      </w:tr>
    </w:tbl>
    <w:p w14:paraId="011F3908" w14:textId="77777777" w:rsidR="00815623" w:rsidRPr="00DE3BF2" w:rsidRDefault="00815623"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74D670EB" w14:textId="77777777" w:rsidTr="00A42DD8">
        <w:tc>
          <w:tcPr>
            <w:tcW w:w="8494" w:type="dxa"/>
          </w:tcPr>
          <w:p w14:paraId="0D169A22" w14:textId="77777777" w:rsidR="00144E47" w:rsidRPr="00144E47" w:rsidRDefault="00144E47" w:rsidP="00144E47">
            <w:pPr>
              <w:pStyle w:val="3-"/>
              <w:rPr>
                <w:color w:val="auto"/>
              </w:rPr>
            </w:pPr>
            <w:r w:rsidRPr="00144E47">
              <w:rPr>
                <w:rFonts w:hint="eastAsia"/>
                <w:color w:val="auto"/>
              </w:rPr>
              <w:t>- begin:太郎 -</w:t>
            </w:r>
          </w:p>
          <w:p w14:paraId="3723C6E5" w14:textId="77777777" w:rsidR="00144E47" w:rsidRPr="00144E47" w:rsidRDefault="00144E47" w:rsidP="00144E47">
            <w:pPr>
              <w:pStyle w:val="3-"/>
              <w:rPr>
                <w:color w:val="auto"/>
              </w:rPr>
            </w:pPr>
            <w:r w:rsidRPr="00144E47">
              <w:rPr>
                <w:rFonts w:hint="eastAsia"/>
                <w:color w:val="auto"/>
              </w:rPr>
              <w:t>太郎: [BEFORE] commonData=0, tlsData=0</w:t>
            </w:r>
          </w:p>
          <w:p w14:paraId="72921009" w14:textId="77777777" w:rsidR="00144E47" w:rsidRPr="00144E47" w:rsidRDefault="00144E47" w:rsidP="00144E47">
            <w:pPr>
              <w:pStyle w:val="3-"/>
              <w:rPr>
                <w:color w:val="auto"/>
              </w:rPr>
            </w:pPr>
            <w:r w:rsidRPr="00144E47">
              <w:rPr>
                <w:rFonts w:hint="eastAsia"/>
                <w:color w:val="auto"/>
              </w:rPr>
              <w:t>- begin:次郎 -</w:t>
            </w:r>
          </w:p>
          <w:p w14:paraId="687E2918" w14:textId="77777777" w:rsidR="00144E47" w:rsidRPr="00144E47" w:rsidRDefault="00144E47" w:rsidP="00144E47">
            <w:pPr>
              <w:pStyle w:val="3-"/>
              <w:rPr>
                <w:color w:val="auto"/>
              </w:rPr>
            </w:pPr>
            <w:r w:rsidRPr="00144E47">
              <w:rPr>
                <w:rFonts w:hint="eastAsia"/>
                <w:color w:val="auto"/>
              </w:rPr>
              <w:t>- begin:三郎 -</w:t>
            </w:r>
          </w:p>
          <w:p w14:paraId="4AFB796D" w14:textId="77777777" w:rsidR="00144E47" w:rsidRPr="00144E47" w:rsidRDefault="00144E47" w:rsidP="00144E47">
            <w:pPr>
              <w:pStyle w:val="3-"/>
              <w:rPr>
                <w:color w:val="auto"/>
              </w:rPr>
            </w:pPr>
            <w:r w:rsidRPr="00144E47">
              <w:rPr>
                <w:rFonts w:hint="eastAsia"/>
                <w:color w:val="auto"/>
              </w:rPr>
              <w:t>太郎: [AFTER]  commonData=1, tlsData=1</w:t>
            </w:r>
          </w:p>
          <w:p w14:paraId="2C6E202B" w14:textId="77777777" w:rsidR="00144E47" w:rsidRPr="00144E47" w:rsidRDefault="00144E47" w:rsidP="00144E47">
            <w:pPr>
              <w:pStyle w:val="3-"/>
              <w:rPr>
                <w:color w:val="auto"/>
              </w:rPr>
            </w:pPr>
            <w:r w:rsidRPr="00144E47">
              <w:rPr>
                <w:rFonts w:hint="eastAsia"/>
                <w:color w:val="auto"/>
              </w:rPr>
              <w:t>三郎: [BEFORE] commonData=1, tlsData=0</w:t>
            </w:r>
          </w:p>
          <w:p w14:paraId="17D4D5BC" w14:textId="60007324"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commonData=1, tlsData=0</w:t>
            </w:r>
            <w:r w:rsidR="00EB389D">
              <w:rPr>
                <w:color w:val="auto"/>
              </w:rPr>
              <w:tab/>
            </w:r>
            <w:r w:rsidR="00EB389D" w:rsidRPr="00146B14">
              <w:rPr>
                <w:color w:val="FF0000"/>
              </w:rPr>
              <w:t>←ロックが失敗している</w:t>
            </w:r>
          </w:p>
          <w:p w14:paraId="5B18450B" w14:textId="77777777" w:rsidR="00144E47" w:rsidRPr="00144E47" w:rsidRDefault="00144E47" w:rsidP="00144E47">
            <w:pPr>
              <w:pStyle w:val="3-"/>
              <w:rPr>
                <w:color w:val="auto"/>
              </w:rPr>
            </w:pPr>
            <w:r w:rsidRPr="00144E47">
              <w:rPr>
                <w:rFonts w:hint="eastAsia"/>
                <w:color w:val="auto"/>
              </w:rPr>
              <w:t>三郎: [AFTER]  commonData=2, tlsData=1</w:t>
            </w:r>
          </w:p>
          <w:p w14:paraId="4D1D963B" w14:textId="77777777" w:rsidR="00144E47" w:rsidRPr="00144E47" w:rsidRDefault="00144E47" w:rsidP="00144E47">
            <w:pPr>
              <w:pStyle w:val="3-"/>
              <w:rPr>
                <w:color w:val="auto"/>
              </w:rPr>
            </w:pPr>
            <w:r w:rsidRPr="00144E47">
              <w:rPr>
                <w:rFonts w:hint="eastAsia"/>
                <w:color w:val="auto"/>
              </w:rPr>
              <w:t>次郎: [AFTER]  commonData=2, tlsData=1</w:t>
            </w:r>
          </w:p>
          <w:p w14:paraId="03192A1B" w14:textId="77777777" w:rsidR="00144E47" w:rsidRPr="00144E47" w:rsidRDefault="00144E47" w:rsidP="00144E47">
            <w:pPr>
              <w:pStyle w:val="3-"/>
              <w:rPr>
                <w:color w:val="auto"/>
              </w:rPr>
            </w:pPr>
            <w:r w:rsidRPr="00144E47">
              <w:rPr>
                <w:rFonts w:hint="eastAsia"/>
                <w:color w:val="auto"/>
              </w:rPr>
              <w:t>太郎: [BEFORE] commonData=2, tlsData=1</w:t>
            </w:r>
          </w:p>
          <w:p w14:paraId="77710B06" w14:textId="0C4E1488"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commonData=2, tlsData=1</w:t>
            </w:r>
            <w:r w:rsidR="00EB389D">
              <w:rPr>
                <w:color w:val="auto"/>
              </w:rPr>
              <w:tab/>
            </w:r>
            <w:r w:rsidR="00EB389D" w:rsidRPr="00146B14">
              <w:rPr>
                <w:color w:val="FF0000"/>
              </w:rPr>
              <w:t>←ロックが失敗している</w:t>
            </w:r>
          </w:p>
          <w:p w14:paraId="46C0CE62" w14:textId="77777777" w:rsidR="00144E47" w:rsidRPr="00144E47" w:rsidRDefault="00144E47" w:rsidP="00144E47">
            <w:pPr>
              <w:pStyle w:val="3-"/>
              <w:rPr>
                <w:color w:val="auto"/>
              </w:rPr>
            </w:pPr>
            <w:r w:rsidRPr="00144E47">
              <w:rPr>
                <w:rFonts w:hint="eastAsia"/>
                <w:color w:val="auto"/>
              </w:rPr>
              <w:lastRenderedPageBreak/>
              <w:t>太郎: [AFTER]  commonData=3, tlsData=2</w:t>
            </w:r>
          </w:p>
          <w:p w14:paraId="6DBA510D" w14:textId="77777777" w:rsidR="00144E47" w:rsidRPr="00144E47" w:rsidRDefault="00144E47" w:rsidP="00144E47">
            <w:pPr>
              <w:pStyle w:val="3-"/>
              <w:rPr>
                <w:color w:val="auto"/>
              </w:rPr>
            </w:pPr>
            <w:r w:rsidRPr="00144E47">
              <w:rPr>
                <w:rFonts w:hint="eastAsia"/>
                <w:color w:val="auto"/>
              </w:rPr>
              <w:t>三郎: [AFTER]  commonData=3, tlsData=2</w:t>
            </w:r>
          </w:p>
          <w:p w14:paraId="1FC45C8E" w14:textId="77777777" w:rsidR="00144E47" w:rsidRPr="00144E47" w:rsidRDefault="00144E47" w:rsidP="00144E47">
            <w:pPr>
              <w:pStyle w:val="3-"/>
              <w:rPr>
                <w:color w:val="auto"/>
              </w:rPr>
            </w:pPr>
            <w:r w:rsidRPr="00144E47">
              <w:rPr>
                <w:rFonts w:hint="eastAsia"/>
                <w:color w:val="auto"/>
              </w:rPr>
              <w:t>次郎: [BEFORE] commonData=3, tlsData=1</w:t>
            </w:r>
          </w:p>
          <w:p w14:paraId="4B1F7EBD" w14:textId="2A7660D3"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commonData=3, tlsData=2</w:t>
            </w:r>
            <w:r w:rsidR="00EB389D">
              <w:rPr>
                <w:color w:val="auto"/>
              </w:rPr>
              <w:tab/>
            </w:r>
            <w:r w:rsidR="00EB389D" w:rsidRPr="00146B14">
              <w:rPr>
                <w:color w:val="FF0000"/>
              </w:rPr>
              <w:t>←ロックが失敗している</w:t>
            </w:r>
          </w:p>
          <w:p w14:paraId="124DF99F" w14:textId="77777777" w:rsidR="00144E47" w:rsidRPr="00144E47" w:rsidRDefault="00144E47" w:rsidP="00144E47">
            <w:pPr>
              <w:pStyle w:val="3-"/>
              <w:rPr>
                <w:color w:val="auto"/>
              </w:rPr>
            </w:pPr>
            <w:r w:rsidRPr="00144E47">
              <w:rPr>
                <w:rFonts w:hint="eastAsia"/>
                <w:color w:val="auto"/>
              </w:rPr>
              <w:t>次郎: [AFTER]  commonData=4, tlsData=2</w:t>
            </w:r>
          </w:p>
          <w:p w14:paraId="546DFDE3" w14:textId="77777777" w:rsidR="00144E47" w:rsidRPr="00144E47" w:rsidRDefault="00144E47" w:rsidP="00144E47">
            <w:pPr>
              <w:pStyle w:val="3-"/>
              <w:rPr>
                <w:color w:val="auto"/>
              </w:rPr>
            </w:pPr>
            <w:r w:rsidRPr="00144E47">
              <w:rPr>
                <w:rFonts w:hint="eastAsia"/>
                <w:color w:val="auto"/>
              </w:rPr>
              <w:t>太郎: [BEFORE] commonData=4, tlsData=2</w:t>
            </w:r>
          </w:p>
          <w:p w14:paraId="1AB1BEFD" w14:textId="77777777" w:rsidR="00144E47" w:rsidRPr="00144E47" w:rsidRDefault="00144E47" w:rsidP="00144E47">
            <w:pPr>
              <w:pStyle w:val="3-"/>
              <w:rPr>
                <w:color w:val="auto"/>
              </w:rPr>
            </w:pPr>
            <w:r w:rsidRPr="00144E47">
              <w:rPr>
                <w:rFonts w:hint="eastAsia"/>
                <w:color w:val="auto"/>
              </w:rPr>
              <w:t>三郎: [AFTER]  commonData=4, tlsData=3</w:t>
            </w:r>
          </w:p>
          <w:p w14:paraId="2FF8BB5D" w14:textId="1A6D5A11"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commonData=4, tlsData=2</w:t>
            </w:r>
            <w:r w:rsidR="00EB389D">
              <w:rPr>
                <w:color w:val="auto"/>
              </w:rPr>
              <w:tab/>
            </w:r>
            <w:r w:rsidR="00EB389D" w:rsidRPr="00146B14">
              <w:rPr>
                <w:color w:val="FF0000"/>
              </w:rPr>
              <w:t>←ロックが失敗している</w:t>
            </w:r>
          </w:p>
          <w:p w14:paraId="7438B540" w14:textId="77777777" w:rsidR="00144E47" w:rsidRPr="00144E47" w:rsidRDefault="00144E47" w:rsidP="00144E47">
            <w:pPr>
              <w:pStyle w:val="3-"/>
              <w:rPr>
                <w:color w:val="auto"/>
              </w:rPr>
            </w:pPr>
            <w:r w:rsidRPr="00144E47">
              <w:rPr>
                <w:rFonts w:hint="eastAsia"/>
                <w:color w:val="auto"/>
              </w:rPr>
              <w:t>- end:三郎 -</w:t>
            </w:r>
          </w:p>
          <w:p w14:paraId="3E8E499E" w14:textId="77777777" w:rsidR="00144E47" w:rsidRPr="00144E47" w:rsidRDefault="00144E47" w:rsidP="00144E47">
            <w:pPr>
              <w:pStyle w:val="3-"/>
              <w:rPr>
                <w:color w:val="auto"/>
              </w:rPr>
            </w:pPr>
            <w:r w:rsidRPr="00144E47">
              <w:rPr>
                <w:rFonts w:hint="eastAsia"/>
                <w:color w:val="auto"/>
              </w:rPr>
              <w:t>太郎: [AFTER]  commonData=5, tlsData=3</w:t>
            </w:r>
          </w:p>
          <w:p w14:paraId="73AB057E" w14:textId="77777777" w:rsidR="00144E47" w:rsidRPr="00144E47" w:rsidRDefault="00144E47" w:rsidP="00144E47">
            <w:pPr>
              <w:pStyle w:val="3-"/>
              <w:rPr>
                <w:color w:val="auto"/>
              </w:rPr>
            </w:pPr>
            <w:r w:rsidRPr="00144E47">
              <w:rPr>
                <w:rFonts w:hint="eastAsia"/>
                <w:color w:val="auto"/>
              </w:rPr>
              <w:t>- end:太郎 -</w:t>
            </w:r>
          </w:p>
          <w:p w14:paraId="02FE9D7A" w14:textId="1227BA79" w:rsidR="00144E47" w:rsidRPr="00144E47" w:rsidRDefault="00144E47" w:rsidP="00144E47">
            <w:pPr>
              <w:pStyle w:val="3-"/>
              <w:rPr>
                <w:color w:val="auto"/>
              </w:rPr>
            </w:pPr>
            <w:r w:rsidRPr="00144E47">
              <w:rPr>
                <w:rFonts w:hint="eastAsia"/>
                <w:color w:val="auto"/>
              </w:rPr>
              <w:t>次郎: [AFTER]  commonData=</w:t>
            </w:r>
            <w:r w:rsidRPr="00EB389D">
              <w:rPr>
                <w:rFonts w:hint="eastAsia"/>
                <w:color w:val="FF0000"/>
              </w:rPr>
              <w:t>5</w:t>
            </w:r>
            <w:r w:rsidRPr="00144E47">
              <w:rPr>
                <w:rFonts w:hint="eastAsia"/>
                <w:color w:val="auto"/>
              </w:rPr>
              <w:t>, tlsData=3</w:t>
            </w:r>
            <w:r w:rsidR="00EB389D">
              <w:rPr>
                <w:color w:val="auto"/>
              </w:rPr>
              <w:tab/>
            </w:r>
            <w:r w:rsidR="00EB389D" w:rsidRPr="00146B14">
              <w:rPr>
                <w:color w:val="FF0000"/>
              </w:rPr>
              <w:t>←</w:t>
            </w:r>
            <w:r w:rsidR="00EB389D">
              <w:rPr>
                <w:color w:val="FF0000"/>
              </w:rPr>
              <w:t>4回</w:t>
            </w:r>
            <w:r w:rsidR="00EB389D" w:rsidRPr="00146B14">
              <w:rPr>
                <w:color w:val="FF0000"/>
              </w:rPr>
              <w:t>ロック</w:t>
            </w:r>
            <w:r w:rsidR="00EB389D">
              <w:rPr>
                <w:color w:val="FF0000"/>
              </w:rPr>
              <w:t>に失敗したので、</w:t>
            </w:r>
            <w:r w:rsidR="00EB389D">
              <w:rPr>
                <w:rFonts w:hint="eastAsia"/>
                <w:color w:val="FF0000"/>
              </w:rPr>
              <w:t>正しい</w:t>
            </w:r>
            <w:r w:rsidR="00EB389D">
              <w:rPr>
                <w:color w:val="FF0000"/>
              </w:rPr>
              <w:t>処理結果になっていない</w:t>
            </w:r>
          </w:p>
          <w:p w14:paraId="7CEBF79B" w14:textId="77777777" w:rsidR="00144E47" w:rsidRPr="00144E47" w:rsidRDefault="00144E47" w:rsidP="00144E47">
            <w:pPr>
              <w:pStyle w:val="3-"/>
              <w:rPr>
                <w:color w:val="auto"/>
              </w:rPr>
            </w:pPr>
            <w:r w:rsidRPr="00144E47">
              <w:rPr>
                <w:rFonts w:hint="eastAsia"/>
                <w:color w:val="auto"/>
              </w:rPr>
              <w:t>- end:次郎 -</w:t>
            </w:r>
          </w:p>
          <w:p w14:paraId="25DB9B02" w14:textId="49C8085D" w:rsidR="00815623" w:rsidRPr="00DD51B6" w:rsidRDefault="00144E47" w:rsidP="00144E47">
            <w:pPr>
              <w:pStyle w:val="3-"/>
            </w:pPr>
            <w:r w:rsidRPr="00144E47">
              <w:rPr>
                <w:color w:val="auto"/>
              </w:rPr>
              <w:t xml:space="preserve">Loop * 10000000 = </w:t>
            </w:r>
            <w:r w:rsidRPr="00EB389D">
              <w:rPr>
                <w:color w:val="FF0000"/>
              </w:rPr>
              <w:t>0.008377 sec</w:t>
            </w:r>
            <w:r w:rsidR="00EB389D">
              <w:rPr>
                <w:color w:val="FF0000"/>
              </w:rPr>
              <w:tab/>
            </w:r>
            <w:r w:rsidR="00EB389D">
              <w:rPr>
                <w:color w:val="FF0000"/>
              </w:rPr>
              <w:tab/>
            </w:r>
            <w:r w:rsidR="00EB389D">
              <w:rPr>
                <w:color w:val="FF0000"/>
              </w:rPr>
              <w:tab/>
              <w:t>←</w:t>
            </w:r>
            <w:r w:rsidR="009518EA">
              <w:rPr>
                <w:rFonts w:hint="eastAsia"/>
                <w:color w:val="FF0000"/>
              </w:rPr>
              <w:t>1千万回ループによる処理時間計測</w:t>
            </w:r>
          </w:p>
        </w:tc>
      </w:tr>
    </w:tbl>
    <w:p w14:paraId="221B84C6" w14:textId="4573F0B2" w:rsidR="00590471" w:rsidRDefault="009B1E84" w:rsidP="00590471">
      <w:pPr>
        <w:pStyle w:val="2"/>
      </w:pPr>
      <w:bookmarkStart w:id="110" w:name="_Toc378866147"/>
      <w:r>
        <w:rPr>
          <w:rFonts w:hint="eastAsia"/>
        </w:rPr>
        <w:lastRenderedPageBreak/>
        <w:t>変数操作による排他制御：</w:t>
      </w:r>
      <w:r w:rsidR="00B06BC6">
        <w:rPr>
          <w:rFonts w:hint="eastAsia"/>
        </w:rPr>
        <w:t>インラインアセンブラ</w:t>
      </w:r>
      <w:bookmarkEnd w:id="110"/>
    </w:p>
    <w:p w14:paraId="72875D7A" w14:textId="6CFADC68" w:rsidR="009B1E84" w:rsidRDefault="009B1E84" w:rsidP="00590471">
      <w:pPr>
        <w:pStyle w:val="a9"/>
        <w:ind w:firstLine="283"/>
      </w:pPr>
      <w:r>
        <w:rPr>
          <w:rFonts w:hint="eastAsia"/>
        </w:rPr>
        <w:t>変数操作でロックを行うには、「変数の値を確認する」「変数のフラグを更新する」という二つの操作を</w:t>
      </w:r>
      <w:r w:rsidR="00B06BC6">
        <w:rPr>
          <w:rFonts w:hint="eastAsia"/>
        </w:rPr>
        <w:t>アトミック操作</w:t>
      </w:r>
      <w:r>
        <w:rPr>
          <w:rFonts w:hint="eastAsia"/>
        </w:rPr>
        <w:t>（不可分操作）として</w:t>
      </w:r>
      <w:r w:rsidR="00B06BC6">
        <w:rPr>
          <w:rFonts w:hint="eastAsia"/>
        </w:rPr>
        <w:t>実現する</w:t>
      </w:r>
      <w:r>
        <w:rPr>
          <w:rFonts w:hint="eastAsia"/>
        </w:rPr>
        <w:t>必要がある。このごくわずかな二つの処理の間に割り込まれると、ロックが成立しなくなる。</w:t>
      </w:r>
    </w:p>
    <w:p w14:paraId="3C9301EB" w14:textId="6343706F" w:rsidR="00B06BC6" w:rsidRPr="00B06BC6" w:rsidRDefault="009B1E84" w:rsidP="00590471">
      <w:pPr>
        <w:pStyle w:val="a9"/>
        <w:ind w:firstLine="283"/>
      </w:pPr>
      <w:r>
        <w:rPr>
          <w:rFonts w:hint="eastAsia"/>
        </w:rPr>
        <w:t>この対応には、</w:t>
      </w:r>
      <w:r w:rsidR="00B06BC6">
        <w:rPr>
          <w:rFonts w:hint="eastAsia"/>
        </w:rPr>
        <w:t>1</w:t>
      </w:r>
      <w:r w:rsidR="00B06BC6">
        <w:rPr>
          <w:rFonts w:hint="eastAsia"/>
        </w:rPr>
        <w:t>サイクル（</w:t>
      </w:r>
      <w:r w:rsidR="00B06BC6">
        <w:rPr>
          <w:rFonts w:hint="eastAsia"/>
        </w:rPr>
        <w:t>CPU</w:t>
      </w:r>
      <w:r w:rsidR="00B06BC6">
        <w:rPr>
          <w:rFonts w:hint="eastAsia"/>
        </w:rPr>
        <w:t>の実行の最小単位）で</w:t>
      </w:r>
      <w:r w:rsidR="003E5E89">
        <w:rPr>
          <w:rFonts w:hint="eastAsia"/>
        </w:rPr>
        <w:t>メモリ上の変数の確認と</w:t>
      </w:r>
      <w:r>
        <w:rPr>
          <w:rFonts w:hint="eastAsia"/>
        </w:rPr>
        <w:t>更新</w:t>
      </w:r>
      <w:r w:rsidR="003E5E89">
        <w:rPr>
          <w:rFonts w:hint="eastAsia"/>
        </w:rPr>
        <w:t>を同時に行う必要がある。</w:t>
      </w:r>
      <w:r w:rsidR="003E5E89">
        <w:rPr>
          <w:rFonts w:hint="eastAsia"/>
        </w:rPr>
        <w:t>C/C++</w:t>
      </w:r>
      <w:r w:rsidR="003E5E89">
        <w:rPr>
          <w:rFonts w:hint="eastAsia"/>
        </w:rPr>
        <w:t>言語の演算子では対応できないので、インラインアセンブラを使用する。</w:t>
      </w:r>
    </w:p>
    <w:p w14:paraId="14C15847" w14:textId="77777777" w:rsidR="00590471" w:rsidRDefault="00590471" w:rsidP="00590471">
      <w:pPr>
        <w:pStyle w:val="3"/>
      </w:pPr>
      <w:bookmarkStart w:id="111" w:name="_Toc378866148"/>
      <w:r>
        <w:t>Win32API</w:t>
      </w:r>
      <w:r>
        <w:rPr>
          <w:rFonts w:hint="eastAsia"/>
        </w:rPr>
        <w:t>版</w:t>
      </w:r>
      <w:bookmarkEnd w:id="111"/>
    </w:p>
    <w:p w14:paraId="1B5A17BA" w14:textId="4BB8C63F" w:rsidR="00590471" w:rsidRDefault="00590471" w:rsidP="00590471">
      <w:pPr>
        <w:pStyle w:val="aa"/>
        <w:ind w:left="447" w:firstLine="283"/>
      </w:pPr>
      <w:r>
        <w:t>スレッド作成と処理時間計測に</w:t>
      </w:r>
      <w:r>
        <w:rPr>
          <w:rFonts w:hint="eastAsia"/>
        </w:rPr>
        <w:t>Win32</w:t>
      </w:r>
      <w:r>
        <w:t>API</w:t>
      </w:r>
      <w:r>
        <w:rPr>
          <w:rFonts w:hint="eastAsia"/>
        </w:rPr>
        <w:t>を用いる。</w:t>
      </w:r>
      <w:r w:rsidR="00EB389D">
        <w:rPr>
          <w:rFonts w:hint="eastAsia"/>
        </w:rPr>
        <w:t>なお、この</w:t>
      </w:r>
      <w:r w:rsidR="00F809CD">
        <w:rPr>
          <w:rFonts w:hint="eastAsia"/>
        </w:rPr>
        <w:t>ロックの手法は、</w:t>
      </w:r>
      <w:r w:rsidR="00F809CD">
        <w:rPr>
          <w:rFonts w:hint="eastAsia"/>
        </w:rPr>
        <w:t>Wikipedia</w:t>
      </w:r>
      <w:r w:rsidR="00F809CD">
        <w:rPr>
          <w:rFonts w:hint="eastAsia"/>
        </w:rPr>
        <w:t>の「スピンロック」の解説を参考にしている。</w:t>
      </w:r>
    </w:p>
    <w:p w14:paraId="27B92CFA" w14:textId="7B2908BD" w:rsidR="00590471" w:rsidRDefault="00590471" w:rsidP="00590471">
      <w:pPr>
        <w:pStyle w:val="aa"/>
        <w:keepNext/>
        <w:widowControl/>
        <w:spacing w:beforeLines="50" w:before="180"/>
        <w:ind w:leftChars="203" w:left="447" w:hangingChars="10" w:hanging="21"/>
      </w:pPr>
      <w:r>
        <w:t>（</w:t>
      </w:r>
      <w:r>
        <w:t>Win32API</w:t>
      </w:r>
      <w:r>
        <w:rPr>
          <w:rFonts w:hint="eastAsia"/>
        </w:rPr>
        <w:t>版）</w:t>
      </w:r>
      <w:r w:rsidR="00144E47">
        <w:rPr>
          <w:rFonts w:hint="eastAsia"/>
        </w:rPr>
        <w:t>インラインアセンブラ</w:t>
      </w:r>
      <w: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6A8EED96" w14:textId="77777777" w:rsidTr="00A42DD8">
        <w:tc>
          <w:tcPr>
            <w:tcW w:w="8494" w:type="dxa"/>
          </w:tcPr>
          <w:p w14:paraId="5261486A" w14:textId="77777777" w:rsidR="00F809CD" w:rsidRDefault="00F809CD" w:rsidP="00F809CD">
            <w:pPr>
              <w:pStyle w:val="3-"/>
            </w:pPr>
            <w:r>
              <w:t>#include &lt;stdio.h&gt;</w:t>
            </w:r>
          </w:p>
          <w:p w14:paraId="7923EA6A" w14:textId="77777777" w:rsidR="00F809CD" w:rsidRDefault="00F809CD" w:rsidP="00F809CD">
            <w:pPr>
              <w:pStyle w:val="3-"/>
            </w:pPr>
            <w:r>
              <w:t>#include &lt;stdlib.h&gt;</w:t>
            </w:r>
          </w:p>
          <w:p w14:paraId="71E4D187" w14:textId="77777777" w:rsidR="00F809CD" w:rsidRDefault="00F809CD" w:rsidP="00F809CD">
            <w:pPr>
              <w:pStyle w:val="3-"/>
            </w:pPr>
          </w:p>
          <w:p w14:paraId="72470CF8" w14:textId="77777777" w:rsidR="00F809CD" w:rsidRDefault="00F809CD" w:rsidP="00F809CD">
            <w:pPr>
              <w:pStyle w:val="3-"/>
            </w:pPr>
            <w:r>
              <w:t>#include &lt;Windows.h&gt;</w:t>
            </w:r>
          </w:p>
          <w:p w14:paraId="2AC979B6" w14:textId="77777777" w:rsidR="00F809CD" w:rsidRDefault="00F809CD" w:rsidP="00F809CD">
            <w:pPr>
              <w:pStyle w:val="3-"/>
            </w:pPr>
            <w:r>
              <w:t>#include &lt;Process.h&gt;</w:t>
            </w:r>
          </w:p>
          <w:p w14:paraId="0E4EF916" w14:textId="77777777" w:rsidR="00F809CD" w:rsidRDefault="00F809CD" w:rsidP="00F809CD">
            <w:pPr>
              <w:pStyle w:val="3-"/>
            </w:pPr>
          </w:p>
          <w:p w14:paraId="06B67CCA" w14:textId="77777777" w:rsidR="00F809CD" w:rsidRPr="00EB389D" w:rsidRDefault="00F809CD" w:rsidP="00F809CD">
            <w:pPr>
              <w:pStyle w:val="3-"/>
              <w:rPr>
                <w:color w:val="00B050"/>
              </w:rPr>
            </w:pPr>
            <w:r w:rsidRPr="00EB389D">
              <w:rPr>
                <w:rFonts w:hint="eastAsia"/>
                <w:color w:val="00B050"/>
              </w:rPr>
              <w:t>//ロック取得用変数</w:t>
            </w:r>
          </w:p>
          <w:p w14:paraId="21DE02EA" w14:textId="77777777" w:rsidR="00F809CD" w:rsidRPr="00EB389D" w:rsidRDefault="00F809CD" w:rsidP="00F809CD">
            <w:pPr>
              <w:pStyle w:val="3-"/>
              <w:rPr>
                <w:color w:val="FF0000"/>
              </w:rPr>
            </w:pPr>
            <w:r w:rsidRPr="00EB389D">
              <w:rPr>
                <w:color w:val="FF0000"/>
              </w:rPr>
              <w:t>static int s_lock = 0;</w:t>
            </w:r>
          </w:p>
          <w:p w14:paraId="5D2280F4" w14:textId="77777777" w:rsidR="00F809CD" w:rsidRDefault="00F809CD" w:rsidP="00F809CD">
            <w:pPr>
              <w:pStyle w:val="3-"/>
            </w:pPr>
          </w:p>
          <w:p w14:paraId="0FBA0874" w14:textId="77777777" w:rsidR="00F809CD" w:rsidRPr="00EB389D" w:rsidRDefault="00F809CD" w:rsidP="00F809CD">
            <w:pPr>
              <w:pStyle w:val="3-"/>
              <w:rPr>
                <w:color w:val="00B050"/>
              </w:rPr>
            </w:pPr>
            <w:r w:rsidRPr="00EB389D">
              <w:rPr>
                <w:rFonts w:hint="eastAsia"/>
                <w:color w:val="00B050"/>
              </w:rPr>
              <w:t>//共有データ</w:t>
            </w:r>
          </w:p>
          <w:p w14:paraId="6EE30E9F" w14:textId="77777777" w:rsidR="00F809CD" w:rsidRDefault="00F809CD" w:rsidP="00F809CD">
            <w:pPr>
              <w:pStyle w:val="3-"/>
            </w:pPr>
            <w:r>
              <w:t>static int s_commonData = 0;</w:t>
            </w:r>
          </w:p>
          <w:p w14:paraId="17B4EAB7" w14:textId="77777777" w:rsidR="00F809CD" w:rsidRDefault="00F809CD" w:rsidP="00F809CD">
            <w:pPr>
              <w:pStyle w:val="3-"/>
            </w:pPr>
          </w:p>
          <w:p w14:paraId="129D3930" w14:textId="77777777" w:rsidR="00F809CD" w:rsidRPr="00EB389D" w:rsidRDefault="00F809CD" w:rsidP="00F809CD">
            <w:pPr>
              <w:pStyle w:val="3-"/>
              <w:rPr>
                <w:color w:val="00B050"/>
              </w:rPr>
            </w:pPr>
            <w:r w:rsidRPr="00EB389D">
              <w:rPr>
                <w:rFonts w:hint="eastAsia"/>
                <w:color w:val="00B050"/>
              </w:rPr>
              <w:t>//スレッド固有データ</w:t>
            </w:r>
          </w:p>
          <w:p w14:paraId="34A79D96" w14:textId="77777777" w:rsidR="00F809CD" w:rsidRDefault="00F809CD" w:rsidP="00F809CD">
            <w:pPr>
              <w:pStyle w:val="3-"/>
            </w:pPr>
            <w:r>
              <w:t>__declspec(thread) int s_tlsData = 0;</w:t>
            </w:r>
          </w:p>
          <w:p w14:paraId="1D555158" w14:textId="77777777" w:rsidR="00F809CD" w:rsidRDefault="00F809CD" w:rsidP="00F809CD">
            <w:pPr>
              <w:pStyle w:val="3-"/>
            </w:pPr>
          </w:p>
          <w:p w14:paraId="6D1E6C3E" w14:textId="77777777" w:rsidR="00F809CD" w:rsidRPr="00EB389D" w:rsidRDefault="00F809CD" w:rsidP="00F809CD">
            <w:pPr>
              <w:pStyle w:val="3-"/>
              <w:rPr>
                <w:color w:val="00B050"/>
              </w:rPr>
            </w:pPr>
            <w:r w:rsidRPr="00EB389D">
              <w:rPr>
                <w:rFonts w:hint="eastAsia"/>
                <w:color w:val="00B050"/>
              </w:rPr>
              <w:t>//スレッド</w:t>
            </w:r>
          </w:p>
          <w:p w14:paraId="432B671B" w14:textId="77777777" w:rsidR="00F809CD" w:rsidRDefault="00F809CD" w:rsidP="00F809CD">
            <w:pPr>
              <w:pStyle w:val="3-"/>
            </w:pPr>
            <w:r>
              <w:t>unsigned int WINAPI threadFunc(void* param_p)</w:t>
            </w:r>
          </w:p>
          <w:p w14:paraId="731F55E4" w14:textId="77777777" w:rsidR="00F809CD" w:rsidRDefault="00F809CD" w:rsidP="00F809CD">
            <w:pPr>
              <w:pStyle w:val="3-"/>
            </w:pPr>
            <w:r>
              <w:t>{</w:t>
            </w:r>
          </w:p>
          <w:p w14:paraId="142EF8ED" w14:textId="77777777" w:rsidR="00F809CD" w:rsidRPr="00EB389D" w:rsidRDefault="00F809CD" w:rsidP="00F809CD">
            <w:pPr>
              <w:pStyle w:val="3-"/>
              <w:rPr>
                <w:color w:val="00B050"/>
              </w:rPr>
            </w:pPr>
            <w:r>
              <w:rPr>
                <w:rFonts w:hint="eastAsia"/>
              </w:rPr>
              <w:tab/>
            </w:r>
            <w:r w:rsidRPr="00EB389D">
              <w:rPr>
                <w:rFonts w:hint="eastAsia"/>
                <w:color w:val="00B050"/>
              </w:rPr>
              <w:t>//パラメータ受け取り</w:t>
            </w:r>
          </w:p>
          <w:p w14:paraId="6910618E" w14:textId="77777777" w:rsidR="00F809CD" w:rsidRDefault="00F809CD" w:rsidP="00F809CD">
            <w:pPr>
              <w:pStyle w:val="3-"/>
            </w:pPr>
            <w:r>
              <w:tab/>
              <w:t>const char* name = static_cast&lt;const char*&gt;(param_p);</w:t>
            </w:r>
          </w:p>
          <w:p w14:paraId="347B6D09" w14:textId="77777777" w:rsidR="00F809CD" w:rsidRDefault="00F809CD" w:rsidP="00F809CD">
            <w:pPr>
              <w:pStyle w:val="3-"/>
            </w:pPr>
          </w:p>
          <w:p w14:paraId="7E12D40C" w14:textId="77777777" w:rsidR="00F809CD" w:rsidRDefault="00F809CD" w:rsidP="00F809CD">
            <w:pPr>
              <w:pStyle w:val="3-"/>
            </w:pPr>
            <w:r>
              <w:rPr>
                <w:rFonts w:hint="eastAsia"/>
              </w:rPr>
              <w:tab/>
            </w:r>
            <w:r w:rsidRPr="00EB389D">
              <w:rPr>
                <w:rFonts w:hint="eastAsia"/>
                <w:color w:val="00B050"/>
              </w:rPr>
              <w:t>//開始</w:t>
            </w:r>
          </w:p>
          <w:p w14:paraId="335DD223" w14:textId="77777777" w:rsidR="00F809CD" w:rsidRDefault="00F809CD" w:rsidP="00F809CD">
            <w:pPr>
              <w:pStyle w:val="3-"/>
            </w:pPr>
            <w:r>
              <w:tab/>
              <w:t>printf("- begin:%s -\n", name);</w:t>
            </w:r>
          </w:p>
          <w:p w14:paraId="31535345" w14:textId="77777777" w:rsidR="00F809CD" w:rsidRDefault="00F809CD" w:rsidP="00F809CD">
            <w:pPr>
              <w:pStyle w:val="3-"/>
            </w:pPr>
            <w:r>
              <w:tab/>
              <w:t>fflush(stdout);</w:t>
            </w:r>
          </w:p>
          <w:p w14:paraId="64AE4DA3" w14:textId="77777777" w:rsidR="00F809CD" w:rsidRDefault="00F809CD" w:rsidP="00F809CD">
            <w:pPr>
              <w:pStyle w:val="3-"/>
            </w:pPr>
          </w:p>
          <w:p w14:paraId="0DE562AD" w14:textId="77777777" w:rsidR="00F809CD" w:rsidRDefault="00F809CD" w:rsidP="00F809CD">
            <w:pPr>
              <w:pStyle w:val="3-"/>
            </w:pPr>
            <w:r>
              <w:rPr>
                <w:rFonts w:hint="eastAsia"/>
              </w:rPr>
              <w:tab/>
            </w:r>
            <w:r w:rsidRPr="00EB389D">
              <w:rPr>
                <w:rFonts w:hint="eastAsia"/>
                <w:color w:val="00B050"/>
              </w:rPr>
              <w:t>//処理</w:t>
            </w:r>
          </w:p>
          <w:p w14:paraId="34072F03" w14:textId="77777777" w:rsidR="00F809CD" w:rsidRDefault="00F809CD" w:rsidP="00F809CD">
            <w:pPr>
              <w:pStyle w:val="3-"/>
            </w:pPr>
            <w:r>
              <w:tab/>
              <w:t>for (int i = 0; i &lt; 3; ++i)</w:t>
            </w:r>
          </w:p>
          <w:p w14:paraId="12A3475B" w14:textId="77777777" w:rsidR="00F809CD" w:rsidRDefault="00F809CD" w:rsidP="00F809CD">
            <w:pPr>
              <w:pStyle w:val="3-"/>
            </w:pPr>
            <w:r>
              <w:tab/>
              <w:t>{</w:t>
            </w:r>
          </w:p>
          <w:p w14:paraId="1CF5298E"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//ロック取得</w:t>
            </w:r>
          </w:p>
          <w:p w14:paraId="0447E89C"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//※xchg のような命令を用いないとロックが不確実。</w:t>
            </w:r>
          </w:p>
          <w:p w14:paraId="55B348B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　C言語の演算子だけでは不十分。</w:t>
            </w:r>
          </w:p>
          <w:p w14:paraId="59FA70F8" w14:textId="1DE595DB" w:rsidR="00F809CD" w:rsidRPr="00EB389D" w:rsidRDefault="00F809CD" w:rsidP="00F809CD">
            <w:pPr>
              <w:pStyle w:val="3-"/>
              <w:rPr>
                <w:color w:val="00B050"/>
              </w:rPr>
            </w:pPr>
            <w:r>
              <w:rPr>
                <w:rFonts w:hint="eastAsia"/>
              </w:rPr>
              <w:tab/>
            </w:r>
            <w:r>
              <w:rPr>
                <w:rFonts w:hint="eastAsia"/>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//ロック取得用インラインアセンブラ（x86系)</w:t>
            </w:r>
          </w:p>
          <w:p w14:paraId="77CCD306"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07C893D4" w14:textId="0154664F"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00EB389D">
              <w:rPr>
                <w:color w:val="00B050"/>
              </w:rPr>
              <w:tab/>
            </w:r>
            <w:r w:rsidRPr="00EB389D">
              <w:rPr>
                <w:rFonts w:hint="eastAsia"/>
                <w:color w:val="00B050"/>
              </w:rPr>
              <w:t>//フラグ更新準備</w:t>
            </w:r>
          </w:p>
          <w:p w14:paraId="34DBEF3A" w14:textId="671A91B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//ループ用ラベル</w:t>
            </w:r>
          </w:p>
          <w:p w14:paraId="74755B49" w14:textId="4DCD2CF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553BE9D8" w14:textId="7947AD38"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test</w:t>
            </w:r>
            <w:r w:rsidR="00EB389D">
              <w:rPr>
                <w:color w:val="FF0000"/>
              </w:rPr>
              <w:tab/>
            </w:r>
            <w:r w:rsidRPr="00EB389D">
              <w:rPr>
                <w:rFonts w:hint="eastAsia"/>
                <w:color w:val="FF0000"/>
              </w:rPr>
              <w:tab/>
              <w:t>eax, eax</w:t>
            </w:r>
            <w:r w:rsidRPr="00EB389D">
              <w:rPr>
                <w:rFonts w:hint="eastAsia"/>
                <w:color w:val="00B050"/>
              </w:rPr>
              <w:tab/>
            </w:r>
            <w:r w:rsidRPr="00EB389D">
              <w:rPr>
                <w:rFonts w:hint="eastAsia"/>
                <w:color w:val="00B050"/>
              </w:rPr>
              <w:tab/>
              <w:t>//レジスタの値をチェック</w:t>
            </w:r>
          </w:p>
          <w:p w14:paraId="7686D3B7" w14:textId="5343B24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jnz</w:t>
            </w:r>
            <w:r w:rsidRPr="00EB389D">
              <w:rPr>
                <w:rFonts w:hint="eastAsia"/>
                <w:color w:val="FF0000"/>
              </w:rPr>
              <w:tab/>
            </w:r>
            <w:r w:rsidRPr="00EB389D">
              <w:rPr>
                <w:rFonts w:hint="eastAsia"/>
                <w:color w:val="FF0000"/>
              </w:rPr>
              <w:tab/>
              <w:t>lock_loop</w:t>
            </w:r>
            <w:r w:rsidRPr="00EB389D">
              <w:rPr>
                <w:rFonts w:hint="eastAsia"/>
                <w:color w:val="00B050"/>
              </w:rPr>
              <w:tab/>
            </w:r>
            <w:r w:rsidR="00EB389D">
              <w:rPr>
                <w:color w:val="00B050"/>
              </w:rPr>
              <w:tab/>
            </w:r>
            <w:r w:rsidRPr="00EB389D">
              <w:rPr>
                <w:rFonts w:hint="eastAsia"/>
                <w:color w:val="00B050"/>
              </w:rPr>
              <w:t>//レジスタの値が 0 以外ならジャンプ</w:t>
            </w:r>
          </w:p>
          <w:p w14:paraId="2D7501ED"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7CD7B10B" w14:textId="77777777" w:rsidR="00F809CD" w:rsidRDefault="00F809CD" w:rsidP="00F809CD">
            <w:pPr>
              <w:pStyle w:val="3-"/>
            </w:pPr>
          </w:p>
          <w:p w14:paraId="79AFEBED"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//データ表示（前）</w:t>
            </w:r>
          </w:p>
          <w:p w14:paraId="6CFAE9E4" w14:textId="77777777" w:rsidR="00F809CD" w:rsidRDefault="00F809CD" w:rsidP="00F809CD">
            <w:pPr>
              <w:pStyle w:val="3-"/>
            </w:pPr>
            <w:r>
              <w:tab/>
            </w:r>
            <w:r>
              <w:tab/>
              <w:t>printf("%s: [BEFORE] commonData=%d, tlsData=%d\n", name, s_commonData, s_tlsData);</w:t>
            </w:r>
          </w:p>
          <w:p w14:paraId="70EBC756" w14:textId="77777777" w:rsidR="00F809CD" w:rsidRDefault="00F809CD" w:rsidP="00F809CD">
            <w:pPr>
              <w:pStyle w:val="3-"/>
            </w:pPr>
            <w:r>
              <w:tab/>
            </w:r>
            <w:r>
              <w:tab/>
              <w:t>fflush(stdout);</w:t>
            </w:r>
          </w:p>
          <w:p w14:paraId="204B23A8" w14:textId="77777777" w:rsidR="00F809CD" w:rsidRDefault="00F809CD" w:rsidP="00F809CD">
            <w:pPr>
              <w:pStyle w:val="3-"/>
            </w:pPr>
          </w:p>
          <w:p w14:paraId="7DA3AFC8"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//データ取得</w:t>
            </w:r>
          </w:p>
          <w:p w14:paraId="0B9B7E00" w14:textId="77777777" w:rsidR="00F809CD" w:rsidRDefault="00F809CD" w:rsidP="00F809CD">
            <w:pPr>
              <w:pStyle w:val="3-"/>
            </w:pPr>
            <w:r>
              <w:tab/>
            </w:r>
            <w:r>
              <w:tab/>
              <w:t>int common_data = s_commonData;</w:t>
            </w:r>
          </w:p>
          <w:p w14:paraId="673D80AB" w14:textId="77777777" w:rsidR="00F809CD" w:rsidRDefault="00F809CD" w:rsidP="00F809CD">
            <w:pPr>
              <w:pStyle w:val="3-"/>
            </w:pPr>
            <w:r>
              <w:tab/>
            </w:r>
            <w:r>
              <w:tab/>
              <w:t>int tls_data = s_tlsData;</w:t>
            </w:r>
          </w:p>
          <w:p w14:paraId="3D7E0294" w14:textId="77777777" w:rsidR="00F809CD" w:rsidRDefault="00F809CD" w:rsidP="00F809CD">
            <w:pPr>
              <w:pStyle w:val="3-"/>
            </w:pPr>
          </w:p>
          <w:p w14:paraId="2635B52B" w14:textId="77777777" w:rsidR="00F809CD" w:rsidRDefault="00F809CD" w:rsidP="00F809CD">
            <w:pPr>
              <w:pStyle w:val="3-"/>
            </w:pPr>
            <w:r>
              <w:rPr>
                <w:rFonts w:hint="eastAsia"/>
              </w:rPr>
              <w:tab/>
            </w:r>
            <w:r>
              <w:rPr>
                <w:rFonts w:hint="eastAsia"/>
              </w:rPr>
              <w:tab/>
            </w:r>
            <w:r w:rsidRPr="00EB389D">
              <w:rPr>
                <w:rFonts w:hint="eastAsia"/>
                <w:color w:val="00B050"/>
              </w:rPr>
              <w:t>//データ更新</w:t>
            </w:r>
          </w:p>
          <w:p w14:paraId="7573FE72" w14:textId="77777777" w:rsidR="00F809CD" w:rsidRDefault="00F809CD" w:rsidP="00F809CD">
            <w:pPr>
              <w:pStyle w:val="3-"/>
            </w:pPr>
            <w:r>
              <w:tab/>
            </w:r>
            <w:r>
              <w:tab/>
              <w:t>++common_data;</w:t>
            </w:r>
          </w:p>
          <w:p w14:paraId="7DF554B8" w14:textId="77777777" w:rsidR="00F809CD" w:rsidRDefault="00F809CD" w:rsidP="00F809CD">
            <w:pPr>
              <w:pStyle w:val="3-"/>
            </w:pPr>
            <w:r>
              <w:tab/>
            </w:r>
            <w:r>
              <w:tab/>
              <w:t>++tls_data;</w:t>
            </w:r>
          </w:p>
          <w:p w14:paraId="47C01A0B" w14:textId="77777777" w:rsidR="00F809CD" w:rsidRDefault="00F809CD" w:rsidP="00F809CD">
            <w:pPr>
              <w:pStyle w:val="3-"/>
            </w:pPr>
          </w:p>
          <w:p w14:paraId="2FB3F3EF" w14:textId="77777777" w:rsidR="00F809CD" w:rsidRDefault="00F809CD" w:rsidP="00F809CD">
            <w:pPr>
              <w:pStyle w:val="3-"/>
            </w:pPr>
            <w:r>
              <w:rPr>
                <w:rFonts w:hint="eastAsia"/>
              </w:rPr>
              <w:tab/>
            </w:r>
            <w:r>
              <w:rPr>
                <w:rFonts w:hint="eastAsia"/>
              </w:rPr>
              <w:tab/>
            </w:r>
            <w:r w:rsidRPr="00EB389D">
              <w:rPr>
                <w:rFonts w:hint="eastAsia"/>
                <w:color w:val="00B050"/>
              </w:rPr>
              <w:t>//若干ランダムでスリープ（0～4 msec）</w:t>
            </w:r>
          </w:p>
          <w:p w14:paraId="25A1ECCB" w14:textId="77777777" w:rsidR="00F809CD" w:rsidRDefault="00F809CD" w:rsidP="00F809CD">
            <w:pPr>
              <w:pStyle w:val="3-"/>
            </w:pPr>
            <w:r>
              <w:tab/>
            </w:r>
            <w:r>
              <w:tab/>
              <w:t>Sleep(rand() % 5);</w:t>
            </w:r>
          </w:p>
          <w:p w14:paraId="500600D6" w14:textId="77777777" w:rsidR="00F809CD" w:rsidRDefault="00F809CD" w:rsidP="00F809CD">
            <w:pPr>
              <w:pStyle w:val="3-"/>
            </w:pPr>
          </w:p>
          <w:p w14:paraId="115AEA76"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//データ書き戻し</w:t>
            </w:r>
          </w:p>
          <w:p w14:paraId="67E166BD" w14:textId="77777777" w:rsidR="00F809CD" w:rsidRDefault="00F809CD" w:rsidP="00F809CD">
            <w:pPr>
              <w:pStyle w:val="3-"/>
            </w:pPr>
            <w:r>
              <w:tab/>
            </w:r>
            <w:r>
              <w:tab/>
              <w:t>s_commonData = common_data;</w:t>
            </w:r>
          </w:p>
          <w:p w14:paraId="4D2F5180" w14:textId="77777777" w:rsidR="00F809CD" w:rsidRDefault="00F809CD" w:rsidP="00F809CD">
            <w:pPr>
              <w:pStyle w:val="3-"/>
            </w:pPr>
            <w:r>
              <w:tab/>
            </w:r>
            <w:r>
              <w:tab/>
              <w:t>s_tlsData = tls_data;</w:t>
            </w:r>
          </w:p>
          <w:p w14:paraId="2B568A78" w14:textId="77777777" w:rsidR="00F809CD" w:rsidRDefault="00F809CD" w:rsidP="00F809CD">
            <w:pPr>
              <w:pStyle w:val="3-"/>
            </w:pPr>
          </w:p>
          <w:p w14:paraId="320AF7CF" w14:textId="77777777" w:rsidR="00F809CD" w:rsidRDefault="00F809CD" w:rsidP="00F809CD">
            <w:pPr>
              <w:pStyle w:val="3-"/>
            </w:pPr>
            <w:r>
              <w:rPr>
                <w:rFonts w:hint="eastAsia"/>
              </w:rPr>
              <w:tab/>
            </w:r>
            <w:r>
              <w:rPr>
                <w:rFonts w:hint="eastAsia"/>
              </w:rPr>
              <w:tab/>
            </w:r>
            <w:r w:rsidRPr="00EB389D">
              <w:rPr>
                <w:rFonts w:hint="eastAsia"/>
                <w:color w:val="00B050"/>
              </w:rPr>
              <w:t>//データ表示（後）</w:t>
            </w:r>
          </w:p>
          <w:p w14:paraId="69D18E59" w14:textId="77777777" w:rsidR="00F809CD" w:rsidRDefault="00F809CD" w:rsidP="00F809CD">
            <w:pPr>
              <w:pStyle w:val="3-"/>
            </w:pPr>
            <w:r>
              <w:tab/>
            </w:r>
            <w:r>
              <w:tab/>
              <w:t>printf("%s: [AFTER]  commonData=%d, tlsData=%d\n", name, s_commonData, s_tlsData);</w:t>
            </w:r>
          </w:p>
          <w:p w14:paraId="274ED77B" w14:textId="77777777" w:rsidR="00F809CD" w:rsidRDefault="00F809CD" w:rsidP="00F809CD">
            <w:pPr>
              <w:pStyle w:val="3-"/>
            </w:pPr>
            <w:r>
              <w:tab/>
            </w:r>
            <w:r>
              <w:tab/>
              <w:t>fflush(stdout);</w:t>
            </w:r>
          </w:p>
          <w:p w14:paraId="16AD59C9" w14:textId="77777777" w:rsidR="00F809CD" w:rsidRDefault="00F809CD" w:rsidP="00F809CD">
            <w:pPr>
              <w:pStyle w:val="3-"/>
            </w:pPr>
          </w:p>
          <w:p w14:paraId="135A2E2B"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//ロック解放</w:t>
            </w:r>
          </w:p>
          <w:p w14:paraId="05A9D94D" w14:textId="23907E3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ab/>
              <w:t>//ロック解放用インラインアセンブラ（x86系)</w:t>
            </w:r>
          </w:p>
          <w:p w14:paraId="600222DB"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4D001B20" w14:textId="6E71ECA6"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00EB389D">
              <w:rPr>
                <w:color w:val="FF0000"/>
              </w:rPr>
              <w:tab/>
            </w:r>
            <w:r w:rsidRPr="00EB389D">
              <w:rPr>
                <w:rFonts w:hint="eastAsia"/>
                <w:color w:val="FF0000"/>
              </w:rPr>
              <w:tab/>
            </w:r>
            <w:r w:rsidRPr="00EB389D">
              <w:rPr>
                <w:rFonts w:hint="eastAsia"/>
                <w:color w:val="00B050"/>
              </w:rPr>
              <w:tab/>
              <w:t>//フラグ更新準備</w:t>
            </w:r>
          </w:p>
          <w:p w14:paraId="181D863A" w14:textId="0473EDAE"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3FB30C41"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52E9E165" w14:textId="77777777" w:rsidR="00F809CD" w:rsidRDefault="00F809CD" w:rsidP="00F809CD">
            <w:pPr>
              <w:pStyle w:val="3-"/>
            </w:pPr>
          </w:p>
          <w:p w14:paraId="7178B9FA"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//スレッド切り替えのためのスリープ</w:t>
            </w:r>
          </w:p>
          <w:p w14:paraId="3F83A74D" w14:textId="77777777" w:rsidR="00F809CD" w:rsidRDefault="00F809CD" w:rsidP="00F809CD">
            <w:pPr>
              <w:pStyle w:val="3-"/>
            </w:pPr>
            <w:r>
              <w:tab/>
            </w:r>
            <w:r>
              <w:tab/>
              <w:t>Sleep(0);</w:t>
            </w:r>
          </w:p>
          <w:p w14:paraId="38B61C00" w14:textId="77777777" w:rsidR="00F809CD" w:rsidRPr="00EB389D" w:rsidRDefault="00F809CD" w:rsidP="00F809CD">
            <w:pPr>
              <w:pStyle w:val="3-"/>
              <w:rPr>
                <w:color w:val="00B050"/>
              </w:rPr>
            </w:pPr>
            <w:r>
              <w:rPr>
                <w:rFonts w:hint="eastAsia"/>
              </w:rPr>
              <w:tab/>
            </w:r>
            <w:r w:rsidRPr="00EB389D">
              <w:rPr>
                <w:rFonts w:hint="eastAsia"/>
                <w:color w:val="00B050"/>
              </w:rPr>
              <w:t>//</w:t>
            </w:r>
            <w:r w:rsidRPr="00EB389D">
              <w:rPr>
                <w:rFonts w:hint="eastAsia"/>
                <w:color w:val="00B050"/>
              </w:rPr>
              <w:tab/>
              <w:t>//スレッド切り替え</w:t>
            </w:r>
          </w:p>
          <w:p w14:paraId="3D5CFC79"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SwitchToThread();//OSに任せて再スケジューリング</w:t>
            </w:r>
          </w:p>
          <w:p w14:paraId="334E8AF2"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Yield();//廃止</w:t>
            </w:r>
          </w:p>
          <w:p w14:paraId="67352959" w14:textId="77777777" w:rsidR="00F809CD" w:rsidRDefault="00F809CD" w:rsidP="00F809CD">
            <w:pPr>
              <w:pStyle w:val="3-"/>
            </w:pPr>
            <w:r>
              <w:tab/>
              <w:t>}</w:t>
            </w:r>
          </w:p>
          <w:p w14:paraId="7D802773" w14:textId="77777777" w:rsidR="00F809CD" w:rsidRDefault="00F809CD" w:rsidP="00F809CD">
            <w:pPr>
              <w:pStyle w:val="3-"/>
            </w:pPr>
          </w:p>
          <w:p w14:paraId="38766B1A" w14:textId="77777777" w:rsidR="00F809CD" w:rsidRDefault="00F809CD" w:rsidP="00F809CD">
            <w:pPr>
              <w:pStyle w:val="3-"/>
            </w:pPr>
            <w:r>
              <w:rPr>
                <w:rFonts w:hint="eastAsia"/>
              </w:rPr>
              <w:tab/>
            </w:r>
            <w:r w:rsidRPr="00EB389D">
              <w:rPr>
                <w:rFonts w:hint="eastAsia"/>
                <w:color w:val="00B050"/>
              </w:rPr>
              <w:t>//終了</w:t>
            </w:r>
          </w:p>
          <w:p w14:paraId="31F795E5" w14:textId="77777777" w:rsidR="00F809CD" w:rsidRDefault="00F809CD" w:rsidP="00F809CD">
            <w:pPr>
              <w:pStyle w:val="3-"/>
            </w:pPr>
            <w:r>
              <w:tab/>
              <w:t>printf("- end:%s -\n", name);</w:t>
            </w:r>
          </w:p>
          <w:p w14:paraId="023E36AE" w14:textId="77777777" w:rsidR="00F809CD" w:rsidRDefault="00F809CD" w:rsidP="00F809CD">
            <w:pPr>
              <w:pStyle w:val="3-"/>
            </w:pPr>
            <w:r>
              <w:tab/>
              <w:t>fflush(stdout);</w:t>
            </w:r>
          </w:p>
          <w:p w14:paraId="27C46570" w14:textId="77777777" w:rsidR="00F809CD" w:rsidRDefault="00F809CD" w:rsidP="00F809CD">
            <w:pPr>
              <w:pStyle w:val="3-"/>
            </w:pPr>
            <w:r>
              <w:tab/>
              <w:t>return 0;</w:t>
            </w:r>
          </w:p>
          <w:p w14:paraId="34744452" w14:textId="77777777" w:rsidR="00F809CD" w:rsidRDefault="00F809CD" w:rsidP="00F809CD">
            <w:pPr>
              <w:pStyle w:val="3-"/>
            </w:pPr>
            <w:r>
              <w:t>}</w:t>
            </w:r>
          </w:p>
          <w:p w14:paraId="6B6DC4F8" w14:textId="77777777" w:rsidR="00F809CD" w:rsidRDefault="00F809CD" w:rsidP="00F809CD">
            <w:pPr>
              <w:pStyle w:val="3-"/>
            </w:pPr>
          </w:p>
          <w:p w14:paraId="6D2A4D5C" w14:textId="77777777" w:rsidR="00F809CD" w:rsidRPr="00EB389D" w:rsidRDefault="00F809CD" w:rsidP="00F809CD">
            <w:pPr>
              <w:pStyle w:val="3-"/>
              <w:rPr>
                <w:color w:val="00B050"/>
              </w:rPr>
            </w:pPr>
            <w:r w:rsidRPr="00EB389D">
              <w:rPr>
                <w:rFonts w:hint="eastAsia"/>
                <w:color w:val="00B050"/>
              </w:rPr>
              <w:t>//テスト</w:t>
            </w:r>
          </w:p>
          <w:p w14:paraId="0AE6B896" w14:textId="77777777" w:rsidR="00F809CD" w:rsidRDefault="00F809CD" w:rsidP="00F809CD">
            <w:pPr>
              <w:pStyle w:val="3-"/>
            </w:pPr>
            <w:r>
              <w:t>int main(const int argc, const char* argv[])</w:t>
            </w:r>
          </w:p>
          <w:p w14:paraId="50441733" w14:textId="77777777" w:rsidR="00F809CD" w:rsidRDefault="00F809CD" w:rsidP="00F809CD">
            <w:pPr>
              <w:pStyle w:val="3-"/>
            </w:pPr>
            <w:r>
              <w:t>{</w:t>
            </w:r>
          </w:p>
          <w:p w14:paraId="5F3AEF05" w14:textId="77777777" w:rsidR="00F809CD" w:rsidRDefault="00F809CD" w:rsidP="00F809CD">
            <w:pPr>
              <w:pStyle w:val="3-"/>
            </w:pPr>
            <w:r>
              <w:rPr>
                <w:rFonts w:hint="eastAsia"/>
              </w:rPr>
              <w:tab/>
            </w:r>
            <w:r w:rsidRPr="00EB389D">
              <w:rPr>
                <w:rFonts w:hint="eastAsia"/>
                <w:color w:val="00B050"/>
              </w:rPr>
              <w:t>//スレッド作成</w:t>
            </w:r>
          </w:p>
          <w:p w14:paraId="72F07771" w14:textId="77777777" w:rsidR="00F809CD" w:rsidRDefault="00F809CD" w:rsidP="00F809CD">
            <w:pPr>
              <w:pStyle w:val="3-"/>
            </w:pPr>
            <w:r>
              <w:tab/>
              <w:t>static const int THREAD_NUM = 3;</w:t>
            </w:r>
          </w:p>
          <w:p w14:paraId="0E232815" w14:textId="77777777" w:rsidR="00F809CD" w:rsidRDefault="00F809CD" w:rsidP="00F809CD">
            <w:pPr>
              <w:pStyle w:val="3-"/>
            </w:pPr>
            <w:r>
              <w:tab/>
              <w:t>unsigned int tid[THREAD_NUM] = {};</w:t>
            </w:r>
          </w:p>
          <w:p w14:paraId="75C5752F" w14:textId="77777777" w:rsidR="00F809CD" w:rsidRDefault="00F809CD" w:rsidP="00F809CD">
            <w:pPr>
              <w:pStyle w:val="3-"/>
            </w:pPr>
            <w:r>
              <w:lastRenderedPageBreak/>
              <w:tab/>
              <w:t>HANDLE hThread[THREAD_NUM] =</w:t>
            </w:r>
          </w:p>
          <w:p w14:paraId="332D77D2" w14:textId="77777777" w:rsidR="00F809CD" w:rsidRDefault="00F809CD" w:rsidP="00F809CD">
            <w:pPr>
              <w:pStyle w:val="3-"/>
            </w:pPr>
            <w:r>
              <w:tab/>
              <w:t>{</w:t>
            </w:r>
          </w:p>
          <w:p w14:paraId="725A94EB" w14:textId="2D4FFAA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"太郎", 0, &amp;tid[0]),</w:t>
            </w:r>
          </w:p>
          <w:p w14:paraId="180FEF37" w14:textId="4D880888"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"次郎", 0, &amp;tid[1]),</w:t>
            </w:r>
          </w:p>
          <w:p w14:paraId="3658BD90" w14:textId="353B2C3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"三郎", 0, &amp;tid[2])</w:t>
            </w:r>
          </w:p>
          <w:p w14:paraId="056D1A14" w14:textId="77777777" w:rsidR="00F809CD" w:rsidRDefault="00F809CD" w:rsidP="00F809CD">
            <w:pPr>
              <w:pStyle w:val="3-"/>
            </w:pPr>
            <w:r>
              <w:tab/>
              <w:t>};</w:t>
            </w:r>
          </w:p>
          <w:p w14:paraId="458E1FCC" w14:textId="77777777" w:rsidR="00F809CD" w:rsidRDefault="00F809CD" w:rsidP="00F809CD">
            <w:pPr>
              <w:pStyle w:val="3-"/>
            </w:pPr>
            <w:r>
              <w:tab/>
            </w:r>
          </w:p>
          <w:p w14:paraId="7866A73A" w14:textId="77777777" w:rsidR="00F809CD" w:rsidRPr="00EB389D" w:rsidRDefault="00F809CD" w:rsidP="00F809CD">
            <w:pPr>
              <w:pStyle w:val="3-"/>
              <w:rPr>
                <w:color w:val="00B050"/>
              </w:rPr>
            </w:pPr>
            <w:r>
              <w:rPr>
                <w:rFonts w:hint="eastAsia"/>
              </w:rPr>
              <w:tab/>
            </w:r>
            <w:r w:rsidRPr="00EB389D">
              <w:rPr>
                <w:rFonts w:hint="eastAsia"/>
                <w:color w:val="00B050"/>
              </w:rPr>
              <w:t>//スレッド終了待ち</w:t>
            </w:r>
          </w:p>
          <w:p w14:paraId="152A5F46" w14:textId="77777777" w:rsidR="00F809CD" w:rsidRDefault="00F809CD" w:rsidP="00F809CD">
            <w:pPr>
              <w:pStyle w:val="3-"/>
            </w:pPr>
            <w:r>
              <w:tab/>
              <w:t>WaitForMultipleObjects(THREAD_NUM, hThread, true, INFINITE);</w:t>
            </w:r>
          </w:p>
          <w:p w14:paraId="1595B602" w14:textId="77777777" w:rsidR="00F809CD" w:rsidRDefault="00F809CD" w:rsidP="00F809CD">
            <w:pPr>
              <w:pStyle w:val="3-"/>
            </w:pPr>
          </w:p>
          <w:p w14:paraId="2B741955" w14:textId="77777777" w:rsidR="00F809CD" w:rsidRPr="00EB389D" w:rsidRDefault="00F809CD" w:rsidP="00F809CD">
            <w:pPr>
              <w:pStyle w:val="3-"/>
              <w:rPr>
                <w:color w:val="00B050"/>
              </w:rPr>
            </w:pPr>
            <w:r>
              <w:rPr>
                <w:rFonts w:hint="eastAsia"/>
              </w:rPr>
              <w:tab/>
            </w:r>
            <w:r w:rsidRPr="00EB389D">
              <w:rPr>
                <w:rFonts w:hint="eastAsia"/>
                <w:color w:val="00B050"/>
              </w:rPr>
              <w:t>//スレッドハンドルクローズ</w:t>
            </w:r>
          </w:p>
          <w:p w14:paraId="1FFCAAF9" w14:textId="77777777" w:rsidR="00F809CD" w:rsidRDefault="00F809CD" w:rsidP="00F809CD">
            <w:pPr>
              <w:pStyle w:val="3-"/>
            </w:pPr>
            <w:r>
              <w:tab/>
              <w:t>for (int i = 0; i &lt; THREAD_NUM; ++i)</w:t>
            </w:r>
          </w:p>
          <w:p w14:paraId="3B37C4CF" w14:textId="77777777" w:rsidR="00F809CD" w:rsidRDefault="00F809CD" w:rsidP="00F809CD">
            <w:pPr>
              <w:pStyle w:val="3-"/>
            </w:pPr>
            <w:r>
              <w:tab/>
              <w:t>{</w:t>
            </w:r>
          </w:p>
          <w:p w14:paraId="6586156F" w14:textId="77777777" w:rsidR="00F809CD" w:rsidRDefault="00F809CD" w:rsidP="00F809CD">
            <w:pPr>
              <w:pStyle w:val="3-"/>
            </w:pPr>
            <w:r>
              <w:tab/>
            </w:r>
            <w:r>
              <w:tab/>
              <w:t>CloseHandle(hThread[i]);</w:t>
            </w:r>
          </w:p>
          <w:p w14:paraId="63F1342A" w14:textId="77777777" w:rsidR="00F809CD" w:rsidRDefault="00F809CD" w:rsidP="00F809CD">
            <w:pPr>
              <w:pStyle w:val="3-"/>
            </w:pPr>
            <w:r>
              <w:tab/>
              <w:t>}</w:t>
            </w:r>
          </w:p>
          <w:p w14:paraId="376B1E3A" w14:textId="77777777" w:rsidR="00F809CD" w:rsidRDefault="00F809CD" w:rsidP="00F809CD">
            <w:pPr>
              <w:pStyle w:val="3-"/>
            </w:pPr>
          </w:p>
          <w:p w14:paraId="23737149" w14:textId="130AF7D5" w:rsidR="00F809CD" w:rsidRPr="00EB389D" w:rsidRDefault="00F809CD" w:rsidP="00F809CD">
            <w:pPr>
              <w:pStyle w:val="3-"/>
              <w:rPr>
                <w:color w:val="00B050"/>
              </w:rPr>
            </w:pPr>
            <w:r>
              <w:rPr>
                <w:rFonts w:hint="eastAsia"/>
              </w:rPr>
              <w:tab/>
            </w:r>
            <w:r w:rsidRPr="00EB389D">
              <w:rPr>
                <w:rFonts w:hint="eastAsia"/>
                <w:color w:val="00B050"/>
              </w:rPr>
              <w:t>//</w:t>
            </w:r>
            <w:r w:rsidR="00EB389D">
              <w:rPr>
                <w:rFonts w:hint="eastAsia"/>
                <w:color w:val="00B050"/>
              </w:rPr>
              <w:t>インラインアセンブラ</w:t>
            </w:r>
            <w:r w:rsidRPr="00EB389D">
              <w:rPr>
                <w:rFonts w:hint="eastAsia"/>
                <w:color w:val="00B050"/>
              </w:rPr>
              <w:t>でロックの取得と解放を大量に実行して時間を計測</w:t>
            </w:r>
          </w:p>
          <w:p w14:paraId="1ECDCBAC" w14:textId="77777777" w:rsidR="00F809CD" w:rsidRDefault="00F809CD" w:rsidP="00F809CD">
            <w:pPr>
              <w:pStyle w:val="3-"/>
            </w:pPr>
            <w:r>
              <w:tab/>
              <w:t>{</w:t>
            </w:r>
          </w:p>
          <w:p w14:paraId="580B4A44" w14:textId="77777777" w:rsidR="00F809CD" w:rsidRDefault="00F809CD" w:rsidP="00F809CD">
            <w:pPr>
              <w:pStyle w:val="3-"/>
            </w:pPr>
            <w:r>
              <w:tab/>
            </w:r>
            <w:r>
              <w:tab/>
              <w:t>LARGE_INTEGER freq;</w:t>
            </w:r>
          </w:p>
          <w:p w14:paraId="442D092A" w14:textId="77777777" w:rsidR="00F809CD" w:rsidRDefault="00F809CD" w:rsidP="00F809CD">
            <w:pPr>
              <w:pStyle w:val="3-"/>
            </w:pPr>
            <w:r>
              <w:tab/>
            </w:r>
            <w:r>
              <w:tab/>
              <w:t>QueryPerformanceFrequency(&amp;freq);</w:t>
            </w:r>
          </w:p>
          <w:p w14:paraId="0EC570C5" w14:textId="77777777" w:rsidR="00F809CD" w:rsidRDefault="00F809CD" w:rsidP="00F809CD">
            <w:pPr>
              <w:pStyle w:val="3-"/>
            </w:pPr>
            <w:r>
              <w:tab/>
            </w:r>
            <w:r>
              <w:tab/>
              <w:t>LARGE_INTEGER begin;</w:t>
            </w:r>
          </w:p>
          <w:p w14:paraId="4783E73E" w14:textId="77777777" w:rsidR="00F809CD" w:rsidRDefault="00F809CD" w:rsidP="00F809CD">
            <w:pPr>
              <w:pStyle w:val="3-"/>
            </w:pPr>
            <w:r>
              <w:tab/>
            </w:r>
            <w:r>
              <w:tab/>
              <w:t>QueryPerformanceCounter(&amp;begin);</w:t>
            </w:r>
          </w:p>
          <w:p w14:paraId="2A4B1FC6" w14:textId="77777777" w:rsidR="00F809CD" w:rsidRDefault="00F809CD" w:rsidP="00F809CD">
            <w:pPr>
              <w:pStyle w:val="3-"/>
            </w:pPr>
            <w:r>
              <w:tab/>
            </w:r>
            <w:r>
              <w:tab/>
              <w:t>static const int TEST_TIMES = 10000000;</w:t>
            </w:r>
          </w:p>
          <w:p w14:paraId="1F0EB823" w14:textId="77777777" w:rsidR="00F809CD" w:rsidRDefault="00F809CD" w:rsidP="00F809CD">
            <w:pPr>
              <w:pStyle w:val="3-"/>
            </w:pPr>
            <w:r>
              <w:tab/>
            </w:r>
            <w:r>
              <w:tab/>
              <w:t>for (int i = 0; i &lt; TEST_TIMES; ++i)</w:t>
            </w:r>
          </w:p>
          <w:p w14:paraId="12BADBF4" w14:textId="77777777" w:rsidR="00F809CD" w:rsidRDefault="00F809CD" w:rsidP="00F809CD">
            <w:pPr>
              <w:pStyle w:val="3-"/>
            </w:pPr>
            <w:r>
              <w:tab/>
            </w:r>
            <w:r>
              <w:tab/>
              <w:t>{</w:t>
            </w:r>
          </w:p>
          <w:p w14:paraId="2594CCD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//ロック取得用インラインアセンブラ（x86系)</w:t>
            </w:r>
          </w:p>
          <w:p w14:paraId="5882826F"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21D2B69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2BB47A28"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//ループ用ラベル</w:t>
            </w:r>
          </w:p>
          <w:p w14:paraId="45BF1132" w14:textId="65F0FC62"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4E037BA3" w14:textId="4E928479"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test</w:t>
            </w:r>
            <w:r w:rsidRPr="00EB389D">
              <w:rPr>
                <w:rFonts w:hint="eastAsia"/>
                <w:color w:val="FF0000"/>
              </w:rPr>
              <w:tab/>
            </w:r>
            <w:r w:rsidR="00EB389D">
              <w:rPr>
                <w:color w:val="FF0000"/>
              </w:rPr>
              <w:tab/>
            </w:r>
            <w:r w:rsidRPr="00EB389D">
              <w:rPr>
                <w:rFonts w:hint="eastAsia"/>
                <w:color w:val="FF0000"/>
              </w:rPr>
              <w:t>eax, eax</w:t>
            </w:r>
            <w:r w:rsidRPr="00EB389D">
              <w:rPr>
                <w:rFonts w:hint="eastAsia"/>
                <w:color w:val="00B050"/>
              </w:rPr>
              <w:tab/>
            </w:r>
            <w:r w:rsidRPr="00EB389D">
              <w:rPr>
                <w:rFonts w:hint="eastAsia"/>
                <w:color w:val="00B050"/>
              </w:rPr>
              <w:tab/>
              <w:t>//レジスタの値をチェック</w:t>
            </w:r>
          </w:p>
          <w:p w14:paraId="76AAF93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jnz</w:t>
            </w:r>
            <w:r w:rsidRPr="00EB389D">
              <w:rPr>
                <w:rFonts w:hint="eastAsia"/>
                <w:color w:val="FF0000"/>
              </w:rPr>
              <w:tab/>
            </w:r>
            <w:r w:rsidRPr="00EB389D">
              <w:rPr>
                <w:rFonts w:hint="eastAsia"/>
                <w:color w:val="FF0000"/>
              </w:rPr>
              <w:tab/>
              <w:t>lock_loop</w:t>
            </w:r>
            <w:r w:rsidRPr="00EB389D">
              <w:rPr>
                <w:rFonts w:hint="eastAsia"/>
                <w:color w:val="00B050"/>
              </w:rPr>
              <w:tab/>
            </w:r>
            <w:r w:rsidRPr="00EB389D">
              <w:rPr>
                <w:rFonts w:hint="eastAsia"/>
                <w:color w:val="00B050"/>
              </w:rPr>
              <w:tab/>
              <w:t>//レジスタの値が 0 以外ならジャンプ</w:t>
            </w:r>
          </w:p>
          <w:p w14:paraId="1827035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2BB77347"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//ロック解放用インラインアセンブラ（x86系)</w:t>
            </w:r>
          </w:p>
          <w:p w14:paraId="37CE226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7A0A279F"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729F0209" w14:textId="690F210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sidRPr="00EB389D">
              <w:rPr>
                <w:color w:val="FF0000"/>
              </w:rPr>
              <w:tab/>
            </w:r>
            <w:r w:rsidRPr="00EB389D">
              <w:rPr>
                <w:rFonts w:hint="eastAsia"/>
                <w:color w:val="FF0000"/>
              </w:rPr>
              <w:t>eax, [s_lock]</w:t>
            </w:r>
            <w:r w:rsidRPr="00EB389D">
              <w:rPr>
                <w:rFonts w:hint="eastAsia"/>
                <w:color w:val="00B050"/>
              </w:rPr>
              <w:tab/>
              <w:t>//変数とレジスタの値を交換</w:t>
            </w:r>
          </w:p>
          <w:p w14:paraId="591DF619"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6D770D66" w14:textId="77777777" w:rsidR="00F809CD" w:rsidRDefault="00F809CD" w:rsidP="00F809CD">
            <w:pPr>
              <w:pStyle w:val="3-"/>
            </w:pPr>
            <w:r>
              <w:tab/>
            </w:r>
            <w:r>
              <w:tab/>
              <w:t>}</w:t>
            </w:r>
          </w:p>
          <w:p w14:paraId="0B49E69D" w14:textId="77777777" w:rsidR="00F809CD" w:rsidRDefault="00F809CD" w:rsidP="00F809CD">
            <w:pPr>
              <w:pStyle w:val="3-"/>
            </w:pPr>
            <w:r>
              <w:tab/>
            </w:r>
            <w:r>
              <w:tab/>
              <w:t>LARGE_INTEGER end;</w:t>
            </w:r>
          </w:p>
          <w:p w14:paraId="2D20BF85" w14:textId="77777777" w:rsidR="00F809CD" w:rsidRDefault="00F809CD" w:rsidP="00F809CD">
            <w:pPr>
              <w:pStyle w:val="3-"/>
            </w:pPr>
            <w:r>
              <w:tab/>
            </w:r>
            <w:r>
              <w:tab/>
              <w:t>QueryPerformanceCounter(&amp;end);</w:t>
            </w:r>
          </w:p>
          <w:p w14:paraId="2F62425D" w14:textId="77777777" w:rsidR="00C607FA" w:rsidRDefault="00F809CD" w:rsidP="00F809CD">
            <w:pPr>
              <w:pStyle w:val="3-"/>
            </w:pPr>
            <w:r>
              <w:tab/>
            </w:r>
            <w:r>
              <w:tab/>
              <w:t>float duration = static_cast&lt;float&gt;(static_cast&lt;double&gt;(end.QuadPart - begin.QuadPart)</w:t>
            </w:r>
          </w:p>
          <w:p w14:paraId="5C602AC8" w14:textId="2823078C" w:rsidR="00F809CD" w:rsidRDefault="00C607FA" w:rsidP="00F809CD">
            <w:pPr>
              <w:pStyle w:val="3-"/>
            </w:pPr>
            <w:r>
              <w:tab/>
            </w:r>
            <w:r>
              <w:tab/>
            </w:r>
            <w:r>
              <w:tab/>
            </w:r>
            <w:r>
              <w:tab/>
            </w:r>
            <w:r>
              <w:tab/>
            </w:r>
            <w:r>
              <w:tab/>
            </w:r>
            <w:r>
              <w:tab/>
            </w:r>
            <w:r>
              <w:tab/>
            </w:r>
            <w:r>
              <w:tab/>
            </w:r>
            <w:r>
              <w:tab/>
            </w:r>
            <w:r>
              <w:tab/>
            </w:r>
            <w:r>
              <w:tab/>
            </w:r>
            <w:r w:rsidR="00F809CD">
              <w:t xml:space="preserve"> / static_cast&lt;double&gt;(freq.QuadPart));</w:t>
            </w:r>
          </w:p>
          <w:p w14:paraId="70560FD9" w14:textId="77777777" w:rsidR="00F809CD" w:rsidRDefault="00F809CD" w:rsidP="00F809CD">
            <w:pPr>
              <w:pStyle w:val="3-"/>
            </w:pPr>
            <w:r>
              <w:tab/>
            </w:r>
            <w:r>
              <w:tab/>
              <w:t>printf("Volatile * %d = %.6f sec\n", TEST_TIMES, duration);</w:t>
            </w:r>
          </w:p>
          <w:p w14:paraId="30AAE5D4" w14:textId="77777777" w:rsidR="00F809CD" w:rsidRDefault="00F809CD" w:rsidP="00F809CD">
            <w:pPr>
              <w:pStyle w:val="3-"/>
            </w:pPr>
            <w:r>
              <w:tab/>
              <w:t>}</w:t>
            </w:r>
          </w:p>
          <w:p w14:paraId="273FC25F" w14:textId="77777777" w:rsidR="00F809CD" w:rsidRDefault="00F809CD" w:rsidP="00F809CD">
            <w:pPr>
              <w:pStyle w:val="3-"/>
            </w:pPr>
          </w:p>
          <w:p w14:paraId="54106D82" w14:textId="77777777" w:rsidR="00F809CD" w:rsidRDefault="00F809CD" w:rsidP="00F809CD">
            <w:pPr>
              <w:pStyle w:val="3-"/>
            </w:pPr>
            <w:r>
              <w:tab/>
              <w:t>return EXIT_SUCCESS;</w:t>
            </w:r>
          </w:p>
          <w:p w14:paraId="3C3579D0" w14:textId="502028D4" w:rsidR="00590471" w:rsidRPr="00DE3BF2" w:rsidRDefault="00F809CD" w:rsidP="00F809CD">
            <w:pPr>
              <w:pStyle w:val="3-"/>
            </w:pPr>
            <w:r>
              <w:t>}</w:t>
            </w:r>
          </w:p>
        </w:tc>
      </w:tr>
    </w:tbl>
    <w:p w14:paraId="083D8935"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18404F1" w14:textId="77777777" w:rsidTr="00A42DD8">
        <w:tc>
          <w:tcPr>
            <w:tcW w:w="8494" w:type="dxa"/>
          </w:tcPr>
          <w:p w14:paraId="2062B4C5" w14:textId="77777777" w:rsidR="00F809CD" w:rsidRPr="00F809CD" w:rsidRDefault="00F809CD" w:rsidP="00F809CD">
            <w:pPr>
              <w:pStyle w:val="3-"/>
              <w:rPr>
                <w:color w:val="auto"/>
              </w:rPr>
            </w:pPr>
            <w:r w:rsidRPr="00F809CD">
              <w:rPr>
                <w:rFonts w:hint="eastAsia"/>
                <w:color w:val="auto"/>
              </w:rPr>
              <w:t>- begin:太郎 -</w:t>
            </w:r>
          </w:p>
          <w:p w14:paraId="05BDB399" w14:textId="77777777" w:rsidR="00F809CD" w:rsidRPr="00F809CD" w:rsidRDefault="00F809CD" w:rsidP="00F809CD">
            <w:pPr>
              <w:pStyle w:val="3-"/>
              <w:rPr>
                <w:color w:val="auto"/>
              </w:rPr>
            </w:pPr>
            <w:r w:rsidRPr="00F809CD">
              <w:rPr>
                <w:rFonts w:hint="eastAsia"/>
                <w:color w:val="auto"/>
              </w:rPr>
              <w:t>- begin:次郎 -</w:t>
            </w:r>
          </w:p>
          <w:p w14:paraId="599FB9BD" w14:textId="77777777" w:rsidR="00F809CD" w:rsidRPr="00F809CD" w:rsidRDefault="00F809CD" w:rsidP="00F809CD">
            <w:pPr>
              <w:pStyle w:val="3-"/>
              <w:rPr>
                <w:color w:val="auto"/>
              </w:rPr>
            </w:pPr>
            <w:r w:rsidRPr="00F809CD">
              <w:rPr>
                <w:rFonts w:hint="eastAsia"/>
                <w:color w:val="auto"/>
              </w:rPr>
              <w:t>- begin:三郎 -</w:t>
            </w:r>
          </w:p>
          <w:p w14:paraId="5FA57A99" w14:textId="77777777" w:rsidR="00F809CD" w:rsidRPr="00F809CD" w:rsidRDefault="00F809CD" w:rsidP="00F809CD">
            <w:pPr>
              <w:pStyle w:val="3-"/>
              <w:rPr>
                <w:color w:val="auto"/>
              </w:rPr>
            </w:pPr>
            <w:r w:rsidRPr="00F809CD">
              <w:rPr>
                <w:rFonts w:hint="eastAsia"/>
                <w:color w:val="auto"/>
              </w:rPr>
              <w:t>次郎: [BEFORE] commonData=0, tlsData=0</w:t>
            </w:r>
          </w:p>
          <w:p w14:paraId="6A5D31D8" w14:textId="77777777" w:rsidR="00F809CD" w:rsidRPr="00F809CD" w:rsidRDefault="00F809CD" w:rsidP="00F809CD">
            <w:pPr>
              <w:pStyle w:val="3-"/>
              <w:rPr>
                <w:color w:val="auto"/>
              </w:rPr>
            </w:pPr>
            <w:r w:rsidRPr="00F809CD">
              <w:rPr>
                <w:rFonts w:hint="eastAsia"/>
                <w:color w:val="auto"/>
              </w:rPr>
              <w:t>次郎: [AFTER]  commonData=1, tlsData=1</w:t>
            </w:r>
          </w:p>
          <w:p w14:paraId="144E2BC0" w14:textId="77777777" w:rsidR="00F809CD" w:rsidRPr="00F809CD" w:rsidRDefault="00F809CD" w:rsidP="00F809CD">
            <w:pPr>
              <w:pStyle w:val="3-"/>
              <w:rPr>
                <w:color w:val="auto"/>
              </w:rPr>
            </w:pPr>
            <w:r w:rsidRPr="00F809CD">
              <w:rPr>
                <w:rFonts w:hint="eastAsia"/>
                <w:color w:val="auto"/>
              </w:rPr>
              <w:t>三郎: [BEFORE] commonData=1, tlsData=0</w:t>
            </w:r>
          </w:p>
          <w:p w14:paraId="15F11708" w14:textId="77777777" w:rsidR="00F809CD" w:rsidRPr="00F809CD" w:rsidRDefault="00F809CD" w:rsidP="00F809CD">
            <w:pPr>
              <w:pStyle w:val="3-"/>
              <w:rPr>
                <w:color w:val="auto"/>
              </w:rPr>
            </w:pPr>
            <w:r w:rsidRPr="00F809CD">
              <w:rPr>
                <w:rFonts w:hint="eastAsia"/>
                <w:color w:val="auto"/>
              </w:rPr>
              <w:t>三郎: [AFTER]  commonData=2, tlsData=1</w:t>
            </w:r>
          </w:p>
          <w:p w14:paraId="5D0D3CCF" w14:textId="77777777" w:rsidR="00F809CD" w:rsidRPr="00F809CD" w:rsidRDefault="00F809CD" w:rsidP="00F809CD">
            <w:pPr>
              <w:pStyle w:val="3-"/>
              <w:rPr>
                <w:color w:val="auto"/>
              </w:rPr>
            </w:pPr>
            <w:r w:rsidRPr="00F809CD">
              <w:rPr>
                <w:rFonts w:hint="eastAsia"/>
                <w:color w:val="auto"/>
              </w:rPr>
              <w:t>太郎: [BEFORE] commonData=2, tlsData=0</w:t>
            </w:r>
          </w:p>
          <w:p w14:paraId="5FE2C629" w14:textId="77777777" w:rsidR="00F809CD" w:rsidRPr="00F809CD" w:rsidRDefault="00F809CD" w:rsidP="00F809CD">
            <w:pPr>
              <w:pStyle w:val="3-"/>
              <w:rPr>
                <w:color w:val="auto"/>
              </w:rPr>
            </w:pPr>
            <w:r w:rsidRPr="00F809CD">
              <w:rPr>
                <w:rFonts w:hint="eastAsia"/>
                <w:color w:val="auto"/>
              </w:rPr>
              <w:t>太郎: [AFTER]  commonData=3, tlsData=1</w:t>
            </w:r>
          </w:p>
          <w:p w14:paraId="19D9017E" w14:textId="77777777" w:rsidR="00F809CD" w:rsidRPr="00F809CD" w:rsidRDefault="00F809CD" w:rsidP="00F809CD">
            <w:pPr>
              <w:pStyle w:val="3-"/>
              <w:rPr>
                <w:color w:val="auto"/>
              </w:rPr>
            </w:pPr>
            <w:r w:rsidRPr="00F809CD">
              <w:rPr>
                <w:rFonts w:hint="eastAsia"/>
                <w:color w:val="auto"/>
              </w:rPr>
              <w:t>三郎: [BEFORE] commonData=3, tlsData=1</w:t>
            </w:r>
          </w:p>
          <w:p w14:paraId="351AF625" w14:textId="77777777" w:rsidR="00F809CD" w:rsidRPr="00F809CD" w:rsidRDefault="00F809CD" w:rsidP="00F809CD">
            <w:pPr>
              <w:pStyle w:val="3-"/>
              <w:rPr>
                <w:color w:val="auto"/>
              </w:rPr>
            </w:pPr>
            <w:r w:rsidRPr="00F809CD">
              <w:rPr>
                <w:rFonts w:hint="eastAsia"/>
                <w:color w:val="auto"/>
              </w:rPr>
              <w:t>三郎: [AFTER]  commonData=4, tlsData=2</w:t>
            </w:r>
          </w:p>
          <w:p w14:paraId="6661CC32" w14:textId="77777777" w:rsidR="00F809CD" w:rsidRPr="00F809CD" w:rsidRDefault="00F809CD" w:rsidP="00F809CD">
            <w:pPr>
              <w:pStyle w:val="3-"/>
              <w:rPr>
                <w:color w:val="auto"/>
              </w:rPr>
            </w:pPr>
            <w:r w:rsidRPr="00F809CD">
              <w:rPr>
                <w:rFonts w:hint="eastAsia"/>
                <w:color w:val="auto"/>
              </w:rPr>
              <w:t>太郎: [BEFORE] commonData=4, tlsData=1</w:t>
            </w:r>
          </w:p>
          <w:p w14:paraId="50E38370" w14:textId="77777777" w:rsidR="00F809CD" w:rsidRPr="00F809CD" w:rsidRDefault="00F809CD" w:rsidP="00F809CD">
            <w:pPr>
              <w:pStyle w:val="3-"/>
              <w:rPr>
                <w:color w:val="auto"/>
              </w:rPr>
            </w:pPr>
            <w:r w:rsidRPr="00F809CD">
              <w:rPr>
                <w:rFonts w:hint="eastAsia"/>
                <w:color w:val="auto"/>
              </w:rPr>
              <w:t>太郎: [AFTER]  commonData=5, tlsData=2</w:t>
            </w:r>
          </w:p>
          <w:p w14:paraId="43364165" w14:textId="77777777" w:rsidR="00F809CD" w:rsidRPr="00F809CD" w:rsidRDefault="00F809CD" w:rsidP="00F809CD">
            <w:pPr>
              <w:pStyle w:val="3-"/>
              <w:rPr>
                <w:color w:val="auto"/>
              </w:rPr>
            </w:pPr>
            <w:r w:rsidRPr="00F809CD">
              <w:rPr>
                <w:rFonts w:hint="eastAsia"/>
                <w:color w:val="auto"/>
              </w:rPr>
              <w:t>三郎: [BEFORE] commonData=5, tlsData=2</w:t>
            </w:r>
          </w:p>
          <w:p w14:paraId="13779423" w14:textId="77777777" w:rsidR="00F809CD" w:rsidRPr="00F809CD" w:rsidRDefault="00F809CD" w:rsidP="00F809CD">
            <w:pPr>
              <w:pStyle w:val="3-"/>
              <w:rPr>
                <w:color w:val="auto"/>
              </w:rPr>
            </w:pPr>
            <w:r w:rsidRPr="00F809CD">
              <w:rPr>
                <w:rFonts w:hint="eastAsia"/>
                <w:color w:val="auto"/>
              </w:rPr>
              <w:t>三郎: [AFTER]  commonData=6, tlsData=3</w:t>
            </w:r>
          </w:p>
          <w:p w14:paraId="6D7AD163" w14:textId="77777777" w:rsidR="00F809CD" w:rsidRPr="00F809CD" w:rsidRDefault="00F809CD" w:rsidP="00F809CD">
            <w:pPr>
              <w:pStyle w:val="3-"/>
              <w:rPr>
                <w:color w:val="auto"/>
              </w:rPr>
            </w:pPr>
            <w:r w:rsidRPr="00F809CD">
              <w:rPr>
                <w:rFonts w:hint="eastAsia"/>
                <w:color w:val="auto"/>
              </w:rPr>
              <w:lastRenderedPageBreak/>
              <w:t>太郎: [BEFORE] commonData=6, tlsData=2</w:t>
            </w:r>
          </w:p>
          <w:p w14:paraId="1BBFB888" w14:textId="77777777" w:rsidR="00F809CD" w:rsidRPr="00F809CD" w:rsidRDefault="00F809CD" w:rsidP="00F809CD">
            <w:pPr>
              <w:pStyle w:val="3-"/>
              <w:rPr>
                <w:color w:val="auto"/>
              </w:rPr>
            </w:pPr>
            <w:r w:rsidRPr="00F809CD">
              <w:rPr>
                <w:rFonts w:hint="eastAsia"/>
                <w:color w:val="auto"/>
              </w:rPr>
              <w:t>- end:三郎 -</w:t>
            </w:r>
          </w:p>
          <w:p w14:paraId="2516ECBC" w14:textId="77777777" w:rsidR="00F809CD" w:rsidRPr="00F809CD" w:rsidRDefault="00F809CD" w:rsidP="00F809CD">
            <w:pPr>
              <w:pStyle w:val="3-"/>
              <w:rPr>
                <w:color w:val="auto"/>
              </w:rPr>
            </w:pPr>
            <w:r w:rsidRPr="00F809CD">
              <w:rPr>
                <w:rFonts w:hint="eastAsia"/>
                <w:color w:val="auto"/>
              </w:rPr>
              <w:t>太郎: [AFTER]  commonData=7, tlsData=3</w:t>
            </w:r>
          </w:p>
          <w:p w14:paraId="7B84AC07" w14:textId="77777777" w:rsidR="00F809CD" w:rsidRPr="00F809CD" w:rsidRDefault="00F809CD" w:rsidP="00F809CD">
            <w:pPr>
              <w:pStyle w:val="3-"/>
              <w:rPr>
                <w:color w:val="auto"/>
              </w:rPr>
            </w:pPr>
            <w:r w:rsidRPr="00F809CD">
              <w:rPr>
                <w:rFonts w:hint="eastAsia"/>
                <w:color w:val="auto"/>
              </w:rPr>
              <w:t>次郎: [BEFORE] commonData=7, tlsData=1</w:t>
            </w:r>
          </w:p>
          <w:p w14:paraId="2BC8908A" w14:textId="77777777" w:rsidR="00F809CD" w:rsidRPr="00F809CD" w:rsidRDefault="00F809CD" w:rsidP="00F809CD">
            <w:pPr>
              <w:pStyle w:val="3-"/>
              <w:rPr>
                <w:color w:val="auto"/>
              </w:rPr>
            </w:pPr>
            <w:r w:rsidRPr="00F809CD">
              <w:rPr>
                <w:rFonts w:hint="eastAsia"/>
                <w:color w:val="auto"/>
              </w:rPr>
              <w:t>- end:太郎 -</w:t>
            </w:r>
          </w:p>
          <w:p w14:paraId="485DCBAF" w14:textId="77777777" w:rsidR="00F809CD" w:rsidRPr="00F809CD" w:rsidRDefault="00F809CD" w:rsidP="00F809CD">
            <w:pPr>
              <w:pStyle w:val="3-"/>
              <w:rPr>
                <w:color w:val="auto"/>
              </w:rPr>
            </w:pPr>
            <w:r w:rsidRPr="00F809CD">
              <w:rPr>
                <w:rFonts w:hint="eastAsia"/>
                <w:color w:val="auto"/>
              </w:rPr>
              <w:t>次郎: [AFTER]  commonData=8, tlsData=2</w:t>
            </w:r>
          </w:p>
          <w:p w14:paraId="515BD256" w14:textId="77777777" w:rsidR="00F809CD" w:rsidRPr="00F809CD" w:rsidRDefault="00F809CD" w:rsidP="00F809CD">
            <w:pPr>
              <w:pStyle w:val="3-"/>
              <w:rPr>
                <w:color w:val="auto"/>
              </w:rPr>
            </w:pPr>
            <w:r w:rsidRPr="00F809CD">
              <w:rPr>
                <w:rFonts w:hint="eastAsia"/>
                <w:color w:val="auto"/>
              </w:rPr>
              <w:t>次郎: [BEFORE] commonData=8, tlsData=2</w:t>
            </w:r>
          </w:p>
          <w:p w14:paraId="4AA11E4F" w14:textId="6ED5A007" w:rsidR="00F809CD" w:rsidRPr="00F809CD" w:rsidRDefault="00F809CD" w:rsidP="00F809CD">
            <w:pPr>
              <w:pStyle w:val="3-"/>
              <w:rPr>
                <w:color w:val="auto"/>
              </w:rPr>
            </w:pPr>
            <w:r w:rsidRPr="00F809CD">
              <w:rPr>
                <w:rFonts w:hint="eastAsia"/>
                <w:color w:val="auto"/>
              </w:rPr>
              <w:t>次郎: [AFTER]  commonData=</w:t>
            </w:r>
            <w:r w:rsidRPr="00EB389D">
              <w:rPr>
                <w:rFonts w:hint="eastAsia"/>
                <w:color w:val="FF0000"/>
              </w:rPr>
              <w:t>9</w:t>
            </w:r>
            <w:r w:rsidRPr="00F809CD">
              <w:rPr>
                <w:rFonts w:hint="eastAsia"/>
                <w:color w:val="auto"/>
              </w:rPr>
              <w:t>, tlsData=3</w:t>
            </w:r>
            <w:r w:rsidR="00EB389D">
              <w:rPr>
                <w:color w:val="auto"/>
              </w:rPr>
              <w:tab/>
            </w:r>
            <w:r w:rsidR="00EB389D" w:rsidRPr="00146B14">
              <w:rPr>
                <w:color w:val="FF0000"/>
              </w:rPr>
              <w:t>←</w:t>
            </w:r>
            <w:r w:rsidR="00EB389D">
              <w:rPr>
                <w:color w:val="FF0000"/>
              </w:rPr>
              <w:t>全て正常にロックされたので、</w:t>
            </w:r>
            <w:r w:rsidR="00EB389D">
              <w:rPr>
                <w:rFonts w:hint="eastAsia"/>
                <w:color w:val="FF0000"/>
              </w:rPr>
              <w:t>正しい</w:t>
            </w:r>
            <w:r w:rsidR="00EB389D">
              <w:rPr>
                <w:color w:val="FF0000"/>
              </w:rPr>
              <w:t>処理結果になっている</w:t>
            </w:r>
          </w:p>
          <w:p w14:paraId="22149A36" w14:textId="77777777" w:rsidR="00F809CD" w:rsidRPr="00F809CD" w:rsidRDefault="00F809CD" w:rsidP="00F809CD">
            <w:pPr>
              <w:pStyle w:val="3-"/>
              <w:rPr>
                <w:color w:val="auto"/>
              </w:rPr>
            </w:pPr>
            <w:r w:rsidRPr="00F809CD">
              <w:rPr>
                <w:rFonts w:hint="eastAsia"/>
                <w:color w:val="auto"/>
              </w:rPr>
              <w:t>- end:次郎 -</w:t>
            </w:r>
          </w:p>
          <w:p w14:paraId="3BC57771" w14:textId="04CB34D9" w:rsidR="003E5E89" w:rsidRPr="00DD51B6" w:rsidRDefault="00EB389D" w:rsidP="00F809CD">
            <w:pPr>
              <w:pStyle w:val="3-"/>
            </w:pPr>
            <w:r>
              <w:rPr>
                <w:color w:val="auto"/>
              </w:rPr>
              <w:t>Assembler</w:t>
            </w:r>
            <w:r w:rsidR="00F809CD" w:rsidRPr="00F809CD">
              <w:rPr>
                <w:color w:val="auto"/>
              </w:rPr>
              <w:t xml:space="preserve"> * 10000000 = </w:t>
            </w:r>
            <w:r w:rsidR="00F809CD" w:rsidRPr="00EB389D">
              <w:rPr>
                <w:color w:val="FF0000"/>
              </w:rPr>
              <w:t>0.126005 sec</w:t>
            </w:r>
            <w:r>
              <w:rPr>
                <w:color w:val="FF0000"/>
              </w:rPr>
              <w:tab/>
            </w:r>
            <w:r w:rsidR="00502D58">
              <w:rPr>
                <w:color w:val="FF0000"/>
              </w:rPr>
              <w:tab/>
            </w:r>
            <w:r>
              <w:rPr>
                <w:color w:val="FF0000"/>
              </w:rPr>
              <w:t>←</w:t>
            </w:r>
            <w:r w:rsidR="009518EA">
              <w:rPr>
                <w:rFonts w:hint="eastAsia"/>
                <w:color w:val="FF0000"/>
              </w:rPr>
              <w:t>1千万回ループによる処理時間計測</w:t>
            </w:r>
          </w:p>
        </w:tc>
      </w:tr>
    </w:tbl>
    <w:p w14:paraId="06779376" w14:textId="142E0B4B" w:rsidR="00590471" w:rsidRDefault="009B1E84" w:rsidP="00590471">
      <w:pPr>
        <w:pStyle w:val="2"/>
      </w:pPr>
      <w:bookmarkStart w:id="112" w:name="_Toc378866149"/>
      <w:r>
        <w:rPr>
          <w:rFonts w:hint="eastAsia"/>
        </w:rPr>
        <w:lastRenderedPageBreak/>
        <w:t>変数操作による排他制御：</w:t>
      </w:r>
      <w:r w:rsidR="00590471">
        <w:rPr>
          <w:rFonts w:hint="eastAsia"/>
        </w:rPr>
        <w:t>アトミック操作（インターロック操作）</w:t>
      </w:r>
      <w:bookmarkEnd w:id="112"/>
    </w:p>
    <w:p w14:paraId="6992E5DE" w14:textId="7063A744" w:rsidR="00F809CD" w:rsidRDefault="00D31BAF" w:rsidP="00F809CD">
      <w:pPr>
        <w:pStyle w:val="a9"/>
        <w:ind w:firstLine="283"/>
      </w:pPr>
      <w:r>
        <w:rPr>
          <w:rFonts w:hint="eastAsia"/>
        </w:rPr>
        <w:t>インラインアセンブラを用いた</w:t>
      </w:r>
      <w:r w:rsidR="005460BA">
        <w:rPr>
          <w:rFonts w:hint="eastAsia"/>
        </w:rPr>
        <w:t>方法では、プログラムコードの汎用性に問題があ</w:t>
      </w:r>
      <w:r w:rsidR="00EB389D">
        <w:rPr>
          <w:rFonts w:hint="eastAsia"/>
        </w:rPr>
        <w:t>る</w:t>
      </w:r>
      <w:r w:rsidR="005460BA">
        <w:rPr>
          <w:rFonts w:hint="eastAsia"/>
        </w:rPr>
        <w:t>。</w:t>
      </w:r>
    </w:p>
    <w:p w14:paraId="56EE90F1" w14:textId="3354F323" w:rsidR="005460BA" w:rsidRPr="00F809CD" w:rsidRDefault="002F106C" w:rsidP="00F809CD">
      <w:pPr>
        <w:pStyle w:val="a9"/>
        <w:ind w:firstLine="283"/>
      </w:pPr>
      <w:r>
        <w:rPr>
          <w:rFonts w:hint="eastAsia"/>
        </w:rPr>
        <w:t>開発言語や</w:t>
      </w:r>
      <w:r w:rsidR="005460BA">
        <w:rPr>
          <w:rFonts w:hint="eastAsia"/>
        </w:rPr>
        <w:t>SDK</w:t>
      </w:r>
      <w:r w:rsidR="005460BA">
        <w:rPr>
          <w:rFonts w:hint="eastAsia"/>
        </w:rPr>
        <w:t>が提供する機能には、変数操作のアトミック操作を保証するものがある。</w:t>
      </w:r>
    </w:p>
    <w:p w14:paraId="3460C9DE" w14:textId="5B0B9308" w:rsidR="00590471" w:rsidRDefault="00590471" w:rsidP="00590471">
      <w:pPr>
        <w:pStyle w:val="3"/>
      </w:pPr>
      <w:bookmarkStart w:id="113" w:name="_Toc378866150"/>
      <w:r>
        <w:t>Win32API</w:t>
      </w:r>
      <w:r>
        <w:rPr>
          <w:rFonts w:hint="eastAsia"/>
        </w:rPr>
        <w:t>版</w:t>
      </w:r>
      <w:r w:rsidR="005460BA">
        <w:rPr>
          <w:rFonts w:hint="eastAsia"/>
        </w:rPr>
        <w:t>：インターロック操作</w:t>
      </w:r>
      <w:bookmarkEnd w:id="113"/>
    </w:p>
    <w:p w14:paraId="002D25BD" w14:textId="12D6BF3A" w:rsidR="00590471" w:rsidRDefault="005460BA" w:rsidP="00590471">
      <w:pPr>
        <w:pStyle w:val="aa"/>
        <w:ind w:left="447" w:firstLine="283"/>
      </w:pPr>
      <w:r>
        <w:rPr>
          <w:rFonts w:hint="eastAsia"/>
        </w:rPr>
        <w:t>Win32API</w:t>
      </w:r>
      <w:r>
        <w:rPr>
          <w:rFonts w:hint="eastAsia"/>
        </w:rPr>
        <w:t>に</w:t>
      </w:r>
      <w:r>
        <w:t>はインターロック操作の</w:t>
      </w:r>
      <w:r>
        <w:rPr>
          <w:rFonts w:hint="eastAsia"/>
        </w:rPr>
        <w:t>A</w:t>
      </w:r>
      <w:r>
        <w:t>PI</w:t>
      </w:r>
      <w:r>
        <w:t>が用意されている。</w:t>
      </w:r>
    </w:p>
    <w:p w14:paraId="76C33166" w14:textId="348C56FB" w:rsidR="005460BA" w:rsidRDefault="005460BA" w:rsidP="005460BA">
      <w:pPr>
        <w:pStyle w:val="aa"/>
        <w:keepNext/>
        <w:widowControl/>
        <w:spacing w:beforeLines="50" w:before="180"/>
        <w:ind w:leftChars="203" w:left="447" w:hangingChars="10" w:hanging="21"/>
      </w:pPr>
      <w:r>
        <w:t>Win32API</w:t>
      </w:r>
      <w:r>
        <w:rPr>
          <w:rFonts w:hint="eastAsia"/>
        </w:rPr>
        <w:t>版</w:t>
      </w:r>
      <w:r>
        <w:t>インターロック操作</w:t>
      </w:r>
      <w:r w:rsidR="00976D1A">
        <w:rPr>
          <w:rFonts w:hint="eastAsia"/>
        </w:rPr>
        <w:t>によるロック制御の</w:t>
      </w:r>
      <w:r>
        <w:rPr>
          <w:rFonts w:hint="eastAsia"/>
        </w:rPr>
        <w:t>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19C10983" w14:textId="77777777" w:rsidTr="00A42DD8">
        <w:tc>
          <w:tcPr>
            <w:tcW w:w="8494" w:type="dxa"/>
          </w:tcPr>
          <w:p w14:paraId="64A08AA0" w14:textId="77777777" w:rsidR="00122C8E" w:rsidRDefault="00122C8E" w:rsidP="00122C8E">
            <w:pPr>
              <w:pStyle w:val="3-"/>
            </w:pPr>
            <w:r>
              <w:t>#include &lt;stdio.h&gt;</w:t>
            </w:r>
          </w:p>
          <w:p w14:paraId="7DF3010D" w14:textId="77777777" w:rsidR="00122C8E" w:rsidRDefault="00122C8E" w:rsidP="00122C8E">
            <w:pPr>
              <w:pStyle w:val="3-"/>
            </w:pPr>
            <w:r>
              <w:t>#include &lt;stdlib.h&gt;</w:t>
            </w:r>
          </w:p>
          <w:p w14:paraId="6E7C4342" w14:textId="77777777" w:rsidR="00122C8E" w:rsidRDefault="00122C8E" w:rsidP="00122C8E">
            <w:pPr>
              <w:pStyle w:val="3-"/>
            </w:pPr>
          </w:p>
          <w:p w14:paraId="302D3EC7" w14:textId="77777777" w:rsidR="00122C8E" w:rsidRPr="00502D58" w:rsidRDefault="00122C8E" w:rsidP="00122C8E">
            <w:pPr>
              <w:pStyle w:val="3-"/>
              <w:rPr>
                <w:color w:val="FF0000"/>
              </w:rPr>
            </w:pPr>
            <w:r w:rsidRPr="00502D58">
              <w:rPr>
                <w:color w:val="FF0000"/>
              </w:rPr>
              <w:t>#include &lt;Windows.h&gt;</w:t>
            </w:r>
          </w:p>
          <w:p w14:paraId="52CE1F40" w14:textId="77777777" w:rsidR="00122C8E" w:rsidRDefault="00122C8E" w:rsidP="00122C8E">
            <w:pPr>
              <w:pStyle w:val="3-"/>
            </w:pPr>
            <w:r>
              <w:t>#include &lt;Process.h&gt;</w:t>
            </w:r>
          </w:p>
          <w:p w14:paraId="4891B49D" w14:textId="77777777" w:rsidR="00122C8E" w:rsidRDefault="00122C8E" w:rsidP="00122C8E">
            <w:pPr>
              <w:pStyle w:val="3-"/>
            </w:pPr>
          </w:p>
          <w:p w14:paraId="18CAC720" w14:textId="77777777" w:rsidR="00122C8E" w:rsidRDefault="00122C8E" w:rsidP="00122C8E">
            <w:pPr>
              <w:pStyle w:val="3-"/>
            </w:pPr>
            <w:r w:rsidRPr="00502D58">
              <w:rPr>
                <w:rFonts w:hint="eastAsia"/>
                <w:color w:val="00B050"/>
              </w:rPr>
              <w:t>//インターロック操作用変数</w:t>
            </w:r>
          </w:p>
          <w:p w14:paraId="3645D32B" w14:textId="77777777" w:rsidR="00122C8E" w:rsidRPr="00502D58" w:rsidRDefault="00122C8E" w:rsidP="00122C8E">
            <w:pPr>
              <w:pStyle w:val="3-"/>
              <w:rPr>
                <w:color w:val="FF0000"/>
              </w:rPr>
            </w:pPr>
            <w:r w:rsidRPr="00502D58">
              <w:rPr>
                <w:color w:val="FF0000"/>
              </w:rPr>
              <w:t>static LONG s_lock = 0;</w:t>
            </w:r>
          </w:p>
          <w:p w14:paraId="2FC2E978" w14:textId="77777777" w:rsidR="00122C8E" w:rsidRDefault="00122C8E" w:rsidP="00122C8E">
            <w:pPr>
              <w:pStyle w:val="3-"/>
            </w:pPr>
          </w:p>
          <w:p w14:paraId="63837A0E" w14:textId="77777777" w:rsidR="00122C8E" w:rsidRPr="00502D58" w:rsidRDefault="00122C8E" w:rsidP="00122C8E">
            <w:pPr>
              <w:pStyle w:val="3-"/>
              <w:rPr>
                <w:color w:val="00B050"/>
              </w:rPr>
            </w:pPr>
            <w:r w:rsidRPr="00502D58">
              <w:rPr>
                <w:rFonts w:hint="eastAsia"/>
                <w:color w:val="00B050"/>
              </w:rPr>
              <w:t>//共有データ</w:t>
            </w:r>
          </w:p>
          <w:p w14:paraId="45EE66A5" w14:textId="77777777" w:rsidR="00122C8E" w:rsidRDefault="00122C8E" w:rsidP="00122C8E">
            <w:pPr>
              <w:pStyle w:val="3-"/>
            </w:pPr>
            <w:r>
              <w:t>static int s_commonData = 0;</w:t>
            </w:r>
          </w:p>
          <w:p w14:paraId="65E48F92" w14:textId="77777777" w:rsidR="00122C8E" w:rsidRDefault="00122C8E" w:rsidP="00122C8E">
            <w:pPr>
              <w:pStyle w:val="3-"/>
            </w:pPr>
          </w:p>
          <w:p w14:paraId="0C64C6C2" w14:textId="77777777" w:rsidR="00122C8E" w:rsidRPr="00502D58" w:rsidRDefault="00122C8E" w:rsidP="00122C8E">
            <w:pPr>
              <w:pStyle w:val="3-"/>
              <w:rPr>
                <w:color w:val="00B050"/>
              </w:rPr>
            </w:pPr>
            <w:r w:rsidRPr="00502D58">
              <w:rPr>
                <w:rFonts w:hint="eastAsia"/>
                <w:color w:val="00B050"/>
              </w:rPr>
              <w:t>//スレッド固有データ</w:t>
            </w:r>
          </w:p>
          <w:p w14:paraId="1129B77A" w14:textId="77777777" w:rsidR="00122C8E" w:rsidRDefault="00122C8E" w:rsidP="00122C8E">
            <w:pPr>
              <w:pStyle w:val="3-"/>
            </w:pPr>
            <w:r>
              <w:t>__declspec(thread) int s_tlsData = 0;</w:t>
            </w:r>
          </w:p>
          <w:p w14:paraId="0870833D" w14:textId="77777777" w:rsidR="00122C8E" w:rsidRDefault="00122C8E" w:rsidP="00122C8E">
            <w:pPr>
              <w:pStyle w:val="3-"/>
            </w:pPr>
          </w:p>
          <w:p w14:paraId="5F676C50" w14:textId="77777777" w:rsidR="00122C8E" w:rsidRPr="00502D58" w:rsidRDefault="00122C8E" w:rsidP="00122C8E">
            <w:pPr>
              <w:pStyle w:val="3-"/>
              <w:rPr>
                <w:color w:val="00B050"/>
              </w:rPr>
            </w:pPr>
            <w:r w:rsidRPr="00502D58">
              <w:rPr>
                <w:rFonts w:hint="eastAsia"/>
                <w:color w:val="00B050"/>
              </w:rPr>
              <w:t>//スレッド</w:t>
            </w:r>
          </w:p>
          <w:p w14:paraId="1DB318E6" w14:textId="77777777" w:rsidR="00122C8E" w:rsidRDefault="00122C8E" w:rsidP="00122C8E">
            <w:pPr>
              <w:pStyle w:val="3-"/>
            </w:pPr>
            <w:r>
              <w:t>unsigned int WINAPI threadFunc(void* param_p)</w:t>
            </w:r>
          </w:p>
          <w:p w14:paraId="7ACEEF3E" w14:textId="77777777" w:rsidR="00122C8E" w:rsidRDefault="00122C8E" w:rsidP="00122C8E">
            <w:pPr>
              <w:pStyle w:val="3-"/>
            </w:pPr>
            <w:r>
              <w:t>{</w:t>
            </w:r>
          </w:p>
          <w:p w14:paraId="6FBD067F" w14:textId="77777777" w:rsidR="00122C8E" w:rsidRDefault="00122C8E" w:rsidP="00122C8E">
            <w:pPr>
              <w:pStyle w:val="3-"/>
            </w:pPr>
            <w:r>
              <w:rPr>
                <w:rFonts w:hint="eastAsia"/>
              </w:rPr>
              <w:tab/>
            </w:r>
            <w:r w:rsidRPr="00502D58">
              <w:rPr>
                <w:rFonts w:hint="eastAsia"/>
                <w:color w:val="00B050"/>
              </w:rPr>
              <w:t>//パラメータ受け取り</w:t>
            </w:r>
          </w:p>
          <w:p w14:paraId="41AF2269" w14:textId="77777777" w:rsidR="00122C8E" w:rsidRDefault="00122C8E" w:rsidP="00122C8E">
            <w:pPr>
              <w:pStyle w:val="3-"/>
            </w:pPr>
            <w:r>
              <w:tab/>
              <w:t>const char* name = static_cast&lt;const char*&gt;(param_p);</w:t>
            </w:r>
          </w:p>
          <w:p w14:paraId="76C7DBC0" w14:textId="77777777" w:rsidR="00122C8E" w:rsidRDefault="00122C8E" w:rsidP="00122C8E">
            <w:pPr>
              <w:pStyle w:val="3-"/>
            </w:pPr>
          </w:p>
          <w:p w14:paraId="6C464B22" w14:textId="77777777" w:rsidR="00122C8E" w:rsidRDefault="00122C8E" w:rsidP="00122C8E">
            <w:pPr>
              <w:pStyle w:val="3-"/>
            </w:pPr>
            <w:r>
              <w:rPr>
                <w:rFonts w:hint="eastAsia"/>
              </w:rPr>
              <w:tab/>
            </w:r>
            <w:r w:rsidRPr="00502D58">
              <w:rPr>
                <w:rFonts w:hint="eastAsia"/>
                <w:color w:val="00B050"/>
              </w:rPr>
              <w:t>//開始</w:t>
            </w:r>
          </w:p>
          <w:p w14:paraId="5FBD5741" w14:textId="77777777" w:rsidR="00122C8E" w:rsidRDefault="00122C8E" w:rsidP="00122C8E">
            <w:pPr>
              <w:pStyle w:val="3-"/>
            </w:pPr>
            <w:r>
              <w:tab/>
              <w:t>printf("- begin:%s -\n", name);</w:t>
            </w:r>
          </w:p>
          <w:p w14:paraId="7DC934D9" w14:textId="77777777" w:rsidR="00122C8E" w:rsidRDefault="00122C8E" w:rsidP="00122C8E">
            <w:pPr>
              <w:pStyle w:val="3-"/>
            </w:pPr>
            <w:r>
              <w:tab/>
              <w:t>fflush(stdout);</w:t>
            </w:r>
          </w:p>
          <w:p w14:paraId="2AFD59AD" w14:textId="77777777" w:rsidR="00122C8E" w:rsidRDefault="00122C8E" w:rsidP="00122C8E">
            <w:pPr>
              <w:pStyle w:val="3-"/>
            </w:pPr>
          </w:p>
          <w:p w14:paraId="54660A9A" w14:textId="77777777" w:rsidR="00122C8E" w:rsidRDefault="00122C8E" w:rsidP="00122C8E">
            <w:pPr>
              <w:pStyle w:val="3-"/>
            </w:pPr>
            <w:r>
              <w:rPr>
                <w:rFonts w:hint="eastAsia"/>
              </w:rPr>
              <w:tab/>
            </w:r>
            <w:r w:rsidRPr="00502D58">
              <w:rPr>
                <w:rFonts w:hint="eastAsia"/>
                <w:color w:val="00B050"/>
              </w:rPr>
              <w:t>//処理</w:t>
            </w:r>
          </w:p>
          <w:p w14:paraId="69B19E18" w14:textId="77777777" w:rsidR="00122C8E" w:rsidRDefault="00122C8E" w:rsidP="00122C8E">
            <w:pPr>
              <w:pStyle w:val="3-"/>
            </w:pPr>
            <w:r>
              <w:tab/>
              <w:t>for (int i = 0; i &lt; 3; ++i)</w:t>
            </w:r>
          </w:p>
          <w:p w14:paraId="5E0AEAFD" w14:textId="77777777" w:rsidR="00122C8E" w:rsidRDefault="00122C8E" w:rsidP="00122C8E">
            <w:pPr>
              <w:pStyle w:val="3-"/>
            </w:pPr>
            <w:r>
              <w:tab/>
              <w:t>{</w:t>
            </w:r>
          </w:p>
          <w:p w14:paraId="63E5D7CE"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//インターロック操作でロック取得待ち</w:t>
            </w:r>
          </w:p>
          <w:p w14:paraId="0394E942" w14:textId="77777777" w:rsidR="00122C8E" w:rsidRDefault="00122C8E" w:rsidP="00122C8E">
            <w:pPr>
              <w:pStyle w:val="3-"/>
            </w:pPr>
            <w:r>
              <w:tab/>
            </w:r>
            <w:r>
              <w:tab/>
            </w:r>
            <w:r w:rsidRPr="00502D58">
              <w:rPr>
                <w:color w:val="FF0000"/>
              </w:rPr>
              <w:t>while (InterlockedExchange(&amp;s_lock, 1) == 1){}</w:t>
            </w:r>
          </w:p>
          <w:p w14:paraId="02C54047" w14:textId="77777777" w:rsidR="00122C8E" w:rsidRDefault="00122C8E" w:rsidP="00122C8E">
            <w:pPr>
              <w:pStyle w:val="3-"/>
            </w:pPr>
            <w:r>
              <w:tab/>
            </w:r>
            <w:r>
              <w:tab/>
            </w:r>
          </w:p>
          <w:p w14:paraId="643F9937"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//データ表示（前）</w:t>
            </w:r>
          </w:p>
          <w:p w14:paraId="76E5C060" w14:textId="77777777" w:rsidR="00122C8E" w:rsidRDefault="00122C8E" w:rsidP="00122C8E">
            <w:pPr>
              <w:pStyle w:val="3-"/>
            </w:pPr>
            <w:r>
              <w:tab/>
            </w:r>
            <w:r>
              <w:tab/>
              <w:t>printf("%s: [BEFORE] commonData=%d, tlsData=%d\n", name, s_commonData, s_tlsData);</w:t>
            </w:r>
          </w:p>
          <w:p w14:paraId="67121B35" w14:textId="77777777" w:rsidR="00122C8E" w:rsidRDefault="00122C8E" w:rsidP="00122C8E">
            <w:pPr>
              <w:pStyle w:val="3-"/>
            </w:pPr>
            <w:r>
              <w:tab/>
            </w:r>
            <w:r>
              <w:tab/>
              <w:t>fflush(stdout);</w:t>
            </w:r>
          </w:p>
          <w:p w14:paraId="3CAAB5AB" w14:textId="77777777" w:rsidR="00122C8E" w:rsidRDefault="00122C8E" w:rsidP="00122C8E">
            <w:pPr>
              <w:pStyle w:val="3-"/>
            </w:pPr>
          </w:p>
          <w:p w14:paraId="7C082CCC" w14:textId="77777777" w:rsidR="00122C8E" w:rsidRDefault="00122C8E" w:rsidP="00122C8E">
            <w:pPr>
              <w:pStyle w:val="3-"/>
            </w:pPr>
            <w:r>
              <w:rPr>
                <w:rFonts w:hint="eastAsia"/>
              </w:rPr>
              <w:lastRenderedPageBreak/>
              <w:tab/>
            </w:r>
            <w:r>
              <w:rPr>
                <w:rFonts w:hint="eastAsia"/>
              </w:rPr>
              <w:tab/>
            </w:r>
            <w:r w:rsidRPr="00502D58">
              <w:rPr>
                <w:rFonts w:hint="eastAsia"/>
                <w:color w:val="00B050"/>
              </w:rPr>
              <w:t>//データ取得</w:t>
            </w:r>
          </w:p>
          <w:p w14:paraId="60AB797B" w14:textId="77777777" w:rsidR="00122C8E" w:rsidRDefault="00122C8E" w:rsidP="00122C8E">
            <w:pPr>
              <w:pStyle w:val="3-"/>
            </w:pPr>
            <w:r>
              <w:tab/>
            </w:r>
            <w:r>
              <w:tab/>
              <w:t>int common_data = s_commonData;</w:t>
            </w:r>
          </w:p>
          <w:p w14:paraId="2D6048C3" w14:textId="77777777" w:rsidR="00122C8E" w:rsidRDefault="00122C8E" w:rsidP="00122C8E">
            <w:pPr>
              <w:pStyle w:val="3-"/>
            </w:pPr>
            <w:r>
              <w:tab/>
            </w:r>
            <w:r>
              <w:tab/>
              <w:t>int tls_data = s_tlsData;</w:t>
            </w:r>
          </w:p>
          <w:p w14:paraId="61D43BF3" w14:textId="77777777" w:rsidR="00122C8E" w:rsidRDefault="00122C8E" w:rsidP="00122C8E">
            <w:pPr>
              <w:pStyle w:val="3-"/>
            </w:pPr>
          </w:p>
          <w:p w14:paraId="260CD4B0" w14:textId="77777777" w:rsidR="00122C8E" w:rsidRDefault="00122C8E" w:rsidP="00122C8E">
            <w:pPr>
              <w:pStyle w:val="3-"/>
            </w:pPr>
            <w:r>
              <w:rPr>
                <w:rFonts w:hint="eastAsia"/>
              </w:rPr>
              <w:tab/>
            </w:r>
            <w:r>
              <w:rPr>
                <w:rFonts w:hint="eastAsia"/>
              </w:rPr>
              <w:tab/>
            </w:r>
            <w:r w:rsidRPr="00502D58">
              <w:rPr>
                <w:rFonts w:hint="eastAsia"/>
                <w:color w:val="00B050"/>
              </w:rPr>
              <w:t>//データ更新</w:t>
            </w:r>
          </w:p>
          <w:p w14:paraId="55481DA2" w14:textId="77777777" w:rsidR="00122C8E" w:rsidRDefault="00122C8E" w:rsidP="00122C8E">
            <w:pPr>
              <w:pStyle w:val="3-"/>
            </w:pPr>
            <w:r>
              <w:tab/>
            </w:r>
            <w:r>
              <w:tab/>
              <w:t>++common_data;</w:t>
            </w:r>
          </w:p>
          <w:p w14:paraId="4AA5A472" w14:textId="77777777" w:rsidR="00122C8E" w:rsidRDefault="00122C8E" w:rsidP="00122C8E">
            <w:pPr>
              <w:pStyle w:val="3-"/>
            </w:pPr>
            <w:r>
              <w:tab/>
            </w:r>
            <w:r>
              <w:tab/>
              <w:t>++tls_data;</w:t>
            </w:r>
          </w:p>
          <w:p w14:paraId="4FA28606" w14:textId="77777777" w:rsidR="00122C8E" w:rsidRDefault="00122C8E" w:rsidP="00122C8E">
            <w:pPr>
              <w:pStyle w:val="3-"/>
            </w:pPr>
          </w:p>
          <w:p w14:paraId="28FC8180" w14:textId="77777777" w:rsidR="00122C8E" w:rsidRDefault="00122C8E" w:rsidP="00122C8E">
            <w:pPr>
              <w:pStyle w:val="3-"/>
            </w:pPr>
            <w:r>
              <w:rPr>
                <w:rFonts w:hint="eastAsia"/>
              </w:rPr>
              <w:tab/>
            </w:r>
            <w:r>
              <w:rPr>
                <w:rFonts w:hint="eastAsia"/>
              </w:rPr>
              <w:tab/>
            </w:r>
            <w:r w:rsidRPr="00502D58">
              <w:rPr>
                <w:rFonts w:hint="eastAsia"/>
                <w:color w:val="00B050"/>
              </w:rPr>
              <w:t>//若干ランダムでスリープ（0～4 msec）</w:t>
            </w:r>
          </w:p>
          <w:p w14:paraId="7A00E5DC" w14:textId="77777777" w:rsidR="00122C8E" w:rsidRDefault="00122C8E" w:rsidP="00122C8E">
            <w:pPr>
              <w:pStyle w:val="3-"/>
            </w:pPr>
            <w:r>
              <w:tab/>
            </w:r>
            <w:r>
              <w:tab/>
              <w:t>Sleep(rand() % 5);</w:t>
            </w:r>
          </w:p>
          <w:p w14:paraId="0F7F2B60" w14:textId="77777777" w:rsidR="00122C8E" w:rsidRDefault="00122C8E" w:rsidP="00122C8E">
            <w:pPr>
              <w:pStyle w:val="3-"/>
            </w:pPr>
          </w:p>
          <w:p w14:paraId="1CAFBE7F" w14:textId="77777777" w:rsidR="00122C8E" w:rsidRDefault="00122C8E" w:rsidP="00122C8E">
            <w:pPr>
              <w:pStyle w:val="3-"/>
            </w:pPr>
            <w:r>
              <w:rPr>
                <w:rFonts w:hint="eastAsia"/>
              </w:rPr>
              <w:tab/>
            </w:r>
            <w:r>
              <w:rPr>
                <w:rFonts w:hint="eastAsia"/>
              </w:rPr>
              <w:tab/>
            </w:r>
            <w:r w:rsidRPr="00502D58">
              <w:rPr>
                <w:rFonts w:hint="eastAsia"/>
                <w:color w:val="00B050"/>
              </w:rPr>
              <w:t>//データ書き戻し</w:t>
            </w:r>
          </w:p>
          <w:p w14:paraId="1D2BBF98" w14:textId="77777777" w:rsidR="00122C8E" w:rsidRDefault="00122C8E" w:rsidP="00122C8E">
            <w:pPr>
              <w:pStyle w:val="3-"/>
            </w:pPr>
            <w:r>
              <w:tab/>
            </w:r>
            <w:r>
              <w:tab/>
              <w:t>s_commonData = common_data;</w:t>
            </w:r>
          </w:p>
          <w:p w14:paraId="3261D933" w14:textId="77777777" w:rsidR="00122C8E" w:rsidRDefault="00122C8E" w:rsidP="00122C8E">
            <w:pPr>
              <w:pStyle w:val="3-"/>
            </w:pPr>
            <w:r>
              <w:tab/>
            </w:r>
            <w:r>
              <w:tab/>
              <w:t>s_tlsData = tls_data;</w:t>
            </w:r>
          </w:p>
          <w:p w14:paraId="6ED64F18" w14:textId="77777777" w:rsidR="00122C8E" w:rsidRDefault="00122C8E" w:rsidP="00122C8E">
            <w:pPr>
              <w:pStyle w:val="3-"/>
            </w:pPr>
          </w:p>
          <w:p w14:paraId="2EA53631"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//データ表示（後）</w:t>
            </w:r>
          </w:p>
          <w:p w14:paraId="131CD3FD" w14:textId="77777777" w:rsidR="00122C8E" w:rsidRDefault="00122C8E" w:rsidP="00122C8E">
            <w:pPr>
              <w:pStyle w:val="3-"/>
            </w:pPr>
            <w:r>
              <w:tab/>
            </w:r>
            <w:r>
              <w:tab/>
              <w:t>printf("%s: [AFTER]  commonData=%d, tlsData=%d\n", name, s_commonData, s_tlsData);</w:t>
            </w:r>
          </w:p>
          <w:p w14:paraId="53FD50C0" w14:textId="77777777" w:rsidR="00122C8E" w:rsidRDefault="00122C8E" w:rsidP="00122C8E">
            <w:pPr>
              <w:pStyle w:val="3-"/>
            </w:pPr>
            <w:r>
              <w:tab/>
            </w:r>
            <w:r>
              <w:tab/>
              <w:t>fflush(stdout);</w:t>
            </w:r>
          </w:p>
          <w:p w14:paraId="380FA64C" w14:textId="77777777" w:rsidR="00122C8E" w:rsidRDefault="00122C8E" w:rsidP="00122C8E">
            <w:pPr>
              <w:pStyle w:val="3-"/>
            </w:pPr>
          </w:p>
          <w:p w14:paraId="4B6B9590"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//インターロック操作でロック解放</w:t>
            </w:r>
          </w:p>
          <w:p w14:paraId="79559AFD" w14:textId="77777777" w:rsidR="00122C8E" w:rsidRPr="00502D58" w:rsidRDefault="00122C8E" w:rsidP="00122C8E">
            <w:pPr>
              <w:pStyle w:val="3-"/>
              <w:rPr>
                <w:color w:val="FF0000"/>
              </w:rPr>
            </w:pPr>
            <w:r>
              <w:tab/>
            </w:r>
            <w:r>
              <w:tab/>
            </w:r>
            <w:r w:rsidRPr="00502D58">
              <w:rPr>
                <w:color w:val="FF0000"/>
              </w:rPr>
              <w:t>InterlockedExchange(&amp;s_lock, 0);</w:t>
            </w:r>
          </w:p>
          <w:p w14:paraId="6427C868" w14:textId="77777777" w:rsidR="00122C8E" w:rsidRDefault="00122C8E" w:rsidP="00122C8E">
            <w:pPr>
              <w:pStyle w:val="3-"/>
            </w:pPr>
            <w:r>
              <w:tab/>
            </w:r>
            <w:r>
              <w:tab/>
            </w:r>
          </w:p>
          <w:p w14:paraId="65401838" w14:textId="77777777" w:rsidR="00122C8E" w:rsidRDefault="00122C8E" w:rsidP="00122C8E">
            <w:pPr>
              <w:pStyle w:val="3-"/>
            </w:pPr>
            <w:r>
              <w:rPr>
                <w:rFonts w:hint="eastAsia"/>
              </w:rPr>
              <w:tab/>
            </w:r>
            <w:r>
              <w:rPr>
                <w:rFonts w:hint="eastAsia"/>
              </w:rPr>
              <w:tab/>
            </w:r>
            <w:r w:rsidRPr="00502D58">
              <w:rPr>
                <w:rFonts w:hint="eastAsia"/>
                <w:color w:val="00B050"/>
              </w:rPr>
              <w:t>//スレッド切り替えのためのスリープ</w:t>
            </w:r>
          </w:p>
          <w:p w14:paraId="66EDFF66" w14:textId="77777777" w:rsidR="00122C8E" w:rsidRDefault="00122C8E" w:rsidP="00122C8E">
            <w:pPr>
              <w:pStyle w:val="3-"/>
            </w:pPr>
            <w:r>
              <w:tab/>
            </w:r>
            <w:r>
              <w:tab/>
              <w:t>Sleep(0);</w:t>
            </w:r>
          </w:p>
          <w:p w14:paraId="536BCAD7" w14:textId="77777777" w:rsidR="00122C8E" w:rsidRPr="00502D58" w:rsidRDefault="00122C8E" w:rsidP="00122C8E">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69516B53"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SwitchToThread();//OSに任せて再スケジューリング</w:t>
            </w:r>
          </w:p>
          <w:p w14:paraId="738F4B75"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Yield();//廃止</w:t>
            </w:r>
          </w:p>
          <w:p w14:paraId="5B4EAE74" w14:textId="77777777" w:rsidR="00122C8E" w:rsidRDefault="00122C8E" w:rsidP="00122C8E">
            <w:pPr>
              <w:pStyle w:val="3-"/>
            </w:pPr>
            <w:r>
              <w:tab/>
              <w:t>}</w:t>
            </w:r>
          </w:p>
          <w:p w14:paraId="74878828" w14:textId="77777777" w:rsidR="00122C8E" w:rsidRDefault="00122C8E" w:rsidP="00122C8E">
            <w:pPr>
              <w:pStyle w:val="3-"/>
            </w:pPr>
          </w:p>
          <w:p w14:paraId="0E7F5594" w14:textId="77777777" w:rsidR="00122C8E" w:rsidRPr="00502D58" w:rsidRDefault="00122C8E" w:rsidP="00122C8E">
            <w:pPr>
              <w:pStyle w:val="3-"/>
              <w:rPr>
                <w:color w:val="00B050"/>
              </w:rPr>
            </w:pPr>
            <w:r>
              <w:rPr>
                <w:rFonts w:hint="eastAsia"/>
              </w:rPr>
              <w:tab/>
            </w:r>
            <w:r w:rsidRPr="00502D58">
              <w:rPr>
                <w:rFonts w:hint="eastAsia"/>
                <w:color w:val="00B050"/>
              </w:rPr>
              <w:t>//終了</w:t>
            </w:r>
          </w:p>
          <w:p w14:paraId="4602C9BC" w14:textId="77777777" w:rsidR="00122C8E" w:rsidRDefault="00122C8E" w:rsidP="00122C8E">
            <w:pPr>
              <w:pStyle w:val="3-"/>
            </w:pPr>
            <w:r>
              <w:tab/>
              <w:t>printf("- end:%s -\n", name);</w:t>
            </w:r>
          </w:p>
          <w:p w14:paraId="74020943" w14:textId="77777777" w:rsidR="00122C8E" w:rsidRDefault="00122C8E" w:rsidP="00122C8E">
            <w:pPr>
              <w:pStyle w:val="3-"/>
            </w:pPr>
            <w:r>
              <w:tab/>
              <w:t>fflush(stdout);</w:t>
            </w:r>
          </w:p>
          <w:p w14:paraId="0D2A32A0" w14:textId="77777777" w:rsidR="00122C8E" w:rsidRDefault="00122C8E" w:rsidP="00122C8E">
            <w:pPr>
              <w:pStyle w:val="3-"/>
            </w:pPr>
            <w:r>
              <w:tab/>
              <w:t>return 0;</w:t>
            </w:r>
          </w:p>
          <w:p w14:paraId="26E4CB2A" w14:textId="77777777" w:rsidR="00122C8E" w:rsidRDefault="00122C8E" w:rsidP="00122C8E">
            <w:pPr>
              <w:pStyle w:val="3-"/>
            </w:pPr>
            <w:r>
              <w:t>}</w:t>
            </w:r>
          </w:p>
          <w:p w14:paraId="3252D616" w14:textId="77777777" w:rsidR="00122C8E" w:rsidRDefault="00122C8E" w:rsidP="00122C8E">
            <w:pPr>
              <w:pStyle w:val="3-"/>
            </w:pPr>
          </w:p>
          <w:p w14:paraId="2EEBDCF0" w14:textId="77777777" w:rsidR="00122C8E" w:rsidRPr="00502D58" w:rsidRDefault="00122C8E" w:rsidP="00122C8E">
            <w:pPr>
              <w:pStyle w:val="3-"/>
              <w:rPr>
                <w:color w:val="00B050"/>
              </w:rPr>
            </w:pPr>
            <w:r w:rsidRPr="00502D58">
              <w:rPr>
                <w:rFonts w:hint="eastAsia"/>
                <w:color w:val="00B050"/>
              </w:rPr>
              <w:t>//テスト</w:t>
            </w:r>
          </w:p>
          <w:p w14:paraId="2987BFF3" w14:textId="77777777" w:rsidR="00122C8E" w:rsidRDefault="00122C8E" w:rsidP="00122C8E">
            <w:pPr>
              <w:pStyle w:val="3-"/>
            </w:pPr>
            <w:r>
              <w:t>int main(const int argc, const char* argv[])</w:t>
            </w:r>
          </w:p>
          <w:p w14:paraId="57DBA22C" w14:textId="77777777" w:rsidR="00122C8E" w:rsidRDefault="00122C8E" w:rsidP="00122C8E">
            <w:pPr>
              <w:pStyle w:val="3-"/>
            </w:pPr>
            <w:r>
              <w:t>{</w:t>
            </w:r>
          </w:p>
          <w:p w14:paraId="482D49D6" w14:textId="77777777" w:rsidR="00122C8E" w:rsidRDefault="00122C8E" w:rsidP="00122C8E">
            <w:pPr>
              <w:pStyle w:val="3-"/>
            </w:pPr>
            <w:r>
              <w:rPr>
                <w:rFonts w:hint="eastAsia"/>
              </w:rPr>
              <w:tab/>
            </w:r>
            <w:r w:rsidRPr="00502D58">
              <w:rPr>
                <w:rFonts w:hint="eastAsia"/>
                <w:color w:val="00B050"/>
              </w:rPr>
              <w:t>//スレッド作成</w:t>
            </w:r>
          </w:p>
          <w:p w14:paraId="0C767408" w14:textId="77777777" w:rsidR="00122C8E" w:rsidRDefault="00122C8E" w:rsidP="00122C8E">
            <w:pPr>
              <w:pStyle w:val="3-"/>
            </w:pPr>
            <w:r>
              <w:tab/>
              <w:t>static const int THREAD_NUM = 3;</w:t>
            </w:r>
          </w:p>
          <w:p w14:paraId="374E0FDA" w14:textId="77777777" w:rsidR="00122C8E" w:rsidRDefault="00122C8E" w:rsidP="00122C8E">
            <w:pPr>
              <w:pStyle w:val="3-"/>
            </w:pPr>
            <w:r>
              <w:tab/>
              <w:t>unsigned int tid[THREAD_NUM] = {};</w:t>
            </w:r>
          </w:p>
          <w:p w14:paraId="48C2F9D5" w14:textId="77777777" w:rsidR="00122C8E" w:rsidRDefault="00122C8E" w:rsidP="00122C8E">
            <w:pPr>
              <w:pStyle w:val="3-"/>
            </w:pPr>
            <w:r>
              <w:tab/>
              <w:t>HANDLE hThread[THREAD_NUM] =</w:t>
            </w:r>
          </w:p>
          <w:p w14:paraId="7AF73FD6" w14:textId="77777777" w:rsidR="00122C8E" w:rsidRDefault="00122C8E" w:rsidP="00122C8E">
            <w:pPr>
              <w:pStyle w:val="3-"/>
            </w:pPr>
            <w:r>
              <w:tab/>
              <w:t>{</w:t>
            </w:r>
          </w:p>
          <w:p w14:paraId="7A58DE50" w14:textId="77777777" w:rsidR="00122C8E" w:rsidRDefault="00122C8E" w:rsidP="00122C8E">
            <w:pPr>
              <w:pStyle w:val="3-"/>
            </w:pPr>
            <w:r>
              <w:rPr>
                <w:rFonts w:hint="eastAsia"/>
              </w:rPr>
              <w:tab/>
            </w:r>
            <w:r>
              <w:rPr>
                <w:rFonts w:hint="eastAsia"/>
              </w:rPr>
              <w:tab/>
              <w:t>(HANDLE)_beginthreadex(nullptr, 0, threadFunc, "太郎", 0, &amp;tid[0]),</w:t>
            </w:r>
          </w:p>
          <w:p w14:paraId="3E55A0B8" w14:textId="77777777" w:rsidR="00122C8E" w:rsidRDefault="00122C8E" w:rsidP="00122C8E">
            <w:pPr>
              <w:pStyle w:val="3-"/>
            </w:pPr>
            <w:r>
              <w:rPr>
                <w:rFonts w:hint="eastAsia"/>
              </w:rPr>
              <w:tab/>
            </w:r>
            <w:r>
              <w:rPr>
                <w:rFonts w:hint="eastAsia"/>
              </w:rPr>
              <w:tab/>
              <w:t>(HANDLE)_beginthreadex(nullptr, 0, threadFunc, "次郎", 0, &amp;tid[1]),</w:t>
            </w:r>
          </w:p>
          <w:p w14:paraId="76037DD8" w14:textId="77777777" w:rsidR="00122C8E" w:rsidRDefault="00122C8E" w:rsidP="00122C8E">
            <w:pPr>
              <w:pStyle w:val="3-"/>
            </w:pPr>
            <w:r>
              <w:rPr>
                <w:rFonts w:hint="eastAsia"/>
              </w:rPr>
              <w:tab/>
            </w:r>
            <w:r>
              <w:rPr>
                <w:rFonts w:hint="eastAsia"/>
              </w:rPr>
              <w:tab/>
              <w:t>(HANDLE)_beginthreadex(nullptr, 0, threadFunc, "三郎", 0, &amp;tid[2])</w:t>
            </w:r>
          </w:p>
          <w:p w14:paraId="7EFFC0D9" w14:textId="77777777" w:rsidR="00122C8E" w:rsidRDefault="00122C8E" w:rsidP="00122C8E">
            <w:pPr>
              <w:pStyle w:val="3-"/>
            </w:pPr>
            <w:r>
              <w:tab/>
              <w:t>};</w:t>
            </w:r>
          </w:p>
          <w:p w14:paraId="34964EED" w14:textId="77777777" w:rsidR="00122C8E" w:rsidRDefault="00122C8E" w:rsidP="00122C8E">
            <w:pPr>
              <w:pStyle w:val="3-"/>
            </w:pPr>
            <w:r>
              <w:tab/>
            </w:r>
          </w:p>
          <w:p w14:paraId="055EAAF3" w14:textId="77777777" w:rsidR="00122C8E" w:rsidRDefault="00122C8E" w:rsidP="00122C8E">
            <w:pPr>
              <w:pStyle w:val="3-"/>
            </w:pPr>
            <w:r>
              <w:rPr>
                <w:rFonts w:hint="eastAsia"/>
              </w:rPr>
              <w:tab/>
            </w:r>
            <w:r w:rsidRPr="00502D58">
              <w:rPr>
                <w:rFonts w:hint="eastAsia"/>
                <w:color w:val="00B050"/>
              </w:rPr>
              <w:t>//スレッド終了待ち</w:t>
            </w:r>
          </w:p>
          <w:p w14:paraId="1BD0DF62" w14:textId="77777777" w:rsidR="00122C8E" w:rsidRDefault="00122C8E" w:rsidP="00122C8E">
            <w:pPr>
              <w:pStyle w:val="3-"/>
            </w:pPr>
            <w:r>
              <w:tab/>
              <w:t>WaitForMultipleObjects(THREAD_NUM, hThread, true, INFINITE);</w:t>
            </w:r>
          </w:p>
          <w:p w14:paraId="3716616F" w14:textId="77777777" w:rsidR="00122C8E" w:rsidRDefault="00122C8E" w:rsidP="00122C8E">
            <w:pPr>
              <w:pStyle w:val="3-"/>
            </w:pPr>
          </w:p>
          <w:p w14:paraId="70A4A6F4" w14:textId="77777777" w:rsidR="00122C8E" w:rsidRPr="00502D58" w:rsidRDefault="00122C8E" w:rsidP="00122C8E">
            <w:pPr>
              <w:pStyle w:val="3-"/>
              <w:rPr>
                <w:color w:val="00B050"/>
              </w:rPr>
            </w:pPr>
            <w:r>
              <w:rPr>
                <w:rFonts w:hint="eastAsia"/>
              </w:rPr>
              <w:tab/>
            </w:r>
            <w:r w:rsidRPr="00502D58">
              <w:rPr>
                <w:rFonts w:hint="eastAsia"/>
                <w:color w:val="00B050"/>
              </w:rPr>
              <w:t>//スレッドハンドルクローズ</w:t>
            </w:r>
          </w:p>
          <w:p w14:paraId="77A5D15A" w14:textId="77777777" w:rsidR="00122C8E" w:rsidRDefault="00122C8E" w:rsidP="00122C8E">
            <w:pPr>
              <w:pStyle w:val="3-"/>
            </w:pPr>
            <w:r>
              <w:tab/>
              <w:t>for (int i = 0; i &lt; THREAD_NUM; ++i)</w:t>
            </w:r>
          </w:p>
          <w:p w14:paraId="2F5D6D7F" w14:textId="77777777" w:rsidR="00122C8E" w:rsidRDefault="00122C8E" w:rsidP="00122C8E">
            <w:pPr>
              <w:pStyle w:val="3-"/>
            </w:pPr>
            <w:r>
              <w:tab/>
              <w:t>{</w:t>
            </w:r>
          </w:p>
          <w:p w14:paraId="2E3E6818" w14:textId="77777777" w:rsidR="00122C8E" w:rsidRDefault="00122C8E" w:rsidP="00122C8E">
            <w:pPr>
              <w:pStyle w:val="3-"/>
            </w:pPr>
            <w:r>
              <w:tab/>
            </w:r>
            <w:r>
              <w:tab/>
              <w:t>CloseHandle(hThread[i]);</w:t>
            </w:r>
          </w:p>
          <w:p w14:paraId="2B2C3B15" w14:textId="77777777" w:rsidR="00122C8E" w:rsidRDefault="00122C8E" w:rsidP="00122C8E">
            <w:pPr>
              <w:pStyle w:val="3-"/>
            </w:pPr>
            <w:r>
              <w:tab/>
              <w:t>}</w:t>
            </w:r>
          </w:p>
          <w:p w14:paraId="5AE370B7" w14:textId="77777777" w:rsidR="00122C8E" w:rsidRDefault="00122C8E" w:rsidP="00122C8E">
            <w:pPr>
              <w:pStyle w:val="3-"/>
            </w:pPr>
          </w:p>
          <w:p w14:paraId="6267FF62" w14:textId="77777777" w:rsidR="00122C8E" w:rsidRDefault="00122C8E" w:rsidP="00122C8E">
            <w:pPr>
              <w:pStyle w:val="3-"/>
            </w:pPr>
            <w:r>
              <w:rPr>
                <w:rFonts w:hint="eastAsia"/>
              </w:rPr>
              <w:tab/>
            </w:r>
            <w:r w:rsidRPr="00502D58">
              <w:rPr>
                <w:rFonts w:hint="eastAsia"/>
                <w:color w:val="00B050"/>
              </w:rPr>
              <w:t>//インターロック操作でロックの取得と解放を大量に実行して時間を計測</w:t>
            </w:r>
          </w:p>
          <w:p w14:paraId="4ABD49D0" w14:textId="77777777" w:rsidR="00122C8E" w:rsidRDefault="00122C8E" w:rsidP="00122C8E">
            <w:pPr>
              <w:pStyle w:val="3-"/>
            </w:pPr>
            <w:r>
              <w:tab/>
              <w:t>{</w:t>
            </w:r>
          </w:p>
          <w:p w14:paraId="5AC58A07" w14:textId="77777777" w:rsidR="00122C8E" w:rsidRDefault="00122C8E" w:rsidP="00122C8E">
            <w:pPr>
              <w:pStyle w:val="3-"/>
            </w:pPr>
            <w:r>
              <w:tab/>
            </w:r>
            <w:r>
              <w:tab/>
              <w:t>LARGE_INTEGER freq;</w:t>
            </w:r>
          </w:p>
          <w:p w14:paraId="674D03BC" w14:textId="77777777" w:rsidR="00122C8E" w:rsidRDefault="00122C8E" w:rsidP="00122C8E">
            <w:pPr>
              <w:pStyle w:val="3-"/>
            </w:pPr>
            <w:r>
              <w:tab/>
            </w:r>
            <w:r>
              <w:tab/>
              <w:t>QueryPerformanceFrequency(&amp;freq);</w:t>
            </w:r>
          </w:p>
          <w:p w14:paraId="1095314B" w14:textId="77777777" w:rsidR="00122C8E" w:rsidRDefault="00122C8E" w:rsidP="00122C8E">
            <w:pPr>
              <w:pStyle w:val="3-"/>
            </w:pPr>
            <w:r>
              <w:tab/>
            </w:r>
            <w:r>
              <w:tab/>
              <w:t>LARGE_INTEGER begin;</w:t>
            </w:r>
          </w:p>
          <w:p w14:paraId="4690D699" w14:textId="77777777" w:rsidR="00122C8E" w:rsidRDefault="00122C8E" w:rsidP="00122C8E">
            <w:pPr>
              <w:pStyle w:val="3-"/>
            </w:pPr>
            <w:r>
              <w:tab/>
            </w:r>
            <w:r>
              <w:tab/>
              <w:t>QueryPerformanceCounter(&amp;begin);</w:t>
            </w:r>
          </w:p>
          <w:p w14:paraId="3D8588F1" w14:textId="77777777" w:rsidR="00122C8E" w:rsidRDefault="00122C8E" w:rsidP="00122C8E">
            <w:pPr>
              <w:pStyle w:val="3-"/>
            </w:pPr>
            <w:r>
              <w:tab/>
            </w:r>
            <w:r>
              <w:tab/>
              <w:t>static const int TEST_TIMES = 10000000;</w:t>
            </w:r>
          </w:p>
          <w:p w14:paraId="46E36BD4" w14:textId="77777777" w:rsidR="00122C8E" w:rsidRDefault="00122C8E" w:rsidP="00122C8E">
            <w:pPr>
              <w:pStyle w:val="3-"/>
            </w:pPr>
            <w:r>
              <w:tab/>
            </w:r>
            <w:r>
              <w:tab/>
              <w:t>for (int i = 0; i &lt; TEST_TIMES; ++i)</w:t>
            </w:r>
          </w:p>
          <w:p w14:paraId="1DAC7B89" w14:textId="77777777" w:rsidR="00122C8E" w:rsidRDefault="00122C8E" w:rsidP="00122C8E">
            <w:pPr>
              <w:pStyle w:val="3-"/>
            </w:pPr>
            <w:r>
              <w:lastRenderedPageBreak/>
              <w:tab/>
            </w:r>
            <w:r>
              <w:tab/>
              <w:t>{</w:t>
            </w:r>
          </w:p>
          <w:p w14:paraId="7D0BF03C" w14:textId="77777777" w:rsidR="00122C8E" w:rsidRPr="00502D58" w:rsidRDefault="00122C8E" w:rsidP="00122C8E">
            <w:pPr>
              <w:pStyle w:val="3-"/>
              <w:rPr>
                <w:color w:val="FF0000"/>
              </w:rPr>
            </w:pPr>
            <w:r>
              <w:tab/>
            </w:r>
            <w:r>
              <w:tab/>
            </w:r>
            <w:r>
              <w:tab/>
            </w:r>
            <w:r w:rsidRPr="00502D58">
              <w:rPr>
                <w:color w:val="FF0000"/>
              </w:rPr>
              <w:t>while (InterlockedExchange(&amp;s_lock, 1) == 1){}</w:t>
            </w:r>
          </w:p>
          <w:p w14:paraId="4E0C3A36" w14:textId="77777777" w:rsidR="00122C8E" w:rsidRPr="00502D58" w:rsidRDefault="00122C8E" w:rsidP="00122C8E">
            <w:pPr>
              <w:pStyle w:val="3-"/>
              <w:rPr>
                <w:color w:val="FF0000"/>
              </w:rPr>
            </w:pPr>
            <w:r w:rsidRPr="00502D58">
              <w:rPr>
                <w:color w:val="FF0000"/>
              </w:rPr>
              <w:tab/>
            </w:r>
            <w:r w:rsidRPr="00502D58">
              <w:rPr>
                <w:color w:val="FF0000"/>
              </w:rPr>
              <w:tab/>
            </w:r>
            <w:r w:rsidRPr="00502D58">
              <w:rPr>
                <w:color w:val="FF0000"/>
              </w:rPr>
              <w:tab/>
              <w:t>InterlockedExchange(&amp;s_lock, 0);</w:t>
            </w:r>
          </w:p>
          <w:p w14:paraId="462212BE" w14:textId="77777777" w:rsidR="00122C8E" w:rsidRDefault="00122C8E" w:rsidP="00122C8E">
            <w:pPr>
              <w:pStyle w:val="3-"/>
            </w:pPr>
            <w:r>
              <w:tab/>
            </w:r>
            <w:r>
              <w:tab/>
              <w:t>}</w:t>
            </w:r>
          </w:p>
          <w:p w14:paraId="2435D6CC" w14:textId="77777777" w:rsidR="00122C8E" w:rsidRDefault="00122C8E" w:rsidP="00122C8E">
            <w:pPr>
              <w:pStyle w:val="3-"/>
            </w:pPr>
            <w:r>
              <w:tab/>
            </w:r>
            <w:r>
              <w:tab/>
              <w:t>LARGE_INTEGER end;</w:t>
            </w:r>
          </w:p>
          <w:p w14:paraId="407E066F" w14:textId="77777777" w:rsidR="00122C8E" w:rsidRDefault="00122C8E" w:rsidP="00122C8E">
            <w:pPr>
              <w:pStyle w:val="3-"/>
            </w:pPr>
            <w:r>
              <w:tab/>
            </w:r>
            <w:r>
              <w:tab/>
              <w:t>QueryPerformanceCounter(&amp;end);</w:t>
            </w:r>
          </w:p>
          <w:p w14:paraId="62E54625" w14:textId="77777777" w:rsidR="00C607FA" w:rsidRDefault="00122C8E" w:rsidP="00502D58">
            <w:pPr>
              <w:pStyle w:val="3-"/>
              <w:jc w:val="left"/>
            </w:pPr>
            <w:r>
              <w:tab/>
            </w:r>
            <w:r>
              <w:tab/>
              <w:t>float duration = static_cast&lt;float&gt;(static_cast&lt;double&gt;(end.QuadPart - begin.QuadPart)</w:t>
            </w:r>
          </w:p>
          <w:p w14:paraId="3DC99E40" w14:textId="13497B0D" w:rsidR="00122C8E" w:rsidRDefault="00C607FA" w:rsidP="00502D58">
            <w:pPr>
              <w:pStyle w:val="3-"/>
              <w:jc w:val="left"/>
            </w:pPr>
            <w:r>
              <w:tab/>
            </w:r>
            <w:r>
              <w:tab/>
            </w:r>
            <w:r>
              <w:tab/>
            </w:r>
            <w:r>
              <w:tab/>
            </w:r>
            <w:r>
              <w:tab/>
            </w:r>
            <w:r>
              <w:tab/>
            </w:r>
            <w:r>
              <w:tab/>
            </w:r>
            <w:r>
              <w:tab/>
            </w:r>
            <w:r>
              <w:tab/>
            </w:r>
            <w:r>
              <w:tab/>
            </w:r>
            <w:r>
              <w:tab/>
            </w:r>
            <w:r>
              <w:tab/>
            </w:r>
            <w:r w:rsidR="00122C8E">
              <w:t xml:space="preserve"> / static_cast&lt;double&gt;(freq.QuadPart));</w:t>
            </w:r>
          </w:p>
          <w:p w14:paraId="7AC8D37D" w14:textId="77777777" w:rsidR="00122C8E" w:rsidRDefault="00122C8E" w:rsidP="00122C8E">
            <w:pPr>
              <w:pStyle w:val="3-"/>
            </w:pPr>
            <w:r>
              <w:tab/>
            </w:r>
            <w:r>
              <w:tab/>
              <w:t>printf("Interlocked * %d = %.6f sec\n", TEST_TIMES, duration);</w:t>
            </w:r>
          </w:p>
          <w:p w14:paraId="0566653D" w14:textId="77777777" w:rsidR="00122C8E" w:rsidRDefault="00122C8E" w:rsidP="00122C8E">
            <w:pPr>
              <w:pStyle w:val="3-"/>
            </w:pPr>
            <w:r>
              <w:tab/>
              <w:t>}</w:t>
            </w:r>
          </w:p>
          <w:p w14:paraId="44468E55" w14:textId="77777777" w:rsidR="00122C8E" w:rsidRDefault="00122C8E" w:rsidP="00122C8E">
            <w:pPr>
              <w:pStyle w:val="3-"/>
            </w:pPr>
          </w:p>
          <w:p w14:paraId="61CF1D0E" w14:textId="77777777" w:rsidR="00122C8E" w:rsidRDefault="00122C8E" w:rsidP="00122C8E">
            <w:pPr>
              <w:pStyle w:val="3-"/>
            </w:pPr>
            <w:r>
              <w:tab/>
              <w:t>return EXIT_SUCCESS;</w:t>
            </w:r>
          </w:p>
          <w:p w14:paraId="23FC1BBE" w14:textId="1092F2E9" w:rsidR="00590471" w:rsidRPr="00DE3BF2" w:rsidRDefault="00122C8E" w:rsidP="00122C8E">
            <w:pPr>
              <w:pStyle w:val="3-"/>
            </w:pPr>
            <w:r>
              <w:t>}</w:t>
            </w:r>
          </w:p>
        </w:tc>
      </w:tr>
    </w:tbl>
    <w:p w14:paraId="1D96B6FE"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EACBB04" w14:textId="77777777" w:rsidTr="00A42DD8">
        <w:tc>
          <w:tcPr>
            <w:tcW w:w="8494" w:type="dxa"/>
          </w:tcPr>
          <w:p w14:paraId="01AD0DE5" w14:textId="77777777" w:rsidR="00122C8E" w:rsidRPr="00502D58" w:rsidRDefault="00122C8E" w:rsidP="00122C8E">
            <w:pPr>
              <w:pStyle w:val="3-"/>
              <w:rPr>
                <w:color w:val="auto"/>
              </w:rPr>
            </w:pPr>
            <w:r w:rsidRPr="00502D58">
              <w:rPr>
                <w:rFonts w:hint="eastAsia"/>
                <w:color w:val="auto"/>
              </w:rPr>
              <w:t>- begin:太郎 -</w:t>
            </w:r>
          </w:p>
          <w:p w14:paraId="66FAC1CA" w14:textId="77777777" w:rsidR="00122C8E" w:rsidRPr="00502D58" w:rsidRDefault="00122C8E" w:rsidP="00122C8E">
            <w:pPr>
              <w:pStyle w:val="3-"/>
              <w:rPr>
                <w:color w:val="auto"/>
              </w:rPr>
            </w:pPr>
            <w:r w:rsidRPr="00502D58">
              <w:rPr>
                <w:rFonts w:hint="eastAsia"/>
                <w:color w:val="auto"/>
              </w:rPr>
              <w:t>太郎: [BEFORE] commonData=0, tlsData=0</w:t>
            </w:r>
          </w:p>
          <w:p w14:paraId="3CE93F2E" w14:textId="77777777" w:rsidR="00122C8E" w:rsidRPr="00502D58" w:rsidRDefault="00122C8E" w:rsidP="00122C8E">
            <w:pPr>
              <w:pStyle w:val="3-"/>
              <w:rPr>
                <w:color w:val="auto"/>
              </w:rPr>
            </w:pPr>
            <w:r w:rsidRPr="00502D58">
              <w:rPr>
                <w:rFonts w:hint="eastAsia"/>
                <w:color w:val="auto"/>
              </w:rPr>
              <w:t>- begin:次郎 -</w:t>
            </w:r>
          </w:p>
          <w:p w14:paraId="5B299C4E" w14:textId="77777777" w:rsidR="00122C8E" w:rsidRPr="00502D58" w:rsidRDefault="00122C8E" w:rsidP="00122C8E">
            <w:pPr>
              <w:pStyle w:val="3-"/>
              <w:rPr>
                <w:color w:val="auto"/>
              </w:rPr>
            </w:pPr>
            <w:r w:rsidRPr="00502D58">
              <w:rPr>
                <w:rFonts w:hint="eastAsia"/>
                <w:color w:val="auto"/>
              </w:rPr>
              <w:t>- begin:三郎 -</w:t>
            </w:r>
          </w:p>
          <w:p w14:paraId="665E38F2" w14:textId="77777777" w:rsidR="00122C8E" w:rsidRPr="00502D58" w:rsidRDefault="00122C8E" w:rsidP="00122C8E">
            <w:pPr>
              <w:pStyle w:val="3-"/>
              <w:rPr>
                <w:color w:val="auto"/>
              </w:rPr>
            </w:pPr>
            <w:r w:rsidRPr="00502D58">
              <w:rPr>
                <w:rFonts w:hint="eastAsia"/>
                <w:color w:val="auto"/>
              </w:rPr>
              <w:t>太郎: [AFTER]  commonData=1, tlsData=1</w:t>
            </w:r>
          </w:p>
          <w:p w14:paraId="47BB893C" w14:textId="77777777" w:rsidR="00122C8E" w:rsidRPr="00122C8E" w:rsidRDefault="00122C8E" w:rsidP="00122C8E">
            <w:pPr>
              <w:pStyle w:val="3-"/>
              <w:rPr>
                <w:color w:val="auto"/>
              </w:rPr>
            </w:pPr>
            <w:r w:rsidRPr="00122C8E">
              <w:rPr>
                <w:rFonts w:hint="eastAsia"/>
                <w:color w:val="auto"/>
              </w:rPr>
              <w:t>次郎: [BEFORE] commonData=1, tlsData=0</w:t>
            </w:r>
          </w:p>
          <w:p w14:paraId="008C9D2A" w14:textId="77777777" w:rsidR="00122C8E" w:rsidRPr="00122C8E" w:rsidRDefault="00122C8E" w:rsidP="00122C8E">
            <w:pPr>
              <w:pStyle w:val="3-"/>
              <w:rPr>
                <w:color w:val="auto"/>
              </w:rPr>
            </w:pPr>
            <w:r w:rsidRPr="00122C8E">
              <w:rPr>
                <w:rFonts w:hint="eastAsia"/>
                <w:color w:val="auto"/>
              </w:rPr>
              <w:t>次郎: [AFTER]  commonData=2, tlsData=1</w:t>
            </w:r>
          </w:p>
          <w:p w14:paraId="2D7609FC" w14:textId="77777777" w:rsidR="00122C8E" w:rsidRPr="00122C8E" w:rsidRDefault="00122C8E" w:rsidP="00122C8E">
            <w:pPr>
              <w:pStyle w:val="3-"/>
              <w:rPr>
                <w:color w:val="auto"/>
              </w:rPr>
            </w:pPr>
            <w:r w:rsidRPr="00122C8E">
              <w:rPr>
                <w:rFonts w:hint="eastAsia"/>
                <w:color w:val="auto"/>
              </w:rPr>
              <w:t>三郎: [BEFORE] commonData=2, tlsData=0</w:t>
            </w:r>
          </w:p>
          <w:p w14:paraId="2469C518" w14:textId="77777777" w:rsidR="00122C8E" w:rsidRPr="00122C8E" w:rsidRDefault="00122C8E" w:rsidP="00122C8E">
            <w:pPr>
              <w:pStyle w:val="3-"/>
              <w:rPr>
                <w:color w:val="auto"/>
              </w:rPr>
            </w:pPr>
            <w:r w:rsidRPr="00122C8E">
              <w:rPr>
                <w:rFonts w:hint="eastAsia"/>
                <w:color w:val="auto"/>
              </w:rPr>
              <w:t>三郎: [AFTER]  commonData=3, tlsData=1</w:t>
            </w:r>
          </w:p>
          <w:p w14:paraId="08BADFB5" w14:textId="77777777" w:rsidR="00122C8E" w:rsidRPr="00122C8E" w:rsidRDefault="00122C8E" w:rsidP="00122C8E">
            <w:pPr>
              <w:pStyle w:val="3-"/>
              <w:rPr>
                <w:color w:val="auto"/>
              </w:rPr>
            </w:pPr>
            <w:r w:rsidRPr="00122C8E">
              <w:rPr>
                <w:rFonts w:hint="eastAsia"/>
                <w:color w:val="auto"/>
              </w:rPr>
              <w:t>太郎: [BEFORE] commonData=3, tlsData=1</w:t>
            </w:r>
          </w:p>
          <w:p w14:paraId="0424E482" w14:textId="77777777" w:rsidR="00122C8E" w:rsidRPr="00122C8E" w:rsidRDefault="00122C8E" w:rsidP="00122C8E">
            <w:pPr>
              <w:pStyle w:val="3-"/>
              <w:rPr>
                <w:color w:val="auto"/>
              </w:rPr>
            </w:pPr>
            <w:r w:rsidRPr="00122C8E">
              <w:rPr>
                <w:rFonts w:hint="eastAsia"/>
                <w:color w:val="auto"/>
              </w:rPr>
              <w:t>太郎: [AFTER]  commonData=4, tlsData=2</w:t>
            </w:r>
          </w:p>
          <w:p w14:paraId="165EFE79" w14:textId="77777777" w:rsidR="00122C8E" w:rsidRPr="00122C8E" w:rsidRDefault="00122C8E" w:rsidP="00122C8E">
            <w:pPr>
              <w:pStyle w:val="3-"/>
              <w:rPr>
                <w:color w:val="auto"/>
              </w:rPr>
            </w:pPr>
            <w:r w:rsidRPr="00122C8E">
              <w:rPr>
                <w:rFonts w:hint="eastAsia"/>
                <w:color w:val="auto"/>
              </w:rPr>
              <w:t>次郎: [BEFORE] commonData=4, tlsData=1</w:t>
            </w:r>
          </w:p>
          <w:p w14:paraId="55551C5E" w14:textId="77777777" w:rsidR="00122C8E" w:rsidRPr="00122C8E" w:rsidRDefault="00122C8E" w:rsidP="00122C8E">
            <w:pPr>
              <w:pStyle w:val="3-"/>
              <w:rPr>
                <w:color w:val="auto"/>
              </w:rPr>
            </w:pPr>
            <w:r w:rsidRPr="00122C8E">
              <w:rPr>
                <w:rFonts w:hint="eastAsia"/>
                <w:color w:val="auto"/>
              </w:rPr>
              <w:t>次郎: [AFTER]  commonData=5, tlsData=2</w:t>
            </w:r>
          </w:p>
          <w:p w14:paraId="3D2E3161" w14:textId="77777777" w:rsidR="00122C8E" w:rsidRPr="00122C8E" w:rsidRDefault="00122C8E" w:rsidP="00122C8E">
            <w:pPr>
              <w:pStyle w:val="3-"/>
              <w:rPr>
                <w:color w:val="auto"/>
              </w:rPr>
            </w:pPr>
            <w:r w:rsidRPr="00122C8E">
              <w:rPr>
                <w:rFonts w:hint="eastAsia"/>
                <w:color w:val="auto"/>
              </w:rPr>
              <w:t>太郎: [BEFORE] commonData=5, tlsData=2</w:t>
            </w:r>
          </w:p>
          <w:p w14:paraId="302935B3" w14:textId="77777777" w:rsidR="00122C8E" w:rsidRPr="00122C8E" w:rsidRDefault="00122C8E" w:rsidP="00122C8E">
            <w:pPr>
              <w:pStyle w:val="3-"/>
              <w:rPr>
                <w:color w:val="auto"/>
              </w:rPr>
            </w:pPr>
            <w:r w:rsidRPr="00122C8E">
              <w:rPr>
                <w:rFonts w:hint="eastAsia"/>
                <w:color w:val="auto"/>
              </w:rPr>
              <w:t>太郎: [AFTER]  commonData=6, tlsData=3</w:t>
            </w:r>
          </w:p>
          <w:p w14:paraId="37FDD73D" w14:textId="77777777" w:rsidR="00122C8E" w:rsidRPr="00122C8E" w:rsidRDefault="00122C8E" w:rsidP="00122C8E">
            <w:pPr>
              <w:pStyle w:val="3-"/>
              <w:rPr>
                <w:color w:val="auto"/>
              </w:rPr>
            </w:pPr>
            <w:r w:rsidRPr="00122C8E">
              <w:rPr>
                <w:rFonts w:hint="eastAsia"/>
                <w:color w:val="auto"/>
              </w:rPr>
              <w:t>次郎: [BEFORE] commonData=6, tlsData=2</w:t>
            </w:r>
          </w:p>
          <w:p w14:paraId="20371661" w14:textId="77777777" w:rsidR="00122C8E" w:rsidRPr="00122C8E" w:rsidRDefault="00122C8E" w:rsidP="00122C8E">
            <w:pPr>
              <w:pStyle w:val="3-"/>
              <w:rPr>
                <w:color w:val="auto"/>
              </w:rPr>
            </w:pPr>
            <w:r w:rsidRPr="00122C8E">
              <w:rPr>
                <w:rFonts w:hint="eastAsia"/>
                <w:color w:val="auto"/>
              </w:rPr>
              <w:t>- end:太郎 -</w:t>
            </w:r>
          </w:p>
          <w:p w14:paraId="7C624B32" w14:textId="77777777" w:rsidR="00122C8E" w:rsidRPr="00122C8E" w:rsidRDefault="00122C8E" w:rsidP="00122C8E">
            <w:pPr>
              <w:pStyle w:val="3-"/>
              <w:rPr>
                <w:color w:val="auto"/>
              </w:rPr>
            </w:pPr>
            <w:r w:rsidRPr="00122C8E">
              <w:rPr>
                <w:rFonts w:hint="eastAsia"/>
                <w:color w:val="auto"/>
              </w:rPr>
              <w:t>次郎: [AFTER]  commonData=7, tlsData=3</w:t>
            </w:r>
          </w:p>
          <w:p w14:paraId="61EBB3B3" w14:textId="77777777" w:rsidR="00122C8E" w:rsidRPr="00122C8E" w:rsidRDefault="00122C8E" w:rsidP="00122C8E">
            <w:pPr>
              <w:pStyle w:val="3-"/>
              <w:rPr>
                <w:color w:val="auto"/>
              </w:rPr>
            </w:pPr>
            <w:r w:rsidRPr="00122C8E">
              <w:rPr>
                <w:rFonts w:hint="eastAsia"/>
                <w:color w:val="auto"/>
              </w:rPr>
              <w:t>- end:次郎 -</w:t>
            </w:r>
          </w:p>
          <w:p w14:paraId="2A59C1A8" w14:textId="77777777" w:rsidR="00122C8E" w:rsidRPr="00122C8E" w:rsidRDefault="00122C8E" w:rsidP="00122C8E">
            <w:pPr>
              <w:pStyle w:val="3-"/>
              <w:rPr>
                <w:color w:val="auto"/>
              </w:rPr>
            </w:pPr>
            <w:r w:rsidRPr="00122C8E">
              <w:rPr>
                <w:rFonts w:hint="eastAsia"/>
                <w:color w:val="auto"/>
              </w:rPr>
              <w:t>三郎: [BEFORE] commonData=7, tlsData=1</w:t>
            </w:r>
          </w:p>
          <w:p w14:paraId="50670586" w14:textId="77777777" w:rsidR="00122C8E" w:rsidRPr="00122C8E" w:rsidRDefault="00122C8E" w:rsidP="00122C8E">
            <w:pPr>
              <w:pStyle w:val="3-"/>
              <w:rPr>
                <w:color w:val="auto"/>
              </w:rPr>
            </w:pPr>
            <w:r w:rsidRPr="00122C8E">
              <w:rPr>
                <w:rFonts w:hint="eastAsia"/>
                <w:color w:val="auto"/>
              </w:rPr>
              <w:t>三郎: [AFTER]  commonData=8, tlsData=2</w:t>
            </w:r>
          </w:p>
          <w:p w14:paraId="1B4BC810" w14:textId="77777777" w:rsidR="00122C8E" w:rsidRPr="00122C8E" w:rsidRDefault="00122C8E" w:rsidP="00122C8E">
            <w:pPr>
              <w:pStyle w:val="3-"/>
              <w:rPr>
                <w:color w:val="auto"/>
              </w:rPr>
            </w:pPr>
            <w:r w:rsidRPr="00122C8E">
              <w:rPr>
                <w:rFonts w:hint="eastAsia"/>
                <w:color w:val="auto"/>
              </w:rPr>
              <w:t>三郎: [BEFORE] commonData=8, tlsData=2</w:t>
            </w:r>
          </w:p>
          <w:p w14:paraId="4546D43F" w14:textId="7B585F43" w:rsidR="00122C8E" w:rsidRPr="00122C8E" w:rsidRDefault="00122C8E" w:rsidP="00122C8E">
            <w:pPr>
              <w:pStyle w:val="3-"/>
              <w:rPr>
                <w:color w:val="auto"/>
              </w:rPr>
            </w:pPr>
            <w:r w:rsidRPr="00122C8E">
              <w:rPr>
                <w:rFonts w:hint="eastAsia"/>
                <w:color w:val="auto"/>
              </w:rPr>
              <w:t>三郎: [AFTER]  commonData=</w:t>
            </w:r>
            <w:r w:rsidRPr="00502D58">
              <w:rPr>
                <w:rFonts w:hint="eastAsia"/>
                <w:color w:val="FF0000"/>
              </w:rPr>
              <w:t>9</w:t>
            </w:r>
            <w:r w:rsidRPr="00122C8E">
              <w:rPr>
                <w:rFonts w:hint="eastAsia"/>
                <w:color w:val="auto"/>
              </w:rPr>
              <w:t>, tlsData=3</w:t>
            </w:r>
            <w:r w:rsidR="00502D58">
              <w:rPr>
                <w:color w:val="auto"/>
              </w:rPr>
              <w:tab/>
            </w:r>
            <w:r w:rsidR="00502D58" w:rsidRPr="00146B14">
              <w:rPr>
                <w:color w:val="FF0000"/>
              </w:rPr>
              <w:t>←</w:t>
            </w:r>
            <w:r w:rsidR="00502D58">
              <w:rPr>
                <w:color w:val="FF0000"/>
              </w:rPr>
              <w:t>全て正常にロックされたので、</w:t>
            </w:r>
            <w:r w:rsidR="00502D58">
              <w:rPr>
                <w:rFonts w:hint="eastAsia"/>
                <w:color w:val="FF0000"/>
              </w:rPr>
              <w:t>正しい</w:t>
            </w:r>
            <w:r w:rsidR="00502D58">
              <w:rPr>
                <w:color w:val="FF0000"/>
              </w:rPr>
              <w:t>処理結果になっている</w:t>
            </w:r>
          </w:p>
          <w:p w14:paraId="494944D6" w14:textId="77777777" w:rsidR="00122C8E" w:rsidRPr="00122C8E" w:rsidRDefault="00122C8E" w:rsidP="00122C8E">
            <w:pPr>
              <w:pStyle w:val="3-"/>
              <w:rPr>
                <w:color w:val="auto"/>
              </w:rPr>
            </w:pPr>
            <w:r w:rsidRPr="00122C8E">
              <w:rPr>
                <w:rFonts w:hint="eastAsia"/>
                <w:color w:val="auto"/>
              </w:rPr>
              <w:t>- end:三郎 -</w:t>
            </w:r>
          </w:p>
          <w:p w14:paraId="39F6DDEE" w14:textId="467DCC18" w:rsidR="00590471" w:rsidRPr="00DD51B6" w:rsidRDefault="00122C8E" w:rsidP="00122C8E">
            <w:pPr>
              <w:pStyle w:val="3-"/>
            </w:pPr>
            <w:r w:rsidRPr="00122C8E">
              <w:rPr>
                <w:color w:val="auto"/>
              </w:rPr>
              <w:t xml:space="preserve">Interlocked * 10000000 = </w:t>
            </w:r>
            <w:r w:rsidRPr="00502D58">
              <w:rPr>
                <w:color w:val="FF0000"/>
              </w:rPr>
              <w:t>0.127556 sec</w:t>
            </w:r>
            <w:r w:rsidR="00502D58">
              <w:rPr>
                <w:color w:val="FF0000"/>
              </w:rPr>
              <w:tab/>
              <w:t>←</w:t>
            </w:r>
            <w:r w:rsidR="009518EA">
              <w:rPr>
                <w:rFonts w:hint="eastAsia"/>
                <w:color w:val="FF0000"/>
              </w:rPr>
              <w:t>1千万回ループによる処理時間計測</w:t>
            </w:r>
          </w:p>
        </w:tc>
      </w:tr>
    </w:tbl>
    <w:p w14:paraId="538F7433" w14:textId="05B3F5FF" w:rsidR="00590471" w:rsidRDefault="00590471" w:rsidP="00590471">
      <w:pPr>
        <w:pStyle w:val="3"/>
      </w:pPr>
      <w:bookmarkStart w:id="114" w:name="_Toc378866151"/>
      <w:r>
        <w:rPr>
          <w:rFonts w:hint="eastAsia"/>
        </w:rPr>
        <w:t>C++11</w:t>
      </w:r>
      <w:r>
        <w:rPr>
          <w:rFonts w:hint="eastAsia"/>
        </w:rPr>
        <w:t>版</w:t>
      </w:r>
      <w:r w:rsidR="00122C8E">
        <w:rPr>
          <w:rFonts w:hint="eastAsia"/>
        </w:rPr>
        <w:t>：アトミック操作</w:t>
      </w:r>
      <w:bookmarkEnd w:id="114"/>
    </w:p>
    <w:p w14:paraId="29C0D0B1" w14:textId="77777777" w:rsidR="000B1780" w:rsidRDefault="005460BA" w:rsidP="00590471">
      <w:pPr>
        <w:pStyle w:val="aa"/>
        <w:ind w:left="447" w:firstLine="283"/>
      </w:pPr>
      <w:r>
        <w:t>C++11</w:t>
      </w:r>
      <w:r>
        <w:t>にはアトミック操作のテンプレートクラスが用意されている。</w:t>
      </w:r>
    </w:p>
    <w:p w14:paraId="4169AA02" w14:textId="7098140D" w:rsidR="00590471" w:rsidRDefault="000B1780" w:rsidP="00590471">
      <w:pPr>
        <w:pStyle w:val="aa"/>
        <w:ind w:left="447" w:firstLine="283"/>
      </w:pPr>
      <w:r>
        <w:rPr>
          <w:rFonts w:hint="eastAsia"/>
        </w:rPr>
        <w:t>Win32API</w:t>
      </w:r>
      <w:r>
        <w:rPr>
          <w:rFonts w:hint="eastAsia"/>
        </w:rPr>
        <w:t>版のインターロック操作に比べると、データ型の制約が</w:t>
      </w:r>
      <w:r w:rsidR="00242394">
        <w:rPr>
          <w:rFonts w:hint="eastAsia"/>
        </w:rPr>
        <w:t>少ない</w:t>
      </w:r>
      <w:r>
        <w:rPr>
          <w:rFonts w:hint="eastAsia"/>
        </w:rPr>
        <w:t>ことや、サポートされている操作（演算）が多い点などが特徴。</w:t>
      </w:r>
    </w:p>
    <w:p w14:paraId="27CDA438" w14:textId="6ECFF96C" w:rsidR="005460BA" w:rsidRDefault="005460BA" w:rsidP="005460BA">
      <w:pPr>
        <w:pStyle w:val="aa"/>
        <w:keepNext/>
        <w:widowControl/>
        <w:spacing w:beforeLines="50" w:before="180"/>
        <w:ind w:leftChars="203" w:left="447" w:hangingChars="10" w:hanging="21"/>
      </w:pPr>
      <w:r>
        <w:t>C++11</w:t>
      </w:r>
      <w:r>
        <w:rPr>
          <w:rFonts w:hint="eastAsia"/>
        </w:rPr>
        <w:t>版</w:t>
      </w:r>
      <w:r>
        <w:t>アトミック操作</w:t>
      </w:r>
      <w:r w:rsidR="00976D1A">
        <w:rPr>
          <w:rFonts w:hint="eastAsia"/>
        </w:rP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FF8CC1F" w14:textId="77777777" w:rsidTr="00A42DD8">
        <w:tc>
          <w:tcPr>
            <w:tcW w:w="8494" w:type="dxa"/>
          </w:tcPr>
          <w:p w14:paraId="725C77D9" w14:textId="77777777" w:rsidR="00242394" w:rsidRDefault="00242394" w:rsidP="00242394">
            <w:pPr>
              <w:pStyle w:val="3-"/>
            </w:pPr>
            <w:r>
              <w:t>#include &lt;stdio.h&gt;</w:t>
            </w:r>
          </w:p>
          <w:p w14:paraId="606EBE62" w14:textId="77777777" w:rsidR="00242394" w:rsidRDefault="00242394" w:rsidP="00242394">
            <w:pPr>
              <w:pStyle w:val="3-"/>
            </w:pPr>
            <w:r>
              <w:t>#include &lt;stdlib.h&gt;</w:t>
            </w:r>
          </w:p>
          <w:p w14:paraId="138AADDD" w14:textId="77777777" w:rsidR="00242394" w:rsidRDefault="00242394" w:rsidP="00242394">
            <w:pPr>
              <w:pStyle w:val="3-"/>
            </w:pPr>
          </w:p>
          <w:p w14:paraId="4A3CBF37" w14:textId="77777777" w:rsidR="00242394" w:rsidRDefault="00242394" w:rsidP="00242394">
            <w:pPr>
              <w:pStyle w:val="3-"/>
            </w:pPr>
            <w:r>
              <w:t>#include &lt;thread&gt;</w:t>
            </w:r>
          </w:p>
          <w:p w14:paraId="17808935" w14:textId="77777777" w:rsidR="00242394" w:rsidRPr="00502D58" w:rsidRDefault="00242394" w:rsidP="00242394">
            <w:pPr>
              <w:pStyle w:val="3-"/>
              <w:rPr>
                <w:color w:val="FF0000"/>
              </w:rPr>
            </w:pPr>
            <w:r w:rsidRPr="00502D58">
              <w:rPr>
                <w:color w:val="FF0000"/>
              </w:rPr>
              <w:t>#include &lt;atomic&gt;</w:t>
            </w:r>
          </w:p>
          <w:p w14:paraId="391C8322" w14:textId="77777777" w:rsidR="00242394" w:rsidRDefault="00242394" w:rsidP="00242394">
            <w:pPr>
              <w:pStyle w:val="3-"/>
            </w:pPr>
          </w:p>
          <w:p w14:paraId="0F01FDBC" w14:textId="77777777" w:rsidR="00502D58" w:rsidRDefault="00502D58" w:rsidP="00502D58">
            <w:pPr>
              <w:pStyle w:val="3-"/>
            </w:pPr>
            <w:r>
              <w:rPr>
                <w:rFonts w:hint="eastAsia"/>
              </w:rPr>
              <w:t>#include &lt;chrono&gt;</w:t>
            </w:r>
            <w:r>
              <w:t xml:space="preserve"> </w:t>
            </w:r>
            <w:r w:rsidRPr="00A81D77">
              <w:rPr>
                <w:rFonts w:hint="eastAsia"/>
                <w:color w:val="00B050"/>
              </w:rPr>
              <w:t>//時間計測用</w:t>
            </w:r>
          </w:p>
          <w:p w14:paraId="5A6FBF8E" w14:textId="77777777" w:rsidR="00502D58" w:rsidRPr="00A81D77" w:rsidRDefault="00502D58" w:rsidP="00502D58">
            <w:pPr>
              <w:pStyle w:val="3-"/>
              <w:rPr>
                <w:color w:val="00B050"/>
              </w:rPr>
            </w:pPr>
            <w:r w:rsidRPr="005A7C01">
              <w:rPr>
                <w:rFonts w:hint="eastAsia"/>
              </w:rPr>
              <w:t>#include &lt;random&gt;</w:t>
            </w:r>
            <w:r>
              <w:t xml:space="preserve"> </w:t>
            </w:r>
            <w:r w:rsidRPr="00A81D77">
              <w:rPr>
                <w:rFonts w:hint="eastAsia"/>
                <w:color w:val="00B050"/>
              </w:rPr>
              <w:t>//乱数生成用</w:t>
            </w:r>
          </w:p>
          <w:p w14:paraId="37F5D8A2" w14:textId="77777777" w:rsidR="00242394" w:rsidRPr="00502D58" w:rsidRDefault="00242394" w:rsidP="00242394">
            <w:pPr>
              <w:pStyle w:val="3-"/>
            </w:pPr>
          </w:p>
          <w:p w14:paraId="6D8498FD" w14:textId="77777777" w:rsidR="00242394" w:rsidRPr="00502D58" w:rsidRDefault="00242394" w:rsidP="00242394">
            <w:pPr>
              <w:pStyle w:val="3-"/>
              <w:rPr>
                <w:color w:val="00B050"/>
              </w:rPr>
            </w:pPr>
            <w:r w:rsidRPr="00502D58">
              <w:rPr>
                <w:rFonts w:hint="eastAsia"/>
                <w:color w:val="00B050"/>
              </w:rPr>
              <w:t>//アトミック操作用変数</w:t>
            </w:r>
          </w:p>
          <w:p w14:paraId="12EE0F75" w14:textId="77777777" w:rsidR="00242394" w:rsidRPr="00502D58" w:rsidRDefault="00242394" w:rsidP="00242394">
            <w:pPr>
              <w:pStyle w:val="3-"/>
              <w:rPr>
                <w:color w:val="FF0000"/>
              </w:rPr>
            </w:pPr>
            <w:r w:rsidRPr="00502D58">
              <w:rPr>
                <w:color w:val="FF0000"/>
              </w:rPr>
              <w:t>static std::atomic&lt;int&gt; s_lock = 0;</w:t>
            </w:r>
          </w:p>
          <w:p w14:paraId="51D3C48F" w14:textId="77777777" w:rsidR="00242394" w:rsidRDefault="00242394" w:rsidP="00242394">
            <w:pPr>
              <w:pStyle w:val="3-"/>
            </w:pPr>
          </w:p>
          <w:p w14:paraId="44287F9C" w14:textId="77777777" w:rsidR="00242394" w:rsidRPr="00502D58" w:rsidRDefault="00242394" w:rsidP="00242394">
            <w:pPr>
              <w:pStyle w:val="3-"/>
              <w:rPr>
                <w:color w:val="00B050"/>
              </w:rPr>
            </w:pPr>
            <w:r w:rsidRPr="00502D58">
              <w:rPr>
                <w:rFonts w:hint="eastAsia"/>
                <w:color w:val="00B050"/>
              </w:rPr>
              <w:lastRenderedPageBreak/>
              <w:t>//共有データ</w:t>
            </w:r>
          </w:p>
          <w:p w14:paraId="60B45F75" w14:textId="77777777" w:rsidR="00242394" w:rsidRDefault="00242394" w:rsidP="00242394">
            <w:pPr>
              <w:pStyle w:val="3-"/>
            </w:pPr>
            <w:r>
              <w:t>static int s_commonData = 0;</w:t>
            </w:r>
          </w:p>
          <w:p w14:paraId="02BEF8E7" w14:textId="77777777" w:rsidR="00242394" w:rsidRDefault="00242394" w:rsidP="00242394">
            <w:pPr>
              <w:pStyle w:val="3-"/>
            </w:pPr>
          </w:p>
          <w:p w14:paraId="735F70E2" w14:textId="77777777" w:rsidR="00242394" w:rsidRPr="00502D58" w:rsidRDefault="00242394" w:rsidP="00242394">
            <w:pPr>
              <w:pStyle w:val="3-"/>
              <w:rPr>
                <w:color w:val="00B050"/>
              </w:rPr>
            </w:pPr>
            <w:r w:rsidRPr="00502D58">
              <w:rPr>
                <w:rFonts w:hint="eastAsia"/>
                <w:color w:val="00B050"/>
              </w:rPr>
              <w:t>//スレッド固有データ</w:t>
            </w:r>
          </w:p>
          <w:p w14:paraId="2F7A8C6F" w14:textId="77777777" w:rsidR="00242394" w:rsidRDefault="00242394" w:rsidP="00242394">
            <w:pPr>
              <w:pStyle w:val="3-"/>
            </w:pPr>
            <w:r>
              <w:t>__declspec(thread) int s_tlsData = 0;</w:t>
            </w:r>
          </w:p>
          <w:p w14:paraId="0B6A5253" w14:textId="77777777" w:rsidR="00242394" w:rsidRPr="00502D58" w:rsidRDefault="00242394" w:rsidP="00242394">
            <w:pPr>
              <w:pStyle w:val="3-"/>
              <w:rPr>
                <w:color w:val="00B050"/>
              </w:rPr>
            </w:pPr>
            <w:r w:rsidRPr="00502D58">
              <w:rPr>
                <w:rFonts w:hint="eastAsia"/>
                <w:color w:val="00B050"/>
              </w:rPr>
              <w:t>//thread_local int s_tlsData = 0;//Visual C++ 2013 では thread_local キーワードが使えない</w:t>
            </w:r>
          </w:p>
          <w:p w14:paraId="08E4DF05" w14:textId="77777777" w:rsidR="00242394" w:rsidRDefault="00242394" w:rsidP="00242394">
            <w:pPr>
              <w:pStyle w:val="3-"/>
            </w:pPr>
          </w:p>
          <w:p w14:paraId="4F4C8461" w14:textId="77777777" w:rsidR="00242394" w:rsidRPr="00502D58" w:rsidRDefault="00242394" w:rsidP="00242394">
            <w:pPr>
              <w:pStyle w:val="3-"/>
              <w:rPr>
                <w:color w:val="00B050"/>
              </w:rPr>
            </w:pPr>
            <w:r w:rsidRPr="00502D58">
              <w:rPr>
                <w:rFonts w:hint="eastAsia"/>
                <w:color w:val="00B050"/>
              </w:rPr>
              <w:t>//スレッド</w:t>
            </w:r>
          </w:p>
          <w:p w14:paraId="457F549B" w14:textId="77777777" w:rsidR="00242394" w:rsidRDefault="00242394" w:rsidP="00242394">
            <w:pPr>
              <w:pStyle w:val="3-"/>
            </w:pPr>
            <w:r>
              <w:t>void threadFunc(const char* name)</w:t>
            </w:r>
          </w:p>
          <w:p w14:paraId="40DD9035" w14:textId="77777777" w:rsidR="00242394" w:rsidRDefault="00242394" w:rsidP="00242394">
            <w:pPr>
              <w:pStyle w:val="3-"/>
            </w:pPr>
            <w:r>
              <w:t>{</w:t>
            </w:r>
          </w:p>
          <w:p w14:paraId="0EF20930" w14:textId="77777777" w:rsidR="00242394" w:rsidRDefault="00242394" w:rsidP="00242394">
            <w:pPr>
              <w:pStyle w:val="3-"/>
            </w:pPr>
            <w:r>
              <w:rPr>
                <w:rFonts w:hint="eastAsia"/>
              </w:rPr>
              <w:tab/>
            </w:r>
            <w:r w:rsidRPr="00502D58">
              <w:rPr>
                <w:rFonts w:hint="eastAsia"/>
                <w:color w:val="00B050"/>
              </w:rPr>
              <w:t>//開始</w:t>
            </w:r>
          </w:p>
          <w:p w14:paraId="7657384C" w14:textId="77777777" w:rsidR="00242394" w:rsidRDefault="00242394" w:rsidP="00242394">
            <w:pPr>
              <w:pStyle w:val="3-"/>
            </w:pPr>
            <w:r>
              <w:tab/>
              <w:t>printf("- begin:%s -\n", name);</w:t>
            </w:r>
          </w:p>
          <w:p w14:paraId="0B17AEDA" w14:textId="77777777" w:rsidR="00242394" w:rsidRDefault="00242394" w:rsidP="00242394">
            <w:pPr>
              <w:pStyle w:val="3-"/>
            </w:pPr>
            <w:r>
              <w:tab/>
              <w:t>fflush(stdout);</w:t>
            </w:r>
          </w:p>
          <w:p w14:paraId="303CC07C" w14:textId="77777777" w:rsidR="00502D58" w:rsidRDefault="00502D58" w:rsidP="00502D58">
            <w:pPr>
              <w:pStyle w:val="3-"/>
            </w:pPr>
          </w:p>
          <w:p w14:paraId="25B13076" w14:textId="77777777" w:rsidR="00502D58" w:rsidRPr="00A81D77" w:rsidRDefault="00502D58" w:rsidP="00502D58">
            <w:pPr>
              <w:pStyle w:val="3-"/>
              <w:rPr>
                <w:rFonts w:hint="eastAsia"/>
                <w:color w:val="00B050"/>
              </w:rPr>
            </w:pPr>
            <w:r>
              <w:rPr>
                <w:rFonts w:hint="eastAsia"/>
              </w:rPr>
              <w:tab/>
            </w:r>
            <w:r w:rsidRPr="00A81D77">
              <w:rPr>
                <w:rFonts w:hint="eastAsia"/>
                <w:color w:val="00B050"/>
              </w:rPr>
              <w:t>//乱数</w:t>
            </w:r>
          </w:p>
          <w:p w14:paraId="199CE96C" w14:textId="77777777" w:rsidR="00502D58" w:rsidRDefault="00502D58" w:rsidP="00502D58">
            <w:pPr>
              <w:pStyle w:val="3-"/>
            </w:pPr>
            <w:r>
              <w:tab/>
              <w:t>std::random_device seed_gen;</w:t>
            </w:r>
          </w:p>
          <w:p w14:paraId="33B3A3CF" w14:textId="77777777" w:rsidR="00502D58" w:rsidRDefault="00502D58" w:rsidP="00502D58">
            <w:pPr>
              <w:pStyle w:val="3-"/>
            </w:pPr>
            <w:r>
              <w:tab/>
              <w:t>std::mt19937 rnd(seed_gen());</w:t>
            </w:r>
          </w:p>
          <w:p w14:paraId="0DA0124C" w14:textId="77777777" w:rsidR="00502D58" w:rsidRDefault="00502D58" w:rsidP="00502D58">
            <w:pPr>
              <w:pStyle w:val="3-"/>
            </w:pPr>
            <w:r>
              <w:tab/>
              <w:t>std::uniform_int_distribution&lt;int&gt; sleep_time(0, 4);</w:t>
            </w:r>
          </w:p>
          <w:p w14:paraId="269BA2C2" w14:textId="77777777" w:rsidR="00242394" w:rsidRPr="00502D58" w:rsidRDefault="00242394" w:rsidP="00242394">
            <w:pPr>
              <w:pStyle w:val="3-"/>
            </w:pPr>
          </w:p>
          <w:p w14:paraId="3BBFC3D8" w14:textId="77777777" w:rsidR="00242394" w:rsidRDefault="00242394" w:rsidP="00242394">
            <w:pPr>
              <w:pStyle w:val="3-"/>
            </w:pPr>
            <w:r>
              <w:rPr>
                <w:rFonts w:hint="eastAsia"/>
              </w:rPr>
              <w:tab/>
            </w:r>
            <w:r w:rsidRPr="00502D58">
              <w:rPr>
                <w:rFonts w:hint="eastAsia"/>
                <w:color w:val="00B050"/>
              </w:rPr>
              <w:t>//処理</w:t>
            </w:r>
          </w:p>
          <w:p w14:paraId="46C9075E" w14:textId="77777777" w:rsidR="00242394" w:rsidRDefault="00242394" w:rsidP="00242394">
            <w:pPr>
              <w:pStyle w:val="3-"/>
            </w:pPr>
            <w:r>
              <w:tab/>
              <w:t>for (int i = 0; i &lt; 3; ++i)</w:t>
            </w:r>
          </w:p>
          <w:p w14:paraId="292C6915" w14:textId="77777777" w:rsidR="00242394" w:rsidRDefault="00242394" w:rsidP="00242394">
            <w:pPr>
              <w:pStyle w:val="3-"/>
            </w:pPr>
            <w:r>
              <w:tab/>
              <w:t>{</w:t>
            </w:r>
          </w:p>
          <w:p w14:paraId="27C80C7E"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//アトミック操作でロック取得待ち</w:t>
            </w:r>
          </w:p>
          <w:p w14:paraId="40940AA6" w14:textId="77777777" w:rsidR="00242394" w:rsidRPr="00502D58" w:rsidRDefault="00242394" w:rsidP="00242394">
            <w:pPr>
              <w:pStyle w:val="3-"/>
              <w:rPr>
                <w:color w:val="FF0000"/>
              </w:rPr>
            </w:pPr>
            <w:r>
              <w:tab/>
            </w:r>
            <w:r>
              <w:tab/>
            </w:r>
            <w:r w:rsidRPr="00502D58">
              <w:rPr>
                <w:color w:val="FF0000"/>
              </w:rPr>
              <w:t>while (s_lock.exchange(1) == 1){}</w:t>
            </w:r>
          </w:p>
          <w:p w14:paraId="0A696A15" w14:textId="77777777" w:rsidR="00242394" w:rsidRDefault="00242394" w:rsidP="00242394">
            <w:pPr>
              <w:pStyle w:val="3-"/>
            </w:pPr>
            <w:r>
              <w:tab/>
            </w:r>
            <w:r>
              <w:tab/>
            </w:r>
          </w:p>
          <w:p w14:paraId="0917711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//データ表示（前）</w:t>
            </w:r>
          </w:p>
          <w:p w14:paraId="63592696" w14:textId="77777777" w:rsidR="00242394" w:rsidRDefault="00242394" w:rsidP="00242394">
            <w:pPr>
              <w:pStyle w:val="3-"/>
            </w:pPr>
            <w:r>
              <w:tab/>
            </w:r>
            <w:r>
              <w:tab/>
              <w:t>printf("%s: [BEFORE] commonData=%d, tlsData=%d\n", name, s_commonData, s_tlsData);</w:t>
            </w:r>
          </w:p>
          <w:p w14:paraId="6E2A3609" w14:textId="77777777" w:rsidR="00242394" w:rsidRDefault="00242394" w:rsidP="00242394">
            <w:pPr>
              <w:pStyle w:val="3-"/>
            </w:pPr>
            <w:r>
              <w:tab/>
            </w:r>
            <w:r>
              <w:tab/>
              <w:t>fflush(stdout);</w:t>
            </w:r>
          </w:p>
          <w:p w14:paraId="6467E689" w14:textId="77777777" w:rsidR="00242394" w:rsidRDefault="00242394" w:rsidP="00242394">
            <w:pPr>
              <w:pStyle w:val="3-"/>
            </w:pPr>
          </w:p>
          <w:p w14:paraId="01040BF0" w14:textId="77777777" w:rsidR="00242394" w:rsidRDefault="00242394" w:rsidP="00242394">
            <w:pPr>
              <w:pStyle w:val="3-"/>
            </w:pPr>
            <w:r>
              <w:rPr>
                <w:rFonts w:hint="eastAsia"/>
              </w:rPr>
              <w:tab/>
            </w:r>
            <w:r>
              <w:rPr>
                <w:rFonts w:hint="eastAsia"/>
              </w:rPr>
              <w:tab/>
            </w:r>
            <w:r w:rsidRPr="00502D58">
              <w:rPr>
                <w:rFonts w:hint="eastAsia"/>
                <w:color w:val="00B050"/>
              </w:rPr>
              <w:t>//データ取得</w:t>
            </w:r>
          </w:p>
          <w:p w14:paraId="134A9476" w14:textId="77777777" w:rsidR="00242394" w:rsidRDefault="00242394" w:rsidP="00242394">
            <w:pPr>
              <w:pStyle w:val="3-"/>
            </w:pPr>
            <w:r>
              <w:tab/>
            </w:r>
            <w:r>
              <w:tab/>
              <w:t>int common_data = s_commonData;</w:t>
            </w:r>
          </w:p>
          <w:p w14:paraId="2F2E3508" w14:textId="77777777" w:rsidR="00242394" w:rsidRDefault="00242394" w:rsidP="00242394">
            <w:pPr>
              <w:pStyle w:val="3-"/>
            </w:pPr>
            <w:r>
              <w:tab/>
            </w:r>
            <w:r>
              <w:tab/>
              <w:t>int tls_data = s_tlsData;</w:t>
            </w:r>
          </w:p>
          <w:p w14:paraId="1AB541CC" w14:textId="77777777" w:rsidR="00242394" w:rsidRDefault="00242394" w:rsidP="00242394">
            <w:pPr>
              <w:pStyle w:val="3-"/>
            </w:pPr>
          </w:p>
          <w:p w14:paraId="36A9EEB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//データ更新</w:t>
            </w:r>
          </w:p>
          <w:p w14:paraId="3036A147" w14:textId="77777777" w:rsidR="00242394" w:rsidRDefault="00242394" w:rsidP="00242394">
            <w:pPr>
              <w:pStyle w:val="3-"/>
            </w:pPr>
            <w:r>
              <w:tab/>
            </w:r>
            <w:r>
              <w:tab/>
              <w:t>++common_data;</w:t>
            </w:r>
          </w:p>
          <w:p w14:paraId="3AD5FFF4" w14:textId="77777777" w:rsidR="00242394" w:rsidRDefault="00242394" w:rsidP="00242394">
            <w:pPr>
              <w:pStyle w:val="3-"/>
            </w:pPr>
            <w:r>
              <w:tab/>
            </w:r>
            <w:r>
              <w:tab/>
              <w:t>++tls_data;</w:t>
            </w:r>
          </w:p>
          <w:p w14:paraId="3EC90157" w14:textId="77777777" w:rsidR="00242394" w:rsidRDefault="00242394" w:rsidP="00242394">
            <w:pPr>
              <w:pStyle w:val="3-"/>
            </w:pPr>
          </w:p>
          <w:p w14:paraId="40454E4E" w14:textId="77777777" w:rsidR="00242394" w:rsidRDefault="00242394" w:rsidP="00242394">
            <w:pPr>
              <w:pStyle w:val="3-"/>
            </w:pPr>
            <w:r>
              <w:rPr>
                <w:rFonts w:hint="eastAsia"/>
              </w:rPr>
              <w:tab/>
            </w:r>
            <w:r>
              <w:rPr>
                <w:rFonts w:hint="eastAsia"/>
              </w:rPr>
              <w:tab/>
            </w:r>
            <w:r w:rsidRPr="00502D58">
              <w:rPr>
                <w:rFonts w:hint="eastAsia"/>
                <w:color w:val="00B050"/>
              </w:rPr>
              <w:t>//若干ランダムでスリープ（0～4 msec）</w:t>
            </w:r>
          </w:p>
          <w:p w14:paraId="4BC2E650" w14:textId="77777777" w:rsidR="00502D58" w:rsidRDefault="00242394" w:rsidP="00502D58">
            <w:pPr>
              <w:pStyle w:val="3-"/>
            </w:pPr>
            <w:r>
              <w:tab/>
            </w:r>
            <w:r>
              <w:tab/>
            </w:r>
            <w:r w:rsidR="00502D58">
              <w:t>std::this_thread::sleep_for(std::chrono::milliseconds(</w:t>
            </w:r>
            <w:r w:rsidR="00502D58" w:rsidRPr="00A81D77">
              <w:t>sleep_time(rnd)</w:t>
            </w:r>
            <w:r w:rsidR="00502D58">
              <w:t>));</w:t>
            </w:r>
          </w:p>
          <w:p w14:paraId="6CB8D627" w14:textId="77777777" w:rsidR="00242394" w:rsidRDefault="00242394" w:rsidP="00242394">
            <w:pPr>
              <w:pStyle w:val="3-"/>
            </w:pPr>
          </w:p>
          <w:p w14:paraId="09FC8358"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//データ書き戻し</w:t>
            </w:r>
          </w:p>
          <w:p w14:paraId="37476D1C" w14:textId="77777777" w:rsidR="00242394" w:rsidRDefault="00242394" w:rsidP="00242394">
            <w:pPr>
              <w:pStyle w:val="3-"/>
            </w:pPr>
            <w:r>
              <w:tab/>
            </w:r>
            <w:r>
              <w:tab/>
              <w:t>s_commonData = common_data;</w:t>
            </w:r>
          </w:p>
          <w:p w14:paraId="4A31901B" w14:textId="77777777" w:rsidR="00242394" w:rsidRDefault="00242394" w:rsidP="00242394">
            <w:pPr>
              <w:pStyle w:val="3-"/>
            </w:pPr>
            <w:r>
              <w:tab/>
            </w:r>
            <w:r>
              <w:tab/>
              <w:t>s_tlsData = tls_data;</w:t>
            </w:r>
          </w:p>
          <w:p w14:paraId="6A7239D7" w14:textId="77777777" w:rsidR="00242394" w:rsidRDefault="00242394" w:rsidP="00242394">
            <w:pPr>
              <w:pStyle w:val="3-"/>
            </w:pPr>
          </w:p>
          <w:p w14:paraId="3B21EBBC"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//データ表示（後）</w:t>
            </w:r>
          </w:p>
          <w:p w14:paraId="1F5D6417" w14:textId="77777777" w:rsidR="00242394" w:rsidRDefault="00242394" w:rsidP="00242394">
            <w:pPr>
              <w:pStyle w:val="3-"/>
            </w:pPr>
            <w:r>
              <w:tab/>
            </w:r>
            <w:r>
              <w:tab/>
              <w:t>printf("%s: [AFTER]  commonData=%d, tlsData=%d\n", name, s_commonData, s_tlsData);</w:t>
            </w:r>
          </w:p>
          <w:p w14:paraId="5CD58332" w14:textId="77777777" w:rsidR="00242394" w:rsidRDefault="00242394" w:rsidP="00242394">
            <w:pPr>
              <w:pStyle w:val="3-"/>
            </w:pPr>
            <w:r>
              <w:tab/>
            </w:r>
            <w:r>
              <w:tab/>
              <w:t>fflush(stdout);</w:t>
            </w:r>
          </w:p>
          <w:p w14:paraId="061701E4" w14:textId="77777777" w:rsidR="00242394" w:rsidRDefault="00242394" w:rsidP="00242394">
            <w:pPr>
              <w:pStyle w:val="3-"/>
            </w:pPr>
          </w:p>
          <w:p w14:paraId="3BB02A72"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//アトミック操作でロック解放</w:t>
            </w:r>
          </w:p>
          <w:p w14:paraId="70592E1A" w14:textId="121EBEE1" w:rsidR="00242394" w:rsidRPr="00502D58" w:rsidRDefault="00242394" w:rsidP="00242394">
            <w:pPr>
              <w:pStyle w:val="3-"/>
              <w:rPr>
                <w:color w:val="FF0000"/>
              </w:rPr>
            </w:pPr>
            <w:r>
              <w:tab/>
            </w:r>
            <w:r>
              <w:tab/>
            </w:r>
            <w:r w:rsidRPr="00502D58">
              <w:rPr>
                <w:color w:val="FF0000"/>
              </w:rPr>
              <w:t>s_lock</w:t>
            </w:r>
            <w:r w:rsidR="00502D58" w:rsidRPr="00502D58">
              <w:rPr>
                <w:color w:val="FF0000"/>
              </w:rPr>
              <w:t>.exchange(</w:t>
            </w:r>
            <w:r w:rsidRPr="00502D58">
              <w:rPr>
                <w:color w:val="FF0000"/>
              </w:rPr>
              <w:t>0</w:t>
            </w:r>
            <w:r w:rsidR="00502D58" w:rsidRPr="00502D58">
              <w:rPr>
                <w:color w:val="FF0000"/>
              </w:rPr>
              <w:t>)</w:t>
            </w:r>
            <w:r w:rsidRPr="00502D58">
              <w:rPr>
                <w:color w:val="FF0000"/>
              </w:rPr>
              <w:t>;</w:t>
            </w:r>
          </w:p>
          <w:p w14:paraId="284AA1B8" w14:textId="77777777" w:rsidR="00242394" w:rsidRDefault="00242394" w:rsidP="00242394">
            <w:pPr>
              <w:pStyle w:val="3-"/>
            </w:pPr>
          </w:p>
          <w:p w14:paraId="522AD680" w14:textId="77777777" w:rsidR="00242394" w:rsidRDefault="00242394" w:rsidP="00242394">
            <w:pPr>
              <w:pStyle w:val="3-"/>
            </w:pPr>
            <w:r>
              <w:rPr>
                <w:rFonts w:hint="eastAsia"/>
              </w:rPr>
              <w:tab/>
            </w:r>
            <w:r>
              <w:rPr>
                <w:rFonts w:hint="eastAsia"/>
              </w:rPr>
              <w:tab/>
            </w:r>
            <w:r w:rsidRPr="00502D58">
              <w:rPr>
                <w:rFonts w:hint="eastAsia"/>
                <w:color w:val="00B050"/>
              </w:rPr>
              <w:t>//スレッド切り替えのためのスリープ</w:t>
            </w:r>
          </w:p>
          <w:p w14:paraId="5073D15A" w14:textId="77777777" w:rsidR="00242394" w:rsidRDefault="00242394" w:rsidP="00242394">
            <w:pPr>
              <w:pStyle w:val="3-"/>
            </w:pPr>
            <w:r>
              <w:tab/>
            </w:r>
            <w:r>
              <w:tab/>
              <w:t>std::this_thread::sleep_for(std::chrono::milliseconds(0));</w:t>
            </w:r>
          </w:p>
          <w:p w14:paraId="06335645" w14:textId="77777777" w:rsidR="00242394" w:rsidRPr="00502D58" w:rsidRDefault="00242394" w:rsidP="00242394">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7A81501B" w14:textId="77777777" w:rsidR="00242394" w:rsidRPr="00502D58" w:rsidRDefault="00242394" w:rsidP="00242394">
            <w:pPr>
              <w:pStyle w:val="3-"/>
              <w:rPr>
                <w:color w:val="00B050"/>
              </w:rPr>
            </w:pPr>
            <w:r w:rsidRPr="00502D58">
              <w:rPr>
                <w:rFonts w:hint="eastAsia"/>
                <w:color w:val="00B050"/>
              </w:rPr>
              <w:tab/>
              <w:t>//</w:t>
            </w:r>
            <w:r w:rsidRPr="00502D58">
              <w:rPr>
                <w:rFonts w:hint="eastAsia"/>
                <w:color w:val="00B050"/>
              </w:rPr>
              <w:tab/>
              <w:t>std::this_thread::yield();//OSに任せて再スケジューリング</w:t>
            </w:r>
          </w:p>
          <w:p w14:paraId="4DEB211B" w14:textId="77777777" w:rsidR="00242394" w:rsidRDefault="00242394" w:rsidP="00242394">
            <w:pPr>
              <w:pStyle w:val="3-"/>
            </w:pPr>
            <w:r>
              <w:tab/>
              <w:t>}</w:t>
            </w:r>
          </w:p>
          <w:p w14:paraId="5061E80B" w14:textId="77777777" w:rsidR="00242394" w:rsidRDefault="00242394" w:rsidP="00242394">
            <w:pPr>
              <w:pStyle w:val="3-"/>
            </w:pPr>
          </w:p>
          <w:p w14:paraId="570FC2AA" w14:textId="77777777" w:rsidR="00242394" w:rsidRDefault="00242394" w:rsidP="00242394">
            <w:pPr>
              <w:pStyle w:val="3-"/>
            </w:pPr>
            <w:r>
              <w:rPr>
                <w:rFonts w:hint="eastAsia"/>
              </w:rPr>
              <w:tab/>
            </w:r>
            <w:r w:rsidRPr="00502D58">
              <w:rPr>
                <w:rFonts w:hint="eastAsia"/>
                <w:color w:val="00B050"/>
              </w:rPr>
              <w:t>//終了</w:t>
            </w:r>
          </w:p>
          <w:p w14:paraId="12ABD757" w14:textId="77777777" w:rsidR="00242394" w:rsidRDefault="00242394" w:rsidP="00242394">
            <w:pPr>
              <w:pStyle w:val="3-"/>
            </w:pPr>
            <w:r>
              <w:tab/>
              <w:t>printf("- end:%s -\n", name);</w:t>
            </w:r>
          </w:p>
          <w:p w14:paraId="6570E771" w14:textId="77777777" w:rsidR="00242394" w:rsidRDefault="00242394" w:rsidP="00242394">
            <w:pPr>
              <w:pStyle w:val="3-"/>
            </w:pPr>
            <w:r>
              <w:tab/>
              <w:t>fflush(stdout);</w:t>
            </w:r>
          </w:p>
          <w:p w14:paraId="376BB4CA" w14:textId="77777777" w:rsidR="00242394" w:rsidRDefault="00242394" w:rsidP="00242394">
            <w:pPr>
              <w:pStyle w:val="3-"/>
            </w:pPr>
            <w:r>
              <w:t>}</w:t>
            </w:r>
          </w:p>
          <w:p w14:paraId="3A0381F3" w14:textId="77777777" w:rsidR="00242394" w:rsidRDefault="00242394" w:rsidP="00242394">
            <w:pPr>
              <w:pStyle w:val="3-"/>
            </w:pPr>
          </w:p>
          <w:p w14:paraId="339D1594" w14:textId="77777777" w:rsidR="00242394" w:rsidRPr="00502D58" w:rsidRDefault="00242394" w:rsidP="00242394">
            <w:pPr>
              <w:pStyle w:val="3-"/>
              <w:rPr>
                <w:color w:val="00B050"/>
              </w:rPr>
            </w:pPr>
            <w:r w:rsidRPr="00502D58">
              <w:rPr>
                <w:rFonts w:hint="eastAsia"/>
                <w:color w:val="00B050"/>
              </w:rPr>
              <w:t>//テスト</w:t>
            </w:r>
          </w:p>
          <w:p w14:paraId="2C51A17D" w14:textId="77777777" w:rsidR="00242394" w:rsidRDefault="00242394" w:rsidP="00242394">
            <w:pPr>
              <w:pStyle w:val="3-"/>
            </w:pPr>
            <w:r>
              <w:t>int main(const int argc, const char* argv[])</w:t>
            </w:r>
          </w:p>
          <w:p w14:paraId="52AD0044" w14:textId="77777777" w:rsidR="00242394" w:rsidRDefault="00242394" w:rsidP="00242394">
            <w:pPr>
              <w:pStyle w:val="3-"/>
            </w:pPr>
            <w:r>
              <w:t>{</w:t>
            </w:r>
          </w:p>
          <w:p w14:paraId="732E0C63" w14:textId="77777777" w:rsidR="00242394" w:rsidRDefault="00242394" w:rsidP="00242394">
            <w:pPr>
              <w:pStyle w:val="3-"/>
            </w:pPr>
            <w:r>
              <w:rPr>
                <w:rFonts w:hint="eastAsia"/>
              </w:rPr>
              <w:lastRenderedPageBreak/>
              <w:tab/>
            </w:r>
            <w:r w:rsidRPr="00502D58">
              <w:rPr>
                <w:rFonts w:hint="eastAsia"/>
                <w:color w:val="00B050"/>
              </w:rPr>
              <w:t>//スレッド作成</w:t>
            </w:r>
          </w:p>
          <w:p w14:paraId="489E37B6" w14:textId="77777777" w:rsidR="00242394" w:rsidRDefault="00242394" w:rsidP="00242394">
            <w:pPr>
              <w:pStyle w:val="3-"/>
            </w:pPr>
            <w:r>
              <w:rPr>
                <w:rFonts w:hint="eastAsia"/>
              </w:rPr>
              <w:tab/>
              <w:t>std::thread thread_obj1 = std::thread(threadFunc, "太郎");</w:t>
            </w:r>
          </w:p>
          <w:p w14:paraId="78CC23CB" w14:textId="77777777" w:rsidR="00242394" w:rsidRDefault="00242394" w:rsidP="00242394">
            <w:pPr>
              <w:pStyle w:val="3-"/>
            </w:pPr>
            <w:r>
              <w:rPr>
                <w:rFonts w:hint="eastAsia"/>
              </w:rPr>
              <w:tab/>
              <w:t>std::thread thread_obj2 = std::thread(threadFunc, "次郎");</w:t>
            </w:r>
          </w:p>
          <w:p w14:paraId="4A862B6A" w14:textId="77777777" w:rsidR="00242394" w:rsidRDefault="00242394" w:rsidP="00242394">
            <w:pPr>
              <w:pStyle w:val="3-"/>
            </w:pPr>
            <w:r>
              <w:rPr>
                <w:rFonts w:hint="eastAsia"/>
              </w:rPr>
              <w:tab/>
              <w:t>std::thread thread_obj3 = std::thread(threadFunc, "三郎");</w:t>
            </w:r>
          </w:p>
          <w:p w14:paraId="183C6757" w14:textId="77777777" w:rsidR="00242394" w:rsidRDefault="00242394" w:rsidP="00242394">
            <w:pPr>
              <w:pStyle w:val="3-"/>
            </w:pPr>
          </w:p>
          <w:p w14:paraId="6055224F" w14:textId="77777777" w:rsidR="00242394" w:rsidRPr="00502D58" w:rsidRDefault="00242394" w:rsidP="00242394">
            <w:pPr>
              <w:pStyle w:val="3-"/>
              <w:rPr>
                <w:color w:val="00B050"/>
              </w:rPr>
            </w:pPr>
            <w:r>
              <w:rPr>
                <w:rFonts w:hint="eastAsia"/>
              </w:rPr>
              <w:tab/>
            </w:r>
            <w:r w:rsidRPr="00502D58">
              <w:rPr>
                <w:rFonts w:hint="eastAsia"/>
                <w:color w:val="00B050"/>
              </w:rPr>
              <w:t>//スレッド終了待ち</w:t>
            </w:r>
          </w:p>
          <w:p w14:paraId="3D122942" w14:textId="77777777" w:rsidR="00242394" w:rsidRDefault="00242394" w:rsidP="00242394">
            <w:pPr>
              <w:pStyle w:val="3-"/>
            </w:pPr>
            <w:r>
              <w:tab/>
              <w:t>thread_obj1.join();</w:t>
            </w:r>
          </w:p>
          <w:p w14:paraId="7CC5ACC7" w14:textId="77777777" w:rsidR="00242394" w:rsidRDefault="00242394" w:rsidP="00242394">
            <w:pPr>
              <w:pStyle w:val="3-"/>
            </w:pPr>
            <w:r>
              <w:tab/>
              <w:t>thread_obj2.join();</w:t>
            </w:r>
          </w:p>
          <w:p w14:paraId="46824C66" w14:textId="77777777" w:rsidR="00242394" w:rsidRDefault="00242394" w:rsidP="00242394">
            <w:pPr>
              <w:pStyle w:val="3-"/>
            </w:pPr>
            <w:r>
              <w:tab/>
              <w:t>thread_obj3.join();</w:t>
            </w:r>
          </w:p>
          <w:p w14:paraId="0FB9B382" w14:textId="77777777" w:rsidR="00242394" w:rsidRDefault="00242394" w:rsidP="00242394">
            <w:pPr>
              <w:pStyle w:val="3-"/>
            </w:pPr>
          </w:p>
          <w:p w14:paraId="62283C85" w14:textId="77777777" w:rsidR="00242394" w:rsidRDefault="00242394" w:rsidP="00242394">
            <w:pPr>
              <w:pStyle w:val="3-"/>
            </w:pPr>
            <w:r>
              <w:rPr>
                <w:rFonts w:hint="eastAsia"/>
              </w:rPr>
              <w:tab/>
            </w:r>
            <w:r w:rsidRPr="00502D58">
              <w:rPr>
                <w:rFonts w:hint="eastAsia"/>
                <w:color w:val="00B050"/>
              </w:rPr>
              <w:t>//アトミック操作でロックの取得と解放を大量に実行して時間を計測</w:t>
            </w:r>
          </w:p>
          <w:p w14:paraId="3CA6A04B" w14:textId="77777777" w:rsidR="00242394" w:rsidRDefault="00242394" w:rsidP="00242394">
            <w:pPr>
              <w:pStyle w:val="3-"/>
            </w:pPr>
            <w:r>
              <w:tab/>
              <w:t>{</w:t>
            </w:r>
          </w:p>
          <w:p w14:paraId="5F603F40" w14:textId="77777777" w:rsidR="00242394" w:rsidRDefault="00242394" w:rsidP="00242394">
            <w:pPr>
              <w:pStyle w:val="3-"/>
            </w:pPr>
            <w:r>
              <w:tab/>
            </w:r>
            <w:r>
              <w:tab/>
              <w:t>auto begin = std::chrono::high_resolution_clock::now();</w:t>
            </w:r>
          </w:p>
          <w:p w14:paraId="0A676A92" w14:textId="77777777" w:rsidR="00242394" w:rsidRDefault="00242394" w:rsidP="00242394">
            <w:pPr>
              <w:pStyle w:val="3-"/>
            </w:pPr>
            <w:r>
              <w:tab/>
            </w:r>
            <w:r>
              <w:tab/>
              <w:t>static const int TEST_TIMES = 10000000;</w:t>
            </w:r>
          </w:p>
          <w:p w14:paraId="3C70213B" w14:textId="77777777" w:rsidR="00242394" w:rsidRDefault="00242394" w:rsidP="00242394">
            <w:pPr>
              <w:pStyle w:val="3-"/>
            </w:pPr>
            <w:r>
              <w:tab/>
            </w:r>
            <w:r>
              <w:tab/>
              <w:t>for (int i = 0; i &lt; TEST_TIMES; ++i)</w:t>
            </w:r>
          </w:p>
          <w:p w14:paraId="34B7A522" w14:textId="77777777" w:rsidR="00242394" w:rsidRDefault="00242394" w:rsidP="00242394">
            <w:pPr>
              <w:pStyle w:val="3-"/>
            </w:pPr>
            <w:r>
              <w:tab/>
            </w:r>
            <w:r>
              <w:tab/>
              <w:t>{</w:t>
            </w:r>
          </w:p>
          <w:p w14:paraId="0446D4E2" w14:textId="77777777" w:rsidR="00242394" w:rsidRPr="00502D58" w:rsidRDefault="00242394" w:rsidP="00242394">
            <w:pPr>
              <w:pStyle w:val="3-"/>
              <w:rPr>
                <w:color w:val="FF0000"/>
              </w:rPr>
            </w:pPr>
            <w:r>
              <w:tab/>
            </w:r>
            <w:r>
              <w:tab/>
            </w:r>
            <w:r>
              <w:tab/>
            </w:r>
            <w:r w:rsidRPr="00502D58">
              <w:rPr>
                <w:color w:val="FF0000"/>
              </w:rPr>
              <w:t>while (s_lock.exchange(1) == 1){}</w:t>
            </w:r>
          </w:p>
          <w:p w14:paraId="2C61992D" w14:textId="5D38BE21" w:rsidR="00242394" w:rsidRPr="00502D58" w:rsidRDefault="00242394" w:rsidP="00242394">
            <w:pPr>
              <w:pStyle w:val="3-"/>
              <w:rPr>
                <w:color w:val="FF0000"/>
              </w:rPr>
            </w:pPr>
            <w:r w:rsidRPr="00502D58">
              <w:rPr>
                <w:color w:val="FF0000"/>
              </w:rPr>
              <w:tab/>
            </w:r>
            <w:r w:rsidRPr="00502D58">
              <w:rPr>
                <w:color w:val="FF0000"/>
              </w:rPr>
              <w:tab/>
            </w:r>
            <w:r w:rsidRPr="00502D58">
              <w:rPr>
                <w:color w:val="FF0000"/>
              </w:rPr>
              <w:tab/>
            </w:r>
            <w:r w:rsidR="00502D58" w:rsidRPr="00502D58">
              <w:rPr>
                <w:color w:val="FF0000"/>
              </w:rPr>
              <w:t>s_lock.exchange(</w:t>
            </w:r>
            <w:r w:rsidRPr="00502D58">
              <w:rPr>
                <w:color w:val="FF0000"/>
              </w:rPr>
              <w:t>0</w:t>
            </w:r>
            <w:r w:rsidR="00502D58" w:rsidRPr="00502D58">
              <w:rPr>
                <w:color w:val="FF0000"/>
              </w:rPr>
              <w:t>)</w:t>
            </w:r>
            <w:r w:rsidRPr="00502D58">
              <w:rPr>
                <w:color w:val="FF0000"/>
              </w:rPr>
              <w:t>;</w:t>
            </w:r>
          </w:p>
          <w:p w14:paraId="373E1A3B" w14:textId="77777777" w:rsidR="00242394" w:rsidRDefault="00242394" w:rsidP="00242394">
            <w:pPr>
              <w:pStyle w:val="3-"/>
            </w:pPr>
            <w:r>
              <w:tab/>
            </w:r>
            <w:r>
              <w:tab/>
              <w:t>}</w:t>
            </w:r>
          </w:p>
          <w:p w14:paraId="64811CD4" w14:textId="77777777" w:rsidR="00242394" w:rsidRDefault="00242394" w:rsidP="00242394">
            <w:pPr>
              <w:pStyle w:val="3-"/>
            </w:pPr>
            <w:r>
              <w:tab/>
            </w:r>
            <w:r>
              <w:tab/>
              <w:t>auto end = std::chrono::high_resolution_clock::now();</w:t>
            </w:r>
          </w:p>
          <w:p w14:paraId="05024B16" w14:textId="77777777" w:rsidR="00C607FA" w:rsidRDefault="00242394" w:rsidP="00502D58">
            <w:pPr>
              <w:pStyle w:val="3-"/>
              <w:jc w:val="left"/>
            </w:pPr>
            <w:r>
              <w:tab/>
            </w:r>
            <w:r>
              <w:tab/>
              <w:t>auto duration = static_cast&lt;float&gt;(static_cast&lt;double&gt;(</w:t>
            </w:r>
          </w:p>
          <w:p w14:paraId="483BD139" w14:textId="7F2332CA" w:rsidR="00242394" w:rsidRDefault="00C607FA" w:rsidP="00502D58">
            <w:pPr>
              <w:pStyle w:val="3-"/>
              <w:jc w:val="left"/>
            </w:pPr>
            <w:r>
              <w:tab/>
            </w:r>
            <w:r>
              <w:tab/>
            </w:r>
            <w:r>
              <w:tab/>
            </w:r>
            <w:r>
              <w:tab/>
            </w:r>
            <w:r>
              <w:tab/>
            </w:r>
            <w:r w:rsidR="00242394">
              <w:t>std::chrono::duration_cast&lt;std::chrono::microseconds&gt;(end - begin).count()) / 1000000.);</w:t>
            </w:r>
          </w:p>
          <w:p w14:paraId="39D65A3D" w14:textId="77777777" w:rsidR="00242394" w:rsidRDefault="00242394" w:rsidP="00242394">
            <w:pPr>
              <w:pStyle w:val="3-"/>
            </w:pPr>
            <w:r>
              <w:tab/>
            </w:r>
            <w:r>
              <w:tab/>
              <w:t>printf("Atomic * %d = %.6f sec\n", TEST_TIMES, duration);</w:t>
            </w:r>
          </w:p>
          <w:p w14:paraId="6F50AA87" w14:textId="77777777" w:rsidR="00242394" w:rsidRDefault="00242394" w:rsidP="00242394">
            <w:pPr>
              <w:pStyle w:val="3-"/>
            </w:pPr>
            <w:r>
              <w:tab/>
              <w:t>}</w:t>
            </w:r>
          </w:p>
          <w:p w14:paraId="04AAEB1E" w14:textId="77777777" w:rsidR="00242394" w:rsidRDefault="00242394" w:rsidP="00242394">
            <w:pPr>
              <w:pStyle w:val="3-"/>
            </w:pPr>
          </w:p>
          <w:p w14:paraId="2C0A8AEF" w14:textId="77777777" w:rsidR="00242394" w:rsidRDefault="00242394" w:rsidP="00242394">
            <w:pPr>
              <w:pStyle w:val="3-"/>
            </w:pPr>
            <w:r>
              <w:tab/>
              <w:t>return EXIT_SUCCESS;</w:t>
            </w:r>
          </w:p>
          <w:p w14:paraId="2B80ACAC" w14:textId="77777777" w:rsidR="00242394" w:rsidRDefault="00242394" w:rsidP="00242394">
            <w:pPr>
              <w:pStyle w:val="3-"/>
            </w:pPr>
            <w:r>
              <w:t>}</w:t>
            </w:r>
          </w:p>
          <w:p w14:paraId="026CFEA8" w14:textId="77777777" w:rsidR="00242394" w:rsidRDefault="00242394" w:rsidP="00242394">
            <w:pPr>
              <w:pStyle w:val="3-"/>
            </w:pPr>
          </w:p>
          <w:p w14:paraId="18D49F87" w14:textId="2A72210A" w:rsidR="00590471" w:rsidRPr="00DE3BF2" w:rsidRDefault="00242394" w:rsidP="00242394">
            <w:pPr>
              <w:pStyle w:val="3-"/>
            </w:pPr>
            <w:r>
              <w:t>// End of file</w:t>
            </w:r>
          </w:p>
        </w:tc>
      </w:tr>
    </w:tbl>
    <w:p w14:paraId="76BB7F13"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302AD32E" w14:textId="77777777" w:rsidTr="00A42DD8">
        <w:tc>
          <w:tcPr>
            <w:tcW w:w="8494" w:type="dxa"/>
          </w:tcPr>
          <w:p w14:paraId="1A820966" w14:textId="77777777" w:rsidR="00242394" w:rsidRPr="00242394" w:rsidRDefault="00242394" w:rsidP="00242394">
            <w:pPr>
              <w:pStyle w:val="3-"/>
              <w:rPr>
                <w:color w:val="auto"/>
              </w:rPr>
            </w:pPr>
            <w:r w:rsidRPr="00242394">
              <w:rPr>
                <w:rFonts w:hint="eastAsia"/>
                <w:color w:val="auto"/>
              </w:rPr>
              <w:t>- begin:太郎 -</w:t>
            </w:r>
          </w:p>
          <w:p w14:paraId="09AF419C" w14:textId="77777777" w:rsidR="00242394" w:rsidRPr="00242394" w:rsidRDefault="00242394" w:rsidP="00242394">
            <w:pPr>
              <w:pStyle w:val="3-"/>
              <w:rPr>
                <w:color w:val="auto"/>
              </w:rPr>
            </w:pPr>
            <w:r w:rsidRPr="00242394">
              <w:rPr>
                <w:rFonts w:hint="eastAsia"/>
                <w:color w:val="auto"/>
              </w:rPr>
              <w:t>太郎: [BEFORE] commonData=0, tlsData=0</w:t>
            </w:r>
          </w:p>
          <w:p w14:paraId="2374AFF3" w14:textId="77777777" w:rsidR="00242394" w:rsidRPr="00242394" w:rsidRDefault="00242394" w:rsidP="00242394">
            <w:pPr>
              <w:pStyle w:val="3-"/>
              <w:rPr>
                <w:color w:val="auto"/>
              </w:rPr>
            </w:pPr>
            <w:r w:rsidRPr="00242394">
              <w:rPr>
                <w:rFonts w:hint="eastAsia"/>
                <w:color w:val="auto"/>
              </w:rPr>
              <w:t>- begin:次郎 -</w:t>
            </w:r>
          </w:p>
          <w:p w14:paraId="4E8ED28C" w14:textId="77777777" w:rsidR="00242394" w:rsidRPr="00242394" w:rsidRDefault="00242394" w:rsidP="00242394">
            <w:pPr>
              <w:pStyle w:val="3-"/>
              <w:rPr>
                <w:color w:val="auto"/>
              </w:rPr>
            </w:pPr>
            <w:r w:rsidRPr="00242394">
              <w:rPr>
                <w:rFonts w:hint="eastAsia"/>
                <w:color w:val="auto"/>
              </w:rPr>
              <w:t>- begin:三郎 -</w:t>
            </w:r>
          </w:p>
          <w:p w14:paraId="58301375" w14:textId="77777777" w:rsidR="00242394" w:rsidRPr="00242394" w:rsidRDefault="00242394" w:rsidP="00242394">
            <w:pPr>
              <w:pStyle w:val="3-"/>
              <w:rPr>
                <w:color w:val="auto"/>
              </w:rPr>
            </w:pPr>
            <w:r w:rsidRPr="00242394">
              <w:rPr>
                <w:rFonts w:hint="eastAsia"/>
                <w:color w:val="auto"/>
              </w:rPr>
              <w:t>太郎: [AFTER]  commonData=1, tlsData=1</w:t>
            </w:r>
          </w:p>
          <w:p w14:paraId="47675E19" w14:textId="77777777" w:rsidR="00242394" w:rsidRPr="00242394" w:rsidRDefault="00242394" w:rsidP="00242394">
            <w:pPr>
              <w:pStyle w:val="3-"/>
              <w:rPr>
                <w:color w:val="auto"/>
              </w:rPr>
            </w:pPr>
            <w:r w:rsidRPr="00242394">
              <w:rPr>
                <w:rFonts w:hint="eastAsia"/>
                <w:color w:val="auto"/>
              </w:rPr>
              <w:t>三郎: [BEFORE] commonData=1, tlsData=0</w:t>
            </w:r>
          </w:p>
          <w:p w14:paraId="6391C2D1" w14:textId="77777777" w:rsidR="00242394" w:rsidRPr="00242394" w:rsidRDefault="00242394" w:rsidP="00242394">
            <w:pPr>
              <w:pStyle w:val="3-"/>
              <w:rPr>
                <w:color w:val="auto"/>
              </w:rPr>
            </w:pPr>
            <w:r w:rsidRPr="00242394">
              <w:rPr>
                <w:rFonts w:hint="eastAsia"/>
                <w:color w:val="auto"/>
              </w:rPr>
              <w:t>三郎: [AFTER]  commonData=2, tlsData=1</w:t>
            </w:r>
          </w:p>
          <w:p w14:paraId="69EBAEAE" w14:textId="77777777" w:rsidR="00242394" w:rsidRPr="00242394" w:rsidRDefault="00242394" w:rsidP="00242394">
            <w:pPr>
              <w:pStyle w:val="3-"/>
              <w:rPr>
                <w:color w:val="auto"/>
              </w:rPr>
            </w:pPr>
            <w:r w:rsidRPr="00242394">
              <w:rPr>
                <w:rFonts w:hint="eastAsia"/>
                <w:color w:val="auto"/>
              </w:rPr>
              <w:t>次郎: [BEFORE] commonData=2, tlsData=0</w:t>
            </w:r>
          </w:p>
          <w:p w14:paraId="1199327D" w14:textId="77777777" w:rsidR="00242394" w:rsidRPr="00242394" w:rsidRDefault="00242394" w:rsidP="00242394">
            <w:pPr>
              <w:pStyle w:val="3-"/>
              <w:rPr>
                <w:color w:val="auto"/>
              </w:rPr>
            </w:pPr>
            <w:r w:rsidRPr="00242394">
              <w:rPr>
                <w:rFonts w:hint="eastAsia"/>
                <w:color w:val="auto"/>
              </w:rPr>
              <w:t>次郎: [AFTER]  commonData=3, tlsData=1</w:t>
            </w:r>
          </w:p>
          <w:p w14:paraId="3D32A0C1" w14:textId="77777777" w:rsidR="00242394" w:rsidRPr="00242394" w:rsidRDefault="00242394" w:rsidP="00242394">
            <w:pPr>
              <w:pStyle w:val="3-"/>
              <w:rPr>
                <w:color w:val="auto"/>
              </w:rPr>
            </w:pPr>
            <w:r w:rsidRPr="00242394">
              <w:rPr>
                <w:rFonts w:hint="eastAsia"/>
                <w:color w:val="auto"/>
              </w:rPr>
              <w:t>太郎: [BEFORE] commonData=3, tlsData=1</w:t>
            </w:r>
          </w:p>
          <w:p w14:paraId="5A4DE08E" w14:textId="77777777" w:rsidR="00242394" w:rsidRPr="00242394" w:rsidRDefault="00242394" w:rsidP="00242394">
            <w:pPr>
              <w:pStyle w:val="3-"/>
              <w:rPr>
                <w:color w:val="auto"/>
              </w:rPr>
            </w:pPr>
            <w:r w:rsidRPr="00242394">
              <w:rPr>
                <w:rFonts w:hint="eastAsia"/>
                <w:color w:val="auto"/>
              </w:rPr>
              <w:t>太郎: [AFTER]  commonData=4, tlsData=2</w:t>
            </w:r>
          </w:p>
          <w:p w14:paraId="78AC9C9F" w14:textId="77777777" w:rsidR="00242394" w:rsidRPr="00242394" w:rsidRDefault="00242394" w:rsidP="00242394">
            <w:pPr>
              <w:pStyle w:val="3-"/>
              <w:rPr>
                <w:color w:val="auto"/>
              </w:rPr>
            </w:pPr>
            <w:r w:rsidRPr="00242394">
              <w:rPr>
                <w:rFonts w:hint="eastAsia"/>
                <w:color w:val="auto"/>
              </w:rPr>
              <w:t>三郎: [BEFORE] commonData=4, tlsData=1</w:t>
            </w:r>
          </w:p>
          <w:p w14:paraId="11017554" w14:textId="77777777" w:rsidR="00242394" w:rsidRPr="00242394" w:rsidRDefault="00242394" w:rsidP="00242394">
            <w:pPr>
              <w:pStyle w:val="3-"/>
              <w:rPr>
                <w:color w:val="auto"/>
              </w:rPr>
            </w:pPr>
            <w:r w:rsidRPr="00242394">
              <w:rPr>
                <w:rFonts w:hint="eastAsia"/>
                <w:color w:val="auto"/>
              </w:rPr>
              <w:t>三郎: [AFTER]  commonData=5, tlsData=2</w:t>
            </w:r>
          </w:p>
          <w:p w14:paraId="7FFECAD7" w14:textId="77777777" w:rsidR="00242394" w:rsidRPr="00242394" w:rsidRDefault="00242394" w:rsidP="00242394">
            <w:pPr>
              <w:pStyle w:val="3-"/>
              <w:rPr>
                <w:color w:val="auto"/>
              </w:rPr>
            </w:pPr>
            <w:r w:rsidRPr="00242394">
              <w:rPr>
                <w:rFonts w:hint="eastAsia"/>
                <w:color w:val="auto"/>
              </w:rPr>
              <w:t>太郎: [BEFORE] commonData=5, tlsData=2</w:t>
            </w:r>
          </w:p>
          <w:p w14:paraId="6CB88434" w14:textId="77777777" w:rsidR="00242394" w:rsidRPr="00242394" w:rsidRDefault="00242394" w:rsidP="00242394">
            <w:pPr>
              <w:pStyle w:val="3-"/>
              <w:rPr>
                <w:color w:val="auto"/>
              </w:rPr>
            </w:pPr>
            <w:r w:rsidRPr="00242394">
              <w:rPr>
                <w:rFonts w:hint="eastAsia"/>
                <w:color w:val="auto"/>
              </w:rPr>
              <w:t>太郎: [AFTER]  commonData=6, tlsData=3</w:t>
            </w:r>
          </w:p>
          <w:p w14:paraId="7DB4A085" w14:textId="77777777" w:rsidR="00242394" w:rsidRPr="00242394" w:rsidRDefault="00242394" w:rsidP="00242394">
            <w:pPr>
              <w:pStyle w:val="3-"/>
              <w:rPr>
                <w:color w:val="auto"/>
              </w:rPr>
            </w:pPr>
            <w:r w:rsidRPr="00242394">
              <w:rPr>
                <w:rFonts w:hint="eastAsia"/>
                <w:color w:val="auto"/>
              </w:rPr>
              <w:t>次郎: [BEFORE] commonData=6, tlsData=1</w:t>
            </w:r>
          </w:p>
          <w:p w14:paraId="157F023C" w14:textId="77777777" w:rsidR="00242394" w:rsidRPr="00242394" w:rsidRDefault="00242394" w:rsidP="00242394">
            <w:pPr>
              <w:pStyle w:val="3-"/>
              <w:rPr>
                <w:color w:val="auto"/>
              </w:rPr>
            </w:pPr>
            <w:r w:rsidRPr="00242394">
              <w:rPr>
                <w:rFonts w:hint="eastAsia"/>
                <w:color w:val="auto"/>
              </w:rPr>
              <w:t>- end:太郎 -</w:t>
            </w:r>
          </w:p>
          <w:p w14:paraId="44856B46" w14:textId="77777777" w:rsidR="00242394" w:rsidRPr="00242394" w:rsidRDefault="00242394" w:rsidP="00242394">
            <w:pPr>
              <w:pStyle w:val="3-"/>
              <w:rPr>
                <w:color w:val="auto"/>
              </w:rPr>
            </w:pPr>
            <w:r w:rsidRPr="00242394">
              <w:rPr>
                <w:rFonts w:hint="eastAsia"/>
                <w:color w:val="auto"/>
              </w:rPr>
              <w:t>次郎: [AFTER]  commonData=7, tlsData=2</w:t>
            </w:r>
          </w:p>
          <w:p w14:paraId="4D712E1A" w14:textId="77777777" w:rsidR="00242394" w:rsidRPr="00242394" w:rsidRDefault="00242394" w:rsidP="00242394">
            <w:pPr>
              <w:pStyle w:val="3-"/>
              <w:rPr>
                <w:color w:val="auto"/>
              </w:rPr>
            </w:pPr>
            <w:r w:rsidRPr="00242394">
              <w:rPr>
                <w:rFonts w:hint="eastAsia"/>
                <w:color w:val="auto"/>
              </w:rPr>
              <w:t>三郎: [BEFORE] commonData=7, tlsData=2</w:t>
            </w:r>
          </w:p>
          <w:p w14:paraId="0A0274D7" w14:textId="77777777" w:rsidR="00242394" w:rsidRPr="00242394" w:rsidRDefault="00242394" w:rsidP="00242394">
            <w:pPr>
              <w:pStyle w:val="3-"/>
              <w:rPr>
                <w:color w:val="auto"/>
              </w:rPr>
            </w:pPr>
            <w:r w:rsidRPr="00242394">
              <w:rPr>
                <w:rFonts w:hint="eastAsia"/>
                <w:color w:val="auto"/>
              </w:rPr>
              <w:t>三郎: [AFTER]  commonData=8, tlsData=3</w:t>
            </w:r>
          </w:p>
          <w:p w14:paraId="1B4903F8" w14:textId="77777777" w:rsidR="00242394" w:rsidRPr="00242394" w:rsidRDefault="00242394" w:rsidP="00242394">
            <w:pPr>
              <w:pStyle w:val="3-"/>
              <w:rPr>
                <w:color w:val="auto"/>
              </w:rPr>
            </w:pPr>
            <w:r w:rsidRPr="00242394">
              <w:rPr>
                <w:rFonts w:hint="eastAsia"/>
                <w:color w:val="auto"/>
              </w:rPr>
              <w:t>次郎: [BEFORE] commonData=8, tlsData=2</w:t>
            </w:r>
          </w:p>
          <w:p w14:paraId="5B2A0CD8" w14:textId="77777777" w:rsidR="00242394" w:rsidRPr="00242394" w:rsidRDefault="00242394" w:rsidP="00242394">
            <w:pPr>
              <w:pStyle w:val="3-"/>
              <w:rPr>
                <w:color w:val="auto"/>
              </w:rPr>
            </w:pPr>
            <w:r w:rsidRPr="00242394">
              <w:rPr>
                <w:rFonts w:hint="eastAsia"/>
                <w:color w:val="auto"/>
              </w:rPr>
              <w:t>- end:三郎 -</w:t>
            </w:r>
          </w:p>
          <w:p w14:paraId="00ABB601" w14:textId="77777777" w:rsidR="00C607FA" w:rsidRPr="00122C8E" w:rsidRDefault="00242394" w:rsidP="00C607FA">
            <w:pPr>
              <w:pStyle w:val="3-"/>
              <w:rPr>
                <w:color w:val="auto"/>
              </w:rPr>
            </w:pPr>
            <w:r w:rsidRPr="00242394">
              <w:rPr>
                <w:rFonts w:hint="eastAsia"/>
                <w:color w:val="auto"/>
              </w:rPr>
              <w:t>次郎: [AFTER]  commonData=</w:t>
            </w:r>
            <w:r w:rsidRPr="00C607FA">
              <w:rPr>
                <w:rFonts w:hint="eastAsia"/>
                <w:color w:val="FF0000"/>
              </w:rPr>
              <w:t>9</w:t>
            </w:r>
            <w:r w:rsidRPr="00242394">
              <w:rPr>
                <w:rFonts w:hint="eastAsia"/>
                <w:color w:val="auto"/>
              </w:rPr>
              <w:t>, tlsData=3</w:t>
            </w:r>
            <w:r w:rsidR="00C607FA">
              <w:rPr>
                <w:color w:val="auto"/>
              </w:rPr>
              <w:tab/>
            </w:r>
            <w:r w:rsidR="00C607FA" w:rsidRPr="00146B14">
              <w:rPr>
                <w:color w:val="FF0000"/>
              </w:rPr>
              <w:t>←</w:t>
            </w:r>
            <w:r w:rsidR="00C607FA">
              <w:rPr>
                <w:color w:val="FF0000"/>
              </w:rPr>
              <w:t>全て正常にロックされたので、</w:t>
            </w:r>
            <w:r w:rsidR="00C607FA">
              <w:rPr>
                <w:rFonts w:hint="eastAsia"/>
                <w:color w:val="FF0000"/>
              </w:rPr>
              <w:t>正しい</w:t>
            </w:r>
            <w:r w:rsidR="00C607FA">
              <w:rPr>
                <w:color w:val="FF0000"/>
              </w:rPr>
              <w:t>処理結果になっている</w:t>
            </w:r>
          </w:p>
          <w:p w14:paraId="47616215" w14:textId="77777777" w:rsidR="00242394" w:rsidRPr="00242394" w:rsidRDefault="00242394" w:rsidP="00242394">
            <w:pPr>
              <w:pStyle w:val="3-"/>
              <w:rPr>
                <w:color w:val="auto"/>
              </w:rPr>
            </w:pPr>
            <w:r w:rsidRPr="00242394">
              <w:rPr>
                <w:rFonts w:hint="eastAsia"/>
                <w:color w:val="auto"/>
              </w:rPr>
              <w:t>- end:次郎 -</w:t>
            </w:r>
          </w:p>
          <w:p w14:paraId="1206F67D" w14:textId="4E0FA51F" w:rsidR="00590471" w:rsidRPr="00DD51B6" w:rsidRDefault="00242394" w:rsidP="00242394">
            <w:pPr>
              <w:pStyle w:val="3-"/>
            </w:pPr>
            <w:r w:rsidRPr="00242394">
              <w:rPr>
                <w:color w:val="auto"/>
              </w:rPr>
              <w:t xml:space="preserve">Atomic * 10000000 = </w:t>
            </w:r>
            <w:r w:rsidRPr="00C607FA">
              <w:rPr>
                <w:color w:val="FF0000"/>
              </w:rPr>
              <w:t>0.124007 sec</w:t>
            </w:r>
            <w:r w:rsidR="00C607FA">
              <w:rPr>
                <w:color w:val="FF0000"/>
              </w:rPr>
              <w:tab/>
            </w:r>
            <w:r w:rsidR="00C607FA">
              <w:rPr>
                <w:color w:val="FF0000"/>
              </w:rPr>
              <w:tab/>
              <w:t>←</w:t>
            </w:r>
            <w:r w:rsidR="009518EA">
              <w:rPr>
                <w:rFonts w:hint="eastAsia"/>
                <w:color w:val="FF0000"/>
              </w:rPr>
              <w:t>1千万回ループによる処理時間計測</w:t>
            </w:r>
          </w:p>
        </w:tc>
      </w:tr>
    </w:tbl>
    <w:p w14:paraId="6FBBBF64" w14:textId="5D32D893" w:rsidR="00DA6B37" w:rsidRDefault="00DA6B37" w:rsidP="00DA6B37">
      <w:pPr>
        <w:pStyle w:val="3"/>
      </w:pPr>
      <w:bookmarkStart w:id="115" w:name="_Toc378866152"/>
      <w:r>
        <w:rPr>
          <w:rFonts w:hint="eastAsia"/>
        </w:rPr>
        <w:t>C++11</w:t>
      </w:r>
      <w:r>
        <w:rPr>
          <w:rFonts w:hint="eastAsia"/>
        </w:rPr>
        <w:t>版：アトミック操作（フラグ型）</w:t>
      </w:r>
      <w:bookmarkEnd w:id="115"/>
    </w:p>
    <w:p w14:paraId="7093336F" w14:textId="0A63941D" w:rsidR="00DA6B37" w:rsidRDefault="00DA6B37" w:rsidP="00DA6B37">
      <w:pPr>
        <w:pStyle w:val="aa"/>
        <w:ind w:left="447" w:firstLine="283"/>
      </w:pPr>
      <w:r>
        <w:t>アトミック型はテンプレートのため、任意の型の変数を扱えるが、単なるフラグ操作の場合は、あらかじめ用意されているフラグ型を使用するとさらに効率的である</w:t>
      </w:r>
      <w:r>
        <w:rPr>
          <w:rFonts w:hint="eastAsia"/>
        </w:rPr>
        <w:t>。</w:t>
      </w:r>
    </w:p>
    <w:p w14:paraId="0910C4C9" w14:textId="28747C33" w:rsidR="00D65357" w:rsidRDefault="00D65357" w:rsidP="00DA6B37">
      <w:pPr>
        <w:pStyle w:val="aa"/>
        <w:ind w:left="447" w:firstLine="283"/>
      </w:pPr>
      <w:r>
        <w:rPr>
          <w:rFonts w:hint="eastAsia"/>
        </w:rPr>
        <w:lastRenderedPageBreak/>
        <w:t>なお、前述の「</w:t>
      </w:r>
      <w:r w:rsidRPr="00D65357">
        <w:rPr>
          <w:rFonts w:ascii="ＭＳ ゴシック" w:hAnsi="ＭＳ ゴシック"/>
          <w:color w:val="0070C0"/>
        </w:rPr>
        <w:t>atd::</w:t>
      </w:r>
      <w:r w:rsidRPr="00D65357">
        <w:rPr>
          <w:rFonts w:ascii="ＭＳ ゴシック" w:hAnsi="ＭＳ ゴシック" w:hint="eastAsia"/>
          <w:color w:val="0070C0"/>
        </w:rPr>
        <w:t>atomic&lt;int&gt;</w:t>
      </w:r>
      <w:r>
        <w:rPr>
          <w:rFonts w:hint="eastAsia"/>
        </w:rPr>
        <w:t>」型と比べて、処理時間はほとんど変わらない。</w:t>
      </w:r>
    </w:p>
    <w:p w14:paraId="5A291179" w14:textId="080F0C65" w:rsidR="00DA6B37" w:rsidRDefault="00DA6B37" w:rsidP="00DA6B37">
      <w:pPr>
        <w:pStyle w:val="aa"/>
        <w:keepNext/>
        <w:widowControl/>
        <w:spacing w:beforeLines="50" w:before="180"/>
        <w:ind w:leftChars="203" w:left="447" w:hangingChars="10" w:hanging="21"/>
      </w:pPr>
      <w:r>
        <w:t>C++11</w:t>
      </w:r>
      <w:r>
        <w:rPr>
          <w:rFonts w:hint="eastAsia"/>
        </w:rPr>
        <w:t>版</w:t>
      </w:r>
      <w:r>
        <w:t>アトミック操作（フラグ型使用）</w:t>
      </w:r>
      <w:r>
        <w:rPr>
          <w:rFonts w:hint="eastAsia"/>
        </w:rPr>
        <w:t>によるロック制御のサンプル（一部抜粋）：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A6B37" w14:paraId="61317F6C" w14:textId="77777777" w:rsidTr="006852C6">
        <w:tc>
          <w:tcPr>
            <w:tcW w:w="8494" w:type="dxa"/>
          </w:tcPr>
          <w:p w14:paraId="7E0CFB7D" w14:textId="77777777" w:rsidR="00DA6B37" w:rsidRPr="003F7E51" w:rsidRDefault="00DA6B37" w:rsidP="006852C6">
            <w:pPr>
              <w:pStyle w:val="3-"/>
              <w:rPr>
                <w:color w:val="808080" w:themeColor="background1" w:themeShade="80"/>
              </w:rPr>
            </w:pPr>
            <w:r w:rsidRPr="003F7E51">
              <w:rPr>
                <w:color w:val="808080" w:themeColor="background1" w:themeShade="80"/>
              </w:rPr>
              <w:t>…（略）…</w:t>
            </w:r>
          </w:p>
          <w:p w14:paraId="5234AAE4" w14:textId="77777777" w:rsidR="00DA6B37" w:rsidRPr="003F7E51" w:rsidRDefault="00DA6B37" w:rsidP="006852C6">
            <w:pPr>
              <w:pStyle w:val="3-"/>
              <w:rPr>
                <w:color w:val="00B050"/>
              </w:rPr>
            </w:pPr>
            <w:r w:rsidRPr="003F7E51">
              <w:rPr>
                <w:rFonts w:hint="eastAsia"/>
                <w:color w:val="00B050"/>
              </w:rPr>
              <w:t>//アトミック操作用変数</w:t>
            </w:r>
          </w:p>
          <w:p w14:paraId="498CD008" w14:textId="26EBF9B3" w:rsidR="00DA6B37" w:rsidRPr="003F7E51" w:rsidRDefault="00DA6B37" w:rsidP="006852C6">
            <w:pPr>
              <w:pStyle w:val="3-"/>
              <w:rPr>
                <w:color w:val="FF0000"/>
              </w:rPr>
            </w:pPr>
            <w:r w:rsidRPr="003F7E51">
              <w:rPr>
                <w:color w:val="FF0000"/>
              </w:rPr>
              <w:t>static std::atomic_flag s_lock = ATOMIC_FLAG_INIT;</w:t>
            </w:r>
          </w:p>
          <w:p w14:paraId="64168E8D"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4680015A" w14:textId="77777777" w:rsidR="00DA6B37" w:rsidRPr="003F7E51" w:rsidRDefault="00DA6B37" w:rsidP="006852C6">
            <w:pPr>
              <w:pStyle w:val="3-"/>
              <w:rPr>
                <w:color w:val="00B050"/>
              </w:rPr>
            </w:pPr>
            <w:r>
              <w:rPr>
                <w:rFonts w:hint="eastAsia"/>
              </w:rPr>
              <w:tab/>
            </w:r>
            <w:r>
              <w:rPr>
                <w:rFonts w:hint="eastAsia"/>
              </w:rPr>
              <w:tab/>
            </w:r>
            <w:r w:rsidRPr="003F7E51">
              <w:rPr>
                <w:rFonts w:hint="eastAsia"/>
                <w:color w:val="00B050"/>
              </w:rPr>
              <w:t>//アトミック操作でロック取得待ち</w:t>
            </w:r>
          </w:p>
          <w:p w14:paraId="37C0C18C" w14:textId="2AFE17D6" w:rsidR="00DA6B37" w:rsidRPr="003F7E51" w:rsidRDefault="00DA6B37" w:rsidP="006852C6">
            <w:pPr>
              <w:pStyle w:val="3-"/>
              <w:rPr>
                <w:color w:val="FF0000"/>
              </w:rPr>
            </w:pPr>
            <w:r>
              <w:tab/>
            </w:r>
            <w:r>
              <w:tab/>
            </w:r>
            <w:r w:rsidRPr="003F7E51">
              <w:rPr>
                <w:color w:val="FF0000"/>
              </w:rPr>
              <w:t>while (s_lock.test_and_set()){}</w:t>
            </w:r>
          </w:p>
          <w:p w14:paraId="62F8AC14"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5FFE9142" w14:textId="77777777" w:rsidR="00DA6B37" w:rsidRDefault="00DA6B37" w:rsidP="006852C6">
            <w:pPr>
              <w:pStyle w:val="3-"/>
            </w:pPr>
            <w:r>
              <w:rPr>
                <w:rFonts w:hint="eastAsia"/>
              </w:rPr>
              <w:tab/>
            </w:r>
            <w:r>
              <w:rPr>
                <w:rFonts w:hint="eastAsia"/>
              </w:rPr>
              <w:tab/>
            </w:r>
            <w:r w:rsidRPr="003F7E51">
              <w:rPr>
                <w:rFonts w:hint="eastAsia"/>
                <w:color w:val="00B050"/>
              </w:rPr>
              <w:t>//アトミック操作でロック解放</w:t>
            </w:r>
          </w:p>
          <w:p w14:paraId="44176B7D" w14:textId="31EFF1AE" w:rsidR="00DA6B37" w:rsidRPr="003F7E51" w:rsidRDefault="00DA6B37" w:rsidP="006852C6">
            <w:pPr>
              <w:pStyle w:val="3-"/>
              <w:rPr>
                <w:color w:val="FF0000"/>
              </w:rPr>
            </w:pPr>
            <w:r>
              <w:tab/>
            </w:r>
            <w:r>
              <w:tab/>
            </w:r>
            <w:r w:rsidRPr="003F7E51">
              <w:rPr>
                <w:color w:val="FF0000"/>
              </w:rPr>
              <w:t>s_lock.clear();</w:t>
            </w:r>
          </w:p>
          <w:p w14:paraId="19F91665"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18630E3C" w14:textId="77777777" w:rsidR="00DA6B37" w:rsidRPr="003F7E51" w:rsidRDefault="00DA6B37" w:rsidP="006852C6">
            <w:pPr>
              <w:pStyle w:val="3-"/>
              <w:rPr>
                <w:color w:val="00B050"/>
              </w:rPr>
            </w:pPr>
            <w:r>
              <w:rPr>
                <w:rFonts w:hint="eastAsia"/>
              </w:rPr>
              <w:tab/>
            </w:r>
            <w:r w:rsidRPr="003F7E51">
              <w:rPr>
                <w:rFonts w:hint="eastAsia"/>
                <w:color w:val="00B050"/>
              </w:rPr>
              <w:t>//アトミック操作用変数初期化</w:t>
            </w:r>
          </w:p>
          <w:p w14:paraId="2B65FC97" w14:textId="77777777" w:rsidR="00DA6B37" w:rsidRPr="003F7E51" w:rsidRDefault="00DA6B37" w:rsidP="006852C6">
            <w:pPr>
              <w:pStyle w:val="3-"/>
              <w:rPr>
                <w:color w:val="FF0000"/>
              </w:rPr>
            </w:pPr>
            <w:r w:rsidRPr="00DA6B37">
              <w:tab/>
            </w:r>
            <w:r w:rsidRPr="003F7E51">
              <w:rPr>
                <w:color w:val="FF0000"/>
              </w:rPr>
              <w:t>s_lock.clear();</w:t>
            </w:r>
          </w:p>
          <w:p w14:paraId="7A6DCBD4" w14:textId="1A9C6AFD" w:rsidR="00DA6B37" w:rsidRPr="00DE3BF2" w:rsidRDefault="00DA6B37" w:rsidP="006852C6">
            <w:pPr>
              <w:pStyle w:val="3-"/>
            </w:pPr>
            <w:r w:rsidRPr="003F7E51">
              <w:rPr>
                <w:color w:val="808080" w:themeColor="background1" w:themeShade="80"/>
              </w:rPr>
              <w:t>…（略）…</w:t>
            </w:r>
          </w:p>
        </w:tc>
      </w:tr>
    </w:tbl>
    <w:p w14:paraId="4621D9AC" w14:textId="15846BF3" w:rsidR="0036070F" w:rsidRDefault="009B1E84" w:rsidP="0036070F">
      <w:pPr>
        <w:pStyle w:val="2"/>
      </w:pPr>
      <w:bookmarkStart w:id="116" w:name="_Toc378866153"/>
      <w:r>
        <w:rPr>
          <w:rFonts w:hint="eastAsia"/>
        </w:rPr>
        <w:t>特殊な排他制御：</w:t>
      </w:r>
      <w:r w:rsidR="0036070F">
        <w:rPr>
          <w:rFonts w:hint="eastAsia"/>
        </w:rPr>
        <w:t>リード・ライトロック</w:t>
      </w:r>
      <w:bookmarkEnd w:id="116"/>
    </w:p>
    <w:p w14:paraId="0B72E4E8" w14:textId="622A27B7" w:rsidR="00750BE4" w:rsidRDefault="00750BE4" w:rsidP="00750BE4">
      <w:pPr>
        <w:pStyle w:val="a9"/>
        <w:ind w:firstLine="283"/>
      </w:pPr>
      <w:r>
        <w:t>比較的新しいロック手法。</w:t>
      </w:r>
    </w:p>
    <w:p w14:paraId="3986D49F" w14:textId="4B5E3F0E" w:rsidR="00750BE4" w:rsidRDefault="00750BE4" w:rsidP="00750BE4">
      <w:pPr>
        <w:pStyle w:val="a9"/>
        <w:ind w:firstLine="283"/>
      </w:pPr>
      <w:r>
        <w:t>リードロックとライトロックを使い分けてロックする。</w:t>
      </w:r>
    </w:p>
    <w:p w14:paraId="064286D4" w14:textId="4104D12C" w:rsidR="00750BE4" w:rsidRDefault="00750BE4" w:rsidP="00750BE4">
      <w:pPr>
        <w:pStyle w:val="a9"/>
        <w:ind w:firstLine="283"/>
      </w:pPr>
      <w:r>
        <w:t>リードロック中は、他のリードロックは許可され、ライトロックはブロックされる。</w:t>
      </w:r>
    </w:p>
    <w:p w14:paraId="60F9E66F" w14:textId="44731AFC" w:rsidR="00750BE4" w:rsidRDefault="00750BE4" w:rsidP="00750BE4">
      <w:pPr>
        <w:pStyle w:val="a9"/>
        <w:ind w:firstLine="283"/>
      </w:pPr>
      <w:r>
        <w:t>ライトロック中は、他の全てのロックがブロックされる。</w:t>
      </w:r>
    </w:p>
    <w:p w14:paraId="2C075708" w14:textId="68AFE2AD" w:rsidR="00750BE4" w:rsidRDefault="00750BE4" w:rsidP="00750BE4">
      <w:pPr>
        <w:pStyle w:val="a9"/>
        <w:ind w:firstLine="283"/>
      </w:pPr>
      <w:r>
        <w:t>特殊な制御ゆえに、ミューテックスよりもパフォーマンスが落ちる。</w:t>
      </w:r>
    </w:p>
    <w:p w14:paraId="56CFCA97" w14:textId="77777777" w:rsidR="00750BE4" w:rsidRDefault="00750BE4" w:rsidP="00750BE4">
      <w:pPr>
        <w:pStyle w:val="a9"/>
        <w:spacing w:beforeLines="50" w:before="180"/>
        <w:ind w:firstLine="283"/>
      </w:pPr>
      <w:r>
        <w:rPr>
          <w:rFonts w:hint="eastAsia"/>
        </w:rPr>
        <w:t>使いどころとしては、共有データを作成・更新するスレッドが一つに対して、多数のスレッドがその情報を読み込むような場合に非常に有効。</w:t>
      </w:r>
    </w:p>
    <w:p w14:paraId="23F8845F" w14:textId="77777777" w:rsidR="009324B8" w:rsidRDefault="00750BE4" w:rsidP="00750BE4">
      <w:pPr>
        <w:pStyle w:val="a9"/>
        <w:ind w:firstLine="283"/>
      </w:pPr>
      <w:r>
        <w:rPr>
          <w:rFonts w:hint="eastAsia"/>
        </w:rPr>
        <w:t>並列処理環境では、分散処理が活用されるため、有効な場面が多い。</w:t>
      </w:r>
    </w:p>
    <w:p w14:paraId="0EDF1D07" w14:textId="431A4160" w:rsidR="00750BE4" w:rsidRPr="00750BE4" w:rsidRDefault="009324B8" w:rsidP="00750BE4">
      <w:pPr>
        <w:pStyle w:val="a9"/>
        <w:ind w:firstLine="283"/>
      </w:pPr>
      <w:r>
        <w:rPr>
          <w:rFonts w:hint="eastAsia"/>
        </w:rPr>
        <w:t>ゲームプログラミングにおいては、例えば、メインループと描画スレッドでリソースを排他制御するのに有効である。</w:t>
      </w:r>
    </w:p>
    <w:p w14:paraId="1BA87C4B" w14:textId="77777777" w:rsidR="0036070F" w:rsidRDefault="0036070F" w:rsidP="0036070F">
      <w:pPr>
        <w:pStyle w:val="3"/>
      </w:pPr>
      <w:bookmarkStart w:id="117" w:name="_Toc378866154"/>
      <w:r>
        <w:t>Posix</w:t>
      </w:r>
      <w:r>
        <w:rPr>
          <w:rFonts w:hint="eastAsia"/>
        </w:rPr>
        <w:t>ライブラリ版</w:t>
      </w:r>
      <w:bookmarkEnd w:id="117"/>
    </w:p>
    <w:p w14:paraId="29B516CC" w14:textId="41FFBFEE" w:rsidR="0036070F" w:rsidRDefault="0036070F" w:rsidP="0036070F">
      <w:pPr>
        <w:pStyle w:val="aa"/>
        <w:ind w:left="447" w:firstLine="283"/>
      </w:pPr>
      <w:r>
        <w:rPr>
          <w:rFonts w:hint="eastAsia"/>
        </w:rPr>
        <w:t>Posix</w:t>
      </w:r>
      <w:r>
        <w:rPr>
          <w:rFonts w:hint="eastAsia"/>
        </w:rPr>
        <w:t>ライブラリ</w:t>
      </w:r>
      <w:r w:rsidR="00750BE4">
        <w:rPr>
          <w:rFonts w:hint="eastAsia"/>
        </w:rPr>
        <w:t>版のリード・ライトロック</w:t>
      </w:r>
      <w:r>
        <w:rPr>
          <w:rFonts w:hint="eastAsia"/>
        </w:rPr>
        <w:t>。</w:t>
      </w:r>
    </w:p>
    <w:p w14:paraId="2C7A16A6" w14:textId="34960140" w:rsidR="00750BE4" w:rsidRDefault="00750BE4" w:rsidP="00750BE4">
      <w:pPr>
        <w:pStyle w:val="aa"/>
        <w:keepNext/>
        <w:widowControl/>
        <w:spacing w:beforeLines="50" w:before="180"/>
        <w:ind w:leftChars="203" w:left="447" w:hangingChars="10" w:hanging="21"/>
      </w:pPr>
      <w:r>
        <w:t>Posix</w:t>
      </w:r>
      <w:r>
        <w:t>ライブラリ</w:t>
      </w:r>
      <w:r>
        <w:rPr>
          <w:rFonts w:hint="eastAsia"/>
        </w:rPr>
        <w:t>版</w:t>
      </w:r>
      <w:r>
        <w:t>リード・ライトロック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005EB9C8" w14:textId="77777777" w:rsidTr="000A1665">
        <w:tc>
          <w:tcPr>
            <w:tcW w:w="8494" w:type="dxa"/>
          </w:tcPr>
          <w:p w14:paraId="786DAFB8" w14:textId="77777777" w:rsidR="00CF3E77" w:rsidRDefault="00CF3E77" w:rsidP="00CF3E77">
            <w:pPr>
              <w:pStyle w:val="3-"/>
            </w:pPr>
            <w:r>
              <w:t>#include &lt;stdio.h&gt;</w:t>
            </w:r>
          </w:p>
          <w:p w14:paraId="22FB22FA" w14:textId="77777777" w:rsidR="00CF3E77" w:rsidRDefault="00CF3E77" w:rsidP="00CF3E77">
            <w:pPr>
              <w:pStyle w:val="3-"/>
            </w:pPr>
            <w:r>
              <w:t>#include &lt;stdlib.h&gt;</w:t>
            </w:r>
          </w:p>
          <w:p w14:paraId="1779917C" w14:textId="77777777" w:rsidR="00CF3E77" w:rsidRDefault="00CF3E77" w:rsidP="00CF3E77">
            <w:pPr>
              <w:pStyle w:val="3-"/>
            </w:pPr>
          </w:p>
          <w:p w14:paraId="2DCF1285" w14:textId="77777777" w:rsidR="00CF3E77" w:rsidRDefault="00CF3E77" w:rsidP="00CF3E77">
            <w:pPr>
              <w:pStyle w:val="3-"/>
            </w:pPr>
            <w:r>
              <w:t>#include &lt;pthread.h&gt;</w:t>
            </w:r>
          </w:p>
          <w:p w14:paraId="7C06554D" w14:textId="77777777" w:rsidR="00CF3E77" w:rsidRDefault="00CF3E77" w:rsidP="00CF3E77">
            <w:pPr>
              <w:pStyle w:val="3-"/>
            </w:pPr>
            <w:r>
              <w:t>#include &lt;unistd.h&gt;</w:t>
            </w:r>
          </w:p>
          <w:p w14:paraId="1A0354C6" w14:textId="77777777" w:rsidR="00CF3E77" w:rsidRDefault="00CF3E77" w:rsidP="00CF3E77">
            <w:pPr>
              <w:pStyle w:val="3-"/>
            </w:pPr>
          </w:p>
          <w:p w14:paraId="0CD7F5B1" w14:textId="77777777" w:rsidR="00CF3E77" w:rsidRPr="00F012DD" w:rsidRDefault="00CF3E77" w:rsidP="00CF3E77">
            <w:pPr>
              <w:pStyle w:val="3-"/>
              <w:rPr>
                <w:color w:val="00B050"/>
              </w:rPr>
            </w:pPr>
            <w:r>
              <w:rPr>
                <w:rFonts w:hint="eastAsia"/>
              </w:rPr>
              <w:t xml:space="preserve">#include &lt;sys/time.h&gt; </w:t>
            </w:r>
            <w:r w:rsidRPr="00F012DD">
              <w:rPr>
                <w:rFonts w:hint="eastAsia"/>
                <w:color w:val="00B050"/>
              </w:rPr>
              <w:t>//時間計測用</w:t>
            </w:r>
          </w:p>
          <w:p w14:paraId="53F93EE6" w14:textId="77777777" w:rsidR="00CF3E77" w:rsidRDefault="00CF3E77" w:rsidP="00CF3E77">
            <w:pPr>
              <w:pStyle w:val="3-"/>
            </w:pPr>
          </w:p>
          <w:p w14:paraId="1BEECEDB" w14:textId="77777777" w:rsidR="00CF3E77" w:rsidRPr="00F012DD" w:rsidRDefault="00CF3E77" w:rsidP="00CF3E77">
            <w:pPr>
              <w:pStyle w:val="3-"/>
              <w:rPr>
                <w:color w:val="00B050"/>
              </w:rPr>
            </w:pPr>
            <w:r w:rsidRPr="00F012DD">
              <w:rPr>
                <w:rFonts w:hint="eastAsia"/>
                <w:color w:val="00B050"/>
              </w:rPr>
              <w:t>//リード／ライトロック</w:t>
            </w:r>
          </w:p>
          <w:p w14:paraId="33825E1C" w14:textId="77777777" w:rsidR="00CF3E77" w:rsidRDefault="00CF3E77" w:rsidP="00CF3E77">
            <w:pPr>
              <w:pStyle w:val="3-"/>
            </w:pPr>
            <w:r w:rsidRPr="00F012DD">
              <w:rPr>
                <w:color w:val="FF0000"/>
              </w:rPr>
              <w:t>static pthread_rwlock_t s_lock = PTHREAD_RWLOCK_INITIALIZER;</w:t>
            </w:r>
          </w:p>
          <w:p w14:paraId="2B6114A4" w14:textId="77777777" w:rsidR="00CF3E77" w:rsidRDefault="00CF3E77" w:rsidP="00CF3E77">
            <w:pPr>
              <w:pStyle w:val="3-"/>
            </w:pPr>
          </w:p>
          <w:p w14:paraId="4661A175" w14:textId="77777777" w:rsidR="00CF3E77" w:rsidRPr="00F012DD" w:rsidRDefault="00CF3E77" w:rsidP="00CF3E77">
            <w:pPr>
              <w:pStyle w:val="3-"/>
              <w:rPr>
                <w:color w:val="00B050"/>
              </w:rPr>
            </w:pPr>
            <w:r w:rsidRPr="00F012DD">
              <w:rPr>
                <w:rFonts w:hint="eastAsia"/>
                <w:color w:val="00B050"/>
              </w:rPr>
              <w:t>//共有データ</w:t>
            </w:r>
          </w:p>
          <w:p w14:paraId="2A7BE317" w14:textId="77777777" w:rsidR="00CF3E77" w:rsidRDefault="00CF3E77" w:rsidP="00CF3E77">
            <w:pPr>
              <w:pStyle w:val="3-"/>
            </w:pPr>
            <w:r>
              <w:t>static int s_commonData = 0;</w:t>
            </w:r>
          </w:p>
          <w:p w14:paraId="6DC3BE2C" w14:textId="77777777" w:rsidR="00CF3E77" w:rsidRDefault="00CF3E77" w:rsidP="00CF3E77">
            <w:pPr>
              <w:pStyle w:val="3-"/>
            </w:pPr>
          </w:p>
          <w:p w14:paraId="09638F81" w14:textId="77777777" w:rsidR="00CF3E77" w:rsidRPr="00F012DD" w:rsidRDefault="00CF3E77" w:rsidP="00CF3E77">
            <w:pPr>
              <w:pStyle w:val="3-"/>
              <w:rPr>
                <w:color w:val="00B050"/>
              </w:rPr>
            </w:pPr>
            <w:r w:rsidRPr="00F012DD">
              <w:rPr>
                <w:rFonts w:hint="eastAsia"/>
                <w:color w:val="00B050"/>
              </w:rPr>
              <w:lastRenderedPageBreak/>
              <w:t>//スレッド固有データ</w:t>
            </w:r>
          </w:p>
          <w:p w14:paraId="4B850288" w14:textId="77777777" w:rsidR="00CF3E77" w:rsidRDefault="00CF3E77" w:rsidP="00CF3E77">
            <w:pPr>
              <w:pStyle w:val="3-"/>
            </w:pPr>
            <w:r>
              <w:t>__thread int s_tlsData = 0;</w:t>
            </w:r>
          </w:p>
          <w:p w14:paraId="48BEFDDD" w14:textId="77777777" w:rsidR="00CF3E77" w:rsidRDefault="00CF3E77" w:rsidP="00CF3E77">
            <w:pPr>
              <w:pStyle w:val="3-"/>
            </w:pPr>
          </w:p>
          <w:p w14:paraId="621DD4AF" w14:textId="77777777" w:rsidR="00CF3E77" w:rsidRPr="00F012DD" w:rsidRDefault="00CF3E77" w:rsidP="00CF3E77">
            <w:pPr>
              <w:pStyle w:val="3-"/>
              <w:rPr>
                <w:color w:val="00B050"/>
              </w:rPr>
            </w:pPr>
            <w:r w:rsidRPr="00F012DD">
              <w:rPr>
                <w:rFonts w:hint="eastAsia"/>
                <w:color w:val="00B050"/>
              </w:rPr>
              <w:t>//書き込みスレッド</w:t>
            </w:r>
          </w:p>
          <w:p w14:paraId="2D752FC4" w14:textId="77777777" w:rsidR="00CF3E77" w:rsidRDefault="00CF3E77" w:rsidP="00CF3E77">
            <w:pPr>
              <w:pStyle w:val="3-"/>
            </w:pPr>
            <w:r>
              <w:t>void* threadFuncW(void* param_p)</w:t>
            </w:r>
          </w:p>
          <w:p w14:paraId="03B64527" w14:textId="77777777" w:rsidR="00CF3E77" w:rsidRDefault="00CF3E77" w:rsidP="00CF3E77">
            <w:pPr>
              <w:pStyle w:val="3-"/>
            </w:pPr>
            <w:r>
              <w:t>{</w:t>
            </w:r>
          </w:p>
          <w:p w14:paraId="02879F92" w14:textId="77777777" w:rsidR="00CF3E77" w:rsidRDefault="00CF3E77" w:rsidP="00CF3E77">
            <w:pPr>
              <w:pStyle w:val="3-"/>
            </w:pPr>
            <w:r>
              <w:rPr>
                <w:rFonts w:hint="eastAsia"/>
              </w:rPr>
              <w:tab/>
            </w:r>
            <w:r w:rsidRPr="00F012DD">
              <w:rPr>
                <w:rFonts w:hint="eastAsia"/>
                <w:color w:val="00B050"/>
              </w:rPr>
              <w:t>//パラメータ受け取り</w:t>
            </w:r>
          </w:p>
          <w:p w14:paraId="28015292" w14:textId="77777777" w:rsidR="00CF3E77" w:rsidRDefault="00CF3E77" w:rsidP="00CF3E77">
            <w:pPr>
              <w:pStyle w:val="3-"/>
            </w:pPr>
            <w:r>
              <w:tab/>
              <w:t>const char* name = static_cast&lt;const char*&gt;(param_p);</w:t>
            </w:r>
          </w:p>
          <w:p w14:paraId="55C97D29" w14:textId="77777777" w:rsidR="00CF3E77" w:rsidRDefault="00CF3E77" w:rsidP="00CF3E77">
            <w:pPr>
              <w:pStyle w:val="3-"/>
            </w:pPr>
          </w:p>
          <w:p w14:paraId="2DD381BC" w14:textId="77777777" w:rsidR="00CF3E77" w:rsidRPr="00F012DD" w:rsidRDefault="00CF3E77" w:rsidP="00CF3E77">
            <w:pPr>
              <w:pStyle w:val="3-"/>
              <w:rPr>
                <w:color w:val="00B050"/>
              </w:rPr>
            </w:pPr>
            <w:r>
              <w:rPr>
                <w:rFonts w:hint="eastAsia"/>
              </w:rPr>
              <w:tab/>
            </w:r>
            <w:r w:rsidRPr="00F012DD">
              <w:rPr>
                <w:rFonts w:hint="eastAsia"/>
                <w:color w:val="00B050"/>
              </w:rPr>
              <w:t>//開始</w:t>
            </w:r>
          </w:p>
          <w:p w14:paraId="2624DC18" w14:textId="77777777" w:rsidR="00CF3E77" w:rsidRDefault="00CF3E77" w:rsidP="00CF3E77">
            <w:pPr>
              <w:pStyle w:val="3-"/>
            </w:pPr>
            <w:r>
              <w:tab/>
              <w:t>printf("- begin:(W)%s -\n", name);</w:t>
            </w:r>
          </w:p>
          <w:p w14:paraId="6F1C538A" w14:textId="77777777" w:rsidR="00CF3E77" w:rsidRDefault="00CF3E77" w:rsidP="00CF3E77">
            <w:pPr>
              <w:pStyle w:val="3-"/>
            </w:pPr>
            <w:r>
              <w:tab/>
              <w:t>fflush(stdout);</w:t>
            </w:r>
          </w:p>
          <w:p w14:paraId="44688447" w14:textId="77777777" w:rsidR="00B979DA" w:rsidRDefault="00B979DA" w:rsidP="00B979DA">
            <w:pPr>
              <w:pStyle w:val="3-"/>
            </w:pPr>
          </w:p>
          <w:p w14:paraId="78A760C5" w14:textId="362C4DBF"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4838629F" w14:textId="5CAF6603" w:rsidR="00B979DA" w:rsidRDefault="00B979DA" w:rsidP="00B979DA">
            <w:pPr>
              <w:pStyle w:val="3-"/>
            </w:pPr>
            <w:r>
              <w:tab/>
              <w:t>usleep((rand() % 500) * 1000);</w:t>
            </w:r>
          </w:p>
          <w:p w14:paraId="2CBDD8A2" w14:textId="77777777" w:rsidR="00CF3E77" w:rsidRDefault="00CF3E77" w:rsidP="00CF3E77">
            <w:pPr>
              <w:pStyle w:val="3-"/>
            </w:pPr>
          </w:p>
          <w:p w14:paraId="0A2C904D" w14:textId="77777777" w:rsidR="00CF3E77" w:rsidRDefault="00CF3E77" w:rsidP="00CF3E77">
            <w:pPr>
              <w:pStyle w:val="3-"/>
            </w:pPr>
            <w:r>
              <w:rPr>
                <w:rFonts w:hint="eastAsia"/>
              </w:rPr>
              <w:tab/>
            </w:r>
            <w:r w:rsidRPr="00F012DD">
              <w:rPr>
                <w:rFonts w:hint="eastAsia"/>
                <w:color w:val="00B050"/>
              </w:rPr>
              <w:t>//処理</w:t>
            </w:r>
          </w:p>
          <w:p w14:paraId="6AA89E74" w14:textId="77777777" w:rsidR="00CF3E77" w:rsidRDefault="00CF3E77" w:rsidP="00CF3E77">
            <w:pPr>
              <w:pStyle w:val="3-"/>
            </w:pPr>
            <w:r>
              <w:tab/>
              <w:t>for (int i = 0; i &lt; 3; ++i)</w:t>
            </w:r>
          </w:p>
          <w:p w14:paraId="61D3C917" w14:textId="77777777" w:rsidR="00CF3E77" w:rsidRDefault="00CF3E77" w:rsidP="00CF3E77">
            <w:pPr>
              <w:pStyle w:val="3-"/>
            </w:pPr>
            <w:r>
              <w:tab/>
              <w:t>{</w:t>
            </w:r>
          </w:p>
          <w:p w14:paraId="14D6685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//ライトロック取得</w:t>
            </w:r>
          </w:p>
          <w:p w14:paraId="006DF4E1" w14:textId="77777777" w:rsidR="00CF3E77" w:rsidRDefault="00CF3E77" w:rsidP="00CF3E77">
            <w:pPr>
              <w:pStyle w:val="3-"/>
            </w:pPr>
            <w:r>
              <w:tab/>
            </w:r>
            <w:r>
              <w:tab/>
            </w:r>
            <w:r w:rsidRPr="00F012DD">
              <w:rPr>
                <w:color w:val="FF0000"/>
              </w:rPr>
              <w:t>pthread_rwlock_wrlock(&amp;s_lock);</w:t>
            </w:r>
          </w:p>
          <w:p w14:paraId="46B10F3F"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pthread_rwlock_trywrlock(&amp;s_lock);</w:t>
            </w:r>
            <w:r w:rsidRPr="00F012DD">
              <w:rPr>
                <w:rFonts w:hint="eastAsia"/>
                <w:color w:val="00B050"/>
              </w:rPr>
              <w:t>//</w:t>
            </w:r>
            <w:r w:rsidR="00F012DD" w:rsidRPr="00F012DD">
              <w:rPr>
                <w:rFonts w:hint="eastAsia"/>
                <w:color w:val="00B050"/>
              </w:rPr>
              <w:t>ロックを</w:t>
            </w:r>
            <w:r w:rsidRPr="00F012DD">
              <w:rPr>
                <w:rFonts w:hint="eastAsia"/>
                <w:color w:val="00B050"/>
              </w:rPr>
              <w:t>取得できない時に他の処理を行いたい場合は</w:t>
            </w:r>
          </w:p>
          <w:p w14:paraId="15580759" w14:textId="25C7A061"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t>//</w:t>
            </w:r>
            <w:r w:rsidRPr="00F012DD">
              <w:rPr>
                <w:color w:val="00B050"/>
              </w:rPr>
              <w:tab/>
              <w:t>//</w:t>
            </w:r>
            <w:r w:rsidR="00CF3E77" w:rsidRPr="00F012DD">
              <w:rPr>
                <w:rFonts w:hint="eastAsia"/>
                <w:color w:val="00B050"/>
              </w:rPr>
              <w:t>pthread_rwlock_trywrlock() を使用する</w:t>
            </w:r>
          </w:p>
          <w:p w14:paraId="6D1EB03B" w14:textId="77777777" w:rsidR="00CF3E77" w:rsidRDefault="00CF3E77" w:rsidP="00CF3E77">
            <w:pPr>
              <w:pStyle w:val="3-"/>
            </w:pPr>
            <w:r>
              <w:tab/>
            </w:r>
            <w:r>
              <w:tab/>
            </w:r>
          </w:p>
          <w:p w14:paraId="4D5BB70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//データ表示（前）</w:t>
            </w:r>
          </w:p>
          <w:p w14:paraId="5289D692" w14:textId="77777777" w:rsidR="00CF3E77" w:rsidRDefault="00CF3E77" w:rsidP="00CF3E77">
            <w:pPr>
              <w:pStyle w:val="3-"/>
            </w:pPr>
            <w:r>
              <w:tab/>
            </w:r>
            <w:r>
              <w:tab/>
              <w:t>printf("(W)%s: [BEFORE] commonData=%d, tlsData=%d\n", name, s_commonData, s_tlsData);</w:t>
            </w:r>
          </w:p>
          <w:p w14:paraId="0CF97403" w14:textId="77777777" w:rsidR="00CF3E77" w:rsidRDefault="00CF3E77" w:rsidP="00CF3E77">
            <w:pPr>
              <w:pStyle w:val="3-"/>
            </w:pPr>
            <w:r>
              <w:tab/>
            </w:r>
            <w:r>
              <w:tab/>
              <w:t>fflush(stdout);</w:t>
            </w:r>
          </w:p>
          <w:p w14:paraId="58E449D1" w14:textId="77777777" w:rsidR="00CF3E77" w:rsidRDefault="00CF3E77" w:rsidP="00CF3E77">
            <w:pPr>
              <w:pStyle w:val="3-"/>
            </w:pPr>
            <w:r>
              <w:tab/>
            </w:r>
            <w:r>
              <w:tab/>
            </w:r>
          </w:p>
          <w:p w14:paraId="48F0AFA4"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//データ取得</w:t>
            </w:r>
          </w:p>
          <w:p w14:paraId="548F02D0" w14:textId="77777777" w:rsidR="00CF3E77" w:rsidRDefault="00CF3E77" w:rsidP="00CF3E77">
            <w:pPr>
              <w:pStyle w:val="3-"/>
            </w:pPr>
            <w:r>
              <w:tab/>
            </w:r>
            <w:r>
              <w:tab/>
              <w:t>int common_data = s_commonData;</w:t>
            </w:r>
          </w:p>
          <w:p w14:paraId="0D6BD668" w14:textId="77777777" w:rsidR="00CF3E77" w:rsidRDefault="00CF3E77" w:rsidP="00CF3E77">
            <w:pPr>
              <w:pStyle w:val="3-"/>
            </w:pPr>
            <w:r>
              <w:tab/>
            </w:r>
            <w:r>
              <w:tab/>
              <w:t>int tls_data = s_tlsData;</w:t>
            </w:r>
          </w:p>
          <w:p w14:paraId="7D0D1C62" w14:textId="77777777" w:rsidR="00CF3E77" w:rsidRDefault="00CF3E77" w:rsidP="00CF3E77">
            <w:pPr>
              <w:pStyle w:val="3-"/>
            </w:pPr>
          </w:p>
          <w:p w14:paraId="7B06DC2D"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//データ更新</w:t>
            </w:r>
          </w:p>
          <w:p w14:paraId="51399EDC" w14:textId="77777777" w:rsidR="00CF3E77" w:rsidRDefault="00CF3E77" w:rsidP="00CF3E77">
            <w:pPr>
              <w:pStyle w:val="3-"/>
            </w:pPr>
            <w:r>
              <w:tab/>
            </w:r>
            <w:r>
              <w:tab/>
              <w:t>++common_data;</w:t>
            </w:r>
          </w:p>
          <w:p w14:paraId="2A904925" w14:textId="77777777" w:rsidR="00CF3E77" w:rsidRDefault="00CF3E77" w:rsidP="00CF3E77">
            <w:pPr>
              <w:pStyle w:val="3-"/>
            </w:pPr>
            <w:r>
              <w:tab/>
            </w:r>
            <w:r>
              <w:tab/>
              <w:t>++tls_data;</w:t>
            </w:r>
          </w:p>
          <w:p w14:paraId="7C52E781" w14:textId="77777777" w:rsidR="00CF3E77" w:rsidRDefault="00CF3E77" w:rsidP="00CF3E77">
            <w:pPr>
              <w:pStyle w:val="3-"/>
            </w:pPr>
          </w:p>
          <w:p w14:paraId="1388429E"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//若干ランダムでスリープ（0～499 msec）</w:t>
            </w:r>
          </w:p>
          <w:p w14:paraId="6D705986" w14:textId="77777777" w:rsidR="00CF3E77" w:rsidRDefault="00CF3E77" w:rsidP="00CF3E77">
            <w:pPr>
              <w:pStyle w:val="3-"/>
            </w:pPr>
            <w:r>
              <w:tab/>
            </w:r>
            <w:r>
              <w:tab/>
              <w:t>usleep((rand() % 500) * 1000);</w:t>
            </w:r>
          </w:p>
          <w:p w14:paraId="0A275761" w14:textId="77777777" w:rsidR="00CF3E77" w:rsidRDefault="00CF3E77" w:rsidP="00CF3E77">
            <w:pPr>
              <w:pStyle w:val="3-"/>
            </w:pPr>
            <w:r>
              <w:tab/>
            </w:r>
            <w:r>
              <w:tab/>
            </w:r>
          </w:p>
          <w:p w14:paraId="224FD4B8"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//データ書き戻し</w:t>
            </w:r>
          </w:p>
          <w:p w14:paraId="6BA05E53" w14:textId="77777777" w:rsidR="00CF3E77" w:rsidRDefault="00CF3E77" w:rsidP="00CF3E77">
            <w:pPr>
              <w:pStyle w:val="3-"/>
            </w:pPr>
            <w:r>
              <w:tab/>
            </w:r>
            <w:r>
              <w:tab/>
              <w:t>s_commonData = common_data;</w:t>
            </w:r>
          </w:p>
          <w:p w14:paraId="024F7AEF" w14:textId="77777777" w:rsidR="00CF3E77" w:rsidRDefault="00CF3E77" w:rsidP="00CF3E77">
            <w:pPr>
              <w:pStyle w:val="3-"/>
            </w:pPr>
            <w:r>
              <w:tab/>
            </w:r>
            <w:r>
              <w:tab/>
              <w:t>s_tlsData = tls_data;</w:t>
            </w:r>
          </w:p>
          <w:p w14:paraId="3E2BE224" w14:textId="77777777" w:rsidR="00CF3E77" w:rsidRDefault="00CF3E77" w:rsidP="00CF3E77">
            <w:pPr>
              <w:pStyle w:val="3-"/>
            </w:pPr>
          </w:p>
          <w:p w14:paraId="348F4537" w14:textId="77777777" w:rsidR="00CF3E77" w:rsidRDefault="00CF3E77" w:rsidP="00CF3E77">
            <w:pPr>
              <w:pStyle w:val="3-"/>
            </w:pPr>
            <w:r>
              <w:rPr>
                <w:rFonts w:hint="eastAsia"/>
              </w:rPr>
              <w:tab/>
            </w:r>
            <w:r>
              <w:rPr>
                <w:rFonts w:hint="eastAsia"/>
              </w:rPr>
              <w:tab/>
            </w:r>
            <w:r w:rsidRPr="00F012DD">
              <w:rPr>
                <w:rFonts w:hint="eastAsia"/>
                <w:color w:val="00B050"/>
              </w:rPr>
              <w:t>//データ表示（後）</w:t>
            </w:r>
          </w:p>
          <w:p w14:paraId="775F1A0E" w14:textId="77777777" w:rsidR="00CF3E77" w:rsidRDefault="00CF3E77" w:rsidP="00CF3E77">
            <w:pPr>
              <w:pStyle w:val="3-"/>
            </w:pPr>
            <w:r>
              <w:tab/>
            </w:r>
            <w:r>
              <w:tab/>
              <w:t>printf("(W)%s: [AFTER]  commonData=%d, tlsData=%d\n", name, s_commonData, s_tlsData);</w:t>
            </w:r>
          </w:p>
          <w:p w14:paraId="16778B71" w14:textId="77777777" w:rsidR="00CF3E77" w:rsidRDefault="00CF3E77" w:rsidP="00CF3E77">
            <w:pPr>
              <w:pStyle w:val="3-"/>
            </w:pPr>
            <w:r>
              <w:tab/>
            </w:r>
            <w:r>
              <w:tab/>
              <w:t>fflush(stdout);</w:t>
            </w:r>
          </w:p>
          <w:p w14:paraId="032D2760" w14:textId="77777777" w:rsidR="00CF3E77" w:rsidRDefault="00CF3E77" w:rsidP="00CF3E77">
            <w:pPr>
              <w:pStyle w:val="3-"/>
            </w:pPr>
            <w:r>
              <w:tab/>
            </w:r>
            <w:r>
              <w:tab/>
            </w:r>
          </w:p>
          <w:p w14:paraId="764C3FA0" w14:textId="684A56D6"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w:t>
            </w:r>
            <w:r w:rsidR="00F012DD">
              <w:rPr>
                <w:rFonts w:hint="eastAsia"/>
                <w:color w:val="00B050"/>
              </w:rPr>
              <w:t>ライトロック解放</w:t>
            </w:r>
          </w:p>
          <w:p w14:paraId="6631CE58" w14:textId="77777777" w:rsidR="00CF3E77" w:rsidRPr="00F012DD" w:rsidRDefault="00CF3E77" w:rsidP="00CF3E77">
            <w:pPr>
              <w:pStyle w:val="3-"/>
              <w:rPr>
                <w:color w:val="FF0000"/>
              </w:rPr>
            </w:pPr>
            <w:r>
              <w:tab/>
            </w:r>
            <w:r>
              <w:tab/>
            </w:r>
            <w:r w:rsidRPr="00F012DD">
              <w:rPr>
                <w:color w:val="FF0000"/>
              </w:rPr>
              <w:t>pthread_rwlock_unlock(&amp;s_lock);</w:t>
            </w:r>
          </w:p>
          <w:p w14:paraId="4FE961D2" w14:textId="77777777" w:rsidR="00B979DA" w:rsidRDefault="00B979DA" w:rsidP="00B979DA">
            <w:pPr>
              <w:pStyle w:val="3-"/>
            </w:pPr>
          </w:p>
          <w:p w14:paraId="475AA23C"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7B0EB5AE" w14:textId="77777777" w:rsidR="00B979DA" w:rsidRDefault="00B979DA" w:rsidP="00B979DA">
            <w:pPr>
              <w:pStyle w:val="3-"/>
            </w:pPr>
            <w:r>
              <w:tab/>
            </w:r>
            <w:r>
              <w:tab/>
              <w:t>usleep((rand() % 500) * 1000);</w:t>
            </w:r>
          </w:p>
          <w:p w14:paraId="419602D6" w14:textId="77777777" w:rsidR="00CF3E77" w:rsidRDefault="00CF3E77" w:rsidP="00CF3E77">
            <w:pPr>
              <w:pStyle w:val="3-"/>
            </w:pPr>
            <w:r>
              <w:tab/>
              <w:t>}</w:t>
            </w:r>
          </w:p>
          <w:p w14:paraId="32F79818" w14:textId="77777777" w:rsidR="00CF3E77" w:rsidRDefault="00CF3E77" w:rsidP="00CF3E77">
            <w:pPr>
              <w:pStyle w:val="3-"/>
            </w:pPr>
            <w:r>
              <w:tab/>
            </w:r>
          </w:p>
          <w:p w14:paraId="5F92AE14" w14:textId="77777777" w:rsidR="00CF3E77" w:rsidRDefault="00CF3E77" w:rsidP="00CF3E77">
            <w:pPr>
              <w:pStyle w:val="3-"/>
            </w:pPr>
            <w:r>
              <w:rPr>
                <w:rFonts w:hint="eastAsia"/>
              </w:rPr>
              <w:tab/>
            </w:r>
            <w:r w:rsidRPr="00F012DD">
              <w:rPr>
                <w:rFonts w:hint="eastAsia"/>
                <w:color w:val="00B050"/>
              </w:rPr>
              <w:t>//終了</w:t>
            </w:r>
          </w:p>
          <w:p w14:paraId="192D1B8C" w14:textId="77777777" w:rsidR="00CF3E77" w:rsidRDefault="00CF3E77" w:rsidP="00CF3E77">
            <w:pPr>
              <w:pStyle w:val="3-"/>
            </w:pPr>
            <w:r>
              <w:tab/>
              <w:t>printf("- end:(W)%s -\n", name);</w:t>
            </w:r>
          </w:p>
          <w:p w14:paraId="72867B02" w14:textId="77777777" w:rsidR="00CF3E77" w:rsidRDefault="00CF3E77" w:rsidP="00CF3E77">
            <w:pPr>
              <w:pStyle w:val="3-"/>
            </w:pPr>
            <w:r>
              <w:tab/>
              <w:t>fflush(stdout);</w:t>
            </w:r>
          </w:p>
          <w:p w14:paraId="2C2A01ED" w14:textId="77777777" w:rsidR="00CF3E77" w:rsidRDefault="00CF3E77" w:rsidP="00CF3E77">
            <w:pPr>
              <w:pStyle w:val="3-"/>
            </w:pPr>
            <w:r>
              <w:tab/>
              <w:t>return 0;</w:t>
            </w:r>
          </w:p>
          <w:p w14:paraId="6298A0DC" w14:textId="77777777" w:rsidR="00CF3E77" w:rsidRDefault="00CF3E77" w:rsidP="00CF3E77">
            <w:pPr>
              <w:pStyle w:val="3-"/>
            </w:pPr>
            <w:r>
              <w:t>}</w:t>
            </w:r>
          </w:p>
          <w:p w14:paraId="146007DE" w14:textId="77777777" w:rsidR="00CF3E77" w:rsidRDefault="00CF3E77" w:rsidP="00CF3E77">
            <w:pPr>
              <w:pStyle w:val="3-"/>
            </w:pPr>
          </w:p>
          <w:p w14:paraId="431A915C" w14:textId="77777777" w:rsidR="00CF3E77" w:rsidRPr="00F012DD" w:rsidRDefault="00CF3E77" w:rsidP="00CF3E77">
            <w:pPr>
              <w:pStyle w:val="3-"/>
              <w:rPr>
                <w:color w:val="00B050"/>
              </w:rPr>
            </w:pPr>
            <w:r w:rsidRPr="00F012DD">
              <w:rPr>
                <w:rFonts w:hint="eastAsia"/>
                <w:color w:val="00B050"/>
              </w:rPr>
              <w:t>//読み込みスレッド</w:t>
            </w:r>
          </w:p>
          <w:p w14:paraId="6D475BB9" w14:textId="77777777" w:rsidR="00CF3E77" w:rsidRDefault="00CF3E77" w:rsidP="00CF3E77">
            <w:pPr>
              <w:pStyle w:val="3-"/>
            </w:pPr>
            <w:r>
              <w:t>void* threadFuncR(void* param_p)</w:t>
            </w:r>
          </w:p>
          <w:p w14:paraId="6596B839" w14:textId="77777777" w:rsidR="00CF3E77" w:rsidRDefault="00CF3E77" w:rsidP="00CF3E77">
            <w:pPr>
              <w:pStyle w:val="3-"/>
            </w:pPr>
            <w:r>
              <w:t>{</w:t>
            </w:r>
          </w:p>
          <w:p w14:paraId="622651D3" w14:textId="77777777" w:rsidR="00CF3E77" w:rsidRDefault="00CF3E77" w:rsidP="00CF3E77">
            <w:pPr>
              <w:pStyle w:val="3-"/>
            </w:pPr>
            <w:r>
              <w:rPr>
                <w:rFonts w:hint="eastAsia"/>
              </w:rPr>
              <w:tab/>
            </w:r>
            <w:r w:rsidRPr="00F012DD">
              <w:rPr>
                <w:rFonts w:hint="eastAsia"/>
                <w:color w:val="00B050"/>
              </w:rPr>
              <w:t>//パラメータ受け取り</w:t>
            </w:r>
          </w:p>
          <w:p w14:paraId="731DF3CD" w14:textId="77777777" w:rsidR="00CF3E77" w:rsidRDefault="00CF3E77" w:rsidP="00CF3E77">
            <w:pPr>
              <w:pStyle w:val="3-"/>
            </w:pPr>
            <w:r>
              <w:tab/>
              <w:t>const char* name = static_cast&lt;const char*&gt;(param_p);</w:t>
            </w:r>
          </w:p>
          <w:p w14:paraId="5F1EEBBE" w14:textId="77777777" w:rsidR="00CF3E77" w:rsidRDefault="00CF3E77" w:rsidP="00CF3E77">
            <w:pPr>
              <w:pStyle w:val="3-"/>
            </w:pPr>
          </w:p>
          <w:p w14:paraId="4046C3FF" w14:textId="77777777" w:rsidR="00CF3E77" w:rsidRDefault="00CF3E77" w:rsidP="00CF3E77">
            <w:pPr>
              <w:pStyle w:val="3-"/>
            </w:pPr>
            <w:r>
              <w:rPr>
                <w:rFonts w:hint="eastAsia"/>
              </w:rPr>
              <w:tab/>
            </w:r>
            <w:r w:rsidRPr="00F012DD">
              <w:rPr>
                <w:rFonts w:hint="eastAsia"/>
                <w:color w:val="00B050"/>
              </w:rPr>
              <w:t>//開始</w:t>
            </w:r>
          </w:p>
          <w:p w14:paraId="75D9DDA8" w14:textId="77777777" w:rsidR="00CF3E77" w:rsidRDefault="00CF3E77" w:rsidP="00CF3E77">
            <w:pPr>
              <w:pStyle w:val="3-"/>
            </w:pPr>
            <w:r>
              <w:tab/>
              <w:t>printf("- begin:(R)%s -\n", name);</w:t>
            </w:r>
          </w:p>
          <w:p w14:paraId="421975EF" w14:textId="77777777" w:rsidR="00CF3E77" w:rsidRDefault="00CF3E77" w:rsidP="00CF3E77">
            <w:pPr>
              <w:pStyle w:val="3-"/>
            </w:pPr>
            <w:r>
              <w:tab/>
              <w:t>fflush(stdout);</w:t>
            </w:r>
          </w:p>
          <w:p w14:paraId="7E5CC4E6" w14:textId="77777777" w:rsidR="00B979DA" w:rsidRDefault="00B979DA" w:rsidP="00B979DA">
            <w:pPr>
              <w:pStyle w:val="3-"/>
            </w:pPr>
          </w:p>
          <w:p w14:paraId="47FAB2F3" w14:textId="680CA3E5"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77AFF6CE" w14:textId="349C3792" w:rsidR="00B979DA" w:rsidRDefault="00B979DA" w:rsidP="00B979DA">
            <w:pPr>
              <w:pStyle w:val="3-"/>
            </w:pPr>
            <w:r>
              <w:tab/>
              <w:t>usleep((rand() % 500) * 1000);</w:t>
            </w:r>
          </w:p>
          <w:p w14:paraId="65CE2E0F" w14:textId="77777777" w:rsidR="00CF3E77" w:rsidRDefault="00CF3E77" w:rsidP="00CF3E77">
            <w:pPr>
              <w:pStyle w:val="3-"/>
            </w:pPr>
          </w:p>
          <w:p w14:paraId="31C9E64B" w14:textId="77777777" w:rsidR="00CF3E77" w:rsidRDefault="00CF3E77" w:rsidP="00CF3E77">
            <w:pPr>
              <w:pStyle w:val="3-"/>
            </w:pPr>
            <w:r>
              <w:rPr>
                <w:rFonts w:hint="eastAsia"/>
              </w:rPr>
              <w:tab/>
            </w:r>
            <w:r w:rsidRPr="00F012DD">
              <w:rPr>
                <w:rFonts w:hint="eastAsia"/>
                <w:color w:val="00B050"/>
              </w:rPr>
              <w:t>//処理</w:t>
            </w:r>
          </w:p>
          <w:p w14:paraId="299493DA" w14:textId="77777777" w:rsidR="00CF3E77" w:rsidRDefault="00CF3E77" w:rsidP="00CF3E77">
            <w:pPr>
              <w:pStyle w:val="3-"/>
            </w:pPr>
            <w:r>
              <w:tab/>
              <w:t>for (int i = 0; i &lt; 3; ++i)</w:t>
            </w:r>
          </w:p>
          <w:p w14:paraId="43F8EC69" w14:textId="77777777" w:rsidR="00CF3E77" w:rsidRDefault="00CF3E77" w:rsidP="00CF3E77">
            <w:pPr>
              <w:pStyle w:val="3-"/>
            </w:pPr>
            <w:r>
              <w:tab/>
              <w:t>{</w:t>
            </w:r>
          </w:p>
          <w:p w14:paraId="3F92464C" w14:textId="77777777" w:rsidR="00CF3E77" w:rsidRDefault="00CF3E77" w:rsidP="00CF3E77">
            <w:pPr>
              <w:pStyle w:val="3-"/>
            </w:pPr>
            <w:r>
              <w:rPr>
                <w:rFonts w:hint="eastAsia"/>
              </w:rPr>
              <w:tab/>
            </w:r>
            <w:r>
              <w:rPr>
                <w:rFonts w:hint="eastAsia"/>
              </w:rPr>
              <w:tab/>
            </w:r>
            <w:r w:rsidRPr="00F012DD">
              <w:rPr>
                <w:rFonts w:hint="eastAsia"/>
                <w:color w:val="00B050"/>
              </w:rPr>
              <w:t>//リードロック取得</w:t>
            </w:r>
          </w:p>
          <w:p w14:paraId="699F9664" w14:textId="77777777" w:rsidR="00CF3E77" w:rsidRDefault="00CF3E77" w:rsidP="00CF3E77">
            <w:pPr>
              <w:pStyle w:val="3-"/>
            </w:pPr>
            <w:r>
              <w:tab/>
            </w:r>
            <w:r>
              <w:tab/>
            </w:r>
            <w:r w:rsidRPr="00F012DD">
              <w:rPr>
                <w:color w:val="FF0000"/>
              </w:rPr>
              <w:t>pthread_rwlock_rdlock(&amp;s_lock);</w:t>
            </w:r>
          </w:p>
          <w:p w14:paraId="192CD1FD"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pthread_rwlock_tryrdlock(&amp;s_lock);</w:t>
            </w:r>
            <w:r w:rsidRPr="00F012DD">
              <w:rPr>
                <w:rFonts w:hint="eastAsia"/>
                <w:color w:val="00B050"/>
              </w:rPr>
              <w:t>//</w:t>
            </w:r>
            <w:r w:rsidR="00F012DD" w:rsidRPr="00F012DD">
              <w:rPr>
                <w:rFonts w:hint="eastAsia"/>
                <w:color w:val="00B050"/>
              </w:rPr>
              <w:t>ロックが</w:t>
            </w:r>
            <w:r w:rsidRPr="00F012DD">
              <w:rPr>
                <w:rFonts w:hint="eastAsia"/>
                <w:color w:val="00B050"/>
              </w:rPr>
              <w:t>取得できない時に他の処理を行いたい場合は</w:t>
            </w:r>
          </w:p>
          <w:p w14:paraId="2A5970CB" w14:textId="60ABED56"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r>
            <w:r w:rsidRPr="00F012DD">
              <w:rPr>
                <w:rFonts w:hint="eastAsia"/>
                <w:color w:val="00B050"/>
              </w:rPr>
              <w:t>//</w:t>
            </w:r>
            <w:r w:rsidRPr="00F012DD">
              <w:rPr>
                <w:color w:val="00B050"/>
              </w:rPr>
              <w:tab/>
              <w:t>//</w:t>
            </w:r>
            <w:r w:rsidR="00CF3E77" w:rsidRPr="00F012DD">
              <w:rPr>
                <w:rFonts w:hint="eastAsia"/>
                <w:color w:val="00B050"/>
              </w:rPr>
              <w:t>pthread_rwlock_tryrdlock() を使用する</w:t>
            </w:r>
          </w:p>
          <w:p w14:paraId="4448D5E4" w14:textId="68DC3F7E"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t>pthread_rwlock_wrlock(&amp;s_lock);</w:t>
            </w:r>
            <w:r w:rsidRPr="00F012DD">
              <w:rPr>
                <w:rFonts w:hint="eastAsia"/>
                <w:color w:val="FF0000"/>
              </w:rPr>
              <w:t>//</w:t>
            </w:r>
            <w:r w:rsidR="00F012DD" w:rsidRPr="00F012DD">
              <w:rPr>
                <w:rFonts w:hint="eastAsia"/>
                <w:color w:val="FF0000"/>
              </w:rPr>
              <w:t>【パフォーマンス検証用】</w:t>
            </w:r>
            <w:r w:rsidRPr="00F012DD">
              <w:rPr>
                <w:rFonts w:hint="eastAsia"/>
                <w:color w:val="FF0000"/>
              </w:rPr>
              <w:t>ライトロック</w:t>
            </w:r>
            <w:r w:rsidR="00F012DD" w:rsidRPr="00F012DD">
              <w:rPr>
                <w:rFonts w:hint="eastAsia"/>
                <w:color w:val="FF0000"/>
              </w:rPr>
              <w:t>の</w:t>
            </w:r>
            <w:r w:rsidRPr="00F012DD">
              <w:rPr>
                <w:rFonts w:hint="eastAsia"/>
                <w:color w:val="FF0000"/>
              </w:rPr>
              <w:t>場合</w:t>
            </w:r>
          </w:p>
          <w:p w14:paraId="394263DF" w14:textId="77777777" w:rsidR="00CF3E77" w:rsidRDefault="00CF3E77" w:rsidP="00CF3E77">
            <w:pPr>
              <w:pStyle w:val="3-"/>
            </w:pPr>
            <w:r>
              <w:tab/>
            </w:r>
            <w:r>
              <w:tab/>
            </w:r>
          </w:p>
          <w:p w14:paraId="42FE25E6" w14:textId="77777777" w:rsidR="00CF3E77" w:rsidRDefault="00CF3E77" w:rsidP="00CF3E77">
            <w:pPr>
              <w:pStyle w:val="3-"/>
            </w:pPr>
            <w:r>
              <w:rPr>
                <w:rFonts w:hint="eastAsia"/>
              </w:rPr>
              <w:tab/>
            </w:r>
            <w:r>
              <w:rPr>
                <w:rFonts w:hint="eastAsia"/>
              </w:rPr>
              <w:tab/>
            </w:r>
            <w:r w:rsidRPr="00F012DD">
              <w:rPr>
                <w:rFonts w:hint="eastAsia"/>
                <w:color w:val="00B050"/>
              </w:rPr>
              <w:t>//データ表示（前）</w:t>
            </w:r>
          </w:p>
          <w:p w14:paraId="2B00B1C3" w14:textId="77777777" w:rsidR="00CF3E77" w:rsidRDefault="00CF3E77" w:rsidP="00CF3E77">
            <w:pPr>
              <w:pStyle w:val="3-"/>
            </w:pPr>
            <w:r>
              <w:tab/>
            </w:r>
            <w:r>
              <w:tab/>
              <w:t>printf("(R)%s: [BEFORE] commonData=%d, tlsData=%d\n", name, s_commonData, s_tlsData);</w:t>
            </w:r>
          </w:p>
          <w:p w14:paraId="54B04B13" w14:textId="77777777" w:rsidR="00CF3E77" w:rsidRDefault="00CF3E77" w:rsidP="00CF3E77">
            <w:pPr>
              <w:pStyle w:val="3-"/>
            </w:pPr>
            <w:r>
              <w:tab/>
            </w:r>
            <w:r>
              <w:tab/>
              <w:t>fflush(stdout);</w:t>
            </w:r>
          </w:p>
          <w:p w14:paraId="0A3CEB73" w14:textId="77777777" w:rsidR="00CF3E77" w:rsidRDefault="00CF3E77" w:rsidP="00CF3E77">
            <w:pPr>
              <w:pStyle w:val="3-"/>
            </w:pPr>
            <w:r>
              <w:tab/>
            </w:r>
            <w:r>
              <w:tab/>
            </w:r>
          </w:p>
          <w:p w14:paraId="5E21628F" w14:textId="77777777" w:rsidR="00CF3E77" w:rsidRDefault="00CF3E77" w:rsidP="00CF3E77">
            <w:pPr>
              <w:pStyle w:val="3-"/>
            </w:pPr>
            <w:r>
              <w:rPr>
                <w:rFonts w:hint="eastAsia"/>
              </w:rPr>
              <w:tab/>
            </w:r>
            <w:r>
              <w:rPr>
                <w:rFonts w:hint="eastAsia"/>
              </w:rPr>
              <w:tab/>
            </w:r>
            <w:r w:rsidRPr="00F012DD">
              <w:rPr>
                <w:rFonts w:hint="eastAsia"/>
                <w:color w:val="00B050"/>
              </w:rPr>
              <w:t>//若干ランダムでスリープ（0～499 msec）</w:t>
            </w:r>
          </w:p>
          <w:p w14:paraId="41CEE23D" w14:textId="77777777" w:rsidR="00CF3E77" w:rsidRDefault="00CF3E77" w:rsidP="00CF3E77">
            <w:pPr>
              <w:pStyle w:val="3-"/>
            </w:pPr>
            <w:r>
              <w:tab/>
            </w:r>
            <w:r>
              <w:tab/>
              <w:t>usleep((rand() % 500) * 1000);</w:t>
            </w:r>
          </w:p>
          <w:p w14:paraId="38CA1348" w14:textId="77777777" w:rsidR="00CF3E77" w:rsidRDefault="00CF3E77" w:rsidP="00CF3E77">
            <w:pPr>
              <w:pStyle w:val="3-"/>
            </w:pPr>
            <w:r>
              <w:tab/>
            </w:r>
            <w:r>
              <w:tab/>
            </w:r>
          </w:p>
          <w:p w14:paraId="3B5271D2"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//データ表示（後）</w:t>
            </w:r>
          </w:p>
          <w:p w14:paraId="64E555C3" w14:textId="77777777" w:rsidR="00CF3E77" w:rsidRDefault="00CF3E77" w:rsidP="00CF3E77">
            <w:pPr>
              <w:pStyle w:val="3-"/>
            </w:pPr>
            <w:r>
              <w:tab/>
            </w:r>
            <w:r>
              <w:tab/>
              <w:t>printf("(R)%s: [AFTER]  commonData=%d, tlsData=%d\n", name, s_commonData, s_tlsData);</w:t>
            </w:r>
          </w:p>
          <w:p w14:paraId="4D17F6D3" w14:textId="77777777" w:rsidR="00CF3E77" w:rsidRDefault="00CF3E77" w:rsidP="00CF3E77">
            <w:pPr>
              <w:pStyle w:val="3-"/>
            </w:pPr>
            <w:r>
              <w:tab/>
            </w:r>
            <w:r>
              <w:tab/>
              <w:t>fflush(stdout);</w:t>
            </w:r>
          </w:p>
          <w:p w14:paraId="2B64E674" w14:textId="77777777" w:rsidR="00CF3E77" w:rsidRDefault="00CF3E77" w:rsidP="00CF3E77">
            <w:pPr>
              <w:pStyle w:val="3-"/>
            </w:pPr>
            <w:r>
              <w:tab/>
            </w:r>
            <w:r>
              <w:tab/>
            </w:r>
          </w:p>
          <w:p w14:paraId="58E9B5E6" w14:textId="4004B8CF"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//リードロック</w:t>
            </w:r>
            <w:r w:rsidR="00F012DD">
              <w:rPr>
                <w:rFonts w:hint="eastAsia"/>
                <w:color w:val="00B050"/>
              </w:rPr>
              <w:t>解放</w:t>
            </w:r>
          </w:p>
          <w:p w14:paraId="18F41684" w14:textId="77777777" w:rsidR="00CF3E77" w:rsidRDefault="00CF3E77" w:rsidP="00CF3E77">
            <w:pPr>
              <w:pStyle w:val="3-"/>
            </w:pPr>
            <w:r>
              <w:tab/>
            </w:r>
            <w:r>
              <w:tab/>
            </w:r>
            <w:r w:rsidRPr="00F012DD">
              <w:rPr>
                <w:color w:val="FF0000"/>
              </w:rPr>
              <w:t>pthread_rwlock_unlock(&amp;s_lock);</w:t>
            </w:r>
          </w:p>
          <w:p w14:paraId="47F86973" w14:textId="77777777" w:rsidR="00B979DA" w:rsidRDefault="00B979DA" w:rsidP="00B979DA">
            <w:pPr>
              <w:pStyle w:val="3-"/>
            </w:pPr>
          </w:p>
          <w:p w14:paraId="1FF231C7"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296C6055" w14:textId="77777777" w:rsidR="00B979DA" w:rsidRDefault="00B979DA" w:rsidP="00B979DA">
            <w:pPr>
              <w:pStyle w:val="3-"/>
            </w:pPr>
            <w:r>
              <w:tab/>
            </w:r>
            <w:r>
              <w:tab/>
              <w:t>usleep((rand() % 500) * 1000);</w:t>
            </w:r>
          </w:p>
          <w:p w14:paraId="69FBA4E6" w14:textId="77777777" w:rsidR="00CF3E77" w:rsidRDefault="00CF3E77" w:rsidP="00CF3E77">
            <w:pPr>
              <w:pStyle w:val="3-"/>
            </w:pPr>
            <w:r>
              <w:tab/>
              <w:t>}</w:t>
            </w:r>
          </w:p>
          <w:p w14:paraId="75F1FDE4" w14:textId="77777777" w:rsidR="00CF3E77" w:rsidRDefault="00CF3E77" w:rsidP="00CF3E77">
            <w:pPr>
              <w:pStyle w:val="3-"/>
            </w:pPr>
            <w:r>
              <w:tab/>
            </w:r>
          </w:p>
          <w:p w14:paraId="5FA61B12" w14:textId="77777777" w:rsidR="00CF3E77" w:rsidRDefault="00CF3E77" w:rsidP="00CF3E77">
            <w:pPr>
              <w:pStyle w:val="3-"/>
            </w:pPr>
            <w:r>
              <w:rPr>
                <w:rFonts w:hint="eastAsia"/>
              </w:rPr>
              <w:tab/>
            </w:r>
            <w:r w:rsidRPr="00F012DD">
              <w:rPr>
                <w:rFonts w:hint="eastAsia"/>
                <w:color w:val="00B050"/>
              </w:rPr>
              <w:t>//終了</w:t>
            </w:r>
          </w:p>
          <w:p w14:paraId="02697C80" w14:textId="77777777" w:rsidR="00CF3E77" w:rsidRDefault="00CF3E77" w:rsidP="00CF3E77">
            <w:pPr>
              <w:pStyle w:val="3-"/>
            </w:pPr>
            <w:r>
              <w:tab/>
              <w:t>printf("- end:(R)%s -\n", name);</w:t>
            </w:r>
          </w:p>
          <w:p w14:paraId="23D9F0C0" w14:textId="77777777" w:rsidR="00CF3E77" w:rsidRDefault="00CF3E77" w:rsidP="00CF3E77">
            <w:pPr>
              <w:pStyle w:val="3-"/>
            </w:pPr>
            <w:r>
              <w:tab/>
              <w:t>fflush(stdout);</w:t>
            </w:r>
          </w:p>
          <w:p w14:paraId="7AF5BCB5" w14:textId="77777777" w:rsidR="00CF3E77" w:rsidRDefault="00CF3E77" w:rsidP="00CF3E77">
            <w:pPr>
              <w:pStyle w:val="3-"/>
            </w:pPr>
            <w:r>
              <w:tab/>
              <w:t>return 0;</w:t>
            </w:r>
          </w:p>
          <w:p w14:paraId="40555D1F" w14:textId="77777777" w:rsidR="00CF3E77" w:rsidRDefault="00CF3E77" w:rsidP="00CF3E77">
            <w:pPr>
              <w:pStyle w:val="3-"/>
            </w:pPr>
            <w:r>
              <w:t>}</w:t>
            </w:r>
          </w:p>
          <w:p w14:paraId="25E2415C" w14:textId="77777777" w:rsidR="00CF3E77" w:rsidRDefault="00CF3E77" w:rsidP="00CF3E77">
            <w:pPr>
              <w:pStyle w:val="3-"/>
            </w:pPr>
          </w:p>
          <w:p w14:paraId="73F22AC1" w14:textId="77777777" w:rsidR="00CF3E77" w:rsidRPr="00F012DD" w:rsidRDefault="00CF3E77" w:rsidP="00CF3E77">
            <w:pPr>
              <w:pStyle w:val="3-"/>
              <w:rPr>
                <w:color w:val="00B050"/>
              </w:rPr>
            </w:pPr>
            <w:r w:rsidRPr="00F012DD">
              <w:rPr>
                <w:rFonts w:hint="eastAsia"/>
                <w:color w:val="00B050"/>
              </w:rPr>
              <w:t>//テスト</w:t>
            </w:r>
          </w:p>
          <w:p w14:paraId="2C5F2121" w14:textId="77777777" w:rsidR="00CF3E77" w:rsidRDefault="00CF3E77" w:rsidP="00CF3E77">
            <w:pPr>
              <w:pStyle w:val="3-"/>
            </w:pPr>
            <w:r>
              <w:t>int main(const int argc, const char* argv[])</w:t>
            </w:r>
          </w:p>
          <w:p w14:paraId="5886C1EF" w14:textId="77777777" w:rsidR="00CF3E77" w:rsidRDefault="00CF3E77" w:rsidP="00CF3E77">
            <w:pPr>
              <w:pStyle w:val="3-"/>
            </w:pPr>
            <w:r>
              <w:t>{</w:t>
            </w:r>
          </w:p>
          <w:p w14:paraId="44CACA9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//リード／ライトロック生成</w:t>
            </w:r>
          </w:p>
          <w:p w14:paraId="32CAB163" w14:textId="77777777" w:rsidR="00CF3E77" w:rsidRDefault="00CF3E77" w:rsidP="00CF3E77">
            <w:pPr>
              <w:pStyle w:val="3-"/>
            </w:pPr>
            <w:r>
              <w:rPr>
                <w:rFonts w:hint="eastAsia"/>
              </w:rPr>
              <w:tab/>
            </w:r>
            <w:r w:rsidRPr="00F012DD">
              <w:rPr>
                <w:rFonts w:hint="eastAsia"/>
                <w:color w:val="00B050"/>
              </w:rPr>
              <w:t>//※PTHREAD_RWLOCK_INITIALIZER で初期化している場合は不要</w:t>
            </w:r>
          </w:p>
          <w:p w14:paraId="2503F517" w14:textId="77777777" w:rsidR="00CF3E77" w:rsidRDefault="00CF3E77" w:rsidP="00CF3E77">
            <w:pPr>
              <w:pStyle w:val="3-"/>
            </w:pPr>
            <w:r>
              <w:tab/>
              <w:t>{</w:t>
            </w:r>
          </w:p>
          <w:p w14:paraId="23DE29D5"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pthread_rwlockattr_t attr;</w:t>
            </w:r>
          </w:p>
          <w:p w14:paraId="1CF785E1" w14:textId="77777777" w:rsidR="00CF3E77" w:rsidRPr="00F012DD" w:rsidRDefault="00CF3E77" w:rsidP="00CF3E77">
            <w:pPr>
              <w:pStyle w:val="3-"/>
              <w:rPr>
                <w:color w:val="00B050"/>
              </w:rPr>
            </w:pPr>
            <w:r w:rsidRPr="00F012DD">
              <w:rPr>
                <w:color w:val="00B050"/>
              </w:rPr>
              <w:tab/>
              <w:t>//</w:t>
            </w:r>
            <w:r w:rsidRPr="00F012DD">
              <w:rPr>
                <w:color w:val="00B050"/>
              </w:rPr>
              <w:tab/>
            </w:r>
            <w:r w:rsidRPr="00F012DD">
              <w:rPr>
                <w:color w:val="FF0000"/>
              </w:rPr>
              <w:t>pthread_rwlockattr_init(&amp;attr);</w:t>
            </w:r>
          </w:p>
          <w:p w14:paraId="01AEA0C9" w14:textId="77777777" w:rsidR="00F012DD" w:rsidRPr="00F012DD" w:rsidRDefault="00F012DD" w:rsidP="00F012DD">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PTHREAD_PROCESS_PRIVATE);</w:t>
            </w:r>
            <w:r w:rsidRPr="00F012DD">
              <w:rPr>
                <w:rFonts w:hint="eastAsia"/>
                <w:color w:val="00B050"/>
              </w:rPr>
              <w:t>//単独プロセス専用　※デフォルト</w:t>
            </w:r>
          </w:p>
          <w:p w14:paraId="5ED7D6BD" w14:textId="77777777"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PTHREAD_PROCESS_SHARED);</w:t>
            </w:r>
            <w:r w:rsidRPr="00F012DD">
              <w:rPr>
                <w:rFonts w:hint="eastAsia"/>
                <w:color w:val="00B050"/>
              </w:rPr>
              <w:t>//プロセス間で共有</w:t>
            </w:r>
          </w:p>
          <w:p w14:paraId="10935C5B"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pthread_rwlock_init(&amp;s_lock, &amp;attr);</w:t>
            </w:r>
          </w:p>
          <w:p w14:paraId="004AC875" w14:textId="77777777" w:rsidR="00CF3E77" w:rsidRDefault="00CF3E77" w:rsidP="00CF3E77">
            <w:pPr>
              <w:pStyle w:val="3-"/>
            </w:pPr>
            <w:r>
              <w:tab/>
              <w:t>}</w:t>
            </w:r>
          </w:p>
          <w:p w14:paraId="4FF8E939" w14:textId="77777777" w:rsidR="00CF3E77" w:rsidRDefault="00CF3E77" w:rsidP="00CF3E77">
            <w:pPr>
              <w:pStyle w:val="3-"/>
            </w:pPr>
            <w:r>
              <w:tab/>
            </w:r>
          </w:p>
          <w:p w14:paraId="1B181CCF" w14:textId="77777777" w:rsidR="00CF3E77" w:rsidRDefault="00CF3E77" w:rsidP="00CF3E77">
            <w:pPr>
              <w:pStyle w:val="3-"/>
            </w:pPr>
            <w:r>
              <w:rPr>
                <w:rFonts w:hint="eastAsia"/>
              </w:rPr>
              <w:tab/>
            </w:r>
            <w:r w:rsidRPr="00F012DD">
              <w:rPr>
                <w:rFonts w:hint="eastAsia"/>
                <w:color w:val="00B050"/>
              </w:rPr>
              <w:t>//スレッド作成</w:t>
            </w:r>
          </w:p>
          <w:p w14:paraId="0715DEAF" w14:textId="77777777" w:rsidR="00CF3E77" w:rsidRDefault="00CF3E77" w:rsidP="00CF3E77">
            <w:pPr>
              <w:pStyle w:val="3-"/>
            </w:pPr>
            <w:r>
              <w:tab/>
              <w:t>static const int THREAD_NUM = 6;</w:t>
            </w:r>
          </w:p>
          <w:p w14:paraId="6D0C9CDD" w14:textId="77777777" w:rsidR="00CF3E77" w:rsidRDefault="00CF3E77" w:rsidP="00CF3E77">
            <w:pPr>
              <w:pStyle w:val="3-"/>
            </w:pPr>
            <w:r>
              <w:tab/>
              <w:t>pthread_t pth[THREAD_NUM];</w:t>
            </w:r>
          </w:p>
          <w:p w14:paraId="17EABA75" w14:textId="77777777" w:rsidR="00CF3E77" w:rsidRDefault="00CF3E77" w:rsidP="00CF3E77">
            <w:pPr>
              <w:pStyle w:val="3-"/>
            </w:pPr>
            <w:r>
              <w:tab/>
              <w:t>{</w:t>
            </w:r>
          </w:p>
          <w:p w14:paraId="22FFCAD6" w14:textId="77777777" w:rsidR="00CF3E77" w:rsidRDefault="00CF3E77" w:rsidP="00CF3E77">
            <w:pPr>
              <w:pStyle w:val="3-"/>
            </w:pPr>
            <w:r>
              <w:tab/>
            </w:r>
            <w:r>
              <w:tab/>
              <w:t>pthread_attr_t attr;</w:t>
            </w:r>
          </w:p>
          <w:p w14:paraId="4A152D49" w14:textId="77777777" w:rsidR="00CF3E77" w:rsidRDefault="00CF3E77" w:rsidP="00CF3E77">
            <w:pPr>
              <w:pStyle w:val="3-"/>
            </w:pPr>
            <w:r>
              <w:tab/>
            </w:r>
            <w:r>
              <w:tab/>
              <w:t>pthread_attr_init(&amp;attr);</w:t>
            </w:r>
          </w:p>
          <w:p w14:paraId="2977368B" w14:textId="77777777" w:rsidR="00CF3E77" w:rsidRDefault="00CF3E77" w:rsidP="00CF3E77">
            <w:pPr>
              <w:pStyle w:val="3-"/>
            </w:pPr>
            <w:r>
              <w:rPr>
                <w:rFonts w:hint="eastAsia"/>
              </w:rPr>
              <w:tab/>
            </w:r>
            <w:r>
              <w:rPr>
                <w:rFonts w:hint="eastAsia"/>
              </w:rPr>
              <w:tab/>
              <w:t>pthread_attr_setstacksize(&amp;attr, 1024);</w:t>
            </w:r>
            <w:r w:rsidRPr="00F012DD">
              <w:rPr>
                <w:rFonts w:hint="eastAsia"/>
                <w:color w:val="00B050"/>
              </w:rPr>
              <w:t>//スタックサイズ指定</w:t>
            </w:r>
          </w:p>
          <w:p w14:paraId="5D7430FC" w14:textId="77777777" w:rsidR="00CF3E77" w:rsidRDefault="00CF3E77" w:rsidP="00CF3E77">
            <w:pPr>
              <w:pStyle w:val="3-"/>
            </w:pPr>
            <w:r>
              <w:rPr>
                <w:rFonts w:hint="eastAsia"/>
              </w:rPr>
              <w:tab/>
            </w:r>
            <w:r>
              <w:rPr>
                <w:rFonts w:hint="eastAsia"/>
              </w:rPr>
              <w:tab/>
              <w:t>pthread_create(&amp;pth[0], &amp;attr, threadFuncR, (void*)"太郎");</w:t>
            </w:r>
          </w:p>
          <w:p w14:paraId="4D88201E" w14:textId="77777777" w:rsidR="00CF3E77" w:rsidRDefault="00CF3E77" w:rsidP="00CF3E77">
            <w:pPr>
              <w:pStyle w:val="3-"/>
            </w:pPr>
            <w:r>
              <w:rPr>
                <w:rFonts w:hint="eastAsia"/>
              </w:rPr>
              <w:tab/>
            </w:r>
            <w:r>
              <w:rPr>
                <w:rFonts w:hint="eastAsia"/>
              </w:rPr>
              <w:tab/>
              <w:t>pthread_create(&amp;pth[1], &amp;attr, threadFuncR, (void*)"次郎");</w:t>
            </w:r>
          </w:p>
          <w:p w14:paraId="7A45004D" w14:textId="77777777" w:rsidR="00CF3E77" w:rsidRDefault="00CF3E77" w:rsidP="00CF3E77">
            <w:pPr>
              <w:pStyle w:val="3-"/>
            </w:pPr>
            <w:r>
              <w:rPr>
                <w:rFonts w:hint="eastAsia"/>
              </w:rPr>
              <w:tab/>
            </w:r>
            <w:r>
              <w:rPr>
                <w:rFonts w:hint="eastAsia"/>
              </w:rPr>
              <w:tab/>
              <w:t>pthread_create(&amp;pth[2], &amp;attr, threadFuncR, (void*)"三郎");</w:t>
            </w:r>
          </w:p>
          <w:p w14:paraId="44298F45" w14:textId="77777777" w:rsidR="00CF3E77" w:rsidRDefault="00CF3E77" w:rsidP="00CF3E77">
            <w:pPr>
              <w:pStyle w:val="3-"/>
            </w:pPr>
            <w:r>
              <w:tab/>
            </w:r>
            <w:r>
              <w:tab/>
              <w:t>usleep(1);</w:t>
            </w:r>
          </w:p>
          <w:p w14:paraId="096A294E" w14:textId="77777777" w:rsidR="00CF3E77" w:rsidRDefault="00CF3E77" w:rsidP="00CF3E77">
            <w:pPr>
              <w:pStyle w:val="3-"/>
            </w:pPr>
            <w:r>
              <w:rPr>
                <w:rFonts w:hint="eastAsia"/>
              </w:rPr>
              <w:lastRenderedPageBreak/>
              <w:tab/>
            </w:r>
            <w:r>
              <w:rPr>
                <w:rFonts w:hint="eastAsia"/>
              </w:rPr>
              <w:tab/>
              <w:t>pthread_create(&amp;pth[3], &amp;attr, threadFuncW, (void*)"松子");</w:t>
            </w:r>
          </w:p>
          <w:p w14:paraId="48BF43A4" w14:textId="77777777" w:rsidR="00CF3E77" w:rsidRDefault="00CF3E77" w:rsidP="00CF3E77">
            <w:pPr>
              <w:pStyle w:val="3-"/>
            </w:pPr>
            <w:r>
              <w:rPr>
                <w:rFonts w:hint="eastAsia"/>
              </w:rPr>
              <w:tab/>
            </w:r>
            <w:r>
              <w:rPr>
                <w:rFonts w:hint="eastAsia"/>
              </w:rPr>
              <w:tab/>
              <w:t>pthread_create(&amp;pth[4], &amp;attr, threadFuncW, (void*)"竹子");</w:t>
            </w:r>
          </w:p>
          <w:p w14:paraId="6C92CE28" w14:textId="77777777" w:rsidR="00CF3E77" w:rsidRDefault="00CF3E77" w:rsidP="00CF3E77">
            <w:pPr>
              <w:pStyle w:val="3-"/>
            </w:pPr>
            <w:r>
              <w:rPr>
                <w:rFonts w:hint="eastAsia"/>
              </w:rPr>
              <w:tab/>
            </w:r>
            <w:r>
              <w:rPr>
                <w:rFonts w:hint="eastAsia"/>
              </w:rPr>
              <w:tab/>
              <w:t>pthread_create(&amp;pth[5], &amp;attr, threadFuncW, (void*)"梅子");</w:t>
            </w:r>
          </w:p>
          <w:p w14:paraId="56FBBDBB" w14:textId="77777777" w:rsidR="00CF3E77" w:rsidRDefault="00CF3E77" w:rsidP="00CF3E77">
            <w:pPr>
              <w:pStyle w:val="3-"/>
            </w:pPr>
            <w:r>
              <w:tab/>
              <w:t>}</w:t>
            </w:r>
          </w:p>
          <w:p w14:paraId="12AA89AD" w14:textId="77777777" w:rsidR="00CF3E77" w:rsidRDefault="00CF3E77" w:rsidP="00CF3E77">
            <w:pPr>
              <w:pStyle w:val="3-"/>
            </w:pPr>
            <w:r>
              <w:tab/>
            </w:r>
          </w:p>
          <w:p w14:paraId="3370640D" w14:textId="77777777" w:rsidR="00CF3E77" w:rsidRDefault="00CF3E77" w:rsidP="00CF3E77">
            <w:pPr>
              <w:pStyle w:val="3-"/>
            </w:pPr>
            <w:r>
              <w:rPr>
                <w:rFonts w:hint="eastAsia"/>
              </w:rPr>
              <w:tab/>
            </w:r>
            <w:r w:rsidRPr="00F012DD">
              <w:rPr>
                <w:rFonts w:hint="eastAsia"/>
                <w:color w:val="00B050"/>
              </w:rPr>
              <w:t>//スレッド終了待ち</w:t>
            </w:r>
          </w:p>
          <w:p w14:paraId="79BB1505" w14:textId="77777777" w:rsidR="00CF3E77" w:rsidRDefault="00CF3E77" w:rsidP="00CF3E77">
            <w:pPr>
              <w:pStyle w:val="3-"/>
            </w:pPr>
            <w:r>
              <w:tab/>
              <w:t>{</w:t>
            </w:r>
          </w:p>
          <w:p w14:paraId="192259E7" w14:textId="77777777" w:rsidR="00CF3E77" w:rsidRDefault="00CF3E77" w:rsidP="00CF3E77">
            <w:pPr>
              <w:pStyle w:val="3-"/>
            </w:pPr>
            <w:r>
              <w:tab/>
            </w:r>
            <w:r>
              <w:tab/>
              <w:t>struct timeval begin;</w:t>
            </w:r>
          </w:p>
          <w:p w14:paraId="55DFBAC6" w14:textId="77777777" w:rsidR="00CF3E77" w:rsidRDefault="00CF3E77" w:rsidP="00CF3E77">
            <w:pPr>
              <w:pStyle w:val="3-"/>
            </w:pPr>
            <w:r>
              <w:tab/>
            </w:r>
            <w:r>
              <w:tab/>
              <w:t>gettimeofday(&amp;begin, NULL);</w:t>
            </w:r>
          </w:p>
          <w:p w14:paraId="030D1F31" w14:textId="77777777" w:rsidR="00CF3E77" w:rsidRDefault="00CF3E77" w:rsidP="00CF3E77">
            <w:pPr>
              <w:pStyle w:val="3-"/>
            </w:pPr>
            <w:r>
              <w:tab/>
            </w:r>
            <w:r>
              <w:tab/>
            </w:r>
          </w:p>
          <w:p w14:paraId="29724570" w14:textId="77777777" w:rsidR="00CF3E77" w:rsidRDefault="00CF3E77" w:rsidP="00CF3E77">
            <w:pPr>
              <w:pStyle w:val="3-"/>
            </w:pPr>
            <w:r>
              <w:tab/>
            </w:r>
            <w:r>
              <w:tab/>
              <w:t>for(int i = 0; i &lt; THREAD_NUM; ++i)</w:t>
            </w:r>
          </w:p>
          <w:p w14:paraId="1FDE9ABB" w14:textId="77777777" w:rsidR="00CF3E77" w:rsidRDefault="00CF3E77" w:rsidP="00CF3E77">
            <w:pPr>
              <w:pStyle w:val="3-"/>
            </w:pPr>
            <w:r>
              <w:tab/>
            </w:r>
            <w:r>
              <w:tab/>
              <w:t>{</w:t>
            </w:r>
          </w:p>
          <w:p w14:paraId="39E2B586" w14:textId="77777777" w:rsidR="00CF3E77" w:rsidRDefault="00CF3E77" w:rsidP="00CF3E77">
            <w:pPr>
              <w:pStyle w:val="3-"/>
            </w:pPr>
            <w:r>
              <w:tab/>
            </w:r>
            <w:r>
              <w:tab/>
            </w:r>
            <w:r>
              <w:tab/>
              <w:t>pthread_join(pth[i], NULL);</w:t>
            </w:r>
          </w:p>
          <w:p w14:paraId="495ABB5B" w14:textId="77777777" w:rsidR="00CF3E77" w:rsidRDefault="00CF3E77" w:rsidP="00CF3E77">
            <w:pPr>
              <w:pStyle w:val="3-"/>
            </w:pPr>
            <w:r>
              <w:tab/>
            </w:r>
            <w:r>
              <w:tab/>
              <w:t>}</w:t>
            </w:r>
          </w:p>
          <w:p w14:paraId="38D27E8E" w14:textId="77777777" w:rsidR="00CF3E77" w:rsidRDefault="00CF3E77" w:rsidP="00CF3E77">
            <w:pPr>
              <w:pStyle w:val="3-"/>
            </w:pPr>
            <w:r>
              <w:tab/>
            </w:r>
            <w:r>
              <w:tab/>
            </w:r>
          </w:p>
          <w:p w14:paraId="7E4DE805" w14:textId="77777777" w:rsidR="00CF3E77" w:rsidRDefault="00CF3E77" w:rsidP="00CF3E77">
            <w:pPr>
              <w:pStyle w:val="3-"/>
            </w:pPr>
            <w:r>
              <w:tab/>
            </w:r>
            <w:r>
              <w:tab/>
              <w:t>struct timeval end;</w:t>
            </w:r>
          </w:p>
          <w:p w14:paraId="0DCB113D" w14:textId="77777777" w:rsidR="00CF3E77" w:rsidRDefault="00CF3E77" w:rsidP="00CF3E77">
            <w:pPr>
              <w:pStyle w:val="3-"/>
            </w:pPr>
            <w:r>
              <w:tab/>
            </w:r>
            <w:r>
              <w:tab/>
              <w:t>gettimeofday(&amp;end, NULL);</w:t>
            </w:r>
          </w:p>
          <w:p w14:paraId="426109BB" w14:textId="77777777" w:rsidR="00CF3E77" w:rsidRDefault="00CF3E77" w:rsidP="00CF3E77">
            <w:pPr>
              <w:pStyle w:val="3-"/>
            </w:pPr>
            <w:r>
              <w:tab/>
            </w:r>
            <w:r>
              <w:tab/>
              <w:t>struct timeval duration;</w:t>
            </w:r>
          </w:p>
          <w:p w14:paraId="1FBF2A18" w14:textId="77777777" w:rsidR="00CF3E77" w:rsidRDefault="00CF3E77" w:rsidP="00CF3E77">
            <w:pPr>
              <w:pStyle w:val="3-"/>
            </w:pPr>
            <w:r>
              <w:tab/>
            </w:r>
            <w:r>
              <w:tab/>
              <w:t>if( end.tv_usec &gt;= begin.tv_usec)</w:t>
            </w:r>
          </w:p>
          <w:p w14:paraId="03BEA86C" w14:textId="77777777" w:rsidR="00CF3E77" w:rsidRDefault="00CF3E77" w:rsidP="00CF3E77">
            <w:pPr>
              <w:pStyle w:val="3-"/>
            </w:pPr>
            <w:r>
              <w:tab/>
            </w:r>
            <w:r>
              <w:tab/>
              <w:t>{</w:t>
            </w:r>
          </w:p>
          <w:p w14:paraId="444FF892" w14:textId="77777777" w:rsidR="00CF3E77" w:rsidRDefault="00CF3E77" w:rsidP="00CF3E77">
            <w:pPr>
              <w:pStyle w:val="3-"/>
            </w:pPr>
            <w:r>
              <w:tab/>
            </w:r>
            <w:r>
              <w:tab/>
            </w:r>
            <w:r>
              <w:tab/>
              <w:t>duration.tv_sec = end.tv_sec - begin.tv_sec;</w:t>
            </w:r>
          </w:p>
          <w:p w14:paraId="4AFFE1DD" w14:textId="77777777" w:rsidR="00CF3E77" w:rsidRDefault="00CF3E77" w:rsidP="00CF3E77">
            <w:pPr>
              <w:pStyle w:val="3-"/>
            </w:pPr>
            <w:r>
              <w:tab/>
            </w:r>
            <w:r>
              <w:tab/>
            </w:r>
            <w:r>
              <w:tab/>
              <w:t>duration.tv_usec = end.tv_usec - begin.tv_usec;</w:t>
            </w:r>
          </w:p>
          <w:p w14:paraId="5588B98B" w14:textId="77777777" w:rsidR="00CF3E77" w:rsidRDefault="00CF3E77" w:rsidP="00CF3E77">
            <w:pPr>
              <w:pStyle w:val="3-"/>
            </w:pPr>
            <w:r>
              <w:tab/>
            </w:r>
            <w:r>
              <w:tab/>
              <w:t>}</w:t>
            </w:r>
          </w:p>
          <w:p w14:paraId="7942F6AA" w14:textId="77777777" w:rsidR="00CF3E77" w:rsidRDefault="00CF3E77" w:rsidP="00CF3E77">
            <w:pPr>
              <w:pStyle w:val="3-"/>
            </w:pPr>
            <w:r>
              <w:tab/>
            </w:r>
            <w:r>
              <w:tab/>
              <w:t>else</w:t>
            </w:r>
          </w:p>
          <w:p w14:paraId="18FDCA8D" w14:textId="77777777" w:rsidR="00CF3E77" w:rsidRDefault="00CF3E77" w:rsidP="00CF3E77">
            <w:pPr>
              <w:pStyle w:val="3-"/>
            </w:pPr>
            <w:r>
              <w:tab/>
            </w:r>
            <w:r>
              <w:tab/>
              <w:t>{</w:t>
            </w:r>
          </w:p>
          <w:p w14:paraId="5B504130" w14:textId="77777777" w:rsidR="00CF3E77" w:rsidRDefault="00CF3E77" w:rsidP="00CF3E77">
            <w:pPr>
              <w:pStyle w:val="3-"/>
            </w:pPr>
            <w:r>
              <w:tab/>
            </w:r>
            <w:r>
              <w:tab/>
            </w:r>
            <w:r>
              <w:tab/>
              <w:t>duration.tv_sec = end.tv_sec - begin.tv_sec - 1;</w:t>
            </w:r>
          </w:p>
          <w:p w14:paraId="30E1B098" w14:textId="77777777" w:rsidR="00CF3E77" w:rsidRDefault="00CF3E77" w:rsidP="00CF3E77">
            <w:pPr>
              <w:pStyle w:val="3-"/>
            </w:pPr>
            <w:r>
              <w:tab/>
            </w:r>
            <w:r>
              <w:tab/>
            </w:r>
            <w:r>
              <w:tab/>
              <w:t>duration.tv_usec = 1000000 - begin.tv_usec + end.tv_usec;</w:t>
            </w:r>
          </w:p>
          <w:p w14:paraId="5D408F1C" w14:textId="77777777" w:rsidR="00CF3E77" w:rsidRDefault="00CF3E77" w:rsidP="00CF3E77">
            <w:pPr>
              <w:pStyle w:val="3-"/>
            </w:pPr>
            <w:r>
              <w:tab/>
            </w:r>
            <w:r>
              <w:tab/>
              <w:t>}</w:t>
            </w:r>
          </w:p>
          <w:p w14:paraId="10BF017D" w14:textId="77777777" w:rsidR="00CF3E77" w:rsidRDefault="00CF3E77" w:rsidP="00CF3E77">
            <w:pPr>
              <w:pStyle w:val="3-"/>
            </w:pPr>
            <w:r>
              <w:tab/>
            </w:r>
            <w:r>
              <w:tab/>
              <w:t>printf("Time = %d.%06d sec\n", duration.tv_sec, duration.tv_usec);</w:t>
            </w:r>
          </w:p>
          <w:p w14:paraId="0AA8C37F" w14:textId="77777777" w:rsidR="00CF3E77" w:rsidRDefault="00CF3E77" w:rsidP="00CF3E77">
            <w:pPr>
              <w:pStyle w:val="3-"/>
            </w:pPr>
            <w:r>
              <w:tab/>
              <w:t>}</w:t>
            </w:r>
          </w:p>
          <w:p w14:paraId="0760A3A0" w14:textId="77777777" w:rsidR="00CF3E77" w:rsidRDefault="00CF3E77" w:rsidP="00CF3E77">
            <w:pPr>
              <w:pStyle w:val="3-"/>
            </w:pPr>
            <w:r>
              <w:tab/>
            </w:r>
          </w:p>
          <w:p w14:paraId="2171E55A" w14:textId="77777777" w:rsidR="00CF3E77" w:rsidRDefault="00CF3E77" w:rsidP="00CF3E77">
            <w:pPr>
              <w:pStyle w:val="3-"/>
            </w:pPr>
            <w:r>
              <w:rPr>
                <w:rFonts w:hint="eastAsia"/>
              </w:rPr>
              <w:tab/>
            </w:r>
            <w:r w:rsidRPr="00F012DD">
              <w:rPr>
                <w:rFonts w:hint="eastAsia"/>
                <w:color w:val="00B050"/>
              </w:rPr>
              <w:t>//リード／ライトロックの取得と解放を大量に実行して時間を計測</w:t>
            </w:r>
          </w:p>
          <w:p w14:paraId="29787853" w14:textId="77777777" w:rsidR="00CF3E77" w:rsidRDefault="00CF3E77" w:rsidP="00CF3E77">
            <w:pPr>
              <w:pStyle w:val="3-"/>
            </w:pPr>
            <w:r>
              <w:tab/>
              <w:t>{</w:t>
            </w:r>
          </w:p>
          <w:p w14:paraId="0DACDEB3" w14:textId="77777777" w:rsidR="00CF3E77" w:rsidRDefault="00CF3E77" w:rsidP="00CF3E77">
            <w:pPr>
              <w:pStyle w:val="3-"/>
            </w:pPr>
            <w:r>
              <w:tab/>
            </w:r>
            <w:r>
              <w:tab/>
              <w:t>struct timeval begin;</w:t>
            </w:r>
          </w:p>
          <w:p w14:paraId="3BE824A3" w14:textId="77777777" w:rsidR="00CF3E77" w:rsidRDefault="00CF3E77" w:rsidP="00CF3E77">
            <w:pPr>
              <w:pStyle w:val="3-"/>
            </w:pPr>
            <w:r>
              <w:tab/>
            </w:r>
            <w:r>
              <w:tab/>
              <w:t>gettimeofday(&amp;begin, NULL);</w:t>
            </w:r>
          </w:p>
          <w:p w14:paraId="53D2501D" w14:textId="77777777" w:rsidR="00CF3E77" w:rsidRDefault="00CF3E77" w:rsidP="00CF3E77">
            <w:pPr>
              <w:pStyle w:val="3-"/>
            </w:pPr>
            <w:r>
              <w:tab/>
            </w:r>
            <w:r>
              <w:tab/>
              <w:t>static const int TEST_TIMES = 10000000;</w:t>
            </w:r>
          </w:p>
          <w:p w14:paraId="46584CA4" w14:textId="77777777" w:rsidR="00CF3E77" w:rsidRDefault="00CF3E77" w:rsidP="00CF3E77">
            <w:pPr>
              <w:pStyle w:val="3-"/>
            </w:pPr>
            <w:r>
              <w:tab/>
            </w:r>
            <w:r>
              <w:tab/>
              <w:t>for (int i = 0; i &lt; TEST_TIMES; ++i)</w:t>
            </w:r>
          </w:p>
          <w:p w14:paraId="4480FCD4" w14:textId="77777777" w:rsidR="00CF3E77" w:rsidRDefault="00CF3E77" w:rsidP="00CF3E77">
            <w:pPr>
              <w:pStyle w:val="3-"/>
            </w:pPr>
            <w:r>
              <w:tab/>
            </w:r>
            <w:r>
              <w:tab/>
              <w:t>{</w:t>
            </w:r>
          </w:p>
          <w:p w14:paraId="23703546" w14:textId="77777777" w:rsidR="00CF3E77" w:rsidRPr="006C00F8" w:rsidRDefault="00CF3E77" w:rsidP="00CF3E77">
            <w:pPr>
              <w:pStyle w:val="3-"/>
              <w:rPr>
                <w:color w:val="FF0000"/>
              </w:rPr>
            </w:pPr>
            <w:r>
              <w:tab/>
            </w:r>
            <w:r>
              <w:tab/>
            </w:r>
            <w:r>
              <w:tab/>
            </w:r>
            <w:r w:rsidRPr="006C00F8">
              <w:rPr>
                <w:color w:val="FF0000"/>
              </w:rPr>
              <w:t>pthread_rwlock_wrlock(&amp;s_lock);</w:t>
            </w:r>
          </w:p>
          <w:p w14:paraId="22B87342" w14:textId="77777777" w:rsidR="00CF3E77" w:rsidRPr="006C00F8" w:rsidRDefault="00CF3E77" w:rsidP="00CF3E77">
            <w:pPr>
              <w:pStyle w:val="3-"/>
              <w:rPr>
                <w:color w:val="FF0000"/>
              </w:rPr>
            </w:pPr>
            <w:r w:rsidRPr="006C00F8">
              <w:rPr>
                <w:color w:val="FF0000"/>
              </w:rPr>
              <w:tab/>
            </w:r>
            <w:r w:rsidRPr="006C00F8">
              <w:rPr>
                <w:color w:val="FF0000"/>
              </w:rPr>
              <w:tab/>
            </w:r>
            <w:r w:rsidRPr="006C00F8">
              <w:rPr>
                <w:color w:val="FF0000"/>
              </w:rPr>
              <w:tab/>
              <w:t>pthread_rwlock_unlock(&amp;s_lock);</w:t>
            </w:r>
          </w:p>
          <w:p w14:paraId="192A60A1" w14:textId="77777777" w:rsidR="00CF3E77" w:rsidRDefault="00CF3E77" w:rsidP="00CF3E77">
            <w:pPr>
              <w:pStyle w:val="3-"/>
            </w:pPr>
            <w:r>
              <w:tab/>
            </w:r>
            <w:r>
              <w:tab/>
              <w:t>}</w:t>
            </w:r>
          </w:p>
          <w:p w14:paraId="09C9B611" w14:textId="77777777" w:rsidR="00CF3E77" w:rsidRDefault="00CF3E77" w:rsidP="00CF3E77">
            <w:pPr>
              <w:pStyle w:val="3-"/>
            </w:pPr>
            <w:r>
              <w:tab/>
            </w:r>
            <w:r>
              <w:tab/>
              <w:t>struct timeval end;</w:t>
            </w:r>
          </w:p>
          <w:p w14:paraId="1A5A58C9" w14:textId="77777777" w:rsidR="00CF3E77" w:rsidRDefault="00CF3E77" w:rsidP="00CF3E77">
            <w:pPr>
              <w:pStyle w:val="3-"/>
            </w:pPr>
            <w:r>
              <w:tab/>
            </w:r>
            <w:r>
              <w:tab/>
              <w:t>gettimeofday(&amp;end, NULL);</w:t>
            </w:r>
          </w:p>
          <w:p w14:paraId="170CC9C0" w14:textId="77777777" w:rsidR="00CF3E77" w:rsidRDefault="00CF3E77" w:rsidP="00CF3E77">
            <w:pPr>
              <w:pStyle w:val="3-"/>
            </w:pPr>
            <w:r>
              <w:tab/>
            </w:r>
            <w:r>
              <w:tab/>
              <w:t>struct timeval duration;</w:t>
            </w:r>
          </w:p>
          <w:p w14:paraId="60A47D1A" w14:textId="77777777" w:rsidR="00CF3E77" w:rsidRDefault="00CF3E77" w:rsidP="00CF3E77">
            <w:pPr>
              <w:pStyle w:val="3-"/>
            </w:pPr>
            <w:r>
              <w:tab/>
            </w:r>
            <w:r>
              <w:tab/>
              <w:t>if( end.tv_usec &gt;= begin.tv_usec)</w:t>
            </w:r>
          </w:p>
          <w:p w14:paraId="21602AAF" w14:textId="77777777" w:rsidR="00CF3E77" w:rsidRDefault="00CF3E77" w:rsidP="00CF3E77">
            <w:pPr>
              <w:pStyle w:val="3-"/>
            </w:pPr>
            <w:r>
              <w:tab/>
            </w:r>
            <w:r>
              <w:tab/>
              <w:t>{</w:t>
            </w:r>
          </w:p>
          <w:p w14:paraId="0152460F" w14:textId="77777777" w:rsidR="00CF3E77" w:rsidRDefault="00CF3E77" w:rsidP="00CF3E77">
            <w:pPr>
              <w:pStyle w:val="3-"/>
            </w:pPr>
            <w:r>
              <w:tab/>
            </w:r>
            <w:r>
              <w:tab/>
            </w:r>
            <w:r>
              <w:tab/>
              <w:t>duration.tv_sec = end.tv_sec - begin.tv_sec;</w:t>
            </w:r>
          </w:p>
          <w:p w14:paraId="4C564FB1" w14:textId="77777777" w:rsidR="00CF3E77" w:rsidRDefault="00CF3E77" w:rsidP="00CF3E77">
            <w:pPr>
              <w:pStyle w:val="3-"/>
            </w:pPr>
            <w:r>
              <w:tab/>
            </w:r>
            <w:r>
              <w:tab/>
            </w:r>
            <w:r>
              <w:tab/>
              <w:t>duration.tv_usec = end.tv_usec - begin.tv_usec;</w:t>
            </w:r>
          </w:p>
          <w:p w14:paraId="263C1384" w14:textId="77777777" w:rsidR="00CF3E77" w:rsidRDefault="00CF3E77" w:rsidP="00CF3E77">
            <w:pPr>
              <w:pStyle w:val="3-"/>
            </w:pPr>
            <w:r>
              <w:tab/>
            </w:r>
            <w:r>
              <w:tab/>
              <w:t>}</w:t>
            </w:r>
          </w:p>
          <w:p w14:paraId="69C58891" w14:textId="77777777" w:rsidR="00CF3E77" w:rsidRDefault="00CF3E77" w:rsidP="00CF3E77">
            <w:pPr>
              <w:pStyle w:val="3-"/>
            </w:pPr>
            <w:r>
              <w:tab/>
            </w:r>
            <w:r>
              <w:tab/>
              <w:t>else</w:t>
            </w:r>
          </w:p>
          <w:p w14:paraId="5A1505CE" w14:textId="77777777" w:rsidR="00CF3E77" w:rsidRDefault="00CF3E77" w:rsidP="00CF3E77">
            <w:pPr>
              <w:pStyle w:val="3-"/>
            </w:pPr>
            <w:r>
              <w:tab/>
            </w:r>
            <w:r>
              <w:tab/>
              <w:t>{</w:t>
            </w:r>
          </w:p>
          <w:p w14:paraId="738C9596" w14:textId="77777777" w:rsidR="00CF3E77" w:rsidRDefault="00CF3E77" w:rsidP="00CF3E77">
            <w:pPr>
              <w:pStyle w:val="3-"/>
            </w:pPr>
            <w:r>
              <w:tab/>
            </w:r>
            <w:r>
              <w:tab/>
            </w:r>
            <w:r>
              <w:tab/>
              <w:t>duration.tv_sec = end.tv_sec - begin.tv_sec - 1;</w:t>
            </w:r>
          </w:p>
          <w:p w14:paraId="73538EF4" w14:textId="77777777" w:rsidR="00CF3E77" w:rsidRDefault="00CF3E77" w:rsidP="00CF3E77">
            <w:pPr>
              <w:pStyle w:val="3-"/>
            </w:pPr>
            <w:r>
              <w:tab/>
            </w:r>
            <w:r>
              <w:tab/>
            </w:r>
            <w:r>
              <w:tab/>
              <w:t>duration.tv_usec = 1000000 - begin.tv_usec + end.tv_usec;</w:t>
            </w:r>
          </w:p>
          <w:p w14:paraId="67A02365" w14:textId="77777777" w:rsidR="00CF3E77" w:rsidRDefault="00CF3E77" w:rsidP="00CF3E77">
            <w:pPr>
              <w:pStyle w:val="3-"/>
            </w:pPr>
            <w:r>
              <w:tab/>
            </w:r>
            <w:r>
              <w:tab/>
              <w:t>}</w:t>
            </w:r>
          </w:p>
          <w:p w14:paraId="057AC42B" w14:textId="77777777" w:rsidR="00CF3E77" w:rsidRDefault="00CF3E77" w:rsidP="00CF3E77">
            <w:pPr>
              <w:pStyle w:val="3-"/>
            </w:pPr>
            <w:r>
              <w:tab/>
            </w:r>
            <w:r>
              <w:tab/>
              <w:t>printf("Read-WriteLock * %d = %d.%06d sec\n", TEST_TIMES, duration.tv_sec, duration.tv_usec);</w:t>
            </w:r>
          </w:p>
          <w:p w14:paraId="51C45D5E" w14:textId="77777777" w:rsidR="00CF3E77" w:rsidRDefault="00CF3E77" w:rsidP="00CF3E77">
            <w:pPr>
              <w:pStyle w:val="3-"/>
            </w:pPr>
            <w:r>
              <w:tab/>
              <w:t>}</w:t>
            </w:r>
          </w:p>
          <w:p w14:paraId="753EBE61" w14:textId="77777777" w:rsidR="00CF3E77" w:rsidRDefault="00CF3E77" w:rsidP="00CF3E77">
            <w:pPr>
              <w:pStyle w:val="3-"/>
            </w:pPr>
            <w:r>
              <w:tab/>
            </w:r>
          </w:p>
          <w:p w14:paraId="031A8A4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//リード／ライトロック破棄</w:t>
            </w:r>
          </w:p>
          <w:p w14:paraId="2C375CCC" w14:textId="77777777" w:rsidR="00CF3E77" w:rsidRPr="00F012DD" w:rsidRDefault="00CF3E77" w:rsidP="00CF3E77">
            <w:pPr>
              <w:pStyle w:val="3-"/>
              <w:rPr>
                <w:color w:val="00B050"/>
              </w:rPr>
            </w:pPr>
            <w:r w:rsidRPr="00F012DD">
              <w:rPr>
                <w:rFonts w:hint="eastAsia"/>
                <w:color w:val="00B050"/>
              </w:rPr>
              <w:tab/>
              <w:t>//※PTHREAD_RWLOCK_INITIALIZER で初期化している場合は不要</w:t>
            </w:r>
          </w:p>
          <w:p w14:paraId="62EFCEE2" w14:textId="77777777" w:rsidR="00CF3E77" w:rsidRDefault="00CF3E77" w:rsidP="00CF3E77">
            <w:pPr>
              <w:pStyle w:val="3-"/>
            </w:pPr>
            <w:r>
              <w:tab/>
              <w:t>{</w:t>
            </w:r>
          </w:p>
          <w:p w14:paraId="24E09D9A" w14:textId="77777777" w:rsidR="00CF3E77" w:rsidRPr="006C00F8" w:rsidRDefault="00CF3E77" w:rsidP="00CF3E77">
            <w:pPr>
              <w:pStyle w:val="3-"/>
              <w:rPr>
                <w:color w:val="FF0000"/>
              </w:rPr>
            </w:pPr>
            <w:r>
              <w:tab/>
            </w:r>
            <w:r w:rsidRPr="00F012DD">
              <w:rPr>
                <w:color w:val="00B050"/>
              </w:rPr>
              <w:t>//</w:t>
            </w:r>
            <w:r w:rsidRPr="00F012DD">
              <w:rPr>
                <w:color w:val="00B050"/>
              </w:rPr>
              <w:tab/>
            </w:r>
            <w:r w:rsidRPr="006C00F8">
              <w:rPr>
                <w:color w:val="FF0000"/>
              </w:rPr>
              <w:t>pthread_rwlock_destroy(&amp;s_lock);</w:t>
            </w:r>
          </w:p>
          <w:p w14:paraId="580AED31" w14:textId="77777777" w:rsidR="00CF3E77" w:rsidRDefault="00CF3E77" w:rsidP="00CF3E77">
            <w:pPr>
              <w:pStyle w:val="3-"/>
            </w:pPr>
            <w:r>
              <w:tab/>
              <w:t>}</w:t>
            </w:r>
          </w:p>
          <w:p w14:paraId="363A5F3F" w14:textId="77777777" w:rsidR="00CF3E77" w:rsidRDefault="00CF3E77" w:rsidP="00CF3E77">
            <w:pPr>
              <w:pStyle w:val="3-"/>
            </w:pPr>
            <w:r>
              <w:tab/>
            </w:r>
          </w:p>
          <w:p w14:paraId="7864C3AF" w14:textId="77777777" w:rsidR="00CF3E77" w:rsidRDefault="00CF3E77" w:rsidP="00CF3E77">
            <w:pPr>
              <w:pStyle w:val="3-"/>
            </w:pPr>
            <w:r>
              <w:tab/>
              <w:t>return EXIT_SUCCESS;</w:t>
            </w:r>
          </w:p>
          <w:p w14:paraId="46428114" w14:textId="02A7FCD1" w:rsidR="0036070F" w:rsidRPr="00DE3BF2" w:rsidRDefault="00CF3E77" w:rsidP="00CF3E77">
            <w:pPr>
              <w:pStyle w:val="3-"/>
            </w:pPr>
            <w:r>
              <w:t>}</w:t>
            </w:r>
          </w:p>
        </w:tc>
      </w:tr>
    </w:tbl>
    <w:p w14:paraId="4D09D525" w14:textId="77777777" w:rsidR="0036070F" w:rsidRPr="00DE3BF2" w:rsidRDefault="0036070F" w:rsidP="0036070F">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4284A73" w14:textId="77777777" w:rsidTr="000A1665">
        <w:tc>
          <w:tcPr>
            <w:tcW w:w="8494" w:type="dxa"/>
          </w:tcPr>
          <w:p w14:paraId="717D8D13" w14:textId="77777777" w:rsidR="00881F00" w:rsidRPr="00881F00" w:rsidRDefault="00881F00" w:rsidP="00881F00">
            <w:pPr>
              <w:pStyle w:val="3-"/>
              <w:rPr>
                <w:rFonts w:hint="eastAsia"/>
                <w:color w:val="auto"/>
              </w:rPr>
            </w:pPr>
            <w:r w:rsidRPr="00881F00">
              <w:rPr>
                <w:rFonts w:hint="eastAsia"/>
                <w:color w:val="auto"/>
              </w:rPr>
              <w:t>- begin:(R)三郎 -</w:t>
            </w:r>
          </w:p>
          <w:p w14:paraId="7899F3FB" w14:textId="77777777" w:rsidR="00881F00" w:rsidRPr="00881F00" w:rsidRDefault="00881F00" w:rsidP="00881F00">
            <w:pPr>
              <w:pStyle w:val="3-"/>
              <w:rPr>
                <w:rFonts w:hint="eastAsia"/>
                <w:color w:val="auto"/>
              </w:rPr>
            </w:pPr>
            <w:r w:rsidRPr="00881F00">
              <w:rPr>
                <w:rFonts w:hint="eastAsia"/>
                <w:color w:val="auto"/>
              </w:rPr>
              <w:t>- begin:(W)梅子 -</w:t>
            </w:r>
          </w:p>
          <w:p w14:paraId="4531DB8B" w14:textId="77777777" w:rsidR="00881F00" w:rsidRPr="00881F00" w:rsidRDefault="00881F00" w:rsidP="00881F00">
            <w:pPr>
              <w:pStyle w:val="3-"/>
              <w:rPr>
                <w:rFonts w:hint="eastAsia"/>
                <w:color w:val="auto"/>
              </w:rPr>
            </w:pPr>
            <w:r w:rsidRPr="00881F00">
              <w:rPr>
                <w:rFonts w:hint="eastAsia"/>
                <w:color w:val="auto"/>
              </w:rPr>
              <w:t>- begin:(R)次郎 -</w:t>
            </w:r>
          </w:p>
          <w:p w14:paraId="24C04AF9" w14:textId="77777777" w:rsidR="00881F00" w:rsidRPr="00881F00" w:rsidRDefault="00881F00" w:rsidP="00881F00">
            <w:pPr>
              <w:pStyle w:val="3-"/>
              <w:rPr>
                <w:rFonts w:hint="eastAsia"/>
                <w:color w:val="auto"/>
              </w:rPr>
            </w:pPr>
            <w:r w:rsidRPr="00881F00">
              <w:rPr>
                <w:rFonts w:hint="eastAsia"/>
                <w:color w:val="auto"/>
              </w:rPr>
              <w:t>- begin:(W)竹子 -</w:t>
            </w:r>
          </w:p>
          <w:p w14:paraId="00090662" w14:textId="77777777" w:rsidR="00881F00" w:rsidRPr="00881F00" w:rsidRDefault="00881F00" w:rsidP="00881F00">
            <w:pPr>
              <w:pStyle w:val="3-"/>
              <w:rPr>
                <w:rFonts w:hint="eastAsia"/>
                <w:color w:val="auto"/>
              </w:rPr>
            </w:pPr>
            <w:r w:rsidRPr="00881F00">
              <w:rPr>
                <w:rFonts w:hint="eastAsia"/>
                <w:color w:val="auto"/>
              </w:rPr>
              <w:t>- begin:(R)太郎 -</w:t>
            </w:r>
          </w:p>
          <w:p w14:paraId="75467B7F" w14:textId="77777777" w:rsidR="00881F00" w:rsidRPr="00881F00" w:rsidRDefault="00881F00" w:rsidP="00881F00">
            <w:pPr>
              <w:pStyle w:val="3-"/>
              <w:rPr>
                <w:rFonts w:hint="eastAsia"/>
                <w:color w:val="auto"/>
              </w:rPr>
            </w:pPr>
            <w:r w:rsidRPr="00881F00">
              <w:rPr>
                <w:rFonts w:hint="eastAsia"/>
                <w:color w:val="auto"/>
              </w:rPr>
              <w:t>- begin:(W)松子 -</w:t>
            </w:r>
          </w:p>
          <w:p w14:paraId="2BFCA330" w14:textId="77777777" w:rsidR="00881F00" w:rsidRPr="00881F00" w:rsidRDefault="00881F00" w:rsidP="00881F00">
            <w:pPr>
              <w:pStyle w:val="3-"/>
              <w:rPr>
                <w:rFonts w:hint="eastAsia"/>
                <w:color w:val="auto"/>
              </w:rPr>
            </w:pPr>
            <w:r w:rsidRPr="00881F00">
              <w:rPr>
                <w:rFonts w:hint="eastAsia"/>
                <w:color w:val="auto"/>
              </w:rPr>
              <w:t>(R)次郎: [BEFORE] commonData=0, tlsData=0</w:t>
            </w:r>
          </w:p>
          <w:p w14:paraId="5DC4D3AE" w14:textId="710ACCCC" w:rsidR="00881F00" w:rsidRPr="00881F00" w:rsidRDefault="00881F00" w:rsidP="00881F00">
            <w:pPr>
              <w:pStyle w:val="3-"/>
              <w:rPr>
                <w:rFonts w:hint="eastAsia"/>
                <w:color w:val="FF0000"/>
              </w:rPr>
            </w:pPr>
            <w:r w:rsidRPr="00881F00">
              <w:rPr>
                <w:rFonts w:hint="eastAsia"/>
                <w:color w:val="FF0000"/>
              </w:rPr>
              <w:t>(R)太郎: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1985ECD" w14:textId="5B7CFE50" w:rsidR="00881F00" w:rsidRPr="00881F00" w:rsidRDefault="00881F00" w:rsidP="00881F00">
            <w:pPr>
              <w:pStyle w:val="3-"/>
              <w:rPr>
                <w:rFonts w:hint="eastAsia"/>
                <w:color w:val="auto"/>
              </w:rPr>
            </w:pPr>
            <w:r w:rsidRPr="00881F00">
              <w:rPr>
                <w:rFonts w:hint="eastAsia"/>
                <w:color w:val="FF0000"/>
              </w:rPr>
              <w:t>(R)三郎: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D799DA4" w14:textId="77777777" w:rsidR="00881F00" w:rsidRPr="00881F00" w:rsidRDefault="00881F00" w:rsidP="00881F00">
            <w:pPr>
              <w:pStyle w:val="3-"/>
              <w:rPr>
                <w:rFonts w:hint="eastAsia"/>
                <w:color w:val="auto"/>
              </w:rPr>
            </w:pPr>
            <w:r w:rsidRPr="00881F00">
              <w:rPr>
                <w:rFonts w:hint="eastAsia"/>
                <w:color w:val="auto"/>
              </w:rPr>
              <w:t>(R)三郎: [AFTER]  commonData=0, tlsData=0</w:t>
            </w:r>
          </w:p>
          <w:p w14:paraId="5DA154C6" w14:textId="77777777" w:rsidR="00881F00" w:rsidRPr="00881F00" w:rsidRDefault="00881F00" w:rsidP="00881F00">
            <w:pPr>
              <w:pStyle w:val="3-"/>
              <w:rPr>
                <w:rFonts w:hint="eastAsia"/>
                <w:color w:val="auto"/>
              </w:rPr>
            </w:pPr>
            <w:r w:rsidRPr="00881F00">
              <w:rPr>
                <w:rFonts w:hint="eastAsia"/>
                <w:color w:val="auto"/>
              </w:rPr>
              <w:t>(R)次郎: [AFTER]  commonData=0, tlsData=0</w:t>
            </w:r>
          </w:p>
          <w:p w14:paraId="113E129D" w14:textId="668C1250" w:rsidR="00881F00" w:rsidRPr="00881F00" w:rsidRDefault="00881F00" w:rsidP="00881F00">
            <w:pPr>
              <w:pStyle w:val="3-"/>
              <w:rPr>
                <w:rFonts w:hint="eastAsia"/>
                <w:color w:val="auto"/>
              </w:rPr>
            </w:pPr>
            <w:r w:rsidRPr="00881F00">
              <w:rPr>
                <w:rFonts w:hint="eastAsia"/>
                <w:color w:val="FF0000"/>
              </w:rPr>
              <w:t>(R)太郎: [AFTER]</w:t>
            </w:r>
            <w:r w:rsidRPr="00881F00">
              <w:rPr>
                <w:rFonts w:hint="eastAsia"/>
                <w:color w:val="auto"/>
              </w:rPr>
              <w:t xml:space="preserve">  commonData=0, tlsData=0</w:t>
            </w:r>
            <w:r w:rsidRPr="00B979DA">
              <w:rPr>
                <w:color w:val="FF0000"/>
              </w:rPr>
              <w:tab/>
            </w:r>
            <w:r w:rsidRPr="00B979DA">
              <w:rPr>
                <w:rFonts w:hint="eastAsia"/>
                <w:color w:val="FF0000"/>
              </w:rPr>
              <w:t>←</w:t>
            </w:r>
            <w:r>
              <w:rPr>
                <w:rFonts w:hint="eastAsia"/>
                <w:color w:val="FF0000"/>
              </w:rPr>
              <w:t>リードロック中はライトロックをブロック</w:t>
            </w:r>
          </w:p>
          <w:p w14:paraId="155CCCFB" w14:textId="77777777" w:rsidR="00881F00" w:rsidRPr="00881F00" w:rsidRDefault="00881F00" w:rsidP="00881F00">
            <w:pPr>
              <w:pStyle w:val="3-"/>
              <w:rPr>
                <w:rFonts w:hint="eastAsia"/>
                <w:color w:val="auto"/>
              </w:rPr>
            </w:pPr>
            <w:r w:rsidRPr="00881F00">
              <w:rPr>
                <w:rFonts w:hint="eastAsia"/>
                <w:color w:val="auto"/>
              </w:rPr>
              <w:t>(W)松子: [BEFORE] commonData=0, tlsData=0</w:t>
            </w:r>
          </w:p>
          <w:p w14:paraId="243078A6" w14:textId="10091BE4" w:rsidR="00881F00" w:rsidRPr="00881F00" w:rsidRDefault="00881F00" w:rsidP="00881F00">
            <w:pPr>
              <w:pStyle w:val="3-"/>
              <w:rPr>
                <w:rFonts w:hint="eastAsia"/>
                <w:color w:val="auto"/>
              </w:rPr>
            </w:pPr>
            <w:r w:rsidRPr="00881F00">
              <w:rPr>
                <w:rFonts w:hint="eastAsia"/>
                <w:color w:val="FF0000"/>
              </w:rPr>
              <w:t>(W)松子: [AFTER]</w:t>
            </w:r>
            <w:r w:rsidRPr="00881F00">
              <w:rPr>
                <w:rFonts w:hint="eastAsia"/>
                <w:color w:val="auto"/>
              </w:rPr>
              <w:t xml:space="preserve">  commonData=1, tlsData=1</w:t>
            </w:r>
            <w:r w:rsidRPr="00B979DA">
              <w:rPr>
                <w:color w:val="FF0000"/>
              </w:rPr>
              <w:tab/>
            </w:r>
            <w:r w:rsidRPr="00B979DA">
              <w:rPr>
                <w:rFonts w:hint="eastAsia"/>
                <w:color w:val="FF0000"/>
              </w:rPr>
              <w:t>←</w:t>
            </w:r>
            <w:r>
              <w:rPr>
                <w:rFonts w:hint="eastAsia"/>
                <w:color w:val="FF0000"/>
              </w:rPr>
              <w:t>ライトロック中は完全に排他（完了）</w:t>
            </w:r>
          </w:p>
          <w:p w14:paraId="72914C5F" w14:textId="5DA1BDE1" w:rsidR="00881F00" w:rsidRPr="00881F00" w:rsidRDefault="00881F00" w:rsidP="00881F00">
            <w:pPr>
              <w:pStyle w:val="3-"/>
              <w:rPr>
                <w:rFonts w:hint="eastAsia"/>
                <w:color w:val="auto"/>
              </w:rPr>
            </w:pPr>
            <w:r w:rsidRPr="00881F00">
              <w:rPr>
                <w:rFonts w:hint="eastAsia"/>
                <w:color w:val="auto"/>
              </w:rPr>
              <w:t xml:space="preserve">(W)梅子: [BEFORE] commonData=1, tlsData=0 </w:t>
            </w:r>
          </w:p>
          <w:p w14:paraId="4B2BD112" w14:textId="402E6148" w:rsidR="00881F00" w:rsidRPr="00881F00" w:rsidRDefault="00881F00" w:rsidP="00881F00">
            <w:pPr>
              <w:pStyle w:val="3-"/>
              <w:rPr>
                <w:rFonts w:hint="eastAsia"/>
                <w:color w:val="auto"/>
              </w:rPr>
            </w:pPr>
            <w:r w:rsidRPr="00881F00">
              <w:rPr>
                <w:rFonts w:hint="eastAsia"/>
                <w:color w:val="FF0000"/>
              </w:rPr>
              <w:t>(W)梅子: [AFTER]</w:t>
            </w:r>
            <w:r w:rsidRPr="00881F00">
              <w:rPr>
                <w:rFonts w:hint="eastAsia"/>
                <w:color w:val="auto"/>
              </w:rPr>
              <w:t xml:space="preserve">  commonData=2, tlsData=1</w:t>
            </w:r>
            <w:r w:rsidRPr="00B979DA">
              <w:rPr>
                <w:color w:val="FF0000"/>
              </w:rPr>
              <w:tab/>
            </w:r>
            <w:r w:rsidRPr="00B979DA">
              <w:rPr>
                <w:rFonts w:hint="eastAsia"/>
                <w:color w:val="FF0000"/>
              </w:rPr>
              <w:t>←</w:t>
            </w:r>
            <w:r>
              <w:rPr>
                <w:rFonts w:hint="eastAsia"/>
                <w:color w:val="FF0000"/>
              </w:rPr>
              <w:t>ライトロック中は完全に排他（完了）</w:t>
            </w:r>
          </w:p>
          <w:p w14:paraId="6B00836B" w14:textId="77777777" w:rsidR="00881F00" w:rsidRPr="00881F00" w:rsidRDefault="00881F00" w:rsidP="00881F00">
            <w:pPr>
              <w:pStyle w:val="3-"/>
              <w:rPr>
                <w:rFonts w:hint="eastAsia"/>
                <w:color w:val="auto"/>
              </w:rPr>
            </w:pPr>
            <w:r w:rsidRPr="00881F00">
              <w:rPr>
                <w:rFonts w:hint="eastAsia"/>
                <w:color w:val="auto"/>
              </w:rPr>
              <w:t>(W)竹子: [BEFORE] commonData=2, tlsData=0</w:t>
            </w:r>
          </w:p>
          <w:p w14:paraId="0DBE7E95" w14:textId="4E56DA53" w:rsidR="00881F00" w:rsidRPr="00881F00" w:rsidRDefault="00881F00" w:rsidP="00881F00">
            <w:pPr>
              <w:pStyle w:val="3-"/>
              <w:rPr>
                <w:rFonts w:hint="eastAsia"/>
                <w:color w:val="auto"/>
              </w:rPr>
            </w:pPr>
            <w:r w:rsidRPr="00881F00">
              <w:rPr>
                <w:rFonts w:hint="eastAsia"/>
                <w:color w:val="FF0000"/>
              </w:rPr>
              <w:t xml:space="preserve">(W)竹子: [AFTER]  </w:t>
            </w:r>
            <w:r w:rsidRPr="00881F00">
              <w:rPr>
                <w:rFonts w:hint="eastAsia"/>
                <w:color w:val="auto"/>
              </w:rPr>
              <w:t>commonData=3, tlsData=1</w:t>
            </w:r>
            <w:r w:rsidRPr="00B979DA">
              <w:rPr>
                <w:color w:val="FF0000"/>
              </w:rPr>
              <w:tab/>
            </w:r>
            <w:r w:rsidRPr="00B979DA">
              <w:rPr>
                <w:rFonts w:hint="eastAsia"/>
                <w:color w:val="FF0000"/>
              </w:rPr>
              <w:t>←</w:t>
            </w:r>
            <w:r>
              <w:rPr>
                <w:rFonts w:hint="eastAsia"/>
                <w:color w:val="FF0000"/>
              </w:rPr>
              <w:t>ライトロック中は完全に排他（完了）</w:t>
            </w:r>
          </w:p>
          <w:p w14:paraId="600AE462" w14:textId="77777777" w:rsidR="00881F00" w:rsidRPr="00881F00" w:rsidRDefault="00881F00" w:rsidP="00881F00">
            <w:pPr>
              <w:pStyle w:val="3-"/>
              <w:rPr>
                <w:rFonts w:hint="eastAsia"/>
                <w:color w:val="auto"/>
              </w:rPr>
            </w:pPr>
            <w:r w:rsidRPr="00881F00">
              <w:rPr>
                <w:rFonts w:hint="eastAsia"/>
                <w:color w:val="auto"/>
              </w:rPr>
              <w:t>(W)松子: [BEFORE] commonData=3, tlsData=1</w:t>
            </w:r>
          </w:p>
          <w:p w14:paraId="1CE85DAB" w14:textId="750293D1" w:rsidR="00881F00" w:rsidRPr="00881F00" w:rsidRDefault="00881F00" w:rsidP="00881F00">
            <w:pPr>
              <w:pStyle w:val="3-"/>
              <w:rPr>
                <w:rFonts w:hint="eastAsia"/>
                <w:color w:val="auto"/>
              </w:rPr>
            </w:pPr>
            <w:r w:rsidRPr="00881F00">
              <w:rPr>
                <w:rFonts w:hint="eastAsia"/>
                <w:color w:val="FF0000"/>
              </w:rPr>
              <w:t>(W)松子: [AFTER]</w:t>
            </w:r>
            <w:r w:rsidRPr="00881F00">
              <w:rPr>
                <w:rFonts w:hint="eastAsia"/>
                <w:color w:val="auto"/>
              </w:rPr>
              <w:t xml:space="preserve">  commonData=4, tlsData=2</w:t>
            </w:r>
            <w:r w:rsidRPr="00B979DA">
              <w:rPr>
                <w:color w:val="FF0000"/>
              </w:rPr>
              <w:tab/>
            </w:r>
            <w:r w:rsidRPr="00B979DA">
              <w:rPr>
                <w:rFonts w:hint="eastAsia"/>
                <w:color w:val="FF0000"/>
              </w:rPr>
              <w:t>←</w:t>
            </w:r>
            <w:r>
              <w:rPr>
                <w:rFonts w:hint="eastAsia"/>
                <w:color w:val="FF0000"/>
              </w:rPr>
              <w:t>ライトロック中は完全に排他（完了）</w:t>
            </w:r>
          </w:p>
          <w:p w14:paraId="195E2956" w14:textId="77777777" w:rsidR="00881F00" w:rsidRPr="00881F00" w:rsidRDefault="00881F00" w:rsidP="00881F00">
            <w:pPr>
              <w:pStyle w:val="3-"/>
              <w:rPr>
                <w:rFonts w:hint="eastAsia"/>
                <w:color w:val="auto"/>
              </w:rPr>
            </w:pPr>
            <w:r w:rsidRPr="00881F00">
              <w:rPr>
                <w:rFonts w:hint="eastAsia"/>
                <w:color w:val="auto"/>
              </w:rPr>
              <w:t>(R)太郎: [BEFORE] commonData=4, tlsData=0</w:t>
            </w:r>
          </w:p>
          <w:p w14:paraId="4C649545" w14:textId="1CA75BE4" w:rsidR="00881F00" w:rsidRPr="00881F00" w:rsidRDefault="00881F00" w:rsidP="00881F00">
            <w:pPr>
              <w:pStyle w:val="3-"/>
              <w:rPr>
                <w:rFonts w:hint="eastAsia"/>
                <w:color w:val="auto"/>
              </w:rPr>
            </w:pPr>
            <w:r w:rsidRPr="00881F00">
              <w:rPr>
                <w:rFonts w:hint="eastAsia"/>
                <w:color w:val="FF0000"/>
              </w:rPr>
              <w:t>(R)次郎: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9BF476A" w14:textId="42BB0B25" w:rsidR="00881F00" w:rsidRPr="00881F00" w:rsidRDefault="00881F00" w:rsidP="00881F00">
            <w:pPr>
              <w:pStyle w:val="3-"/>
              <w:rPr>
                <w:rFonts w:hint="eastAsia"/>
                <w:color w:val="auto"/>
              </w:rPr>
            </w:pPr>
            <w:r w:rsidRPr="00881F00">
              <w:rPr>
                <w:rFonts w:hint="eastAsia"/>
                <w:color w:val="FF0000"/>
              </w:rPr>
              <w:t>(R)三郎: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A23950F" w14:textId="77777777" w:rsidR="00881F00" w:rsidRPr="00881F00" w:rsidRDefault="00881F00" w:rsidP="00881F00">
            <w:pPr>
              <w:pStyle w:val="3-"/>
              <w:rPr>
                <w:rFonts w:hint="eastAsia"/>
                <w:color w:val="auto"/>
              </w:rPr>
            </w:pPr>
            <w:r w:rsidRPr="00881F00">
              <w:rPr>
                <w:rFonts w:hint="eastAsia"/>
                <w:color w:val="auto"/>
              </w:rPr>
              <w:t>(R)三郎: [AFTER]  commonData=4, tlsData=0</w:t>
            </w:r>
          </w:p>
          <w:p w14:paraId="521A3B56" w14:textId="77777777" w:rsidR="00881F00" w:rsidRPr="00881F00" w:rsidRDefault="00881F00" w:rsidP="00881F00">
            <w:pPr>
              <w:pStyle w:val="3-"/>
              <w:rPr>
                <w:rFonts w:hint="eastAsia"/>
                <w:color w:val="auto"/>
              </w:rPr>
            </w:pPr>
            <w:r w:rsidRPr="00881F00">
              <w:rPr>
                <w:rFonts w:hint="eastAsia"/>
                <w:color w:val="auto"/>
              </w:rPr>
              <w:t>(R)太郎: [AFTER]  commonData=4, tlsData=0</w:t>
            </w:r>
          </w:p>
          <w:p w14:paraId="536338BE" w14:textId="7EEDA7D1" w:rsidR="00881F00" w:rsidRPr="00881F00" w:rsidRDefault="00881F00" w:rsidP="00881F00">
            <w:pPr>
              <w:pStyle w:val="3-"/>
              <w:rPr>
                <w:rFonts w:hint="eastAsia"/>
                <w:color w:val="auto"/>
              </w:rPr>
            </w:pPr>
            <w:r w:rsidRPr="00881F00">
              <w:rPr>
                <w:rFonts w:hint="eastAsia"/>
                <w:color w:val="FF0000"/>
              </w:rPr>
              <w:t>(R)次郎: [AFTER]</w:t>
            </w:r>
            <w:r w:rsidRPr="00881F00">
              <w:rPr>
                <w:rFonts w:hint="eastAsia"/>
                <w:color w:val="auto"/>
              </w:rPr>
              <w:t xml:space="preserve">  commonData=4,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2084BD72" w14:textId="77777777" w:rsidR="00881F00" w:rsidRPr="00881F00" w:rsidRDefault="00881F00" w:rsidP="00881F00">
            <w:pPr>
              <w:pStyle w:val="3-"/>
              <w:rPr>
                <w:rFonts w:hint="eastAsia"/>
                <w:color w:val="auto"/>
              </w:rPr>
            </w:pPr>
            <w:r w:rsidRPr="00881F00">
              <w:rPr>
                <w:rFonts w:hint="eastAsia"/>
                <w:color w:val="auto"/>
              </w:rPr>
              <w:t>(W)梅子: [BEFORE] commonData=4, tlsData=1</w:t>
            </w:r>
          </w:p>
          <w:p w14:paraId="1F6491E3" w14:textId="391EB100" w:rsidR="00881F00" w:rsidRPr="00881F00" w:rsidRDefault="00881F00" w:rsidP="00881F00">
            <w:pPr>
              <w:pStyle w:val="3-"/>
              <w:rPr>
                <w:rFonts w:hint="eastAsia"/>
                <w:color w:val="auto"/>
              </w:rPr>
            </w:pPr>
            <w:r w:rsidRPr="00881F00">
              <w:rPr>
                <w:rFonts w:hint="eastAsia"/>
                <w:color w:val="FF0000"/>
              </w:rPr>
              <w:t>(W)梅子: [AFTER]</w:t>
            </w:r>
            <w:r w:rsidRPr="00881F00">
              <w:rPr>
                <w:rFonts w:hint="eastAsia"/>
                <w:color w:val="auto"/>
              </w:rPr>
              <w:t xml:space="preserve">  commonData=5, tlsData=2</w:t>
            </w:r>
            <w:r w:rsidRPr="00B979DA">
              <w:rPr>
                <w:color w:val="FF0000"/>
              </w:rPr>
              <w:tab/>
            </w:r>
            <w:r w:rsidRPr="00B979DA">
              <w:rPr>
                <w:rFonts w:hint="eastAsia"/>
                <w:color w:val="FF0000"/>
              </w:rPr>
              <w:t>←</w:t>
            </w:r>
            <w:r>
              <w:rPr>
                <w:rFonts w:hint="eastAsia"/>
                <w:color w:val="FF0000"/>
              </w:rPr>
              <w:t>ライトロック中は完全に排他（完了）</w:t>
            </w:r>
          </w:p>
          <w:p w14:paraId="703D7246" w14:textId="77777777" w:rsidR="00881F00" w:rsidRPr="00881F00" w:rsidRDefault="00881F00" w:rsidP="00881F00">
            <w:pPr>
              <w:pStyle w:val="3-"/>
              <w:rPr>
                <w:rFonts w:hint="eastAsia"/>
                <w:color w:val="auto"/>
              </w:rPr>
            </w:pPr>
            <w:r w:rsidRPr="00881F00">
              <w:rPr>
                <w:rFonts w:hint="eastAsia"/>
                <w:color w:val="auto"/>
              </w:rPr>
              <w:t>(W)松子: [BEFORE] commonData=5, tlsData=2</w:t>
            </w:r>
          </w:p>
          <w:p w14:paraId="0055EC35" w14:textId="69792962" w:rsidR="00881F00" w:rsidRPr="00881F00" w:rsidRDefault="00881F00" w:rsidP="00881F00">
            <w:pPr>
              <w:pStyle w:val="3-"/>
              <w:rPr>
                <w:rFonts w:hint="eastAsia"/>
                <w:color w:val="auto"/>
              </w:rPr>
            </w:pPr>
            <w:r w:rsidRPr="00881F00">
              <w:rPr>
                <w:rFonts w:hint="eastAsia"/>
                <w:color w:val="FF0000"/>
              </w:rPr>
              <w:t>(W)松子: [AFTER]</w:t>
            </w:r>
            <w:r w:rsidRPr="00881F00">
              <w:rPr>
                <w:rFonts w:hint="eastAsia"/>
                <w:color w:val="auto"/>
              </w:rPr>
              <w:t xml:space="preserve">  commonData=6, tlsData=3</w:t>
            </w:r>
            <w:r w:rsidRPr="00B979DA">
              <w:rPr>
                <w:color w:val="FF0000"/>
              </w:rPr>
              <w:tab/>
            </w:r>
            <w:r w:rsidRPr="00B979DA">
              <w:rPr>
                <w:rFonts w:hint="eastAsia"/>
                <w:color w:val="FF0000"/>
              </w:rPr>
              <w:t>←</w:t>
            </w:r>
            <w:r>
              <w:rPr>
                <w:rFonts w:hint="eastAsia"/>
                <w:color w:val="FF0000"/>
              </w:rPr>
              <w:t>ライトロック中は完全に排他（完了）</w:t>
            </w:r>
          </w:p>
          <w:p w14:paraId="7B535BA2" w14:textId="77777777" w:rsidR="00881F00" w:rsidRPr="00881F00" w:rsidRDefault="00881F00" w:rsidP="00881F00">
            <w:pPr>
              <w:pStyle w:val="3-"/>
              <w:rPr>
                <w:rFonts w:hint="eastAsia"/>
                <w:color w:val="auto"/>
              </w:rPr>
            </w:pPr>
            <w:r w:rsidRPr="00881F00">
              <w:rPr>
                <w:rFonts w:hint="eastAsia"/>
                <w:color w:val="auto"/>
              </w:rPr>
              <w:t>(W)竹子: [BEFORE] commonData=6, tlsData=1</w:t>
            </w:r>
          </w:p>
          <w:p w14:paraId="47EF4067" w14:textId="77777777" w:rsidR="00881F00" w:rsidRPr="00881F00" w:rsidRDefault="00881F00" w:rsidP="00881F00">
            <w:pPr>
              <w:pStyle w:val="3-"/>
              <w:rPr>
                <w:rFonts w:hint="eastAsia"/>
                <w:color w:val="auto"/>
              </w:rPr>
            </w:pPr>
            <w:r w:rsidRPr="00881F00">
              <w:rPr>
                <w:rFonts w:hint="eastAsia"/>
                <w:color w:val="auto"/>
              </w:rPr>
              <w:t>- end:(W)松子 -</w:t>
            </w:r>
          </w:p>
          <w:p w14:paraId="40867C85" w14:textId="68359361" w:rsidR="00881F00" w:rsidRPr="00881F00" w:rsidRDefault="00881F00" w:rsidP="00881F00">
            <w:pPr>
              <w:pStyle w:val="3-"/>
              <w:rPr>
                <w:rFonts w:hint="eastAsia"/>
                <w:color w:val="auto"/>
              </w:rPr>
            </w:pPr>
            <w:r w:rsidRPr="00881F00">
              <w:rPr>
                <w:rFonts w:hint="eastAsia"/>
                <w:color w:val="FF0000"/>
              </w:rPr>
              <w:t xml:space="preserve">(W)竹子: [AFTER] </w:t>
            </w:r>
            <w:r w:rsidRPr="00881F00">
              <w:rPr>
                <w:rFonts w:hint="eastAsia"/>
                <w:color w:val="auto"/>
              </w:rPr>
              <w:t xml:space="preserve"> commonData=7, tlsData=2</w:t>
            </w:r>
            <w:r w:rsidRPr="00B979DA">
              <w:rPr>
                <w:color w:val="FF0000"/>
              </w:rPr>
              <w:tab/>
            </w:r>
            <w:r w:rsidRPr="00B979DA">
              <w:rPr>
                <w:rFonts w:hint="eastAsia"/>
                <w:color w:val="FF0000"/>
              </w:rPr>
              <w:t>←</w:t>
            </w:r>
            <w:r>
              <w:rPr>
                <w:rFonts w:hint="eastAsia"/>
                <w:color w:val="FF0000"/>
              </w:rPr>
              <w:t>ライトロック中は完全に排他（完了）</w:t>
            </w:r>
          </w:p>
          <w:p w14:paraId="0263D0A3" w14:textId="77777777" w:rsidR="00881F00" w:rsidRPr="00881F00" w:rsidRDefault="00881F00" w:rsidP="00881F00">
            <w:pPr>
              <w:pStyle w:val="3-"/>
              <w:rPr>
                <w:rFonts w:hint="eastAsia"/>
                <w:color w:val="auto"/>
              </w:rPr>
            </w:pPr>
            <w:r w:rsidRPr="00881F00">
              <w:rPr>
                <w:rFonts w:hint="eastAsia"/>
                <w:color w:val="auto"/>
              </w:rPr>
              <w:t>(W)梅子: [BEFORE] commonData=7, tlsData=2</w:t>
            </w:r>
          </w:p>
          <w:p w14:paraId="4A47BA48" w14:textId="6A63D6F6" w:rsidR="00881F00" w:rsidRPr="00881F00" w:rsidRDefault="00881F00" w:rsidP="00881F00">
            <w:pPr>
              <w:pStyle w:val="3-"/>
              <w:rPr>
                <w:rFonts w:hint="eastAsia"/>
                <w:color w:val="auto"/>
              </w:rPr>
            </w:pPr>
            <w:r w:rsidRPr="00881F00">
              <w:rPr>
                <w:rFonts w:hint="eastAsia"/>
                <w:color w:val="FF0000"/>
              </w:rPr>
              <w:t>(W)梅子: [AFTER]</w:t>
            </w:r>
            <w:r w:rsidRPr="00881F00">
              <w:rPr>
                <w:rFonts w:hint="eastAsia"/>
                <w:color w:val="auto"/>
              </w:rPr>
              <w:t xml:space="preserve">  commonData=8, tlsData=3</w:t>
            </w:r>
            <w:r w:rsidRPr="00B979DA">
              <w:rPr>
                <w:color w:val="FF0000"/>
              </w:rPr>
              <w:tab/>
            </w:r>
            <w:r w:rsidRPr="00B979DA">
              <w:rPr>
                <w:rFonts w:hint="eastAsia"/>
                <w:color w:val="FF0000"/>
              </w:rPr>
              <w:t>←</w:t>
            </w:r>
            <w:r>
              <w:rPr>
                <w:rFonts w:hint="eastAsia"/>
                <w:color w:val="FF0000"/>
              </w:rPr>
              <w:t>ライトロック中は完全に排他（完了）</w:t>
            </w:r>
          </w:p>
          <w:p w14:paraId="3CC2376C" w14:textId="77777777" w:rsidR="00881F00" w:rsidRPr="00881F00" w:rsidRDefault="00881F00" w:rsidP="00881F00">
            <w:pPr>
              <w:pStyle w:val="3-"/>
              <w:rPr>
                <w:rFonts w:hint="eastAsia"/>
                <w:color w:val="auto"/>
              </w:rPr>
            </w:pPr>
            <w:r w:rsidRPr="00881F00">
              <w:rPr>
                <w:rFonts w:hint="eastAsia"/>
                <w:color w:val="auto"/>
              </w:rPr>
              <w:t>(R)次郎: [BEFORE] commonData=8, tlsData=0</w:t>
            </w:r>
          </w:p>
          <w:p w14:paraId="01D4FDDC" w14:textId="78E0B1F0" w:rsidR="00881F00" w:rsidRPr="00881F00" w:rsidRDefault="00881F00" w:rsidP="00881F00">
            <w:pPr>
              <w:pStyle w:val="3-"/>
              <w:rPr>
                <w:rFonts w:hint="eastAsia"/>
                <w:color w:val="auto"/>
              </w:rPr>
            </w:pPr>
            <w:r w:rsidRPr="00881F00">
              <w:rPr>
                <w:rFonts w:hint="eastAsia"/>
                <w:color w:val="FF0000"/>
              </w:rPr>
              <w:t xml:space="preserve">(R)太郎: [BEFORE] </w:t>
            </w:r>
            <w:r w:rsidRPr="00881F00">
              <w:rPr>
                <w:rFonts w:hint="eastAsia"/>
                <w:color w:val="auto"/>
              </w:rPr>
              <w:t>commonData=8, tlsData=0</w:t>
            </w:r>
            <w:r w:rsidRPr="00B979DA">
              <w:rPr>
                <w:color w:val="FF0000"/>
              </w:rPr>
              <w:tab/>
            </w:r>
            <w:r w:rsidRPr="00B979DA">
              <w:rPr>
                <w:rFonts w:hint="eastAsia"/>
                <w:color w:val="FF0000"/>
              </w:rPr>
              <w:t>←リードロックは同時取得可</w:t>
            </w:r>
          </w:p>
          <w:p w14:paraId="631B894E" w14:textId="5F173D0C" w:rsidR="00881F00" w:rsidRPr="00881F00" w:rsidRDefault="00881F00" w:rsidP="00881F00">
            <w:pPr>
              <w:pStyle w:val="3-"/>
              <w:rPr>
                <w:rFonts w:hint="eastAsia"/>
                <w:color w:val="auto"/>
              </w:rPr>
            </w:pPr>
            <w:r w:rsidRPr="00881F00">
              <w:rPr>
                <w:rFonts w:hint="eastAsia"/>
                <w:color w:val="FF0000"/>
              </w:rPr>
              <w:t>(R)三郎: [BEFORE]</w:t>
            </w:r>
            <w:r w:rsidRPr="00881F00">
              <w:rPr>
                <w:rFonts w:hint="eastAsia"/>
                <w:color w:val="auto"/>
              </w:rPr>
              <w:t xml:space="preserve"> commonData=8, tlsData=0</w:t>
            </w:r>
            <w:r w:rsidRPr="00B979DA">
              <w:rPr>
                <w:color w:val="FF0000"/>
              </w:rPr>
              <w:tab/>
            </w:r>
            <w:r w:rsidRPr="00B979DA">
              <w:rPr>
                <w:rFonts w:hint="eastAsia"/>
                <w:color w:val="FF0000"/>
              </w:rPr>
              <w:t>←リードロックは同時取得可</w:t>
            </w:r>
          </w:p>
          <w:p w14:paraId="326F71DF" w14:textId="77777777" w:rsidR="00881F00" w:rsidRPr="00881F00" w:rsidRDefault="00881F00" w:rsidP="00881F00">
            <w:pPr>
              <w:pStyle w:val="3-"/>
              <w:rPr>
                <w:rFonts w:hint="eastAsia"/>
                <w:color w:val="auto"/>
              </w:rPr>
            </w:pPr>
            <w:r w:rsidRPr="00881F00">
              <w:rPr>
                <w:rFonts w:hint="eastAsia"/>
                <w:color w:val="auto"/>
              </w:rPr>
              <w:t>- end:(W)梅子 -</w:t>
            </w:r>
          </w:p>
          <w:p w14:paraId="78703E24" w14:textId="77777777" w:rsidR="00881F00" w:rsidRPr="00881F00" w:rsidRDefault="00881F00" w:rsidP="00881F00">
            <w:pPr>
              <w:pStyle w:val="3-"/>
              <w:rPr>
                <w:rFonts w:hint="eastAsia"/>
                <w:color w:val="auto"/>
              </w:rPr>
            </w:pPr>
            <w:r w:rsidRPr="00881F00">
              <w:rPr>
                <w:rFonts w:hint="eastAsia"/>
                <w:color w:val="auto"/>
              </w:rPr>
              <w:t>(R)次郎: [AFTER]  commonData=8, tlsData=0</w:t>
            </w:r>
          </w:p>
          <w:p w14:paraId="050CEBE2" w14:textId="77777777" w:rsidR="00881F00" w:rsidRPr="00881F00" w:rsidRDefault="00881F00" w:rsidP="00881F00">
            <w:pPr>
              <w:pStyle w:val="3-"/>
              <w:rPr>
                <w:rFonts w:hint="eastAsia"/>
                <w:color w:val="auto"/>
              </w:rPr>
            </w:pPr>
            <w:r w:rsidRPr="00881F00">
              <w:rPr>
                <w:rFonts w:hint="eastAsia"/>
                <w:color w:val="auto"/>
              </w:rPr>
              <w:t>(R)太郎: [AFTER]  commonData=8, tlsData=0</w:t>
            </w:r>
          </w:p>
          <w:p w14:paraId="5BC1F9DE" w14:textId="77777777" w:rsidR="00881F00" w:rsidRPr="00881F00" w:rsidRDefault="00881F00" w:rsidP="00881F00">
            <w:pPr>
              <w:pStyle w:val="3-"/>
              <w:rPr>
                <w:rFonts w:hint="eastAsia"/>
                <w:color w:val="auto"/>
              </w:rPr>
            </w:pPr>
            <w:r w:rsidRPr="00881F00">
              <w:rPr>
                <w:rFonts w:hint="eastAsia"/>
                <w:color w:val="auto"/>
              </w:rPr>
              <w:t>- end:(R)太郎 -</w:t>
            </w:r>
          </w:p>
          <w:p w14:paraId="3B9B9F67" w14:textId="188B6793" w:rsidR="00881F00" w:rsidRPr="00881F00" w:rsidRDefault="00881F00" w:rsidP="00881F00">
            <w:pPr>
              <w:pStyle w:val="3-"/>
              <w:rPr>
                <w:rFonts w:hint="eastAsia"/>
                <w:color w:val="auto"/>
              </w:rPr>
            </w:pPr>
            <w:r w:rsidRPr="00881F00">
              <w:rPr>
                <w:rFonts w:hint="eastAsia"/>
                <w:color w:val="FF0000"/>
              </w:rPr>
              <w:t xml:space="preserve">(R)三郎: [AFTER] </w:t>
            </w:r>
            <w:r w:rsidRPr="00881F00">
              <w:rPr>
                <w:rFonts w:hint="eastAsia"/>
                <w:color w:val="auto"/>
              </w:rPr>
              <w:t xml:space="preserve"> commonData=8,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5C3EFF85" w14:textId="77777777" w:rsidR="00881F00" w:rsidRPr="00881F00" w:rsidRDefault="00881F00" w:rsidP="00881F00">
            <w:pPr>
              <w:pStyle w:val="3-"/>
              <w:rPr>
                <w:rFonts w:hint="eastAsia"/>
                <w:color w:val="auto"/>
              </w:rPr>
            </w:pPr>
            <w:r w:rsidRPr="00881F00">
              <w:rPr>
                <w:rFonts w:hint="eastAsia"/>
                <w:color w:val="auto"/>
              </w:rPr>
              <w:t>(W)竹子: [BEFORE] commonData=8, tlsData=2</w:t>
            </w:r>
          </w:p>
          <w:p w14:paraId="77DD67A1" w14:textId="77777777" w:rsidR="00881F00" w:rsidRPr="00881F00" w:rsidRDefault="00881F00" w:rsidP="00881F00">
            <w:pPr>
              <w:pStyle w:val="3-"/>
              <w:rPr>
                <w:rFonts w:hint="eastAsia"/>
                <w:color w:val="auto"/>
              </w:rPr>
            </w:pPr>
            <w:r w:rsidRPr="00881F00">
              <w:rPr>
                <w:rFonts w:hint="eastAsia"/>
                <w:color w:val="auto"/>
              </w:rPr>
              <w:t>- end:(R)三郎 -</w:t>
            </w:r>
          </w:p>
          <w:p w14:paraId="03DD9549" w14:textId="77777777" w:rsidR="00881F00" w:rsidRPr="00881F00" w:rsidRDefault="00881F00" w:rsidP="00881F00">
            <w:pPr>
              <w:pStyle w:val="3-"/>
              <w:rPr>
                <w:rFonts w:hint="eastAsia"/>
                <w:color w:val="auto"/>
              </w:rPr>
            </w:pPr>
            <w:r w:rsidRPr="00881F00">
              <w:rPr>
                <w:rFonts w:hint="eastAsia"/>
                <w:color w:val="auto"/>
              </w:rPr>
              <w:t>- end:(R)次郎 -</w:t>
            </w:r>
          </w:p>
          <w:p w14:paraId="66B4C67E" w14:textId="1342C539" w:rsidR="00881F00" w:rsidRPr="00881F00" w:rsidRDefault="00881F00" w:rsidP="00881F00">
            <w:pPr>
              <w:pStyle w:val="3-"/>
              <w:rPr>
                <w:rFonts w:hint="eastAsia"/>
                <w:color w:val="auto"/>
              </w:rPr>
            </w:pPr>
            <w:r w:rsidRPr="00881F00">
              <w:rPr>
                <w:rFonts w:hint="eastAsia"/>
                <w:color w:val="auto"/>
              </w:rPr>
              <w:t>(W)竹子: [AFTER]  commonData=</w:t>
            </w:r>
            <w:r w:rsidRPr="00881F00">
              <w:rPr>
                <w:rFonts w:hint="eastAsia"/>
                <w:color w:val="FF0000"/>
              </w:rPr>
              <w:t>9</w:t>
            </w:r>
            <w:r w:rsidRPr="00881F00">
              <w:rPr>
                <w:rFonts w:hint="eastAsia"/>
                <w:color w:val="auto"/>
              </w:rPr>
              <w:t>, tlsData=3</w:t>
            </w:r>
            <w:r>
              <w:rPr>
                <w:color w:val="auto"/>
              </w:rPr>
              <w:tab/>
            </w:r>
            <w:r w:rsidRPr="00146B14">
              <w:rPr>
                <w:color w:val="FF0000"/>
              </w:rPr>
              <w:t>←</w:t>
            </w:r>
            <w:r>
              <w:rPr>
                <w:color w:val="FF0000"/>
              </w:rPr>
              <w:t>全て</w:t>
            </w:r>
            <w:r>
              <w:rPr>
                <w:rFonts w:hint="eastAsia"/>
                <w:color w:val="FF0000"/>
              </w:rPr>
              <w:t>のライトロックが</w:t>
            </w:r>
            <w:r>
              <w:rPr>
                <w:color w:val="FF0000"/>
              </w:rPr>
              <w:t>正常にロックされたので、</w:t>
            </w:r>
            <w:r>
              <w:rPr>
                <w:rFonts w:hint="eastAsia"/>
                <w:color w:val="FF0000"/>
              </w:rPr>
              <w:t>正しい</w:t>
            </w:r>
            <w:r>
              <w:rPr>
                <w:color w:val="FF0000"/>
              </w:rPr>
              <w:t>処理結果になっている</w:t>
            </w:r>
          </w:p>
          <w:p w14:paraId="402FB9B9" w14:textId="77777777" w:rsidR="00881F00" w:rsidRPr="00881F00" w:rsidRDefault="00881F00" w:rsidP="00881F00">
            <w:pPr>
              <w:pStyle w:val="3-"/>
              <w:rPr>
                <w:rFonts w:hint="eastAsia"/>
                <w:color w:val="auto"/>
              </w:rPr>
            </w:pPr>
            <w:r w:rsidRPr="00881F00">
              <w:rPr>
                <w:rFonts w:hint="eastAsia"/>
                <w:color w:val="auto"/>
              </w:rPr>
              <w:t>- end:(W)竹子 -</w:t>
            </w:r>
          </w:p>
          <w:p w14:paraId="01F4C1E8" w14:textId="309EF33B" w:rsidR="00881F00" w:rsidRPr="00881F00" w:rsidRDefault="00881F00" w:rsidP="00881F00">
            <w:pPr>
              <w:pStyle w:val="3-"/>
              <w:rPr>
                <w:color w:val="auto"/>
              </w:rPr>
            </w:pPr>
            <w:r w:rsidRPr="00881F00">
              <w:rPr>
                <w:color w:val="auto"/>
              </w:rPr>
              <w:t xml:space="preserve">Time = </w:t>
            </w:r>
            <w:r w:rsidRPr="00881F00">
              <w:rPr>
                <w:color w:val="FF0000"/>
              </w:rPr>
              <w:t>3.720456 sec</w:t>
            </w:r>
            <w:r>
              <w:rPr>
                <w:color w:val="FF0000"/>
              </w:rPr>
              <w:tab/>
            </w:r>
            <w:r>
              <w:rPr>
                <w:color w:val="FF0000"/>
              </w:rPr>
              <w:tab/>
            </w:r>
            <w:r>
              <w:rPr>
                <w:color w:val="FF0000"/>
              </w:rPr>
              <w:tab/>
            </w:r>
            <w:r>
              <w:rPr>
                <w:color w:val="FF0000"/>
              </w:rPr>
              <w:tab/>
              <w:t>←処理時間</w:t>
            </w:r>
          </w:p>
          <w:p w14:paraId="0D42BBB8" w14:textId="7E4FBD24" w:rsidR="0036070F" w:rsidRPr="00DD51B6" w:rsidRDefault="00881F00" w:rsidP="00881F00">
            <w:pPr>
              <w:pStyle w:val="3-"/>
            </w:pPr>
            <w:r w:rsidRPr="00881F00">
              <w:rPr>
                <w:color w:val="auto"/>
              </w:rPr>
              <w:t xml:space="preserve">Read-WriteLock * 10000000 = </w:t>
            </w:r>
            <w:r w:rsidRPr="00881F00">
              <w:rPr>
                <w:color w:val="FF0000"/>
              </w:rPr>
              <w:t>0.995709 sec</w:t>
            </w:r>
            <w:r>
              <w:rPr>
                <w:color w:val="FF0000"/>
              </w:rPr>
              <w:tab/>
              <w:t>←処理時間</w:t>
            </w:r>
          </w:p>
        </w:tc>
      </w:tr>
    </w:tbl>
    <w:p w14:paraId="78AAC7C4" w14:textId="4ABE9D84" w:rsidR="009324B8" w:rsidRDefault="009324B8" w:rsidP="009324B8">
      <w:pPr>
        <w:pStyle w:val="aa"/>
        <w:keepNext/>
        <w:widowControl/>
        <w:spacing w:beforeLines="50" w:before="180"/>
        <w:ind w:leftChars="203" w:left="707" w:hangingChars="134" w:hanging="281"/>
        <w:rPr>
          <w:color w:val="FF0000"/>
        </w:rPr>
      </w:pPr>
      <w:r>
        <w:rPr>
          <w:rFonts w:hint="eastAsia"/>
          <w:color w:val="FF0000"/>
        </w:rPr>
        <w:t>※リードロックをライトロックに変えて、普通のミューテックスのような排他制御を行った場合の実行結果</w:t>
      </w:r>
    </w:p>
    <w:p w14:paraId="7C9033A2" w14:textId="6C3CEF07" w:rsidR="00A43DD9" w:rsidRPr="00DE3BF2" w:rsidRDefault="00A43DD9" w:rsidP="009324B8">
      <w:pPr>
        <w:pStyle w:val="aa"/>
        <w:keepNext/>
        <w:widowControl/>
        <w:ind w:left="447" w:firstLine="283"/>
        <w:rPr>
          <w:color w:val="FF0000"/>
        </w:rPr>
      </w:pPr>
      <w:r w:rsidRPr="00DE3BF2">
        <w:rPr>
          <w:rFonts w:hint="eastAsia"/>
          <w:color w:val="FF0000"/>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43DD9" w14:paraId="4F42296C" w14:textId="77777777" w:rsidTr="00A43DD9">
        <w:tc>
          <w:tcPr>
            <w:tcW w:w="8494" w:type="dxa"/>
          </w:tcPr>
          <w:p w14:paraId="49D20A55" w14:textId="59A9A332" w:rsidR="00CF3E77" w:rsidRPr="00CF3E77" w:rsidRDefault="00CF3E77" w:rsidP="00CF3E77">
            <w:pPr>
              <w:pStyle w:val="3-"/>
              <w:rPr>
                <w:color w:val="auto"/>
              </w:rPr>
            </w:pPr>
            <w:r w:rsidRPr="00CF3E77">
              <w:rPr>
                <w:rFonts w:hint="eastAsia"/>
                <w:color w:val="auto"/>
              </w:rPr>
              <w:t>- begin:(R)三郎 -</w:t>
            </w:r>
          </w:p>
          <w:p w14:paraId="19E3350D" w14:textId="77777777" w:rsidR="00CF3E77" w:rsidRPr="00CF3E77" w:rsidRDefault="00CF3E77" w:rsidP="00CF3E77">
            <w:pPr>
              <w:pStyle w:val="3-"/>
              <w:rPr>
                <w:color w:val="auto"/>
              </w:rPr>
            </w:pPr>
            <w:r w:rsidRPr="00CF3E77">
              <w:rPr>
                <w:rFonts w:hint="eastAsia"/>
                <w:color w:val="auto"/>
              </w:rPr>
              <w:t>(R)三郎: [BEFORE] commonData=0, tlsData=0</w:t>
            </w:r>
          </w:p>
          <w:p w14:paraId="3C76E2DA" w14:textId="77777777" w:rsidR="00CF3E77" w:rsidRPr="00CF3E77" w:rsidRDefault="00CF3E77" w:rsidP="00CF3E77">
            <w:pPr>
              <w:pStyle w:val="3-"/>
              <w:rPr>
                <w:color w:val="auto"/>
              </w:rPr>
            </w:pPr>
            <w:r w:rsidRPr="00CF3E77">
              <w:rPr>
                <w:rFonts w:hint="eastAsia"/>
                <w:color w:val="auto"/>
              </w:rPr>
              <w:t>- begin:(R)太郎 -</w:t>
            </w:r>
          </w:p>
          <w:p w14:paraId="37E9A8B3" w14:textId="77777777" w:rsidR="00CF3E77" w:rsidRPr="00CF3E77" w:rsidRDefault="00CF3E77" w:rsidP="00CF3E77">
            <w:pPr>
              <w:pStyle w:val="3-"/>
              <w:rPr>
                <w:color w:val="auto"/>
              </w:rPr>
            </w:pPr>
            <w:r w:rsidRPr="00CF3E77">
              <w:rPr>
                <w:rFonts w:hint="eastAsia"/>
                <w:color w:val="auto"/>
              </w:rPr>
              <w:t>- begin:(W)松子 -</w:t>
            </w:r>
          </w:p>
          <w:p w14:paraId="19F9BD43" w14:textId="77777777" w:rsidR="00CF3E77" w:rsidRPr="00CF3E77" w:rsidRDefault="00CF3E77" w:rsidP="00CF3E77">
            <w:pPr>
              <w:pStyle w:val="3-"/>
              <w:rPr>
                <w:color w:val="auto"/>
              </w:rPr>
            </w:pPr>
            <w:r w:rsidRPr="00CF3E77">
              <w:rPr>
                <w:rFonts w:hint="eastAsia"/>
                <w:color w:val="auto"/>
              </w:rPr>
              <w:t>- begin:(W)梅子 -</w:t>
            </w:r>
          </w:p>
          <w:p w14:paraId="1CDE6BD7" w14:textId="77777777" w:rsidR="00CF3E77" w:rsidRPr="00CF3E77" w:rsidRDefault="00CF3E77" w:rsidP="00CF3E77">
            <w:pPr>
              <w:pStyle w:val="3-"/>
              <w:rPr>
                <w:color w:val="auto"/>
              </w:rPr>
            </w:pPr>
            <w:r w:rsidRPr="00CF3E77">
              <w:rPr>
                <w:rFonts w:hint="eastAsia"/>
                <w:color w:val="auto"/>
              </w:rPr>
              <w:t>- begin:(R)次郎 -</w:t>
            </w:r>
          </w:p>
          <w:p w14:paraId="1BDBC8EF" w14:textId="77777777" w:rsidR="00CF3E77" w:rsidRPr="00CF3E77" w:rsidRDefault="00CF3E77" w:rsidP="00CF3E77">
            <w:pPr>
              <w:pStyle w:val="3-"/>
              <w:rPr>
                <w:color w:val="auto"/>
              </w:rPr>
            </w:pPr>
            <w:r w:rsidRPr="00CF3E77">
              <w:rPr>
                <w:rFonts w:hint="eastAsia"/>
                <w:color w:val="auto"/>
              </w:rPr>
              <w:t>- begin:(W)竹子 -</w:t>
            </w:r>
          </w:p>
          <w:p w14:paraId="59B84AA5" w14:textId="42AB087E" w:rsidR="00CF3E77" w:rsidRPr="00CF3E77" w:rsidRDefault="00CF3E77" w:rsidP="00CF3E77">
            <w:pPr>
              <w:pStyle w:val="3-"/>
              <w:rPr>
                <w:color w:val="auto"/>
              </w:rPr>
            </w:pPr>
            <w:r w:rsidRPr="00881F00">
              <w:rPr>
                <w:rFonts w:hint="eastAsia"/>
                <w:color w:val="FF0000"/>
              </w:rPr>
              <w:lastRenderedPageBreak/>
              <w:t>(R)三郎: [AFTER]</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E148345" w14:textId="77777777" w:rsidR="00CF3E77" w:rsidRPr="00CF3E77" w:rsidRDefault="00CF3E77" w:rsidP="00CF3E77">
            <w:pPr>
              <w:pStyle w:val="3-"/>
              <w:rPr>
                <w:color w:val="auto"/>
              </w:rPr>
            </w:pPr>
            <w:r w:rsidRPr="00CF3E77">
              <w:rPr>
                <w:rFonts w:hint="eastAsia"/>
                <w:color w:val="auto"/>
              </w:rPr>
              <w:t>(R)太郎: [BEFORE] commonData=0, tlsData=0</w:t>
            </w:r>
          </w:p>
          <w:p w14:paraId="43FCB40D" w14:textId="0C041BD3"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0942339" w14:textId="77777777" w:rsidR="00CF3E77" w:rsidRPr="00CF3E77" w:rsidRDefault="00CF3E77" w:rsidP="00CF3E77">
            <w:pPr>
              <w:pStyle w:val="3-"/>
              <w:rPr>
                <w:color w:val="auto"/>
              </w:rPr>
            </w:pPr>
            <w:r w:rsidRPr="00CF3E77">
              <w:rPr>
                <w:rFonts w:hint="eastAsia"/>
                <w:color w:val="auto"/>
              </w:rPr>
              <w:t>(W)松子: [BEFORE] commonData=0, tlsData=0</w:t>
            </w:r>
          </w:p>
          <w:p w14:paraId="5E182D01" w14:textId="14AC203B" w:rsidR="00CF3E77" w:rsidRPr="00CF3E77" w:rsidRDefault="00CF3E77" w:rsidP="00CF3E77">
            <w:pPr>
              <w:pStyle w:val="3-"/>
              <w:rPr>
                <w:color w:val="auto"/>
              </w:rPr>
            </w:pPr>
            <w:r w:rsidRPr="00881F00">
              <w:rPr>
                <w:rFonts w:hint="eastAsia"/>
                <w:color w:val="FF0000"/>
              </w:rPr>
              <w:t>(W)松子: [AFTER]</w:t>
            </w:r>
            <w:r w:rsidRPr="00CF3E77">
              <w:rPr>
                <w:rFonts w:hint="eastAsia"/>
                <w:color w:val="auto"/>
              </w:rPr>
              <w:t xml:space="preserve">  commonData=1,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0835D66" w14:textId="77777777" w:rsidR="00CF3E77" w:rsidRPr="00CF3E77" w:rsidRDefault="00CF3E77" w:rsidP="00CF3E77">
            <w:pPr>
              <w:pStyle w:val="3-"/>
              <w:rPr>
                <w:color w:val="auto"/>
              </w:rPr>
            </w:pPr>
            <w:r w:rsidRPr="00CF3E77">
              <w:rPr>
                <w:rFonts w:hint="eastAsia"/>
                <w:color w:val="auto"/>
              </w:rPr>
              <w:t>(W)梅子: [BEFORE] commonData=1, tlsData=0</w:t>
            </w:r>
          </w:p>
          <w:p w14:paraId="2AA2EA52" w14:textId="2A5D4237"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commonData=2,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47042494" w14:textId="77777777" w:rsidR="00CF3E77" w:rsidRPr="00CF3E77" w:rsidRDefault="00CF3E77" w:rsidP="00CF3E77">
            <w:pPr>
              <w:pStyle w:val="3-"/>
              <w:rPr>
                <w:color w:val="auto"/>
              </w:rPr>
            </w:pPr>
            <w:r w:rsidRPr="00CF3E77">
              <w:rPr>
                <w:rFonts w:hint="eastAsia"/>
                <w:color w:val="auto"/>
              </w:rPr>
              <w:t>(R)次郎: [BEFORE] commonData=2, tlsData=0</w:t>
            </w:r>
          </w:p>
          <w:p w14:paraId="04FC24FA" w14:textId="56C1F618"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commonData=2,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8232AD0" w14:textId="77777777" w:rsidR="00CF3E77" w:rsidRPr="00CF3E77" w:rsidRDefault="00CF3E77" w:rsidP="00CF3E77">
            <w:pPr>
              <w:pStyle w:val="3-"/>
              <w:rPr>
                <w:color w:val="auto"/>
              </w:rPr>
            </w:pPr>
            <w:r w:rsidRPr="00CF3E77">
              <w:rPr>
                <w:rFonts w:hint="eastAsia"/>
                <w:color w:val="auto"/>
              </w:rPr>
              <w:t>(W)竹子: [BEFORE] commonData=2, tlsData=0</w:t>
            </w:r>
          </w:p>
          <w:p w14:paraId="582E5CE8" w14:textId="6A0AE6CF"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commonData=3,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5AF06FA" w14:textId="77777777" w:rsidR="00CF3E77" w:rsidRPr="00CF3E77" w:rsidRDefault="00CF3E77" w:rsidP="00CF3E77">
            <w:pPr>
              <w:pStyle w:val="3-"/>
              <w:rPr>
                <w:color w:val="auto"/>
              </w:rPr>
            </w:pPr>
            <w:r w:rsidRPr="00CF3E77">
              <w:rPr>
                <w:rFonts w:hint="eastAsia"/>
                <w:color w:val="auto"/>
              </w:rPr>
              <w:t>(R)三郎: [BEFORE] commonData=3, tlsData=0</w:t>
            </w:r>
          </w:p>
          <w:p w14:paraId="26AB5E5E" w14:textId="3F458936"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175002CF" w14:textId="77777777" w:rsidR="00CF3E77" w:rsidRPr="00CF3E77" w:rsidRDefault="00CF3E77" w:rsidP="00CF3E77">
            <w:pPr>
              <w:pStyle w:val="3-"/>
              <w:rPr>
                <w:color w:val="auto"/>
              </w:rPr>
            </w:pPr>
            <w:r w:rsidRPr="00CF3E77">
              <w:rPr>
                <w:rFonts w:hint="eastAsia"/>
                <w:color w:val="auto"/>
              </w:rPr>
              <w:t>(R)太郎: [BEFORE] commonData=3, tlsData=0</w:t>
            </w:r>
          </w:p>
          <w:p w14:paraId="73887DB0" w14:textId="69ADB9AD"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64AB582" w14:textId="77777777" w:rsidR="00CF3E77" w:rsidRPr="00CF3E77" w:rsidRDefault="00CF3E77" w:rsidP="00CF3E77">
            <w:pPr>
              <w:pStyle w:val="3-"/>
              <w:rPr>
                <w:color w:val="auto"/>
              </w:rPr>
            </w:pPr>
            <w:r w:rsidRPr="00CF3E77">
              <w:rPr>
                <w:rFonts w:hint="eastAsia"/>
                <w:color w:val="auto"/>
              </w:rPr>
              <w:t>(W)松子: [BEFORE] commonData=3, tlsData=1</w:t>
            </w:r>
          </w:p>
          <w:p w14:paraId="0B221DB6" w14:textId="48B9129D"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commonData=4,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6DA8EA8" w14:textId="77777777" w:rsidR="00CF3E77" w:rsidRPr="00CF3E77" w:rsidRDefault="00CF3E77" w:rsidP="00CF3E77">
            <w:pPr>
              <w:pStyle w:val="3-"/>
              <w:rPr>
                <w:color w:val="auto"/>
              </w:rPr>
            </w:pPr>
            <w:r w:rsidRPr="00CF3E77">
              <w:rPr>
                <w:rFonts w:hint="eastAsia"/>
                <w:color w:val="auto"/>
              </w:rPr>
              <w:t>(W)梅子: [BEFORE] commonData=4, tlsData=1</w:t>
            </w:r>
          </w:p>
          <w:p w14:paraId="799F9E11" w14:textId="7F0BF908"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commonData=5,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B7FE69C" w14:textId="77777777" w:rsidR="00CF3E77" w:rsidRPr="00CF3E77" w:rsidRDefault="00CF3E77" w:rsidP="00CF3E77">
            <w:pPr>
              <w:pStyle w:val="3-"/>
              <w:rPr>
                <w:color w:val="auto"/>
              </w:rPr>
            </w:pPr>
            <w:r w:rsidRPr="00CF3E77">
              <w:rPr>
                <w:rFonts w:hint="eastAsia"/>
                <w:color w:val="auto"/>
              </w:rPr>
              <w:t>(R)次郎: [BEFORE] commonData=5, tlsData=0</w:t>
            </w:r>
          </w:p>
          <w:p w14:paraId="74BEF95C" w14:textId="095DAC9C" w:rsidR="00CF3E77" w:rsidRPr="00CF3E77" w:rsidRDefault="00CF3E77" w:rsidP="00CF3E77">
            <w:pPr>
              <w:pStyle w:val="3-"/>
              <w:rPr>
                <w:color w:val="auto"/>
              </w:rPr>
            </w:pPr>
            <w:r w:rsidRPr="00881F00">
              <w:rPr>
                <w:rFonts w:hint="eastAsia"/>
                <w:color w:val="FF0000"/>
              </w:rPr>
              <w:t xml:space="preserve">(R)次郎: [AFTER]  </w:t>
            </w:r>
            <w:r w:rsidRPr="00CF3E77">
              <w:rPr>
                <w:rFonts w:hint="eastAsia"/>
                <w:color w:val="auto"/>
              </w:rPr>
              <w:t>commonData=5,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D714704" w14:textId="77777777" w:rsidR="00CF3E77" w:rsidRPr="00CF3E77" w:rsidRDefault="00CF3E77" w:rsidP="00CF3E77">
            <w:pPr>
              <w:pStyle w:val="3-"/>
              <w:rPr>
                <w:color w:val="auto"/>
              </w:rPr>
            </w:pPr>
            <w:r w:rsidRPr="00CF3E77">
              <w:rPr>
                <w:rFonts w:hint="eastAsia"/>
                <w:color w:val="auto"/>
              </w:rPr>
              <w:t>(W)竹子: [BEFORE] commonData=5, tlsData=1</w:t>
            </w:r>
          </w:p>
          <w:p w14:paraId="5DBE4363" w14:textId="69B38428"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commonData=6,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72C0C1F" w14:textId="77777777" w:rsidR="00CF3E77" w:rsidRPr="00CF3E77" w:rsidRDefault="00CF3E77" w:rsidP="00CF3E77">
            <w:pPr>
              <w:pStyle w:val="3-"/>
              <w:rPr>
                <w:color w:val="auto"/>
              </w:rPr>
            </w:pPr>
            <w:r w:rsidRPr="00CF3E77">
              <w:rPr>
                <w:rFonts w:hint="eastAsia"/>
                <w:color w:val="auto"/>
              </w:rPr>
              <w:t>(R)三郎: [BEFORE] commonData=6, tlsData=0</w:t>
            </w:r>
          </w:p>
          <w:p w14:paraId="1FD9F554" w14:textId="26E1E82C"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7A558DB" w14:textId="77777777" w:rsidR="00CF3E77" w:rsidRPr="00CF3E77" w:rsidRDefault="00CF3E77" w:rsidP="00CF3E77">
            <w:pPr>
              <w:pStyle w:val="3-"/>
              <w:rPr>
                <w:color w:val="auto"/>
              </w:rPr>
            </w:pPr>
            <w:r w:rsidRPr="00CF3E77">
              <w:rPr>
                <w:rFonts w:hint="eastAsia"/>
                <w:color w:val="auto"/>
              </w:rPr>
              <w:t>(R)太郎: [BEFORE] commonData=6, tlsData=0</w:t>
            </w:r>
          </w:p>
          <w:p w14:paraId="6D4E8C04" w14:textId="77777777" w:rsidR="00CF3E77" w:rsidRPr="00CF3E77" w:rsidRDefault="00CF3E77" w:rsidP="00CF3E77">
            <w:pPr>
              <w:pStyle w:val="3-"/>
              <w:rPr>
                <w:color w:val="auto"/>
              </w:rPr>
            </w:pPr>
            <w:r w:rsidRPr="00CF3E77">
              <w:rPr>
                <w:rFonts w:hint="eastAsia"/>
                <w:color w:val="auto"/>
              </w:rPr>
              <w:t>- end:(R)三郎 -</w:t>
            </w:r>
          </w:p>
          <w:p w14:paraId="795E7A13" w14:textId="43949A34" w:rsidR="00CF3E77" w:rsidRPr="00CF3E77" w:rsidRDefault="00CF3E77" w:rsidP="00CF3E77">
            <w:pPr>
              <w:pStyle w:val="3-"/>
              <w:rPr>
                <w:color w:val="auto"/>
              </w:rPr>
            </w:pPr>
            <w:r w:rsidRPr="00881F00">
              <w:rPr>
                <w:rFonts w:hint="eastAsia"/>
                <w:color w:val="FF0000"/>
              </w:rPr>
              <w:t>(R)太郎: [AFTER]</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87E1839" w14:textId="77777777" w:rsidR="00CF3E77" w:rsidRPr="00CF3E77" w:rsidRDefault="00CF3E77" w:rsidP="00CF3E77">
            <w:pPr>
              <w:pStyle w:val="3-"/>
              <w:rPr>
                <w:color w:val="auto"/>
              </w:rPr>
            </w:pPr>
            <w:r w:rsidRPr="00CF3E77">
              <w:rPr>
                <w:rFonts w:hint="eastAsia"/>
                <w:color w:val="auto"/>
              </w:rPr>
              <w:t>(W)松子: [BEFORE] commonData=6, tlsData=2</w:t>
            </w:r>
          </w:p>
          <w:p w14:paraId="58741D25" w14:textId="77777777" w:rsidR="00CF3E77" w:rsidRPr="00CF3E77" w:rsidRDefault="00CF3E77" w:rsidP="00CF3E77">
            <w:pPr>
              <w:pStyle w:val="3-"/>
              <w:rPr>
                <w:color w:val="auto"/>
              </w:rPr>
            </w:pPr>
            <w:r w:rsidRPr="00CF3E77">
              <w:rPr>
                <w:rFonts w:hint="eastAsia"/>
                <w:color w:val="auto"/>
              </w:rPr>
              <w:t>- end:(R)太郎 -</w:t>
            </w:r>
          </w:p>
          <w:p w14:paraId="798EF77E" w14:textId="36EC9BE7"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commonData=7,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CB9A1EB" w14:textId="77777777" w:rsidR="00CF3E77" w:rsidRPr="00CF3E77" w:rsidRDefault="00CF3E77" w:rsidP="00CF3E77">
            <w:pPr>
              <w:pStyle w:val="3-"/>
              <w:rPr>
                <w:color w:val="auto"/>
              </w:rPr>
            </w:pPr>
            <w:r w:rsidRPr="00CF3E77">
              <w:rPr>
                <w:rFonts w:hint="eastAsia"/>
                <w:color w:val="auto"/>
              </w:rPr>
              <w:t>(W)梅子: [BEFORE] commonData=7, tlsData=2</w:t>
            </w:r>
          </w:p>
          <w:p w14:paraId="7885AC07" w14:textId="77777777" w:rsidR="00CF3E77" w:rsidRPr="00CF3E77" w:rsidRDefault="00CF3E77" w:rsidP="00CF3E77">
            <w:pPr>
              <w:pStyle w:val="3-"/>
              <w:rPr>
                <w:color w:val="auto"/>
              </w:rPr>
            </w:pPr>
            <w:r w:rsidRPr="00CF3E77">
              <w:rPr>
                <w:rFonts w:hint="eastAsia"/>
                <w:color w:val="auto"/>
              </w:rPr>
              <w:t>- end:(W)松子 -</w:t>
            </w:r>
          </w:p>
          <w:p w14:paraId="3B258BE5" w14:textId="2E25ACAF" w:rsidR="00CF3E77" w:rsidRPr="00CF3E77" w:rsidRDefault="00CF3E77" w:rsidP="00CF3E77">
            <w:pPr>
              <w:pStyle w:val="3-"/>
              <w:rPr>
                <w:color w:val="auto"/>
              </w:rPr>
            </w:pPr>
            <w:r w:rsidRPr="00881F00">
              <w:rPr>
                <w:rFonts w:hint="eastAsia"/>
                <w:color w:val="FF0000"/>
              </w:rPr>
              <w:t>(W)梅子: [AFTER]</w:t>
            </w:r>
            <w:r w:rsidRPr="00CF3E77">
              <w:rPr>
                <w:rFonts w:hint="eastAsia"/>
                <w:color w:val="auto"/>
              </w:rPr>
              <w:t xml:space="preserve">  commonData=8,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2A7493B4" w14:textId="77777777" w:rsidR="00CF3E77" w:rsidRPr="00CF3E77" w:rsidRDefault="00CF3E77" w:rsidP="00CF3E77">
            <w:pPr>
              <w:pStyle w:val="3-"/>
              <w:rPr>
                <w:color w:val="auto"/>
              </w:rPr>
            </w:pPr>
            <w:r w:rsidRPr="00CF3E77">
              <w:rPr>
                <w:rFonts w:hint="eastAsia"/>
                <w:color w:val="auto"/>
              </w:rPr>
              <w:t>(R)次郎: [BEFORE] commonData=8, tlsData=0</w:t>
            </w:r>
          </w:p>
          <w:p w14:paraId="55532D1E" w14:textId="77777777" w:rsidR="00CF3E77" w:rsidRPr="00CF3E77" w:rsidRDefault="00CF3E77" w:rsidP="00CF3E77">
            <w:pPr>
              <w:pStyle w:val="3-"/>
              <w:rPr>
                <w:color w:val="auto"/>
              </w:rPr>
            </w:pPr>
            <w:r w:rsidRPr="00CF3E77">
              <w:rPr>
                <w:rFonts w:hint="eastAsia"/>
                <w:color w:val="auto"/>
              </w:rPr>
              <w:t>- end:(W)梅子 -</w:t>
            </w:r>
          </w:p>
          <w:p w14:paraId="72F6B1BC" w14:textId="765E7F27"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commonData=8,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D0D7154" w14:textId="77777777" w:rsidR="00CF3E77" w:rsidRPr="00CF3E77" w:rsidRDefault="00CF3E77" w:rsidP="00CF3E77">
            <w:pPr>
              <w:pStyle w:val="3-"/>
              <w:rPr>
                <w:color w:val="auto"/>
              </w:rPr>
            </w:pPr>
            <w:r w:rsidRPr="00CF3E77">
              <w:rPr>
                <w:rFonts w:hint="eastAsia"/>
                <w:color w:val="auto"/>
              </w:rPr>
              <w:t>(W)竹子: [BEFORE] commonData=8, tlsData=2</w:t>
            </w:r>
          </w:p>
          <w:p w14:paraId="07C1A36C" w14:textId="77777777" w:rsidR="00CF3E77" w:rsidRPr="00CF3E77" w:rsidRDefault="00CF3E77" w:rsidP="00CF3E77">
            <w:pPr>
              <w:pStyle w:val="3-"/>
              <w:rPr>
                <w:color w:val="auto"/>
              </w:rPr>
            </w:pPr>
            <w:r w:rsidRPr="00CF3E77">
              <w:rPr>
                <w:rFonts w:hint="eastAsia"/>
                <w:color w:val="auto"/>
              </w:rPr>
              <w:t>- end:(R)次郎 -</w:t>
            </w:r>
          </w:p>
          <w:p w14:paraId="2AA71C1C" w14:textId="77777777" w:rsidR="00CF3E77" w:rsidRPr="00CF3E77" w:rsidRDefault="00CF3E77" w:rsidP="00CF3E77">
            <w:pPr>
              <w:pStyle w:val="3-"/>
              <w:rPr>
                <w:color w:val="auto"/>
              </w:rPr>
            </w:pPr>
            <w:r w:rsidRPr="00CF3E77">
              <w:rPr>
                <w:rFonts w:hint="eastAsia"/>
                <w:color w:val="auto"/>
              </w:rPr>
              <w:t>(W)竹子: [AFTER]  commonData=9, tlsData=3</w:t>
            </w:r>
          </w:p>
          <w:p w14:paraId="67EE28A6" w14:textId="77777777" w:rsidR="00CF3E77" w:rsidRPr="00CF3E77" w:rsidRDefault="00CF3E77" w:rsidP="00CF3E77">
            <w:pPr>
              <w:pStyle w:val="3-"/>
              <w:rPr>
                <w:color w:val="auto"/>
              </w:rPr>
            </w:pPr>
            <w:r w:rsidRPr="00CF3E77">
              <w:rPr>
                <w:rFonts w:hint="eastAsia"/>
                <w:color w:val="auto"/>
              </w:rPr>
              <w:t>- end:(W)竹子 -</w:t>
            </w:r>
          </w:p>
          <w:p w14:paraId="369A5746" w14:textId="1D450EBE" w:rsidR="00CF3E77" w:rsidRDefault="00CF3E77" w:rsidP="00CF3E77">
            <w:pPr>
              <w:pStyle w:val="3-"/>
              <w:rPr>
                <w:color w:val="FF0000"/>
              </w:rPr>
            </w:pPr>
            <w:r w:rsidRPr="00CF3E77">
              <w:rPr>
                <w:color w:val="auto"/>
              </w:rPr>
              <w:t xml:space="preserve">Time = </w:t>
            </w:r>
            <w:r w:rsidRPr="00881F00">
              <w:rPr>
                <w:color w:val="FF0000"/>
              </w:rPr>
              <w:t>5.350463 sec</w:t>
            </w:r>
            <w:r w:rsidR="00881F00">
              <w:rPr>
                <w:color w:val="FF0000"/>
              </w:rPr>
              <w:tab/>
            </w:r>
            <w:r w:rsidR="00881F00">
              <w:rPr>
                <w:color w:val="FF0000"/>
              </w:rPr>
              <w:tab/>
            </w:r>
            <w:r w:rsidR="00881F00">
              <w:rPr>
                <w:color w:val="FF0000"/>
              </w:rPr>
              <w:tab/>
            </w:r>
            <w:r w:rsidR="00881F00">
              <w:rPr>
                <w:color w:val="FF0000"/>
              </w:rPr>
              <w:tab/>
              <w:t>←処理時間</w:t>
            </w:r>
            <w:r w:rsidR="00881F00">
              <w:rPr>
                <w:rFonts w:hint="eastAsia"/>
                <w:color w:val="FF0000"/>
              </w:rPr>
              <w:t xml:space="preserve">　※リード処理が並行動作しなくなった分遅くなっている</w:t>
            </w:r>
          </w:p>
          <w:p w14:paraId="338B4105" w14:textId="2496F7B2" w:rsidR="00881F00" w:rsidRDefault="00881F00" w:rsidP="009518EA">
            <w:pPr>
              <w:pStyle w:val="3-"/>
              <w:tabs>
                <w:tab w:val="clear" w:pos="2981"/>
                <w:tab w:val="clear" w:pos="3366"/>
                <w:tab w:val="clear" w:pos="3758"/>
                <w:tab w:val="left" w:pos="3010"/>
                <w:tab w:val="left" w:pos="4040"/>
              </w:tabs>
              <w:rPr>
                <w:color w:val="FF0000"/>
              </w:rPr>
            </w:pPr>
            <w:r>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rFonts w:hint="eastAsia"/>
                <w:color w:val="auto"/>
              </w:rPr>
              <w:t xml:space="preserve">　</w:t>
            </w:r>
            <w:r w:rsidRPr="005776C7">
              <w:rPr>
                <w:color w:val="FF0000"/>
              </w:rPr>
              <w:t>(</w:t>
            </w:r>
            <w:r w:rsidR="005776C7" w:rsidRPr="005776C7">
              <w:rPr>
                <w:rFonts w:hint="eastAsia"/>
                <w:color w:val="FF0000"/>
              </w:rPr>
              <w:t>各処理のウェイトがランダムとはいえ、はっきり結果が違う</w:t>
            </w:r>
            <w:r w:rsidRPr="005776C7">
              <w:rPr>
                <w:color w:val="FF0000"/>
              </w:rPr>
              <w:t>)</w:t>
            </w:r>
          </w:p>
          <w:p w14:paraId="4319C909" w14:textId="1C5AA895" w:rsidR="009518EA" w:rsidRPr="00881F00" w:rsidRDefault="009518EA" w:rsidP="009518EA">
            <w:pPr>
              <w:pStyle w:val="3-"/>
              <w:tabs>
                <w:tab w:val="clear" w:pos="2981"/>
                <w:tab w:val="clear" w:pos="3366"/>
                <w:tab w:val="clear" w:pos="3758"/>
                <w:tab w:val="clear" w:pos="4149"/>
                <w:tab w:val="left" w:pos="3010"/>
                <w:tab w:val="left" w:pos="3294"/>
                <w:tab w:val="left" w:pos="3861"/>
              </w:tabs>
              <w:rPr>
                <w:rFonts w:hint="eastAsia"/>
                <w:color w:val="auto"/>
              </w:rPr>
            </w:pPr>
            <w:r w:rsidRPr="00CF3E77">
              <w:rPr>
                <w:color w:val="auto"/>
              </w:rPr>
              <w:t>Read-WriteLock * 10000000 = 0.895791 sec</w:t>
            </w:r>
            <w:r>
              <w:rPr>
                <w:color w:val="auto"/>
              </w:rPr>
              <w:tab/>
            </w:r>
            <w:r>
              <w:rPr>
                <w:color w:val="FF0000"/>
              </w:rPr>
              <w:t>←</w:t>
            </w:r>
            <w:r>
              <w:rPr>
                <w:rFonts w:hint="eastAsia"/>
                <w:color w:val="FF0000"/>
              </w:rPr>
              <w:t>1千万回ループによる処理時間計測</w:t>
            </w:r>
          </w:p>
        </w:tc>
      </w:tr>
    </w:tbl>
    <w:p w14:paraId="3C5AE940" w14:textId="73F181EB" w:rsidR="0036070F" w:rsidRDefault="0036070F" w:rsidP="0036070F">
      <w:pPr>
        <w:pStyle w:val="2"/>
      </w:pPr>
      <w:bookmarkStart w:id="118" w:name="_Toc378866155"/>
      <w:r>
        <w:rPr>
          <w:rFonts w:hint="eastAsia"/>
        </w:rPr>
        <w:lastRenderedPageBreak/>
        <w:t>有限共有リソース使用権獲得</w:t>
      </w:r>
      <w:bookmarkEnd w:id="118"/>
    </w:p>
    <w:p w14:paraId="59773A3A" w14:textId="41C42CCF" w:rsidR="00877B98" w:rsidRDefault="00877B98" w:rsidP="0036070F">
      <w:pPr>
        <w:pStyle w:val="a9"/>
        <w:ind w:firstLine="283"/>
      </w:pPr>
      <w:r>
        <w:rPr>
          <w:rFonts w:hint="eastAsia"/>
        </w:rPr>
        <w:t>「ミューテックス」や「スピンロック」は、一つのスレッドだけが相互排他的に</w:t>
      </w:r>
      <w:r w:rsidR="000D22AA">
        <w:rPr>
          <w:rFonts w:hint="eastAsia"/>
        </w:rPr>
        <w:t>動作</w:t>
      </w:r>
      <w:r>
        <w:rPr>
          <w:rFonts w:hint="eastAsia"/>
        </w:rPr>
        <w:t>するためのものであった。</w:t>
      </w:r>
    </w:p>
    <w:p w14:paraId="017B6F55" w14:textId="77DF6B3A" w:rsidR="00877B98" w:rsidRDefault="00877B98" w:rsidP="0036070F">
      <w:pPr>
        <w:pStyle w:val="a9"/>
        <w:ind w:firstLine="283"/>
      </w:pPr>
      <w:r>
        <w:rPr>
          <w:rFonts w:hint="eastAsia"/>
        </w:rPr>
        <w:t>これから説明する「セマフォ」は、二つ以上の共有リソースに対して、それ以上のスレッドが排他的にアクセスするような場面で用いる。</w:t>
      </w:r>
    </w:p>
    <w:p w14:paraId="06B31CE9" w14:textId="26A7A9B1" w:rsidR="0036070F" w:rsidRDefault="00C85B0E" w:rsidP="00C85B0E">
      <w:pPr>
        <w:pStyle w:val="a9"/>
        <w:spacing w:beforeLines="50" w:before="180"/>
        <w:ind w:firstLine="283"/>
      </w:pPr>
      <w:r>
        <w:rPr>
          <w:rFonts w:hint="eastAsia"/>
        </w:rPr>
        <w:t>具体的な用途としては、</w:t>
      </w:r>
      <w:r w:rsidR="00877B98">
        <w:rPr>
          <w:rFonts w:hint="eastAsia"/>
        </w:rPr>
        <w:t>例えば、</w:t>
      </w:r>
      <w:r>
        <w:rPr>
          <w:rFonts w:hint="eastAsia"/>
        </w:rPr>
        <w:t>「</w:t>
      </w:r>
      <w:r w:rsidR="00877B98">
        <w:rPr>
          <w:rFonts w:hint="eastAsia"/>
        </w:rPr>
        <w:t>多数のクライアントとの通信セッションを一つ一つのスレッドで確立したた状態</w:t>
      </w:r>
      <w:r>
        <w:rPr>
          <w:rFonts w:hint="eastAsia"/>
        </w:rPr>
        <w:t>」において</w:t>
      </w:r>
      <w:r w:rsidR="00877B98">
        <w:rPr>
          <w:rFonts w:hint="eastAsia"/>
        </w:rPr>
        <w:t>、</w:t>
      </w:r>
      <w:r>
        <w:rPr>
          <w:rFonts w:hint="eastAsia"/>
        </w:rPr>
        <w:t>「</w:t>
      </w:r>
      <w:r w:rsidR="00877B98">
        <w:rPr>
          <w:rFonts w:hint="eastAsia"/>
        </w:rPr>
        <w:t>負荷を抑えるために、三つまでしか並行</w:t>
      </w:r>
      <w:r>
        <w:rPr>
          <w:rFonts w:hint="eastAsia"/>
        </w:rPr>
        <w:t>で</w:t>
      </w:r>
      <w:r w:rsidR="00877B98">
        <w:rPr>
          <w:rFonts w:hint="eastAsia"/>
        </w:rPr>
        <w:t>動作しないようにする</w:t>
      </w:r>
      <w:r>
        <w:rPr>
          <w:rFonts w:hint="eastAsia"/>
        </w:rPr>
        <w:t>」</w:t>
      </w:r>
      <w:r w:rsidR="00877B98">
        <w:rPr>
          <w:rFonts w:hint="eastAsia"/>
        </w:rPr>
        <w:t>といった</w:t>
      </w:r>
      <w:r>
        <w:rPr>
          <w:rFonts w:hint="eastAsia"/>
        </w:rPr>
        <w:t>こと</w:t>
      </w:r>
      <w:r w:rsidR="00877B98">
        <w:rPr>
          <w:rFonts w:hint="eastAsia"/>
        </w:rPr>
        <w:t>が</w:t>
      </w:r>
      <w:r>
        <w:rPr>
          <w:rFonts w:hint="eastAsia"/>
        </w:rPr>
        <w:t>考えられる</w:t>
      </w:r>
      <w:r w:rsidR="00877B98">
        <w:rPr>
          <w:rFonts w:hint="eastAsia"/>
        </w:rPr>
        <w:t>。</w:t>
      </w:r>
    </w:p>
    <w:p w14:paraId="55FD8886" w14:textId="5ACB7B2C" w:rsidR="00737B12" w:rsidRDefault="0036070F" w:rsidP="00737B12">
      <w:pPr>
        <w:pStyle w:val="2"/>
      </w:pPr>
      <w:bookmarkStart w:id="119" w:name="_Toc378866156"/>
      <w:r>
        <w:rPr>
          <w:rFonts w:hint="eastAsia"/>
        </w:rPr>
        <w:lastRenderedPageBreak/>
        <w:t>有限共有リソース使用権獲得：</w:t>
      </w:r>
      <w:r w:rsidR="00737B12">
        <w:rPr>
          <w:rFonts w:hint="eastAsia"/>
        </w:rPr>
        <w:t>セマフォ</w:t>
      </w:r>
      <w:bookmarkEnd w:id="119"/>
    </w:p>
    <w:p w14:paraId="3C2D9E3E" w14:textId="77777777" w:rsidR="001128B1" w:rsidRDefault="001128B1" w:rsidP="001128B1">
      <w:pPr>
        <w:pStyle w:val="a9"/>
        <w:ind w:firstLine="283"/>
      </w:pPr>
      <w:r>
        <w:rPr>
          <w:rFonts w:hint="eastAsia"/>
        </w:rPr>
        <w:t>セマフォを扱う上での注意点として、ミューテックスのようなスレッド保護の観点はないため、再帰ロックには対応しない。</w:t>
      </w:r>
    </w:p>
    <w:p w14:paraId="1CD8CFC8" w14:textId="016DFF01" w:rsidR="001128B1" w:rsidRPr="001128B1" w:rsidRDefault="001128B1" w:rsidP="001128B1">
      <w:pPr>
        <w:pStyle w:val="a9"/>
        <w:ind w:firstLine="283"/>
      </w:pPr>
      <w:r>
        <w:rPr>
          <w:rFonts w:hint="eastAsia"/>
        </w:rPr>
        <w:t>一つのスレッドが二つ以上のセマフォを獲得するようなプログラミングを行うと</w:t>
      </w:r>
      <w:r w:rsidR="007C5339">
        <w:rPr>
          <w:rFonts w:hint="eastAsia"/>
        </w:rPr>
        <w:t>、</w:t>
      </w:r>
      <w:r>
        <w:rPr>
          <w:rFonts w:hint="eastAsia"/>
        </w:rPr>
        <w:t>簡単にデッドロックを起こすので要注意。</w:t>
      </w:r>
    </w:p>
    <w:p w14:paraId="7A6B5D7C" w14:textId="7CA2870F" w:rsidR="00737B12" w:rsidRDefault="00737B12" w:rsidP="00737B12">
      <w:pPr>
        <w:pStyle w:val="3"/>
      </w:pPr>
      <w:bookmarkStart w:id="120" w:name="_Toc378866157"/>
      <w:r>
        <w:t>SystemV</w:t>
      </w:r>
      <w:r>
        <w:rPr>
          <w:rFonts w:hint="eastAsia"/>
        </w:rPr>
        <w:t>版</w:t>
      </w:r>
      <w:bookmarkEnd w:id="120"/>
    </w:p>
    <w:p w14:paraId="5EDDDA99" w14:textId="77777777" w:rsidR="007C5339" w:rsidRDefault="00C85B0E" w:rsidP="00737B12">
      <w:pPr>
        <w:pStyle w:val="aa"/>
        <w:ind w:left="447" w:firstLine="283"/>
      </w:pPr>
      <w:r>
        <w:rPr>
          <w:rFonts w:hint="eastAsia"/>
        </w:rPr>
        <w:t>古典的な</w:t>
      </w:r>
      <w:r w:rsidR="00E91C53">
        <w:rPr>
          <w:rFonts w:hint="eastAsia"/>
        </w:rPr>
        <w:t>SystemV</w:t>
      </w:r>
      <w:r w:rsidR="00E91C53">
        <w:rPr>
          <w:rFonts w:hint="eastAsia"/>
        </w:rPr>
        <w:t>系</w:t>
      </w:r>
      <w:r>
        <w:rPr>
          <w:rFonts w:hint="eastAsia"/>
        </w:rPr>
        <w:t>U</w:t>
      </w:r>
      <w:r>
        <w:t>nix</w:t>
      </w:r>
      <w:r w:rsidR="00E91C53">
        <w:rPr>
          <w:rFonts w:hint="eastAsia"/>
        </w:rPr>
        <w:t>（</w:t>
      </w:r>
      <w:r w:rsidR="00E91C53">
        <w:rPr>
          <w:rFonts w:hint="eastAsia"/>
        </w:rPr>
        <w:t>Linux</w:t>
      </w:r>
      <w:r w:rsidR="00E91C53">
        <w:rPr>
          <w:rFonts w:hint="eastAsia"/>
        </w:rPr>
        <w:t>含む）の</w:t>
      </w:r>
      <w:r>
        <w:rPr>
          <w:rFonts w:hint="eastAsia"/>
        </w:rPr>
        <w:t>セマフォ。プロセス間の排他制御に多く用いられる。</w:t>
      </w:r>
    </w:p>
    <w:p w14:paraId="33806DA1" w14:textId="1D07CDAA" w:rsidR="007C5339" w:rsidRDefault="007C5339" w:rsidP="00737B12">
      <w:pPr>
        <w:pStyle w:val="aa"/>
        <w:ind w:left="447" w:firstLine="283"/>
      </w:pPr>
      <w:r>
        <w:rPr>
          <w:rFonts w:hint="eastAsia"/>
        </w:rPr>
        <w:t>OS</w:t>
      </w:r>
      <w:r>
        <w:rPr>
          <w:rFonts w:hint="eastAsia"/>
        </w:rPr>
        <w:t>が管理するため、他のプロセスと重複しないキーを指定してセマフォを生成しなければならない。その為、自身のプログラム専用の何らかのファイルのキー（ファイルシステムによって付けられたユニーク</w:t>
      </w:r>
      <w:r>
        <w:rPr>
          <w:rFonts w:hint="eastAsia"/>
        </w:rPr>
        <w:t>ID</w:t>
      </w:r>
      <w:r>
        <w:rPr>
          <w:rFonts w:hint="eastAsia"/>
        </w:rPr>
        <w:t>）を用いるのが慣例となっている。</w:t>
      </w:r>
    </w:p>
    <w:p w14:paraId="03EE51F7" w14:textId="3E244F81" w:rsidR="00737B12" w:rsidRDefault="007C5339" w:rsidP="00737B12">
      <w:pPr>
        <w:pStyle w:val="aa"/>
        <w:ind w:left="447" w:firstLine="283"/>
      </w:pPr>
      <w:r>
        <w:rPr>
          <w:rFonts w:hint="eastAsia"/>
        </w:rPr>
        <w:t>なお、</w:t>
      </w:r>
      <w:r w:rsidR="00C85B0E">
        <w:rPr>
          <w:rFonts w:hint="eastAsia"/>
        </w:rPr>
        <w:t>プログラム中でセマフォを生成すると、端末から</w:t>
      </w:r>
      <w:r w:rsidR="00C85B0E">
        <w:rPr>
          <w:rFonts w:hint="eastAsia"/>
        </w:rPr>
        <w:t>ipcs</w:t>
      </w:r>
      <w:r w:rsidR="00C85B0E">
        <w:rPr>
          <w:rFonts w:hint="eastAsia"/>
        </w:rPr>
        <w:t>コマンドでそれを確認することができる。</w:t>
      </w:r>
    </w:p>
    <w:p w14:paraId="305288AA" w14:textId="02CC2C0E" w:rsidR="00E91C53" w:rsidRDefault="00E91C53" w:rsidP="00E91C53">
      <w:pPr>
        <w:pStyle w:val="aa"/>
        <w:keepNext/>
        <w:widowControl/>
        <w:spacing w:beforeLines="50" w:before="180"/>
        <w:ind w:leftChars="203" w:left="447" w:hangingChars="10" w:hanging="21"/>
      </w:pPr>
      <w:r>
        <w:t>SystemV</w:t>
      </w:r>
      <w:r>
        <w:rPr>
          <w:rFonts w:hint="eastAsia"/>
        </w:rPr>
        <w:t>版</w:t>
      </w:r>
      <w:r w:rsidR="001119EA">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39A1B7D" w14:textId="77777777" w:rsidTr="000A1665">
        <w:tc>
          <w:tcPr>
            <w:tcW w:w="8494" w:type="dxa"/>
          </w:tcPr>
          <w:p w14:paraId="142B775D" w14:textId="77777777" w:rsidR="001119EA" w:rsidRDefault="001119EA" w:rsidP="001119EA">
            <w:pPr>
              <w:pStyle w:val="3-"/>
            </w:pPr>
            <w:r>
              <w:t>#include &lt;stdio.h&gt;</w:t>
            </w:r>
          </w:p>
          <w:p w14:paraId="628ED7D1" w14:textId="77777777" w:rsidR="001119EA" w:rsidRDefault="001119EA" w:rsidP="001119EA">
            <w:pPr>
              <w:pStyle w:val="3-"/>
            </w:pPr>
            <w:r>
              <w:t>#include &lt;stdlib.h&gt;</w:t>
            </w:r>
          </w:p>
          <w:p w14:paraId="1CFA4D23" w14:textId="77777777" w:rsidR="001119EA" w:rsidRDefault="001119EA" w:rsidP="001119EA">
            <w:pPr>
              <w:pStyle w:val="3-"/>
            </w:pPr>
          </w:p>
          <w:p w14:paraId="496DF3E2" w14:textId="77777777" w:rsidR="001119EA" w:rsidRDefault="001119EA" w:rsidP="001119EA">
            <w:pPr>
              <w:pStyle w:val="3-"/>
            </w:pPr>
            <w:r>
              <w:t>#include &lt;pthread.h&gt;</w:t>
            </w:r>
          </w:p>
          <w:p w14:paraId="1A31F979" w14:textId="77777777" w:rsidR="001119EA" w:rsidRDefault="001119EA" w:rsidP="001119EA">
            <w:pPr>
              <w:pStyle w:val="3-"/>
            </w:pPr>
            <w:r>
              <w:t>#include &lt;unistd.h&gt;</w:t>
            </w:r>
          </w:p>
          <w:p w14:paraId="0A3C5EAB" w14:textId="77777777" w:rsidR="001119EA" w:rsidRPr="00F91FFB" w:rsidRDefault="001119EA" w:rsidP="001119EA">
            <w:pPr>
              <w:pStyle w:val="3-"/>
              <w:rPr>
                <w:color w:val="FF0000"/>
              </w:rPr>
            </w:pPr>
            <w:r w:rsidRPr="00F91FFB">
              <w:rPr>
                <w:color w:val="FF0000"/>
              </w:rPr>
              <w:t>#include &lt;sys/sem.h&gt;</w:t>
            </w:r>
          </w:p>
          <w:p w14:paraId="49087314" w14:textId="77777777" w:rsidR="001119EA" w:rsidRPr="00F91FFB" w:rsidRDefault="001119EA" w:rsidP="001119EA">
            <w:pPr>
              <w:pStyle w:val="3-"/>
              <w:rPr>
                <w:color w:val="FF0000"/>
              </w:rPr>
            </w:pPr>
            <w:r w:rsidRPr="00F91FFB">
              <w:rPr>
                <w:color w:val="FF0000"/>
              </w:rPr>
              <w:t>#include &lt;fcntl.h&gt;</w:t>
            </w:r>
          </w:p>
          <w:p w14:paraId="64339F81" w14:textId="77777777" w:rsidR="001119EA" w:rsidRDefault="001119EA" w:rsidP="001119EA">
            <w:pPr>
              <w:pStyle w:val="3-"/>
            </w:pPr>
          </w:p>
          <w:p w14:paraId="2B7AFE84" w14:textId="77777777" w:rsidR="001119EA" w:rsidRDefault="001119EA" w:rsidP="001119EA">
            <w:pPr>
              <w:pStyle w:val="3-"/>
            </w:pPr>
            <w:r>
              <w:rPr>
                <w:rFonts w:hint="eastAsia"/>
              </w:rPr>
              <w:t xml:space="preserve">#include &lt;sys/time.h&gt; </w:t>
            </w:r>
            <w:r w:rsidRPr="000D22AA">
              <w:rPr>
                <w:rFonts w:hint="eastAsia"/>
                <w:color w:val="00B050"/>
              </w:rPr>
              <w:t>//時間計測用</w:t>
            </w:r>
          </w:p>
          <w:p w14:paraId="2882E1F3" w14:textId="77777777" w:rsidR="001119EA" w:rsidRDefault="001119EA" w:rsidP="001119EA">
            <w:pPr>
              <w:pStyle w:val="3-"/>
            </w:pPr>
          </w:p>
          <w:p w14:paraId="4022F281" w14:textId="77777777" w:rsidR="001119EA" w:rsidRPr="000D22AA" w:rsidRDefault="001119EA" w:rsidP="001119EA">
            <w:pPr>
              <w:pStyle w:val="3-"/>
              <w:rPr>
                <w:color w:val="00B050"/>
              </w:rPr>
            </w:pPr>
            <w:r w:rsidRPr="000D22AA">
              <w:rPr>
                <w:rFonts w:hint="eastAsia"/>
                <w:color w:val="00B050"/>
              </w:rPr>
              <w:t>//セマフォ</w:t>
            </w:r>
          </w:p>
          <w:p w14:paraId="17BE26CB" w14:textId="77777777" w:rsidR="001119EA" w:rsidRPr="000D22AA" w:rsidRDefault="001119EA" w:rsidP="001119EA">
            <w:pPr>
              <w:pStyle w:val="3-"/>
              <w:rPr>
                <w:color w:val="FF0000"/>
              </w:rPr>
            </w:pPr>
            <w:r w:rsidRPr="000D22AA">
              <w:rPr>
                <w:color w:val="FF0000"/>
              </w:rPr>
              <w:t>static int s_semaphore;</w:t>
            </w:r>
          </w:p>
          <w:p w14:paraId="74E2EABF" w14:textId="77777777" w:rsidR="001119EA" w:rsidRDefault="001119EA" w:rsidP="001119EA">
            <w:pPr>
              <w:pStyle w:val="3-"/>
            </w:pPr>
          </w:p>
          <w:p w14:paraId="405499A6" w14:textId="77777777" w:rsidR="001119EA" w:rsidRPr="003174DE" w:rsidRDefault="001119EA" w:rsidP="001119EA">
            <w:pPr>
              <w:pStyle w:val="3-"/>
              <w:rPr>
                <w:color w:val="00B050"/>
              </w:rPr>
            </w:pPr>
            <w:r w:rsidRPr="003174DE">
              <w:rPr>
                <w:rFonts w:hint="eastAsia"/>
                <w:color w:val="00B050"/>
              </w:rPr>
              <w:t>//ミューテックス</w:t>
            </w:r>
          </w:p>
          <w:p w14:paraId="08973D51" w14:textId="77777777" w:rsidR="001119EA" w:rsidRDefault="001119EA" w:rsidP="001119EA">
            <w:pPr>
              <w:pStyle w:val="3-"/>
            </w:pPr>
            <w:r>
              <w:t>static pthread_mutex_t s_mutex = PTHREAD_MUTEX_INITIALIZER;</w:t>
            </w:r>
          </w:p>
          <w:p w14:paraId="2D17EEE5" w14:textId="77777777" w:rsidR="001119EA" w:rsidRDefault="001119EA" w:rsidP="001119EA">
            <w:pPr>
              <w:pStyle w:val="3-"/>
            </w:pPr>
          </w:p>
          <w:p w14:paraId="0A348FF3" w14:textId="77777777" w:rsidR="001119EA" w:rsidRPr="003174DE" w:rsidRDefault="001119EA" w:rsidP="001119EA">
            <w:pPr>
              <w:pStyle w:val="3-"/>
              <w:rPr>
                <w:color w:val="00B050"/>
              </w:rPr>
            </w:pPr>
            <w:r w:rsidRPr="003174DE">
              <w:rPr>
                <w:rFonts w:hint="eastAsia"/>
                <w:color w:val="00B050"/>
              </w:rPr>
              <w:t>//共有リソース</w:t>
            </w:r>
          </w:p>
          <w:p w14:paraId="1D831F11" w14:textId="77777777" w:rsidR="001119EA" w:rsidRDefault="001119EA" w:rsidP="001119EA">
            <w:pPr>
              <w:pStyle w:val="3-"/>
            </w:pPr>
            <w:r>
              <w:t>static const int COMMON_RESOURCE_NUM = 2;</w:t>
            </w:r>
          </w:p>
          <w:p w14:paraId="4A4B9515" w14:textId="77777777" w:rsidR="001119EA" w:rsidRDefault="001119EA" w:rsidP="001119EA">
            <w:pPr>
              <w:pStyle w:val="3-"/>
            </w:pPr>
            <w:r>
              <w:rPr>
                <w:rFonts w:hint="eastAsia"/>
              </w:rPr>
              <w:t>static int s_commonResource[COMMON_RESOURCE_NUM]       = {};</w:t>
            </w:r>
            <w:r w:rsidRPr="00F91FFB">
              <w:rPr>
                <w:rFonts w:hint="eastAsia"/>
                <w:color w:val="00B050"/>
              </w:rPr>
              <w:t>//複数の共有リソース</w:t>
            </w:r>
          </w:p>
          <w:p w14:paraId="50A33286" w14:textId="77777777" w:rsidR="001119EA" w:rsidRPr="00F91FFB" w:rsidRDefault="001119EA" w:rsidP="001119EA">
            <w:pPr>
              <w:pStyle w:val="3-"/>
              <w:rPr>
                <w:color w:val="00B050"/>
              </w:rPr>
            </w:pPr>
            <w:r>
              <w:rPr>
                <w:rFonts w:hint="eastAsia"/>
              </w:rPr>
              <w:t>static bool s_usingCommonResource[COMMON_RESOURCE_NUM] = {};</w:t>
            </w:r>
            <w:r w:rsidRPr="00F91FFB">
              <w:rPr>
                <w:rFonts w:hint="eastAsia"/>
                <w:color w:val="00B050"/>
              </w:rPr>
              <w:t>//共有リソース使用中フラグ</w:t>
            </w:r>
          </w:p>
          <w:p w14:paraId="1FD62E1A" w14:textId="77777777" w:rsidR="001119EA" w:rsidRDefault="001119EA" w:rsidP="001119EA">
            <w:pPr>
              <w:pStyle w:val="3-"/>
            </w:pPr>
          </w:p>
          <w:p w14:paraId="76B352BD" w14:textId="77777777" w:rsidR="001119EA" w:rsidRPr="003174DE" w:rsidRDefault="001119EA" w:rsidP="001119EA">
            <w:pPr>
              <w:pStyle w:val="3-"/>
              <w:rPr>
                <w:color w:val="00B050"/>
              </w:rPr>
            </w:pPr>
            <w:r w:rsidRPr="003174DE">
              <w:rPr>
                <w:rFonts w:hint="eastAsia"/>
                <w:color w:val="00B050"/>
              </w:rPr>
              <w:t>//スレッド固有データ</w:t>
            </w:r>
          </w:p>
          <w:p w14:paraId="587A1ECF" w14:textId="77777777" w:rsidR="001119EA" w:rsidRDefault="001119EA" w:rsidP="001119EA">
            <w:pPr>
              <w:pStyle w:val="3-"/>
            </w:pPr>
            <w:r>
              <w:t>__thread int s_tlsData = 0;</w:t>
            </w:r>
          </w:p>
          <w:p w14:paraId="5FFCD8AB" w14:textId="77777777" w:rsidR="001119EA" w:rsidRDefault="001119EA" w:rsidP="001119EA">
            <w:pPr>
              <w:pStyle w:val="3-"/>
            </w:pPr>
          </w:p>
          <w:p w14:paraId="0211006D" w14:textId="77777777" w:rsidR="001119EA" w:rsidRPr="003174DE" w:rsidRDefault="001119EA" w:rsidP="001119EA">
            <w:pPr>
              <w:pStyle w:val="3-"/>
              <w:rPr>
                <w:color w:val="00B050"/>
              </w:rPr>
            </w:pPr>
            <w:r w:rsidRPr="003174DE">
              <w:rPr>
                <w:rFonts w:hint="eastAsia"/>
                <w:color w:val="00B050"/>
              </w:rPr>
              <w:t>//スレッド</w:t>
            </w:r>
          </w:p>
          <w:p w14:paraId="614A0314" w14:textId="77777777" w:rsidR="001119EA" w:rsidRDefault="001119EA" w:rsidP="001119EA">
            <w:pPr>
              <w:pStyle w:val="3-"/>
            </w:pPr>
            <w:r>
              <w:t>void* threadFunc(void* param_p)</w:t>
            </w:r>
          </w:p>
          <w:p w14:paraId="6F64F9EC" w14:textId="77777777" w:rsidR="001119EA" w:rsidRDefault="001119EA" w:rsidP="001119EA">
            <w:pPr>
              <w:pStyle w:val="3-"/>
            </w:pPr>
            <w:r>
              <w:t>{</w:t>
            </w:r>
          </w:p>
          <w:p w14:paraId="0FD4B38C" w14:textId="77777777" w:rsidR="001119EA" w:rsidRDefault="001119EA" w:rsidP="001119EA">
            <w:pPr>
              <w:pStyle w:val="3-"/>
            </w:pPr>
            <w:r>
              <w:rPr>
                <w:rFonts w:hint="eastAsia"/>
              </w:rPr>
              <w:tab/>
            </w:r>
            <w:r w:rsidRPr="003174DE">
              <w:rPr>
                <w:rFonts w:hint="eastAsia"/>
                <w:color w:val="00B050"/>
              </w:rPr>
              <w:t>//パラメータ受け取り</w:t>
            </w:r>
          </w:p>
          <w:p w14:paraId="6DF8A90B" w14:textId="77777777" w:rsidR="001119EA" w:rsidRDefault="001119EA" w:rsidP="001119EA">
            <w:pPr>
              <w:pStyle w:val="3-"/>
            </w:pPr>
            <w:r>
              <w:tab/>
              <w:t>const char* name = static_cast&lt;const char*&gt;(param_p);</w:t>
            </w:r>
          </w:p>
          <w:p w14:paraId="777A0B1F" w14:textId="77777777" w:rsidR="001119EA" w:rsidRDefault="001119EA" w:rsidP="001119EA">
            <w:pPr>
              <w:pStyle w:val="3-"/>
            </w:pPr>
          </w:p>
          <w:p w14:paraId="2009957B" w14:textId="77777777" w:rsidR="001119EA" w:rsidRDefault="001119EA" w:rsidP="001119EA">
            <w:pPr>
              <w:pStyle w:val="3-"/>
            </w:pPr>
            <w:r>
              <w:rPr>
                <w:rFonts w:hint="eastAsia"/>
              </w:rPr>
              <w:tab/>
            </w:r>
            <w:r w:rsidRPr="003174DE">
              <w:rPr>
                <w:rFonts w:hint="eastAsia"/>
                <w:color w:val="00B050"/>
              </w:rPr>
              <w:t>//開始</w:t>
            </w:r>
          </w:p>
          <w:p w14:paraId="2AB854D8" w14:textId="77777777" w:rsidR="001119EA" w:rsidRDefault="001119EA" w:rsidP="001119EA">
            <w:pPr>
              <w:pStyle w:val="3-"/>
            </w:pPr>
            <w:r>
              <w:tab/>
              <w:t>printf("- begin:%s -\n", name);</w:t>
            </w:r>
          </w:p>
          <w:p w14:paraId="7C9BAF0B" w14:textId="77777777" w:rsidR="001119EA" w:rsidRDefault="001119EA" w:rsidP="001119EA">
            <w:pPr>
              <w:pStyle w:val="3-"/>
            </w:pPr>
            <w:r>
              <w:tab/>
              <w:t>fflush(stdout);</w:t>
            </w:r>
          </w:p>
          <w:p w14:paraId="7B972B42" w14:textId="77777777" w:rsidR="001119EA" w:rsidRDefault="001119EA" w:rsidP="001119EA">
            <w:pPr>
              <w:pStyle w:val="3-"/>
            </w:pPr>
          </w:p>
          <w:p w14:paraId="71638353" w14:textId="77777777" w:rsidR="001119EA" w:rsidRPr="003174DE" w:rsidRDefault="001119EA" w:rsidP="001119EA">
            <w:pPr>
              <w:pStyle w:val="3-"/>
              <w:rPr>
                <w:color w:val="00B050"/>
              </w:rPr>
            </w:pPr>
            <w:r>
              <w:rPr>
                <w:rFonts w:hint="eastAsia"/>
              </w:rPr>
              <w:tab/>
            </w:r>
            <w:r w:rsidRPr="003174DE">
              <w:rPr>
                <w:rFonts w:hint="eastAsia"/>
                <w:color w:val="00B050"/>
              </w:rPr>
              <w:t>//処理</w:t>
            </w:r>
          </w:p>
          <w:p w14:paraId="11B20D34" w14:textId="77777777" w:rsidR="001119EA" w:rsidRDefault="001119EA" w:rsidP="001119EA">
            <w:pPr>
              <w:pStyle w:val="3-"/>
            </w:pPr>
            <w:r>
              <w:lastRenderedPageBreak/>
              <w:tab/>
              <w:t>for (int i = 0; i &lt; 3; ++i)</w:t>
            </w:r>
          </w:p>
          <w:p w14:paraId="76B135B7" w14:textId="77777777" w:rsidR="001119EA" w:rsidRDefault="001119EA" w:rsidP="001119EA">
            <w:pPr>
              <w:pStyle w:val="3-"/>
            </w:pPr>
            <w:r>
              <w:tab/>
              <w:t>{</w:t>
            </w:r>
          </w:p>
          <w:p w14:paraId="0766A5AB"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//セマフォ取得</w:t>
            </w:r>
          </w:p>
          <w:p w14:paraId="07EE5216" w14:textId="77777777" w:rsidR="001119EA" w:rsidRDefault="001119EA" w:rsidP="001119EA">
            <w:pPr>
              <w:pStyle w:val="3-"/>
            </w:pPr>
            <w:r>
              <w:tab/>
            </w:r>
            <w:r>
              <w:tab/>
              <w:t>{</w:t>
            </w:r>
          </w:p>
          <w:p w14:paraId="667BB7EC" w14:textId="77777777" w:rsidR="0017178B" w:rsidRPr="0017178B" w:rsidRDefault="0017178B" w:rsidP="0017178B">
            <w:pPr>
              <w:pStyle w:val="3-"/>
              <w:rPr>
                <w:rFonts w:hint="eastAsia"/>
                <w:color w:val="00B050"/>
              </w:rPr>
            </w:pPr>
            <w:r>
              <w:rPr>
                <w:rFonts w:hint="eastAsia"/>
              </w:rPr>
              <w:tab/>
            </w:r>
            <w:r>
              <w:rPr>
                <w:rFonts w:hint="eastAsia"/>
              </w:rPr>
              <w:tab/>
            </w:r>
            <w:r>
              <w:rPr>
                <w:rFonts w:hint="eastAsia"/>
              </w:rPr>
              <w:tab/>
            </w:r>
            <w:r w:rsidRPr="0017178B">
              <w:rPr>
                <w:rFonts w:hint="eastAsia"/>
                <w:color w:val="FF0000"/>
              </w:rPr>
              <w:t>struct sembuf sb[1] = {{0, -1, 0}};</w:t>
            </w:r>
            <w:r w:rsidRPr="0017178B">
              <w:rPr>
                <w:rFonts w:hint="eastAsia"/>
                <w:color w:val="00B050"/>
              </w:rPr>
              <w:t>//インデックス0番のセマフォのカウンタを -1 する</w:t>
            </w:r>
          </w:p>
          <w:p w14:paraId="334BBC77" w14:textId="77777777" w:rsidR="0017178B" w:rsidRPr="0017178B" w:rsidRDefault="0017178B" w:rsidP="0017178B">
            <w:pPr>
              <w:pStyle w:val="3-"/>
              <w:rPr>
                <w:rFonts w:hint="eastAsia"/>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r>
            <w:r w:rsidRPr="0017178B">
              <w:rPr>
                <w:rFonts w:hint="eastAsia"/>
                <w:color w:val="FF0000"/>
              </w:rPr>
              <w:t xml:space="preserve">semop(s_semaphore, sb, 1); </w:t>
            </w:r>
            <w:r w:rsidRPr="0017178B">
              <w:rPr>
                <w:rFonts w:hint="eastAsia"/>
                <w:color w:val="00B050"/>
              </w:rPr>
              <w:t xml:space="preserve">        //この時カウンタが 0ならブロックされる</w:t>
            </w:r>
          </w:p>
          <w:p w14:paraId="7B89FD77" w14:textId="77777777" w:rsidR="0017178B" w:rsidRPr="0017178B" w:rsidRDefault="0017178B" w:rsidP="0017178B">
            <w:pPr>
              <w:pStyle w:val="3-"/>
              <w:rPr>
                <w:rFonts w:hint="eastAsia"/>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t xml:space="preserve">                                   //セマフォ操作データ sembuf の要素数は一つ</w:t>
            </w:r>
          </w:p>
          <w:p w14:paraId="28C234A9" w14:textId="77777777" w:rsidR="0017178B" w:rsidRPr="0017178B" w:rsidRDefault="0017178B" w:rsidP="0017178B">
            <w:pPr>
              <w:pStyle w:val="3-"/>
              <w:rPr>
                <w:rFonts w:hint="eastAsia"/>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//取得失敗時にエラー終了させたい場合は</w:t>
            </w:r>
          </w:p>
          <w:p w14:paraId="4BE925DA" w14:textId="77777777"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//sembuf::sem_flag に IPC_NOWAIT を指定する</w:t>
            </w:r>
          </w:p>
          <w:p w14:paraId="5C519DE5" w14:textId="42234FFB" w:rsidR="0017178B" w:rsidRPr="0017178B" w:rsidRDefault="0017178B" w:rsidP="0017178B">
            <w:pPr>
              <w:pStyle w:val="3-"/>
              <w:rPr>
                <w:rFonts w:hint="eastAsia"/>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//タイムアウトしたい場合は semtimedop</w:t>
            </w:r>
            <w:r>
              <w:rPr>
                <w:color w:val="00B050"/>
              </w:rPr>
              <w:t>()</w:t>
            </w:r>
            <w:r w:rsidRPr="0017178B">
              <w:rPr>
                <w:rFonts w:hint="eastAsia"/>
                <w:color w:val="00B050"/>
              </w:rPr>
              <w:t xml:space="preserve"> を使用する</w:t>
            </w:r>
          </w:p>
          <w:p w14:paraId="2B2F7F17" w14:textId="13CB30E4" w:rsidR="001119EA" w:rsidRDefault="001119EA" w:rsidP="00B64270">
            <w:pPr>
              <w:pStyle w:val="3-"/>
            </w:pPr>
            <w:r>
              <w:tab/>
            </w:r>
            <w:r w:rsidR="00B64270">
              <w:tab/>
            </w:r>
            <w:r>
              <w:t>}</w:t>
            </w:r>
          </w:p>
          <w:p w14:paraId="582B4D07" w14:textId="77777777" w:rsidR="001119EA" w:rsidRDefault="001119EA" w:rsidP="001119EA">
            <w:pPr>
              <w:pStyle w:val="3-"/>
            </w:pPr>
            <w:r>
              <w:tab/>
            </w:r>
            <w:r>
              <w:tab/>
            </w:r>
          </w:p>
          <w:p w14:paraId="1036DDD0" w14:textId="77777777" w:rsidR="001119EA" w:rsidRDefault="001119EA" w:rsidP="001119EA">
            <w:pPr>
              <w:pStyle w:val="3-"/>
            </w:pPr>
            <w:r>
              <w:rPr>
                <w:rFonts w:hint="eastAsia"/>
              </w:rPr>
              <w:tab/>
            </w:r>
            <w:r>
              <w:rPr>
                <w:rFonts w:hint="eastAsia"/>
              </w:rPr>
              <w:tab/>
            </w:r>
            <w:r w:rsidRPr="003174DE">
              <w:rPr>
                <w:rFonts w:hint="eastAsia"/>
                <w:color w:val="00B050"/>
              </w:rPr>
              <w:t>//共有リソースを獲得</w:t>
            </w:r>
          </w:p>
          <w:p w14:paraId="23E826FE" w14:textId="77777777" w:rsidR="001119EA" w:rsidRDefault="001119EA" w:rsidP="001119EA">
            <w:pPr>
              <w:pStyle w:val="3-"/>
            </w:pPr>
            <w:r>
              <w:tab/>
            </w:r>
            <w:r>
              <w:tab/>
              <w:t>int index = 0;</w:t>
            </w:r>
          </w:p>
          <w:p w14:paraId="1C2C9B1E" w14:textId="77777777" w:rsidR="001119EA" w:rsidRDefault="001119EA" w:rsidP="001119EA">
            <w:pPr>
              <w:pStyle w:val="3-"/>
            </w:pPr>
            <w:r>
              <w:tab/>
            </w:r>
            <w:r>
              <w:tab/>
              <w:t>pthread_mutex_lock(&amp;s_mutex);</w:t>
            </w:r>
          </w:p>
          <w:p w14:paraId="76479441" w14:textId="77777777" w:rsidR="001119EA" w:rsidRDefault="001119EA" w:rsidP="001119EA">
            <w:pPr>
              <w:pStyle w:val="3-"/>
            </w:pPr>
            <w:r>
              <w:tab/>
            </w:r>
            <w:r>
              <w:tab/>
              <w:t>for (; index &lt; COMMON_RESOURCE_NUM; ++index)</w:t>
            </w:r>
          </w:p>
          <w:p w14:paraId="330F70F5" w14:textId="77777777" w:rsidR="001119EA" w:rsidRDefault="001119EA" w:rsidP="001119EA">
            <w:pPr>
              <w:pStyle w:val="3-"/>
            </w:pPr>
            <w:r>
              <w:tab/>
            </w:r>
            <w:r>
              <w:tab/>
              <w:t>{</w:t>
            </w:r>
          </w:p>
          <w:p w14:paraId="726D3DD8" w14:textId="77777777" w:rsidR="001119EA" w:rsidRDefault="001119EA" w:rsidP="001119EA">
            <w:pPr>
              <w:pStyle w:val="3-"/>
            </w:pPr>
            <w:r>
              <w:tab/>
            </w:r>
            <w:r>
              <w:tab/>
            </w:r>
            <w:r>
              <w:tab/>
              <w:t>if (!s_usingCommonResource[index])</w:t>
            </w:r>
          </w:p>
          <w:p w14:paraId="63EA7550" w14:textId="77777777" w:rsidR="001119EA" w:rsidRDefault="001119EA" w:rsidP="001119EA">
            <w:pPr>
              <w:pStyle w:val="3-"/>
            </w:pPr>
            <w:r>
              <w:tab/>
            </w:r>
            <w:r>
              <w:tab/>
            </w:r>
            <w:r>
              <w:tab/>
            </w:r>
            <w:r>
              <w:tab/>
              <w:t>break;</w:t>
            </w:r>
          </w:p>
          <w:p w14:paraId="34A362FE" w14:textId="77777777" w:rsidR="001119EA" w:rsidRDefault="001119EA" w:rsidP="001119EA">
            <w:pPr>
              <w:pStyle w:val="3-"/>
            </w:pPr>
            <w:r>
              <w:tab/>
            </w:r>
            <w:r>
              <w:tab/>
              <w:t>}</w:t>
            </w:r>
          </w:p>
          <w:p w14:paraId="7B197772" w14:textId="77777777" w:rsidR="001119EA" w:rsidRDefault="001119EA" w:rsidP="001119EA">
            <w:pPr>
              <w:pStyle w:val="3-"/>
            </w:pPr>
            <w:r>
              <w:tab/>
            </w:r>
            <w:r>
              <w:tab/>
              <w:t>s_usingCommonResource[index] = true;</w:t>
            </w:r>
          </w:p>
          <w:p w14:paraId="1B085411" w14:textId="77777777" w:rsidR="001119EA" w:rsidRDefault="001119EA" w:rsidP="001119EA">
            <w:pPr>
              <w:pStyle w:val="3-"/>
            </w:pPr>
            <w:r>
              <w:tab/>
            </w:r>
            <w:r>
              <w:tab/>
              <w:t>pthread_mutex_unlock(&amp;s_mutex);</w:t>
            </w:r>
          </w:p>
          <w:p w14:paraId="298DC933" w14:textId="77777777" w:rsidR="001119EA" w:rsidRDefault="001119EA" w:rsidP="001119EA">
            <w:pPr>
              <w:pStyle w:val="3-"/>
            </w:pPr>
            <w:r>
              <w:tab/>
            </w:r>
            <w:r>
              <w:tab/>
            </w:r>
          </w:p>
          <w:p w14:paraId="3F6C65C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//データ表示（前）</w:t>
            </w:r>
          </w:p>
          <w:p w14:paraId="3C8911E8" w14:textId="77777777" w:rsidR="001119EA" w:rsidRDefault="001119EA" w:rsidP="001119EA">
            <w:pPr>
              <w:pStyle w:val="3-"/>
            </w:pPr>
            <w:r>
              <w:tab/>
            </w:r>
            <w:r>
              <w:tab/>
              <w:t>printf("%s: [BEFORE] commonResource[%d]=%d, tlsData=%d\n", name, index, s_commonResource[index], s_tlsData);</w:t>
            </w:r>
          </w:p>
          <w:p w14:paraId="7180B4DD" w14:textId="77777777" w:rsidR="001119EA" w:rsidRDefault="001119EA" w:rsidP="001119EA">
            <w:pPr>
              <w:pStyle w:val="3-"/>
            </w:pPr>
            <w:r>
              <w:tab/>
            </w:r>
            <w:r>
              <w:tab/>
              <w:t>fflush(stdout);</w:t>
            </w:r>
          </w:p>
          <w:p w14:paraId="71A77C57" w14:textId="77777777" w:rsidR="001119EA" w:rsidRDefault="001119EA" w:rsidP="001119EA">
            <w:pPr>
              <w:pStyle w:val="3-"/>
            </w:pPr>
          </w:p>
          <w:p w14:paraId="415A11C3"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//データ取得</w:t>
            </w:r>
          </w:p>
          <w:p w14:paraId="37683EEE" w14:textId="77777777" w:rsidR="001119EA" w:rsidRDefault="001119EA" w:rsidP="001119EA">
            <w:pPr>
              <w:pStyle w:val="3-"/>
            </w:pPr>
            <w:r>
              <w:tab/>
            </w:r>
            <w:r>
              <w:tab/>
              <w:t>int common_data = s_commonResource[index];</w:t>
            </w:r>
          </w:p>
          <w:p w14:paraId="3543092D" w14:textId="77777777" w:rsidR="001119EA" w:rsidRDefault="001119EA" w:rsidP="001119EA">
            <w:pPr>
              <w:pStyle w:val="3-"/>
            </w:pPr>
            <w:r>
              <w:tab/>
            </w:r>
            <w:r>
              <w:tab/>
              <w:t>int tls_data = s_tlsData;</w:t>
            </w:r>
          </w:p>
          <w:p w14:paraId="67C3DF95" w14:textId="77777777" w:rsidR="001119EA" w:rsidRDefault="001119EA" w:rsidP="001119EA">
            <w:pPr>
              <w:pStyle w:val="3-"/>
            </w:pPr>
          </w:p>
          <w:p w14:paraId="606547F8" w14:textId="77777777" w:rsidR="001119EA" w:rsidRDefault="001119EA" w:rsidP="001119EA">
            <w:pPr>
              <w:pStyle w:val="3-"/>
            </w:pPr>
            <w:r>
              <w:rPr>
                <w:rFonts w:hint="eastAsia"/>
              </w:rPr>
              <w:tab/>
            </w:r>
            <w:r>
              <w:rPr>
                <w:rFonts w:hint="eastAsia"/>
              </w:rPr>
              <w:tab/>
            </w:r>
            <w:r w:rsidRPr="003174DE">
              <w:rPr>
                <w:rFonts w:hint="eastAsia"/>
                <w:color w:val="00B050"/>
              </w:rPr>
              <w:t>//データ更新</w:t>
            </w:r>
          </w:p>
          <w:p w14:paraId="2886E410" w14:textId="77777777" w:rsidR="001119EA" w:rsidRDefault="001119EA" w:rsidP="001119EA">
            <w:pPr>
              <w:pStyle w:val="3-"/>
            </w:pPr>
            <w:r>
              <w:tab/>
            </w:r>
            <w:r>
              <w:tab/>
              <w:t>++common_data;</w:t>
            </w:r>
          </w:p>
          <w:p w14:paraId="59E81406" w14:textId="77777777" w:rsidR="001119EA" w:rsidRDefault="001119EA" w:rsidP="001119EA">
            <w:pPr>
              <w:pStyle w:val="3-"/>
            </w:pPr>
            <w:r>
              <w:tab/>
            </w:r>
            <w:r>
              <w:tab/>
              <w:t>++tls_data;</w:t>
            </w:r>
          </w:p>
          <w:p w14:paraId="37551EB2" w14:textId="77777777" w:rsidR="001119EA" w:rsidRDefault="001119EA" w:rsidP="001119EA">
            <w:pPr>
              <w:pStyle w:val="3-"/>
            </w:pPr>
          </w:p>
          <w:p w14:paraId="57875772" w14:textId="77777777" w:rsidR="001119EA" w:rsidRDefault="001119EA" w:rsidP="001119EA">
            <w:pPr>
              <w:pStyle w:val="3-"/>
            </w:pPr>
            <w:r>
              <w:rPr>
                <w:rFonts w:hint="eastAsia"/>
              </w:rPr>
              <w:tab/>
            </w:r>
            <w:r>
              <w:rPr>
                <w:rFonts w:hint="eastAsia"/>
              </w:rPr>
              <w:tab/>
            </w:r>
            <w:r w:rsidRPr="003174DE">
              <w:rPr>
                <w:rFonts w:hint="eastAsia"/>
                <w:color w:val="00B050"/>
              </w:rPr>
              <w:t>//若干ランダムでスリープ（0～4 msec）</w:t>
            </w:r>
          </w:p>
          <w:p w14:paraId="7E32A6DF" w14:textId="77777777" w:rsidR="001119EA" w:rsidRDefault="001119EA" w:rsidP="001119EA">
            <w:pPr>
              <w:pStyle w:val="3-"/>
            </w:pPr>
            <w:r>
              <w:tab/>
            </w:r>
            <w:r>
              <w:tab/>
              <w:t>usleep((rand() % 5) * 1000);</w:t>
            </w:r>
          </w:p>
          <w:p w14:paraId="7838BFE1" w14:textId="77777777" w:rsidR="001119EA" w:rsidRDefault="001119EA" w:rsidP="001119EA">
            <w:pPr>
              <w:pStyle w:val="3-"/>
            </w:pPr>
            <w:r>
              <w:tab/>
            </w:r>
            <w:r>
              <w:tab/>
            </w:r>
          </w:p>
          <w:p w14:paraId="3426192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//データ書き戻し</w:t>
            </w:r>
          </w:p>
          <w:p w14:paraId="349F6467" w14:textId="77777777" w:rsidR="001119EA" w:rsidRDefault="001119EA" w:rsidP="001119EA">
            <w:pPr>
              <w:pStyle w:val="3-"/>
            </w:pPr>
            <w:r>
              <w:tab/>
            </w:r>
            <w:r>
              <w:tab/>
              <w:t>s_commonResource[index] = common_data;</w:t>
            </w:r>
          </w:p>
          <w:p w14:paraId="61DB9397" w14:textId="77777777" w:rsidR="001119EA" w:rsidRDefault="001119EA" w:rsidP="001119EA">
            <w:pPr>
              <w:pStyle w:val="3-"/>
            </w:pPr>
            <w:r>
              <w:tab/>
            </w:r>
            <w:r>
              <w:tab/>
              <w:t>s_tlsData = tls_data;</w:t>
            </w:r>
          </w:p>
          <w:p w14:paraId="3FB9EF55" w14:textId="77777777" w:rsidR="001119EA" w:rsidRDefault="001119EA" w:rsidP="001119EA">
            <w:pPr>
              <w:pStyle w:val="3-"/>
            </w:pPr>
          </w:p>
          <w:p w14:paraId="5B1F63CC" w14:textId="77777777" w:rsidR="001119EA" w:rsidRDefault="001119EA" w:rsidP="001119EA">
            <w:pPr>
              <w:pStyle w:val="3-"/>
            </w:pPr>
            <w:r>
              <w:rPr>
                <w:rFonts w:hint="eastAsia"/>
              </w:rPr>
              <w:tab/>
            </w:r>
            <w:r>
              <w:rPr>
                <w:rFonts w:hint="eastAsia"/>
              </w:rPr>
              <w:tab/>
            </w:r>
            <w:r w:rsidRPr="003174DE">
              <w:rPr>
                <w:rFonts w:hint="eastAsia"/>
                <w:color w:val="00B050"/>
              </w:rPr>
              <w:t>//データ表示（後）</w:t>
            </w:r>
          </w:p>
          <w:p w14:paraId="02D503C3" w14:textId="77777777" w:rsidR="003174DE" w:rsidRDefault="001119EA" w:rsidP="001119EA">
            <w:pPr>
              <w:pStyle w:val="3-"/>
            </w:pPr>
            <w:r>
              <w:tab/>
            </w:r>
            <w:r>
              <w:tab/>
              <w:t>printf("%s: [AFTER]  commonResource[%d]=%d, tlsData=%d\n",</w:t>
            </w:r>
          </w:p>
          <w:p w14:paraId="5E4473BB" w14:textId="155B947C" w:rsidR="001119EA" w:rsidRDefault="003174DE" w:rsidP="001119EA">
            <w:pPr>
              <w:pStyle w:val="3-"/>
            </w:pPr>
            <w:r>
              <w:tab/>
            </w:r>
            <w:r>
              <w:tab/>
            </w:r>
            <w:r>
              <w:tab/>
            </w:r>
            <w:r>
              <w:tab/>
            </w:r>
            <w:r>
              <w:tab/>
            </w:r>
            <w:r>
              <w:tab/>
            </w:r>
            <w:r>
              <w:tab/>
            </w:r>
            <w:r>
              <w:tab/>
            </w:r>
            <w:r>
              <w:tab/>
            </w:r>
            <w:r>
              <w:tab/>
            </w:r>
            <w:r w:rsidR="001119EA">
              <w:t xml:space="preserve"> name, index, s_commonResource[index], s_tlsData);</w:t>
            </w:r>
          </w:p>
          <w:p w14:paraId="0318B8FC" w14:textId="77777777" w:rsidR="001119EA" w:rsidRDefault="001119EA" w:rsidP="001119EA">
            <w:pPr>
              <w:pStyle w:val="3-"/>
            </w:pPr>
            <w:r>
              <w:tab/>
            </w:r>
            <w:r>
              <w:tab/>
              <w:t>fflush(stdout);</w:t>
            </w:r>
          </w:p>
          <w:p w14:paraId="667D4C2C" w14:textId="77777777" w:rsidR="001119EA" w:rsidRDefault="001119EA" w:rsidP="001119EA">
            <w:pPr>
              <w:pStyle w:val="3-"/>
            </w:pPr>
          </w:p>
          <w:p w14:paraId="6FE02FC4" w14:textId="77777777" w:rsidR="001119EA" w:rsidRDefault="001119EA" w:rsidP="001119EA">
            <w:pPr>
              <w:pStyle w:val="3-"/>
            </w:pPr>
            <w:r>
              <w:rPr>
                <w:rFonts w:hint="eastAsia"/>
              </w:rPr>
              <w:tab/>
            </w:r>
            <w:r>
              <w:rPr>
                <w:rFonts w:hint="eastAsia"/>
              </w:rPr>
              <w:tab/>
            </w:r>
            <w:r w:rsidRPr="003174DE">
              <w:rPr>
                <w:rFonts w:hint="eastAsia"/>
                <w:color w:val="00B050"/>
              </w:rPr>
              <w:t>//共有リソースを解放</w:t>
            </w:r>
          </w:p>
          <w:p w14:paraId="2C6D0776" w14:textId="77777777" w:rsidR="001119EA" w:rsidRDefault="001119EA" w:rsidP="001119EA">
            <w:pPr>
              <w:pStyle w:val="3-"/>
            </w:pPr>
            <w:r>
              <w:tab/>
            </w:r>
            <w:r>
              <w:tab/>
              <w:t>s_usingCommonResource[index] = false;</w:t>
            </w:r>
          </w:p>
          <w:p w14:paraId="135D9926" w14:textId="77777777" w:rsidR="001119EA" w:rsidRDefault="001119EA" w:rsidP="001119EA">
            <w:pPr>
              <w:pStyle w:val="3-"/>
            </w:pPr>
            <w:r>
              <w:tab/>
            </w:r>
            <w:r>
              <w:tab/>
            </w:r>
          </w:p>
          <w:p w14:paraId="08C900BA" w14:textId="2F20145A" w:rsidR="001119EA" w:rsidRDefault="001119EA" w:rsidP="00B64270">
            <w:pPr>
              <w:pStyle w:val="3-"/>
              <w:tabs>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Pr>
                <w:rFonts w:hint="eastAsia"/>
              </w:rPr>
              <w:tab/>
            </w:r>
            <w:r>
              <w:rPr>
                <w:rFonts w:hint="eastAsia"/>
              </w:rPr>
              <w:tab/>
            </w:r>
            <w:r w:rsidRPr="003174DE">
              <w:rPr>
                <w:rFonts w:hint="eastAsia"/>
                <w:color w:val="00B050"/>
              </w:rPr>
              <w:t>//セマフォ解放</w:t>
            </w:r>
            <w:r w:rsidR="00B64270">
              <w:rPr>
                <w:color w:val="00B050"/>
              </w:rPr>
              <w:tab/>
            </w:r>
            <w:r w:rsidR="00B64270">
              <w:rPr>
                <w:color w:val="00B050"/>
              </w:rPr>
              <w:tab/>
            </w:r>
          </w:p>
          <w:p w14:paraId="222DA2B5" w14:textId="77777777" w:rsidR="001119EA" w:rsidRDefault="001119EA" w:rsidP="001119EA">
            <w:pPr>
              <w:pStyle w:val="3-"/>
            </w:pPr>
            <w:r>
              <w:tab/>
            </w:r>
            <w:r>
              <w:tab/>
              <w:t>{</w:t>
            </w:r>
          </w:p>
          <w:p w14:paraId="0EDD4F70" w14:textId="02A04319" w:rsidR="00B64270" w:rsidRPr="00B64270" w:rsidRDefault="00B64270" w:rsidP="00B64270">
            <w:pPr>
              <w:pStyle w:val="3-"/>
              <w:rPr>
                <w:rFonts w:hint="eastAsia"/>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54CE755C" w14:textId="2D649915"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 xml:space="preserve">       //セマフォ操作データ sembuf の要素数は一つ</w:t>
            </w:r>
          </w:p>
          <w:p w14:paraId="1023F537" w14:textId="0F793772" w:rsidR="001119EA" w:rsidRDefault="001119EA" w:rsidP="00B64270">
            <w:pPr>
              <w:pStyle w:val="3-"/>
            </w:pPr>
            <w:r>
              <w:tab/>
            </w:r>
            <w:r>
              <w:tab/>
              <w:t>}</w:t>
            </w:r>
          </w:p>
          <w:p w14:paraId="4E83039D" w14:textId="77777777" w:rsidR="001119EA" w:rsidRDefault="001119EA" w:rsidP="001119EA">
            <w:pPr>
              <w:pStyle w:val="3-"/>
            </w:pPr>
            <w:r>
              <w:tab/>
            </w:r>
            <w:r>
              <w:tab/>
            </w:r>
          </w:p>
          <w:p w14:paraId="132E869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//スレッド切り替えのためのスリープ</w:t>
            </w:r>
          </w:p>
          <w:p w14:paraId="7AED04B2" w14:textId="77777777" w:rsidR="001119EA" w:rsidRDefault="001119EA" w:rsidP="001119EA">
            <w:pPr>
              <w:pStyle w:val="3-"/>
            </w:pPr>
            <w:r>
              <w:tab/>
            </w:r>
            <w:r>
              <w:tab/>
              <w:t>usleep(0);</w:t>
            </w:r>
          </w:p>
          <w:p w14:paraId="71DA1E51" w14:textId="77777777" w:rsidR="001119EA" w:rsidRPr="003174DE" w:rsidRDefault="001119EA" w:rsidP="001119EA">
            <w:pPr>
              <w:pStyle w:val="3-"/>
              <w:rPr>
                <w:color w:val="00B050"/>
              </w:rPr>
            </w:pPr>
            <w:r>
              <w:rPr>
                <w:rFonts w:hint="eastAsia"/>
              </w:rPr>
              <w:tab/>
            </w:r>
            <w:r w:rsidRPr="003174DE">
              <w:rPr>
                <w:rFonts w:hint="eastAsia"/>
                <w:color w:val="00B050"/>
              </w:rPr>
              <w:t>//</w:t>
            </w:r>
            <w:r w:rsidRPr="003174DE">
              <w:rPr>
                <w:rFonts w:hint="eastAsia"/>
                <w:color w:val="00B050"/>
              </w:rPr>
              <w:tab/>
              <w:t>//スレッド切り替え</w:t>
            </w:r>
          </w:p>
          <w:p w14:paraId="57C9FACB" w14:textId="77777777" w:rsidR="001119EA" w:rsidRPr="003174DE" w:rsidRDefault="001119EA" w:rsidP="001119EA">
            <w:pPr>
              <w:pStyle w:val="3-"/>
              <w:rPr>
                <w:color w:val="00B050"/>
              </w:rPr>
            </w:pPr>
            <w:r w:rsidRPr="003174DE">
              <w:rPr>
                <w:rFonts w:hint="eastAsia"/>
                <w:color w:val="00B050"/>
              </w:rPr>
              <w:tab/>
              <w:t>//</w:t>
            </w:r>
            <w:r w:rsidRPr="003174DE">
              <w:rPr>
                <w:rFonts w:hint="eastAsia"/>
                <w:color w:val="00B050"/>
              </w:rPr>
              <w:tab/>
              <w:t>sched_yield();//同じ優先度の他のスレッドに切り替え</w:t>
            </w:r>
          </w:p>
          <w:p w14:paraId="7AA710D7" w14:textId="77777777" w:rsidR="001119EA" w:rsidRDefault="001119EA" w:rsidP="001119EA">
            <w:pPr>
              <w:pStyle w:val="3-"/>
            </w:pPr>
            <w:r>
              <w:tab/>
              <w:t>}</w:t>
            </w:r>
          </w:p>
          <w:p w14:paraId="763DF2CD" w14:textId="77777777" w:rsidR="001119EA" w:rsidRDefault="001119EA" w:rsidP="001119EA">
            <w:pPr>
              <w:pStyle w:val="3-"/>
            </w:pPr>
          </w:p>
          <w:p w14:paraId="4198957D" w14:textId="77777777" w:rsidR="001119EA" w:rsidRPr="003174DE" w:rsidRDefault="001119EA" w:rsidP="001119EA">
            <w:pPr>
              <w:pStyle w:val="3-"/>
              <w:rPr>
                <w:color w:val="00B050"/>
              </w:rPr>
            </w:pPr>
            <w:r>
              <w:rPr>
                <w:rFonts w:hint="eastAsia"/>
              </w:rPr>
              <w:tab/>
            </w:r>
            <w:r w:rsidRPr="003174DE">
              <w:rPr>
                <w:rFonts w:hint="eastAsia"/>
                <w:color w:val="00B050"/>
              </w:rPr>
              <w:t>//終了</w:t>
            </w:r>
          </w:p>
          <w:p w14:paraId="15ABAF5C" w14:textId="77777777" w:rsidR="001119EA" w:rsidRDefault="001119EA" w:rsidP="001119EA">
            <w:pPr>
              <w:pStyle w:val="3-"/>
            </w:pPr>
            <w:r>
              <w:tab/>
              <w:t>printf("- end:%s -\n", name);</w:t>
            </w:r>
          </w:p>
          <w:p w14:paraId="767312D1" w14:textId="77777777" w:rsidR="001119EA" w:rsidRDefault="001119EA" w:rsidP="001119EA">
            <w:pPr>
              <w:pStyle w:val="3-"/>
            </w:pPr>
            <w:r>
              <w:tab/>
              <w:t>fflush(stdout);</w:t>
            </w:r>
          </w:p>
          <w:p w14:paraId="37A5D72F" w14:textId="77777777" w:rsidR="001119EA" w:rsidRDefault="001119EA" w:rsidP="001119EA">
            <w:pPr>
              <w:pStyle w:val="3-"/>
            </w:pPr>
            <w:r>
              <w:lastRenderedPageBreak/>
              <w:tab/>
              <w:t>return 0;</w:t>
            </w:r>
          </w:p>
          <w:p w14:paraId="703CF845" w14:textId="77777777" w:rsidR="001119EA" w:rsidRDefault="001119EA" w:rsidP="001119EA">
            <w:pPr>
              <w:pStyle w:val="3-"/>
            </w:pPr>
            <w:r>
              <w:t>}</w:t>
            </w:r>
          </w:p>
          <w:p w14:paraId="6E0D52DE" w14:textId="77777777" w:rsidR="001119EA" w:rsidRDefault="001119EA" w:rsidP="001119EA">
            <w:pPr>
              <w:pStyle w:val="3-"/>
            </w:pPr>
          </w:p>
          <w:p w14:paraId="10310CC2" w14:textId="77777777" w:rsidR="001119EA" w:rsidRPr="003174DE" w:rsidRDefault="001119EA" w:rsidP="001119EA">
            <w:pPr>
              <w:pStyle w:val="3-"/>
              <w:rPr>
                <w:color w:val="00B050"/>
              </w:rPr>
            </w:pPr>
            <w:r w:rsidRPr="003174DE">
              <w:rPr>
                <w:rFonts w:hint="eastAsia"/>
                <w:color w:val="00B050"/>
              </w:rPr>
              <w:t>//テスト</w:t>
            </w:r>
          </w:p>
          <w:p w14:paraId="44C31690" w14:textId="77777777" w:rsidR="001119EA" w:rsidRDefault="001119EA" w:rsidP="001119EA">
            <w:pPr>
              <w:pStyle w:val="3-"/>
            </w:pPr>
            <w:r>
              <w:t>int main(const int argc, const char* argv[])</w:t>
            </w:r>
          </w:p>
          <w:p w14:paraId="0B4572F9" w14:textId="77777777" w:rsidR="001119EA" w:rsidRDefault="001119EA" w:rsidP="001119EA">
            <w:pPr>
              <w:pStyle w:val="3-"/>
            </w:pPr>
            <w:r>
              <w:t>{</w:t>
            </w:r>
          </w:p>
          <w:p w14:paraId="02587A13" w14:textId="77777777" w:rsidR="001119EA" w:rsidRPr="003174DE" w:rsidRDefault="001119EA" w:rsidP="001119EA">
            <w:pPr>
              <w:pStyle w:val="3-"/>
              <w:rPr>
                <w:color w:val="00B050"/>
              </w:rPr>
            </w:pPr>
            <w:r>
              <w:rPr>
                <w:rFonts w:hint="eastAsia"/>
              </w:rPr>
              <w:tab/>
            </w:r>
            <w:r w:rsidRPr="003174DE">
              <w:rPr>
                <w:rFonts w:hint="eastAsia"/>
                <w:color w:val="00B050"/>
              </w:rPr>
              <w:t>//セマフォ生成</w:t>
            </w:r>
          </w:p>
          <w:p w14:paraId="174FE68C" w14:textId="77777777" w:rsidR="001119EA" w:rsidRDefault="001119EA" w:rsidP="001119EA">
            <w:pPr>
              <w:pStyle w:val="3-"/>
            </w:pPr>
            <w:r>
              <w:tab/>
              <w:t>{</w:t>
            </w:r>
          </w:p>
          <w:p w14:paraId="6F4C52D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FF0000"/>
              </w:rPr>
              <w:t>key_t key = ftok("share.cpp", 'S');</w:t>
            </w:r>
            <w:r w:rsidRPr="003174DE">
              <w:rPr>
                <w:rFonts w:hint="eastAsia"/>
                <w:color w:val="00B050"/>
              </w:rPr>
              <w:t>//セマフォを一意に識別するためのキーとして、</w:t>
            </w:r>
          </w:p>
          <w:p w14:paraId="5E11F11E" w14:textId="77777777" w:rsidR="001119EA" w:rsidRPr="003174DE" w:rsidRDefault="001119EA" w:rsidP="001119EA">
            <w:pPr>
              <w:pStyle w:val="3-"/>
              <w:rPr>
                <w:color w:val="00B050"/>
              </w:rPr>
            </w:pPr>
            <w:r w:rsidRPr="003174DE">
              <w:rPr>
                <w:rFonts w:hint="eastAsia"/>
                <w:color w:val="00B050"/>
              </w:rPr>
              <w:tab/>
            </w:r>
            <w:r w:rsidRPr="003174DE">
              <w:rPr>
                <w:rFonts w:hint="eastAsia"/>
                <w:color w:val="00B050"/>
              </w:rPr>
              <w:tab/>
              <w:t xml:space="preserve">                                   //実在するファイルのユニークIDを利用</w:t>
            </w:r>
          </w:p>
          <w:p w14:paraId="715BF9F7" w14:textId="1EECA1C3" w:rsidR="001119EA" w:rsidRPr="003174DE" w:rsidRDefault="001119EA" w:rsidP="001119EA">
            <w:pPr>
              <w:pStyle w:val="3-"/>
              <w:rPr>
                <w:color w:val="00B050"/>
              </w:rPr>
            </w:pPr>
            <w:r>
              <w:tab/>
            </w:r>
            <w:r>
              <w:tab/>
            </w:r>
            <w:r w:rsidRPr="003174DE">
              <w:rPr>
                <w:color w:val="FF0000"/>
              </w:rPr>
              <w:t>s_semaphore = semget(key, 1, S_IRWXU|IPC_CREAT);</w:t>
            </w:r>
            <w:r w:rsidR="003174DE" w:rsidRPr="003174DE">
              <w:rPr>
                <w:color w:val="00B050"/>
              </w:rPr>
              <w:t>//</w:t>
            </w:r>
            <w:r w:rsidR="003174DE" w:rsidRPr="003174DE">
              <w:rPr>
                <w:rFonts w:hint="eastAsia"/>
                <w:color w:val="00B050"/>
              </w:rPr>
              <w:t>セマフォを一つ生成、全ユーザー＆グループ読み書き許可</w:t>
            </w:r>
          </w:p>
          <w:p w14:paraId="19485A0C" w14:textId="1D77BD27" w:rsidR="003174DE" w:rsidRPr="003174DE" w:rsidRDefault="003174DE" w:rsidP="003174DE">
            <w:pPr>
              <w:pStyle w:val="3-"/>
              <w:rPr>
                <w:color w:val="00B050"/>
              </w:rPr>
            </w:pPr>
            <w:r>
              <w:tab/>
            </w:r>
            <w:r>
              <w:tab/>
            </w:r>
            <w:r w:rsidRPr="003174DE">
              <w:rPr>
                <w:color w:val="FF0000"/>
              </w:rPr>
              <w:t>semctl(s_semaphore, 0, SETVAL, 0);</w:t>
            </w:r>
            <w:r w:rsidRPr="003174DE">
              <w:rPr>
                <w:color w:val="00B050"/>
              </w:rPr>
              <w:t>//</w:t>
            </w:r>
            <w:r w:rsidRPr="003174DE">
              <w:rPr>
                <w:rFonts w:hint="eastAsia"/>
                <w:color w:val="00B050"/>
              </w:rPr>
              <w:t>インデックス0番のセマフォの値を 0</w:t>
            </w:r>
            <w:r w:rsidR="00B56DBD">
              <w:rPr>
                <w:color w:val="00B050"/>
              </w:rPr>
              <w:t xml:space="preserve"> </w:t>
            </w:r>
            <w:r w:rsidRPr="003174DE">
              <w:rPr>
                <w:rFonts w:hint="eastAsia"/>
                <w:color w:val="00B050"/>
              </w:rPr>
              <w:t>にする</w:t>
            </w:r>
            <w:r w:rsidR="005F1AB8">
              <w:rPr>
                <w:rFonts w:hint="eastAsia"/>
                <w:color w:val="00B050"/>
              </w:rPr>
              <w:t>（取得できない状態）</w:t>
            </w:r>
          </w:p>
          <w:p w14:paraId="16FE64C9" w14:textId="4E3002A5" w:rsidR="003174DE" w:rsidRPr="003174DE" w:rsidRDefault="003174DE" w:rsidP="003174DE">
            <w:pPr>
              <w:pStyle w:val="3-"/>
              <w:rPr>
                <w:color w:val="00B050"/>
              </w:rPr>
            </w:pPr>
            <w:r>
              <w:tab/>
            </w:r>
            <w:r w:rsidRPr="003174DE">
              <w:rPr>
                <w:color w:val="00B050"/>
              </w:rPr>
              <w:t>//</w:t>
            </w:r>
            <w:r w:rsidRPr="003174DE">
              <w:rPr>
                <w:color w:val="00B050"/>
              </w:rPr>
              <w:tab/>
              <w:t>//</w:t>
            </w:r>
            <w:r w:rsidRPr="003174DE">
              <w:rPr>
                <w:rFonts w:hint="eastAsia"/>
                <w:color w:val="00B050"/>
              </w:rPr>
              <w:t>セマフォの初期値を設定する場合は</w:t>
            </w:r>
            <w:r>
              <w:rPr>
                <w:rFonts w:hint="eastAsia"/>
                <w:color w:val="00B050"/>
              </w:rPr>
              <w:t>、semctl</w:t>
            </w:r>
            <w:r>
              <w:rPr>
                <w:color w:val="00B050"/>
              </w:rPr>
              <w:t xml:space="preserve">() </w:t>
            </w:r>
            <w:r>
              <w:rPr>
                <w:rFonts w:hint="eastAsia"/>
                <w:color w:val="00B050"/>
              </w:rPr>
              <w:t>に SETVALと初期値を渡して呼び出す</w:t>
            </w:r>
          </w:p>
          <w:p w14:paraId="70917269" w14:textId="77777777" w:rsidR="001119EA" w:rsidRPr="003174DE" w:rsidRDefault="001119EA" w:rsidP="001119EA">
            <w:pPr>
              <w:pStyle w:val="3-"/>
              <w:rPr>
                <w:color w:val="00B050"/>
              </w:rPr>
            </w:pPr>
            <w:r>
              <w:tab/>
            </w:r>
            <w:r w:rsidRPr="003174DE">
              <w:rPr>
                <w:color w:val="00B050"/>
              </w:rPr>
              <w:t>//</w:t>
            </w:r>
            <w:r w:rsidRPr="003174DE">
              <w:rPr>
                <w:color w:val="00B050"/>
              </w:rPr>
              <w:tab/>
              <w:t>union semun arg;</w:t>
            </w:r>
          </w:p>
          <w:p w14:paraId="16DF25C0" w14:textId="306F78B9" w:rsidR="001119EA" w:rsidRPr="003174DE" w:rsidRDefault="001119EA" w:rsidP="001119EA">
            <w:pPr>
              <w:pStyle w:val="3-"/>
              <w:rPr>
                <w:color w:val="00B050"/>
              </w:rPr>
            </w:pPr>
            <w:r w:rsidRPr="003174DE">
              <w:rPr>
                <w:color w:val="00B050"/>
              </w:rPr>
              <w:tab/>
              <w:t>//</w:t>
            </w:r>
            <w:r w:rsidRPr="003174DE">
              <w:rPr>
                <w:color w:val="00B050"/>
              </w:rPr>
              <w:tab/>
              <w:t xml:space="preserve">arg.val = </w:t>
            </w:r>
            <w:r w:rsidR="005F1AB8" w:rsidRPr="005F1AB8">
              <w:rPr>
                <w:color w:val="00B050"/>
              </w:rPr>
              <w:t>COMMON_RESOURCE_NUM</w:t>
            </w:r>
            <w:r w:rsidRPr="005F1AB8">
              <w:rPr>
                <w:color w:val="00B050"/>
              </w:rPr>
              <w:t>;</w:t>
            </w:r>
            <w:r w:rsidR="003174DE" w:rsidRPr="003174DE">
              <w:rPr>
                <w:color w:val="00B050"/>
              </w:rPr>
              <w:t xml:space="preserve"> </w:t>
            </w:r>
          </w:p>
          <w:p w14:paraId="09B7F71E" w14:textId="1D072B0C" w:rsidR="001119EA" w:rsidRPr="003174DE" w:rsidRDefault="001119EA" w:rsidP="001119EA">
            <w:pPr>
              <w:pStyle w:val="3-"/>
              <w:rPr>
                <w:color w:val="00B050"/>
              </w:rPr>
            </w:pPr>
            <w:r w:rsidRPr="003174DE">
              <w:rPr>
                <w:color w:val="00B050"/>
              </w:rPr>
              <w:tab/>
              <w:t>//</w:t>
            </w:r>
            <w:r w:rsidRPr="003174DE">
              <w:rPr>
                <w:color w:val="00B050"/>
              </w:rPr>
              <w:tab/>
              <w:t>semctl(s_semaphore, 0, SETVAL, arg);</w:t>
            </w:r>
            <w:r w:rsidR="003174DE" w:rsidRPr="003174DE">
              <w:rPr>
                <w:color w:val="00B050"/>
              </w:rPr>
              <w:t xml:space="preserve"> //</w:t>
            </w:r>
            <w:r w:rsidR="003174DE" w:rsidRPr="003174DE">
              <w:rPr>
                <w:rFonts w:hint="eastAsia"/>
                <w:color w:val="00B050"/>
              </w:rPr>
              <w:t>インデックス0番のセマフォの値を</w:t>
            </w:r>
            <w:r w:rsidR="003174DE" w:rsidRPr="005F1AB8">
              <w:rPr>
                <w:rFonts w:hint="eastAsia"/>
                <w:color w:val="00B050"/>
              </w:rPr>
              <w:t xml:space="preserve"> </w:t>
            </w:r>
            <w:r w:rsidR="005F1AB8" w:rsidRPr="005F1AB8">
              <w:rPr>
                <w:color w:val="00B050"/>
              </w:rPr>
              <w:t>COMMON_RESOURCE_NUM</w:t>
            </w:r>
            <w:r w:rsidR="005F1AB8">
              <w:rPr>
                <w:rFonts w:hint="eastAsia"/>
                <w:color w:val="00B050"/>
              </w:rPr>
              <w:t xml:space="preserve"> </w:t>
            </w:r>
            <w:r w:rsidR="003174DE" w:rsidRPr="003174DE">
              <w:rPr>
                <w:rFonts w:hint="eastAsia"/>
                <w:color w:val="00B050"/>
              </w:rPr>
              <w:t>にする</w:t>
            </w:r>
          </w:p>
          <w:p w14:paraId="39BD6B9C" w14:textId="77777777" w:rsidR="001119EA" w:rsidRDefault="001119EA" w:rsidP="001119EA">
            <w:pPr>
              <w:pStyle w:val="3-"/>
            </w:pPr>
            <w:r>
              <w:tab/>
              <w:t>}</w:t>
            </w:r>
          </w:p>
          <w:p w14:paraId="354B18B4" w14:textId="77777777" w:rsidR="001119EA" w:rsidRDefault="001119EA" w:rsidP="001119EA">
            <w:pPr>
              <w:pStyle w:val="3-"/>
            </w:pPr>
            <w:r>
              <w:tab/>
            </w:r>
          </w:p>
          <w:p w14:paraId="1CFF8503" w14:textId="77777777" w:rsidR="001119EA" w:rsidRPr="005F1AB8" w:rsidRDefault="001119EA" w:rsidP="001119EA">
            <w:pPr>
              <w:pStyle w:val="3-"/>
              <w:rPr>
                <w:color w:val="00B050"/>
              </w:rPr>
            </w:pPr>
            <w:r>
              <w:rPr>
                <w:rFonts w:hint="eastAsia"/>
              </w:rPr>
              <w:tab/>
            </w:r>
            <w:r w:rsidRPr="005F1AB8">
              <w:rPr>
                <w:rFonts w:hint="eastAsia"/>
                <w:color w:val="00B050"/>
              </w:rPr>
              <w:t>//スレッド作成</w:t>
            </w:r>
          </w:p>
          <w:p w14:paraId="119E92D8" w14:textId="77777777" w:rsidR="001119EA" w:rsidRDefault="001119EA" w:rsidP="001119EA">
            <w:pPr>
              <w:pStyle w:val="3-"/>
            </w:pPr>
            <w:r>
              <w:tab/>
              <w:t>static const int THREAD_NUM = 4;</w:t>
            </w:r>
          </w:p>
          <w:p w14:paraId="0B741847" w14:textId="77777777" w:rsidR="001119EA" w:rsidRDefault="001119EA" w:rsidP="001119EA">
            <w:pPr>
              <w:pStyle w:val="3-"/>
            </w:pPr>
            <w:r>
              <w:tab/>
              <w:t>pthread_t pth[THREAD_NUM];</w:t>
            </w:r>
          </w:p>
          <w:p w14:paraId="7FD40AEB" w14:textId="77777777" w:rsidR="001119EA" w:rsidRDefault="001119EA" w:rsidP="001119EA">
            <w:pPr>
              <w:pStyle w:val="3-"/>
            </w:pPr>
            <w:r>
              <w:tab/>
              <w:t>{</w:t>
            </w:r>
          </w:p>
          <w:p w14:paraId="04B3E33E" w14:textId="77777777" w:rsidR="001119EA" w:rsidRDefault="001119EA" w:rsidP="001119EA">
            <w:pPr>
              <w:pStyle w:val="3-"/>
            </w:pPr>
            <w:r>
              <w:tab/>
            </w:r>
            <w:r>
              <w:tab/>
              <w:t>pthread_attr_t attr;</w:t>
            </w:r>
          </w:p>
          <w:p w14:paraId="04217D65" w14:textId="77777777" w:rsidR="001119EA" w:rsidRDefault="001119EA" w:rsidP="001119EA">
            <w:pPr>
              <w:pStyle w:val="3-"/>
            </w:pPr>
            <w:r>
              <w:tab/>
            </w:r>
            <w:r>
              <w:tab/>
              <w:t>pthread_attr_init(&amp;attr);</w:t>
            </w:r>
          </w:p>
          <w:p w14:paraId="13D44431" w14:textId="77777777" w:rsidR="001119EA" w:rsidRDefault="001119EA" w:rsidP="001119EA">
            <w:pPr>
              <w:pStyle w:val="3-"/>
            </w:pPr>
            <w:r>
              <w:rPr>
                <w:rFonts w:hint="eastAsia"/>
              </w:rPr>
              <w:tab/>
            </w:r>
            <w:r>
              <w:rPr>
                <w:rFonts w:hint="eastAsia"/>
              </w:rPr>
              <w:tab/>
              <w:t>pthread_attr_setstacksize(&amp;attr, 1024);</w:t>
            </w:r>
            <w:r w:rsidRPr="005F1AB8">
              <w:rPr>
                <w:rFonts w:hint="eastAsia"/>
                <w:color w:val="00B050"/>
              </w:rPr>
              <w:t>//スタックサイズ指定</w:t>
            </w:r>
          </w:p>
          <w:p w14:paraId="5148BDA1" w14:textId="77777777" w:rsidR="001119EA" w:rsidRDefault="001119EA" w:rsidP="001119EA">
            <w:pPr>
              <w:pStyle w:val="3-"/>
            </w:pPr>
            <w:r>
              <w:rPr>
                <w:rFonts w:hint="eastAsia"/>
              </w:rPr>
              <w:tab/>
            </w:r>
            <w:r>
              <w:rPr>
                <w:rFonts w:hint="eastAsia"/>
              </w:rPr>
              <w:tab/>
              <w:t>pthread_create(&amp;pth[0], &amp;attr, threadFunc, (void*)"太郎");</w:t>
            </w:r>
          </w:p>
          <w:p w14:paraId="6E9F9B4F" w14:textId="77777777" w:rsidR="001119EA" w:rsidRDefault="001119EA" w:rsidP="001119EA">
            <w:pPr>
              <w:pStyle w:val="3-"/>
            </w:pPr>
            <w:r>
              <w:rPr>
                <w:rFonts w:hint="eastAsia"/>
              </w:rPr>
              <w:tab/>
            </w:r>
            <w:r>
              <w:rPr>
                <w:rFonts w:hint="eastAsia"/>
              </w:rPr>
              <w:tab/>
              <w:t>pthread_create(&amp;pth[1], &amp;attr, threadFunc, (void*)"次郎");</w:t>
            </w:r>
          </w:p>
          <w:p w14:paraId="7C160D06" w14:textId="77777777" w:rsidR="001119EA" w:rsidRDefault="001119EA" w:rsidP="001119EA">
            <w:pPr>
              <w:pStyle w:val="3-"/>
            </w:pPr>
            <w:r>
              <w:rPr>
                <w:rFonts w:hint="eastAsia"/>
              </w:rPr>
              <w:tab/>
            </w:r>
            <w:r>
              <w:rPr>
                <w:rFonts w:hint="eastAsia"/>
              </w:rPr>
              <w:tab/>
              <w:t>pthread_create(&amp;pth[2], &amp;attr, threadFunc, (void*)"三郎");</w:t>
            </w:r>
          </w:p>
          <w:p w14:paraId="74FE8B99" w14:textId="77777777" w:rsidR="001119EA" w:rsidRDefault="001119EA" w:rsidP="001119EA">
            <w:pPr>
              <w:pStyle w:val="3-"/>
            </w:pPr>
            <w:r>
              <w:rPr>
                <w:rFonts w:hint="eastAsia"/>
              </w:rPr>
              <w:tab/>
            </w:r>
            <w:r>
              <w:rPr>
                <w:rFonts w:hint="eastAsia"/>
              </w:rPr>
              <w:tab/>
              <w:t>pthread_create(&amp;pth[3], &amp;attr, threadFunc, (void*)"四朗");</w:t>
            </w:r>
          </w:p>
          <w:p w14:paraId="643E667D" w14:textId="77777777" w:rsidR="001119EA" w:rsidRDefault="001119EA" w:rsidP="001119EA">
            <w:pPr>
              <w:pStyle w:val="3-"/>
            </w:pPr>
            <w:r>
              <w:tab/>
              <w:t>}</w:t>
            </w:r>
          </w:p>
          <w:p w14:paraId="48EEB7A1" w14:textId="77777777" w:rsidR="001119EA" w:rsidRDefault="001119EA" w:rsidP="001119EA">
            <w:pPr>
              <w:pStyle w:val="3-"/>
            </w:pPr>
          </w:p>
          <w:p w14:paraId="09077CC0" w14:textId="77777777" w:rsidR="001119EA" w:rsidRPr="005F1AB8" w:rsidRDefault="001119EA" w:rsidP="001119EA">
            <w:pPr>
              <w:pStyle w:val="3-"/>
              <w:rPr>
                <w:color w:val="00B050"/>
              </w:rPr>
            </w:pPr>
            <w:r>
              <w:rPr>
                <w:rFonts w:hint="eastAsia"/>
              </w:rPr>
              <w:tab/>
            </w:r>
            <w:r w:rsidRPr="005F1AB8">
              <w:rPr>
                <w:rFonts w:hint="eastAsia"/>
                <w:color w:val="00B050"/>
              </w:rPr>
              <w:t>//若干スリープ</w:t>
            </w:r>
          </w:p>
          <w:p w14:paraId="7F497C61" w14:textId="77777777" w:rsidR="001119EA" w:rsidRDefault="001119EA" w:rsidP="001119EA">
            <w:pPr>
              <w:pStyle w:val="3-"/>
            </w:pPr>
            <w:r>
              <w:tab/>
              <w:t>usleep(10 * 1000);</w:t>
            </w:r>
          </w:p>
          <w:p w14:paraId="4135A301" w14:textId="77777777" w:rsidR="001119EA" w:rsidRDefault="001119EA" w:rsidP="001119EA">
            <w:pPr>
              <w:pStyle w:val="3-"/>
            </w:pPr>
          </w:p>
          <w:p w14:paraId="41BB2A51" w14:textId="77777777" w:rsidR="001119EA" w:rsidRDefault="001119EA" w:rsidP="001119EA">
            <w:pPr>
              <w:pStyle w:val="3-"/>
            </w:pPr>
            <w:r>
              <w:rPr>
                <w:rFonts w:hint="eastAsia"/>
              </w:rPr>
              <w:tab/>
            </w:r>
            <w:r w:rsidRPr="005F1AB8">
              <w:rPr>
                <w:rFonts w:hint="eastAsia"/>
                <w:color w:val="00B050"/>
              </w:rPr>
              <w:t>//共有リソース初期化</w:t>
            </w:r>
          </w:p>
          <w:p w14:paraId="44532DCE" w14:textId="77777777" w:rsidR="001119EA" w:rsidRDefault="001119EA" w:rsidP="001119EA">
            <w:pPr>
              <w:pStyle w:val="3-"/>
            </w:pPr>
            <w:r>
              <w:tab/>
              <w:t>for (int i = 0; i &lt; COMMON_RESOURCE_NUM; ++i)</w:t>
            </w:r>
          </w:p>
          <w:p w14:paraId="46112382" w14:textId="77777777" w:rsidR="001119EA" w:rsidRDefault="001119EA" w:rsidP="001119EA">
            <w:pPr>
              <w:pStyle w:val="3-"/>
            </w:pPr>
            <w:r>
              <w:tab/>
              <w:t>{</w:t>
            </w:r>
          </w:p>
          <w:p w14:paraId="1A8C0CBE" w14:textId="77777777" w:rsidR="001119EA" w:rsidRDefault="001119EA" w:rsidP="001119EA">
            <w:pPr>
              <w:pStyle w:val="3-"/>
            </w:pPr>
            <w:r>
              <w:tab/>
            </w:r>
            <w:r>
              <w:tab/>
              <w:t>s_commonResource[i] = 1000 * (i + 1);</w:t>
            </w:r>
          </w:p>
          <w:p w14:paraId="09D198B0" w14:textId="77777777" w:rsidR="001119EA" w:rsidRDefault="001119EA" w:rsidP="001119EA">
            <w:pPr>
              <w:pStyle w:val="3-"/>
            </w:pPr>
            <w:r>
              <w:tab/>
              <w:t>}</w:t>
            </w:r>
          </w:p>
          <w:p w14:paraId="48DB4C3D" w14:textId="77777777" w:rsidR="001119EA" w:rsidRDefault="001119EA" w:rsidP="001119EA">
            <w:pPr>
              <w:pStyle w:val="3-"/>
            </w:pPr>
          </w:p>
          <w:p w14:paraId="200891C2" w14:textId="77777777" w:rsidR="001119EA" w:rsidRDefault="001119EA" w:rsidP="001119EA">
            <w:pPr>
              <w:pStyle w:val="3-"/>
            </w:pPr>
            <w:r>
              <w:rPr>
                <w:rFonts w:hint="eastAsia"/>
              </w:rPr>
              <w:tab/>
            </w:r>
            <w:r w:rsidRPr="005F1AB8">
              <w:rPr>
                <w:rFonts w:hint="eastAsia"/>
                <w:color w:val="00B050"/>
              </w:rPr>
              <w:t>//若干スリープ</w:t>
            </w:r>
          </w:p>
          <w:p w14:paraId="03CC91E7" w14:textId="77777777" w:rsidR="001119EA" w:rsidRDefault="001119EA" w:rsidP="001119EA">
            <w:pPr>
              <w:pStyle w:val="3-"/>
            </w:pPr>
            <w:r>
              <w:tab/>
              <w:t>usleep(10 * 1000);</w:t>
            </w:r>
          </w:p>
          <w:p w14:paraId="5A05F6E6" w14:textId="77777777" w:rsidR="001119EA" w:rsidRDefault="001119EA" w:rsidP="001119EA">
            <w:pPr>
              <w:pStyle w:val="3-"/>
            </w:pPr>
          </w:p>
          <w:p w14:paraId="31DDC74C" w14:textId="77777777" w:rsidR="001119EA" w:rsidRDefault="001119EA" w:rsidP="001119EA">
            <w:pPr>
              <w:pStyle w:val="3-"/>
            </w:pPr>
            <w:r>
              <w:rPr>
                <w:rFonts w:hint="eastAsia"/>
              </w:rPr>
              <w:tab/>
            </w:r>
            <w:r w:rsidRPr="005F1AB8">
              <w:rPr>
                <w:rFonts w:hint="eastAsia"/>
                <w:color w:val="00B050"/>
              </w:rPr>
              <w:t>//共有リソースの使用を許可（全セマフォ解放）</w:t>
            </w:r>
          </w:p>
          <w:p w14:paraId="24337E1C" w14:textId="77777777" w:rsidR="001119EA" w:rsidRDefault="001119EA" w:rsidP="001119EA">
            <w:pPr>
              <w:pStyle w:val="3-"/>
            </w:pPr>
            <w:r>
              <w:tab/>
              <w:t>{</w:t>
            </w:r>
          </w:p>
          <w:p w14:paraId="6679C74B" w14:textId="77777777" w:rsidR="001119EA" w:rsidRDefault="001119EA" w:rsidP="001119EA">
            <w:pPr>
              <w:pStyle w:val="3-"/>
            </w:pPr>
            <w:r>
              <w:tab/>
            </w:r>
            <w:r>
              <w:tab/>
              <w:t>for (int i = 0; i &lt; COMMON_RESOURCE_NUM; ++i)</w:t>
            </w:r>
          </w:p>
          <w:p w14:paraId="68DF8141" w14:textId="77777777" w:rsidR="001119EA" w:rsidRDefault="001119EA" w:rsidP="001119EA">
            <w:pPr>
              <w:pStyle w:val="3-"/>
            </w:pPr>
            <w:r>
              <w:tab/>
            </w:r>
            <w:r>
              <w:tab/>
              <w:t>{</w:t>
            </w:r>
          </w:p>
          <w:p w14:paraId="65CDB804" w14:textId="41E9A084" w:rsidR="00B64270" w:rsidRPr="00B64270" w:rsidRDefault="00B64270" w:rsidP="00B64270">
            <w:pPr>
              <w:pStyle w:val="3-"/>
              <w:rPr>
                <w:rFonts w:hint="eastAsia"/>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08BD27A4" w14:textId="016B37CC"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//セマフォ操作データ sembuf の要素数は一つ</w:t>
            </w:r>
          </w:p>
          <w:p w14:paraId="234FAA62" w14:textId="5BA67965" w:rsidR="001119EA" w:rsidRDefault="001119EA" w:rsidP="00B64270">
            <w:pPr>
              <w:pStyle w:val="3-"/>
            </w:pPr>
            <w:r>
              <w:tab/>
            </w:r>
            <w:r>
              <w:tab/>
              <w:t>}</w:t>
            </w:r>
          </w:p>
          <w:p w14:paraId="42483629" w14:textId="77777777" w:rsidR="001119EA" w:rsidRDefault="001119EA" w:rsidP="001119EA">
            <w:pPr>
              <w:pStyle w:val="3-"/>
            </w:pPr>
            <w:r>
              <w:tab/>
            </w:r>
            <w:r>
              <w:tab/>
              <w:t>printf("Common-resources have been prepared. (num=%d)\n", COMMON_RESOURCE_NUM);</w:t>
            </w:r>
          </w:p>
          <w:p w14:paraId="6752A473" w14:textId="77777777" w:rsidR="001119EA" w:rsidRDefault="001119EA" w:rsidP="001119EA">
            <w:pPr>
              <w:pStyle w:val="3-"/>
            </w:pPr>
            <w:r>
              <w:tab/>
            </w:r>
            <w:r>
              <w:tab/>
              <w:t>fflush(stdout);</w:t>
            </w:r>
          </w:p>
          <w:p w14:paraId="687BBCA5" w14:textId="77777777" w:rsidR="001119EA" w:rsidRDefault="001119EA" w:rsidP="001119EA">
            <w:pPr>
              <w:pStyle w:val="3-"/>
            </w:pPr>
            <w:r>
              <w:tab/>
              <w:t>}</w:t>
            </w:r>
          </w:p>
          <w:p w14:paraId="6E010338" w14:textId="77777777" w:rsidR="001119EA" w:rsidRDefault="001119EA" w:rsidP="001119EA">
            <w:pPr>
              <w:pStyle w:val="3-"/>
            </w:pPr>
            <w:r>
              <w:tab/>
            </w:r>
          </w:p>
          <w:p w14:paraId="37E57028" w14:textId="77777777" w:rsidR="001119EA" w:rsidRDefault="001119EA" w:rsidP="001119EA">
            <w:pPr>
              <w:pStyle w:val="3-"/>
            </w:pPr>
            <w:r>
              <w:rPr>
                <w:rFonts w:hint="eastAsia"/>
              </w:rPr>
              <w:tab/>
            </w:r>
            <w:r w:rsidRPr="00B64270">
              <w:rPr>
                <w:rFonts w:hint="eastAsia"/>
                <w:color w:val="00B050"/>
              </w:rPr>
              <w:t>//スレッド終了待ち</w:t>
            </w:r>
          </w:p>
          <w:p w14:paraId="780C8F43" w14:textId="77777777" w:rsidR="001119EA" w:rsidRDefault="001119EA" w:rsidP="001119EA">
            <w:pPr>
              <w:pStyle w:val="3-"/>
            </w:pPr>
            <w:r>
              <w:tab/>
              <w:t>for (int i = 0; i &lt; THREAD_NUM; ++i)</w:t>
            </w:r>
          </w:p>
          <w:p w14:paraId="14E0EA4A" w14:textId="77777777" w:rsidR="001119EA" w:rsidRDefault="001119EA" w:rsidP="001119EA">
            <w:pPr>
              <w:pStyle w:val="3-"/>
            </w:pPr>
            <w:r>
              <w:tab/>
              <w:t>{</w:t>
            </w:r>
          </w:p>
          <w:p w14:paraId="1388D08F" w14:textId="77777777" w:rsidR="001119EA" w:rsidRDefault="001119EA" w:rsidP="001119EA">
            <w:pPr>
              <w:pStyle w:val="3-"/>
            </w:pPr>
            <w:r>
              <w:tab/>
            </w:r>
            <w:r>
              <w:tab/>
              <w:t>pthread_join(pth[i], NULL);</w:t>
            </w:r>
          </w:p>
          <w:p w14:paraId="02B5AFDB" w14:textId="77777777" w:rsidR="001119EA" w:rsidRDefault="001119EA" w:rsidP="001119EA">
            <w:pPr>
              <w:pStyle w:val="3-"/>
            </w:pPr>
            <w:r>
              <w:tab/>
              <w:t>}</w:t>
            </w:r>
          </w:p>
          <w:p w14:paraId="0F2816FD" w14:textId="77777777" w:rsidR="001119EA" w:rsidRDefault="001119EA" w:rsidP="001119EA">
            <w:pPr>
              <w:pStyle w:val="3-"/>
            </w:pPr>
            <w:r>
              <w:tab/>
            </w:r>
          </w:p>
          <w:p w14:paraId="1006A4C2" w14:textId="77777777" w:rsidR="001119EA" w:rsidRDefault="001119EA" w:rsidP="001119EA">
            <w:pPr>
              <w:pStyle w:val="3-"/>
            </w:pPr>
            <w:r>
              <w:rPr>
                <w:rFonts w:hint="eastAsia"/>
              </w:rPr>
              <w:tab/>
            </w:r>
            <w:r w:rsidRPr="00B64270">
              <w:rPr>
                <w:rFonts w:hint="eastAsia"/>
                <w:color w:val="00B050"/>
              </w:rPr>
              <w:t>//セマフォの取得と解放を大量に実行して時間を計測</w:t>
            </w:r>
          </w:p>
          <w:p w14:paraId="69EB5D79" w14:textId="77777777" w:rsidR="001119EA" w:rsidRDefault="001119EA" w:rsidP="001119EA">
            <w:pPr>
              <w:pStyle w:val="3-"/>
            </w:pPr>
            <w:r>
              <w:tab/>
              <w:t>{</w:t>
            </w:r>
          </w:p>
          <w:p w14:paraId="056DD13D" w14:textId="77777777" w:rsidR="001119EA" w:rsidRDefault="001119EA" w:rsidP="001119EA">
            <w:pPr>
              <w:pStyle w:val="3-"/>
            </w:pPr>
            <w:r>
              <w:tab/>
            </w:r>
            <w:r>
              <w:tab/>
              <w:t>struct timeval begin;</w:t>
            </w:r>
          </w:p>
          <w:p w14:paraId="6100C250" w14:textId="77777777" w:rsidR="001119EA" w:rsidRDefault="001119EA" w:rsidP="001119EA">
            <w:pPr>
              <w:pStyle w:val="3-"/>
            </w:pPr>
            <w:r>
              <w:tab/>
            </w:r>
            <w:r>
              <w:tab/>
              <w:t>gettimeofday(&amp;begin, NULL);</w:t>
            </w:r>
          </w:p>
          <w:p w14:paraId="752B56E5" w14:textId="77777777" w:rsidR="001119EA" w:rsidRDefault="001119EA" w:rsidP="001119EA">
            <w:pPr>
              <w:pStyle w:val="3-"/>
            </w:pPr>
            <w:r>
              <w:tab/>
            </w:r>
            <w:r>
              <w:tab/>
              <w:t>static const int TEST_TIMES = 10000000;</w:t>
            </w:r>
          </w:p>
          <w:p w14:paraId="1AB1753F" w14:textId="77777777" w:rsidR="001119EA" w:rsidRDefault="001119EA" w:rsidP="001119EA">
            <w:pPr>
              <w:pStyle w:val="3-"/>
            </w:pPr>
            <w:r>
              <w:lastRenderedPageBreak/>
              <w:tab/>
            </w:r>
            <w:r>
              <w:tab/>
              <w:t>for (int i = 0; i &lt; TEST_TIMES; ++i)</w:t>
            </w:r>
          </w:p>
          <w:p w14:paraId="24EBB4A6" w14:textId="77777777" w:rsidR="001119EA" w:rsidRDefault="001119EA" w:rsidP="001119EA">
            <w:pPr>
              <w:pStyle w:val="3-"/>
            </w:pPr>
            <w:r>
              <w:tab/>
            </w:r>
            <w:r>
              <w:tab/>
              <w:t>{</w:t>
            </w:r>
          </w:p>
          <w:p w14:paraId="017E1814" w14:textId="77777777" w:rsidR="001119EA" w:rsidRDefault="001119EA" w:rsidP="001119EA">
            <w:pPr>
              <w:pStyle w:val="3-"/>
            </w:pPr>
            <w:r>
              <w:tab/>
            </w:r>
            <w:r>
              <w:tab/>
            </w:r>
            <w:r>
              <w:tab/>
              <w:t>{</w:t>
            </w:r>
          </w:p>
          <w:p w14:paraId="5D6E6D96" w14:textId="77777777" w:rsidR="001119EA" w:rsidRPr="00B64270" w:rsidRDefault="001119EA" w:rsidP="001119EA">
            <w:pPr>
              <w:pStyle w:val="3-"/>
              <w:rPr>
                <w:color w:val="FF0000"/>
              </w:rPr>
            </w:pPr>
            <w:r>
              <w:tab/>
            </w:r>
            <w:r>
              <w:tab/>
            </w:r>
            <w:r>
              <w:tab/>
            </w:r>
            <w:r>
              <w:tab/>
            </w:r>
            <w:r w:rsidRPr="00B64270">
              <w:rPr>
                <w:color w:val="FF0000"/>
              </w:rPr>
              <w:t>struct sembuf sb = {0, -1, 0};</w:t>
            </w:r>
          </w:p>
          <w:p w14:paraId="706F07C8"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6E8A655C" w14:textId="77777777" w:rsidR="001119EA" w:rsidRDefault="001119EA" w:rsidP="001119EA">
            <w:pPr>
              <w:pStyle w:val="3-"/>
            </w:pPr>
            <w:r>
              <w:tab/>
            </w:r>
            <w:r>
              <w:tab/>
            </w:r>
            <w:r>
              <w:tab/>
              <w:t>}</w:t>
            </w:r>
          </w:p>
          <w:p w14:paraId="4E5F753B" w14:textId="77777777" w:rsidR="001119EA" w:rsidRDefault="001119EA" w:rsidP="001119EA">
            <w:pPr>
              <w:pStyle w:val="3-"/>
            </w:pPr>
            <w:r>
              <w:tab/>
            </w:r>
            <w:r>
              <w:tab/>
            </w:r>
            <w:r>
              <w:tab/>
              <w:t>{</w:t>
            </w:r>
          </w:p>
          <w:p w14:paraId="3F21272F" w14:textId="77777777" w:rsidR="001119EA" w:rsidRPr="00B64270" w:rsidRDefault="001119EA" w:rsidP="001119EA">
            <w:pPr>
              <w:pStyle w:val="3-"/>
              <w:rPr>
                <w:color w:val="FF0000"/>
              </w:rPr>
            </w:pPr>
            <w:r>
              <w:tab/>
            </w:r>
            <w:r>
              <w:tab/>
            </w:r>
            <w:r>
              <w:tab/>
            </w:r>
            <w:r>
              <w:tab/>
            </w:r>
            <w:r w:rsidRPr="00B64270">
              <w:rPr>
                <w:color w:val="FF0000"/>
              </w:rPr>
              <w:t>struct sembuf sb = {0, 1, 0};</w:t>
            </w:r>
          </w:p>
          <w:p w14:paraId="75E90C3D"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08877C05" w14:textId="77777777" w:rsidR="001119EA" w:rsidRDefault="001119EA" w:rsidP="001119EA">
            <w:pPr>
              <w:pStyle w:val="3-"/>
            </w:pPr>
            <w:r>
              <w:tab/>
            </w:r>
            <w:r>
              <w:tab/>
            </w:r>
            <w:r>
              <w:tab/>
              <w:t>}</w:t>
            </w:r>
          </w:p>
          <w:p w14:paraId="50AD8908" w14:textId="77777777" w:rsidR="001119EA" w:rsidRDefault="001119EA" w:rsidP="001119EA">
            <w:pPr>
              <w:pStyle w:val="3-"/>
            </w:pPr>
            <w:r>
              <w:tab/>
            </w:r>
            <w:r>
              <w:tab/>
              <w:t>}</w:t>
            </w:r>
          </w:p>
          <w:p w14:paraId="2C6EE11B" w14:textId="77777777" w:rsidR="001119EA" w:rsidRDefault="001119EA" w:rsidP="001119EA">
            <w:pPr>
              <w:pStyle w:val="3-"/>
            </w:pPr>
            <w:r>
              <w:tab/>
            </w:r>
            <w:r>
              <w:tab/>
              <w:t>struct timeval end;</w:t>
            </w:r>
          </w:p>
          <w:p w14:paraId="34BEA38C" w14:textId="77777777" w:rsidR="001119EA" w:rsidRDefault="001119EA" w:rsidP="001119EA">
            <w:pPr>
              <w:pStyle w:val="3-"/>
            </w:pPr>
            <w:r>
              <w:tab/>
            </w:r>
            <w:r>
              <w:tab/>
              <w:t>gettimeofday(&amp;end, NULL);</w:t>
            </w:r>
          </w:p>
          <w:p w14:paraId="10950A6E" w14:textId="77777777" w:rsidR="001119EA" w:rsidRDefault="001119EA" w:rsidP="001119EA">
            <w:pPr>
              <w:pStyle w:val="3-"/>
            </w:pPr>
            <w:r>
              <w:tab/>
            </w:r>
            <w:r>
              <w:tab/>
              <w:t>struct timeval duration;</w:t>
            </w:r>
          </w:p>
          <w:p w14:paraId="40BDC5E6" w14:textId="77777777" w:rsidR="001119EA" w:rsidRDefault="001119EA" w:rsidP="001119EA">
            <w:pPr>
              <w:pStyle w:val="3-"/>
            </w:pPr>
            <w:r>
              <w:tab/>
            </w:r>
            <w:r>
              <w:tab/>
              <w:t>if( end.tv_usec &gt;= begin.tv_usec)</w:t>
            </w:r>
          </w:p>
          <w:p w14:paraId="4B5DDB46" w14:textId="77777777" w:rsidR="001119EA" w:rsidRDefault="001119EA" w:rsidP="001119EA">
            <w:pPr>
              <w:pStyle w:val="3-"/>
            </w:pPr>
            <w:r>
              <w:tab/>
            </w:r>
            <w:r>
              <w:tab/>
              <w:t>{</w:t>
            </w:r>
          </w:p>
          <w:p w14:paraId="6AB1FAA6" w14:textId="77777777" w:rsidR="001119EA" w:rsidRDefault="001119EA" w:rsidP="001119EA">
            <w:pPr>
              <w:pStyle w:val="3-"/>
            </w:pPr>
            <w:r>
              <w:tab/>
            </w:r>
            <w:r>
              <w:tab/>
            </w:r>
            <w:r>
              <w:tab/>
              <w:t>duration.tv_sec = end.tv_sec - begin.tv_sec;</w:t>
            </w:r>
          </w:p>
          <w:p w14:paraId="48E99390" w14:textId="77777777" w:rsidR="001119EA" w:rsidRDefault="001119EA" w:rsidP="001119EA">
            <w:pPr>
              <w:pStyle w:val="3-"/>
            </w:pPr>
            <w:r>
              <w:tab/>
            </w:r>
            <w:r>
              <w:tab/>
            </w:r>
            <w:r>
              <w:tab/>
              <w:t>duration.tv_usec = end.tv_usec - begin.tv_usec;</w:t>
            </w:r>
          </w:p>
          <w:p w14:paraId="43CECC4F" w14:textId="77777777" w:rsidR="001119EA" w:rsidRDefault="001119EA" w:rsidP="001119EA">
            <w:pPr>
              <w:pStyle w:val="3-"/>
            </w:pPr>
            <w:r>
              <w:tab/>
            </w:r>
            <w:r>
              <w:tab/>
              <w:t>}</w:t>
            </w:r>
          </w:p>
          <w:p w14:paraId="6F80DA19" w14:textId="77777777" w:rsidR="001119EA" w:rsidRDefault="001119EA" w:rsidP="001119EA">
            <w:pPr>
              <w:pStyle w:val="3-"/>
            </w:pPr>
            <w:r>
              <w:tab/>
            </w:r>
            <w:r>
              <w:tab/>
              <w:t>else</w:t>
            </w:r>
          </w:p>
          <w:p w14:paraId="3D3BE466" w14:textId="77777777" w:rsidR="001119EA" w:rsidRDefault="001119EA" w:rsidP="001119EA">
            <w:pPr>
              <w:pStyle w:val="3-"/>
            </w:pPr>
            <w:r>
              <w:tab/>
            </w:r>
            <w:r>
              <w:tab/>
              <w:t>{</w:t>
            </w:r>
          </w:p>
          <w:p w14:paraId="3DB5E583" w14:textId="77777777" w:rsidR="001119EA" w:rsidRDefault="001119EA" w:rsidP="001119EA">
            <w:pPr>
              <w:pStyle w:val="3-"/>
            </w:pPr>
            <w:r>
              <w:tab/>
            </w:r>
            <w:r>
              <w:tab/>
            </w:r>
            <w:r>
              <w:tab/>
              <w:t>duration.tv_sec = end.tv_sec - begin.tv_sec - 1;</w:t>
            </w:r>
          </w:p>
          <w:p w14:paraId="06329EDF" w14:textId="77777777" w:rsidR="001119EA" w:rsidRDefault="001119EA" w:rsidP="001119EA">
            <w:pPr>
              <w:pStyle w:val="3-"/>
            </w:pPr>
            <w:r>
              <w:tab/>
            </w:r>
            <w:r>
              <w:tab/>
            </w:r>
            <w:r>
              <w:tab/>
              <w:t>duration.tv_usec = 1000000 - begin.tv_usec + end.tv_usec;</w:t>
            </w:r>
          </w:p>
          <w:p w14:paraId="5F05810A" w14:textId="77777777" w:rsidR="001119EA" w:rsidRDefault="001119EA" w:rsidP="001119EA">
            <w:pPr>
              <w:pStyle w:val="3-"/>
            </w:pPr>
            <w:r>
              <w:tab/>
            </w:r>
            <w:r>
              <w:tab/>
              <w:t>}</w:t>
            </w:r>
          </w:p>
          <w:p w14:paraId="71344707" w14:textId="77777777" w:rsidR="001119EA" w:rsidRDefault="001119EA" w:rsidP="001119EA">
            <w:pPr>
              <w:pStyle w:val="3-"/>
            </w:pPr>
            <w:r>
              <w:tab/>
            </w:r>
            <w:r>
              <w:tab/>
              <w:t>printf("Semaphore * %d = %d.%06d sec\n", TEST_TIMES, duration.tv_sec, duration.tv_usec);</w:t>
            </w:r>
          </w:p>
          <w:p w14:paraId="7D95D50B" w14:textId="77777777" w:rsidR="001119EA" w:rsidRDefault="001119EA" w:rsidP="001119EA">
            <w:pPr>
              <w:pStyle w:val="3-"/>
            </w:pPr>
            <w:r>
              <w:tab/>
              <w:t>}</w:t>
            </w:r>
          </w:p>
          <w:p w14:paraId="17365A46" w14:textId="149D3082" w:rsidR="001119EA" w:rsidRDefault="001119EA" w:rsidP="001119EA">
            <w:pPr>
              <w:pStyle w:val="3-"/>
            </w:pPr>
            <w:r>
              <w:tab/>
            </w:r>
            <w:r>
              <w:tab/>
            </w:r>
          </w:p>
          <w:p w14:paraId="1B31FAE3" w14:textId="77777777" w:rsidR="001119EA" w:rsidRPr="00B64270" w:rsidRDefault="001119EA" w:rsidP="001119EA">
            <w:pPr>
              <w:pStyle w:val="3-"/>
              <w:rPr>
                <w:color w:val="00B050"/>
              </w:rPr>
            </w:pPr>
            <w:r>
              <w:rPr>
                <w:rFonts w:hint="eastAsia"/>
              </w:rPr>
              <w:tab/>
            </w:r>
            <w:r w:rsidRPr="00B64270">
              <w:rPr>
                <w:rFonts w:hint="eastAsia"/>
                <w:color w:val="00B050"/>
              </w:rPr>
              <w:t>//セマフォ破棄</w:t>
            </w:r>
          </w:p>
          <w:p w14:paraId="67728691" w14:textId="77777777" w:rsidR="001119EA" w:rsidRDefault="001119EA" w:rsidP="001119EA">
            <w:pPr>
              <w:pStyle w:val="3-"/>
            </w:pPr>
            <w:r>
              <w:tab/>
              <w:t>{</w:t>
            </w:r>
          </w:p>
          <w:p w14:paraId="4EB107D9" w14:textId="3598080D" w:rsidR="001119EA" w:rsidRPr="00B64270" w:rsidRDefault="001119EA" w:rsidP="001119EA">
            <w:pPr>
              <w:pStyle w:val="3-"/>
              <w:rPr>
                <w:color w:val="00B050"/>
              </w:rPr>
            </w:pPr>
            <w:r>
              <w:tab/>
            </w:r>
            <w:r>
              <w:tab/>
            </w:r>
            <w:r w:rsidRPr="00B64270">
              <w:rPr>
                <w:color w:val="FF0000"/>
              </w:rPr>
              <w:t>semctl(s_semaphore, 0, IPC_RMID, 0);</w:t>
            </w:r>
            <w:r w:rsidR="00B64270" w:rsidRPr="00B64270">
              <w:rPr>
                <w:rFonts w:hint="eastAsia"/>
                <w:color w:val="00B050"/>
              </w:rPr>
              <w:t>//インデックス0番のセマフォを破棄</w:t>
            </w:r>
          </w:p>
          <w:p w14:paraId="7886E253" w14:textId="77777777" w:rsidR="001119EA" w:rsidRDefault="001119EA" w:rsidP="001119EA">
            <w:pPr>
              <w:pStyle w:val="3-"/>
            </w:pPr>
            <w:r>
              <w:tab/>
              <w:t>}</w:t>
            </w:r>
          </w:p>
          <w:p w14:paraId="69A589D4" w14:textId="77777777" w:rsidR="001119EA" w:rsidRDefault="001119EA" w:rsidP="001119EA">
            <w:pPr>
              <w:pStyle w:val="3-"/>
            </w:pPr>
            <w:r>
              <w:tab/>
            </w:r>
          </w:p>
          <w:p w14:paraId="0EA577A4" w14:textId="77777777" w:rsidR="001119EA" w:rsidRDefault="001119EA" w:rsidP="001119EA">
            <w:pPr>
              <w:pStyle w:val="3-"/>
            </w:pPr>
            <w:r>
              <w:tab/>
              <w:t>return EXIT_SUCCESS;</w:t>
            </w:r>
          </w:p>
          <w:p w14:paraId="5438D6ED" w14:textId="736683CF" w:rsidR="00737B12" w:rsidRPr="00DE3BF2" w:rsidRDefault="001119EA" w:rsidP="001119EA">
            <w:pPr>
              <w:pStyle w:val="3-"/>
            </w:pPr>
            <w:r>
              <w:t>}</w:t>
            </w:r>
          </w:p>
        </w:tc>
      </w:tr>
    </w:tbl>
    <w:p w14:paraId="6A1D58A2" w14:textId="77777777" w:rsidR="00737B12" w:rsidRPr="00DE3BF2" w:rsidRDefault="00737B12" w:rsidP="00E91C53">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1096613" w14:textId="77777777" w:rsidTr="000A1665">
        <w:tc>
          <w:tcPr>
            <w:tcW w:w="8494" w:type="dxa"/>
          </w:tcPr>
          <w:p w14:paraId="004FDBD9" w14:textId="77777777" w:rsidR="001119EA" w:rsidRPr="001119EA" w:rsidRDefault="001119EA" w:rsidP="001119EA">
            <w:pPr>
              <w:pStyle w:val="3-"/>
              <w:rPr>
                <w:color w:val="auto"/>
              </w:rPr>
            </w:pPr>
            <w:r w:rsidRPr="001119EA">
              <w:rPr>
                <w:rFonts w:hint="eastAsia"/>
                <w:color w:val="auto"/>
              </w:rPr>
              <w:t>- begin:三郎 -</w:t>
            </w:r>
          </w:p>
          <w:p w14:paraId="12B1B9D3" w14:textId="77777777" w:rsidR="001119EA" w:rsidRPr="001119EA" w:rsidRDefault="001119EA" w:rsidP="001119EA">
            <w:pPr>
              <w:pStyle w:val="3-"/>
              <w:rPr>
                <w:color w:val="auto"/>
              </w:rPr>
            </w:pPr>
            <w:r w:rsidRPr="001119EA">
              <w:rPr>
                <w:rFonts w:hint="eastAsia"/>
                <w:color w:val="auto"/>
              </w:rPr>
              <w:t>- begin:太郎 -</w:t>
            </w:r>
          </w:p>
          <w:p w14:paraId="47328AA7" w14:textId="77777777" w:rsidR="001119EA" w:rsidRPr="001119EA" w:rsidRDefault="001119EA" w:rsidP="001119EA">
            <w:pPr>
              <w:pStyle w:val="3-"/>
              <w:rPr>
                <w:color w:val="auto"/>
              </w:rPr>
            </w:pPr>
            <w:r w:rsidRPr="001119EA">
              <w:rPr>
                <w:rFonts w:hint="eastAsia"/>
                <w:color w:val="auto"/>
              </w:rPr>
              <w:t>- begin:次郎 -</w:t>
            </w:r>
          </w:p>
          <w:p w14:paraId="78FDF6F2" w14:textId="77777777" w:rsidR="001119EA" w:rsidRPr="001119EA" w:rsidRDefault="001119EA" w:rsidP="001119EA">
            <w:pPr>
              <w:pStyle w:val="3-"/>
              <w:rPr>
                <w:color w:val="auto"/>
              </w:rPr>
            </w:pPr>
            <w:r w:rsidRPr="001119EA">
              <w:rPr>
                <w:rFonts w:hint="eastAsia"/>
                <w:color w:val="auto"/>
              </w:rPr>
              <w:t>- begin:四朗 -</w:t>
            </w:r>
          </w:p>
          <w:p w14:paraId="41F7A2DE" w14:textId="590665EA" w:rsidR="001119EA" w:rsidRPr="001119EA" w:rsidRDefault="001119EA" w:rsidP="001119EA">
            <w:pPr>
              <w:pStyle w:val="3-"/>
              <w:rPr>
                <w:color w:val="auto"/>
              </w:rPr>
            </w:pPr>
            <w:r w:rsidRPr="001119EA">
              <w:rPr>
                <w:color w:val="auto"/>
              </w:rPr>
              <w:t>Common-resources have been prepared. (num=2)</w:t>
            </w:r>
            <w:r w:rsidR="00B64270">
              <w:rPr>
                <w:color w:val="auto"/>
              </w:rPr>
              <w:tab/>
            </w:r>
            <w:r w:rsidR="00B64270">
              <w:rPr>
                <w:color w:val="auto"/>
              </w:rPr>
              <w:tab/>
            </w:r>
            <w:r w:rsidR="00B64270" w:rsidRPr="00B64270">
              <w:rPr>
                <w:color w:val="FF0000"/>
              </w:rPr>
              <w:t>←セマフォが解放されるまで全てのスレッドがブロック</w:t>
            </w:r>
          </w:p>
          <w:p w14:paraId="542FE95A" w14:textId="77777777" w:rsidR="001119EA" w:rsidRPr="001119EA" w:rsidRDefault="001119EA" w:rsidP="001119EA">
            <w:pPr>
              <w:pStyle w:val="3-"/>
              <w:rPr>
                <w:color w:val="auto"/>
              </w:rPr>
            </w:pPr>
            <w:r w:rsidRPr="00FF65A9">
              <w:rPr>
                <w:rFonts w:hint="eastAsia"/>
                <w:color w:val="FF0000"/>
              </w:rPr>
              <w:t xml:space="preserve">太郎: [BEFORE] </w:t>
            </w:r>
            <w:r w:rsidRPr="001119EA">
              <w:rPr>
                <w:rFonts w:hint="eastAsia"/>
                <w:color w:val="auto"/>
              </w:rPr>
              <w:t>commonResource[1]=2000, tlsData=0</w:t>
            </w:r>
          </w:p>
          <w:p w14:paraId="4D17FF35" w14:textId="2026F02E" w:rsidR="001119EA" w:rsidRPr="001119EA" w:rsidRDefault="001119EA" w:rsidP="001119EA">
            <w:pPr>
              <w:pStyle w:val="3-"/>
              <w:rPr>
                <w:rFonts w:hint="eastAsia"/>
                <w:color w:val="auto"/>
              </w:rPr>
            </w:pPr>
            <w:r w:rsidRPr="00FF65A9">
              <w:rPr>
                <w:rFonts w:hint="eastAsia"/>
                <w:color w:val="FF0000"/>
              </w:rPr>
              <w:t>三郎: [BEFORE]</w:t>
            </w:r>
            <w:r w:rsidRPr="001119EA">
              <w:rPr>
                <w:rFonts w:hint="eastAsia"/>
                <w:color w:val="auto"/>
              </w:rPr>
              <w:t xml:space="preserve"> commonResource[0]=1000, tlsData=0</w:t>
            </w:r>
            <w:r w:rsidR="00B64270">
              <w:rPr>
                <w:color w:val="auto"/>
              </w:rPr>
              <w:tab/>
            </w:r>
            <w:r w:rsidR="00B64270">
              <w:rPr>
                <w:color w:val="auto"/>
              </w:rPr>
              <w:tab/>
            </w:r>
            <w:r w:rsidR="00B64270" w:rsidRPr="00B64270">
              <w:rPr>
                <w:color w:val="FF0000"/>
              </w:rPr>
              <w:t>←4つスレッドのうち、</w:t>
            </w:r>
            <w:r w:rsidR="00B64270" w:rsidRPr="00B64270">
              <w:rPr>
                <w:rFonts w:hint="eastAsia"/>
                <w:color w:val="FF0000"/>
              </w:rPr>
              <w:t>2つだけが稼働</w:t>
            </w:r>
          </w:p>
          <w:p w14:paraId="2CA6621B" w14:textId="77777777" w:rsidR="001119EA" w:rsidRPr="001119EA" w:rsidRDefault="001119EA" w:rsidP="001119EA">
            <w:pPr>
              <w:pStyle w:val="3-"/>
              <w:rPr>
                <w:color w:val="auto"/>
              </w:rPr>
            </w:pPr>
            <w:r w:rsidRPr="001119EA">
              <w:rPr>
                <w:rFonts w:hint="eastAsia"/>
                <w:color w:val="auto"/>
              </w:rPr>
              <w:t>三郎: [AFTER]  commonResource[0]=1001, tlsData=1</w:t>
            </w:r>
          </w:p>
          <w:p w14:paraId="060E7516" w14:textId="3C01DA9E" w:rsidR="001119EA" w:rsidRPr="001119EA" w:rsidRDefault="001119EA" w:rsidP="001119EA">
            <w:pPr>
              <w:pStyle w:val="3-"/>
              <w:rPr>
                <w:rFonts w:hint="eastAsia"/>
                <w:color w:val="auto"/>
              </w:rPr>
            </w:pPr>
            <w:r w:rsidRPr="00FF65A9">
              <w:rPr>
                <w:rFonts w:hint="eastAsia"/>
                <w:color w:val="FF0000"/>
              </w:rPr>
              <w:t>次郎: [BEFORE]</w:t>
            </w:r>
            <w:r w:rsidRPr="001119EA">
              <w:rPr>
                <w:rFonts w:hint="eastAsia"/>
                <w:color w:val="auto"/>
              </w:rPr>
              <w:t xml:space="preserve"> commonResource[0]=1001, tlsData=0</w:t>
            </w:r>
            <w:r w:rsidR="00B64270">
              <w:rPr>
                <w:color w:val="auto"/>
              </w:rPr>
              <w:tab/>
            </w:r>
            <w:r w:rsidR="00B64270">
              <w:rPr>
                <w:color w:val="auto"/>
              </w:rPr>
              <w:tab/>
            </w:r>
            <w:r w:rsidR="00B64270" w:rsidRPr="00B64270">
              <w:rPr>
                <w:color w:val="FF0000"/>
              </w:rPr>
              <w:t>←</w:t>
            </w:r>
            <w:r w:rsidR="00B64270">
              <w:rPr>
                <w:color w:val="FF0000"/>
              </w:rPr>
              <w:t>1</w:t>
            </w:r>
            <w:r w:rsidR="00B64270" w:rsidRPr="00B64270">
              <w:rPr>
                <w:color w:val="FF0000"/>
              </w:rPr>
              <w:t>つスレッド</w:t>
            </w:r>
            <w:r w:rsidR="00B64270">
              <w:rPr>
                <w:color w:val="FF0000"/>
              </w:rPr>
              <w:t>が終了すると、次のスレッドが動く</w:t>
            </w:r>
          </w:p>
          <w:p w14:paraId="73AE8735" w14:textId="78ED96A3" w:rsidR="001119EA" w:rsidRPr="001119EA" w:rsidRDefault="001119EA" w:rsidP="00B64270">
            <w:pPr>
              <w:pStyle w:val="3-"/>
              <w:tabs>
                <w:tab w:val="clear" w:pos="3758"/>
                <w:tab w:val="left" w:pos="3905"/>
              </w:tabs>
              <w:rPr>
                <w:color w:val="auto"/>
              </w:rPr>
            </w:pPr>
            <w:r w:rsidRPr="001119EA">
              <w:rPr>
                <w:rFonts w:hint="eastAsia"/>
                <w:color w:val="auto"/>
              </w:rPr>
              <w:t>太郎: [AFTER]  commonResource[1]=2001, tlsData=1</w:t>
            </w:r>
            <w:r w:rsidR="00B64270">
              <w:rPr>
                <w:color w:val="auto"/>
              </w:rPr>
              <w:tab/>
            </w:r>
            <w:r w:rsidR="00B64270">
              <w:rPr>
                <w:color w:val="auto"/>
              </w:rPr>
              <w:tab/>
            </w:r>
            <w:r w:rsidR="00B64270" w:rsidRPr="00B64270">
              <w:rPr>
                <w:color w:val="FF0000"/>
              </w:rPr>
              <w:t>（常に同時に2つ</w:t>
            </w:r>
            <w:r w:rsidR="0017178B">
              <w:rPr>
                <w:rFonts w:hint="eastAsia"/>
                <w:color w:val="FF0000"/>
              </w:rPr>
              <w:t>まで</w:t>
            </w:r>
            <w:r w:rsidR="00B64270" w:rsidRPr="00B64270">
              <w:rPr>
                <w:color w:val="FF0000"/>
              </w:rPr>
              <w:t>）</w:t>
            </w:r>
          </w:p>
          <w:p w14:paraId="098601A1" w14:textId="77777777" w:rsidR="001119EA" w:rsidRPr="001119EA" w:rsidRDefault="001119EA" w:rsidP="001119EA">
            <w:pPr>
              <w:pStyle w:val="3-"/>
              <w:rPr>
                <w:color w:val="auto"/>
              </w:rPr>
            </w:pPr>
            <w:r w:rsidRPr="001119EA">
              <w:rPr>
                <w:rFonts w:hint="eastAsia"/>
                <w:color w:val="auto"/>
              </w:rPr>
              <w:t>四朗: [BEFORE] commonResource[1]=2001, tlsData=0</w:t>
            </w:r>
          </w:p>
          <w:p w14:paraId="74F93D40" w14:textId="77777777" w:rsidR="001119EA" w:rsidRPr="001119EA" w:rsidRDefault="001119EA" w:rsidP="001119EA">
            <w:pPr>
              <w:pStyle w:val="3-"/>
              <w:rPr>
                <w:color w:val="auto"/>
              </w:rPr>
            </w:pPr>
            <w:r w:rsidRPr="001119EA">
              <w:rPr>
                <w:rFonts w:hint="eastAsia"/>
                <w:color w:val="auto"/>
              </w:rPr>
              <w:t>四朗: [AFTER]  commonResource[1]=2002, tlsData=1</w:t>
            </w:r>
          </w:p>
          <w:p w14:paraId="18AFB032" w14:textId="77777777" w:rsidR="001119EA" w:rsidRPr="001119EA" w:rsidRDefault="001119EA" w:rsidP="001119EA">
            <w:pPr>
              <w:pStyle w:val="3-"/>
              <w:rPr>
                <w:color w:val="auto"/>
              </w:rPr>
            </w:pPr>
            <w:r w:rsidRPr="001119EA">
              <w:rPr>
                <w:rFonts w:hint="eastAsia"/>
                <w:color w:val="auto"/>
              </w:rPr>
              <w:t>三郎: [BEFORE] commonResource[1]=2002, tlsData=1</w:t>
            </w:r>
          </w:p>
          <w:p w14:paraId="27073007" w14:textId="77777777" w:rsidR="001119EA" w:rsidRPr="001119EA" w:rsidRDefault="001119EA" w:rsidP="001119EA">
            <w:pPr>
              <w:pStyle w:val="3-"/>
              <w:rPr>
                <w:color w:val="auto"/>
              </w:rPr>
            </w:pPr>
            <w:r w:rsidRPr="001119EA">
              <w:rPr>
                <w:rFonts w:hint="eastAsia"/>
                <w:color w:val="auto"/>
              </w:rPr>
              <w:t>次郎: [AFTER]  commonResource[0]=1002, tlsData=1</w:t>
            </w:r>
          </w:p>
          <w:p w14:paraId="59CA496B" w14:textId="77777777" w:rsidR="001119EA" w:rsidRPr="001119EA" w:rsidRDefault="001119EA" w:rsidP="001119EA">
            <w:pPr>
              <w:pStyle w:val="3-"/>
              <w:rPr>
                <w:color w:val="auto"/>
              </w:rPr>
            </w:pPr>
            <w:r w:rsidRPr="001119EA">
              <w:rPr>
                <w:rFonts w:hint="eastAsia"/>
                <w:color w:val="auto"/>
              </w:rPr>
              <w:t>太郎: [BEFORE] commonResource[0]=1002, tlsData=1</w:t>
            </w:r>
          </w:p>
          <w:p w14:paraId="406F75A6" w14:textId="77777777" w:rsidR="001119EA" w:rsidRPr="001119EA" w:rsidRDefault="001119EA" w:rsidP="001119EA">
            <w:pPr>
              <w:pStyle w:val="3-"/>
              <w:rPr>
                <w:color w:val="auto"/>
              </w:rPr>
            </w:pPr>
            <w:r w:rsidRPr="001119EA">
              <w:rPr>
                <w:rFonts w:hint="eastAsia"/>
                <w:color w:val="auto"/>
              </w:rPr>
              <w:t>太郎: [AFTER]  commonResource[0]=1003, tlsData=2</w:t>
            </w:r>
          </w:p>
          <w:p w14:paraId="0F012ABD" w14:textId="77777777" w:rsidR="001119EA" w:rsidRPr="001119EA" w:rsidRDefault="001119EA" w:rsidP="001119EA">
            <w:pPr>
              <w:pStyle w:val="3-"/>
              <w:rPr>
                <w:color w:val="auto"/>
              </w:rPr>
            </w:pPr>
            <w:r w:rsidRPr="001119EA">
              <w:rPr>
                <w:rFonts w:hint="eastAsia"/>
                <w:color w:val="auto"/>
              </w:rPr>
              <w:t>四朗: [BEFORE] commonResource[0]=1003, tlsData=1</w:t>
            </w:r>
          </w:p>
          <w:p w14:paraId="3AD14870" w14:textId="77777777" w:rsidR="001119EA" w:rsidRPr="001119EA" w:rsidRDefault="001119EA" w:rsidP="001119EA">
            <w:pPr>
              <w:pStyle w:val="3-"/>
              <w:rPr>
                <w:color w:val="auto"/>
              </w:rPr>
            </w:pPr>
            <w:r w:rsidRPr="001119EA">
              <w:rPr>
                <w:rFonts w:hint="eastAsia"/>
                <w:color w:val="auto"/>
              </w:rPr>
              <w:t>三郎: [AFTER]  commonResource[1]=2003, tlsData=2</w:t>
            </w:r>
          </w:p>
          <w:p w14:paraId="09D4B7DF" w14:textId="77777777" w:rsidR="001119EA" w:rsidRPr="001119EA" w:rsidRDefault="001119EA" w:rsidP="001119EA">
            <w:pPr>
              <w:pStyle w:val="3-"/>
              <w:rPr>
                <w:color w:val="auto"/>
              </w:rPr>
            </w:pPr>
            <w:r w:rsidRPr="001119EA">
              <w:rPr>
                <w:rFonts w:hint="eastAsia"/>
                <w:color w:val="auto"/>
              </w:rPr>
              <w:t>次郎: [BEFORE] commonResource[1]=2003, tlsData=1</w:t>
            </w:r>
          </w:p>
          <w:p w14:paraId="409EAEEB" w14:textId="77777777" w:rsidR="001119EA" w:rsidRPr="001119EA" w:rsidRDefault="001119EA" w:rsidP="001119EA">
            <w:pPr>
              <w:pStyle w:val="3-"/>
              <w:rPr>
                <w:color w:val="auto"/>
              </w:rPr>
            </w:pPr>
            <w:r w:rsidRPr="001119EA">
              <w:rPr>
                <w:rFonts w:hint="eastAsia"/>
                <w:color w:val="auto"/>
              </w:rPr>
              <w:t>四朗: [AFTER]  commonResource[0]=1004, tlsData=2</w:t>
            </w:r>
          </w:p>
          <w:p w14:paraId="22A93D19" w14:textId="77777777" w:rsidR="001119EA" w:rsidRPr="001119EA" w:rsidRDefault="001119EA" w:rsidP="001119EA">
            <w:pPr>
              <w:pStyle w:val="3-"/>
              <w:rPr>
                <w:color w:val="auto"/>
              </w:rPr>
            </w:pPr>
            <w:r w:rsidRPr="001119EA">
              <w:rPr>
                <w:rFonts w:hint="eastAsia"/>
                <w:color w:val="auto"/>
              </w:rPr>
              <w:t>太郎: [BEFORE] commonResource[0]=1004, tlsData=2</w:t>
            </w:r>
          </w:p>
          <w:p w14:paraId="5199A5BF" w14:textId="77777777" w:rsidR="001119EA" w:rsidRPr="001119EA" w:rsidRDefault="001119EA" w:rsidP="001119EA">
            <w:pPr>
              <w:pStyle w:val="3-"/>
              <w:rPr>
                <w:color w:val="auto"/>
              </w:rPr>
            </w:pPr>
            <w:r w:rsidRPr="001119EA">
              <w:rPr>
                <w:rFonts w:hint="eastAsia"/>
                <w:color w:val="auto"/>
              </w:rPr>
              <w:t>次郎: [AFTER]  commonResource[1]=2004, tlsData=2</w:t>
            </w:r>
          </w:p>
          <w:p w14:paraId="0E787D09" w14:textId="77777777" w:rsidR="001119EA" w:rsidRPr="001119EA" w:rsidRDefault="001119EA" w:rsidP="001119EA">
            <w:pPr>
              <w:pStyle w:val="3-"/>
              <w:rPr>
                <w:color w:val="auto"/>
              </w:rPr>
            </w:pPr>
            <w:r w:rsidRPr="001119EA">
              <w:rPr>
                <w:rFonts w:hint="eastAsia"/>
                <w:color w:val="auto"/>
              </w:rPr>
              <w:t>四朗: [BEFORE] commonResource[1]=2004, tlsData=2</w:t>
            </w:r>
          </w:p>
          <w:p w14:paraId="3F618448" w14:textId="77777777" w:rsidR="001119EA" w:rsidRPr="001119EA" w:rsidRDefault="001119EA" w:rsidP="001119EA">
            <w:pPr>
              <w:pStyle w:val="3-"/>
              <w:rPr>
                <w:color w:val="auto"/>
              </w:rPr>
            </w:pPr>
            <w:r w:rsidRPr="001119EA">
              <w:rPr>
                <w:rFonts w:hint="eastAsia"/>
                <w:color w:val="auto"/>
              </w:rPr>
              <w:t>太郎: [AFTER]  commonResource[0]=1005, tlsData=3</w:t>
            </w:r>
          </w:p>
          <w:p w14:paraId="1B1C98F9" w14:textId="77777777" w:rsidR="001119EA" w:rsidRPr="001119EA" w:rsidRDefault="001119EA" w:rsidP="001119EA">
            <w:pPr>
              <w:pStyle w:val="3-"/>
              <w:rPr>
                <w:color w:val="auto"/>
              </w:rPr>
            </w:pPr>
            <w:r w:rsidRPr="001119EA">
              <w:rPr>
                <w:rFonts w:hint="eastAsia"/>
                <w:color w:val="auto"/>
              </w:rPr>
              <w:t>三郎: [BEFORE] commonResource[0]=1005, tlsData=2</w:t>
            </w:r>
          </w:p>
          <w:p w14:paraId="332541A1" w14:textId="77777777" w:rsidR="001119EA" w:rsidRPr="001119EA" w:rsidRDefault="001119EA" w:rsidP="001119EA">
            <w:pPr>
              <w:pStyle w:val="3-"/>
              <w:rPr>
                <w:color w:val="auto"/>
              </w:rPr>
            </w:pPr>
            <w:r w:rsidRPr="001119EA">
              <w:rPr>
                <w:rFonts w:hint="eastAsia"/>
                <w:color w:val="auto"/>
              </w:rPr>
              <w:t>四朗: [AFTER]  commonResource[1]=2005, tlsData=3</w:t>
            </w:r>
          </w:p>
          <w:p w14:paraId="375387AB" w14:textId="77777777" w:rsidR="001119EA" w:rsidRPr="001119EA" w:rsidRDefault="001119EA" w:rsidP="001119EA">
            <w:pPr>
              <w:pStyle w:val="3-"/>
              <w:rPr>
                <w:color w:val="auto"/>
              </w:rPr>
            </w:pPr>
            <w:r w:rsidRPr="001119EA">
              <w:rPr>
                <w:rFonts w:hint="eastAsia"/>
                <w:color w:val="auto"/>
              </w:rPr>
              <w:t>次郎: [BEFORE] commonResource[1]=2005, tlsData=2</w:t>
            </w:r>
          </w:p>
          <w:p w14:paraId="1A887E38" w14:textId="77777777" w:rsidR="001119EA" w:rsidRPr="001119EA" w:rsidRDefault="001119EA" w:rsidP="001119EA">
            <w:pPr>
              <w:pStyle w:val="3-"/>
              <w:rPr>
                <w:color w:val="auto"/>
              </w:rPr>
            </w:pPr>
            <w:r w:rsidRPr="001119EA">
              <w:rPr>
                <w:rFonts w:hint="eastAsia"/>
                <w:color w:val="auto"/>
              </w:rPr>
              <w:t>- end:四朗 -</w:t>
            </w:r>
          </w:p>
          <w:p w14:paraId="015EEEAF" w14:textId="77777777" w:rsidR="001119EA" w:rsidRPr="001119EA" w:rsidRDefault="001119EA" w:rsidP="001119EA">
            <w:pPr>
              <w:pStyle w:val="3-"/>
              <w:rPr>
                <w:color w:val="auto"/>
              </w:rPr>
            </w:pPr>
            <w:r w:rsidRPr="001119EA">
              <w:rPr>
                <w:rFonts w:hint="eastAsia"/>
                <w:color w:val="auto"/>
              </w:rPr>
              <w:t>- end:太郎 -</w:t>
            </w:r>
          </w:p>
          <w:p w14:paraId="31F755DD" w14:textId="40EA9BF5" w:rsidR="001119EA" w:rsidRPr="001119EA" w:rsidRDefault="001119EA" w:rsidP="001119EA">
            <w:pPr>
              <w:pStyle w:val="3-"/>
              <w:rPr>
                <w:color w:val="auto"/>
              </w:rPr>
            </w:pPr>
            <w:r w:rsidRPr="001119EA">
              <w:rPr>
                <w:rFonts w:hint="eastAsia"/>
                <w:color w:val="auto"/>
              </w:rPr>
              <w:lastRenderedPageBreak/>
              <w:t>次郎: [AFTER]  commonResource[1]=</w:t>
            </w:r>
            <w:r w:rsidRPr="00FF65A9">
              <w:rPr>
                <w:rFonts w:hint="eastAsia"/>
                <w:color w:val="FF0000"/>
              </w:rPr>
              <w:t>2006</w:t>
            </w:r>
            <w:r w:rsidRPr="001119EA">
              <w:rPr>
                <w:rFonts w:hint="eastAsia"/>
                <w:color w:val="auto"/>
              </w:rPr>
              <w:t>, tlsData=3</w:t>
            </w:r>
            <w:r w:rsidR="00FF65A9">
              <w:rPr>
                <w:color w:val="auto"/>
              </w:rPr>
              <w:tab/>
            </w:r>
            <w:r w:rsidR="00FF65A9">
              <w:rPr>
                <w:color w:val="auto"/>
              </w:rPr>
              <w:tab/>
            </w:r>
            <w:r w:rsidR="00FF65A9" w:rsidRPr="00FF65A9">
              <w:rPr>
                <w:rFonts w:hint="eastAsia"/>
                <w:color w:val="FF0000"/>
              </w:rPr>
              <w:t>←</w:t>
            </w:r>
            <w:r w:rsidR="00FF65A9">
              <w:rPr>
                <w:color w:val="FF0000"/>
              </w:rPr>
              <w:t>全て正常にロックされたので、</w:t>
            </w:r>
            <w:r w:rsidR="00FF65A9">
              <w:rPr>
                <w:rFonts w:hint="eastAsia"/>
                <w:color w:val="FF0000"/>
              </w:rPr>
              <w:t>正しい</w:t>
            </w:r>
            <w:r w:rsidR="00FF65A9">
              <w:rPr>
                <w:color w:val="FF0000"/>
              </w:rPr>
              <w:t>処理結果になっている</w:t>
            </w:r>
          </w:p>
          <w:p w14:paraId="78A5D227" w14:textId="0020449B" w:rsidR="001119EA" w:rsidRPr="001119EA" w:rsidRDefault="001119EA" w:rsidP="00FF65A9">
            <w:pPr>
              <w:pStyle w:val="3-"/>
              <w:tabs>
                <w:tab w:val="clear" w:pos="3758"/>
                <w:tab w:val="left" w:pos="3905"/>
              </w:tabs>
              <w:rPr>
                <w:color w:val="auto"/>
              </w:rPr>
            </w:pPr>
            <w:r w:rsidRPr="001119EA">
              <w:rPr>
                <w:rFonts w:hint="eastAsia"/>
                <w:color w:val="auto"/>
              </w:rPr>
              <w:t>三郎: [AFTER]  commonResource[0]=</w:t>
            </w:r>
            <w:r w:rsidRPr="00FF65A9">
              <w:rPr>
                <w:rFonts w:hint="eastAsia"/>
                <w:color w:val="FF0000"/>
              </w:rPr>
              <w:t>1006</w:t>
            </w:r>
            <w:r w:rsidRPr="001119EA">
              <w:rPr>
                <w:rFonts w:hint="eastAsia"/>
                <w:color w:val="auto"/>
              </w:rPr>
              <w:t>, tlsData=3</w:t>
            </w:r>
            <w:r w:rsidR="00FF65A9">
              <w:rPr>
                <w:color w:val="auto"/>
              </w:rPr>
              <w:tab/>
            </w:r>
            <w:r w:rsidR="00FF65A9">
              <w:rPr>
                <w:color w:val="auto"/>
              </w:rPr>
              <w:tab/>
            </w:r>
            <w:r w:rsidR="00FF65A9">
              <w:rPr>
                <w:rFonts w:hint="eastAsia"/>
                <w:color w:val="FF0000"/>
              </w:rPr>
              <w:t>（commonResource[0] と [1] が計12進行している）</w:t>
            </w:r>
          </w:p>
          <w:p w14:paraId="0C7C29D4" w14:textId="77777777" w:rsidR="001119EA" w:rsidRPr="001119EA" w:rsidRDefault="001119EA" w:rsidP="001119EA">
            <w:pPr>
              <w:pStyle w:val="3-"/>
              <w:rPr>
                <w:color w:val="auto"/>
              </w:rPr>
            </w:pPr>
            <w:r w:rsidRPr="001119EA">
              <w:rPr>
                <w:rFonts w:hint="eastAsia"/>
                <w:color w:val="auto"/>
              </w:rPr>
              <w:t>- end:三郎 -</w:t>
            </w:r>
          </w:p>
          <w:p w14:paraId="125D6B6E" w14:textId="77777777" w:rsidR="001119EA" w:rsidRPr="001119EA" w:rsidRDefault="001119EA" w:rsidP="001119EA">
            <w:pPr>
              <w:pStyle w:val="3-"/>
              <w:rPr>
                <w:color w:val="auto"/>
              </w:rPr>
            </w:pPr>
            <w:r w:rsidRPr="001119EA">
              <w:rPr>
                <w:rFonts w:hint="eastAsia"/>
                <w:color w:val="auto"/>
              </w:rPr>
              <w:t>- end:次郎 -</w:t>
            </w:r>
          </w:p>
          <w:p w14:paraId="02DE30F9" w14:textId="3A12213B" w:rsidR="00737B12" w:rsidRPr="00DD51B6" w:rsidRDefault="001119EA" w:rsidP="001119EA">
            <w:pPr>
              <w:pStyle w:val="3-"/>
            </w:pPr>
            <w:r w:rsidRPr="001119EA">
              <w:rPr>
                <w:color w:val="auto"/>
              </w:rPr>
              <w:t xml:space="preserve">Semaphore * 10000000 = </w:t>
            </w:r>
            <w:r w:rsidRPr="00FF65A9">
              <w:rPr>
                <w:color w:val="FF0000"/>
              </w:rPr>
              <w:t>8.186604 sec</w:t>
            </w:r>
            <w:r w:rsidR="00FF65A9">
              <w:rPr>
                <w:color w:val="FF0000"/>
              </w:rPr>
              <w:tab/>
            </w:r>
            <w:r w:rsidR="00FF65A9">
              <w:rPr>
                <w:color w:val="FF0000"/>
              </w:rPr>
              <w:tab/>
            </w:r>
            <w:r w:rsidR="00FF65A9">
              <w:rPr>
                <w:color w:val="FF0000"/>
              </w:rPr>
              <w:tab/>
            </w:r>
            <w:r w:rsidR="00FF65A9">
              <w:rPr>
                <w:color w:val="FF0000"/>
              </w:rPr>
              <w:tab/>
            </w:r>
            <w:r w:rsidR="009518EA">
              <w:rPr>
                <w:color w:val="FF0000"/>
              </w:rPr>
              <w:t>←</w:t>
            </w:r>
            <w:r w:rsidR="009518EA">
              <w:rPr>
                <w:rFonts w:hint="eastAsia"/>
                <w:color w:val="FF0000"/>
              </w:rPr>
              <w:t>1千万回ループによる処理時間計測</w:t>
            </w:r>
          </w:p>
        </w:tc>
      </w:tr>
    </w:tbl>
    <w:p w14:paraId="07EF4F5F" w14:textId="3EE60BA3" w:rsidR="00C85B0E" w:rsidRPr="00DE3BF2" w:rsidRDefault="00C85B0E" w:rsidP="00E91C53">
      <w:pPr>
        <w:pStyle w:val="aa"/>
        <w:keepNext/>
        <w:widowControl/>
        <w:ind w:left="447" w:firstLine="283"/>
        <w:rPr>
          <w:color w:val="FF0000"/>
        </w:rPr>
      </w:pPr>
      <w:r w:rsidRPr="00DE3BF2">
        <w:rPr>
          <w:rFonts w:hint="eastAsia"/>
          <w:color w:val="FF0000"/>
        </w:rPr>
        <w:lastRenderedPageBreak/>
        <w:t>↓</w:t>
      </w:r>
      <w:r>
        <w:rPr>
          <w:rFonts w:hint="eastAsia"/>
          <w:color w:val="FF0000"/>
        </w:rPr>
        <w:t>※</w:t>
      </w:r>
      <w:r>
        <w:rPr>
          <w:rFonts w:hint="eastAsia"/>
          <w:color w:val="FF0000"/>
        </w:rPr>
        <w:t>ipcs</w:t>
      </w:r>
      <w:r>
        <w:rPr>
          <w:rFonts w:hint="eastAsia"/>
          <w:color w:val="FF0000"/>
        </w:rPr>
        <w:t>コマンド実行結果</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85B0E" w14:paraId="4F0EFA2A" w14:textId="77777777" w:rsidTr="001128B1">
        <w:tc>
          <w:tcPr>
            <w:tcW w:w="8494" w:type="dxa"/>
          </w:tcPr>
          <w:p w14:paraId="793BAD91" w14:textId="77777777" w:rsidR="001119EA" w:rsidRDefault="001119EA" w:rsidP="001119EA">
            <w:pPr>
              <w:pStyle w:val="3-"/>
            </w:pPr>
            <w:r>
              <w:t>$ ipcs</w:t>
            </w:r>
          </w:p>
          <w:p w14:paraId="017E7F6D" w14:textId="77777777" w:rsidR="001119EA" w:rsidRPr="001119EA" w:rsidRDefault="001119EA" w:rsidP="001119EA">
            <w:pPr>
              <w:pStyle w:val="3-"/>
              <w:rPr>
                <w:color w:val="auto"/>
              </w:rPr>
            </w:pPr>
          </w:p>
          <w:p w14:paraId="6CEB33DD" w14:textId="77777777" w:rsidR="001119EA" w:rsidRPr="001119EA" w:rsidRDefault="001119EA" w:rsidP="001119EA">
            <w:pPr>
              <w:pStyle w:val="3-"/>
              <w:rPr>
                <w:color w:val="auto"/>
              </w:rPr>
            </w:pPr>
            <w:r w:rsidRPr="001119EA">
              <w:rPr>
                <w:rFonts w:hint="eastAsia"/>
                <w:color w:val="auto"/>
              </w:rPr>
              <w:t>------ 共有メモリセグメント --------</w:t>
            </w:r>
          </w:p>
          <w:p w14:paraId="16319921" w14:textId="77777777" w:rsidR="001119EA" w:rsidRPr="001119EA" w:rsidRDefault="001119EA" w:rsidP="001119EA">
            <w:pPr>
              <w:pStyle w:val="3-"/>
              <w:rPr>
                <w:color w:val="auto"/>
              </w:rPr>
            </w:pPr>
            <w:r w:rsidRPr="001119EA">
              <w:rPr>
                <w:rFonts w:hint="eastAsia"/>
                <w:color w:val="auto"/>
              </w:rPr>
              <w:t xml:space="preserve">キー     shmid      所有者  権限     バイト  nattch     状態      </w:t>
            </w:r>
          </w:p>
          <w:p w14:paraId="07CC3EF7" w14:textId="77777777" w:rsidR="001119EA" w:rsidRPr="001119EA" w:rsidRDefault="001119EA" w:rsidP="001119EA">
            <w:pPr>
              <w:pStyle w:val="3-"/>
              <w:rPr>
                <w:color w:val="auto"/>
              </w:rPr>
            </w:pPr>
          </w:p>
          <w:p w14:paraId="41983125" w14:textId="77777777" w:rsidR="001119EA" w:rsidRPr="001119EA" w:rsidRDefault="001119EA" w:rsidP="001119EA">
            <w:pPr>
              <w:pStyle w:val="3-"/>
              <w:rPr>
                <w:color w:val="auto"/>
              </w:rPr>
            </w:pPr>
            <w:r w:rsidRPr="001119EA">
              <w:rPr>
                <w:rFonts w:hint="eastAsia"/>
                <w:color w:val="auto"/>
              </w:rPr>
              <w:t>------ セマフォ配列 --------</w:t>
            </w:r>
          </w:p>
          <w:p w14:paraId="06A220C0" w14:textId="77777777" w:rsidR="001119EA" w:rsidRPr="001119EA" w:rsidRDefault="001119EA" w:rsidP="001119EA">
            <w:pPr>
              <w:pStyle w:val="3-"/>
              <w:rPr>
                <w:color w:val="auto"/>
              </w:rPr>
            </w:pPr>
            <w:r w:rsidRPr="001119EA">
              <w:rPr>
                <w:rFonts w:hint="eastAsia"/>
                <w:color w:val="auto"/>
              </w:rPr>
              <w:t xml:space="preserve">キー     semid      所有者  権限     nsems     </w:t>
            </w:r>
          </w:p>
          <w:p w14:paraId="14CF2418" w14:textId="4C1D41F9" w:rsidR="001119EA" w:rsidRPr="001119EA" w:rsidRDefault="001119EA" w:rsidP="001119EA">
            <w:pPr>
              <w:pStyle w:val="3-"/>
              <w:rPr>
                <w:color w:val="auto"/>
              </w:rPr>
            </w:pPr>
            <w:r w:rsidRPr="00FF65A9">
              <w:rPr>
                <w:color w:val="FF0000"/>
              </w:rPr>
              <w:t>0x5302020a 851973     user_name  700        1</w:t>
            </w:r>
            <w:r w:rsidRPr="001119EA">
              <w:rPr>
                <w:color w:val="auto"/>
              </w:rPr>
              <w:t xml:space="preserve">         </w:t>
            </w:r>
            <w:r w:rsidR="00FF65A9" w:rsidRPr="00FF65A9">
              <w:rPr>
                <w:rFonts w:hint="eastAsia"/>
                <w:color w:val="FF0000"/>
              </w:rPr>
              <w:t>←生成されているセマフォが確認できる</w:t>
            </w:r>
          </w:p>
          <w:p w14:paraId="69A864FD" w14:textId="77777777" w:rsidR="001119EA" w:rsidRPr="001119EA" w:rsidRDefault="001119EA" w:rsidP="001119EA">
            <w:pPr>
              <w:pStyle w:val="3-"/>
              <w:rPr>
                <w:color w:val="auto"/>
              </w:rPr>
            </w:pPr>
          </w:p>
          <w:p w14:paraId="7C37278E" w14:textId="77777777" w:rsidR="001119EA" w:rsidRPr="001119EA" w:rsidRDefault="001119EA" w:rsidP="001119EA">
            <w:pPr>
              <w:pStyle w:val="3-"/>
              <w:rPr>
                <w:color w:val="auto"/>
              </w:rPr>
            </w:pPr>
            <w:r w:rsidRPr="001119EA">
              <w:rPr>
                <w:rFonts w:hint="eastAsia"/>
                <w:color w:val="auto"/>
              </w:rPr>
              <w:t>------ メッセージキュー --------</w:t>
            </w:r>
          </w:p>
          <w:p w14:paraId="02C4B2E0" w14:textId="65E839A0" w:rsidR="00C85B0E" w:rsidRPr="001119EA" w:rsidRDefault="001119EA" w:rsidP="001128B1">
            <w:pPr>
              <w:pStyle w:val="3-"/>
            </w:pPr>
            <w:r w:rsidRPr="001119EA">
              <w:rPr>
                <w:rFonts w:hint="eastAsia"/>
                <w:color w:val="auto"/>
              </w:rPr>
              <w:t>キー     msqid      所有者  権限     使用バイト数 メッセージ</w:t>
            </w:r>
          </w:p>
        </w:tc>
      </w:tr>
    </w:tbl>
    <w:p w14:paraId="02243D2B" w14:textId="11E21A41" w:rsidR="00737B12" w:rsidRDefault="00737B12" w:rsidP="00737B12">
      <w:pPr>
        <w:pStyle w:val="3"/>
      </w:pPr>
      <w:bookmarkStart w:id="121" w:name="_Toc378866158"/>
      <w:r>
        <w:t>Posix</w:t>
      </w:r>
      <w:r>
        <w:rPr>
          <w:rFonts w:hint="eastAsia"/>
        </w:rPr>
        <w:t>ライブラリ版（名前なし）</w:t>
      </w:r>
      <w:bookmarkEnd w:id="121"/>
    </w:p>
    <w:p w14:paraId="6C1C0647" w14:textId="4EC1EE86" w:rsidR="001119EA" w:rsidRDefault="001119EA" w:rsidP="001119EA">
      <w:pPr>
        <w:pStyle w:val="aa"/>
        <w:ind w:left="447" w:firstLine="283"/>
      </w:pPr>
      <w:r>
        <w:rPr>
          <w:rFonts w:hint="eastAsia"/>
        </w:rPr>
        <w:t>Posix</w:t>
      </w:r>
      <w:r>
        <w:rPr>
          <w:rFonts w:hint="eastAsia"/>
        </w:rPr>
        <w:t>ライブラリ版のセマフォ。</w:t>
      </w:r>
    </w:p>
    <w:p w14:paraId="0A29C8C1" w14:textId="087A8518" w:rsidR="001119EA" w:rsidRDefault="001119EA" w:rsidP="001119EA">
      <w:pPr>
        <w:pStyle w:val="aa"/>
        <w:keepNext/>
        <w:widowControl/>
        <w:spacing w:beforeLines="50" w:before="180"/>
        <w:ind w:leftChars="203" w:left="447" w:hangingChars="10" w:hanging="21"/>
      </w:pPr>
      <w:r>
        <w:t>Posix</w:t>
      </w:r>
      <w:r>
        <w:rPr>
          <w:rFonts w:hint="eastAsia"/>
        </w:rPr>
        <w:t>ライブラリ版セマフォのサンプル：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05CC1F" w14:textId="77777777" w:rsidTr="000A1665">
        <w:tc>
          <w:tcPr>
            <w:tcW w:w="8494" w:type="dxa"/>
          </w:tcPr>
          <w:p w14:paraId="23355EE5" w14:textId="77777777" w:rsidR="001119EA" w:rsidRDefault="001119EA" w:rsidP="001119EA">
            <w:pPr>
              <w:pStyle w:val="3-"/>
            </w:pPr>
            <w:r>
              <w:t>#include &lt;stdio.h&gt;</w:t>
            </w:r>
          </w:p>
          <w:p w14:paraId="51863947" w14:textId="77777777" w:rsidR="001119EA" w:rsidRDefault="001119EA" w:rsidP="001119EA">
            <w:pPr>
              <w:pStyle w:val="3-"/>
            </w:pPr>
            <w:r>
              <w:t>#include &lt;stdlib.h&gt;</w:t>
            </w:r>
          </w:p>
          <w:p w14:paraId="25503A94" w14:textId="77777777" w:rsidR="001119EA" w:rsidRDefault="001119EA" w:rsidP="001119EA">
            <w:pPr>
              <w:pStyle w:val="3-"/>
            </w:pPr>
          </w:p>
          <w:p w14:paraId="11E3F4D1" w14:textId="77777777" w:rsidR="001119EA" w:rsidRDefault="001119EA" w:rsidP="001119EA">
            <w:pPr>
              <w:pStyle w:val="3-"/>
            </w:pPr>
            <w:r>
              <w:t>#include &lt;pthread.h&gt;</w:t>
            </w:r>
          </w:p>
          <w:p w14:paraId="7133C07A" w14:textId="77777777" w:rsidR="001119EA" w:rsidRDefault="001119EA" w:rsidP="001119EA">
            <w:pPr>
              <w:pStyle w:val="3-"/>
            </w:pPr>
            <w:r>
              <w:t>#include &lt;unistd.h&gt;</w:t>
            </w:r>
          </w:p>
          <w:p w14:paraId="696BFE41" w14:textId="77777777" w:rsidR="001119EA" w:rsidRPr="00F91FFB" w:rsidRDefault="001119EA" w:rsidP="001119EA">
            <w:pPr>
              <w:pStyle w:val="3-"/>
              <w:rPr>
                <w:color w:val="FF0000"/>
              </w:rPr>
            </w:pPr>
            <w:r w:rsidRPr="00F91FFB">
              <w:rPr>
                <w:color w:val="FF0000"/>
              </w:rPr>
              <w:t>#include &lt;semaphore.h&gt;</w:t>
            </w:r>
          </w:p>
          <w:p w14:paraId="6F060037" w14:textId="77777777" w:rsidR="001119EA" w:rsidRDefault="001119EA" w:rsidP="001119EA">
            <w:pPr>
              <w:pStyle w:val="3-"/>
            </w:pPr>
          </w:p>
          <w:p w14:paraId="544340CE" w14:textId="77777777" w:rsidR="001119EA" w:rsidRDefault="001119EA" w:rsidP="001119EA">
            <w:pPr>
              <w:pStyle w:val="3-"/>
            </w:pPr>
            <w:r>
              <w:rPr>
                <w:rFonts w:hint="eastAsia"/>
              </w:rPr>
              <w:t xml:space="preserve">#include &lt;sys/time.h&gt; </w:t>
            </w:r>
            <w:r w:rsidRPr="00FF65A9">
              <w:rPr>
                <w:rFonts w:hint="eastAsia"/>
                <w:color w:val="00B050"/>
              </w:rPr>
              <w:t>//時間計測用</w:t>
            </w:r>
          </w:p>
          <w:p w14:paraId="3319FE5F" w14:textId="77777777" w:rsidR="001119EA" w:rsidRDefault="001119EA" w:rsidP="001119EA">
            <w:pPr>
              <w:pStyle w:val="3-"/>
            </w:pPr>
          </w:p>
          <w:p w14:paraId="07404CB2" w14:textId="77777777" w:rsidR="001119EA" w:rsidRPr="00FF65A9" w:rsidRDefault="001119EA" w:rsidP="001119EA">
            <w:pPr>
              <w:pStyle w:val="3-"/>
              <w:rPr>
                <w:color w:val="00B050"/>
              </w:rPr>
            </w:pPr>
            <w:r w:rsidRPr="00FF65A9">
              <w:rPr>
                <w:rFonts w:hint="eastAsia"/>
                <w:color w:val="00B050"/>
              </w:rPr>
              <w:t>//セマフォ</w:t>
            </w:r>
          </w:p>
          <w:p w14:paraId="48CAF565" w14:textId="77777777" w:rsidR="001119EA" w:rsidRPr="00FF65A9" w:rsidRDefault="001119EA" w:rsidP="001119EA">
            <w:pPr>
              <w:pStyle w:val="3-"/>
              <w:rPr>
                <w:color w:val="FF0000"/>
              </w:rPr>
            </w:pPr>
            <w:r w:rsidRPr="00FF65A9">
              <w:rPr>
                <w:color w:val="FF0000"/>
              </w:rPr>
              <w:t>static sem_t s_semaphore;</w:t>
            </w:r>
          </w:p>
          <w:p w14:paraId="2D350E64" w14:textId="77777777" w:rsidR="001119EA" w:rsidRDefault="001119EA" w:rsidP="001119EA">
            <w:pPr>
              <w:pStyle w:val="3-"/>
            </w:pPr>
          </w:p>
          <w:p w14:paraId="6775DEFA" w14:textId="77777777" w:rsidR="001119EA" w:rsidRPr="00FF65A9" w:rsidRDefault="001119EA" w:rsidP="001119EA">
            <w:pPr>
              <w:pStyle w:val="3-"/>
              <w:rPr>
                <w:color w:val="00B050"/>
              </w:rPr>
            </w:pPr>
            <w:r w:rsidRPr="00FF65A9">
              <w:rPr>
                <w:rFonts w:hint="eastAsia"/>
                <w:color w:val="00B050"/>
              </w:rPr>
              <w:t>//ミューテックス</w:t>
            </w:r>
          </w:p>
          <w:p w14:paraId="2FF8160E" w14:textId="77777777" w:rsidR="001119EA" w:rsidRDefault="001119EA" w:rsidP="001119EA">
            <w:pPr>
              <w:pStyle w:val="3-"/>
            </w:pPr>
            <w:r>
              <w:t>static pthread_mutex_t s_mutex = PTHREAD_MUTEX_INITIALIZER;</w:t>
            </w:r>
          </w:p>
          <w:p w14:paraId="5B72ECE1" w14:textId="77777777" w:rsidR="001119EA" w:rsidRDefault="001119EA" w:rsidP="001119EA">
            <w:pPr>
              <w:pStyle w:val="3-"/>
            </w:pPr>
          </w:p>
          <w:p w14:paraId="62F64CC0" w14:textId="77777777" w:rsidR="001119EA" w:rsidRPr="00FF65A9" w:rsidRDefault="001119EA" w:rsidP="001119EA">
            <w:pPr>
              <w:pStyle w:val="3-"/>
              <w:rPr>
                <w:color w:val="00B050"/>
              </w:rPr>
            </w:pPr>
            <w:r w:rsidRPr="00FF65A9">
              <w:rPr>
                <w:rFonts w:hint="eastAsia"/>
                <w:color w:val="00B050"/>
              </w:rPr>
              <w:t>//共有リソース</w:t>
            </w:r>
          </w:p>
          <w:p w14:paraId="1DEB59DD" w14:textId="77777777" w:rsidR="001119EA" w:rsidRDefault="001119EA" w:rsidP="001119EA">
            <w:pPr>
              <w:pStyle w:val="3-"/>
            </w:pPr>
            <w:r>
              <w:t>static const int COMMON_RESOURCE_NUM = 2;</w:t>
            </w:r>
          </w:p>
          <w:p w14:paraId="68E32D47" w14:textId="77777777" w:rsidR="001119EA" w:rsidRPr="00FF65A9" w:rsidRDefault="001119EA" w:rsidP="001119EA">
            <w:pPr>
              <w:pStyle w:val="3-"/>
              <w:rPr>
                <w:color w:val="00B050"/>
              </w:rPr>
            </w:pPr>
            <w:r>
              <w:rPr>
                <w:rFonts w:hint="eastAsia"/>
              </w:rPr>
              <w:t>static int s_commonResource[COMMON_RESOURCE_NUM]       = {};</w:t>
            </w:r>
            <w:r w:rsidRPr="00FF65A9">
              <w:rPr>
                <w:rFonts w:hint="eastAsia"/>
                <w:color w:val="00B050"/>
              </w:rPr>
              <w:t>//複数の共有リソース</w:t>
            </w:r>
          </w:p>
          <w:p w14:paraId="6E4CED42" w14:textId="77777777" w:rsidR="001119EA" w:rsidRDefault="001119EA" w:rsidP="001119EA">
            <w:pPr>
              <w:pStyle w:val="3-"/>
            </w:pPr>
            <w:r>
              <w:rPr>
                <w:rFonts w:hint="eastAsia"/>
              </w:rPr>
              <w:t>static bool s_usingCommonResource[COMMON_RESOURCE_NUM] = {};</w:t>
            </w:r>
            <w:r w:rsidRPr="00FF65A9">
              <w:rPr>
                <w:rFonts w:hint="eastAsia"/>
                <w:color w:val="00B050"/>
              </w:rPr>
              <w:t>//共有リソース使用中フラグ</w:t>
            </w:r>
          </w:p>
          <w:p w14:paraId="1836EF78" w14:textId="77777777" w:rsidR="001119EA" w:rsidRDefault="001119EA" w:rsidP="001119EA">
            <w:pPr>
              <w:pStyle w:val="3-"/>
            </w:pPr>
          </w:p>
          <w:p w14:paraId="0E8D970E" w14:textId="77777777" w:rsidR="001119EA" w:rsidRPr="00FF65A9" w:rsidRDefault="001119EA" w:rsidP="001119EA">
            <w:pPr>
              <w:pStyle w:val="3-"/>
              <w:rPr>
                <w:color w:val="00B050"/>
              </w:rPr>
            </w:pPr>
            <w:r w:rsidRPr="00FF65A9">
              <w:rPr>
                <w:rFonts w:hint="eastAsia"/>
                <w:color w:val="00B050"/>
              </w:rPr>
              <w:t>//スレッド固有データ</w:t>
            </w:r>
          </w:p>
          <w:p w14:paraId="68E899FF" w14:textId="77777777" w:rsidR="001119EA" w:rsidRDefault="001119EA" w:rsidP="001119EA">
            <w:pPr>
              <w:pStyle w:val="3-"/>
            </w:pPr>
            <w:r>
              <w:t>__thread int s_tlsData = 0;</w:t>
            </w:r>
          </w:p>
          <w:p w14:paraId="3E68C865" w14:textId="77777777" w:rsidR="001119EA" w:rsidRDefault="001119EA" w:rsidP="001119EA">
            <w:pPr>
              <w:pStyle w:val="3-"/>
            </w:pPr>
          </w:p>
          <w:p w14:paraId="54DC8EBA" w14:textId="77777777" w:rsidR="001119EA" w:rsidRPr="00FF65A9" w:rsidRDefault="001119EA" w:rsidP="001119EA">
            <w:pPr>
              <w:pStyle w:val="3-"/>
              <w:rPr>
                <w:color w:val="00B050"/>
              </w:rPr>
            </w:pPr>
            <w:r w:rsidRPr="00FF65A9">
              <w:rPr>
                <w:rFonts w:hint="eastAsia"/>
                <w:color w:val="00B050"/>
              </w:rPr>
              <w:t>//スレッド</w:t>
            </w:r>
          </w:p>
          <w:p w14:paraId="2C5C4CB7" w14:textId="77777777" w:rsidR="001119EA" w:rsidRDefault="001119EA" w:rsidP="001119EA">
            <w:pPr>
              <w:pStyle w:val="3-"/>
            </w:pPr>
            <w:r>
              <w:t>void* threadFunc(void* param_p)</w:t>
            </w:r>
          </w:p>
          <w:p w14:paraId="6BF7C578" w14:textId="77777777" w:rsidR="001119EA" w:rsidRDefault="001119EA" w:rsidP="001119EA">
            <w:pPr>
              <w:pStyle w:val="3-"/>
            </w:pPr>
            <w:r>
              <w:t>{</w:t>
            </w:r>
          </w:p>
          <w:p w14:paraId="1B5F8741" w14:textId="77777777" w:rsidR="001119EA" w:rsidRPr="00FF65A9" w:rsidRDefault="001119EA" w:rsidP="001119EA">
            <w:pPr>
              <w:pStyle w:val="3-"/>
              <w:rPr>
                <w:color w:val="00B050"/>
              </w:rPr>
            </w:pPr>
            <w:r>
              <w:rPr>
                <w:rFonts w:hint="eastAsia"/>
              </w:rPr>
              <w:tab/>
            </w:r>
            <w:r w:rsidRPr="00FF65A9">
              <w:rPr>
                <w:rFonts w:hint="eastAsia"/>
                <w:color w:val="00B050"/>
              </w:rPr>
              <w:t>//パラメータ受け取り</w:t>
            </w:r>
          </w:p>
          <w:p w14:paraId="3AD4896D" w14:textId="77777777" w:rsidR="001119EA" w:rsidRDefault="001119EA" w:rsidP="001119EA">
            <w:pPr>
              <w:pStyle w:val="3-"/>
            </w:pPr>
            <w:r>
              <w:tab/>
              <w:t>const char* name = static_cast&lt;const char*&gt;(param_p);</w:t>
            </w:r>
          </w:p>
          <w:p w14:paraId="06A8F903" w14:textId="77777777" w:rsidR="001119EA" w:rsidRDefault="001119EA" w:rsidP="001119EA">
            <w:pPr>
              <w:pStyle w:val="3-"/>
            </w:pPr>
          </w:p>
          <w:p w14:paraId="1B659679" w14:textId="77777777" w:rsidR="001119EA" w:rsidRPr="00FF65A9" w:rsidRDefault="001119EA" w:rsidP="001119EA">
            <w:pPr>
              <w:pStyle w:val="3-"/>
              <w:rPr>
                <w:color w:val="00B050"/>
              </w:rPr>
            </w:pPr>
            <w:r>
              <w:rPr>
                <w:rFonts w:hint="eastAsia"/>
              </w:rPr>
              <w:tab/>
            </w:r>
            <w:r w:rsidRPr="00FF65A9">
              <w:rPr>
                <w:rFonts w:hint="eastAsia"/>
                <w:color w:val="00B050"/>
              </w:rPr>
              <w:t>//開始</w:t>
            </w:r>
          </w:p>
          <w:p w14:paraId="234A6425" w14:textId="77777777" w:rsidR="001119EA" w:rsidRDefault="001119EA" w:rsidP="001119EA">
            <w:pPr>
              <w:pStyle w:val="3-"/>
            </w:pPr>
            <w:r>
              <w:tab/>
              <w:t>printf("- begin:%s -\n", name);</w:t>
            </w:r>
          </w:p>
          <w:p w14:paraId="77F09E27" w14:textId="77777777" w:rsidR="001119EA" w:rsidRDefault="001119EA" w:rsidP="001119EA">
            <w:pPr>
              <w:pStyle w:val="3-"/>
            </w:pPr>
            <w:r>
              <w:tab/>
              <w:t>fflush(stdout);</w:t>
            </w:r>
          </w:p>
          <w:p w14:paraId="64F03FA4" w14:textId="77777777" w:rsidR="001119EA" w:rsidRDefault="001119EA" w:rsidP="001119EA">
            <w:pPr>
              <w:pStyle w:val="3-"/>
            </w:pPr>
          </w:p>
          <w:p w14:paraId="6FC671FC" w14:textId="77777777" w:rsidR="001119EA" w:rsidRDefault="001119EA" w:rsidP="001119EA">
            <w:pPr>
              <w:pStyle w:val="3-"/>
            </w:pPr>
            <w:r>
              <w:rPr>
                <w:rFonts w:hint="eastAsia"/>
              </w:rPr>
              <w:tab/>
            </w:r>
            <w:r w:rsidRPr="00FF65A9">
              <w:rPr>
                <w:rFonts w:hint="eastAsia"/>
                <w:color w:val="00B050"/>
              </w:rPr>
              <w:t>//処理</w:t>
            </w:r>
          </w:p>
          <w:p w14:paraId="2B0FB09B" w14:textId="77777777" w:rsidR="001119EA" w:rsidRDefault="001119EA" w:rsidP="001119EA">
            <w:pPr>
              <w:pStyle w:val="3-"/>
            </w:pPr>
            <w:r>
              <w:tab/>
              <w:t>for (int i = 0; i &lt; 3; ++i)</w:t>
            </w:r>
          </w:p>
          <w:p w14:paraId="13F6FF0E" w14:textId="77777777" w:rsidR="001119EA" w:rsidRDefault="001119EA" w:rsidP="001119EA">
            <w:pPr>
              <w:pStyle w:val="3-"/>
            </w:pPr>
            <w:r>
              <w:tab/>
              <w:t>{</w:t>
            </w:r>
          </w:p>
          <w:p w14:paraId="05A38046" w14:textId="77777777" w:rsidR="001119EA" w:rsidRDefault="001119EA" w:rsidP="001119EA">
            <w:pPr>
              <w:pStyle w:val="3-"/>
            </w:pPr>
            <w:r>
              <w:rPr>
                <w:rFonts w:hint="eastAsia"/>
              </w:rPr>
              <w:tab/>
            </w:r>
            <w:r>
              <w:rPr>
                <w:rFonts w:hint="eastAsia"/>
              </w:rPr>
              <w:tab/>
            </w:r>
            <w:r w:rsidRPr="00FF65A9">
              <w:rPr>
                <w:rFonts w:hint="eastAsia"/>
                <w:color w:val="00B050"/>
              </w:rPr>
              <w:t>//セマフォ取得</w:t>
            </w:r>
          </w:p>
          <w:p w14:paraId="6C7CBC24" w14:textId="77777777" w:rsidR="001119EA" w:rsidRDefault="001119EA" w:rsidP="001119EA">
            <w:pPr>
              <w:pStyle w:val="3-"/>
            </w:pPr>
            <w:r>
              <w:tab/>
            </w:r>
            <w:r>
              <w:tab/>
            </w:r>
            <w:r w:rsidRPr="00FF65A9">
              <w:rPr>
                <w:color w:val="FF0000"/>
              </w:rPr>
              <w:t>sem_wait(&amp;s_semaphore);</w:t>
            </w:r>
          </w:p>
          <w:p w14:paraId="1A840235" w14:textId="537744DC" w:rsidR="00FF65A9" w:rsidRDefault="001119EA" w:rsidP="001119EA">
            <w:pPr>
              <w:pStyle w:val="3-"/>
              <w:rPr>
                <w:color w:val="00B050"/>
              </w:rPr>
            </w:pPr>
            <w:r>
              <w:rPr>
                <w:rFonts w:hint="eastAsia"/>
              </w:rPr>
              <w:lastRenderedPageBreak/>
              <w:tab/>
            </w:r>
            <w:r w:rsidRPr="00FF65A9">
              <w:rPr>
                <w:rFonts w:hint="eastAsia"/>
                <w:color w:val="00B050"/>
              </w:rPr>
              <w:t>//</w:t>
            </w:r>
            <w:r w:rsidRPr="00FF65A9">
              <w:rPr>
                <w:rFonts w:hint="eastAsia"/>
                <w:color w:val="00B050"/>
              </w:rPr>
              <w:tab/>
            </w:r>
            <w:r w:rsidRPr="00FF65A9">
              <w:rPr>
                <w:rFonts w:hint="eastAsia"/>
                <w:color w:val="FF0000"/>
              </w:rPr>
              <w:t>sem_trywait(&amp;</w:t>
            </w:r>
            <w:r w:rsidR="00F91FFB" w:rsidRPr="00FF65A9">
              <w:rPr>
                <w:color w:val="FF0000"/>
              </w:rPr>
              <w:t>s_semaphore</w:t>
            </w:r>
            <w:r w:rsidRPr="00FF65A9">
              <w:rPr>
                <w:rFonts w:hint="eastAsia"/>
                <w:color w:val="FF0000"/>
              </w:rPr>
              <w:t>);</w:t>
            </w:r>
            <w:r w:rsidRPr="00FF65A9">
              <w:rPr>
                <w:rFonts w:hint="eastAsia"/>
                <w:color w:val="00B050"/>
              </w:rPr>
              <w:t>//</w:t>
            </w:r>
            <w:r w:rsidR="00FF65A9">
              <w:rPr>
                <w:rFonts w:hint="eastAsia"/>
                <w:color w:val="00B050"/>
              </w:rPr>
              <w:t>ロックを</w:t>
            </w:r>
            <w:r w:rsidRPr="00FF65A9">
              <w:rPr>
                <w:rFonts w:hint="eastAsia"/>
                <w:color w:val="00B050"/>
              </w:rPr>
              <w:t xml:space="preserve">取得できない時に他の処理を行いたい場合は </w:t>
            </w:r>
          </w:p>
          <w:p w14:paraId="084AB28F" w14:textId="31B59480" w:rsidR="001119EA" w:rsidRDefault="00FF65A9" w:rsidP="00F91FFB">
            <w:pPr>
              <w:pStyle w:val="3-"/>
              <w:tabs>
                <w:tab w:val="clear" w:pos="838"/>
                <w:tab w:val="clear" w:pos="1253"/>
                <w:tab w:val="clear" w:pos="1691"/>
                <w:tab w:val="clear" w:pos="2105"/>
                <w:tab w:val="clear" w:pos="2543"/>
                <w:tab w:val="left" w:pos="2635"/>
                <w:tab w:val="left" w:pos="2680"/>
              </w:tabs>
            </w:pPr>
            <w:r>
              <w:rPr>
                <w:color w:val="00B050"/>
              </w:rPr>
              <w:tab/>
              <w:t>//</w:t>
            </w:r>
            <w:r>
              <w:rPr>
                <w:color w:val="00B050"/>
              </w:rPr>
              <w:tab/>
              <w:t>//</w:t>
            </w:r>
            <w:r w:rsidR="001119EA" w:rsidRPr="00FF65A9">
              <w:rPr>
                <w:rFonts w:hint="eastAsia"/>
                <w:color w:val="00B050"/>
              </w:rPr>
              <w:t>sem_trywait() もしくは  sem_timedwait() を使用する</w:t>
            </w:r>
          </w:p>
          <w:p w14:paraId="34B0C6A1" w14:textId="77777777" w:rsidR="001119EA" w:rsidRDefault="001119EA" w:rsidP="001119EA">
            <w:pPr>
              <w:pStyle w:val="3-"/>
            </w:pPr>
            <w:r>
              <w:tab/>
            </w:r>
            <w:r>
              <w:tab/>
            </w:r>
          </w:p>
          <w:p w14:paraId="7CC0EE8B"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//共有リソースを獲得</w:t>
            </w:r>
          </w:p>
          <w:p w14:paraId="108C4575" w14:textId="77777777" w:rsidR="001119EA" w:rsidRDefault="001119EA" w:rsidP="001119EA">
            <w:pPr>
              <w:pStyle w:val="3-"/>
            </w:pPr>
            <w:r>
              <w:tab/>
            </w:r>
            <w:r>
              <w:tab/>
              <w:t>int index = 0;</w:t>
            </w:r>
          </w:p>
          <w:p w14:paraId="70514FD3" w14:textId="77777777" w:rsidR="001119EA" w:rsidRDefault="001119EA" w:rsidP="001119EA">
            <w:pPr>
              <w:pStyle w:val="3-"/>
            </w:pPr>
            <w:r>
              <w:tab/>
            </w:r>
            <w:r>
              <w:tab/>
              <w:t>pthread_mutex_lock(&amp;s_mutex);</w:t>
            </w:r>
          </w:p>
          <w:p w14:paraId="7A7045F0" w14:textId="77777777" w:rsidR="001119EA" w:rsidRDefault="001119EA" w:rsidP="001119EA">
            <w:pPr>
              <w:pStyle w:val="3-"/>
            </w:pPr>
            <w:r>
              <w:tab/>
            </w:r>
            <w:r>
              <w:tab/>
              <w:t>for (; index &lt; COMMON_RESOURCE_NUM; ++index)</w:t>
            </w:r>
          </w:p>
          <w:p w14:paraId="403804CB" w14:textId="77777777" w:rsidR="001119EA" w:rsidRDefault="001119EA" w:rsidP="001119EA">
            <w:pPr>
              <w:pStyle w:val="3-"/>
            </w:pPr>
            <w:r>
              <w:tab/>
            </w:r>
            <w:r>
              <w:tab/>
              <w:t>{</w:t>
            </w:r>
          </w:p>
          <w:p w14:paraId="401CBC48" w14:textId="77777777" w:rsidR="001119EA" w:rsidRDefault="001119EA" w:rsidP="001119EA">
            <w:pPr>
              <w:pStyle w:val="3-"/>
            </w:pPr>
            <w:r>
              <w:tab/>
            </w:r>
            <w:r>
              <w:tab/>
            </w:r>
            <w:r>
              <w:tab/>
              <w:t>if (!s_usingCommonResource[index])</w:t>
            </w:r>
          </w:p>
          <w:p w14:paraId="296FFC83" w14:textId="77777777" w:rsidR="001119EA" w:rsidRDefault="001119EA" w:rsidP="001119EA">
            <w:pPr>
              <w:pStyle w:val="3-"/>
            </w:pPr>
            <w:r>
              <w:tab/>
            </w:r>
            <w:r>
              <w:tab/>
            </w:r>
            <w:r>
              <w:tab/>
            </w:r>
            <w:r>
              <w:tab/>
              <w:t>break;</w:t>
            </w:r>
          </w:p>
          <w:p w14:paraId="4836E5B6" w14:textId="77777777" w:rsidR="001119EA" w:rsidRDefault="001119EA" w:rsidP="001119EA">
            <w:pPr>
              <w:pStyle w:val="3-"/>
            </w:pPr>
            <w:r>
              <w:tab/>
            </w:r>
            <w:r>
              <w:tab/>
              <w:t>}</w:t>
            </w:r>
          </w:p>
          <w:p w14:paraId="7D1752D3" w14:textId="77777777" w:rsidR="001119EA" w:rsidRDefault="001119EA" w:rsidP="001119EA">
            <w:pPr>
              <w:pStyle w:val="3-"/>
            </w:pPr>
            <w:r>
              <w:tab/>
            </w:r>
            <w:r>
              <w:tab/>
              <w:t>s_usingCommonResource[index] = true;</w:t>
            </w:r>
          </w:p>
          <w:p w14:paraId="02D17572" w14:textId="77777777" w:rsidR="001119EA" w:rsidRDefault="001119EA" w:rsidP="001119EA">
            <w:pPr>
              <w:pStyle w:val="3-"/>
            </w:pPr>
            <w:r>
              <w:tab/>
            </w:r>
            <w:r>
              <w:tab/>
              <w:t>pthread_mutex_unlock(&amp;s_mutex);</w:t>
            </w:r>
          </w:p>
          <w:p w14:paraId="38935594" w14:textId="77777777" w:rsidR="001119EA" w:rsidRDefault="001119EA" w:rsidP="001119EA">
            <w:pPr>
              <w:pStyle w:val="3-"/>
            </w:pPr>
            <w:r>
              <w:tab/>
            </w:r>
            <w:r>
              <w:tab/>
            </w:r>
          </w:p>
          <w:p w14:paraId="0746ED5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//データ表示（前）</w:t>
            </w:r>
          </w:p>
          <w:p w14:paraId="470B82D6" w14:textId="77777777" w:rsidR="001119EA" w:rsidRDefault="001119EA" w:rsidP="001119EA">
            <w:pPr>
              <w:pStyle w:val="3-"/>
            </w:pPr>
            <w:r>
              <w:tab/>
            </w:r>
            <w:r>
              <w:tab/>
              <w:t>printf("%s: [BEFORE] commonResource[%d]=%d, tlsData=%d\n", name, index, s_commonResource[index], s_tlsData);</w:t>
            </w:r>
          </w:p>
          <w:p w14:paraId="1FA724FC" w14:textId="77777777" w:rsidR="001119EA" w:rsidRDefault="001119EA" w:rsidP="001119EA">
            <w:pPr>
              <w:pStyle w:val="3-"/>
            </w:pPr>
            <w:r>
              <w:tab/>
            </w:r>
            <w:r>
              <w:tab/>
              <w:t>fflush(stdout);</w:t>
            </w:r>
          </w:p>
          <w:p w14:paraId="6A4297D5" w14:textId="77777777" w:rsidR="001119EA" w:rsidRDefault="001119EA" w:rsidP="001119EA">
            <w:pPr>
              <w:pStyle w:val="3-"/>
            </w:pPr>
          </w:p>
          <w:p w14:paraId="17C7C0BD" w14:textId="77777777" w:rsidR="001119EA" w:rsidRDefault="001119EA" w:rsidP="001119EA">
            <w:pPr>
              <w:pStyle w:val="3-"/>
            </w:pPr>
            <w:r>
              <w:rPr>
                <w:rFonts w:hint="eastAsia"/>
              </w:rPr>
              <w:tab/>
            </w:r>
            <w:r>
              <w:rPr>
                <w:rFonts w:hint="eastAsia"/>
              </w:rPr>
              <w:tab/>
            </w:r>
            <w:r w:rsidRPr="00FF65A9">
              <w:rPr>
                <w:rFonts w:hint="eastAsia"/>
                <w:color w:val="00B050"/>
              </w:rPr>
              <w:t>//データ取得</w:t>
            </w:r>
          </w:p>
          <w:p w14:paraId="6539DDE3" w14:textId="77777777" w:rsidR="001119EA" w:rsidRDefault="001119EA" w:rsidP="001119EA">
            <w:pPr>
              <w:pStyle w:val="3-"/>
            </w:pPr>
            <w:r>
              <w:tab/>
            </w:r>
            <w:r>
              <w:tab/>
              <w:t>int common_data = s_commonResource[index];</w:t>
            </w:r>
          </w:p>
          <w:p w14:paraId="78023563" w14:textId="77777777" w:rsidR="001119EA" w:rsidRDefault="001119EA" w:rsidP="001119EA">
            <w:pPr>
              <w:pStyle w:val="3-"/>
            </w:pPr>
            <w:r>
              <w:tab/>
            </w:r>
            <w:r>
              <w:tab/>
              <w:t>int tls_data = s_tlsData;</w:t>
            </w:r>
          </w:p>
          <w:p w14:paraId="07C714B3" w14:textId="77777777" w:rsidR="001119EA" w:rsidRDefault="001119EA" w:rsidP="001119EA">
            <w:pPr>
              <w:pStyle w:val="3-"/>
            </w:pPr>
          </w:p>
          <w:p w14:paraId="7B71C2B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//データ更新</w:t>
            </w:r>
          </w:p>
          <w:p w14:paraId="564795FC" w14:textId="77777777" w:rsidR="001119EA" w:rsidRDefault="001119EA" w:rsidP="001119EA">
            <w:pPr>
              <w:pStyle w:val="3-"/>
            </w:pPr>
            <w:r>
              <w:tab/>
            </w:r>
            <w:r>
              <w:tab/>
              <w:t>++common_data;</w:t>
            </w:r>
          </w:p>
          <w:p w14:paraId="1351C4AF" w14:textId="77777777" w:rsidR="001119EA" w:rsidRDefault="001119EA" w:rsidP="001119EA">
            <w:pPr>
              <w:pStyle w:val="3-"/>
            </w:pPr>
            <w:r>
              <w:tab/>
            </w:r>
            <w:r>
              <w:tab/>
              <w:t>++tls_data;</w:t>
            </w:r>
          </w:p>
          <w:p w14:paraId="42F322C6" w14:textId="77777777" w:rsidR="001119EA" w:rsidRDefault="001119EA" w:rsidP="001119EA">
            <w:pPr>
              <w:pStyle w:val="3-"/>
            </w:pPr>
          </w:p>
          <w:p w14:paraId="0489DE6D" w14:textId="77777777" w:rsidR="001119EA" w:rsidRDefault="001119EA" w:rsidP="001119EA">
            <w:pPr>
              <w:pStyle w:val="3-"/>
            </w:pPr>
            <w:r>
              <w:rPr>
                <w:rFonts w:hint="eastAsia"/>
              </w:rPr>
              <w:tab/>
            </w:r>
            <w:r>
              <w:rPr>
                <w:rFonts w:hint="eastAsia"/>
              </w:rPr>
              <w:tab/>
            </w:r>
            <w:r w:rsidRPr="00FF65A9">
              <w:rPr>
                <w:rFonts w:hint="eastAsia"/>
                <w:color w:val="00B050"/>
              </w:rPr>
              <w:t>//若干ランダムでスリープ（0～4 msec）</w:t>
            </w:r>
          </w:p>
          <w:p w14:paraId="38269C91" w14:textId="77777777" w:rsidR="001119EA" w:rsidRDefault="001119EA" w:rsidP="001119EA">
            <w:pPr>
              <w:pStyle w:val="3-"/>
            </w:pPr>
            <w:r>
              <w:tab/>
            </w:r>
            <w:r>
              <w:tab/>
              <w:t>usleep((rand() % 5) * 1000);</w:t>
            </w:r>
          </w:p>
          <w:p w14:paraId="3C513D85" w14:textId="77777777" w:rsidR="001119EA" w:rsidRDefault="001119EA" w:rsidP="001119EA">
            <w:pPr>
              <w:pStyle w:val="3-"/>
            </w:pPr>
            <w:r>
              <w:tab/>
            </w:r>
            <w:r>
              <w:tab/>
            </w:r>
          </w:p>
          <w:p w14:paraId="13B1DECD" w14:textId="77777777" w:rsidR="001119EA" w:rsidRDefault="001119EA" w:rsidP="001119EA">
            <w:pPr>
              <w:pStyle w:val="3-"/>
            </w:pPr>
            <w:r>
              <w:rPr>
                <w:rFonts w:hint="eastAsia"/>
              </w:rPr>
              <w:tab/>
            </w:r>
            <w:r>
              <w:rPr>
                <w:rFonts w:hint="eastAsia"/>
              </w:rPr>
              <w:tab/>
            </w:r>
            <w:r w:rsidRPr="00FF65A9">
              <w:rPr>
                <w:rFonts w:hint="eastAsia"/>
                <w:color w:val="00B050"/>
              </w:rPr>
              <w:t>//データ書き戻し</w:t>
            </w:r>
          </w:p>
          <w:p w14:paraId="29BD1CE4" w14:textId="77777777" w:rsidR="001119EA" w:rsidRDefault="001119EA" w:rsidP="001119EA">
            <w:pPr>
              <w:pStyle w:val="3-"/>
            </w:pPr>
            <w:r>
              <w:tab/>
            </w:r>
            <w:r>
              <w:tab/>
              <w:t>s_commonResource[index] = common_data;</w:t>
            </w:r>
          </w:p>
          <w:p w14:paraId="570A1611" w14:textId="77777777" w:rsidR="001119EA" w:rsidRDefault="001119EA" w:rsidP="001119EA">
            <w:pPr>
              <w:pStyle w:val="3-"/>
            </w:pPr>
            <w:r>
              <w:tab/>
            </w:r>
            <w:r>
              <w:tab/>
              <w:t>s_tlsData = tls_data;</w:t>
            </w:r>
          </w:p>
          <w:p w14:paraId="38FD6FB4" w14:textId="77777777" w:rsidR="001119EA" w:rsidRDefault="001119EA" w:rsidP="001119EA">
            <w:pPr>
              <w:pStyle w:val="3-"/>
            </w:pPr>
          </w:p>
          <w:p w14:paraId="6DB32AF3" w14:textId="77777777" w:rsidR="001119EA" w:rsidRDefault="001119EA" w:rsidP="001119EA">
            <w:pPr>
              <w:pStyle w:val="3-"/>
            </w:pPr>
            <w:r>
              <w:rPr>
                <w:rFonts w:hint="eastAsia"/>
              </w:rPr>
              <w:tab/>
            </w:r>
            <w:r>
              <w:rPr>
                <w:rFonts w:hint="eastAsia"/>
              </w:rPr>
              <w:tab/>
            </w:r>
            <w:r w:rsidRPr="00FF65A9">
              <w:rPr>
                <w:rFonts w:hint="eastAsia"/>
                <w:color w:val="00B050"/>
              </w:rPr>
              <w:t>//データ表示（後）</w:t>
            </w:r>
          </w:p>
          <w:p w14:paraId="7EFAE6BE" w14:textId="77777777" w:rsidR="00FF65A9" w:rsidRDefault="001119EA" w:rsidP="001119EA">
            <w:pPr>
              <w:pStyle w:val="3-"/>
            </w:pPr>
            <w:r>
              <w:tab/>
            </w:r>
            <w:r>
              <w:tab/>
              <w:t>printf("%s: [AFTER]  commonResource[%d]=%d, tlsData=%d\n",</w:t>
            </w:r>
          </w:p>
          <w:p w14:paraId="0D838EF6" w14:textId="3A6C28D2" w:rsidR="001119EA" w:rsidRDefault="00FF65A9" w:rsidP="001119EA">
            <w:pPr>
              <w:pStyle w:val="3-"/>
            </w:pPr>
            <w:r>
              <w:tab/>
            </w:r>
            <w:r>
              <w:tab/>
            </w:r>
            <w:r>
              <w:tab/>
            </w:r>
            <w:r>
              <w:tab/>
            </w:r>
            <w:r>
              <w:tab/>
            </w:r>
            <w:r>
              <w:tab/>
            </w:r>
            <w:r>
              <w:tab/>
            </w:r>
            <w:r>
              <w:tab/>
            </w:r>
            <w:r>
              <w:tab/>
            </w:r>
            <w:r>
              <w:tab/>
            </w:r>
            <w:r w:rsidR="001119EA">
              <w:t xml:space="preserve"> name, index, s_commonResource[index], s_tlsData);</w:t>
            </w:r>
          </w:p>
          <w:p w14:paraId="0B102F63" w14:textId="77777777" w:rsidR="001119EA" w:rsidRDefault="001119EA" w:rsidP="001119EA">
            <w:pPr>
              <w:pStyle w:val="3-"/>
            </w:pPr>
            <w:r>
              <w:tab/>
            </w:r>
            <w:r>
              <w:tab/>
              <w:t>fflush(stdout);</w:t>
            </w:r>
          </w:p>
          <w:p w14:paraId="06F6AF67" w14:textId="77777777" w:rsidR="001119EA" w:rsidRDefault="001119EA" w:rsidP="001119EA">
            <w:pPr>
              <w:pStyle w:val="3-"/>
            </w:pPr>
          </w:p>
          <w:p w14:paraId="40B3AC01"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//共有リソースを解放</w:t>
            </w:r>
          </w:p>
          <w:p w14:paraId="22C4D51C" w14:textId="77777777" w:rsidR="001119EA" w:rsidRDefault="001119EA" w:rsidP="001119EA">
            <w:pPr>
              <w:pStyle w:val="3-"/>
            </w:pPr>
            <w:r>
              <w:tab/>
            </w:r>
            <w:r>
              <w:tab/>
              <w:t>s_usingCommonResource[index] = false;</w:t>
            </w:r>
          </w:p>
          <w:p w14:paraId="7D6BE4F2" w14:textId="77777777" w:rsidR="001119EA" w:rsidRDefault="001119EA" w:rsidP="001119EA">
            <w:pPr>
              <w:pStyle w:val="3-"/>
            </w:pPr>
            <w:r>
              <w:tab/>
            </w:r>
            <w:r>
              <w:tab/>
            </w:r>
          </w:p>
          <w:p w14:paraId="2F3B066F" w14:textId="77777777" w:rsidR="001119EA" w:rsidRDefault="001119EA" w:rsidP="001119EA">
            <w:pPr>
              <w:pStyle w:val="3-"/>
            </w:pPr>
            <w:r>
              <w:rPr>
                <w:rFonts w:hint="eastAsia"/>
              </w:rPr>
              <w:tab/>
            </w:r>
            <w:r>
              <w:rPr>
                <w:rFonts w:hint="eastAsia"/>
              </w:rPr>
              <w:tab/>
            </w:r>
            <w:r w:rsidRPr="00FF65A9">
              <w:rPr>
                <w:rFonts w:hint="eastAsia"/>
                <w:color w:val="00B050"/>
              </w:rPr>
              <w:t>//セマフォ解放</w:t>
            </w:r>
          </w:p>
          <w:p w14:paraId="0672A72C" w14:textId="77777777" w:rsidR="001119EA" w:rsidRDefault="001119EA" w:rsidP="001119EA">
            <w:pPr>
              <w:pStyle w:val="3-"/>
            </w:pPr>
            <w:r>
              <w:tab/>
            </w:r>
            <w:r>
              <w:tab/>
            </w:r>
            <w:r w:rsidRPr="00FF65A9">
              <w:rPr>
                <w:color w:val="FF0000"/>
              </w:rPr>
              <w:t>sem_post(&amp;s_semaphore);</w:t>
            </w:r>
          </w:p>
          <w:p w14:paraId="7783E41A" w14:textId="77777777" w:rsidR="001119EA" w:rsidRDefault="001119EA" w:rsidP="001119EA">
            <w:pPr>
              <w:pStyle w:val="3-"/>
            </w:pPr>
            <w:r>
              <w:tab/>
            </w:r>
            <w:r>
              <w:tab/>
            </w:r>
          </w:p>
          <w:p w14:paraId="19D29E3A" w14:textId="77777777" w:rsidR="001119EA" w:rsidRDefault="001119EA" w:rsidP="001119EA">
            <w:pPr>
              <w:pStyle w:val="3-"/>
            </w:pPr>
            <w:r>
              <w:rPr>
                <w:rFonts w:hint="eastAsia"/>
              </w:rPr>
              <w:tab/>
            </w:r>
            <w:r>
              <w:rPr>
                <w:rFonts w:hint="eastAsia"/>
              </w:rPr>
              <w:tab/>
            </w:r>
            <w:r w:rsidRPr="00FF65A9">
              <w:rPr>
                <w:rFonts w:hint="eastAsia"/>
                <w:color w:val="00B050"/>
              </w:rPr>
              <w:t>//スレッド切り替えのためのスリープ</w:t>
            </w:r>
          </w:p>
          <w:p w14:paraId="400CD663" w14:textId="77777777" w:rsidR="001119EA" w:rsidRDefault="001119EA" w:rsidP="001119EA">
            <w:pPr>
              <w:pStyle w:val="3-"/>
            </w:pPr>
            <w:r>
              <w:tab/>
            </w:r>
            <w:r>
              <w:tab/>
              <w:t>usleep(0);</w:t>
            </w:r>
          </w:p>
          <w:p w14:paraId="47895A19" w14:textId="77777777" w:rsidR="001119EA" w:rsidRPr="00FF65A9" w:rsidRDefault="001119EA" w:rsidP="001119EA">
            <w:pPr>
              <w:pStyle w:val="3-"/>
              <w:rPr>
                <w:color w:val="00B050"/>
              </w:rPr>
            </w:pPr>
            <w:r>
              <w:rPr>
                <w:rFonts w:hint="eastAsia"/>
              </w:rPr>
              <w:tab/>
            </w:r>
            <w:r w:rsidRPr="00FF65A9">
              <w:rPr>
                <w:rFonts w:hint="eastAsia"/>
                <w:color w:val="00B050"/>
              </w:rPr>
              <w:t>//</w:t>
            </w:r>
            <w:r w:rsidRPr="00FF65A9">
              <w:rPr>
                <w:rFonts w:hint="eastAsia"/>
                <w:color w:val="00B050"/>
              </w:rPr>
              <w:tab/>
              <w:t>//スレッド切り替え</w:t>
            </w:r>
          </w:p>
          <w:p w14:paraId="7B524B84" w14:textId="77777777" w:rsidR="001119EA" w:rsidRPr="00FF65A9" w:rsidRDefault="001119EA" w:rsidP="001119EA">
            <w:pPr>
              <w:pStyle w:val="3-"/>
              <w:rPr>
                <w:color w:val="00B050"/>
              </w:rPr>
            </w:pPr>
            <w:r w:rsidRPr="00FF65A9">
              <w:rPr>
                <w:rFonts w:hint="eastAsia"/>
                <w:color w:val="00B050"/>
              </w:rPr>
              <w:tab/>
              <w:t>//</w:t>
            </w:r>
            <w:r w:rsidRPr="00FF65A9">
              <w:rPr>
                <w:rFonts w:hint="eastAsia"/>
                <w:color w:val="00B050"/>
              </w:rPr>
              <w:tab/>
              <w:t>sched_yield();//同じ優先度の他のスレッドに切り替え</w:t>
            </w:r>
          </w:p>
          <w:p w14:paraId="1F281060" w14:textId="77777777" w:rsidR="001119EA" w:rsidRDefault="001119EA" w:rsidP="001119EA">
            <w:pPr>
              <w:pStyle w:val="3-"/>
            </w:pPr>
            <w:r>
              <w:tab/>
              <w:t>}</w:t>
            </w:r>
          </w:p>
          <w:p w14:paraId="5F08EB72" w14:textId="77777777" w:rsidR="001119EA" w:rsidRDefault="001119EA" w:rsidP="001119EA">
            <w:pPr>
              <w:pStyle w:val="3-"/>
            </w:pPr>
          </w:p>
          <w:p w14:paraId="743D5392" w14:textId="77777777" w:rsidR="001119EA" w:rsidRPr="00FF65A9" w:rsidRDefault="001119EA" w:rsidP="001119EA">
            <w:pPr>
              <w:pStyle w:val="3-"/>
              <w:rPr>
                <w:color w:val="00B050"/>
              </w:rPr>
            </w:pPr>
            <w:r>
              <w:rPr>
                <w:rFonts w:hint="eastAsia"/>
              </w:rPr>
              <w:tab/>
            </w:r>
            <w:r w:rsidRPr="00FF65A9">
              <w:rPr>
                <w:rFonts w:hint="eastAsia"/>
                <w:color w:val="00B050"/>
              </w:rPr>
              <w:t>//終了</w:t>
            </w:r>
          </w:p>
          <w:p w14:paraId="6FBBFC1A" w14:textId="77777777" w:rsidR="001119EA" w:rsidRDefault="001119EA" w:rsidP="001119EA">
            <w:pPr>
              <w:pStyle w:val="3-"/>
            </w:pPr>
            <w:r>
              <w:tab/>
              <w:t>printf("- end:%s -\n", name);</w:t>
            </w:r>
          </w:p>
          <w:p w14:paraId="19C35939" w14:textId="77777777" w:rsidR="001119EA" w:rsidRDefault="001119EA" w:rsidP="001119EA">
            <w:pPr>
              <w:pStyle w:val="3-"/>
            </w:pPr>
            <w:r>
              <w:tab/>
              <w:t>fflush(stdout);</w:t>
            </w:r>
          </w:p>
          <w:p w14:paraId="7642A935" w14:textId="77777777" w:rsidR="001119EA" w:rsidRDefault="001119EA" w:rsidP="001119EA">
            <w:pPr>
              <w:pStyle w:val="3-"/>
            </w:pPr>
            <w:r>
              <w:tab/>
              <w:t>return 0;</w:t>
            </w:r>
          </w:p>
          <w:p w14:paraId="76625DB9" w14:textId="77777777" w:rsidR="001119EA" w:rsidRDefault="001119EA" w:rsidP="001119EA">
            <w:pPr>
              <w:pStyle w:val="3-"/>
            </w:pPr>
            <w:r>
              <w:t>}</w:t>
            </w:r>
          </w:p>
          <w:p w14:paraId="36B26BA2" w14:textId="77777777" w:rsidR="001119EA" w:rsidRDefault="001119EA" w:rsidP="001119EA">
            <w:pPr>
              <w:pStyle w:val="3-"/>
            </w:pPr>
          </w:p>
          <w:p w14:paraId="75D7EF34" w14:textId="77777777" w:rsidR="001119EA" w:rsidRPr="00FF65A9" w:rsidRDefault="001119EA" w:rsidP="001119EA">
            <w:pPr>
              <w:pStyle w:val="3-"/>
              <w:rPr>
                <w:color w:val="00B050"/>
              </w:rPr>
            </w:pPr>
            <w:r w:rsidRPr="00FF65A9">
              <w:rPr>
                <w:rFonts w:hint="eastAsia"/>
                <w:color w:val="00B050"/>
              </w:rPr>
              <w:t>//テスト</w:t>
            </w:r>
          </w:p>
          <w:p w14:paraId="7800976C" w14:textId="77777777" w:rsidR="001119EA" w:rsidRDefault="001119EA" w:rsidP="001119EA">
            <w:pPr>
              <w:pStyle w:val="3-"/>
            </w:pPr>
            <w:r>
              <w:t>int main(const int argc, const char* argv[])</w:t>
            </w:r>
          </w:p>
          <w:p w14:paraId="49BDFC0D" w14:textId="77777777" w:rsidR="001119EA" w:rsidRDefault="001119EA" w:rsidP="001119EA">
            <w:pPr>
              <w:pStyle w:val="3-"/>
            </w:pPr>
            <w:r>
              <w:t>{</w:t>
            </w:r>
          </w:p>
          <w:p w14:paraId="187B5544" w14:textId="77777777" w:rsidR="001119EA" w:rsidRPr="00FF65A9" w:rsidRDefault="001119EA" w:rsidP="001119EA">
            <w:pPr>
              <w:pStyle w:val="3-"/>
              <w:rPr>
                <w:color w:val="00B050"/>
              </w:rPr>
            </w:pPr>
            <w:r>
              <w:rPr>
                <w:rFonts w:hint="eastAsia"/>
              </w:rPr>
              <w:tab/>
            </w:r>
            <w:r w:rsidRPr="00FF65A9">
              <w:rPr>
                <w:rFonts w:hint="eastAsia"/>
                <w:color w:val="00B050"/>
              </w:rPr>
              <w:t>//セマフォ生成</w:t>
            </w:r>
          </w:p>
          <w:p w14:paraId="4E82E3AD" w14:textId="77777777" w:rsidR="001119EA" w:rsidRDefault="001119EA" w:rsidP="001119EA">
            <w:pPr>
              <w:pStyle w:val="3-"/>
            </w:pPr>
            <w:r>
              <w:tab/>
              <w:t>{</w:t>
            </w:r>
          </w:p>
          <w:p w14:paraId="0E6532C0" w14:textId="77777777" w:rsidR="001119EA" w:rsidRDefault="001119EA" w:rsidP="001119EA">
            <w:pPr>
              <w:pStyle w:val="3-"/>
            </w:pPr>
            <w:r>
              <w:rPr>
                <w:rFonts w:hint="eastAsia"/>
              </w:rPr>
              <w:tab/>
            </w:r>
            <w:r>
              <w:rPr>
                <w:rFonts w:hint="eastAsia"/>
              </w:rPr>
              <w:tab/>
            </w:r>
            <w:r w:rsidRPr="00FF65A9">
              <w:rPr>
                <w:rFonts w:hint="eastAsia"/>
                <w:color w:val="FF0000"/>
              </w:rPr>
              <w:t>sem_init(&amp;s_semaphore, 0, 0);</w:t>
            </w:r>
            <w:r w:rsidRPr="00FF65A9">
              <w:rPr>
                <w:rFonts w:hint="eastAsia"/>
                <w:color w:val="00B050"/>
              </w:rPr>
              <w:t>//プロセス間で共有しないセマフォ</w:t>
            </w:r>
          </w:p>
          <w:p w14:paraId="39E4DF31" w14:textId="77777777" w:rsidR="00FF65A9" w:rsidRPr="00FF65A9" w:rsidRDefault="00FF65A9" w:rsidP="001119EA">
            <w:pPr>
              <w:pStyle w:val="3-"/>
              <w:rPr>
                <w:color w:val="00B050"/>
              </w:rPr>
            </w:pPr>
            <w:r w:rsidRPr="00FF65A9">
              <w:rPr>
                <w:rFonts w:hint="eastAsia"/>
              </w:rPr>
              <w:tab/>
            </w:r>
            <w:r w:rsidRPr="00FF65A9">
              <w:rPr>
                <w:rFonts w:hint="eastAsia"/>
              </w:rPr>
              <w:tab/>
              <w:t xml:space="preserve">                            </w:t>
            </w:r>
            <w:r w:rsidRPr="00FF65A9">
              <w:rPr>
                <w:rFonts w:hint="eastAsia"/>
                <w:color w:val="00B050"/>
              </w:rPr>
              <w:t xml:space="preserve"> //セマフォの初期値を 0にする（取得できない状態）</w:t>
            </w:r>
          </w:p>
          <w:p w14:paraId="5B58AD7D" w14:textId="1C533AA3" w:rsidR="001119EA" w:rsidRDefault="001119EA" w:rsidP="001119EA">
            <w:pPr>
              <w:pStyle w:val="3-"/>
            </w:pPr>
            <w:r>
              <w:tab/>
              <w:t>}</w:t>
            </w:r>
          </w:p>
          <w:p w14:paraId="55860092" w14:textId="77777777" w:rsidR="001119EA" w:rsidRDefault="001119EA" w:rsidP="001119EA">
            <w:pPr>
              <w:pStyle w:val="3-"/>
            </w:pPr>
            <w:r>
              <w:tab/>
            </w:r>
          </w:p>
          <w:p w14:paraId="10D0B363" w14:textId="77777777" w:rsidR="001119EA" w:rsidRDefault="001119EA" w:rsidP="001119EA">
            <w:pPr>
              <w:pStyle w:val="3-"/>
            </w:pPr>
            <w:r>
              <w:rPr>
                <w:rFonts w:hint="eastAsia"/>
              </w:rPr>
              <w:lastRenderedPageBreak/>
              <w:tab/>
            </w:r>
            <w:r w:rsidRPr="00FF65A9">
              <w:rPr>
                <w:rFonts w:hint="eastAsia"/>
                <w:color w:val="00B050"/>
              </w:rPr>
              <w:t>//スレッド作成</w:t>
            </w:r>
          </w:p>
          <w:p w14:paraId="317EA858" w14:textId="77777777" w:rsidR="001119EA" w:rsidRDefault="001119EA" w:rsidP="001119EA">
            <w:pPr>
              <w:pStyle w:val="3-"/>
            </w:pPr>
            <w:r>
              <w:tab/>
              <w:t>static const int THREAD_NUM = 4;</w:t>
            </w:r>
          </w:p>
          <w:p w14:paraId="630D0777" w14:textId="77777777" w:rsidR="001119EA" w:rsidRDefault="001119EA" w:rsidP="001119EA">
            <w:pPr>
              <w:pStyle w:val="3-"/>
            </w:pPr>
            <w:r>
              <w:tab/>
              <w:t>pthread_t pth[THREAD_NUM];</w:t>
            </w:r>
          </w:p>
          <w:p w14:paraId="05E455B9" w14:textId="77777777" w:rsidR="001119EA" w:rsidRDefault="001119EA" w:rsidP="001119EA">
            <w:pPr>
              <w:pStyle w:val="3-"/>
            </w:pPr>
            <w:r>
              <w:tab/>
              <w:t>{</w:t>
            </w:r>
          </w:p>
          <w:p w14:paraId="23B9467E" w14:textId="77777777" w:rsidR="001119EA" w:rsidRDefault="001119EA" w:rsidP="001119EA">
            <w:pPr>
              <w:pStyle w:val="3-"/>
            </w:pPr>
            <w:r>
              <w:tab/>
            </w:r>
            <w:r>
              <w:tab/>
              <w:t>pthread_attr_t attr;</w:t>
            </w:r>
          </w:p>
          <w:p w14:paraId="15D210AA" w14:textId="77777777" w:rsidR="001119EA" w:rsidRDefault="001119EA" w:rsidP="001119EA">
            <w:pPr>
              <w:pStyle w:val="3-"/>
            </w:pPr>
            <w:r>
              <w:tab/>
            </w:r>
            <w:r>
              <w:tab/>
              <w:t>pthread_attr_init(&amp;attr);</w:t>
            </w:r>
          </w:p>
          <w:p w14:paraId="36D608C6" w14:textId="77777777" w:rsidR="001119EA" w:rsidRDefault="001119EA" w:rsidP="001119EA">
            <w:pPr>
              <w:pStyle w:val="3-"/>
            </w:pPr>
            <w:r>
              <w:rPr>
                <w:rFonts w:hint="eastAsia"/>
              </w:rPr>
              <w:tab/>
            </w:r>
            <w:r>
              <w:rPr>
                <w:rFonts w:hint="eastAsia"/>
              </w:rPr>
              <w:tab/>
              <w:t>pthread_attr_setstacksize(&amp;attr, 1024);</w:t>
            </w:r>
            <w:r w:rsidRPr="00FF65A9">
              <w:rPr>
                <w:rFonts w:hint="eastAsia"/>
                <w:color w:val="00B050"/>
              </w:rPr>
              <w:t>//スタックサイズ指定</w:t>
            </w:r>
          </w:p>
          <w:p w14:paraId="4C1B648D" w14:textId="77777777" w:rsidR="001119EA" w:rsidRDefault="001119EA" w:rsidP="001119EA">
            <w:pPr>
              <w:pStyle w:val="3-"/>
            </w:pPr>
            <w:r>
              <w:rPr>
                <w:rFonts w:hint="eastAsia"/>
              </w:rPr>
              <w:tab/>
            </w:r>
            <w:r>
              <w:rPr>
                <w:rFonts w:hint="eastAsia"/>
              </w:rPr>
              <w:tab/>
              <w:t>pthread_create(&amp;pth[0], &amp;attr, threadFunc, (void*)"太郎");</w:t>
            </w:r>
          </w:p>
          <w:p w14:paraId="51ED6025" w14:textId="77777777" w:rsidR="001119EA" w:rsidRDefault="001119EA" w:rsidP="001119EA">
            <w:pPr>
              <w:pStyle w:val="3-"/>
            </w:pPr>
            <w:r>
              <w:rPr>
                <w:rFonts w:hint="eastAsia"/>
              </w:rPr>
              <w:tab/>
            </w:r>
            <w:r>
              <w:rPr>
                <w:rFonts w:hint="eastAsia"/>
              </w:rPr>
              <w:tab/>
              <w:t>pthread_create(&amp;pth[1], &amp;attr, threadFunc, (void*)"次郎");</w:t>
            </w:r>
          </w:p>
          <w:p w14:paraId="1A8E4D00" w14:textId="77777777" w:rsidR="001119EA" w:rsidRDefault="001119EA" w:rsidP="001119EA">
            <w:pPr>
              <w:pStyle w:val="3-"/>
            </w:pPr>
            <w:r>
              <w:rPr>
                <w:rFonts w:hint="eastAsia"/>
              </w:rPr>
              <w:tab/>
            </w:r>
            <w:r>
              <w:rPr>
                <w:rFonts w:hint="eastAsia"/>
              </w:rPr>
              <w:tab/>
              <w:t>pthread_create(&amp;pth[2], &amp;attr, threadFunc, (void*)"三郎");</w:t>
            </w:r>
          </w:p>
          <w:p w14:paraId="602CBF82" w14:textId="77777777" w:rsidR="001119EA" w:rsidRDefault="001119EA" w:rsidP="001119EA">
            <w:pPr>
              <w:pStyle w:val="3-"/>
            </w:pPr>
            <w:r>
              <w:rPr>
                <w:rFonts w:hint="eastAsia"/>
              </w:rPr>
              <w:tab/>
            </w:r>
            <w:r>
              <w:rPr>
                <w:rFonts w:hint="eastAsia"/>
              </w:rPr>
              <w:tab/>
              <w:t>pthread_create(&amp;pth[3], &amp;attr, threadFunc, (void*)"四朗 ");</w:t>
            </w:r>
          </w:p>
          <w:p w14:paraId="2FBBB525" w14:textId="77777777" w:rsidR="001119EA" w:rsidRDefault="001119EA" w:rsidP="001119EA">
            <w:pPr>
              <w:pStyle w:val="3-"/>
            </w:pPr>
            <w:r>
              <w:tab/>
              <w:t>}</w:t>
            </w:r>
          </w:p>
          <w:p w14:paraId="4F211AE4" w14:textId="77777777" w:rsidR="001119EA" w:rsidRDefault="001119EA" w:rsidP="001119EA">
            <w:pPr>
              <w:pStyle w:val="3-"/>
            </w:pPr>
          </w:p>
          <w:p w14:paraId="44117D7C" w14:textId="77777777" w:rsidR="001119EA" w:rsidRDefault="001119EA" w:rsidP="001119EA">
            <w:pPr>
              <w:pStyle w:val="3-"/>
            </w:pPr>
            <w:r>
              <w:rPr>
                <w:rFonts w:hint="eastAsia"/>
              </w:rPr>
              <w:tab/>
            </w:r>
            <w:r w:rsidRPr="00FF65A9">
              <w:rPr>
                <w:rFonts w:hint="eastAsia"/>
                <w:color w:val="00B050"/>
              </w:rPr>
              <w:t>//若干スリープ</w:t>
            </w:r>
          </w:p>
          <w:p w14:paraId="6E07E406" w14:textId="77777777" w:rsidR="001119EA" w:rsidRDefault="001119EA" w:rsidP="001119EA">
            <w:pPr>
              <w:pStyle w:val="3-"/>
            </w:pPr>
            <w:r>
              <w:tab/>
              <w:t>usleep(10 * 1000);</w:t>
            </w:r>
          </w:p>
          <w:p w14:paraId="3FC39C30" w14:textId="77777777" w:rsidR="001119EA" w:rsidRDefault="001119EA" w:rsidP="001119EA">
            <w:pPr>
              <w:pStyle w:val="3-"/>
            </w:pPr>
          </w:p>
          <w:p w14:paraId="4E4BA764" w14:textId="77777777" w:rsidR="001119EA" w:rsidRDefault="001119EA" w:rsidP="001119EA">
            <w:pPr>
              <w:pStyle w:val="3-"/>
            </w:pPr>
            <w:r>
              <w:rPr>
                <w:rFonts w:hint="eastAsia"/>
              </w:rPr>
              <w:tab/>
            </w:r>
            <w:r w:rsidRPr="00FF65A9">
              <w:rPr>
                <w:rFonts w:hint="eastAsia"/>
                <w:color w:val="00B050"/>
              </w:rPr>
              <w:t>//共有リソース初期化</w:t>
            </w:r>
          </w:p>
          <w:p w14:paraId="47618BE2" w14:textId="77777777" w:rsidR="001119EA" w:rsidRDefault="001119EA" w:rsidP="001119EA">
            <w:pPr>
              <w:pStyle w:val="3-"/>
            </w:pPr>
            <w:r>
              <w:tab/>
              <w:t>for (int i = 0; i &lt; COMMON_RESOURCE_NUM; ++i)</w:t>
            </w:r>
          </w:p>
          <w:p w14:paraId="04402DCE" w14:textId="77777777" w:rsidR="001119EA" w:rsidRDefault="001119EA" w:rsidP="001119EA">
            <w:pPr>
              <w:pStyle w:val="3-"/>
            </w:pPr>
            <w:r>
              <w:tab/>
              <w:t>{</w:t>
            </w:r>
          </w:p>
          <w:p w14:paraId="2D29DD00" w14:textId="77777777" w:rsidR="001119EA" w:rsidRDefault="001119EA" w:rsidP="001119EA">
            <w:pPr>
              <w:pStyle w:val="3-"/>
            </w:pPr>
            <w:r>
              <w:tab/>
            </w:r>
            <w:r>
              <w:tab/>
              <w:t>s_commonResource[i] = 1000 * (i + 1);</w:t>
            </w:r>
          </w:p>
          <w:p w14:paraId="3A102670" w14:textId="77777777" w:rsidR="001119EA" w:rsidRDefault="001119EA" w:rsidP="001119EA">
            <w:pPr>
              <w:pStyle w:val="3-"/>
            </w:pPr>
            <w:r>
              <w:tab/>
              <w:t>}</w:t>
            </w:r>
          </w:p>
          <w:p w14:paraId="189F5D93" w14:textId="77777777" w:rsidR="001119EA" w:rsidRDefault="001119EA" w:rsidP="001119EA">
            <w:pPr>
              <w:pStyle w:val="3-"/>
            </w:pPr>
          </w:p>
          <w:p w14:paraId="34D57D6F" w14:textId="77777777" w:rsidR="001119EA" w:rsidRDefault="001119EA" w:rsidP="001119EA">
            <w:pPr>
              <w:pStyle w:val="3-"/>
            </w:pPr>
            <w:r>
              <w:rPr>
                <w:rFonts w:hint="eastAsia"/>
              </w:rPr>
              <w:tab/>
            </w:r>
            <w:r w:rsidRPr="00FF65A9">
              <w:rPr>
                <w:rFonts w:hint="eastAsia"/>
                <w:color w:val="00B050"/>
              </w:rPr>
              <w:t>//若干スリープ</w:t>
            </w:r>
          </w:p>
          <w:p w14:paraId="7D39EB87" w14:textId="77777777" w:rsidR="001119EA" w:rsidRDefault="001119EA" w:rsidP="001119EA">
            <w:pPr>
              <w:pStyle w:val="3-"/>
            </w:pPr>
            <w:r>
              <w:tab/>
              <w:t>usleep(10 * 1000);</w:t>
            </w:r>
          </w:p>
          <w:p w14:paraId="320DA2F0" w14:textId="77777777" w:rsidR="001119EA" w:rsidRDefault="001119EA" w:rsidP="001119EA">
            <w:pPr>
              <w:pStyle w:val="3-"/>
            </w:pPr>
          </w:p>
          <w:p w14:paraId="5030A5A2" w14:textId="77777777" w:rsidR="001119EA" w:rsidRDefault="001119EA" w:rsidP="001119EA">
            <w:pPr>
              <w:pStyle w:val="3-"/>
            </w:pPr>
            <w:r>
              <w:rPr>
                <w:rFonts w:hint="eastAsia"/>
              </w:rPr>
              <w:tab/>
            </w:r>
            <w:r w:rsidRPr="00FF65A9">
              <w:rPr>
                <w:rFonts w:hint="eastAsia"/>
                <w:color w:val="00B050"/>
              </w:rPr>
              <w:t>//共有リソースの使用を許可（全セマフォ解放）</w:t>
            </w:r>
          </w:p>
          <w:p w14:paraId="754F0686" w14:textId="77777777" w:rsidR="001119EA" w:rsidRDefault="001119EA" w:rsidP="001119EA">
            <w:pPr>
              <w:pStyle w:val="3-"/>
            </w:pPr>
            <w:r>
              <w:tab/>
              <w:t>{</w:t>
            </w:r>
          </w:p>
          <w:p w14:paraId="73BA383D" w14:textId="77777777" w:rsidR="001119EA" w:rsidRDefault="001119EA" w:rsidP="001119EA">
            <w:pPr>
              <w:pStyle w:val="3-"/>
            </w:pPr>
            <w:r>
              <w:tab/>
            </w:r>
            <w:r>
              <w:tab/>
              <w:t>for (int i = 0; i &lt; COMMON_RESOURCE_NUM; ++i)</w:t>
            </w:r>
          </w:p>
          <w:p w14:paraId="4A0C7C36" w14:textId="77777777" w:rsidR="001119EA" w:rsidRDefault="001119EA" w:rsidP="001119EA">
            <w:pPr>
              <w:pStyle w:val="3-"/>
            </w:pPr>
            <w:r>
              <w:tab/>
            </w:r>
            <w:r>
              <w:tab/>
              <w:t>{</w:t>
            </w:r>
          </w:p>
          <w:p w14:paraId="5C060DCA" w14:textId="77777777" w:rsidR="001119EA" w:rsidRPr="00FF65A9" w:rsidRDefault="001119EA" w:rsidP="001119EA">
            <w:pPr>
              <w:pStyle w:val="3-"/>
              <w:rPr>
                <w:color w:val="FF0000"/>
              </w:rPr>
            </w:pPr>
            <w:r>
              <w:tab/>
            </w:r>
            <w:r>
              <w:tab/>
            </w:r>
            <w:r>
              <w:tab/>
            </w:r>
            <w:r w:rsidRPr="00FF65A9">
              <w:rPr>
                <w:color w:val="FF0000"/>
              </w:rPr>
              <w:t>sem_post(&amp;s_semaphore);</w:t>
            </w:r>
          </w:p>
          <w:p w14:paraId="6F4BE6FB" w14:textId="77777777" w:rsidR="001119EA" w:rsidRDefault="001119EA" w:rsidP="001119EA">
            <w:pPr>
              <w:pStyle w:val="3-"/>
            </w:pPr>
            <w:r>
              <w:tab/>
            </w:r>
            <w:r>
              <w:tab/>
              <w:t>}</w:t>
            </w:r>
          </w:p>
          <w:p w14:paraId="4DE91AE7" w14:textId="77777777" w:rsidR="001119EA" w:rsidRDefault="001119EA" w:rsidP="001119EA">
            <w:pPr>
              <w:pStyle w:val="3-"/>
            </w:pPr>
            <w:r>
              <w:tab/>
            </w:r>
            <w:r>
              <w:tab/>
              <w:t>printf("Common-resources have been prepared. (num=%d)\n", COMMON_RESOURCE_NUM);</w:t>
            </w:r>
          </w:p>
          <w:p w14:paraId="02B9E32B" w14:textId="77777777" w:rsidR="001119EA" w:rsidRDefault="001119EA" w:rsidP="001119EA">
            <w:pPr>
              <w:pStyle w:val="3-"/>
            </w:pPr>
            <w:r>
              <w:tab/>
            </w:r>
            <w:r>
              <w:tab/>
              <w:t>fflush(stdout);</w:t>
            </w:r>
          </w:p>
          <w:p w14:paraId="304C9488" w14:textId="77777777" w:rsidR="001119EA" w:rsidRDefault="001119EA" w:rsidP="001119EA">
            <w:pPr>
              <w:pStyle w:val="3-"/>
            </w:pPr>
            <w:r>
              <w:tab/>
              <w:t>}</w:t>
            </w:r>
          </w:p>
          <w:p w14:paraId="04EAE9D2" w14:textId="77777777" w:rsidR="001119EA" w:rsidRDefault="001119EA" w:rsidP="001119EA">
            <w:pPr>
              <w:pStyle w:val="3-"/>
            </w:pPr>
            <w:r>
              <w:tab/>
            </w:r>
          </w:p>
          <w:p w14:paraId="4318E18D" w14:textId="77777777" w:rsidR="001119EA" w:rsidRPr="00FF65A9" w:rsidRDefault="001119EA" w:rsidP="001119EA">
            <w:pPr>
              <w:pStyle w:val="3-"/>
              <w:rPr>
                <w:color w:val="00B050"/>
              </w:rPr>
            </w:pPr>
            <w:r>
              <w:rPr>
                <w:rFonts w:hint="eastAsia"/>
              </w:rPr>
              <w:tab/>
            </w:r>
            <w:r w:rsidRPr="00FF65A9">
              <w:rPr>
                <w:rFonts w:hint="eastAsia"/>
                <w:color w:val="00B050"/>
              </w:rPr>
              <w:t>//スレッド終了待ち</w:t>
            </w:r>
          </w:p>
          <w:p w14:paraId="2C91A3E8" w14:textId="77777777" w:rsidR="001119EA" w:rsidRDefault="001119EA" w:rsidP="001119EA">
            <w:pPr>
              <w:pStyle w:val="3-"/>
            </w:pPr>
            <w:r>
              <w:tab/>
              <w:t>for (int i = 0; i &lt; THREAD_NUM; ++i)</w:t>
            </w:r>
          </w:p>
          <w:p w14:paraId="6A49D245" w14:textId="77777777" w:rsidR="001119EA" w:rsidRDefault="001119EA" w:rsidP="001119EA">
            <w:pPr>
              <w:pStyle w:val="3-"/>
            </w:pPr>
            <w:r>
              <w:tab/>
              <w:t>{</w:t>
            </w:r>
          </w:p>
          <w:p w14:paraId="2D149CD9" w14:textId="77777777" w:rsidR="001119EA" w:rsidRDefault="001119EA" w:rsidP="001119EA">
            <w:pPr>
              <w:pStyle w:val="3-"/>
            </w:pPr>
            <w:r>
              <w:tab/>
            </w:r>
            <w:r>
              <w:tab/>
              <w:t>pthread_join(pth[i], NULL);</w:t>
            </w:r>
          </w:p>
          <w:p w14:paraId="0AD20D5F" w14:textId="77777777" w:rsidR="001119EA" w:rsidRDefault="001119EA" w:rsidP="001119EA">
            <w:pPr>
              <w:pStyle w:val="3-"/>
            </w:pPr>
            <w:r>
              <w:tab/>
              <w:t>}</w:t>
            </w:r>
          </w:p>
          <w:p w14:paraId="3757B580" w14:textId="77777777" w:rsidR="001119EA" w:rsidRDefault="001119EA" w:rsidP="001119EA">
            <w:pPr>
              <w:pStyle w:val="3-"/>
            </w:pPr>
            <w:r>
              <w:tab/>
            </w:r>
          </w:p>
          <w:p w14:paraId="3ADACDFC" w14:textId="77777777" w:rsidR="001119EA" w:rsidRDefault="001119EA" w:rsidP="001119EA">
            <w:pPr>
              <w:pStyle w:val="3-"/>
            </w:pPr>
            <w:r>
              <w:rPr>
                <w:rFonts w:hint="eastAsia"/>
              </w:rPr>
              <w:tab/>
            </w:r>
            <w:r w:rsidRPr="00FF65A9">
              <w:rPr>
                <w:rFonts w:hint="eastAsia"/>
                <w:color w:val="00B050"/>
              </w:rPr>
              <w:t>//セマフォの取得と解放を大量に実行して時間を計測</w:t>
            </w:r>
          </w:p>
          <w:p w14:paraId="771D1842" w14:textId="77777777" w:rsidR="001119EA" w:rsidRDefault="001119EA" w:rsidP="001119EA">
            <w:pPr>
              <w:pStyle w:val="3-"/>
            </w:pPr>
            <w:r>
              <w:tab/>
              <w:t>{</w:t>
            </w:r>
          </w:p>
          <w:p w14:paraId="32388268" w14:textId="77777777" w:rsidR="001119EA" w:rsidRDefault="001119EA" w:rsidP="001119EA">
            <w:pPr>
              <w:pStyle w:val="3-"/>
            </w:pPr>
            <w:r>
              <w:tab/>
            </w:r>
            <w:r>
              <w:tab/>
              <w:t>struct timeval begin;</w:t>
            </w:r>
          </w:p>
          <w:p w14:paraId="3CEF8EF2" w14:textId="77777777" w:rsidR="001119EA" w:rsidRDefault="001119EA" w:rsidP="001119EA">
            <w:pPr>
              <w:pStyle w:val="3-"/>
            </w:pPr>
            <w:r>
              <w:tab/>
            </w:r>
            <w:r>
              <w:tab/>
              <w:t>gettimeofday(&amp;begin, NULL);</w:t>
            </w:r>
          </w:p>
          <w:p w14:paraId="4D4BB879" w14:textId="77777777" w:rsidR="001119EA" w:rsidRDefault="001119EA" w:rsidP="001119EA">
            <w:pPr>
              <w:pStyle w:val="3-"/>
            </w:pPr>
            <w:r>
              <w:tab/>
            </w:r>
            <w:r>
              <w:tab/>
              <w:t>static const int TEST_TIMES = 10000000;</w:t>
            </w:r>
          </w:p>
          <w:p w14:paraId="6CF0DCA3" w14:textId="77777777" w:rsidR="001119EA" w:rsidRDefault="001119EA" w:rsidP="001119EA">
            <w:pPr>
              <w:pStyle w:val="3-"/>
            </w:pPr>
            <w:r>
              <w:tab/>
            </w:r>
            <w:r>
              <w:tab/>
              <w:t>for (int i = 0; i &lt; TEST_TIMES; ++i)</w:t>
            </w:r>
          </w:p>
          <w:p w14:paraId="6F4D3B85" w14:textId="77777777" w:rsidR="001119EA" w:rsidRDefault="001119EA" w:rsidP="001119EA">
            <w:pPr>
              <w:pStyle w:val="3-"/>
            </w:pPr>
            <w:r>
              <w:tab/>
            </w:r>
            <w:r>
              <w:tab/>
              <w:t>{</w:t>
            </w:r>
          </w:p>
          <w:p w14:paraId="00F14326" w14:textId="77777777" w:rsidR="001119EA" w:rsidRPr="00FF65A9" w:rsidRDefault="001119EA" w:rsidP="001119EA">
            <w:pPr>
              <w:pStyle w:val="3-"/>
              <w:rPr>
                <w:color w:val="FF0000"/>
              </w:rPr>
            </w:pPr>
            <w:r>
              <w:tab/>
            </w:r>
            <w:r>
              <w:tab/>
            </w:r>
            <w:r>
              <w:tab/>
            </w:r>
            <w:r w:rsidRPr="00FF65A9">
              <w:rPr>
                <w:color w:val="FF0000"/>
              </w:rPr>
              <w:t>sem_wait(&amp;s_semaphore);</w:t>
            </w:r>
          </w:p>
          <w:p w14:paraId="42A9B696" w14:textId="77777777" w:rsidR="001119EA" w:rsidRPr="00FF65A9" w:rsidRDefault="001119EA" w:rsidP="001119EA">
            <w:pPr>
              <w:pStyle w:val="3-"/>
              <w:rPr>
                <w:color w:val="FF0000"/>
              </w:rPr>
            </w:pPr>
            <w:r w:rsidRPr="00FF65A9">
              <w:rPr>
                <w:color w:val="FF0000"/>
              </w:rPr>
              <w:tab/>
            </w:r>
            <w:r w:rsidRPr="00FF65A9">
              <w:rPr>
                <w:color w:val="FF0000"/>
              </w:rPr>
              <w:tab/>
            </w:r>
            <w:r w:rsidRPr="00FF65A9">
              <w:rPr>
                <w:color w:val="FF0000"/>
              </w:rPr>
              <w:tab/>
              <w:t>sem_post(&amp;s_semaphore);</w:t>
            </w:r>
          </w:p>
          <w:p w14:paraId="03CE71A9" w14:textId="77777777" w:rsidR="001119EA" w:rsidRDefault="001119EA" w:rsidP="001119EA">
            <w:pPr>
              <w:pStyle w:val="3-"/>
            </w:pPr>
            <w:r>
              <w:tab/>
            </w:r>
            <w:r>
              <w:tab/>
              <w:t>}</w:t>
            </w:r>
          </w:p>
          <w:p w14:paraId="21EB252E" w14:textId="77777777" w:rsidR="001119EA" w:rsidRDefault="001119EA" w:rsidP="001119EA">
            <w:pPr>
              <w:pStyle w:val="3-"/>
            </w:pPr>
            <w:r>
              <w:tab/>
            </w:r>
            <w:r>
              <w:tab/>
              <w:t>struct timeval end;</w:t>
            </w:r>
          </w:p>
          <w:p w14:paraId="54FE25CF" w14:textId="77777777" w:rsidR="001119EA" w:rsidRDefault="001119EA" w:rsidP="001119EA">
            <w:pPr>
              <w:pStyle w:val="3-"/>
            </w:pPr>
            <w:r>
              <w:tab/>
            </w:r>
            <w:r>
              <w:tab/>
              <w:t>gettimeofday(&amp;end, NULL);</w:t>
            </w:r>
          </w:p>
          <w:p w14:paraId="34FD56B5" w14:textId="77777777" w:rsidR="001119EA" w:rsidRDefault="001119EA" w:rsidP="001119EA">
            <w:pPr>
              <w:pStyle w:val="3-"/>
            </w:pPr>
            <w:r>
              <w:tab/>
            </w:r>
            <w:r>
              <w:tab/>
              <w:t>struct timeval duration;</w:t>
            </w:r>
          </w:p>
          <w:p w14:paraId="75F435CB" w14:textId="77777777" w:rsidR="001119EA" w:rsidRDefault="001119EA" w:rsidP="001119EA">
            <w:pPr>
              <w:pStyle w:val="3-"/>
            </w:pPr>
            <w:r>
              <w:tab/>
            </w:r>
            <w:r>
              <w:tab/>
              <w:t>if( end.tv_usec &gt;= begin.tv_usec)</w:t>
            </w:r>
          </w:p>
          <w:p w14:paraId="34C096FF" w14:textId="77777777" w:rsidR="001119EA" w:rsidRDefault="001119EA" w:rsidP="001119EA">
            <w:pPr>
              <w:pStyle w:val="3-"/>
            </w:pPr>
            <w:r>
              <w:tab/>
            </w:r>
            <w:r>
              <w:tab/>
              <w:t>{</w:t>
            </w:r>
          </w:p>
          <w:p w14:paraId="5B6D7DFD" w14:textId="77777777" w:rsidR="001119EA" w:rsidRDefault="001119EA" w:rsidP="001119EA">
            <w:pPr>
              <w:pStyle w:val="3-"/>
            </w:pPr>
            <w:r>
              <w:tab/>
            </w:r>
            <w:r>
              <w:tab/>
            </w:r>
            <w:r>
              <w:tab/>
              <w:t>duration.tv_sec = end.tv_sec - begin.tv_sec;</w:t>
            </w:r>
          </w:p>
          <w:p w14:paraId="12874C72" w14:textId="77777777" w:rsidR="001119EA" w:rsidRDefault="001119EA" w:rsidP="001119EA">
            <w:pPr>
              <w:pStyle w:val="3-"/>
            </w:pPr>
            <w:r>
              <w:tab/>
            </w:r>
            <w:r>
              <w:tab/>
            </w:r>
            <w:r>
              <w:tab/>
              <w:t>duration.tv_usec = end.tv_usec - begin.tv_usec;</w:t>
            </w:r>
          </w:p>
          <w:p w14:paraId="6B8C7CB7" w14:textId="77777777" w:rsidR="001119EA" w:rsidRDefault="001119EA" w:rsidP="001119EA">
            <w:pPr>
              <w:pStyle w:val="3-"/>
            </w:pPr>
            <w:r>
              <w:tab/>
            </w:r>
            <w:r>
              <w:tab/>
              <w:t>}</w:t>
            </w:r>
          </w:p>
          <w:p w14:paraId="07996761" w14:textId="77777777" w:rsidR="001119EA" w:rsidRDefault="001119EA" w:rsidP="001119EA">
            <w:pPr>
              <w:pStyle w:val="3-"/>
            </w:pPr>
            <w:r>
              <w:tab/>
            </w:r>
            <w:r>
              <w:tab/>
              <w:t>else</w:t>
            </w:r>
          </w:p>
          <w:p w14:paraId="231FA11F" w14:textId="77777777" w:rsidR="001119EA" w:rsidRDefault="001119EA" w:rsidP="001119EA">
            <w:pPr>
              <w:pStyle w:val="3-"/>
            </w:pPr>
            <w:r>
              <w:tab/>
            </w:r>
            <w:r>
              <w:tab/>
              <w:t>{</w:t>
            </w:r>
          </w:p>
          <w:p w14:paraId="0F74F489" w14:textId="77777777" w:rsidR="001119EA" w:rsidRDefault="001119EA" w:rsidP="001119EA">
            <w:pPr>
              <w:pStyle w:val="3-"/>
            </w:pPr>
            <w:r>
              <w:tab/>
            </w:r>
            <w:r>
              <w:tab/>
            </w:r>
            <w:r>
              <w:tab/>
              <w:t>duration.tv_sec = end.tv_sec - begin.tv_sec - 1;</w:t>
            </w:r>
          </w:p>
          <w:p w14:paraId="14D5F02F" w14:textId="77777777" w:rsidR="001119EA" w:rsidRDefault="001119EA" w:rsidP="001119EA">
            <w:pPr>
              <w:pStyle w:val="3-"/>
            </w:pPr>
            <w:r>
              <w:tab/>
            </w:r>
            <w:r>
              <w:tab/>
            </w:r>
            <w:r>
              <w:tab/>
              <w:t>duration.tv_usec = 1000000 - begin.tv_usec + end.tv_usec;</w:t>
            </w:r>
          </w:p>
          <w:p w14:paraId="6E6BE854" w14:textId="77777777" w:rsidR="001119EA" w:rsidRDefault="001119EA" w:rsidP="001119EA">
            <w:pPr>
              <w:pStyle w:val="3-"/>
            </w:pPr>
            <w:r>
              <w:tab/>
            </w:r>
            <w:r>
              <w:tab/>
              <w:t>}</w:t>
            </w:r>
          </w:p>
          <w:p w14:paraId="3CBCD3A1" w14:textId="77777777" w:rsidR="001119EA" w:rsidRDefault="001119EA" w:rsidP="001119EA">
            <w:pPr>
              <w:pStyle w:val="3-"/>
            </w:pPr>
            <w:r>
              <w:tab/>
            </w:r>
            <w:r>
              <w:tab/>
              <w:t>printf("Semaphore * %d = %d.%06d sec\n", TEST_TIMES, duration.tv_sec, duration.tv_usec);</w:t>
            </w:r>
          </w:p>
          <w:p w14:paraId="330F9DBB" w14:textId="77777777" w:rsidR="001119EA" w:rsidRDefault="001119EA" w:rsidP="001119EA">
            <w:pPr>
              <w:pStyle w:val="3-"/>
            </w:pPr>
            <w:r>
              <w:lastRenderedPageBreak/>
              <w:tab/>
              <w:t>}</w:t>
            </w:r>
          </w:p>
          <w:p w14:paraId="6EB1C081" w14:textId="77777777" w:rsidR="001119EA" w:rsidRDefault="001119EA" w:rsidP="001119EA">
            <w:pPr>
              <w:pStyle w:val="3-"/>
            </w:pPr>
            <w:r>
              <w:tab/>
            </w:r>
          </w:p>
          <w:p w14:paraId="3433069B" w14:textId="77777777" w:rsidR="001119EA" w:rsidRPr="00FF65A9" w:rsidRDefault="001119EA" w:rsidP="001119EA">
            <w:pPr>
              <w:pStyle w:val="3-"/>
              <w:rPr>
                <w:color w:val="00B050"/>
              </w:rPr>
            </w:pPr>
            <w:r>
              <w:rPr>
                <w:rFonts w:hint="eastAsia"/>
              </w:rPr>
              <w:tab/>
            </w:r>
            <w:r w:rsidRPr="00FF65A9">
              <w:rPr>
                <w:rFonts w:hint="eastAsia"/>
                <w:color w:val="00B050"/>
              </w:rPr>
              <w:t>//セマフォ破棄</w:t>
            </w:r>
          </w:p>
          <w:p w14:paraId="249137F6" w14:textId="77777777" w:rsidR="001119EA" w:rsidRDefault="001119EA" w:rsidP="001119EA">
            <w:pPr>
              <w:pStyle w:val="3-"/>
            </w:pPr>
            <w:r>
              <w:tab/>
              <w:t>{</w:t>
            </w:r>
          </w:p>
          <w:p w14:paraId="721C8F10" w14:textId="77777777" w:rsidR="001119EA" w:rsidRPr="00FF65A9" w:rsidRDefault="001119EA" w:rsidP="001119EA">
            <w:pPr>
              <w:pStyle w:val="3-"/>
              <w:rPr>
                <w:color w:val="FF0000"/>
              </w:rPr>
            </w:pPr>
            <w:r>
              <w:tab/>
            </w:r>
            <w:r>
              <w:tab/>
            </w:r>
            <w:r w:rsidRPr="00FF65A9">
              <w:rPr>
                <w:color w:val="FF0000"/>
              </w:rPr>
              <w:t>sem_destroy(&amp;s_semaphore);</w:t>
            </w:r>
          </w:p>
          <w:p w14:paraId="4CA94994" w14:textId="77777777" w:rsidR="001119EA" w:rsidRDefault="001119EA" w:rsidP="001119EA">
            <w:pPr>
              <w:pStyle w:val="3-"/>
            </w:pPr>
            <w:r>
              <w:tab/>
              <w:t>}</w:t>
            </w:r>
          </w:p>
          <w:p w14:paraId="15789AD8" w14:textId="77777777" w:rsidR="001119EA" w:rsidRDefault="001119EA" w:rsidP="001119EA">
            <w:pPr>
              <w:pStyle w:val="3-"/>
            </w:pPr>
            <w:r>
              <w:tab/>
            </w:r>
          </w:p>
          <w:p w14:paraId="4ED90F68" w14:textId="77777777" w:rsidR="001119EA" w:rsidRDefault="001119EA" w:rsidP="001119EA">
            <w:pPr>
              <w:pStyle w:val="3-"/>
            </w:pPr>
            <w:r>
              <w:tab/>
              <w:t>return EXIT_SUCCESS;</w:t>
            </w:r>
          </w:p>
          <w:p w14:paraId="33784542" w14:textId="7D5124A8" w:rsidR="00737B12" w:rsidRPr="00DE3BF2" w:rsidRDefault="001119EA" w:rsidP="001119EA">
            <w:pPr>
              <w:pStyle w:val="3-"/>
            </w:pPr>
            <w:r>
              <w:t>}</w:t>
            </w:r>
          </w:p>
        </w:tc>
      </w:tr>
    </w:tbl>
    <w:p w14:paraId="01747E42" w14:textId="77777777" w:rsidR="00737B12" w:rsidRPr="00DE3BF2" w:rsidRDefault="00737B12" w:rsidP="001119EA">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73654662" w14:textId="77777777" w:rsidTr="000A1665">
        <w:tc>
          <w:tcPr>
            <w:tcW w:w="8494" w:type="dxa"/>
          </w:tcPr>
          <w:p w14:paraId="775205A2" w14:textId="77777777" w:rsidR="001119EA" w:rsidRPr="001119EA" w:rsidRDefault="001119EA" w:rsidP="001119EA">
            <w:pPr>
              <w:pStyle w:val="3-"/>
              <w:rPr>
                <w:color w:val="auto"/>
              </w:rPr>
            </w:pPr>
            <w:r w:rsidRPr="001119EA">
              <w:rPr>
                <w:rFonts w:hint="eastAsia"/>
                <w:color w:val="auto"/>
              </w:rPr>
              <w:t>- begin:四朗  -</w:t>
            </w:r>
          </w:p>
          <w:p w14:paraId="20AF216C" w14:textId="77777777" w:rsidR="001119EA" w:rsidRPr="001119EA" w:rsidRDefault="001119EA" w:rsidP="001119EA">
            <w:pPr>
              <w:pStyle w:val="3-"/>
              <w:rPr>
                <w:color w:val="auto"/>
              </w:rPr>
            </w:pPr>
            <w:r w:rsidRPr="001119EA">
              <w:rPr>
                <w:rFonts w:hint="eastAsia"/>
                <w:color w:val="auto"/>
              </w:rPr>
              <w:t>- begin:三郎 -</w:t>
            </w:r>
          </w:p>
          <w:p w14:paraId="79A1F297" w14:textId="77777777" w:rsidR="001119EA" w:rsidRPr="001119EA" w:rsidRDefault="001119EA" w:rsidP="001119EA">
            <w:pPr>
              <w:pStyle w:val="3-"/>
              <w:rPr>
                <w:color w:val="auto"/>
              </w:rPr>
            </w:pPr>
            <w:r w:rsidRPr="001119EA">
              <w:rPr>
                <w:rFonts w:hint="eastAsia"/>
                <w:color w:val="auto"/>
              </w:rPr>
              <w:t>- begin:太郎 -</w:t>
            </w:r>
          </w:p>
          <w:p w14:paraId="54E47A33" w14:textId="77777777" w:rsidR="001119EA" w:rsidRPr="001119EA" w:rsidRDefault="001119EA" w:rsidP="001119EA">
            <w:pPr>
              <w:pStyle w:val="3-"/>
              <w:rPr>
                <w:color w:val="auto"/>
              </w:rPr>
            </w:pPr>
            <w:r w:rsidRPr="001119EA">
              <w:rPr>
                <w:rFonts w:hint="eastAsia"/>
                <w:color w:val="auto"/>
              </w:rPr>
              <w:t>- begin:次郎 -</w:t>
            </w:r>
          </w:p>
          <w:p w14:paraId="5C30CD5E" w14:textId="0B9376B3" w:rsidR="001119EA" w:rsidRPr="001119EA" w:rsidRDefault="001119EA" w:rsidP="001119EA">
            <w:pPr>
              <w:pStyle w:val="3-"/>
              <w:rPr>
                <w:color w:val="auto"/>
              </w:rPr>
            </w:pPr>
            <w:r w:rsidRPr="001119EA">
              <w:rPr>
                <w:color w:val="auto"/>
              </w:rPr>
              <w:t>Common-resources have been prepared. (num=2)</w:t>
            </w:r>
            <w:r w:rsidR="00F91FFB">
              <w:rPr>
                <w:color w:val="auto"/>
              </w:rPr>
              <w:tab/>
            </w:r>
            <w:r w:rsidR="00F91FFB">
              <w:rPr>
                <w:color w:val="auto"/>
              </w:rPr>
              <w:tab/>
            </w:r>
            <w:r w:rsidR="00F91FFB" w:rsidRPr="00B64270">
              <w:rPr>
                <w:color w:val="FF0000"/>
              </w:rPr>
              <w:t>←セマフォが解放されるまで全てのスレッドがブロック</w:t>
            </w:r>
          </w:p>
          <w:p w14:paraId="57437CFE" w14:textId="77777777" w:rsidR="001119EA" w:rsidRPr="001119EA" w:rsidRDefault="001119EA" w:rsidP="001119EA">
            <w:pPr>
              <w:pStyle w:val="3-"/>
              <w:rPr>
                <w:color w:val="auto"/>
              </w:rPr>
            </w:pPr>
            <w:r w:rsidRPr="00F91FFB">
              <w:rPr>
                <w:rFonts w:hint="eastAsia"/>
                <w:color w:val="FF0000"/>
              </w:rPr>
              <w:t>三郎: [BEFORE]</w:t>
            </w:r>
            <w:r w:rsidRPr="001119EA">
              <w:rPr>
                <w:rFonts w:hint="eastAsia"/>
                <w:color w:val="auto"/>
              </w:rPr>
              <w:t xml:space="preserve"> commonResource[1]=2000, tlsData=0</w:t>
            </w:r>
          </w:p>
          <w:p w14:paraId="531F010D" w14:textId="214D4C1D" w:rsidR="001119EA" w:rsidRPr="001119EA" w:rsidRDefault="001119EA" w:rsidP="001119EA">
            <w:pPr>
              <w:pStyle w:val="3-"/>
              <w:rPr>
                <w:color w:val="auto"/>
              </w:rPr>
            </w:pPr>
            <w:r w:rsidRPr="00F91FFB">
              <w:rPr>
                <w:rFonts w:hint="eastAsia"/>
                <w:color w:val="FF0000"/>
              </w:rPr>
              <w:t>四朗</w:t>
            </w:r>
            <w:r w:rsidR="00F91FFB" w:rsidRPr="00F91FFB">
              <w:rPr>
                <w:rFonts w:hint="eastAsia"/>
                <w:color w:val="FF0000"/>
              </w:rPr>
              <w:t>:</w:t>
            </w:r>
            <w:r w:rsidRPr="00F91FFB">
              <w:rPr>
                <w:rFonts w:hint="eastAsia"/>
                <w:color w:val="FF0000"/>
              </w:rPr>
              <w:t xml:space="preserve"> [BEFORE]</w:t>
            </w:r>
            <w:r w:rsidRPr="001119EA">
              <w:rPr>
                <w:rFonts w:hint="eastAsia"/>
                <w:color w:val="auto"/>
              </w:rPr>
              <w:t xml:space="preserve"> commonResource[0]=1000, tlsData=0</w:t>
            </w:r>
            <w:r w:rsidR="00F91FFB">
              <w:rPr>
                <w:color w:val="auto"/>
              </w:rPr>
              <w:tab/>
            </w:r>
            <w:r w:rsidR="00F91FFB">
              <w:rPr>
                <w:color w:val="auto"/>
              </w:rPr>
              <w:tab/>
            </w:r>
            <w:r w:rsidR="00F91FFB" w:rsidRPr="00B64270">
              <w:rPr>
                <w:color w:val="FF0000"/>
              </w:rPr>
              <w:t>←4つスレッドのうち、</w:t>
            </w:r>
            <w:r w:rsidR="00F91FFB" w:rsidRPr="00B64270">
              <w:rPr>
                <w:rFonts w:hint="eastAsia"/>
                <w:color w:val="FF0000"/>
              </w:rPr>
              <w:t>2つだけが稼働</w:t>
            </w:r>
          </w:p>
          <w:p w14:paraId="67783553" w14:textId="079C2FE9" w:rsidR="001119EA" w:rsidRPr="001119EA" w:rsidRDefault="001119EA" w:rsidP="001119EA">
            <w:pPr>
              <w:pStyle w:val="3-"/>
              <w:rPr>
                <w:color w:val="auto"/>
              </w:rPr>
            </w:pPr>
            <w:r w:rsidRPr="001119EA">
              <w:rPr>
                <w:rFonts w:hint="eastAsia"/>
                <w:color w:val="auto"/>
              </w:rPr>
              <w:t>四朗: [AFTER]  commonResource[0]=1001, tlsData=1</w:t>
            </w:r>
          </w:p>
          <w:p w14:paraId="09A296AF" w14:textId="627DAEA4" w:rsidR="001119EA" w:rsidRPr="001119EA" w:rsidRDefault="001119EA" w:rsidP="001119EA">
            <w:pPr>
              <w:pStyle w:val="3-"/>
              <w:rPr>
                <w:color w:val="auto"/>
              </w:rPr>
            </w:pPr>
            <w:r w:rsidRPr="00F91FFB">
              <w:rPr>
                <w:rFonts w:hint="eastAsia"/>
                <w:color w:val="FF0000"/>
              </w:rPr>
              <w:t>太郎: [BEFORE]</w:t>
            </w:r>
            <w:r w:rsidRPr="001119EA">
              <w:rPr>
                <w:rFonts w:hint="eastAsia"/>
                <w:color w:val="auto"/>
              </w:rPr>
              <w:t xml:space="preserve"> commonResource[0]=1001, tlsData=0</w:t>
            </w:r>
            <w:r w:rsidR="00F91FFB">
              <w:rPr>
                <w:color w:val="auto"/>
              </w:rPr>
              <w:tab/>
            </w:r>
            <w:r w:rsidR="00F91FFB">
              <w:rPr>
                <w:color w:val="auto"/>
              </w:rPr>
              <w:tab/>
            </w:r>
            <w:r w:rsidR="00F91FFB" w:rsidRPr="00B64270">
              <w:rPr>
                <w:color w:val="FF0000"/>
              </w:rPr>
              <w:t>←</w:t>
            </w:r>
            <w:r w:rsidR="00F91FFB">
              <w:rPr>
                <w:color w:val="FF0000"/>
              </w:rPr>
              <w:t>1</w:t>
            </w:r>
            <w:r w:rsidR="00F91FFB" w:rsidRPr="00B64270">
              <w:rPr>
                <w:color w:val="FF0000"/>
              </w:rPr>
              <w:t>つスレッド</w:t>
            </w:r>
            <w:r w:rsidR="00F91FFB">
              <w:rPr>
                <w:color w:val="FF0000"/>
              </w:rPr>
              <w:t>が終了すると、次のスレッドが動く</w:t>
            </w:r>
          </w:p>
          <w:p w14:paraId="3D7B6FC5" w14:textId="040089CA" w:rsidR="001119EA" w:rsidRPr="001119EA" w:rsidRDefault="001119EA" w:rsidP="00F91FFB">
            <w:pPr>
              <w:pStyle w:val="3-"/>
              <w:tabs>
                <w:tab w:val="clear" w:pos="3758"/>
                <w:tab w:val="left" w:pos="3835"/>
              </w:tabs>
              <w:rPr>
                <w:color w:val="auto"/>
              </w:rPr>
            </w:pPr>
            <w:r w:rsidRPr="001119EA">
              <w:rPr>
                <w:rFonts w:hint="eastAsia"/>
                <w:color w:val="auto"/>
              </w:rPr>
              <w:t>三郎: [AFTER]  commonResource[1]=2001, tlsData=1</w:t>
            </w:r>
            <w:r w:rsidR="00F91FFB">
              <w:rPr>
                <w:color w:val="auto"/>
              </w:rPr>
              <w:tab/>
            </w:r>
            <w:r w:rsidR="00F91FFB">
              <w:rPr>
                <w:color w:val="auto"/>
              </w:rPr>
              <w:tab/>
            </w:r>
            <w:r w:rsidR="00F91FFB" w:rsidRPr="00B64270">
              <w:rPr>
                <w:color w:val="FF0000"/>
              </w:rPr>
              <w:t>（常に同時に2つ</w:t>
            </w:r>
            <w:r w:rsidR="00F91FFB">
              <w:rPr>
                <w:rFonts w:hint="eastAsia"/>
                <w:color w:val="FF0000"/>
              </w:rPr>
              <w:t>まで</w:t>
            </w:r>
            <w:r w:rsidR="00F91FFB" w:rsidRPr="00B64270">
              <w:rPr>
                <w:color w:val="FF0000"/>
              </w:rPr>
              <w:t>）</w:t>
            </w:r>
          </w:p>
          <w:p w14:paraId="437BBB3F" w14:textId="77777777" w:rsidR="001119EA" w:rsidRPr="001119EA" w:rsidRDefault="001119EA" w:rsidP="001119EA">
            <w:pPr>
              <w:pStyle w:val="3-"/>
              <w:rPr>
                <w:color w:val="auto"/>
              </w:rPr>
            </w:pPr>
            <w:r w:rsidRPr="001119EA">
              <w:rPr>
                <w:rFonts w:hint="eastAsia"/>
                <w:color w:val="auto"/>
              </w:rPr>
              <w:t>次郎: [BEFORE] commonResource[1]=2001, tlsData=0</w:t>
            </w:r>
          </w:p>
          <w:p w14:paraId="7CCB4230" w14:textId="77777777" w:rsidR="001119EA" w:rsidRPr="001119EA" w:rsidRDefault="001119EA" w:rsidP="001119EA">
            <w:pPr>
              <w:pStyle w:val="3-"/>
              <w:rPr>
                <w:color w:val="auto"/>
              </w:rPr>
            </w:pPr>
            <w:r w:rsidRPr="001119EA">
              <w:rPr>
                <w:rFonts w:hint="eastAsia"/>
                <w:color w:val="auto"/>
              </w:rPr>
              <w:t>太郎: [AFTER]  commonResource[0]=1002, tlsData=1</w:t>
            </w:r>
          </w:p>
          <w:p w14:paraId="1CB737A1" w14:textId="0DE6ACC7" w:rsidR="001119EA" w:rsidRPr="001119EA" w:rsidRDefault="001119EA" w:rsidP="001119EA">
            <w:pPr>
              <w:pStyle w:val="3-"/>
              <w:rPr>
                <w:color w:val="auto"/>
              </w:rPr>
            </w:pPr>
            <w:r w:rsidRPr="001119EA">
              <w:rPr>
                <w:rFonts w:hint="eastAsia"/>
                <w:color w:val="auto"/>
              </w:rPr>
              <w:t>四朗: [BEFORE] commonResource[0]=1002, tlsData=1</w:t>
            </w:r>
          </w:p>
          <w:p w14:paraId="3BDDEFA2" w14:textId="77777777" w:rsidR="001119EA" w:rsidRPr="001119EA" w:rsidRDefault="001119EA" w:rsidP="001119EA">
            <w:pPr>
              <w:pStyle w:val="3-"/>
              <w:rPr>
                <w:color w:val="auto"/>
              </w:rPr>
            </w:pPr>
            <w:r w:rsidRPr="001119EA">
              <w:rPr>
                <w:rFonts w:hint="eastAsia"/>
                <w:color w:val="auto"/>
              </w:rPr>
              <w:t>次郎: [AFTER]  commonResource[1]=2002, tlsData=1</w:t>
            </w:r>
          </w:p>
          <w:p w14:paraId="4C3EF304" w14:textId="77777777" w:rsidR="001119EA" w:rsidRPr="001119EA" w:rsidRDefault="001119EA" w:rsidP="001119EA">
            <w:pPr>
              <w:pStyle w:val="3-"/>
              <w:rPr>
                <w:color w:val="auto"/>
              </w:rPr>
            </w:pPr>
            <w:r w:rsidRPr="001119EA">
              <w:rPr>
                <w:rFonts w:hint="eastAsia"/>
                <w:color w:val="auto"/>
              </w:rPr>
              <w:t>太郎: [BEFORE] commonResource[1]=2002, tlsData=1</w:t>
            </w:r>
          </w:p>
          <w:p w14:paraId="25FDC023" w14:textId="77777777" w:rsidR="001119EA" w:rsidRPr="001119EA" w:rsidRDefault="001119EA" w:rsidP="001119EA">
            <w:pPr>
              <w:pStyle w:val="3-"/>
              <w:rPr>
                <w:color w:val="auto"/>
              </w:rPr>
            </w:pPr>
            <w:r w:rsidRPr="001119EA">
              <w:rPr>
                <w:rFonts w:hint="eastAsia"/>
                <w:color w:val="auto"/>
              </w:rPr>
              <w:t>太郎: [AFTER]  commonResource[1]=2003, tlsData=2</w:t>
            </w:r>
          </w:p>
          <w:p w14:paraId="12C0D6D5" w14:textId="77777777" w:rsidR="001119EA" w:rsidRPr="001119EA" w:rsidRDefault="001119EA" w:rsidP="001119EA">
            <w:pPr>
              <w:pStyle w:val="3-"/>
              <w:rPr>
                <w:color w:val="auto"/>
              </w:rPr>
            </w:pPr>
            <w:r w:rsidRPr="001119EA">
              <w:rPr>
                <w:rFonts w:hint="eastAsia"/>
                <w:color w:val="auto"/>
              </w:rPr>
              <w:t>三郎: [BEFORE] commonResource[1]=2003, tlsData=1</w:t>
            </w:r>
          </w:p>
          <w:p w14:paraId="0AFE743C" w14:textId="657F0B6F" w:rsidR="001119EA" w:rsidRPr="001119EA" w:rsidRDefault="001119EA" w:rsidP="001119EA">
            <w:pPr>
              <w:pStyle w:val="3-"/>
              <w:rPr>
                <w:color w:val="auto"/>
              </w:rPr>
            </w:pPr>
            <w:r w:rsidRPr="001119EA">
              <w:rPr>
                <w:rFonts w:hint="eastAsia"/>
                <w:color w:val="auto"/>
              </w:rPr>
              <w:t>四朗: [AFTER]  commonResource[0]=1003, tlsData=2</w:t>
            </w:r>
          </w:p>
          <w:p w14:paraId="5EBDE6E1" w14:textId="77777777" w:rsidR="001119EA" w:rsidRPr="001119EA" w:rsidRDefault="001119EA" w:rsidP="001119EA">
            <w:pPr>
              <w:pStyle w:val="3-"/>
              <w:rPr>
                <w:color w:val="auto"/>
              </w:rPr>
            </w:pPr>
            <w:r w:rsidRPr="001119EA">
              <w:rPr>
                <w:rFonts w:hint="eastAsia"/>
                <w:color w:val="auto"/>
              </w:rPr>
              <w:t>次郎: [BEFORE] commonResource[0]=1003, tlsData=1</w:t>
            </w:r>
          </w:p>
          <w:p w14:paraId="364F31B6" w14:textId="77777777" w:rsidR="001119EA" w:rsidRPr="001119EA" w:rsidRDefault="001119EA" w:rsidP="001119EA">
            <w:pPr>
              <w:pStyle w:val="3-"/>
              <w:rPr>
                <w:color w:val="auto"/>
              </w:rPr>
            </w:pPr>
            <w:r w:rsidRPr="001119EA">
              <w:rPr>
                <w:rFonts w:hint="eastAsia"/>
                <w:color w:val="auto"/>
              </w:rPr>
              <w:t>三郎: [AFTER]  commonResource[1]=2004, tlsData=2</w:t>
            </w:r>
          </w:p>
          <w:p w14:paraId="1732E325" w14:textId="77777777" w:rsidR="001119EA" w:rsidRPr="001119EA" w:rsidRDefault="001119EA" w:rsidP="001119EA">
            <w:pPr>
              <w:pStyle w:val="3-"/>
              <w:rPr>
                <w:color w:val="auto"/>
              </w:rPr>
            </w:pPr>
            <w:r w:rsidRPr="001119EA">
              <w:rPr>
                <w:rFonts w:hint="eastAsia"/>
                <w:color w:val="auto"/>
              </w:rPr>
              <w:t>太郎: [BEFORE] commonResource[1]=2004, tlsData=2</w:t>
            </w:r>
          </w:p>
          <w:p w14:paraId="1640B59F" w14:textId="77777777" w:rsidR="001119EA" w:rsidRPr="001119EA" w:rsidRDefault="001119EA" w:rsidP="001119EA">
            <w:pPr>
              <w:pStyle w:val="3-"/>
              <w:rPr>
                <w:color w:val="auto"/>
              </w:rPr>
            </w:pPr>
            <w:r w:rsidRPr="001119EA">
              <w:rPr>
                <w:rFonts w:hint="eastAsia"/>
                <w:color w:val="auto"/>
              </w:rPr>
              <w:t>次郎: [AFTER]  commonResource[0]=1004, tlsData=2</w:t>
            </w:r>
          </w:p>
          <w:p w14:paraId="4B844A8F" w14:textId="55E6838E" w:rsidR="001119EA" w:rsidRPr="001119EA" w:rsidRDefault="001119EA" w:rsidP="001119EA">
            <w:pPr>
              <w:pStyle w:val="3-"/>
              <w:rPr>
                <w:color w:val="auto"/>
              </w:rPr>
            </w:pPr>
            <w:r w:rsidRPr="001119EA">
              <w:rPr>
                <w:rFonts w:hint="eastAsia"/>
                <w:color w:val="auto"/>
              </w:rPr>
              <w:t>四朗: [BEFORE] commonResource[0]=1004, tlsData=2</w:t>
            </w:r>
          </w:p>
          <w:p w14:paraId="2D2D39D3" w14:textId="0751BD73" w:rsidR="001119EA" w:rsidRPr="001119EA" w:rsidRDefault="001119EA" w:rsidP="001119EA">
            <w:pPr>
              <w:pStyle w:val="3-"/>
              <w:rPr>
                <w:color w:val="auto"/>
              </w:rPr>
            </w:pPr>
            <w:r w:rsidRPr="001119EA">
              <w:rPr>
                <w:rFonts w:hint="eastAsia"/>
                <w:color w:val="auto"/>
              </w:rPr>
              <w:t>四朗: [AFTER]  commonResource[0]=1005, tlsData=3</w:t>
            </w:r>
          </w:p>
          <w:p w14:paraId="3B102061" w14:textId="77777777" w:rsidR="001119EA" w:rsidRPr="001119EA" w:rsidRDefault="001119EA" w:rsidP="001119EA">
            <w:pPr>
              <w:pStyle w:val="3-"/>
              <w:rPr>
                <w:color w:val="auto"/>
              </w:rPr>
            </w:pPr>
            <w:r w:rsidRPr="001119EA">
              <w:rPr>
                <w:rFonts w:hint="eastAsia"/>
                <w:color w:val="auto"/>
              </w:rPr>
              <w:t>三郎: [BEFORE] commonResource[0]=1005, tlsData=2</w:t>
            </w:r>
          </w:p>
          <w:p w14:paraId="74B70313" w14:textId="77777777" w:rsidR="001119EA" w:rsidRPr="001119EA" w:rsidRDefault="001119EA" w:rsidP="001119EA">
            <w:pPr>
              <w:pStyle w:val="3-"/>
              <w:rPr>
                <w:color w:val="auto"/>
              </w:rPr>
            </w:pPr>
            <w:r w:rsidRPr="001119EA">
              <w:rPr>
                <w:rFonts w:hint="eastAsia"/>
                <w:color w:val="auto"/>
              </w:rPr>
              <w:t>太郎: [AFTER]  commonResource[1]=2005, tlsData=3</w:t>
            </w:r>
          </w:p>
          <w:p w14:paraId="2BFDE7F0" w14:textId="77777777" w:rsidR="001119EA" w:rsidRPr="001119EA" w:rsidRDefault="001119EA" w:rsidP="001119EA">
            <w:pPr>
              <w:pStyle w:val="3-"/>
              <w:rPr>
                <w:color w:val="auto"/>
              </w:rPr>
            </w:pPr>
            <w:r w:rsidRPr="001119EA">
              <w:rPr>
                <w:rFonts w:hint="eastAsia"/>
                <w:color w:val="auto"/>
              </w:rPr>
              <w:t>次郎: [BEFORE] commonResource[1]=2005, tlsData=2</w:t>
            </w:r>
          </w:p>
          <w:p w14:paraId="46B7BBBA" w14:textId="77777777" w:rsidR="001119EA" w:rsidRPr="001119EA" w:rsidRDefault="001119EA" w:rsidP="001119EA">
            <w:pPr>
              <w:pStyle w:val="3-"/>
              <w:rPr>
                <w:color w:val="auto"/>
              </w:rPr>
            </w:pPr>
            <w:r w:rsidRPr="001119EA">
              <w:rPr>
                <w:rFonts w:hint="eastAsia"/>
                <w:color w:val="auto"/>
              </w:rPr>
              <w:t>- end:四朗  -</w:t>
            </w:r>
          </w:p>
          <w:p w14:paraId="11A9AABC" w14:textId="77777777" w:rsidR="001119EA" w:rsidRPr="001119EA" w:rsidRDefault="001119EA" w:rsidP="001119EA">
            <w:pPr>
              <w:pStyle w:val="3-"/>
              <w:rPr>
                <w:color w:val="auto"/>
              </w:rPr>
            </w:pPr>
            <w:r w:rsidRPr="001119EA">
              <w:rPr>
                <w:rFonts w:hint="eastAsia"/>
                <w:color w:val="auto"/>
              </w:rPr>
              <w:t>- end:太郎 -</w:t>
            </w:r>
          </w:p>
          <w:p w14:paraId="3507B1CF" w14:textId="0DC4FB5A" w:rsidR="001119EA" w:rsidRPr="001119EA" w:rsidRDefault="001119EA" w:rsidP="001119EA">
            <w:pPr>
              <w:pStyle w:val="3-"/>
              <w:rPr>
                <w:color w:val="auto"/>
              </w:rPr>
            </w:pPr>
            <w:r w:rsidRPr="001119EA">
              <w:rPr>
                <w:rFonts w:hint="eastAsia"/>
                <w:color w:val="auto"/>
              </w:rPr>
              <w:t>三郎: [AFTER]  commonResource[0]=</w:t>
            </w:r>
            <w:r w:rsidRPr="00F91FFB">
              <w:rPr>
                <w:rFonts w:hint="eastAsia"/>
                <w:color w:val="FF0000"/>
              </w:rPr>
              <w:t>1006</w:t>
            </w:r>
            <w:r w:rsidRPr="001119EA">
              <w:rPr>
                <w:rFonts w:hint="eastAsia"/>
                <w:color w:val="auto"/>
              </w:rPr>
              <w:t>, tlsData=3</w:t>
            </w:r>
            <w:r w:rsidR="00F91FFB">
              <w:rPr>
                <w:color w:val="auto"/>
              </w:rPr>
              <w:tab/>
            </w:r>
            <w:r w:rsidR="00F91FFB">
              <w:rPr>
                <w:color w:val="auto"/>
              </w:rPr>
              <w:tab/>
            </w:r>
            <w:r w:rsidR="00F91FFB" w:rsidRPr="00FF65A9">
              <w:rPr>
                <w:rFonts w:hint="eastAsia"/>
                <w:color w:val="FF0000"/>
              </w:rPr>
              <w:t>←</w:t>
            </w:r>
            <w:r w:rsidR="00F91FFB">
              <w:rPr>
                <w:color w:val="FF0000"/>
              </w:rPr>
              <w:t>全て正常にロックされたので、</w:t>
            </w:r>
            <w:r w:rsidR="00F91FFB">
              <w:rPr>
                <w:rFonts w:hint="eastAsia"/>
                <w:color w:val="FF0000"/>
              </w:rPr>
              <w:t>正しい</w:t>
            </w:r>
            <w:r w:rsidR="00F91FFB">
              <w:rPr>
                <w:color w:val="FF0000"/>
              </w:rPr>
              <w:t>処理結果になっている</w:t>
            </w:r>
          </w:p>
          <w:p w14:paraId="033D1EEE" w14:textId="3A3E6CA8" w:rsidR="001119EA" w:rsidRPr="001119EA" w:rsidRDefault="001119EA" w:rsidP="00F91FFB">
            <w:pPr>
              <w:pStyle w:val="3-"/>
              <w:tabs>
                <w:tab w:val="clear" w:pos="3758"/>
                <w:tab w:val="left" w:pos="3835"/>
              </w:tabs>
              <w:rPr>
                <w:color w:val="auto"/>
              </w:rPr>
            </w:pPr>
            <w:r w:rsidRPr="001119EA">
              <w:rPr>
                <w:rFonts w:hint="eastAsia"/>
                <w:color w:val="auto"/>
              </w:rPr>
              <w:t>次郎: [AFTER]  commonResource[1]=</w:t>
            </w:r>
            <w:r w:rsidRPr="00F91FFB">
              <w:rPr>
                <w:rFonts w:hint="eastAsia"/>
                <w:color w:val="FF0000"/>
              </w:rPr>
              <w:t>2006</w:t>
            </w:r>
            <w:r w:rsidRPr="001119EA">
              <w:rPr>
                <w:rFonts w:hint="eastAsia"/>
                <w:color w:val="auto"/>
              </w:rPr>
              <w:t>, tlsData=3</w:t>
            </w:r>
            <w:r w:rsidR="00F91FFB">
              <w:rPr>
                <w:color w:val="auto"/>
              </w:rPr>
              <w:tab/>
            </w:r>
            <w:r w:rsidR="00F91FFB">
              <w:rPr>
                <w:color w:val="auto"/>
              </w:rPr>
              <w:tab/>
            </w:r>
            <w:r w:rsidR="00F91FFB">
              <w:rPr>
                <w:rFonts w:hint="eastAsia"/>
                <w:color w:val="FF0000"/>
              </w:rPr>
              <w:t>（commonResource[0] と [1] が計12進行している）</w:t>
            </w:r>
          </w:p>
          <w:p w14:paraId="5AD843EF" w14:textId="77777777" w:rsidR="001119EA" w:rsidRPr="001119EA" w:rsidRDefault="001119EA" w:rsidP="001119EA">
            <w:pPr>
              <w:pStyle w:val="3-"/>
              <w:rPr>
                <w:color w:val="auto"/>
              </w:rPr>
            </w:pPr>
            <w:r w:rsidRPr="001119EA">
              <w:rPr>
                <w:rFonts w:hint="eastAsia"/>
                <w:color w:val="auto"/>
              </w:rPr>
              <w:t>- end:次郎 -</w:t>
            </w:r>
          </w:p>
          <w:p w14:paraId="35B31FDD" w14:textId="77777777" w:rsidR="001119EA" w:rsidRPr="001119EA" w:rsidRDefault="001119EA" w:rsidP="001119EA">
            <w:pPr>
              <w:pStyle w:val="3-"/>
              <w:rPr>
                <w:color w:val="auto"/>
              </w:rPr>
            </w:pPr>
            <w:r w:rsidRPr="001119EA">
              <w:rPr>
                <w:rFonts w:hint="eastAsia"/>
                <w:color w:val="auto"/>
              </w:rPr>
              <w:t>- end:三郎 -</w:t>
            </w:r>
          </w:p>
          <w:p w14:paraId="6D1C57E8" w14:textId="577FDE8C" w:rsidR="00737B12" w:rsidRPr="00DD51B6" w:rsidRDefault="001119EA" w:rsidP="001119EA">
            <w:pPr>
              <w:pStyle w:val="3-"/>
            </w:pPr>
            <w:r w:rsidRPr="001119EA">
              <w:rPr>
                <w:color w:val="auto"/>
              </w:rPr>
              <w:t xml:space="preserve">Semaphore * 10000000 = </w:t>
            </w:r>
            <w:r w:rsidRPr="00F91FFB">
              <w:rPr>
                <w:color w:val="FF0000"/>
              </w:rPr>
              <w:t>0.607549 sec</w:t>
            </w:r>
            <w:r w:rsidR="00F91FFB">
              <w:rPr>
                <w:color w:val="FF0000"/>
              </w:rPr>
              <w:tab/>
            </w:r>
            <w:r w:rsidR="00F91FFB">
              <w:rPr>
                <w:color w:val="FF0000"/>
              </w:rPr>
              <w:tab/>
            </w:r>
            <w:r w:rsidR="00F91FFB">
              <w:rPr>
                <w:color w:val="FF0000"/>
              </w:rPr>
              <w:tab/>
            </w:r>
            <w:r w:rsidR="00F91FFB">
              <w:rPr>
                <w:color w:val="FF0000"/>
              </w:rPr>
              <w:tab/>
            </w:r>
            <w:r w:rsidR="009518EA">
              <w:rPr>
                <w:color w:val="FF0000"/>
              </w:rPr>
              <w:t>←</w:t>
            </w:r>
            <w:r w:rsidR="009518EA">
              <w:rPr>
                <w:rFonts w:hint="eastAsia"/>
                <w:color w:val="FF0000"/>
              </w:rPr>
              <w:t>1千万回ループによる処理時間計測</w:t>
            </w:r>
          </w:p>
        </w:tc>
      </w:tr>
    </w:tbl>
    <w:p w14:paraId="28199BF2" w14:textId="146D03B6" w:rsidR="00737B12" w:rsidRDefault="00737B12" w:rsidP="00737B12">
      <w:pPr>
        <w:pStyle w:val="3"/>
      </w:pPr>
      <w:bookmarkStart w:id="122" w:name="_Toc378866159"/>
      <w:r>
        <w:t>Posix</w:t>
      </w:r>
      <w:r>
        <w:rPr>
          <w:rFonts w:hint="eastAsia"/>
        </w:rPr>
        <w:t>ライブラリ版（名前付き）</w:t>
      </w:r>
      <w:bookmarkEnd w:id="122"/>
    </w:p>
    <w:p w14:paraId="7A5D7779" w14:textId="4AFF81B9" w:rsidR="001128B1" w:rsidRDefault="001128B1" w:rsidP="001128B1">
      <w:pPr>
        <w:pStyle w:val="aa"/>
        <w:ind w:left="447" w:firstLine="283"/>
      </w:pPr>
      <w:r>
        <w:rPr>
          <w:rFonts w:hint="eastAsia"/>
        </w:rPr>
        <w:t>Posix</w:t>
      </w:r>
      <w:r>
        <w:rPr>
          <w:rFonts w:hint="eastAsia"/>
        </w:rPr>
        <w:t>ライブラリ版の名前付きセマフォ。</w:t>
      </w:r>
    </w:p>
    <w:p w14:paraId="452F1417" w14:textId="528F448B" w:rsidR="001128B1" w:rsidRDefault="001128B1" w:rsidP="001128B1">
      <w:pPr>
        <w:pStyle w:val="aa"/>
        <w:ind w:left="447" w:firstLine="283"/>
      </w:pPr>
      <w:r>
        <w:t>基本的には名前無し</w:t>
      </w:r>
      <w:r>
        <w:rPr>
          <w:rFonts w:hint="eastAsia"/>
        </w:rPr>
        <w:t>セマフォ</w:t>
      </w:r>
      <w:r>
        <w:t>と変わらないが、プロセス間での排他制御</w:t>
      </w:r>
      <w:r>
        <w:rPr>
          <w:rFonts w:hint="eastAsia"/>
        </w:rPr>
        <w:t>で</w:t>
      </w:r>
      <w:r>
        <w:t>場合に使用する。</w:t>
      </w:r>
      <w:r>
        <w:rPr>
          <w:rFonts w:hint="eastAsia"/>
        </w:rPr>
        <w:t>セマフォ生成時に、ファイルと同様のアクセス権を設定できる。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C6931D" w14:textId="77777777" w:rsidTr="000A1665">
        <w:tc>
          <w:tcPr>
            <w:tcW w:w="8494" w:type="dxa"/>
          </w:tcPr>
          <w:p w14:paraId="7A4D7B98" w14:textId="77777777" w:rsidR="001128B1" w:rsidRDefault="001128B1" w:rsidP="001128B1">
            <w:pPr>
              <w:pStyle w:val="3-"/>
            </w:pPr>
            <w:r>
              <w:t>#include &lt;stdio.h&gt;</w:t>
            </w:r>
          </w:p>
          <w:p w14:paraId="098B7826" w14:textId="77777777" w:rsidR="001128B1" w:rsidRDefault="001128B1" w:rsidP="001128B1">
            <w:pPr>
              <w:pStyle w:val="3-"/>
            </w:pPr>
            <w:r>
              <w:t>#include &lt;stdlib.h&gt;</w:t>
            </w:r>
          </w:p>
          <w:p w14:paraId="468CFC15" w14:textId="77777777" w:rsidR="001128B1" w:rsidRDefault="001128B1" w:rsidP="001128B1">
            <w:pPr>
              <w:pStyle w:val="3-"/>
            </w:pPr>
          </w:p>
          <w:p w14:paraId="29AF86E6" w14:textId="77777777" w:rsidR="001128B1" w:rsidRDefault="001128B1" w:rsidP="001128B1">
            <w:pPr>
              <w:pStyle w:val="3-"/>
            </w:pPr>
            <w:r>
              <w:t>#include &lt;pthread.h&gt;</w:t>
            </w:r>
          </w:p>
          <w:p w14:paraId="4DD6F427" w14:textId="77777777" w:rsidR="001128B1" w:rsidRDefault="001128B1" w:rsidP="001128B1">
            <w:pPr>
              <w:pStyle w:val="3-"/>
            </w:pPr>
            <w:r>
              <w:t>#include &lt;unistd.h&gt;</w:t>
            </w:r>
          </w:p>
          <w:p w14:paraId="4A616AC3" w14:textId="77777777" w:rsidR="001128B1" w:rsidRPr="00F91FFB" w:rsidRDefault="001128B1" w:rsidP="001128B1">
            <w:pPr>
              <w:pStyle w:val="3-"/>
              <w:rPr>
                <w:color w:val="FF0000"/>
              </w:rPr>
            </w:pPr>
            <w:r w:rsidRPr="00F91FFB">
              <w:rPr>
                <w:color w:val="FF0000"/>
              </w:rPr>
              <w:t>#include &lt;semaphore.h&gt;</w:t>
            </w:r>
          </w:p>
          <w:p w14:paraId="16499894" w14:textId="77777777" w:rsidR="001128B1" w:rsidRPr="00F91FFB" w:rsidRDefault="001128B1" w:rsidP="001128B1">
            <w:pPr>
              <w:pStyle w:val="3-"/>
              <w:rPr>
                <w:color w:val="FF0000"/>
              </w:rPr>
            </w:pPr>
            <w:r w:rsidRPr="00F91FFB">
              <w:rPr>
                <w:color w:val="FF0000"/>
              </w:rPr>
              <w:t>#include &lt;fcntl.h&gt;</w:t>
            </w:r>
          </w:p>
          <w:p w14:paraId="206F2229" w14:textId="77777777" w:rsidR="001128B1" w:rsidRDefault="001128B1" w:rsidP="001128B1">
            <w:pPr>
              <w:pStyle w:val="3-"/>
            </w:pPr>
          </w:p>
          <w:p w14:paraId="627E41CE" w14:textId="77777777" w:rsidR="001128B1" w:rsidRPr="00F91FFB" w:rsidRDefault="001128B1" w:rsidP="001128B1">
            <w:pPr>
              <w:pStyle w:val="3-"/>
              <w:rPr>
                <w:color w:val="00B050"/>
              </w:rPr>
            </w:pPr>
            <w:r>
              <w:rPr>
                <w:rFonts w:hint="eastAsia"/>
              </w:rPr>
              <w:t xml:space="preserve">#include &lt;sys/time.h&gt; </w:t>
            </w:r>
            <w:r w:rsidRPr="00F91FFB">
              <w:rPr>
                <w:rFonts w:hint="eastAsia"/>
                <w:color w:val="00B050"/>
              </w:rPr>
              <w:t>//時間計測用</w:t>
            </w:r>
          </w:p>
          <w:p w14:paraId="20AF5D8B" w14:textId="77777777" w:rsidR="001128B1" w:rsidRDefault="001128B1" w:rsidP="001128B1">
            <w:pPr>
              <w:pStyle w:val="3-"/>
            </w:pPr>
          </w:p>
          <w:p w14:paraId="02A471F2" w14:textId="77777777" w:rsidR="001128B1" w:rsidRPr="00F91FFB" w:rsidRDefault="001128B1" w:rsidP="001128B1">
            <w:pPr>
              <w:pStyle w:val="3-"/>
              <w:rPr>
                <w:color w:val="00B050"/>
              </w:rPr>
            </w:pPr>
            <w:r w:rsidRPr="00F91FFB">
              <w:rPr>
                <w:rFonts w:hint="eastAsia"/>
                <w:color w:val="00B050"/>
              </w:rPr>
              <w:lastRenderedPageBreak/>
              <w:t>//共有セマフォ名</w:t>
            </w:r>
          </w:p>
          <w:p w14:paraId="79B3F939" w14:textId="77777777" w:rsidR="001128B1" w:rsidRDefault="001128B1" w:rsidP="001128B1">
            <w:pPr>
              <w:pStyle w:val="3-"/>
            </w:pPr>
            <w:r w:rsidRPr="00F91FFB">
              <w:rPr>
                <w:color w:val="FF0000"/>
              </w:rPr>
              <w:t>static const char* COMMON_SEMAPHORE_NAME = "Common Semaphore";</w:t>
            </w:r>
          </w:p>
          <w:p w14:paraId="086CF547" w14:textId="77777777" w:rsidR="001128B1" w:rsidRDefault="001128B1" w:rsidP="001128B1">
            <w:pPr>
              <w:pStyle w:val="3-"/>
            </w:pPr>
          </w:p>
          <w:p w14:paraId="570A48AF" w14:textId="77777777" w:rsidR="001128B1" w:rsidRPr="00F91FFB" w:rsidRDefault="001128B1" w:rsidP="001128B1">
            <w:pPr>
              <w:pStyle w:val="3-"/>
              <w:rPr>
                <w:color w:val="00B050"/>
              </w:rPr>
            </w:pPr>
            <w:r w:rsidRPr="00F91FFB">
              <w:rPr>
                <w:rFonts w:hint="eastAsia"/>
                <w:color w:val="00B050"/>
              </w:rPr>
              <w:t>//ミューテックス</w:t>
            </w:r>
          </w:p>
          <w:p w14:paraId="40933BA3" w14:textId="77777777" w:rsidR="001128B1" w:rsidRDefault="001128B1" w:rsidP="001128B1">
            <w:pPr>
              <w:pStyle w:val="3-"/>
            </w:pPr>
            <w:r>
              <w:t>static pthread_mutex_t s_mutex = PTHREAD_MUTEX_INITIALIZER;</w:t>
            </w:r>
          </w:p>
          <w:p w14:paraId="6B63C2CA" w14:textId="77777777" w:rsidR="001128B1" w:rsidRDefault="001128B1" w:rsidP="001128B1">
            <w:pPr>
              <w:pStyle w:val="3-"/>
            </w:pPr>
          </w:p>
          <w:p w14:paraId="6D34B2C5" w14:textId="77777777" w:rsidR="001128B1" w:rsidRPr="00F91FFB" w:rsidRDefault="001128B1" w:rsidP="001128B1">
            <w:pPr>
              <w:pStyle w:val="3-"/>
              <w:rPr>
                <w:color w:val="00B050"/>
              </w:rPr>
            </w:pPr>
            <w:r w:rsidRPr="00F91FFB">
              <w:rPr>
                <w:rFonts w:hint="eastAsia"/>
                <w:color w:val="00B050"/>
              </w:rPr>
              <w:t>//共有リソース</w:t>
            </w:r>
          </w:p>
          <w:p w14:paraId="19BB2548" w14:textId="77777777" w:rsidR="001128B1" w:rsidRDefault="001128B1" w:rsidP="001128B1">
            <w:pPr>
              <w:pStyle w:val="3-"/>
            </w:pPr>
            <w:r>
              <w:t>static const int COMMON_RESOURCE_NUM = 2;</w:t>
            </w:r>
          </w:p>
          <w:p w14:paraId="3B91FC6B" w14:textId="77777777" w:rsidR="001128B1" w:rsidRDefault="001128B1" w:rsidP="001128B1">
            <w:pPr>
              <w:pStyle w:val="3-"/>
            </w:pPr>
            <w:r>
              <w:rPr>
                <w:rFonts w:hint="eastAsia"/>
              </w:rPr>
              <w:t>static int s_commonResource[COMMON_RESOURCE_NUM]       = {};</w:t>
            </w:r>
            <w:r w:rsidRPr="00F91FFB">
              <w:rPr>
                <w:rFonts w:hint="eastAsia"/>
                <w:color w:val="00B050"/>
              </w:rPr>
              <w:t>//複数の共有リソース</w:t>
            </w:r>
          </w:p>
          <w:p w14:paraId="6A8D76BA" w14:textId="77777777" w:rsidR="001128B1" w:rsidRDefault="001128B1" w:rsidP="001128B1">
            <w:pPr>
              <w:pStyle w:val="3-"/>
            </w:pPr>
            <w:r>
              <w:rPr>
                <w:rFonts w:hint="eastAsia"/>
              </w:rPr>
              <w:t>static bool s_usingCommonResource[COMMON_RESOURCE_NUM] = {};</w:t>
            </w:r>
            <w:r w:rsidRPr="00F91FFB">
              <w:rPr>
                <w:rFonts w:hint="eastAsia"/>
                <w:color w:val="00B050"/>
              </w:rPr>
              <w:t>//共有リソース使用中フラグ</w:t>
            </w:r>
          </w:p>
          <w:p w14:paraId="50109FF3" w14:textId="77777777" w:rsidR="001128B1" w:rsidRDefault="001128B1" w:rsidP="001128B1">
            <w:pPr>
              <w:pStyle w:val="3-"/>
            </w:pPr>
          </w:p>
          <w:p w14:paraId="28D51A13" w14:textId="77777777" w:rsidR="001128B1" w:rsidRPr="00F91FFB" w:rsidRDefault="001128B1" w:rsidP="001128B1">
            <w:pPr>
              <w:pStyle w:val="3-"/>
              <w:rPr>
                <w:color w:val="00B050"/>
              </w:rPr>
            </w:pPr>
            <w:r w:rsidRPr="00F91FFB">
              <w:rPr>
                <w:rFonts w:hint="eastAsia"/>
                <w:color w:val="00B050"/>
              </w:rPr>
              <w:t>//スレッド固有データ</w:t>
            </w:r>
          </w:p>
          <w:p w14:paraId="12561ADB" w14:textId="77777777" w:rsidR="001128B1" w:rsidRDefault="001128B1" w:rsidP="001128B1">
            <w:pPr>
              <w:pStyle w:val="3-"/>
            </w:pPr>
            <w:r>
              <w:t>__thread int s_tlsData = 0;</w:t>
            </w:r>
          </w:p>
          <w:p w14:paraId="0C50EFC5" w14:textId="77777777" w:rsidR="001128B1" w:rsidRDefault="001128B1" w:rsidP="001128B1">
            <w:pPr>
              <w:pStyle w:val="3-"/>
            </w:pPr>
          </w:p>
          <w:p w14:paraId="180B127D" w14:textId="77777777" w:rsidR="001128B1" w:rsidRPr="00F91FFB" w:rsidRDefault="001128B1" w:rsidP="001128B1">
            <w:pPr>
              <w:pStyle w:val="3-"/>
              <w:rPr>
                <w:color w:val="00B050"/>
              </w:rPr>
            </w:pPr>
            <w:r w:rsidRPr="00F91FFB">
              <w:rPr>
                <w:rFonts w:hint="eastAsia"/>
                <w:color w:val="00B050"/>
              </w:rPr>
              <w:t>//スレッド</w:t>
            </w:r>
          </w:p>
          <w:p w14:paraId="7BD1088B" w14:textId="77777777" w:rsidR="001128B1" w:rsidRDefault="001128B1" w:rsidP="001128B1">
            <w:pPr>
              <w:pStyle w:val="3-"/>
            </w:pPr>
            <w:r>
              <w:t>void* threadFunc(void* param_p)</w:t>
            </w:r>
          </w:p>
          <w:p w14:paraId="1D41B31C" w14:textId="77777777" w:rsidR="001128B1" w:rsidRDefault="001128B1" w:rsidP="001128B1">
            <w:pPr>
              <w:pStyle w:val="3-"/>
            </w:pPr>
            <w:r>
              <w:t>{</w:t>
            </w:r>
          </w:p>
          <w:p w14:paraId="7C810153" w14:textId="77777777" w:rsidR="001128B1" w:rsidRDefault="001128B1" w:rsidP="001128B1">
            <w:pPr>
              <w:pStyle w:val="3-"/>
            </w:pPr>
            <w:r>
              <w:rPr>
                <w:rFonts w:hint="eastAsia"/>
              </w:rPr>
              <w:tab/>
            </w:r>
            <w:r w:rsidRPr="00F91FFB">
              <w:rPr>
                <w:rFonts w:hint="eastAsia"/>
                <w:color w:val="00B050"/>
              </w:rPr>
              <w:t>//パラメータ受け取り</w:t>
            </w:r>
          </w:p>
          <w:p w14:paraId="7C1CCA47" w14:textId="77777777" w:rsidR="001128B1" w:rsidRDefault="001128B1" w:rsidP="001128B1">
            <w:pPr>
              <w:pStyle w:val="3-"/>
            </w:pPr>
            <w:r>
              <w:tab/>
              <w:t>const char* name = static_cast&lt;const char*&gt;(param_p);</w:t>
            </w:r>
          </w:p>
          <w:p w14:paraId="7789132E" w14:textId="77777777" w:rsidR="001128B1" w:rsidRDefault="001128B1" w:rsidP="001128B1">
            <w:pPr>
              <w:pStyle w:val="3-"/>
            </w:pPr>
          </w:p>
          <w:p w14:paraId="60B1C29F" w14:textId="77777777" w:rsidR="001128B1" w:rsidRPr="00F91FFB" w:rsidRDefault="001128B1" w:rsidP="001128B1">
            <w:pPr>
              <w:pStyle w:val="3-"/>
              <w:rPr>
                <w:color w:val="00B050"/>
              </w:rPr>
            </w:pPr>
            <w:r>
              <w:rPr>
                <w:rFonts w:hint="eastAsia"/>
              </w:rPr>
              <w:tab/>
            </w:r>
            <w:r w:rsidRPr="00F91FFB">
              <w:rPr>
                <w:rFonts w:hint="eastAsia"/>
                <w:color w:val="00B050"/>
              </w:rPr>
              <w:t>//開始</w:t>
            </w:r>
          </w:p>
          <w:p w14:paraId="1E8431CB" w14:textId="77777777" w:rsidR="001128B1" w:rsidRDefault="001128B1" w:rsidP="001128B1">
            <w:pPr>
              <w:pStyle w:val="3-"/>
            </w:pPr>
            <w:r>
              <w:tab/>
              <w:t>printf("- begin:%s -\n", name);</w:t>
            </w:r>
          </w:p>
          <w:p w14:paraId="5076FF07" w14:textId="77777777" w:rsidR="001128B1" w:rsidRDefault="001128B1" w:rsidP="001128B1">
            <w:pPr>
              <w:pStyle w:val="3-"/>
            </w:pPr>
            <w:r>
              <w:tab/>
              <w:t>fflush(stdout);</w:t>
            </w:r>
          </w:p>
          <w:p w14:paraId="002297EC" w14:textId="77777777" w:rsidR="001128B1" w:rsidRDefault="001128B1" w:rsidP="001128B1">
            <w:pPr>
              <w:pStyle w:val="3-"/>
            </w:pPr>
          </w:p>
          <w:p w14:paraId="4A2AED2F" w14:textId="77777777" w:rsidR="001128B1" w:rsidRPr="00F91FFB" w:rsidRDefault="001128B1" w:rsidP="001128B1">
            <w:pPr>
              <w:pStyle w:val="3-"/>
              <w:rPr>
                <w:color w:val="00B050"/>
              </w:rPr>
            </w:pPr>
            <w:r>
              <w:rPr>
                <w:rFonts w:hint="eastAsia"/>
              </w:rPr>
              <w:tab/>
            </w:r>
            <w:r w:rsidRPr="00F91FFB">
              <w:rPr>
                <w:rFonts w:hint="eastAsia"/>
                <w:color w:val="00B050"/>
              </w:rPr>
              <w:t>//名前付きセマフォオープン</w:t>
            </w:r>
          </w:p>
          <w:p w14:paraId="6BDA039B" w14:textId="6C68251A" w:rsidR="001128B1" w:rsidRDefault="001128B1" w:rsidP="001128B1">
            <w:pPr>
              <w:pStyle w:val="3-"/>
            </w:pPr>
            <w:r>
              <w:tab/>
            </w:r>
            <w:r w:rsidRPr="00F91FFB">
              <w:rPr>
                <w:color w:val="FF0000"/>
              </w:rPr>
              <w:t>sem_t* semaphore = sem_open(COMMON_SEMAPHORE_NAME, 0);</w:t>
            </w:r>
            <w:r w:rsidR="00F91FFB" w:rsidRPr="00F91FFB">
              <w:rPr>
                <w:color w:val="00B050"/>
              </w:rPr>
              <w:t>//</w:t>
            </w:r>
            <w:r w:rsidR="00F91FFB" w:rsidRPr="00F91FFB">
              <w:rPr>
                <w:rFonts w:hint="eastAsia"/>
                <w:color w:val="00B050"/>
              </w:rPr>
              <w:t>すでに存在しているセマフォをオープン</w:t>
            </w:r>
          </w:p>
          <w:p w14:paraId="25C9503D" w14:textId="77777777" w:rsidR="001128B1" w:rsidRDefault="001128B1" w:rsidP="001128B1">
            <w:pPr>
              <w:pStyle w:val="3-"/>
            </w:pPr>
          </w:p>
          <w:p w14:paraId="3718029C" w14:textId="77777777" w:rsidR="001128B1" w:rsidRDefault="001128B1" w:rsidP="001128B1">
            <w:pPr>
              <w:pStyle w:val="3-"/>
            </w:pPr>
            <w:r>
              <w:rPr>
                <w:rFonts w:hint="eastAsia"/>
              </w:rPr>
              <w:tab/>
            </w:r>
            <w:r w:rsidRPr="00F91FFB">
              <w:rPr>
                <w:rFonts w:hint="eastAsia"/>
                <w:color w:val="00B050"/>
              </w:rPr>
              <w:t>//処理</w:t>
            </w:r>
          </w:p>
          <w:p w14:paraId="2F28FB55" w14:textId="77777777" w:rsidR="001128B1" w:rsidRDefault="001128B1" w:rsidP="001128B1">
            <w:pPr>
              <w:pStyle w:val="3-"/>
            </w:pPr>
            <w:r>
              <w:tab/>
              <w:t>for (int i = 0; i &lt; 3; ++i)</w:t>
            </w:r>
          </w:p>
          <w:p w14:paraId="523EAB7E" w14:textId="77777777" w:rsidR="001128B1" w:rsidRDefault="001128B1" w:rsidP="001128B1">
            <w:pPr>
              <w:pStyle w:val="3-"/>
            </w:pPr>
            <w:r>
              <w:tab/>
              <w:t>{</w:t>
            </w:r>
          </w:p>
          <w:p w14:paraId="4945E2C8" w14:textId="77777777" w:rsidR="001128B1" w:rsidRDefault="001128B1" w:rsidP="001128B1">
            <w:pPr>
              <w:pStyle w:val="3-"/>
            </w:pPr>
            <w:r>
              <w:rPr>
                <w:rFonts w:hint="eastAsia"/>
              </w:rPr>
              <w:tab/>
            </w:r>
            <w:r>
              <w:rPr>
                <w:rFonts w:hint="eastAsia"/>
              </w:rPr>
              <w:tab/>
            </w:r>
            <w:r w:rsidRPr="00F91FFB">
              <w:rPr>
                <w:rFonts w:hint="eastAsia"/>
                <w:color w:val="00B050"/>
              </w:rPr>
              <w:t>//セマフォ取得</w:t>
            </w:r>
          </w:p>
          <w:p w14:paraId="1919DC9D" w14:textId="77777777" w:rsidR="001128B1" w:rsidRPr="00F91FFB" w:rsidRDefault="001128B1" w:rsidP="001128B1">
            <w:pPr>
              <w:pStyle w:val="3-"/>
              <w:rPr>
                <w:color w:val="FF0000"/>
              </w:rPr>
            </w:pPr>
            <w:r>
              <w:tab/>
            </w:r>
            <w:r>
              <w:tab/>
            </w:r>
            <w:r w:rsidRPr="00F91FFB">
              <w:rPr>
                <w:color w:val="FF0000"/>
              </w:rPr>
              <w:t>sem_wait(semaphore);</w:t>
            </w:r>
          </w:p>
          <w:p w14:paraId="6821B1F8" w14:textId="77777777" w:rsid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r>
            <w:r w:rsidRPr="00F91FFB">
              <w:rPr>
                <w:rFonts w:hint="eastAsia"/>
                <w:color w:val="FF0000"/>
              </w:rPr>
              <w:t>sem_trywait(&amp;s_mutex);</w:t>
            </w:r>
            <w:r w:rsidRPr="00F91FFB">
              <w:rPr>
                <w:rFonts w:hint="eastAsia"/>
                <w:color w:val="00B050"/>
              </w:rPr>
              <w:t>//取得できない時に他の処理を行いたい場合は</w:t>
            </w:r>
          </w:p>
          <w:p w14:paraId="1031313B" w14:textId="0A2BB583" w:rsidR="001128B1" w:rsidRDefault="00F91FFB" w:rsidP="00F91FFB">
            <w:pPr>
              <w:pStyle w:val="3-"/>
              <w:tabs>
                <w:tab w:val="clear" w:pos="838"/>
                <w:tab w:val="clear" w:pos="1253"/>
                <w:tab w:val="clear" w:pos="1691"/>
                <w:tab w:val="clear" w:pos="2105"/>
                <w:tab w:val="left" w:pos="2335"/>
                <w:tab w:val="left" w:pos="2380"/>
              </w:tabs>
            </w:pPr>
            <w:r>
              <w:rPr>
                <w:color w:val="00B050"/>
              </w:rPr>
              <w:tab/>
            </w:r>
            <w:r>
              <w:rPr>
                <w:rFonts w:hint="eastAsia"/>
                <w:color w:val="00B050"/>
              </w:rPr>
              <w:t>//</w:t>
            </w:r>
            <w:r>
              <w:rPr>
                <w:color w:val="00B050"/>
              </w:rPr>
              <w:tab/>
              <w:t>//</w:t>
            </w:r>
            <w:r w:rsidR="001128B1" w:rsidRPr="00F91FFB">
              <w:rPr>
                <w:rFonts w:hint="eastAsia"/>
                <w:color w:val="00B050"/>
              </w:rPr>
              <w:t>sem_trywait() もしくは  sem_timedwait() を使用する</w:t>
            </w:r>
          </w:p>
          <w:p w14:paraId="4A3A4EC5" w14:textId="77777777" w:rsidR="001128B1" w:rsidRDefault="001128B1" w:rsidP="001128B1">
            <w:pPr>
              <w:pStyle w:val="3-"/>
            </w:pPr>
            <w:r>
              <w:tab/>
            </w:r>
            <w:r>
              <w:tab/>
            </w:r>
          </w:p>
          <w:p w14:paraId="39ECA71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//共有リソースを獲得</w:t>
            </w:r>
          </w:p>
          <w:p w14:paraId="46D32127" w14:textId="77777777" w:rsidR="001128B1" w:rsidRDefault="001128B1" w:rsidP="001128B1">
            <w:pPr>
              <w:pStyle w:val="3-"/>
            </w:pPr>
            <w:r>
              <w:tab/>
            </w:r>
            <w:r>
              <w:tab/>
              <w:t>int index = 0;</w:t>
            </w:r>
          </w:p>
          <w:p w14:paraId="2CABC26A" w14:textId="77777777" w:rsidR="001128B1" w:rsidRDefault="001128B1" w:rsidP="001128B1">
            <w:pPr>
              <w:pStyle w:val="3-"/>
            </w:pPr>
            <w:r>
              <w:tab/>
            </w:r>
            <w:r>
              <w:tab/>
              <w:t>pthread_mutex_lock(&amp;s_mutex);</w:t>
            </w:r>
          </w:p>
          <w:p w14:paraId="544E2FE7" w14:textId="77777777" w:rsidR="001128B1" w:rsidRDefault="001128B1" w:rsidP="001128B1">
            <w:pPr>
              <w:pStyle w:val="3-"/>
            </w:pPr>
            <w:r>
              <w:tab/>
            </w:r>
            <w:r>
              <w:tab/>
              <w:t>for (; index &lt; COMMON_RESOURCE_NUM; ++index)</w:t>
            </w:r>
          </w:p>
          <w:p w14:paraId="56909120" w14:textId="77777777" w:rsidR="001128B1" w:rsidRDefault="001128B1" w:rsidP="001128B1">
            <w:pPr>
              <w:pStyle w:val="3-"/>
            </w:pPr>
            <w:r>
              <w:tab/>
            </w:r>
            <w:r>
              <w:tab/>
              <w:t>{</w:t>
            </w:r>
          </w:p>
          <w:p w14:paraId="031C5B29" w14:textId="77777777" w:rsidR="001128B1" w:rsidRDefault="001128B1" w:rsidP="001128B1">
            <w:pPr>
              <w:pStyle w:val="3-"/>
            </w:pPr>
            <w:r>
              <w:tab/>
            </w:r>
            <w:r>
              <w:tab/>
            </w:r>
            <w:r>
              <w:tab/>
              <w:t>if (!s_usingCommonResource[index])</w:t>
            </w:r>
          </w:p>
          <w:p w14:paraId="71E1E1E6" w14:textId="77777777" w:rsidR="001128B1" w:rsidRDefault="001128B1" w:rsidP="001128B1">
            <w:pPr>
              <w:pStyle w:val="3-"/>
            </w:pPr>
            <w:r>
              <w:tab/>
            </w:r>
            <w:r>
              <w:tab/>
            </w:r>
            <w:r>
              <w:tab/>
            </w:r>
            <w:r>
              <w:tab/>
              <w:t>break;</w:t>
            </w:r>
          </w:p>
          <w:p w14:paraId="01A422A1" w14:textId="77777777" w:rsidR="001128B1" w:rsidRDefault="001128B1" w:rsidP="001128B1">
            <w:pPr>
              <w:pStyle w:val="3-"/>
            </w:pPr>
            <w:r>
              <w:tab/>
            </w:r>
            <w:r>
              <w:tab/>
              <w:t>}</w:t>
            </w:r>
          </w:p>
          <w:p w14:paraId="10D13E74" w14:textId="77777777" w:rsidR="001128B1" w:rsidRDefault="001128B1" w:rsidP="001128B1">
            <w:pPr>
              <w:pStyle w:val="3-"/>
            </w:pPr>
            <w:r>
              <w:tab/>
            </w:r>
            <w:r>
              <w:tab/>
              <w:t>s_usingCommonResource[index] = true;</w:t>
            </w:r>
          </w:p>
          <w:p w14:paraId="465591F4" w14:textId="77777777" w:rsidR="001128B1" w:rsidRDefault="001128B1" w:rsidP="001128B1">
            <w:pPr>
              <w:pStyle w:val="3-"/>
            </w:pPr>
            <w:r>
              <w:tab/>
            </w:r>
            <w:r>
              <w:tab/>
              <w:t>pthread_mutex_unlock(&amp;s_mutex);</w:t>
            </w:r>
          </w:p>
          <w:p w14:paraId="5BCD0A41" w14:textId="77777777" w:rsidR="001128B1" w:rsidRDefault="001128B1" w:rsidP="001128B1">
            <w:pPr>
              <w:pStyle w:val="3-"/>
            </w:pPr>
            <w:r>
              <w:tab/>
            </w:r>
            <w:r>
              <w:tab/>
            </w:r>
          </w:p>
          <w:p w14:paraId="640F423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//データ表示（前）</w:t>
            </w:r>
          </w:p>
          <w:p w14:paraId="386C39AF" w14:textId="77777777" w:rsidR="001128B1" w:rsidRDefault="001128B1" w:rsidP="001128B1">
            <w:pPr>
              <w:pStyle w:val="3-"/>
            </w:pPr>
            <w:r>
              <w:tab/>
            </w:r>
            <w:r>
              <w:tab/>
              <w:t>printf("%s: [BEFORE] commonResource[%d]=%d, tlsData=%d\n", name, index, s_commonResource[index], s_tlsData);</w:t>
            </w:r>
          </w:p>
          <w:p w14:paraId="2AEDB229" w14:textId="77777777" w:rsidR="001128B1" w:rsidRDefault="001128B1" w:rsidP="001128B1">
            <w:pPr>
              <w:pStyle w:val="3-"/>
            </w:pPr>
            <w:r>
              <w:tab/>
            </w:r>
            <w:r>
              <w:tab/>
              <w:t>fflush(stdout);</w:t>
            </w:r>
          </w:p>
          <w:p w14:paraId="7BD8A296" w14:textId="77777777" w:rsidR="001128B1" w:rsidRDefault="001128B1" w:rsidP="001128B1">
            <w:pPr>
              <w:pStyle w:val="3-"/>
            </w:pPr>
          </w:p>
          <w:p w14:paraId="40E25093"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//データ取得</w:t>
            </w:r>
          </w:p>
          <w:p w14:paraId="4539E973" w14:textId="77777777" w:rsidR="001128B1" w:rsidRDefault="001128B1" w:rsidP="001128B1">
            <w:pPr>
              <w:pStyle w:val="3-"/>
            </w:pPr>
            <w:r>
              <w:tab/>
            </w:r>
            <w:r>
              <w:tab/>
              <w:t>int common_data = s_commonResource[index];</w:t>
            </w:r>
          </w:p>
          <w:p w14:paraId="59BDB6A5" w14:textId="77777777" w:rsidR="001128B1" w:rsidRDefault="001128B1" w:rsidP="001128B1">
            <w:pPr>
              <w:pStyle w:val="3-"/>
            </w:pPr>
            <w:r>
              <w:tab/>
            </w:r>
            <w:r>
              <w:tab/>
              <w:t>int tls_data = s_tlsData;</w:t>
            </w:r>
          </w:p>
          <w:p w14:paraId="5E14B7EC" w14:textId="77777777" w:rsidR="001128B1" w:rsidRDefault="001128B1" w:rsidP="001128B1">
            <w:pPr>
              <w:pStyle w:val="3-"/>
            </w:pPr>
          </w:p>
          <w:p w14:paraId="5BE0CCB9"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//データ更新</w:t>
            </w:r>
          </w:p>
          <w:p w14:paraId="5A1AB5F0" w14:textId="77777777" w:rsidR="001128B1" w:rsidRDefault="001128B1" w:rsidP="001128B1">
            <w:pPr>
              <w:pStyle w:val="3-"/>
            </w:pPr>
            <w:r>
              <w:tab/>
            </w:r>
            <w:r>
              <w:tab/>
              <w:t>++common_data;</w:t>
            </w:r>
          </w:p>
          <w:p w14:paraId="4DC2A522" w14:textId="77777777" w:rsidR="001128B1" w:rsidRDefault="001128B1" w:rsidP="001128B1">
            <w:pPr>
              <w:pStyle w:val="3-"/>
            </w:pPr>
            <w:r>
              <w:tab/>
            </w:r>
            <w:r>
              <w:tab/>
              <w:t>++tls_data;</w:t>
            </w:r>
          </w:p>
          <w:p w14:paraId="3F45E73D" w14:textId="77777777" w:rsidR="001128B1" w:rsidRDefault="001128B1" w:rsidP="001128B1">
            <w:pPr>
              <w:pStyle w:val="3-"/>
            </w:pPr>
          </w:p>
          <w:p w14:paraId="77C4D97C" w14:textId="77777777" w:rsidR="001128B1" w:rsidRDefault="001128B1" w:rsidP="001128B1">
            <w:pPr>
              <w:pStyle w:val="3-"/>
            </w:pPr>
            <w:r>
              <w:rPr>
                <w:rFonts w:hint="eastAsia"/>
              </w:rPr>
              <w:tab/>
            </w:r>
            <w:r>
              <w:rPr>
                <w:rFonts w:hint="eastAsia"/>
              </w:rPr>
              <w:tab/>
            </w:r>
            <w:r w:rsidRPr="00F91FFB">
              <w:rPr>
                <w:rFonts w:hint="eastAsia"/>
                <w:color w:val="00B050"/>
              </w:rPr>
              <w:t>//若干ランダムでスリープ（0～4 msec）</w:t>
            </w:r>
          </w:p>
          <w:p w14:paraId="55D87171" w14:textId="77777777" w:rsidR="001128B1" w:rsidRDefault="001128B1" w:rsidP="001128B1">
            <w:pPr>
              <w:pStyle w:val="3-"/>
            </w:pPr>
            <w:r>
              <w:tab/>
            </w:r>
            <w:r>
              <w:tab/>
              <w:t>usleep((rand() % 5) * 1000);</w:t>
            </w:r>
          </w:p>
          <w:p w14:paraId="6B84DE94" w14:textId="77777777" w:rsidR="001128B1" w:rsidRDefault="001128B1" w:rsidP="001128B1">
            <w:pPr>
              <w:pStyle w:val="3-"/>
            </w:pPr>
            <w:r>
              <w:tab/>
            </w:r>
            <w:r>
              <w:tab/>
            </w:r>
          </w:p>
          <w:p w14:paraId="635BCE7F" w14:textId="77777777" w:rsidR="001128B1" w:rsidRDefault="001128B1" w:rsidP="001128B1">
            <w:pPr>
              <w:pStyle w:val="3-"/>
            </w:pPr>
            <w:r>
              <w:rPr>
                <w:rFonts w:hint="eastAsia"/>
              </w:rPr>
              <w:tab/>
            </w:r>
            <w:r>
              <w:rPr>
                <w:rFonts w:hint="eastAsia"/>
              </w:rPr>
              <w:tab/>
            </w:r>
            <w:r w:rsidRPr="00F91FFB">
              <w:rPr>
                <w:rFonts w:hint="eastAsia"/>
                <w:color w:val="00B050"/>
              </w:rPr>
              <w:t>//データ書き戻し</w:t>
            </w:r>
          </w:p>
          <w:p w14:paraId="540DCC5B" w14:textId="77777777" w:rsidR="001128B1" w:rsidRDefault="001128B1" w:rsidP="001128B1">
            <w:pPr>
              <w:pStyle w:val="3-"/>
            </w:pPr>
            <w:r>
              <w:tab/>
            </w:r>
            <w:r>
              <w:tab/>
              <w:t>s_commonResource[index] = common_data;</w:t>
            </w:r>
          </w:p>
          <w:p w14:paraId="3065A051" w14:textId="77777777" w:rsidR="001128B1" w:rsidRDefault="001128B1" w:rsidP="001128B1">
            <w:pPr>
              <w:pStyle w:val="3-"/>
            </w:pPr>
            <w:r>
              <w:tab/>
            </w:r>
            <w:r>
              <w:tab/>
              <w:t>s_tlsData = tls_data;</w:t>
            </w:r>
          </w:p>
          <w:p w14:paraId="45C4146C" w14:textId="77777777" w:rsidR="001128B1" w:rsidRDefault="001128B1" w:rsidP="001128B1">
            <w:pPr>
              <w:pStyle w:val="3-"/>
            </w:pPr>
          </w:p>
          <w:p w14:paraId="0E505AA4" w14:textId="77777777" w:rsidR="001128B1" w:rsidRDefault="001128B1" w:rsidP="001128B1">
            <w:pPr>
              <w:pStyle w:val="3-"/>
            </w:pPr>
            <w:r>
              <w:rPr>
                <w:rFonts w:hint="eastAsia"/>
              </w:rPr>
              <w:lastRenderedPageBreak/>
              <w:tab/>
            </w:r>
            <w:r>
              <w:rPr>
                <w:rFonts w:hint="eastAsia"/>
              </w:rPr>
              <w:tab/>
            </w:r>
            <w:r w:rsidRPr="00F91FFB">
              <w:rPr>
                <w:rFonts w:hint="eastAsia"/>
                <w:color w:val="00B050"/>
              </w:rPr>
              <w:t>//データ表示（後）</w:t>
            </w:r>
          </w:p>
          <w:p w14:paraId="58FD8E6D" w14:textId="77777777" w:rsidR="00F91FFB" w:rsidRDefault="001128B1" w:rsidP="001128B1">
            <w:pPr>
              <w:pStyle w:val="3-"/>
            </w:pPr>
            <w:r>
              <w:tab/>
            </w:r>
            <w:r>
              <w:tab/>
              <w:t>printf("%s: [AFTER]  commonResource[%d]=%d, tlsData=%d\n",</w:t>
            </w:r>
          </w:p>
          <w:p w14:paraId="3BB1EC2B" w14:textId="49F0FFC6" w:rsidR="001128B1" w:rsidRDefault="00F91FFB" w:rsidP="001128B1">
            <w:pPr>
              <w:pStyle w:val="3-"/>
            </w:pPr>
            <w:r>
              <w:tab/>
            </w:r>
            <w:r>
              <w:tab/>
            </w:r>
            <w:r>
              <w:tab/>
            </w:r>
            <w:r>
              <w:tab/>
            </w:r>
            <w:r>
              <w:tab/>
            </w:r>
            <w:r>
              <w:tab/>
            </w:r>
            <w:r>
              <w:tab/>
            </w:r>
            <w:r>
              <w:tab/>
            </w:r>
            <w:r>
              <w:tab/>
            </w:r>
            <w:r>
              <w:tab/>
            </w:r>
            <w:r w:rsidR="001128B1">
              <w:t xml:space="preserve"> name, index, s_commonResource[index], s_tlsData);</w:t>
            </w:r>
          </w:p>
          <w:p w14:paraId="33BDF601" w14:textId="77777777" w:rsidR="001128B1" w:rsidRDefault="001128B1" w:rsidP="001128B1">
            <w:pPr>
              <w:pStyle w:val="3-"/>
            </w:pPr>
            <w:r>
              <w:tab/>
            </w:r>
            <w:r>
              <w:tab/>
              <w:t>fflush(stdout);</w:t>
            </w:r>
          </w:p>
          <w:p w14:paraId="199349AD" w14:textId="77777777" w:rsidR="001128B1" w:rsidRDefault="001128B1" w:rsidP="001128B1">
            <w:pPr>
              <w:pStyle w:val="3-"/>
            </w:pPr>
          </w:p>
          <w:p w14:paraId="427E25FF"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//共有リソースを解放</w:t>
            </w:r>
          </w:p>
          <w:p w14:paraId="04D4DB10" w14:textId="77777777" w:rsidR="001128B1" w:rsidRDefault="001128B1" w:rsidP="001128B1">
            <w:pPr>
              <w:pStyle w:val="3-"/>
            </w:pPr>
            <w:r>
              <w:tab/>
            </w:r>
            <w:r>
              <w:tab/>
              <w:t>s_usingCommonResource[index] = false;</w:t>
            </w:r>
          </w:p>
          <w:p w14:paraId="01E27E87" w14:textId="77777777" w:rsidR="001128B1" w:rsidRDefault="001128B1" w:rsidP="001128B1">
            <w:pPr>
              <w:pStyle w:val="3-"/>
            </w:pPr>
            <w:r>
              <w:tab/>
            </w:r>
            <w:r>
              <w:tab/>
            </w:r>
          </w:p>
          <w:p w14:paraId="691CA4EE"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//セマフォ解放</w:t>
            </w:r>
          </w:p>
          <w:p w14:paraId="0AF03EE5" w14:textId="77777777" w:rsidR="001128B1" w:rsidRDefault="001128B1" w:rsidP="001128B1">
            <w:pPr>
              <w:pStyle w:val="3-"/>
            </w:pPr>
            <w:r>
              <w:tab/>
            </w:r>
            <w:r>
              <w:tab/>
            </w:r>
            <w:r w:rsidRPr="00F91FFB">
              <w:rPr>
                <w:color w:val="FF0000"/>
              </w:rPr>
              <w:t>sem_post(semaphore);</w:t>
            </w:r>
          </w:p>
          <w:p w14:paraId="3DA9880C" w14:textId="77777777" w:rsidR="001128B1" w:rsidRDefault="001128B1" w:rsidP="001128B1">
            <w:pPr>
              <w:pStyle w:val="3-"/>
            </w:pPr>
            <w:r>
              <w:tab/>
            </w:r>
            <w:r>
              <w:tab/>
            </w:r>
          </w:p>
          <w:p w14:paraId="2BD4F852" w14:textId="77777777" w:rsidR="001128B1" w:rsidRDefault="001128B1" w:rsidP="001128B1">
            <w:pPr>
              <w:pStyle w:val="3-"/>
            </w:pPr>
            <w:r>
              <w:rPr>
                <w:rFonts w:hint="eastAsia"/>
              </w:rPr>
              <w:tab/>
            </w:r>
            <w:r>
              <w:rPr>
                <w:rFonts w:hint="eastAsia"/>
              </w:rPr>
              <w:tab/>
            </w:r>
            <w:r w:rsidRPr="00F91FFB">
              <w:rPr>
                <w:rFonts w:hint="eastAsia"/>
                <w:color w:val="00B050"/>
              </w:rPr>
              <w:t>//スレッド切り替えのためのスリープ</w:t>
            </w:r>
          </w:p>
          <w:p w14:paraId="244731F7" w14:textId="77777777" w:rsidR="001128B1" w:rsidRDefault="001128B1" w:rsidP="001128B1">
            <w:pPr>
              <w:pStyle w:val="3-"/>
            </w:pPr>
            <w:r>
              <w:tab/>
            </w:r>
            <w:r>
              <w:tab/>
              <w:t>usleep(0);</w:t>
            </w:r>
          </w:p>
          <w:p w14:paraId="5A5491D8" w14:textId="77777777" w:rsidR="001128B1" w:rsidRP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t>//スレッド切り替え</w:t>
            </w:r>
          </w:p>
          <w:p w14:paraId="796BDF63" w14:textId="77777777" w:rsidR="001128B1" w:rsidRPr="00F91FFB" w:rsidRDefault="001128B1" w:rsidP="001128B1">
            <w:pPr>
              <w:pStyle w:val="3-"/>
              <w:rPr>
                <w:color w:val="00B050"/>
              </w:rPr>
            </w:pPr>
            <w:r w:rsidRPr="00F91FFB">
              <w:rPr>
                <w:rFonts w:hint="eastAsia"/>
                <w:color w:val="00B050"/>
              </w:rPr>
              <w:tab/>
              <w:t>//</w:t>
            </w:r>
            <w:r w:rsidRPr="00F91FFB">
              <w:rPr>
                <w:rFonts w:hint="eastAsia"/>
                <w:color w:val="00B050"/>
              </w:rPr>
              <w:tab/>
              <w:t>sched_yield();//同じ優先度の他のスレッドに切り替え</w:t>
            </w:r>
          </w:p>
          <w:p w14:paraId="3A65C397" w14:textId="77777777" w:rsidR="001128B1" w:rsidRDefault="001128B1" w:rsidP="001128B1">
            <w:pPr>
              <w:pStyle w:val="3-"/>
            </w:pPr>
            <w:r>
              <w:tab/>
              <w:t>}</w:t>
            </w:r>
          </w:p>
          <w:p w14:paraId="6D0D3D9C" w14:textId="77777777" w:rsidR="001128B1" w:rsidRDefault="001128B1" w:rsidP="001128B1">
            <w:pPr>
              <w:pStyle w:val="3-"/>
            </w:pPr>
            <w:r>
              <w:tab/>
            </w:r>
          </w:p>
          <w:p w14:paraId="30018DFF" w14:textId="77777777" w:rsidR="001128B1" w:rsidRPr="00F91FFB" w:rsidRDefault="001128B1" w:rsidP="001128B1">
            <w:pPr>
              <w:pStyle w:val="3-"/>
              <w:rPr>
                <w:color w:val="00B050"/>
              </w:rPr>
            </w:pPr>
            <w:r>
              <w:rPr>
                <w:rFonts w:hint="eastAsia"/>
              </w:rPr>
              <w:tab/>
            </w:r>
            <w:r w:rsidRPr="00F91FFB">
              <w:rPr>
                <w:rFonts w:hint="eastAsia"/>
                <w:color w:val="00B050"/>
              </w:rPr>
              <w:t>//セマフォクローズ</w:t>
            </w:r>
          </w:p>
          <w:p w14:paraId="46B14115" w14:textId="77777777" w:rsidR="001128B1" w:rsidRPr="00F91FFB" w:rsidRDefault="001128B1" w:rsidP="001128B1">
            <w:pPr>
              <w:pStyle w:val="3-"/>
              <w:rPr>
                <w:color w:val="FF0000"/>
              </w:rPr>
            </w:pPr>
            <w:r>
              <w:tab/>
            </w:r>
            <w:r w:rsidRPr="00F91FFB">
              <w:rPr>
                <w:color w:val="FF0000"/>
              </w:rPr>
              <w:t>sem_close(semaphore);</w:t>
            </w:r>
          </w:p>
          <w:p w14:paraId="191AAD7B" w14:textId="77777777" w:rsidR="001128B1" w:rsidRDefault="001128B1" w:rsidP="001128B1">
            <w:pPr>
              <w:pStyle w:val="3-"/>
            </w:pPr>
          </w:p>
          <w:p w14:paraId="2F7DFBE9" w14:textId="77777777" w:rsidR="001128B1" w:rsidRDefault="001128B1" w:rsidP="001128B1">
            <w:pPr>
              <w:pStyle w:val="3-"/>
            </w:pPr>
            <w:r>
              <w:rPr>
                <w:rFonts w:hint="eastAsia"/>
              </w:rPr>
              <w:tab/>
            </w:r>
            <w:r w:rsidRPr="00F91FFB">
              <w:rPr>
                <w:rFonts w:hint="eastAsia"/>
                <w:color w:val="00B050"/>
              </w:rPr>
              <w:t>//終了</w:t>
            </w:r>
          </w:p>
          <w:p w14:paraId="0F35E447" w14:textId="77777777" w:rsidR="001128B1" w:rsidRDefault="001128B1" w:rsidP="001128B1">
            <w:pPr>
              <w:pStyle w:val="3-"/>
            </w:pPr>
            <w:r>
              <w:tab/>
              <w:t>printf("- end:%s -\n", name);</w:t>
            </w:r>
          </w:p>
          <w:p w14:paraId="218327F9" w14:textId="77777777" w:rsidR="001128B1" w:rsidRDefault="001128B1" w:rsidP="001128B1">
            <w:pPr>
              <w:pStyle w:val="3-"/>
            </w:pPr>
            <w:r>
              <w:tab/>
              <w:t>fflush(stdout);</w:t>
            </w:r>
          </w:p>
          <w:p w14:paraId="3FA14D6E" w14:textId="77777777" w:rsidR="001128B1" w:rsidRDefault="001128B1" w:rsidP="001128B1">
            <w:pPr>
              <w:pStyle w:val="3-"/>
            </w:pPr>
            <w:r>
              <w:tab/>
              <w:t>return 0;</w:t>
            </w:r>
          </w:p>
          <w:p w14:paraId="2A2443DD" w14:textId="77777777" w:rsidR="001128B1" w:rsidRDefault="001128B1" w:rsidP="001128B1">
            <w:pPr>
              <w:pStyle w:val="3-"/>
            </w:pPr>
            <w:r>
              <w:t>}</w:t>
            </w:r>
          </w:p>
          <w:p w14:paraId="4C4C3307" w14:textId="77777777" w:rsidR="001128B1" w:rsidRDefault="001128B1" w:rsidP="001128B1">
            <w:pPr>
              <w:pStyle w:val="3-"/>
            </w:pPr>
          </w:p>
          <w:p w14:paraId="224E60CC" w14:textId="77777777" w:rsidR="001128B1" w:rsidRPr="00F91FFB" w:rsidRDefault="001128B1" w:rsidP="001128B1">
            <w:pPr>
              <w:pStyle w:val="3-"/>
              <w:rPr>
                <w:color w:val="00B050"/>
              </w:rPr>
            </w:pPr>
            <w:r w:rsidRPr="00F91FFB">
              <w:rPr>
                <w:rFonts w:hint="eastAsia"/>
                <w:color w:val="00B050"/>
              </w:rPr>
              <w:t>//テスト</w:t>
            </w:r>
          </w:p>
          <w:p w14:paraId="33E43000" w14:textId="77777777" w:rsidR="001128B1" w:rsidRDefault="001128B1" w:rsidP="001128B1">
            <w:pPr>
              <w:pStyle w:val="3-"/>
            </w:pPr>
            <w:r>
              <w:t>int main(const int argc, const char* argv[])</w:t>
            </w:r>
          </w:p>
          <w:p w14:paraId="54124B30" w14:textId="77777777" w:rsidR="001128B1" w:rsidRDefault="001128B1" w:rsidP="001128B1">
            <w:pPr>
              <w:pStyle w:val="3-"/>
            </w:pPr>
            <w:r>
              <w:t>{</w:t>
            </w:r>
          </w:p>
          <w:p w14:paraId="5CDB4C73" w14:textId="77777777" w:rsidR="001128B1" w:rsidRDefault="001128B1" w:rsidP="001128B1">
            <w:pPr>
              <w:pStyle w:val="3-"/>
            </w:pPr>
            <w:r>
              <w:rPr>
                <w:rFonts w:hint="eastAsia"/>
              </w:rPr>
              <w:tab/>
            </w:r>
            <w:r w:rsidRPr="00F91FFB">
              <w:rPr>
                <w:rFonts w:hint="eastAsia"/>
                <w:color w:val="00B050"/>
              </w:rPr>
              <w:t>//名前付きセマフォ生成</w:t>
            </w:r>
          </w:p>
          <w:p w14:paraId="6410B3B6" w14:textId="77777777" w:rsidR="001128B1" w:rsidRDefault="001128B1" w:rsidP="001128B1">
            <w:pPr>
              <w:pStyle w:val="3-"/>
            </w:pPr>
            <w:r>
              <w:tab/>
            </w:r>
            <w:r w:rsidRPr="00855879">
              <w:rPr>
                <w:color w:val="FF0000"/>
              </w:rPr>
              <w:t>sem_t* semaphore = NULL;</w:t>
            </w:r>
          </w:p>
          <w:p w14:paraId="6FCB4872" w14:textId="77777777" w:rsidR="001128B1" w:rsidRDefault="001128B1" w:rsidP="001128B1">
            <w:pPr>
              <w:pStyle w:val="3-"/>
            </w:pPr>
            <w:r>
              <w:tab/>
              <w:t>{</w:t>
            </w:r>
          </w:p>
          <w:p w14:paraId="34DEA547" w14:textId="296ECBAE" w:rsidR="00855879" w:rsidRPr="00855879" w:rsidRDefault="001128B1" w:rsidP="00855879">
            <w:pPr>
              <w:pStyle w:val="3-"/>
              <w:rPr>
                <w:rFonts w:hint="eastAsia"/>
                <w:color w:val="00B050"/>
              </w:rPr>
            </w:pPr>
            <w:r>
              <w:tab/>
            </w:r>
            <w:r>
              <w:tab/>
            </w:r>
            <w:r w:rsidRPr="00855879">
              <w:rPr>
                <w:color w:val="FF0000"/>
              </w:rPr>
              <w:t>semaphore = sem_open(COMMON_SEMAPHORE_NAME, O_CREAT, S_IRWXU, 0);</w:t>
            </w:r>
            <w:r w:rsidR="00855879" w:rsidRPr="00855879">
              <w:rPr>
                <w:rFonts w:hint="eastAsia"/>
                <w:color w:val="00B050"/>
              </w:rPr>
              <w:t>//全ユーザー＆グループ読み書き許可の</w:t>
            </w:r>
          </w:p>
          <w:p w14:paraId="5C7776A6" w14:textId="77777777" w:rsidR="00855879" w:rsidRPr="00855879" w:rsidRDefault="00855879" w:rsidP="00855879">
            <w:pPr>
              <w:pStyle w:val="3-"/>
              <w:rPr>
                <w:rFonts w:hint="eastAsia"/>
                <w:color w:val="00B050"/>
              </w:rPr>
            </w:pPr>
            <w:r w:rsidRPr="00855879">
              <w:rPr>
                <w:rFonts w:hint="eastAsia"/>
                <w:color w:val="00B050"/>
              </w:rPr>
              <w:tab/>
            </w:r>
            <w:r w:rsidRPr="00855879">
              <w:rPr>
                <w:rFonts w:hint="eastAsia"/>
                <w:color w:val="00B050"/>
              </w:rPr>
              <w:tab/>
              <w:t xml:space="preserve">                                                                 //セマフォを生成</w:t>
            </w:r>
          </w:p>
          <w:p w14:paraId="45D2D370" w14:textId="77777777" w:rsidR="00855879" w:rsidRPr="00855879" w:rsidRDefault="00855879" w:rsidP="00855879">
            <w:pPr>
              <w:pStyle w:val="3-"/>
              <w:rPr>
                <w:color w:val="00B050"/>
              </w:rPr>
            </w:pPr>
            <w:r w:rsidRPr="00855879">
              <w:rPr>
                <w:rFonts w:hint="eastAsia"/>
                <w:color w:val="00B050"/>
              </w:rPr>
              <w:tab/>
            </w:r>
            <w:r w:rsidRPr="00855879">
              <w:rPr>
                <w:rFonts w:hint="eastAsia"/>
                <w:color w:val="00B050"/>
              </w:rPr>
              <w:tab/>
              <w:t xml:space="preserve">                                                                 //セマフォの初期値を 0にする</w:t>
            </w:r>
          </w:p>
          <w:p w14:paraId="6894465E" w14:textId="084F64AF" w:rsidR="00855879" w:rsidRDefault="00855879" w:rsidP="00855879">
            <w:pPr>
              <w:pStyle w:val="3-"/>
            </w:pPr>
            <w:r w:rsidRPr="00855879">
              <w:rPr>
                <w:color w:val="00B050"/>
              </w:rPr>
              <w:tab/>
            </w:r>
            <w:r w:rsidRPr="00855879">
              <w:rPr>
                <w:color w:val="00B050"/>
              </w:rPr>
              <w:tab/>
            </w:r>
            <w:r w:rsidRPr="00855879">
              <w:rPr>
                <w:rFonts w:hint="eastAsia"/>
                <w:color w:val="00B050"/>
              </w:rPr>
              <w:t xml:space="preserve">                                                                 //（取得できない状態）</w:t>
            </w:r>
          </w:p>
          <w:p w14:paraId="7ED6E96F" w14:textId="1B5C7A76" w:rsidR="001128B1" w:rsidRDefault="001128B1" w:rsidP="00855879">
            <w:pPr>
              <w:pStyle w:val="3-"/>
            </w:pPr>
            <w:r>
              <w:tab/>
              <w:t>}</w:t>
            </w:r>
          </w:p>
          <w:p w14:paraId="432B2824" w14:textId="77777777" w:rsidR="001128B1" w:rsidRDefault="001128B1" w:rsidP="001128B1">
            <w:pPr>
              <w:pStyle w:val="3-"/>
            </w:pPr>
            <w:r>
              <w:tab/>
            </w:r>
          </w:p>
          <w:p w14:paraId="69AFD29B" w14:textId="77777777" w:rsidR="001128B1" w:rsidRDefault="001128B1" w:rsidP="001128B1">
            <w:pPr>
              <w:pStyle w:val="3-"/>
            </w:pPr>
            <w:r>
              <w:rPr>
                <w:rFonts w:hint="eastAsia"/>
              </w:rPr>
              <w:tab/>
            </w:r>
            <w:r w:rsidRPr="00855879">
              <w:rPr>
                <w:rFonts w:hint="eastAsia"/>
                <w:color w:val="00B050"/>
              </w:rPr>
              <w:t>//スレッド作成</w:t>
            </w:r>
          </w:p>
          <w:p w14:paraId="192F62DF" w14:textId="77777777" w:rsidR="001128B1" w:rsidRDefault="001128B1" w:rsidP="001128B1">
            <w:pPr>
              <w:pStyle w:val="3-"/>
            </w:pPr>
            <w:r>
              <w:tab/>
              <w:t>static const int THREAD_NUM = 4;</w:t>
            </w:r>
          </w:p>
          <w:p w14:paraId="49F0C154" w14:textId="77777777" w:rsidR="001128B1" w:rsidRDefault="001128B1" w:rsidP="001128B1">
            <w:pPr>
              <w:pStyle w:val="3-"/>
            </w:pPr>
            <w:r>
              <w:tab/>
              <w:t>pthread_t pth[THREAD_NUM];</w:t>
            </w:r>
          </w:p>
          <w:p w14:paraId="343595D3" w14:textId="77777777" w:rsidR="001128B1" w:rsidRDefault="001128B1" w:rsidP="001128B1">
            <w:pPr>
              <w:pStyle w:val="3-"/>
            </w:pPr>
            <w:r>
              <w:tab/>
              <w:t>{</w:t>
            </w:r>
          </w:p>
          <w:p w14:paraId="06C17F1F" w14:textId="77777777" w:rsidR="001128B1" w:rsidRDefault="001128B1" w:rsidP="001128B1">
            <w:pPr>
              <w:pStyle w:val="3-"/>
            </w:pPr>
            <w:r>
              <w:tab/>
            </w:r>
            <w:r>
              <w:tab/>
              <w:t>pthread_attr_t attr;</w:t>
            </w:r>
          </w:p>
          <w:p w14:paraId="483675F8" w14:textId="77777777" w:rsidR="001128B1" w:rsidRDefault="001128B1" w:rsidP="001128B1">
            <w:pPr>
              <w:pStyle w:val="3-"/>
            </w:pPr>
            <w:r>
              <w:tab/>
            </w:r>
            <w:r>
              <w:tab/>
              <w:t>pthread_attr_init(&amp;attr);</w:t>
            </w:r>
          </w:p>
          <w:p w14:paraId="6C587D4A" w14:textId="77777777" w:rsidR="001128B1" w:rsidRDefault="001128B1" w:rsidP="001128B1">
            <w:pPr>
              <w:pStyle w:val="3-"/>
            </w:pPr>
            <w:r>
              <w:rPr>
                <w:rFonts w:hint="eastAsia"/>
              </w:rPr>
              <w:tab/>
            </w:r>
            <w:r>
              <w:rPr>
                <w:rFonts w:hint="eastAsia"/>
              </w:rPr>
              <w:tab/>
              <w:t>pthread_attr_setstacksize(&amp;attr, 1024);</w:t>
            </w:r>
            <w:r w:rsidRPr="00855879">
              <w:rPr>
                <w:rFonts w:hint="eastAsia"/>
                <w:color w:val="00B050"/>
              </w:rPr>
              <w:t>//スタックサイズ指定</w:t>
            </w:r>
          </w:p>
          <w:p w14:paraId="19CB63B1" w14:textId="77777777" w:rsidR="001128B1" w:rsidRDefault="001128B1" w:rsidP="001128B1">
            <w:pPr>
              <w:pStyle w:val="3-"/>
            </w:pPr>
            <w:r>
              <w:rPr>
                <w:rFonts w:hint="eastAsia"/>
              </w:rPr>
              <w:tab/>
            </w:r>
            <w:r>
              <w:rPr>
                <w:rFonts w:hint="eastAsia"/>
              </w:rPr>
              <w:tab/>
              <w:t>pthread_create(&amp;pth[0], &amp;attr, threadFunc, (void*)"太郎");</w:t>
            </w:r>
          </w:p>
          <w:p w14:paraId="2ABC2EAE" w14:textId="77777777" w:rsidR="001128B1" w:rsidRDefault="001128B1" w:rsidP="001128B1">
            <w:pPr>
              <w:pStyle w:val="3-"/>
            </w:pPr>
            <w:r>
              <w:rPr>
                <w:rFonts w:hint="eastAsia"/>
              </w:rPr>
              <w:tab/>
            </w:r>
            <w:r>
              <w:rPr>
                <w:rFonts w:hint="eastAsia"/>
              </w:rPr>
              <w:tab/>
              <w:t>pthread_create(&amp;pth[1], &amp;attr, threadFunc, (void*)"次郎");</w:t>
            </w:r>
          </w:p>
          <w:p w14:paraId="10579797" w14:textId="77777777" w:rsidR="001128B1" w:rsidRDefault="001128B1" w:rsidP="001128B1">
            <w:pPr>
              <w:pStyle w:val="3-"/>
            </w:pPr>
            <w:r>
              <w:rPr>
                <w:rFonts w:hint="eastAsia"/>
              </w:rPr>
              <w:tab/>
            </w:r>
            <w:r>
              <w:rPr>
                <w:rFonts w:hint="eastAsia"/>
              </w:rPr>
              <w:tab/>
              <w:t>pthread_create(&amp;pth[2], &amp;attr, threadFunc, (void*)"三郎");</w:t>
            </w:r>
          </w:p>
          <w:p w14:paraId="0B5F2F2F" w14:textId="77777777" w:rsidR="001128B1" w:rsidRDefault="001128B1" w:rsidP="001128B1">
            <w:pPr>
              <w:pStyle w:val="3-"/>
            </w:pPr>
            <w:r>
              <w:rPr>
                <w:rFonts w:hint="eastAsia"/>
              </w:rPr>
              <w:tab/>
            </w:r>
            <w:r>
              <w:rPr>
                <w:rFonts w:hint="eastAsia"/>
              </w:rPr>
              <w:tab/>
              <w:t>pthread_create(&amp;pth[3], &amp;attr, threadFunc, (void*)"四朗");</w:t>
            </w:r>
          </w:p>
          <w:p w14:paraId="5DA1E1CF" w14:textId="77777777" w:rsidR="001128B1" w:rsidRDefault="001128B1" w:rsidP="001128B1">
            <w:pPr>
              <w:pStyle w:val="3-"/>
            </w:pPr>
            <w:r>
              <w:tab/>
              <w:t>}</w:t>
            </w:r>
          </w:p>
          <w:p w14:paraId="2660A3D5" w14:textId="77777777" w:rsidR="001128B1" w:rsidRDefault="001128B1" w:rsidP="001128B1">
            <w:pPr>
              <w:pStyle w:val="3-"/>
            </w:pPr>
          </w:p>
          <w:p w14:paraId="6479EFDA" w14:textId="77777777" w:rsidR="001128B1" w:rsidRDefault="001128B1" w:rsidP="001128B1">
            <w:pPr>
              <w:pStyle w:val="3-"/>
            </w:pPr>
            <w:r>
              <w:rPr>
                <w:rFonts w:hint="eastAsia"/>
              </w:rPr>
              <w:tab/>
            </w:r>
            <w:r w:rsidRPr="00855879">
              <w:rPr>
                <w:rFonts w:hint="eastAsia"/>
                <w:color w:val="00B050"/>
              </w:rPr>
              <w:t>//若干スリープ</w:t>
            </w:r>
          </w:p>
          <w:p w14:paraId="34F3775B" w14:textId="77777777" w:rsidR="001128B1" w:rsidRDefault="001128B1" w:rsidP="001128B1">
            <w:pPr>
              <w:pStyle w:val="3-"/>
            </w:pPr>
            <w:r>
              <w:tab/>
              <w:t>usleep(10 * 1000);</w:t>
            </w:r>
          </w:p>
          <w:p w14:paraId="7B36ACE1" w14:textId="77777777" w:rsidR="001128B1" w:rsidRDefault="001128B1" w:rsidP="001128B1">
            <w:pPr>
              <w:pStyle w:val="3-"/>
            </w:pPr>
          </w:p>
          <w:p w14:paraId="7B93373C" w14:textId="77777777" w:rsidR="001128B1" w:rsidRDefault="001128B1" w:rsidP="001128B1">
            <w:pPr>
              <w:pStyle w:val="3-"/>
            </w:pPr>
            <w:r>
              <w:rPr>
                <w:rFonts w:hint="eastAsia"/>
              </w:rPr>
              <w:tab/>
            </w:r>
            <w:r w:rsidRPr="00855879">
              <w:rPr>
                <w:rFonts w:hint="eastAsia"/>
                <w:color w:val="00B050"/>
              </w:rPr>
              <w:t>//共有リソース初期化</w:t>
            </w:r>
          </w:p>
          <w:p w14:paraId="59BAF09B" w14:textId="77777777" w:rsidR="001128B1" w:rsidRDefault="001128B1" w:rsidP="001128B1">
            <w:pPr>
              <w:pStyle w:val="3-"/>
            </w:pPr>
            <w:r>
              <w:tab/>
              <w:t>for (int i = 0; i &lt; COMMON_RESOURCE_NUM; ++i)</w:t>
            </w:r>
          </w:p>
          <w:p w14:paraId="73AD553A" w14:textId="77777777" w:rsidR="001128B1" w:rsidRDefault="001128B1" w:rsidP="001128B1">
            <w:pPr>
              <w:pStyle w:val="3-"/>
            </w:pPr>
            <w:r>
              <w:tab/>
              <w:t>{</w:t>
            </w:r>
          </w:p>
          <w:p w14:paraId="5BAB99FD" w14:textId="77777777" w:rsidR="001128B1" w:rsidRDefault="001128B1" w:rsidP="001128B1">
            <w:pPr>
              <w:pStyle w:val="3-"/>
            </w:pPr>
            <w:r>
              <w:tab/>
            </w:r>
            <w:r>
              <w:tab/>
              <w:t>s_commonResource[i] = 1000 * (i + 1);</w:t>
            </w:r>
          </w:p>
          <w:p w14:paraId="613F6BEE" w14:textId="77777777" w:rsidR="001128B1" w:rsidRDefault="001128B1" w:rsidP="001128B1">
            <w:pPr>
              <w:pStyle w:val="3-"/>
            </w:pPr>
            <w:r>
              <w:tab/>
              <w:t>}</w:t>
            </w:r>
          </w:p>
          <w:p w14:paraId="591C6E50" w14:textId="77777777" w:rsidR="001128B1" w:rsidRDefault="001128B1" w:rsidP="001128B1">
            <w:pPr>
              <w:pStyle w:val="3-"/>
            </w:pPr>
          </w:p>
          <w:p w14:paraId="32C0DFA2" w14:textId="77777777" w:rsidR="001128B1" w:rsidRPr="00855879" w:rsidRDefault="001128B1" w:rsidP="001128B1">
            <w:pPr>
              <w:pStyle w:val="3-"/>
              <w:rPr>
                <w:color w:val="00B050"/>
              </w:rPr>
            </w:pPr>
            <w:r>
              <w:rPr>
                <w:rFonts w:hint="eastAsia"/>
              </w:rPr>
              <w:tab/>
            </w:r>
            <w:r w:rsidRPr="00855879">
              <w:rPr>
                <w:rFonts w:hint="eastAsia"/>
                <w:color w:val="00B050"/>
              </w:rPr>
              <w:t>//若干スリープ</w:t>
            </w:r>
          </w:p>
          <w:p w14:paraId="2C502B43" w14:textId="77777777" w:rsidR="001128B1" w:rsidRDefault="001128B1" w:rsidP="001128B1">
            <w:pPr>
              <w:pStyle w:val="3-"/>
            </w:pPr>
            <w:r>
              <w:tab/>
              <w:t>usleep(10 * 1000);</w:t>
            </w:r>
          </w:p>
          <w:p w14:paraId="1A9861EA" w14:textId="77777777" w:rsidR="001128B1" w:rsidRDefault="001128B1" w:rsidP="001128B1">
            <w:pPr>
              <w:pStyle w:val="3-"/>
            </w:pPr>
          </w:p>
          <w:p w14:paraId="62F106CD" w14:textId="77777777" w:rsidR="001128B1" w:rsidRPr="00855879" w:rsidRDefault="001128B1" w:rsidP="001128B1">
            <w:pPr>
              <w:pStyle w:val="3-"/>
              <w:rPr>
                <w:color w:val="00B050"/>
              </w:rPr>
            </w:pPr>
            <w:r>
              <w:rPr>
                <w:rFonts w:hint="eastAsia"/>
              </w:rPr>
              <w:tab/>
            </w:r>
            <w:r w:rsidRPr="00855879">
              <w:rPr>
                <w:rFonts w:hint="eastAsia"/>
                <w:color w:val="00B050"/>
              </w:rPr>
              <w:t>//共有リソースの使用を許可（全セマフォ解放）</w:t>
            </w:r>
          </w:p>
          <w:p w14:paraId="539EDA89" w14:textId="77777777" w:rsidR="001128B1" w:rsidRDefault="001128B1" w:rsidP="001128B1">
            <w:pPr>
              <w:pStyle w:val="3-"/>
            </w:pPr>
            <w:r>
              <w:tab/>
              <w:t>{</w:t>
            </w:r>
          </w:p>
          <w:p w14:paraId="1032A179" w14:textId="77777777" w:rsidR="001128B1" w:rsidRDefault="001128B1" w:rsidP="001128B1">
            <w:pPr>
              <w:pStyle w:val="3-"/>
            </w:pPr>
            <w:r>
              <w:lastRenderedPageBreak/>
              <w:tab/>
            </w:r>
            <w:r>
              <w:tab/>
              <w:t>for (int i = 0; i &lt; COMMON_RESOURCE_NUM; ++i)</w:t>
            </w:r>
          </w:p>
          <w:p w14:paraId="0169616C" w14:textId="77777777" w:rsidR="001128B1" w:rsidRDefault="001128B1" w:rsidP="001128B1">
            <w:pPr>
              <w:pStyle w:val="3-"/>
            </w:pPr>
            <w:r>
              <w:tab/>
            </w:r>
            <w:r>
              <w:tab/>
              <w:t>{</w:t>
            </w:r>
          </w:p>
          <w:p w14:paraId="42CB2422" w14:textId="77777777" w:rsidR="001128B1" w:rsidRPr="00855879" w:rsidRDefault="001128B1" w:rsidP="001128B1">
            <w:pPr>
              <w:pStyle w:val="3-"/>
              <w:rPr>
                <w:color w:val="FF0000"/>
              </w:rPr>
            </w:pPr>
            <w:r>
              <w:tab/>
            </w:r>
            <w:r>
              <w:tab/>
            </w:r>
            <w:r>
              <w:tab/>
            </w:r>
            <w:r w:rsidRPr="00855879">
              <w:rPr>
                <w:color w:val="FF0000"/>
              </w:rPr>
              <w:t>sem_post(semaphore);</w:t>
            </w:r>
          </w:p>
          <w:p w14:paraId="0635F32A" w14:textId="77777777" w:rsidR="001128B1" w:rsidRDefault="001128B1" w:rsidP="001128B1">
            <w:pPr>
              <w:pStyle w:val="3-"/>
            </w:pPr>
            <w:r>
              <w:tab/>
            </w:r>
            <w:r>
              <w:tab/>
              <w:t>}</w:t>
            </w:r>
          </w:p>
          <w:p w14:paraId="5EBE43C9" w14:textId="77777777" w:rsidR="001128B1" w:rsidRDefault="001128B1" w:rsidP="001128B1">
            <w:pPr>
              <w:pStyle w:val="3-"/>
            </w:pPr>
            <w:r>
              <w:tab/>
            </w:r>
            <w:r>
              <w:tab/>
              <w:t>printf("Common-resources have been prepared. (num=%d)\n", COMMON_RESOURCE_NUM);</w:t>
            </w:r>
          </w:p>
          <w:p w14:paraId="443B5255" w14:textId="77777777" w:rsidR="001128B1" w:rsidRDefault="001128B1" w:rsidP="001128B1">
            <w:pPr>
              <w:pStyle w:val="3-"/>
            </w:pPr>
            <w:r>
              <w:tab/>
            </w:r>
            <w:r>
              <w:tab/>
              <w:t>fflush(stdout);</w:t>
            </w:r>
          </w:p>
          <w:p w14:paraId="32D25854" w14:textId="77777777" w:rsidR="001128B1" w:rsidRDefault="001128B1" w:rsidP="001128B1">
            <w:pPr>
              <w:pStyle w:val="3-"/>
            </w:pPr>
            <w:r>
              <w:tab/>
              <w:t>}</w:t>
            </w:r>
          </w:p>
          <w:p w14:paraId="4A935300" w14:textId="77777777" w:rsidR="001128B1" w:rsidRDefault="001128B1" w:rsidP="001128B1">
            <w:pPr>
              <w:pStyle w:val="3-"/>
            </w:pPr>
            <w:r>
              <w:tab/>
            </w:r>
          </w:p>
          <w:p w14:paraId="10E40197" w14:textId="77777777" w:rsidR="001128B1" w:rsidRDefault="001128B1" w:rsidP="001128B1">
            <w:pPr>
              <w:pStyle w:val="3-"/>
            </w:pPr>
            <w:r>
              <w:rPr>
                <w:rFonts w:hint="eastAsia"/>
              </w:rPr>
              <w:tab/>
            </w:r>
            <w:r w:rsidRPr="00855879">
              <w:rPr>
                <w:rFonts w:hint="eastAsia"/>
                <w:color w:val="00B050"/>
              </w:rPr>
              <w:t>//スレッド終了待ち</w:t>
            </w:r>
          </w:p>
          <w:p w14:paraId="161DC87D" w14:textId="77777777" w:rsidR="001128B1" w:rsidRDefault="001128B1" w:rsidP="001128B1">
            <w:pPr>
              <w:pStyle w:val="3-"/>
            </w:pPr>
            <w:r>
              <w:tab/>
              <w:t>for (int i = 0; i &lt; THREAD_NUM; ++i)</w:t>
            </w:r>
          </w:p>
          <w:p w14:paraId="0FA11398" w14:textId="77777777" w:rsidR="001128B1" w:rsidRDefault="001128B1" w:rsidP="001128B1">
            <w:pPr>
              <w:pStyle w:val="3-"/>
            </w:pPr>
            <w:r>
              <w:tab/>
              <w:t>{</w:t>
            </w:r>
          </w:p>
          <w:p w14:paraId="317959D4" w14:textId="77777777" w:rsidR="001128B1" w:rsidRDefault="001128B1" w:rsidP="001128B1">
            <w:pPr>
              <w:pStyle w:val="3-"/>
            </w:pPr>
            <w:r>
              <w:tab/>
            </w:r>
            <w:r>
              <w:tab/>
              <w:t>pthread_join(pth[i], NULL);</w:t>
            </w:r>
          </w:p>
          <w:p w14:paraId="1777E8EB" w14:textId="77777777" w:rsidR="001128B1" w:rsidRDefault="001128B1" w:rsidP="001128B1">
            <w:pPr>
              <w:pStyle w:val="3-"/>
            </w:pPr>
            <w:r>
              <w:tab/>
              <w:t>}</w:t>
            </w:r>
          </w:p>
          <w:p w14:paraId="6E2F3D1C" w14:textId="77777777" w:rsidR="001128B1" w:rsidRDefault="001128B1" w:rsidP="001128B1">
            <w:pPr>
              <w:pStyle w:val="3-"/>
            </w:pPr>
            <w:r>
              <w:tab/>
            </w:r>
          </w:p>
          <w:p w14:paraId="25484ECA" w14:textId="77777777" w:rsidR="001128B1" w:rsidRPr="00855879" w:rsidRDefault="001128B1" w:rsidP="001128B1">
            <w:pPr>
              <w:pStyle w:val="3-"/>
              <w:rPr>
                <w:color w:val="00B050"/>
              </w:rPr>
            </w:pPr>
            <w:r>
              <w:rPr>
                <w:rFonts w:hint="eastAsia"/>
              </w:rPr>
              <w:tab/>
            </w:r>
            <w:r w:rsidRPr="00855879">
              <w:rPr>
                <w:rFonts w:hint="eastAsia"/>
                <w:color w:val="00B050"/>
              </w:rPr>
              <w:t>//セマフォの取得と解放を大量に実行して時間を計測</w:t>
            </w:r>
          </w:p>
          <w:p w14:paraId="62035959" w14:textId="77777777" w:rsidR="001128B1" w:rsidRDefault="001128B1" w:rsidP="001128B1">
            <w:pPr>
              <w:pStyle w:val="3-"/>
            </w:pPr>
            <w:r>
              <w:tab/>
              <w:t>{</w:t>
            </w:r>
          </w:p>
          <w:p w14:paraId="35878D7D" w14:textId="77777777" w:rsidR="001128B1" w:rsidRDefault="001128B1" w:rsidP="001128B1">
            <w:pPr>
              <w:pStyle w:val="3-"/>
            </w:pPr>
            <w:r>
              <w:tab/>
            </w:r>
            <w:r>
              <w:tab/>
              <w:t>struct timeval begin;</w:t>
            </w:r>
          </w:p>
          <w:p w14:paraId="2C4BCC4D" w14:textId="77777777" w:rsidR="001128B1" w:rsidRDefault="001128B1" w:rsidP="001128B1">
            <w:pPr>
              <w:pStyle w:val="3-"/>
            </w:pPr>
            <w:r>
              <w:tab/>
            </w:r>
            <w:r>
              <w:tab/>
              <w:t>gettimeofday(&amp;begin, NULL);</w:t>
            </w:r>
          </w:p>
          <w:p w14:paraId="72E98248" w14:textId="77777777" w:rsidR="001128B1" w:rsidRDefault="001128B1" w:rsidP="001128B1">
            <w:pPr>
              <w:pStyle w:val="3-"/>
            </w:pPr>
            <w:r>
              <w:tab/>
            </w:r>
            <w:r>
              <w:tab/>
              <w:t>static const int TEST_TIMES = 10000000;</w:t>
            </w:r>
          </w:p>
          <w:p w14:paraId="0337FBF8" w14:textId="77777777" w:rsidR="001128B1" w:rsidRDefault="001128B1" w:rsidP="001128B1">
            <w:pPr>
              <w:pStyle w:val="3-"/>
            </w:pPr>
            <w:r>
              <w:tab/>
            </w:r>
            <w:r>
              <w:tab/>
              <w:t>for (int i = 0; i &lt; TEST_TIMES; ++i)</w:t>
            </w:r>
          </w:p>
          <w:p w14:paraId="15CA1DA8" w14:textId="77777777" w:rsidR="001128B1" w:rsidRDefault="001128B1" w:rsidP="001128B1">
            <w:pPr>
              <w:pStyle w:val="3-"/>
            </w:pPr>
            <w:r>
              <w:tab/>
            </w:r>
            <w:r>
              <w:tab/>
              <w:t>{</w:t>
            </w:r>
          </w:p>
          <w:p w14:paraId="05E0713B" w14:textId="77777777" w:rsidR="001128B1" w:rsidRDefault="001128B1" w:rsidP="001128B1">
            <w:pPr>
              <w:pStyle w:val="3-"/>
            </w:pPr>
            <w:r>
              <w:tab/>
            </w:r>
            <w:r>
              <w:tab/>
            </w:r>
            <w:r>
              <w:tab/>
              <w:t>sem_wait(semaphore);</w:t>
            </w:r>
          </w:p>
          <w:p w14:paraId="0E649B96" w14:textId="77777777" w:rsidR="001128B1" w:rsidRDefault="001128B1" w:rsidP="001128B1">
            <w:pPr>
              <w:pStyle w:val="3-"/>
            </w:pPr>
            <w:r>
              <w:tab/>
            </w:r>
            <w:r>
              <w:tab/>
            </w:r>
            <w:r>
              <w:tab/>
              <w:t>sem_post(semaphore);</w:t>
            </w:r>
          </w:p>
          <w:p w14:paraId="44B170FB" w14:textId="77777777" w:rsidR="001128B1" w:rsidRDefault="001128B1" w:rsidP="001128B1">
            <w:pPr>
              <w:pStyle w:val="3-"/>
            </w:pPr>
            <w:r>
              <w:tab/>
            </w:r>
            <w:r>
              <w:tab/>
              <w:t>}</w:t>
            </w:r>
          </w:p>
          <w:p w14:paraId="66481C75" w14:textId="77777777" w:rsidR="001128B1" w:rsidRDefault="001128B1" w:rsidP="001128B1">
            <w:pPr>
              <w:pStyle w:val="3-"/>
            </w:pPr>
            <w:r>
              <w:tab/>
            </w:r>
            <w:r>
              <w:tab/>
              <w:t>struct timeval end;</w:t>
            </w:r>
          </w:p>
          <w:p w14:paraId="77789515" w14:textId="77777777" w:rsidR="001128B1" w:rsidRDefault="001128B1" w:rsidP="001128B1">
            <w:pPr>
              <w:pStyle w:val="3-"/>
            </w:pPr>
            <w:r>
              <w:tab/>
            </w:r>
            <w:r>
              <w:tab/>
              <w:t>gettimeofday(&amp;end, NULL);</w:t>
            </w:r>
          </w:p>
          <w:p w14:paraId="67FC4C00" w14:textId="77777777" w:rsidR="001128B1" w:rsidRDefault="001128B1" w:rsidP="001128B1">
            <w:pPr>
              <w:pStyle w:val="3-"/>
            </w:pPr>
            <w:r>
              <w:tab/>
            </w:r>
            <w:r>
              <w:tab/>
              <w:t>struct timeval duration;</w:t>
            </w:r>
          </w:p>
          <w:p w14:paraId="54FC8220" w14:textId="77777777" w:rsidR="001128B1" w:rsidRDefault="001128B1" w:rsidP="001128B1">
            <w:pPr>
              <w:pStyle w:val="3-"/>
            </w:pPr>
            <w:r>
              <w:tab/>
            </w:r>
            <w:r>
              <w:tab/>
              <w:t>if( end.tv_usec &gt;= begin.tv_usec)</w:t>
            </w:r>
          </w:p>
          <w:p w14:paraId="7618F591" w14:textId="77777777" w:rsidR="001128B1" w:rsidRDefault="001128B1" w:rsidP="001128B1">
            <w:pPr>
              <w:pStyle w:val="3-"/>
            </w:pPr>
            <w:r>
              <w:tab/>
            </w:r>
            <w:r>
              <w:tab/>
              <w:t>{</w:t>
            </w:r>
          </w:p>
          <w:p w14:paraId="3691A3C1" w14:textId="77777777" w:rsidR="001128B1" w:rsidRDefault="001128B1" w:rsidP="001128B1">
            <w:pPr>
              <w:pStyle w:val="3-"/>
            </w:pPr>
            <w:r>
              <w:tab/>
            </w:r>
            <w:r>
              <w:tab/>
            </w:r>
            <w:r>
              <w:tab/>
              <w:t>duration.tv_sec = end.tv_sec - begin.tv_sec;</w:t>
            </w:r>
          </w:p>
          <w:p w14:paraId="0C43E222" w14:textId="77777777" w:rsidR="001128B1" w:rsidRDefault="001128B1" w:rsidP="001128B1">
            <w:pPr>
              <w:pStyle w:val="3-"/>
            </w:pPr>
            <w:r>
              <w:tab/>
            </w:r>
            <w:r>
              <w:tab/>
            </w:r>
            <w:r>
              <w:tab/>
              <w:t>duration.tv_usec = end.tv_usec - begin.tv_usec;</w:t>
            </w:r>
          </w:p>
          <w:p w14:paraId="2346DC9D" w14:textId="77777777" w:rsidR="001128B1" w:rsidRDefault="001128B1" w:rsidP="001128B1">
            <w:pPr>
              <w:pStyle w:val="3-"/>
            </w:pPr>
            <w:r>
              <w:tab/>
            </w:r>
            <w:r>
              <w:tab/>
              <w:t>}</w:t>
            </w:r>
          </w:p>
          <w:p w14:paraId="708A3798" w14:textId="77777777" w:rsidR="001128B1" w:rsidRDefault="001128B1" w:rsidP="001128B1">
            <w:pPr>
              <w:pStyle w:val="3-"/>
            </w:pPr>
            <w:r>
              <w:tab/>
            </w:r>
            <w:r>
              <w:tab/>
              <w:t>else</w:t>
            </w:r>
          </w:p>
          <w:p w14:paraId="0183A3C8" w14:textId="77777777" w:rsidR="001128B1" w:rsidRDefault="001128B1" w:rsidP="001128B1">
            <w:pPr>
              <w:pStyle w:val="3-"/>
            </w:pPr>
            <w:r>
              <w:tab/>
            </w:r>
            <w:r>
              <w:tab/>
              <w:t>{</w:t>
            </w:r>
          </w:p>
          <w:p w14:paraId="322ECFF4" w14:textId="77777777" w:rsidR="001128B1" w:rsidRDefault="001128B1" w:rsidP="001128B1">
            <w:pPr>
              <w:pStyle w:val="3-"/>
            </w:pPr>
            <w:r>
              <w:tab/>
            </w:r>
            <w:r>
              <w:tab/>
            </w:r>
            <w:r>
              <w:tab/>
              <w:t>duration.tv_sec = end.tv_sec - begin.tv_sec - 1;</w:t>
            </w:r>
          </w:p>
          <w:p w14:paraId="48EC8222" w14:textId="77777777" w:rsidR="001128B1" w:rsidRDefault="001128B1" w:rsidP="001128B1">
            <w:pPr>
              <w:pStyle w:val="3-"/>
            </w:pPr>
            <w:r>
              <w:tab/>
            </w:r>
            <w:r>
              <w:tab/>
            </w:r>
            <w:r>
              <w:tab/>
              <w:t>duration.tv_usec = 1000000 - begin.tv_usec + end.tv_usec;</w:t>
            </w:r>
          </w:p>
          <w:p w14:paraId="34492410" w14:textId="77777777" w:rsidR="001128B1" w:rsidRDefault="001128B1" w:rsidP="001128B1">
            <w:pPr>
              <w:pStyle w:val="3-"/>
            </w:pPr>
            <w:r>
              <w:tab/>
            </w:r>
            <w:r>
              <w:tab/>
              <w:t>}</w:t>
            </w:r>
          </w:p>
          <w:p w14:paraId="74F9438A" w14:textId="77777777" w:rsidR="001128B1" w:rsidRDefault="001128B1" w:rsidP="001128B1">
            <w:pPr>
              <w:pStyle w:val="3-"/>
            </w:pPr>
            <w:r>
              <w:tab/>
            </w:r>
            <w:r>
              <w:tab/>
              <w:t>printf("Semaphore * %d = %d.%06d sec\n", TEST_TIMES, duration.tv_sec, duration.tv_usec);</w:t>
            </w:r>
          </w:p>
          <w:p w14:paraId="19A0FB26" w14:textId="77777777" w:rsidR="001128B1" w:rsidRDefault="001128B1" w:rsidP="001128B1">
            <w:pPr>
              <w:pStyle w:val="3-"/>
            </w:pPr>
            <w:r>
              <w:tab/>
              <w:t>}</w:t>
            </w:r>
          </w:p>
          <w:p w14:paraId="308C0A13" w14:textId="77777777" w:rsidR="001128B1" w:rsidRDefault="001128B1" w:rsidP="001128B1">
            <w:pPr>
              <w:pStyle w:val="3-"/>
            </w:pPr>
            <w:r>
              <w:tab/>
            </w:r>
          </w:p>
          <w:p w14:paraId="076B47EF" w14:textId="77777777" w:rsidR="001128B1" w:rsidRDefault="001128B1" w:rsidP="001128B1">
            <w:pPr>
              <w:pStyle w:val="3-"/>
            </w:pPr>
            <w:r>
              <w:rPr>
                <w:rFonts w:hint="eastAsia"/>
              </w:rPr>
              <w:tab/>
            </w:r>
            <w:r w:rsidRPr="00855879">
              <w:rPr>
                <w:rFonts w:hint="eastAsia"/>
                <w:color w:val="00B050"/>
              </w:rPr>
              <w:t>//セマフォ破棄</w:t>
            </w:r>
          </w:p>
          <w:p w14:paraId="39B344D0" w14:textId="77777777" w:rsidR="001128B1" w:rsidRDefault="001128B1" w:rsidP="001128B1">
            <w:pPr>
              <w:pStyle w:val="3-"/>
            </w:pPr>
            <w:r>
              <w:tab/>
              <w:t>{</w:t>
            </w:r>
          </w:p>
          <w:p w14:paraId="2D63A0C0" w14:textId="6B0FC1CC" w:rsidR="001128B1" w:rsidRPr="00855879" w:rsidRDefault="001128B1" w:rsidP="001128B1">
            <w:pPr>
              <w:pStyle w:val="3-"/>
              <w:rPr>
                <w:color w:val="FF0000"/>
              </w:rPr>
            </w:pPr>
            <w:r>
              <w:tab/>
            </w:r>
            <w:r>
              <w:tab/>
            </w:r>
            <w:r w:rsidRPr="00855879">
              <w:rPr>
                <w:color w:val="FF0000"/>
              </w:rPr>
              <w:t>sem_close(semaphore);</w:t>
            </w:r>
            <w:r w:rsidR="00855879" w:rsidRPr="00855879">
              <w:rPr>
                <w:color w:val="00B050"/>
              </w:rPr>
              <w:t>//</w:t>
            </w:r>
            <w:r w:rsidR="00855879" w:rsidRPr="00855879">
              <w:rPr>
                <w:rFonts w:hint="eastAsia"/>
                <w:color w:val="00B050"/>
              </w:rPr>
              <w:t>クローズ</w:t>
            </w:r>
          </w:p>
          <w:p w14:paraId="621AC0A3" w14:textId="0B76F3AB" w:rsidR="001128B1" w:rsidRPr="00855879" w:rsidRDefault="001128B1" w:rsidP="001128B1">
            <w:pPr>
              <w:pStyle w:val="3-"/>
              <w:rPr>
                <w:color w:val="00B050"/>
              </w:rPr>
            </w:pPr>
            <w:r w:rsidRPr="00855879">
              <w:rPr>
                <w:color w:val="FF0000"/>
              </w:rPr>
              <w:tab/>
            </w:r>
            <w:r w:rsidRPr="00855879">
              <w:rPr>
                <w:color w:val="FF0000"/>
              </w:rPr>
              <w:tab/>
              <w:t>sem_unlink(COMMON_SEMAPHORE_NAME);</w:t>
            </w:r>
            <w:r w:rsidR="00855879" w:rsidRPr="00855879">
              <w:rPr>
                <w:rFonts w:hint="eastAsia"/>
                <w:color w:val="00B050"/>
              </w:rPr>
              <w:t>//破棄</w:t>
            </w:r>
            <w:r w:rsidR="00855879" w:rsidRPr="00855879">
              <w:rPr>
                <w:rFonts w:hint="eastAsia"/>
                <w:color w:val="FF0000"/>
              </w:rPr>
              <w:t>（</w:t>
            </w:r>
            <w:r w:rsidR="00855879">
              <w:rPr>
                <w:rFonts w:hint="eastAsia"/>
                <w:color w:val="FF0000"/>
              </w:rPr>
              <w:t>きちんと</w:t>
            </w:r>
            <w:r w:rsidR="00855879" w:rsidRPr="00855879">
              <w:rPr>
                <w:rFonts w:hint="eastAsia"/>
                <w:color w:val="FF0000"/>
              </w:rPr>
              <w:t>破棄しないとプロセス終了後も残るので注意）</w:t>
            </w:r>
          </w:p>
          <w:p w14:paraId="375D13B8" w14:textId="77777777" w:rsidR="001128B1" w:rsidRDefault="001128B1" w:rsidP="001128B1">
            <w:pPr>
              <w:pStyle w:val="3-"/>
            </w:pPr>
            <w:r>
              <w:tab/>
              <w:t>}</w:t>
            </w:r>
          </w:p>
          <w:p w14:paraId="08CA3FE8" w14:textId="77777777" w:rsidR="001128B1" w:rsidRDefault="001128B1" w:rsidP="001128B1">
            <w:pPr>
              <w:pStyle w:val="3-"/>
            </w:pPr>
            <w:r>
              <w:tab/>
            </w:r>
          </w:p>
          <w:p w14:paraId="52025463" w14:textId="77777777" w:rsidR="001128B1" w:rsidRDefault="001128B1" w:rsidP="001128B1">
            <w:pPr>
              <w:pStyle w:val="3-"/>
            </w:pPr>
            <w:r>
              <w:tab/>
              <w:t>return EXIT_SUCCESS;</w:t>
            </w:r>
          </w:p>
          <w:p w14:paraId="6F7CFB6E" w14:textId="6C183B8E" w:rsidR="00737B12" w:rsidRPr="00DE3BF2" w:rsidRDefault="001128B1" w:rsidP="001128B1">
            <w:pPr>
              <w:pStyle w:val="3-"/>
            </w:pPr>
            <w:r>
              <w:t>}</w:t>
            </w:r>
          </w:p>
        </w:tc>
      </w:tr>
    </w:tbl>
    <w:p w14:paraId="65068597" w14:textId="77777777" w:rsidR="00737B12" w:rsidRPr="00DE3BF2" w:rsidRDefault="00737B12" w:rsidP="001128B1">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D41A61E" w14:textId="77777777" w:rsidTr="000A1665">
        <w:tc>
          <w:tcPr>
            <w:tcW w:w="8494" w:type="dxa"/>
          </w:tcPr>
          <w:p w14:paraId="46E6714D" w14:textId="77777777" w:rsidR="001128B1" w:rsidRPr="001128B1" w:rsidRDefault="001128B1" w:rsidP="001128B1">
            <w:pPr>
              <w:pStyle w:val="3-"/>
              <w:rPr>
                <w:color w:val="auto"/>
              </w:rPr>
            </w:pPr>
            <w:r w:rsidRPr="001128B1">
              <w:rPr>
                <w:rFonts w:hint="eastAsia"/>
                <w:color w:val="auto"/>
              </w:rPr>
              <w:t>- begin:四朗 -</w:t>
            </w:r>
          </w:p>
          <w:p w14:paraId="119568F3" w14:textId="77777777" w:rsidR="001128B1" w:rsidRPr="001128B1" w:rsidRDefault="001128B1" w:rsidP="001128B1">
            <w:pPr>
              <w:pStyle w:val="3-"/>
              <w:rPr>
                <w:color w:val="auto"/>
              </w:rPr>
            </w:pPr>
            <w:r w:rsidRPr="001128B1">
              <w:rPr>
                <w:rFonts w:hint="eastAsia"/>
                <w:color w:val="auto"/>
              </w:rPr>
              <w:t>- begin:太郎 -</w:t>
            </w:r>
          </w:p>
          <w:p w14:paraId="2BE7DAD1" w14:textId="77777777" w:rsidR="001128B1" w:rsidRPr="001128B1" w:rsidRDefault="001128B1" w:rsidP="001128B1">
            <w:pPr>
              <w:pStyle w:val="3-"/>
              <w:rPr>
                <w:color w:val="auto"/>
              </w:rPr>
            </w:pPr>
            <w:r w:rsidRPr="001128B1">
              <w:rPr>
                <w:rFonts w:hint="eastAsia"/>
                <w:color w:val="auto"/>
              </w:rPr>
              <w:t>- begin:三郎 -</w:t>
            </w:r>
          </w:p>
          <w:p w14:paraId="78C241AA" w14:textId="77777777" w:rsidR="001128B1" w:rsidRPr="001128B1" w:rsidRDefault="001128B1" w:rsidP="001128B1">
            <w:pPr>
              <w:pStyle w:val="3-"/>
              <w:rPr>
                <w:color w:val="auto"/>
              </w:rPr>
            </w:pPr>
            <w:r w:rsidRPr="001128B1">
              <w:rPr>
                <w:rFonts w:hint="eastAsia"/>
                <w:color w:val="auto"/>
              </w:rPr>
              <w:t>- begin:次郎 -</w:t>
            </w:r>
          </w:p>
          <w:p w14:paraId="4F5E0A5F" w14:textId="73F34598" w:rsidR="001128B1" w:rsidRPr="001128B1" w:rsidRDefault="001128B1" w:rsidP="001128B1">
            <w:pPr>
              <w:pStyle w:val="3-"/>
              <w:rPr>
                <w:color w:val="auto"/>
              </w:rPr>
            </w:pPr>
            <w:r w:rsidRPr="001128B1">
              <w:rPr>
                <w:color w:val="auto"/>
              </w:rPr>
              <w:t>Common-resources have been prepared. (num=2)</w:t>
            </w:r>
            <w:r w:rsidR="00DA1C24">
              <w:rPr>
                <w:color w:val="auto"/>
              </w:rPr>
              <w:tab/>
            </w:r>
            <w:r w:rsidR="00DA1C24">
              <w:rPr>
                <w:color w:val="auto"/>
              </w:rPr>
              <w:tab/>
            </w:r>
            <w:r w:rsidR="00DA1C24" w:rsidRPr="00B64270">
              <w:rPr>
                <w:color w:val="FF0000"/>
              </w:rPr>
              <w:t>←セマフォが解放されるまで全てのスレッドがブロック</w:t>
            </w:r>
          </w:p>
          <w:p w14:paraId="65C0C2D7" w14:textId="77777777" w:rsidR="001128B1" w:rsidRPr="001128B1" w:rsidRDefault="001128B1" w:rsidP="001128B1">
            <w:pPr>
              <w:pStyle w:val="3-"/>
              <w:rPr>
                <w:color w:val="auto"/>
              </w:rPr>
            </w:pPr>
            <w:r w:rsidRPr="00DA1C24">
              <w:rPr>
                <w:rFonts w:hint="eastAsia"/>
                <w:color w:val="FF0000"/>
              </w:rPr>
              <w:t>四朗: [BEFORE]</w:t>
            </w:r>
            <w:r w:rsidRPr="001128B1">
              <w:rPr>
                <w:rFonts w:hint="eastAsia"/>
                <w:color w:val="auto"/>
              </w:rPr>
              <w:t xml:space="preserve"> commonResource[0]=1000, tlsData=0</w:t>
            </w:r>
          </w:p>
          <w:p w14:paraId="2EFF9443" w14:textId="7D8B92B5" w:rsidR="001128B1" w:rsidRPr="001128B1" w:rsidRDefault="001128B1" w:rsidP="001128B1">
            <w:pPr>
              <w:pStyle w:val="3-"/>
              <w:rPr>
                <w:color w:val="auto"/>
              </w:rPr>
            </w:pPr>
            <w:r w:rsidRPr="00DA1C24">
              <w:rPr>
                <w:rFonts w:hint="eastAsia"/>
                <w:color w:val="FF0000"/>
              </w:rPr>
              <w:t>太郎: [BEFORE]</w:t>
            </w:r>
            <w:r w:rsidRPr="001128B1">
              <w:rPr>
                <w:rFonts w:hint="eastAsia"/>
                <w:color w:val="auto"/>
              </w:rPr>
              <w:t xml:space="preserve"> commonResource[1]=2000, tlsData=0</w:t>
            </w:r>
            <w:r w:rsidR="00DA1C24">
              <w:rPr>
                <w:color w:val="auto"/>
              </w:rPr>
              <w:tab/>
            </w:r>
            <w:r w:rsidR="00DA1C24">
              <w:rPr>
                <w:color w:val="auto"/>
              </w:rPr>
              <w:tab/>
            </w:r>
            <w:r w:rsidR="00DA1C24" w:rsidRPr="00B64270">
              <w:rPr>
                <w:color w:val="FF0000"/>
              </w:rPr>
              <w:t>←4つスレッドのうち、</w:t>
            </w:r>
            <w:r w:rsidR="00DA1C24" w:rsidRPr="00B64270">
              <w:rPr>
                <w:rFonts w:hint="eastAsia"/>
                <w:color w:val="FF0000"/>
              </w:rPr>
              <w:t>2つだけが稼働</w:t>
            </w:r>
          </w:p>
          <w:p w14:paraId="1DE7A63C" w14:textId="77777777" w:rsidR="001128B1" w:rsidRPr="001128B1" w:rsidRDefault="001128B1" w:rsidP="001128B1">
            <w:pPr>
              <w:pStyle w:val="3-"/>
              <w:rPr>
                <w:color w:val="auto"/>
              </w:rPr>
            </w:pPr>
            <w:r w:rsidRPr="001128B1">
              <w:rPr>
                <w:rFonts w:hint="eastAsia"/>
                <w:color w:val="auto"/>
              </w:rPr>
              <w:t>太郎: [AFTER]  commonResource[1]=2001, tlsData=1</w:t>
            </w:r>
          </w:p>
          <w:p w14:paraId="5AE101BE" w14:textId="206F19AB" w:rsidR="001128B1" w:rsidRPr="001128B1" w:rsidRDefault="001128B1" w:rsidP="001128B1">
            <w:pPr>
              <w:pStyle w:val="3-"/>
              <w:rPr>
                <w:color w:val="auto"/>
              </w:rPr>
            </w:pPr>
            <w:r w:rsidRPr="00DA1C24">
              <w:rPr>
                <w:rFonts w:hint="eastAsia"/>
                <w:color w:val="FF0000"/>
              </w:rPr>
              <w:t>三郎: [BEFORE]</w:t>
            </w:r>
            <w:r w:rsidRPr="001128B1">
              <w:rPr>
                <w:rFonts w:hint="eastAsia"/>
                <w:color w:val="auto"/>
              </w:rPr>
              <w:t xml:space="preserve"> commonResource[1]=2001, tlsData=0</w:t>
            </w:r>
            <w:r w:rsidR="00DA1C24">
              <w:rPr>
                <w:color w:val="auto"/>
              </w:rPr>
              <w:tab/>
            </w:r>
            <w:r w:rsidR="00DA1C24">
              <w:rPr>
                <w:color w:val="auto"/>
              </w:rPr>
              <w:tab/>
            </w:r>
            <w:r w:rsidR="00DA1C24" w:rsidRPr="00B64270">
              <w:rPr>
                <w:color w:val="FF0000"/>
              </w:rPr>
              <w:t>←</w:t>
            </w:r>
            <w:r w:rsidR="00DA1C24">
              <w:rPr>
                <w:color w:val="FF0000"/>
              </w:rPr>
              <w:t>1</w:t>
            </w:r>
            <w:r w:rsidR="00DA1C24" w:rsidRPr="00B64270">
              <w:rPr>
                <w:color w:val="FF0000"/>
              </w:rPr>
              <w:t>つスレッド</w:t>
            </w:r>
            <w:r w:rsidR="00DA1C24">
              <w:rPr>
                <w:color w:val="FF0000"/>
              </w:rPr>
              <w:t>が終了すると、次のスレッドが動く</w:t>
            </w:r>
          </w:p>
          <w:p w14:paraId="198D2A2F" w14:textId="77777777" w:rsidR="00DA1C24" w:rsidRPr="001119EA" w:rsidRDefault="001128B1" w:rsidP="00DA1C24">
            <w:pPr>
              <w:pStyle w:val="3-"/>
              <w:tabs>
                <w:tab w:val="clear" w:pos="3758"/>
                <w:tab w:val="left" w:pos="3835"/>
              </w:tabs>
              <w:rPr>
                <w:color w:val="auto"/>
              </w:rPr>
            </w:pPr>
            <w:r w:rsidRPr="001128B1">
              <w:rPr>
                <w:rFonts w:hint="eastAsia"/>
                <w:color w:val="auto"/>
              </w:rPr>
              <w:t>四朗: [AFTER]  commonResource[0]=1001, tlsData=1</w:t>
            </w:r>
            <w:r w:rsidR="00DA1C24">
              <w:rPr>
                <w:color w:val="auto"/>
              </w:rPr>
              <w:tab/>
            </w:r>
            <w:r w:rsidR="00DA1C24">
              <w:rPr>
                <w:color w:val="auto"/>
              </w:rPr>
              <w:tab/>
            </w:r>
            <w:r w:rsidR="00DA1C24" w:rsidRPr="00B64270">
              <w:rPr>
                <w:color w:val="FF0000"/>
              </w:rPr>
              <w:t>（常に同時に2つ</w:t>
            </w:r>
            <w:r w:rsidR="00DA1C24">
              <w:rPr>
                <w:rFonts w:hint="eastAsia"/>
                <w:color w:val="FF0000"/>
              </w:rPr>
              <w:t>まで</w:t>
            </w:r>
            <w:r w:rsidR="00DA1C24" w:rsidRPr="00B64270">
              <w:rPr>
                <w:color w:val="FF0000"/>
              </w:rPr>
              <w:t>）</w:t>
            </w:r>
          </w:p>
          <w:p w14:paraId="57414F3A" w14:textId="77777777" w:rsidR="001128B1" w:rsidRPr="001128B1" w:rsidRDefault="001128B1" w:rsidP="001128B1">
            <w:pPr>
              <w:pStyle w:val="3-"/>
              <w:rPr>
                <w:color w:val="auto"/>
              </w:rPr>
            </w:pPr>
            <w:r w:rsidRPr="001128B1">
              <w:rPr>
                <w:rFonts w:hint="eastAsia"/>
                <w:color w:val="auto"/>
              </w:rPr>
              <w:t>四朗: [BEFORE] commonResource[0]=1001, tlsData=1</w:t>
            </w:r>
          </w:p>
          <w:p w14:paraId="7F893EA8" w14:textId="77777777" w:rsidR="001128B1" w:rsidRPr="001128B1" w:rsidRDefault="001128B1" w:rsidP="001128B1">
            <w:pPr>
              <w:pStyle w:val="3-"/>
              <w:rPr>
                <w:color w:val="auto"/>
              </w:rPr>
            </w:pPr>
            <w:r w:rsidRPr="001128B1">
              <w:rPr>
                <w:rFonts w:hint="eastAsia"/>
                <w:color w:val="auto"/>
              </w:rPr>
              <w:t>三郎: [AFTER]  commonResource[1]=2002, tlsData=1</w:t>
            </w:r>
          </w:p>
          <w:p w14:paraId="4F35A406" w14:textId="77777777" w:rsidR="001128B1" w:rsidRPr="001128B1" w:rsidRDefault="001128B1" w:rsidP="001128B1">
            <w:pPr>
              <w:pStyle w:val="3-"/>
              <w:rPr>
                <w:color w:val="auto"/>
              </w:rPr>
            </w:pPr>
            <w:r w:rsidRPr="001128B1">
              <w:rPr>
                <w:rFonts w:hint="eastAsia"/>
                <w:color w:val="auto"/>
              </w:rPr>
              <w:t>太郎: [BEFORE] commonResource[1]=2002, tlsData=1</w:t>
            </w:r>
          </w:p>
          <w:p w14:paraId="57E250B9" w14:textId="77777777" w:rsidR="001128B1" w:rsidRPr="001128B1" w:rsidRDefault="001128B1" w:rsidP="001128B1">
            <w:pPr>
              <w:pStyle w:val="3-"/>
              <w:rPr>
                <w:color w:val="auto"/>
              </w:rPr>
            </w:pPr>
            <w:r w:rsidRPr="001128B1">
              <w:rPr>
                <w:rFonts w:hint="eastAsia"/>
                <w:color w:val="auto"/>
              </w:rPr>
              <w:t>四朗: [AFTER]  commonResource[0]=1002, tlsData=2</w:t>
            </w:r>
          </w:p>
          <w:p w14:paraId="203F9B2E" w14:textId="77777777" w:rsidR="001128B1" w:rsidRPr="001128B1" w:rsidRDefault="001128B1" w:rsidP="001128B1">
            <w:pPr>
              <w:pStyle w:val="3-"/>
              <w:rPr>
                <w:color w:val="auto"/>
              </w:rPr>
            </w:pPr>
            <w:r w:rsidRPr="001128B1">
              <w:rPr>
                <w:rFonts w:hint="eastAsia"/>
                <w:color w:val="auto"/>
              </w:rPr>
              <w:t>次郎: [BEFORE] commonResource[0]=1002, tlsData=0</w:t>
            </w:r>
          </w:p>
          <w:p w14:paraId="4331029C" w14:textId="77777777" w:rsidR="001128B1" w:rsidRPr="001128B1" w:rsidRDefault="001128B1" w:rsidP="001128B1">
            <w:pPr>
              <w:pStyle w:val="3-"/>
              <w:rPr>
                <w:color w:val="auto"/>
              </w:rPr>
            </w:pPr>
            <w:r w:rsidRPr="001128B1">
              <w:rPr>
                <w:rFonts w:hint="eastAsia"/>
                <w:color w:val="auto"/>
              </w:rPr>
              <w:lastRenderedPageBreak/>
              <w:t>次郎: [AFTER]  commonResource[0]=1003, tlsData=1</w:t>
            </w:r>
          </w:p>
          <w:p w14:paraId="4A3DFEC7" w14:textId="77777777" w:rsidR="001128B1" w:rsidRPr="001128B1" w:rsidRDefault="001128B1" w:rsidP="001128B1">
            <w:pPr>
              <w:pStyle w:val="3-"/>
              <w:rPr>
                <w:color w:val="auto"/>
              </w:rPr>
            </w:pPr>
            <w:r w:rsidRPr="001128B1">
              <w:rPr>
                <w:rFonts w:hint="eastAsia"/>
                <w:color w:val="auto"/>
              </w:rPr>
              <w:t>三郎: [BEFORE] commonResource[0]=1003, tlsData=1</w:t>
            </w:r>
          </w:p>
          <w:p w14:paraId="4763E58B" w14:textId="77777777" w:rsidR="001128B1" w:rsidRPr="001128B1" w:rsidRDefault="001128B1" w:rsidP="001128B1">
            <w:pPr>
              <w:pStyle w:val="3-"/>
              <w:rPr>
                <w:color w:val="auto"/>
              </w:rPr>
            </w:pPr>
            <w:r w:rsidRPr="001128B1">
              <w:rPr>
                <w:rFonts w:hint="eastAsia"/>
                <w:color w:val="auto"/>
              </w:rPr>
              <w:t>太郎: [AFTER]  commonResource[1]=2003, tlsData=2</w:t>
            </w:r>
          </w:p>
          <w:p w14:paraId="5E69E9C0" w14:textId="77777777" w:rsidR="001128B1" w:rsidRPr="001128B1" w:rsidRDefault="001128B1" w:rsidP="001128B1">
            <w:pPr>
              <w:pStyle w:val="3-"/>
              <w:rPr>
                <w:color w:val="auto"/>
              </w:rPr>
            </w:pPr>
            <w:r w:rsidRPr="001128B1">
              <w:rPr>
                <w:rFonts w:hint="eastAsia"/>
                <w:color w:val="auto"/>
              </w:rPr>
              <w:t>四朗: [BEFORE] commonResource[1]=2003, tlsData=2</w:t>
            </w:r>
          </w:p>
          <w:p w14:paraId="203945F1" w14:textId="77777777" w:rsidR="001128B1" w:rsidRPr="001128B1" w:rsidRDefault="001128B1" w:rsidP="001128B1">
            <w:pPr>
              <w:pStyle w:val="3-"/>
              <w:rPr>
                <w:color w:val="auto"/>
              </w:rPr>
            </w:pPr>
            <w:r w:rsidRPr="001128B1">
              <w:rPr>
                <w:rFonts w:hint="eastAsia"/>
                <w:color w:val="auto"/>
              </w:rPr>
              <w:t>三郎: [AFTER]  commonResource[0]=1004, tlsData=2</w:t>
            </w:r>
          </w:p>
          <w:p w14:paraId="503CE433" w14:textId="77777777" w:rsidR="001128B1" w:rsidRPr="001128B1" w:rsidRDefault="001128B1" w:rsidP="001128B1">
            <w:pPr>
              <w:pStyle w:val="3-"/>
              <w:rPr>
                <w:color w:val="auto"/>
              </w:rPr>
            </w:pPr>
            <w:r w:rsidRPr="001128B1">
              <w:rPr>
                <w:rFonts w:hint="eastAsia"/>
                <w:color w:val="auto"/>
              </w:rPr>
              <w:t>太郎: [BEFORE] commonResource[0]=1004, tlsData=2</w:t>
            </w:r>
          </w:p>
          <w:p w14:paraId="4B0B5477" w14:textId="77777777" w:rsidR="001128B1" w:rsidRPr="001128B1" w:rsidRDefault="001128B1" w:rsidP="001128B1">
            <w:pPr>
              <w:pStyle w:val="3-"/>
              <w:rPr>
                <w:color w:val="auto"/>
              </w:rPr>
            </w:pPr>
            <w:r w:rsidRPr="001128B1">
              <w:rPr>
                <w:rFonts w:hint="eastAsia"/>
                <w:color w:val="auto"/>
              </w:rPr>
              <w:t>四朗: [AFTER]  commonResource[1]=2004, tlsData=3</w:t>
            </w:r>
          </w:p>
          <w:p w14:paraId="0CB42E34" w14:textId="77777777" w:rsidR="001128B1" w:rsidRPr="001128B1" w:rsidRDefault="001128B1" w:rsidP="001128B1">
            <w:pPr>
              <w:pStyle w:val="3-"/>
              <w:rPr>
                <w:color w:val="auto"/>
              </w:rPr>
            </w:pPr>
            <w:r w:rsidRPr="001128B1">
              <w:rPr>
                <w:rFonts w:hint="eastAsia"/>
                <w:color w:val="auto"/>
              </w:rPr>
              <w:t>三郎: [BEFORE] commonResource[1]=2004, tlsData=2</w:t>
            </w:r>
          </w:p>
          <w:p w14:paraId="775D339D" w14:textId="77777777" w:rsidR="001128B1" w:rsidRPr="001128B1" w:rsidRDefault="001128B1" w:rsidP="001128B1">
            <w:pPr>
              <w:pStyle w:val="3-"/>
              <w:rPr>
                <w:color w:val="auto"/>
              </w:rPr>
            </w:pPr>
            <w:r w:rsidRPr="001128B1">
              <w:rPr>
                <w:rFonts w:hint="eastAsia"/>
                <w:color w:val="auto"/>
              </w:rPr>
              <w:t>- end:四朗 -</w:t>
            </w:r>
          </w:p>
          <w:p w14:paraId="4D920D1D" w14:textId="77777777" w:rsidR="001128B1" w:rsidRPr="001128B1" w:rsidRDefault="001128B1" w:rsidP="001128B1">
            <w:pPr>
              <w:pStyle w:val="3-"/>
              <w:rPr>
                <w:color w:val="auto"/>
              </w:rPr>
            </w:pPr>
            <w:r w:rsidRPr="001128B1">
              <w:rPr>
                <w:rFonts w:hint="eastAsia"/>
                <w:color w:val="auto"/>
              </w:rPr>
              <w:t>三郎: [AFTER]  commonResource[1]=2005, tlsData=3</w:t>
            </w:r>
          </w:p>
          <w:p w14:paraId="770DEDC5" w14:textId="77777777" w:rsidR="001128B1" w:rsidRPr="001128B1" w:rsidRDefault="001128B1" w:rsidP="001128B1">
            <w:pPr>
              <w:pStyle w:val="3-"/>
              <w:rPr>
                <w:color w:val="auto"/>
              </w:rPr>
            </w:pPr>
            <w:r w:rsidRPr="001128B1">
              <w:rPr>
                <w:rFonts w:hint="eastAsia"/>
                <w:color w:val="auto"/>
              </w:rPr>
              <w:t>次郎: [BEFORE] commonResource[1]=2005, tlsData=1</w:t>
            </w:r>
          </w:p>
          <w:p w14:paraId="6C678F68" w14:textId="77777777" w:rsidR="001128B1" w:rsidRPr="001128B1" w:rsidRDefault="001128B1" w:rsidP="001128B1">
            <w:pPr>
              <w:pStyle w:val="3-"/>
              <w:rPr>
                <w:color w:val="auto"/>
              </w:rPr>
            </w:pPr>
            <w:r w:rsidRPr="001128B1">
              <w:rPr>
                <w:rFonts w:hint="eastAsia"/>
                <w:color w:val="auto"/>
              </w:rPr>
              <w:t>太郎: [AFTER]  commonResource[0]=1005, tlsData=3</w:t>
            </w:r>
          </w:p>
          <w:p w14:paraId="5BF577E6" w14:textId="77777777" w:rsidR="001128B1" w:rsidRPr="001128B1" w:rsidRDefault="001128B1" w:rsidP="001128B1">
            <w:pPr>
              <w:pStyle w:val="3-"/>
              <w:rPr>
                <w:color w:val="auto"/>
              </w:rPr>
            </w:pPr>
            <w:r w:rsidRPr="001128B1">
              <w:rPr>
                <w:rFonts w:hint="eastAsia"/>
                <w:color w:val="auto"/>
              </w:rPr>
              <w:t>- end:三郎 -</w:t>
            </w:r>
          </w:p>
          <w:p w14:paraId="73059AC7" w14:textId="77777777" w:rsidR="001128B1" w:rsidRPr="001128B1" w:rsidRDefault="001128B1" w:rsidP="001128B1">
            <w:pPr>
              <w:pStyle w:val="3-"/>
              <w:rPr>
                <w:color w:val="auto"/>
              </w:rPr>
            </w:pPr>
            <w:r w:rsidRPr="001128B1">
              <w:rPr>
                <w:rFonts w:hint="eastAsia"/>
                <w:color w:val="auto"/>
              </w:rPr>
              <w:t>- end:太郎 -</w:t>
            </w:r>
          </w:p>
          <w:p w14:paraId="390FB789" w14:textId="6A9BDF12" w:rsidR="001128B1" w:rsidRPr="001128B1" w:rsidRDefault="001128B1" w:rsidP="001128B1">
            <w:pPr>
              <w:pStyle w:val="3-"/>
              <w:rPr>
                <w:color w:val="auto"/>
              </w:rPr>
            </w:pPr>
            <w:r w:rsidRPr="001128B1">
              <w:rPr>
                <w:rFonts w:hint="eastAsia"/>
                <w:color w:val="auto"/>
              </w:rPr>
              <w:t>次郎: [AFTER]  commonResource[1]=</w:t>
            </w:r>
            <w:r w:rsidRPr="00DA1C24">
              <w:rPr>
                <w:rFonts w:hint="eastAsia"/>
                <w:color w:val="FF0000"/>
              </w:rPr>
              <w:t>2006</w:t>
            </w:r>
            <w:r w:rsidRPr="001128B1">
              <w:rPr>
                <w:rFonts w:hint="eastAsia"/>
                <w:color w:val="auto"/>
              </w:rPr>
              <w:t>, tlsData=2</w:t>
            </w:r>
            <w:r w:rsidR="00DA1C24">
              <w:rPr>
                <w:color w:val="auto"/>
              </w:rPr>
              <w:tab/>
            </w:r>
            <w:r w:rsidR="00DA1C24">
              <w:rPr>
                <w:color w:val="auto"/>
              </w:rPr>
              <w:tab/>
            </w:r>
            <w:r w:rsidR="00DA1C24" w:rsidRPr="00FF65A9">
              <w:rPr>
                <w:rFonts w:hint="eastAsia"/>
                <w:color w:val="FF0000"/>
              </w:rPr>
              <w:t>←</w:t>
            </w:r>
            <w:r w:rsidR="00DA1C24">
              <w:rPr>
                <w:color w:val="FF0000"/>
              </w:rPr>
              <w:t>全て正常にロックされたので、</w:t>
            </w:r>
            <w:r w:rsidR="00DA1C24">
              <w:rPr>
                <w:rFonts w:hint="eastAsia"/>
                <w:color w:val="FF0000"/>
              </w:rPr>
              <w:t>正しい</w:t>
            </w:r>
            <w:r w:rsidR="00DA1C24">
              <w:rPr>
                <w:color w:val="FF0000"/>
              </w:rPr>
              <w:t>処理結果になっている</w:t>
            </w:r>
          </w:p>
          <w:p w14:paraId="2B00C455" w14:textId="0F02F82C" w:rsidR="001128B1" w:rsidRPr="001128B1" w:rsidRDefault="001128B1" w:rsidP="00DA1C24">
            <w:pPr>
              <w:pStyle w:val="3-"/>
              <w:tabs>
                <w:tab w:val="clear" w:pos="3758"/>
                <w:tab w:val="left" w:pos="3835"/>
              </w:tabs>
              <w:rPr>
                <w:color w:val="auto"/>
              </w:rPr>
            </w:pPr>
            <w:r w:rsidRPr="001128B1">
              <w:rPr>
                <w:rFonts w:hint="eastAsia"/>
                <w:color w:val="auto"/>
              </w:rPr>
              <w:t>次郎: [BEFORE] commonResource[0]=1005, tlsData=2</w:t>
            </w:r>
            <w:r w:rsidR="00DA1C24">
              <w:rPr>
                <w:color w:val="auto"/>
              </w:rPr>
              <w:tab/>
            </w:r>
            <w:r w:rsidR="00DA1C24">
              <w:rPr>
                <w:color w:val="auto"/>
              </w:rPr>
              <w:tab/>
            </w:r>
            <w:r w:rsidR="00DA1C24">
              <w:rPr>
                <w:rFonts w:hint="eastAsia"/>
                <w:color w:val="FF0000"/>
              </w:rPr>
              <w:t>（commonResource[0] と [1] が計12進行している）</w:t>
            </w:r>
          </w:p>
          <w:p w14:paraId="5778C83F" w14:textId="77777777" w:rsidR="001128B1" w:rsidRPr="001128B1" w:rsidRDefault="001128B1" w:rsidP="001128B1">
            <w:pPr>
              <w:pStyle w:val="3-"/>
              <w:rPr>
                <w:color w:val="auto"/>
              </w:rPr>
            </w:pPr>
            <w:r w:rsidRPr="001128B1">
              <w:rPr>
                <w:rFonts w:hint="eastAsia"/>
                <w:color w:val="auto"/>
              </w:rPr>
              <w:t>次郎: [AFTER]  commonResource[0]=</w:t>
            </w:r>
            <w:r w:rsidRPr="00DA1C24">
              <w:rPr>
                <w:rFonts w:hint="eastAsia"/>
                <w:color w:val="FF0000"/>
              </w:rPr>
              <w:t>1006</w:t>
            </w:r>
            <w:r w:rsidRPr="001128B1">
              <w:rPr>
                <w:rFonts w:hint="eastAsia"/>
                <w:color w:val="auto"/>
              </w:rPr>
              <w:t>, tlsData=3</w:t>
            </w:r>
          </w:p>
          <w:p w14:paraId="4FA6EAC8" w14:textId="77777777" w:rsidR="001128B1" w:rsidRPr="001128B1" w:rsidRDefault="001128B1" w:rsidP="001128B1">
            <w:pPr>
              <w:pStyle w:val="3-"/>
              <w:rPr>
                <w:color w:val="auto"/>
              </w:rPr>
            </w:pPr>
            <w:r w:rsidRPr="001128B1">
              <w:rPr>
                <w:rFonts w:hint="eastAsia"/>
                <w:color w:val="auto"/>
              </w:rPr>
              <w:t>- end:次郎 -</w:t>
            </w:r>
          </w:p>
          <w:p w14:paraId="463FEBB0" w14:textId="46014EBE" w:rsidR="00737B12" w:rsidRPr="00DD51B6" w:rsidRDefault="001128B1" w:rsidP="001128B1">
            <w:pPr>
              <w:pStyle w:val="3-"/>
            </w:pPr>
            <w:r w:rsidRPr="001128B1">
              <w:rPr>
                <w:color w:val="auto"/>
              </w:rPr>
              <w:t xml:space="preserve">Semaphore * 10000000 = </w:t>
            </w:r>
            <w:r w:rsidRPr="00DA1C24">
              <w:rPr>
                <w:color w:val="FF0000"/>
              </w:rPr>
              <w:t>0.568886 sec</w:t>
            </w:r>
            <w:r w:rsidR="00DA1C24">
              <w:rPr>
                <w:color w:val="FF0000"/>
              </w:rPr>
              <w:tab/>
            </w:r>
            <w:r w:rsidR="00DA1C24">
              <w:rPr>
                <w:color w:val="FF0000"/>
              </w:rPr>
              <w:tab/>
            </w:r>
            <w:r w:rsidR="00DA1C24">
              <w:rPr>
                <w:color w:val="FF0000"/>
              </w:rPr>
              <w:tab/>
            </w:r>
            <w:r w:rsidR="00DA1C24">
              <w:rPr>
                <w:color w:val="FF0000"/>
              </w:rPr>
              <w:tab/>
            </w:r>
            <w:r w:rsidR="00DA1C24">
              <w:rPr>
                <w:rFonts w:hint="eastAsia"/>
                <w:color w:val="FF0000"/>
              </w:rPr>
              <w:t>←処理時間</w:t>
            </w:r>
          </w:p>
        </w:tc>
      </w:tr>
    </w:tbl>
    <w:p w14:paraId="353427F9" w14:textId="5D9A1B23" w:rsidR="00737B12" w:rsidRDefault="00737B12" w:rsidP="00737B12">
      <w:pPr>
        <w:pStyle w:val="3"/>
      </w:pPr>
      <w:bookmarkStart w:id="123" w:name="_Toc378866160"/>
      <w:r>
        <w:lastRenderedPageBreak/>
        <w:t>Win32API</w:t>
      </w:r>
      <w:r>
        <w:rPr>
          <w:rFonts w:hint="eastAsia"/>
        </w:rPr>
        <w:t>版（名前なし）</w:t>
      </w:r>
      <w:bookmarkEnd w:id="123"/>
    </w:p>
    <w:p w14:paraId="74624C09" w14:textId="051B809E" w:rsidR="001128B1" w:rsidRDefault="001128B1" w:rsidP="001128B1">
      <w:pPr>
        <w:pStyle w:val="aa"/>
        <w:ind w:left="447" w:firstLine="283"/>
      </w:pPr>
      <w:r>
        <w:t>Win32API</w:t>
      </w:r>
      <w:r>
        <w:t>版の</w:t>
      </w:r>
      <w:r>
        <w:rPr>
          <w:rFonts w:hint="eastAsia"/>
        </w:rPr>
        <w:t>セマフォ</w:t>
      </w:r>
      <w:r>
        <w:t>。</w:t>
      </w:r>
    </w:p>
    <w:p w14:paraId="350C14C7" w14:textId="4EFD8FBF" w:rsidR="001128B1" w:rsidRDefault="001128B1" w:rsidP="001128B1">
      <w:pPr>
        <w:pStyle w:val="aa"/>
        <w:keepNext/>
        <w:widowControl/>
        <w:spacing w:beforeLines="50" w:before="180"/>
        <w:ind w:leftChars="203" w:left="447" w:hangingChars="10" w:hanging="21"/>
      </w:pPr>
      <w:r>
        <w:t>Win32API</w:t>
      </w:r>
      <w:r>
        <w:rPr>
          <w:rFonts w:hint="eastAsia"/>
        </w:rPr>
        <w:t>版</w:t>
      </w:r>
      <w:r w:rsidR="007C5339">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5897DEB" w14:textId="77777777" w:rsidTr="000A1665">
        <w:tc>
          <w:tcPr>
            <w:tcW w:w="8494" w:type="dxa"/>
          </w:tcPr>
          <w:p w14:paraId="38CE13FC" w14:textId="77777777" w:rsidR="007C5339" w:rsidRDefault="007C5339" w:rsidP="007C5339">
            <w:pPr>
              <w:pStyle w:val="3-"/>
            </w:pPr>
            <w:r>
              <w:t>#include &lt;stdio.h&gt;</w:t>
            </w:r>
          </w:p>
          <w:p w14:paraId="54E1771F" w14:textId="77777777" w:rsidR="007C5339" w:rsidRDefault="007C5339" w:rsidP="007C5339">
            <w:pPr>
              <w:pStyle w:val="3-"/>
            </w:pPr>
            <w:r>
              <w:t>#include &lt;stdlib.h&gt;</w:t>
            </w:r>
          </w:p>
          <w:p w14:paraId="68A3D286" w14:textId="77777777" w:rsidR="007C5339" w:rsidRDefault="007C5339" w:rsidP="007C5339">
            <w:pPr>
              <w:pStyle w:val="3-"/>
            </w:pPr>
          </w:p>
          <w:p w14:paraId="6FD05EF4" w14:textId="77777777" w:rsidR="007C5339" w:rsidRPr="00DA1C24" w:rsidRDefault="007C5339" w:rsidP="007C5339">
            <w:pPr>
              <w:pStyle w:val="3-"/>
              <w:rPr>
                <w:color w:val="FF0000"/>
              </w:rPr>
            </w:pPr>
            <w:r w:rsidRPr="00DA1C24">
              <w:rPr>
                <w:color w:val="FF0000"/>
              </w:rPr>
              <w:t>#include &lt;Windows.h&gt;</w:t>
            </w:r>
          </w:p>
          <w:p w14:paraId="27D7B5A5" w14:textId="77777777" w:rsidR="007C5339" w:rsidRDefault="007C5339" w:rsidP="007C5339">
            <w:pPr>
              <w:pStyle w:val="3-"/>
            </w:pPr>
            <w:r>
              <w:t>#include &lt;Process.h&gt;</w:t>
            </w:r>
          </w:p>
          <w:p w14:paraId="1960504A" w14:textId="77777777" w:rsidR="007C5339" w:rsidRDefault="007C5339" w:rsidP="007C5339">
            <w:pPr>
              <w:pStyle w:val="3-"/>
            </w:pPr>
          </w:p>
          <w:p w14:paraId="1EF4D617" w14:textId="77777777" w:rsidR="007C5339" w:rsidRPr="00DA1C24" w:rsidRDefault="007C5339" w:rsidP="007C5339">
            <w:pPr>
              <w:pStyle w:val="3-"/>
              <w:rPr>
                <w:color w:val="00B050"/>
              </w:rPr>
            </w:pPr>
            <w:r w:rsidRPr="00DA1C24">
              <w:rPr>
                <w:rFonts w:hint="eastAsia"/>
                <w:color w:val="00B050"/>
              </w:rPr>
              <w:t>//セマフォハンドル</w:t>
            </w:r>
          </w:p>
          <w:p w14:paraId="31C5F477" w14:textId="77777777" w:rsidR="007C5339" w:rsidRDefault="007C5339" w:rsidP="007C5339">
            <w:pPr>
              <w:pStyle w:val="3-"/>
            </w:pPr>
            <w:r w:rsidRPr="00DA1C24">
              <w:rPr>
                <w:color w:val="FF0000"/>
              </w:rPr>
              <w:t>static HANDLE s_hSemaphore = INVALID_HANDLE_VALUE;</w:t>
            </w:r>
          </w:p>
          <w:p w14:paraId="12405758" w14:textId="77777777" w:rsidR="007C5339" w:rsidRDefault="007C5339" w:rsidP="007C5339">
            <w:pPr>
              <w:pStyle w:val="3-"/>
            </w:pPr>
          </w:p>
          <w:p w14:paraId="496383D7" w14:textId="77777777" w:rsidR="007C5339" w:rsidRPr="00DA1C24" w:rsidRDefault="007C5339" w:rsidP="007C5339">
            <w:pPr>
              <w:pStyle w:val="3-"/>
              <w:rPr>
                <w:color w:val="00B050"/>
              </w:rPr>
            </w:pPr>
            <w:r w:rsidRPr="00DA1C24">
              <w:rPr>
                <w:rFonts w:hint="eastAsia"/>
                <w:color w:val="00B050"/>
              </w:rPr>
              <w:t>//クリティカルセクション</w:t>
            </w:r>
          </w:p>
          <w:p w14:paraId="09C5A3C7" w14:textId="77777777" w:rsidR="007C5339" w:rsidRDefault="007C5339" w:rsidP="007C5339">
            <w:pPr>
              <w:pStyle w:val="3-"/>
            </w:pPr>
            <w:r>
              <w:t>static CRITICAL_SECTION s_lock;</w:t>
            </w:r>
          </w:p>
          <w:p w14:paraId="7E28C682" w14:textId="77777777" w:rsidR="007C5339" w:rsidRDefault="007C5339" w:rsidP="007C5339">
            <w:pPr>
              <w:pStyle w:val="3-"/>
            </w:pPr>
          </w:p>
          <w:p w14:paraId="7D54526C" w14:textId="77777777" w:rsidR="007C5339" w:rsidRPr="00DA1C24" w:rsidRDefault="007C5339" w:rsidP="007C5339">
            <w:pPr>
              <w:pStyle w:val="3-"/>
              <w:rPr>
                <w:color w:val="00B050"/>
              </w:rPr>
            </w:pPr>
            <w:r w:rsidRPr="00DA1C24">
              <w:rPr>
                <w:rFonts w:hint="eastAsia"/>
                <w:color w:val="00B050"/>
              </w:rPr>
              <w:t>//共有リソース</w:t>
            </w:r>
          </w:p>
          <w:p w14:paraId="26EAFA56" w14:textId="77777777" w:rsidR="007C5339" w:rsidRDefault="007C5339" w:rsidP="007C5339">
            <w:pPr>
              <w:pStyle w:val="3-"/>
            </w:pPr>
            <w:r>
              <w:t>static const int COMMON_RESOURCE_NUM = 2;</w:t>
            </w:r>
          </w:p>
          <w:p w14:paraId="1F928DE2"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5459EC5E"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18CDC71D" w14:textId="77777777" w:rsidR="007C5339" w:rsidRDefault="007C5339" w:rsidP="007C5339">
            <w:pPr>
              <w:pStyle w:val="3-"/>
            </w:pPr>
          </w:p>
          <w:p w14:paraId="295C6BC5" w14:textId="77777777" w:rsidR="007C5339" w:rsidRPr="00DA1C24" w:rsidRDefault="007C5339" w:rsidP="007C5339">
            <w:pPr>
              <w:pStyle w:val="3-"/>
              <w:rPr>
                <w:color w:val="00B050"/>
              </w:rPr>
            </w:pPr>
            <w:r w:rsidRPr="00DA1C24">
              <w:rPr>
                <w:rFonts w:hint="eastAsia"/>
                <w:color w:val="00B050"/>
              </w:rPr>
              <w:t>//スレッド固有データ</w:t>
            </w:r>
          </w:p>
          <w:p w14:paraId="599F1BF0" w14:textId="77777777" w:rsidR="007C5339" w:rsidRDefault="007C5339" w:rsidP="007C5339">
            <w:pPr>
              <w:pStyle w:val="3-"/>
            </w:pPr>
            <w:r>
              <w:t>__declspec(thread) int s_tlsData = 0;</w:t>
            </w:r>
          </w:p>
          <w:p w14:paraId="47FFA8F1" w14:textId="77777777" w:rsidR="007C5339" w:rsidRDefault="007C5339" w:rsidP="007C5339">
            <w:pPr>
              <w:pStyle w:val="3-"/>
            </w:pPr>
          </w:p>
          <w:p w14:paraId="36010ED3" w14:textId="77777777" w:rsidR="007C5339" w:rsidRPr="00DA1C24" w:rsidRDefault="007C5339" w:rsidP="007C5339">
            <w:pPr>
              <w:pStyle w:val="3-"/>
              <w:rPr>
                <w:color w:val="00B050"/>
              </w:rPr>
            </w:pPr>
            <w:r w:rsidRPr="00DA1C24">
              <w:rPr>
                <w:rFonts w:hint="eastAsia"/>
                <w:color w:val="00B050"/>
              </w:rPr>
              <w:t>//スレッド</w:t>
            </w:r>
          </w:p>
          <w:p w14:paraId="61A2965B" w14:textId="77777777" w:rsidR="007C5339" w:rsidRDefault="007C5339" w:rsidP="007C5339">
            <w:pPr>
              <w:pStyle w:val="3-"/>
            </w:pPr>
            <w:r>
              <w:t>unsigned int WINAPI threadFunc(void* param_p)</w:t>
            </w:r>
          </w:p>
          <w:p w14:paraId="356F1BDE" w14:textId="77777777" w:rsidR="007C5339" w:rsidRDefault="007C5339" w:rsidP="007C5339">
            <w:pPr>
              <w:pStyle w:val="3-"/>
            </w:pPr>
            <w:r>
              <w:t>{</w:t>
            </w:r>
          </w:p>
          <w:p w14:paraId="028CE254" w14:textId="77777777" w:rsidR="007C5339" w:rsidRPr="00DA1C24" w:rsidRDefault="007C5339" w:rsidP="007C5339">
            <w:pPr>
              <w:pStyle w:val="3-"/>
              <w:rPr>
                <w:color w:val="00B050"/>
              </w:rPr>
            </w:pPr>
            <w:r>
              <w:rPr>
                <w:rFonts w:hint="eastAsia"/>
              </w:rPr>
              <w:tab/>
            </w:r>
            <w:r w:rsidRPr="00DA1C24">
              <w:rPr>
                <w:rFonts w:hint="eastAsia"/>
                <w:color w:val="00B050"/>
              </w:rPr>
              <w:t>//パラメータ受け取り</w:t>
            </w:r>
          </w:p>
          <w:p w14:paraId="71D35959" w14:textId="77777777" w:rsidR="007C5339" w:rsidRDefault="007C5339" w:rsidP="007C5339">
            <w:pPr>
              <w:pStyle w:val="3-"/>
            </w:pPr>
            <w:r>
              <w:tab/>
              <w:t>const char* name = static_cast&lt;const char*&gt;(param_p);</w:t>
            </w:r>
          </w:p>
          <w:p w14:paraId="5417AB50" w14:textId="77777777" w:rsidR="007C5339" w:rsidRDefault="007C5339" w:rsidP="007C5339">
            <w:pPr>
              <w:pStyle w:val="3-"/>
            </w:pPr>
          </w:p>
          <w:p w14:paraId="2B13EFE9" w14:textId="77777777" w:rsidR="007C5339" w:rsidRPr="00DA1C24" w:rsidRDefault="007C5339" w:rsidP="007C5339">
            <w:pPr>
              <w:pStyle w:val="3-"/>
              <w:rPr>
                <w:color w:val="00B050"/>
              </w:rPr>
            </w:pPr>
            <w:r>
              <w:rPr>
                <w:rFonts w:hint="eastAsia"/>
              </w:rPr>
              <w:tab/>
            </w:r>
            <w:r w:rsidRPr="00DA1C24">
              <w:rPr>
                <w:rFonts w:hint="eastAsia"/>
                <w:color w:val="00B050"/>
              </w:rPr>
              <w:t>//開始</w:t>
            </w:r>
          </w:p>
          <w:p w14:paraId="36E77AF0" w14:textId="77777777" w:rsidR="007C5339" w:rsidRDefault="007C5339" w:rsidP="007C5339">
            <w:pPr>
              <w:pStyle w:val="3-"/>
            </w:pPr>
            <w:r>
              <w:tab/>
              <w:t>printf("- begin:%s -\n", name);</w:t>
            </w:r>
          </w:p>
          <w:p w14:paraId="696412FD" w14:textId="77777777" w:rsidR="007C5339" w:rsidRDefault="007C5339" w:rsidP="007C5339">
            <w:pPr>
              <w:pStyle w:val="3-"/>
            </w:pPr>
            <w:r>
              <w:tab/>
              <w:t>fflush(stdout);</w:t>
            </w:r>
          </w:p>
          <w:p w14:paraId="3F3970E4" w14:textId="77777777" w:rsidR="007C5339" w:rsidRDefault="007C5339" w:rsidP="007C5339">
            <w:pPr>
              <w:pStyle w:val="3-"/>
            </w:pPr>
          </w:p>
          <w:p w14:paraId="19ACB3C5" w14:textId="77777777" w:rsidR="007C5339" w:rsidRDefault="007C5339" w:rsidP="007C5339">
            <w:pPr>
              <w:pStyle w:val="3-"/>
            </w:pPr>
            <w:r>
              <w:rPr>
                <w:rFonts w:hint="eastAsia"/>
              </w:rPr>
              <w:tab/>
            </w:r>
            <w:r w:rsidRPr="00DA1C24">
              <w:rPr>
                <w:rFonts w:hint="eastAsia"/>
                <w:color w:val="00B050"/>
              </w:rPr>
              <w:t>//処理</w:t>
            </w:r>
          </w:p>
          <w:p w14:paraId="11795759" w14:textId="77777777" w:rsidR="007C5339" w:rsidRDefault="007C5339" w:rsidP="007C5339">
            <w:pPr>
              <w:pStyle w:val="3-"/>
            </w:pPr>
            <w:r>
              <w:tab/>
              <w:t>for (int i = 0; i &lt; 3; ++i)</w:t>
            </w:r>
          </w:p>
          <w:p w14:paraId="7718AF72" w14:textId="77777777" w:rsidR="007C5339" w:rsidRDefault="007C5339" w:rsidP="007C5339">
            <w:pPr>
              <w:pStyle w:val="3-"/>
            </w:pPr>
            <w:r>
              <w:tab/>
              <w:t>{</w:t>
            </w:r>
          </w:p>
          <w:p w14:paraId="090F9883" w14:textId="77777777" w:rsidR="007C5339" w:rsidRDefault="007C5339" w:rsidP="007C5339">
            <w:pPr>
              <w:pStyle w:val="3-"/>
            </w:pPr>
            <w:r>
              <w:rPr>
                <w:rFonts w:hint="eastAsia"/>
              </w:rPr>
              <w:tab/>
            </w:r>
            <w:r>
              <w:rPr>
                <w:rFonts w:hint="eastAsia"/>
              </w:rPr>
              <w:tab/>
            </w:r>
            <w:r w:rsidRPr="00DA1C24">
              <w:rPr>
                <w:rFonts w:hint="eastAsia"/>
                <w:color w:val="00B050"/>
              </w:rPr>
              <w:t>//セマフォ取得</w:t>
            </w:r>
          </w:p>
          <w:p w14:paraId="0ABF39B1" w14:textId="77777777" w:rsidR="00DA1C24" w:rsidRPr="00DA1C24" w:rsidRDefault="007C5339" w:rsidP="007C5339">
            <w:pPr>
              <w:pStyle w:val="3-"/>
              <w:rPr>
                <w:color w:val="00B050"/>
              </w:rPr>
            </w:pPr>
            <w:r>
              <w:rPr>
                <w:rFonts w:hint="eastAsia"/>
              </w:rPr>
              <w:tab/>
            </w:r>
            <w:r>
              <w:rPr>
                <w:rFonts w:hint="eastAsia"/>
              </w:rPr>
              <w:tab/>
            </w:r>
            <w:r w:rsidRPr="00DA1C24">
              <w:rPr>
                <w:rFonts w:hint="eastAsia"/>
                <w:color w:val="FF0000"/>
              </w:rPr>
              <w:t>WaitForSingleObject(s_hSemaphore, INFINITE);</w:t>
            </w:r>
            <w:r w:rsidRPr="00DA1C24">
              <w:rPr>
                <w:rFonts w:hint="eastAsia"/>
                <w:color w:val="00B050"/>
              </w:rPr>
              <w:t>//取得できない時に他の処理を行いたい場合はタイムアウト値を</w:t>
            </w:r>
          </w:p>
          <w:p w14:paraId="365A82E0" w14:textId="470D87B1" w:rsidR="007C5339" w:rsidRPr="00DA1C24" w:rsidRDefault="00DA1C24" w:rsidP="007C5339">
            <w:pPr>
              <w:pStyle w:val="3-"/>
              <w:rPr>
                <w:color w:val="00B050"/>
              </w:rPr>
            </w:pPr>
            <w:r w:rsidRPr="00DA1C24">
              <w:rPr>
                <w:color w:val="00B050"/>
              </w:rPr>
              <w:tab/>
            </w:r>
            <w:r w:rsidRPr="00DA1C24">
              <w:rPr>
                <w:color w:val="00B050"/>
              </w:rPr>
              <w:tab/>
              <w:t xml:space="preserve">  </w:t>
            </w:r>
            <w:r w:rsidRPr="00DA1C24">
              <w:rPr>
                <w:rFonts w:hint="eastAsia"/>
                <w:color w:val="00B050"/>
              </w:rPr>
              <w:t xml:space="preserve">                                          </w:t>
            </w:r>
            <w:r w:rsidRPr="00DA1C24">
              <w:rPr>
                <w:color w:val="00B050"/>
              </w:rPr>
              <w:t>//</w:t>
            </w:r>
            <w:r w:rsidR="007C5339" w:rsidRPr="00DA1C24">
              <w:rPr>
                <w:rFonts w:hint="eastAsia"/>
                <w:color w:val="00B050"/>
              </w:rPr>
              <w:t>指定する</w:t>
            </w:r>
          </w:p>
          <w:p w14:paraId="495BA870" w14:textId="77777777" w:rsidR="007C5339" w:rsidRDefault="007C5339" w:rsidP="007C5339">
            <w:pPr>
              <w:pStyle w:val="3-"/>
            </w:pPr>
          </w:p>
          <w:p w14:paraId="5C599B17" w14:textId="77777777" w:rsidR="007C5339" w:rsidRDefault="007C5339" w:rsidP="007C5339">
            <w:pPr>
              <w:pStyle w:val="3-"/>
            </w:pPr>
            <w:r>
              <w:rPr>
                <w:rFonts w:hint="eastAsia"/>
              </w:rPr>
              <w:lastRenderedPageBreak/>
              <w:tab/>
            </w:r>
            <w:r>
              <w:rPr>
                <w:rFonts w:hint="eastAsia"/>
              </w:rPr>
              <w:tab/>
            </w:r>
            <w:r w:rsidRPr="00DA1C24">
              <w:rPr>
                <w:rFonts w:hint="eastAsia"/>
                <w:color w:val="00B050"/>
              </w:rPr>
              <w:t>//共有リソースを獲得</w:t>
            </w:r>
          </w:p>
          <w:p w14:paraId="749FA95A" w14:textId="77777777" w:rsidR="007C5339" w:rsidRDefault="007C5339" w:rsidP="007C5339">
            <w:pPr>
              <w:pStyle w:val="3-"/>
            </w:pPr>
            <w:r>
              <w:tab/>
            </w:r>
            <w:r>
              <w:tab/>
              <w:t>int index = 0;</w:t>
            </w:r>
          </w:p>
          <w:p w14:paraId="2C30E665" w14:textId="77777777" w:rsidR="007C5339" w:rsidRDefault="007C5339" w:rsidP="007C5339">
            <w:pPr>
              <w:pStyle w:val="3-"/>
            </w:pPr>
            <w:r>
              <w:rPr>
                <w:rFonts w:hint="eastAsia"/>
              </w:rPr>
              <w:tab/>
            </w:r>
            <w:r>
              <w:rPr>
                <w:rFonts w:hint="eastAsia"/>
              </w:rPr>
              <w:tab/>
              <w:t>EnterCriticalSection(&amp;s_lock);</w:t>
            </w:r>
            <w:r w:rsidRPr="00DA1C24">
              <w:rPr>
                <w:rFonts w:hint="eastAsia"/>
                <w:color w:val="00B050"/>
              </w:rPr>
              <w:t>//クリティカルセクション取得</w:t>
            </w:r>
          </w:p>
          <w:p w14:paraId="6B037E8A" w14:textId="77777777" w:rsidR="007C5339" w:rsidRDefault="007C5339" w:rsidP="007C5339">
            <w:pPr>
              <w:pStyle w:val="3-"/>
            </w:pPr>
            <w:r>
              <w:tab/>
            </w:r>
            <w:r>
              <w:tab/>
              <w:t>for (; index &lt; COMMON_RESOURCE_NUM; ++index)</w:t>
            </w:r>
          </w:p>
          <w:p w14:paraId="001A69C6" w14:textId="77777777" w:rsidR="007C5339" w:rsidRDefault="007C5339" w:rsidP="007C5339">
            <w:pPr>
              <w:pStyle w:val="3-"/>
            </w:pPr>
            <w:r>
              <w:tab/>
            </w:r>
            <w:r>
              <w:tab/>
              <w:t>{</w:t>
            </w:r>
          </w:p>
          <w:p w14:paraId="10588B4D" w14:textId="77777777" w:rsidR="007C5339" w:rsidRDefault="007C5339" w:rsidP="007C5339">
            <w:pPr>
              <w:pStyle w:val="3-"/>
            </w:pPr>
            <w:r>
              <w:tab/>
            </w:r>
            <w:r>
              <w:tab/>
            </w:r>
            <w:r>
              <w:tab/>
              <w:t>if (!s_usingCommonResource[index])</w:t>
            </w:r>
          </w:p>
          <w:p w14:paraId="2FE4CF8F" w14:textId="77777777" w:rsidR="007C5339" w:rsidRDefault="007C5339" w:rsidP="007C5339">
            <w:pPr>
              <w:pStyle w:val="3-"/>
            </w:pPr>
            <w:r>
              <w:tab/>
            </w:r>
            <w:r>
              <w:tab/>
            </w:r>
            <w:r>
              <w:tab/>
            </w:r>
            <w:r>
              <w:tab/>
              <w:t>break;</w:t>
            </w:r>
          </w:p>
          <w:p w14:paraId="77FB66D6" w14:textId="77777777" w:rsidR="007C5339" w:rsidRDefault="007C5339" w:rsidP="007C5339">
            <w:pPr>
              <w:pStyle w:val="3-"/>
            </w:pPr>
            <w:r>
              <w:tab/>
            </w:r>
            <w:r>
              <w:tab/>
              <w:t>}</w:t>
            </w:r>
          </w:p>
          <w:p w14:paraId="02A51383" w14:textId="77777777" w:rsidR="007C5339" w:rsidRDefault="007C5339" w:rsidP="007C5339">
            <w:pPr>
              <w:pStyle w:val="3-"/>
            </w:pPr>
            <w:r>
              <w:tab/>
            </w:r>
            <w:r>
              <w:tab/>
              <w:t>s_usingCommonResource[index] = true;</w:t>
            </w:r>
          </w:p>
          <w:p w14:paraId="11EA2E22" w14:textId="77777777" w:rsidR="007C5339" w:rsidRPr="00DA1C24" w:rsidRDefault="007C5339" w:rsidP="007C5339">
            <w:pPr>
              <w:pStyle w:val="3-"/>
              <w:rPr>
                <w:color w:val="00B050"/>
              </w:rPr>
            </w:pPr>
            <w:r>
              <w:rPr>
                <w:rFonts w:hint="eastAsia"/>
              </w:rPr>
              <w:tab/>
            </w:r>
            <w:r>
              <w:rPr>
                <w:rFonts w:hint="eastAsia"/>
              </w:rPr>
              <w:tab/>
              <w:t>LeaveCriticalSection(&amp;s_lock);</w:t>
            </w:r>
            <w:r w:rsidRPr="00DA1C24">
              <w:rPr>
                <w:rFonts w:hint="eastAsia"/>
                <w:color w:val="00B050"/>
              </w:rPr>
              <w:t>//クリティカルセクション解放</w:t>
            </w:r>
          </w:p>
          <w:p w14:paraId="5FF881E7" w14:textId="77777777" w:rsidR="007C5339" w:rsidRDefault="007C5339" w:rsidP="007C5339">
            <w:pPr>
              <w:pStyle w:val="3-"/>
            </w:pPr>
          </w:p>
          <w:p w14:paraId="5B9C6A8F" w14:textId="77777777" w:rsidR="007C5339" w:rsidRDefault="007C5339" w:rsidP="007C5339">
            <w:pPr>
              <w:pStyle w:val="3-"/>
            </w:pPr>
            <w:r>
              <w:rPr>
                <w:rFonts w:hint="eastAsia"/>
              </w:rPr>
              <w:tab/>
            </w:r>
            <w:r>
              <w:rPr>
                <w:rFonts w:hint="eastAsia"/>
              </w:rPr>
              <w:tab/>
            </w:r>
            <w:r w:rsidRPr="00DA1C24">
              <w:rPr>
                <w:rFonts w:hint="eastAsia"/>
                <w:color w:val="00B050"/>
              </w:rPr>
              <w:t>//データ表示（前）</w:t>
            </w:r>
          </w:p>
          <w:p w14:paraId="1AB0E284" w14:textId="77777777" w:rsidR="007C5339" w:rsidRDefault="007C5339" w:rsidP="007C5339">
            <w:pPr>
              <w:pStyle w:val="3-"/>
            </w:pPr>
            <w:r>
              <w:tab/>
            </w:r>
            <w:r>
              <w:tab/>
              <w:t>printf("%s: [BEFORE] commonResource[%d]=%d, tlsData=%d\n", name, index, s_commonResource[index], s_tlsData);</w:t>
            </w:r>
          </w:p>
          <w:p w14:paraId="0EEEB161" w14:textId="77777777" w:rsidR="007C5339" w:rsidRDefault="007C5339" w:rsidP="007C5339">
            <w:pPr>
              <w:pStyle w:val="3-"/>
            </w:pPr>
            <w:r>
              <w:tab/>
            </w:r>
            <w:r>
              <w:tab/>
              <w:t>fflush(stdout);</w:t>
            </w:r>
          </w:p>
          <w:p w14:paraId="76179E64" w14:textId="77777777" w:rsidR="007C5339" w:rsidRDefault="007C5339" w:rsidP="007C5339">
            <w:pPr>
              <w:pStyle w:val="3-"/>
            </w:pPr>
          </w:p>
          <w:p w14:paraId="03245F76"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//データ取得</w:t>
            </w:r>
          </w:p>
          <w:p w14:paraId="256EF288" w14:textId="77777777" w:rsidR="007C5339" w:rsidRDefault="007C5339" w:rsidP="007C5339">
            <w:pPr>
              <w:pStyle w:val="3-"/>
            </w:pPr>
            <w:r>
              <w:tab/>
            </w:r>
            <w:r>
              <w:tab/>
              <w:t>int common_data = s_commonResource[index];</w:t>
            </w:r>
          </w:p>
          <w:p w14:paraId="2C5B1BE2" w14:textId="77777777" w:rsidR="007C5339" w:rsidRDefault="007C5339" w:rsidP="007C5339">
            <w:pPr>
              <w:pStyle w:val="3-"/>
            </w:pPr>
            <w:r>
              <w:tab/>
            </w:r>
            <w:r>
              <w:tab/>
              <w:t>int tls_data = s_tlsData;</w:t>
            </w:r>
          </w:p>
          <w:p w14:paraId="3E497ABA" w14:textId="77777777" w:rsidR="007C5339" w:rsidRDefault="007C5339" w:rsidP="007C5339">
            <w:pPr>
              <w:pStyle w:val="3-"/>
            </w:pPr>
          </w:p>
          <w:p w14:paraId="23F6124E" w14:textId="77777777" w:rsidR="007C5339" w:rsidRDefault="007C5339" w:rsidP="007C5339">
            <w:pPr>
              <w:pStyle w:val="3-"/>
            </w:pPr>
            <w:r>
              <w:rPr>
                <w:rFonts w:hint="eastAsia"/>
              </w:rPr>
              <w:tab/>
            </w:r>
            <w:r>
              <w:rPr>
                <w:rFonts w:hint="eastAsia"/>
              </w:rPr>
              <w:tab/>
            </w:r>
            <w:r w:rsidRPr="00DA1C24">
              <w:rPr>
                <w:rFonts w:hint="eastAsia"/>
                <w:color w:val="00B050"/>
              </w:rPr>
              <w:t>//データ更新</w:t>
            </w:r>
          </w:p>
          <w:p w14:paraId="322900EB" w14:textId="77777777" w:rsidR="007C5339" w:rsidRDefault="007C5339" w:rsidP="007C5339">
            <w:pPr>
              <w:pStyle w:val="3-"/>
            </w:pPr>
            <w:r>
              <w:tab/>
            </w:r>
            <w:r>
              <w:tab/>
              <w:t>++common_data;</w:t>
            </w:r>
          </w:p>
          <w:p w14:paraId="6A151541" w14:textId="77777777" w:rsidR="007C5339" w:rsidRDefault="007C5339" w:rsidP="007C5339">
            <w:pPr>
              <w:pStyle w:val="3-"/>
            </w:pPr>
            <w:r>
              <w:tab/>
            </w:r>
            <w:r>
              <w:tab/>
              <w:t>++tls_data;</w:t>
            </w:r>
          </w:p>
          <w:p w14:paraId="45DD4F4E" w14:textId="77777777" w:rsidR="007C5339" w:rsidRDefault="007C5339" w:rsidP="007C5339">
            <w:pPr>
              <w:pStyle w:val="3-"/>
            </w:pPr>
          </w:p>
          <w:p w14:paraId="5638445E" w14:textId="77777777" w:rsidR="007C5339" w:rsidRDefault="007C5339" w:rsidP="007C5339">
            <w:pPr>
              <w:pStyle w:val="3-"/>
            </w:pPr>
            <w:r>
              <w:rPr>
                <w:rFonts w:hint="eastAsia"/>
              </w:rPr>
              <w:tab/>
            </w:r>
            <w:r>
              <w:rPr>
                <w:rFonts w:hint="eastAsia"/>
              </w:rPr>
              <w:tab/>
            </w:r>
            <w:r w:rsidRPr="00DA1C24">
              <w:rPr>
                <w:rFonts w:hint="eastAsia"/>
                <w:color w:val="00B050"/>
              </w:rPr>
              <w:t>//若干ランダムでスリープ（0～4 msec）</w:t>
            </w:r>
          </w:p>
          <w:p w14:paraId="47A3AC9B" w14:textId="77777777" w:rsidR="007C5339" w:rsidRDefault="007C5339" w:rsidP="007C5339">
            <w:pPr>
              <w:pStyle w:val="3-"/>
            </w:pPr>
            <w:r>
              <w:tab/>
            </w:r>
            <w:r>
              <w:tab/>
              <w:t>Sleep(rand() % 5);</w:t>
            </w:r>
          </w:p>
          <w:p w14:paraId="6D2183B5" w14:textId="77777777" w:rsidR="007C5339" w:rsidRDefault="007C5339" w:rsidP="007C5339">
            <w:pPr>
              <w:pStyle w:val="3-"/>
            </w:pPr>
          </w:p>
          <w:p w14:paraId="39C6A8F2"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//データ書き戻し</w:t>
            </w:r>
          </w:p>
          <w:p w14:paraId="154C1EDD" w14:textId="77777777" w:rsidR="007C5339" w:rsidRDefault="007C5339" w:rsidP="007C5339">
            <w:pPr>
              <w:pStyle w:val="3-"/>
            </w:pPr>
            <w:r>
              <w:tab/>
            </w:r>
            <w:r>
              <w:tab/>
              <w:t>s_commonResource[index] = common_data;</w:t>
            </w:r>
          </w:p>
          <w:p w14:paraId="2448BAAF" w14:textId="77777777" w:rsidR="007C5339" w:rsidRDefault="007C5339" w:rsidP="007C5339">
            <w:pPr>
              <w:pStyle w:val="3-"/>
            </w:pPr>
            <w:r>
              <w:tab/>
            </w:r>
            <w:r>
              <w:tab/>
              <w:t>s_tlsData = tls_data;</w:t>
            </w:r>
          </w:p>
          <w:p w14:paraId="152EA079" w14:textId="77777777" w:rsidR="007C5339" w:rsidRDefault="007C5339" w:rsidP="007C5339">
            <w:pPr>
              <w:pStyle w:val="3-"/>
            </w:pPr>
          </w:p>
          <w:p w14:paraId="38CEEDB7" w14:textId="77777777" w:rsidR="007C5339" w:rsidRDefault="007C5339" w:rsidP="007C5339">
            <w:pPr>
              <w:pStyle w:val="3-"/>
            </w:pPr>
            <w:r>
              <w:rPr>
                <w:rFonts w:hint="eastAsia"/>
              </w:rPr>
              <w:tab/>
            </w:r>
            <w:r>
              <w:rPr>
                <w:rFonts w:hint="eastAsia"/>
              </w:rPr>
              <w:tab/>
            </w:r>
            <w:r w:rsidRPr="00DA1C24">
              <w:rPr>
                <w:rFonts w:hint="eastAsia"/>
                <w:color w:val="00B050"/>
              </w:rPr>
              <w:t>//データ表示（後）</w:t>
            </w:r>
          </w:p>
          <w:p w14:paraId="610835C5" w14:textId="77777777" w:rsidR="00DA1C24" w:rsidRDefault="007C5339" w:rsidP="007C5339">
            <w:pPr>
              <w:pStyle w:val="3-"/>
            </w:pPr>
            <w:r>
              <w:tab/>
            </w:r>
            <w:r>
              <w:tab/>
              <w:t>printf("%s: [AFTER]  commonResource[%d]=%d, tlsData=%d\n",</w:t>
            </w:r>
          </w:p>
          <w:p w14:paraId="75826250" w14:textId="16015473" w:rsidR="007C5339" w:rsidRDefault="00DA1C24" w:rsidP="007C5339">
            <w:pPr>
              <w:pStyle w:val="3-"/>
            </w:pPr>
            <w:r>
              <w:tab/>
            </w:r>
            <w:r>
              <w:tab/>
            </w:r>
            <w:r>
              <w:tab/>
            </w:r>
            <w:r>
              <w:tab/>
            </w:r>
            <w:r>
              <w:tab/>
            </w:r>
            <w:r>
              <w:tab/>
            </w:r>
            <w:r>
              <w:tab/>
            </w:r>
            <w:r>
              <w:tab/>
            </w:r>
            <w:r>
              <w:tab/>
            </w:r>
            <w:r>
              <w:tab/>
            </w:r>
            <w:r w:rsidR="007C5339">
              <w:t xml:space="preserve"> name, index, s_commonResource[index], s_tlsData);</w:t>
            </w:r>
          </w:p>
          <w:p w14:paraId="2602994A" w14:textId="77777777" w:rsidR="007C5339" w:rsidRDefault="007C5339" w:rsidP="007C5339">
            <w:pPr>
              <w:pStyle w:val="3-"/>
            </w:pPr>
            <w:r>
              <w:tab/>
            </w:r>
            <w:r>
              <w:tab/>
              <w:t>fflush(stdout);</w:t>
            </w:r>
          </w:p>
          <w:p w14:paraId="4CBF7A08" w14:textId="77777777" w:rsidR="007C5339" w:rsidRDefault="007C5339" w:rsidP="007C5339">
            <w:pPr>
              <w:pStyle w:val="3-"/>
            </w:pPr>
          </w:p>
          <w:p w14:paraId="68B9700D" w14:textId="77777777" w:rsidR="007C5339" w:rsidRDefault="007C5339" w:rsidP="007C5339">
            <w:pPr>
              <w:pStyle w:val="3-"/>
            </w:pPr>
            <w:r>
              <w:rPr>
                <w:rFonts w:hint="eastAsia"/>
              </w:rPr>
              <w:tab/>
            </w:r>
            <w:r>
              <w:rPr>
                <w:rFonts w:hint="eastAsia"/>
              </w:rPr>
              <w:tab/>
            </w:r>
            <w:r w:rsidRPr="00DA1C24">
              <w:rPr>
                <w:rFonts w:hint="eastAsia"/>
                <w:color w:val="00B050"/>
              </w:rPr>
              <w:t>//共有リソースを解放</w:t>
            </w:r>
          </w:p>
          <w:p w14:paraId="575D8095" w14:textId="77777777" w:rsidR="007C5339" w:rsidRDefault="007C5339" w:rsidP="007C5339">
            <w:pPr>
              <w:pStyle w:val="3-"/>
            </w:pPr>
            <w:r>
              <w:tab/>
            </w:r>
            <w:r>
              <w:tab/>
              <w:t>s_usingCommonResource[index] = false;</w:t>
            </w:r>
          </w:p>
          <w:p w14:paraId="4F4BD7DE" w14:textId="77777777" w:rsidR="007C5339" w:rsidRDefault="007C5339" w:rsidP="007C5339">
            <w:pPr>
              <w:pStyle w:val="3-"/>
            </w:pPr>
            <w:r>
              <w:tab/>
            </w:r>
            <w:r>
              <w:tab/>
            </w:r>
          </w:p>
          <w:p w14:paraId="2BA54F38"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//セマフォ解放</w:t>
            </w:r>
          </w:p>
          <w:p w14:paraId="7FDCDC93" w14:textId="77777777" w:rsidR="007C5339" w:rsidRDefault="007C5339" w:rsidP="007C5339">
            <w:pPr>
              <w:pStyle w:val="3-"/>
            </w:pPr>
            <w:r>
              <w:tab/>
            </w:r>
            <w:r>
              <w:tab/>
              <w:t>LONG prev_count;</w:t>
            </w:r>
          </w:p>
          <w:p w14:paraId="5706ED4F" w14:textId="77777777" w:rsidR="007C5339" w:rsidRPr="00914858" w:rsidRDefault="007C5339" w:rsidP="007C5339">
            <w:pPr>
              <w:pStyle w:val="3-"/>
              <w:rPr>
                <w:color w:val="FF0000"/>
              </w:rPr>
            </w:pPr>
            <w:r>
              <w:tab/>
            </w:r>
            <w:r>
              <w:tab/>
            </w:r>
            <w:r w:rsidRPr="00914858">
              <w:rPr>
                <w:color w:val="FF0000"/>
              </w:rPr>
              <w:t>ReleaseSemaphore(s_hSemaphore, 1, &amp;prev_count);</w:t>
            </w:r>
          </w:p>
          <w:p w14:paraId="3FCADDEB" w14:textId="77777777" w:rsidR="007C5339" w:rsidRDefault="007C5339" w:rsidP="007C5339">
            <w:pPr>
              <w:pStyle w:val="3-"/>
            </w:pPr>
          </w:p>
          <w:p w14:paraId="64B061A0"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//スレッド切り替えのためのスリープ</w:t>
            </w:r>
          </w:p>
          <w:p w14:paraId="5D9E2E7C" w14:textId="77777777" w:rsidR="007C5339" w:rsidRDefault="007C5339" w:rsidP="007C5339">
            <w:pPr>
              <w:pStyle w:val="3-"/>
            </w:pPr>
            <w:r>
              <w:tab/>
            </w:r>
            <w:r>
              <w:tab/>
              <w:t>Sleep(0);</w:t>
            </w:r>
          </w:p>
          <w:p w14:paraId="186A3273"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//スレッド切り替え</w:t>
            </w:r>
          </w:p>
          <w:p w14:paraId="3D1E32BB"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SwitchToThread();//OSに任せて再スケジューリング</w:t>
            </w:r>
          </w:p>
          <w:p w14:paraId="4A8CF850"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Yield();//廃止</w:t>
            </w:r>
          </w:p>
          <w:p w14:paraId="1D1F00BD" w14:textId="77777777" w:rsidR="007C5339" w:rsidRDefault="007C5339" w:rsidP="007C5339">
            <w:pPr>
              <w:pStyle w:val="3-"/>
            </w:pPr>
            <w:r>
              <w:tab/>
              <w:t>}</w:t>
            </w:r>
          </w:p>
          <w:p w14:paraId="496C06CF" w14:textId="77777777" w:rsidR="007C5339" w:rsidRDefault="007C5339" w:rsidP="007C5339">
            <w:pPr>
              <w:pStyle w:val="3-"/>
            </w:pPr>
          </w:p>
          <w:p w14:paraId="504E1D39" w14:textId="77777777" w:rsidR="007C5339" w:rsidRPr="00914858" w:rsidRDefault="007C5339" w:rsidP="007C5339">
            <w:pPr>
              <w:pStyle w:val="3-"/>
              <w:rPr>
                <w:color w:val="00B050"/>
              </w:rPr>
            </w:pPr>
            <w:r>
              <w:rPr>
                <w:rFonts w:hint="eastAsia"/>
              </w:rPr>
              <w:tab/>
            </w:r>
            <w:r w:rsidRPr="00914858">
              <w:rPr>
                <w:rFonts w:hint="eastAsia"/>
                <w:color w:val="00B050"/>
              </w:rPr>
              <w:t>//終了</w:t>
            </w:r>
          </w:p>
          <w:p w14:paraId="5FC3EE5E" w14:textId="77777777" w:rsidR="007C5339" w:rsidRDefault="007C5339" w:rsidP="007C5339">
            <w:pPr>
              <w:pStyle w:val="3-"/>
            </w:pPr>
            <w:r>
              <w:tab/>
              <w:t>printf("- end:%s -\n", name);</w:t>
            </w:r>
          </w:p>
          <w:p w14:paraId="7A9C841B" w14:textId="77777777" w:rsidR="007C5339" w:rsidRDefault="007C5339" w:rsidP="007C5339">
            <w:pPr>
              <w:pStyle w:val="3-"/>
            </w:pPr>
            <w:r>
              <w:tab/>
              <w:t>fflush(stdout);</w:t>
            </w:r>
          </w:p>
          <w:p w14:paraId="6184F897" w14:textId="77777777" w:rsidR="007C5339" w:rsidRDefault="007C5339" w:rsidP="007C5339">
            <w:pPr>
              <w:pStyle w:val="3-"/>
            </w:pPr>
            <w:r>
              <w:tab/>
              <w:t>return 0;</w:t>
            </w:r>
          </w:p>
          <w:p w14:paraId="4541B191" w14:textId="77777777" w:rsidR="007C5339" w:rsidRDefault="007C5339" w:rsidP="007C5339">
            <w:pPr>
              <w:pStyle w:val="3-"/>
            </w:pPr>
            <w:r>
              <w:t>}</w:t>
            </w:r>
          </w:p>
          <w:p w14:paraId="0445D30F" w14:textId="77777777" w:rsidR="007C5339" w:rsidRDefault="007C5339" w:rsidP="007C5339">
            <w:pPr>
              <w:pStyle w:val="3-"/>
            </w:pPr>
          </w:p>
          <w:p w14:paraId="05BE8F97" w14:textId="77777777" w:rsidR="007C5339" w:rsidRPr="00914858" w:rsidRDefault="007C5339" w:rsidP="007C5339">
            <w:pPr>
              <w:pStyle w:val="3-"/>
              <w:rPr>
                <w:color w:val="00B050"/>
              </w:rPr>
            </w:pPr>
            <w:r w:rsidRPr="00914858">
              <w:rPr>
                <w:rFonts w:hint="eastAsia"/>
                <w:color w:val="00B050"/>
              </w:rPr>
              <w:t>//テスト</w:t>
            </w:r>
          </w:p>
          <w:p w14:paraId="7A973C9D" w14:textId="77777777" w:rsidR="007C5339" w:rsidRDefault="007C5339" w:rsidP="007C5339">
            <w:pPr>
              <w:pStyle w:val="3-"/>
            </w:pPr>
            <w:r>
              <w:t>int main(const int argc, const char* argv[])</w:t>
            </w:r>
          </w:p>
          <w:p w14:paraId="16FD4C0C" w14:textId="77777777" w:rsidR="007C5339" w:rsidRDefault="007C5339" w:rsidP="007C5339">
            <w:pPr>
              <w:pStyle w:val="3-"/>
            </w:pPr>
            <w:r>
              <w:t>{</w:t>
            </w:r>
          </w:p>
          <w:p w14:paraId="0E5B2953" w14:textId="77777777" w:rsidR="007C5339" w:rsidRPr="00914858" w:rsidRDefault="007C5339" w:rsidP="007C5339">
            <w:pPr>
              <w:pStyle w:val="3-"/>
              <w:rPr>
                <w:color w:val="00B050"/>
              </w:rPr>
            </w:pPr>
            <w:r>
              <w:rPr>
                <w:rFonts w:hint="eastAsia"/>
              </w:rPr>
              <w:tab/>
            </w:r>
            <w:r w:rsidRPr="00914858">
              <w:rPr>
                <w:rFonts w:hint="eastAsia"/>
                <w:color w:val="00B050"/>
              </w:rPr>
              <w:t>//セマフォ生成</w:t>
            </w:r>
          </w:p>
          <w:p w14:paraId="5A4D1B22" w14:textId="77777777" w:rsidR="007C5339" w:rsidRDefault="007C5339" w:rsidP="007C5339">
            <w:pPr>
              <w:pStyle w:val="3-"/>
            </w:pPr>
            <w:r>
              <w:tab/>
              <w:t>{</w:t>
            </w:r>
          </w:p>
          <w:p w14:paraId="621C193A" w14:textId="77777777" w:rsidR="00914858" w:rsidRPr="00914858" w:rsidRDefault="007C5339" w:rsidP="007C5339">
            <w:pPr>
              <w:pStyle w:val="3-"/>
              <w:rPr>
                <w:color w:val="00B050"/>
              </w:rPr>
            </w:pPr>
            <w:r>
              <w:rPr>
                <w:rFonts w:hint="eastAsia"/>
              </w:rPr>
              <w:tab/>
            </w:r>
            <w:r>
              <w:rPr>
                <w:rFonts w:hint="eastAsia"/>
              </w:rPr>
              <w:tab/>
            </w:r>
            <w:r w:rsidRPr="00914858">
              <w:rPr>
                <w:rFonts w:hint="eastAsia"/>
                <w:color w:val="FF0000"/>
              </w:rPr>
              <w:t>s_hSemaphore = CreateSemaphore(nullptr, 0, COMMON_RESOURCE_NUM, nullptr);</w:t>
            </w:r>
            <w:r w:rsidRPr="00914858">
              <w:rPr>
                <w:rFonts w:hint="eastAsia"/>
                <w:color w:val="00B050"/>
              </w:rPr>
              <w:t>//初期状態はセマフォを全て</w:t>
            </w:r>
          </w:p>
          <w:p w14:paraId="5B16DA37" w14:textId="7D495754" w:rsidR="007C5339" w:rsidRPr="00914858" w:rsidRDefault="00914858" w:rsidP="007C5339">
            <w:pPr>
              <w:pStyle w:val="3-"/>
              <w:rPr>
                <w:color w:val="00B050"/>
              </w:rPr>
            </w:pPr>
            <w:r w:rsidRPr="00914858">
              <w:rPr>
                <w:rFonts w:hint="eastAsia"/>
                <w:color w:val="00B050"/>
              </w:rPr>
              <w:tab/>
            </w:r>
            <w:r w:rsidRPr="00914858">
              <w:rPr>
                <w:rFonts w:hint="eastAsia"/>
                <w:color w:val="00B050"/>
              </w:rPr>
              <w:tab/>
            </w:r>
            <w:r w:rsidRPr="00914858">
              <w:rPr>
                <w:color w:val="00B050"/>
              </w:rPr>
              <w:t xml:space="preserve">                                                                         //</w:t>
            </w:r>
            <w:r w:rsidR="007C5339" w:rsidRPr="00914858">
              <w:rPr>
                <w:rFonts w:hint="eastAsia"/>
                <w:color w:val="00B050"/>
              </w:rPr>
              <w:t>使用中にする</w:t>
            </w:r>
          </w:p>
          <w:p w14:paraId="16BE5B48" w14:textId="77777777" w:rsidR="007C5339" w:rsidRDefault="007C5339" w:rsidP="007C5339">
            <w:pPr>
              <w:pStyle w:val="3-"/>
            </w:pPr>
            <w:r>
              <w:tab/>
            </w:r>
            <w:r>
              <w:tab/>
            </w:r>
          </w:p>
          <w:p w14:paraId="1FC090D5"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//属性を指定して生成する場合</w:t>
            </w:r>
          </w:p>
          <w:p w14:paraId="3980ED48"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SECURITY_ATTRIBUTES attr = { sizeof(SECURITY_ATTRIBUTES), nullptr, true };</w:t>
            </w:r>
            <w:r w:rsidRPr="00914858">
              <w:rPr>
                <w:rFonts w:hint="eastAsia"/>
                <w:color w:val="00B050"/>
              </w:rPr>
              <w:t>//子プロセスにハンドルを継承する</w:t>
            </w:r>
          </w:p>
          <w:p w14:paraId="43E90D81" w14:textId="77777777" w:rsidR="00914858" w:rsidRPr="00914858" w:rsidRDefault="007C5339" w:rsidP="007C5339">
            <w:pPr>
              <w:pStyle w:val="3-"/>
              <w:rPr>
                <w:color w:val="00B050"/>
              </w:rPr>
            </w:pPr>
            <w:r w:rsidRPr="00914858">
              <w:rPr>
                <w:rFonts w:hint="eastAsia"/>
                <w:color w:val="00B050"/>
              </w:rPr>
              <w:lastRenderedPageBreak/>
              <w:tab/>
              <w:t>//</w:t>
            </w:r>
            <w:r w:rsidRPr="00914858">
              <w:rPr>
                <w:rFonts w:hint="eastAsia"/>
                <w:color w:val="00B050"/>
              </w:rPr>
              <w:tab/>
            </w:r>
            <w:r w:rsidRPr="00914858">
              <w:rPr>
                <w:rFonts w:hint="eastAsia"/>
                <w:color w:val="FF0000"/>
              </w:rPr>
              <w:t>SECURITY_ATTRIBUTES attr = { sizeof(SECURITY_ATTRIBUTES), nullptr, false };</w:t>
            </w:r>
            <w:r w:rsidRPr="00914858">
              <w:rPr>
                <w:rFonts w:hint="eastAsia"/>
                <w:color w:val="00B050"/>
              </w:rPr>
              <w:t>//子プロセスにハンドルを</w:t>
            </w:r>
          </w:p>
          <w:p w14:paraId="221BBBF3" w14:textId="0FC029F3"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55"/>
                <w:tab w:val="left" w:pos="6085"/>
              </w:tabs>
              <w:rPr>
                <w:color w:val="00B050"/>
              </w:rPr>
            </w:pPr>
            <w:r w:rsidRPr="00914858">
              <w:rPr>
                <w:color w:val="00B050"/>
              </w:rPr>
              <w:tab/>
              <w:t>//</w:t>
            </w:r>
            <w:r w:rsidRPr="00914858">
              <w:rPr>
                <w:color w:val="00B050"/>
              </w:rPr>
              <w:tab/>
              <w:t>//</w:t>
            </w:r>
            <w:r w:rsidR="007C5339" w:rsidRPr="00914858">
              <w:rPr>
                <w:rFonts w:hint="eastAsia"/>
                <w:color w:val="00B050"/>
              </w:rPr>
              <w:t>継承しない　※デフォルト</w:t>
            </w:r>
          </w:p>
          <w:p w14:paraId="5A1606A6" w14:textId="77777777" w:rsidR="00914858"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s_hSemaphore = CreateSemaphore(&amp;attr, 0, COMMON_RESOURCE_NUM, nullptr);</w:t>
            </w:r>
            <w:r w:rsidRPr="00914858">
              <w:rPr>
                <w:rFonts w:hint="eastAsia"/>
                <w:color w:val="00B050"/>
              </w:rPr>
              <w:t>//初期状態はセマフォを全て</w:t>
            </w:r>
          </w:p>
          <w:p w14:paraId="1D06161F" w14:textId="02B5D4D2"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left" w:pos="5785"/>
                <w:tab w:val="left" w:pos="5830"/>
              </w:tabs>
              <w:rPr>
                <w:color w:val="00B050"/>
              </w:rPr>
            </w:pPr>
            <w:r w:rsidRPr="00914858">
              <w:rPr>
                <w:color w:val="00B050"/>
              </w:rPr>
              <w:tab/>
              <w:t>//</w:t>
            </w:r>
            <w:r w:rsidRPr="00914858">
              <w:rPr>
                <w:color w:val="00B050"/>
              </w:rPr>
              <w:tab/>
              <w:t>//</w:t>
            </w:r>
            <w:r w:rsidR="007C5339" w:rsidRPr="00914858">
              <w:rPr>
                <w:rFonts w:hint="eastAsia"/>
                <w:color w:val="00B050"/>
              </w:rPr>
              <w:t>使用中にする</w:t>
            </w:r>
          </w:p>
          <w:p w14:paraId="0D8B699F" w14:textId="77777777" w:rsidR="007C5339" w:rsidRDefault="007C5339" w:rsidP="007C5339">
            <w:pPr>
              <w:pStyle w:val="3-"/>
            </w:pPr>
            <w:r>
              <w:tab/>
              <w:t>}</w:t>
            </w:r>
          </w:p>
          <w:p w14:paraId="385FC1BE" w14:textId="77777777" w:rsidR="007C5339" w:rsidRDefault="007C5339" w:rsidP="007C5339">
            <w:pPr>
              <w:pStyle w:val="3-"/>
            </w:pPr>
          </w:p>
          <w:p w14:paraId="4C986CB7" w14:textId="77777777" w:rsidR="007C5339" w:rsidRPr="00914858" w:rsidRDefault="007C5339" w:rsidP="007C5339">
            <w:pPr>
              <w:pStyle w:val="3-"/>
              <w:rPr>
                <w:color w:val="00B050"/>
              </w:rPr>
            </w:pPr>
            <w:r>
              <w:rPr>
                <w:rFonts w:hint="eastAsia"/>
              </w:rPr>
              <w:tab/>
            </w:r>
            <w:r w:rsidRPr="00914858">
              <w:rPr>
                <w:rFonts w:hint="eastAsia"/>
                <w:color w:val="00B050"/>
              </w:rPr>
              <w:t>//クリティカルセクション生成</w:t>
            </w:r>
          </w:p>
          <w:p w14:paraId="0E8F8864" w14:textId="77777777" w:rsidR="007C5339" w:rsidRPr="00914858" w:rsidRDefault="007C5339" w:rsidP="007C5339">
            <w:pPr>
              <w:pStyle w:val="3-"/>
            </w:pPr>
            <w:r>
              <w:tab/>
            </w:r>
            <w:r w:rsidRPr="00914858">
              <w:t>InitializeCriticalSectionAndSpinCount(&amp;s_lock, 100);</w:t>
            </w:r>
          </w:p>
          <w:p w14:paraId="33702AFD" w14:textId="77777777" w:rsidR="007C5339" w:rsidRDefault="007C5339" w:rsidP="007C5339">
            <w:pPr>
              <w:pStyle w:val="3-"/>
            </w:pPr>
          </w:p>
          <w:p w14:paraId="712DEA66" w14:textId="77777777" w:rsidR="007C5339" w:rsidRPr="00914858" w:rsidRDefault="007C5339" w:rsidP="007C5339">
            <w:pPr>
              <w:pStyle w:val="3-"/>
              <w:rPr>
                <w:color w:val="00B050"/>
              </w:rPr>
            </w:pPr>
            <w:r>
              <w:rPr>
                <w:rFonts w:hint="eastAsia"/>
              </w:rPr>
              <w:tab/>
            </w:r>
            <w:r w:rsidRPr="00914858">
              <w:rPr>
                <w:rFonts w:hint="eastAsia"/>
                <w:color w:val="00B050"/>
              </w:rPr>
              <w:t>//スレッド作成</w:t>
            </w:r>
          </w:p>
          <w:p w14:paraId="098637A1" w14:textId="77777777" w:rsidR="007C5339" w:rsidRDefault="007C5339" w:rsidP="007C5339">
            <w:pPr>
              <w:pStyle w:val="3-"/>
            </w:pPr>
            <w:r>
              <w:tab/>
              <w:t>static const int THREAD_NUM = 4;</w:t>
            </w:r>
          </w:p>
          <w:p w14:paraId="7D10D69A" w14:textId="77777777" w:rsidR="007C5339" w:rsidRDefault="007C5339" w:rsidP="007C5339">
            <w:pPr>
              <w:pStyle w:val="3-"/>
            </w:pPr>
            <w:r>
              <w:tab/>
              <w:t>unsigned int tid[THREAD_NUM] = {};</w:t>
            </w:r>
          </w:p>
          <w:p w14:paraId="0A05DE37" w14:textId="77777777" w:rsidR="007C5339" w:rsidRDefault="007C5339" w:rsidP="007C5339">
            <w:pPr>
              <w:pStyle w:val="3-"/>
            </w:pPr>
            <w:r>
              <w:tab/>
              <w:t>HANDLE hThread[THREAD_NUM] =</w:t>
            </w:r>
          </w:p>
          <w:p w14:paraId="1E2A98A8" w14:textId="77777777" w:rsidR="007C5339" w:rsidRDefault="007C5339" w:rsidP="007C5339">
            <w:pPr>
              <w:pStyle w:val="3-"/>
            </w:pPr>
            <w:r>
              <w:tab/>
              <w:t>{</w:t>
            </w:r>
          </w:p>
          <w:p w14:paraId="632F331B" w14:textId="05307C0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"太郎", 0, &amp;tid[0]),</w:t>
            </w:r>
          </w:p>
          <w:p w14:paraId="24C876FD" w14:textId="17A2DC6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"次郎", 0, &amp;tid[1]),</w:t>
            </w:r>
          </w:p>
          <w:p w14:paraId="39899C21" w14:textId="0FEC624F"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"三郎", 0, &amp;tid[2]),</w:t>
            </w:r>
          </w:p>
          <w:p w14:paraId="6F377E1E" w14:textId="39728F46"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"四郎", 0, &amp;tid[3])</w:t>
            </w:r>
          </w:p>
          <w:p w14:paraId="3EEE46D3" w14:textId="77777777" w:rsidR="007C5339" w:rsidRDefault="007C5339" w:rsidP="007C5339">
            <w:pPr>
              <w:pStyle w:val="3-"/>
            </w:pPr>
            <w:r>
              <w:tab/>
              <w:t>};</w:t>
            </w:r>
          </w:p>
          <w:p w14:paraId="561FE54B" w14:textId="77777777" w:rsidR="007C5339" w:rsidRDefault="007C5339" w:rsidP="007C5339">
            <w:pPr>
              <w:pStyle w:val="3-"/>
            </w:pPr>
          </w:p>
          <w:p w14:paraId="20AC4384" w14:textId="77777777" w:rsidR="007C5339" w:rsidRDefault="007C5339" w:rsidP="007C5339">
            <w:pPr>
              <w:pStyle w:val="3-"/>
            </w:pPr>
            <w:r>
              <w:rPr>
                <w:rFonts w:hint="eastAsia"/>
              </w:rPr>
              <w:tab/>
            </w:r>
            <w:r w:rsidRPr="00914858">
              <w:rPr>
                <w:rFonts w:hint="eastAsia"/>
                <w:color w:val="00B050"/>
              </w:rPr>
              <w:t>//若干スリープ</w:t>
            </w:r>
          </w:p>
          <w:p w14:paraId="0BA6ED8E" w14:textId="77777777" w:rsidR="007C5339" w:rsidRDefault="007C5339" w:rsidP="007C5339">
            <w:pPr>
              <w:pStyle w:val="3-"/>
            </w:pPr>
            <w:r>
              <w:tab/>
              <w:t>Sleep(10);</w:t>
            </w:r>
          </w:p>
          <w:p w14:paraId="1DF428D2" w14:textId="77777777" w:rsidR="007C5339" w:rsidRDefault="007C5339" w:rsidP="007C5339">
            <w:pPr>
              <w:pStyle w:val="3-"/>
            </w:pPr>
          </w:p>
          <w:p w14:paraId="3ACEB7A9" w14:textId="77777777" w:rsidR="007C5339" w:rsidRPr="00914858" w:rsidRDefault="007C5339" w:rsidP="007C5339">
            <w:pPr>
              <w:pStyle w:val="3-"/>
              <w:rPr>
                <w:color w:val="00B050"/>
              </w:rPr>
            </w:pPr>
            <w:r>
              <w:rPr>
                <w:rFonts w:hint="eastAsia"/>
              </w:rPr>
              <w:tab/>
            </w:r>
            <w:r w:rsidRPr="00914858">
              <w:rPr>
                <w:rFonts w:hint="eastAsia"/>
                <w:color w:val="00B050"/>
              </w:rPr>
              <w:t>//共有リソース初期化</w:t>
            </w:r>
          </w:p>
          <w:p w14:paraId="2768B127" w14:textId="77777777" w:rsidR="007C5339" w:rsidRDefault="007C5339" w:rsidP="007C5339">
            <w:pPr>
              <w:pStyle w:val="3-"/>
            </w:pPr>
            <w:r>
              <w:tab/>
              <w:t>for (int i = 0; i &lt; COMMON_RESOURCE_NUM; ++i)</w:t>
            </w:r>
          </w:p>
          <w:p w14:paraId="7660E813" w14:textId="77777777" w:rsidR="007C5339" w:rsidRDefault="007C5339" w:rsidP="007C5339">
            <w:pPr>
              <w:pStyle w:val="3-"/>
            </w:pPr>
            <w:r>
              <w:tab/>
              <w:t>{</w:t>
            </w:r>
          </w:p>
          <w:p w14:paraId="7EB428F8" w14:textId="77777777" w:rsidR="007C5339" w:rsidRDefault="007C5339" w:rsidP="007C5339">
            <w:pPr>
              <w:pStyle w:val="3-"/>
            </w:pPr>
            <w:r>
              <w:tab/>
            </w:r>
            <w:r>
              <w:tab/>
              <w:t>s_commonResource[i] = 1000 * (i + 1);</w:t>
            </w:r>
          </w:p>
          <w:p w14:paraId="6094ACE6" w14:textId="77777777" w:rsidR="007C5339" w:rsidRDefault="007C5339" w:rsidP="007C5339">
            <w:pPr>
              <w:pStyle w:val="3-"/>
            </w:pPr>
            <w:r>
              <w:tab/>
              <w:t>}</w:t>
            </w:r>
          </w:p>
          <w:p w14:paraId="42B9E8AB" w14:textId="77777777" w:rsidR="007C5339" w:rsidRDefault="007C5339" w:rsidP="007C5339">
            <w:pPr>
              <w:pStyle w:val="3-"/>
            </w:pPr>
          </w:p>
          <w:p w14:paraId="711FBE49" w14:textId="77777777" w:rsidR="007C5339" w:rsidRPr="00914858" w:rsidRDefault="007C5339" w:rsidP="007C5339">
            <w:pPr>
              <w:pStyle w:val="3-"/>
              <w:rPr>
                <w:color w:val="00B050"/>
              </w:rPr>
            </w:pPr>
            <w:r>
              <w:rPr>
                <w:rFonts w:hint="eastAsia"/>
              </w:rPr>
              <w:tab/>
            </w:r>
            <w:r w:rsidRPr="00914858">
              <w:rPr>
                <w:rFonts w:hint="eastAsia"/>
                <w:color w:val="00B050"/>
              </w:rPr>
              <w:t>//若干スリープ</w:t>
            </w:r>
          </w:p>
          <w:p w14:paraId="69D3F260" w14:textId="77777777" w:rsidR="007C5339" w:rsidRDefault="007C5339" w:rsidP="007C5339">
            <w:pPr>
              <w:pStyle w:val="3-"/>
            </w:pPr>
            <w:r>
              <w:tab/>
              <w:t>Sleep(10);</w:t>
            </w:r>
          </w:p>
          <w:p w14:paraId="03063075" w14:textId="77777777" w:rsidR="007C5339" w:rsidRDefault="007C5339" w:rsidP="007C5339">
            <w:pPr>
              <w:pStyle w:val="3-"/>
            </w:pPr>
          </w:p>
          <w:p w14:paraId="1F7DBB58" w14:textId="77777777" w:rsidR="007C5339" w:rsidRPr="00914858" w:rsidRDefault="007C5339" w:rsidP="007C5339">
            <w:pPr>
              <w:pStyle w:val="3-"/>
              <w:rPr>
                <w:color w:val="00B050"/>
              </w:rPr>
            </w:pPr>
            <w:r>
              <w:rPr>
                <w:rFonts w:hint="eastAsia"/>
              </w:rPr>
              <w:tab/>
            </w:r>
            <w:r w:rsidRPr="00914858">
              <w:rPr>
                <w:rFonts w:hint="eastAsia"/>
                <w:color w:val="00B050"/>
              </w:rPr>
              <w:t>//共有リソースの使用を許可（全セマフォ解放）</w:t>
            </w:r>
          </w:p>
          <w:p w14:paraId="3588D359" w14:textId="77777777" w:rsidR="007C5339" w:rsidRDefault="007C5339" w:rsidP="007C5339">
            <w:pPr>
              <w:pStyle w:val="3-"/>
            </w:pPr>
            <w:r>
              <w:tab/>
              <w:t>{</w:t>
            </w:r>
          </w:p>
          <w:p w14:paraId="5D20C689" w14:textId="77777777" w:rsidR="007C5339" w:rsidRDefault="007C5339" w:rsidP="007C5339">
            <w:pPr>
              <w:pStyle w:val="3-"/>
            </w:pPr>
            <w:r>
              <w:tab/>
            </w:r>
            <w:r>
              <w:tab/>
              <w:t>LONG prev_count;</w:t>
            </w:r>
          </w:p>
          <w:p w14:paraId="4D6D615E" w14:textId="77777777" w:rsidR="007C5339" w:rsidRDefault="007C5339" w:rsidP="007C5339">
            <w:pPr>
              <w:pStyle w:val="3-"/>
            </w:pPr>
            <w:r>
              <w:tab/>
            </w:r>
            <w:r>
              <w:tab/>
            </w:r>
            <w:r w:rsidRPr="00914858">
              <w:rPr>
                <w:color w:val="FF0000"/>
              </w:rPr>
              <w:t>ReleaseSemaphore(s_hSemaphore, COMMON_RESOURCE_NUM, &amp;prev_count);</w:t>
            </w:r>
          </w:p>
          <w:p w14:paraId="783D26B1" w14:textId="77777777" w:rsidR="007C5339" w:rsidRDefault="007C5339" w:rsidP="007C5339">
            <w:pPr>
              <w:pStyle w:val="3-"/>
            </w:pPr>
            <w:r>
              <w:tab/>
            </w:r>
            <w:r>
              <w:tab/>
              <w:t>printf("Common-resources have been prepared. (num=%d -&gt; %d)\n", prev_count, COMMON_RESOURCE_NUM);</w:t>
            </w:r>
          </w:p>
          <w:p w14:paraId="5D024272" w14:textId="77777777" w:rsidR="007C5339" w:rsidRDefault="007C5339" w:rsidP="007C5339">
            <w:pPr>
              <w:pStyle w:val="3-"/>
            </w:pPr>
            <w:r>
              <w:tab/>
            </w:r>
            <w:r>
              <w:tab/>
              <w:t>fflush(stdout);</w:t>
            </w:r>
          </w:p>
          <w:p w14:paraId="3ABBE9DA" w14:textId="77777777" w:rsidR="007C5339" w:rsidRDefault="007C5339" w:rsidP="007C5339">
            <w:pPr>
              <w:pStyle w:val="3-"/>
            </w:pPr>
            <w:r>
              <w:tab/>
              <w:t>}</w:t>
            </w:r>
          </w:p>
          <w:p w14:paraId="56073340" w14:textId="77777777" w:rsidR="007C5339" w:rsidRDefault="007C5339" w:rsidP="007C5339">
            <w:pPr>
              <w:pStyle w:val="3-"/>
            </w:pPr>
          </w:p>
          <w:p w14:paraId="6D45FD08" w14:textId="77777777" w:rsidR="007C5339" w:rsidRDefault="007C5339" w:rsidP="007C5339">
            <w:pPr>
              <w:pStyle w:val="3-"/>
            </w:pPr>
            <w:r>
              <w:rPr>
                <w:rFonts w:hint="eastAsia"/>
              </w:rPr>
              <w:tab/>
            </w:r>
            <w:r w:rsidRPr="00914858">
              <w:rPr>
                <w:rFonts w:hint="eastAsia"/>
                <w:color w:val="00B050"/>
              </w:rPr>
              <w:t>//スレッド終了待ち</w:t>
            </w:r>
          </w:p>
          <w:p w14:paraId="3109137E" w14:textId="77777777" w:rsidR="007C5339" w:rsidRDefault="007C5339" w:rsidP="007C5339">
            <w:pPr>
              <w:pStyle w:val="3-"/>
            </w:pPr>
            <w:r>
              <w:tab/>
              <w:t>WaitForMultipleObjects(THREAD_NUM, hThread, true, INFINITE);</w:t>
            </w:r>
          </w:p>
          <w:p w14:paraId="443D9EB7" w14:textId="77777777" w:rsidR="007C5339" w:rsidRDefault="007C5339" w:rsidP="007C5339">
            <w:pPr>
              <w:pStyle w:val="3-"/>
            </w:pPr>
          </w:p>
          <w:p w14:paraId="0AFEB96F" w14:textId="77777777" w:rsidR="007C5339" w:rsidRPr="00914858" w:rsidRDefault="007C5339" w:rsidP="007C5339">
            <w:pPr>
              <w:pStyle w:val="3-"/>
              <w:rPr>
                <w:color w:val="00B050"/>
              </w:rPr>
            </w:pPr>
            <w:r>
              <w:rPr>
                <w:rFonts w:hint="eastAsia"/>
              </w:rPr>
              <w:tab/>
            </w:r>
            <w:r w:rsidRPr="00914858">
              <w:rPr>
                <w:rFonts w:hint="eastAsia"/>
                <w:color w:val="00B050"/>
              </w:rPr>
              <w:t>//スレッドハンドルクローズ</w:t>
            </w:r>
          </w:p>
          <w:p w14:paraId="691CA0D4" w14:textId="77777777" w:rsidR="007C5339" w:rsidRDefault="007C5339" w:rsidP="007C5339">
            <w:pPr>
              <w:pStyle w:val="3-"/>
            </w:pPr>
            <w:r>
              <w:tab/>
              <w:t>for (int i = 0; i &lt; THREAD_NUM; ++i)</w:t>
            </w:r>
          </w:p>
          <w:p w14:paraId="0A52C620" w14:textId="77777777" w:rsidR="007C5339" w:rsidRDefault="007C5339" w:rsidP="007C5339">
            <w:pPr>
              <w:pStyle w:val="3-"/>
            </w:pPr>
            <w:r>
              <w:tab/>
              <w:t>{</w:t>
            </w:r>
          </w:p>
          <w:p w14:paraId="24877CB0" w14:textId="77777777" w:rsidR="007C5339" w:rsidRDefault="007C5339" w:rsidP="007C5339">
            <w:pPr>
              <w:pStyle w:val="3-"/>
            </w:pPr>
            <w:r>
              <w:tab/>
            </w:r>
            <w:r>
              <w:tab/>
              <w:t>CloseHandle(hThread[i]);</w:t>
            </w:r>
          </w:p>
          <w:p w14:paraId="7CC73537" w14:textId="77777777" w:rsidR="007C5339" w:rsidRDefault="007C5339" w:rsidP="007C5339">
            <w:pPr>
              <w:pStyle w:val="3-"/>
            </w:pPr>
            <w:r>
              <w:tab/>
              <w:t>}</w:t>
            </w:r>
          </w:p>
          <w:p w14:paraId="0151718D" w14:textId="77777777" w:rsidR="007C5339" w:rsidRDefault="007C5339" w:rsidP="007C5339">
            <w:pPr>
              <w:pStyle w:val="3-"/>
            </w:pPr>
          </w:p>
          <w:p w14:paraId="2C7DD75C" w14:textId="77777777" w:rsidR="007C5339" w:rsidRDefault="007C5339" w:rsidP="007C5339">
            <w:pPr>
              <w:pStyle w:val="3-"/>
            </w:pPr>
            <w:r>
              <w:rPr>
                <w:rFonts w:hint="eastAsia"/>
              </w:rPr>
              <w:tab/>
            </w:r>
            <w:r w:rsidRPr="00914858">
              <w:rPr>
                <w:rFonts w:hint="eastAsia"/>
                <w:color w:val="00B050"/>
              </w:rPr>
              <w:t>//セマフォの取得と解放を大量に実行して時間を計測</w:t>
            </w:r>
          </w:p>
          <w:p w14:paraId="72BBB38B" w14:textId="77777777" w:rsidR="007C5339" w:rsidRDefault="007C5339" w:rsidP="007C5339">
            <w:pPr>
              <w:pStyle w:val="3-"/>
            </w:pPr>
            <w:r>
              <w:tab/>
              <w:t>{</w:t>
            </w:r>
          </w:p>
          <w:p w14:paraId="25E3E002" w14:textId="77777777" w:rsidR="007C5339" w:rsidRDefault="007C5339" w:rsidP="007C5339">
            <w:pPr>
              <w:pStyle w:val="3-"/>
            </w:pPr>
            <w:r>
              <w:tab/>
            </w:r>
            <w:r>
              <w:tab/>
              <w:t>LARGE_INTEGER freq;</w:t>
            </w:r>
          </w:p>
          <w:p w14:paraId="32157C60" w14:textId="77777777" w:rsidR="007C5339" w:rsidRDefault="007C5339" w:rsidP="007C5339">
            <w:pPr>
              <w:pStyle w:val="3-"/>
            </w:pPr>
            <w:r>
              <w:tab/>
            </w:r>
            <w:r>
              <w:tab/>
              <w:t>QueryPerformanceFrequency(&amp;freq);</w:t>
            </w:r>
          </w:p>
          <w:p w14:paraId="7D514BEF" w14:textId="77777777" w:rsidR="007C5339" w:rsidRDefault="007C5339" w:rsidP="007C5339">
            <w:pPr>
              <w:pStyle w:val="3-"/>
            </w:pPr>
            <w:r>
              <w:tab/>
            </w:r>
            <w:r>
              <w:tab/>
              <w:t>LARGE_INTEGER begin;</w:t>
            </w:r>
          </w:p>
          <w:p w14:paraId="32DB0098" w14:textId="77777777" w:rsidR="007C5339" w:rsidRDefault="007C5339" w:rsidP="007C5339">
            <w:pPr>
              <w:pStyle w:val="3-"/>
            </w:pPr>
            <w:r>
              <w:tab/>
            </w:r>
            <w:r>
              <w:tab/>
              <w:t>QueryPerformanceCounter(&amp;begin);</w:t>
            </w:r>
          </w:p>
          <w:p w14:paraId="16B288EF" w14:textId="77777777" w:rsidR="007C5339" w:rsidRDefault="007C5339" w:rsidP="007C5339">
            <w:pPr>
              <w:pStyle w:val="3-"/>
            </w:pPr>
            <w:r>
              <w:tab/>
            </w:r>
            <w:r>
              <w:tab/>
              <w:t>static const int TEST_TIMES = 10000000;</w:t>
            </w:r>
          </w:p>
          <w:p w14:paraId="5A3BF7C3" w14:textId="77777777" w:rsidR="007C5339" w:rsidRDefault="007C5339" w:rsidP="007C5339">
            <w:pPr>
              <w:pStyle w:val="3-"/>
            </w:pPr>
            <w:r>
              <w:tab/>
            </w:r>
            <w:r>
              <w:tab/>
              <w:t>for (int i = 0; i &lt; TEST_TIMES; ++i)</w:t>
            </w:r>
          </w:p>
          <w:p w14:paraId="499CE3DB" w14:textId="77777777" w:rsidR="007C5339" w:rsidRDefault="007C5339" w:rsidP="007C5339">
            <w:pPr>
              <w:pStyle w:val="3-"/>
            </w:pPr>
            <w:r>
              <w:tab/>
            </w:r>
            <w:r>
              <w:tab/>
              <w:t>{</w:t>
            </w:r>
          </w:p>
          <w:p w14:paraId="22DE379B" w14:textId="77777777" w:rsidR="007C5339" w:rsidRPr="00914858" w:rsidRDefault="007C5339" w:rsidP="007C5339">
            <w:pPr>
              <w:pStyle w:val="3-"/>
              <w:rPr>
                <w:color w:val="FF0000"/>
              </w:rPr>
            </w:pPr>
            <w:r>
              <w:tab/>
            </w:r>
            <w:r>
              <w:tab/>
            </w:r>
            <w:r>
              <w:tab/>
            </w:r>
            <w:r w:rsidRPr="00914858">
              <w:rPr>
                <w:color w:val="FF0000"/>
              </w:rPr>
              <w:t>WaitForSingleObject(s_hSemaphore, INFINITE);</w:t>
            </w:r>
          </w:p>
          <w:p w14:paraId="4207F021" w14:textId="77777777" w:rsidR="007C5339" w:rsidRPr="00914858" w:rsidRDefault="007C5339" w:rsidP="007C5339">
            <w:pPr>
              <w:pStyle w:val="3-"/>
              <w:rPr>
                <w:color w:val="FF0000"/>
              </w:rPr>
            </w:pPr>
            <w:r w:rsidRPr="00914858">
              <w:rPr>
                <w:color w:val="FF0000"/>
              </w:rPr>
              <w:tab/>
            </w:r>
            <w:r w:rsidRPr="00914858">
              <w:rPr>
                <w:color w:val="FF0000"/>
              </w:rPr>
              <w:tab/>
            </w:r>
            <w:r w:rsidRPr="00914858">
              <w:rPr>
                <w:color w:val="FF0000"/>
              </w:rPr>
              <w:tab/>
              <w:t>ReleaseSemaphore(s_hSemaphore, 1, nullptr);</w:t>
            </w:r>
          </w:p>
          <w:p w14:paraId="4593EC04" w14:textId="77777777" w:rsidR="007C5339" w:rsidRDefault="007C5339" w:rsidP="007C5339">
            <w:pPr>
              <w:pStyle w:val="3-"/>
            </w:pPr>
            <w:r>
              <w:tab/>
            </w:r>
            <w:r>
              <w:tab/>
              <w:t>}</w:t>
            </w:r>
          </w:p>
          <w:p w14:paraId="56D240F9" w14:textId="77777777" w:rsidR="007C5339" w:rsidRDefault="007C5339" w:rsidP="007C5339">
            <w:pPr>
              <w:pStyle w:val="3-"/>
            </w:pPr>
            <w:r>
              <w:tab/>
            </w:r>
            <w:r>
              <w:tab/>
              <w:t>LARGE_INTEGER end;</w:t>
            </w:r>
          </w:p>
          <w:p w14:paraId="5B138365" w14:textId="77777777" w:rsidR="007C5339" w:rsidRDefault="007C5339" w:rsidP="007C5339">
            <w:pPr>
              <w:pStyle w:val="3-"/>
            </w:pPr>
            <w:r>
              <w:tab/>
            </w:r>
            <w:r>
              <w:tab/>
              <w:t>QueryPerformanceCounter(&amp;end);</w:t>
            </w:r>
          </w:p>
          <w:p w14:paraId="04A535E9" w14:textId="77777777" w:rsidR="00914858" w:rsidRDefault="007C5339" w:rsidP="007C5339">
            <w:pPr>
              <w:pStyle w:val="3-"/>
            </w:pPr>
            <w:r>
              <w:tab/>
            </w:r>
            <w:r>
              <w:tab/>
              <w:t>float duration = static_cast&lt;float&gt;(static_cast&lt;double&gt;(end.QuadPart - begin.QuadPart)</w:t>
            </w:r>
          </w:p>
          <w:p w14:paraId="16A4ABF6" w14:textId="4C0D41B8" w:rsidR="007C5339" w:rsidRDefault="00914858" w:rsidP="007C5339">
            <w:pPr>
              <w:pStyle w:val="3-"/>
            </w:pPr>
            <w:r>
              <w:tab/>
            </w:r>
            <w:r>
              <w:tab/>
            </w:r>
            <w:r>
              <w:tab/>
            </w:r>
            <w:r>
              <w:tab/>
            </w:r>
            <w:r>
              <w:tab/>
            </w:r>
            <w:r>
              <w:tab/>
            </w:r>
            <w:r>
              <w:tab/>
            </w:r>
            <w:r>
              <w:tab/>
            </w:r>
            <w:r>
              <w:tab/>
            </w:r>
            <w:r>
              <w:tab/>
            </w:r>
            <w:r>
              <w:tab/>
            </w:r>
            <w:r>
              <w:tab/>
            </w:r>
            <w:r w:rsidR="007C5339">
              <w:t xml:space="preserve"> / static_cast&lt;double&gt;(freq.QuadPart));</w:t>
            </w:r>
          </w:p>
          <w:p w14:paraId="4665AFEB" w14:textId="77777777" w:rsidR="007C5339" w:rsidRDefault="007C5339" w:rsidP="007C5339">
            <w:pPr>
              <w:pStyle w:val="3-"/>
            </w:pPr>
            <w:r>
              <w:lastRenderedPageBreak/>
              <w:tab/>
            </w:r>
            <w:r>
              <w:tab/>
              <w:t>printf("Semaphore * %d = %.6f sec\n", TEST_TIMES, duration);</w:t>
            </w:r>
          </w:p>
          <w:p w14:paraId="461AA303" w14:textId="77777777" w:rsidR="007C5339" w:rsidRDefault="007C5339" w:rsidP="007C5339">
            <w:pPr>
              <w:pStyle w:val="3-"/>
            </w:pPr>
            <w:r>
              <w:tab/>
              <w:t>}</w:t>
            </w:r>
          </w:p>
          <w:p w14:paraId="06EC7F5D" w14:textId="77777777" w:rsidR="007C5339" w:rsidRDefault="007C5339" w:rsidP="007C5339">
            <w:pPr>
              <w:pStyle w:val="3-"/>
            </w:pPr>
          </w:p>
          <w:p w14:paraId="39DEBB06" w14:textId="77777777" w:rsidR="007C5339" w:rsidRDefault="007C5339" w:rsidP="007C5339">
            <w:pPr>
              <w:pStyle w:val="3-"/>
            </w:pPr>
            <w:r>
              <w:rPr>
                <w:rFonts w:hint="eastAsia"/>
              </w:rPr>
              <w:tab/>
            </w:r>
            <w:r w:rsidRPr="00914858">
              <w:rPr>
                <w:rFonts w:hint="eastAsia"/>
                <w:color w:val="00B050"/>
              </w:rPr>
              <w:t>//クリティカルセクション破棄</w:t>
            </w:r>
          </w:p>
          <w:p w14:paraId="30B99D69" w14:textId="77777777" w:rsidR="007C5339" w:rsidRDefault="007C5339" w:rsidP="007C5339">
            <w:pPr>
              <w:pStyle w:val="3-"/>
            </w:pPr>
            <w:r>
              <w:tab/>
              <w:t>DeleteCriticalSection(&amp;s_lock);</w:t>
            </w:r>
          </w:p>
          <w:p w14:paraId="5BD8A2E1" w14:textId="77777777" w:rsidR="007C5339" w:rsidRDefault="007C5339" w:rsidP="007C5339">
            <w:pPr>
              <w:pStyle w:val="3-"/>
            </w:pPr>
            <w:r>
              <w:tab/>
            </w:r>
          </w:p>
          <w:p w14:paraId="20ED747F" w14:textId="77777777" w:rsidR="007C5339" w:rsidRDefault="007C5339" w:rsidP="007C5339">
            <w:pPr>
              <w:pStyle w:val="3-"/>
            </w:pPr>
            <w:r>
              <w:rPr>
                <w:rFonts w:hint="eastAsia"/>
              </w:rPr>
              <w:tab/>
            </w:r>
            <w:r w:rsidRPr="00914858">
              <w:rPr>
                <w:rFonts w:hint="eastAsia"/>
                <w:color w:val="00B050"/>
              </w:rPr>
              <w:t>//セマフォ破棄</w:t>
            </w:r>
          </w:p>
          <w:p w14:paraId="509AEF0C" w14:textId="77777777" w:rsidR="007C5339" w:rsidRDefault="007C5339" w:rsidP="007C5339">
            <w:pPr>
              <w:pStyle w:val="3-"/>
            </w:pPr>
            <w:r>
              <w:tab/>
            </w:r>
            <w:r w:rsidRPr="00914858">
              <w:rPr>
                <w:color w:val="FF0000"/>
              </w:rPr>
              <w:t>CloseHandle(s_hSemaphore);</w:t>
            </w:r>
          </w:p>
          <w:p w14:paraId="62D18110" w14:textId="77777777" w:rsidR="007C5339" w:rsidRDefault="007C5339" w:rsidP="007C5339">
            <w:pPr>
              <w:pStyle w:val="3-"/>
            </w:pPr>
            <w:r>
              <w:tab/>
              <w:t>s_hSemaphore = INVALID_HANDLE_VALUE;</w:t>
            </w:r>
          </w:p>
          <w:p w14:paraId="1A513D9F" w14:textId="77777777" w:rsidR="007C5339" w:rsidRDefault="007C5339" w:rsidP="007C5339">
            <w:pPr>
              <w:pStyle w:val="3-"/>
            </w:pPr>
          </w:p>
          <w:p w14:paraId="39B5CB70" w14:textId="77777777" w:rsidR="007C5339" w:rsidRDefault="007C5339" w:rsidP="007C5339">
            <w:pPr>
              <w:pStyle w:val="3-"/>
            </w:pPr>
            <w:r>
              <w:tab/>
              <w:t>return EXIT_SUCCESS;</w:t>
            </w:r>
          </w:p>
          <w:p w14:paraId="5F720DD5" w14:textId="2773C884" w:rsidR="00737B12" w:rsidRPr="007C5339" w:rsidRDefault="007C5339" w:rsidP="007C5339">
            <w:pPr>
              <w:pStyle w:val="3-"/>
            </w:pPr>
            <w:r>
              <w:t>}</w:t>
            </w:r>
          </w:p>
        </w:tc>
      </w:tr>
    </w:tbl>
    <w:p w14:paraId="76B07C88"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676F31F5" w14:textId="77777777" w:rsidTr="000A1665">
        <w:tc>
          <w:tcPr>
            <w:tcW w:w="8494" w:type="dxa"/>
          </w:tcPr>
          <w:p w14:paraId="04D5B091" w14:textId="77777777" w:rsidR="007C5339" w:rsidRPr="007C5339" w:rsidRDefault="007C5339" w:rsidP="007C5339">
            <w:pPr>
              <w:pStyle w:val="3-"/>
              <w:rPr>
                <w:color w:val="auto"/>
              </w:rPr>
            </w:pPr>
            <w:r w:rsidRPr="007C5339">
              <w:rPr>
                <w:rFonts w:hint="eastAsia"/>
                <w:color w:val="auto"/>
              </w:rPr>
              <w:t>- begin:太郎 -</w:t>
            </w:r>
          </w:p>
          <w:p w14:paraId="14E36ECA" w14:textId="77777777" w:rsidR="007C5339" w:rsidRPr="007C5339" w:rsidRDefault="007C5339" w:rsidP="007C5339">
            <w:pPr>
              <w:pStyle w:val="3-"/>
              <w:rPr>
                <w:color w:val="auto"/>
              </w:rPr>
            </w:pPr>
            <w:r w:rsidRPr="007C5339">
              <w:rPr>
                <w:rFonts w:hint="eastAsia"/>
                <w:color w:val="auto"/>
              </w:rPr>
              <w:t>- begin:次郎 -</w:t>
            </w:r>
          </w:p>
          <w:p w14:paraId="741DF320" w14:textId="77777777" w:rsidR="007C5339" w:rsidRPr="007C5339" w:rsidRDefault="007C5339" w:rsidP="007C5339">
            <w:pPr>
              <w:pStyle w:val="3-"/>
              <w:rPr>
                <w:color w:val="auto"/>
              </w:rPr>
            </w:pPr>
            <w:r w:rsidRPr="007C5339">
              <w:rPr>
                <w:rFonts w:hint="eastAsia"/>
                <w:color w:val="auto"/>
              </w:rPr>
              <w:t>- begin:三郎 -</w:t>
            </w:r>
          </w:p>
          <w:p w14:paraId="3C051839" w14:textId="77777777" w:rsidR="007C5339" w:rsidRPr="007C5339" w:rsidRDefault="007C5339" w:rsidP="007C5339">
            <w:pPr>
              <w:pStyle w:val="3-"/>
              <w:rPr>
                <w:color w:val="auto"/>
              </w:rPr>
            </w:pPr>
            <w:r w:rsidRPr="007C5339">
              <w:rPr>
                <w:rFonts w:hint="eastAsia"/>
                <w:color w:val="auto"/>
              </w:rPr>
              <w:t>- begin:四郎 -</w:t>
            </w:r>
          </w:p>
          <w:p w14:paraId="2A7F1774" w14:textId="6FDE8E49" w:rsidR="007C5339" w:rsidRPr="007C5339" w:rsidRDefault="007C5339" w:rsidP="007C5339">
            <w:pPr>
              <w:pStyle w:val="3-"/>
              <w:rPr>
                <w:color w:val="auto"/>
              </w:rPr>
            </w:pPr>
            <w:r w:rsidRPr="007C5339">
              <w:rPr>
                <w:color w:val="auto"/>
              </w:rPr>
              <w:t>Common-resources have been prepared. (num=0 -&gt; 2)</w:t>
            </w:r>
            <w:r w:rsidR="00914858">
              <w:rPr>
                <w:color w:val="auto"/>
              </w:rPr>
              <w:tab/>
            </w:r>
            <w:r w:rsidR="00914858" w:rsidRPr="00B64270">
              <w:rPr>
                <w:color w:val="FF0000"/>
              </w:rPr>
              <w:t>←セマフォが解放されるまで全てのスレッドがブロック</w:t>
            </w:r>
          </w:p>
          <w:p w14:paraId="68B38153" w14:textId="77777777" w:rsidR="007C5339" w:rsidRPr="007C5339" w:rsidRDefault="007C5339" w:rsidP="007C5339">
            <w:pPr>
              <w:pStyle w:val="3-"/>
              <w:rPr>
                <w:color w:val="auto"/>
              </w:rPr>
            </w:pPr>
            <w:r w:rsidRPr="00914858">
              <w:rPr>
                <w:rFonts w:hint="eastAsia"/>
                <w:color w:val="FF0000"/>
              </w:rPr>
              <w:t>次郎: [BEFORE]</w:t>
            </w:r>
            <w:r w:rsidRPr="007C5339">
              <w:rPr>
                <w:rFonts w:hint="eastAsia"/>
                <w:color w:val="auto"/>
              </w:rPr>
              <w:t xml:space="preserve"> commonResource[0]=1000, tlsData=0</w:t>
            </w:r>
          </w:p>
          <w:p w14:paraId="4975323B" w14:textId="13CE3E45" w:rsidR="007C5339" w:rsidRPr="007C5339" w:rsidRDefault="007C5339" w:rsidP="007C5339">
            <w:pPr>
              <w:pStyle w:val="3-"/>
              <w:rPr>
                <w:color w:val="auto"/>
              </w:rPr>
            </w:pPr>
            <w:r w:rsidRPr="00914858">
              <w:rPr>
                <w:rFonts w:hint="eastAsia"/>
                <w:color w:val="FF0000"/>
              </w:rPr>
              <w:t>太郎: [BEFORE]</w:t>
            </w:r>
            <w:r w:rsidRPr="007C5339">
              <w:rPr>
                <w:rFonts w:hint="eastAsia"/>
                <w:color w:val="auto"/>
              </w:rPr>
              <w:t xml:space="preserve"> commonResource[1]=2000, tlsData=0</w:t>
            </w:r>
            <w:r w:rsidR="00914858">
              <w:rPr>
                <w:color w:val="auto"/>
              </w:rPr>
              <w:tab/>
            </w:r>
            <w:r w:rsidR="00914858">
              <w:rPr>
                <w:color w:val="auto"/>
              </w:rPr>
              <w:tab/>
            </w:r>
            <w:r w:rsidR="00914858" w:rsidRPr="00B64270">
              <w:rPr>
                <w:color w:val="FF0000"/>
              </w:rPr>
              <w:t>←4つスレッドのうち、</w:t>
            </w:r>
            <w:r w:rsidR="00914858" w:rsidRPr="00B64270">
              <w:rPr>
                <w:rFonts w:hint="eastAsia"/>
                <w:color w:val="FF0000"/>
              </w:rPr>
              <w:t>2つだけが稼働</w:t>
            </w:r>
          </w:p>
          <w:p w14:paraId="3014DC8C" w14:textId="77777777" w:rsidR="007C5339" w:rsidRPr="007C5339" w:rsidRDefault="007C5339" w:rsidP="007C5339">
            <w:pPr>
              <w:pStyle w:val="3-"/>
              <w:rPr>
                <w:color w:val="auto"/>
              </w:rPr>
            </w:pPr>
            <w:r w:rsidRPr="007C5339">
              <w:rPr>
                <w:rFonts w:hint="eastAsia"/>
                <w:color w:val="auto"/>
              </w:rPr>
              <w:t>次郎: [AFTER]  commonResource[0]=1001, tlsData=1</w:t>
            </w:r>
          </w:p>
          <w:p w14:paraId="2B5DBBE8" w14:textId="77777777" w:rsidR="007C5339" w:rsidRPr="007C5339" w:rsidRDefault="007C5339" w:rsidP="007C5339">
            <w:pPr>
              <w:pStyle w:val="3-"/>
              <w:rPr>
                <w:color w:val="auto"/>
              </w:rPr>
            </w:pPr>
            <w:r w:rsidRPr="007C5339">
              <w:rPr>
                <w:rFonts w:hint="eastAsia"/>
                <w:color w:val="auto"/>
              </w:rPr>
              <w:t>太郎: [AFTER]  commonResource[1]=2001, tlsData=1</w:t>
            </w:r>
          </w:p>
          <w:p w14:paraId="45FE6CFA" w14:textId="3642B817" w:rsidR="007C5339" w:rsidRPr="007C5339" w:rsidRDefault="007C5339" w:rsidP="007C5339">
            <w:pPr>
              <w:pStyle w:val="3-"/>
              <w:rPr>
                <w:color w:val="auto"/>
              </w:rPr>
            </w:pPr>
            <w:r w:rsidRPr="00914858">
              <w:rPr>
                <w:rFonts w:hint="eastAsia"/>
                <w:color w:val="FF0000"/>
              </w:rPr>
              <w:t>三郎: [BEFORE]</w:t>
            </w:r>
            <w:r w:rsidRPr="007C5339">
              <w:rPr>
                <w:rFonts w:hint="eastAsia"/>
                <w:color w:val="auto"/>
              </w:rPr>
              <w:t xml:space="preserve"> commonResource[0]=1001, tlsData=0</w:t>
            </w:r>
            <w:r w:rsidR="00914858">
              <w:rPr>
                <w:color w:val="auto"/>
              </w:rPr>
              <w:tab/>
            </w:r>
            <w:r w:rsidR="00914858">
              <w:rPr>
                <w:color w:val="auto"/>
              </w:rPr>
              <w:tab/>
            </w:r>
            <w:r w:rsidR="00914858" w:rsidRPr="00B64270">
              <w:rPr>
                <w:color w:val="FF0000"/>
              </w:rPr>
              <w:t>←</w:t>
            </w:r>
            <w:r w:rsidR="00914858">
              <w:rPr>
                <w:color w:val="FF0000"/>
              </w:rPr>
              <w:t>1</w:t>
            </w:r>
            <w:r w:rsidR="00914858" w:rsidRPr="00B64270">
              <w:rPr>
                <w:color w:val="FF0000"/>
              </w:rPr>
              <w:t>つスレッド</w:t>
            </w:r>
            <w:r w:rsidR="00914858">
              <w:rPr>
                <w:color w:val="FF0000"/>
              </w:rPr>
              <w:t>が終了すると、次のスレッドが動く</w:t>
            </w:r>
          </w:p>
          <w:p w14:paraId="4CA7876A" w14:textId="7EC2DCA2" w:rsidR="007C5339" w:rsidRPr="007C5339" w:rsidRDefault="007C5339" w:rsidP="00914858">
            <w:pPr>
              <w:pStyle w:val="3-"/>
              <w:tabs>
                <w:tab w:val="clear" w:pos="3758"/>
                <w:tab w:val="left" w:pos="3905"/>
              </w:tabs>
              <w:rPr>
                <w:color w:val="auto"/>
              </w:rPr>
            </w:pPr>
            <w:r w:rsidRPr="007C5339">
              <w:rPr>
                <w:rFonts w:hint="eastAsia"/>
                <w:color w:val="auto"/>
              </w:rPr>
              <w:t>四郎: [BEFORE] commonResource[1]=2001, tlsData=0</w:t>
            </w:r>
            <w:r w:rsidR="00914858">
              <w:rPr>
                <w:color w:val="auto"/>
              </w:rPr>
              <w:tab/>
            </w:r>
            <w:r w:rsidR="00914858">
              <w:rPr>
                <w:color w:val="auto"/>
              </w:rPr>
              <w:tab/>
            </w:r>
            <w:r w:rsidR="00914858" w:rsidRPr="00B64270">
              <w:rPr>
                <w:color w:val="FF0000"/>
              </w:rPr>
              <w:t>（常に同時に2つ</w:t>
            </w:r>
            <w:r w:rsidR="00914858">
              <w:rPr>
                <w:rFonts w:hint="eastAsia"/>
                <w:color w:val="FF0000"/>
              </w:rPr>
              <w:t>まで</w:t>
            </w:r>
            <w:r w:rsidR="00914858" w:rsidRPr="00B64270">
              <w:rPr>
                <w:color w:val="FF0000"/>
              </w:rPr>
              <w:t>）</w:t>
            </w:r>
          </w:p>
          <w:p w14:paraId="5202CA1E" w14:textId="77777777" w:rsidR="007C5339" w:rsidRPr="007C5339" w:rsidRDefault="007C5339" w:rsidP="007C5339">
            <w:pPr>
              <w:pStyle w:val="3-"/>
              <w:rPr>
                <w:color w:val="auto"/>
              </w:rPr>
            </w:pPr>
            <w:r w:rsidRPr="007C5339">
              <w:rPr>
                <w:rFonts w:hint="eastAsia"/>
                <w:color w:val="auto"/>
              </w:rPr>
              <w:t>四郎: [AFTER]  commonResource[1]=2002, tlsData=1</w:t>
            </w:r>
          </w:p>
          <w:p w14:paraId="5010CE38" w14:textId="77777777" w:rsidR="007C5339" w:rsidRPr="007C5339" w:rsidRDefault="007C5339" w:rsidP="007C5339">
            <w:pPr>
              <w:pStyle w:val="3-"/>
              <w:rPr>
                <w:color w:val="auto"/>
              </w:rPr>
            </w:pPr>
            <w:r w:rsidRPr="007C5339">
              <w:rPr>
                <w:rFonts w:hint="eastAsia"/>
                <w:color w:val="auto"/>
              </w:rPr>
              <w:t>三郎: [AFTER]  commonResource[0]=1002, tlsData=1</w:t>
            </w:r>
          </w:p>
          <w:p w14:paraId="2FC414B5" w14:textId="77777777" w:rsidR="007C5339" w:rsidRPr="007C5339" w:rsidRDefault="007C5339" w:rsidP="007C5339">
            <w:pPr>
              <w:pStyle w:val="3-"/>
              <w:rPr>
                <w:color w:val="auto"/>
              </w:rPr>
            </w:pPr>
            <w:r w:rsidRPr="007C5339">
              <w:rPr>
                <w:rFonts w:hint="eastAsia"/>
                <w:color w:val="auto"/>
              </w:rPr>
              <w:t>太郎: [BEFORE] commonResource[0]=1002, tlsData=1</w:t>
            </w:r>
          </w:p>
          <w:p w14:paraId="105B3FD8" w14:textId="77777777" w:rsidR="007C5339" w:rsidRPr="007C5339" w:rsidRDefault="007C5339" w:rsidP="007C5339">
            <w:pPr>
              <w:pStyle w:val="3-"/>
              <w:rPr>
                <w:color w:val="auto"/>
              </w:rPr>
            </w:pPr>
            <w:r w:rsidRPr="007C5339">
              <w:rPr>
                <w:rFonts w:hint="eastAsia"/>
                <w:color w:val="auto"/>
              </w:rPr>
              <w:t>次郎: [BEFORE] commonResource[1]=2002, tlsData=1</w:t>
            </w:r>
          </w:p>
          <w:p w14:paraId="17ACFE03" w14:textId="77777777" w:rsidR="007C5339" w:rsidRPr="007C5339" w:rsidRDefault="007C5339" w:rsidP="007C5339">
            <w:pPr>
              <w:pStyle w:val="3-"/>
              <w:rPr>
                <w:color w:val="auto"/>
              </w:rPr>
            </w:pPr>
            <w:r w:rsidRPr="007C5339">
              <w:rPr>
                <w:rFonts w:hint="eastAsia"/>
                <w:color w:val="auto"/>
              </w:rPr>
              <w:t>太郎: [AFTER]  commonResource[0]=1003, tlsData=2</w:t>
            </w:r>
          </w:p>
          <w:p w14:paraId="629989F0" w14:textId="77777777" w:rsidR="007C5339" w:rsidRPr="007C5339" w:rsidRDefault="007C5339" w:rsidP="007C5339">
            <w:pPr>
              <w:pStyle w:val="3-"/>
              <w:rPr>
                <w:color w:val="auto"/>
              </w:rPr>
            </w:pPr>
            <w:r w:rsidRPr="007C5339">
              <w:rPr>
                <w:rFonts w:hint="eastAsia"/>
                <w:color w:val="auto"/>
              </w:rPr>
              <w:t>次郎: [AFTER]  commonResource[1]=2003, tlsData=2</w:t>
            </w:r>
          </w:p>
          <w:p w14:paraId="374D95A7" w14:textId="77777777" w:rsidR="007C5339" w:rsidRPr="007C5339" w:rsidRDefault="007C5339" w:rsidP="007C5339">
            <w:pPr>
              <w:pStyle w:val="3-"/>
              <w:rPr>
                <w:color w:val="auto"/>
              </w:rPr>
            </w:pPr>
            <w:r w:rsidRPr="007C5339">
              <w:rPr>
                <w:rFonts w:hint="eastAsia"/>
                <w:color w:val="auto"/>
              </w:rPr>
              <w:t>四郎: [BEFORE] commonResource[0]=1003, tlsData=1</w:t>
            </w:r>
          </w:p>
          <w:p w14:paraId="3672FCDD" w14:textId="77777777" w:rsidR="007C5339" w:rsidRPr="007C5339" w:rsidRDefault="007C5339" w:rsidP="007C5339">
            <w:pPr>
              <w:pStyle w:val="3-"/>
              <w:rPr>
                <w:color w:val="auto"/>
              </w:rPr>
            </w:pPr>
            <w:r w:rsidRPr="007C5339">
              <w:rPr>
                <w:rFonts w:hint="eastAsia"/>
                <w:color w:val="auto"/>
              </w:rPr>
              <w:t>三郎: [BEFORE] commonResource[1]=2003, tlsData=1</w:t>
            </w:r>
          </w:p>
          <w:p w14:paraId="745B71EA" w14:textId="77777777" w:rsidR="007C5339" w:rsidRPr="007C5339" w:rsidRDefault="007C5339" w:rsidP="007C5339">
            <w:pPr>
              <w:pStyle w:val="3-"/>
              <w:rPr>
                <w:color w:val="auto"/>
              </w:rPr>
            </w:pPr>
            <w:r w:rsidRPr="007C5339">
              <w:rPr>
                <w:rFonts w:hint="eastAsia"/>
                <w:color w:val="auto"/>
              </w:rPr>
              <w:t>三郎: [AFTER]  commonResource[1]=2004, tlsData=2</w:t>
            </w:r>
          </w:p>
          <w:p w14:paraId="732E10B8" w14:textId="77777777" w:rsidR="007C5339" w:rsidRPr="007C5339" w:rsidRDefault="007C5339" w:rsidP="007C5339">
            <w:pPr>
              <w:pStyle w:val="3-"/>
              <w:rPr>
                <w:color w:val="auto"/>
              </w:rPr>
            </w:pPr>
            <w:r w:rsidRPr="007C5339">
              <w:rPr>
                <w:rFonts w:hint="eastAsia"/>
                <w:color w:val="auto"/>
              </w:rPr>
              <w:t>四郎: [AFTER]  commonResource[0]=1004, tlsData=2</w:t>
            </w:r>
          </w:p>
          <w:p w14:paraId="494466A4" w14:textId="77777777" w:rsidR="007C5339" w:rsidRPr="007C5339" w:rsidRDefault="007C5339" w:rsidP="007C5339">
            <w:pPr>
              <w:pStyle w:val="3-"/>
              <w:rPr>
                <w:color w:val="auto"/>
              </w:rPr>
            </w:pPr>
            <w:r w:rsidRPr="007C5339">
              <w:rPr>
                <w:rFonts w:hint="eastAsia"/>
                <w:color w:val="auto"/>
              </w:rPr>
              <w:t>太郎: [BEFORE] commonResource[0]=1004, tlsData=2</w:t>
            </w:r>
          </w:p>
          <w:p w14:paraId="60228EE6" w14:textId="77777777" w:rsidR="007C5339" w:rsidRPr="007C5339" w:rsidRDefault="007C5339" w:rsidP="007C5339">
            <w:pPr>
              <w:pStyle w:val="3-"/>
              <w:rPr>
                <w:color w:val="auto"/>
              </w:rPr>
            </w:pPr>
            <w:r w:rsidRPr="007C5339">
              <w:rPr>
                <w:rFonts w:hint="eastAsia"/>
                <w:color w:val="auto"/>
              </w:rPr>
              <w:t>次郎: [BEFORE] commonResource[1]=2004, tlsData=2</w:t>
            </w:r>
          </w:p>
          <w:p w14:paraId="28D0E7EC" w14:textId="77777777" w:rsidR="007C5339" w:rsidRPr="007C5339" w:rsidRDefault="007C5339" w:rsidP="007C5339">
            <w:pPr>
              <w:pStyle w:val="3-"/>
              <w:rPr>
                <w:color w:val="auto"/>
              </w:rPr>
            </w:pPr>
            <w:r w:rsidRPr="007C5339">
              <w:rPr>
                <w:rFonts w:hint="eastAsia"/>
                <w:color w:val="auto"/>
              </w:rPr>
              <w:t>次郎: [AFTER]  commonResource[1]=2005, tlsData=3</w:t>
            </w:r>
          </w:p>
          <w:p w14:paraId="715DFE75" w14:textId="77777777" w:rsidR="007C5339" w:rsidRPr="007C5339" w:rsidRDefault="007C5339" w:rsidP="007C5339">
            <w:pPr>
              <w:pStyle w:val="3-"/>
              <w:rPr>
                <w:color w:val="auto"/>
              </w:rPr>
            </w:pPr>
            <w:r w:rsidRPr="007C5339">
              <w:rPr>
                <w:rFonts w:hint="eastAsia"/>
                <w:color w:val="auto"/>
              </w:rPr>
              <w:t>太郎: [AFTER]  commonResource[0]=1005, tlsData=3</w:t>
            </w:r>
          </w:p>
          <w:p w14:paraId="3DF7B169" w14:textId="77777777" w:rsidR="007C5339" w:rsidRPr="007C5339" w:rsidRDefault="007C5339" w:rsidP="007C5339">
            <w:pPr>
              <w:pStyle w:val="3-"/>
              <w:rPr>
                <w:color w:val="auto"/>
              </w:rPr>
            </w:pPr>
            <w:r w:rsidRPr="007C5339">
              <w:rPr>
                <w:rFonts w:hint="eastAsia"/>
                <w:color w:val="auto"/>
              </w:rPr>
              <w:t>- end:太郎 -</w:t>
            </w:r>
          </w:p>
          <w:p w14:paraId="625DD9FE" w14:textId="77777777" w:rsidR="007C5339" w:rsidRPr="007C5339" w:rsidRDefault="007C5339" w:rsidP="007C5339">
            <w:pPr>
              <w:pStyle w:val="3-"/>
              <w:rPr>
                <w:color w:val="auto"/>
              </w:rPr>
            </w:pPr>
            <w:r w:rsidRPr="007C5339">
              <w:rPr>
                <w:rFonts w:hint="eastAsia"/>
                <w:color w:val="auto"/>
              </w:rPr>
              <w:t>- end:次郎 -</w:t>
            </w:r>
          </w:p>
          <w:p w14:paraId="4580BEBD" w14:textId="77777777" w:rsidR="007C5339" w:rsidRPr="007C5339" w:rsidRDefault="007C5339" w:rsidP="007C5339">
            <w:pPr>
              <w:pStyle w:val="3-"/>
              <w:rPr>
                <w:color w:val="auto"/>
              </w:rPr>
            </w:pPr>
            <w:r w:rsidRPr="007C5339">
              <w:rPr>
                <w:rFonts w:hint="eastAsia"/>
                <w:color w:val="auto"/>
              </w:rPr>
              <w:t>三郎: [BEFORE] commonResource[0]=1005, tlsData=2</w:t>
            </w:r>
          </w:p>
          <w:p w14:paraId="77222DDA" w14:textId="77777777" w:rsidR="007C5339" w:rsidRPr="007C5339" w:rsidRDefault="007C5339" w:rsidP="007C5339">
            <w:pPr>
              <w:pStyle w:val="3-"/>
              <w:rPr>
                <w:color w:val="auto"/>
              </w:rPr>
            </w:pPr>
            <w:r w:rsidRPr="007C5339">
              <w:rPr>
                <w:rFonts w:hint="eastAsia"/>
                <w:color w:val="auto"/>
              </w:rPr>
              <w:t>四郎: [BEFORE] commonResource[1]=2005, tlsData=2</w:t>
            </w:r>
          </w:p>
          <w:p w14:paraId="7545F230" w14:textId="51C79E90" w:rsidR="007C5339" w:rsidRPr="007C5339" w:rsidRDefault="007C5339" w:rsidP="007C5339">
            <w:pPr>
              <w:pStyle w:val="3-"/>
              <w:rPr>
                <w:color w:val="auto"/>
              </w:rPr>
            </w:pPr>
            <w:r w:rsidRPr="007C5339">
              <w:rPr>
                <w:rFonts w:hint="eastAsia"/>
                <w:color w:val="auto"/>
              </w:rPr>
              <w:t>四郎: [AFTER]  commonResource[1]=</w:t>
            </w:r>
            <w:r w:rsidRPr="00914858">
              <w:rPr>
                <w:rFonts w:hint="eastAsia"/>
                <w:color w:val="FF0000"/>
              </w:rPr>
              <w:t>2006</w:t>
            </w:r>
            <w:r w:rsidRPr="007C5339">
              <w:rPr>
                <w:rFonts w:hint="eastAsia"/>
                <w:color w:val="auto"/>
              </w:rPr>
              <w:t>, tlsData=3</w:t>
            </w:r>
            <w:r w:rsidR="00914858">
              <w:rPr>
                <w:color w:val="auto"/>
              </w:rPr>
              <w:tab/>
            </w:r>
            <w:r w:rsidR="00914858">
              <w:rPr>
                <w:color w:val="auto"/>
              </w:rPr>
              <w:tab/>
            </w:r>
            <w:r w:rsidR="00914858" w:rsidRPr="00FF65A9">
              <w:rPr>
                <w:rFonts w:hint="eastAsia"/>
                <w:color w:val="FF0000"/>
              </w:rPr>
              <w:t>←</w:t>
            </w:r>
            <w:r w:rsidR="00914858">
              <w:rPr>
                <w:color w:val="FF0000"/>
              </w:rPr>
              <w:t>全て正常にロックされたので、</w:t>
            </w:r>
            <w:r w:rsidR="00914858">
              <w:rPr>
                <w:rFonts w:hint="eastAsia"/>
                <w:color w:val="FF0000"/>
              </w:rPr>
              <w:t>正しい</w:t>
            </w:r>
            <w:r w:rsidR="00914858">
              <w:rPr>
                <w:color w:val="FF0000"/>
              </w:rPr>
              <w:t>処理結果になっている</w:t>
            </w:r>
          </w:p>
          <w:p w14:paraId="17690E28" w14:textId="7F2C8917" w:rsidR="007C5339" w:rsidRPr="007C5339" w:rsidRDefault="007C5339" w:rsidP="00914858">
            <w:pPr>
              <w:pStyle w:val="3-"/>
              <w:tabs>
                <w:tab w:val="clear" w:pos="3758"/>
                <w:tab w:val="left" w:pos="3905"/>
              </w:tabs>
              <w:rPr>
                <w:color w:val="auto"/>
              </w:rPr>
            </w:pPr>
            <w:r w:rsidRPr="007C5339">
              <w:rPr>
                <w:rFonts w:hint="eastAsia"/>
                <w:color w:val="auto"/>
              </w:rPr>
              <w:t>三郎: [AFTER]  commonResource[0]=</w:t>
            </w:r>
            <w:r w:rsidRPr="00914858">
              <w:rPr>
                <w:rFonts w:hint="eastAsia"/>
                <w:color w:val="FF0000"/>
              </w:rPr>
              <w:t>1006</w:t>
            </w:r>
            <w:r w:rsidRPr="007C5339">
              <w:rPr>
                <w:rFonts w:hint="eastAsia"/>
                <w:color w:val="auto"/>
              </w:rPr>
              <w:t>, tlsData=3</w:t>
            </w:r>
            <w:r w:rsidR="00914858">
              <w:rPr>
                <w:color w:val="auto"/>
              </w:rPr>
              <w:tab/>
            </w:r>
            <w:r w:rsidR="00914858">
              <w:rPr>
                <w:color w:val="auto"/>
              </w:rPr>
              <w:tab/>
            </w:r>
            <w:r w:rsidR="00914858">
              <w:rPr>
                <w:rFonts w:hint="eastAsia"/>
                <w:color w:val="FF0000"/>
              </w:rPr>
              <w:t>（commonResource[0] と [1] が計12進行している）</w:t>
            </w:r>
          </w:p>
          <w:p w14:paraId="3450CB9B" w14:textId="77777777" w:rsidR="007C5339" w:rsidRPr="007C5339" w:rsidRDefault="007C5339" w:rsidP="007C5339">
            <w:pPr>
              <w:pStyle w:val="3-"/>
              <w:rPr>
                <w:color w:val="auto"/>
              </w:rPr>
            </w:pPr>
            <w:r w:rsidRPr="007C5339">
              <w:rPr>
                <w:rFonts w:hint="eastAsia"/>
                <w:color w:val="auto"/>
              </w:rPr>
              <w:t>- end:四郎 -</w:t>
            </w:r>
          </w:p>
          <w:p w14:paraId="1A9FC032" w14:textId="77777777" w:rsidR="007C5339" w:rsidRPr="007C5339" w:rsidRDefault="007C5339" w:rsidP="007C5339">
            <w:pPr>
              <w:pStyle w:val="3-"/>
              <w:rPr>
                <w:color w:val="auto"/>
              </w:rPr>
            </w:pPr>
            <w:r w:rsidRPr="007C5339">
              <w:rPr>
                <w:rFonts w:hint="eastAsia"/>
                <w:color w:val="auto"/>
              </w:rPr>
              <w:t>- end:三郎 -</w:t>
            </w:r>
          </w:p>
          <w:p w14:paraId="6BA65747" w14:textId="44BD7AC1" w:rsidR="00737B12" w:rsidRPr="00DD51B6" w:rsidRDefault="007C5339" w:rsidP="007C5339">
            <w:pPr>
              <w:pStyle w:val="3-"/>
            </w:pPr>
            <w:r w:rsidRPr="007C5339">
              <w:rPr>
                <w:color w:val="auto"/>
              </w:rPr>
              <w:t xml:space="preserve">Semaphore * 10000000 = </w:t>
            </w:r>
            <w:r w:rsidRPr="00914858">
              <w:rPr>
                <w:color w:val="FF0000"/>
              </w:rPr>
              <w:t>4.636328 sec</w:t>
            </w:r>
            <w:r w:rsidR="00914858">
              <w:rPr>
                <w:color w:val="FF0000"/>
              </w:rPr>
              <w:tab/>
            </w:r>
            <w:r w:rsidR="00914858">
              <w:rPr>
                <w:color w:val="FF0000"/>
              </w:rPr>
              <w:tab/>
            </w:r>
            <w:r w:rsidR="00914858">
              <w:rPr>
                <w:color w:val="FF0000"/>
              </w:rPr>
              <w:tab/>
            </w:r>
            <w:r w:rsidR="00914858">
              <w:rPr>
                <w:color w:val="FF0000"/>
              </w:rPr>
              <w:tab/>
            </w:r>
            <w:r w:rsidR="009518EA">
              <w:rPr>
                <w:color w:val="FF0000"/>
              </w:rPr>
              <w:t>←</w:t>
            </w:r>
            <w:r w:rsidR="009518EA">
              <w:rPr>
                <w:rFonts w:hint="eastAsia"/>
                <w:color w:val="FF0000"/>
              </w:rPr>
              <w:t>1千万回ループによる処理時間計測</w:t>
            </w:r>
          </w:p>
        </w:tc>
      </w:tr>
    </w:tbl>
    <w:p w14:paraId="7C0FF76F" w14:textId="1FE4C7B7" w:rsidR="00737B12" w:rsidRDefault="00737B12" w:rsidP="00737B12">
      <w:pPr>
        <w:pStyle w:val="3"/>
      </w:pPr>
      <w:bookmarkStart w:id="124" w:name="_Toc378866161"/>
      <w:r>
        <w:t>Win32API</w:t>
      </w:r>
      <w:r>
        <w:rPr>
          <w:rFonts w:hint="eastAsia"/>
        </w:rPr>
        <w:t>版（名前付き）</w:t>
      </w:r>
      <w:bookmarkEnd w:id="124"/>
    </w:p>
    <w:p w14:paraId="78399FE0" w14:textId="31907432" w:rsidR="007C5339" w:rsidRDefault="007C5339" w:rsidP="007C5339">
      <w:pPr>
        <w:pStyle w:val="aa"/>
        <w:ind w:left="447" w:firstLine="283"/>
      </w:pPr>
      <w:r>
        <w:t>Win32</w:t>
      </w:r>
      <w:r>
        <w:t>版の名前付き</w:t>
      </w:r>
      <w:r>
        <w:rPr>
          <w:rFonts w:hint="eastAsia"/>
        </w:rPr>
        <w:t>セマフォ</w:t>
      </w:r>
      <w:r>
        <w:t>。</w:t>
      </w:r>
    </w:p>
    <w:p w14:paraId="55B753FA" w14:textId="4B6A8334" w:rsidR="007C5339" w:rsidRDefault="007C5339" w:rsidP="007C5339">
      <w:pPr>
        <w:pStyle w:val="aa"/>
        <w:ind w:left="447" w:firstLine="283"/>
      </w:pPr>
      <w:r>
        <w:t>基本的には名前無し</w:t>
      </w:r>
      <w:r>
        <w:rPr>
          <w:rFonts w:hint="eastAsia"/>
        </w:rPr>
        <w:t>セマフォ</w:t>
      </w:r>
      <w:r>
        <w:t>と変わらないが、プロセス間での排他制御や、スレッドごとに</w:t>
      </w:r>
      <w:r>
        <w:rPr>
          <w:rFonts w:hint="eastAsia"/>
        </w:rPr>
        <w:t>セマフォ</w:t>
      </w:r>
      <w:r>
        <w:t>のアクセス権を変えたい場合に使用する。</w:t>
      </w:r>
    </w:p>
    <w:p w14:paraId="751D848B" w14:textId="2E003315" w:rsidR="007C5339" w:rsidRDefault="007C5339" w:rsidP="007C5339">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1F9A9A3" w14:textId="77777777" w:rsidTr="000A1665">
        <w:tc>
          <w:tcPr>
            <w:tcW w:w="8494" w:type="dxa"/>
          </w:tcPr>
          <w:p w14:paraId="57148F6C" w14:textId="77777777" w:rsidR="007C5339" w:rsidRDefault="007C5339" w:rsidP="007C5339">
            <w:pPr>
              <w:pStyle w:val="3-"/>
            </w:pPr>
            <w:r>
              <w:t>#include &lt;stdio.h&gt;</w:t>
            </w:r>
          </w:p>
          <w:p w14:paraId="4ACEF63B" w14:textId="77777777" w:rsidR="007C5339" w:rsidRDefault="007C5339" w:rsidP="007C5339">
            <w:pPr>
              <w:pStyle w:val="3-"/>
            </w:pPr>
            <w:r>
              <w:t>#include &lt;stdlib.h&gt;</w:t>
            </w:r>
          </w:p>
          <w:p w14:paraId="00C900AA" w14:textId="77777777" w:rsidR="007C5339" w:rsidRDefault="007C5339" w:rsidP="007C5339">
            <w:pPr>
              <w:pStyle w:val="3-"/>
            </w:pPr>
          </w:p>
          <w:p w14:paraId="3A2B3B52" w14:textId="77777777" w:rsidR="007C5339" w:rsidRPr="00914858" w:rsidRDefault="007C5339" w:rsidP="007C5339">
            <w:pPr>
              <w:pStyle w:val="3-"/>
              <w:rPr>
                <w:color w:val="FF0000"/>
              </w:rPr>
            </w:pPr>
            <w:r w:rsidRPr="00914858">
              <w:rPr>
                <w:color w:val="FF0000"/>
              </w:rPr>
              <w:t>#include &lt;Windows.h&gt;</w:t>
            </w:r>
          </w:p>
          <w:p w14:paraId="278F9029" w14:textId="77777777" w:rsidR="007C5339" w:rsidRDefault="007C5339" w:rsidP="007C5339">
            <w:pPr>
              <w:pStyle w:val="3-"/>
            </w:pPr>
            <w:r>
              <w:lastRenderedPageBreak/>
              <w:t>#include &lt;Process.h&gt;</w:t>
            </w:r>
          </w:p>
          <w:p w14:paraId="499A2BE4" w14:textId="77777777" w:rsidR="007C5339" w:rsidRDefault="007C5339" w:rsidP="007C5339">
            <w:pPr>
              <w:pStyle w:val="3-"/>
            </w:pPr>
          </w:p>
          <w:p w14:paraId="3A92B01B" w14:textId="77777777" w:rsidR="007C5339" w:rsidRPr="00914858" w:rsidRDefault="007C5339" w:rsidP="007C5339">
            <w:pPr>
              <w:pStyle w:val="3-"/>
              <w:rPr>
                <w:color w:val="00B050"/>
              </w:rPr>
            </w:pPr>
            <w:r w:rsidRPr="00914858">
              <w:rPr>
                <w:rFonts w:hint="eastAsia"/>
                <w:color w:val="00B050"/>
              </w:rPr>
              <w:t>//共有セマフォ名</w:t>
            </w:r>
          </w:p>
          <w:p w14:paraId="287AD354" w14:textId="77777777" w:rsidR="007C5339" w:rsidRPr="00914858" w:rsidRDefault="007C5339" w:rsidP="007C5339">
            <w:pPr>
              <w:pStyle w:val="3-"/>
              <w:rPr>
                <w:color w:val="FF0000"/>
              </w:rPr>
            </w:pPr>
            <w:r w:rsidRPr="00914858">
              <w:rPr>
                <w:color w:val="FF0000"/>
              </w:rPr>
              <w:t>static const char* COMMON_SEMAPHORE_NAME = "Common Semaphore";</w:t>
            </w:r>
          </w:p>
          <w:p w14:paraId="0B09F6FD" w14:textId="77777777" w:rsidR="007C5339" w:rsidRDefault="007C5339" w:rsidP="007C5339">
            <w:pPr>
              <w:pStyle w:val="3-"/>
            </w:pPr>
          </w:p>
          <w:p w14:paraId="1855079A" w14:textId="77777777" w:rsidR="007C5339" w:rsidRPr="00914858" w:rsidRDefault="007C5339" w:rsidP="007C5339">
            <w:pPr>
              <w:pStyle w:val="3-"/>
              <w:rPr>
                <w:color w:val="00B050"/>
              </w:rPr>
            </w:pPr>
            <w:r w:rsidRPr="00914858">
              <w:rPr>
                <w:rFonts w:hint="eastAsia"/>
                <w:color w:val="00B050"/>
              </w:rPr>
              <w:t>//共有ミューテックス名</w:t>
            </w:r>
          </w:p>
          <w:p w14:paraId="1111618F" w14:textId="77777777" w:rsidR="007C5339" w:rsidRDefault="007C5339" w:rsidP="007C5339">
            <w:pPr>
              <w:pStyle w:val="3-"/>
            </w:pPr>
            <w:r>
              <w:t>static const char* COMMON_MUTEX_NAME = "Common Mutex";</w:t>
            </w:r>
          </w:p>
          <w:p w14:paraId="62D870C8" w14:textId="77777777" w:rsidR="007C5339" w:rsidRDefault="007C5339" w:rsidP="007C5339">
            <w:pPr>
              <w:pStyle w:val="3-"/>
            </w:pPr>
          </w:p>
          <w:p w14:paraId="246B8D96" w14:textId="77777777" w:rsidR="007C5339" w:rsidRPr="00914858" w:rsidRDefault="007C5339" w:rsidP="007C5339">
            <w:pPr>
              <w:pStyle w:val="3-"/>
              <w:rPr>
                <w:color w:val="00B050"/>
              </w:rPr>
            </w:pPr>
            <w:r w:rsidRPr="00914858">
              <w:rPr>
                <w:rFonts w:hint="eastAsia"/>
                <w:color w:val="00B050"/>
              </w:rPr>
              <w:t>//共有リソース</w:t>
            </w:r>
          </w:p>
          <w:p w14:paraId="4D2380AB" w14:textId="77777777" w:rsidR="007C5339" w:rsidRDefault="007C5339" w:rsidP="007C5339">
            <w:pPr>
              <w:pStyle w:val="3-"/>
            </w:pPr>
            <w:r>
              <w:t>static const int COMMON_RESOURCE_NUM = 2;</w:t>
            </w:r>
          </w:p>
          <w:p w14:paraId="660BFD68"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75055E16"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69F773FE" w14:textId="77777777" w:rsidR="007C5339" w:rsidRDefault="007C5339" w:rsidP="007C5339">
            <w:pPr>
              <w:pStyle w:val="3-"/>
            </w:pPr>
          </w:p>
          <w:p w14:paraId="5529B6CE" w14:textId="77777777" w:rsidR="007C5339" w:rsidRPr="00914858" w:rsidRDefault="007C5339" w:rsidP="007C5339">
            <w:pPr>
              <w:pStyle w:val="3-"/>
              <w:rPr>
                <w:color w:val="00B050"/>
              </w:rPr>
            </w:pPr>
            <w:r w:rsidRPr="00914858">
              <w:rPr>
                <w:rFonts w:hint="eastAsia"/>
                <w:color w:val="00B050"/>
              </w:rPr>
              <w:t>//スレッド固有データ</w:t>
            </w:r>
          </w:p>
          <w:p w14:paraId="3C56ED61" w14:textId="77777777" w:rsidR="007C5339" w:rsidRDefault="007C5339" w:rsidP="007C5339">
            <w:pPr>
              <w:pStyle w:val="3-"/>
            </w:pPr>
            <w:r>
              <w:t>__declspec(thread) int s_tlsData = 0;</w:t>
            </w:r>
          </w:p>
          <w:p w14:paraId="6DDD7555" w14:textId="77777777" w:rsidR="007C5339" w:rsidRDefault="007C5339" w:rsidP="007C5339">
            <w:pPr>
              <w:pStyle w:val="3-"/>
            </w:pPr>
          </w:p>
          <w:p w14:paraId="63EB2893" w14:textId="77777777" w:rsidR="007C5339" w:rsidRPr="00914858" w:rsidRDefault="007C5339" w:rsidP="007C5339">
            <w:pPr>
              <w:pStyle w:val="3-"/>
              <w:rPr>
                <w:color w:val="00B050"/>
              </w:rPr>
            </w:pPr>
            <w:r w:rsidRPr="00914858">
              <w:rPr>
                <w:rFonts w:hint="eastAsia"/>
                <w:color w:val="00B050"/>
              </w:rPr>
              <w:t>//スレッド</w:t>
            </w:r>
          </w:p>
          <w:p w14:paraId="4F80826B" w14:textId="77777777" w:rsidR="007C5339" w:rsidRDefault="007C5339" w:rsidP="007C5339">
            <w:pPr>
              <w:pStyle w:val="3-"/>
            </w:pPr>
            <w:r>
              <w:t>unsigned int WINAPI threadFunc(void* param_p)</w:t>
            </w:r>
          </w:p>
          <w:p w14:paraId="101815BF" w14:textId="77777777" w:rsidR="007C5339" w:rsidRDefault="007C5339" w:rsidP="007C5339">
            <w:pPr>
              <w:pStyle w:val="3-"/>
            </w:pPr>
            <w:r>
              <w:t>{</w:t>
            </w:r>
          </w:p>
          <w:p w14:paraId="0706EFD2" w14:textId="77777777" w:rsidR="007C5339" w:rsidRDefault="007C5339" w:rsidP="007C5339">
            <w:pPr>
              <w:pStyle w:val="3-"/>
            </w:pPr>
            <w:r>
              <w:rPr>
                <w:rFonts w:hint="eastAsia"/>
              </w:rPr>
              <w:tab/>
            </w:r>
            <w:r w:rsidRPr="009856D8">
              <w:rPr>
                <w:rFonts w:hint="eastAsia"/>
                <w:color w:val="00B050"/>
              </w:rPr>
              <w:t>//パラメータ受け取り</w:t>
            </w:r>
          </w:p>
          <w:p w14:paraId="302AFDF1" w14:textId="77777777" w:rsidR="007C5339" w:rsidRDefault="007C5339" w:rsidP="007C5339">
            <w:pPr>
              <w:pStyle w:val="3-"/>
            </w:pPr>
            <w:r>
              <w:tab/>
              <w:t>const char* name = static_cast&lt;const char*&gt;(param_p);</w:t>
            </w:r>
          </w:p>
          <w:p w14:paraId="7C5CD84B" w14:textId="77777777" w:rsidR="007C5339" w:rsidRDefault="007C5339" w:rsidP="007C5339">
            <w:pPr>
              <w:pStyle w:val="3-"/>
            </w:pPr>
          </w:p>
          <w:p w14:paraId="10E2BBF8" w14:textId="77777777" w:rsidR="007C5339" w:rsidRPr="009856D8" w:rsidRDefault="007C5339" w:rsidP="007C5339">
            <w:pPr>
              <w:pStyle w:val="3-"/>
              <w:rPr>
                <w:color w:val="00B050"/>
              </w:rPr>
            </w:pPr>
            <w:r>
              <w:rPr>
                <w:rFonts w:hint="eastAsia"/>
              </w:rPr>
              <w:tab/>
            </w:r>
            <w:r w:rsidRPr="009856D8">
              <w:rPr>
                <w:rFonts w:hint="eastAsia"/>
                <w:color w:val="00B050"/>
              </w:rPr>
              <w:t>//開始</w:t>
            </w:r>
          </w:p>
          <w:p w14:paraId="6551E359" w14:textId="77777777" w:rsidR="007C5339" w:rsidRDefault="007C5339" w:rsidP="007C5339">
            <w:pPr>
              <w:pStyle w:val="3-"/>
            </w:pPr>
            <w:r>
              <w:tab/>
              <w:t>printf("- begin:%s -\n", name);</w:t>
            </w:r>
          </w:p>
          <w:p w14:paraId="118BA766" w14:textId="77777777" w:rsidR="007C5339" w:rsidRDefault="007C5339" w:rsidP="007C5339">
            <w:pPr>
              <w:pStyle w:val="3-"/>
            </w:pPr>
            <w:r>
              <w:tab/>
              <w:t>fflush(stdout);</w:t>
            </w:r>
          </w:p>
          <w:p w14:paraId="35A1B445" w14:textId="77777777" w:rsidR="007C5339" w:rsidRDefault="007C5339" w:rsidP="007C5339">
            <w:pPr>
              <w:pStyle w:val="3-"/>
            </w:pPr>
          </w:p>
          <w:p w14:paraId="178D8818"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//名前付きセマフォオープン</w:t>
            </w:r>
          </w:p>
          <w:p w14:paraId="57BE52C1" w14:textId="77777777" w:rsidR="009856D8" w:rsidRDefault="007C5339" w:rsidP="007C5339">
            <w:pPr>
              <w:pStyle w:val="3-"/>
            </w:pPr>
            <w:r>
              <w:rPr>
                <w:rFonts w:hint="eastAsia"/>
              </w:rPr>
              <w:tab/>
            </w:r>
            <w:r w:rsidRPr="009856D8">
              <w:rPr>
                <w:rFonts w:hint="eastAsia"/>
                <w:color w:val="FF0000"/>
              </w:rPr>
              <w:t>HANDLE hSemaphore = OpenSemaphore(SEMAPHORE_ALL_ACCESS, false, COMMON_SEMAPHORE_NAME);</w:t>
            </w:r>
          </w:p>
          <w:p w14:paraId="2BAAD012" w14:textId="20DD2B80" w:rsidR="007C5339" w:rsidRDefault="009856D8" w:rsidP="007C5339">
            <w:pPr>
              <w:pStyle w:val="3-"/>
            </w:pPr>
            <w:r>
              <w:tab/>
            </w:r>
            <w:r>
              <w:tab/>
            </w:r>
            <w:r>
              <w:tab/>
            </w:r>
            <w:r>
              <w:tab/>
            </w:r>
            <w:r>
              <w:tab/>
            </w:r>
            <w:r>
              <w:tab/>
            </w:r>
            <w:r>
              <w:tab/>
            </w:r>
            <w:r w:rsidR="007C5339" w:rsidRPr="009856D8">
              <w:rPr>
                <w:rFonts w:hint="eastAsia"/>
                <w:color w:val="00B050"/>
              </w:rPr>
              <w:t>//SEMAPHORE_ALL_ACCESS 権限が必要（セマフォの獲得とリリースを行うため）</w:t>
            </w:r>
          </w:p>
          <w:p w14:paraId="52FD03BA" w14:textId="77777777" w:rsidR="007C5339" w:rsidRDefault="007C5339" w:rsidP="007C5339">
            <w:pPr>
              <w:pStyle w:val="3-"/>
            </w:pPr>
          </w:p>
          <w:p w14:paraId="4F84D175" w14:textId="77777777" w:rsidR="007C5339" w:rsidRDefault="007C5339" w:rsidP="007C5339">
            <w:pPr>
              <w:pStyle w:val="3-"/>
            </w:pPr>
            <w:r>
              <w:rPr>
                <w:rFonts w:hint="eastAsia"/>
              </w:rPr>
              <w:tab/>
            </w:r>
            <w:r w:rsidRPr="009856D8">
              <w:rPr>
                <w:rFonts w:hint="eastAsia"/>
                <w:color w:val="00B050"/>
              </w:rPr>
              <w:t>//名前付きミューテックスオープン</w:t>
            </w:r>
          </w:p>
          <w:p w14:paraId="35645C02" w14:textId="77777777" w:rsidR="007C5339" w:rsidRDefault="007C5339" w:rsidP="007C5339">
            <w:pPr>
              <w:pStyle w:val="3-"/>
            </w:pPr>
            <w:r>
              <w:tab/>
              <w:t>HANDLE hMutex = OpenMutex(SYNCHRONIZE, false, COMMON_MUTEX_NAME);</w:t>
            </w:r>
          </w:p>
          <w:p w14:paraId="662A7EC8" w14:textId="77777777" w:rsidR="007C5339" w:rsidRDefault="007C5339" w:rsidP="007C5339">
            <w:pPr>
              <w:pStyle w:val="3-"/>
            </w:pPr>
          </w:p>
          <w:p w14:paraId="074EB87E" w14:textId="77777777" w:rsidR="007C5339" w:rsidRDefault="007C5339" w:rsidP="007C5339">
            <w:pPr>
              <w:pStyle w:val="3-"/>
            </w:pPr>
            <w:r>
              <w:rPr>
                <w:rFonts w:hint="eastAsia"/>
              </w:rPr>
              <w:tab/>
            </w:r>
            <w:r w:rsidRPr="009856D8">
              <w:rPr>
                <w:rFonts w:hint="eastAsia"/>
                <w:color w:val="00B050"/>
              </w:rPr>
              <w:t>//処理</w:t>
            </w:r>
          </w:p>
          <w:p w14:paraId="72087A95" w14:textId="77777777" w:rsidR="007C5339" w:rsidRDefault="007C5339" w:rsidP="007C5339">
            <w:pPr>
              <w:pStyle w:val="3-"/>
            </w:pPr>
            <w:r>
              <w:tab/>
              <w:t>for (int i = 0; i &lt; 3; ++i)</w:t>
            </w:r>
          </w:p>
          <w:p w14:paraId="4A53AAE7" w14:textId="77777777" w:rsidR="007C5339" w:rsidRDefault="007C5339" w:rsidP="007C5339">
            <w:pPr>
              <w:pStyle w:val="3-"/>
            </w:pPr>
            <w:r>
              <w:tab/>
              <w:t>{</w:t>
            </w:r>
          </w:p>
          <w:p w14:paraId="06D034AA" w14:textId="77777777" w:rsidR="007C5339" w:rsidRDefault="007C5339" w:rsidP="007C5339">
            <w:pPr>
              <w:pStyle w:val="3-"/>
            </w:pPr>
            <w:r>
              <w:rPr>
                <w:rFonts w:hint="eastAsia"/>
              </w:rPr>
              <w:tab/>
            </w:r>
            <w:r>
              <w:rPr>
                <w:rFonts w:hint="eastAsia"/>
              </w:rPr>
              <w:tab/>
            </w:r>
            <w:r w:rsidRPr="009856D8">
              <w:rPr>
                <w:rFonts w:hint="eastAsia"/>
                <w:color w:val="00B050"/>
              </w:rPr>
              <w:t>//セマフォ取得</w:t>
            </w:r>
          </w:p>
          <w:p w14:paraId="5660ED3B" w14:textId="77777777" w:rsidR="009856D8" w:rsidRDefault="007C5339" w:rsidP="007C5339">
            <w:pPr>
              <w:pStyle w:val="3-"/>
            </w:pPr>
            <w:r>
              <w:rPr>
                <w:rFonts w:hint="eastAsia"/>
              </w:rPr>
              <w:tab/>
            </w:r>
            <w:r>
              <w:rPr>
                <w:rFonts w:hint="eastAsia"/>
              </w:rPr>
              <w:tab/>
            </w:r>
            <w:r w:rsidRPr="009856D8">
              <w:rPr>
                <w:rFonts w:hint="eastAsia"/>
                <w:color w:val="FF0000"/>
              </w:rPr>
              <w:t>WaitForSingleObject(hSemaphore, INFINITE);</w:t>
            </w:r>
            <w:r>
              <w:rPr>
                <w:rFonts w:hint="eastAsia"/>
              </w:rPr>
              <w:t>//取得できない時に他の処理を行いたい場合はタイムアウト値を</w:t>
            </w:r>
          </w:p>
          <w:p w14:paraId="7C8121F0" w14:textId="52351FEB" w:rsidR="007C5339" w:rsidRDefault="009856D8" w:rsidP="007C5339">
            <w:pPr>
              <w:pStyle w:val="3-"/>
            </w:pPr>
            <w:r>
              <w:tab/>
            </w:r>
            <w:r>
              <w:tab/>
              <w:t xml:space="preserve">                                          //</w:t>
            </w:r>
            <w:r w:rsidR="007C5339">
              <w:rPr>
                <w:rFonts w:hint="eastAsia"/>
              </w:rPr>
              <w:t>指定する</w:t>
            </w:r>
          </w:p>
          <w:p w14:paraId="00FFFFA2" w14:textId="77777777" w:rsidR="007C5339" w:rsidRDefault="007C5339" w:rsidP="007C5339">
            <w:pPr>
              <w:pStyle w:val="3-"/>
            </w:pPr>
            <w:r>
              <w:tab/>
            </w:r>
            <w:r>
              <w:tab/>
            </w:r>
          </w:p>
          <w:p w14:paraId="77FE9EAC"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//共有リソースを獲得</w:t>
            </w:r>
          </w:p>
          <w:p w14:paraId="7E1A2EDB" w14:textId="77777777" w:rsidR="007C5339" w:rsidRDefault="007C5339" w:rsidP="007C5339">
            <w:pPr>
              <w:pStyle w:val="3-"/>
            </w:pPr>
            <w:r>
              <w:tab/>
            </w:r>
            <w:r>
              <w:tab/>
              <w:t>int index = 0;</w:t>
            </w:r>
          </w:p>
          <w:p w14:paraId="4D849566" w14:textId="77777777" w:rsidR="007C5339" w:rsidRDefault="007C5339" w:rsidP="007C5339">
            <w:pPr>
              <w:pStyle w:val="3-"/>
            </w:pPr>
            <w:r>
              <w:rPr>
                <w:rFonts w:hint="eastAsia"/>
              </w:rPr>
              <w:tab/>
            </w:r>
            <w:r>
              <w:rPr>
                <w:rFonts w:hint="eastAsia"/>
              </w:rPr>
              <w:tab/>
              <w:t>WaitForSingleObject(hMutex, INFINITE);</w:t>
            </w:r>
            <w:r w:rsidRPr="009856D8">
              <w:rPr>
                <w:rFonts w:hint="eastAsia"/>
                <w:color w:val="00B050"/>
              </w:rPr>
              <w:t>//ミューテックス取得</w:t>
            </w:r>
          </w:p>
          <w:p w14:paraId="72643E0C" w14:textId="77777777" w:rsidR="007C5339" w:rsidRDefault="007C5339" w:rsidP="007C5339">
            <w:pPr>
              <w:pStyle w:val="3-"/>
            </w:pPr>
            <w:r>
              <w:tab/>
            </w:r>
            <w:r>
              <w:tab/>
              <w:t>for (; index &lt; COMMON_RESOURCE_NUM; ++index)</w:t>
            </w:r>
          </w:p>
          <w:p w14:paraId="0AAD43F4" w14:textId="77777777" w:rsidR="007C5339" w:rsidRDefault="007C5339" w:rsidP="007C5339">
            <w:pPr>
              <w:pStyle w:val="3-"/>
            </w:pPr>
            <w:r>
              <w:tab/>
            </w:r>
            <w:r>
              <w:tab/>
              <w:t>{</w:t>
            </w:r>
          </w:p>
          <w:p w14:paraId="3414A934" w14:textId="77777777" w:rsidR="007C5339" w:rsidRDefault="007C5339" w:rsidP="007C5339">
            <w:pPr>
              <w:pStyle w:val="3-"/>
            </w:pPr>
            <w:r>
              <w:tab/>
            </w:r>
            <w:r>
              <w:tab/>
            </w:r>
            <w:r>
              <w:tab/>
              <w:t>if (!s_usingCommonResource[index])</w:t>
            </w:r>
          </w:p>
          <w:p w14:paraId="17AC0743" w14:textId="77777777" w:rsidR="007C5339" w:rsidRDefault="007C5339" w:rsidP="007C5339">
            <w:pPr>
              <w:pStyle w:val="3-"/>
            </w:pPr>
            <w:r>
              <w:tab/>
            </w:r>
            <w:r>
              <w:tab/>
            </w:r>
            <w:r>
              <w:tab/>
            </w:r>
            <w:r>
              <w:tab/>
              <w:t>break;</w:t>
            </w:r>
          </w:p>
          <w:p w14:paraId="3D9F40E0" w14:textId="77777777" w:rsidR="007C5339" w:rsidRDefault="007C5339" w:rsidP="007C5339">
            <w:pPr>
              <w:pStyle w:val="3-"/>
            </w:pPr>
            <w:r>
              <w:tab/>
            </w:r>
            <w:r>
              <w:tab/>
              <w:t>}</w:t>
            </w:r>
          </w:p>
          <w:p w14:paraId="2188994F" w14:textId="77777777" w:rsidR="007C5339" w:rsidRDefault="007C5339" w:rsidP="007C5339">
            <w:pPr>
              <w:pStyle w:val="3-"/>
            </w:pPr>
            <w:r>
              <w:tab/>
            </w:r>
            <w:r>
              <w:tab/>
              <w:t>s_usingCommonResource[index] = true;</w:t>
            </w:r>
          </w:p>
          <w:p w14:paraId="106E2D90" w14:textId="77777777" w:rsidR="007C5339" w:rsidRPr="009856D8" w:rsidRDefault="007C5339" w:rsidP="007C5339">
            <w:pPr>
              <w:pStyle w:val="3-"/>
              <w:rPr>
                <w:color w:val="00B050"/>
              </w:rPr>
            </w:pPr>
            <w:r>
              <w:rPr>
                <w:rFonts w:hint="eastAsia"/>
              </w:rPr>
              <w:tab/>
            </w:r>
            <w:r>
              <w:rPr>
                <w:rFonts w:hint="eastAsia"/>
              </w:rPr>
              <w:tab/>
              <w:t>ReleaseMutex(hMutex);</w:t>
            </w:r>
            <w:r w:rsidRPr="009856D8">
              <w:rPr>
                <w:rFonts w:hint="eastAsia"/>
                <w:color w:val="00B050"/>
              </w:rPr>
              <w:t>//ミューテックス解放</w:t>
            </w:r>
          </w:p>
          <w:p w14:paraId="6DD6BA30" w14:textId="77777777" w:rsidR="007C5339" w:rsidRDefault="007C5339" w:rsidP="007C5339">
            <w:pPr>
              <w:pStyle w:val="3-"/>
            </w:pPr>
          </w:p>
          <w:p w14:paraId="61B1AB36" w14:textId="77777777" w:rsidR="007C5339" w:rsidRDefault="007C5339" w:rsidP="007C5339">
            <w:pPr>
              <w:pStyle w:val="3-"/>
            </w:pPr>
            <w:r>
              <w:rPr>
                <w:rFonts w:hint="eastAsia"/>
              </w:rPr>
              <w:tab/>
            </w:r>
            <w:r>
              <w:rPr>
                <w:rFonts w:hint="eastAsia"/>
              </w:rPr>
              <w:tab/>
            </w:r>
            <w:r w:rsidRPr="009856D8">
              <w:rPr>
                <w:rFonts w:hint="eastAsia"/>
                <w:color w:val="00B050"/>
              </w:rPr>
              <w:t>//データ表示（前）</w:t>
            </w:r>
          </w:p>
          <w:p w14:paraId="7802267B" w14:textId="77777777" w:rsidR="007C5339" w:rsidRDefault="007C5339" w:rsidP="007C5339">
            <w:pPr>
              <w:pStyle w:val="3-"/>
            </w:pPr>
            <w:r>
              <w:tab/>
            </w:r>
            <w:r>
              <w:tab/>
              <w:t>printf("%s: [BEFORE] commonResource[%d]=%d, tlsData=%d\n", name, index, s_commonResource[index], s_tlsData);</w:t>
            </w:r>
          </w:p>
          <w:p w14:paraId="058B4428" w14:textId="77777777" w:rsidR="007C5339" w:rsidRDefault="007C5339" w:rsidP="007C5339">
            <w:pPr>
              <w:pStyle w:val="3-"/>
            </w:pPr>
            <w:r>
              <w:tab/>
            </w:r>
            <w:r>
              <w:tab/>
              <w:t>fflush(stdout);</w:t>
            </w:r>
          </w:p>
          <w:p w14:paraId="4AC27597" w14:textId="77777777" w:rsidR="007C5339" w:rsidRDefault="007C5339" w:rsidP="007C5339">
            <w:pPr>
              <w:pStyle w:val="3-"/>
            </w:pPr>
          </w:p>
          <w:p w14:paraId="21261180"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//データ取得</w:t>
            </w:r>
          </w:p>
          <w:p w14:paraId="4C7A27B4" w14:textId="77777777" w:rsidR="007C5339" w:rsidRDefault="007C5339" w:rsidP="007C5339">
            <w:pPr>
              <w:pStyle w:val="3-"/>
            </w:pPr>
            <w:r>
              <w:tab/>
            </w:r>
            <w:r>
              <w:tab/>
              <w:t>int common_data = s_commonResource[index];</w:t>
            </w:r>
          </w:p>
          <w:p w14:paraId="0551F3D2" w14:textId="77777777" w:rsidR="007C5339" w:rsidRDefault="007C5339" w:rsidP="007C5339">
            <w:pPr>
              <w:pStyle w:val="3-"/>
            </w:pPr>
            <w:r>
              <w:tab/>
            </w:r>
            <w:r>
              <w:tab/>
              <w:t>int tls_data = s_tlsData;</w:t>
            </w:r>
          </w:p>
          <w:p w14:paraId="34036115" w14:textId="77777777" w:rsidR="007C5339" w:rsidRDefault="007C5339" w:rsidP="007C5339">
            <w:pPr>
              <w:pStyle w:val="3-"/>
            </w:pPr>
          </w:p>
          <w:p w14:paraId="00B03966" w14:textId="77777777" w:rsidR="007C5339" w:rsidRDefault="007C5339" w:rsidP="007C5339">
            <w:pPr>
              <w:pStyle w:val="3-"/>
            </w:pPr>
            <w:r>
              <w:rPr>
                <w:rFonts w:hint="eastAsia"/>
              </w:rPr>
              <w:tab/>
            </w:r>
            <w:r>
              <w:rPr>
                <w:rFonts w:hint="eastAsia"/>
              </w:rPr>
              <w:tab/>
            </w:r>
            <w:r w:rsidRPr="009856D8">
              <w:rPr>
                <w:rFonts w:hint="eastAsia"/>
                <w:color w:val="00B050"/>
              </w:rPr>
              <w:t>//データ更新</w:t>
            </w:r>
          </w:p>
          <w:p w14:paraId="0396BE92" w14:textId="77777777" w:rsidR="007C5339" w:rsidRDefault="007C5339" w:rsidP="007C5339">
            <w:pPr>
              <w:pStyle w:val="3-"/>
            </w:pPr>
            <w:r>
              <w:tab/>
            </w:r>
            <w:r>
              <w:tab/>
              <w:t>++common_data;</w:t>
            </w:r>
          </w:p>
          <w:p w14:paraId="4919A994" w14:textId="77777777" w:rsidR="007C5339" w:rsidRDefault="007C5339" w:rsidP="007C5339">
            <w:pPr>
              <w:pStyle w:val="3-"/>
            </w:pPr>
            <w:r>
              <w:tab/>
            </w:r>
            <w:r>
              <w:tab/>
              <w:t>++tls_data;</w:t>
            </w:r>
          </w:p>
          <w:p w14:paraId="788B5D20" w14:textId="77777777" w:rsidR="007C5339" w:rsidRDefault="007C5339" w:rsidP="007C5339">
            <w:pPr>
              <w:pStyle w:val="3-"/>
            </w:pPr>
          </w:p>
          <w:p w14:paraId="158084B8"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//若干ランダムでスリープ（0～4 msec）</w:t>
            </w:r>
          </w:p>
          <w:p w14:paraId="7E70567D" w14:textId="77777777" w:rsidR="007C5339" w:rsidRDefault="007C5339" w:rsidP="007C5339">
            <w:pPr>
              <w:pStyle w:val="3-"/>
            </w:pPr>
            <w:r>
              <w:tab/>
            </w:r>
            <w:r>
              <w:tab/>
              <w:t>Sleep(rand() % 5);</w:t>
            </w:r>
          </w:p>
          <w:p w14:paraId="36B2FCD6" w14:textId="77777777" w:rsidR="007C5339" w:rsidRDefault="007C5339" w:rsidP="007C5339">
            <w:pPr>
              <w:pStyle w:val="3-"/>
            </w:pPr>
          </w:p>
          <w:p w14:paraId="0B9A684D"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//データ書き戻し</w:t>
            </w:r>
          </w:p>
          <w:p w14:paraId="3D9FFB2F" w14:textId="77777777" w:rsidR="007C5339" w:rsidRDefault="007C5339" w:rsidP="007C5339">
            <w:pPr>
              <w:pStyle w:val="3-"/>
            </w:pPr>
            <w:r>
              <w:tab/>
            </w:r>
            <w:r>
              <w:tab/>
              <w:t>s_commonResource[index] = common_data;</w:t>
            </w:r>
          </w:p>
          <w:p w14:paraId="3D74102B" w14:textId="77777777" w:rsidR="007C5339" w:rsidRDefault="007C5339" w:rsidP="007C5339">
            <w:pPr>
              <w:pStyle w:val="3-"/>
            </w:pPr>
            <w:r>
              <w:tab/>
            </w:r>
            <w:r>
              <w:tab/>
              <w:t>s_tlsData = tls_data;</w:t>
            </w:r>
          </w:p>
          <w:p w14:paraId="289D1026" w14:textId="77777777" w:rsidR="007C5339" w:rsidRDefault="007C5339" w:rsidP="007C5339">
            <w:pPr>
              <w:pStyle w:val="3-"/>
            </w:pPr>
          </w:p>
          <w:p w14:paraId="2C814312" w14:textId="77777777" w:rsidR="007C5339" w:rsidRDefault="007C5339" w:rsidP="007C5339">
            <w:pPr>
              <w:pStyle w:val="3-"/>
            </w:pPr>
            <w:r>
              <w:rPr>
                <w:rFonts w:hint="eastAsia"/>
              </w:rPr>
              <w:tab/>
            </w:r>
            <w:r>
              <w:rPr>
                <w:rFonts w:hint="eastAsia"/>
              </w:rPr>
              <w:tab/>
            </w:r>
            <w:r w:rsidRPr="009856D8">
              <w:rPr>
                <w:rFonts w:hint="eastAsia"/>
                <w:color w:val="00B050"/>
              </w:rPr>
              <w:t>//データ表示（後）</w:t>
            </w:r>
          </w:p>
          <w:p w14:paraId="47715107" w14:textId="77777777" w:rsidR="009856D8" w:rsidRDefault="007C5339" w:rsidP="007C5339">
            <w:pPr>
              <w:pStyle w:val="3-"/>
            </w:pPr>
            <w:r>
              <w:tab/>
            </w:r>
            <w:r>
              <w:tab/>
              <w:t>printf("%s: [AFTER]  commonResource[%d]=%d, tlsData=%d\n",</w:t>
            </w:r>
          </w:p>
          <w:p w14:paraId="75F6C507" w14:textId="176F93FF" w:rsidR="007C5339" w:rsidRDefault="009856D8" w:rsidP="007C5339">
            <w:pPr>
              <w:pStyle w:val="3-"/>
            </w:pPr>
            <w:r>
              <w:tab/>
            </w:r>
            <w:r>
              <w:tab/>
            </w:r>
            <w:r>
              <w:tab/>
            </w:r>
            <w:r>
              <w:tab/>
            </w:r>
            <w:r>
              <w:tab/>
            </w:r>
            <w:r>
              <w:tab/>
            </w:r>
            <w:r>
              <w:tab/>
            </w:r>
            <w:r>
              <w:tab/>
            </w:r>
            <w:r>
              <w:tab/>
            </w:r>
            <w:r>
              <w:tab/>
            </w:r>
            <w:r w:rsidR="007C5339">
              <w:t xml:space="preserve"> name, index, s_commonResource[index], s_tlsData);</w:t>
            </w:r>
          </w:p>
          <w:p w14:paraId="16F1A64A" w14:textId="77777777" w:rsidR="007C5339" w:rsidRDefault="007C5339" w:rsidP="007C5339">
            <w:pPr>
              <w:pStyle w:val="3-"/>
            </w:pPr>
            <w:r>
              <w:tab/>
            </w:r>
            <w:r>
              <w:tab/>
              <w:t>fflush(stdout);</w:t>
            </w:r>
          </w:p>
          <w:p w14:paraId="4F852B64" w14:textId="77777777" w:rsidR="007C5339" w:rsidRDefault="007C5339" w:rsidP="007C5339">
            <w:pPr>
              <w:pStyle w:val="3-"/>
            </w:pPr>
          </w:p>
          <w:p w14:paraId="42DE723F" w14:textId="77777777" w:rsidR="007C5339" w:rsidRDefault="007C5339" w:rsidP="007C5339">
            <w:pPr>
              <w:pStyle w:val="3-"/>
            </w:pPr>
            <w:r>
              <w:rPr>
                <w:rFonts w:hint="eastAsia"/>
              </w:rPr>
              <w:tab/>
            </w:r>
            <w:r>
              <w:rPr>
                <w:rFonts w:hint="eastAsia"/>
              </w:rPr>
              <w:tab/>
            </w:r>
            <w:r w:rsidRPr="009856D8">
              <w:rPr>
                <w:rFonts w:hint="eastAsia"/>
                <w:color w:val="00B050"/>
              </w:rPr>
              <w:t>//共有リソースを解放</w:t>
            </w:r>
          </w:p>
          <w:p w14:paraId="085A28E7" w14:textId="77777777" w:rsidR="007C5339" w:rsidRDefault="007C5339" w:rsidP="007C5339">
            <w:pPr>
              <w:pStyle w:val="3-"/>
            </w:pPr>
            <w:r>
              <w:tab/>
            </w:r>
            <w:r>
              <w:tab/>
              <w:t>s_usingCommonResource[index] = false;</w:t>
            </w:r>
          </w:p>
          <w:p w14:paraId="797B3427" w14:textId="77777777" w:rsidR="007C5339" w:rsidRDefault="007C5339" w:rsidP="007C5339">
            <w:pPr>
              <w:pStyle w:val="3-"/>
            </w:pPr>
            <w:r>
              <w:tab/>
            </w:r>
            <w:r>
              <w:tab/>
            </w:r>
          </w:p>
          <w:p w14:paraId="068CA43F" w14:textId="77777777" w:rsidR="007C5339" w:rsidRDefault="007C5339" w:rsidP="007C5339">
            <w:pPr>
              <w:pStyle w:val="3-"/>
            </w:pPr>
            <w:r>
              <w:rPr>
                <w:rFonts w:hint="eastAsia"/>
              </w:rPr>
              <w:tab/>
            </w:r>
            <w:r>
              <w:rPr>
                <w:rFonts w:hint="eastAsia"/>
              </w:rPr>
              <w:tab/>
            </w:r>
            <w:r w:rsidRPr="009856D8">
              <w:rPr>
                <w:rFonts w:hint="eastAsia"/>
                <w:color w:val="00B050"/>
              </w:rPr>
              <w:t>//セマフォ解放</w:t>
            </w:r>
          </w:p>
          <w:p w14:paraId="5C85C3E6" w14:textId="77777777" w:rsidR="007C5339" w:rsidRDefault="007C5339" w:rsidP="007C5339">
            <w:pPr>
              <w:pStyle w:val="3-"/>
            </w:pPr>
            <w:r>
              <w:tab/>
            </w:r>
            <w:r>
              <w:tab/>
              <w:t>LONG prev_count;</w:t>
            </w:r>
          </w:p>
          <w:p w14:paraId="12B9458B" w14:textId="77777777" w:rsidR="007C5339" w:rsidRPr="009856D8" w:rsidRDefault="007C5339" w:rsidP="007C5339">
            <w:pPr>
              <w:pStyle w:val="3-"/>
              <w:rPr>
                <w:color w:val="FF0000"/>
              </w:rPr>
            </w:pPr>
            <w:r>
              <w:tab/>
            </w:r>
            <w:r>
              <w:tab/>
            </w:r>
            <w:r w:rsidRPr="009856D8">
              <w:rPr>
                <w:color w:val="FF0000"/>
              </w:rPr>
              <w:t>ReleaseSemaphore(hSemaphore, 1, &amp;prev_count);</w:t>
            </w:r>
          </w:p>
          <w:p w14:paraId="68ADAA0E" w14:textId="77777777" w:rsidR="007C5339" w:rsidRDefault="007C5339" w:rsidP="007C5339">
            <w:pPr>
              <w:pStyle w:val="3-"/>
            </w:pPr>
          </w:p>
          <w:p w14:paraId="6961BCA4" w14:textId="77777777" w:rsidR="007C5339" w:rsidRDefault="007C5339" w:rsidP="007C5339">
            <w:pPr>
              <w:pStyle w:val="3-"/>
            </w:pPr>
            <w:r>
              <w:rPr>
                <w:rFonts w:hint="eastAsia"/>
              </w:rPr>
              <w:tab/>
            </w:r>
            <w:r>
              <w:rPr>
                <w:rFonts w:hint="eastAsia"/>
              </w:rPr>
              <w:tab/>
            </w:r>
            <w:r w:rsidRPr="009856D8">
              <w:rPr>
                <w:rFonts w:hint="eastAsia"/>
                <w:color w:val="00B050"/>
              </w:rPr>
              <w:t>//スレッド切り替えのためのスリープ</w:t>
            </w:r>
          </w:p>
          <w:p w14:paraId="658ECC72" w14:textId="77777777" w:rsidR="007C5339" w:rsidRDefault="007C5339" w:rsidP="007C5339">
            <w:pPr>
              <w:pStyle w:val="3-"/>
            </w:pPr>
            <w:r>
              <w:tab/>
            </w:r>
            <w:r>
              <w:tab/>
              <w:t>Sleep(0);</w:t>
            </w:r>
          </w:p>
          <w:p w14:paraId="32462EB2" w14:textId="77777777" w:rsidR="007C5339" w:rsidRPr="009856D8" w:rsidRDefault="007C5339" w:rsidP="007C5339">
            <w:pPr>
              <w:pStyle w:val="3-"/>
              <w:rPr>
                <w:color w:val="00B050"/>
              </w:rPr>
            </w:pPr>
            <w:r>
              <w:rPr>
                <w:rFonts w:hint="eastAsia"/>
              </w:rPr>
              <w:tab/>
            </w:r>
            <w:r w:rsidRPr="009856D8">
              <w:rPr>
                <w:rFonts w:hint="eastAsia"/>
                <w:color w:val="00B050"/>
              </w:rPr>
              <w:t>//</w:t>
            </w:r>
            <w:r w:rsidRPr="009856D8">
              <w:rPr>
                <w:rFonts w:hint="eastAsia"/>
                <w:color w:val="00B050"/>
              </w:rPr>
              <w:tab/>
              <w:t>//スレッド切り替え</w:t>
            </w:r>
          </w:p>
          <w:p w14:paraId="497A311D"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SwitchToThread();//OSに任せて再スケジューリング</w:t>
            </w:r>
          </w:p>
          <w:p w14:paraId="6FBB0631"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Yield();//廃止</w:t>
            </w:r>
          </w:p>
          <w:p w14:paraId="74E96BC6" w14:textId="77777777" w:rsidR="007C5339" w:rsidRDefault="007C5339" w:rsidP="007C5339">
            <w:pPr>
              <w:pStyle w:val="3-"/>
            </w:pPr>
            <w:r>
              <w:tab/>
              <w:t>}</w:t>
            </w:r>
          </w:p>
          <w:p w14:paraId="39D89360" w14:textId="77777777" w:rsidR="007C5339" w:rsidRDefault="007C5339" w:rsidP="007C5339">
            <w:pPr>
              <w:pStyle w:val="3-"/>
            </w:pPr>
          </w:p>
          <w:p w14:paraId="449A9ADF" w14:textId="77777777" w:rsidR="007C5339" w:rsidRPr="009856D8" w:rsidRDefault="007C5339" w:rsidP="007C5339">
            <w:pPr>
              <w:pStyle w:val="3-"/>
              <w:rPr>
                <w:color w:val="00B050"/>
              </w:rPr>
            </w:pPr>
            <w:r>
              <w:rPr>
                <w:rFonts w:hint="eastAsia"/>
              </w:rPr>
              <w:tab/>
            </w:r>
            <w:r w:rsidRPr="009856D8">
              <w:rPr>
                <w:rFonts w:hint="eastAsia"/>
                <w:color w:val="00B050"/>
              </w:rPr>
              <w:t>//名前付きミューテックスクローズ</w:t>
            </w:r>
          </w:p>
          <w:p w14:paraId="7A344469" w14:textId="77777777" w:rsidR="007C5339" w:rsidRDefault="007C5339" w:rsidP="007C5339">
            <w:pPr>
              <w:pStyle w:val="3-"/>
            </w:pPr>
            <w:r>
              <w:tab/>
              <w:t>CloseHandle(hMutex);</w:t>
            </w:r>
          </w:p>
          <w:p w14:paraId="42316376" w14:textId="77777777" w:rsidR="007C5339" w:rsidRDefault="007C5339" w:rsidP="007C5339">
            <w:pPr>
              <w:pStyle w:val="3-"/>
            </w:pPr>
          </w:p>
          <w:p w14:paraId="7BC16E52"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//名前付きセマフォクローズ</w:t>
            </w:r>
          </w:p>
          <w:p w14:paraId="46B2326E" w14:textId="77777777" w:rsidR="007C5339" w:rsidRPr="009856D8" w:rsidRDefault="007C5339" w:rsidP="007C5339">
            <w:pPr>
              <w:pStyle w:val="3-"/>
              <w:rPr>
                <w:color w:val="FF0000"/>
              </w:rPr>
            </w:pPr>
            <w:r>
              <w:tab/>
            </w:r>
            <w:r w:rsidRPr="009856D8">
              <w:rPr>
                <w:color w:val="FF0000"/>
              </w:rPr>
              <w:t>CloseHandle(hSemaphore);</w:t>
            </w:r>
          </w:p>
          <w:p w14:paraId="3D457C81" w14:textId="77777777" w:rsidR="007C5339" w:rsidRDefault="007C5339" w:rsidP="007C5339">
            <w:pPr>
              <w:pStyle w:val="3-"/>
            </w:pPr>
          </w:p>
          <w:p w14:paraId="2DC632D6" w14:textId="77777777" w:rsidR="007C5339" w:rsidRPr="009856D8" w:rsidRDefault="007C5339" w:rsidP="007C5339">
            <w:pPr>
              <w:pStyle w:val="3-"/>
              <w:rPr>
                <w:color w:val="00B050"/>
              </w:rPr>
            </w:pPr>
            <w:r>
              <w:rPr>
                <w:rFonts w:hint="eastAsia"/>
              </w:rPr>
              <w:tab/>
            </w:r>
            <w:r w:rsidRPr="009856D8">
              <w:rPr>
                <w:rFonts w:hint="eastAsia"/>
                <w:color w:val="00B050"/>
              </w:rPr>
              <w:t>//終了</w:t>
            </w:r>
          </w:p>
          <w:p w14:paraId="27990AA5" w14:textId="77777777" w:rsidR="007C5339" w:rsidRDefault="007C5339" w:rsidP="007C5339">
            <w:pPr>
              <w:pStyle w:val="3-"/>
            </w:pPr>
            <w:r>
              <w:tab/>
              <w:t>printf("- end:%s -\n", name);</w:t>
            </w:r>
          </w:p>
          <w:p w14:paraId="353A19AF" w14:textId="77777777" w:rsidR="007C5339" w:rsidRDefault="007C5339" w:rsidP="007C5339">
            <w:pPr>
              <w:pStyle w:val="3-"/>
            </w:pPr>
            <w:r>
              <w:tab/>
              <w:t>fflush(stdout);</w:t>
            </w:r>
          </w:p>
          <w:p w14:paraId="10F81BD4" w14:textId="77777777" w:rsidR="007C5339" w:rsidRDefault="007C5339" w:rsidP="007C5339">
            <w:pPr>
              <w:pStyle w:val="3-"/>
            </w:pPr>
            <w:r>
              <w:tab/>
              <w:t>return 0;</w:t>
            </w:r>
          </w:p>
          <w:p w14:paraId="195051E9" w14:textId="77777777" w:rsidR="007C5339" w:rsidRDefault="007C5339" w:rsidP="007C5339">
            <w:pPr>
              <w:pStyle w:val="3-"/>
            </w:pPr>
            <w:r>
              <w:t>}</w:t>
            </w:r>
          </w:p>
          <w:p w14:paraId="39630C78" w14:textId="77777777" w:rsidR="007C5339" w:rsidRDefault="007C5339" w:rsidP="007C5339">
            <w:pPr>
              <w:pStyle w:val="3-"/>
            </w:pPr>
          </w:p>
          <w:p w14:paraId="27E2339C" w14:textId="77777777" w:rsidR="007C5339" w:rsidRPr="009856D8" w:rsidRDefault="007C5339" w:rsidP="007C5339">
            <w:pPr>
              <w:pStyle w:val="3-"/>
              <w:rPr>
                <w:color w:val="00B050"/>
              </w:rPr>
            </w:pPr>
            <w:r w:rsidRPr="009856D8">
              <w:rPr>
                <w:rFonts w:hint="eastAsia"/>
                <w:color w:val="00B050"/>
              </w:rPr>
              <w:t>//テスト</w:t>
            </w:r>
          </w:p>
          <w:p w14:paraId="2BE29D3F" w14:textId="77777777" w:rsidR="007C5339" w:rsidRDefault="007C5339" w:rsidP="007C5339">
            <w:pPr>
              <w:pStyle w:val="3-"/>
            </w:pPr>
            <w:r>
              <w:t>int main(const int argc, const char* argv[])</w:t>
            </w:r>
          </w:p>
          <w:p w14:paraId="2FB74EDB" w14:textId="77777777" w:rsidR="007C5339" w:rsidRDefault="007C5339" w:rsidP="007C5339">
            <w:pPr>
              <w:pStyle w:val="3-"/>
            </w:pPr>
            <w:r>
              <w:t>{</w:t>
            </w:r>
          </w:p>
          <w:p w14:paraId="265900A6" w14:textId="77777777" w:rsidR="007C5339" w:rsidRDefault="007C5339" w:rsidP="007C5339">
            <w:pPr>
              <w:pStyle w:val="3-"/>
            </w:pPr>
            <w:r>
              <w:rPr>
                <w:rFonts w:hint="eastAsia"/>
              </w:rPr>
              <w:tab/>
            </w:r>
            <w:r w:rsidRPr="009856D8">
              <w:rPr>
                <w:rFonts w:hint="eastAsia"/>
                <w:color w:val="00B050"/>
              </w:rPr>
              <w:t>//セマフォハンドル</w:t>
            </w:r>
          </w:p>
          <w:p w14:paraId="3F7AB905" w14:textId="77777777" w:rsidR="007C5339" w:rsidRDefault="007C5339" w:rsidP="007C5339">
            <w:pPr>
              <w:pStyle w:val="3-"/>
            </w:pPr>
            <w:r>
              <w:tab/>
            </w:r>
            <w:r w:rsidRPr="009856D8">
              <w:rPr>
                <w:color w:val="FF0000"/>
              </w:rPr>
              <w:t>HANDLE hSemaphore = INVALID_HANDLE_VALUE;</w:t>
            </w:r>
          </w:p>
          <w:p w14:paraId="6218D10D" w14:textId="77777777" w:rsidR="007C5339" w:rsidRDefault="007C5339" w:rsidP="007C5339">
            <w:pPr>
              <w:pStyle w:val="3-"/>
            </w:pPr>
          </w:p>
          <w:p w14:paraId="6D18D090" w14:textId="77777777" w:rsidR="007C5339" w:rsidRDefault="007C5339" w:rsidP="007C5339">
            <w:pPr>
              <w:pStyle w:val="3-"/>
            </w:pPr>
            <w:r>
              <w:rPr>
                <w:rFonts w:hint="eastAsia"/>
              </w:rPr>
              <w:tab/>
            </w:r>
            <w:r w:rsidRPr="009856D8">
              <w:rPr>
                <w:rFonts w:hint="eastAsia"/>
                <w:color w:val="00B050"/>
              </w:rPr>
              <w:t>//ミューテックスハンドル</w:t>
            </w:r>
          </w:p>
          <w:p w14:paraId="6C061347" w14:textId="77777777" w:rsidR="007C5339" w:rsidRDefault="007C5339" w:rsidP="007C5339">
            <w:pPr>
              <w:pStyle w:val="3-"/>
            </w:pPr>
            <w:r>
              <w:tab/>
              <w:t>HANDLE hMutex = INVALID_HANDLE_VALUE;</w:t>
            </w:r>
          </w:p>
          <w:p w14:paraId="401E8B72" w14:textId="77777777" w:rsidR="007C5339" w:rsidRDefault="007C5339" w:rsidP="007C5339">
            <w:pPr>
              <w:pStyle w:val="3-"/>
            </w:pPr>
          </w:p>
          <w:p w14:paraId="6ED8699B" w14:textId="77777777" w:rsidR="007C5339" w:rsidRDefault="007C5339" w:rsidP="007C5339">
            <w:pPr>
              <w:pStyle w:val="3-"/>
            </w:pPr>
            <w:r>
              <w:rPr>
                <w:rFonts w:hint="eastAsia"/>
              </w:rPr>
              <w:tab/>
            </w:r>
            <w:r w:rsidRPr="009856D8">
              <w:rPr>
                <w:rFonts w:hint="eastAsia"/>
                <w:color w:val="00B050"/>
              </w:rPr>
              <w:t>//名前付きセマフォ生成</w:t>
            </w:r>
          </w:p>
          <w:p w14:paraId="7F584D4D" w14:textId="77777777" w:rsidR="007C5339" w:rsidRDefault="007C5339" w:rsidP="007C5339">
            <w:pPr>
              <w:pStyle w:val="3-"/>
            </w:pPr>
            <w:r>
              <w:tab/>
              <w:t>{</w:t>
            </w:r>
          </w:p>
          <w:p w14:paraId="32C9FFF1" w14:textId="77777777" w:rsidR="009856D8" w:rsidRPr="009856D8" w:rsidRDefault="007C5339" w:rsidP="007C5339">
            <w:pPr>
              <w:pStyle w:val="3-"/>
              <w:rPr>
                <w:color w:val="FF0000"/>
              </w:rPr>
            </w:pPr>
            <w:r>
              <w:rPr>
                <w:rFonts w:hint="eastAsia"/>
              </w:rPr>
              <w:tab/>
            </w:r>
            <w:r>
              <w:rPr>
                <w:rFonts w:hint="eastAsia"/>
              </w:rPr>
              <w:tab/>
            </w:r>
            <w:r w:rsidRPr="009856D8">
              <w:rPr>
                <w:rFonts w:hint="eastAsia"/>
                <w:color w:val="FF0000"/>
              </w:rPr>
              <w:t>hSemaphore = CreateSemaphore(nullptr, 0, COMMON_RESOURCE_NUM, COMMON_SEMAPHORE_NAME);</w:t>
            </w:r>
          </w:p>
          <w:p w14:paraId="799A75AF" w14:textId="4ABF3560" w:rsidR="007C5339" w:rsidRDefault="009856D8" w:rsidP="007C5339">
            <w:pPr>
              <w:pStyle w:val="3-"/>
            </w:pPr>
            <w:r>
              <w:tab/>
            </w:r>
            <w:r>
              <w:tab/>
            </w:r>
            <w:r>
              <w:tab/>
            </w:r>
            <w:r>
              <w:tab/>
            </w:r>
            <w:r>
              <w:tab/>
            </w:r>
            <w:r>
              <w:tab/>
            </w:r>
            <w:r>
              <w:tab/>
            </w:r>
            <w:r>
              <w:tab/>
            </w:r>
            <w:r>
              <w:tab/>
            </w:r>
            <w:r>
              <w:tab/>
            </w:r>
            <w:r>
              <w:tab/>
            </w:r>
            <w:r>
              <w:tab/>
            </w:r>
            <w:r>
              <w:tab/>
            </w:r>
            <w:r w:rsidR="007C5339" w:rsidRPr="009856D8">
              <w:rPr>
                <w:rFonts w:hint="eastAsia"/>
                <w:color w:val="00B050"/>
              </w:rPr>
              <w:t>//初期状態はセマフォを全て使用中にする</w:t>
            </w:r>
          </w:p>
          <w:p w14:paraId="35A1BE60" w14:textId="77777777" w:rsidR="007C5339" w:rsidRDefault="007C5339" w:rsidP="007C5339">
            <w:pPr>
              <w:pStyle w:val="3-"/>
            </w:pPr>
            <w:r>
              <w:tab/>
            </w:r>
            <w:r>
              <w:tab/>
            </w:r>
          </w:p>
          <w:p w14:paraId="19112FD6"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//属性を指定して生成する場合</w:t>
            </w:r>
          </w:p>
          <w:p w14:paraId="4364D8BE"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true };</w:t>
            </w:r>
            <w:r w:rsidRPr="009856D8">
              <w:rPr>
                <w:rFonts w:hint="eastAsia"/>
                <w:color w:val="00B050"/>
              </w:rPr>
              <w:t>//子プロセスにハンドルを継承する</w:t>
            </w:r>
          </w:p>
          <w:p w14:paraId="03BEAE07" w14:textId="77777777"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false };</w:t>
            </w:r>
            <w:r w:rsidRPr="009856D8">
              <w:rPr>
                <w:rFonts w:hint="eastAsia"/>
                <w:color w:val="00B050"/>
              </w:rPr>
              <w:t>//子プロセスにハンドルを</w:t>
            </w:r>
          </w:p>
          <w:p w14:paraId="0EDBCD1D" w14:textId="791F3ACD"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85"/>
                <w:tab w:val="left" w:pos="6130"/>
              </w:tabs>
              <w:rPr>
                <w:color w:val="00B050"/>
              </w:rPr>
            </w:pPr>
            <w:r w:rsidRPr="009856D8">
              <w:rPr>
                <w:color w:val="00B050"/>
              </w:rPr>
              <w:tab/>
              <w:t>//</w:t>
            </w:r>
            <w:r w:rsidRPr="009856D8">
              <w:rPr>
                <w:color w:val="00B050"/>
              </w:rPr>
              <w:tab/>
              <w:t>//</w:t>
            </w:r>
            <w:r w:rsidR="007C5339" w:rsidRPr="009856D8">
              <w:rPr>
                <w:rFonts w:hint="eastAsia"/>
                <w:color w:val="00B050"/>
              </w:rPr>
              <w:t>継承しない　※デフォルト</w:t>
            </w:r>
          </w:p>
          <w:p w14:paraId="3E1FCA60" w14:textId="5DEB67EA"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hSemaphore = CreateSemaphore(&amp;attr, 0, COMMON_RESOURCE_NUM, COMMON_SEMAPHORE_NAME);</w:t>
            </w:r>
            <w:r w:rsidRPr="009856D8">
              <w:rPr>
                <w:rFonts w:hint="eastAsia"/>
                <w:color w:val="00B050"/>
              </w:rPr>
              <w:t>//初期状態は</w:t>
            </w:r>
            <w:r w:rsidR="009856D8" w:rsidRPr="009856D8">
              <w:rPr>
                <w:rFonts w:hint="eastAsia"/>
                <w:color w:val="00B050"/>
              </w:rPr>
              <w:t>セマフォを</w:t>
            </w:r>
          </w:p>
          <w:p w14:paraId="21588E14" w14:textId="02750271"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left" w:pos="6620"/>
              </w:tabs>
              <w:rPr>
                <w:color w:val="00B050"/>
              </w:rPr>
            </w:pPr>
            <w:r w:rsidRPr="009856D8">
              <w:rPr>
                <w:color w:val="00B050"/>
              </w:rPr>
              <w:tab/>
              <w:t>//</w:t>
            </w:r>
            <w:r w:rsidRPr="009856D8">
              <w:rPr>
                <w:color w:val="00B050"/>
              </w:rPr>
              <w:tab/>
              <w:t>//</w:t>
            </w:r>
            <w:r w:rsidR="007C5339" w:rsidRPr="009856D8">
              <w:rPr>
                <w:rFonts w:hint="eastAsia"/>
                <w:color w:val="00B050"/>
              </w:rPr>
              <w:t>全て使用中にする</w:t>
            </w:r>
          </w:p>
          <w:p w14:paraId="5D4F661D" w14:textId="77777777" w:rsidR="007C5339" w:rsidRDefault="007C5339" w:rsidP="007C5339">
            <w:pPr>
              <w:pStyle w:val="3-"/>
            </w:pPr>
            <w:r>
              <w:tab/>
              <w:t>}</w:t>
            </w:r>
          </w:p>
          <w:p w14:paraId="4A0D4000" w14:textId="77777777" w:rsidR="007C5339" w:rsidRDefault="007C5339" w:rsidP="007C5339">
            <w:pPr>
              <w:pStyle w:val="3-"/>
            </w:pPr>
          </w:p>
          <w:p w14:paraId="795D1531" w14:textId="77777777" w:rsidR="007C5339" w:rsidRDefault="007C5339" w:rsidP="007C5339">
            <w:pPr>
              <w:pStyle w:val="3-"/>
            </w:pPr>
            <w:r>
              <w:rPr>
                <w:rFonts w:hint="eastAsia"/>
              </w:rPr>
              <w:tab/>
            </w:r>
            <w:r w:rsidRPr="009856D8">
              <w:rPr>
                <w:rFonts w:hint="eastAsia"/>
                <w:color w:val="00B050"/>
              </w:rPr>
              <w:t>//名前付きミューテックス生成</w:t>
            </w:r>
          </w:p>
          <w:p w14:paraId="0302E6CD" w14:textId="77777777" w:rsidR="007C5339" w:rsidRDefault="007C5339" w:rsidP="007C5339">
            <w:pPr>
              <w:pStyle w:val="3-"/>
            </w:pPr>
            <w:r>
              <w:tab/>
              <w:t>{</w:t>
            </w:r>
          </w:p>
          <w:p w14:paraId="215CEC77" w14:textId="77777777" w:rsidR="007C5339" w:rsidRDefault="007C5339" w:rsidP="007C5339">
            <w:pPr>
              <w:pStyle w:val="3-"/>
            </w:pPr>
            <w:r>
              <w:tab/>
            </w:r>
            <w:r>
              <w:tab/>
              <w:t>hMutex = CreateMutex(nullptr, false, COMMON_MUTEX_NAME);</w:t>
            </w:r>
          </w:p>
          <w:p w14:paraId="04E8483C" w14:textId="77777777" w:rsidR="007C5339" w:rsidRDefault="007C5339" w:rsidP="007C5339">
            <w:pPr>
              <w:pStyle w:val="3-"/>
            </w:pPr>
            <w:r>
              <w:tab/>
              <w:t>}</w:t>
            </w:r>
          </w:p>
          <w:p w14:paraId="5E27D659" w14:textId="77777777" w:rsidR="007C5339" w:rsidRDefault="007C5339" w:rsidP="007C5339">
            <w:pPr>
              <w:pStyle w:val="3-"/>
            </w:pPr>
          </w:p>
          <w:p w14:paraId="39570925" w14:textId="77777777" w:rsidR="007C5339" w:rsidRDefault="007C5339" w:rsidP="007C5339">
            <w:pPr>
              <w:pStyle w:val="3-"/>
            </w:pPr>
            <w:r>
              <w:rPr>
                <w:rFonts w:hint="eastAsia"/>
              </w:rPr>
              <w:tab/>
            </w:r>
            <w:r w:rsidRPr="009856D8">
              <w:rPr>
                <w:rFonts w:hint="eastAsia"/>
                <w:color w:val="00B050"/>
              </w:rPr>
              <w:t>//スレッド作成</w:t>
            </w:r>
          </w:p>
          <w:p w14:paraId="5B06B119" w14:textId="77777777" w:rsidR="007C5339" w:rsidRDefault="007C5339" w:rsidP="007C5339">
            <w:pPr>
              <w:pStyle w:val="3-"/>
            </w:pPr>
            <w:r>
              <w:tab/>
              <w:t>static const int THREAD_NUM = 4;</w:t>
            </w:r>
          </w:p>
          <w:p w14:paraId="2AC4F210" w14:textId="77777777" w:rsidR="007C5339" w:rsidRDefault="007C5339" w:rsidP="007C5339">
            <w:pPr>
              <w:pStyle w:val="3-"/>
            </w:pPr>
            <w:r>
              <w:lastRenderedPageBreak/>
              <w:tab/>
              <w:t>unsigned int tid[THREAD_NUM] = {};</w:t>
            </w:r>
          </w:p>
          <w:p w14:paraId="60870B74" w14:textId="77777777" w:rsidR="007C5339" w:rsidRDefault="007C5339" w:rsidP="007C5339">
            <w:pPr>
              <w:pStyle w:val="3-"/>
            </w:pPr>
            <w:r>
              <w:tab/>
              <w:t>HANDLE hThread[THREAD_NUM] =</w:t>
            </w:r>
          </w:p>
          <w:p w14:paraId="37CF5175" w14:textId="77777777" w:rsidR="007C5339" w:rsidRDefault="007C5339" w:rsidP="007C5339">
            <w:pPr>
              <w:pStyle w:val="3-"/>
            </w:pPr>
            <w:r>
              <w:tab/>
              <w:t>{</w:t>
            </w:r>
          </w:p>
          <w:p w14:paraId="2774DA0F" w14:textId="45662C8F" w:rsidR="007C5339" w:rsidRDefault="007C5339" w:rsidP="007C5339">
            <w:pPr>
              <w:pStyle w:val="3-"/>
            </w:pPr>
            <w:r>
              <w:rPr>
                <w:rFonts w:hint="eastAsia"/>
              </w:rPr>
              <w:tab/>
            </w:r>
            <w:r>
              <w:rPr>
                <w:rFonts w:hint="eastAsia"/>
              </w:rPr>
              <w:tab/>
              <w:t>(</w:t>
            </w:r>
            <w:r w:rsidR="009856D8">
              <w:rPr>
                <w:rFonts w:hint="eastAsia"/>
              </w:rPr>
              <w:t>HANDLE)_beginthreadex(nullptr, 1024</w:t>
            </w:r>
            <w:r>
              <w:rPr>
                <w:rFonts w:hint="eastAsia"/>
              </w:rPr>
              <w:t>, threadFunc, "太郎", 0, &amp;tid[0]),</w:t>
            </w:r>
          </w:p>
          <w:p w14:paraId="48DE4226" w14:textId="5C148B6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"次郎", 0, &amp;tid[1]),</w:t>
            </w:r>
          </w:p>
          <w:p w14:paraId="119C7756" w14:textId="2A2B335D"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"三郎", 0, &amp;tid[2]),</w:t>
            </w:r>
          </w:p>
          <w:p w14:paraId="3A9AD551" w14:textId="765CD47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"四郎", 0, &amp;tid[3])</w:t>
            </w:r>
          </w:p>
          <w:p w14:paraId="60F64B4E" w14:textId="77777777" w:rsidR="007C5339" w:rsidRDefault="007C5339" w:rsidP="007C5339">
            <w:pPr>
              <w:pStyle w:val="3-"/>
            </w:pPr>
            <w:r>
              <w:tab/>
              <w:t>};</w:t>
            </w:r>
          </w:p>
          <w:p w14:paraId="63B3E918" w14:textId="77777777" w:rsidR="007C5339" w:rsidRDefault="007C5339" w:rsidP="007C5339">
            <w:pPr>
              <w:pStyle w:val="3-"/>
            </w:pPr>
          </w:p>
          <w:p w14:paraId="08021DEE" w14:textId="77777777" w:rsidR="007C5339" w:rsidRDefault="007C5339" w:rsidP="007C5339">
            <w:pPr>
              <w:pStyle w:val="3-"/>
            </w:pPr>
            <w:r>
              <w:rPr>
                <w:rFonts w:hint="eastAsia"/>
              </w:rPr>
              <w:tab/>
            </w:r>
            <w:r w:rsidRPr="00FC6994">
              <w:rPr>
                <w:rFonts w:hint="eastAsia"/>
                <w:color w:val="00B050"/>
              </w:rPr>
              <w:t>//若干スリープ</w:t>
            </w:r>
          </w:p>
          <w:p w14:paraId="5442EFA1" w14:textId="77777777" w:rsidR="007C5339" w:rsidRDefault="007C5339" w:rsidP="007C5339">
            <w:pPr>
              <w:pStyle w:val="3-"/>
            </w:pPr>
            <w:r>
              <w:tab/>
              <w:t>Sleep(10);</w:t>
            </w:r>
          </w:p>
          <w:p w14:paraId="26EFC7DC" w14:textId="77777777" w:rsidR="007C5339" w:rsidRDefault="007C5339" w:rsidP="007C5339">
            <w:pPr>
              <w:pStyle w:val="3-"/>
            </w:pPr>
          </w:p>
          <w:p w14:paraId="57D30AA1" w14:textId="77777777" w:rsidR="007C5339" w:rsidRDefault="007C5339" w:rsidP="007C5339">
            <w:pPr>
              <w:pStyle w:val="3-"/>
            </w:pPr>
            <w:r>
              <w:rPr>
                <w:rFonts w:hint="eastAsia"/>
              </w:rPr>
              <w:tab/>
            </w:r>
            <w:r w:rsidRPr="00FC6994">
              <w:rPr>
                <w:rFonts w:hint="eastAsia"/>
                <w:color w:val="00B050"/>
              </w:rPr>
              <w:t>//共有リソース初期化</w:t>
            </w:r>
          </w:p>
          <w:p w14:paraId="564B95CF" w14:textId="77777777" w:rsidR="007C5339" w:rsidRDefault="007C5339" w:rsidP="007C5339">
            <w:pPr>
              <w:pStyle w:val="3-"/>
            </w:pPr>
            <w:r>
              <w:tab/>
              <w:t>for (int i = 0; i &lt; COMMON_RESOURCE_NUM; ++i)</w:t>
            </w:r>
          </w:p>
          <w:p w14:paraId="2CBEFF71" w14:textId="77777777" w:rsidR="007C5339" w:rsidRDefault="007C5339" w:rsidP="007C5339">
            <w:pPr>
              <w:pStyle w:val="3-"/>
            </w:pPr>
            <w:r>
              <w:tab/>
              <w:t>{</w:t>
            </w:r>
          </w:p>
          <w:p w14:paraId="365A5257" w14:textId="77777777" w:rsidR="007C5339" w:rsidRDefault="007C5339" w:rsidP="007C5339">
            <w:pPr>
              <w:pStyle w:val="3-"/>
            </w:pPr>
            <w:r>
              <w:tab/>
            </w:r>
            <w:r>
              <w:tab/>
              <w:t>s_commonResource[i] = 1000 * (i + 1);</w:t>
            </w:r>
          </w:p>
          <w:p w14:paraId="4215A79A" w14:textId="77777777" w:rsidR="007C5339" w:rsidRDefault="007C5339" w:rsidP="007C5339">
            <w:pPr>
              <w:pStyle w:val="3-"/>
            </w:pPr>
            <w:r>
              <w:tab/>
              <w:t>}</w:t>
            </w:r>
          </w:p>
          <w:p w14:paraId="53CB8A2C" w14:textId="77777777" w:rsidR="007C5339" w:rsidRDefault="007C5339" w:rsidP="007C5339">
            <w:pPr>
              <w:pStyle w:val="3-"/>
            </w:pPr>
          </w:p>
          <w:p w14:paraId="4280A1E9" w14:textId="77777777" w:rsidR="007C5339" w:rsidRPr="00FC6994" w:rsidRDefault="007C5339" w:rsidP="007C5339">
            <w:pPr>
              <w:pStyle w:val="3-"/>
              <w:rPr>
                <w:color w:val="00B050"/>
              </w:rPr>
            </w:pPr>
            <w:r>
              <w:rPr>
                <w:rFonts w:hint="eastAsia"/>
              </w:rPr>
              <w:tab/>
            </w:r>
            <w:r w:rsidRPr="00FC6994">
              <w:rPr>
                <w:rFonts w:hint="eastAsia"/>
                <w:color w:val="00B050"/>
              </w:rPr>
              <w:t>//若干スリープ</w:t>
            </w:r>
          </w:p>
          <w:p w14:paraId="5BD03F02" w14:textId="77777777" w:rsidR="007C5339" w:rsidRDefault="007C5339" w:rsidP="007C5339">
            <w:pPr>
              <w:pStyle w:val="3-"/>
            </w:pPr>
            <w:r>
              <w:tab/>
              <w:t>Sleep(10);</w:t>
            </w:r>
          </w:p>
          <w:p w14:paraId="5F0E27FC" w14:textId="77777777" w:rsidR="007C5339" w:rsidRDefault="007C5339" w:rsidP="007C5339">
            <w:pPr>
              <w:pStyle w:val="3-"/>
            </w:pPr>
          </w:p>
          <w:p w14:paraId="3D20DCD8" w14:textId="77777777" w:rsidR="007C5339" w:rsidRDefault="007C5339" w:rsidP="007C5339">
            <w:pPr>
              <w:pStyle w:val="3-"/>
            </w:pPr>
            <w:r>
              <w:rPr>
                <w:rFonts w:hint="eastAsia"/>
              </w:rPr>
              <w:tab/>
            </w:r>
            <w:r w:rsidRPr="00FC6994">
              <w:rPr>
                <w:rFonts w:hint="eastAsia"/>
                <w:color w:val="00B050"/>
              </w:rPr>
              <w:t>//共有リソースの使用を許可（全セマフォ解放）</w:t>
            </w:r>
          </w:p>
          <w:p w14:paraId="30C50C55" w14:textId="77777777" w:rsidR="007C5339" w:rsidRDefault="007C5339" w:rsidP="007C5339">
            <w:pPr>
              <w:pStyle w:val="3-"/>
            </w:pPr>
            <w:r>
              <w:tab/>
              <w:t>{</w:t>
            </w:r>
          </w:p>
          <w:p w14:paraId="1276E5C2" w14:textId="77777777" w:rsidR="007C5339" w:rsidRDefault="007C5339" w:rsidP="007C5339">
            <w:pPr>
              <w:pStyle w:val="3-"/>
            </w:pPr>
            <w:r>
              <w:tab/>
            </w:r>
            <w:r>
              <w:tab/>
              <w:t>LONG prev_count;</w:t>
            </w:r>
          </w:p>
          <w:p w14:paraId="765904E3" w14:textId="77777777" w:rsidR="007C5339" w:rsidRDefault="007C5339" w:rsidP="007C5339">
            <w:pPr>
              <w:pStyle w:val="3-"/>
            </w:pPr>
            <w:r>
              <w:tab/>
            </w:r>
            <w:r>
              <w:tab/>
            </w:r>
            <w:r w:rsidRPr="00FC6994">
              <w:rPr>
                <w:color w:val="FF0000"/>
              </w:rPr>
              <w:t>ReleaseSemaphore(hSemaphore, COMMON_RESOURCE_NUM, &amp;prev_count);</w:t>
            </w:r>
          </w:p>
          <w:p w14:paraId="501D6842" w14:textId="77777777" w:rsidR="007C5339" w:rsidRDefault="007C5339" w:rsidP="007C5339">
            <w:pPr>
              <w:pStyle w:val="3-"/>
            </w:pPr>
            <w:r>
              <w:tab/>
            </w:r>
            <w:r>
              <w:tab/>
              <w:t>printf("Common-resources have been prepared. (num=%d -&gt; %d)\n", prev_count, COMMON_RESOURCE_NUM);</w:t>
            </w:r>
          </w:p>
          <w:p w14:paraId="1335861E" w14:textId="77777777" w:rsidR="007C5339" w:rsidRDefault="007C5339" w:rsidP="007C5339">
            <w:pPr>
              <w:pStyle w:val="3-"/>
            </w:pPr>
            <w:r>
              <w:tab/>
            </w:r>
            <w:r>
              <w:tab/>
              <w:t>fflush(stdout);</w:t>
            </w:r>
          </w:p>
          <w:p w14:paraId="0766F416" w14:textId="77777777" w:rsidR="007C5339" w:rsidRDefault="007C5339" w:rsidP="007C5339">
            <w:pPr>
              <w:pStyle w:val="3-"/>
            </w:pPr>
            <w:r>
              <w:tab/>
              <w:t>}</w:t>
            </w:r>
          </w:p>
          <w:p w14:paraId="13AE928A" w14:textId="77777777" w:rsidR="007C5339" w:rsidRDefault="007C5339" w:rsidP="007C5339">
            <w:pPr>
              <w:pStyle w:val="3-"/>
            </w:pPr>
          </w:p>
          <w:p w14:paraId="2B38617F" w14:textId="77777777" w:rsidR="007C5339" w:rsidRDefault="007C5339" w:rsidP="007C5339">
            <w:pPr>
              <w:pStyle w:val="3-"/>
            </w:pPr>
            <w:r>
              <w:rPr>
                <w:rFonts w:hint="eastAsia"/>
              </w:rPr>
              <w:tab/>
            </w:r>
            <w:r w:rsidRPr="00FC6994">
              <w:rPr>
                <w:rFonts w:hint="eastAsia"/>
                <w:color w:val="00B050"/>
              </w:rPr>
              <w:t>//スレッド終了待ち</w:t>
            </w:r>
          </w:p>
          <w:p w14:paraId="2D0102CE" w14:textId="77777777" w:rsidR="007C5339" w:rsidRDefault="007C5339" w:rsidP="007C5339">
            <w:pPr>
              <w:pStyle w:val="3-"/>
            </w:pPr>
            <w:r>
              <w:tab/>
              <w:t>WaitForMultipleObjects(THREAD_NUM, hThread, true, INFINITE);</w:t>
            </w:r>
          </w:p>
          <w:p w14:paraId="1AD55F1F" w14:textId="77777777" w:rsidR="007C5339" w:rsidRDefault="007C5339" w:rsidP="007C5339">
            <w:pPr>
              <w:pStyle w:val="3-"/>
            </w:pPr>
          </w:p>
          <w:p w14:paraId="06AEEA47" w14:textId="77777777" w:rsidR="007C5339" w:rsidRPr="00FC6994" w:rsidRDefault="007C5339" w:rsidP="007C5339">
            <w:pPr>
              <w:pStyle w:val="3-"/>
              <w:rPr>
                <w:color w:val="00B050"/>
              </w:rPr>
            </w:pPr>
            <w:r>
              <w:rPr>
                <w:rFonts w:hint="eastAsia"/>
              </w:rPr>
              <w:tab/>
            </w:r>
            <w:r w:rsidRPr="00FC6994">
              <w:rPr>
                <w:rFonts w:hint="eastAsia"/>
                <w:color w:val="00B050"/>
              </w:rPr>
              <w:t>//スレッドハンドルクローズ</w:t>
            </w:r>
          </w:p>
          <w:p w14:paraId="7F5E5A3D" w14:textId="77777777" w:rsidR="007C5339" w:rsidRDefault="007C5339" w:rsidP="007C5339">
            <w:pPr>
              <w:pStyle w:val="3-"/>
            </w:pPr>
            <w:r>
              <w:tab/>
              <w:t>for (int i = 0; i &lt; THREAD_NUM; ++i)</w:t>
            </w:r>
          </w:p>
          <w:p w14:paraId="61B8DC0E" w14:textId="77777777" w:rsidR="007C5339" w:rsidRDefault="007C5339" w:rsidP="007C5339">
            <w:pPr>
              <w:pStyle w:val="3-"/>
            </w:pPr>
            <w:r>
              <w:tab/>
              <w:t>{</w:t>
            </w:r>
          </w:p>
          <w:p w14:paraId="0BDEF5B5" w14:textId="77777777" w:rsidR="007C5339" w:rsidRDefault="007C5339" w:rsidP="007C5339">
            <w:pPr>
              <w:pStyle w:val="3-"/>
            </w:pPr>
            <w:r>
              <w:tab/>
            </w:r>
            <w:r>
              <w:tab/>
              <w:t>CloseHandle(hThread[i]);</w:t>
            </w:r>
          </w:p>
          <w:p w14:paraId="0384D475" w14:textId="77777777" w:rsidR="007C5339" w:rsidRDefault="007C5339" w:rsidP="007C5339">
            <w:pPr>
              <w:pStyle w:val="3-"/>
            </w:pPr>
            <w:r>
              <w:tab/>
              <w:t>}</w:t>
            </w:r>
          </w:p>
          <w:p w14:paraId="19D74CB8" w14:textId="77777777" w:rsidR="007C5339" w:rsidRDefault="007C5339" w:rsidP="007C5339">
            <w:pPr>
              <w:pStyle w:val="3-"/>
            </w:pPr>
          </w:p>
          <w:p w14:paraId="73A6FBDE" w14:textId="77777777" w:rsidR="007C5339" w:rsidRPr="00FC6994" w:rsidRDefault="007C5339" w:rsidP="007C5339">
            <w:pPr>
              <w:pStyle w:val="3-"/>
              <w:rPr>
                <w:color w:val="00B050"/>
              </w:rPr>
            </w:pPr>
            <w:r>
              <w:rPr>
                <w:rFonts w:hint="eastAsia"/>
              </w:rPr>
              <w:tab/>
            </w:r>
            <w:r w:rsidRPr="00FC6994">
              <w:rPr>
                <w:rFonts w:hint="eastAsia"/>
                <w:color w:val="00B050"/>
              </w:rPr>
              <w:t>//セマフォの取得と解放を大量に実行して時間を計測</w:t>
            </w:r>
          </w:p>
          <w:p w14:paraId="6819695C" w14:textId="77777777" w:rsidR="007C5339" w:rsidRDefault="007C5339" w:rsidP="007C5339">
            <w:pPr>
              <w:pStyle w:val="3-"/>
            </w:pPr>
            <w:r>
              <w:tab/>
              <w:t>{</w:t>
            </w:r>
          </w:p>
          <w:p w14:paraId="31EBD60D" w14:textId="77777777" w:rsidR="007C5339" w:rsidRDefault="007C5339" w:rsidP="007C5339">
            <w:pPr>
              <w:pStyle w:val="3-"/>
            </w:pPr>
            <w:r>
              <w:tab/>
            </w:r>
            <w:r>
              <w:tab/>
              <w:t>LARGE_INTEGER freq;</w:t>
            </w:r>
          </w:p>
          <w:p w14:paraId="3F7F6C37" w14:textId="77777777" w:rsidR="007C5339" w:rsidRDefault="007C5339" w:rsidP="007C5339">
            <w:pPr>
              <w:pStyle w:val="3-"/>
            </w:pPr>
            <w:r>
              <w:tab/>
            </w:r>
            <w:r>
              <w:tab/>
              <w:t>QueryPerformanceFrequency(&amp;freq);</w:t>
            </w:r>
          </w:p>
          <w:p w14:paraId="16675C5D" w14:textId="77777777" w:rsidR="007C5339" w:rsidRDefault="007C5339" w:rsidP="007C5339">
            <w:pPr>
              <w:pStyle w:val="3-"/>
            </w:pPr>
            <w:r>
              <w:tab/>
            </w:r>
            <w:r>
              <w:tab/>
              <w:t>LARGE_INTEGER begin;</w:t>
            </w:r>
          </w:p>
          <w:p w14:paraId="164F2238" w14:textId="77777777" w:rsidR="007C5339" w:rsidRDefault="007C5339" w:rsidP="007C5339">
            <w:pPr>
              <w:pStyle w:val="3-"/>
            </w:pPr>
            <w:r>
              <w:tab/>
            </w:r>
            <w:r>
              <w:tab/>
              <w:t>QueryPerformanceCounter(&amp;begin);</w:t>
            </w:r>
          </w:p>
          <w:p w14:paraId="74E08E4A" w14:textId="77777777" w:rsidR="007C5339" w:rsidRDefault="007C5339" w:rsidP="007C5339">
            <w:pPr>
              <w:pStyle w:val="3-"/>
            </w:pPr>
            <w:r>
              <w:tab/>
            </w:r>
            <w:r>
              <w:tab/>
              <w:t>static const int TEST_TIMES = 10000000;</w:t>
            </w:r>
          </w:p>
          <w:p w14:paraId="65BFA5D1" w14:textId="77777777" w:rsidR="007C5339" w:rsidRDefault="007C5339" w:rsidP="007C5339">
            <w:pPr>
              <w:pStyle w:val="3-"/>
            </w:pPr>
            <w:r>
              <w:tab/>
            </w:r>
            <w:r>
              <w:tab/>
              <w:t>for (int i = 0; i &lt; TEST_TIMES; ++i)</w:t>
            </w:r>
          </w:p>
          <w:p w14:paraId="0449235D" w14:textId="77777777" w:rsidR="007C5339" w:rsidRDefault="007C5339" w:rsidP="007C5339">
            <w:pPr>
              <w:pStyle w:val="3-"/>
            </w:pPr>
            <w:r>
              <w:tab/>
            </w:r>
            <w:r>
              <w:tab/>
              <w:t>{</w:t>
            </w:r>
          </w:p>
          <w:p w14:paraId="04DE5180" w14:textId="77777777" w:rsidR="007C5339" w:rsidRPr="00FC6994" w:rsidRDefault="007C5339" w:rsidP="007C5339">
            <w:pPr>
              <w:pStyle w:val="3-"/>
              <w:rPr>
                <w:color w:val="FF0000"/>
              </w:rPr>
            </w:pPr>
            <w:r>
              <w:tab/>
            </w:r>
            <w:r>
              <w:tab/>
            </w:r>
            <w:r>
              <w:tab/>
            </w:r>
            <w:r w:rsidRPr="00FC6994">
              <w:rPr>
                <w:color w:val="FF0000"/>
              </w:rPr>
              <w:t>WaitForSingleObject(hSemaphore, INFINITE);</w:t>
            </w:r>
          </w:p>
          <w:p w14:paraId="5FE93D24" w14:textId="77777777" w:rsidR="007C5339" w:rsidRPr="00FC6994" w:rsidRDefault="007C5339" w:rsidP="007C5339">
            <w:pPr>
              <w:pStyle w:val="3-"/>
              <w:rPr>
                <w:color w:val="FF0000"/>
              </w:rPr>
            </w:pPr>
            <w:r w:rsidRPr="00FC6994">
              <w:rPr>
                <w:color w:val="FF0000"/>
              </w:rPr>
              <w:tab/>
            </w:r>
            <w:r w:rsidRPr="00FC6994">
              <w:rPr>
                <w:color w:val="FF0000"/>
              </w:rPr>
              <w:tab/>
            </w:r>
            <w:r w:rsidRPr="00FC6994">
              <w:rPr>
                <w:color w:val="FF0000"/>
              </w:rPr>
              <w:tab/>
              <w:t>ReleaseSemaphore(hSemaphore, 1, nullptr);</w:t>
            </w:r>
          </w:p>
          <w:p w14:paraId="11DB7D46" w14:textId="77777777" w:rsidR="007C5339" w:rsidRDefault="007C5339" w:rsidP="007C5339">
            <w:pPr>
              <w:pStyle w:val="3-"/>
            </w:pPr>
            <w:r>
              <w:tab/>
            </w:r>
            <w:r>
              <w:tab/>
              <w:t>}</w:t>
            </w:r>
          </w:p>
          <w:p w14:paraId="2C61AF30" w14:textId="77777777" w:rsidR="007C5339" w:rsidRDefault="007C5339" w:rsidP="007C5339">
            <w:pPr>
              <w:pStyle w:val="3-"/>
            </w:pPr>
            <w:r>
              <w:tab/>
            </w:r>
            <w:r>
              <w:tab/>
              <w:t>LARGE_INTEGER end;</w:t>
            </w:r>
          </w:p>
          <w:p w14:paraId="3A8A863A" w14:textId="77777777" w:rsidR="007C5339" w:rsidRDefault="007C5339" w:rsidP="007C5339">
            <w:pPr>
              <w:pStyle w:val="3-"/>
            </w:pPr>
            <w:r>
              <w:tab/>
            </w:r>
            <w:r>
              <w:tab/>
              <w:t>QueryPerformanceCounter(&amp;end);</w:t>
            </w:r>
          </w:p>
          <w:p w14:paraId="502CBA94" w14:textId="77777777" w:rsidR="00FC6994" w:rsidRDefault="007C5339" w:rsidP="007C5339">
            <w:pPr>
              <w:pStyle w:val="3-"/>
            </w:pPr>
            <w:r>
              <w:tab/>
            </w:r>
            <w:r>
              <w:tab/>
              <w:t>float time = static_cast&lt;float&gt;(static_cast&lt;double&gt;(end.QuadPart - begin.QuadPart)</w:t>
            </w:r>
          </w:p>
          <w:p w14:paraId="6F4C24FA" w14:textId="7C71F09B" w:rsidR="007C5339" w:rsidRDefault="00FC6994" w:rsidP="007C5339">
            <w:pPr>
              <w:pStyle w:val="3-"/>
            </w:pPr>
            <w:r>
              <w:tab/>
            </w:r>
            <w:r>
              <w:tab/>
            </w:r>
            <w:r>
              <w:tab/>
            </w:r>
            <w:r>
              <w:tab/>
            </w:r>
            <w:r>
              <w:tab/>
            </w:r>
            <w:r>
              <w:tab/>
            </w:r>
            <w:r>
              <w:tab/>
            </w:r>
            <w:r>
              <w:tab/>
            </w:r>
            <w:r>
              <w:tab/>
            </w:r>
            <w:r>
              <w:tab/>
            </w:r>
            <w:r>
              <w:tab/>
            </w:r>
            <w:r>
              <w:tab/>
            </w:r>
            <w:r w:rsidR="007C5339">
              <w:t xml:space="preserve"> / static_cast&lt;double&gt;(freq.QuadPart));</w:t>
            </w:r>
          </w:p>
          <w:p w14:paraId="573376B7" w14:textId="77777777" w:rsidR="007C5339" w:rsidRDefault="007C5339" w:rsidP="007C5339">
            <w:pPr>
              <w:pStyle w:val="3-"/>
            </w:pPr>
            <w:r>
              <w:tab/>
            </w:r>
            <w:r>
              <w:tab/>
              <w:t>printf("Semaphore * %d = %.6f sec\n", TEST_TIMES, time);</w:t>
            </w:r>
          </w:p>
          <w:p w14:paraId="6C5E39E5" w14:textId="77777777" w:rsidR="007C5339" w:rsidRDefault="007C5339" w:rsidP="007C5339">
            <w:pPr>
              <w:pStyle w:val="3-"/>
            </w:pPr>
            <w:r>
              <w:tab/>
              <w:t>}</w:t>
            </w:r>
          </w:p>
          <w:p w14:paraId="75E00A36" w14:textId="77777777" w:rsidR="007C5339" w:rsidRDefault="007C5339" w:rsidP="007C5339">
            <w:pPr>
              <w:pStyle w:val="3-"/>
            </w:pPr>
          </w:p>
          <w:p w14:paraId="2EF4BBEB" w14:textId="77777777" w:rsidR="007C5339" w:rsidRPr="00FC6994" w:rsidRDefault="007C5339" w:rsidP="007C5339">
            <w:pPr>
              <w:pStyle w:val="3-"/>
              <w:rPr>
                <w:color w:val="00B050"/>
              </w:rPr>
            </w:pPr>
            <w:r>
              <w:rPr>
                <w:rFonts w:hint="eastAsia"/>
              </w:rPr>
              <w:tab/>
            </w:r>
            <w:r w:rsidRPr="00FC6994">
              <w:rPr>
                <w:rFonts w:hint="eastAsia"/>
                <w:color w:val="00B050"/>
              </w:rPr>
              <w:t>//名前付きミューテックス破棄</w:t>
            </w:r>
          </w:p>
          <w:p w14:paraId="7DD9FB69" w14:textId="77777777" w:rsidR="007C5339" w:rsidRDefault="007C5339" w:rsidP="007C5339">
            <w:pPr>
              <w:pStyle w:val="3-"/>
            </w:pPr>
            <w:r>
              <w:tab/>
              <w:t>CloseHandle(hMutex);</w:t>
            </w:r>
          </w:p>
          <w:p w14:paraId="2E8EF191" w14:textId="77777777" w:rsidR="007C5339" w:rsidRDefault="007C5339" w:rsidP="007C5339">
            <w:pPr>
              <w:pStyle w:val="3-"/>
            </w:pPr>
            <w:r>
              <w:tab/>
            </w:r>
          </w:p>
          <w:p w14:paraId="3CD61C6C" w14:textId="77777777" w:rsidR="007C5339" w:rsidRDefault="007C5339" w:rsidP="007C5339">
            <w:pPr>
              <w:pStyle w:val="3-"/>
            </w:pPr>
            <w:r>
              <w:rPr>
                <w:rFonts w:hint="eastAsia"/>
              </w:rPr>
              <w:tab/>
            </w:r>
            <w:r w:rsidRPr="00FC6994">
              <w:rPr>
                <w:rFonts w:hint="eastAsia"/>
                <w:color w:val="00B050"/>
              </w:rPr>
              <w:t>//名前付きセマフォ破棄</w:t>
            </w:r>
          </w:p>
          <w:p w14:paraId="7D0D1F6A" w14:textId="77777777" w:rsidR="007C5339" w:rsidRDefault="007C5339" w:rsidP="007C5339">
            <w:pPr>
              <w:pStyle w:val="3-"/>
            </w:pPr>
            <w:r>
              <w:tab/>
            </w:r>
            <w:r w:rsidRPr="00FC6994">
              <w:rPr>
                <w:color w:val="FF0000"/>
              </w:rPr>
              <w:t>CloseHandle(hSemaphore);</w:t>
            </w:r>
          </w:p>
          <w:p w14:paraId="7B7B30F2" w14:textId="77777777" w:rsidR="007C5339" w:rsidRDefault="007C5339" w:rsidP="007C5339">
            <w:pPr>
              <w:pStyle w:val="3-"/>
            </w:pPr>
          </w:p>
          <w:p w14:paraId="317913AA" w14:textId="0CF4307C" w:rsidR="00FC6994" w:rsidRDefault="007C5339" w:rsidP="007C5339">
            <w:pPr>
              <w:pStyle w:val="3-"/>
              <w:rPr>
                <w:rFonts w:hint="eastAsia"/>
              </w:rPr>
            </w:pPr>
            <w:r>
              <w:tab/>
              <w:t>return EXIT_SUCCESS;</w:t>
            </w:r>
          </w:p>
          <w:p w14:paraId="6CA5DC19" w14:textId="59ADC0D5" w:rsidR="00737B12" w:rsidRPr="00DE3BF2" w:rsidRDefault="007C5339" w:rsidP="007C5339">
            <w:pPr>
              <w:pStyle w:val="3-"/>
            </w:pPr>
            <w:r>
              <w:t>}</w:t>
            </w:r>
          </w:p>
        </w:tc>
      </w:tr>
    </w:tbl>
    <w:p w14:paraId="51EDA41C"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CC12175" w14:textId="77777777" w:rsidTr="000A1665">
        <w:tc>
          <w:tcPr>
            <w:tcW w:w="8494" w:type="dxa"/>
          </w:tcPr>
          <w:p w14:paraId="776F098D" w14:textId="77777777" w:rsidR="007C5339" w:rsidRPr="007C5339" w:rsidRDefault="007C5339" w:rsidP="007C5339">
            <w:pPr>
              <w:pStyle w:val="3-"/>
              <w:rPr>
                <w:color w:val="auto"/>
              </w:rPr>
            </w:pPr>
            <w:r w:rsidRPr="007C5339">
              <w:rPr>
                <w:rFonts w:hint="eastAsia"/>
                <w:color w:val="auto"/>
              </w:rPr>
              <w:t>- begin:太郎 -</w:t>
            </w:r>
          </w:p>
          <w:p w14:paraId="79CE6094" w14:textId="77777777" w:rsidR="007C5339" w:rsidRPr="007C5339" w:rsidRDefault="007C5339" w:rsidP="007C5339">
            <w:pPr>
              <w:pStyle w:val="3-"/>
              <w:rPr>
                <w:color w:val="auto"/>
              </w:rPr>
            </w:pPr>
            <w:r w:rsidRPr="007C5339">
              <w:rPr>
                <w:rFonts w:hint="eastAsia"/>
                <w:color w:val="auto"/>
              </w:rPr>
              <w:t>- begin:次郎 -</w:t>
            </w:r>
          </w:p>
          <w:p w14:paraId="7D5BFF6E" w14:textId="77777777" w:rsidR="007C5339" w:rsidRPr="007C5339" w:rsidRDefault="007C5339" w:rsidP="007C5339">
            <w:pPr>
              <w:pStyle w:val="3-"/>
              <w:rPr>
                <w:color w:val="auto"/>
              </w:rPr>
            </w:pPr>
            <w:r w:rsidRPr="007C5339">
              <w:rPr>
                <w:rFonts w:hint="eastAsia"/>
                <w:color w:val="auto"/>
              </w:rPr>
              <w:t>- begin:三郎 -</w:t>
            </w:r>
          </w:p>
          <w:p w14:paraId="4D630DEE" w14:textId="77777777" w:rsidR="007C5339" w:rsidRPr="007C5339" w:rsidRDefault="007C5339" w:rsidP="007C5339">
            <w:pPr>
              <w:pStyle w:val="3-"/>
              <w:rPr>
                <w:color w:val="auto"/>
              </w:rPr>
            </w:pPr>
            <w:r w:rsidRPr="007C5339">
              <w:rPr>
                <w:rFonts w:hint="eastAsia"/>
                <w:color w:val="auto"/>
              </w:rPr>
              <w:t>- begin:四郎 -</w:t>
            </w:r>
          </w:p>
          <w:p w14:paraId="6C1A3DBF" w14:textId="701A21CA" w:rsidR="007C5339" w:rsidRPr="007C5339" w:rsidRDefault="007C5339" w:rsidP="007C5339">
            <w:pPr>
              <w:pStyle w:val="3-"/>
              <w:rPr>
                <w:color w:val="auto"/>
              </w:rPr>
            </w:pPr>
            <w:r w:rsidRPr="007C5339">
              <w:rPr>
                <w:color w:val="auto"/>
              </w:rPr>
              <w:t>Common-resources have been prepared. (num=0 -&gt; 2)</w:t>
            </w:r>
            <w:r w:rsidR="00FC6994">
              <w:rPr>
                <w:color w:val="auto"/>
              </w:rPr>
              <w:t xml:space="preserve"> </w:t>
            </w:r>
            <w:r w:rsidR="00FC6994">
              <w:rPr>
                <w:color w:val="auto"/>
              </w:rPr>
              <w:tab/>
            </w:r>
            <w:r w:rsidR="00FC6994" w:rsidRPr="00B64270">
              <w:rPr>
                <w:color w:val="FF0000"/>
              </w:rPr>
              <w:t>←セマフォが解放されるまで全てのスレッドがブロック</w:t>
            </w:r>
          </w:p>
          <w:p w14:paraId="45BFC3DE" w14:textId="77777777" w:rsidR="007C5339" w:rsidRPr="007C5339" w:rsidRDefault="007C5339" w:rsidP="007C5339">
            <w:pPr>
              <w:pStyle w:val="3-"/>
              <w:rPr>
                <w:color w:val="auto"/>
              </w:rPr>
            </w:pPr>
            <w:r w:rsidRPr="00FC6994">
              <w:rPr>
                <w:rFonts w:hint="eastAsia"/>
                <w:color w:val="FF0000"/>
              </w:rPr>
              <w:t xml:space="preserve">次郎: [BEFORE] </w:t>
            </w:r>
            <w:r w:rsidRPr="007C5339">
              <w:rPr>
                <w:rFonts w:hint="eastAsia"/>
                <w:color w:val="auto"/>
              </w:rPr>
              <w:t>commonResource[0]=1000, tlsData=0</w:t>
            </w:r>
          </w:p>
          <w:p w14:paraId="68CA02AC" w14:textId="04D38485" w:rsidR="007C5339" w:rsidRPr="007C5339" w:rsidRDefault="007C5339" w:rsidP="007C5339">
            <w:pPr>
              <w:pStyle w:val="3-"/>
              <w:rPr>
                <w:color w:val="auto"/>
              </w:rPr>
            </w:pPr>
            <w:r w:rsidRPr="00FC6994">
              <w:rPr>
                <w:rFonts w:hint="eastAsia"/>
                <w:color w:val="FF0000"/>
              </w:rPr>
              <w:t>太郎: [BEFORE]</w:t>
            </w:r>
            <w:r w:rsidRPr="007C5339">
              <w:rPr>
                <w:rFonts w:hint="eastAsia"/>
                <w:color w:val="auto"/>
              </w:rPr>
              <w:t xml:space="preserve"> commonResource[1]=2000, tlsData=0</w:t>
            </w:r>
            <w:r w:rsidR="00FC6994">
              <w:rPr>
                <w:color w:val="auto"/>
              </w:rPr>
              <w:tab/>
            </w:r>
            <w:r w:rsidR="00FC6994">
              <w:rPr>
                <w:color w:val="auto"/>
              </w:rPr>
              <w:tab/>
            </w:r>
            <w:r w:rsidR="00FC6994" w:rsidRPr="00B64270">
              <w:rPr>
                <w:color w:val="FF0000"/>
              </w:rPr>
              <w:t>←4つスレッドのうち、</w:t>
            </w:r>
            <w:r w:rsidR="00FC6994" w:rsidRPr="00B64270">
              <w:rPr>
                <w:rFonts w:hint="eastAsia"/>
                <w:color w:val="FF0000"/>
              </w:rPr>
              <w:t>2つだけが稼働</w:t>
            </w:r>
          </w:p>
          <w:p w14:paraId="28D57753" w14:textId="77777777" w:rsidR="007C5339" w:rsidRPr="007C5339" w:rsidRDefault="007C5339" w:rsidP="007C5339">
            <w:pPr>
              <w:pStyle w:val="3-"/>
              <w:rPr>
                <w:color w:val="auto"/>
              </w:rPr>
            </w:pPr>
            <w:r w:rsidRPr="007C5339">
              <w:rPr>
                <w:rFonts w:hint="eastAsia"/>
                <w:color w:val="auto"/>
              </w:rPr>
              <w:t>太郎: [AFTER]  commonResource[1]=2001, tlsData=1</w:t>
            </w:r>
          </w:p>
          <w:p w14:paraId="204F61C7" w14:textId="77777777" w:rsidR="007C5339" w:rsidRPr="007C5339" w:rsidRDefault="007C5339" w:rsidP="007C5339">
            <w:pPr>
              <w:pStyle w:val="3-"/>
              <w:rPr>
                <w:color w:val="auto"/>
              </w:rPr>
            </w:pPr>
            <w:r w:rsidRPr="007C5339">
              <w:rPr>
                <w:rFonts w:hint="eastAsia"/>
                <w:color w:val="auto"/>
              </w:rPr>
              <w:t>次郎: [AFTER]  commonResource[0]=1001, tlsData=1</w:t>
            </w:r>
          </w:p>
          <w:p w14:paraId="2066D2BB" w14:textId="4D584140" w:rsidR="007C5339" w:rsidRPr="007C5339" w:rsidRDefault="007C5339" w:rsidP="007C5339">
            <w:pPr>
              <w:pStyle w:val="3-"/>
              <w:rPr>
                <w:color w:val="auto"/>
              </w:rPr>
            </w:pPr>
            <w:r w:rsidRPr="00FC6994">
              <w:rPr>
                <w:rFonts w:hint="eastAsia"/>
                <w:color w:val="FF0000"/>
              </w:rPr>
              <w:t>三郎: [BEFORE]</w:t>
            </w:r>
            <w:r w:rsidRPr="007C5339">
              <w:rPr>
                <w:rFonts w:hint="eastAsia"/>
                <w:color w:val="auto"/>
              </w:rPr>
              <w:t xml:space="preserve"> commonResource[1]=2001, tlsData=0</w:t>
            </w:r>
            <w:r w:rsidR="00FC6994">
              <w:rPr>
                <w:color w:val="auto"/>
              </w:rPr>
              <w:tab/>
            </w:r>
            <w:r w:rsidR="00FC6994">
              <w:rPr>
                <w:color w:val="auto"/>
              </w:rPr>
              <w:tab/>
            </w:r>
            <w:r w:rsidR="00FC6994" w:rsidRPr="00B64270">
              <w:rPr>
                <w:color w:val="FF0000"/>
              </w:rPr>
              <w:t>←</w:t>
            </w:r>
            <w:r w:rsidR="00FC6994">
              <w:rPr>
                <w:color w:val="FF0000"/>
              </w:rPr>
              <w:t>1</w:t>
            </w:r>
            <w:r w:rsidR="00FC6994" w:rsidRPr="00B64270">
              <w:rPr>
                <w:color w:val="FF0000"/>
              </w:rPr>
              <w:t>つスレッド</w:t>
            </w:r>
            <w:r w:rsidR="00FC6994">
              <w:rPr>
                <w:color w:val="FF0000"/>
              </w:rPr>
              <w:t>が終了すると、次のスレッドが動く</w:t>
            </w:r>
          </w:p>
          <w:p w14:paraId="23AF15B2" w14:textId="56BA7DE8" w:rsidR="007C5339" w:rsidRPr="007C5339" w:rsidRDefault="007C5339" w:rsidP="00FC6994">
            <w:pPr>
              <w:pStyle w:val="3-"/>
              <w:tabs>
                <w:tab w:val="clear" w:pos="3758"/>
                <w:tab w:val="left" w:pos="3905"/>
              </w:tabs>
              <w:rPr>
                <w:color w:val="auto"/>
              </w:rPr>
            </w:pPr>
            <w:r w:rsidRPr="007C5339">
              <w:rPr>
                <w:rFonts w:hint="eastAsia"/>
                <w:color w:val="auto"/>
              </w:rPr>
              <w:t>四郎: [BEFORE] commonResource[0]=1001, tlsData=0</w:t>
            </w:r>
            <w:r w:rsidR="00FC6994">
              <w:rPr>
                <w:color w:val="auto"/>
              </w:rPr>
              <w:tab/>
            </w:r>
            <w:r w:rsidR="00FC6994">
              <w:rPr>
                <w:color w:val="auto"/>
              </w:rPr>
              <w:tab/>
            </w:r>
            <w:r w:rsidR="00FC6994" w:rsidRPr="00B64270">
              <w:rPr>
                <w:color w:val="FF0000"/>
              </w:rPr>
              <w:t>（常に同時に2つ</w:t>
            </w:r>
            <w:r w:rsidR="00FC6994">
              <w:rPr>
                <w:rFonts w:hint="eastAsia"/>
                <w:color w:val="FF0000"/>
              </w:rPr>
              <w:t>まで</w:t>
            </w:r>
            <w:r w:rsidR="00FC6994" w:rsidRPr="00B64270">
              <w:rPr>
                <w:color w:val="FF0000"/>
              </w:rPr>
              <w:t>）</w:t>
            </w:r>
          </w:p>
          <w:p w14:paraId="0EE00544" w14:textId="77777777" w:rsidR="007C5339" w:rsidRPr="007C5339" w:rsidRDefault="007C5339" w:rsidP="007C5339">
            <w:pPr>
              <w:pStyle w:val="3-"/>
              <w:rPr>
                <w:color w:val="auto"/>
              </w:rPr>
            </w:pPr>
            <w:r w:rsidRPr="007C5339">
              <w:rPr>
                <w:rFonts w:hint="eastAsia"/>
                <w:color w:val="auto"/>
              </w:rPr>
              <w:t>三郎: [AFTER]  commonResource[1]=2002, tlsData=1</w:t>
            </w:r>
          </w:p>
          <w:p w14:paraId="4336ACA3" w14:textId="77777777" w:rsidR="007C5339" w:rsidRPr="007C5339" w:rsidRDefault="007C5339" w:rsidP="007C5339">
            <w:pPr>
              <w:pStyle w:val="3-"/>
              <w:rPr>
                <w:color w:val="auto"/>
              </w:rPr>
            </w:pPr>
            <w:r w:rsidRPr="007C5339">
              <w:rPr>
                <w:rFonts w:hint="eastAsia"/>
                <w:color w:val="auto"/>
              </w:rPr>
              <w:t>四郎: [AFTER]  commonResource[0]=1002, tlsData=1</w:t>
            </w:r>
          </w:p>
          <w:p w14:paraId="2389C621" w14:textId="77777777" w:rsidR="007C5339" w:rsidRPr="007C5339" w:rsidRDefault="007C5339" w:rsidP="007C5339">
            <w:pPr>
              <w:pStyle w:val="3-"/>
              <w:rPr>
                <w:color w:val="auto"/>
              </w:rPr>
            </w:pPr>
            <w:r w:rsidRPr="007C5339">
              <w:rPr>
                <w:rFonts w:hint="eastAsia"/>
                <w:color w:val="auto"/>
              </w:rPr>
              <w:t>太郎: [BEFORE] commonResource[1]=2002, tlsData=1</w:t>
            </w:r>
          </w:p>
          <w:p w14:paraId="77829C74" w14:textId="77777777" w:rsidR="007C5339" w:rsidRPr="007C5339" w:rsidRDefault="007C5339" w:rsidP="007C5339">
            <w:pPr>
              <w:pStyle w:val="3-"/>
              <w:rPr>
                <w:color w:val="auto"/>
              </w:rPr>
            </w:pPr>
            <w:r w:rsidRPr="007C5339">
              <w:rPr>
                <w:rFonts w:hint="eastAsia"/>
                <w:color w:val="auto"/>
              </w:rPr>
              <w:t>次郎: [BEFORE] commonResource[0]=1002, tlsData=1</w:t>
            </w:r>
          </w:p>
          <w:p w14:paraId="68B8FE62" w14:textId="77777777" w:rsidR="007C5339" w:rsidRPr="007C5339" w:rsidRDefault="007C5339" w:rsidP="007C5339">
            <w:pPr>
              <w:pStyle w:val="3-"/>
              <w:rPr>
                <w:color w:val="auto"/>
              </w:rPr>
            </w:pPr>
            <w:r w:rsidRPr="007C5339">
              <w:rPr>
                <w:rFonts w:hint="eastAsia"/>
                <w:color w:val="auto"/>
              </w:rPr>
              <w:t>次郎: [AFTER]  commonResource[0]=1003, tlsData=2</w:t>
            </w:r>
          </w:p>
          <w:p w14:paraId="1C03D357" w14:textId="77777777" w:rsidR="007C5339" w:rsidRPr="007C5339" w:rsidRDefault="007C5339" w:rsidP="007C5339">
            <w:pPr>
              <w:pStyle w:val="3-"/>
              <w:rPr>
                <w:color w:val="auto"/>
              </w:rPr>
            </w:pPr>
            <w:r w:rsidRPr="007C5339">
              <w:rPr>
                <w:rFonts w:hint="eastAsia"/>
                <w:color w:val="auto"/>
              </w:rPr>
              <w:t>太郎: [AFTER]  commonResource[1]=2003, tlsData=2</w:t>
            </w:r>
          </w:p>
          <w:p w14:paraId="59CF6CFF" w14:textId="77777777" w:rsidR="007C5339" w:rsidRPr="007C5339" w:rsidRDefault="007C5339" w:rsidP="007C5339">
            <w:pPr>
              <w:pStyle w:val="3-"/>
              <w:rPr>
                <w:color w:val="auto"/>
              </w:rPr>
            </w:pPr>
            <w:r w:rsidRPr="007C5339">
              <w:rPr>
                <w:rFonts w:hint="eastAsia"/>
                <w:color w:val="auto"/>
              </w:rPr>
              <w:t>三郎: [BEFORE] commonResource[0]=1003, tlsData=1</w:t>
            </w:r>
          </w:p>
          <w:p w14:paraId="05955BEA" w14:textId="77777777" w:rsidR="007C5339" w:rsidRPr="007C5339" w:rsidRDefault="007C5339" w:rsidP="007C5339">
            <w:pPr>
              <w:pStyle w:val="3-"/>
              <w:rPr>
                <w:color w:val="auto"/>
              </w:rPr>
            </w:pPr>
            <w:r w:rsidRPr="007C5339">
              <w:rPr>
                <w:rFonts w:hint="eastAsia"/>
                <w:color w:val="auto"/>
              </w:rPr>
              <w:t>四郎: [BEFORE] commonResource[1]=2003, tlsData=1</w:t>
            </w:r>
          </w:p>
          <w:p w14:paraId="4DF3DB5A" w14:textId="77777777" w:rsidR="007C5339" w:rsidRPr="007C5339" w:rsidRDefault="007C5339" w:rsidP="007C5339">
            <w:pPr>
              <w:pStyle w:val="3-"/>
              <w:rPr>
                <w:color w:val="auto"/>
              </w:rPr>
            </w:pPr>
            <w:r w:rsidRPr="007C5339">
              <w:rPr>
                <w:rFonts w:hint="eastAsia"/>
                <w:color w:val="auto"/>
              </w:rPr>
              <w:t>四郎: [AFTER]  commonResource[1]=2004, tlsData=2</w:t>
            </w:r>
          </w:p>
          <w:p w14:paraId="1F32E024" w14:textId="77777777" w:rsidR="007C5339" w:rsidRPr="007C5339" w:rsidRDefault="007C5339" w:rsidP="007C5339">
            <w:pPr>
              <w:pStyle w:val="3-"/>
              <w:rPr>
                <w:color w:val="auto"/>
              </w:rPr>
            </w:pPr>
            <w:r w:rsidRPr="007C5339">
              <w:rPr>
                <w:rFonts w:hint="eastAsia"/>
                <w:color w:val="auto"/>
              </w:rPr>
              <w:t>三郎: [AFTER]  commonResource[0]=1004, tlsData=2</w:t>
            </w:r>
          </w:p>
          <w:p w14:paraId="7DCD93C0" w14:textId="77777777" w:rsidR="007C5339" w:rsidRPr="007C5339" w:rsidRDefault="007C5339" w:rsidP="007C5339">
            <w:pPr>
              <w:pStyle w:val="3-"/>
              <w:rPr>
                <w:color w:val="auto"/>
              </w:rPr>
            </w:pPr>
            <w:r w:rsidRPr="007C5339">
              <w:rPr>
                <w:rFonts w:hint="eastAsia"/>
                <w:color w:val="auto"/>
              </w:rPr>
              <w:t>次郎: [BEFORE] commonResource[1]=2004, tlsData=2</w:t>
            </w:r>
          </w:p>
          <w:p w14:paraId="52AA2250" w14:textId="77777777" w:rsidR="007C5339" w:rsidRPr="007C5339" w:rsidRDefault="007C5339" w:rsidP="007C5339">
            <w:pPr>
              <w:pStyle w:val="3-"/>
              <w:rPr>
                <w:color w:val="auto"/>
              </w:rPr>
            </w:pPr>
            <w:r w:rsidRPr="007C5339">
              <w:rPr>
                <w:rFonts w:hint="eastAsia"/>
                <w:color w:val="auto"/>
              </w:rPr>
              <w:t>太郎: [BEFORE] commonResource[0]=1004, tlsData=2</w:t>
            </w:r>
          </w:p>
          <w:p w14:paraId="63F330C0" w14:textId="77777777" w:rsidR="007C5339" w:rsidRPr="007C5339" w:rsidRDefault="007C5339" w:rsidP="007C5339">
            <w:pPr>
              <w:pStyle w:val="3-"/>
              <w:rPr>
                <w:color w:val="auto"/>
              </w:rPr>
            </w:pPr>
            <w:r w:rsidRPr="007C5339">
              <w:rPr>
                <w:rFonts w:hint="eastAsia"/>
                <w:color w:val="auto"/>
              </w:rPr>
              <w:t>次郎: [AFTER]  commonResource[1]=2005, tlsData=3</w:t>
            </w:r>
          </w:p>
          <w:p w14:paraId="03A21FDA" w14:textId="77777777" w:rsidR="007C5339" w:rsidRPr="007C5339" w:rsidRDefault="007C5339" w:rsidP="007C5339">
            <w:pPr>
              <w:pStyle w:val="3-"/>
              <w:rPr>
                <w:color w:val="auto"/>
              </w:rPr>
            </w:pPr>
            <w:r w:rsidRPr="007C5339">
              <w:rPr>
                <w:rFonts w:hint="eastAsia"/>
                <w:color w:val="auto"/>
              </w:rPr>
              <w:t>太郎: [AFTER]  commonResource[0]=1005, tlsData=3</w:t>
            </w:r>
          </w:p>
          <w:p w14:paraId="7DACA976" w14:textId="77777777" w:rsidR="007C5339" w:rsidRPr="007C5339" w:rsidRDefault="007C5339" w:rsidP="007C5339">
            <w:pPr>
              <w:pStyle w:val="3-"/>
              <w:rPr>
                <w:color w:val="auto"/>
              </w:rPr>
            </w:pPr>
            <w:r w:rsidRPr="007C5339">
              <w:rPr>
                <w:rFonts w:hint="eastAsia"/>
                <w:color w:val="auto"/>
              </w:rPr>
              <w:t>- end:次郎 -</w:t>
            </w:r>
          </w:p>
          <w:p w14:paraId="63EE07B4" w14:textId="77777777" w:rsidR="007C5339" w:rsidRPr="007C5339" w:rsidRDefault="007C5339" w:rsidP="007C5339">
            <w:pPr>
              <w:pStyle w:val="3-"/>
              <w:rPr>
                <w:color w:val="auto"/>
              </w:rPr>
            </w:pPr>
            <w:r w:rsidRPr="007C5339">
              <w:rPr>
                <w:rFonts w:hint="eastAsia"/>
                <w:color w:val="auto"/>
              </w:rPr>
              <w:t>四郎: [BEFORE] commonResource[0]=1005, tlsData=2</w:t>
            </w:r>
          </w:p>
          <w:p w14:paraId="3DAA7DB3" w14:textId="77777777" w:rsidR="007C5339" w:rsidRPr="007C5339" w:rsidRDefault="007C5339" w:rsidP="007C5339">
            <w:pPr>
              <w:pStyle w:val="3-"/>
              <w:rPr>
                <w:color w:val="auto"/>
              </w:rPr>
            </w:pPr>
            <w:r w:rsidRPr="007C5339">
              <w:rPr>
                <w:rFonts w:hint="eastAsia"/>
                <w:color w:val="auto"/>
              </w:rPr>
              <w:t>三郎: [BEFORE] commonResource[1]=2005, tlsData=2</w:t>
            </w:r>
          </w:p>
          <w:p w14:paraId="50A518CA" w14:textId="77777777" w:rsidR="007C5339" w:rsidRPr="007C5339" w:rsidRDefault="007C5339" w:rsidP="007C5339">
            <w:pPr>
              <w:pStyle w:val="3-"/>
              <w:rPr>
                <w:color w:val="auto"/>
              </w:rPr>
            </w:pPr>
            <w:r w:rsidRPr="007C5339">
              <w:rPr>
                <w:rFonts w:hint="eastAsia"/>
                <w:color w:val="auto"/>
              </w:rPr>
              <w:t>- end:太郎 -</w:t>
            </w:r>
          </w:p>
          <w:p w14:paraId="68B4D246" w14:textId="088A5BAE" w:rsidR="007C5339" w:rsidRPr="007C5339" w:rsidRDefault="007C5339" w:rsidP="007C5339">
            <w:pPr>
              <w:pStyle w:val="3-"/>
              <w:rPr>
                <w:color w:val="auto"/>
              </w:rPr>
            </w:pPr>
            <w:r w:rsidRPr="007C5339">
              <w:rPr>
                <w:rFonts w:hint="eastAsia"/>
                <w:color w:val="auto"/>
              </w:rPr>
              <w:t>三郎: [AFTER]  commonResource[1]=</w:t>
            </w:r>
            <w:r w:rsidRPr="00FC6994">
              <w:rPr>
                <w:rFonts w:hint="eastAsia"/>
                <w:color w:val="FF0000"/>
              </w:rPr>
              <w:t>2006</w:t>
            </w:r>
            <w:r w:rsidRPr="007C5339">
              <w:rPr>
                <w:rFonts w:hint="eastAsia"/>
                <w:color w:val="auto"/>
              </w:rPr>
              <w:t>, tlsData=3</w:t>
            </w:r>
            <w:r w:rsidR="00FC6994">
              <w:rPr>
                <w:color w:val="auto"/>
              </w:rPr>
              <w:tab/>
            </w:r>
            <w:r w:rsidR="00FC6994">
              <w:rPr>
                <w:color w:val="auto"/>
              </w:rPr>
              <w:tab/>
            </w:r>
            <w:r w:rsidR="00FC6994" w:rsidRPr="00FF65A9">
              <w:rPr>
                <w:rFonts w:hint="eastAsia"/>
                <w:color w:val="FF0000"/>
              </w:rPr>
              <w:t>←</w:t>
            </w:r>
            <w:r w:rsidR="00FC6994">
              <w:rPr>
                <w:color w:val="FF0000"/>
              </w:rPr>
              <w:t>全て正常にロックされたので、</w:t>
            </w:r>
            <w:r w:rsidR="00FC6994">
              <w:rPr>
                <w:rFonts w:hint="eastAsia"/>
                <w:color w:val="FF0000"/>
              </w:rPr>
              <w:t>正しい</w:t>
            </w:r>
            <w:r w:rsidR="00FC6994">
              <w:rPr>
                <w:color w:val="FF0000"/>
              </w:rPr>
              <w:t>処理結果になっている</w:t>
            </w:r>
          </w:p>
          <w:p w14:paraId="7BF3BFE9" w14:textId="422820DA" w:rsidR="007C5339" w:rsidRPr="007C5339" w:rsidRDefault="007C5339" w:rsidP="00FC6994">
            <w:pPr>
              <w:pStyle w:val="3-"/>
              <w:tabs>
                <w:tab w:val="clear" w:pos="3758"/>
                <w:tab w:val="left" w:pos="3905"/>
              </w:tabs>
              <w:rPr>
                <w:color w:val="auto"/>
              </w:rPr>
            </w:pPr>
            <w:r w:rsidRPr="007C5339">
              <w:rPr>
                <w:rFonts w:hint="eastAsia"/>
                <w:color w:val="auto"/>
              </w:rPr>
              <w:t>四郎: [AFTER]  commonResource[0]=</w:t>
            </w:r>
            <w:r w:rsidRPr="00FC6994">
              <w:rPr>
                <w:rFonts w:hint="eastAsia"/>
                <w:color w:val="FF0000"/>
              </w:rPr>
              <w:t>1006</w:t>
            </w:r>
            <w:r w:rsidRPr="007C5339">
              <w:rPr>
                <w:rFonts w:hint="eastAsia"/>
                <w:color w:val="auto"/>
              </w:rPr>
              <w:t>, tlsData=3</w:t>
            </w:r>
            <w:r w:rsidR="00FC6994">
              <w:rPr>
                <w:color w:val="auto"/>
              </w:rPr>
              <w:tab/>
            </w:r>
            <w:r w:rsidR="00FC6994">
              <w:rPr>
                <w:color w:val="auto"/>
              </w:rPr>
              <w:tab/>
            </w:r>
          </w:p>
          <w:p w14:paraId="511650D8" w14:textId="77777777" w:rsidR="007C5339" w:rsidRPr="007C5339" w:rsidRDefault="007C5339" w:rsidP="007C5339">
            <w:pPr>
              <w:pStyle w:val="3-"/>
              <w:rPr>
                <w:color w:val="auto"/>
              </w:rPr>
            </w:pPr>
            <w:r w:rsidRPr="007C5339">
              <w:rPr>
                <w:rFonts w:hint="eastAsia"/>
                <w:color w:val="auto"/>
              </w:rPr>
              <w:t>- end:四郎 -</w:t>
            </w:r>
          </w:p>
          <w:p w14:paraId="60284A67" w14:textId="77777777" w:rsidR="007C5339" w:rsidRPr="007C5339" w:rsidRDefault="007C5339" w:rsidP="007C5339">
            <w:pPr>
              <w:pStyle w:val="3-"/>
              <w:rPr>
                <w:color w:val="auto"/>
              </w:rPr>
            </w:pPr>
            <w:r w:rsidRPr="007C5339">
              <w:rPr>
                <w:rFonts w:hint="eastAsia"/>
                <w:color w:val="auto"/>
              </w:rPr>
              <w:t>- end:三郎 -</w:t>
            </w:r>
          </w:p>
          <w:p w14:paraId="24BDB478" w14:textId="10B76331" w:rsidR="00737B12" w:rsidRPr="00DD51B6" w:rsidRDefault="007C5339" w:rsidP="007C5339">
            <w:pPr>
              <w:pStyle w:val="3-"/>
            </w:pPr>
            <w:r w:rsidRPr="007C5339">
              <w:rPr>
                <w:color w:val="auto"/>
              </w:rPr>
              <w:t xml:space="preserve">Semaphore * 10000000 = </w:t>
            </w:r>
            <w:r w:rsidRPr="00FC6994">
              <w:rPr>
                <w:color w:val="FF0000"/>
              </w:rPr>
              <w:t>4.787152 sec</w:t>
            </w:r>
            <w:r w:rsidR="00FC6994">
              <w:rPr>
                <w:color w:val="FF0000"/>
              </w:rPr>
              <w:tab/>
            </w:r>
            <w:r w:rsidR="00FC6994">
              <w:rPr>
                <w:color w:val="FF0000"/>
              </w:rPr>
              <w:tab/>
            </w:r>
            <w:r w:rsidR="00FC6994">
              <w:rPr>
                <w:color w:val="FF0000"/>
              </w:rPr>
              <w:tab/>
            </w:r>
            <w:r w:rsidR="00FC6994">
              <w:rPr>
                <w:color w:val="FF0000"/>
              </w:rPr>
              <w:tab/>
            </w:r>
            <w:r w:rsidR="009518EA">
              <w:rPr>
                <w:color w:val="FF0000"/>
              </w:rPr>
              <w:t>←</w:t>
            </w:r>
            <w:r w:rsidR="009518EA">
              <w:rPr>
                <w:rFonts w:hint="eastAsia"/>
                <w:color w:val="FF0000"/>
              </w:rPr>
              <w:t>1千万回ループによる処理時間計測</w:t>
            </w:r>
          </w:p>
        </w:tc>
      </w:tr>
    </w:tbl>
    <w:p w14:paraId="374A618C" w14:textId="4E10E05C" w:rsidR="0036070F" w:rsidRDefault="0036070F" w:rsidP="0036070F">
      <w:pPr>
        <w:pStyle w:val="2"/>
      </w:pPr>
      <w:bookmarkStart w:id="125" w:name="_Toc378866162"/>
      <w:r>
        <w:rPr>
          <w:rFonts w:hint="eastAsia"/>
        </w:rPr>
        <w:t>モニター</w:t>
      </w:r>
      <w:bookmarkEnd w:id="125"/>
    </w:p>
    <w:p w14:paraId="3B8D0AE1" w14:textId="2D01A0A1" w:rsidR="0036070F" w:rsidRDefault="00A71BDD" w:rsidP="0036070F">
      <w:pPr>
        <w:pStyle w:val="a9"/>
        <w:ind w:firstLine="283"/>
      </w:pPr>
      <w:r>
        <w:rPr>
          <w:rFonts w:hint="eastAsia"/>
        </w:rPr>
        <w:t>状態の変化を監視し、</w:t>
      </w:r>
      <w:r w:rsidR="00233D2D">
        <w:rPr>
          <w:rFonts w:hint="eastAsia"/>
        </w:rPr>
        <w:t>それまでスレッドをスリープして待機する手法を「モニター」と呼ぶ。</w:t>
      </w:r>
    </w:p>
    <w:p w14:paraId="327C0C8B" w14:textId="6F982F89" w:rsidR="00233D2D" w:rsidRDefault="00233D2D" w:rsidP="0036070F">
      <w:pPr>
        <w:pStyle w:val="a9"/>
        <w:ind w:firstLine="283"/>
      </w:pPr>
      <w:r>
        <w:rPr>
          <w:rFonts w:hint="eastAsia"/>
        </w:rPr>
        <w:t>大きな括りとしては排他制御と同様だが、順序性のある処理をリレーするような時に使える。</w:t>
      </w:r>
    </w:p>
    <w:p w14:paraId="3C649AE6" w14:textId="078BD75E" w:rsidR="00233D2D" w:rsidRDefault="00233D2D" w:rsidP="0036070F">
      <w:pPr>
        <w:pStyle w:val="a9"/>
        <w:ind w:firstLine="283"/>
      </w:pPr>
      <w:r>
        <w:rPr>
          <w:rFonts w:hint="eastAsia"/>
        </w:rPr>
        <w:t>例えば、メインループで描画用のデータを構築した後、描画スレッドに処理を受け渡すような場面で使える。描画スレッドは、データ構築完了の通知が来るまでスリープする。</w:t>
      </w:r>
    </w:p>
    <w:p w14:paraId="3787BC9A" w14:textId="11DC7B39" w:rsidR="0036070F" w:rsidRDefault="0036070F" w:rsidP="0036070F">
      <w:pPr>
        <w:pStyle w:val="2"/>
      </w:pPr>
      <w:bookmarkStart w:id="126" w:name="_Toc378866163"/>
      <w:r>
        <w:rPr>
          <w:rFonts w:hint="eastAsia"/>
        </w:rPr>
        <w:t>モニター：条件変数</w:t>
      </w:r>
      <w:bookmarkEnd w:id="126"/>
    </w:p>
    <w:p w14:paraId="1AD1ED52" w14:textId="3FC12EEE" w:rsidR="00233D2D" w:rsidRDefault="006D2982" w:rsidP="00233D2D">
      <w:pPr>
        <w:pStyle w:val="a9"/>
        <w:ind w:firstLine="283"/>
      </w:pPr>
      <w:r>
        <w:rPr>
          <w:rFonts w:hint="eastAsia"/>
        </w:rPr>
        <w:t>最も</w:t>
      </w:r>
      <w:r w:rsidR="00233D2D">
        <w:rPr>
          <w:rFonts w:hint="eastAsia"/>
        </w:rPr>
        <w:t>一般的なモニターの手法は「条件変数」を用いる事である。</w:t>
      </w:r>
    </w:p>
    <w:p w14:paraId="5117953F" w14:textId="2DD3FA94" w:rsidR="00233D2D" w:rsidRDefault="00233D2D" w:rsidP="00233D2D">
      <w:pPr>
        <w:pStyle w:val="a9"/>
        <w:ind w:firstLine="283"/>
      </w:pPr>
      <w:r>
        <w:rPr>
          <w:rFonts w:hint="eastAsia"/>
        </w:rPr>
        <w:t>条件変数は、「通知があるまで待機する」仕組み。ミューテックスと、状態確認のための変数と組み合わせて使用するのが一般的であり、若干使用方法が難しい。</w:t>
      </w:r>
    </w:p>
    <w:p w14:paraId="101F9CA3" w14:textId="77777777" w:rsidR="006D2982" w:rsidRDefault="00233D2D" w:rsidP="006D2982">
      <w:pPr>
        <w:pStyle w:val="a9"/>
        <w:spacing w:beforeLines="50" w:before="180"/>
        <w:ind w:firstLine="283"/>
      </w:pPr>
      <w:r>
        <w:rPr>
          <w:rFonts w:hint="eastAsia"/>
        </w:rPr>
        <w:lastRenderedPageBreak/>
        <w:t>通知のタイミングで必ず待機している必要がある</w:t>
      </w:r>
      <w:r w:rsidR="006D2982">
        <w:rPr>
          <w:rFonts w:hint="eastAsia"/>
        </w:rPr>
        <w:t>ことにも注意。</w:t>
      </w:r>
    </w:p>
    <w:p w14:paraId="629AE803" w14:textId="71A14886" w:rsidR="00233D2D" w:rsidRPr="00233D2D" w:rsidRDefault="006D2982" w:rsidP="006D2982">
      <w:pPr>
        <w:pStyle w:val="a9"/>
        <w:ind w:firstLine="283"/>
      </w:pPr>
      <w:r>
        <w:rPr>
          <w:rFonts w:hint="eastAsia"/>
        </w:rPr>
        <w:t>例えば、スレッド</w:t>
      </w:r>
      <w:r>
        <w:rPr>
          <w:rFonts w:hint="eastAsia"/>
        </w:rPr>
        <w:t>A</w:t>
      </w:r>
      <w:r>
        <w:rPr>
          <w:rFonts w:hint="eastAsia"/>
        </w:rPr>
        <w:t>の通知を待ってスレッド</w:t>
      </w:r>
      <w:r>
        <w:rPr>
          <w:rFonts w:hint="eastAsia"/>
        </w:rPr>
        <w:t>B</w:t>
      </w:r>
      <w:r>
        <w:rPr>
          <w:rFonts w:hint="eastAsia"/>
        </w:rPr>
        <w:t>が処理を開始したい場合、スレッド</w:t>
      </w:r>
      <w:r>
        <w:rPr>
          <w:rFonts w:hint="eastAsia"/>
        </w:rPr>
        <w:t>B</w:t>
      </w:r>
      <w:r>
        <w:rPr>
          <w:rFonts w:hint="eastAsia"/>
        </w:rPr>
        <w:t>が待機状態に入る前にスレッド</w:t>
      </w:r>
      <w:r>
        <w:rPr>
          <w:rFonts w:hint="eastAsia"/>
        </w:rPr>
        <w:t>A</w:t>
      </w:r>
      <w:r>
        <w:rPr>
          <w:rFonts w:hint="eastAsia"/>
        </w:rPr>
        <w:t>が通知を行ってしまうと、スレッド</w:t>
      </w:r>
      <w:r>
        <w:rPr>
          <w:rFonts w:hint="eastAsia"/>
        </w:rPr>
        <w:t>B</w:t>
      </w:r>
      <w:r>
        <w:rPr>
          <w:rFonts w:hint="eastAsia"/>
        </w:rPr>
        <w:t>が待機に入っても通知を確認することができない。このため、既に通知が行われていたら待機処理を実行しないように、気を付けてプログラミングしなければならない。</w:t>
      </w:r>
    </w:p>
    <w:p w14:paraId="6D5B2554" w14:textId="7E3C22A5" w:rsidR="0036070F" w:rsidRDefault="006D2982" w:rsidP="0036070F">
      <w:pPr>
        <w:pStyle w:val="3"/>
      </w:pPr>
      <w:bookmarkStart w:id="127" w:name="_Toc378866164"/>
      <w:r>
        <w:rPr>
          <w:rFonts w:hint="eastAsia"/>
        </w:rPr>
        <w:t>Posix</w:t>
      </w:r>
      <w:r>
        <w:rPr>
          <w:rFonts w:hint="eastAsia"/>
        </w:rPr>
        <w:t>ライブラリ</w:t>
      </w:r>
      <w:r w:rsidR="0036070F">
        <w:rPr>
          <w:rFonts w:hint="eastAsia"/>
        </w:rPr>
        <w:t>版</w:t>
      </w:r>
      <w:bookmarkEnd w:id="127"/>
    </w:p>
    <w:p w14:paraId="5CB3E8FF" w14:textId="360DDC4D" w:rsidR="0036070F" w:rsidRDefault="0036070F" w:rsidP="0036070F">
      <w:pPr>
        <w:pStyle w:val="aa"/>
        <w:ind w:left="447" w:firstLine="283"/>
      </w:pPr>
      <w:r>
        <w:rPr>
          <w:rFonts w:hint="eastAsia"/>
        </w:rPr>
        <w:t>Posix</w:t>
      </w:r>
      <w:r w:rsidR="006D2982">
        <w:rPr>
          <w:rFonts w:hint="eastAsia"/>
        </w:rPr>
        <w:t>ライブラリ版の条件変数</w:t>
      </w:r>
      <w:r>
        <w:rPr>
          <w:rFonts w:hint="eastAsia"/>
        </w:rPr>
        <w:t>。</w:t>
      </w:r>
    </w:p>
    <w:p w14:paraId="0965D51F" w14:textId="3EC42457" w:rsidR="00971C80" w:rsidRDefault="006D2982" w:rsidP="00971C80">
      <w:pPr>
        <w:pStyle w:val="aa"/>
        <w:keepNext/>
        <w:widowControl/>
        <w:spacing w:beforeLines="50" w:before="180"/>
        <w:ind w:leftChars="203" w:left="447" w:hangingChars="10" w:hanging="21"/>
      </w:pPr>
      <w:r>
        <w:t>Posix</w:t>
      </w:r>
      <w:r>
        <w:rPr>
          <w:rFonts w:hint="eastAsia"/>
        </w:rPr>
        <w:t>ライブラリ版条件変数</w:t>
      </w:r>
      <w:r w:rsidR="00971C80">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6E6F18F3" w14:textId="77777777" w:rsidTr="000A1665">
        <w:tc>
          <w:tcPr>
            <w:tcW w:w="8494" w:type="dxa"/>
          </w:tcPr>
          <w:p w14:paraId="026EE2E9" w14:textId="77777777" w:rsidR="006D2982" w:rsidRDefault="006D2982" w:rsidP="006D2982">
            <w:pPr>
              <w:pStyle w:val="3-"/>
            </w:pPr>
            <w:r>
              <w:t>#include &lt;stdio.h&gt;</w:t>
            </w:r>
          </w:p>
          <w:p w14:paraId="7303A3A9" w14:textId="77777777" w:rsidR="006D2982" w:rsidRDefault="006D2982" w:rsidP="006D2982">
            <w:pPr>
              <w:pStyle w:val="3-"/>
            </w:pPr>
            <w:r>
              <w:t>#include &lt;stdlib.h&gt;</w:t>
            </w:r>
          </w:p>
          <w:p w14:paraId="6DAA923D" w14:textId="77777777" w:rsidR="006D2982" w:rsidRDefault="006D2982" w:rsidP="006D2982">
            <w:pPr>
              <w:pStyle w:val="3-"/>
            </w:pPr>
          </w:p>
          <w:p w14:paraId="43B92B11" w14:textId="77777777" w:rsidR="006D2982" w:rsidRPr="00FD7491" w:rsidRDefault="006D2982" w:rsidP="006D2982">
            <w:pPr>
              <w:pStyle w:val="3-"/>
              <w:rPr>
                <w:color w:val="FF0000"/>
              </w:rPr>
            </w:pPr>
            <w:r w:rsidRPr="00FD7491">
              <w:rPr>
                <w:color w:val="FF0000"/>
              </w:rPr>
              <w:t>#include &lt;pthread.h&gt;</w:t>
            </w:r>
          </w:p>
          <w:p w14:paraId="31B5FD39" w14:textId="77777777" w:rsidR="006D2982" w:rsidRDefault="006D2982" w:rsidP="006D2982">
            <w:pPr>
              <w:pStyle w:val="3-"/>
            </w:pPr>
            <w:r>
              <w:t>#include &lt;unistd.h&gt;</w:t>
            </w:r>
          </w:p>
          <w:p w14:paraId="2DC04994" w14:textId="77777777" w:rsidR="006D2982" w:rsidRDefault="006D2982" w:rsidP="006D2982">
            <w:pPr>
              <w:pStyle w:val="3-"/>
            </w:pPr>
          </w:p>
          <w:p w14:paraId="44D36C63" w14:textId="77777777" w:rsidR="006D2982" w:rsidRDefault="006D2982" w:rsidP="006D2982">
            <w:pPr>
              <w:pStyle w:val="3-"/>
            </w:pPr>
            <w:r>
              <w:rPr>
                <w:rFonts w:hint="eastAsia"/>
              </w:rPr>
              <w:t xml:space="preserve">#include &lt;sys/time.h&gt; </w:t>
            </w:r>
            <w:r w:rsidRPr="00FD7491">
              <w:rPr>
                <w:rFonts w:hint="eastAsia"/>
                <w:color w:val="00B050"/>
              </w:rPr>
              <w:t>//時間計測用</w:t>
            </w:r>
          </w:p>
          <w:p w14:paraId="7DF1DF96" w14:textId="77777777" w:rsidR="006D2982" w:rsidRDefault="006D2982" w:rsidP="006D2982">
            <w:pPr>
              <w:pStyle w:val="3-"/>
            </w:pPr>
          </w:p>
          <w:p w14:paraId="431B8497" w14:textId="77777777" w:rsidR="006D2982" w:rsidRPr="00FD7491" w:rsidRDefault="006D2982" w:rsidP="006D2982">
            <w:pPr>
              <w:pStyle w:val="3-"/>
              <w:rPr>
                <w:color w:val="00B050"/>
              </w:rPr>
            </w:pPr>
            <w:r w:rsidRPr="00FD7491">
              <w:rPr>
                <w:rFonts w:hint="eastAsia"/>
                <w:color w:val="00B050"/>
              </w:rPr>
              <w:t>//スレッド情報</w:t>
            </w:r>
          </w:p>
          <w:p w14:paraId="11BA5B84" w14:textId="77777777" w:rsidR="006D2982" w:rsidRPr="00FD7491" w:rsidRDefault="006D2982" w:rsidP="006D2982">
            <w:pPr>
              <w:pStyle w:val="3-"/>
              <w:rPr>
                <w:color w:val="00B050"/>
              </w:rPr>
            </w:pPr>
            <w:r>
              <w:rPr>
                <w:rFonts w:hint="eastAsia"/>
              </w:rPr>
              <w:t xml:space="preserve">static const int FOLLOW_THREAD_MAX = 10;          </w:t>
            </w:r>
            <w:r w:rsidRPr="00FD7491">
              <w:rPr>
                <w:rFonts w:hint="eastAsia"/>
                <w:color w:val="00B050"/>
              </w:rPr>
              <w:t>//後続スレッド最大数</w:t>
            </w:r>
          </w:p>
          <w:p w14:paraId="35559572" w14:textId="77777777" w:rsidR="006D2982" w:rsidRDefault="006D2982" w:rsidP="006D2982">
            <w:pPr>
              <w:pStyle w:val="3-"/>
            </w:pPr>
            <w:r>
              <w:rPr>
                <w:rFonts w:hint="eastAsia"/>
              </w:rPr>
              <w:t xml:space="preserve">static volatile int s_followThreadNum = 0;        </w:t>
            </w:r>
            <w:r w:rsidRPr="00FD7491">
              <w:rPr>
                <w:rFonts w:hint="eastAsia"/>
                <w:color w:val="00B050"/>
              </w:rPr>
              <w:t>//後続スレッド数</w:t>
            </w:r>
          </w:p>
          <w:p w14:paraId="2F52FCA0" w14:textId="77777777" w:rsidR="006D2982" w:rsidRDefault="006D2982" w:rsidP="006D2982">
            <w:pPr>
              <w:pStyle w:val="3-"/>
            </w:pPr>
            <w:r>
              <w:rPr>
                <w:rFonts w:hint="eastAsia"/>
              </w:rPr>
              <w:t xml:space="preserve">static volatile int s_followThreadNo = 0;         </w:t>
            </w:r>
            <w:r w:rsidRPr="00FD7491">
              <w:rPr>
                <w:rFonts w:hint="eastAsia"/>
                <w:color w:val="00B050"/>
              </w:rPr>
              <w:t>//後続スレッド番号発番用</w:t>
            </w:r>
          </w:p>
          <w:p w14:paraId="1DB2412C" w14:textId="77777777" w:rsidR="006D2982" w:rsidRPr="00FD7491" w:rsidRDefault="006D2982" w:rsidP="006D2982">
            <w:pPr>
              <w:pStyle w:val="3-"/>
              <w:rPr>
                <w:color w:val="00B050"/>
              </w:rPr>
            </w:pPr>
            <w:r>
              <w:rPr>
                <w:rFonts w:hint="eastAsia"/>
              </w:rPr>
              <w:t>static volatile bool s_IsQuirProiorThread = false;</w:t>
            </w:r>
            <w:r w:rsidRPr="00FD7491">
              <w:rPr>
                <w:rFonts w:hint="eastAsia"/>
                <w:color w:val="00B050"/>
              </w:rPr>
              <w:t>//先行スレッド終了フラグ</w:t>
            </w:r>
          </w:p>
          <w:p w14:paraId="5A7AED8E" w14:textId="77777777" w:rsidR="006D2982" w:rsidRPr="00FD7491" w:rsidRDefault="006D2982" w:rsidP="006D2982">
            <w:pPr>
              <w:pStyle w:val="3-"/>
              <w:rPr>
                <w:color w:val="00B050"/>
              </w:rPr>
            </w:pPr>
            <w:r>
              <w:rPr>
                <w:rFonts w:hint="eastAsia"/>
              </w:rPr>
              <w:t>static pthread_mutex_t s_followThreadMutex = PTHREAD_MUTEX_INITIALIZER;</w:t>
            </w:r>
            <w:r w:rsidRPr="00FD7491">
              <w:rPr>
                <w:rFonts w:hint="eastAsia"/>
                <w:color w:val="00B050"/>
              </w:rPr>
              <w:t>//後続スレッド番号発番用ミューテックス</w:t>
            </w:r>
          </w:p>
          <w:p w14:paraId="38F83FBF" w14:textId="77777777" w:rsidR="006D2982" w:rsidRDefault="006D2982" w:rsidP="006D2982">
            <w:pPr>
              <w:pStyle w:val="3-"/>
            </w:pPr>
          </w:p>
          <w:p w14:paraId="26B25017" w14:textId="77777777" w:rsidR="006D2982" w:rsidRPr="00FD7491" w:rsidRDefault="006D2982" w:rsidP="006D2982">
            <w:pPr>
              <w:pStyle w:val="3-"/>
              <w:rPr>
                <w:color w:val="00B050"/>
              </w:rPr>
            </w:pPr>
            <w:r w:rsidRPr="00FD7491">
              <w:rPr>
                <w:rFonts w:hint="eastAsia"/>
                <w:color w:val="00B050"/>
              </w:rPr>
              <w:t>//条件変数</w:t>
            </w:r>
          </w:p>
          <w:p w14:paraId="21B743B2" w14:textId="77777777" w:rsidR="006D2982" w:rsidRPr="00FD7491" w:rsidRDefault="006D2982" w:rsidP="006D2982">
            <w:pPr>
              <w:pStyle w:val="3-"/>
              <w:rPr>
                <w:color w:val="00B050"/>
              </w:rPr>
            </w:pPr>
            <w:r w:rsidRPr="00FD7491">
              <w:rPr>
                <w:rFonts w:hint="eastAsia"/>
                <w:color w:val="00B050"/>
              </w:rPr>
              <w:t>//※条件変数は、必ず条件変数＋ミューテックス＋変数のセットで扱う</w:t>
            </w:r>
          </w:p>
          <w:p w14:paraId="0EACC621" w14:textId="77777777" w:rsidR="006D2982" w:rsidRPr="00FD7491" w:rsidRDefault="006D2982" w:rsidP="006D2982">
            <w:pPr>
              <w:pStyle w:val="3-"/>
              <w:rPr>
                <w:color w:val="00B050"/>
              </w:rPr>
            </w:pPr>
            <w:r w:rsidRPr="00FD7491">
              <w:rPr>
                <w:rFonts w:hint="eastAsia"/>
                <w:color w:val="FF0000"/>
              </w:rPr>
              <w:t xml:space="preserve">static pthread_cond_t s_followCond[FOLLOW_THREAD_MAX];     </w:t>
            </w:r>
            <w:r>
              <w:rPr>
                <w:rFonts w:hint="eastAsia"/>
              </w:rPr>
              <w:t xml:space="preserve"> </w:t>
            </w:r>
            <w:r w:rsidRPr="00FD7491">
              <w:rPr>
                <w:rFonts w:hint="eastAsia"/>
                <w:color w:val="00B050"/>
              </w:rPr>
              <w:t>//後続スレッド処理完了条件変数</w:t>
            </w:r>
          </w:p>
          <w:p w14:paraId="153997E3" w14:textId="77777777" w:rsidR="006D2982" w:rsidRPr="00FD7491" w:rsidRDefault="006D2982" w:rsidP="006D2982">
            <w:pPr>
              <w:pStyle w:val="3-"/>
              <w:rPr>
                <w:color w:val="00B050"/>
              </w:rPr>
            </w:pPr>
            <w:r w:rsidRPr="00FD7491">
              <w:rPr>
                <w:rFonts w:hint="eastAsia"/>
                <w:color w:val="FF0000"/>
              </w:rPr>
              <w:t>static pthread_mutex_t s_followCondMutex[FOLLOW_THREAD_MAX];</w:t>
            </w:r>
            <w:r w:rsidRPr="00FD7491">
              <w:rPr>
                <w:rFonts w:hint="eastAsia"/>
                <w:color w:val="00B050"/>
              </w:rPr>
              <w:t>//後続スレッド処理完了条件変数ミューテックス</w:t>
            </w:r>
          </w:p>
          <w:p w14:paraId="5D84A645" w14:textId="77777777" w:rsidR="006D2982" w:rsidRPr="00FD7491" w:rsidRDefault="006D2982" w:rsidP="006D2982">
            <w:pPr>
              <w:pStyle w:val="3-"/>
              <w:rPr>
                <w:color w:val="00B050"/>
              </w:rPr>
            </w:pPr>
            <w:r w:rsidRPr="00FD7491">
              <w:rPr>
                <w:rFonts w:hint="eastAsia"/>
                <w:color w:val="FF0000"/>
              </w:rPr>
              <w:t xml:space="preserve">static volatile bool s_followFinished[FOLLOW_THREAD_MAX]; </w:t>
            </w:r>
            <w:r>
              <w:rPr>
                <w:rFonts w:hint="eastAsia"/>
              </w:rPr>
              <w:t xml:space="preserve">  </w:t>
            </w:r>
            <w:r w:rsidRPr="00FD7491">
              <w:rPr>
                <w:rFonts w:hint="eastAsia"/>
                <w:color w:val="00B050"/>
              </w:rPr>
              <w:t>//後続スレッド処理完了フラグ</w:t>
            </w:r>
          </w:p>
          <w:p w14:paraId="44EB97DB" w14:textId="77777777" w:rsidR="006D2982" w:rsidRDefault="006D2982" w:rsidP="006D2982">
            <w:pPr>
              <w:pStyle w:val="3-"/>
            </w:pPr>
          </w:p>
          <w:p w14:paraId="1D2D90E4" w14:textId="77777777" w:rsidR="006D2982" w:rsidRPr="00FD7491" w:rsidRDefault="006D2982" w:rsidP="006D2982">
            <w:pPr>
              <w:pStyle w:val="3-"/>
              <w:rPr>
                <w:color w:val="00B050"/>
              </w:rPr>
            </w:pPr>
            <w:r w:rsidRPr="00FD7491">
              <w:rPr>
                <w:rFonts w:hint="eastAsia"/>
                <w:color w:val="00B050"/>
              </w:rPr>
              <w:t>//共有データ</w:t>
            </w:r>
          </w:p>
          <w:p w14:paraId="781C369E" w14:textId="77777777" w:rsidR="006D2982" w:rsidRDefault="006D2982" w:rsidP="006D2982">
            <w:pPr>
              <w:pStyle w:val="3-"/>
            </w:pPr>
            <w:r>
              <w:t>static int s_commonData = 0;</w:t>
            </w:r>
          </w:p>
          <w:p w14:paraId="6D6849A6" w14:textId="77777777" w:rsidR="006D2982" w:rsidRDefault="006D2982" w:rsidP="006D2982">
            <w:pPr>
              <w:pStyle w:val="3-"/>
            </w:pPr>
          </w:p>
          <w:p w14:paraId="54DE680E" w14:textId="77777777" w:rsidR="006D2982" w:rsidRPr="00FD7491" w:rsidRDefault="006D2982" w:rsidP="006D2982">
            <w:pPr>
              <w:pStyle w:val="3-"/>
              <w:rPr>
                <w:color w:val="00B050"/>
              </w:rPr>
            </w:pPr>
            <w:r w:rsidRPr="00FD7491">
              <w:rPr>
                <w:rFonts w:hint="eastAsia"/>
                <w:color w:val="00B050"/>
              </w:rPr>
              <w:t>//スレッド固有データ</w:t>
            </w:r>
          </w:p>
          <w:p w14:paraId="734AB993" w14:textId="77777777" w:rsidR="006D2982" w:rsidRDefault="006D2982" w:rsidP="006D2982">
            <w:pPr>
              <w:pStyle w:val="3-"/>
            </w:pPr>
            <w:r>
              <w:t>__thread int s_tlsData = 0;</w:t>
            </w:r>
          </w:p>
          <w:p w14:paraId="14BE2A1A" w14:textId="77777777" w:rsidR="006D2982" w:rsidRDefault="006D2982" w:rsidP="006D2982">
            <w:pPr>
              <w:pStyle w:val="3-"/>
            </w:pPr>
          </w:p>
          <w:p w14:paraId="5E61D7EC" w14:textId="77777777" w:rsidR="006D2982" w:rsidRPr="00FD7491" w:rsidRDefault="006D2982" w:rsidP="006D2982">
            <w:pPr>
              <w:pStyle w:val="3-"/>
              <w:rPr>
                <w:color w:val="00B050"/>
              </w:rPr>
            </w:pPr>
            <w:r w:rsidRPr="00FD7491">
              <w:rPr>
                <w:rFonts w:hint="eastAsia"/>
                <w:color w:val="00B050"/>
              </w:rPr>
              <w:t>//【処理説明】</w:t>
            </w:r>
          </w:p>
          <w:p w14:paraId="6AA56694" w14:textId="77777777" w:rsidR="006D2982" w:rsidRPr="00FD7491" w:rsidRDefault="006D2982" w:rsidP="006D2982">
            <w:pPr>
              <w:pStyle w:val="3-"/>
              <w:rPr>
                <w:color w:val="00B050"/>
              </w:rPr>
            </w:pPr>
            <w:r w:rsidRPr="00FD7491">
              <w:rPr>
                <w:rFonts w:hint="eastAsia"/>
                <w:color w:val="00B050"/>
              </w:rPr>
              <w:t>//先行スレッドが共有データを作成し、それが完了したら</w:t>
            </w:r>
          </w:p>
          <w:p w14:paraId="665D208B" w14:textId="77777777" w:rsidR="006D2982" w:rsidRPr="00FD7491" w:rsidRDefault="006D2982" w:rsidP="006D2982">
            <w:pPr>
              <w:pStyle w:val="3-"/>
              <w:rPr>
                <w:color w:val="00B050"/>
              </w:rPr>
            </w:pPr>
            <w:r w:rsidRPr="00FD7491">
              <w:rPr>
                <w:rFonts w:hint="eastAsia"/>
                <w:color w:val="00B050"/>
              </w:rPr>
              <w:t>//複数の後続スレッドがスタート。</w:t>
            </w:r>
          </w:p>
          <w:p w14:paraId="1DB65A1A" w14:textId="77777777" w:rsidR="006D2982" w:rsidRPr="00FD7491" w:rsidRDefault="006D2982" w:rsidP="006D2982">
            <w:pPr>
              <w:pStyle w:val="3-"/>
              <w:rPr>
                <w:color w:val="00B050"/>
              </w:rPr>
            </w:pPr>
            <w:r w:rsidRPr="00FD7491">
              <w:rPr>
                <w:rFonts w:hint="eastAsia"/>
                <w:color w:val="00B050"/>
              </w:rPr>
              <w:t>//後続スレッドは共有データを読み込むだけのため、並列で動作。</w:t>
            </w:r>
          </w:p>
          <w:p w14:paraId="77AB569B" w14:textId="77777777" w:rsidR="006D2982" w:rsidRPr="00FD7491" w:rsidRDefault="006D2982" w:rsidP="006D2982">
            <w:pPr>
              <w:pStyle w:val="3-"/>
              <w:rPr>
                <w:color w:val="00B050"/>
              </w:rPr>
            </w:pPr>
            <w:r w:rsidRPr="00FD7491">
              <w:rPr>
                <w:rFonts w:hint="eastAsia"/>
                <w:color w:val="00B050"/>
              </w:rPr>
              <w:t>//後続スレッドの処理が全て完了したら、また先行スレッドが稼働。</w:t>
            </w:r>
          </w:p>
          <w:p w14:paraId="03267D3C" w14:textId="77777777" w:rsidR="006D2982" w:rsidRPr="00FD7491" w:rsidRDefault="006D2982" w:rsidP="006D2982">
            <w:pPr>
              <w:pStyle w:val="3-"/>
              <w:rPr>
                <w:color w:val="00B050"/>
              </w:rPr>
            </w:pPr>
            <w:r w:rsidRPr="00FD7491">
              <w:rPr>
                <w:rFonts w:hint="eastAsia"/>
                <w:color w:val="00B050"/>
              </w:rPr>
              <w:t>//以上を何度か繰り返し、先行スレッドが終了したら全スレッド終了。</w:t>
            </w:r>
          </w:p>
          <w:p w14:paraId="769F2343" w14:textId="77777777" w:rsidR="006D2982" w:rsidRPr="00FD7491" w:rsidRDefault="006D2982" w:rsidP="006D2982">
            <w:pPr>
              <w:pStyle w:val="3-"/>
              <w:rPr>
                <w:color w:val="00B050"/>
              </w:rPr>
            </w:pPr>
            <w:r w:rsidRPr="00FD7491">
              <w:rPr>
                <w:rFonts w:hint="eastAsia"/>
                <w:color w:val="00B050"/>
              </w:rPr>
              <w:t>//※メインループ⇒描画スレッドのようなリレー処理への応用を想定。</w:t>
            </w:r>
          </w:p>
          <w:p w14:paraId="5218B196" w14:textId="77777777" w:rsidR="006D2982" w:rsidRDefault="006D2982" w:rsidP="006D2982">
            <w:pPr>
              <w:pStyle w:val="3-"/>
            </w:pPr>
          </w:p>
          <w:p w14:paraId="186195CC" w14:textId="77777777" w:rsidR="006D2982" w:rsidRPr="00FD7491" w:rsidRDefault="006D2982" w:rsidP="006D2982">
            <w:pPr>
              <w:pStyle w:val="3-"/>
              <w:rPr>
                <w:color w:val="00B050"/>
              </w:rPr>
            </w:pPr>
            <w:r w:rsidRPr="00FD7491">
              <w:rPr>
                <w:rFonts w:hint="eastAsia"/>
                <w:color w:val="00B050"/>
              </w:rPr>
              <w:t>//先行スレッド</w:t>
            </w:r>
          </w:p>
          <w:p w14:paraId="72BC5F77" w14:textId="77777777" w:rsidR="006D2982" w:rsidRDefault="006D2982" w:rsidP="006D2982">
            <w:pPr>
              <w:pStyle w:val="3-"/>
            </w:pPr>
            <w:r>
              <w:t>void* priorThreadFunc(void* param_p)</w:t>
            </w:r>
          </w:p>
          <w:p w14:paraId="3FA74673" w14:textId="77777777" w:rsidR="006D2982" w:rsidRDefault="006D2982" w:rsidP="006D2982">
            <w:pPr>
              <w:pStyle w:val="3-"/>
            </w:pPr>
            <w:r>
              <w:t>{</w:t>
            </w:r>
          </w:p>
          <w:p w14:paraId="0F468B1D" w14:textId="77777777" w:rsidR="006D2982" w:rsidRDefault="006D2982" w:rsidP="006D2982">
            <w:pPr>
              <w:pStyle w:val="3-"/>
            </w:pPr>
            <w:r>
              <w:rPr>
                <w:rFonts w:hint="eastAsia"/>
              </w:rPr>
              <w:tab/>
            </w:r>
            <w:r w:rsidRPr="00FD7491">
              <w:rPr>
                <w:rFonts w:hint="eastAsia"/>
                <w:color w:val="00B050"/>
              </w:rPr>
              <w:t>//パラメータ受け取り</w:t>
            </w:r>
          </w:p>
          <w:p w14:paraId="20538924" w14:textId="77777777" w:rsidR="006D2982" w:rsidRDefault="006D2982" w:rsidP="006D2982">
            <w:pPr>
              <w:pStyle w:val="3-"/>
            </w:pPr>
            <w:r>
              <w:tab/>
              <w:t>const char* name = static_cast&lt;const char*&gt;(param_p);</w:t>
            </w:r>
          </w:p>
          <w:p w14:paraId="3FC0E6FF" w14:textId="77777777" w:rsidR="006D2982" w:rsidRDefault="006D2982" w:rsidP="006D2982">
            <w:pPr>
              <w:pStyle w:val="3-"/>
            </w:pPr>
            <w:r>
              <w:tab/>
            </w:r>
          </w:p>
          <w:p w14:paraId="666A91F6" w14:textId="77777777" w:rsidR="006D2982" w:rsidRDefault="006D2982" w:rsidP="006D2982">
            <w:pPr>
              <w:pStyle w:val="3-"/>
            </w:pPr>
            <w:r>
              <w:rPr>
                <w:rFonts w:hint="eastAsia"/>
              </w:rPr>
              <w:tab/>
            </w:r>
            <w:r w:rsidRPr="00FD7491">
              <w:rPr>
                <w:rFonts w:hint="eastAsia"/>
                <w:color w:val="00B050"/>
              </w:rPr>
              <w:t>//開始</w:t>
            </w:r>
          </w:p>
          <w:p w14:paraId="216E7597" w14:textId="77777777" w:rsidR="006D2982" w:rsidRDefault="006D2982" w:rsidP="006D2982">
            <w:pPr>
              <w:pStyle w:val="3-"/>
            </w:pPr>
            <w:r>
              <w:tab/>
              <w:t>printf("- begin:(P)%s -\n", name);</w:t>
            </w:r>
          </w:p>
          <w:p w14:paraId="25A1F8ED" w14:textId="77777777" w:rsidR="006D2982" w:rsidRDefault="006D2982" w:rsidP="006D2982">
            <w:pPr>
              <w:pStyle w:val="3-"/>
            </w:pPr>
            <w:r>
              <w:tab/>
              <w:t>fflush(stdout);</w:t>
            </w:r>
          </w:p>
          <w:p w14:paraId="51D7521F" w14:textId="77777777" w:rsidR="006D2982" w:rsidRDefault="006D2982" w:rsidP="006D2982">
            <w:pPr>
              <w:pStyle w:val="3-"/>
            </w:pPr>
          </w:p>
          <w:p w14:paraId="4C7647AD" w14:textId="77777777" w:rsidR="006D2982" w:rsidRDefault="006D2982" w:rsidP="006D2982">
            <w:pPr>
              <w:pStyle w:val="3-"/>
            </w:pPr>
            <w:r>
              <w:rPr>
                <w:rFonts w:hint="eastAsia"/>
              </w:rPr>
              <w:tab/>
            </w:r>
            <w:r w:rsidRPr="00FD7491">
              <w:rPr>
                <w:rFonts w:hint="eastAsia"/>
                <w:color w:val="00B050"/>
              </w:rPr>
              <w:t>//初期化</w:t>
            </w:r>
          </w:p>
          <w:p w14:paraId="70A89E92" w14:textId="77777777" w:rsidR="006D2982" w:rsidRDefault="006D2982" w:rsidP="006D2982">
            <w:pPr>
              <w:pStyle w:val="3-"/>
            </w:pPr>
            <w:r>
              <w:rPr>
                <w:rFonts w:hint="eastAsia"/>
              </w:rPr>
              <w:tab/>
              <w:t>s_IsQuirProiorThread = false;</w:t>
            </w:r>
            <w:r w:rsidRPr="00FD7491">
              <w:rPr>
                <w:rFonts w:hint="eastAsia"/>
                <w:color w:val="00B050"/>
              </w:rPr>
              <w:t>//先行処理終了フラグ</w:t>
            </w:r>
          </w:p>
          <w:p w14:paraId="0FD8485E" w14:textId="77777777" w:rsidR="006D2982" w:rsidRDefault="006D2982" w:rsidP="006D2982">
            <w:pPr>
              <w:pStyle w:val="3-"/>
            </w:pPr>
          </w:p>
          <w:p w14:paraId="775D0567" w14:textId="77777777" w:rsidR="006D2982" w:rsidRPr="00FD7491" w:rsidRDefault="006D2982" w:rsidP="006D2982">
            <w:pPr>
              <w:pStyle w:val="3-"/>
              <w:rPr>
                <w:color w:val="00B050"/>
              </w:rPr>
            </w:pPr>
            <w:r>
              <w:rPr>
                <w:rFonts w:hint="eastAsia"/>
              </w:rPr>
              <w:tab/>
            </w:r>
            <w:r w:rsidRPr="00FD7491">
              <w:rPr>
                <w:rFonts w:hint="eastAsia"/>
                <w:color w:val="00B050"/>
              </w:rPr>
              <w:t>//処理</w:t>
            </w:r>
          </w:p>
          <w:p w14:paraId="46A536A8" w14:textId="77777777" w:rsidR="006D2982" w:rsidRDefault="006D2982" w:rsidP="006D2982">
            <w:pPr>
              <w:pStyle w:val="3-"/>
            </w:pPr>
            <w:r>
              <w:tab/>
              <w:t>static const int LOOP_COUNT_MAX = 3;</w:t>
            </w:r>
          </w:p>
          <w:p w14:paraId="4B2E96C9" w14:textId="77777777" w:rsidR="006D2982" w:rsidRDefault="006D2982" w:rsidP="006D2982">
            <w:pPr>
              <w:pStyle w:val="3-"/>
            </w:pPr>
            <w:r>
              <w:tab/>
              <w:t>int loop_counter = 0;</w:t>
            </w:r>
          </w:p>
          <w:p w14:paraId="555B68FF" w14:textId="77777777" w:rsidR="006D2982" w:rsidRDefault="006D2982" w:rsidP="006D2982">
            <w:pPr>
              <w:pStyle w:val="3-"/>
            </w:pPr>
            <w:r>
              <w:tab/>
              <w:t>while (1)</w:t>
            </w:r>
          </w:p>
          <w:p w14:paraId="2ED7DF85" w14:textId="77777777" w:rsidR="006D2982" w:rsidRDefault="006D2982" w:rsidP="006D2982">
            <w:pPr>
              <w:pStyle w:val="3-"/>
            </w:pPr>
            <w:r>
              <w:tab/>
              <w:t>{</w:t>
            </w:r>
          </w:p>
          <w:p w14:paraId="2AA6C5D6"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//全後続スレッド処理完了待ち</w:t>
            </w:r>
          </w:p>
          <w:p w14:paraId="5B007862" w14:textId="77777777" w:rsidR="006D2982" w:rsidRDefault="006D2982" w:rsidP="006D2982">
            <w:pPr>
              <w:pStyle w:val="3-"/>
            </w:pPr>
            <w:r>
              <w:tab/>
            </w:r>
            <w:r>
              <w:tab/>
              <w:t>for (int i = 0; i &lt; s_followThreadNum; ++i)</w:t>
            </w:r>
          </w:p>
          <w:p w14:paraId="3C17390B" w14:textId="77777777" w:rsidR="006D2982" w:rsidRDefault="006D2982" w:rsidP="006D2982">
            <w:pPr>
              <w:pStyle w:val="3-"/>
            </w:pPr>
            <w:r>
              <w:tab/>
            </w:r>
            <w:r>
              <w:tab/>
              <w:t>{</w:t>
            </w:r>
          </w:p>
          <w:p w14:paraId="61F434F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70A18727"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while (!s_followFinished[i])</w:t>
            </w:r>
            <w:r w:rsidRPr="00FD7491">
              <w:rPr>
                <w:rFonts w:hint="eastAsia"/>
                <w:color w:val="00B050"/>
              </w:rPr>
              <w:t>//待機終了条件を満たしていない場合</w:t>
            </w:r>
          </w:p>
          <w:p w14:paraId="6010588F" w14:textId="77777777" w:rsidR="00FD7491" w:rsidRPr="00FD7491" w:rsidRDefault="006D2982" w:rsidP="006D2982">
            <w:pPr>
              <w:pStyle w:val="3-"/>
              <w:rPr>
                <w:color w:val="FF0000"/>
              </w:rPr>
            </w:pPr>
            <w:r>
              <w:rPr>
                <w:rFonts w:hint="eastAsia"/>
              </w:rPr>
              <w:tab/>
            </w:r>
            <w:r>
              <w:rPr>
                <w:rFonts w:hint="eastAsia"/>
              </w:rPr>
              <w:tab/>
            </w:r>
            <w:r>
              <w:rPr>
                <w:rFonts w:hint="eastAsia"/>
              </w:rPr>
              <w:tab/>
            </w:r>
            <w:r>
              <w:rPr>
                <w:rFonts w:hint="eastAsia"/>
              </w:rPr>
              <w:tab/>
            </w:r>
            <w:r w:rsidRPr="00FD7491">
              <w:rPr>
                <w:rFonts w:hint="eastAsia"/>
                <w:color w:val="FF0000"/>
              </w:rPr>
              <w:t>pthread_cond_wait(&amp;s_followCond[i], &amp;s_followCondMutex[i]);</w:t>
            </w:r>
          </w:p>
          <w:p w14:paraId="7FCADAAD" w14:textId="4EEB80A4" w:rsidR="006D2982" w:rsidRDefault="00FD7491" w:rsidP="006D2982">
            <w:pPr>
              <w:pStyle w:val="3-"/>
            </w:pPr>
            <w:r>
              <w:tab/>
            </w:r>
            <w:r>
              <w:tab/>
            </w:r>
            <w:r>
              <w:tab/>
            </w:r>
            <w:r>
              <w:tab/>
            </w:r>
            <w:r>
              <w:tab/>
            </w:r>
            <w:r>
              <w:tab/>
            </w:r>
            <w:r>
              <w:tab/>
            </w:r>
            <w:r>
              <w:tab/>
            </w:r>
            <w:r>
              <w:tab/>
            </w:r>
            <w:r>
              <w:tab/>
            </w:r>
            <w:r w:rsidR="006D2982" w:rsidRPr="00FD7491">
              <w:rPr>
                <w:rFonts w:hint="eastAsia"/>
                <w:color w:val="00B050"/>
              </w:rPr>
              <w:t>//待機（ロック開放→待機→待機終了→ロック取得が行われる）</w:t>
            </w:r>
          </w:p>
          <w:p w14:paraId="2434144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7B7146E4" w14:textId="0CE9E4AD"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7CFA1A17" w14:textId="77777777" w:rsidR="006D2982" w:rsidRDefault="006D2982" w:rsidP="006D2982">
            <w:pPr>
              <w:pStyle w:val="3-"/>
            </w:pPr>
            <w:r>
              <w:tab/>
            </w:r>
            <w:r>
              <w:tab/>
              <w:t>}</w:t>
            </w:r>
          </w:p>
          <w:p w14:paraId="0A844BB3" w14:textId="77777777" w:rsidR="006D2982" w:rsidRDefault="006D2982" w:rsidP="006D2982">
            <w:pPr>
              <w:pStyle w:val="3-"/>
            </w:pPr>
          </w:p>
          <w:p w14:paraId="1058CE20" w14:textId="77777777" w:rsidR="006D2982" w:rsidRDefault="006D2982" w:rsidP="006D2982">
            <w:pPr>
              <w:pStyle w:val="3-"/>
            </w:pPr>
            <w:r>
              <w:rPr>
                <w:rFonts w:hint="eastAsia"/>
              </w:rPr>
              <w:tab/>
            </w:r>
            <w:r>
              <w:rPr>
                <w:rFonts w:hint="eastAsia"/>
              </w:rPr>
              <w:tab/>
            </w:r>
            <w:r w:rsidRPr="00FD7491">
              <w:rPr>
                <w:rFonts w:hint="eastAsia"/>
                <w:color w:val="00B050"/>
              </w:rPr>
              <w:t>//ループカウンタ進行＆終了判定</w:t>
            </w:r>
          </w:p>
          <w:p w14:paraId="39E848AA" w14:textId="77777777" w:rsidR="006D2982" w:rsidRDefault="006D2982" w:rsidP="006D2982">
            <w:pPr>
              <w:pStyle w:val="3-"/>
            </w:pPr>
            <w:r>
              <w:tab/>
            </w:r>
            <w:r>
              <w:tab/>
              <w:t>if (loop_counter++ == LOOP_COUNT_MAX)</w:t>
            </w:r>
          </w:p>
          <w:p w14:paraId="1F386D96" w14:textId="77777777" w:rsidR="006D2982" w:rsidRDefault="006D2982" w:rsidP="006D2982">
            <w:pPr>
              <w:pStyle w:val="3-"/>
            </w:pPr>
            <w:r>
              <w:tab/>
            </w:r>
            <w:r>
              <w:tab/>
              <w:t>{</w:t>
            </w:r>
          </w:p>
          <w:p w14:paraId="52D0E670"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//処理終了</w:t>
            </w:r>
          </w:p>
          <w:p w14:paraId="33253373" w14:textId="77777777" w:rsidR="006D2982" w:rsidRDefault="006D2982" w:rsidP="006D2982">
            <w:pPr>
              <w:pStyle w:val="3-"/>
            </w:pPr>
            <w:r>
              <w:tab/>
            </w:r>
            <w:r>
              <w:tab/>
            </w:r>
            <w:r>
              <w:tab/>
              <w:t>printf("(P)%s: [QUIT]\n", name);</w:t>
            </w:r>
          </w:p>
          <w:p w14:paraId="353397AC" w14:textId="77777777" w:rsidR="006D2982" w:rsidRDefault="006D2982" w:rsidP="006D2982">
            <w:pPr>
              <w:pStyle w:val="3-"/>
            </w:pPr>
            <w:r>
              <w:tab/>
            </w:r>
            <w:r>
              <w:tab/>
            </w:r>
            <w:r>
              <w:tab/>
              <w:t>fflush(stdout);</w:t>
            </w:r>
          </w:p>
          <w:p w14:paraId="174E739C" w14:textId="77777777" w:rsidR="006D2982" w:rsidRDefault="006D2982" w:rsidP="006D2982">
            <w:pPr>
              <w:pStyle w:val="3-"/>
            </w:pPr>
            <w:r>
              <w:tab/>
            </w:r>
            <w:r>
              <w:tab/>
            </w:r>
            <w:r>
              <w:tab/>
            </w:r>
          </w:p>
          <w:p w14:paraId="37B5DE25"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//先行スレッド終了フラグ</w:t>
            </w:r>
          </w:p>
          <w:p w14:paraId="57180D4D" w14:textId="77777777" w:rsidR="006D2982" w:rsidRDefault="006D2982" w:rsidP="006D2982">
            <w:pPr>
              <w:pStyle w:val="3-"/>
            </w:pPr>
            <w:r>
              <w:tab/>
            </w:r>
            <w:r>
              <w:tab/>
            </w:r>
            <w:r>
              <w:tab/>
              <w:t>s_IsQuirProiorThread = true;</w:t>
            </w:r>
          </w:p>
          <w:p w14:paraId="50C33756" w14:textId="77777777" w:rsidR="006D2982" w:rsidRDefault="006D2982" w:rsidP="006D2982">
            <w:pPr>
              <w:pStyle w:val="3-"/>
            </w:pPr>
            <w:r>
              <w:tab/>
            </w:r>
            <w:r>
              <w:tab/>
            </w:r>
            <w:r>
              <w:tab/>
            </w:r>
          </w:p>
          <w:p w14:paraId="6C2EBB7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00B050"/>
              </w:rPr>
              <w:t>//先行スレッド処理完了：全待機スレッドを起床</w:t>
            </w:r>
          </w:p>
          <w:p w14:paraId="57DA297B" w14:textId="77777777" w:rsidR="006D2982" w:rsidRDefault="006D2982" w:rsidP="006D2982">
            <w:pPr>
              <w:pStyle w:val="3-"/>
            </w:pPr>
            <w:r>
              <w:tab/>
            </w:r>
            <w:r>
              <w:tab/>
            </w:r>
            <w:r>
              <w:tab/>
              <w:t>for (int i = 0; i &lt; s_followThreadNum; ++i)</w:t>
            </w:r>
          </w:p>
          <w:p w14:paraId="67763384" w14:textId="77777777" w:rsidR="006D2982" w:rsidRDefault="006D2982" w:rsidP="006D2982">
            <w:pPr>
              <w:pStyle w:val="3-"/>
            </w:pPr>
            <w:r>
              <w:tab/>
            </w:r>
            <w:r>
              <w:tab/>
            </w:r>
            <w:r>
              <w:tab/>
              <w:t>{</w:t>
            </w:r>
          </w:p>
          <w:p w14:paraId="3CA33502"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5C355056"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0457DF71"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3A23B09E"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063B6A94" w14:textId="77777777" w:rsidR="006D2982" w:rsidRDefault="006D2982" w:rsidP="006D2982">
            <w:pPr>
              <w:pStyle w:val="3-"/>
            </w:pPr>
            <w:r>
              <w:tab/>
            </w:r>
            <w:r>
              <w:tab/>
            </w:r>
            <w:r>
              <w:tab/>
              <w:t>}</w:t>
            </w:r>
          </w:p>
          <w:p w14:paraId="307466B0" w14:textId="77777777" w:rsidR="006D2982" w:rsidRDefault="006D2982" w:rsidP="006D2982">
            <w:pPr>
              <w:pStyle w:val="3-"/>
            </w:pPr>
          </w:p>
          <w:p w14:paraId="7C944D3E" w14:textId="77777777" w:rsidR="006D2982" w:rsidRDefault="006D2982" w:rsidP="006D2982">
            <w:pPr>
              <w:pStyle w:val="3-"/>
            </w:pPr>
            <w:r>
              <w:tab/>
            </w:r>
            <w:r>
              <w:tab/>
            </w:r>
            <w:r>
              <w:tab/>
              <w:t>break;</w:t>
            </w:r>
          </w:p>
          <w:p w14:paraId="60644586" w14:textId="77777777" w:rsidR="006D2982" w:rsidRDefault="006D2982" w:rsidP="006D2982">
            <w:pPr>
              <w:pStyle w:val="3-"/>
            </w:pPr>
            <w:r>
              <w:tab/>
            </w:r>
            <w:r>
              <w:tab/>
              <w:t>}</w:t>
            </w:r>
          </w:p>
          <w:p w14:paraId="01CC0538" w14:textId="77777777" w:rsidR="006D2982" w:rsidRDefault="006D2982" w:rsidP="006D2982">
            <w:pPr>
              <w:pStyle w:val="3-"/>
            </w:pPr>
          </w:p>
          <w:p w14:paraId="0AF0D92A" w14:textId="77777777" w:rsidR="006D2982" w:rsidRDefault="006D2982" w:rsidP="006D2982">
            <w:pPr>
              <w:pStyle w:val="3-"/>
            </w:pPr>
            <w:r>
              <w:rPr>
                <w:rFonts w:hint="eastAsia"/>
              </w:rPr>
              <w:tab/>
            </w:r>
            <w:r>
              <w:rPr>
                <w:rFonts w:hint="eastAsia"/>
              </w:rPr>
              <w:tab/>
            </w:r>
            <w:r w:rsidRPr="00FD7491">
              <w:rPr>
                <w:rFonts w:hint="eastAsia"/>
                <w:color w:val="00B050"/>
              </w:rPr>
              <w:t>//データ表示（前）</w:t>
            </w:r>
          </w:p>
          <w:p w14:paraId="54C7CCFE" w14:textId="77777777" w:rsidR="006D2982" w:rsidRDefault="006D2982" w:rsidP="006D2982">
            <w:pPr>
              <w:pStyle w:val="3-"/>
            </w:pPr>
            <w:r>
              <w:tab/>
            </w:r>
            <w:r>
              <w:tab/>
              <w:t>printf("(P)%s: [BEFORE] commonData=%d, tlsData=%d\n", name, s_commonData, s_tlsData);</w:t>
            </w:r>
          </w:p>
          <w:p w14:paraId="1010079B" w14:textId="77777777" w:rsidR="006D2982" w:rsidRDefault="006D2982" w:rsidP="006D2982">
            <w:pPr>
              <w:pStyle w:val="3-"/>
            </w:pPr>
            <w:r>
              <w:tab/>
            </w:r>
            <w:r>
              <w:tab/>
              <w:t>fflush(stdout);</w:t>
            </w:r>
          </w:p>
          <w:p w14:paraId="5200799C" w14:textId="77777777" w:rsidR="006D2982" w:rsidRDefault="006D2982" w:rsidP="006D2982">
            <w:pPr>
              <w:pStyle w:val="3-"/>
            </w:pPr>
          </w:p>
          <w:p w14:paraId="77462744"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//データ取得</w:t>
            </w:r>
          </w:p>
          <w:p w14:paraId="595D547C" w14:textId="77777777" w:rsidR="006D2982" w:rsidRDefault="006D2982" w:rsidP="006D2982">
            <w:pPr>
              <w:pStyle w:val="3-"/>
            </w:pPr>
            <w:r>
              <w:tab/>
            </w:r>
            <w:r>
              <w:tab/>
              <w:t>int common_data = s_commonData;</w:t>
            </w:r>
          </w:p>
          <w:p w14:paraId="6C7F11C1" w14:textId="77777777" w:rsidR="006D2982" w:rsidRDefault="006D2982" w:rsidP="006D2982">
            <w:pPr>
              <w:pStyle w:val="3-"/>
            </w:pPr>
            <w:r>
              <w:tab/>
            </w:r>
            <w:r>
              <w:tab/>
              <w:t>int tls_data = s_tlsData;</w:t>
            </w:r>
          </w:p>
          <w:p w14:paraId="61D90ADA" w14:textId="77777777" w:rsidR="006D2982" w:rsidRDefault="006D2982" w:rsidP="006D2982">
            <w:pPr>
              <w:pStyle w:val="3-"/>
            </w:pPr>
          </w:p>
          <w:p w14:paraId="5E824335"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//データ更新</w:t>
            </w:r>
          </w:p>
          <w:p w14:paraId="46592551" w14:textId="77777777" w:rsidR="006D2982" w:rsidRDefault="006D2982" w:rsidP="006D2982">
            <w:pPr>
              <w:pStyle w:val="3-"/>
            </w:pPr>
            <w:r>
              <w:tab/>
            </w:r>
            <w:r>
              <w:tab/>
              <w:t>++common_data;</w:t>
            </w:r>
          </w:p>
          <w:p w14:paraId="64F95ED4" w14:textId="77777777" w:rsidR="006D2982" w:rsidRDefault="006D2982" w:rsidP="006D2982">
            <w:pPr>
              <w:pStyle w:val="3-"/>
            </w:pPr>
            <w:r>
              <w:tab/>
            </w:r>
            <w:r>
              <w:tab/>
              <w:t>++tls_data;</w:t>
            </w:r>
          </w:p>
          <w:p w14:paraId="4DB7D304" w14:textId="77777777" w:rsidR="006D2982" w:rsidRDefault="006D2982" w:rsidP="006D2982">
            <w:pPr>
              <w:pStyle w:val="3-"/>
            </w:pPr>
          </w:p>
          <w:p w14:paraId="20271ECA" w14:textId="77777777" w:rsidR="006D2982" w:rsidRDefault="006D2982" w:rsidP="006D2982">
            <w:pPr>
              <w:pStyle w:val="3-"/>
            </w:pPr>
            <w:r>
              <w:rPr>
                <w:rFonts w:hint="eastAsia"/>
              </w:rPr>
              <w:tab/>
            </w:r>
            <w:r>
              <w:rPr>
                <w:rFonts w:hint="eastAsia"/>
              </w:rPr>
              <w:tab/>
            </w:r>
            <w:r w:rsidRPr="00FD7491">
              <w:rPr>
                <w:rFonts w:hint="eastAsia"/>
                <w:color w:val="00B050"/>
              </w:rPr>
              <w:t>//若干ランダムでスリープ（0～499 msec）</w:t>
            </w:r>
          </w:p>
          <w:p w14:paraId="17D4F929" w14:textId="77777777" w:rsidR="006D2982" w:rsidRDefault="006D2982" w:rsidP="006D2982">
            <w:pPr>
              <w:pStyle w:val="3-"/>
            </w:pPr>
            <w:r>
              <w:tab/>
            </w:r>
            <w:r>
              <w:tab/>
              <w:t>usleep((rand() % 500) * 1000);</w:t>
            </w:r>
          </w:p>
          <w:p w14:paraId="60676233" w14:textId="77777777" w:rsidR="006D2982" w:rsidRDefault="006D2982" w:rsidP="006D2982">
            <w:pPr>
              <w:pStyle w:val="3-"/>
            </w:pPr>
          </w:p>
          <w:p w14:paraId="792F233A"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//データ書き戻し</w:t>
            </w:r>
          </w:p>
          <w:p w14:paraId="20676D12" w14:textId="77777777" w:rsidR="006D2982" w:rsidRDefault="006D2982" w:rsidP="006D2982">
            <w:pPr>
              <w:pStyle w:val="3-"/>
            </w:pPr>
            <w:r>
              <w:tab/>
            </w:r>
            <w:r>
              <w:tab/>
              <w:t>s_commonData = common_data;</w:t>
            </w:r>
          </w:p>
          <w:p w14:paraId="3AD00EE6" w14:textId="77777777" w:rsidR="006D2982" w:rsidRDefault="006D2982" w:rsidP="006D2982">
            <w:pPr>
              <w:pStyle w:val="3-"/>
            </w:pPr>
            <w:r>
              <w:tab/>
            </w:r>
            <w:r>
              <w:tab/>
              <w:t>s_tlsData = tls_data;</w:t>
            </w:r>
          </w:p>
          <w:p w14:paraId="5AD872B5" w14:textId="77777777" w:rsidR="006D2982" w:rsidRDefault="006D2982" w:rsidP="006D2982">
            <w:pPr>
              <w:pStyle w:val="3-"/>
            </w:pPr>
          </w:p>
          <w:p w14:paraId="3CB56BD6" w14:textId="77777777" w:rsidR="006D2982" w:rsidRDefault="006D2982" w:rsidP="006D2982">
            <w:pPr>
              <w:pStyle w:val="3-"/>
            </w:pPr>
            <w:r>
              <w:rPr>
                <w:rFonts w:hint="eastAsia"/>
              </w:rPr>
              <w:tab/>
            </w:r>
            <w:r>
              <w:rPr>
                <w:rFonts w:hint="eastAsia"/>
              </w:rPr>
              <w:tab/>
            </w:r>
            <w:r w:rsidRPr="00FD7491">
              <w:rPr>
                <w:rFonts w:hint="eastAsia"/>
                <w:color w:val="00B050"/>
              </w:rPr>
              <w:t>//データ表示（後）</w:t>
            </w:r>
          </w:p>
          <w:p w14:paraId="16F6C1AB" w14:textId="77777777" w:rsidR="006D2982" w:rsidRDefault="006D2982" w:rsidP="006D2982">
            <w:pPr>
              <w:pStyle w:val="3-"/>
            </w:pPr>
            <w:r>
              <w:tab/>
            </w:r>
            <w:r>
              <w:tab/>
              <w:t>printf("(P)%s: [AFTER]  commonData=%d, tlsData=%d\n", name, s_commonData, s_tlsData);</w:t>
            </w:r>
          </w:p>
          <w:p w14:paraId="13707732" w14:textId="77777777" w:rsidR="006D2982" w:rsidRDefault="006D2982" w:rsidP="006D2982">
            <w:pPr>
              <w:pStyle w:val="3-"/>
            </w:pPr>
            <w:r>
              <w:tab/>
            </w:r>
            <w:r>
              <w:tab/>
              <w:t>fflush(stdout);</w:t>
            </w:r>
          </w:p>
          <w:p w14:paraId="5C9963DF" w14:textId="77777777" w:rsidR="006D2982" w:rsidRDefault="006D2982" w:rsidP="006D2982">
            <w:pPr>
              <w:pStyle w:val="3-"/>
            </w:pPr>
          </w:p>
          <w:p w14:paraId="03995063" w14:textId="77777777" w:rsidR="006D2982" w:rsidRDefault="006D2982" w:rsidP="006D2982">
            <w:pPr>
              <w:pStyle w:val="3-"/>
            </w:pPr>
            <w:r>
              <w:rPr>
                <w:rFonts w:hint="eastAsia"/>
              </w:rPr>
              <w:tab/>
            </w:r>
            <w:r>
              <w:rPr>
                <w:rFonts w:hint="eastAsia"/>
              </w:rPr>
              <w:tab/>
            </w:r>
            <w:r w:rsidRPr="00FD7491">
              <w:rPr>
                <w:rFonts w:hint="eastAsia"/>
                <w:color w:val="00B050"/>
              </w:rPr>
              <w:t>//先行スレッド処理完了：全待機スレッドを起床</w:t>
            </w:r>
          </w:p>
          <w:p w14:paraId="2BAD886F" w14:textId="77777777" w:rsidR="006D2982" w:rsidRDefault="006D2982" w:rsidP="006D2982">
            <w:pPr>
              <w:pStyle w:val="3-"/>
            </w:pPr>
            <w:r>
              <w:tab/>
            </w:r>
            <w:r>
              <w:tab/>
              <w:t>for (int i = 0; i &lt; s_followThreadNum; ++i)</w:t>
            </w:r>
          </w:p>
          <w:p w14:paraId="3B57D315" w14:textId="77777777" w:rsidR="006D2982" w:rsidRDefault="006D2982" w:rsidP="006D2982">
            <w:pPr>
              <w:pStyle w:val="3-"/>
            </w:pPr>
            <w:r>
              <w:tab/>
            </w:r>
            <w:r>
              <w:tab/>
              <w:t>{</w:t>
            </w:r>
          </w:p>
          <w:p w14:paraId="33498E6B" w14:textId="77777777" w:rsidR="006D2982" w:rsidRDefault="006D2982" w:rsidP="006D2982">
            <w:pPr>
              <w:pStyle w:val="3-"/>
            </w:pPr>
            <w:r>
              <w:rPr>
                <w:rFonts w:hint="eastAsia"/>
              </w:rPr>
              <w:lastRenderedPageBreak/>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27E964C8"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3FCC1231"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12E2AAD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35528E40" w14:textId="0ECBDCD4"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3B2800F2" w14:textId="3DE377AC"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1CC17139" w14:textId="77777777" w:rsidR="006D2982" w:rsidRDefault="006D2982" w:rsidP="006D2982">
            <w:pPr>
              <w:pStyle w:val="3-"/>
            </w:pPr>
            <w:r>
              <w:tab/>
            </w:r>
            <w:r>
              <w:tab/>
              <w:t>}</w:t>
            </w:r>
          </w:p>
          <w:p w14:paraId="1EB208F0" w14:textId="77777777" w:rsidR="006D2982" w:rsidRDefault="006D2982" w:rsidP="006D2982">
            <w:pPr>
              <w:pStyle w:val="3-"/>
            </w:pPr>
          </w:p>
          <w:p w14:paraId="2F0D90CB" w14:textId="77777777" w:rsidR="006D2982" w:rsidRDefault="006D2982" w:rsidP="006D2982">
            <w:pPr>
              <w:pStyle w:val="3-"/>
            </w:pPr>
            <w:r>
              <w:rPr>
                <w:rFonts w:hint="eastAsia"/>
              </w:rPr>
              <w:tab/>
            </w:r>
            <w:r>
              <w:rPr>
                <w:rFonts w:hint="eastAsia"/>
              </w:rPr>
              <w:tab/>
            </w:r>
            <w:r w:rsidRPr="00FD7491">
              <w:rPr>
                <w:rFonts w:hint="eastAsia"/>
                <w:color w:val="00B050"/>
              </w:rPr>
              <w:t>//スレッド切り替えのためのスリープ</w:t>
            </w:r>
          </w:p>
          <w:p w14:paraId="367878AA" w14:textId="77777777" w:rsidR="006D2982" w:rsidRDefault="006D2982" w:rsidP="006D2982">
            <w:pPr>
              <w:pStyle w:val="3-"/>
            </w:pPr>
            <w:r>
              <w:tab/>
            </w:r>
            <w:r>
              <w:tab/>
              <w:t>usleep(0);</w:t>
            </w:r>
          </w:p>
          <w:p w14:paraId="46B9DF15" w14:textId="77777777" w:rsidR="006D2982" w:rsidRPr="00FD7491" w:rsidRDefault="006D2982" w:rsidP="006D2982">
            <w:pPr>
              <w:pStyle w:val="3-"/>
              <w:rPr>
                <w:color w:val="00B050"/>
              </w:rPr>
            </w:pPr>
            <w:r>
              <w:rPr>
                <w:rFonts w:hint="eastAsia"/>
              </w:rPr>
              <w:tab/>
            </w:r>
            <w:r w:rsidRPr="00FD7491">
              <w:rPr>
                <w:rFonts w:hint="eastAsia"/>
                <w:color w:val="00B050"/>
              </w:rPr>
              <w:t>//</w:t>
            </w:r>
            <w:r w:rsidRPr="00FD7491">
              <w:rPr>
                <w:rFonts w:hint="eastAsia"/>
                <w:color w:val="00B050"/>
              </w:rPr>
              <w:tab/>
              <w:t>//スレッド切り替え</w:t>
            </w:r>
          </w:p>
          <w:p w14:paraId="63B013D9" w14:textId="77777777" w:rsidR="006D2982" w:rsidRPr="00FD7491" w:rsidRDefault="006D2982" w:rsidP="006D2982">
            <w:pPr>
              <w:pStyle w:val="3-"/>
              <w:rPr>
                <w:color w:val="00B050"/>
              </w:rPr>
            </w:pPr>
            <w:r w:rsidRPr="00FD7491">
              <w:rPr>
                <w:rFonts w:hint="eastAsia"/>
                <w:color w:val="00B050"/>
              </w:rPr>
              <w:tab/>
              <w:t>//</w:t>
            </w:r>
            <w:r w:rsidRPr="00FD7491">
              <w:rPr>
                <w:rFonts w:hint="eastAsia"/>
                <w:color w:val="00B050"/>
              </w:rPr>
              <w:tab/>
              <w:t>sched_yield();//同じ優先度の他のスレッドに切り替え</w:t>
            </w:r>
          </w:p>
          <w:p w14:paraId="74F66942" w14:textId="77777777" w:rsidR="006D2982" w:rsidRDefault="006D2982" w:rsidP="006D2982">
            <w:pPr>
              <w:pStyle w:val="3-"/>
            </w:pPr>
            <w:r>
              <w:tab/>
              <w:t>}</w:t>
            </w:r>
          </w:p>
          <w:p w14:paraId="2C310BBA" w14:textId="77777777" w:rsidR="006D2982" w:rsidRDefault="006D2982" w:rsidP="006D2982">
            <w:pPr>
              <w:pStyle w:val="3-"/>
            </w:pPr>
          </w:p>
          <w:p w14:paraId="709BB70F" w14:textId="77777777" w:rsidR="006D2982" w:rsidRDefault="006D2982" w:rsidP="006D2982">
            <w:pPr>
              <w:pStyle w:val="3-"/>
            </w:pPr>
            <w:r>
              <w:rPr>
                <w:rFonts w:hint="eastAsia"/>
              </w:rPr>
              <w:tab/>
            </w:r>
            <w:r w:rsidRPr="00FD7491">
              <w:rPr>
                <w:rFonts w:hint="eastAsia"/>
                <w:color w:val="00B050"/>
              </w:rPr>
              <w:t>//終了</w:t>
            </w:r>
          </w:p>
          <w:p w14:paraId="20CAA825" w14:textId="77777777" w:rsidR="006D2982" w:rsidRDefault="006D2982" w:rsidP="006D2982">
            <w:pPr>
              <w:pStyle w:val="3-"/>
            </w:pPr>
            <w:r>
              <w:tab/>
              <w:t>printf("- end:(P)%s -\n", name);</w:t>
            </w:r>
          </w:p>
          <w:p w14:paraId="19A16A49" w14:textId="77777777" w:rsidR="006D2982" w:rsidRDefault="006D2982" w:rsidP="006D2982">
            <w:pPr>
              <w:pStyle w:val="3-"/>
            </w:pPr>
            <w:r>
              <w:tab/>
              <w:t>fflush(stdout);</w:t>
            </w:r>
          </w:p>
          <w:p w14:paraId="60773A00" w14:textId="77777777" w:rsidR="006D2982" w:rsidRDefault="006D2982" w:rsidP="006D2982">
            <w:pPr>
              <w:pStyle w:val="3-"/>
            </w:pPr>
            <w:r>
              <w:tab/>
              <w:t>return 0;</w:t>
            </w:r>
          </w:p>
          <w:p w14:paraId="58F8F6C7" w14:textId="77777777" w:rsidR="006D2982" w:rsidRDefault="006D2982" w:rsidP="006D2982">
            <w:pPr>
              <w:pStyle w:val="3-"/>
            </w:pPr>
            <w:r>
              <w:t>}</w:t>
            </w:r>
          </w:p>
          <w:p w14:paraId="622015E5" w14:textId="77777777" w:rsidR="006D2982" w:rsidRDefault="006D2982" w:rsidP="006D2982">
            <w:pPr>
              <w:pStyle w:val="3-"/>
            </w:pPr>
          </w:p>
          <w:p w14:paraId="03F4D7B9" w14:textId="77777777" w:rsidR="006D2982" w:rsidRPr="00FD7491" w:rsidRDefault="006D2982" w:rsidP="006D2982">
            <w:pPr>
              <w:pStyle w:val="3-"/>
              <w:rPr>
                <w:color w:val="00B050"/>
              </w:rPr>
            </w:pPr>
            <w:r w:rsidRPr="00FD7491">
              <w:rPr>
                <w:rFonts w:hint="eastAsia"/>
                <w:color w:val="00B050"/>
              </w:rPr>
              <w:t>//後続スレッド</w:t>
            </w:r>
          </w:p>
          <w:p w14:paraId="63048C67" w14:textId="77777777" w:rsidR="006D2982" w:rsidRDefault="006D2982" w:rsidP="006D2982">
            <w:pPr>
              <w:pStyle w:val="3-"/>
            </w:pPr>
            <w:r>
              <w:t>void* followThreadFunc(void* param_p)</w:t>
            </w:r>
          </w:p>
          <w:p w14:paraId="408B2E19" w14:textId="77777777" w:rsidR="006D2982" w:rsidRDefault="006D2982" w:rsidP="006D2982">
            <w:pPr>
              <w:pStyle w:val="3-"/>
            </w:pPr>
            <w:r>
              <w:t>{</w:t>
            </w:r>
          </w:p>
          <w:p w14:paraId="36745764" w14:textId="77777777" w:rsidR="006D2982" w:rsidRDefault="006D2982" w:rsidP="006D2982">
            <w:pPr>
              <w:pStyle w:val="3-"/>
            </w:pPr>
            <w:r>
              <w:rPr>
                <w:rFonts w:hint="eastAsia"/>
              </w:rPr>
              <w:tab/>
            </w:r>
            <w:r w:rsidRPr="00FD7491">
              <w:rPr>
                <w:rFonts w:hint="eastAsia"/>
                <w:color w:val="00B050"/>
              </w:rPr>
              <w:t>//パラメータ受け取り</w:t>
            </w:r>
          </w:p>
          <w:p w14:paraId="284956CB" w14:textId="77777777" w:rsidR="006D2982" w:rsidRDefault="006D2982" w:rsidP="006D2982">
            <w:pPr>
              <w:pStyle w:val="3-"/>
            </w:pPr>
            <w:r>
              <w:tab/>
              <w:t>const char* name = static_cast&lt;const char*&gt;(param_p);</w:t>
            </w:r>
          </w:p>
          <w:p w14:paraId="20937DD1" w14:textId="77777777" w:rsidR="006D2982" w:rsidRDefault="006D2982" w:rsidP="006D2982">
            <w:pPr>
              <w:pStyle w:val="3-"/>
            </w:pPr>
            <w:r>
              <w:tab/>
            </w:r>
          </w:p>
          <w:p w14:paraId="554E8D1F" w14:textId="77777777" w:rsidR="006D2982" w:rsidRPr="00FD7491" w:rsidRDefault="006D2982" w:rsidP="006D2982">
            <w:pPr>
              <w:pStyle w:val="3-"/>
              <w:rPr>
                <w:color w:val="00B050"/>
              </w:rPr>
            </w:pPr>
            <w:r>
              <w:rPr>
                <w:rFonts w:hint="eastAsia"/>
              </w:rPr>
              <w:tab/>
            </w:r>
            <w:r w:rsidRPr="00FD7491">
              <w:rPr>
                <w:rFonts w:hint="eastAsia"/>
                <w:color w:val="00B050"/>
              </w:rPr>
              <w:t>//後続スレッド数カウントアップ</w:t>
            </w:r>
          </w:p>
          <w:p w14:paraId="4188C211" w14:textId="77777777" w:rsidR="006D2982" w:rsidRDefault="006D2982" w:rsidP="006D2982">
            <w:pPr>
              <w:pStyle w:val="3-"/>
            </w:pPr>
            <w:r>
              <w:tab/>
              <w:t>pthread_mutex_lock(&amp;s_followThreadMutex);</w:t>
            </w:r>
          </w:p>
          <w:p w14:paraId="3689DDEB" w14:textId="77777777" w:rsidR="006D2982" w:rsidRDefault="006D2982" w:rsidP="006D2982">
            <w:pPr>
              <w:pStyle w:val="3-"/>
            </w:pPr>
            <w:r>
              <w:tab/>
              <w:t>int thread_no = s_followThreadNo++;</w:t>
            </w:r>
          </w:p>
          <w:p w14:paraId="62134EBF" w14:textId="77777777" w:rsidR="006D2982" w:rsidRDefault="006D2982" w:rsidP="006D2982">
            <w:pPr>
              <w:pStyle w:val="3-"/>
            </w:pPr>
            <w:r>
              <w:tab/>
              <w:t>pthread_mutex_unlock(&amp;s_followThreadMutex);</w:t>
            </w:r>
          </w:p>
          <w:p w14:paraId="19C0CF14" w14:textId="77777777" w:rsidR="006D2982" w:rsidRDefault="006D2982" w:rsidP="006D2982">
            <w:pPr>
              <w:pStyle w:val="3-"/>
            </w:pPr>
          </w:p>
          <w:p w14:paraId="14D4F601" w14:textId="77777777" w:rsidR="006D2982" w:rsidRDefault="006D2982" w:rsidP="006D2982">
            <w:pPr>
              <w:pStyle w:val="3-"/>
            </w:pPr>
            <w:r>
              <w:rPr>
                <w:rFonts w:hint="eastAsia"/>
              </w:rPr>
              <w:tab/>
            </w:r>
            <w:r w:rsidRPr="00FD7491">
              <w:rPr>
                <w:rFonts w:hint="eastAsia"/>
                <w:color w:val="00B050"/>
              </w:rPr>
              <w:t>//開始</w:t>
            </w:r>
          </w:p>
          <w:p w14:paraId="48EE3FA2" w14:textId="77777777" w:rsidR="006D2982" w:rsidRDefault="006D2982" w:rsidP="006D2982">
            <w:pPr>
              <w:pStyle w:val="3-"/>
            </w:pPr>
            <w:r>
              <w:tab/>
              <w:t>printf("- begin:(F)[%d]%s -\n", thread_no, name);</w:t>
            </w:r>
          </w:p>
          <w:p w14:paraId="770BF753" w14:textId="77777777" w:rsidR="006D2982" w:rsidRDefault="006D2982" w:rsidP="006D2982">
            <w:pPr>
              <w:pStyle w:val="3-"/>
            </w:pPr>
            <w:r>
              <w:tab/>
              <w:t>fflush(stdout);</w:t>
            </w:r>
          </w:p>
          <w:p w14:paraId="211C2450" w14:textId="77777777" w:rsidR="006D2982" w:rsidRDefault="006D2982" w:rsidP="006D2982">
            <w:pPr>
              <w:pStyle w:val="3-"/>
            </w:pPr>
          </w:p>
          <w:p w14:paraId="4FA9DFF6" w14:textId="31A004A6" w:rsidR="006D2982" w:rsidRDefault="006D2982" w:rsidP="006D2982">
            <w:pPr>
              <w:pStyle w:val="3-"/>
            </w:pPr>
            <w:r>
              <w:rPr>
                <w:rFonts w:hint="eastAsia"/>
              </w:rPr>
              <w:tab/>
            </w:r>
            <w:r w:rsidRPr="00FD7491">
              <w:rPr>
                <w:rFonts w:hint="eastAsia"/>
                <w:color w:val="00B050"/>
              </w:rPr>
              <w:t>//</w:t>
            </w:r>
            <w:r w:rsidR="00C73EA1">
              <w:rPr>
                <w:rFonts w:hint="eastAsia"/>
                <w:color w:val="00B050"/>
              </w:rPr>
              <w:t>後続</w:t>
            </w:r>
            <w:r w:rsidRPr="00FD7491">
              <w:rPr>
                <w:rFonts w:hint="eastAsia"/>
                <w:color w:val="00B050"/>
              </w:rPr>
              <w:t>スレッド処理完了：待機スレッドを起床</w:t>
            </w:r>
          </w:p>
          <w:p w14:paraId="4301C479" w14:textId="77777777" w:rsidR="006D2982" w:rsidRDefault="006D2982" w:rsidP="006D2982">
            <w:pPr>
              <w:pStyle w:val="3-"/>
            </w:pPr>
            <w:r>
              <w:tab/>
              <w:t>{</w:t>
            </w:r>
          </w:p>
          <w:p w14:paraId="35DB2336" w14:textId="77777777" w:rsidR="006D2982" w:rsidRDefault="006D2982" w:rsidP="006D2982">
            <w:pPr>
              <w:pStyle w:val="3-"/>
            </w:pPr>
            <w:r>
              <w:rPr>
                <w:rFonts w:hint="eastAsia"/>
              </w:rPr>
              <w:tab/>
            </w:r>
            <w:r>
              <w:rPr>
                <w:rFonts w:hint="eastAsia"/>
              </w:rPr>
              <w:tab/>
            </w:r>
            <w:r w:rsidRPr="004A7B47">
              <w:rPr>
                <w:rFonts w:hint="eastAsia"/>
                <w:color w:val="FF0000"/>
              </w:rPr>
              <w:t>pthread_mutex_lock(&amp;s_followCondMutex[thread_no]);</w:t>
            </w:r>
            <w:r w:rsidRPr="00FD7491">
              <w:rPr>
                <w:rFonts w:hint="eastAsia"/>
                <w:color w:val="00B050"/>
              </w:rPr>
              <w:t>//ロック取得</w:t>
            </w:r>
          </w:p>
          <w:p w14:paraId="32E28C82" w14:textId="77777777" w:rsidR="006D2982" w:rsidRPr="00FD7491" w:rsidRDefault="006D2982" w:rsidP="006D2982">
            <w:pPr>
              <w:pStyle w:val="3-"/>
              <w:rPr>
                <w:color w:val="00B050"/>
              </w:rPr>
            </w:pPr>
            <w:r>
              <w:rPr>
                <w:rFonts w:hint="eastAsia"/>
              </w:rPr>
              <w:tab/>
            </w:r>
            <w:r>
              <w:rPr>
                <w:rFonts w:hint="eastAsia"/>
              </w:rPr>
              <w:tab/>
            </w:r>
            <w:r w:rsidRPr="004A7B47">
              <w:rPr>
                <w:rFonts w:hint="eastAsia"/>
                <w:color w:val="FF0000"/>
              </w:rPr>
              <w:t>s_followFinished[thread_no] = true;</w:t>
            </w:r>
            <w:r w:rsidRPr="00FD7491">
              <w:rPr>
                <w:rFonts w:hint="eastAsia"/>
                <w:color w:val="00B050"/>
              </w:rPr>
              <w:t>//後続スレッドの処理完了状態をON</w:t>
            </w:r>
          </w:p>
          <w:p w14:paraId="3835326A" w14:textId="77777777" w:rsidR="006D2982" w:rsidRDefault="006D2982" w:rsidP="006D2982">
            <w:pPr>
              <w:pStyle w:val="3-"/>
            </w:pPr>
            <w:r>
              <w:rPr>
                <w:rFonts w:hint="eastAsia"/>
              </w:rPr>
              <w:tab/>
            </w:r>
            <w:r>
              <w:rPr>
                <w:rFonts w:hint="eastAsia"/>
              </w:rPr>
              <w:tab/>
            </w:r>
            <w:r w:rsidRPr="004A7B47">
              <w:rPr>
                <w:rFonts w:hint="eastAsia"/>
                <w:color w:val="FF0000"/>
              </w:rPr>
              <w:t>pthread_cond_signal(&amp;s_followCond[thread_no]);</w:t>
            </w:r>
            <w:r w:rsidRPr="00FD7491">
              <w:rPr>
                <w:rFonts w:hint="eastAsia"/>
                <w:color w:val="00B050"/>
              </w:rPr>
              <w:t>//解除待ちしているスレッドに通知</w:t>
            </w:r>
          </w:p>
          <w:p w14:paraId="6BDBE884" w14:textId="77777777" w:rsidR="006D2982" w:rsidRDefault="006D2982" w:rsidP="006D2982">
            <w:pPr>
              <w:pStyle w:val="3-"/>
            </w:pPr>
            <w:r>
              <w:rPr>
                <w:rFonts w:hint="eastAsia"/>
              </w:rPr>
              <w:tab/>
            </w:r>
            <w:r>
              <w:rPr>
                <w:rFonts w:hint="eastAsia"/>
              </w:rPr>
              <w:tab/>
            </w:r>
            <w:r w:rsidRPr="004A7B47">
              <w:rPr>
                <w:rFonts w:hint="eastAsia"/>
                <w:color w:val="FF0000"/>
              </w:rPr>
              <w:t>pthread_mutex_unlock(&amp;s_followCondMutex[thread_no]);</w:t>
            </w:r>
            <w:r w:rsidRPr="00FD7491">
              <w:rPr>
                <w:rFonts w:hint="eastAsia"/>
                <w:color w:val="00B050"/>
              </w:rPr>
              <w:t>//ロック解放</w:t>
            </w:r>
          </w:p>
          <w:p w14:paraId="6E741240" w14:textId="77777777" w:rsidR="006D2982" w:rsidRDefault="006D2982" w:rsidP="006D2982">
            <w:pPr>
              <w:pStyle w:val="3-"/>
            </w:pPr>
            <w:r>
              <w:tab/>
              <w:t>}</w:t>
            </w:r>
          </w:p>
          <w:p w14:paraId="75ED1CA7" w14:textId="77777777" w:rsidR="006D2982" w:rsidRDefault="006D2982" w:rsidP="006D2982">
            <w:pPr>
              <w:pStyle w:val="3-"/>
            </w:pPr>
          </w:p>
          <w:p w14:paraId="2471392B" w14:textId="77777777" w:rsidR="006D2982" w:rsidRDefault="006D2982" w:rsidP="006D2982">
            <w:pPr>
              <w:pStyle w:val="3-"/>
            </w:pPr>
            <w:r>
              <w:rPr>
                <w:rFonts w:hint="eastAsia"/>
              </w:rPr>
              <w:tab/>
            </w:r>
            <w:r w:rsidRPr="004A7B47">
              <w:rPr>
                <w:rFonts w:hint="eastAsia"/>
                <w:color w:val="00B050"/>
              </w:rPr>
              <w:t>//処理</w:t>
            </w:r>
          </w:p>
          <w:p w14:paraId="26AADBE6" w14:textId="77777777" w:rsidR="006D2982" w:rsidRDefault="006D2982" w:rsidP="006D2982">
            <w:pPr>
              <w:pStyle w:val="3-"/>
            </w:pPr>
            <w:r>
              <w:tab/>
              <w:t>while (1)</w:t>
            </w:r>
          </w:p>
          <w:p w14:paraId="03C2BFA7" w14:textId="77777777" w:rsidR="006D2982" w:rsidRDefault="006D2982" w:rsidP="006D2982">
            <w:pPr>
              <w:pStyle w:val="3-"/>
            </w:pPr>
            <w:r>
              <w:tab/>
              <w:t>{</w:t>
            </w:r>
          </w:p>
          <w:p w14:paraId="613F2CE0"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//先行スレッド処理完了待ち</w:t>
            </w:r>
          </w:p>
          <w:p w14:paraId="4FA98AF4" w14:textId="77777777" w:rsidR="006D2982" w:rsidRDefault="006D2982" w:rsidP="006D2982">
            <w:pPr>
              <w:pStyle w:val="3-"/>
            </w:pPr>
            <w:r>
              <w:tab/>
            </w:r>
            <w:r>
              <w:tab/>
              <w:t>{</w:t>
            </w:r>
          </w:p>
          <w:p w14:paraId="36449CF7"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01467FE8"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while (s_followFinished[thread_no])</w:t>
            </w:r>
            <w:r w:rsidRPr="004A7B47">
              <w:rPr>
                <w:rFonts w:hint="eastAsia"/>
                <w:color w:val="00B050"/>
              </w:rPr>
              <w:t>//待機終了条件を満たしていない場合</w:t>
            </w:r>
          </w:p>
          <w:p w14:paraId="25846273" w14:textId="77777777" w:rsidR="004A7B47"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pthread_cond_wait(&amp;s_followCond[thread_no], &amp;s_followCondMutex[thread_no]);</w:t>
            </w:r>
          </w:p>
          <w:p w14:paraId="08A5A866" w14:textId="2D27013B" w:rsidR="006D2982" w:rsidRDefault="004A7B47" w:rsidP="006D2982">
            <w:pPr>
              <w:pStyle w:val="3-"/>
            </w:pPr>
            <w:r>
              <w:tab/>
            </w:r>
            <w:r>
              <w:tab/>
            </w:r>
            <w:r>
              <w:tab/>
            </w:r>
            <w:r>
              <w:tab/>
            </w:r>
            <w:r>
              <w:tab/>
            </w:r>
            <w:r>
              <w:tab/>
            </w:r>
            <w:r>
              <w:tab/>
            </w:r>
            <w:r>
              <w:tab/>
            </w:r>
            <w:r>
              <w:tab/>
            </w:r>
            <w:r>
              <w:tab/>
            </w:r>
            <w:r w:rsidR="006D2982" w:rsidRPr="004A7B47">
              <w:rPr>
                <w:rFonts w:hint="eastAsia"/>
                <w:color w:val="00B050"/>
              </w:rPr>
              <w:t>//待機（ロック開放→待機→待機終了→ロック取得が行われる）</w:t>
            </w:r>
          </w:p>
          <w:p w14:paraId="5639FE9C"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73AF7B9B" w14:textId="77777777"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09E99CCD" w14:textId="77777777" w:rsidR="006D2982" w:rsidRDefault="006D2982" w:rsidP="006D2982">
            <w:pPr>
              <w:pStyle w:val="3-"/>
            </w:pPr>
            <w:r>
              <w:tab/>
            </w:r>
            <w:r>
              <w:tab/>
              <w:t>}</w:t>
            </w:r>
          </w:p>
          <w:p w14:paraId="6231127A" w14:textId="77777777" w:rsidR="006D2982" w:rsidRDefault="006D2982" w:rsidP="006D2982">
            <w:pPr>
              <w:pStyle w:val="3-"/>
            </w:pPr>
          </w:p>
          <w:p w14:paraId="0F9EC065" w14:textId="77777777" w:rsidR="006D2982" w:rsidRDefault="006D2982" w:rsidP="006D2982">
            <w:pPr>
              <w:pStyle w:val="3-"/>
            </w:pPr>
            <w:r>
              <w:rPr>
                <w:rFonts w:hint="eastAsia"/>
              </w:rPr>
              <w:tab/>
            </w:r>
            <w:r>
              <w:rPr>
                <w:rFonts w:hint="eastAsia"/>
              </w:rPr>
              <w:tab/>
            </w:r>
            <w:r w:rsidRPr="004A7B47">
              <w:rPr>
                <w:rFonts w:hint="eastAsia"/>
                <w:color w:val="00B050"/>
              </w:rPr>
              <w:t>//終了確認</w:t>
            </w:r>
          </w:p>
          <w:p w14:paraId="58478FA6" w14:textId="77777777" w:rsidR="006D2982" w:rsidRDefault="006D2982" w:rsidP="006D2982">
            <w:pPr>
              <w:pStyle w:val="3-"/>
            </w:pPr>
            <w:r>
              <w:tab/>
            </w:r>
            <w:r>
              <w:tab/>
              <w:t>if (s_IsQuirProiorThread)</w:t>
            </w:r>
          </w:p>
          <w:p w14:paraId="4C5EAC8B" w14:textId="77777777" w:rsidR="006D2982" w:rsidRDefault="006D2982" w:rsidP="006D2982">
            <w:pPr>
              <w:pStyle w:val="3-"/>
            </w:pPr>
            <w:r>
              <w:tab/>
            </w:r>
            <w:r>
              <w:tab/>
              <w:t>{</w:t>
            </w:r>
          </w:p>
          <w:p w14:paraId="670E3725"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00B050"/>
              </w:rPr>
              <w:t>//処理終了</w:t>
            </w:r>
          </w:p>
          <w:p w14:paraId="276680CD" w14:textId="77777777" w:rsidR="006D2982" w:rsidRDefault="006D2982" w:rsidP="006D2982">
            <w:pPr>
              <w:pStyle w:val="3-"/>
            </w:pPr>
            <w:r>
              <w:tab/>
            </w:r>
            <w:r>
              <w:tab/>
            </w:r>
            <w:r>
              <w:tab/>
              <w:t>printf("(F)[%d]%s: [QUIT]\n", thread_no, name);</w:t>
            </w:r>
          </w:p>
          <w:p w14:paraId="226803B4" w14:textId="77777777" w:rsidR="006D2982" w:rsidRDefault="006D2982" w:rsidP="006D2982">
            <w:pPr>
              <w:pStyle w:val="3-"/>
            </w:pPr>
            <w:r>
              <w:tab/>
            </w:r>
            <w:r>
              <w:tab/>
            </w:r>
            <w:r>
              <w:tab/>
              <w:t>fflush(stdout);</w:t>
            </w:r>
          </w:p>
          <w:p w14:paraId="0B62D1F5" w14:textId="77777777" w:rsidR="006D2982" w:rsidRDefault="006D2982" w:rsidP="006D2982">
            <w:pPr>
              <w:pStyle w:val="3-"/>
            </w:pPr>
            <w:r>
              <w:tab/>
            </w:r>
            <w:r>
              <w:tab/>
            </w:r>
            <w:r>
              <w:tab/>
            </w:r>
          </w:p>
          <w:p w14:paraId="691D5501" w14:textId="66B5D0F3" w:rsidR="006D2982" w:rsidRDefault="006D2982" w:rsidP="006D2982">
            <w:pPr>
              <w:pStyle w:val="3-"/>
            </w:pPr>
            <w:r>
              <w:rPr>
                <w:rFonts w:hint="eastAsia"/>
              </w:rPr>
              <w:tab/>
            </w: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2552FFA0" w14:textId="77777777" w:rsidR="006D2982" w:rsidRDefault="006D2982" w:rsidP="006D2982">
            <w:pPr>
              <w:pStyle w:val="3-"/>
            </w:pPr>
            <w:r>
              <w:tab/>
            </w:r>
            <w:r>
              <w:tab/>
            </w:r>
            <w:r>
              <w:tab/>
              <w:t>{</w:t>
            </w:r>
          </w:p>
          <w:p w14:paraId="7C25650E" w14:textId="77777777" w:rsidR="006D2982" w:rsidRDefault="006D2982" w:rsidP="006D2982">
            <w:pPr>
              <w:pStyle w:val="3-"/>
            </w:pPr>
            <w:r>
              <w:rPr>
                <w:rFonts w:hint="eastAsia"/>
              </w:rPr>
              <w:lastRenderedPageBreak/>
              <w:tab/>
            </w: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41A2B250"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199F7404"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153285D6"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4E45280D" w14:textId="77777777" w:rsidR="006D2982" w:rsidRDefault="006D2982" w:rsidP="006D2982">
            <w:pPr>
              <w:pStyle w:val="3-"/>
            </w:pPr>
            <w:r>
              <w:tab/>
            </w:r>
            <w:r>
              <w:tab/>
            </w:r>
            <w:r>
              <w:tab/>
              <w:t>}</w:t>
            </w:r>
          </w:p>
          <w:p w14:paraId="4E1E553C" w14:textId="77777777" w:rsidR="006D2982" w:rsidRDefault="006D2982" w:rsidP="006D2982">
            <w:pPr>
              <w:pStyle w:val="3-"/>
            </w:pPr>
            <w:r>
              <w:tab/>
            </w:r>
            <w:r>
              <w:tab/>
            </w:r>
            <w:r>
              <w:tab/>
            </w:r>
          </w:p>
          <w:p w14:paraId="7CB8C8D1" w14:textId="77777777" w:rsidR="006D2982" w:rsidRDefault="006D2982" w:rsidP="006D2982">
            <w:pPr>
              <w:pStyle w:val="3-"/>
            </w:pPr>
            <w:r>
              <w:tab/>
            </w:r>
            <w:r>
              <w:tab/>
            </w:r>
            <w:r>
              <w:tab/>
              <w:t>break;</w:t>
            </w:r>
          </w:p>
          <w:p w14:paraId="57FCFAF4" w14:textId="77777777" w:rsidR="006D2982" w:rsidRDefault="006D2982" w:rsidP="006D2982">
            <w:pPr>
              <w:pStyle w:val="3-"/>
            </w:pPr>
            <w:r>
              <w:tab/>
            </w:r>
            <w:r>
              <w:tab/>
              <w:t>}</w:t>
            </w:r>
          </w:p>
          <w:p w14:paraId="1F343464" w14:textId="77777777" w:rsidR="006D2982" w:rsidRDefault="006D2982" w:rsidP="006D2982">
            <w:pPr>
              <w:pStyle w:val="3-"/>
            </w:pPr>
          </w:p>
          <w:p w14:paraId="30CA9A53" w14:textId="77777777" w:rsidR="006D2982" w:rsidRDefault="006D2982" w:rsidP="006D2982">
            <w:pPr>
              <w:pStyle w:val="3-"/>
            </w:pPr>
            <w:r>
              <w:rPr>
                <w:rFonts w:hint="eastAsia"/>
              </w:rPr>
              <w:tab/>
            </w:r>
            <w:r>
              <w:rPr>
                <w:rFonts w:hint="eastAsia"/>
              </w:rPr>
              <w:tab/>
            </w:r>
            <w:r w:rsidRPr="004A7B47">
              <w:rPr>
                <w:rFonts w:hint="eastAsia"/>
                <w:color w:val="00B050"/>
              </w:rPr>
              <w:t>//データ表示（前）</w:t>
            </w:r>
          </w:p>
          <w:p w14:paraId="678F2C41" w14:textId="77777777" w:rsidR="006D2982" w:rsidRDefault="006D2982" w:rsidP="006D2982">
            <w:pPr>
              <w:pStyle w:val="3-"/>
            </w:pPr>
            <w:r>
              <w:tab/>
            </w:r>
            <w:r>
              <w:tab/>
              <w:t>printf("(F)[%d]%s: [BEFORE] commonData=%d, tlsData=%d\n", thread_no, name, s_commonData, s_tlsData);</w:t>
            </w:r>
          </w:p>
          <w:p w14:paraId="7AA1AC1A" w14:textId="77777777" w:rsidR="006D2982" w:rsidRDefault="006D2982" w:rsidP="006D2982">
            <w:pPr>
              <w:pStyle w:val="3-"/>
            </w:pPr>
            <w:r>
              <w:tab/>
            </w:r>
            <w:r>
              <w:tab/>
              <w:t>fflush(stdout);</w:t>
            </w:r>
          </w:p>
          <w:p w14:paraId="27545044" w14:textId="77777777" w:rsidR="006D2982" w:rsidRDefault="006D2982" w:rsidP="006D2982">
            <w:pPr>
              <w:pStyle w:val="3-"/>
            </w:pPr>
          </w:p>
          <w:p w14:paraId="68980D0E" w14:textId="77777777" w:rsidR="006D2982" w:rsidRDefault="006D2982" w:rsidP="006D2982">
            <w:pPr>
              <w:pStyle w:val="3-"/>
            </w:pPr>
            <w:r>
              <w:rPr>
                <w:rFonts w:hint="eastAsia"/>
              </w:rPr>
              <w:tab/>
            </w:r>
            <w:r>
              <w:rPr>
                <w:rFonts w:hint="eastAsia"/>
              </w:rPr>
              <w:tab/>
            </w:r>
            <w:r w:rsidRPr="004A7B47">
              <w:rPr>
                <w:rFonts w:hint="eastAsia"/>
                <w:color w:val="00B050"/>
              </w:rPr>
              <w:t>//データ取得</w:t>
            </w:r>
          </w:p>
          <w:p w14:paraId="2C39AF73" w14:textId="77777777" w:rsidR="006D2982" w:rsidRDefault="006D2982" w:rsidP="006D2982">
            <w:pPr>
              <w:pStyle w:val="3-"/>
            </w:pPr>
            <w:r>
              <w:tab/>
            </w:r>
            <w:r>
              <w:tab/>
              <w:t>int common_data = s_commonData;</w:t>
            </w:r>
          </w:p>
          <w:p w14:paraId="3C0C8EB1" w14:textId="77777777" w:rsidR="006D2982" w:rsidRDefault="006D2982" w:rsidP="006D2982">
            <w:pPr>
              <w:pStyle w:val="3-"/>
            </w:pPr>
            <w:r>
              <w:tab/>
            </w:r>
            <w:r>
              <w:tab/>
              <w:t>int tls_data = s_tlsData;</w:t>
            </w:r>
          </w:p>
          <w:p w14:paraId="48CAF3D1" w14:textId="77777777" w:rsidR="006D2982" w:rsidRDefault="006D2982" w:rsidP="006D2982">
            <w:pPr>
              <w:pStyle w:val="3-"/>
            </w:pPr>
          </w:p>
          <w:p w14:paraId="2CF878C3" w14:textId="77777777" w:rsidR="006D2982" w:rsidRDefault="006D2982" w:rsidP="006D2982">
            <w:pPr>
              <w:pStyle w:val="3-"/>
            </w:pPr>
            <w:r>
              <w:rPr>
                <w:rFonts w:hint="eastAsia"/>
              </w:rPr>
              <w:tab/>
            </w:r>
            <w:r>
              <w:rPr>
                <w:rFonts w:hint="eastAsia"/>
              </w:rPr>
              <w:tab/>
            </w:r>
            <w:r w:rsidRPr="004A7B47">
              <w:rPr>
                <w:rFonts w:hint="eastAsia"/>
                <w:color w:val="00B050"/>
              </w:rPr>
              <w:t>//データ更新</w:t>
            </w:r>
          </w:p>
          <w:p w14:paraId="533D9087" w14:textId="77777777" w:rsidR="006D2982" w:rsidRDefault="006D2982" w:rsidP="006D2982">
            <w:pPr>
              <w:pStyle w:val="3-"/>
            </w:pPr>
            <w:r>
              <w:tab/>
            </w:r>
            <w:r>
              <w:tab/>
              <w:t>++tls_data;</w:t>
            </w:r>
          </w:p>
          <w:p w14:paraId="7BDE7404" w14:textId="77777777" w:rsidR="006D2982" w:rsidRDefault="006D2982" w:rsidP="006D2982">
            <w:pPr>
              <w:pStyle w:val="3-"/>
            </w:pPr>
          </w:p>
          <w:p w14:paraId="2015A9A7"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//若干ランダムでスリープ（0～500 msec）</w:t>
            </w:r>
          </w:p>
          <w:p w14:paraId="7A1A2A3B" w14:textId="77777777" w:rsidR="006D2982" w:rsidRDefault="006D2982" w:rsidP="006D2982">
            <w:pPr>
              <w:pStyle w:val="3-"/>
            </w:pPr>
            <w:r>
              <w:tab/>
            </w:r>
            <w:r>
              <w:tab/>
              <w:t>usleep((rand() % 500) * 1000);</w:t>
            </w:r>
          </w:p>
          <w:p w14:paraId="58D30CF9" w14:textId="77777777" w:rsidR="006D2982" w:rsidRDefault="006D2982" w:rsidP="006D2982">
            <w:pPr>
              <w:pStyle w:val="3-"/>
            </w:pPr>
          </w:p>
          <w:p w14:paraId="33A589E5" w14:textId="77777777" w:rsidR="006D2982" w:rsidRDefault="006D2982" w:rsidP="006D2982">
            <w:pPr>
              <w:pStyle w:val="3-"/>
            </w:pPr>
            <w:r>
              <w:rPr>
                <w:rFonts w:hint="eastAsia"/>
              </w:rPr>
              <w:tab/>
            </w:r>
            <w:r>
              <w:rPr>
                <w:rFonts w:hint="eastAsia"/>
              </w:rPr>
              <w:tab/>
            </w:r>
            <w:r w:rsidRPr="004A7B47">
              <w:rPr>
                <w:rFonts w:hint="eastAsia"/>
                <w:color w:val="00B050"/>
              </w:rPr>
              <w:t>//データ書き戻し</w:t>
            </w:r>
          </w:p>
          <w:p w14:paraId="70A7DD12" w14:textId="77777777" w:rsidR="006D2982" w:rsidRDefault="006D2982" w:rsidP="006D2982">
            <w:pPr>
              <w:pStyle w:val="3-"/>
            </w:pPr>
            <w:r>
              <w:tab/>
            </w:r>
            <w:r>
              <w:tab/>
              <w:t>s_tlsData = tls_data;</w:t>
            </w:r>
          </w:p>
          <w:p w14:paraId="72D8F54B" w14:textId="77777777" w:rsidR="006D2982" w:rsidRDefault="006D2982" w:rsidP="006D2982">
            <w:pPr>
              <w:pStyle w:val="3-"/>
            </w:pPr>
          </w:p>
          <w:p w14:paraId="084744E5"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//データ表示（後）</w:t>
            </w:r>
          </w:p>
          <w:p w14:paraId="312AC867" w14:textId="77777777" w:rsidR="006D2982" w:rsidRDefault="006D2982" w:rsidP="006D2982">
            <w:pPr>
              <w:pStyle w:val="3-"/>
            </w:pPr>
            <w:r>
              <w:tab/>
            </w:r>
            <w:r>
              <w:tab/>
              <w:t>printf("(F)[%d]%s: [AFTER]  commonData=%d, tlsData=%d\n", thread_no, name, s_commonData, s_tlsData);</w:t>
            </w:r>
          </w:p>
          <w:p w14:paraId="5156EEA2" w14:textId="77777777" w:rsidR="006D2982" w:rsidRDefault="006D2982" w:rsidP="006D2982">
            <w:pPr>
              <w:pStyle w:val="3-"/>
            </w:pPr>
            <w:r>
              <w:tab/>
            </w:r>
            <w:r>
              <w:tab/>
              <w:t>fflush(stdout);</w:t>
            </w:r>
          </w:p>
          <w:p w14:paraId="0F0DA72E" w14:textId="77777777" w:rsidR="006D2982" w:rsidRDefault="006D2982" w:rsidP="006D2982">
            <w:pPr>
              <w:pStyle w:val="3-"/>
            </w:pPr>
            <w:r>
              <w:tab/>
            </w:r>
            <w:r>
              <w:tab/>
            </w:r>
          </w:p>
          <w:p w14:paraId="19D33986" w14:textId="166DA869" w:rsidR="006D2982" w:rsidRDefault="006D2982" w:rsidP="006D2982">
            <w:pPr>
              <w:pStyle w:val="3-"/>
            </w:pP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57528ACB" w14:textId="77777777" w:rsidR="006D2982" w:rsidRDefault="006D2982" w:rsidP="006D2982">
            <w:pPr>
              <w:pStyle w:val="3-"/>
            </w:pPr>
            <w:r>
              <w:tab/>
            </w:r>
            <w:r>
              <w:tab/>
              <w:t>{</w:t>
            </w:r>
          </w:p>
          <w:p w14:paraId="14A361AB"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5AE6A161"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5CC9F249"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4A60B183"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//ロック取得</w:t>
            </w:r>
          </w:p>
          <w:p w14:paraId="4619C180" w14:textId="77777777"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652114C7" w14:textId="77777777"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7A86C401" w14:textId="77777777" w:rsidR="006D2982" w:rsidRDefault="006D2982" w:rsidP="006D2982">
            <w:pPr>
              <w:pStyle w:val="3-"/>
            </w:pPr>
            <w:r>
              <w:tab/>
            </w:r>
            <w:r>
              <w:tab/>
              <w:t>}</w:t>
            </w:r>
          </w:p>
          <w:p w14:paraId="1F1A5D44" w14:textId="77777777" w:rsidR="006D2982" w:rsidRDefault="006D2982" w:rsidP="006D2982">
            <w:pPr>
              <w:pStyle w:val="3-"/>
            </w:pPr>
          </w:p>
          <w:p w14:paraId="5178B9C4" w14:textId="77777777" w:rsidR="006D2982" w:rsidRDefault="006D2982" w:rsidP="006D2982">
            <w:pPr>
              <w:pStyle w:val="3-"/>
            </w:pPr>
            <w:r>
              <w:rPr>
                <w:rFonts w:hint="eastAsia"/>
              </w:rPr>
              <w:tab/>
            </w:r>
            <w:r>
              <w:rPr>
                <w:rFonts w:hint="eastAsia"/>
              </w:rPr>
              <w:tab/>
            </w:r>
            <w:r w:rsidRPr="004A7B47">
              <w:rPr>
                <w:rFonts w:hint="eastAsia"/>
                <w:color w:val="00B050"/>
              </w:rPr>
              <w:t>//スレッド切り替えのためのスリープ</w:t>
            </w:r>
          </w:p>
          <w:p w14:paraId="1F7B79A9" w14:textId="77777777" w:rsidR="006D2982" w:rsidRDefault="006D2982" w:rsidP="006D2982">
            <w:pPr>
              <w:pStyle w:val="3-"/>
            </w:pPr>
            <w:r>
              <w:tab/>
            </w:r>
            <w:r>
              <w:tab/>
              <w:t>usleep(0);</w:t>
            </w:r>
          </w:p>
          <w:p w14:paraId="5EF6F99F" w14:textId="77777777" w:rsidR="006D2982" w:rsidRPr="004A7B47" w:rsidRDefault="006D2982" w:rsidP="006D2982">
            <w:pPr>
              <w:pStyle w:val="3-"/>
              <w:rPr>
                <w:color w:val="00B050"/>
              </w:rPr>
            </w:pPr>
            <w:r>
              <w:rPr>
                <w:rFonts w:hint="eastAsia"/>
              </w:rPr>
              <w:tab/>
            </w:r>
            <w:r w:rsidRPr="004A7B47">
              <w:rPr>
                <w:rFonts w:hint="eastAsia"/>
                <w:color w:val="00B050"/>
              </w:rPr>
              <w:t>//</w:t>
            </w:r>
            <w:r w:rsidRPr="004A7B47">
              <w:rPr>
                <w:rFonts w:hint="eastAsia"/>
                <w:color w:val="00B050"/>
              </w:rPr>
              <w:tab/>
              <w:t>//スレッド切り替え</w:t>
            </w:r>
          </w:p>
          <w:p w14:paraId="43D32F90" w14:textId="77777777" w:rsidR="006D2982" w:rsidRPr="004A7B47" w:rsidRDefault="006D2982" w:rsidP="006D2982">
            <w:pPr>
              <w:pStyle w:val="3-"/>
              <w:rPr>
                <w:color w:val="00B050"/>
              </w:rPr>
            </w:pPr>
            <w:r w:rsidRPr="004A7B47">
              <w:rPr>
                <w:rFonts w:hint="eastAsia"/>
                <w:color w:val="00B050"/>
              </w:rPr>
              <w:tab/>
              <w:t>//</w:t>
            </w:r>
            <w:r w:rsidRPr="004A7B47">
              <w:rPr>
                <w:rFonts w:hint="eastAsia"/>
                <w:color w:val="00B050"/>
              </w:rPr>
              <w:tab/>
              <w:t>sched_yield();//同じ優先度の他のスレッドに切り替え</w:t>
            </w:r>
          </w:p>
          <w:p w14:paraId="17D4893F" w14:textId="77777777" w:rsidR="006D2982" w:rsidRDefault="006D2982" w:rsidP="006D2982">
            <w:pPr>
              <w:pStyle w:val="3-"/>
            </w:pPr>
            <w:r>
              <w:tab/>
              <w:t>}</w:t>
            </w:r>
          </w:p>
          <w:p w14:paraId="4FA1F8DF" w14:textId="77777777" w:rsidR="006D2982" w:rsidRDefault="006D2982" w:rsidP="006D2982">
            <w:pPr>
              <w:pStyle w:val="3-"/>
            </w:pPr>
          </w:p>
          <w:p w14:paraId="13D56BB1" w14:textId="77777777" w:rsidR="006D2982" w:rsidRDefault="006D2982" w:rsidP="006D2982">
            <w:pPr>
              <w:pStyle w:val="3-"/>
            </w:pPr>
            <w:r>
              <w:rPr>
                <w:rFonts w:hint="eastAsia"/>
              </w:rPr>
              <w:tab/>
            </w:r>
            <w:r w:rsidRPr="004A7B47">
              <w:rPr>
                <w:rFonts w:hint="eastAsia"/>
                <w:color w:val="00B050"/>
              </w:rPr>
              <w:t>//終了</w:t>
            </w:r>
          </w:p>
          <w:p w14:paraId="7D910F42" w14:textId="77777777" w:rsidR="006D2982" w:rsidRDefault="006D2982" w:rsidP="006D2982">
            <w:pPr>
              <w:pStyle w:val="3-"/>
            </w:pPr>
            <w:r>
              <w:tab/>
              <w:t>printf("- end:(F)[%d]%s -\n", thread_no, name);</w:t>
            </w:r>
          </w:p>
          <w:p w14:paraId="41034C64" w14:textId="77777777" w:rsidR="006D2982" w:rsidRDefault="006D2982" w:rsidP="006D2982">
            <w:pPr>
              <w:pStyle w:val="3-"/>
            </w:pPr>
            <w:r>
              <w:tab/>
              <w:t>fflush(stdout);</w:t>
            </w:r>
          </w:p>
          <w:p w14:paraId="36966415" w14:textId="77777777" w:rsidR="006D2982" w:rsidRDefault="006D2982" w:rsidP="006D2982">
            <w:pPr>
              <w:pStyle w:val="3-"/>
            </w:pPr>
            <w:r>
              <w:tab/>
              <w:t>return 0;</w:t>
            </w:r>
          </w:p>
          <w:p w14:paraId="428A459B" w14:textId="77777777" w:rsidR="006D2982" w:rsidRDefault="006D2982" w:rsidP="006D2982">
            <w:pPr>
              <w:pStyle w:val="3-"/>
            </w:pPr>
            <w:r>
              <w:t>}</w:t>
            </w:r>
          </w:p>
          <w:p w14:paraId="4D9D2C31" w14:textId="77777777" w:rsidR="006D2982" w:rsidRDefault="006D2982" w:rsidP="006D2982">
            <w:pPr>
              <w:pStyle w:val="3-"/>
            </w:pPr>
          </w:p>
          <w:p w14:paraId="21B52852" w14:textId="77777777" w:rsidR="006D2982" w:rsidRDefault="006D2982" w:rsidP="006D2982">
            <w:pPr>
              <w:pStyle w:val="3-"/>
            </w:pPr>
          </w:p>
          <w:p w14:paraId="3DD8A76F" w14:textId="77777777" w:rsidR="006D2982" w:rsidRPr="004A7B47" w:rsidRDefault="006D2982" w:rsidP="006D2982">
            <w:pPr>
              <w:pStyle w:val="3-"/>
              <w:rPr>
                <w:color w:val="00B050"/>
              </w:rPr>
            </w:pPr>
            <w:r w:rsidRPr="004A7B47">
              <w:rPr>
                <w:rFonts w:hint="eastAsia"/>
                <w:color w:val="00B050"/>
              </w:rPr>
              <w:t>//テスト</w:t>
            </w:r>
          </w:p>
          <w:p w14:paraId="3B9C1867" w14:textId="77777777" w:rsidR="006D2982" w:rsidRDefault="006D2982" w:rsidP="006D2982">
            <w:pPr>
              <w:pStyle w:val="3-"/>
            </w:pPr>
            <w:r>
              <w:t>int main(const int argc, const char* argv[])</w:t>
            </w:r>
          </w:p>
          <w:p w14:paraId="6E610168" w14:textId="77777777" w:rsidR="006D2982" w:rsidRDefault="006D2982" w:rsidP="006D2982">
            <w:pPr>
              <w:pStyle w:val="3-"/>
            </w:pPr>
            <w:r>
              <w:t>{</w:t>
            </w:r>
          </w:p>
          <w:p w14:paraId="1A7FD264" w14:textId="77777777" w:rsidR="006D2982" w:rsidRPr="004A7B47" w:rsidRDefault="006D2982" w:rsidP="006D2982">
            <w:pPr>
              <w:pStyle w:val="3-"/>
              <w:rPr>
                <w:color w:val="00B050"/>
              </w:rPr>
            </w:pPr>
            <w:r>
              <w:rPr>
                <w:rFonts w:hint="eastAsia"/>
              </w:rPr>
              <w:tab/>
            </w:r>
            <w:r w:rsidRPr="004A7B47">
              <w:rPr>
                <w:rFonts w:hint="eastAsia"/>
                <w:color w:val="00B050"/>
              </w:rPr>
              <w:t>//条件変数＆ミューテックス生成</w:t>
            </w:r>
          </w:p>
          <w:p w14:paraId="34B7177A" w14:textId="77777777" w:rsidR="006D2982" w:rsidRPr="004A7B47" w:rsidRDefault="006D2982" w:rsidP="006D2982">
            <w:pPr>
              <w:pStyle w:val="3-"/>
              <w:rPr>
                <w:color w:val="00B050"/>
              </w:rPr>
            </w:pPr>
            <w:r w:rsidRPr="004A7B47">
              <w:rPr>
                <w:rFonts w:hint="eastAsia"/>
                <w:color w:val="00B050"/>
              </w:rPr>
              <w:tab/>
              <w:t>//※PTHREAD_COND_INITIALIZER, PTHREAD_MUTEX_INITIALIZER で初期化している場合は不要</w:t>
            </w:r>
          </w:p>
          <w:p w14:paraId="6F0C724B" w14:textId="77777777" w:rsidR="006D2982" w:rsidRDefault="006D2982" w:rsidP="006D2982">
            <w:pPr>
              <w:pStyle w:val="3-"/>
            </w:pPr>
            <w:r>
              <w:tab/>
              <w:t>{</w:t>
            </w:r>
          </w:p>
          <w:p w14:paraId="4B899251" w14:textId="77777777" w:rsidR="006D2982" w:rsidRDefault="006D2982" w:rsidP="006D2982">
            <w:pPr>
              <w:pStyle w:val="3-"/>
            </w:pPr>
            <w:r>
              <w:tab/>
            </w:r>
            <w:r>
              <w:tab/>
              <w:t>for(int i = 0; i &lt; FOLLOW_THREAD_MAX; ++i)</w:t>
            </w:r>
          </w:p>
          <w:p w14:paraId="77BF1CFE" w14:textId="77777777" w:rsidR="006D2982" w:rsidRDefault="006D2982" w:rsidP="006D2982">
            <w:pPr>
              <w:pStyle w:val="3-"/>
            </w:pPr>
            <w:r>
              <w:tab/>
            </w:r>
            <w:r>
              <w:tab/>
              <w:t>{</w:t>
            </w:r>
          </w:p>
          <w:p w14:paraId="79C827DE" w14:textId="77777777" w:rsidR="006D2982" w:rsidRPr="004A7B47" w:rsidRDefault="006D2982" w:rsidP="006D2982">
            <w:pPr>
              <w:pStyle w:val="3-"/>
              <w:rPr>
                <w:color w:val="FF0000"/>
              </w:rPr>
            </w:pPr>
            <w:r>
              <w:tab/>
            </w:r>
            <w:r>
              <w:tab/>
            </w:r>
            <w:r>
              <w:tab/>
            </w:r>
            <w:r w:rsidRPr="004A7B47">
              <w:rPr>
                <w:color w:val="FF0000"/>
              </w:rPr>
              <w:t>pthread_cond_init(&amp;s_followCond[i], NULL);</w:t>
            </w:r>
          </w:p>
          <w:p w14:paraId="0EAE698F"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pthread_mutex_init(&amp;s_followCondMutex[i], NULL);</w:t>
            </w:r>
          </w:p>
          <w:p w14:paraId="54145ACE" w14:textId="77777777" w:rsidR="006D2982" w:rsidRDefault="006D2982" w:rsidP="006D2982">
            <w:pPr>
              <w:pStyle w:val="3-"/>
            </w:pPr>
            <w:r>
              <w:tab/>
            </w:r>
            <w:r>
              <w:tab/>
              <w:t>}</w:t>
            </w:r>
          </w:p>
          <w:p w14:paraId="2BEC7218" w14:textId="77777777" w:rsidR="006D2982" w:rsidRDefault="006D2982" w:rsidP="006D2982">
            <w:pPr>
              <w:pStyle w:val="3-"/>
            </w:pPr>
            <w:r>
              <w:tab/>
              <w:t>}</w:t>
            </w:r>
          </w:p>
          <w:p w14:paraId="28E1D3B8" w14:textId="77777777" w:rsidR="006D2982" w:rsidRDefault="006D2982" w:rsidP="006D2982">
            <w:pPr>
              <w:pStyle w:val="3-"/>
            </w:pPr>
            <w:r>
              <w:lastRenderedPageBreak/>
              <w:tab/>
            </w:r>
          </w:p>
          <w:p w14:paraId="7A83FAE1" w14:textId="77777777" w:rsidR="006D2982" w:rsidRDefault="006D2982" w:rsidP="006D2982">
            <w:pPr>
              <w:pStyle w:val="3-"/>
            </w:pPr>
            <w:r>
              <w:rPr>
                <w:rFonts w:hint="eastAsia"/>
              </w:rPr>
              <w:tab/>
            </w:r>
            <w:r w:rsidRPr="004A7B47">
              <w:rPr>
                <w:rFonts w:hint="eastAsia"/>
                <w:color w:val="00B050"/>
              </w:rPr>
              <w:t>//スレッド作成</w:t>
            </w:r>
          </w:p>
          <w:p w14:paraId="343C7D0E" w14:textId="77777777" w:rsidR="006D2982" w:rsidRDefault="006D2982" w:rsidP="006D2982">
            <w:pPr>
              <w:pStyle w:val="3-"/>
            </w:pPr>
            <w:r>
              <w:tab/>
              <w:t>static const int FOLLOW_THREAD_NUM = 5;</w:t>
            </w:r>
          </w:p>
          <w:p w14:paraId="0F964A8B" w14:textId="77777777" w:rsidR="006D2982" w:rsidRDefault="006D2982" w:rsidP="006D2982">
            <w:pPr>
              <w:pStyle w:val="3-"/>
            </w:pPr>
            <w:r>
              <w:tab/>
              <w:t>static const int THREAD_NUM = 1 + FOLLOW_THREAD_NUM;</w:t>
            </w:r>
          </w:p>
          <w:p w14:paraId="13B682C7" w14:textId="77777777" w:rsidR="006D2982" w:rsidRPr="004A7B47" w:rsidRDefault="006D2982" w:rsidP="006D2982">
            <w:pPr>
              <w:pStyle w:val="3-"/>
              <w:rPr>
                <w:color w:val="00B050"/>
              </w:rPr>
            </w:pPr>
            <w:r>
              <w:tab/>
            </w:r>
            <w:r w:rsidRPr="004A7B47">
              <w:rPr>
                <w:color w:val="00B050"/>
              </w:rPr>
              <w:t>//static_assert(FOLLOW_THREAD_NUM &lt;= FOLLOW_THREAD_MAX, "FOLLOW_THREAD_NUM is over.");</w:t>
            </w:r>
          </w:p>
          <w:p w14:paraId="5BC3BC52" w14:textId="77777777" w:rsidR="006D2982" w:rsidRDefault="006D2982" w:rsidP="006D2982">
            <w:pPr>
              <w:pStyle w:val="3-"/>
            </w:pPr>
            <w:r>
              <w:tab/>
              <w:t>s_followThreadNum = FOLLOW_THREAD_NUM;</w:t>
            </w:r>
          </w:p>
          <w:p w14:paraId="7F1C802F" w14:textId="77777777" w:rsidR="006D2982" w:rsidRDefault="006D2982" w:rsidP="006D2982">
            <w:pPr>
              <w:pStyle w:val="3-"/>
            </w:pPr>
            <w:r>
              <w:tab/>
              <w:t>for (int i = 0; i &lt; THREAD_NUM - 1; ++i)</w:t>
            </w:r>
          </w:p>
          <w:p w14:paraId="036E8895" w14:textId="77777777" w:rsidR="006D2982" w:rsidRDefault="006D2982" w:rsidP="006D2982">
            <w:pPr>
              <w:pStyle w:val="3-"/>
            </w:pPr>
            <w:r>
              <w:tab/>
            </w:r>
            <w:r>
              <w:tab/>
              <w:t>s_followFinished[i] = true;</w:t>
            </w:r>
          </w:p>
          <w:p w14:paraId="427A7932" w14:textId="77777777" w:rsidR="006D2982" w:rsidRDefault="006D2982" w:rsidP="006D2982">
            <w:pPr>
              <w:pStyle w:val="3-"/>
            </w:pPr>
            <w:r>
              <w:tab/>
              <w:t>pthread_t pth[THREAD_NUM];</w:t>
            </w:r>
          </w:p>
          <w:p w14:paraId="6F884E6D" w14:textId="77777777" w:rsidR="006D2982" w:rsidRDefault="006D2982" w:rsidP="006D2982">
            <w:pPr>
              <w:pStyle w:val="3-"/>
            </w:pPr>
            <w:r>
              <w:tab/>
              <w:t>{</w:t>
            </w:r>
          </w:p>
          <w:p w14:paraId="5B358E94" w14:textId="77777777" w:rsidR="006D2982" w:rsidRDefault="006D2982" w:rsidP="006D2982">
            <w:pPr>
              <w:pStyle w:val="3-"/>
            </w:pPr>
            <w:r>
              <w:tab/>
            </w:r>
            <w:r>
              <w:tab/>
              <w:t>pthread_attr_t attr;</w:t>
            </w:r>
          </w:p>
          <w:p w14:paraId="30AB9BA8" w14:textId="77777777" w:rsidR="006D2982" w:rsidRDefault="006D2982" w:rsidP="006D2982">
            <w:pPr>
              <w:pStyle w:val="3-"/>
            </w:pPr>
            <w:r>
              <w:tab/>
            </w:r>
            <w:r>
              <w:tab/>
              <w:t>pthread_attr_init(&amp;attr);</w:t>
            </w:r>
          </w:p>
          <w:p w14:paraId="427F5858" w14:textId="77777777" w:rsidR="006D2982" w:rsidRDefault="006D2982" w:rsidP="006D2982">
            <w:pPr>
              <w:pStyle w:val="3-"/>
            </w:pPr>
            <w:r>
              <w:rPr>
                <w:rFonts w:hint="eastAsia"/>
              </w:rPr>
              <w:tab/>
            </w:r>
            <w:r>
              <w:rPr>
                <w:rFonts w:hint="eastAsia"/>
              </w:rPr>
              <w:tab/>
              <w:t>pthread_attr_setstacksize(&amp;attr, 1024);//スタックサイズ指定</w:t>
            </w:r>
          </w:p>
          <w:p w14:paraId="2A6CF96B" w14:textId="77777777" w:rsidR="006D2982" w:rsidRDefault="006D2982" w:rsidP="006D2982">
            <w:pPr>
              <w:pStyle w:val="3-"/>
            </w:pPr>
            <w:r>
              <w:rPr>
                <w:rFonts w:hint="eastAsia"/>
              </w:rPr>
              <w:tab/>
            </w:r>
            <w:r>
              <w:rPr>
                <w:rFonts w:hint="eastAsia"/>
              </w:rPr>
              <w:tab/>
              <w:t>pthread_create(&amp;pth[0], &amp;attr, priorThreadFunc, (void*)"先行");</w:t>
            </w:r>
          </w:p>
          <w:p w14:paraId="31A9425B" w14:textId="77777777" w:rsidR="006D2982" w:rsidRDefault="006D2982" w:rsidP="006D2982">
            <w:pPr>
              <w:pStyle w:val="3-"/>
            </w:pPr>
            <w:r>
              <w:rPr>
                <w:rFonts w:hint="eastAsia"/>
              </w:rPr>
              <w:tab/>
            </w:r>
            <w:r>
              <w:rPr>
                <w:rFonts w:hint="eastAsia"/>
              </w:rPr>
              <w:tab/>
              <w:t>pthread_create(&amp;pth[1], &amp;attr, followThreadFunc, (void*)"後続01");</w:t>
            </w:r>
          </w:p>
          <w:p w14:paraId="456377A6" w14:textId="77777777" w:rsidR="006D2982" w:rsidRDefault="006D2982" w:rsidP="006D2982">
            <w:pPr>
              <w:pStyle w:val="3-"/>
            </w:pPr>
            <w:r>
              <w:rPr>
                <w:rFonts w:hint="eastAsia"/>
              </w:rPr>
              <w:tab/>
            </w:r>
            <w:r>
              <w:rPr>
                <w:rFonts w:hint="eastAsia"/>
              </w:rPr>
              <w:tab/>
              <w:t>pthread_create(&amp;pth[2], &amp;attr, followThreadFunc, (void*)"後続02");</w:t>
            </w:r>
          </w:p>
          <w:p w14:paraId="13F1E5F0" w14:textId="77777777" w:rsidR="006D2982" w:rsidRDefault="006D2982" w:rsidP="006D2982">
            <w:pPr>
              <w:pStyle w:val="3-"/>
            </w:pPr>
            <w:r>
              <w:rPr>
                <w:rFonts w:hint="eastAsia"/>
              </w:rPr>
              <w:tab/>
            </w:r>
            <w:r>
              <w:rPr>
                <w:rFonts w:hint="eastAsia"/>
              </w:rPr>
              <w:tab/>
              <w:t>pthread_create(&amp;pth[3], &amp;attr, followThreadFunc, (void*)"後続03");</w:t>
            </w:r>
          </w:p>
          <w:p w14:paraId="420ED85E" w14:textId="77777777" w:rsidR="006D2982" w:rsidRDefault="006D2982" w:rsidP="006D2982">
            <w:pPr>
              <w:pStyle w:val="3-"/>
            </w:pPr>
            <w:r>
              <w:rPr>
                <w:rFonts w:hint="eastAsia"/>
              </w:rPr>
              <w:tab/>
            </w:r>
            <w:r>
              <w:rPr>
                <w:rFonts w:hint="eastAsia"/>
              </w:rPr>
              <w:tab/>
              <w:t>pthread_create(&amp;pth[4], &amp;attr, followThreadFunc, (void*)"後続04");</w:t>
            </w:r>
          </w:p>
          <w:p w14:paraId="4E8F601F" w14:textId="77777777" w:rsidR="006D2982" w:rsidRDefault="006D2982" w:rsidP="006D2982">
            <w:pPr>
              <w:pStyle w:val="3-"/>
            </w:pPr>
            <w:r>
              <w:rPr>
                <w:rFonts w:hint="eastAsia"/>
              </w:rPr>
              <w:tab/>
            </w:r>
            <w:r>
              <w:rPr>
                <w:rFonts w:hint="eastAsia"/>
              </w:rPr>
              <w:tab/>
              <w:t>pthread_create(&amp;pth[5], &amp;attr, followThreadFunc, (void*)"後続05");</w:t>
            </w:r>
          </w:p>
          <w:p w14:paraId="6D675429" w14:textId="77777777" w:rsidR="006D2982" w:rsidRDefault="006D2982" w:rsidP="006D2982">
            <w:pPr>
              <w:pStyle w:val="3-"/>
            </w:pPr>
            <w:r>
              <w:tab/>
              <w:t>}</w:t>
            </w:r>
          </w:p>
          <w:p w14:paraId="30148D00" w14:textId="77777777" w:rsidR="006D2982" w:rsidRDefault="006D2982" w:rsidP="006D2982">
            <w:pPr>
              <w:pStyle w:val="3-"/>
            </w:pPr>
            <w:r>
              <w:tab/>
            </w:r>
          </w:p>
          <w:p w14:paraId="1F720641" w14:textId="77777777" w:rsidR="006D2982" w:rsidRPr="004A7B47" w:rsidRDefault="006D2982" w:rsidP="006D2982">
            <w:pPr>
              <w:pStyle w:val="3-"/>
              <w:rPr>
                <w:color w:val="00B050"/>
              </w:rPr>
            </w:pPr>
            <w:r>
              <w:rPr>
                <w:rFonts w:hint="eastAsia"/>
              </w:rPr>
              <w:tab/>
            </w:r>
            <w:r w:rsidRPr="004A7B47">
              <w:rPr>
                <w:rFonts w:hint="eastAsia"/>
                <w:color w:val="00B050"/>
              </w:rPr>
              <w:t>//スレッド終了待ち</w:t>
            </w:r>
          </w:p>
          <w:p w14:paraId="7466A980" w14:textId="77777777" w:rsidR="006D2982" w:rsidRDefault="006D2982" w:rsidP="006D2982">
            <w:pPr>
              <w:pStyle w:val="3-"/>
            </w:pPr>
            <w:r>
              <w:tab/>
              <w:t>for(int i = 0; i &lt; THREAD_NUM; ++i)</w:t>
            </w:r>
          </w:p>
          <w:p w14:paraId="2181950E" w14:textId="77777777" w:rsidR="006D2982" w:rsidRDefault="006D2982" w:rsidP="006D2982">
            <w:pPr>
              <w:pStyle w:val="3-"/>
            </w:pPr>
            <w:r>
              <w:tab/>
              <w:t>{</w:t>
            </w:r>
          </w:p>
          <w:p w14:paraId="033FEFD0" w14:textId="77777777" w:rsidR="006D2982" w:rsidRDefault="006D2982" w:rsidP="006D2982">
            <w:pPr>
              <w:pStyle w:val="3-"/>
            </w:pPr>
            <w:r>
              <w:tab/>
            </w:r>
            <w:r>
              <w:tab/>
              <w:t>pthread_join(pth[i], NULL);</w:t>
            </w:r>
          </w:p>
          <w:p w14:paraId="46DFBB1B" w14:textId="77777777" w:rsidR="006D2982" w:rsidRDefault="006D2982" w:rsidP="006D2982">
            <w:pPr>
              <w:pStyle w:val="3-"/>
            </w:pPr>
            <w:r>
              <w:tab/>
              <w:t>}</w:t>
            </w:r>
          </w:p>
          <w:p w14:paraId="1019CBA9" w14:textId="77777777" w:rsidR="006D2982" w:rsidRDefault="006D2982" w:rsidP="006D2982">
            <w:pPr>
              <w:pStyle w:val="3-"/>
            </w:pPr>
          </w:p>
          <w:p w14:paraId="48A6DC80" w14:textId="539163CF" w:rsidR="006D2982" w:rsidRPr="004A7B47" w:rsidRDefault="006D2982" w:rsidP="006D2982">
            <w:pPr>
              <w:pStyle w:val="3-"/>
              <w:rPr>
                <w:color w:val="00B050"/>
              </w:rPr>
            </w:pPr>
            <w:r>
              <w:rPr>
                <w:rFonts w:hint="eastAsia"/>
              </w:rPr>
              <w:tab/>
            </w:r>
            <w:r w:rsidRPr="004A7B47">
              <w:rPr>
                <w:rFonts w:hint="eastAsia"/>
                <w:color w:val="00B050"/>
              </w:rPr>
              <w:t>//</w:t>
            </w:r>
            <w:r w:rsidR="004A7B47">
              <w:rPr>
                <w:rFonts w:hint="eastAsia"/>
                <w:color w:val="00B050"/>
              </w:rPr>
              <w:t>条件変数</w:t>
            </w:r>
            <w:r w:rsidRPr="004A7B47">
              <w:rPr>
                <w:rFonts w:hint="eastAsia"/>
                <w:color w:val="00B050"/>
              </w:rPr>
              <w:t>の取得と解放を大量に実行して時間を計測</w:t>
            </w:r>
          </w:p>
          <w:p w14:paraId="4465E6A1" w14:textId="77777777" w:rsidR="006D2982" w:rsidRDefault="006D2982" w:rsidP="006D2982">
            <w:pPr>
              <w:pStyle w:val="3-"/>
            </w:pPr>
            <w:r>
              <w:tab/>
              <w:t>{</w:t>
            </w:r>
          </w:p>
          <w:p w14:paraId="144D76F2" w14:textId="77777777" w:rsidR="006D2982" w:rsidRDefault="006D2982" w:rsidP="006D2982">
            <w:pPr>
              <w:pStyle w:val="3-"/>
            </w:pPr>
            <w:r>
              <w:tab/>
            </w:r>
            <w:r>
              <w:tab/>
              <w:t>struct timeval begin;</w:t>
            </w:r>
          </w:p>
          <w:p w14:paraId="7AD8EE30" w14:textId="77777777" w:rsidR="006D2982" w:rsidRDefault="006D2982" w:rsidP="006D2982">
            <w:pPr>
              <w:pStyle w:val="3-"/>
            </w:pPr>
            <w:r>
              <w:tab/>
            </w:r>
            <w:r>
              <w:tab/>
              <w:t>gettimeofday(&amp;begin, NULL);</w:t>
            </w:r>
          </w:p>
          <w:p w14:paraId="6F36A431" w14:textId="77777777" w:rsidR="006D2982" w:rsidRDefault="006D2982" w:rsidP="006D2982">
            <w:pPr>
              <w:pStyle w:val="3-"/>
            </w:pPr>
            <w:r>
              <w:tab/>
            </w:r>
            <w:r>
              <w:tab/>
              <w:t>static const int TEST_TIMES = 10000000;</w:t>
            </w:r>
          </w:p>
          <w:p w14:paraId="1E45D647" w14:textId="77777777" w:rsidR="006D2982" w:rsidRDefault="006D2982" w:rsidP="006D2982">
            <w:pPr>
              <w:pStyle w:val="3-"/>
            </w:pPr>
            <w:r>
              <w:tab/>
            </w:r>
            <w:r>
              <w:tab/>
              <w:t>for (int i = 0; i &lt; TEST_TIMES; ++i)</w:t>
            </w:r>
          </w:p>
          <w:p w14:paraId="783A199D" w14:textId="77777777" w:rsidR="006D2982" w:rsidRDefault="006D2982" w:rsidP="006D2982">
            <w:pPr>
              <w:pStyle w:val="3-"/>
            </w:pPr>
            <w:r>
              <w:tab/>
            </w:r>
            <w:r>
              <w:tab/>
              <w:t>{</w:t>
            </w:r>
          </w:p>
          <w:p w14:paraId="67F5823C" w14:textId="77777777" w:rsidR="006D2982" w:rsidRPr="004A7B47" w:rsidRDefault="006D2982" w:rsidP="006D2982">
            <w:pPr>
              <w:pStyle w:val="3-"/>
              <w:rPr>
                <w:color w:val="FF0000"/>
              </w:rPr>
            </w:pPr>
            <w:r>
              <w:tab/>
            </w:r>
            <w:r>
              <w:tab/>
            </w:r>
            <w:r>
              <w:tab/>
            </w:r>
            <w:r w:rsidRPr="004A7B47">
              <w:rPr>
                <w:color w:val="FF0000"/>
              </w:rPr>
              <w:t>pthread_mutex_lock(&amp;s_followCondMutex[0]);</w:t>
            </w:r>
          </w:p>
          <w:p w14:paraId="50922EB5"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s_followFinished[0] = true;</w:t>
            </w:r>
          </w:p>
          <w:p w14:paraId="1316B9B6"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pthread_cond_signal(&amp;s_followCond[0]);</w:t>
            </w:r>
          </w:p>
          <w:p w14:paraId="69DF3A6E"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pthread_mutex_unlock(&amp;s_followCondMutex[0]);</w:t>
            </w:r>
          </w:p>
          <w:p w14:paraId="33D17A75" w14:textId="77777777" w:rsidR="006D2982" w:rsidRDefault="006D2982" w:rsidP="006D2982">
            <w:pPr>
              <w:pStyle w:val="3-"/>
            </w:pPr>
            <w:r>
              <w:tab/>
            </w:r>
            <w:r>
              <w:tab/>
              <w:t>}</w:t>
            </w:r>
          </w:p>
          <w:p w14:paraId="0653B4F2" w14:textId="77777777" w:rsidR="006D2982" w:rsidRDefault="006D2982" w:rsidP="006D2982">
            <w:pPr>
              <w:pStyle w:val="3-"/>
            </w:pPr>
            <w:r>
              <w:tab/>
            </w:r>
            <w:r>
              <w:tab/>
              <w:t>struct timeval end;</w:t>
            </w:r>
          </w:p>
          <w:p w14:paraId="5451649B" w14:textId="77777777" w:rsidR="006D2982" w:rsidRDefault="006D2982" w:rsidP="006D2982">
            <w:pPr>
              <w:pStyle w:val="3-"/>
            </w:pPr>
            <w:r>
              <w:tab/>
            </w:r>
            <w:r>
              <w:tab/>
              <w:t>gettimeofday(&amp;end, NULL);</w:t>
            </w:r>
          </w:p>
          <w:p w14:paraId="518D6D18" w14:textId="77777777" w:rsidR="006D2982" w:rsidRDefault="006D2982" w:rsidP="006D2982">
            <w:pPr>
              <w:pStyle w:val="3-"/>
            </w:pPr>
            <w:r>
              <w:tab/>
            </w:r>
            <w:r>
              <w:tab/>
              <w:t>struct timeval duration;</w:t>
            </w:r>
          </w:p>
          <w:p w14:paraId="399F02F1" w14:textId="77777777" w:rsidR="006D2982" w:rsidRDefault="006D2982" w:rsidP="006D2982">
            <w:pPr>
              <w:pStyle w:val="3-"/>
            </w:pPr>
            <w:r>
              <w:tab/>
            </w:r>
            <w:r>
              <w:tab/>
              <w:t>if( end.tv_usec &gt;= begin.tv_usec)</w:t>
            </w:r>
          </w:p>
          <w:p w14:paraId="2440AD7F" w14:textId="77777777" w:rsidR="006D2982" w:rsidRDefault="006D2982" w:rsidP="006D2982">
            <w:pPr>
              <w:pStyle w:val="3-"/>
            </w:pPr>
            <w:r>
              <w:tab/>
            </w:r>
            <w:r>
              <w:tab/>
              <w:t>{</w:t>
            </w:r>
          </w:p>
          <w:p w14:paraId="604CA1B9" w14:textId="77777777" w:rsidR="006D2982" w:rsidRDefault="006D2982" w:rsidP="006D2982">
            <w:pPr>
              <w:pStyle w:val="3-"/>
            </w:pPr>
            <w:r>
              <w:tab/>
            </w:r>
            <w:r>
              <w:tab/>
            </w:r>
            <w:r>
              <w:tab/>
              <w:t>duration.tv_sec = end.tv_sec - begin.tv_sec;</w:t>
            </w:r>
          </w:p>
          <w:p w14:paraId="76E52612" w14:textId="77777777" w:rsidR="006D2982" w:rsidRDefault="006D2982" w:rsidP="006D2982">
            <w:pPr>
              <w:pStyle w:val="3-"/>
            </w:pPr>
            <w:r>
              <w:tab/>
            </w:r>
            <w:r>
              <w:tab/>
            </w:r>
            <w:r>
              <w:tab/>
              <w:t>duration.tv_usec = end.tv_usec - begin.tv_usec;</w:t>
            </w:r>
          </w:p>
          <w:p w14:paraId="4FF28802" w14:textId="77777777" w:rsidR="006D2982" w:rsidRDefault="006D2982" w:rsidP="006D2982">
            <w:pPr>
              <w:pStyle w:val="3-"/>
            </w:pPr>
            <w:r>
              <w:tab/>
            </w:r>
            <w:r>
              <w:tab/>
              <w:t>}</w:t>
            </w:r>
          </w:p>
          <w:p w14:paraId="26589E27" w14:textId="77777777" w:rsidR="006D2982" w:rsidRDefault="006D2982" w:rsidP="006D2982">
            <w:pPr>
              <w:pStyle w:val="3-"/>
            </w:pPr>
            <w:r>
              <w:tab/>
            </w:r>
            <w:r>
              <w:tab/>
              <w:t>else</w:t>
            </w:r>
          </w:p>
          <w:p w14:paraId="30B80773" w14:textId="77777777" w:rsidR="006D2982" w:rsidRDefault="006D2982" w:rsidP="006D2982">
            <w:pPr>
              <w:pStyle w:val="3-"/>
            </w:pPr>
            <w:r>
              <w:tab/>
            </w:r>
            <w:r>
              <w:tab/>
              <w:t>{</w:t>
            </w:r>
          </w:p>
          <w:p w14:paraId="1F0292FB" w14:textId="77777777" w:rsidR="006D2982" w:rsidRDefault="006D2982" w:rsidP="006D2982">
            <w:pPr>
              <w:pStyle w:val="3-"/>
            </w:pPr>
            <w:r>
              <w:tab/>
            </w:r>
            <w:r>
              <w:tab/>
            </w:r>
            <w:r>
              <w:tab/>
              <w:t>duration.tv_sec = end.tv_sec - begin.tv_sec - 1;</w:t>
            </w:r>
          </w:p>
          <w:p w14:paraId="40CD769C" w14:textId="77777777" w:rsidR="006D2982" w:rsidRDefault="006D2982" w:rsidP="006D2982">
            <w:pPr>
              <w:pStyle w:val="3-"/>
            </w:pPr>
            <w:r>
              <w:tab/>
            </w:r>
            <w:r>
              <w:tab/>
            </w:r>
            <w:r>
              <w:tab/>
              <w:t>duration.tv_usec = 1000000 - begin.tv_usec + end.tv_usec;</w:t>
            </w:r>
          </w:p>
          <w:p w14:paraId="254C06D4" w14:textId="77777777" w:rsidR="006D2982" w:rsidRDefault="006D2982" w:rsidP="006D2982">
            <w:pPr>
              <w:pStyle w:val="3-"/>
            </w:pPr>
            <w:r>
              <w:tab/>
            </w:r>
            <w:r>
              <w:tab/>
              <w:t>}</w:t>
            </w:r>
          </w:p>
          <w:p w14:paraId="70AEC9C8" w14:textId="77777777" w:rsidR="006D2982" w:rsidRDefault="006D2982" w:rsidP="006D2982">
            <w:pPr>
              <w:pStyle w:val="3-"/>
            </w:pPr>
            <w:r>
              <w:tab/>
            </w:r>
            <w:r>
              <w:tab/>
              <w:t>printf("Cond-Sginal * %d = %d.%06d sec\n", TEST_TIMES, duration.tv_sec, duration.tv_usec);</w:t>
            </w:r>
          </w:p>
          <w:p w14:paraId="7C7FE488" w14:textId="77777777" w:rsidR="006D2982" w:rsidRDefault="006D2982" w:rsidP="006D2982">
            <w:pPr>
              <w:pStyle w:val="3-"/>
            </w:pPr>
            <w:r>
              <w:tab/>
              <w:t>}</w:t>
            </w:r>
          </w:p>
          <w:p w14:paraId="516F1E61" w14:textId="77777777" w:rsidR="006D2982" w:rsidRDefault="006D2982" w:rsidP="006D2982">
            <w:pPr>
              <w:pStyle w:val="3-"/>
            </w:pPr>
          </w:p>
          <w:p w14:paraId="2EED5B83" w14:textId="77777777" w:rsidR="006D2982" w:rsidRPr="004A7B47" w:rsidRDefault="006D2982" w:rsidP="006D2982">
            <w:pPr>
              <w:pStyle w:val="3-"/>
              <w:rPr>
                <w:color w:val="00B050"/>
              </w:rPr>
            </w:pPr>
            <w:r>
              <w:rPr>
                <w:rFonts w:hint="eastAsia"/>
              </w:rPr>
              <w:tab/>
            </w:r>
            <w:r w:rsidRPr="004A7B47">
              <w:rPr>
                <w:rFonts w:hint="eastAsia"/>
                <w:color w:val="00B050"/>
              </w:rPr>
              <w:t>//条件変数＆ミューテックス破棄</w:t>
            </w:r>
          </w:p>
          <w:p w14:paraId="62DC761F" w14:textId="77777777" w:rsidR="006D2982" w:rsidRPr="004A7B47" w:rsidRDefault="006D2982" w:rsidP="006D2982">
            <w:pPr>
              <w:pStyle w:val="3-"/>
              <w:rPr>
                <w:color w:val="00B050"/>
              </w:rPr>
            </w:pPr>
            <w:r w:rsidRPr="004A7B47">
              <w:rPr>
                <w:rFonts w:hint="eastAsia"/>
                <w:color w:val="00B050"/>
              </w:rPr>
              <w:tab/>
              <w:t>//※PTHREAD_COND_INITIALIZER, PTHREAD_MUTEX_INITIALIZER で初期化している場合は不要</w:t>
            </w:r>
          </w:p>
          <w:p w14:paraId="3EAC72AE" w14:textId="77777777" w:rsidR="006D2982" w:rsidRDefault="006D2982" w:rsidP="006D2982">
            <w:pPr>
              <w:pStyle w:val="3-"/>
            </w:pPr>
            <w:r>
              <w:tab/>
              <w:t>{</w:t>
            </w:r>
          </w:p>
          <w:p w14:paraId="78B85ADE" w14:textId="77777777" w:rsidR="006D2982" w:rsidRDefault="006D2982" w:rsidP="006D2982">
            <w:pPr>
              <w:pStyle w:val="3-"/>
            </w:pPr>
            <w:r>
              <w:tab/>
            </w:r>
            <w:r>
              <w:tab/>
              <w:t>for(int i = 0; i &lt; FOLLOW_THREAD_MAX; ++i)</w:t>
            </w:r>
          </w:p>
          <w:p w14:paraId="5382F8CC" w14:textId="77777777" w:rsidR="006D2982" w:rsidRDefault="006D2982" w:rsidP="006D2982">
            <w:pPr>
              <w:pStyle w:val="3-"/>
            </w:pPr>
            <w:r>
              <w:tab/>
            </w:r>
            <w:r>
              <w:tab/>
              <w:t>{</w:t>
            </w:r>
          </w:p>
          <w:p w14:paraId="628F9794" w14:textId="77777777" w:rsidR="006D2982" w:rsidRPr="004A7B47" w:rsidRDefault="006D2982" w:rsidP="006D2982">
            <w:pPr>
              <w:pStyle w:val="3-"/>
              <w:rPr>
                <w:color w:val="FF0000"/>
              </w:rPr>
            </w:pPr>
            <w:r>
              <w:tab/>
            </w:r>
            <w:r>
              <w:tab/>
            </w:r>
            <w:r>
              <w:tab/>
            </w:r>
            <w:r w:rsidRPr="004A7B47">
              <w:rPr>
                <w:color w:val="FF0000"/>
              </w:rPr>
              <w:t>pthread_cond_destroy(&amp;s_followCond[i]);</w:t>
            </w:r>
          </w:p>
          <w:p w14:paraId="39B6F111"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pthread_mutex_destroy(&amp;s_followCondMutex[i]);</w:t>
            </w:r>
          </w:p>
          <w:p w14:paraId="3A4AED05" w14:textId="77777777" w:rsidR="006D2982" w:rsidRDefault="006D2982" w:rsidP="006D2982">
            <w:pPr>
              <w:pStyle w:val="3-"/>
            </w:pPr>
            <w:r>
              <w:tab/>
            </w:r>
            <w:r>
              <w:tab/>
              <w:t>}</w:t>
            </w:r>
          </w:p>
          <w:p w14:paraId="6773BC78" w14:textId="77777777" w:rsidR="006D2982" w:rsidRDefault="006D2982" w:rsidP="006D2982">
            <w:pPr>
              <w:pStyle w:val="3-"/>
            </w:pPr>
            <w:r>
              <w:tab/>
              <w:t>}</w:t>
            </w:r>
          </w:p>
          <w:p w14:paraId="5E1237C3" w14:textId="77777777" w:rsidR="006D2982" w:rsidRDefault="006D2982" w:rsidP="006D2982">
            <w:pPr>
              <w:pStyle w:val="3-"/>
            </w:pPr>
            <w:r>
              <w:tab/>
            </w:r>
          </w:p>
          <w:p w14:paraId="7BF20A74" w14:textId="77777777" w:rsidR="006D2982" w:rsidRDefault="006D2982" w:rsidP="006D2982">
            <w:pPr>
              <w:pStyle w:val="3-"/>
            </w:pPr>
            <w:r>
              <w:lastRenderedPageBreak/>
              <w:tab/>
              <w:t>return EXIT_SUCCESS;</w:t>
            </w:r>
          </w:p>
          <w:p w14:paraId="4666BD0B" w14:textId="32E73A0F" w:rsidR="0036070F" w:rsidRPr="00DE3BF2" w:rsidRDefault="006D2982" w:rsidP="006D2982">
            <w:pPr>
              <w:pStyle w:val="3-"/>
            </w:pPr>
            <w:r>
              <w:t>}</w:t>
            </w:r>
          </w:p>
        </w:tc>
      </w:tr>
    </w:tbl>
    <w:p w14:paraId="371D06D5"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4B758C89" w14:textId="77777777" w:rsidTr="000A1665">
        <w:tc>
          <w:tcPr>
            <w:tcW w:w="8494" w:type="dxa"/>
          </w:tcPr>
          <w:p w14:paraId="5034E946" w14:textId="77777777" w:rsidR="006D2982" w:rsidRPr="006D2982" w:rsidRDefault="006D2982" w:rsidP="006D2982">
            <w:pPr>
              <w:pStyle w:val="3-"/>
              <w:rPr>
                <w:color w:val="auto"/>
              </w:rPr>
            </w:pPr>
            <w:r w:rsidRPr="006D2982">
              <w:rPr>
                <w:rFonts w:hint="eastAsia"/>
                <w:color w:val="auto"/>
              </w:rPr>
              <w:t>- begin:(F)[0]後続04 -</w:t>
            </w:r>
          </w:p>
          <w:p w14:paraId="18E5F621" w14:textId="77777777" w:rsidR="006D2982" w:rsidRPr="006D2982" w:rsidRDefault="006D2982" w:rsidP="006D2982">
            <w:pPr>
              <w:pStyle w:val="3-"/>
              <w:rPr>
                <w:color w:val="auto"/>
              </w:rPr>
            </w:pPr>
            <w:r w:rsidRPr="006D2982">
              <w:rPr>
                <w:rFonts w:hint="eastAsia"/>
                <w:color w:val="auto"/>
              </w:rPr>
              <w:t>- begin:(F)[1]後続03 -</w:t>
            </w:r>
          </w:p>
          <w:p w14:paraId="491FFF58" w14:textId="77777777" w:rsidR="006D2982" w:rsidRPr="006D2982" w:rsidRDefault="006D2982" w:rsidP="006D2982">
            <w:pPr>
              <w:pStyle w:val="3-"/>
              <w:rPr>
                <w:color w:val="auto"/>
              </w:rPr>
            </w:pPr>
            <w:r w:rsidRPr="006D2982">
              <w:rPr>
                <w:rFonts w:hint="eastAsia"/>
                <w:color w:val="auto"/>
              </w:rPr>
              <w:t>- begin:(P)先行 -</w:t>
            </w:r>
          </w:p>
          <w:p w14:paraId="6B93A503" w14:textId="396C9B36" w:rsidR="006D2982" w:rsidRPr="006D2982" w:rsidRDefault="006D2982" w:rsidP="006D2982">
            <w:pPr>
              <w:pStyle w:val="3-"/>
              <w:rPr>
                <w:color w:val="auto"/>
              </w:rPr>
            </w:pPr>
            <w:r w:rsidRPr="006D2982">
              <w:rPr>
                <w:rFonts w:hint="eastAsia"/>
                <w:color w:val="auto"/>
              </w:rPr>
              <w:t>(P)先行: [BEFORE] commonData=0, tlsData=0</w:t>
            </w:r>
            <w:r w:rsidR="00DF2682">
              <w:rPr>
                <w:color w:val="auto"/>
              </w:rPr>
              <w:tab/>
            </w:r>
            <w:r w:rsidR="00DF2682">
              <w:rPr>
                <w:color w:val="auto"/>
              </w:rPr>
              <w:tab/>
            </w:r>
            <w:r w:rsidR="00DF2682" w:rsidRPr="00DF2682">
              <w:rPr>
                <w:rFonts w:hint="eastAsia"/>
                <w:color w:val="FF0000"/>
              </w:rPr>
              <w:t>←先行スレッドが処理を開始</w:t>
            </w:r>
          </w:p>
          <w:p w14:paraId="1A2E6053" w14:textId="3B13B9BD" w:rsidR="006D2982" w:rsidRPr="006D2982" w:rsidRDefault="006D2982" w:rsidP="006D2982">
            <w:pPr>
              <w:pStyle w:val="3-"/>
              <w:rPr>
                <w:color w:val="auto"/>
              </w:rPr>
            </w:pPr>
            <w:r w:rsidRPr="006D2982">
              <w:rPr>
                <w:rFonts w:hint="eastAsia"/>
                <w:color w:val="auto"/>
              </w:rPr>
              <w:t>- begin:(F)[2]後続02 -</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rFonts w:hint="eastAsia"/>
                <w:color w:val="auto"/>
              </w:rPr>
              <w:t xml:space="preserve">　</w:t>
            </w:r>
            <w:r w:rsidR="00DF2682" w:rsidRPr="00DF2682">
              <w:rPr>
                <w:color w:val="FF0000"/>
              </w:rPr>
              <w:t>（後続スレッドは、スレッド</w:t>
            </w:r>
            <w:r w:rsidR="00DF2682">
              <w:rPr>
                <w:color w:val="FF0000"/>
              </w:rPr>
              <w:t>開始</w:t>
            </w:r>
            <w:r w:rsidR="00DF2682" w:rsidRPr="00DF2682">
              <w:rPr>
                <w:color w:val="FF0000"/>
              </w:rPr>
              <w:t>時から先行スレッドの</w:t>
            </w:r>
            <w:r w:rsidR="00DF2682">
              <w:rPr>
                <w:rFonts w:hint="eastAsia"/>
                <w:color w:val="FF0000"/>
              </w:rPr>
              <w:t>処理</w:t>
            </w:r>
            <w:r w:rsidR="00DF2682" w:rsidRPr="00DF2682">
              <w:rPr>
                <w:color w:val="FF0000"/>
              </w:rPr>
              <w:t>終了を待機）</w:t>
            </w:r>
          </w:p>
          <w:p w14:paraId="003209ED" w14:textId="77777777" w:rsidR="006D2982" w:rsidRPr="006D2982" w:rsidRDefault="006D2982" w:rsidP="006D2982">
            <w:pPr>
              <w:pStyle w:val="3-"/>
              <w:rPr>
                <w:color w:val="auto"/>
              </w:rPr>
            </w:pPr>
            <w:r w:rsidRPr="006D2982">
              <w:rPr>
                <w:rFonts w:hint="eastAsia"/>
                <w:color w:val="auto"/>
              </w:rPr>
              <w:t>- begin:(F)[3]後続05 -</w:t>
            </w:r>
          </w:p>
          <w:p w14:paraId="1AB37E4D" w14:textId="77777777" w:rsidR="006D2982" w:rsidRPr="006D2982" w:rsidRDefault="006D2982" w:rsidP="006D2982">
            <w:pPr>
              <w:pStyle w:val="3-"/>
              <w:rPr>
                <w:color w:val="auto"/>
              </w:rPr>
            </w:pPr>
            <w:r w:rsidRPr="006D2982">
              <w:rPr>
                <w:rFonts w:hint="eastAsia"/>
                <w:color w:val="auto"/>
              </w:rPr>
              <w:t>- begin:(F)[4]後続01 -</w:t>
            </w:r>
          </w:p>
          <w:p w14:paraId="73010219" w14:textId="77777777" w:rsidR="006D2982" w:rsidRPr="006D2982" w:rsidRDefault="006D2982" w:rsidP="006D2982">
            <w:pPr>
              <w:pStyle w:val="3-"/>
              <w:rPr>
                <w:color w:val="auto"/>
              </w:rPr>
            </w:pPr>
            <w:r w:rsidRPr="006D2982">
              <w:rPr>
                <w:rFonts w:hint="eastAsia"/>
                <w:color w:val="auto"/>
              </w:rPr>
              <w:t>(P)先行: [AFTER]  commonData=1, tlsData=1</w:t>
            </w:r>
          </w:p>
          <w:p w14:paraId="08BA752B" w14:textId="0E7161DA" w:rsidR="006D2982" w:rsidRPr="006D2982" w:rsidRDefault="006D2982" w:rsidP="006D2982">
            <w:pPr>
              <w:pStyle w:val="3-"/>
              <w:rPr>
                <w:rFonts w:hint="eastAsia"/>
                <w:color w:val="auto"/>
              </w:rPr>
            </w:pPr>
            <w:r w:rsidRPr="006D2982">
              <w:rPr>
                <w:rFonts w:hint="eastAsia"/>
                <w:color w:val="auto"/>
              </w:rPr>
              <w:t>(F)[0]後続04: [BEFORE] commonData=1, tlsData=0</w:t>
            </w:r>
            <w:r w:rsidR="004A7B47" w:rsidRPr="004A7B47">
              <w:rPr>
                <w:color w:val="FF0000"/>
              </w:rPr>
              <w:tab/>
              <w:t>←先行スレッド</w:t>
            </w:r>
            <w:r w:rsidR="00DF2682">
              <w:rPr>
                <w:rFonts w:hint="eastAsia"/>
                <w:color w:val="FF0000"/>
              </w:rPr>
              <w:t>の処理が</w:t>
            </w:r>
            <w:r w:rsidR="004A7B47" w:rsidRPr="004A7B47">
              <w:rPr>
                <w:color w:val="FF0000"/>
              </w:rPr>
              <w:t>終了すると、後続スレッドが一斉スタート</w:t>
            </w:r>
          </w:p>
          <w:p w14:paraId="742D9E4D" w14:textId="35705E1F" w:rsidR="006D2982" w:rsidRPr="006D2982" w:rsidRDefault="006D2982" w:rsidP="006D2982">
            <w:pPr>
              <w:pStyle w:val="3-"/>
              <w:rPr>
                <w:rFonts w:hint="eastAsia"/>
                <w:color w:val="auto"/>
              </w:rPr>
            </w:pPr>
            <w:r w:rsidRPr="006D2982">
              <w:rPr>
                <w:rFonts w:hint="eastAsia"/>
                <w:color w:val="auto"/>
              </w:rPr>
              <w:t>(F)[1]後続03: [BEFORE] commonData=1, tlsData=0</w:t>
            </w:r>
            <w:r w:rsidR="00DF2682">
              <w:rPr>
                <w:color w:val="auto"/>
              </w:rPr>
              <w:tab/>
            </w:r>
          </w:p>
          <w:p w14:paraId="151EEC35" w14:textId="77777777" w:rsidR="006D2982" w:rsidRPr="006D2982" w:rsidRDefault="006D2982" w:rsidP="006D2982">
            <w:pPr>
              <w:pStyle w:val="3-"/>
              <w:rPr>
                <w:color w:val="auto"/>
              </w:rPr>
            </w:pPr>
            <w:r w:rsidRPr="006D2982">
              <w:rPr>
                <w:rFonts w:hint="eastAsia"/>
                <w:color w:val="auto"/>
              </w:rPr>
              <w:t>(F)[3]後続05: [BEFORE] commonData=1, tlsData=0</w:t>
            </w:r>
          </w:p>
          <w:p w14:paraId="5E586706" w14:textId="77777777" w:rsidR="006D2982" w:rsidRPr="006D2982" w:rsidRDefault="006D2982" w:rsidP="006D2982">
            <w:pPr>
              <w:pStyle w:val="3-"/>
              <w:rPr>
                <w:color w:val="auto"/>
              </w:rPr>
            </w:pPr>
            <w:r w:rsidRPr="006D2982">
              <w:rPr>
                <w:rFonts w:hint="eastAsia"/>
                <w:color w:val="auto"/>
              </w:rPr>
              <w:t>(F)[4]後続01: [BEFORE] commonData=1, tlsData=0</w:t>
            </w:r>
          </w:p>
          <w:p w14:paraId="00752CBF" w14:textId="77777777" w:rsidR="006D2982" w:rsidRPr="006D2982" w:rsidRDefault="006D2982" w:rsidP="006D2982">
            <w:pPr>
              <w:pStyle w:val="3-"/>
              <w:rPr>
                <w:color w:val="auto"/>
              </w:rPr>
            </w:pPr>
            <w:r w:rsidRPr="006D2982">
              <w:rPr>
                <w:rFonts w:hint="eastAsia"/>
                <w:color w:val="auto"/>
              </w:rPr>
              <w:t>(F)[2]後続02: [BEFORE] commonData=1, tlsData=0</w:t>
            </w:r>
          </w:p>
          <w:p w14:paraId="2A424D84" w14:textId="77777777" w:rsidR="006D2982" w:rsidRPr="006D2982" w:rsidRDefault="006D2982" w:rsidP="006D2982">
            <w:pPr>
              <w:pStyle w:val="3-"/>
              <w:rPr>
                <w:color w:val="auto"/>
              </w:rPr>
            </w:pPr>
            <w:r w:rsidRPr="006D2982">
              <w:rPr>
                <w:rFonts w:hint="eastAsia"/>
                <w:color w:val="auto"/>
              </w:rPr>
              <w:t>(F)[1]後続03: [AFTER]  commonData=1, tlsData=1</w:t>
            </w:r>
          </w:p>
          <w:p w14:paraId="4CA48849" w14:textId="77777777" w:rsidR="006D2982" w:rsidRPr="006D2982" w:rsidRDefault="006D2982" w:rsidP="006D2982">
            <w:pPr>
              <w:pStyle w:val="3-"/>
              <w:rPr>
                <w:color w:val="auto"/>
              </w:rPr>
            </w:pPr>
            <w:r w:rsidRPr="006D2982">
              <w:rPr>
                <w:rFonts w:hint="eastAsia"/>
                <w:color w:val="auto"/>
              </w:rPr>
              <w:t>(F)[4]後続01: [AFTER]  commonData=1, tlsData=1</w:t>
            </w:r>
          </w:p>
          <w:p w14:paraId="5F0D3ADD" w14:textId="77777777" w:rsidR="006D2982" w:rsidRPr="006D2982" w:rsidRDefault="006D2982" w:rsidP="006D2982">
            <w:pPr>
              <w:pStyle w:val="3-"/>
              <w:rPr>
                <w:color w:val="auto"/>
              </w:rPr>
            </w:pPr>
            <w:r w:rsidRPr="006D2982">
              <w:rPr>
                <w:rFonts w:hint="eastAsia"/>
                <w:color w:val="auto"/>
              </w:rPr>
              <w:t>(F)[2]後続02: [AFTER]  commonData=1, tlsData=1</w:t>
            </w:r>
          </w:p>
          <w:p w14:paraId="19980675" w14:textId="77777777" w:rsidR="006D2982" w:rsidRPr="006D2982" w:rsidRDefault="006D2982" w:rsidP="006D2982">
            <w:pPr>
              <w:pStyle w:val="3-"/>
              <w:rPr>
                <w:color w:val="auto"/>
              </w:rPr>
            </w:pPr>
            <w:r w:rsidRPr="006D2982">
              <w:rPr>
                <w:rFonts w:hint="eastAsia"/>
                <w:color w:val="auto"/>
              </w:rPr>
              <w:t>(F)[0]後続04: [AFTER]  commonData=1, tlsData=1</w:t>
            </w:r>
          </w:p>
          <w:p w14:paraId="783C65A1" w14:textId="77777777" w:rsidR="006D2982" w:rsidRPr="006D2982" w:rsidRDefault="006D2982" w:rsidP="006D2982">
            <w:pPr>
              <w:pStyle w:val="3-"/>
              <w:rPr>
                <w:color w:val="auto"/>
              </w:rPr>
            </w:pPr>
            <w:r w:rsidRPr="006D2982">
              <w:rPr>
                <w:rFonts w:hint="eastAsia"/>
                <w:color w:val="auto"/>
              </w:rPr>
              <w:t>(F)[3]後続05: [AFTER]  commonData=1, tlsData=1</w:t>
            </w:r>
          </w:p>
          <w:p w14:paraId="4013DB5B" w14:textId="434A7A46" w:rsidR="006D2982" w:rsidRPr="006D2982" w:rsidRDefault="006D2982" w:rsidP="006D2982">
            <w:pPr>
              <w:pStyle w:val="3-"/>
              <w:rPr>
                <w:color w:val="auto"/>
              </w:rPr>
            </w:pPr>
            <w:r w:rsidRPr="006D2982">
              <w:rPr>
                <w:rFonts w:hint="eastAsia"/>
                <w:color w:val="auto"/>
              </w:rPr>
              <w:t>(P)先行: [BEFORE] commonData=1, tlsData=1</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54D3144A" w14:textId="77777777" w:rsidR="006D2982" w:rsidRPr="006D2982" w:rsidRDefault="006D2982" w:rsidP="006D2982">
            <w:pPr>
              <w:pStyle w:val="3-"/>
              <w:rPr>
                <w:color w:val="auto"/>
              </w:rPr>
            </w:pPr>
            <w:r w:rsidRPr="006D2982">
              <w:rPr>
                <w:rFonts w:hint="eastAsia"/>
                <w:color w:val="auto"/>
              </w:rPr>
              <w:t>(P)先行: [AFTER]  commonData=2, tlsData=2</w:t>
            </w:r>
          </w:p>
          <w:p w14:paraId="40BE39BE" w14:textId="40BCD11A" w:rsidR="006D2982" w:rsidRPr="006D2982" w:rsidRDefault="006D2982" w:rsidP="006D2982">
            <w:pPr>
              <w:pStyle w:val="3-"/>
              <w:rPr>
                <w:color w:val="auto"/>
              </w:rPr>
            </w:pPr>
            <w:r w:rsidRPr="006D2982">
              <w:rPr>
                <w:rFonts w:hint="eastAsia"/>
                <w:color w:val="auto"/>
              </w:rPr>
              <w:t>(F)[0]後続04: [BEFORE] commonData=2, tlsData=1</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5CBA0636" w14:textId="77777777" w:rsidR="006D2982" w:rsidRPr="006D2982" w:rsidRDefault="006D2982" w:rsidP="006D2982">
            <w:pPr>
              <w:pStyle w:val="3-"/>
              <w:rPr>
                <w:color w:val="auto"/>
              </w:rPr>
            </w:pPr>
            <w:r w:rsidRPr="006D2982">
              <w:rPr>
                <w:rFonts w:hint="eastAsia"/>
                <w:color w:val="auto"/>
              </w:rPr>
              <w:t>(F)[1]後続03: [BEFORE] commonData=2, tlsData=1</w:t>
            </w:r>
          </w:p>
          <w:p w14:paraId="678D3DCD" w14:textId="77777777" w:rsidR="006D2982" w:rsidRPr="006D2982" w:rsidRDefault="006D2982" w:rsidP="006D2982">
            <w:pPr>
              <w:pStyle w:val="3-"/>
              <w:rPr>
                <w:color w:val="auto"/>
              </w:rPr>
            </w:pPr>
            <w:r w:rsidRPr="006D2982">
              <w:rPr>
                <w:rFonts w:hint="eastAsia"/>
                <w:color w:val="auto"/>
              </w:rPr>
              <w:t>(F)[3]後続05: [BEFORE] commonData=2, tlsData=1</w:t>
            </w:r>
          </w:p>
          <w:p w14:paraId="3088C8CD" w14:textId="77777777" w:rsidR="006D2982" w:rsidRPr="006D2982" w:rsidRDefault="006D2982" w:rsidP="006D2982">
            <w:pPr>
              <w:pStyle w:val="3-"/>
              <w:rPr>
                <w:color w:val="auto"/>
              </w:rPr>
            </w:pPr>
            <w:r w:rsidRPr="006D2982">
              <w:rPr>
                <w:rFonts w:hint="eastAsia"/>
                <w:color w:val="auto"/>
              </w:rPr>
              <w:t>(F)[4]後続01: [BEFORE] commonData=2, tlsData=1</w:t>
            </w:r>
          </w:p>
          <w:p w14:paraId="0A8C2676" w14:textId="77777777" w:rsidR="006D2982" w:rsidRPr="006D2982" w:rsidRDefault="006D2982" w:rsidP="006D2982">
            <w:pPr>
              <w:pStyle w:val="3-"/>
              <w:rPr>
                <w:color w:val="auto"/>
              </w:rPr>
            </w:pPr>
            <w:r w:rsidRPr="006D2982">
              <w:rPr>
                <w:rFonts w:hint="eastAsia"/>
                <w:color w:val="auto"/>
              </w:rPr>
              <w:t>(F)[2]後続02: [BEFORE] commonData=2, tlsData=1</w:t>
            </w:r>
          </w:p>
          <w:p w14:paraId="3DAC2302" w14:textId="77777777" w:rsidR="006D2982" w:rsidRPr="006D2982" w:rsidRDefault="006D2982" w:rsidP="006D2982">
            <w:pPr>
              <w:pStyle w:val="3-"/>
              <w:rPr>
                <w:color w:val="auto"/>
              </w:rPr>
            </w:pPr>
            <w:r w:rsidRPr="006D2982">
              <w:rPr>
                <w:rFonts w:hint="eastAsia"/>
                <w:color w:val="auto"/>
              </w:rPr>
              <w:t>(F)[2]後続02: [AFTER]  commonData=2, tlsData=2</w:t>
            </w:r>
          </w:p>
          <w:p w14:paraId="0FC7C8AA" w14:textId="77777777" w:rsidR="006D2982" w:rsidRPr="006D2982" w:rsidRDefault="006D2982" w:rsidP="006D2982">
            <w:pPr>
              <w:pStyle w:val="3-"/>
              <w:rPr>
                <w:color w:val="auto"/>
              </w:rPr>
            </w:pPr>
            <w:r w:rsidRPr="006D2982">
              <w:rPr>
                <w:rFonts w:hint="eastAsia"/>
                <w:color w:val="auto"/>
              </w:rPr>
              <w:t>(F)[1]後続03: [AFTER]  commonData=2, tlsData=2</w:t>
            </w:r>
          </w:p>
          <w:p w14:paraId="7E69D96D" w14:textId="77777777" w:rsidR="006D2982" w:rsidRPr="006D2982" w:rsidRDefault="006D2982" w:rsidP="006D2982">
            <w:pPr>
              <w:pStyle w:val="3-"/>
              <w:rPr>
                <w:color w:val="auto"/>
              </w:rPr>
            </w:pPr>
            <w:r w:rsidRPr="006D2982">
              <w:rPr>
                <w:rFonts w:hint="eastAsia"/>
                <w:color w:val="auto"/>
              </w:rPr>
              <w:t>(F)[4]後続01: [AFTER]  commonData=2, tlsData=2</w:t>
            </w:r>
          </w:p>
          <w:p w14:paraId="3DC7293A" w14:textId="77777777" w:rsidR="006D2982" w:rsidRPr="006D2982" w:rsidRDefault="006D2982" w:rsidP="006D2982">
            <w:pPr>
              <w:pStyle w:val="3-"/>
              <w:rPr>
                <w:color w:val="auto"/>
              </w:rPr>
            </w:pPr>
            <w:r w:rsidRPr="006D2982">
              <w:rPr>
                <w:rFonts w:hint="eastAsia"/>
                <w:color w:val="auto"/>
              </w:rPr>
              <w:t>(F)[3]後続05: [AFTER]  commonData=2, tlsData=2</w:t>
            </w:r>
          </w:p>
          <w:p w14:paraId="1C856F03" w14:textId="77777777" w:rsidR="006D2982" w:rsidRPr="006D2982" w:rsidRDefault="006D2982" w:rsidP="006D2982">
            <w:pPr>
              <w:pStyle w:val="3-"/>
              <w:rPr>
                <w:color w:val="auto"/>
              </w:rPr>
            </w:pPr>
            <w:r w:rsidRPr="006D2982">
              <w:rPr>
                <w:rFonts w:hint="eastAsia"/>
                <w:color w:val="auto"/>
              </w:rPr>
              <w:t>(F)[0]後続04: [AFTER]  commonData=2, tlsData=2</w:t>
            </w:r>
          </w:p>
          <w:p w14:paraId="460090DE" w14:textId="14D24CAE" w:rsidR="006D2982" w:rsidRPr="006D2982" w:rsidRDefault="006D2982" w:rsidP="006D2982">
            <w:pPr>
              <w:pStyle w:val="3-"/>
              <w:rPr>
                <w:color w:val="auto"/>
              </w:rPr>
            </w:pPr>
            <w:r w:rsidRPr="006D2982">
              <w:rPr>
                <w:rFonts w:hint="eastAsia"/>
                <w:color w:val="auto"/>
              </w:rPr>
              <w:t>(P)先行: [BEFORE] commonData=2, tlsData=2</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1EC27921" w14:textId="77777777" w:rsidR="006D2982" w:rsidRPr="006D2982" w:rsidRDefault="006D2982" w:rsidP="006D2982">
            <w:pPr>
              <w:pStyle w:val="3-"/>
              <w:rPr>
                <w:color w:val="auto"/>
              </w:rPr>
            </w:pPr>
            <w:r w:rsidRPr="006D2982">
              <w:rPr>
                <w:rFonts w:hint="eastAsia"/>
                <w:color w:val="auto"/>
              </w:rPr>
              <w:t>(P)先行: [AFTER]  commonData=3, tlsData=3</w:t>
            </w:r>
          </w:p>
          <w:p w14:paraId="25ADB0B8" w14:textId="08F78A52" w:rsidR="006D2982" w:rsidRPr="006D2982" w:rsidRDefault="006D2982" w:rsidP="006D2982">
            <w:pPr>
              <w:pStyle w:val="3-"/>
              <w:rPr>
                <w:color w:val="auto"/>
              </w:rPr>
            </w:pPr>
            <w:r w:rsidRPr="006D2982">
              <w:rPr>
                <w:rFonts w:hint="eastAsia"/>
                <w:color w:val="auto"/>
              </w:rPr>
              <w:t>(F)[0]後続04: [BEFORE] commonData=3, tlsData=2</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1361527F" w14:textId="77777777" w:rsidR="006D2982" w:rsidRPr="006D2982" w:rsidRDefault="006D2982" w:rsidP="006D2982">
            <w:pPr>
              <w:pStyle w:val="3-"/>
              <w:rPr>
                <w:color w:val="auto"/>
              </w:rPr>
            </w:pPr>
            <w:r w:rsidRPr="006D2982">
              <w:rPr>
                <w:rFonts w:hint="eastAsia"/>
                <w:color w:val="auto"/>
              </w:rPr>
              <w:t>(F)[3]後続05: [BEFORE] commonData=3, tlsData=2</w:t>
            </w:r>
          </w:p>
          <w:p w14:paraId="17A688D6" w14:textId="77777777" w:rsidR="006D2982" w:rsidRPr="006D2982" w:rsidRDefault="006D2982" w:rsidP="006D2982">
            <w:pPr>
              <w:pStyle w:val="3-"/>
              <w:rPr>
                <w:color w:val="auto"/>
              </w:rPr>
            </w:pPr>
            <w:r w:rsidRPr="006D2982">
              <w:rPr>
                <w:rFonts w:hint="eastAsia"/>
                <w:color w:val="auto"/>
              </w:rPr>
              <w:t>(F)[1]後続03: [BEFORE] commonData=3, tlsData=2</w:t>
            </w:r>
          </w:p>
          <w:p w14:paraId="6ADC4425" w14:textId="77777777" w:rsidR="006D2982" w:rsidRPr="006D2982" w:rsidRDefault="006D2982" w:rsidP="006D2982">
            <w:pPr>
              <w:pStyle w:val="3-"/>
              <w:rPr>
                <w:color w:val="auto"/>
              </w:rPr>
            </w:pPr>
            <w:r w:rsidRPr="006D2982">
              <w:rPr>
                <w:rFonts w:hint="eastAsia"/>
                <w:color w:val="auto"/>
              </w:rPr>
              <w:t>(F)[4]後続01: [BEFORE] commonData=3, tlsData=2</w:t>
            </w:r>
          </w:p>
          <w:p w14:paraId="1F2F2772" w14:textId="77777777" w:rsidR="006D2982" w:rsidRPr="006D2982" w:rsidRDefault="006D2982" w:rsidP="006D2982">
            <w:pPr>
              <w:pStyle w:val="3-"/>
              <w:rPr>
                <w:color w:val="auto"/>
              </w:rPr>
            </w:pPr>
            <w:r w:rsidRPr="006D2982">
              <w:rPr>
                <w:rFonts w:hint="eastAsia"/>
                <w:color w:val="auto"/>
              </w:rPr>
              <w:t>(F)[2]後続02: [BEFORE] commonData=3, tlsData=2</w:t>
            </w:r>
          </w:p>
          <w:p w14:paraId="6F08F862" w14:textId="77777777" w:rsidR="006D2982" w:rsidRPr="006D2982" w:rsidRDefault="006D2982" w:rsidP="006D2982">
            <w:pPr>
              <w:pStyle w:val="3-"/>
              <w:rPr>
                <w:color w:val="auto"/>
              </w:rPr>
            </w:pPr>
            <w:r w:rsidRPr="006D2982">
              <w:rPr>
                <w:rFonts w:hint="eastAsia"/>
                <w:color w:val="auto"/>
              </w:rPr>
              <w:t>(F)[4]後続01: [AFTER]  commonData=3, tlsData=3</w:t>
            </w:r>
          </w:p>
          <w:p w14:paraId="462DBBBE" w14:textId="77777777" w:rsidR="006D2982" w:rsidRPr="006D2982" w:rsidRDefault="006D2982" w:rsidP="006D2982">
            <w:pPr>
              <w:pStyle w:val="3-"/>
              <w:rPr>
                <w:color w:val="auto"/>
              </w:rPr>
            </w:pPr>
            <w:r w:rsidRPr="006D2982">
              <w:rPr>
                <w:rFonts w:hint="eastAsia"/>
                <w:color w:val="auto"/>
              </w:rPr>
              <w:t>(F)[0]後続04: [AFTER]  commonData=3, tlsData=3</w:t>
            </w:r>
          </w:p>
          <w:p w14:paraId="6388307A" w14:textId="77777777" w:rsidR="006D2982" w:rsidRPr="006D2982" w:rsidRDefault="006D2982" w:rsidP="006D2982">
            <w:pPr>
              <w:pStyle w:val="3-"/>
              <w:rPr>
                <w:color w:val="auto"/>
              </w:rPr>
            </w:pPr>
            <w:r w:rsidRPr="006D2982">
              <w:rPr>
                <w:rFonts w:hint="eastAsia"/>
                <w:color w:val="auto"/>
              </w:rPr>
              <w:t>(F)[3]後続05: [AFTER]  commonData=3, tlsData=3</w:t>
            </w:r>
          </w:p>
          <w:p w14:paraId="7AB8AAF5" w14:textId="77777777" w:rsidR="006D2982" w:rsidRPr="006D2982" w:rsidRDefault="006D2982" w:rsidP="006D2982">
            <w:pPr>
              <w:pStyle w:val="3-"/>
              <w:rPr>
                <w:color w:val="auto"/>
              </w:rPr>
            </w:pPr>
            <w:r w:rsidRPr="006D2982">
              <w:rPr>
                <w:rFonts w:hint="eastAsia"/>
                <w:color w:val="auto"/>
              </w:rPr>
              <w:t>(F)[1]後続03: [AFTER]  commonData=3, tlsData=3</w:t>
            </w:r>
          </w:p>
          <w:p w14:paraId="198375C3" w14:textId="77777777" w:rsidR="006D2982" w:rsidRPr="006D2982" w:rsidRDefault="006D2982" w:rsidP="006D2982">
            <w:pPr>
              <w:pStyle w:val="3-"/>
              <w:rPr>
                <w:color w:val="auto"/>
              </w:rPr>
            </w:pPr>
            <w:r w:rsidRPr="006D2982">
              <w:rPr>
                <w:rFonts w:hint="eastAsia"/>
                <w:color w:val="auto"/>
              </w:rPr>
              <w:t>(F)[2]後続02: [AFTER]  commonData=3, tlsData=3</w:t>
            </w:r>
          </w:p>
          <w:p w14:paraId="63497DF3" w14:textId="1A889FC0" w:rsidR="006D2982" w:rsidRPr="006D2982" w:rsidRDefault="006D2982" w:rsidP="006D2982">
            <w:pPr>
              <w:pStyle w:val="3-"/>
              <w:rPr>
                <w:color w:val="auto"/>
              </w:rPr>
            </w:pPr>
            <w:r w:rsidRPr="006D2982">
              <w:rPr>
                <w:rFonts w:hint="eastAsia"/>
                <w:color w:val="auto"/>
              </w:rPr>
              <w:t>(P)先行: [QUIT]</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sidRPr="00DF2682">
              <w:rPr>
                <w:rFonts w:hint="eastAsia"/>
                <w:color w:val="FF0000"/>
              </w:rPr>
              <w:t>←先行スレッド終了</w:t>
            </w:r>
          </w:p>
          <w:p w14:paraId="1571B164" w14:textId="77777777" w:rsidR="006D2982" w:rsidRPr="006D2982" w:rsidRDefault="006D2982" w:rsidP="006D2982">
            <w:pPr>
              <w:pStyle w:val="3-"/>
              <w:rPr>
                <w:color w:val="auto"/>
              </w:rPr>
            </w:pPr>
            <w:r w:rsidRPr="006D2982">
              <w:rPr>
                <w:rFonts w:hint="eastAsia"/>
                <w:color w:val="auto"/>
              </w:rPr>
              <w:t>- end:(P)先行 -</w:t>
            </w:r>
          </w:p>
          <w:p w14:paraId="45AF0233" w14:textId="22547BFF" w:rsidR="006D2982" w:rsidRPr="006D2982" w:rsidRDefault="006D2982" w:rsidP="006D2982">
            <w:pPr>
              <w:pStyle w:val="3-"/>
              <w:rPr>
                <w:color w:val="auto"/>
              </w:rPr>
            </w:pPr>
            <w:r w:rsidRPr="006D2982">
              <w:rPr>
                <w:rFonts w:hint="eastAsia"/>
                <w:color w:val="auto"/>
              </w:rPr>
              <w:t>(F)[3]後続05: [QUIT]</w:t>
            </w:r>
            <w:r w:rsidR="004A7B47">
              <w:rPr>
                <w:color w:val="auto"/>
              </w:rPr>
              <w:tab/>
            </w:r>
            <w:r w:rsidR="004A7B47">
              <w:rPr>
                <w:color w:val="auto"/>
              </w:rPr>
              <w:tab/>
            </w:r>
            <w:r w:rsidR="004A7B47">
              <w:rPr>
                <w:color w:val="auto"/>
              </w:rPr>
              <w:tab/>
            </w:r>
            <w:r w:rsidR="004A7B47">
              <w:rPr>
                <w:color w:val="auto"/>
              </w:rPr>
              <w:tab/>
            </w:r>
            <w:r w:rsidR="004A7B47">
              <w:rPr>
                <w:color w:val="auto"/>
              </w:rPr>
              <w:tab/>
            </w:r>
            <w:r w:rsidR="004A7B47" w:rsidRPr="004A7B47">
              <w:rPr>
                <w:color w:val="FF0000"/>
              </w:rPr>
              <w:t>←先行スレッドの終了に反応して後続スレッド</w:t>
            </w:r>
            <w:r w:rsidR="00DF2682">
              <w:rPr>
                <w:rFonts w:hint="eastAsia"/>
                <w:color w:val="FF0000"/>
              </w:rPr>
              <w:t>も</w:t>
            </w:r>
            <w:r w:rsidR="004A7B47" w:rsidRPr="004A7B47">
              <w:rPr>
                <w:color w:val="FF0000"/>
              </w:rPr>
              <w:t>終了</w:t>
            </w:r>
          </w:p>
          <w:p w14:paraId="65F43332" w14:textId="77777777" w:rsidR="006D2982" w:rsidRPr="006D2982" w:rsidRDefault="006D2982" w:rsidP="006D2982">
            <w:pPr>
              <w:pStyle w:val="3-"/>
              <w:rPr>
                <w:color w:val="auto"/>
              </w:rPr>
            </w:pPr>
            <w:r w:rsidRPr="006D2982">
              <w:rPr>
                <w:rFonts w:hint="eastAsia"/>
                <w:color w:val="auto"/>
              </w:rPr>
              <w:t>- end:(F)[3]後続05 -</w:t>
            </w:r>
          </w:p>
          <w:p w14:paraId="645CE8BE" w14:textId="77777777" w:rsidR="006D2982" w:rsidRPr="006D2982" w:rsidRDefault="006D2982" w:rsidP="006D2982">
            <w:pPr>
              <w:pStyle w:val="3-"/>
              <w:rPr>
                <w:color w:val="auto"/>
              </w:rPr>
            </w:pPr>
            <w:r w:rsidRPr="006D2982">
              <w:rPr>
                <w:rFonts w:hint="eastAsia"/>
                <w:color w:val="auto"/>
              </w:rPr>
              <w:t>(F)[0]後続04: [QUIT]</w:t>
            </w:r>
          </w:p>
          <w:p w14:paraId="5B59AA39" w14:textId="77777777" w:rsidR="006D2982" w:rsidRPr="006D2982" w:rsidRDefault="006D2982" w:rsidP="006D2982">
            <w:pPr>
              <w:pStyle w:val="3-"/>
              <w:rPr>
                <w:color w:val="auto"/>
              </w:rPr>
            </w:pPr>
            <w:r w:rsidRPr="006D2982">
              <w:rPr>
                <w:rFonts w:hint="eastAsia"/>
                <w:color w:val="auto"/>
              </w:rPr>
              <w:t>- end:(F)[0]後続04 -</w:t>
            </w:r>
          </w:p>
          <w:p w14:paraId="19E42773" w14:textId="77777777" w:rsidR="006D2982" w:rsidRPr="006D2982" w:rsidRDefault="006D2982" w:rsidP="006D2982">
            <w:pPr>
              <w:pStyle w:val="3-"/>
              <w:rPr>
                <w:color w:val="auto"/>
              </w:rPr>
            </w:pPr>
            <w:r w:rsidRPr="006D2982">
              <w:rPr>
                <w:rFonts w:hint="eastAsia"/>
                <w:color w:val="auto"/>
              </w:rPr>
              <w:t>(F)[4]後続01: [QUIT]</w:t>
            </w:r>
          </w:p>
          <w:p w14:paraId="60CA18FA" w14:textId="77777777" w:rsidR="006D2982" w:rsidRPr="006D2982" w:rsidRDefault="006D2982" w:rsidP="006D2982">
            <w:pPr>
              <w:pStyle w:val="3-"/>
              <w:rPr>
                <w:color w:val="auto"/>
              </w:rPr>
            </w:pPr>
            <w:r w:rsidRPr="006D2982">
              <w:rPr>
                <w:rFonts w:hint="eastAsia"/>
                <w:color w:val="auto"/>
              </w:rPr>
              <w:t>- end:(F)[4]後続01 -</w:t>
            </w:r>
          </w:p>
          <w:p w14:paraId="442D237C" w14:textId="77777777" w:rsidR="006D2982" w:rsidRPr="006D2982" w:rsidRDefault="006D2982" w:rsidP="006D2982">
            <w:pPr>
              <w:pStyle w:val="3-"/>
              <w:rPr>
                <w:color w:val="auto"/>
              </w:rPr>
            </w:pPr>
            <w:r w:rsidRPr="006D2982">
              <w:rPr>
                <w:rFonts w:hint="eastAsia"/>
                <w:color w:val="auto"/>
              </w:rPr>
              <w:t>(F)[1]後続03: [QUIT]</w:t>
            </w:r>
          </w:p>
          <w:p w14:paraId="12B71EC5" w14:textId="77777777" w:rsidR="006D2982" w:rsidRPr="006D2982" w:rsidRDefault="006D2982" w:rsidP="006D2982">
            <w:pPr>
              <w:pStyle w:val="3-"/>
              <w:rPr>
                <w:color w:val="auto"/>
              </w:rPr>
            </w:pPr>
            <w:r w:rsidRPr="006D2982">
              <w:rPr>
                <w:rFonts w:hint="eastAsia"/>
                <w:color w:val="auto"/>
              </w:rPr>
              <w:t>- end:(F)[1]後続03 -</w:t>
            </w:r>
          </w:p>
          <w:p w14:paraId="1624336D" w14:textId="77777777" w:rsidR="006D2982" w:rsidRPr="006D2982" w:rsidRDefault="006D2982" w:rsidP="006D2982">
            <w:pPr>
              <w:pStyle w:val="3-"/>
              <w:rPr>
                <w:color w:val="auto"/>
              </w:rPr>
            </w:pPr>
            <w:r w:rsidRPr="006D2982">
              <w:rPr>
                <w:rFonts w:hint="eastAsia"/>
                <w:color w:val="auto"/>
              </w:rPr>
              <w:t>(F)[2]後続02: [QUIT]</w:t>
            </w:r>
          </w:p>
          <w:p w14:paraId="05D5977F" w14:textId="77777777" w:rsidR="006D2982" w:rsidRPr="006D2982" w:rsidRDefault="006D2982" w:rsidP="006D2982">
            <w:pPr>
              <w:pStyle w:val="3-"/>
              <w:rPr>
                <w:color w:val="auto"/>
              </w:rPr>
            </w:pPr>
            <w:r w:rsidRPr="006D2982">
              <w:rPr>
                <w:rFonts w:hint="eastAsia"/>
                <w:color w:val="auto"/>
              </w:rPr>
              <w:t>- end:(F)[2]後続02 -</w:t>
            </w:r>
          </w:p>
          <w:p w14:paraId="6F9BEA39" w14:textId="62EF1D23" w:rsidR="0036070F" w:rsidRPr="00DD51B6" w:rsidRDefault="006D2982" w:rsidP="006D2982">
            <w:pPr>
              <w:pStyle w:val="3-"/>
            </w:pPr>
            <w:r w:rsidRPr="006D2982">
              <w:rPr>
                <w:color w:val="auto"/>
              </w:rPr>
              <w:t xml:space="preserve">Cond-Sginal * 10000000 = </w:t>
            </w:r>
            <w:r w:rsidRPr="004A7B47">
              <w:rPr>
                <w:color w:val="FF0000"/>
              </w:rPr>
              <w:t>0.944458 sec</w:t>
            </w:r>
            <w:r w:rsidR="009518EA">
              <w:rPr>
                <w:color w:val="FF0000"/>
              </w:rPr>
              <w:tab/>
            </w:r>
            <w:r w:rsidR="009518EA">
              <w:rPr>
                <w:color w:val="FF0000"/>
              </w:rPr>
              <w:tab/>
            </w:r>
            <w:r w:rsidR="009518EA">
              <w:rPr>
                <w:rFonts w:hint="eastAsia"/>
                <w:color w:val="FF0000"/>
              </w:rPr>
              <w:t>←1千万回ループによる処理時間計測</w:t>
            </w:r>
          </w:p>
        </w:tc>
      </w:tr>
    </w:tbl>
    <w:p w14:paraId="1FEC244B" w14:textId="162BC90C" w:rsidR="0036070F" w:rsidRDefault="0036070F" w:rsidP="0036070F">
      <w:pPr>
        <w:pStyle w:val="3"/>
      </w:pPr>
      <w:bookmarkStart w:id="128" w:name="_Toc378866165"/>
      <w:r>
        <w:t>C++11</w:t>
      </w:r>
      <w:r>
        <w:rPr>
          <w:rFonts w:hint="eastAsia"/>
        </w:rPr>
        <w:t>版</w:t>
      </w:r>
      <w:bookmarkEnd w:id="128"/>
    </w:p>
    <w:p w14:paraId="39A96316" w14:textId="062C4969" w:rsidR="006D2982" w:rsidRDefault="006D2982" w:rsidP="006D2982">
      <w:pPr>
        <w:pStyle w:val="aa"/>
        <w:ind w:left="447" w:firstLine="283"/>
      </w:pPr>
      <w:r>
        <w:t>C++11</w:t>
      </w:r>
      <w:r>
        <w:rPr>
          <w:rFonts w:hint="eastAsia"/>
        </w:rPr>
        <w:t>版の条件変数。</w:t>
      </w:r>
      <w:r w:rsidR="00D4166A">
        <w:rPr>
          <w:rFonts w:hint="eastAsia"/>
        </w:rPr>
        <w:t>ミューテックスと変数を別途用意して組み合わせて使うのは、</w:t>
      </w:r>
      <w:r w:rsidR="00D4166A">
        <w:rPr>
          <w:rFonts w:hint="eastAsia"/>
        </w:rPr>
        <w:lastRenderedPageBreak/>
        <w:t>Posix</w:t>
      </w:r>
      <w:r w:rsidR="00D4166A">
        <w:rPr>
          <w:rFonts w:hint="eastAsia"/>
        </w:rPr>
        <w:t>ライブラリ版と同じ。</w:t>
      </w:r>
    </w:p>
    <w:p w14:paraId="324B2081" w14:textId="6237B09D" w:rsidR="006D2982" w:rsidRDefault="006D2982" w:rsidP="006D2982">
      <w:pPr>
        <w:pStyle w:val="aa"/>
        <w:keepNext/>
        <w:widowControl/>
        <w:spacing w:beforeLines="50" w:before="180"/>
        <w:ind w:leftChars="203" w:left="447" w:hangingChars="10" w:hanging="21"/>
      </w:pPr>
      <w:r>
        <w:t>C++11</w:t>
      </w:r>
      <w:r>
        <w:rPr>
          <w:rFonts w:hint="eastAsia"/>
        </w:rPr>
        <w:t>版条件変数のサンプル：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FAEF06C" w14:textId="77777777" w:rsidTr="00874659">
        <w:tc>
          <w:tcPr>
            <w:tcW w:w="8494" w:type="dxa"/>
          </w:tcPr>
          <w:p w14:paraId="28870144" w14:textId="77777777" w:rsidR="006D2982" w:rsidRDefault="006D2982" w:rsidP="006D2982">
            <w:pPr>
              <w:pStyle w:val="3-"/>
            </w:pPr>
            <w:r>
              <w:t>#include &lt;stdio.h&gt;</w:t>
            </w:r>
          </w:p>
          <w:p w14:paraId="5E48600C" w14:textId="77777777" w:rsidR="006D2982" w:rsidRDefault="006D2982" w:rsidP="006D2982">
            <w:pPr>
              <w:pStyle w:val="3-"/>
            </w:pPr>
            <w:r>
              <w:t>#include &lt;stdlib.h&gt;</w:t>
            </w:r>
          </w:p>
          <w:p w14:paraId="19999E1A" w14:textId="77777777" w:rsidR="006D2982" w:rsidRDefault="006D2982" w:rsidP="006D2982">
            <w:pPr>
              <w:pStyle w:val="3-"/>
            </w:pPr>
          </w:p>
          <w:p w14:paraId="35531AF2" w14:textId="77777777" w:rsidR="006D2982" w:rsidRDefault="006D2982" w:rsidP="006D2982">
            <w:pPr>
              <w:pStyle w:val="3-"/>
            </w:pPr>
            <w:r>
              <w:t>#include &lt;thread&gt;</w:t>
            </w:r>
          </w:p>
          <w:p w14:paraId="503D850A" w14:textId="77777777" w:rsidR="006D2982" w:rsidRPr="009518EA" w:rsidRDefault="006D2982" w:rsidP="006D2982">
            <w:pPr>
              <w:pStyle w:val="3-"/>
              <w:rPr>
                <w:color w:val="FF0000"/>
              </w:rPr>
            </w:pPr>
            <w:r w:rsidRPr="009518EA">
              <w:rPr>
                <w:color w:val="FF0000"/>
              </w:rPr>
              <w:t>#include &lt;mutex&gt;</w:t>
            </w:r>
          </w:p>
          <w:p w14:paraId="6325A347" w14:textId="77777777" w:rsidR="006D2982" w:rsidRPr="009518EA" w:rsidRDefault="006D2982" w:rsidP="006D2982">
            <w:pPr>
              <w:pStyle w:val="3-"/>
              <w:rPr>
                <w:color w:val="FF0000"/>
              </w:rPr>
            </w:pPr>
            <w:r w:rsidRPr="009518EA">
              <w:rPr>
                <w:color w:val="FF0000"/>
              </w:rPr>
              <w:t>#include &lt;condition_variable&gt;</w:t>
            </w:r>
          </w:p>
          <w:p w14:paraId="35F5C20C" w14:textId="77777777" w:rsidR="006D2982" w:rsidRDefault="006D2982" w:rsidP="006D2982">
            <w:pPr>
              <w:pStyle w:val="3-"/>
            </w:pPr>
            <w:r>
              <w:t>#include &lt;atomic&gt;</w:t>
            </w:r>
          </w:p>
          <w:p w14:paraId="30220560" w14:textId="77777777" w:rsidR="006D2982" w:rsidRDefault="006D2982" w:rsidP="006D2982">
            <w:pPr>
              <w:pStyle w:val="3-"/>
            </w:pPr>
          </w:p>
          <w:p w14:paraId="730A348E" w14:textId="77777777" w:rsidR="009D5D73" w:rsidRDefault="009D5D73" w:rsidP="009D5D73">
            <w:pPr>
              <w:pStyle w:val="3-"/>
              <w:rPr>
                <w:rFonts w:hint="eastAsia"/>
              </w:rPr>
            </w:pPr>
            <w:r>
              <w:rPr>
                <w:rFonts w:hint="eastAsia"/>
              </w:rPr>
              <w:t xml:space="preserve">#include &lt;chrono&gt; </w:t>
            </w:r>
            <w:r w:rsidRPr="009D5D73">
              <w:rPr>
                <w:rFonts w:hint="eastAsia"/>
                <w:color w:val="00B050"/>
              </w:rPr>
              <w:t>//時間計測用</w:t>
            </w:r>
          </w:p>
          <w:p w14:paraId="24350480" w14:textId="698F2724" w:rsidR="006D2982" w:rsidRPr="009518EA" w:rsidRDefault="009D5D73" w:rsidP="009D5D73">
            <w:pPr>
              <w:pStyle w:val="3-"/>
              <w:rPr>
                <w:color w:val="00B050"/>
              </w:rPr>
            </w:pPr>
            <w:r>
              <w:rPr>
                <w:rFonts w:hint="eastAsia"/>
              </w:rPr>
              <w:t xml:space="preserve">#include &lt;random&gt; </w:t>
            </w:r>
            <w:r w:rsidRPr="009D5D73">
              <w:rPr>
                <w:rFonts w:hint="eastAsia"/>
                <w:color w:val="00B050"/>
              </w:rPr>
              <w:t>//乱数生成用</w:t>
            </w:r>
          </w:p>
          <w:p w14:paraId="20FA6710" w14:textId="77777777" w:rsidR="006D2982" w:rsidRDefault="006D2982" w:rsidP="006D2982">
            <w:pPr>
              <w:pStyle w:val="3-"/>
            </w:pPr>
          </w:p>
          <w:p w14:paraId="41508C02" w14:textId="77777777" w:rsidR="006D2982" w:rsidRPr="009518EA" w:rsidRDefault="006D2982" w:rsidP="006D2982">
            <w:pPr>
              <w:pStyle w:val="3-"/>
              <w:rPr>
                <w:color w:val="00B050"/>
              </w:rPr>
            </w:pPr>
            <w:r w:rsidRPr="009518EA">
              <w:rPr>
                <w:rFonts w:hint="eastAsia"/>
                <w:color w:val="00B050"/>
              </w:rPr>
              <w:t>//スレッド情報</w:t>
            </w:r>
          </w:p>
          <w:p w14:paraId="4A17EF3C" w14:textId="77777777" w:rsidR="006D2982" w:rsidRPr="009518EA" w:rsidRDefault="006D2982" w:rsidP="006D2982">
            <w:pPr>
              <w:pStyle w:val="3-"/>
              <w:rPr>
                <w:color w:val="00B050"/>
              </w:rPr>
            </w:pPr>
            <w:r>
              <w:rPr>
                <w:rFonts w:hint="eastAsia"/>
              </w:rPr>
              <w:t xml:space="preserve">static const int FOLLOW_THREAD_MAX = 10;          </w:t>
            </w:r>
            <w:r w:rsidRPr="009518EA">
              <w:rPr>
                <w:rFonts w:hint="eastAsia"/>
                <w:color w:val="00B050"/>
              </w:rPr>
              <w:t>//後続スレッド最大数</w:t>
            </w:r>
          </w:p>
          <w:p w14:paraId="1341A7B7" w14:textId="77777777" w:rsidR="006D2982" w:rsidRDefault="006D2982" w:rsidP="006D2982">
            <w:pPr>
              <w:pStyle w:val="3-"/>
            </w:pPr>
            <w:r>
              <w:rPr>
                <w:rFonts w:hint="eastAsia"/>
              </w:rPr>
              <w:t xml:space="preserve">static volatile int s_followThreadNum = 0;        </w:t>
            </w:r>
            <w:r w:rsidRPr="009518EA">
              <w:rPr>
                <w:rFonts w:hint="eastAsia"/>
                <w:color w:val="00B050"/>
              </w:rPr>
              <w:t>//後続スレッド数</w:t>
            </w:r>
          </w:p>
          <w:p w14:paraId="58CBE5EE" w14:textId="77777777" w:rsidR="006D2982" w:rsidRDefault="006D2982" w:rsidP="006D2982">
            <w:pPr>
              <w:pStyle w:val="3-"/>
            </w:pPr>
            <w:r>
              <w:rPr>
                <w:rFonts w:hint="eastAsia"/>
              </w:rPr>
              <w:t xml:space="preserve">static std::atomic&lt;int&gt; s_followThreadNo = 0;     </w:t>
            </w:r>
            <w:r w:rsidRPr="009518EA">
              <w:rPr>
                <w:rFonts w:hint="eastAsia"/>
                <w:color w:val="00B050"/>
              </w:rPr>
              <w:t>//後続スレッド番号発番用</w:t>
            </w:r>
          </w:p>
          <w:p w14:paraId="2140BC1F" w14:textId="77777777" w:rsidR="006D2982" w:rsidRDefault="006D2982" w:rsidP="006D2982">
            <w:pPr>
              <w:pStyle w:val="3-"/>
            </w:pPr>
            <w:r>
              <w:rPr>
                <w:rFonts w:hint="eastAsia"/>
              </w:rPr>
              <w:t>static volatile bool s_IsQuirProiorThread = false;</w:t>
            </w:r>
            <w:r w:rsidRPr="009518EA">
              <w:rPr>
                <w:rFonts w:hint="eastAsia"/>
                <w:color w:val="00B050"/>
              </w:rPr>
              <w:t>//先行スレッド終了フラグ</w:t>
            </w:r>
          </w:p>
          <w:p w14:paraId="4B7DB0E0" w14:textId="77777777" w:rsidR="006D2982" w:rsidRDefault="006D2982" w:rsidP="006D2982">
            <w:pPr>
              <w:pStyle w:val="3-"/>
            </w:pPr>
          </w:p>
          <w:p w14:paraId="2FF76362" w14:textId="77777777" w:rsidR="006D2982" w:rsidRPr="009518EA" w:rsidRDefault="006D2982" w:rsidP="006D2982">
            <w:pPr>
              <w:pStyle w:val="3-"/>
              <w:rPr>
                <w:color w:val="00B050"/>
              </w:rPr>
            </w:pPr>
            <w:r w:rsidRPr="009518EA">
              <w:rPr>
                <w:rFonts w:hint="eastAsia"/>
                <w:color w:val="00B050"/>
              </w:rPr>
              <w:t>//条件変数</w:t>
            </w:r>
          </w:p>
          <w:p w14:paraId="40AC708E" w14:textId="77777777" w:rsidR="006D2982" w:rsidRPr="009518EA" w:rsidRDefault="006D2982" w:rsidP="006D2982">
            <w:pPr>
              <w:pStyle w:val="3-"/>
              <w:rPr>
                <w:color w:val="00B050"/>
              </w:rPr>
            </w:pPr>
            <w:r w:rsidRPr="009518EA">
              <w:rPr>
                <w:rFonts w:hint="eastAsia"/>
                <w:color w:val="00B050"/>
              </w:rPr>
              <w:t>//※条件変数は、必ず条件変数＋ミューテックス＋変数のセットで扱う</w:t>
            </w:r>
          </w:p>
          <w:p w14:paraId="3266DC24" w14:textId="77777777" w:rsidR="006D2982" w:rsidRDefault="006D2982" w:rsidP="006D2982">
            <w:pPr>
              <w:pStyle w:val="3-"/>
            </w:pPr>
            <w:r w:rsidRPr="009518EA">
              <w:rPr>
                <w:rFonts w:hint="eastAsia"/>
                <w:color w:val="FF0000"/>
              </w:rPr>
              <w:t>static std::condition_variable s_followCond[FOLLOW_THREAD_MAX];</w:t>
            </w:r>
            <w:r w:rsidRPr="009518EA">
              <w:rPr>
                <w:rFonts w:hint="eastAsia"/>
                <w:color w:val="00B050"/>
              </w:rPr>
              <w:t>//後続スレッド処理完了条件変数</w:t>
            </w:r>
          </w:p>
          <w:p w14:paraId="2F1821C7" w14:textId="77777777" w:rsidR="006D2982" w:rsidRDefault="006D2982" w:rsidP="006D2982">
            <w:pPr>
              <w:pStyle w:val="3-"/>
            </w:pPr>
            <w:r w:rsidRPr="009518EA">
              <w:rPr>
                <w:rFonts w:hint="eastAsia"/>
                <w:color w:val="FF0000"/>
              </w:rPr>
              <w:t xml:space="preserve">static std::mutex s_followCondMutex[FOLLOW_THREAD_MAX];   </w:t>
            </w:r>
            <w:r>
              <w:rPr>
                <w:rFonts w:hint="eastAsia"/>
              </w:rPr>
              <w:t xml:space="preserve">    </w:t>
            </w:r>
            <w:r w:rsidRPr="009518EA">
              <w:rPr>
                <w:rFonts w:hint="eastAsia"/>
                <w:color w:val="00B050"/>
              </w:rPr>
              <w:t xml:space="preserve"> //後続スレッド処理完了条件変数ミューテックス</w:t>
            </w:r>
          </w:p>
          <w:p w14:paraId="4BD49AD2" w14:textId="77777777" w:rsidR="006D2982" w:rsidRDefault="006D2982" w:rsidP="006D2982">
            <w:pPr>
              <w:pStyle w:val="3-"/>
            </w:pPr>
            <w:r w:rsidRPr="009518EA">
              <w:rPr>
                <w:rFonts w:hint="eastAsia"/>
                <w:color w:val="FF0000"/>
              </w:rPr>
              <w:t xml:space="preserve">static volatile bool s_followFinished[FOLLOW_THREAD_MAX];    </w:t>
            </w:r>
            <w:r>
              <w:rPr>
                <w:rFonts w:hint="eastAsia"/>
              </w:rPr>
              <w:t xml:space="preserve">  </w:t>
            </w:r>
            <w:r w:rsidRPr="009518EA">
              <w:rPr>
                <w:rFonts w:hint="eastAsia"/>
                <w:color w:val="00B050"/>
              </w:rPr>
              <w:t>//後続スレッド処理完了フラグ</w:t>
            </w:r>
          </w:p>
          <w:p w14:paraId="364447BA" w14:textId="77777777" w:rsidR="006D2982" w:rsidRDefault="006D2982" w:rsidP="006D2982">
            <w:pPr>
              <w:pStyle w:val="3-"/>
            </w:pPr>
          </w:p>
          <w:p w14:paraId="74807173" w14:textId="77777777" w:rsidR="006D2982" w:rsidRPr="009D5D73" w:rsidRDefault="006D2982" w:rsidP="006D2982">
            <w:pPr>
              <w:pStyle w:val="3-"/>
              <w:rPr>
                <w:color w:val="00B050"/>
              </w:rPr>
            </w:pPr>
            <w:r w:rsidRPr="009D5D73">
              <w:rPr>
                <w:rFonts w:hint="eastAsia"/>
                <w:color w:val="00B050"/>
              </w:rPr>
              <w:t>//共有データ</w:t>
            </w:r>
          </w:p>
          <w:p w14:paraId="7E8D4288" w14:textId="77777777" w:rsidR="006D2982" w:rsidRDefault="006D2982" w:rsidP="006D2982">
            <w:pPr>
              <w:pStyle w:val="3-"/>
            </w:pPr>
            <w:r>
              <w:t>static int s_commonData = 0;</w:t>
            </w:r>
          </w:p>
          <w:p w14:paraId="0C3E620E" w14:textId="77777777" w:rsidR="006D2982" w:rsidRDefault="006D2982" w:rsidP="006D2982">
            <w:pPr>
              <w:pStyle w:val="3-"/>
            </w:pPr>
          </w:p>
          <w:p w14:paraId="5044764C" w14:textId="77777777" w:rsidR="006D2982" w:rsidRPr="009D5D73" w:rsidRDefault="006D2982" w:rsidP="006D2982">
            <w:pPr>
              <w:pStyle w:val="3-"/>
              <w:rPr>
                <w:color w:val="00B050"/>
              </w:rPr>
            </w:pPr>
            <w:r w:rsidRPr="009D5D73">
              <w:rPr>
                <w:rFonts w:hint="eastAsia"/>
                <w:color w:val="00B050"/>
              </w:rPr>
              <w:t>//スレッド固有データ</w:t>
            </w:r>
          </w:p>
          <w:p w14:paraId="6D7B18D3" w14:textId="77777777" w:rsidR="006D2982" w:rsidRDefault="006D2982" w:rsidP="006D2982">
            <w:pPr>
              <w:pStyle w:val="3-"/>
            </w:pPr>
            <w:r>
              <w:t>__declspec(thread) int s_tlsData = 0;</w:t>
            </w:r>
          </w:p>
          <w:p w14:paraId="267440FA" w14:textId="77777777" w:rsidR="006D2982" w:rsidRPr="009D5D73" w:rsidRDefault="006D2982" w:rsidP="006D2982">
            <w:pPr>
              <w:pStyle w:val="3-"/>
              <w:rPr>
                <w:color w:val="00B050"/>
              </w:rPr>
            </w:pPr>
            <w:r w:rsidRPr="009D5D73">
              <w:rPr>
                <w:rFonts w:hint="eastAsia"/>
                <w:color w:val="00B050"/>
              </w:rPr>
              <w:t>//thread_local int s_tlsData = 0;//Visual C++ 2013 では thread_local キーワードが使えない</w:t>
            </w:r>
          </w:p>
          <w:p w14:paraId="54ED8711" w14:textId="77777777" w:rsidR="006D2982" w:rsidRDefault="006D2982" w:rsidP="006D2982">
            <w:pPr>
              <w:pStyle w:val="3-"/>
            </w:pPr>
          </w:p>
          <w:p w14:paraId="3763859F" w14:textId="77777777" w:rsidR="006D2982" w:rsidRPr="009D5D73" w:rsidRDefault="006D2982" w:rsidP="006D2982">
            <w:pPr>
              <w:pStyle w:val="3-"/>
              <w:rPr>
                <w:color w:val="00B050"/>
              </w:rPr>
            </w:pPr>
            <w:r w:rsidRPr="009D5D73">
              <w:rPr>
                <w:rFonts w:hint="eastAsia"/>
                <w:color w:val="00B050"/>
              </w:rPr>
              <w:t>//【処理説明】</w:t>
            </w:r>
          </w:p>
          <w:p w14:paraId="0009F491" w14:textId="77777777" w:rsidR="006D2982" w:rsidRPr="009D5D73" w:rsidRDefault="006D2982" w:rsidP="006D2982">
            <w:pPr>
              <w:pStyle w:val="3-"/>
              <w:rPr>
                <w:color w:val="00B050"/>
              </w:rPr>
            </w:pPr>
            <w:r w:rsidRPr="009D5D73">
              <w:rPr>
                <w:rFonts w:hint="eastAsia"/>
                <w:color w:val="00B050"/>
              </w:rPr>
              <w:t>//先行スレッドが共有データを作成し、それが完了したら</w:t>
            </w:r>
          </w:p>
          <w:p w14:paraId="18F7FCF3" w14:textId="77777777" w:rsidR="006D2982" w:rsidRPr="009D5D73" w:rsidRDefault="006D2982" w:rsidP="006D2982">
            <w:pPr>
              <w:pStyle w:val="3-"/>
              <w:rPr>
                <w:color w:val="00B050"/>
              </w:rPr>
            </w:pPr>
            <w:r w:rsidRPr="009D5D73">
              <w:rPr>
                <w:rFonts w:hint="eastAsia"/>
                <w:color w:val="00B050"/>
              </w:rPr>
              <w:t>//複数の後続スレッドがスタート。</w:t>
            </w:r>
          </w:p>
          <w:p w14:paraId="7CAFB870" w14:textId="77777777" w:rsidR="006D2982" w:rsidRPr="009D5D73" w:rsidRDefault="006D2982" w:rsidP="006D2982">
            <w:pPr>
              <w:pStyle w:val="3-"/>
              <w:rPr>
                <w:color w:val="00B050"/>
              </w:rPr>
            </w:pPr>
            <w:r w:rsidRPr="009D5D73">
              <w:rPr>
                <w:rFonts w:hint="eastAsia"/>
                <w:color w:val="00B050"/>
              </w:rPr>
              <w:t>//後続スレッドは共有データを読み込むだけのため、並列で動作。</w:t>
            </w:r>
          </w:p>
          <w:p w14:paraId="7C439717" w14:textId="77777777" w:rsidR="006D2982" w:rsidRPr="009D5D73" w:rsidRDefault="006D2982" w:rsidP="006D2982">
            <w:pPr>
              <w:pStyle w:val="3-"/>
              <w:rPr>
                <w:color w:val="00B050"/>
              </w:rPr>
            </w:pPr>
            <w:r w:rsidRPr="009D5D73">
              <w:rPr>
                <w:rFonts w:hint="eastAsia"/>
                <w:color w:val="00B050"/>
              </w:rPr>
              <w:t>//後続スレッドの処理が全て完了したら、また先行スレッドが稼働。</w:t>
            </w:r>
          </w:p>
          <w:p w14:paraId="48084577" w14:textId="77777777" w:rsidR="006D2982" w:rsidRPr="009D5D73" w:rsidRDefault="006D2982" w:rsidP="006D2982">
            <w:pPr>
              <w:pStyle w:val="3-"/>
              <w:rPr>
                <w:color w:val="00B050"/>
              </w:rPr>
            </w:pPr>
            <w:r w:rsidRPr="009D5D73">
              <w:rPr>
                <w:rFonts w:hint="eastAsia"/>
                <w:color w:val="00B050"/>
              </w:rPr>
              <w:t>//以上を何度か繰り返し、先行スレッドが終了したら全スレッド終了。</w:t>
            </w:r>
          </w:p>
          <w:p w14:paraId="005DC6AB" w14:textId="77777777" w:rsidR="006D2982" w:rsidRPr="009D5D73" w:rsidRDefault="006D2982" w:rsidP="006D2982">
            <w:pPr>
              <w:pStyle w:val="3-"/>
              <w:rPr>
                <w:color w:val="00B050"/>
              </w:rPr>
            </w:pPr>
            <w:r w:rsidRPr="009D5D73">
              <w:rPr>
                <w:rFonts w:hint="eastAsia"/>
                <w:color w:val="00B050"/>
              </w:rPr>
              <w:t>//※メインループ⇒描画スレッドのようなリレー処理への応用を想定。</w:t>
            </w:r>
          </w:p>
          <w:p w14:paraId="289B38D5" w14:textId="77777777" w:rsidR="006D2982" w:rsidRDefault="006D2982" w:rsidP="006D2982">
            <w:pPr>
              <w:pStyle w:val="3-"/>
            </w:pPr>
          </w:p>
          <w:p w14:paraId="65E00B62" w14:textId="77777777" w:rsidR="006D2982" w:rsidRPr="009D5D73" w:rsidRDefault="006D2982" w:rsidP="006D2982">
            <w:pPr>
              <w:pStyle w:val="3-"/>
              <w:rPr>
                <w:color w:val="00B050"/>
              </w:rPr>
            </w:pPr>
            <w:r w:rsidRPr="009D5D73">
              <w:rPr>
                <w:rFonts w:hint="eastAsia"/>
                <w:color w:val="00B050"/>
              </w:rPr>
              <w:t>//先行スレッド</w:t>
            </w:r>
          </w:p>
          <w:p w14:paraId="5F21AC2E" w14:textId="77777777" w:rsidR="006D2982" w:rsidRDefault="006D2982" w:rsidP="006D2982">
            <w:pPr>
              <w:pStyle w:val="3-"/>
            </w:pPr>
            <w:r>
              <w:t>void priorThreadFunc(const char* name)</w:t>
            </w:r>
          </w:p>
          <w:p w14:paraId="29D74B09" w14:textId="77777777" w:rsidR="006D2982" w:rsidRDefault="006D2982" w:rsidP="006D2982">
            <w:pPr>
              <w:pStyle w:val="3-"/>
            </w:pPr>
            <w:r>
              <w:t>{</w:t>
            </w:r>
          </w:p>
          <w:p w14:paraId="43666871" w14:textId="77777777" w:rsidR="006D2982" w:rsidRDefault="006D2982" w:rsidP="006D2982">
            <w:pPr>
              <w:pStyle w:val="3-"/>
            </w:pPr>
            <w:r>
              <w:rPr>
                <w:rFonts w:hint="eastAsia"/>
              </w:rPr>
              <w:tab/>
            </w:r>
            <w:r w:rsidRPr="009D5D73">
              <w:rPr>
                <w:rFonts w:hint="eastAsia"/>
                <w:color w:val="00B050"/>
              </w:rPr>
              <w:t>//開始</w:t>
            </w:r>
          </w:p>
          <w:p w14:paraId="4AC19E87" w14:textId="77777777" w:rsidR="006D2982" w:rsidRDefault="006D2982" w:rsidP="006D2982">
            <w:pPr>
              <w:pStyle w:val="3-"/>
            </w:pPr>
            <w:r>
              <w:tab/>
              <w:t>printf("- begin:(P)%s -\n", name);</w:t>
            </w:r>
          </w:p>
          <w:p w14:paraId="00EB74F8" w14:textId="77777777" w:rsidR="006D2982" w:rsidRDefault="006D2982" w:rsidP="006D2982">
            <w:pPr>
              <w:pStyle w:val="3-"/>
            </w:pPr>
            <w:r>
              <w:tab/>
              <w:t>fflush(stdout);</w:t>
            </w:r>
          </w:p>
          <w:p w14:paraId="7BCEF130" w14:textId="77777777" w:rsidR="008342F0" w:rsidRDefault="008342F0" w:rsidP="008342F0">
            <w:pPr>
              <w:pStyle w:val="3-"/>
            </w:pPr>
          </w:p>
          <w:p w14:paraId="4D07C442" w14:textId="77777777" w:rsidR="008342F0" w:rsidRDefault="008342F0" w:rsidP="008342F0">
            <w:pPr>
              <w:pStyle w:val="3-"/>
              <w:rPr>
                <w:rFonts w:hint="eastAsia"/>
              </w:rPr>
            </w:pPr>
            <w:r>
              <w:rPr>
                <w:rFonts w:hint="eastAsia"/>
              </w:rPr>
              <w:tab/>
            </w:r>
            <w:r w:rsidRPr="008342F0">
              <w:rPr>
                <w:rFonts w:hint="eastAsia"/>
                <w:color w:val="00B050"/>
              </w:rPr>
              <w:t>//乱数</w:t>
            </w:r>
          </w:p>
          <w:p w14:paraId="3E0101B3" w14:textId="77777777" w:rsidR="008342F0" w:rsidRDefault="008342F0" w:rsidP="008342F0">
            <w:pPr>
              <w:pStyle w:val="3-"/>
            </w:pPr>
            <w:r>
              <w:tab/>
              <w:t>std::random_device seed_gen;</w:t>
            </w:r>
          </w:p>
          <w:p w14:paraId="47AB152E" w14:textId="77777777" w:rsidR="008342F0" w:rsidRDefault="008342F0" w:rsidP="008342F0">
            <w:pPr>
              <w:pStyle w:val="3-"/>
            </w:pPr>
            <w:r>
              <w:tab/>
              <w:t>std::mt19937 rnd(seed_gen());</w:t>
            </w:r>
          </w:p>
          <w:p w14:paraId="63F2EBFD" w14:textId="095867CC" w:rsidR="006D2982" w:rsidRDefault="008342F0" w:rsidP="008342F0">
            <w:pPr>
              <w:pStyle w:val="3-"/>
            </w:pPr>
            <w:r>
              <w:tab/>
              <w:t>std::uniform_int_distribution&lt;int&gt; sleep_time(0, 499);</w:t>
            </w:r>
          </w:p>
          <w:p w14:paraId="1F92A7AC" w14:textId="77777777" w:rsidR="008342F0" w:rsidRDefault="008342F0" w:rsidP="008342F0">
            <w:pPr>
              <w:pStyle w:val="3-"/>
            </w:pPr>
          </w:p>
          <w:p w14:paraId="795434F4" w14:textId="77777777" w:rsidR="006D2982" w:rsidRPr="009D5D73" w:rsidRDefault="006D2982" w:rsidP="006D2982">
            <w:pPr>
              <w:pStyle w:val="3-"/>
              <w:rPr>
                <w:color w:val="00B050"/>
              </w:rPr>
            </w:pPr>
            <w:r>
              <w:rPr>
                <w:rFonts w:hint="eastAsia"/>
              </w:rPr>
              <w:tab/>
            </w:r>
            <w:r w:rsidRPr="009D5D73">
              <w:rPr>
                <w:rFonts w:hint="eastAsia"/>
                <w:color w:val="00B050"/>
              </w:rPr>
              <w:t>//初期化</w:t>
            </w:r>
          </w:p>
          <w:p w14:paraId="2E807D76" w14:textId="77777777" w:rsidR="006D2982" w:rsidRDefault="006D2982" w:rsidP="006D2982">
            <w:pPr>
              <w:pStyle w:val="3-"/>
            </w:pPr>
            <w:r>
              <w:rPr>
                <w:rFonts w:hint="eastAsia"/>
              </w:rPr>
              <w:tab/>
              <w:t>s_IsQuirProiorThread = false;</w:t>
            </w:r>
            <w:r w:rsidRPr="009D5D73">
              <w:rPr>
                <w:rFonts w:hint="eastAsia"/>
                <w:color w:val="00B050"/>
              </w:rPr>
              <w:t>//先行処理終了フラグ</w:t>
            </w:r>
          </w:p>
          <w:p w14:paraId="1259E56C" w14:textId="77777777" w:rsidR="006D2982" w:rsidRDefault="006D2982" w:rsidP="006D2982">
            <w:pPr>
              <w:pStyle w:val="3-"/>
            </w:pPr>
          </w:p>
          <w:p w14:paraId="1DC313A3" w14:textId="77777777" w:rsidR="006D2982" w:rsidRPr="009D5D73" w:rsidRDefault="006D2982" w:rsidP="006D2982">
            <w:pPr>
              <w:pStyle w:val="3-"/>
              <w:rPr>
                <w:color w:val="00B050"/>
              </w:rPr>
            </w:pPr>
            <w:r w:rsidRPr="009D5D73">
              <w:rPr>
                <w:rFonts w:hint="eastAsia"/>
                <w:color w:val="00B050"/>
              </w:rPr>
              <w:tab/>
              <w:t>//処理</w:t>
            </w:r>
          </w:p>
          <w:p w14:paraId="5FD51EEB" w14:textId="77777777" w:rsidR="006D2982" w:rsidRDefault="006D2982" w:rsidP="006D2982">
            <w:pPr>
              <w:pStyle w:val="3-"/>
            </w:pPr>
            <w:r>
              <w:tab/>
              <w:t>static const int LOOP_COUNT_MAX = 3;</w:t>
            </w:r>
          </w:p>
          <w:p w14:paraId="0E0FFAE3" w14:textId="77777777" w:rsidR="006D2982" w:rsidRDefault="006D2982" w:rsidP="006D2982">
            <w:pPr>
              <w:pStyle w:val="3-"/>
            </w:pPr>
            <w:r>
              <w:tab/>
              <w:t>int loop_counter = 0;</w:t>
            </w:r>
          </w:p>
          <w:p w14:paraId="16187DF4" w14:textId="77777777" w:rsidR="006D2982" w:rsidRDefault="006D2982" w:rsidP="006D2982">
            <w:pPr>
              <w:pStyle w:val="3-"/>
            </w:pPr>
            <w:r>
              <w:tab/>
              <w:t>while (1)</w:t>
            </w:r>
          </w:p>
          <w:p w14:paraId="44A4C8EA" w14:textId="77777777" w:rsidR="006D2982" w:rsidRDefault="006D2982" w:rsidP="006D2982">
            <w:pPr>
              <w:pStyle w:val="3-"/>
            </w:pPr>
            <w:r>
              <w:tab/>
              <w:t>{</w:t>
            </w:r>
          </w:p>
          <w:p w14:paraId="00BC9998" w14:textId="77777777" w:rsidR="006D2982" w:rsidRDefault="006D2982" w:rsidP="006D2982">
            <w:pPr>
              <w:pStyle w:val="3-"/>
            </w:pPr>
            <w:r>
              <w:rPr>
                <w:rFonts w:hint="eastAsia"/>
              </w:rPr>
              <w:tab/>
            </w:r>
            <w:r>
              <w:rPr>
                <w:rFonts w:hint="eastAsia"/>
              </w:rPr>
              <w:tab/>
            </w:r>
            <w:r w:rsidRPr="009D5D73">
              <w:rPr>
                <w:rFonts w:hint="eastAsia"/>
                <w:color w:val="00B050"/>
              </w:rPr>
              <w:t>//全後続スレッド処理完了待ち</w:t>
            </w:r>
          </w:p>
          <w:p w14:paraId="5E5D14DD" w14:textId="77777777" w:rsidR="006D2982" w:rsidRDefault="006D2982" w:rsidP="006D2982">
            <w:pPr>
              <w:pStyle w:val="3-"/>
            </w:pPr>
            <w:r>
              <w:tab/>
            </w:r>
            <w:r>
              <w:tab/>
              <w:t>for (int i = 0; i &lt; s_followThreadNum; ++i)</w:t>
            </w:r>
          </w:p>
          <w:p w14:paraId="33F6486A" w14:textId="77777777" w:rsidR="006D2982" w:rsidRDefault="006D2982" w:rsidP="006D2982">
            <w:pPr>
              <w:pStyle w:val="3-"/>
            </w:pPr>
            <w:r>
              <w:tab/>
            </w:r>
            <w:r>
              <w:tab/>
              <w:t>{</w:t>
            </w:r>
          </w:p>
          <w:p w14:paraId="0A44DF8E" w14:textId="77777777" w:rsidR="006D2982" w:rsidRDefault="006D2982" w:rsidP="006D2982">
            <w:pPr>
              <w:pStyle w:val="3-"/>
            </w:pPr>
            <w:r>
              <w:lastRenderedPageBreak/>
              <w:tab/>
            </w:r>
            <w:r>
              <w:tab/>
            </w:r>
            <w:r>
              <w:tab/>
            </w:r>
            <w:r w:rsidRPr="009D5D73">
              <w:rPr>
                <w:color w:val="FF0000"/>
              </w:rPr>
              <w:t>{</w:t>
            </w:r>
          </w:p>
          <w:p w14:paraId="237BDBA4"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p>
          <w:p w14:paraId="0F410449" w14:textId="2118A371"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rFonts w:hint="eastAsia"/>
                <w:color w:val="00B050"/>
              </w:rPr>
              <w:t xml:space="preserve"> </w:t>
            </w:r>
            <w:r w:rsidRPr="009D5D73">
              <w:rPr>
                <w:color w:val="00B050"/>
              </w:rPr>
              <w:t xml:space="preserve"> </w:t>
            </w:r>
            <w:r w:rsidRPr="009D5D73">
              <w:rPr>
                <w:rFonts w:hint="eastAsia"/>
                <w:color w:val="00B050"/>
              </w:rPr>
              <w:t>//</w:t>
            </w:r>
            <w:r w:rsidR="006D2982" w:rsidRPr="009D5D73">
              <w:rPr>
                <w:rFonts w:hint="eastAsia"/>
                <w:color w:val="00B050"/>
              </w:rPr>
              <w:t>（ブロックから抜ける時に自動解放）</w:t>
            </w:r>
          </w:p>
          <w:p w14:paraId="4C4E12C0"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while (!s_followFinished[i])</w:t>
            </w:r>
            <w:r w:rsidRPr="009D5D73">
              <w:rPr>
                <w:rFonts w:hint="eastAsia"/>
                <w:color w:val="00B050"/>
              </w:rPr>
              <w:t>//待機終了条件を満たしていない場合</w:t>
            </w:r>
          </w:p>
          <w:p w14:paraId="6A322C5C"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s_followCond[i].wait(lock);</w:t>
            </w:r>
            <w:r w:rsidRPr="009D5D73">
              <w:rPr>
                <w:rFonts w:hint="eastAsia"/>
                <w:color w:val="00B050"/>
              </w:rPr>
              <w:t>//待機（ロック開放→待機→待機終了→ロック取得が行われる）</w:t>
            </w:r>
          </w:p>
          <w:p w14:paraId="0751E99A" w14:textId="6C7B5FAE" w:rsidR="009D5D73" w:rsidRDefault="009D5D73" w:rsidP="009D5D73">
            <w:pPr>
              <w:pStyle w:val="3-"/>
            </w:pPr>
            <w:r>
              <w:tab/>
            </w:r>
            <w:r>
              <w:rPr>
                <w:rFonts w:hint="eastAsia"/>
              </w:rPr>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21DCB2BF" w14:textId="77777777" w:rsidR="006D2982" w:rsidRDefault="006D2982" w:rsidP="006D2982">
            <w:pPr>
              <w:pStyle w:val="3-"/>
            </w:pPr>
            <w:r>
              <w:tab/>
            </w:r>
            <w:r>
              <w:tab/>
            </w:r>
            <w:r>
              <w:tab/>
            </w:r>
            <w:r w:rsidRPr="009D5D73">
              <w:rPr>
                <w:color w:val="FF0000"/>
              </w:rPr>
              <w:t>}</w:t>
            </w:r>
          </w:p>
          <w:p w14:paraId="6F229B0D" w14:textId="77777777" w:rsidR="006D2982" w:rsidRDefault="006D2982" w:rsidP="006D2982">
            <w:pPr>
              <w:pStyle w:val="3-"/>
            </w:pPr>
            <w:r>
              <w:tab/>
            </w:r>
            <w:r>
              <w:tab/>
              <w:t>}</w:t>
            </w:r>
          </w:p>
          <w:p w14:paraId="1DA324A1" w14:textId="77777777" w:rsidR="006D2982" w:rsidRDefault="006D2982" w:rsidP="006D2982">
            <w:pPr>
              <w:pStyle w:val="3-"/>
            </w:pPr>
          </w:p>
          <w:p w14:paraId="16C10557"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//ループカウンタ進行＆終了判定</w:t>
            </w:r>
          </w:p>
          <w:p w14:paraId="05F68DB6" w14:textId="77777777" w:rsidR="006D2982" w:rsidRDefault="006D2982" w:rsidP="006D2982">
            <w:pPr>
              <w:pStyle w:val="3-"/>
            </w:pPr>
            <w:r>
              <w:tab/>
            </w:r>
            <w:r>
              <w:tab/>
              <w:t>if (loop_counter++ == LOOP_COUNT_MAX)</w:t>
            </w:r>
          </w:p>
          <w:p w14:paraId="5EA72DF2" w14:textId="77777777" w:rsidR="006D2982" w:rsidRDefault="006D2982" w:rsidP="006D2982">
            <w:pPr>
              <w:pStyle w:val="3-"/>
            </w:pPr>
            <w:r>
              <w:tab/>
            </w:r>
            <w:r>
              <w:tab/>
              <w:t>{</w:t>
            </w:r>
          </w:p>
          <w:p w14:paraId="4E9A8AE9"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//処理終了</w:t>
            </w:r>
          </w:p>
          <w:p w14:paraId="19CFD900" w14:textId="77777777" w:rsidR="006D2982" w:rsidRDefault="006D2982" w:rsidP="006D2982">
            <w:pPr>
              <w:pStyle w:val="3-"/>
            </w:pPr>
            <w:r>
              <w:tab/>
            </w:r>
            <w:r>
              <w:tab/>
            </w:r>
            <w:r>
              <w:tab/>
              <w:t>printf("(P)%s: [QUIT]\n", name);</w:t>
            </w:r>
          </w:p>
          <w:p w14:paraId="55C48BFF" w14:textId="77777777" w:rsidR="006D2982" w:rsidRDefault="006D2982" w:rsidP="006D2982">
            <w:pPr>
              <w:pStyle w:val="3-"/>
            </w:pPr>
            <w:r>
              <w:tab/>
            </w:r>
            <w:r>
              <w:tab/>
            </w:r>
            <w:r>
              <w:tab/>
              <w:t>fflush(stdout);</w:t>
            </w:r>
          </w:p>
          <w:p w14:paraId="703B9BE9" w14:textId="77777777" w:rsidR="006D2982" w:rsidRDefault="006D2982" w:rsidP="006D2982">
            <w:pPr>
              <w:pStyle w:val="3-"/>
            </w:pPr>
            <w:r>
              <w:tab/>
            </w:r>
            <w:r>
              <w:tab/>
            </w:r>
            <w:r>
              <w:tab/>
            </w:r>
          </w:p>
          <w:p w14:paraId="39D93786"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//先行スレッド終了フラグ</w:t>
            </w:r>
          </w:p>
          <w:p w14:paraId="5D33EF83" w14:textId="77777777" w:rsidR="006D2982" w:rsidRDefault="006D2982" w:rsidP="006D2982">
            <w:pPr>
              <w:pStyle w:val="3-"/>
            </w:pPr>
            <w:r>
              <w:tab/>
            </w:r>
            <w:r>
              <w:tab/>
            </w:r>
            <w:r>
              <w:tab/>
              <w:t>s_IsQuirProiorThread = true;</w:t>
            </w:r>
          </w:p>
          <w:p w14:paraId="2C785AA5" w14:textId="77777777" w:rsidR="006D2982" w:rsidRDefault="006D2982" w:rsidP="006D2982">
            <w:pPr>
              <w:pStyle w:val="3-"/>
            </w:pPr>
            <w:r>
              <w:tab/>
            </w:r>
            <w:r>
              <w:tab/>
            </w:r>
            <w:r>
              <w:tab/>
            </w:r>
          </w:p>
          <w:p w14:paraId="203A2E8E"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//先行スレッド処理完了：全待機スレッドを起床</w:t>
            </w:r>
          </w:p>
          <w:p w14:paraId="7318C36B" w14:textId="77777777" w:rsidR="006D2982" w:rsidRDefault="006D2982" w:rsidP="006D2982">
            <w:pPr>
              <w:pStyle w:val="3-"/>
            </w:pPr>
            <w:r>
              <w:tab/>
            </w:r>
            <w:r>
              <w:tab/>
            </w:r>
            <w:r>
              <w:tab/>
              <w:t>for (int i = 0; i &lt; s_followThreadNum; ++i)</w:t>
            </w:r>
          </w:p>
          <w:p w14:paraId="180DC4CD" w14:textId="77777777" w:rsidR="006D2982" w:rsidRDefault="006D2982" w:rsidP="006D2982">
            <w:pPr>
              <w:pStyle w:val="3-"/>
            </w:pPr>
            <w:r>
              <w:tab/>
            </w:r>
            <w:r>
              <w:tab/>
            </w:r>
            <w:r>
              <w:tab/>
              <w:t>{</w:t>
            </w:r>
          </w:p>
          <w:p w14:paraId="6343B9B9" w14:textId="77777777" w:rsidR="006D2982" w:rsidRDefault="006D2982" w:rsidP="006D2982">
            <w:pPr>
              <w:pStyle w:val="3-"/>
            </w:pPr>
            <w:r>
              <w:tab/>
            </w:r>
            <w:r>
              <w:tab/>
            </w:r>
            <w:r>
              <w:tab/>
            </w:r>
            <w:r>
              <w:tab/>
            </w:r>
            <w:r w:rsidRPr="009D5D73">
              <w:rPr>
                <w:color w:val="FF0000"/>
              </w:rPr>
              <w:t>{</w:t>
            </w:r>
          </w:p>
          <w:p w14:paraId="78BE36E4" w14:textId="59FC73C5"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r w:rsidR="009D5D73" w:rsidRPr="009D5D73">
              <w:rPr>
                <w:rFonts w:hint="eastAsia"/>
                <w:color w:val="00B050"/>
              </w:rPr>
              <w:t>（ブロックから</w:t>
            </w:r>
          </w:p>
          <w:p w14:paraId="3838D276" w14:textId="6B45E9D3"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76EED40D"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4349F919"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07E61006" w14:textId="77777777" w:rsidR="006D2982" w:rsidRDefault="006D2982" w:rsidP="006D2982">
            <w:pPr>
              <w:pStyle w:val="3-"/>
            </w:pPr>
            <w:r>
              <w:tab/>
            </w:r>
            <w:r>
              <w:tab/>
            </w:r>
            <w:r>
              <w:tab/>
            </w:r>
            <w:r>
              <w:tab/>
            </w:r>
            <w:r w:rsidRPr="009D5D73">
              <w:rPr>
                <w:color w:val="FF0000"/>
              </w:rPr>
              <w:t>}</w:t>
            </w:r>
          </w:p>
          <w:p w14:paraId="200164CA" w14:textId="77777777" w:rsidR="006D2982" w:rsidRDefault="006D2982" w:rsidP="006D2982">
            <w:pPr>
              <w:pStyle w:val="3-"/>
            </w:pPr>
            <w:r>
              <w:tab/>
            </w:r>
            <w:r>
              <w:tab/>
            </w:r>
            <w:r>
              <w:tab/>
              <w:t>}</w:t>
            </w:r>
          </w:p>
          <w:p w14:paraId="70844C1B" w14:textId="77777777" w:rsidR="006D2982" w:rsidRDefault="006D2982" w:rsidP="006D2982">
            <w:pPr>
              <w:pStyle w:val="3-"/>
            </w:pPr>
          </w:p>
          <w:p w14:paraId="1E68A6E4" w14:textId="77777777" w:rsidR="006D2982" w:rsidRDefault="006D2982" w:rsidP="006D2982">
            <w:pPr>
              <w:pStyle w:val="3-"/>
            </w:pPr>
            <w:r>
              <w:tab/>
            </w:r>
            <w:r>
              <w:tab/>
            </w:r>
            <w:r>
              <w:tab/>
              <w:t>break;</w:t>
            </w:r>
          </w:p>
          <w:p w14:paraId="2FD72EB4" w14:textId="77777777" w:rsidR="006D2982" w:rsidRDefault="006D2982" w:rsidP="006D2982">
            <w:pPr>
              <w:pStyle w:val="3-"/>
            </w:pPr>
            <w:r>
              <w:tab/>
            </w:r>
            <w:r>
              <w:tab/>
              <w:t>}</w:t>
            </w:r>
          </w:p>
          <w:p w14:paraId="6D2779DE" w14:textId="77777777" w:rsidR="006D2982" w:rsidRDefault="006D2982" w:rsidP="006D2982">
            <w:pPr>
              <w:pStyle w:val="3-"/>
            </w:pPr>
          </w:p>
          <w:p w14:paraId="1E7B289F" w14:textId="77777777" w:rsidR="006D2982" w:rsidRDefault="006D2982" w:rsidP="006D2982">
            <w:pPr>
              <w:pStyle w:val="3-"/>
            </w:pPr>
            <w:r>
              <w:rPr>
                <w:rFonts w:hint="eastAsia"/>
              </w:rPr>
              <w:tab/>
            </w:r>
            <w:r>
              <w:rPr>
                <w:rFonts w:hint="eastAsia"/>
              </w:rPr>
              <w:tab/>
            </w:r>
            <w:r w:rsidRPr="009D5D73">
              <w:rPr>
                <w:rFonts w:hint="eastAsia"/>
                <w:color w:val="00B050"/>
              </w:rPr>
              <w:t>//データ表示（前）</w:t>
            </w:r>
          </w:p>
          <w:p w14:paraId="75D20FAF" w14:textId="77777777" w:rsidR="006D2982" w:rsidRDefault="006D2982" w:rsidP="006D2982">
            <w:pPr>
              <w:pStyle w:val="3-"/>
            </w:pPr>
            <w:r>
              <w:tab/>
            </w:r>
            <w:r>
              <w:tab/>
              <w:t>printf("(P)%s: [BEFORE] commonData=%d, tlsData=%d\n", name, s_commonData, s_tlsData);</w:t>
            </w:r>
          </w:p>
          <w:p w14:paraId="16B0A80F" w14:textId="77777777" w:rsidR="006D2982" w:rsidRDefault="006D2982" w:rsidP="006D2982">
            <w:pPr>
              <w:pStyle w:val="3-"/>
            </w:pPr>
            <w:r>
              <w:tab/>
            </w:r>
            <w:r>
              <w:tab/>
              <w:t>fflush(stdout);</w:t>
            </w:r>
          </w:p>
          <w:p w14:paraId="122C081E" w14:textId="77777777" w:rsidR="006D2982" w:rsidRDefault="006D2982" w:rsidP="006D2982">
            <w:pPr>
              <w:pStyle w:val="3-"/>
            </w:pPr>
          </w:p>
          <w:p w14:paraId="3E401102" w14:textId="77777777" w:rsidR="006D2982" w:rsidRDefault="006D2982" w:rsidP="006D2982">
            <w:pPr>
              <w:pStyle w:val="3-"/>
            </w:pPr>
            <w:r>
              <w:rPr>
                <w:rFonts w:hint="eastAsia"/>
              </w:rPr>
              <w:tab/>
            </w:r>
            <w:r>
              <w:rPr>
                <w:rFonts w:hint="eastAsia"/>
              </w:rPr>
              <w:tab/>
            </w:r>
            <w:r w:rsidRPr="009D5D73">
              <w:rPr>
                <w:rFonts w:hint="eastAsia"/>
                <w:color w:val="00B050"/>
              </w:rPr>
              <w:t>//データ取得</w:t>
            </w:r>
          </w:p>
          <w:p w14:paraId="3AD956B7" w14:textId="77777777" w:rsidR="006D2982" w:rsidRDefault="006D2982" w:rsidP="006D2982">
            <w:pPr>
              <w:pStyle w:val="3-"/>
            </w:pPr>
            <w:r>
              <w:tab/>
            </w:r>
            <w:r>
              <w:tab/>
              <w:t>int common_data = s_commonData;</w:t>
            </w:r>
          </w:p>
          <w:p w14:paraId="3EE06DEB" w14:textId="77777777" w:rsidR="006D2982" w:rsidRDefault="006D2982" w:rsidP="006D2982">
            <w:pPr>
              <w:pStyle w:val="3-"/>
            </w:pPr>
            <w:r>
              <w:tab/>
            </w:r>
            <w:r>
              <w:tab/>
              <w:t>int tls_data = s_tlsData;</w:t>
            </w:r>
          </w:p>
          <w:p w14:paraId="42E59621" w14:textId="77777777" w:rsidR="006D2982" w:rsidRDefault="006D2982" w:rsidP="006D2982">
            <w:pPr>
              <w:pStyle w:val="3-"/>
            </w:pPr>
          </w:p>
          <w:p w14:paraId="7CBD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//データ更新</w:t>
            </w:r>
          </w:p>
          <w:p w14:paraId="05643494" w14:textId="77777777" w:rsidR="006D2982" w:rsidRDefault="006D2982" w:rsidP="006D2982">
            <w:pPr>
              <w:pStyle w:val="3-"/>
            </w:pPr>
            <w:r>
              <w:tab/>
            </w:r>
            <w:r>
              <w:tab/>
              <w:t>++common_data;</w:t>
            </w:r>
          </w:p>
          <w:p w14:paraId="7041C863" w14:textId="77777777" w:rsidR="006D2982" w:rsidRDefault="006D2982" w:rsidP="006D2982">
            <w:pPr>
              <w:pStyle w:val="3-"/>
            </w:pPr>
            <w:r>
              <w:tab/>
            </w:r>
            <w:r>
              <w:tab/>
              <w:t>++tls_data;</w:t>
            </w:r>
          </w:p>
          <w:p w14:paraId="26B167C4" w14:textId="77777777" w:rsidR="006D2982" w:rsidRDefault="006D2982" w:rsidP="006D2982">
            <w:pPr>
              <w:pStyle w:val="3-"/>
            </w:pPr>
          </w:p>
          <w:p w14:paraId="7EE68FF5"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//若干ランダムでスリープ（0～499 msec）</w:t>
            </w:r>
          </w:p>
          <w:p w14:paraId="6E2DAE53" w14:textId="158E474A" w:rsidR="006D2982" w:rsidRDefault="006D2982" w:rsidP="006D2982">
            <w:pPr>
              <w:pStyle w:val="3-"/>
            </w:pPr>
            <w:r>
              <w:tab/>
            </w:r>
            <w:r>
              <w:tab/>
            </w:r>
            <w:r w:rsidR="008342F0" w:rsidRPr="008342F0">
              <w:t>std::this_thread::sleep_for(std::chrono::milliseconds(sleep_time(rnd)));</w:t>
            </w:r>
          </w:p>
          <w:p w14:paraId="69859DF6" w14:textId="77777777" w:rsidR="006D2982" w:rsidRDefault="006D2982" w:rsidP="006D2982">
            <w:pPr>
              <w:pStyle w:val="3-"/>
            </w:pPr>
          </w:p>
          <w:p w14:paraId="4609D14A" w14:textId="77777777" w:rsidR="006D2982" w:rsidRDefault="006D2982" w:rsidP="006D2982">
            <w:pPr>
              <w:pStyle w:val="3-"/>
            </w:pPr>
            <w:r>
              <w:rPr>
                <w:rFonts w:hint="eastAsia"/>
              </w:rPr>
              <w:tab/>
            </w:r>
            <w:r>
              <w:rPr>
                <w:rFonts w:hint="eastAsia"/>
              </w:rPr>
              <w:tab/>
            </w:r>
            <w:r w:rsidRPr="009D5D73">
              <w:rPr>
                <w:rFonts w:hint="eastAsia"/>
                <w:color w:val="00B050"/>
              </w:rPr>
              <w:t>//データ書き戻し</w:t>
            </w:r>
          </w:p>
          <w:p w14:paraId="01AEE572" w14:textId="77777777" w:rsidR="006D2982" w:rsidRDefault="006D2982" w:rsidP="006D2982">
            <w:pPr>
              <w:pStyle w:val="3-"/>
            </w:pPr>
            <w:r>
              <w:tab/>
            </w:r>
            <w:r>
              <w:tab/>
              <w:t>s_commonData = common_data;</w:t>
            </w:r>
          </w:p>
          <w:p w14:paraId="2DA4E68F" w14:textId="77777777" w:rsidR="006D2982" w:rsidRDefault="006D2982" w:rsidP="006D2982">
            <w:pPr>
              <w:pStyle w:val="3-"/>
            </w:pPr>
            <w:r>
              <w:tab/>
            </w:r>
            <w:r>
              <w:tab/>
              <w:t>s_tlsData = tls_data;</w:t>
            </w:r>
          </w:p>
          <w:p w14:paraId="2A2DD2DF" w14:textId="77777777" w:rsidR="006D2982" w:rsidRDefault="006D2982" w:rsidP="006D2982">
            <w:pPr>
              <w:pStyle w:val="3-"/>
            </w:pPr>
          </w:p>
          <w:p w14:paraId="3AFF741A"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//データ表示（後）</w:t>
            </w:r>
          </w:p>
          <w:p w14:paraId="7515E109" w14:textId="77777777" w:rsidR="006D2982" w:rsidRDefault="006D2982" w:rsidP="006D2982">
            <w:pPr>
              <w:pStyle w:val="3-"/>
            </w:pPr>
            <w:r>
              <w:tab/>
            </w:r>
            <w:r>
              <w:tab/>
              <w:t>printf("(P)%s: [AFTER]  commonData=%d, tlsData=%d\n", name, s_commonData, s_tlsData);</w:t>
            </w:r>
          </w:p>
          <w:p w14:paraId="6366FD12" w14:textId="77777777" w:rsidR="006D2982" w:rsidRDefault="006D2982" w:rsidP="006D2982">
            <w:pPr>
              <w:pStyle w:val="3-"/>
            </w:pPr>
            <w:r>
              <w:tab/>
            </w:r>
            <w:r>
              <w:tab/>
              <w:t>fflush(stdout);</w:t>
            </w:r>
          </w:p>
          <w:p w14:paraId="01077D79" w14:textId="77777777" w:rsidR="006D2982" w:rsidRDefault="006D2982" w:rsidP="006D2982">
            <w:pPr>
              <w:pStyle w:val="3-"/>
            </w:pPr>
          </w:p>
          <w:p w14:paraId="1765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//先行スレッド処理完了：全待機スレッドを起床</w:t>
            </w:r>
          </w:p>
          <w:p w14:paraId="246BFF3B" w14:textId="77777777" w:rsidR="006D2982" w:rsidRDefault="006D2982" w:rsidP="006D2982">
            <w:pPr>
              <w:pStyle w:val="3-"/>
            </w:pPr>
            <w:r>
              <w:tab/>
            </w:r>
            <w:r>
              <w:tab/>
              <w:t>for (int i = 0; i &lt; s_followThreadNum; ++i)</w:t>
            </w:r>
          </w:p>
          <w:p w14:paraId="5E2B2FE5" w14:textId="77777777" w:rsidR="006D2982" w:rsidRDefault="006D2982" w:rsidP="006D2982">
            <w:pPr>
              <w:pStyle w:val="3-"/>
            </w:pPr>
            <w:r>
              <w:tab/>
            </w:r>
            <w:r>
              <w:tab/>
              <w:t>{</w:t>
            </w:r>
          </w:p>
          <w:p w14:paraId="39D941E4" w14:textId="77777777" w:rsidR="006D2982" w:rsidRDefault="006D2982" w:rsidP="006D2982">
            <w:pPr>
              <w:pStyle w:val="3-"/>
            </w:pPr>
            <w:r>
              <w:tab/>
            </w:r>
            <w:r>
              <w:tab/>
            </w:r>
            <w:r>
              <w:tab/>
            </w:r>
            <w:r w:rsidRPr="009D5D73">
              <w:rPr>
                <w:color w:val="FF0000"/>
              </w:rPr>
              <w:t>{</w:t>
            </w:r>
          </w:p>
          <w:p w14:paraId="33DD7E26"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//ロック取得（ブロックから</w:t>
            </w:r>
          </w:p>
          <w:p w14:paraId="5EC193F4" w14:textId="195C2C7D"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4355E67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51770925"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6F5C5E57" w14:textId="1053B305" w:rsidR="009D5D73" w:rsidRPr="009D5D73" w:rsidRDefault="009D5D73" w:rsidP="009D5D73">
            <w:pPr>
              <w:pStyle w:val="3-"/>
              <w:rPr>
                <w:color w:val="00B050"/>
              </w:rPr>
            </w:pPr>
            <w:r>
              <w:tab/>
            </w:r>
            <w:r>
              <w:tab/>
            </w:r>
            <w:r>
              <w:rPr>
                <w:rFonts w:hint="eastAsia"/>
              </w:rPr>
              <w:tab/>
            </w:r>
            <w:r>
              <w:rPr>
                <w:rFonts w:hint="eastAsia"/>
              </w:rPr>
              <w:tab/>
            </w:r>
            <w:r w:rsidRPr="009D5D73">
              <w:rPr>
                <w:rFonts w:hint="eastAsia"/>
                <w:color w:val="00B050"/>
              </w:rPr>
              <w:t>//※一つの条件変数で多数のスレッドを待機させている場合は、</w:t>
            </w:r>
          </w:p>
          <w:p w14:paraId="459C180E" w14:textId="760789CD" w:rsidR="009D5D73" w:rsidRPr="009D5D73" w:rsidRDefault="009D5D73" w:rsidP="009D5D73">
            <w:pPr>
              <w:pStyle w:val="3-"/>
              <w:rPr>
                <w:color w:val="00B050"/>
              </w:rPr>
            </w:pPr>
            <w:r w:rsidRPr="009D5D73">
              <w:rPr>
                <w:color w:val="00B050"/>
              </w:rPr>
              <w:lastRenderedPageBreak/>
              <w:tab/>
            </w: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5EA6A6D5" w14:textId="77777777" w:rsidR="006D2982" w:rsidRDefault="006D2982" w:rsidP="006D2982">
            <w:pPr>
              <w:pStyle w:val="3-"/>
            </w:pPr>
            <w:r>
              <w:tab/>
            </w:r>
            <w:r>
              <w:tab/>
            </w:r>
            <w:r>
              <w:tab/>
            </w:r>
            <w:r w:rsidRPr="009D5D73">
              <w:rPr>
                <w:color w:val="FF0000"/>
              </w:rPr>
              <w:t>}</w:t>
            </w:r>
          </w:p>
          <w:p w14:paraId="3A5B23C7" w14:textId="77777777" w:rsidR="006D2982" w:rsidRDefault="006D2982" w:rsidP="006D2982">
            <w:pPr>
              <w:pStyle w:val="3-"/>
            </w:pPr>
            <w:r>
              <w:tab/>
            </w:r>
            <w:r>
              <w:tab/>
              <w:t>}</w:t>
            </w:r>
          </w:p>
          <w:p w14:paraId="71019881" w14:textId="77777777" w:rsidR="006D2982" w:rsidRDefault="006D2982" w:rsidP="006D2982">
            <w:pPr>
              <w:pStyle w:val="3-"/>
            </w:pPr>
          </w:p>
          <w:p w14:paraId="654473F6"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//スレッド切り替えのためのスリープ</w:t>
            </w:r>
          </w:p>
          <w:p w14:paraId="0E21A22D" w14:textId="77777777" w:rsidR="006D2982" w:rsidRDefault="006D2982" w:rsidP="006D2982">
            <w:pPr>
              <w:pStyle w:val="3-"/>
            </w:pPr>
            <w:r>
              <w:tab/>
            </w:r>
            <w:r>
              <w:tab/>
              <w:t>std::this_thread::sleep_for(std::chrono::milliseconds(0));</w:t>
            </w:r>
          </w:p>
          <w:p w14:paraId="3B574ADA" w14:textId="77777777" w:rsidR="006D2982" w:rsidRPr="009D5D73" w:rsidRDefault="006D2982" w:rsidP="006D2982">
            <w:pPr>
              <w:pStyle w:val="3-"/>
              <w:rPr>
                <w:color w:val="00B050"/>
              </w:rPr>
            </w:pPr>
            <w:r>
              <w:rPr>
                <w:rFonts w:hint="eastAsia"/>
              </w:rPr>
              <w:tab/>
            </w:r>
            <w:r w:rsidRPr="009D5D73">
              <w:rPr>
                <w:rFonts w:hint="eastAsia"/>
                <w:color w:val="00B050"/>
              </w:rPr>
              <w:t>//</w:t>
            </w:r>
            <w:r w:rsidRPr="009D5D73">
              <w:rPr>
                <w:rFonts w:hint="eastAsia"/>
                <w:color w:val="00B050"/>
              </w:rPr>
              <w:tab/>
              <w:t>//スレッド切り替え</w:t>
            </w:r>
          </w:p>
          <w:p w14:paraId="1EDF5102" w14:textId="77777777" w:rsidR="006D2982" w:rsidRPr="009D5D73" w:rsidRDefault="006D2982" w:rsidP="006D2982">
            <w:pPr>
              <w:pStyle w:val="3-"/>
              <w:rPr>
                <w:color w:val="00B050"/>
              </w:rPr>
            </w:pPr>
            <w:r w:rsidRPr="009D5D73">
              <w:rPr>
                <w:rFonts w:hint="eastAsia"/>
                <w:color w:val="00B050"/>
              </w:rPr>
              <w:tab/>
              <w:t>//</w:t>
            </w:r>
            <w:r w:rsidRPr="009D5D73">
              <w:rPr>
                <w:rFonts w:hint="eastAsia"/>
                <w:color w:val="00B050"/>
              </w:rPr>
              <w:tab/>
              <w:t>std::this_thread::yield();//OSに任せて再スケジューリング</w:t>
            </w:r>
          </w:p>
          <w:p w14:paraId="78337BF6" w14:textId="77777777" w:rsidR="006D2982" w:rsidRDefault="006D2982" w:rsidP="006D2982">
            <w:pPr>
              <w:pStyle w:val="3-"/>
            </w:pPr>
            <w:r>
              <w:tab/>
              <w:t>}</w:t>
            </w:r>
          </w:p>
          <w:p w14:paraId="6A277C15" w14:textId="77777777" w:rsidR="006D2982" w:rsidRDefault="006D2982" w:rsidP="006D2982">
            <w:pPr>
              <w:pStyle w:val="3-"/>
            </w:pPr>
          </w:p>
          <w:p w14:paraId="07D02B3E" w14:textId="77777777" w:rsidR="006D2982" w:rsidRPr="009D5D73" w:rsidRDefault="006D2982" w:rsidP="006D2982">
            <w:pPr>
              <w:pStyle w:val="3-"/>
              <w:rPr>
                <w:color w:val="00B050"/>
              </w:rPr>
            </w:pPr>
            <w:r>
              <w:rPr>
                <w:rFonts w:hint="eastAsia"/>
              </w:rPr>
              <w:tab/>
            </w:r>
            <w:r w:rsidRPr="009D5D73">
              <w:rPr>
                <w:rFonts w:hint="eastAsia"/>
                <w:color w:val="00B050"/>
              </w:rPr>
              <w:t>//終了</w:t>
            </w:r>
          </w:p>
          <w:p w14:paraId="5817956E" w14:textId="77777777" w:rsidR="006D2982" w:rsidRDefault="006D2982" w:rsidP="006D2982">
            <w:pPr>
              <w:pStyle w:val="3-"/>
            </w:pPr>
            <w:r>
              <w:tab/>
              <w:t>printf("- end:(P)%s -\n", name);</w:t>
            </w:r>
          </w:p>
          <w:p w14:paraId="1BCC87BC" w14:textId="77777777" w:rsidR="006D2982" w:rsidRDefault="006D2982" w:rsidP="006D2982">
            <w:pPr>
              <w:pStyle w:val="3-"/>
            </w:pPr>
            <w:r>
              <w:tab/>
              <w:t>fflush(stdout);</w:t>
            </w:r>
          </w:p>
          <w:p w14:paraId="10800AEC" w14:textId="77777777" w:rsidR="006D2982" w:rsidRDefault="006D2982" w:rsidP="006D2982">
            <w:pPr>
              <w:pStyle w:val="3-"/>
            </w:pPr>
            <w:r>
              <w:t>}</w:t>
            </w:r>
          </w:p>
          <w:p w14:paraId="1B2FA820" w14:textId="77777777" w:rsidR="006D2982" w:rsidRDefault="006D2982" w:rsidP="006D2982">
            <w:pPr>
              <w:pStyle w:val="3-"/>
            </w:pPr>
          </w:p>
          <w:p w14:paraId="0E51836F" w14:textId="77777777" w:rsidR="006D2982" w:rsidRDefault="006D2982" w:rsidP="006D2982">
            <w:pPr>
              <w:pStyle w:val="3-"/>
            </w:pPr>
            <w:r w:rsidRPr="009D5D73">
              <w:rPr>
                <w:rFonts w:hint="eastAsia"/>
                <w:color w:val="00B050"/>
              </w:rPr>
              <w:t>//後続スレッド</w:t>
            </w:r>
          </w:p>
          <w:p w14:paraId="682BE874" w14:textId="77777777" w:rsidR="006D2982" w:rsidRDefault="006D2982" w:rsidP="006D2982">
            <w:pPr>
              <w:pStyle w:val="3-"/>
            </w:pPr>
            <w:r>
              <w:t>void followThreadFunc(const char* name)</w:t>
            </w:r>
          </w:p>
          <w:p w14:paraId="77818DA4" w14:textId="77777777" w:rsidR="006D2982" w:rsidRDefault="006D2982" w:rsidP="006D2982">
            <w:pPr>
              <w:pStyle w:val="3-"/>
            </w:pPr>
            <w:r>
              <w:t>{</w:t>
            </w:r>
          </w:p>
          <w:p w14:paraId="4023D52C" w14:textId="77777777" w:rsidR="006D2982" w:rsidRDefault="006D2982" w:rsidP="006D2982">
            <w:pPr>
              <w:pStyle w:val="3-"/>
            </w:pPr>
            <w:r>
              <w:rPr>
                <w:rFonts w:hint="eastAsia"/>
              </w:rPr>
              <w:tab/>
            </w:r>
            <w:r w:rsidRPr="009D5D73">
              <w:rPr>
                <w:rFonts w:hint="eastAsia"/>
                <w:color w:val="00B050"/>
              </w:rPr>
              <w:t>//後続スレッド数カウントアップ</w:t>
            </w:r>
          </w:p>
          <w:p w14:paraId="39B5D7EB" w14:textId="77777777" w:rsidR="006D2982" w:rsidRDefault="006D2982" w:rsidP="006D2982">
            <w:pPr>
              <w:pStyle w:val="3-"/>
            </w:pPr>
            <w:r>
              <w:tab/>
              <w:t>const int thread_no = s_followThreadNo++;</w:t>
            </w:r>
          </w:p>
          <w:p w14:paraId="10293189" w14:textId="77777777" w:rsidR="006D2982" w:rsidRPr="008342F0" w:rsidRDefault="006D2982" w:rsidP="006D2982">
            <w:pPr>
              <w:pStyle w:val="3-"/>
            </w:pPr>
          </w:p>
          <w:p w14:paraId="175DFC1C" w14:textId="77777777" w:rsidR="006D2982" w:rsidRPr="009D5D73" w:rsidRDefault="006D2982" w:rsidP="006D2982">
            <w:pPr>
              <w:pStyle w:val="3-"/>
              <w:rPr>
                <w:color w:val="00B050"/>
              </w:rPr>
            </w:pPr>
            <w:r>
              <w:rPr>
                <w:rFonts w:hint="eastAsia"/>
              </w:rPr>
              <w:tab/>
            </w:r>
            <w:r w:rsidRPr="009D5D73">
              <w:rPr>
                <w:rFonts w:hint="eastAsia"/>
                <w:color w:val="00B050"/>
              </w:rPr>
              <w:t>//開始</w:t>
            </w:r>
          </w:p>
          <w:p w14:paraId="0B9D7F83" w14:textId="77777777" w:rsidR="006D2982" w:rsidRDefault="006D2982" w:rsidP="006D2982">
            <w:pPr>
              <w:pStyle w:val="3-"/>
            </w:pPr>
            <w:r>
              <w:tab/>
              <w:t>printf("- begin:(F)[%d]%s -\n", thread_no, name);</w:t>
            </w:r>
          </w:p>
          <w:p w14:paraId="3431870D" w14:textId="77777777" w:rsidR="006D2982" w:rsidRDefault="006D2982" w:rsidP="006D2982">
            <w:pPr>
              <w:pStyle w:val="3-"/>
            </w:pPr>
            <w:r>
              <w:tab/>
              <w:t>fflush(stdout);</w:t>
            </w:r>
          </w:p>
          <w:p w14:paraId="2A600F2A" w14:textId="77777777" w:rsidR="008342F0" w:rsidRDefault="008342F0" w:rsidP="008342F0">
            <w:pPr>
              <w:pStyle w:val="3-"/>
            </w:pPr>
          </w:p>
          <w:p w14:paraId="4232830B" w14:textId="77777777" w:rsidR="008342F0" w:rsidRDefault="008342F0" w:rsidP="008342F0">
            <w:pPr>
              <w:pStyle w:val="3-"/>
              <w:rPr>
                <w:rFonts w:hint="eastAsia"/>
              </w:rPr>
            </w:pPr>
            <w:r>
              <w:rPr>
                <w:rFonts w:hint="eastAsia"/>
              </w:rPr>
              <w:tab/>
            </w:r>
            <w:r w:rsidRPr="008342F0">
              <w:rPr>
                <w:rFonts w:hint="eastAsia"/>
                <w:color w:val="00B050"/>
              </w:rPr>
              <w:t>//乱数</w:t>
            </w:r>
          </w:p>
          <w:p w14:paraId="26DA0D19" w14:textId="77777777" w:rsidR="008342F0" w:rsidRDefault="008342F0" w:rsidP="008342F0">
            <w:pPr>
              <w:pStyle w:val="3-"/>
            </w:pPr>
            <w:r>
              <w:tab/>
              <w:t>std::random_device seed_gen;</w:t>
            </w:r>
          </w:p>
          <w:p w14:paraId="1635323B" w14:textId="77777777" w:rsidR="008342F0" w:rsidRDefault="008342F0" w:rsidP="008342F0">
            <w:pPr>
              <w:pStyle w:val="3-"/>
            </w:pPr>
            <w:r>
              <w:tab/>
              <w:t>std::mt19937 rnd(seed_gen());</w:t>
            </w:r>
          </w:p>
          <w:p w14:paraId="11D4B31D" w14:textId="77777777" w:rsidR="008342F0" w:rsidRDefault="008342F0" w:rsidP="008342F0">
            <w:pPr>
              <w:pStyle w:val="3-"/>
            </w:pPr>
            <w:r>
              <w:tab/>
              <w:t>std::uniform_int_distribution&lt;int&gt; sleep_time(0, 499);</w:t>
            </w:r>
          </w:p>
          <w:p w14:paraId="6B16DBFB" w14:textId="77777777" w:rsidR="006D2982" w:rsidRPr="008342F0" w:rsidRDefault="006D2982" w:rsidP="006D2982">
            <w:pPr>
              <w:pStyle w:val="3-"/>
            </w:pPr>
          </w:p>
          <w:p w14:paraId="6702195A" w14:textId="155908D8" w:rsidR="006D2982" w:rsidRDefault="006D2982" w:rsidP="006D2982">
            <w:pPr>
              <w:pStyle w:val="3-"/>
            </w:pPr>
            <w:r>
              <w:rPr>
                <w:rFonts w:hint="eastAsia"/>
              </w:rPr>
              <w:tab/>
            </w:r>
            <w:r w:rsidRPr="009D5D73">
              <w:rPr>
                <w:rFonts w:hint="eastAsia"/>
                <w:color w:val="00B050"/>
              </w:rPr>
              <w:t>//</w:t>
            </w:r>
            <w:r w:rsidR="00C73EA1">
              <w:rPr>
                <w:rFonts w:hint="eastAsia"/>
                <w:color w:val="00B050"/>
              </w:rPr>
              <w:t>後続</w:t>
            </w:r>
            <w:r w:rsidRPr="009D5D73">
              <w:rPr>
                <w:rFonts w:hint="eastAsia"/>
                <w:color w:val="00B050"/>
              </w:rPr>
              <w:t>スレッド処理完了：待機スレッドを起床</w:t>
            </w:r>
          </w:p>
          <w:p w14:paraId="5693848F" w14:textId="77777777" w:rsidR="006D2982" w:rsidRDefault="006D2982" w:rsidP="006D2982">
            <w:pPr>
              <w:pStyle w:val="3-"/>
            </w:pPr>
            <w:r>
              <w:tab/>
            </w:r>
            <w:r w:rsidRPr="009D5D73">
              <w:rPr>
                <w:color w:val="FF0000"/>
              </w:rPr>
              <w:t>{</w:t>
            </w:r>
          </w:p>
          <w:p w14:paraId="453D6E7F" w14:textId="77777777" w:rsidR="009D5D73" w:rsidRPr="009D5D73" w:rsidRDefault="006D2982" w:rsidP="006D2982">
            <w:pPr>
              <w:pStyle w:val="3-"/>
              <w:rPr>
                <w:color w:val="00B050"/>
              </w:rPr>
            </w:pPr>
            <w:r>
              <w:rPr>
                <w:rFonts w:hint="eastAsia"/>
              </w:rPr>
              <w:tab/>
            </w:r>
            <w:r>
              <w:rPr>
                <w:rFonts w:hint="eastAsia"/>
              </w:rPr>
              <w:tab/>
            </w:r>
            <w:r w:rsidRPr="009D5D73">
              <w:rPr>
                <w:rFonts w:hint="eastAsia"/>
                <w:color w:val="FF0000"/>
              </w:rPr>
              <w:t>std::unique_lock&lt;std::mutex&gt; lock(s_followCondMutex[thread_no]);</w:t>
            </w:r>
            <w:r w:rsidRPr="009D5D73">
              <w:rPr>
                <w:rFonts w:hint="eastAsia"/>
                <w:color w:val="00B050"/>
              </w:rPr>
              <w:t>//ロック取得（ブロックから</w:t>
            </w:r>
          </w:p>
          <w:p w14:paraId="74514D3E" w14:textId="62899CF6" w:rsidR="006D2982" w:rsidRPr="009D5D73" w:rsidRDefault="009D5D73" w:rsidP="006D2982">
            <w:pPr>
              <w:pStyle w:val="3-"/>
              <w:rPr>
                <w:color w:val="00B050"/>
              </w:rPr>
            </w:pPr>
            <w:r w:rsidRPr="009D5D73">
              <w:rPr>
                <w:color w:val="00B050"/>
              </w:rPr>
              <w:tab/>
            </w:r>
            <w:r w:rsidRPr="009D5D73">
              <w:rPr>
                <w:color w:val="00B050"/>
              </w:rPr>
              <w:tab/>
              <w:t xml:space="preserve">                                                                //</w:t>
            </w:r>
            <w:r w:rsidR="006D2982" w:rsidRPr="009D5D73">
              <w:rPr>
                <w:rFonts w:hint="eastAsia"/>
                <w:color w:val="00B050"/>
              </w:rPr>
              <w:t>抜ける時に自動解放）</w:t>
            </w:r>
          </w:p>
          <w:p w14:paraId="6E0D47EB" w14:textId="77777777" w:rsidR="006D2982" w:rsidRDefault="006D2982" w:rsidP="006D2982">
            <w:pPr>
              <w:pStyle w:val="3-"/>
            </w:pPr>
            <w:r>
              <w:rPr>
                <w:rFonts w:hint="eastAsia"/>
              </w:rPr>
              <w:tab/>
            </w:r>
            <w:r>
              <w:rPr>
                <w:rFonts w:hint="eastAsia"/>
              </w:rPr>
              <w:tab/>
            </w:r>
            <w:r w:rsidRPr="009D5D73">
              <w:rPr>
                <w:rFonts w:hint="eastAsia"/>
                <w:color w:val="FF0000"/>
              </w:rPr>
              <w:t>s_followFinished[thread_no] = true;</w:t>
            </w:r>
            <w:r w:rsidRPr="009D5D73">
              <w:rPr>
                <w:rFonts w:hint="eastAsia"/>
                <w:color w:val="00B050"/>
              </w:rPr>
              <w:t>//後続スレッドの処理完了状態をON</w:t>
            </w:r>
          </w:p>
          <w:p w14:paraId="0E8D0114" w14:textId="77777777" w:rsidR="006D2982" w:rsidRDefault="006D2982" w:rsidP="006D2982">
            <w:pPr>
              <w:pStyle w:val="3-"/>
            </w:pPr>
            <w:r>
              <w:rPr>
                <w:rFonts w:hint="eastAsia"/>
              </w:rPr>
              <w:tab/>
            </w:r>
            <w:r>
              <w:rPr>
                <w:rFonts w:hint="eastAsia"/>
              </w:rPr>
              <w:tab/>
            </w:r>
            <w:r w:rsidRPr="009D5D73">
              <w:rPr>
                <w:rFonts w:hint="eastAsia"/>
                <w:color w:val="FF0000"/>
              </w:rPr>
              <w:t>s_followCond[thread_no].notify_one();</w:t>
            </w:r>
            <w:r w:rsidRPr="009D5D73">
              <w:rPr>
                <w:rFonts w:hint="eastAsia"/>
                <w:color w:val="00B050"/>
              </w:rPr>
              <w:t>//解除待ちしているスレッドに通知</w:t>
            </w:r>
          </w:p>
          <w:p w14:paraId="526F15BC" w14:textId="77777777" w:rsidR="006D2982" w:rsidRDefault="006D2982" w:rsidP="006D2982">
            <w:pPr>
              <w:pStyle w:val="3-"/>
            </w:pPr>
            <w:r>
              <w:tab/>
            </w:r>
            <w:r w:rsidRPr="009D5D73">
              <w:rPr>
                <w:color w:val="FF0000"/>
              </w:rPr>
              <w:t>}</w:t>
            </w:r>
          </w:p>
          <w:p w14:paraId="0AA1B35A" w14:textId="77777777" w:rsidR="006D2982" w:rsidRDefault="006D2982" w:rsidP="006D2982">
            <w:pPr>
              <w:pStyle w:val="3-"/>
            </w:pPr>
          </w:p>
          <w:p w14:paraId="786A464E" w14:textId="77777777" w:rsidR="006D2982" w:rsidRDefault="006D2982" w:rsidP="006D2982">
            <w:pPr>
              <w:pStyle w:val="3-"/>
            </w:pPr>
            <w:r>
              <w:rPr>
                <w:rFonts w:hint="eastAsia"/>
              </w:rPr>
              <w:tab/>
            </w:r>
            <w:r w:rsidRPr="008342F0">
              <w:rPr>
                <w:rFonts w:hint="eastAsia"/>
                <w:color w:val="00B050"/>
              </w:rPr>
              <w:t>//処理</w:t>
            </w:r>
          </w:p>
          <w:p w14:paraId="20180A89" w14:textId="77777777" w:rsidR="006D2982" w:rsidRDefault="006D2982" w:rsidP="006D2982">
            <w:pPr>
              <w:pStyle w:val="3-"/>
            </w:pPr>
            <w:r>
              <w:tab/>
              <w:t>while (1)</w:t>
            </w:r>
          </w:p>
          <w:p w14:paraId="5558E855" w14:textId="77777777" w:rsidR="006D2982" w:rsidRDefault="006D2982" w:rsidP="006D2982">
            <w:pPr>
              <w:pStyle w:val="3-"/>
            </w:pPr>
            <w:r>
              <w:tab/>
              <w:t>{</w:t>
            </w:r>
          </w:p>
          <w:p w14:paraId="4ED5F86B" w14:textId="77777777" w:rsidR="006D2982" w:rsidRDefault="006D2982" w:rsidP="006D2982">
            <w:pPr>
              <w:pStyle w:val="3-"/>
            </w:pPr>
            <w:r>
              <w:rPr>
                <w:rFonts w:hint="eastAsia"/>
              </w:rPr>
              <w:tab/>
            </w:r>
            <w:r>
              <w:rPr>
                <w:rFonts w:hint="eastAsia"/>
              </w:rPr>
              <w:tab/>
            </w:r>
            <w:r w:rsidRPr="008342F0">
              <w:rPr>
                <w:rFonts w:hint="eastAsia"/>
                <w:color w:val="00B050"/>
              </w:rPr>
              <w:t>//先行スレッド処理完了待ち</w:t>
            </w:r>
          </w:p>
          <w:p w14:paraId="01A7FE29" w14:textId="77777777" w:rsidR="006D2982" w:rsidRDefault="006D2982" w:rsidP="006D2982">
            <w:pPr>
              <w:pStyle w:val="3-"/>
            </w:pPr>
            <w:r>
              <w:tab/>
            </w:r>
            <w:r>
              <w:tab/>
            </w:r>
            <w:r w:rsidRPr="008342F0">
              <w:rPr>
                <w:color w:val="FF0000"/>
              </w:rPr>
              <w:t>{</w:t>
            </w:r>
          </w:p>
          <w:p w14:paraId="04D142B6"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24CE23D8" w14:textId="772BD325"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1341CABF"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while (s_followFinished[thread_no])</w:t>
            </w:r>
            <w:r w:rsidRPr="008342F0">
              <w:rPr>
                <w:rFonts w:hint="eastAsia"/>
                <w:color w:val="00B050"/>
              </w:rPr>
              <w:t>//待機終了条件を満たしていない場合</w:t>
            </w:r>
          </w:p>
          <w:p w14:paraId="5E0BC5FB"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s_followCond[thread_no].wait(lock);</w:t>
            </w:r>
            <w:r w:rsidRPr="008342F0">
              <w:rPr>
                <w:rFonts w:hint="eastAsia"/>
                <w:color w:val="00B050"/>
              </w:rPr>
              <w:t>//待機（ロック開放→待機→待機終了→ロック取得が行われる）</w:t>
            </w:r>
          </w:p>
          <w:p w14:paraId="2E6CDE55" w14:textId="219A2904" w:rsidR="009D5D73" w:rsidRDefault="009D5D73" w:rsidP="009D5D73">
            <w:pPr>
              <w:pStyle w:val="3-"/>
            </w:pPr>
            <w:r>
              <w:rPr>
                <w:rFonts w:hint="eastAsia"/>
              </w:rPr>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04B72669" w14:textId="77777777" w:rsidR="006D2982" w:rsidRDefault="006D2982" w:rsidP="006D2982">
            <w:pPr>
              <w:pStyle w:val="3-"/>
            </w:pPr>
            <w:r>
              <w:tab/>
            </w:r>
            <w:r>
              <w:tab/>
            </w:r>
            <w:r w:rsidRPr="008342F0">
              <w:rPr>
                <w:color w:val="FF0000"/>
              </w:rPr>
              <w:t>}</w:t>
            </w:r>
          </w:p>
          <w:p w14:paraId="717A722E" w14:textId="77777777" w:rsidR="006D2982" w:rsidRDefault="006D2982" w:rsidP="006D2982">
            <w:pPr>
              <w:pStyle w:val="3-"/>
            </w:pPr>
          </w:p>
          <w:p w14:paraId="017B52E4" w14:textId="77777777" w:rsidR="006D2982" w:rsidRDefault="006D2982" w:rsidP="006D2982">
            <w:pPr>
              <w:pStyle w:val="3-"/>
            </w:pPr>
            <w:r>
              <w:rPr>
                <w:rFonts w:hint="eastAsia"/>
              </w:rPr>
              <w:tab/>
            </w:r>
            <w:r>
              <w:rPr>
                <w:rFonts w:hint="eastAsia"/>
              </w:rPr>
              <w:tab/>
            </w:r>
            <w:r w:rsidRPr="008342F0">
              <w:rPr>
                <w:rFonts w:hint="eastAsia"/>
                <w:color w:val="00B050"/>
              </w:rPr>
              <w:t>//終了確認</w:t>
            </w:r>
          </w:p>
          <w:p w14:paraId="73279D5D" w14:textId="77777777" w:rsidR="006D2982" w:rsidRDefault="006D2982" w:rsidP="006D2982">
            <w:pPr>
              <w:pStyle w:val="3-"/>
            </w:pPr>
            <w:r>
              <w:tab/>
            </w:r>
            <w:r>
              <w:tab/>
              <w:t>if (s_IsQuirProiorThread)</w:t>
            </w:r>
          </w:p>
          <w:p w14:paraId="51CCDCE4" w14:textId="77777777" w:rsidR="006D2982" w:rsidRDefault="006D2982" w:rsidP="006D2982">
            <w:pPr>
              <w:pStyle w:val="3-"/>
            </w:pPr>
            <w:r>
              <w:tab/>
            </w:r>
            <w:r>
              <w:tab/>
              <w:t>{</w:t>
            </w:r>
          </w:p>
          <w:p w14:paraId="3B42EF9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00B050"/>
              </w:rPr>
              <w:t>//処理終了</w:t>
            </w:r>
          </w:p>
          <w:p w14:paraId="11EF639B" w14:textId="77777777" w:rsidR="006D2982" w:rsidRDefault="006D2982" w:rsidP="006D2982">
            <w:pPr>
              <w:pStyle w:val="3-"/>
            </w:pPr>
            <w:r>
              <w:tab/>
            </w:r>
            <w:r>
              <w:tab/>
            </w:r>
            <w:r>
              <w:tab/>
              <w:t>printf("(F)[%d]%s: [QUIT]\n", thread_no, name);</w:t>
            </w:r>
          </w:p>
          <w:p w14:paraId="27CCF7AB" w14:textId="77777777" w:rsidR="006D2982" w:rsidRDefault="006D2982" w:rsidP="006D2982">
            <w:pPr>
              <w:pStyle w:val="3-"/>
            </w:pPr>
            <w:r>
              <w:tab/>
            </w:r>
            <w:r>
              <w:tab/>
            </w:r>
            <w:r>
              <w:tab/>
              <w:t>fflush(stdout);</w:t>
            </w:r>
          </w:p>
          <w:p w14:paraId="7D462419" w14:textId="77777777" w:rsidR="006D2982" w:rsidRDefault="006D2982" w:rsidP="006D2982">
            <w:pPr>
              <w:pStyle w:val="3-"/>
            </w:pPr>
            <w:r>
              <w:tab/>
            </w:r>
            <w:r>
              <w:tab/>
            </w:r>
            <w:r>
              <w:tab/>
            </w:r>
          </w:p>
          <w:p w14:paraId="06E3D024" w14:textId="20BA6C87" w:rsidR="006D2982" w:rsidRDefault="006D2982" w:rsidP="006D2982">
            <w:pPr>
              <w:pStyle w:val="3-"/>
            </w:pPr>
            <w:r>
              <w:rPr>
                <w:rFonts w:hint="eastAsia"/>
              </w:rPr>
              <w:tab/>
            </w: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6CB4AEB2" w14:textId="77777777" w:rsidR="006D2982" w:rsidRDefault="006D2982" w:rsidP="006D2982">
            <w:pPr>
              <w:pStyle w:val="3-"/>
            </w:pPr>
            <w:r>
              <w:tab/>
            </w:r>
            <w:r>
              <w:tab/>
            </w:r>
            <w:r>
              <w:tab/>
            </w:r>
            <w:r w:rsidRPr="008342F0">
              <w:rPr>
                <w:color w:val="FF0000"/>
              </w:rPr>
              <w:t>{</w:t>
            </w:r>
          </w:p>
          <w:p w14:paraId="70C097CF" w14:textId="77777777" w:rsidR="008342F0" w:rsidRPr="008342F0" w:rsidRDefault="006D2982" w:rsidP="006D2982">
            <w:pPr>
              <w:pStyle w:val="3-"/>
              <w:rPr>
                <w:color w:val="00B050"/>
              </w:rPr>
            </w:pPr>
            <w:r>
              <w:rPr>
                <w:rFonts w:hint="eastAsia"/>
              </w:rPr>
              <w:tab/>
            </w: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6A9ED6A7" w14:textId="2430A4D9"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r>
            <w:r w:rsidRPr="008342F0">
              <w:rPr>
                <w:color w:val="00B050"/>
              </w:rPr>
              <w:tab/>
            </w:r>
            <w:r w:rsidRPr="008342F0">
              <w:rPr>
                <w:rFonts w:hint="eastAsia"/>
                <w:color w:val="00B050"/>
              </w:rPr>
              <w:t xml:space="preserve">                                                        </w:t>
            </w:r>
            <w:r w:rsidRPr="008342F0">
              <w:rPr>
                <w:color w:val="00B050"/>
              </w:rPr>
              <w:t xml:space="preserve">      </w:t>
            </w:r>
            <w:r w:rsidRPr="008342F0">
              <w:rPr>
                <w:rFonts w:hint="eastAsia"/>
                <w:color w:val="00B050"/>
              </w:rPr>
              <w:t xml:space="preserve">  //</w:t>
            </w:r>
            <w:r w:rsidR="006D2982" w:rsidRPr="008342F0">
              <w:rPr>
                <w:rFonts w:hint="eastAsia"/>
                <w:color w:val="00B050"/>
              </w:rPr>
              <w:t>抜ける時に自動解放）</w:t>
            </w:r>
          </w:p>
          <w:p w14:paraId="6A9DA56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3CDF2700"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57E808E2" w14:textId="77777777" w:rsidR="006D2982" w:rsidRDefault="006D2982" w:rsidP="006D2982">
            <w:pPr>
              <w:pStyle w:val="3-"/>
            </w:pPr>
            <w:r>
              <w:tab/>
            </w:r>
            <w:r>
              <w:tab/>
            </w:r>
            <w:r>
              <w:tab/>
            </w:r>
            <w:r w:rsidRPr="008342F0">
              <w:rPr>
                <w:color w:val="FF0000"/>
              </w:rPr>
              <w:t>}</w:t>
            </w:r>
          </w:p>
          <w:p w14:paraId="7BA9B6CA" w14:textId="77777777" w:rsidR="006D2982" w:rsidRDefault="006D2982" w:rsidP="006D2982">
            <w:pPr>
              <w:pStyle w:val="3-"/>
            </w:pPr>
            <w:r>
              <w:tab/>
            </w:r>
            <w:r>
              <w:tab/>
            </w:r>
            <w:r>
              <w:tab/>
            </w:r>
          </w:p>
          <w:p w14:paraId="38D66AC7" w14:textId="77777777" w:rsidR="006D2982" w:rsidRDefault="006D2982" w:rsidP="006D2982">
            <w:pPr>
              <w:pStyle w:val="3-"/>
            </w:pPr>
            <w:r>
              <w:lastRenderedPageBreak/>
              <w:tab/>
            </w:r>
            <w:r>
              <w:tab/>
            </w:r>
            <w:r>
              <w:tab/>
              <w:t>break;</w:t>
            </w:r>
          </w:p>
          <w:p w14:paraId="14CB36D4" w14:textId="77777777" w:rsidR="006D2982" w:rsidRDefault="006D2982" w:rsidP="006D2982">
            <w:pPr>
              <w:pStyle w:val="3-"/>
            </w:pPr>
            <w:r>
              <w:tab/>
            </w:r>
            <w:r>
              <w:tab/>
              <w:t>}</w:t>
            </w:r>
          </w:p>
          <w:p w14:paraId="53031105" w14:textId="77777777" w:rsidR="006D2982" w:rsidRDefault="006D2982" w:rsidP="006D2982">
            <w:pPr>
              <w:pStyle w:val="3-"/>
            </w:pPr>
          </w:p>
          <w:p w14:paraId="37B0DAE3" w14:textId="77777777" w:rsidR="006D2982" w:rsidRDefault="006D2982" w:rsidP="006D2982">
            <w:pPr>
              <w:pStyle w:val="3-"/>
            </w:pPr>
            <w:r>
              <w:rPr>
                <w:rFonts w:hint="eastAsia"/>
              </w:rPr>
              <w:tab/>
            </w:r>
            <w:r>
              <w:rPr>
                <w:rFonts w:hint="eastAsia"/>
              </w:rPr>
              <w:tab/>
            </w:r>
            <w:r w:rsidRPr="008342F0">
              <w:rPr>
                <w:rFonts w:hint="eastAsia"/>
                <w:color w:val="00B050"/>
              </w:rPr>
              <w:t>//データ表示（前）</w:t>
            </w:r>
          </w:p>
          <w:p w14:paraId="16CA09CA" w14:textId="77777777" w:rsidR="006D2982" w:rsidRDefault="006D2982" w:rsidP="006D2982">
            <w:pPr>
              <w:pStyle w:val="3-"/>
            </w:pPr>
            <w:r>
              <w:tab/>
            </w:r>
            <w:r>
              <w:tab/>
              <w:t>printf("(F)[%d]%s: [BEFORE] commonData=%d, tlsData=%d\n", thread_no, name, s_commonData, s_tlsData);</w:t>
            </w:r>
          </w:p>
          <w:p w14:paraId="5FE63D42" w14:textId="77777777" w:rsidR="006D2982" w:rsidRDefault="006D2982" w:rsidP="006D2982">
            <w:pPr>
              <w:pStyle w:val="3-"/>
            </w:pPr>
            <w:r>
              <w:tab/>
            </w:r>
            <w:r>
              <w:tab/>
              <w:t>fflush(stdout);</w:t>
            </w:r>
          </w:p>
          <w:p w14:paraId="1EC8F3A1" w14:textId="77777777" w:rsidR="006D2982" w:rsidRDefault="006D2982" w:rsidP="006D2982">
            <w:pPr>
              <w:pStyle w:val="3-"/>
            </w:pPr>
          </w:p>
          <w:p w14:paraId="1E373B7C" w14:textId="77777777" w:rsidR="006D2982" w:rsidRDefault="006D2982" w:rsidP="006D2982">
            <w:pPr>
              <w:pStyle w:val="3-"/>
            </w:pPr>
            <w:r>
              <w:rPr>
                <w:rFonts w:hint="eastAsia"/>
              </w:rPr>
              <w:tab/>
            </w:r>
            <w:r>
              <w:rPr>
                <w:rFonts w:hint="eastAsia"/>
              </w:rPr>
              <w:tab/>
            </w:r>
            <w:r w:rsidRPr="008342F0">
              <w:rPr>
                <w:rFonts w:hint="eastAsia"/>
                <w:color w:val="00B050"/>
              </w:rPr>
              <w:t>//データ取得</w:t>
            </w:r>
          </w:p>
          <w:p w14:paraId="47F1CF46" w14:textId="77777777" w:rsidR="006D2982" w:rsidRDefault="006D2982" w:rsidP="006D2982">
            <w:pPr>
              <w:pStyle w:val="3-"/>
            </w:pPr>
            <w:r>
              <w:tab/>
            </w:r>
            <w:r>
              <w:tab/>
              <w:t>int common_data = s_commonData;</w:t>
            </w:r>
          </w:p>
          <w:p w14:paraId="22A9985B" w14:textId="77777777" w:rsidR="006D2982" w:rsidRDefault="006D2982" w:rsidP="006D2982">
            <w:pPr>
              <w:pStyle w:val="3-"/>
            </w:pPr>
            <w:r>
              <w:tab/>
            </w:r>
            <w:r>
              <w:tab/>
              <w:t>int tls_data = s_tlsData;</w:t>
            </w:r>
          </w:p>
          <w:p w14:paraId="5F46B26C" w14:textId="77777777" w:rsidR="006D2982" w:rsidRDefault="006D2982" w:rsidP="006D2982">
            <w:pPr>
              <w:pStyle w:val="3-"/>
            </w:pPr>
          </w:p>
          <w:p w14:paraId="3637D17F" w14:textId="77777777" w:rsidR="006D2982" w:rsidRDefault="006D2982" w:rsidP="006D2982">
            <w:pPr>
              <w:pStyle w:val="3-"/>
            </w:pPr>
            <w:r>
              <w:rPr>
                <w:rFonts w:hint="eastAsia"/>
              </w:rPr>
              <w:tab/>
            </w:r>
            <w:r>
              <w:rPr>
                <w:rFonts w:hint="eastAsia"/>
              </w:rPr>
              <w:tab/>
            </w:r>
            <w:r w:rsidRPr="008342F0">
              <w:rPr>
                <w:rFonts w:hint="eastAsia"/>
                <w:color w:val="00B050"/>
              </w:rPr>
              <w:t>//データ更新</w:t>
            </w:r>
          </w:p>
          <w:p w14:paraId="166CBD12" w14:textId="77777777" w:rsidR="006D2982" w:rsidRDefault="006D2982" w:rsidP="006D2982">
            <w:pPr>
              <w:pStyle w:val="3-"/>
            </w:pPr>
            <w:r>
              <w:tab/>
            </w:r>
            <w:r>
              <w:tab/>
              <w:t>++tls_data;</w:t>
            </w:r>
          </w:p>
          <w:p w14:paraId="649E1D66" w14:textId="77777777" w:rsidR="006D2982" w:rsidRDefault="006D2982" w:rsidP="006D2982">
            <w:pPr>
              <w:pStyle w:val="3-"/>
            </w:pPr>
          </w:p>
          <w:p w14:paraId="20DAC54C"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//若干ランダムでスリープ（0～500 msec）</w:t>
            </w:r>
          </w:p>
          <w:p w14:paraId="03CFB607" w14:textId="303EB55E" w:rsidR="006D2982" w:rsidRDefault="006D2982" w:rsidP="006D2982">
            <w:pPr>
              <w:pStyle w:val="3-"/>
            </w:pPr>
            <w:r>
              <w:tab/>
            </w:r>
            <w:r>
              <w:tab/>
            </w:r>
            <w:r w:rsidR="008342F0" w:rsidRPr="008342F0">
              <w:t>std::this_thread::sleep_for(std::chrono::milliseconds(sleep_time(rnd)));</w:t>
            </w:r>
          </w:p>
          <w:p w14:paraId="5286CD9C" w14:textId="77777777" w:rsidR="006D2982" w:rsidRDefault="006D2982" w:rsidP="006D2982">
            <w:pPr>
              <w:pStyle w:val="3-"/>
            </w:pPr>
          </w:p>
          <w:p w14:paraId="188AB3D0" w14:textId="77777777" w:rsidR="006D2982" w:rsidRDefault="006D2982" w:rsidP="006D2982">
            <w:pPr>
              <w:pStyle w:val="3-"/>
            </w:pPr>
            <w:r>
              <w:rPr>
                <w:rFonts w:hint="eastAsia"/>
              </w:rPr>
              <w:tab/>
            </w:r>
            <w:r>
              <w:rPr>
                <w:rFonts w:hint="eastAsia"/>
              </w:rPr>
              <w:tab/>
            </w:r>
            <w:r w:rsidRPr="008342F0">
              <w:rPr>
                <w:rFonts w:hint="eastAsia"/>
                <w:color w:val="00B050"/>
              </w:rPr>
              <w:t>//データ書き戻し</w:t>
            </w:r>
          </w:p>
          <w:p w14:paraId="1C20F9BF" w14:textId="77777777" w:rsidR="006D2982" w:rsidRDefault="006D2982" w:rsidP="006D2982">
            <w:pPr>
              <w:pStyle w:val="3-"/>
            </w:pPr>
            <w:r>
              <w:tab/>
            </w:r>
            <w:r>
              <w:tab/>
              <w:t>s_tlsData = tls_data;</w:t>
            </w:r>
          </w:p>
          <w:p w14:paraId="3819DD4B" w14:textId="77777777" w:rsidR="006D2982" w:rsidRDefault="006D2982" w:rsidP="006D2982">
            <w:pPr>
              <w:pStyle w:val="3-"/>
            </w:pPr>
          </w:p>
          <w:p w14:paraId="534B55F8" w14:textId="77777777" w:rsidR="006D2982" w:rsidRDefault="006D2982" w:rsidP="006D2982">
            <w:pPr>
              <w:pStyle w:val="3-"/>
            </w:pPr>
            <w:r>
              <w:rPr>
                <w:rFonts w:hint="eastAsia"/>
              </w:rPr>
              <w:tab/>
            </w:r>
            <w:r>
              <w:rPr>
                <w:rFonts w:hint="eastAsia"/>
              </w:rPr>
              <w:tab/>
            </w:r>
            <w:r w:rsidRPr="008342F0">
              <w:rPr>
                <w:rFonts w:hint="eastAsia"/>
                <w:color w:val="00B050"/>
              </w:rPr>
              <w:t>//データ表示（後）</w:t>
            </w:r>
          </w:p>
          <w:p w14:paraId="0C2DEF20" w14:textId="77777777" w:rsidR="006D2982" w:rsidRDefault="006D2982" w:rsidP="006D2982">
            <w:pPr>
              <w:pStyle w:val="3-"/>
            </w:pPr>
            <w:r>
              <w:tab/>
            </w:r>
            <w:r>
              <w:tab/>
              <w:t>printf("(F)[%d]%s: [AFTER]  commonData=%d, tlsData=%d\n", thread_no, name, s_commonData, s_tlsData);</w:t>
            </w:r>
          </w:p>
          <w:p w14:paraId="593B64E8" w14:textId="77777777" w:rsidR="006D2982" w:rsidRDefault="006D2982" w:rsidP="006D2982">
            <w:pPr>
              <w:pStyle w:val="3-"/>
            </w:pPr>
            <w:r>
              <w:tab/>
            </w:r>
            <w:r>
              <w:tab/>
              <w:t>fflush(stdout);</w:t>
            </w:r>
          </w:p>
          <w:p w14:paraId="569B00A8" w14:textId="77777777" w:rsidR="006D2982" w:rsidRDefault="006D2982" w:rsidP="006D2982">
            <w:pPr>
              <w:pStyle w:val="3-"/>
            </w:pPr>
            <w:r>
              <w:tab/>
            </w:r>
            <w:r>
              <w:tab/>
            </w:r>
          </w:p>
          <w:p w14:paraId="137507D9" w14:textId="44F87A49"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0BBAC901" w14:textId="77777777" w:rsidR="006D2982" w:rsidRDefault="006D2982" w:rsidP="006D2982">
            <w:pPr>
              <w:pStyle w:val="3-"/>
            </w:pPr>
            <w:r>
              <w:tab/>
            </w:r>
            <w:r>
              <w:tab/>
              <w:t>{</w:t>
            </w:r>
          </w:p>
          <w:p w14:paraId="5037A047"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17BDF58C" w14:textId="070E3448"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6D81A897"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222D938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797AEE15" w14:textId="44500CB0" w:rsidR="008342F0" w:rsidRPr="009D5D73" w:rsidRDefault="008342F0" w:rsidP="008342F0">
            <w:pPr>
              <w:pStyle w:val="3-"/>
              <w:rPr>
                <w:color w:val="00B050"/>
              </w:rPr>
            </w:pPr>
            <w:r>
              <w:tab/>
            </w:r>
            <w:r>
              <w:rPr>
                <w:rFonts w:hint="eastAsia"/>
              </w:rPr>
              <w:tab/>
            </w:r>
            <w:r>
              <w:rPr>
                <w:rFonts w:hint="eastAsia"/>
              </w:rPr>
              <w:tab/>
            </w:r>
            <w:r w:rsidRPr="009D5D73">
              <w:rPr>
                <w:rFonts w:hint="eastAsia"/>
                <w:color w:val="00B050"/>
              </w:rPr>
              <w:t>//※一つの条件変数で多数のスレッドを待機させている場合は、</w:t>
            </w:r>
          </w:p>
          <w:p w14:paraId="7C0CA39F" w14:textId="0BEDFEAE" w:rsidR="008342F0" w:rsidRPr="009D5D73" w:rsidRDefault="008342F0" w:rsidP="008342F0">
            <w:pPr>
              <w:pStyle w:val="3-"/>
              <w:rPr>
                <w:color w:val="00B050"/>
              </w:rPr>
            </w:pP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49827B3D" w14:textId="77777777" w:rsidR="006D2982" w:rsidRDefault="006D2982" w:rsidP="006D2982">
            <w:pPr>
              <w:pStyle w:val="3-"/>
            </w:pPr>
            <w:r>
              <w:tab/>
            </w:r>
            <w:r>
              <w:tab/>
              <w:t>}</w:t>
            </w:r>
          </w:p>
          <w:p w14:paraId="2DBEA608" w14:textId="77777777" w:rsidR="006D2982" w:rsidRDefault="006D2982" w:rsidP="006D2982">
            <w:pPr>
              <w:pStyle w:val="3-"/>
            </w:pPr>
          </w:p>
          <w:p w14:paraId="05F456B4"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//スレッド切り替えのためのスリープ</w:t>
            </w:r>
          </w:p>
          <w:p w14:paraId="09AEEA0C" w14:textId="77777777" w:rsidR="006D2982" w:rsidRDefault="006D2982" w:rsidP="006D2982">
            <w:pPr>
              <w:pStyle w:val="3-"/>
            </w:pPr>
            <w:r>
              <w:tab/>
            </w:r>
            <w:r>
              <w:tab/>
              <w:t>std::this_thread::sleep_for(std::chrono::milliseconds(0));</w:t>
            </w:r>
          </w:p>
          <w:p w14:paraId="165579BF" w14:textId="77777777" w:rsidR="006D2982" w:rsidRPr="008342F0" w:rsidRDefault="006D2982" w:rsidP="006D2982">
            <w:pPr>
              <w:pStyle w:val="3-"/>
              <w:rPr>
                <w:color w:val="00B050"/>
              </w:rPr>
            </w:pPr>
            <w:r>
              <w:rPr>
                <w:rFonts w:hint="eastAsia"/>
              </w:rPr>
              <w:tab/>
            </w:r>
            <w:r w:rsidRPr="008342F0">
              <w:rPr>
                <w:rFonts w:hint="eastAsia"/>
                <w:color w:val="00B050"/>
              </w:rPr>
              <w:t>//</w:t>
            </w:r>
            <w:r w:rsidRPr="008342F0">
              <w:rPr>
                <w:rFonts w:hint="eastAsia"/>
                <w:color w:val="00B050"/>
              </w:rPr>
              <w:tab/>
              <w:t>//スレッド切り替え</w:t>
            </w:r>
          </w:p>
          <w:p w14:paraId="682C4E61" w14:textId="77777777" w:rsidR="006D2982" w:rsidRPr="008342F0" w:rsidRDefault="006D2982" w:rsidP="006D2982">
            <w:pPr>
              <w:pStyle w:val="3-"/>
              <w:rPr>
                <w:color w:val="00B050"/>
              </w:rPr>
            </w:pPr>
            <w:r w:rsidRPr="008342F0">
              <w:rPr>
                <w:rFonts w:hint="eastAsia"/>
                <w:color w:val="00B050"/>
              </w:rPr>
              <w:tab/>
              <w:t>//</w:t>
            </w:r>
            <w:r w:rsidRPr="008342F0">
              <w:rPr>
                <w:rFonts w:hint="eastAsia"/>
                <w:color w:val="00B050"/>
              </w:rPr>
              <w:tab/>
              <w:t>std::this_thread::yield();//OSに任せて再スケジューリング</w:t>
            </w:r>
          </w:p>
          <w:p w14:paraId="06C7CFB6" w14:textId="77777777" w:rsidR="006D2982" w:rsidRDefault="006D2982" w:rsidP="006D2982">
            <w:pPr>
              <w:pStyle w:val="3-"/>
            </w:pPr>
            <w:r>
              <w:tab/>
              <w:t>}</w:t>
            </w:r>
          </w:p>
          <w:p w14:paraId="3A781EE2" w14:textId="77777777" w:rsidR="006D2982" w:rsidRDefault="006D2982" w:rsidP="006D2982">
            <w:pPr>
              <w:pStyle w:val="3-"/>
            </w:pPr>
          </w:p>
          <w:p w14:paraId="2D458C8F" w14:textId="77777777" w:rsidR="006D2982" w:rsidRPr="008342F0" w:rsidRDefault="006D2982" w:rsidP="006D2982">
            <w:pPr>
              <w:pStyle w:val="3-"/>
              <w:rPr>
                <w:color w:val="00B050"/>
              </w:rPr>
            </w:pPr>
            <w:r>
              <w:rPr>
                <w:rFonts w:hint="eastAsia"/>
              </w:rPr>
              <w:tab/>
            </w:r>
            <w:r w:rsidRPr="008342F0">
              <w:rPr>
                <w:rFonts w:hint="eastAsia"/>
                <w:color w:val="00B050"/>
              </w:rPr>
              <w:t>//終了</w:t>
            </w:r>
          </w:p>
          <w:p w14:paraId="602E1639" w14:textId="77777777" w:rsidR="006D2982" w:rsidRDefault="006D2982" w:rsidP="006D2982">
            <w:pPr>
              <w:pStyle w:val="3-"/>
            </w:pPr>
            <w:r>
              <w:tab/>
              <w:t>printf("- end:(F)[%d]%s -\n", thread_no, name);</w:t>
            </w:r>
          </w:p>
          <w:p w14:paraId="63178576" w14:textId="77777777" w:rsidR="006D2982" w:rsidRDefault="006D2982" w:rsidP="006D2982">
            <w:pPr>
              <w:pStyle w:val="3-"/>
            </w:pPr>
            <w:r>
              <w:tab/>
              <w:t>fflush(stdout);</w:t>
            </w:r>
          </w:p>
          <w:p w14:paraId="1867EA45" w14:textId="77777777" w:rsidR="006D2982" w:rsidRDefault="006D2982" w:rsidP="006D2982">
            <w:pPr>
              <w:pStyle w:val="3-"/>
            </w:pPr>
            <w:r>
              <w:t>}</w:t>
            </w:r>
          </w:p>
          <w:p w14:paraId="659309D8" w14:textId="77777777" w:rsidR="006D2982" w:rsidRDefault="006D2982" w:rsidP="006D2982">
            <w:pPr>
              <w:pStyle w:val="3-"/>
            </w:pPr>
          </w:p>
          <w:p w14:paraId="54ED86D3" w14:textId="77777777" w:rsidR="006D2982" w:rsidRPr="008342F0" w:rsidRDefault="006D2982" w:rsidP="006D2982">
            <w:pPr>
              <w:pStyle w:val="3-"/>
              <w:rPr>
                <w:color w:val="00B050"/>
              </w:rPr>
            </w:pPr>
            <w:r w:rsidRPr="008342F0">
              <w:rPr>
                <w:rFonts w:hint="eastAsia"/>
                <w:color w:val="00B050"/>
              </w:rPr>
              <w:t>//テスト</w:t>
            </w:r>
          </w:p>
          <w:p w14:paraId="375A20F3" w14:textId="77777777" w:rsidR="006D2982" w:rsidRDefault="006D2982" w:rsidP="006D2982">
            <w:pPr>
              <w:pStyle w:val="3-"/>
            </w:pPr>
            <w:r>
              <w:t>int main(const int argc, const char* argv[])</w:t>
            </w:r>
          </w:p>
          <w:p w14:paraId="17AECB05" w14:textId="77777777" w:rsidR="006D2982" w:rsidRDefault="006D2982" w:rsidP="006D2982">
            <w:pPr>
              <w:pStyle w:val="3-"/>
            </w:pPr>
            <w:r>
              <w:t>{</w:t>
            </w:r>
          </w:p>
          <w:p w14:paraId="27AF2FE5" w14:textId="77777777" w:rsidR="006D2982" w:rsidRDefault="006D2982" w:rsidP="006D2982">
            <w:pPr>
              <w:pStyle w:val="3-"/>
            </w:pPr>
            <w:r>
              <w:rPr>
                <w:rFonts w:hint="eastAsia"/>
              </w:rPr>
              <w:tab/>
            </w:r>
            <w:r w:rsidRPr="008342F0">
              <w:rPr>
                <w:rFonts w:hint="eastAsia"/>
                <w:color w:val="00B050"/>
              </w:rPr>
              <w:t>//スレッド作成</w:t>
            </w:r>
          </w:p>
          <w:p w14:paraId="06CD3D0F" w14:textId="77777777" w:rsidR="006D2982" w:rsidRDefault="006D2982" w:rsidP="006D2982">
            <w:pPr>
              <w:pStyle w:val="3-"/>
            </w:pPr>
            <w:r>
              <w:tab/>
              <w:t>static const int FOLLOW_THREAD_NUM = 5;</w:t>
            </w:r>
          </w:p>
          <w:p w14:paraId="0AAC2C43" w14:textId="77777777" w:rsidR="006D2982" w:rsidRDefault="006D2982" w:rsidP="006D2982">
            <w:pPr>
              <w:pStyle w:val="3-"/>
            </w:pPr>
            <w:r>
              <w:tab/>
              <w:t>static const int THREAD_NUM = 1 + FOLLOW_THREAD_NUM;</w:t>
            </w:r>
          </w:p>
          <w:p w14:paraId="0A2AC894" w14:textId="77777777" w:rsidR="006D2982" w:rsidRDefault="006D2982" w:rsidP="006D2982">
            <w:pPr>
              <w:pStyle w:val="3-"/>
            </w:pPr>
            <w:r>
              <w:tab/>
              <w:t>static_assert(FOLLOW_THREAD_NUM &lt;= FOLLOW_THREAD_MAX, "FOLLOW_THREAD_NUM is over.");</w:t>
            </w:r>
          </w:p>
          <w:p w14:paraId="265D9F1F" w14:textId="77777777" w:rsidR="006D2982" w:rsidRDefault="006D2982" w:rsidP="006D2982">
            <w:pPr>
              <w:pStyle w:val="3-"/>
            </w:pPr>
            <w:r>
              <w:tab/>
              <w:t>s_followThreadNum = FOLLOW_THREAD_NUM;</w:t>
            </w:r>
          </w:p>
          <w:p w14:paraId="70AE3B6E" w14:textId="77777777" w:rsidR="006D2982" w:rsidRDefault="006D2982" w:rsidP="006D2982">
            <w:pPr>
              <w:pStyle w:val="3-"/>
            </w:pPr>
            <w:r>
              <w:tab/>
              <w:t>for (int i = 0; i &lt; THREAD_NUM - 1; ++i)</w:t>
            </w:r>
          </w:p>
          <w:p w14:paraId="672ADCA0" w14:textId="77777777" w:rsidR="006D2982" w:rsidRDefault="006D2982" w:rsidP="006D2982">
            <w:pPr>
              <w:pStyle w:val="3-"/>
            </w:pPr>
            <w:r>
              <w:tab/>
            </w:r>
            <w:r>
              <w:tab/>
              <w:t>s_followFinished[i] = true;</w:t>
            </w:r>
          </w:p>
          <w:p w14:paraId="725ED517" w14:textId="77777777" w:rsidR="006D2982" w:rsidRDefault="006D2982" w:rsidP="006D2982">
            <w:pPr>
              <w:pStyle w:val="3-"/>
            </w:pPr>
            <w:r>
              <w:rPr>
                <w:rFonts w:hint="eastAsia"/>
              </w:rPr>
              <w:tab/>
              <w:t>std::thread thread_obj00 = std::thread(priorThreadFunc, "先行");</w:t>
            </w:r>
          </w:p>
          <w:p w14:paraId="3B21D3EF" w14:textId="77777777" w:rsidR="006D2982" w:rsidRDefault="006D2982" w:rsidP="006D2982">
            <w:pPr>
              <w:pStyle w:val="3-"/>
            </w:pPr>
            <w:r>
              <w:rPr>
                <w:rFonts w:hint="eastAsia"/>
              </w:rPr>
              <w:tab/>
              <w:t>std::thread thread_obj01 = std::thread(followThreadFunc, "後続01");</w:t>
            </w:r>
          </w:p>
          <w:p w14:paraId="1BCC45FA" w14:textId="77777777" w:rsidR="006D2982" w:rsidRDefault="006D2982" w:rsidP="006D2982">
            <w:pPr>
              <w:pStyle w:val="3-"/>
            </w:pPr>
            <w:r>
              <w:rPr>
                <w:rFonts w:hint="eastAsia"/>
              </w:rPr>
              <w:tab/>
              <w:t>std::thread thread_obj02 = std::thread(followThreadFunc, "後続02");</w:t>
            </w:r>
          </w:p>
          <w:p w14:paraId="06A54C9C" w14:textId="77777777" w:rsidR="006D2982" w:rsidRDefault="006D2982" w:rsidP="006D2982">
            <w:pPr>
              <w:pStyle w:val="3-"/>
            </w:pPr>
            <w:r>
              <w:rPr>
                <w:rFonts w:hint="eastAsia"/>
              </w:rPr>
              <w:tab/>
              <w:t>std::thread thread_obj03 = std::thread(followThreadFunc, "後続03");</w:t>
            </w:r>
          </w:p>
          <w:p w14:paraId="0E78A669" w14:textId="77777777" w:rsidR="006D2982" w:rsidRDefault="006D2982" w:rsidP="006D2982">
            <w:pPr>
              <w:pStyle w:val="3-"/>
            </w:pPr>
            <w:r>
              <w:rPr>
                <w:rFonts w:hint="eastAsia"/>
              </w:rPr>
              <w:tab/>
              <w:t>std::thread thread_obj04 = std::thread(followThreadFunc, "後続04");</w:t>
            </w:r>
          </w:p>
          <w:p w14:paraId="4594C44A" w14:textId="77777777" w:rsidR="006D2982" w:rsidRDefault="006D2982" w:rsidP="006D2982">
            <w:pPr>
              <w:pStyle w:val="3-"/>
            </w:pPr>
            <w:r>
              <w:rPr>
                <w:rFonts w:hint="eastAsia"/>
              </w:rPr>
              <w:tab/>
              <w:t>std::thread thread_obj05 = std::thread(followThreadFunc, "後続05");</w:t>
            </w:r>
          </w:p>
          <w:p w14:paraId="773B22EC" w14:textId="77777777" w:rsidR="006D2982" w:rsidRDefault="006D2982" w:rsidP="006D2982">
            <w:pPr>
              <w:pStyle w:val="3-"/>
            </w:pPr>
          </w:p>
          <w:p w14:paraId="32B7A1FC" w14:textId="77777777" w:rsidR="006D2982" w:rsidRPr="008342F0" w:rsidRDefault="006D2982" w:rsidP="006D2982">
            <w:pPr>
              <w:pStyle w:val="3-"/>
              <w:rPr>
                <w:color w:val="00B050"/>
              </w:rPr>
            </w:pPr>
            <w:r>
              <w:rPr>
                <w:rFonts w:hint="eastAsia"/>
              </w:rPr>
              <w:tab/>
            </w:r>
            <w:r w:rsidRPr="008342F0">
              <w:rPr>
                <w:rFonts w:hint="eastAsia"/>
                <w:color w:val="00B050"/>
              </w:rPr>
              <w:t>//スレッド終了待ち</w:t>
            </w:r>
          </w:p>
          <w:p w14:paraId="49CE09E7" w14:textId="77777777" w:rsidR="006D2982" w:rsidRDefault="006D2982" w:rsidP="006D2982">
            <w:pPr>
              <w:pStyle w:val="3-"/>
            </w:pPr>
            <w:r>
              <w:tab/>
              <w:t>thread_obj00.join();</w:t>
            </w:r>
          </w:p>
          <w:p w14:paraId="005EB618" w14:textId="77777777" w:rsidR="006D2982" w:rsidRDefault="006D2982" w:rsidP="006D2982">
            <w:pPr>
              <w:pStyle w:val="3-"/>
            </w:pPr>
            <w:r>
              <w:tab/>
              <w:t>thread_obj01.join();</w:t>
            </w:r>
          </w:p>
          <w:p w14:paraId="4C7C5BA8" w14:textId="77777777" w:rsidR="006D2982" w:rsidRDefault="006D2982" w:rsidP="006D2982">
            <w:pPr>
              <w:pStyle w:val="3-"/>
            </w:pPr>
            <w:r>
              <w:lastRenderedPageBreak/>
              <w:tab/>
              <w:t>thread_obj02.join();</w:t>
            </w:r>
          </w:p>
          <w:p w14:paraId="59D52AED" w14:textId="77777777" w:rsidR="006D2982" w:rsidRDefault="006D2982" w:rsidP="006D2982">
            <w:pPr>
              <w:pStyle w:val="3-"/>
            </w:pPr>
            <w:r>
              <w:tab/>
              <w:t>thread_obj03.join();</w:t>
            </w:r>
          </w:p>
          <w:p w14:paraId="61DCA7BA" w14:textId="77777777" w:rsidR="006D2982" w:rsidRDefault="006D2982" w:rsidP="006D2982">
            <w:pPr>
              <w:pStyle w:val="3-"/>
            </w:pPr>
            <w:r>
              <w:tab/>
              <w:t>thread_obj04.join();</w:t>
            </w:r>
          </w:p>
          <w:p w14:paraId="691B7E68" w14:textId="77777777" w:rsidR="006D2982" w:rsidRDefault="006D2982" w:rsidP="006D2982">
            <w:pPr>
              <w:pStyle w:val="3-"/>
            </w:pPr>
            <w:r>
              <w:tab/>
              <w:t>thread_obj05.join();</w:t>
            </w:r>
          </w:p>
          <w:p w14:paraId="5ECD54F0" w14:textId="77777777" w:rsidR="006D2982" w:rsidRDefault="006D2982" w:rsidP="006D2982">
            <w:pPr>
              <w:pStyle w:val="3-"/>
            </w:pPr>
          </w:p>
          <w:p w14:paraId="06407061" w14:textId="665B5F83" w:rsidR="006D2982" w:rsidRPr="008342F0" w:rsidRDefault="006D2982" w:rsidP="006D2982">
            <w:pPr>
              <w:pStyle w:val="3-"/>
              <w:rPr>
                <w:color w:val="00B050"/>
              </w:rPr>
            </w:pPr>
            <w:r>
              <w:rPr>
                <w:rFonts w:hint="eastAsia"/>
              </w:rPr>
              <w:tab/>
            </w:r>
            <w:r w:rsidRPr="008342F0">
              <w:rPr>
                <w:rFonts w:hint="eastAsia"/>
                <w:color w:val="00B050"/>
              </w:rPr>
              <w:t>//</w:t>
            </w:r>
            <w:r w:rsidR="008342F0">
              <w:rPr>
                <w:rFonts w:hint="eastAsia"/>
                <w:color w:val="00B050"/>
              </w:rPr>
              <w:t>条件変数</w:t>
            </w:r>
            <w:r w:rsidRPr="008342F0">
              <w:rPr>
                <w:rFonts w:hint="eastAsia"/>
                <w:color w:val="00B050"/>
              </w:rPr>
              <w:t>の取得と解放を大量に実行して時間を計測</w:t>
            </w:r>
          </w:p>
          <w:p w14:paraId="7123F002" w14:textId="77777777" w:rsidR="006D2982" w:rsidRDefault="006D2982" w:rsidP="006D2982">
            <w:pPr>
              <w:pStyle w:val="3-"/>
            </w:pPr>
            <w:r>
              <w:tab/>
              <w:t>{</w:t>
            </w:r>
          </w:p>
          <w:p w14:paraId="0ABB7477" w14:textId="77777777" w:rsidR="006D2982" w:rsidRDefault="006D2982" w:rsidP="006D2982">
            <w:pPr>
              <w:pStyle w:val="3-"/>
            </w:pPr>
            <w:r>
              <w:tab/>
            </w:r>
            <w:r>
              <w:tab/>
              <w:t>auto begin = std::chrono::high_resolution_clock::now();</w:t>
            </w:r>
          </w:p>
          <w:p w14:paraId="546FB6E5" w14:textId="77777777" w:rsidR="006D2982" w:rsidRDefault="006D2982" w:rsidP="006D2982">
            <w:pPr>
              <w:pStyle w:val="3-"/>
            </w:pPr>
            <w:r>
              <w:tab/>
            </w:r>
            <w:r>
              <w:tab/>
              <w:t>static const int TEST_TIMES = 10000000;</w:t>
            </w:r>
          </w:p>
          <w:p w14:paraId="5CC85BD6" w14:textId="77777777" w:rsidR="006D2982" w:rsidRDefault="006D2982" w:rsidP="006D2982">
            <w:pPr>
              <w:pStyle w:val="3-"/>
            </w:pPr>
            <w:r>
              <w:tab/>
            </w:r>
            <w:r>
              <w:tab/>
              <w:t>for (int i = 0; i &lt; TEST_TIMES; ++i)</w:t>
            </w:r>
          </w:p>
          <w:p w14:paraId="0D78091F" w14:textId="77777777" w:rsidR="006D2982" w:rsidRDefault="006D2982" w:rsidP="006D2982">
            <w:pPr>
              <w:pStyle w:val="3-"/>
            </w:pPr>
            <w:r>
              <w:tab/>
            </w:r>
            <w:r>
              <w:tab/>
              <w:t>{</w:t>
            </w:r>
          </w:p>
          <w:p w14:paraId="51029EB6" w14:textId="77777777" w:rsidR="006D2982" w:rsidRDefault="006D2982" w:rsidP="006D2982">
            <w:pPr>
              <w:pStyle w:val="3-"/>
            </w:pPr>
            <w:r>
              <w:tab/>
            </w:r>
            <w:r>
              <w:tab/>
            </w:r>
            <w:r>
              <w:tab/>
              <w:t>{</w:t>
            </w:r>
          </w:p>
          <w:p w14:paraId="6C8F8BA6" w14:textId="77777777" w:rsidR="006D2982" w:rsidRDefault="006D2982" w:rsidP="006D2982">
            <w:pPr>
              <w:pStyle w:val="3-"/>
            </w:pPr>
            <w:r>
              <w:tab/>
            </w:r>
            <w:r>
              <w:tab/>
            </w:r>
            <w:r>
              <w:tab/>
            </w:r>
            <w:r>
              <w:tab/>
              <w:t>std::unique_lock&lt;std::mutex&gt; lock(s_followCondMutex[0]);</w:t>
            </w:r>
          </w:p>
          <w:p w14:paraId="59ED4FD9" w14:textId="77777777" w:rsidR="006D2982" w:rsidRDefault="006D2982" w:rsidP="006D2982">
            <w:pPr>
              <w:pStyle w:val="3-"/>
            </w:pPr>
            <w:r>
              <w:tab/>
            </w:r>
            <w:r>
              <w:tab/>
            </w:r>
            <w:r>
              <w:tab/>
            </w:r>
            <w:r>
              <w:tab/>
              <w:t>s_followFinished[0] = true;</w:t>
            </w:r>
          </w:p>
          <w:p w14:paraId="001D0B15" w14:textId="77777777" w:rsidR="006D2982" w:rsidRDefault="006D2982" w:rsidP="006D2982">
            <w:pPr>
              <w:pStyle w:val="3-"/>
            </w:pPr>
            <w:r>
              <w:tab/>
            </w:r>
            <w:r>
              <w:tab/>
            </w:r>
            <w:r>
              <w:tab/>
            </w:r>
            <w:r>
              <w:tab/>
              <w:t>s_followCond[0].notify_one();</w:t>
            </w:r>
          </w:p>
          <w:p w14:paraId="753ED089" w14:textId="77777777" w:rsidR="006D2982" w:rsidRDefault="006D2982" w:rsidP="006D2982">
            <w:pPr>
              <w:pStyle w:val="3-"/>
            </w:pPr>
            <w:r>
              <w:tab/>
            </w:r>
            <w:r>
              <w:tab/>
            </w:r>
            <w:r>
              <w:tab/>
              <w:t>}</w:t>
            </w:r>
          </w:p>
          <w:p w14:paraId="05D3028C" w14:textId="77777777" w:rsidR="006D2982" w:rsidRDefault="006D2982" w:rsidP="006D2982">
            <w:pPr>
              <w:pStyle w:val="3-"/>
            </w:pPr>
            <w:r>
              <w:tab/>
            </w:r>
            <w:r>
              <w:tab/>
              <w:t>}</w:t>
            </w:r>
          </w:p>
          <w:p w14:paraId="0B157095" w14:textId="77777777" w:rsidR="006D2982" w:rsidRDefault="006D2982" w:rsidP="006D2982">
            <w:pPr>
              <w:pStyle w:val="3-"/>
            </w:pPr>
            <w:r>
              <w:tab/>
            </w:r>
            <w:r>
              <w:tab/>
              <w:t>auto end = std::chrono::high_resolution_clock::now();</w:t>
            </w:r>
          </w:p>
          <w:p w14:paraId="7D96ACC3" w14:textId="77777777" w:rsidR="008342F0" w:rsidRDefault="006D2982" w:rsidP="008342F0">
            <w:pPr>
              <w:pStyle w:val="3-"/>
              <w:jc w:val="left"/>
            </w:pPr>
            <w:r>
              <w:tab/>
            </w:r>
            <w:r>
              <w:tab/>
              <w:t>auto duration = static_cast&lt;float&gt;(static_cast&lt;double&gt;(</w:t>
            </w:r>
          </w:p>
          <w:p w14:paraId="508CAEB0" w14:textId="1DB20EEB" w:rsidR="006D2982" w:rsidRDefault="008342F0" w:rsidP="008342F0">
            <w:pPr>
              <w:pStyle w:val="3-"/>
              <w:jc w:val="left"/>
            </w:pPr>
            <w:r>
              <w:tab/>
            </w:r>
            <w:r>
              <w:tab/>
            </w:r>
            <w:r>
              <w:tab/>
            </w:r>
            <w:r>
              <w:tab/>
            </w:r>
            <w:r>
              <w:tab/>
            </w:r>
            <w:r w:rsidR="006D2982">
              <w:t>std::chrono::duration_cast&lt;std::chrono::microseconds&gt;(end - begin).count()) / 1000000.);</w:t>
            </w:r>
          </w:p>
          <w:p w14:paraId="4016765F" w14:textId="77777777" w:rsidR="006D2982" w:rsidRDefault="006D2982" w:rsidP="006D2982">
            <w:pPr>
              <w:pStyle w:val="3-"/>
            </w:pPr>
            <w:r>
              <w:tab/>
            </w:r>
            <w:r>
              <w:tab/>
              <w:t>printf("Cond-Sginal * %d = %.6f sec\n", TEST_TIMES, duration);</w:t>
            </w:r>
          </w:p>
          <w:p w14:paraId="38C7EB96" w14:textId="77777777" w:rsidR="006D2982" w:rsidRDefault="006D2982" w:rsidP="006D2982">
            <w:pPr>
              <w:pStyle w:val="3-"/>
            </w:pPr>
            <w:r>
              <w:tab/>
              <w:t>}</w:t>
            </w:r>
          </w:p>
          <w:p w14:paraId="35317455" w14:textId="77777777" w:rsidR="006D2982" w:rsidRDefault="006D2982" w:rsidP="006D2982">
            <w:pPr>
              <w:pStyle w:val="3-"/>
            </w:pPr>
          </w:p>
          <w:p w14:paraId="4548A9A2" w14:textId="77777777" w:rsidR="006D2982" w:rsidRDefault="006D2982" w:rsidP="006D2982">
            <w:pPr>
              <w:pStyle w:val="3-"/>
            </w:pPr>
            <w:r>
              <w:tab/>
              <w:t>return EXIT_SUCCESS;</w:t>
            </w:r>
          </w:p>
          <w:p w14:paraId="203C2D9F" w14:textId="10CC5AAF" w:rsidR="00971C80" w:rsidRPr="00DE3BF2" w:rsidRDefault="006D2982" w:rsidP="006D2982">
            <w:pPr>
              <w:pStyle w:val="3-"/>
            </w:pPr>
            <w:r>
              <w:t>}</w:t>
            </w:r>
          </w:p>
        </w:tc>
      </w:tr>
    </w:tbl>
    <w:p w14:paraId="354A39E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2A71F097" w14:textId="77777777" w:rsidTr="00874659">
        <w:tc>
          <w:tcPr>
            <w:tcW w:w="8494" w:type="dxa"/>
          </w:tcPr>
          <w:p w14:paraId="38EA80E8" w14:textId="77777777" w:rsidR="006D2982" w:rsidRPr="006D2982" w:rsidRDefault="006D2982" w:rsidP="006D2982">
            <w:pPr>
              <w:pStyle w:val="3-"/>
              <w:rPr>
                <w:color w:val="auto"/>
              </w:rPr>
            </w:pPr>
            <w:r w:rsidRPr="006D2982">
              <w:rPr>
                <w:rFonts w:hint="eastAsia"/>
                <w:color w:val="auto"/>
              </w:rPr>
              <w:t>- begin:(P)先行 -</w:t>
            </w:r>
          </w:p>
          <w:p w14:paraId="17601CD9" w14:textId="6C5840C0" w:rsidR="006D2982" w:rsidRPr="006D2982" w:rsidRDefault="006D2982" w:rsidP="006D2982">
            <w:pPr>
              <w:pStyle w:val="3-"/>
              <w:rPr>
                <w:color w:val="auto"/>
              </w:rPr>
            </w:pPr>
            <w:r w:rsidRPr="006D2982">
              <w:rPr>
                <w:rFonts w:hint="eastAsia"/>
                <w:color w:val="auto"/>
              </w:rPr>
              <w:t>(P)先行: [BEFORE] commonData=0, tlsData=0</w:t>
            </w:r>
            <w:r w:rsidR="008342F0">
              <w:rPr>
                <w:color w:val="auto"/>
              </w:rPr>
              <w:tab/>
            </w:r>
            <w:r w:rsidR="008342F0">
              <w:rPr>
                <w:color w:val="auto"/>
              </w:rPr>
              <w:tab/>
            </w:r>
            <w:r w:rsidR="008342F0" w:rsidRPr="00DF2682">
              <w:rPr>
                <w:rFonts w:hint="eastAsia"/>
                <w:color w:val="FF0000"/>
              </w:rPr>
              <w:t>←先行スレッドが処理を開始</w:t>
            </w:r>
          </w:p>
          <w:p w14:paraId="5D3F7F21" w14:textId="77777777" w:rsidR="006D2982" w:rsidRPr="006D2982" w:rsidRDefault="006D2982" w:rsidP="006D2982">
            <w:pPr>
              <w:pStyle w:val="3-"/>
              <w:rPr>
                <w:color w:val="auto"/>
              </w:rPr>
            </w:pPr>
            <w:r w:rsidRPr="006D2982">
              <w:rPr>
                <w:rFonts w:hint="eastAsia"/>
                <w:color w:val="auto"/>
              </w:rPr>
              <w:t>- begin:(F)[0]後続01 -</w:t>
            </w:r>
          </w:p>
          <w:p w14:paraId="67FD0E12" w14:textId="77777777" w:rsidR="006D2982" w:rsidRPr="006D2982" w:rsidRDefault="006D2982" w:rsidP="006D2982">
            <w:pPr>
              <w:pStyle w:val="3-"/>
              <w:rPr>
                <w:color w:val="auto"/>
              </w:rPr>
            </w:pPr>
            <w:r w:rsidRPr="006D2982">
              <w:rPr>
                <w:rFonts w:hint="eastAsia"/>
                <w:color w:val="auto"/>
              </w:rPr>
              <w:t>- begin:(F)[1]後続02 -</w:t>
            </w:r>
          </w:p>
          <w:p w14:paraId="7211B6C1" w14:textId="77777777" w:rsidR="006D2982" w:rsidRPr="006D2982" w:rsidRDefault="006D2982" w:rsidP="006D2982">
            <w:pPr>
              <w:pStyle w:val="3-"/>
              <w:rPr>
                <w:color w:val="auto"/>
              </w:rPr>
            </w:pPr>
            <w:r w:rsidRPr="006D2982">
              <w:rPr>
                <w:rFonts w:hint="eastAsia"/>
                <w:color w:val="auto"/>
              </w:rPr>
              <w:t>- begin:(F)[2]後続03 -</w:t>
            </w:r>
          </w:p>
          <w:p w14:paraId="2C9D11BC" w14:textId="77777777" w:rsidR="006D2982" w:rsidRPr="006D2982" w:rsidRDefault="006D2982" w:rsidP="006D2982">
            <w:pPr>
              <w:pStyle w:val="3-"/>
              <w:rPr>
                <w:color w:val="auto"/>
              </w:rPr>
            </w:pPr>
            <w:r w:rsidRPr="006D2982">
              <w:rPr>
                <w:rFonts w:hint="eastAsia"/>
                <w:color w:val="auto"/>
              </w:rPr>
              <w:t>- begin:(F)[3]後続04 -</w:t>
            </w:r>
          </w:p>
          <w:p w14:paraId="20BE2A72" w14:textId="77777777" w:rsidR="006D2982" w:rsidRPr="006D2982" w:rsidRDefault="006D2982" w:rsidP="006D2982">
            <w:pPr>
              <w:pStyle w:val="3-"/>
              <w:rPr>
                <w:color w:val="auto"/>
              </w:rPr>
            </w:pPr>
            <w:r w:rsidRPr="006D2982">
              <w:rPr>
                <w:rFonts w:hint="eastAsia"/>
                <w:color w:val="auto"/>
              </w:rPr>
              <w:t>- begin:(F)[4]後続05 -</w:t>
            </w:r>
          </w:p>
          <w:p w14:paraId="3A6F2664" w14:textId="7F686FBF" w:rsidR="006D2982" w:rsidRPr="006D2982" w:rsidRDefault="006D2982" w:rsidP="006D2982">
            <w:pPr>
              <w:pStyle w:val="3-"/>
              <w:rPr>
                <w:color w:val="auto"/>
              </w:rPr>
            </w:pPr>
            <w:r w:rsidRPr="006D2982">
              <w:rPr>
                <w:rFonts w:hint="eastAsia"/>
                <w:color w:val="auto"/>
              </w:rPr>
              <w:t>(P)先行: [AFTER]  commonData=1, tlsData=1</w:t>
            </w:r>
            <w:r w:rsidR="008342F0">
              <w:rPr>
                <w:color w:val="auto"/>
              </w:rPr>
              <w:tab/>
            </w:r>
            <w:r w:rsidR="008342F0" w:rsidRPr="004A7B47">
              <w:rPr>
                <w:color w:val="FF0000"/>
              </w:rPr>
              <w:tab/>
              <w:t>←先行スレッド</w:t>
            </w:r>
            <w:r w:rsidR="008342F0">
              <w:rPr>
                <w:rFonts w:hint="eastAsia"/>
                <w:color w:val="FF0000"/>
              </w:rPr>
              <w:t>の処理が</w:t>
            </w:r>
            <w:r w:rsidR="008342F0" w:rsidRPr="004A7B47">
              <w:rPr>
                <w:color w:val="FF0000"/>
              </w:rPr>
              <w:t>終了すると、後続スレッドが一斉スタート</w:t>
            </w:r>
          </w:p>
          <w:p w14:paraId="55208F09" w14:textId="6A013FD1" w:rsidR="006D2982" w:rsidRPr="006D2982" w:rsidRDefault="006D2982" w:rsidP="006D2982">
            <w:pPr>
              <w:pStyle w:val="3-"/>
              <w:rPr>
                <w:color w:val="auto"/>
              </w:rPr>
            </w:pPr>
            <w:r w:rsidRPr="006D2982">
              <w:rPr>
                <w:rFonts w:hint="eastAsia"/>
                <w:color w:val="auto"/>
              </w:rPr>
              <w:t>(F)[0]後続01: [BEFORE] commonData=1, tlsData=0</w:t>
            </w:r>
            <w:r w:rsidR="008342F0">
              <w:rPr>
                <w:color w:val="auto"/>
              </w:rPr>
              <w:tab/>
            </w:r>
            <w:r w:rsidR="008342F0">
              <w:rPr>
                <w:rFonts w:hint="eastAsia"/>
                <w:color w:val="auto"/>
              </w:rPr>
              <w:t xml:space="preserve">　</w:t>
            </w:r>
            <w:r w:rsidR="008342F0" w:rsidRPr="00DF2682">
              <w:rPr>
                <w:color w:val="FF0000"/>
              </w:rPr>
              <w:t>（後続スレッドは、スレッド</w:t>
            </w:r>
            <w:r w:rsidR="008342F0">
              <w:rPr>
                <w:color w:val="FF0000"/>
              </w:rPr>
              <w:t>開始</w:t>
            </w:r>
            <w:r w:rsidR="008342F0" w:rsidRPr="00DF2682">
              <w:rPr>
                <w:color w:val="FF0000"/>
              </w:rPr>
              <w:t>時から先行スレッドの</w:t>
            </w:r>
            <w:r w:rsidR="008342F0">
              <w:rPr>
                <w:rFonts w:hint="eastAsia"/>
                <w:color w:val="FF0000"/>
              </w:rPr>
              <w:t>処理</w:t>
            </w:r>
            <w:r w:rsidR="008342F0" w:rsidRPr="00DF2682">
              <w:rPr>
                <w:color w:val="FF0000"/>
              </w:rPr>
              <w:t>終了を待機）</w:t>
            </w:r>
          </w:p>
          <w:p w14:paraId="5D1C3BC3" w14:textId="77777777" w:rsidR="006D2982" w:rsidRPr="006D2982" w:rsidRDefault="006D2982" w:rsidP="006D2982">
            <w:pPr>
              <w:pStyle w:val="3-"/>
              <w:rPr>
                <w:color w:val="auto"/>
              </w:rPr>
            </w:pPr>
            <w:r w:rsidRPr="006D2982">
              <w:rPr>
                <w:rFonts w:hint="eastAsia"/>
                <w:color w:val="auto"/>
              </w:rPr>
              <w:t>(F)[1]後続02: [BEFORE] commonData=1, tlsData=0</w:t>
            </w:r>
          </w:p>
          <w:p w14:paraId="1F2D8C79" w14:textId="77777777" w:rsidR="006D2982" w:rsidRPr="006D2982" w:rsidRDefault="006D2982" w:rsidP="006D2982">
            <w:pPr>
              <w:pStyle w:val="3-"/>
              <w:rPr>
                <w:color w:val="auto"/>
              </w:rPr>
            </w:pPr>
            <w:r w:rsidRPr="006D2982">
              <w:rPr>
                <w:rFonts w:hint="eastAsia"/>
                <w:color w:val="auto"/>
              </w:rPr>
              <w:t>(F)[2]後続03: [BEFORE] commonData=1, tlsData=0</w:t>
            </w:r>
          </w:p>
          <w:p w14:paraId="3172AF43" w14:textId="77777777" w:rsidR="006D2982" w:rsidRPr="006D2982" w:rsidRDefault="006D2982" w:rsidP="006D2982">
            <w:pPr>
              <w:pStyle w:val="3-"/>
              <w:rPr>
                <w:color w:val="auto"/>
              </w:rPr>
            </w:pPr>
            <w:r w:rsidRPr="006D2982">
              <w:rPr>
                <w:rFonts w:hint="eastAsia"/>
                <w:color w:val="auto"/>
              </w:rPr>
              <w:t>(F)[3]後続04: [BEFORE] commonData=1, tlsData=0</w:t>
            </w:r>
          </w:p>
          <w:p w14:paraId="17BA64C0" w14:textId="77777777" w:rsidR="006D2982" w:rsidRPr="006D2982" w:rsidRDefault="006D2982" w:rsidP="006D2982">
            <w:pPr>
              <w:pStyle w:val="3-"/>
              <w:rPr>
                <w:color w:val="auto"/>
              </w:rPr>
            </w:pPr>
            <w:r w:rsidRPr="006D2982">
              <w:rPr>
                <w:rFonts w:hint="eastAsia"/>
                <w:color w:val="auto"/>
              </w:rPr>
              <w:t>(F)[4]後続05: [BEFORE] commonData=1, tlsData=0</w:t>
            </w:r>
          </w:p>
          <w:p w14:paraId="64B7D132" w14:textId="77777777" w:rsidR="006D2982" w:rsidRPr="006D2982" w:rsidRDefault="006D2982" w:rsidP="006D2982">
            <w:pPr>
              <w:pStyle w:val="3-"/>
              <w:rPr>
                <w:color w:val="auto"/>
              </w:rPr>
            </w:pPr>
            <w:r w:rsidRPr="006D2982">
              <w:rPr>
                <w:rFonts w:hint="eastAsia"/>
                <w:color w:val="auto"/>
              </w:rPr>
              <w:t>(F)[0]後続01: [AFTER]  commonData=1, tlsData=1</w:t>
            </w:r>
          </w:p>
          <w:p w14:paraId="7AE154E2" w14:textId="77777777" w:rsidR="006D2982" w:rsidRPr="006D2982" w:rsidRDefault="006D2982" w:rsidP="006D2982">
            <w:pPr>
              <w:pStyle w:val="3-"/>
              <w:rPr>
                <w:color w:val="auto"/>
              </w:rPr>
            </w:pPr>
            <w:r w:rsidRPr="006D2982">
              <w:rPr>
                <w:rFonts w:hint="eastAsia"/>
                <w:color w:val="auto"/>
              </w:rPr>
              <w:t>(F)[4]後続05: [AFTER]  commonData=1, tlsData=1</w:t>
            </w:r>
          </w:p>
          <w:p w14:paraId="31826D9F" w14:textId="77777777" w:rsidR="006D2982" w:rsidRPr="006D2982" w:rsidRDefault="006D2982" w:rsidP="006D2982">
            <w:pPr>
              <w:pStyle w:val="3-"/>
              <w:rPr>
                <w:color w:val="auto"/>
              </w:rPr>
            </w:pPr>
            <w:r w:rsidRPr="006D2982">
              <w:rPr>
                <w:rFonts w:hint="eastAsia"/>
                <w:color w:val="auto"/>
              </w:rPr>
              <w:t>(F)[2]後続03: [AFTER]  commonData=1, tlsData=1</w:t>
            </w:r>
          </w:p>
          <w:p w14:paraId="73B428A0" w14:textId="77777777" w:rsidR="006D2982" w:rsidRPr="006D2982" w:rsidRDefault="006D2982" w:rsidP="006D2982">
            <w:pPr>
              <w:pStyle w:val="3-"/>
              <w:rPr>
                <w:color w:val="auto"/>
              </w:rPr>
            </w:pPr>
            <w:r w:rsidRPr="006D2982">
              <w:rPr>
                <w:rFonts w:hint="eastAsia"/>
                <w:color w:val="auto"/>
              </w:rPr>
              <w:t>(F)[3]後続04: [AFTER]  commonData=1, tlsData=1</w:t>
            </w:r>
          </w:p>
          <w:p w14:paraId="61878759" w14:textId="77777777" w:rsidR="006D2982" w:rsidRPr="006D2982" w:rsidRDefault="006D2982" w:rsidP="006D2982">
            <w:pPr>
              <w:pStyle w:val="3-"/>
              <w:rPr>
                <w:color w:val="auto"/>
              </w:rPr>
            </w:pPr>
            <w:r w:rsidRPr="006D2982">
              <w:rPr>
                <w:rFonts w:hint="eastAsia"/>
                <w:color w:val="auto"/>
              </w:rPr>
              <w:t>(F)[1]後続02: [AFTER]  commonData=1, tlsData=1</w:t>
            </w:r>
          </w:p>
          <w:p w14:paraId="276039AD" w14:textId="2E7278C7" w:rsidR="006D2982" w:rsidRPr="006D2982" w:rsidRDefault="006D2982" w:rsidP="006D2982">
            <w:pPr>
              <w:pStyle w:val="3-"/>
              <w:rPr>
                <w:color w:val="auto"/>
              </w:rPr>
            </w:pPr>
            <w:r w:rsidRPr="006D2982">
              <w:rPr>
                <w:rFonts w:hint="eastAsia"/>
                <w:color w:val="auto"/>
              </w:rPr>
              <w:t>(P)先行: [BEFORE] commonData=1, tlsData=1</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31915B3E" w14:textId="77777777" w:rsidR="006D2982" w:rsidRPr="006D2982" w:rsidRDefault="006D2982" w:rsidP="006D2982">
            <w:pPr>
              <w:pStyle w:val="3-"/>
              <w:rPr>
                <w:color w:val="auto"/>
              </w:rPr>
            </w:pPr>
            <w:r w:rsidRPr="006D2982">
              <w:rPr>
                <w:rFonts w:hint="eastAsia"/>
                <w:color w:val="auto"/>
              </w:rPr>
              <w:t>(P)先行: [AFTER]  commonData=2, tlsData=2</w:t>
            </w:r>
          </w:p>
          <w:p w14:paraId="3066389C" w14:textId="318E260F" w:rsidR="006D2982" w:rsidRPr="006D2982" w:rsidRDefault="006D2982" w:rsidP="006D2982">
            <w:pPr>
              <w:pStyle w:val="3-"/>
              <w:rPr>
                <w:color w:val="auto"/>
              </w:rPr>
            </w:pPr>
            <w:r w:rsidRPr="006D2982">
              <w:rPr>
                <w:rFonts w:hint="eastAsia"/>
                <w:color w:val="auto"/>
              </w:rPr>
              <w:t>(F)[0]後続01: [BEFORE] commonData=2, tlsData=1</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5C967F67" w14:textId="77777777" w:rsidR="006D2982" w:rsidRPr="006D2982" w:rsidRDefault="006D2982" w:rsidP="006D2982">
            <w:pPr>
              <w:pStyle w:val="3-"/>
              <w:rPr>
                <w:color w:val="auto"/>
              </w:rPr>
            </w:pPr>
            <w:r w:rsidRPr="006D2982">
              <w:rPr>
                <w:rFonts w:hint="eastAsia"/>
                <w:color w:val="auto"/>
              </w:rPr>
              <w:t>(F)[4]後続05: [BEFORE] commonData=2, tlsData=1</w:t>
            </w:r>
          </w:p>
          <w:p w14:paraId="14A27E3E" w14:textId="77777777" w:rsidR="006D2982" w:rsidRPr="006D2982" w:rsidRDefault="006D2982" w:rsidP="006D2982">
            <w:pPr>
              <w:pStyle w:val="3-"/>
              <w:rPr>
                <w:color w:val="auto"/>
              </w:rPr>
            </w:pPr>
            <w:r w:rsidRPr="006D2982">
              <w:rPr>
                <w:rFonts w:hint="eastAsia"/>
                <w:color w:val="auto"/>
              </w:rPr>
              <w:t>(F)[3]後続04: [BEFORE] commonData=2, tlsData=1</w:t>
            </w:r>
          </w:p>
          <w:p w14:paraId="38D1D29C" w14:textId="77777777" w:rsidR="006D2982" w:rsidRPr="006D2982" w:rsidRDefault="006D2982" w:rsidP="006D2982">
            <w:pPr>
              <w:pStyle w:val="3-"/>
              <w:rPr>
                <w:color w:val="auto"/>
              </w:rPr>
            </w:pPr>
            <w:r w:rsidRPr="006D2982">
              <w:rPr>
                <w:rFonts w:hint="eastAsia"/>
                <w:color w:val="auto"/>
              </w:rPr>
              <w:t>(F)[1]後続02: [BEFORE] commonData=2, tlsData=1</w:t>
            </w:r>
          </w:p>
          <w:p w14:paraId="64898C74" w14:textId="77777777" w:rsidR="006D2982" w:rsidRPr="006D2982" w:rsidRDefault="006D2982" w:rsidP="006D2982">
            <w:pPr>
              <w:pStyle w:val="3-"/>
              <w:rPr>
                <w:color w:val="auto"/>
              </w:rPr>
            </w:pPr>
            <w:r w:rsidRPr="006D2982">
              <w:rPr>
                <w:rFonts w:hint="eastAsia"/>
                <w:color w:val="auto"/>
              </w:rPr>
              <w:t>(F)[2]後続03: [BEFORE] commonData=2, tlsData=1</w:t>
            </w:r>
          </w:p>
          <w:p w14:paraId="0BDE198F" w14:textId="77777777" w:rsidR="006D2982" w:rsidRPr="006D2982" w:rsidRDefault="006D2982" w:rsidP="006D2982">
            <w:pPr>
              <w:pStyle w:val="3-"/>
              <w:rPr>
                <w:color w:val="auto"/>
              </w:rPr>
            </w:pPr>
            <w:r w:rsidRPr="006D2982">
              <w:rPr>
                <w:rFonts w:hint="eastAsia"/>
                <w:color w:val="auto"/>
              </w:rPr>
              <w:t>(F)[0]後続01: [AFTER]  commonData=2, tlsData=2</w:t>
            </w:r>
          </w:p>
          <w:p w14:paraId="62872723" w14:textId="77777777" w:rsidR="006D2982" w:rsidRPr="006D2982" w:rsidRDefault="006D2982" w:rsidP="006D2982">
            <w:pPr>
              <w:pStyle w:val="3-"/>
              <w:rPr>
                <w:color w:val="auto"/>
              </w:rPr>
            </w:pPr>
            <w:r w:rsidRPr="006D2982">
              <w:rPr>
                <w:rFonts w:hint="eastAsia"/>
                <w:color w:val="auto"/>
              </w:rPr>
              <w:t>(F)[3]後続04: [AFTER]  commonData=2, tlsData=2</w:t>
            </w:r>
          </w:p>
          <w:p w14:paraId="75F55FA6" w14:textId="77777777" w:rsidR="006D2982" w:rsidRPr="006D2982" w:rsidRDefault="006D2982" w:rsidP="006D2982">
            <w:pPr>
              <w:pStyle w:val="3-"/>
              <w:rPr>
                <w:color w:val="auto"/>
              </w:rPr>
            </w:pPr>
            <w:r w:rsidRPr="006D2982">
              <w:rPr>
                <w:rFonts w:hint="eastAsia"/>
                <w:color w:val="auto"/>
              </w:rPr>
              <w:t>(F)[1]後続02: [AFTER]  commonData=2, tlsData=2</w:t>
            </w:r>
          </w:p>
          <w:p w14:paraId="61635FC2" w14:textId="77777777" w:rsidR="006D2982" w:rsidRPr="006D2982" w:rsidRDefault="006D2982" w:rsidP="006D2982">
            <w:pPr>
              <w:pStyle w:val="3-"/>
              <w:rPr>
                <w:color w:val="auto"/>
              </w:rPr>
            </w:pPr>
            <w:r w:rsidRPr="006D2982">
              <w:rPr>
                <w:rFonts w:hint="eastAsia"/>
                <w:color w:val="auto"/>
              </w:rPr>
              <w:t>(F)[4]後続05: [AFTER]  commonData=2, tlsData=2</w:t>
            </w:r>
          </w:p>
          <w:p w14:paraId="3C5D8A71" w14:textId="77777777" w:rsidR="006D2982" w:rsidRPr="006D2982" w:rsidRDefault="006D2982" w:rsidP="006D2982">
            <w:pPr>
              <w:pStyle w:val="3-"/>
              <w:rPr>
                <w:color w:val="auto"/>
              </w:rPr>
            </w:pPr>
            <w:r w:rsidRPr="006D2982">
              <w:rPr>
                <w:rFonts w:hint="eastAsia"/>
                <w:color w:val="auto"/>
              </w:rPr>
              <w:t>(F)[2]後続03: [AFTER]  commonData=2, tlsData=2</w:t>
            </w:r>
          </w:p>
          <w:p w14:paraId="6B94D948" w14:textId="231A571E" w:rsidR="006D2982" w:rsidRPr="006D2982" w:rsidRDefault="006D2982" w:rsidP="006D2982">
            <w:pPr>
              <w:pStyle w:val="3-"/>
              <w:rPr>
                <w:color w:val="auto"/>
              </w:rPr>
            </w:pPr>
            <w:r w:rsidRPr="006D2982">
              <w:rPr>
                <w:rFonts w:hint="eastAsia"/>
                <w:color w:val="auto"/>
              </w:rPr>
              <w:t>(P)先行: [BEFORE] commonData=2, tlsData=2</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48607CE4" w14:textId="77777777" w:rsidR="006D2982" w:rsidRPr="006D2982" w:rsidRDefault="006D2982" w:rsidP="006D2982">
            <w:pPr>
              <w:pStyle w:val="3-"/>
              <w:rPr>
                <w:color w:val="auto"/>
              </w:rPr>
            </w:pPr>
            <w:r w:rsidRPr="006D2982">
              <w:rPr>
                <w:rFonts w:hint="eastAsia"/>
                <w:color w:val="auto"/>
              </w:rPr>
              <w:t>(P)先行: [AFTER]  commonData=3, tlsData=3</w:t>
            </w:r>
          </w:p>
          <w:p w14:paraId="38A419A9" w14:textId="443023E9" w:rsidR="006D2982" w:rsidRPr="006D2982" w:rsidRDefault="006D2982" w:rsidP="006D2982">
            <w:pPr>
              <w:pStyle w:val="3-"/>
              <w:rPr>
                <w:color w:val="auto"/>
              </w:rPr>
            </w:pPr>
            <w:r w:rsidRPr="006D2982">
              <w:rPr>
                <w:rFonts w:hint="eastAsia"/>
                <w:color w:val="auto"/>
              </w:rPr>
              <w:t>(F)[0]後続01: [BEFORE] commonData=3, tlsData=2</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0A793247" w14:textId="77777777" w:rsidR="006D2982" w:rsidRPr="006D2982" w:rsidRDefault="006D2982" w:rsidP="006D2982">
            <w:pPr>
              <w:pStyle w:val="3-"/>
              <w:rPr>
                <w:color w:val="auto"/>
              </w:rPr>
            </w:pPr>
            <w:r w:rsidRPr="006D2982">
              <w:rPr>
                <w:rFonts w:hint="eastAsia"/>
                <w:color w:val="auto"/>
              </w:rPr>
              <w:t>(F)[1]後続02: [BEFORE] commonData=3, tlsData=2</w:t>
            </w:r>
          </w:p>
          <w:p w14:paraId="668A8503" w14:textId="77777777" w:rsidR="006D2982" w:rsidRPr="006D2982" w:rsidRDefault="006D2982" w:rsidP="006D2982">
            <w:pPr>
              <w:pStyle w:val="3-"/>
              <w:rPr>
                <w:color w:val="auto"/>
              </w:rPr>
            </w:pPr>
            <w:r w:rsidRPr="006D2982">
              <w:rPr>
                <w:rFonts w:hint="eastAsia"/>
                <w:color w:val="auto"/>
              </w:rPr>
              <w:t>(F)[2]後続03: [BEFORE] commonData=3, tlsData=2</w:t>
            </w:r>
          </w:p>
          <w:p w14:paraId="6B1DBF45" w14:textId="77777777" w:rsidR="006D2982" w:rsidRPr="006D2982" w:rsidRDefault="006D2982" w:rsidP="006D2982">
            <w:pPr>
              <w:pStyle w:val="3-"/>
              <w:rPr>
                <w:color w:val="auto"/>
              </w:rPr>
            </w:pPr>
            <w:r w:rsidRPr="006D2982">
              <w:rPr>
                <w:rFonts w:hint="eastAsia"/>
                <w:color w:val="auto"/>
              </w:rPr>
              <w:t>(F)[3]後続04: [BEFORE] commonData=3, tlsData=2</w:t>
            </w:r>
          </w:p>
          <w:p w14:paraId="6F3FAB95" w14:textId="77777777" w:rsidR="006D2982" w:rsidRPr="006D2982" w:rsidRDefault="006D2982" w:rsidP="006D2982">
            <w:pPr>
              <w:pStyle w:val="3-"/>
              <w:rPr>
                <w:color w:val="auto"/>
              </w:rPr>
            </w:pPr>
            <w:r w:rsidRPr="006D2982">
              <w:rPr>
                <w:rFonts w:hint="eastAsia"/>
                <w:color w:val="auto"/>
              </w:rPr>
              <w:t>(F)[4]後続05: [BEFORE] commonData=3, tlsData=2</w:t>
            </w:r>
          </w:p>
          <w:p w14:paraId="78A65428" w14:textId="77777777" w:rsidR="006D2982" w:rsidRPr="006D2982" w:rsidRDefault="006D2982" w:rsidP="006D2982">
            <w:pPr>
              <w:pStyle w:val="3-"/>
              <w:rPr>
                <w:color w:val="auto"/>
              </w:rPr>
            </w:pPr>
            <w:r w:rsidRPr="006D2982">
              <w:rPr>
                <w:rFonts w:hint="eastAsia"/>
                <w:color w:val="auto"/>
              </w:rPr>
              <w:t>(F)[1]後続02: [AFTER]  commonData=3, tlsData=3</w:t>
            </w:r>
          </w:p>
          <w:p w14:paraId="1FF78B6D" w14:textId="77777777" w:rsidR="006D2982" w:rsidRPr="006D2982" w:rsidRDefault="006D2982" w:rsidP="006D2982">
            <w:pPr>
              <w:pStyle w:val="3-"/>
              <w:rPr>
                <w:color w:val="auto"/>
              </w:rPr>
            </w:pPr>
            <w:r w:rsidRPr="006D2982">
              <w:rPr>
                <w:rFonts w:hint="eastAsia"/>
                <w:color w:val="auto"/>
              </w:rPr>
              <w:lastRenderedPageBreak/>
              <w:t>(F)[2]後続03: [AFTER]  commonData=3, tlsData=3</w:t>
            </w:r>
          </w:p>
          <w:p w14:paraId="76ACA90A" w14:textId="77777777" w:rsidR="006D2982" w:rsidRPr="006D2982" w:rsidRDefault="006D2982" w:rsidP="006D2982">
            <w:pPr>
              <w:pStyle w:val="3-"/>
              <w:rPr>
                <w:color w:val="auto"/>
              </w:rPr>
            </w:pPr>
            <w:r w:rsidRPr="006D2982">
              <w:rPr>
                <w:rFonts w:hint="eastAsia"/>
                <w:color w:val="auto"/>
              </w:rPr>
              <w:t>(F)[3]後続04: [AFTER]  commonData=3, tlsData=3</w:t>
            </w:r>
          </w:p>
          <w:p w14:paraId="58DDD9AB" w14:textId="77777777" w:rsidR="006D2982" w:rsidRPr="006D2982" w:rsidRDefault="006D2982" w:rsidP="006D2982">
            <w:pPr>
              <w:pStyle w:val="3-"/>
              <w:rPr>
                <w:color w:val="auto"/>
              </w:rPr>
            </w:pPr>
            <w:r w:rsidRPr="006D2982">
              <w:rPr>
                <w:rFonts w:hint="eastAsia"/>
                <w:color w:val="auto"/>
              </w:rPr>
              <w:t>(F)[0]後続01: [AFTER]  commonData=3, tlsData=3</w:t>
            </w:r>
          </w:p>
          <w:p w14:paraId="51F46AD5" w14:textId="77777777" w:rsidR="006D2982" w:rsidRPr="006D2982" w:rsidRDefault="006D2982" w:rsidP="006D2982">
            <w:pPr>
              <w:pStyle w:val="3-"/>
              <w:rPr>
                <w:color w:val="auto"/>
              </w:rPr>
            </w:pPr>
            <w:r w:rsidRPr="006D2982">
              <w:rPr>
                <w:rFonts w:hint="eastAsia"/>
                <w:color w:val="auto"/>
              </w:rPr>
              <w:t>(F)[4]後続05: [AFTER]  commonData=3, tlsData=3</w:t>
            </w:r>
          </w:p>
          <w:p w14:paraId="28B354EE" w14:textId="5C93E2EE" w:rsidR="006D2982" w:rsidRPr="006D2982" w:rsidRDefault="006D2982" w:rsidP="006D2982">
            <w:pPr>
              <w:pStyle w:val="3-"/>
              <w:rPr>
                <w:color w:val="auto"/>
              </w:rPr>
            </w:pPr>
            <w:r w:rsidRPr="006D2982">
              <w:rPr>
                <w:rFonts w:hint="eastAsia"/>
                <w:color w:val="auto"/>
              </w:rPr>
              <w:t>(P)先行: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DF2682">
              <w:rPr>
                <w:rFonts w:hint="eastAsia"/>
                <w:color w:val="FF0000"/>
              </w:rPr>
              <w:t>←先行スレッド終了</w:t>
            </w:r>
          </w:p>
          <w:p w14:paraId="02CE095A" w14:textId="12DBBF45" w:rsidR="006D2982" w:rsidRPr="006D2982" w:rsidRDefault="006D2982" w:rsidP="006D2982">
            <w:pPr>
              <w:pStyle w:val="3-"/>
              <w:rPr>
                <w:color w:val="auto"/>
              </w:rPr>
            </w:pPr>
            <w:r w:rsidRPr="006D2982">
              <w:rPr>
                <w:rFonts w:hint="eastAsia"/>
                <w:color w:val="auto"/>
              </w:rPr>
              <w:t>(F)[0]後続01: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4A7B47">
              <w:rPr>
                <w:color w:val="FF0000"/>
              </w:rPr>
              <w:t>←先行スレッドの終了に反応して後続スレッド</w:t>
            </w:r>
            <w:r w:rsidR="008342F0">
              <w:rPr>
                <w:rFonts w:hint="eastAsia"/>
                <w:color w:val="FF0000"/>
              </w:rPr>
              <w:t>も</w:t>
            </w:r>
            <w:r w:rsidR="008342F0" w:rsidRPr="004A7B47">
              <w:rPr>
                <w:color w:val="FF0000"/>
              </w:rPr>
              <w:t>終了</w:t>
            </w:r>
          </w:p>
          <w:p w14:paraId="354981D6" w14:textId="77777777" w:rsidR="006D2982" w:rsidRPr="006D2982" w:rsidRDefault="006D2982" w:rsidP="006D2982">
            <w:pPr>
              <w:pStyle w:val="3-"/>
              <w:rPr>
                <w:color w:val="auto"/>
              </w:rPr>
            </w:pPr>
            <w:r w:rsidRPr="006D2982">
              <w:rPr>
                <w:rFonts w:hint="eastAsia"/>
                <w:color w:val="auto"/>
              </w:rPr>
              <w:t>(F)[1]後続02: [QUIT]</w:t>
            </w:r>
          </w:p>
          <w:p w14:paraId="6006B4CD" w14:textId="77777777" w:rsidR="006D2982" w:rsidRPr="006D2982" w:rsidRDefault="006D2982" w:rsidP="006D2982">
            <w:pPr>
              <w:pStyle w:val="3-"/>
              <w:rPr>
                <w:color w:val="auto"/>
              </w:rPr>
            </w:pPr>
            <w:r w:rsidRPr="006D2982">
              <w:rPr>
                <w:rFonts w:hint="eastAsia"/>
                <w:color w:val="auto"/>
              </w:rPr>
              <w:t>(F)[4]後続05: [QUIT]</w:t>
            </w:r>
          </w:p>
          <w:p w14:paraId="7C5306F1" w14:textId="77777777" w:rsidR="006D2982" w:rsidRPr="006D2982" w:rsidRDefault="006D2982" w:rsidP="006D2982">
            <w:pPr>
              <w:pStyle w:val="3-"/>
              <w:rPr>
                <w:color w:val="auto"/>
              </w:rPr>
            </w:pPr>
            <w:r w:rsidRPr="006D2982">
              <w:rPr>
                <w:rFonts w:hint="eastAsia"/>
                <w:color w:val="auto"/>
              </w:rPr>
              <w:t>(F)[3]後続04: [QUIT]</w:t>
            </w:r>
          </w:p>
          <w:p w14:paraId="183E5007" w14:textId="77777777" w:rsidR="006D2982" w:rsidRPr="006D2982" w:rsidRDefault="006D2982" w:rsidP="006D2982">
            <w:pPr>
              <w:pStyle w:val="3-"/>
              <w:rPr>
                <w:color w:val="auto"/>
              </w:rPr>
            </w:pPr>
            <w:r w:rsidRPr="006D2982">
              <w:rPr>
                <w:rFonts w:hint="eastAsia"/>
                <w:color w:val="auto"/>
              </w:rPr>
              <w:t>- end:(F)[1]後続02 -</w:t>
            </w:r>
          </w:p>
          <w:p w14:paraId="2990D56A" w14:textId="77777777" w:rsidR="006D2982" w:rsidRPr="006D2982" w:rsidRDefault="006D2982" w:rsidP="006D2982">
            <w:pPr>
              <w:pStyle w:val="3-"/>
              <w:rPr>
                <w:color w:val="auto"/>
              </w:rPr>
            </w:pPr>
            <w:r w:rsidRPr="006D2982">
              <w:rPr>
                <w:rFonts w:hint="eastAsia"/>
                <w:color w:val="auto"/>
              </w:rPr>
              <w:t>- end:(F)[0]後続01 -</w:t>
            </w:r>
          </w:p>
          <w:p w14:paraId="3458182E" w14:textId="77777777" w:rsidR="006D2982" w:rsidRPr="006D2982" w:rsidRDefault="006D2982" w:rsidP="006D2982">
            <w:pPr>
              <w:pStyle w:val="3-"/>
              <w:rPr>
                <w:color w:val="auto"/>
              </w:rPr>
            </w:pPr>
            <w:r w:rsidRPr="006D2982">
              <w:rPr>
                <w:rFonts w:hint="eastAsia"/>
                <w:color w:val="auto"/>
              </w:rPr>
              <w:t>- end:(F)[4]後続05 -</w:t>
            </w:r>
          </w:p>
          <w:p w14:paraId="32A459EE" w14:textId="77777777" w:rsidR="006D2982" w:rsidRPr="006D2982" w:rsidRDefault="006D2982" w:rsidP="006D2982">
            <w:pPr>
              <w:pStyle w:val="3-"/>
              <w:rPr>
                <w:color w:val="auto"/>
              </w:rPr>
            </w:pPr>
            <w:r w:rsidRPr="006D2982">
              <w:rPr>
                <w:rFonts w:hint="eastAsia"/>
                <w:color w:val="auto"/>
              </w:rPr>
              <w:t>- end:(P)先行 -</w:t>
            </w:r>
          </w:p>
          <w:p w14:paraId="661AC24C" w14:textId="77777777" w:rsidR="006D2982" w:rsidRPr="006D2982" w:rsidRDefault="006D2982" w:rsidP="006D2982">
            <w:pPr>
              <w:pStyle w:val="3-"/>
              <w:rPr>
                <w:color w:val="auto"/>
              </w:rPr>
            </w:pPr>
            <w:r w:rsidRPr="006D2982">
              <w:rPr>
                <w:rFonts w:hint="eastAsia"/>
                <w:color w:val="auto"/>
              </w:rPr>
              <w:t>- end:(F)[3]後続04 -</w:t>
            </w:r>
          </w:p>
          <w:p w14:paraId="2B9CB859" w14:textId="77777777" w:rsidR="006D2982" w:rsidRPr="006D2982" w:rsidRDefault="006D2982" w:rsidP="006D2982">
            <w:pPr>
              <w:pStyle w:val="3-"/>
              <w:rPr>
                <w:color w:val="auto"/>
              </w:rPr>
            </w:pPr>
            <w:r w:rsidRPr="006D2982">
              <w:rPr>
                <w:rFonts w:hint="eastAsia"/>
                <w:color w:val="auto"/>
              </w:rPr>
              <w:t>(F)[2]後続03: [QUIT]</w:t>
            </w:r>
          </w:p>
          <w:p w14:paraId="365906E6" w14:textId="77777777" w:rsidR="006D2982" w:rsidRPr="006D2982" w:rsidRDefault="006D2982" w:rsidP="006D2982">
            <w:pPr>
              <w:pStyle w:val="3-"/>
              <w:rPr>
                <w:color w:val="auto"/>
              </w:rPr>
            </w:pPr>
            <w:r w:rsidRPr="006D2982">
              <w:rPr>
                <w:rFonts w:hint="eastAsia"/>
                <w:color w:val="auto"/>
              </w:rPr>
              <w:t>- end:(F)[2]後続03 -</w:t>
            </w:r>
          </w:p>
          <w:p w14:paraId="7B9BFE26" w14:textId="4209FE9F" w:rsidR="00971C80" w:rsidRPr="00DD51B6" w:rsidRDefault="006D2982" w:rsidP="006D2982">
            <w:pPr>
              <w:pStyle w:val="3-"/>
            </w:pPr>
            <w:r w:rsidRPr="006D2982">
              <w:rPr>
                <w:color w:val="auto"/>
              </w:rPr>
              <w:t xml:space="preserve">Cond-Sginal * 10000000 = </w:t>
            </w:r>
            <w:r w:rsidRPr="008342F0">
              <w:rPr>
                <w:color w:val="FF0000"/>
              </w:rPr>
              <w:t>0.758042 sec</w:t>
            </w:r>
            <w:r w:rsidR="008342F0">
              <w:rPr>
                <w:color w:val="FF0000"/>
              </w:rPr>
              <w:tab/>
            </w:r>
            <w:r w:rsidR="008342F0">
              <w:rPr>
                <w:color w:val="FF0000"/>
              </w:rPr>
              <w:tab/>
            </w:r>
            <w:r w:rsidR="008342F0">
              <w:rPr>
                <w:rFonts w:hint="eastAsia"/>
                <w:color w:val="FF0000"/>
              </w:rPr>
              <w:t>←1千万回ループによる処理時間計測</w:t>
            </w:r>
          </w:p>
        </w:tc>
      </w:tr>
    </w:tbl>
    <w:p w14:paraId="1D62248F" w14:textId="0740A8CF" w:rsidR="0079153D" w:rsidRDefault="0079153D" w:rsidP="0079153D">
      <w:pPr>
        <w:pStyle w:val="2"/>
      </w:pPr>
      <w:bookmarkStart w:id="129" w:name="_Toc378866166"/>
      <w:r>
        <w:rPr>
          <w:rFonts w:hint="eastAsia"/>
        </w:rPr>
        <w:lastRenderedPageBreak/>
        <w:t>モニター：バリア</w:t>
      </w:r>
      <w:bookmarkEnd w:id="129"/>
    </w:p>
    <w:p w14:paraId="0E446A0B" w14:textId="77777777" w:rsidR="00F43C8E" w:rsidRDefault="00F43C8E" w:rsidP="0079153D">
      <w:pPr>
        <w:pStyle w:val="a9"/>
        <w:ind w:firstLine="283"/>
      </w:pPr>
      <w:r>
        <w:rPr>
          <w:rFonts w:hint="eastAsia"/>
        </w:rPr>
        <w:t>手軽なモニターの手法として、「バリア」というものがある。</w:t>
      </w:r>
    </w:p>
    <w:p w14:paraId="5587E363" w14:textId="2A6C41D5" w:rsidR="00F43C8E" w:rsidRDefault="000E70E7" w:rsidP="0079153D">
      <w:pPr>
        <w:pStyle w:val="a9"/>
        <w:ind w:firstLine="283"/>
      </w:pPr>
      <w:r>
        <w:rPr>
          <w:rFonts w:hint="eastAsia"/>
        </w:rPr>
        <w:t>スレッドの処理中にバリアを設定することにより、規定数</w:t>
      </w:r>
      <w:r w:rsidR="00F43C8E">
        <w:rPr>
          <w:rFonts w:hint="eastAsia"/>
        </w:rPr>
        <w:t>のスレッドがバリアに到達するまで待機させることができる。</w:t>
      </w:r>
    </w:p>
    <w:p w14:paraId="348D19B0" w14:textId="77777777" w:rsidR="0079153D" w:rsidRDefault="0079153D" w:rsidP="0079153D">
      <w:pPr>
        <w:pStyle w:val="3"/>
      </w:pPr>
      <w:bookmarkStart w:id="130" w:name="_Toc378866167"/>
      <w:r>
        <w:rPr>
          <w:rFonts w:hint="eastAsia"/>
        </w:rPr>
        <w:t>Posix</w:t>
      </w:r>
      <w:r>
        <w:rPr>
          <w:rFonts w:hint="eastAsia"/>
        </w:rPr>
        <w:t>ライブラリ版</w:t>
      </w:r>
      <w:bookmarkEnd w:id="130"/>
    </w:p>
    <w:p w14:paraId="60E6A251" w14:textId="77777777" w:rsidR="00F43C8E" w:rsidRDefault="0079153D" w:rsidP="0079153D">
      <w:pPr>
        <w:pStyle w:val="aa"/>
        <w:ind w:left="447" w:firstLine="283"/>
      </w:pPr>
      <w:r>
        <w:rPr>
          <w:rFonts w:hint="eastAsia"/>
        </w:rPr>
        <w:t>Posix</w:t>
      </w:r>
      <w:r>
        <w:rPr>
          <w:rFonts w:hint="eastAsia"/>
        </w:rPr>
        <w:t>ライブラリ版の</w:t>
      </w:r>
      <w:r w:rsidR="00F43C8E">
        <w:rPr>
          <w:rFonts w:hint="eastAsia"/>
        </w:rPr>
        <w:t>バリア</w:t>
      </w:r>
      <w:r>
        <w:rPr>
          <w:rFonts w:hint="eastAsia"/>
        </w:rPr>
        <w:t>。</w:t>
      </w:r>
    </w:p>
    <w:p w14:paraId="241F566C" w14:textId="0FD4B1F9" w:rsidR="0079153D" w:rsidRDefault="000E70E7" w:rsidP="0079153D">
      <w:pPr>
        <w:pStyle w:val="aa"/>
        <w:ind w:left="447" w:firstLine="283"/>
      </w:pPr>
      <w:r>
        <w:rPr>
          <w:rFonts w:hint="eastAsia"/>
        </w:rPr>
        <w:t>「条件変数」のサンプルを元</w:t>
      </w:r>
      <w:r w:rsidR="00F43C8E">
        <w:rPr>
          <w:rFonts w:hint="eastAsia"/>
        </w:rPr>
        <w:t>に、バリア処理を追加している。</w:t>
      </w:r>
      <w:r>
        <w:rPr>
          <w:rFonts w:hint="eastAsia"/>
        </w:rPr>
        <w:t>「</w:t>
      </w:r>
      <w:r w:rsidRPr="000E70E7">
        <w:rPr>
          <w:rFonts w:hint="eastAsia"/>
          <w:color w:val="FF0000"/>
        </w:rPr>
        <w:t>【バリア処理追加】</w:t>
      </w:r>
      <w:r>
        <w:rPr>
          <w:rFonts w:hint="eastAsia"/>
        </w:rPr>
        <w:t>」と書かれた箇所以外は元のプログラムと同じ。</w:t>
      </w:r>
    </w:p>
    <w:p w14:paraId="61432CC6" w14:textId="483D0C8C" w:rsidR="0079153D" w:rsidRDefault="0079153D" w:rsidP="0079153D">
      <w:pPr>
        <w:pStyle w:val="aa"/>
        <w:keepNext/>
        <w:widowControl/>
        <w:spacing w:beforeLines="50" w:before="180"/>
        <w:ind w:leftChars="203" w:left="447" w:hangingChars="10" w:hanging="21"/>
      </w:pPr>
      <w:r>
        <w:t>Posix</w:t>
      </w:r>
      <w:r w:rsidR="00F43C8E">
        <w:rPr>
          <w:rFonts w:hint="eastAsia"/>
        </w:rPr>
        <w:t>ライブラリ版バリア</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573938F7" w14:textId="77777777" w:rsidTr="00B82011">
        <w:tc>
          <w:tcPr>
            <w:tcW w:w="8494" w:type="dxa"/>
          </w:tcPr>
          <w:p w14:paraId="4D60AFB7" w14:textId="77777777" w:rsidR="00F43C8E" w:rsidRDefault="00F43C8E" w:rsidP="00F43C8E">
            <w:pPr>
              <w:pStyle w:val="3-"/>
            </w:pPr>
            <w:r>
              <w:t>#include &lt;stdio.h&gt;</w:t>
            </w:r>
          </w:p>
          <w:p w14:paraId="1141E7EF" w14:textId="77777777" w:rsidR="00F43C8E" w:rsidRDefault="00F43C8E" w:rsidP="00F43C8E">
            <w:pPr>
              <w:pStyle w:val="3-"/>
            </w:pPr>
            <w:r>
              <w:t>#include &lt;stdlib.h&gt;</w:t>
            </w:r>
          </w:p>
          <w:p w14:paraId="286B773E" w14:textId="77777777" w:rsidR="00F43C8E" w:rsidRDefault="00F43C8E" w:rsidP="00F43C8E">
            <w:pPr>
              <w:pStyle w:val="3-"/>
            </w:pPr>
          </w:p>
          <w:p w14:paraId="3DCA60F0" w14:textId="77777777" w:rsidR="00F43C8E" w:rsidRPr="00825119" w:rsidRDefault="00F43C8E" w:rsidP="00F43C8E">
            <w:pPr>
              <w:pStyle w:val="3-"/>
              <w:rPr>
                <w:color w:val="FF0000"/>
              </w:rPr>
            </w:pPr>
            <w:r w:rsidRPr="00825119">
              <w:rPr>
                <w:color w:val="FF0000"/>
              </w:rPr>
              <w:t>#include &lt;pthread.h&gt;</w:t>
            </w:r>
          </w:p>
          <w:p w14:paraId="17F5A1BE" w14:textId="77777777" w:rsidR="00F43C8E" w:rsidRDefault="00F43C8E" w:rsidP="00F43C8E">
            <w:pPr>
              <w:pStyle w:val="3-"/>
            </w:pPr>
            <w:r>
              <w:t>#include &lt;unistd.h&gt;</w:t>
            </w:r>
          </w:p>
          <w:p w14:paraId="454AC599" w14:textId="77777777" w:rsidR="00F43C8E" w:rsidRDefault="00F43C8E" w:rsidP="00F43C8E">
            <w:pPr>
              <w:pStyle w:val="3-"/>
            </w:pPr>
          </w:p>
          <w:p w14:paraId="608B54AC" w14:textId="77777777" w:rsidR="00F43C8E" w:rsidRPr="00F43C8E" w:rsidRDefault="00F43C8E" w:rsidP="00F43C8E">
            <w:pPr>
              <w:pStyle w:val="3-"/>
              <w:rPr>
                <w:rFonts w:hint="eastAsia"/>
                <w:color w:val="00B050"/>
              </w:rPr>
            </w:pPr>
            <w:r>
              <w:rPr>
                <w:rFonts w:hint="eastAsia"/>
              </w:rPr>
              <w:t xml:space="preserve">#include &lt;sys/time.h&gt; </w:t>
            </w:r>
            <w:r w:rsidRPr="00F43C8E">
              <w:rPr>
                <w:rFonts w:hint="eastAsia"/>
                <w:color w:val="00B050"/>
              </w:rPr>
              <w:t>//時間計測用</w:t>
            </w:r>
          </w:p>
          <w:p w14:paraId="5C3C3F5F" w14:textId="77777777" w:rsidR="00F43C8E" w:rsidRDefault="00F43C8E" w:rsidP="00F43C8E">
            <w:pPr>
              <w:pStyle w:val="3-"/>
            </w:pPr>
          </w:p>
          <w:p w14:paraId="0E580724" w14:textId="77777777" w:rsidR="00F43C8E" w:rsidRPr="00F43C8E" w:rsidRDefault="00F43C8E" w:rsidP="00F43C8E">
            <w:pPr>
              <w:pStyle w:val="3-"/>
              <w:rPr>
                <w:rFonts w:hint="eastAsia"/>
                <w:color w:val="00B050"/>
              </w:rPr>
            </w:pPr>
            <w:r w:rsidRPr="00F43C8E">
              <w:rPr>
                <w:rFonts w:hint="eastAsia"/>
                <w:color w:val="00B050"/>
              </w:rPr>
              <w:t>//スレッド情報</w:t>
            </w:r>
          </w:p>
          <w:p w14:paraId="6216AB92" w14:textId="77777777" w:rsidR="00F43C8E" w:rsidRDefault="00F43C8E" w:rsidP="00F43C8E">
            <w:pPr>
              <w:pStyle w:val="3-"/>
              <w:rPr>
                <w:rFonts w:hint="eastAsia"/>
              </w:rPr>
            </w:pPr>
            <w:r>
              <w:rPr>
                <w:rFonts w:hint="eastAsia"/>
              </w:rPr>
              <w:t xml:space="preserve">static const int FOLLOW_THREAD_MAX = 10;          </w:t>
            </w:r>
            <w:r w:rsidRPr="00F43C8E">
              <w:rPr>
                <w:rFonts w:hint="eastAsia"/>
                <w:color w:val="00B050"/>
              </w:rPr>
              <w:t>//後続スレッド最大数</w:t>
            </w:r>
          </w:p>
          <w:p w14:paraId="1AC0E26C" w14:textId="77777777" w:rsidR="00F43C8E" w:rsidRPr="00F43C8E" w:rsidRDefault="00F43C8E" w:rsidP="00F43C8E">
            <w:pPr>
              <w:pStyle w:val="3-"/>
              <w:rPr>
                <w:rFonts w:hint="eastAsia"/>
                <w:color w:val="00B050"/>
              </w:rPr>
            </w:pPr>
            <w:r>
              <w:rPr>
                <w:rFonts w:hint="eastAsia"/>
              </w:rPr>
              <w:t xml:space="preserve">static volatile int s_followThreadNum = 0;        </w:t>
            </w:r>
            <w:r w:rsidRPr="00F43C8E">
              <w:rPr>
                <w:rFonts w:hint="eastAsia"/>
                <w:color w:val="00B050"/>
              </w:rPr>
              <w:t>//後続スレッド数</w:t>
            </w:r>
          </w:p>
          <w:p w14:paraId="74BB0FAA" w14:textId="77777777" w:rsidR="00F43C8E" w:rsidRPr="00F43C8E" w:rsidRDefault="00F43C8E" w:rsidP="00F43C8E">
            <w:pPr>
              <w:pStyle w:val="3-"/>
              <w:rPr>
                <w:rFonts w:hint="eastAsia"/>
                <w:color w:val="00B050"/>
              </w:rPr>
            </w:pPr>
            <w:r>
              <w:rPr>
                <w:rFonts w:hint="eastAsia"/>
              </w:rPr>
              <w:t xml:space="preserve">static volatile int s_followThreadNo = 0;         </w:t>
            </w:r>
            <w:r w:rsidRPr="00F43C8E">
              <w:rPr>
                <w:rFonts w:hint="eastAsia"/>
                <w:color w:val="00B050"/>
              </w:rPr>
              <w:t>//後続スレッド番号発番用</w:t>
            </w:r>
          </w:p>
          <w:p w14:paraId="4754E312" w14:textId="77777777" w:rsidR="00F43C8E" w:rsidRDefault="00F43C8E" w:rsidP="00F43C8E">
            <w:pPr>
              <w:pStyle w:val="3-"/>
              <w:rPr>
                <w:rFonts w:hint="eastAsia"/>
              </w:rPr>
            </w:pPr>
            <w:r>
              <w:rPr>
                <w:rFonts w:hint="eastAsia"/>
              </w:rPr>
              <w:t>static volatile bool s_IsQuirProiorThread = false;</w:t>
            </w:r>
            <w:r w:rsidRPr="00F43C8E">
              <w:rPr>
                <w:rFonts w:hint="eastAsia"/>
                <w:color w:val="00B050"/>
              </w:rPr>
              <w:t>//先行スレッド終了フラグ</w:t>
            </w:r>
          </w:p>
          <w:p w14:paraId="1E97FC30" w14:textId="77777777" w:rsidR="00F43C8E" w:rsidRDefault="00F43C8E" w:rsidP="00F43C8E">
            <w:pPr>
              <w:pStyle w:val="3-"/>
              <w:rPr>
                <w:rFonts w:hint="eastAsia"/>
              </w:rPr>
            </w:pPr>
            <w:r>
              <w:rPr>
                <w:rFonts w:hint="eastAsia"/>
              </w:rPr>
              <w:t>static pthread_mutex_t s_followThreadMutex = PTHREAD_MUTEX_INITIALIZER;</w:t>
            </w:r>
            <w:r w:rsidRPr="00F43C8E">
              <w:rPr>
                <w:rFonts w:hint="eastAsia"/>
                <w:color w:val="00B050"/>
              </w:rPr>
              <w:t>//後続スレッド番号発番用ミューテックス</w:t>
            </w:r>
          </w:p>
          <w:p w14:paraId="47B27E53" w14:textId="77777777" w:rsidR="00F43C8E" w:rsidRDefault="00F43C8E" w:rsidP="00F43C8E">
            <w:pPr>
              <w:pStyle w:val="3-"/>
            </w:pPr>
          </w:p>
          <w:p w14:paraId="25A51B88" w14:textId="77777777" w:rsidR="00F43C8E" w:rsidRPr="00F43C8E" w:rsidRDefault="00F43C8E" w:rsidP="00F43C8E">
            <w:pPr>
              <w:pStyle w:val="3-"/>
              <w:rPr>
                <w:rFonts w:hint="eastAsia"/>
                <w:color w:val="00B050"/>
              </w:rPr>
            </w:pPr>
            <w:r w:rsidRPr="00F43C8E">
              <w:rPr>
                <w:rFonts w:hint="eastAsia"/>
                <w:color w:val="00B050"/>
              </w:rPr>
              <w:t>//条件変数</w:t>
            </w:r>
          </w:p>
          <w:p w14:paraId="4A1E0107" w14:textId="77777777" w:rsidR="00F43C8E" w:rsidRPr="00F43C8E" w:rsidRDefault="00F43C8E" w:rsidP="00F43C8E">
            <w:pPr>
              <w:pStyle w:val="3-"/>
              <w:rPr>
                <w:rFonts w:hint="eastAsia"/>
                <w:color w:val="00B050"/>
              </w:rPr>
            </w:pPr>
            <w:r w:rsidRPr="00F43C8E">
              <w:rPr>
                <w:rFonts w:hint="eastAsia"/>
                <w:color w:val="00B050"/>
              </w:rPr>
              <w:t>//※条件変数は、必ず条件変数＋ミューテックス＋変数のセットで扱う</w:t>
            </w:r>
          </w:p>
          <w:p w14:paraId="7C1A5476" w14:textId="77777777" w:rsidR="00F43C8E" w:rsidRDefault="00F43C8E" w:rsidP="00F43C8E">
            <w:pPr>
              <w:pStyle w:val="3-"/>
              <w:rPr>
                <w:rFonts w:hint="eastAsia"/>
              </w:rPr>
            </w:pPr>
            <w:r>
              <w:rPr>
                <w:rFonts w:hint="eastAsia"/>
              </w:rPr>
              <w:t xml:space="preserve">static pthread_cond_t s_followCond[FOLLOW_THREAD_MAX];      </w:t>
            </w:r>
            <w:r w:rsidRPr="00F43C8E">
              <w:rPr>
                <w:rFonts w:hint="eastAsia"/>
                <w:color w:val="00B050"/>
              </w:rPr>
              <w:t>//後続スレッド処理完了条件変数</w:t>
            </w:r>
          </w:p>
          <w:p w14:paraId="19273ACA" w14:textId="77777777" w:rsidR="00F43C8E" w:rsidRPr="00F43C8E" w:rsidRDefault="00F43C8E" w:rsidP="00F43C8E">
            <w:pPr>
              <w:pStyle w:val="3-"/>
              <w:rPr>
                <w:rFonts w:hint="eastAsia"/>
                <w:color w:val="00B050"/>
              </w:rPr>
            </w:pPr>
            <w:r>
              <w:rPr>
                <w:rFonts w:hint="eastAsia"/>
              </w:rPr>
              <w:t>static pthread_mutex_t s_followCondMutex[FOLLOW_THREAD_MAX];</w:t>
            </w:r>
            <w:r w:rsidRPr="00F43C8E">
              <w:rPr>
                <w:rFonts w:hint="eastAsia"/>
                <w:color w:val="00B050"/>
              </w:rPr>
              <w:t>//後続スレッド処理完了条件変数ミューテックス</w:t>
            </w:r>
          </w:p>
          <w:p w14:paraId="11071E0B" w14:textId="77777777" w:rsidR="00F43C8E" w:rsidRDefault="00F43C8E" w:rsidP="00F43C8E">
            <w:pPr>
              <w:pStyle w:val="3-"/>
              <w:rPr>
                <w:rFonts w:hint="eastAsia"/>
              </w:rPr>
            </w:pPr>
            <w:r>
              <w:rPr>
                <w:rFonts w:hint="eastAsia"/>
              </w:rPr>
              <w:t xml:space="preserve">static volatile bool s_followFinished[FOLLOW_THREAD_MAX];  </w:t>
            </w:r>
            <w:r w:rsidRPr="00F43C8E">
              <w:rPr>
                <w:rFonts w:hint="eastAsia"/>
                <w:color w:val="00B050"/>
              </w:rPr>
              <w:t xml:space="preserve"> //後続スレッド処理完了フラグ</w:t>
            </w:r>
          </w:p>
          <w:p w14:paraId="59184A7C" w14:textId="77777777" w:rsidR="00F43C8E" w:rsidRDefault="00F43C8E" w:rsidP="00F43C8E">
            <w:pPr>
              <w:pStyle w:val="3-"/>
            </w:pPr>
          </w:p>
          <w:p w14:paraId="13EE639F" w14:textId="0A9FC58D" w:rsidR="00F43C8E" w:rsidRPr="00F43C8E" w:rsidRDefault="00F43C8E" w:rsidP="00F43C8E">
            <w:pPr>
              <w:pStyle w:val="3-"/>
              <w:rPr>
                <w:rFonts w:hint="eastAsia"/>
                <w:color w:val="00B050"/>
              </w:rPr>
            </w:pPr>
            <w:r w:rsidRPr="00F43C8E">
              <w:rPr>
                <w:rFonts w:hint="eastAsia"/>
                <w:color w:val="00B050"/>
              </w:rPr>
              <w:t>//</w:t>
            </w:r>
            <w:r w:rsidR="00825119" w:rsidRPr="00825119">
              <w:rPr>
                <w:color w:val="FF0000"/>
              </w:rPr>
              <w:t>【バリア処理追加】</w:t>
            </w:r>
            <w:r w:rsidRPr="00F43C8E">
              <w:rPr>
                <w:rFonts w:hint="eastAsia"/>
                <w:color w:val="00B050"/>
              </w:rPr>
              <w:t>バリア</w:t>
            </w:r>
          </w:p>
          <w:p w14:paraId="3B7085CE" w14:textId="77777777" w:rsidR="00F43C8E" w:rsidRPr="00F43C8E" w:rsidRDefault="00F43C8E" w:rsidP="00F43C8E">
            <w:pPr>
              <w:pStyle w:val="3-"/>
              <w:rPr>
                <w:color w:val="FF0000"/>
              </w:rPr>
            </w:pPr>
            <w:r w:rsidRPr="00F43C8E">
              <w:rPr>
                <w:color w:val="FF0000"/>
              </w:rPr>
              <w:t>static pthread_barrier_t s_barrier;</w:t>
            </w:r>
          </w:p>
          <w:p w14:paraId="66CA0EC5" w14:textId="77777777" w:rsidR="00F43C8E" w:rsidRDefault="00F43C8E" w:rsidP="00F43C8E">
            <w:pPr>
              <w:pStyle w:val="3-"/>
            </w:pPr>
          </w:p>
          <w:p w14:paraId="70A57AB9" w14:textId="77777777" w:rsidR="00F43C8E" w:rsidRPr="00F43C8E" w:rsidRDefault="00F43C8E" w:rsidP="00F43C8E">
            <w:pPr>
              <w:pStyle w:val="3-"/>
              <w:rPr>
                <w:rFonts w:hint="eastAsia"/>
                <w:color w:val="00B050"/>
              </w:rPr>
            </w:pPr>
            <w:r w:rsidRPr="00F43C8E">
              <w:rPr>
                <w:rFonts w:hint="eastAsia"/>
                <w:color w:val="00B050"/>
              </w:rPr>
              <w:lastRenderedPageBreak/>
              <w:t>//共有データ</w:t>
            </w:r>
          </w:p>
          <w:p w14:paraId="1761FF46" w14:textId="77777777" w:rsidR="00F43C8E" w:rsidRDefault="00F43C8E" w:rsidP="00F43C8E">
            <w:pPr>
              <w:pStyle w:val="3-"/>
            </w:pPr>
            <w:r>
              <w:t>static int s_commonData = 0;</w:t>
            </w:r>
          </w:p>
          <w:p w14:paraId="258AE1D8" w14:textId="77777777" w:rsidR="00F43C8E" w:rsidRDefault="00F43C8E" w:rsidP="00F43C8E">
            <w:pPr>
              <w:pStyle w:val="3-"/>
            </w:pPr>
          </w:p>
          <w:p w14:paraId="5C06E4E6" w14:textId="77777777" w:rsidR="00F43C8E" w:rsidRPr="00F43C8E" w:rsidRDefault="00F43C8E" w:rsidP="00F43C8E">
            <w:pPr>
              <w:pStyle w:val="3-"/>
              <w:rPr>
                <w:rFonts w:hint="eastAsia"/>
                <w:color w:val="00B050"/>
              </w:rPr>
            </w:pPr>
            <w:r w:rsidRPr="00F43C8E">
              <w:rPr>
                <w:rFonts w:hint="eastAsia"/>
                <w:color w:val="00B050"/>
              </w:rPr>
              <w:t>//スレッド固有データ</w:t>
            </w:r>
          </w:p>
          <w:p w14:paraId="0F8825B2" w14:textId="77777777" w:rsidR="00F43C8E" w:rsidRDefault="00F43C8E" w:rsidP="00F43C8E">
            <w:pPr>
              <w:pStyle w:val="3-"/>
            </w:pPr>
            <w:r>
              <w:t>__thread int s_tlsData = 0;</w:t>
            </w:r>
          </w:p>
          <w:p w14:paraId="751AE4D8" w14:textId="77777777" w:rsidR="00F43C8E" w:rsidRPr="00F43C8E" w:rsidRDefault="00F43C8E" w:rsidP="00F43C8E">
            <w:pPr>
              <w:pStyle w:val="3-"/>
              <w:rPr>
                <w:color w:val="00B050"/>
              </w:rPr>
            </w:pPr>
          </w:p>
          <w:p w14:paraId="23CA21BD" w14:textId="77777777" w:rsidR="00F43C8E" w:rsidRPr="00F43C8E" w:rsidRDefault="00F43C8E" w:rsidP="00F43C8E">
            <w:pPr>
              <w:pStyle w:val="3-"/>
              <w:rPr>
                <w:rFonts w:hint="eastAsia"/>
                <w:color w:val="00B050"/>
              </w:rPr>
            </w:pPr>
            <w:r w:rsidRPr="00F43C8E">
              <w:rPr>
                <w:rFonts w:hint="eastAsia"/>
                <w:color w:val="00B050"/>
              </w:rPr>
              <w:t>//【処理説明】</w:t>
            </w:r>
          </w:p>
          <w:p w14:paraId="1C7D1F76" w14:textId="77777777" w:rsidR="00F43C8E" w:rsidRPr="00F43C8E" w:rsidRDefault="00F43C8E" w:rsidP="00F43C8E">
            <w:pPr>
              <w:pStyle w:val="3-"/>
              <w:rPr>
                <w:rFonts w:hint="eastAsia"/>
                <w:color w:val="00B050"/>
              </w:rPr>
            </w:pPr>
            <w:r w:rsidRPr="00F43C8E">
              <w:rPr>
                <w:rFonts w:hint="eastAsia"/>
                <w:color w:val="00B050"/>
              </w:rPr>
              <w:t>//先行スレッドが共有データを作成し、それが完了したら</w:t>
            </w:r>
          </w:p>
          <w:p w14:paraId="072CB681" w14:textId="77777777" w:rsidR="00F43C8E" w:rsidRPr="00F43C8E" w:rsidRDefault="00F43C8E" w:rsidP="00F43C8E">
            <w:pPr>
              <w:pStyle w:val="3-"/>
              <w:rPr>
                <w:rFonts w:hint="eastAsia"/>
                <w:color w:val="00B050"/>
              </w:rPr>
            </w:pPr>
            <w:r w:rsidRPr="00F43C8E">
              <w:rPr>
                <w:rFonts w:hint="eastAsia"/>
                <w:color w:val="00B050"/>
              </w:rPr>
              <w:t>//複数の後続スレッドがスタート。</w:t>
            </w:r>
          </w:p>
          <w:p w14:paraId="59623506" w14:textId="77777777" w:rsidR="00F43C8E" w:rsidRPr="00F43C8E" w:rsidRDefault="00F43C8E" w:rsidP="00F43C8E">
            <w:pPr>
              <w:pStyle w:val="3-"/>
              <w:rPr>
                <w:rFonts w:hint="eastAsia"/>
                <w:color w:val="00B050"/>
              </w:rPr>
            </w:pPr>
            <w:r w:rsidRPr="00F43C8E">
              <w:rPr>
                <w:rFonts w:hint="eastAsia"/>
                <w:color w:val="00B050"/>
              </w:rPr>
              <w:t>//後続スレッドは共有データを読み込むだけのため、並列で動作。</w:t>
            </w:r>
          </w:p>
          <w:p w14:paraId="27990FEE" w14:textId="77777777" w:rsidR="00F43C8E" w:rsidRPr="00F43C8E" w:rsidRDefault="00F43C8E" w:rsidP="00F43C8E">
            <w:pPr>
              <w:pStyle w:val="3-"/>
              <w:rPr>
                <w:rFonts w:hint="eastAsia"/>
                <w:color w:val="00B050"/>
              </w:rPr>
            </w:pPr>
            <w:r w:rsidRPr="00F43C8E">
              <w:rPr>
                <w:rFonts w:hint="eastAsia"/>
                <w:color w:val="00B050"/>
              </w:rPr>
              <w:t>//後続スレッドの処理が全て完了したら、また先行スレッドが稼働。</w:t>
            </w:r>
          </w:p>
          <w:p w14:paraId="292DA42F" w14:textId="2B1B0F05" w:rsidR="00825119" w:rsidRPr="00825119" w:rsidRDefault="00825119" w:rsidP="00825119">
            <w:pPr>
              <w:pStyle w:val="3-"/>
              <w:rPr>
                <w:rFonts w:hint="eastAsia"/>
                <w:color w:val="FF0000"/>
              </w:rPr>
            </w:pPr>
            <w:r w:rsidRPr="00825119">
              <w:rPr>
                <w:color w:val="FF0000"/>
              </w:rPr>
              <w:t>//</w:t>
            </w:r>
            <w:r>
              <w:rPr>
                <w:color w:val="FF0000"/>
              </w:rPr>
              <w:t>【バリア処理追加】</w:t>
            </w:r>
            <w:r w:rsidRPr="00825119">
              <w:rPr>
                <w:color w:val="FF0000"/>
              </w:rPr>
              <w:t>後続スレッドの処理完了時は、バリアで足並みを揃える。</w:t>
            </w:r>
          </w:p>
          <w:p w14:paraId="3604F4C1" w14:textId="77777777" w:rsidR="00F43C8E" w:rsidRPr="00F43C8E" w:rsidRDefault="00F43C8E" w:rsidP="00F43C8E">
            <w:pPr>
              <w:pStyle w:val="3-"/>
              <w:rPr>
                <w:rFonts w:hint="eastAsia"/>
                <w:color w:val="00B050"/>
              </w:rPr>
            </w:pPr>
            <w:r w:rsidRPr="00F43C8E">
              <w:rPr>
                <w:rFonts w:hint="eastAsia"/>
                <w:color w:val="00B050"/>
              </w:rPr>
              <w:t>//以上を何度か繰り返し、先行スレッドが終了したら全スレッド終了。</w:t>
            </w:r>
          </w:p>
          <w:p w14:paraId="772E5B0A" w14:textId="77777777" w:rsidR="00F43C8E" w:rsidRDefault="00F43C8E" w:rsidP="00F43C8E">
            <w:pPr>
              <w:pStyle w:val="3-"/>
              <w:rPr>
                <w:color w:val="00B050"/>
              </w:rPr>
            </w:pPr>
            <w:r w:rsidRPr="00F43C8E">
              <w:rPr>
                <w:rFonts w:hint="eastAsia"/>
                <w:color w:val="00B050"/>
              </w:rPr>
              <w:t>//※メインループ⇒描画スレッドのようなリレー処理への応用を想定。</w:t>
            </w:r>
          </w:p>
          <w:p w14:paraId="4867810C" w14:textId="77777777" w:rsidR="00F43C8E" w:rsidRDefault="00F43C8E" w:rsidP="00F43C8E">
            <w:pPr>
              <w:pStyle w:val="3-"/>
            </w:pPr>
          </w:p>
          <w:p w14:paraId="45CE9149" w14:textId="77777777" w:rsidR="00F43C8E" w:rsidRPr="00F43C8E" w:rsidRDefault="00F43C8E" w:rsidP="00F43C8E">
            <w:pPr>
              <w:pStyle w:val="3-"/>
              <w:rPr>
                <w:rFonts w:hint="eastAsia"/>
                <w:color w:val="00B050"/>
              </w:rPr>
            </w:pPr>
            <w:r w:rsidRPr="00F43C8E">
              <w:rPr>
                <w:rFonts w:hint="eastAsia"/>
                <w:color w:val="00B050"/>
              </w:rPr>
              <w:t>//先行スレッド</w:t>
            </w:r>
          </w:p>
          <w:p w14:paraId="20A874E3" w14:textId="77777777" w:rsidR="00F43C8E" w:rsidRDefault="00F43C8E" w:rsidP="00F43C8E">
            <w:pPr>
              <w:pStyle w:val="3-"/>
            </w:pPr>
            <w:r>
              <w:t>void* priorThreadFunc(void* param_p)</w:t>
            </w:r>
          </w:p>
          <w:p w14:paraId="7998FA5C" w14:textId="77777777" w:rsidR="00F43C8E" w:rsidRDefault="00F43C8E" w:rsidP="00F43C8E">
            <w:pPr>
              <w:pStyle w:val="3-"/>
            </w:pPr>
            <w:r>
              <w:t>{</w:t>
            </w:r>
          </w:p>
          <w:p w14:paraId="7CC989B7" w14:textId="77777777" w:rsidR="00F43C8E" w:rsidRDefault="00F43C8E" w:rsidP="00F43C8E">
            <w:pPr>
              <w:pStyle w:val="3-"/>
              <w:rPr>
                <w:rFonts w:hint="eastAsia"/>
              </w:rPr>
            </w:pPr>
            <w:r>
              <w:rPr>
                <w:rFonts w:hint="eastAsia"/>
              </w:rPr>
              <w:tab/>
            </w:r>
            <w:r w:rsidRPr="00F43C8E">
              <w:rPr>
                <w:rFonts w:hint="eastAsia"/>
                <w:color w:val="00B050"/>
              </w:rPr>
              <w:t>//パラメータ受け取り</w:t>
            </w:r>
          </w:p>
          <w:p w14:paraId="5AB519B4" w14:textId="77777777" w:rsidR="00F43C8E" w:rsidRDefault="00F43C8E" w:rsidP="00F43C8E">
            <w:pPr>
              <w:pStyle w:val="3-"/>
            </w:pPr>
            <w:r>
              <w:tab/>
              <w:t>const char* name = static_cast&lt;const char*&gt;(param_p);</w:t>
            </w:r>
          </w:p>
          <w:p w14:paraId="70A801B4" w14:textId="77777777" w:rsidR="00F43C8E" w:rsidRDefault="00F43C8E" w:rsidP="00F43C8E">
            <w:pPr>
              <w:pStyle w:val="3-"/>
            </w:pPr>
            <w:r>
              <w:tab/>
            </w:r>
          </w:p>
          <w:p w14:paraId="78564522" w14:textId="77777777" w:rsidR="00F43C8E" w:rsidRDefault="00F43C8E" w:rsidP="00F43C8E">
            <w:pPr>
              <w:pStyle w:val="3-"/>
              <w:rPr>
                <w:rFonts w:hint="eastAsia"/>
              </w:rPr>
            </w:pPr>
            <w:r>
              <w:rPr>
                <w:rFonts w:hint="eastAsia"/>
              </w:rPr>
              <w:tab/>
            </w:r>
            <w:r w:rsidRPr="00F43C8E">
              <w:rPr>
                <w:rFonts w:hint="eastAsia"/>
                <w:color w:val="00B050"/>
              </w:rPr>
              <w:t>//開始</w:t>
            </w:r>
          </w:p>
          <w:p w14:paraId="20A7152D" w14:textId="77777777" w:rsidR="00F43C8E" w:rsidRDefault="00F43C8E" w:rsidP="00F43C8E">
            <w:pPr>
              <w:pStyle w:val="3-"/>
            </w:pPr>
            <w:r>
              <w:tab/>
              <w:t>printf("- begin:(P)%s -\n", name);</w:t>
            </w:r>
          </w:p>
          <w:p w14:paraId="44E42182" w14:textId="77777777" w:rsidR="00F43C8E" w:rsidRDefault="00F43C8E" w:rsidP="00F43C8E">
            <w:pPr>
              <w:pStyle w:val="3-"/>
            </w:pPr>
            <w:r>
              <w:tab/>
              <w:t>fflush(stdout);</w:t>
            </w:r>
          </w:p>
          <w:p w14:paraId="7EE660F9" w14:textId="77777777" w:rsidR="00F43C8E" w:rsidRDefault="00F43C8E" w:rsidP="00F43C8E">
            <w:pPr>
              <w:pStyle w:val="3-"/>
            </w:pPr>
          </w:p>
          <w:p w14:paraId="67232E1C" w14:textId="77777777" w:rsidR="00F43C8E" w:rsidRDefault="00F43C8E" w:rsidP="00F43C8E">
            <w:pPr>
              <w:pStyle w:val="3-"/>
              <w:rPr>
                <w:rFonts w:hint="eastAsia"/>
              </w:rPr>
            </w:pPr>
            <w:r>
              <w:rPr>
                <w:rFonts w:hint="eastAsia"/>
              </w:rPr>
              <w:tab/>
            </w:r>
            <w:r w:rsidRPr="00F43C8E">
              <w:rPr>
                <w:rFonts w:hint="eastAsia"/>
                <w:color w:val="00B050"/>
              </w:rPr>
              <w:t>//初期化</w:t>
            </w:r>
          </w:p>
          <w:p w14:paraId="4BACD98A" w14:textId="77777777" w:rsidR="00F43C8E" w:rsidRPr="00F43C8E" w:rsidRDefault="00F43C8E" w:rsidP="00F43C8E">
            <w:pPr>
              <w:pStyle w:val="3-"/>
              <w:rPr>
                <w:rFonts w:hint="eastAsia"/>
                <w:color w:val="00B050"/>
              </w:rPr>
            </w:pPr>
            <w:r>
              <w:rPr>
                <w:rFonts w:hint="eastAsia"/>
              </w:rPr>
              <w:tab/>
              <w:t>s_IsQuirProiorThread = false;</w:t>
            </w:r>
            <w:r w:rsidRPr="00F43C8E">
              <w:rPr>
                <w:rFonts w:hint="eastAsia"/>
                <w:color w:val="00B050"/>
              </w:rPr>
              <w:t>//先行処理終了フラグ</w:t>
            </w:r>
          </w:p>
          <w:p w14:paraId="41225627" w14:textId="77777777" w:rsidR="00F43C8E" w:rsidRDefault="00F43C8E" w:rsidP="00F43C8E">
            <w:pPr>
              <w:pStyle w:val="3-"/>
            </w:pPr>
          </w:p>
          <w:p w14:paraId="5D4FF9E5" w14:textId="77777777" w:rsidR="00F43C8E" w:rsidRDefault="00F43C8E" w:rsidP="00F43C8E">
            <w:pPr>
              <w:pStyle w:val="3-"/>
              <w:rPr>
                <w:rFonts w:hint="eastAsia"/>
              </w:rPr>
            </w:pPr>
            <w:r>
              <w:rPr>
                <w:rFonts w:hint="eastAsia"/>
              </w:rPr>
              <w:tab/>
            </w:r>
            <w:r w:rsidRPr="00825119">
              <w:rPr>
                <w:rFonts w:hint="eastAsia"/>
                <w:color w:val="00B050"/>
              </w:rPr>
              <w:t>//処理</w:t>
            </w:r>
          </w:p>
          <w:p w14:paraId="6032BD53" w14:textId="77777777" w:rsidR="00F43C8E" w:rsidRDefault="00F43C8E" w:rsidP="00F43C8E">
            <w:pPr>
              <w:pStyle w:val="3-"/>
            </w:pPr>
            <w:r>
              <w:tab/>
              <w:t>static const int LOOP_COUNT_MAX = 3;</w:t>
            </w:r>
          </w:p>
          <w:p w14:paraId="15961204" w14:textId="77777777" w:rsidR="00F43C8E" w:rsidRDefault="00F43C8E" w:rsidP="00F43C8E">
            <w:pPr>
              <w:pStyle w:val="3-"/>
            </w:pPr>
            <w:r>
              <w:tab/>
              <w:t>int loop_counter = 0;</w:t>
            </w:r>
          </w:p>
          <w:p w14:paraId="393DD668" w14:textId="77777777" w:rsidR="00F43C8E" w:rsidRDefault="00F43C8E" w:rsidP="00F43C8E">
            <w:pPr>
              <w:pStyle w:val="3-"/>
            </w:pPr>
            <w:r>
              <w:tab/>
              <w:t>while (1)</w:t>
            </w:r>
          </w:p>
          <w:p w14:paraId="14571B0B" w14:textId="77777777" w:rsidR="00F43C8E" w:rsidRDefault="00F43C8E" w:rsidP="00F43C8E">
            <w:pPr>
              <w:pStyle w:val="3-"/>
            </w:pPr>
            <w:r>
              <w:tab/>
              <w:t>{</w:t>
            </w:r>
          </w:p>
          <w:p w14:paraId="6CB51E81" w14:textId="77777777"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//全後続スレッド処理完了待ち</w:t>
            </w:r>
          </w:p>
          <w:p w14:paraId="7B602CD3" w14:textId="77777777" w:rsidR="00F43C8E" w:rsidRDefault="00F43C8E" w:rsidP="00F43C8E">
            <w:pPr>
              <w:pStyle w:val="3-"/>
            </w:pPr>
            <w:r>
              <w:tab/>
            </w:r>
            <w:r>
              <w:tab/>
              <w:t>for (int i = 0; i &lt; s_followThreadNum; ++i)</w:t>
            </w:r>
          </w:p>
          <w:p w14:paraId="33A4A57F" w14:textId="77777777" w:rsidR="00F43C8E" w:rsidRDefault="00F43C8E" w:rsidP="00F43C8E">
            <w:pPr>
              <w:pStyle w:val="3-"/>
            </w:pPr>
            <w:r>
              <w:tab/>
            </w:r>
            <w:r>
              <w:tab/>
              <w:t>{</w:t>
            </w:r>
          </w:p>
          <w:p w14:paraId="4E6DC2F1" w14:textId="77777777" w:rsidR="00F43C8E" w:rsidRDefault="00F43C8E" w:rsidP="00F43C8E">
            <w:pPr>
              <w:pStyle w:val="3-"/>
              <w:rPr>
                <w:rFonts w:hint="eastAsia"/>
              </w:rPr>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63DC6E2B" w14:textId="77777777" w:rsidR="00F43C8E" w:rsidRDefault="00F43C8E" w:rsidP="00F43C8E">
            <w:pPr>
              <w:pStyle w:val="3-"/>
              <w:rPr>
                <w:rFonts w:hint="eastAsia"/>
              </w:rPr>
            </w:pPr>
            <w:r>
              <w:rPr>
                <w:rFonts w:hint="eastAsia"/>
              </w:rPr>
              <w:tab/>
            </w:r>
            <w:r>
              <w:rPr>
                <w:rFonts w:hint="eastAsia"/>
              </w:rPr>
              <w:tab/>
            </w:r>
            <w:r>
              <w:rPr>
                <w:rFonts w:hint="eastAsia"/>
              </w:rPr>
              <w:tab/>
              <w:t>while (!s_followFinished[i])</w:t>
            </w:r>
            <w:r w:rsidRPr="00825119">
              <w:rPr>
                <w:rFonts w:hint="eastAsia"/>
                <w:color w:val="00B050"/>
              </w:rPr>
              <w:t>//待機終了条件を満たしていない場合</w:t>
            </w:r>
          </w:p>
          <w:p w14:paraId="4BB30BD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pthread_cond_wait(&amp;s_followCond[i], &amp;s_followCondMutex[i]);</w:t>
            </w:r>
          </w:p>
          <w:p w14:paraId="1A7B4090" w14:textId="41A13FDB" w:rsidR="00F43C8E" w:rsidRDefault="00825119" w:rsidP="00F43C8E">
            <w:pPr>
              <w:pStyle w:val="3-"/>
              <w:rPr>
                <w:rFonts w:hint="eastAsia"/>
              </w:rPr>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05689F18" w14:textId="77777777" w:rsidR="00F43C8E" w:rsidRDefault="00F43C8E" w:rsidP="00F43C8E">
            <w:pPr>
              <w:pStyle w:val="3-"/>
              <w:rPr>
                <w:rFonts w:hint="eastAsia"/>
              </w:rPr>
            </w:pP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19AC19D6" w14:textId="77777777" w:rsidR="00F43C8E" w:rsidRDefault="00F43C8E" w:rsidP="00F43C8E">
            <w:pPr>
              <w:pStyle w:val="3-"/>
              <w:rPr>
                <w:rFonts w:hint="eastAsia"/>
              </w:rPr>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7A67F078" w14:textId="77777777" w:rsidR="00F43C8E" w:rsidRDefault="00F43C8E" w:rsidP="00F43C8E">
            <w:pPr>
              <w:pStyle w:val="3-"/>
            </w:pPr>
            <w:r>
              <w:tab/>
            </w:r>
            <w:r>
              <w:tab/>
              <w:t>}</w:t>
            </w:r>
          </w:p>
          <w:p w14:paraId="0081219C" w14:textId="77777777" w:rsidR="00F43C8E" w:rsidRDefault="00F43C8E" w:rsidP="00F43C8E">
            <w:pPr>
              <w:pStyle w:val="3-"/>
            </w:pPr>
          </w:p>
          <w:p w14:paraId="74F31471" w14:textId="77777777"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//ループカウンタ進行＆終了判定</w:t>
            </w:r>
          </w:p>
          <w:p w14:paraId="2C642ACA" w14:textId="77777777" w:rsidR="00F43C8E" w:rsidRDefault="00F43C8E" w:rsidP="00F43C8E">
            <w:pPr>
              <w:pStyle w:val="3-"/>
            </w:pPr>
            <w:r>
              <w:tab/>
            </w:r>
            <w:r>
              <w:tab/>
              <w:t>if (loop_counter++ == LOOP_COUNT_MAX)</w:t>
            </w:r>
          </w:p>
          <w:p w14:paraId="19CA5071" w14:textId="77777777" w:rsidR="00F43C8E" w:rsidRDefault="00F43C8E" w:rsidP="00F43C8E">
            <w:pPr>
              <w:pStyle w:val="3-"/>
            </w:pPr>
            <w:r>
              <w:tab/>
            </w:r>
            <w:r>
              <w:tab/>
              <w:t>{</w:t>
            </w:r>
          </w:p>
          <w:p w14:paraId="017CB65A" w14:textId="77777777" w:rsidR="00F43C8E" w:rsidRPr="00825119" w:rsidRDefault="00F43C8E" w:rsidP="00F43C8E">
            <w:pPr>
              <w:pStyle w:val="3-"/>
              <w:rPr>
                <w:rFonts w:hint="eastAsia"/>
                <w:color w:val="00B050"/>
              </w:rPr>
            </w:pPr>
            <w:r>
              <w:rPr>
                <w:rFonts w:hint="eastAsia"/>
              </w:rPr>
              <w:tab/>
            </w:r>
            <w:r>
              <w:rPr>
                <w:rFonts w:hint="eastAsia"/>
              </w:rPr>
              <w:tab/>
            </w:r>
            <w:r>
              <w:rPr>
                <w:rFonts w:hint="eastAsia"/>
              </w:rPr>
              <w:tab/>
            </w:r>
            <w:r w:rsidRPr="00825119">
              <w:rPr>
                <w:rFonts w:hint="eastAsia"/>
                <w:color w:val="00B050"/>
              </w:rPr>
              <w:t>//処理終了</w:t>
            </w:r>
          </w:p>
          <w:p w14:paraId="286C501F" w14:textId="77777777" w:rsidR="00F43C8E" w:rsidRDefault="00F43C8E" w:rsidP="00F43C8E">
            <w:pPr>
              <w:pStyle w:val="3-"/>
            </w:pPr>
            <w:r>
              <w:tab/>
            </w:r>
            <w:r>
              <w:tab/>
            </w:r>
            <w:r>
              <w:tab/>
              <w:t>printf("(P)%s: [QUIT]\n", name);</w:t>
            </w:r>
          </w:p>
          <w:p w14:paraId="5E4A7C4B" w14:textId="77777777" w:rsidR="00F43C8E" w:rsidRDefault="00F43C8E" w:rsidP="00F43C8E">
            <w:pPr>
              <w:pStyle w:val="3-"/>
            </w:pPr>
            <w:r>
              <w:tab/>
            </w:r>
            <w:r>
              <w:tab/>
            </w:r>
            <w:r>
              <w:tab/>
              <w:t>fflush(stdout);</w:t>
            </w:r>
          </w:p>
          <w:p w14:paraId="6A8F3614" w14:textId="77777777" w:rsidR="00F43C8E" w:rsidRDefault="00F43C8E" w:rsidP="00F43C8E">
            <w:pPr>
              <w:pStyle w:val="3-"/>
            </w:pPr>
            <w:r>
              <w:tab/>
            </w:r>
            <w:r>
              <w:tab/>
            </w:r>
            <w:r>
              <w:tab/>
            </w:r>
          </w:p>
          <w:p w14:paraId="131A83EC" w14:textId="77777777" w:rsidR="00F43C8E" w:rsidRDefault="00F43C8E" w:rsidP="00F43C8E">
            <w:pPr>
              <w:pStyle w:val="3-"/>
              <w:rPr>
                <w:rFonts w:hint="eastAsia"/>
              </w:rPr>
            </w:pPr>
            <w:r>
              <w:rPr>
                <w:rFonts w:hint="eastAsia"/>
              </w:rPr>
              <w:tab/>
            </w:r>
            <w:r>
              <w:rPr>
                <w:rFonts w:hint="eastAsia"/>
              </w:rPr>
              <w:tab/>
            </w:r>
            <w:r>
              <w:rPr>
                <w:rFonts w:hint="eastAsia"/>
              </w:rPr>
              <w:tab/>
            </w:r>
            <w:r w:rsidRPr="00825119">
              <w:rPr>
                <w:rFonts w:hint="eastAsia"/>
                <w:color w:val="00B050"/>
              </w:rPr>
              <w:t>//先行スレッド終了フラグ</w:t>
            </w:r>
          </w:p>
          <w:p w14:paraId="7B43A25D" w14:textId="77777777" w:rsidR="00F43C8E" w:rsidRDefault="00F43C8E" w:rsidP="00F43C8E">
            <w:pPr>
              <w:pStyle w:val="3-"/>
            </w:pPr>
            <w:r>
              <w:tab/>
            </w:r>
            <w:r>
              <w:tab/>
            </w:r>
            <w:r>
              <w:tab/>
              <w:t>s_IsQuirProiorThread = true;</w:t>
            </w:r>
          </w:p>
          <w:p w14:paraId="6CB8BB60" w14:textId="77777777" w:rsidR="00F43C8E" w:rsidRDefault="00F43C8E" w:rsidP="00F43C8E">
            <w:pPr>
              <w:pStyle w:val="3-"/>
            </w:pPr>
            <w:r>
              <w:tab/>
            </w:r>
            <w:r>
              <w:tab/>
            </w:r>
            <w:r>
              <w:tab/>
            </w:r>
          </w:p>
          <w:p w14:paraId="05F939CE" w14:textId="77777777" w:rsidR="00F43C8E" w:rsidRPr="00825119" w:rsidRDefault="00F43C8E" w:rsidP="00F43C8E">
            <w:pPr>
              <w:pStyle w:val="3-"/>
              <w:rPr>
                <w:rFonts w:hint="eastAsia"/>
                <w:color w:val="00B050"/>
              </w:rPr>
            </w:pPr>
            <w:r>
              <w:rPr>
                <w:rFonts w:hint="eastAsia"/>
              </w:rPr>
              <w:tab/>
            </w:r>
            <w:r>
              <w:rPr>
                <w:rFonts w:hint="eastAsia"/>
              </w:rPr>
              <w:tab/>
            </w:r>
            <w:r>
              <w:rPr>
                <w:rFonts w:hint="eastAsia"/>
              </w:rPr>
              <w:tab/>
            </w:r>
            <w:r w:rsidRPr="00825119">
              <w:rPr>
                <w:rFonts w:hint="eastAsia"/>
                <w:color w:val="00B050"/>
              </w:rPr>
              <w:t>//先行スレッド処理完了：全待機スレッドを起床</w:t>
            </w:r>
          </w:p>
          <w:p w14:paraId="452B44EA" w14:textId="77777777" w:rsidR="00F43C8E" w:rsidRDefault="00F43C8E" w:rsidP="00F43C8E">
            <w:pPr>
              <w:pStyle w:val="3-"/>
            </w:pPr>
            <w:r>
              <w:tab/>
            </w:r>
            <w:r>
              <w:tab/>
            </w:r>
            <w:r>
              <w:tab/>
              <w:t>for (int i = 0; i &lt; s_followThreadNum; ++i)</w:t>
            </w:r>
          </w:p>
          <w:p w14:paraId="27FF9DE0" w14:textId="77777777" w:rsidR="00F43C8E" w:rsidRDefault="00F43C8E" w:rsidP="00F43C8E">
            <w:pPr>
              <w:pStyle w:val="3-"/>
            </w:pPr>
            <w:r>
              <w:tab/>
            </w:r>
            <w:r>
              <w:tab/>
            </w:r>
            <w:r>
              <w:tab/>
              <w:t>{</w:t>
            </w:r>
          </w:p>
          <w:p w14:paraId="14585E30" w14:textId="77777777" w:rsidR="00F43C8E" w:rsidRDefault="00F43C8E" w:rsidP="00F43C8E">
            <w:pPr>
              <w:pStyle w:val="3-"/>
              <w:rPr>
                <w:rFonts w:hint="eastAsia"/>
              </w:rPr>
            </w:pPr>
            <w:r>
              <w:rPr>
                <w:rFonts w:hint="eastAsia"/>
              </w:rPr>
              <w:tab/>
            </w: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1D2219AD" w14:textId="77777777" w:rsidR="00F43C8E" w:rsidRDefault="00F43C8E" w:rsidP="00F43C8E">
            <w:pPr>
              <w:pStyle w:val="3-"/>
              <w:rPr>
                <w:rFonts w:hint="eastAsia"/>
              </w:rPr>
            </w:pPr>
            <w:r>
              <w:rPr>
                <w:rFonts w:hint="eastAsia"/>
              </w:rPr>
              <w:tab/>
            </w: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403FCB34" w14:textId="77777777" w:rsidR="00F43C8E" w:rsidRDefault="00F43C8E" w:rsidP="00F43C8E">
            <w:pPr>
              <w:pStyle w:val="3-"/>
              <w:rPr>
                <w:rFonts w:hint="eastAsia"/>
              </w:rPr>
            </w:pPr>
            <w:r>
              <w:rPr>
                <w:rFonts w:hint="eastAsia"/>
              </w:rPr>
              <w:tab/>
            </w: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6A635D0F" w14:textId="77777777" w:rsidR="00F43C8E" w:rsidRDefault="00F43C8E" w:rsidP="00F43C8E">
            <w:pPr>
              <w:pStyle w:val="3-"/>
              <w:rPr>
                <w:rFonts w:hint="eastAsia"/>
              </w:rPr>
            </w:pPr>
            <w:r>
              <w:rPr>
                <w:rFonts w:hint="eastAsia"/>
              </w:rPr>
              <w:tab/>
            </w: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00F5FA1F" w14:textId="77777777" w:rsidR="00F43C8E" w:rsidRDefault="00F43C8E" w:rsidP="00F43C8E">
            <w:pPr>
              <w:pStyle w:val="3-"/>
            </w:pPr>
            <w:r>
              <w:tab/>
            </w:r>
            <w:r>
              <w:tab/>
            </w:r>
            <w:r>
              <w:tab/>
              <w:t>}</w:t>
            </w:r>
          </w:p>
          <w:p w14:paraId="7789196D" w14:textId="77777777" w:rsidR="00F43C8E" w:rsidRDefault="00F43C8E" w:rsidP="00F43C8E">
            <w:pPr>
              <w:pStyle w:val="3-"/>
            </w:pPr>
          </w:p>
          <w:p w14:paraId="61A16435" w14:textId="77777777" w:rsidR="00F43C8E" w:rsidRDefault="00F43C8E" w:rsidP="00F43C8E">
            <w:pPr>
              <w:pStyle w:val="3-"/>
            </w:pPr>
            <w:r>
              <w:tab/>
            </w:r>
            <w:r>
              <w:tab/>
            </w:r>
            <w:r>
              <w:tab/>
              <w:t>break;</w:t>
            </w:r>
          </w:p>
          <w:p w14:paraId="078E2325" w14:textId="77777777" w:rsidR="00F43C8E" w:rsidRDefault="00F43C8E" w:rsidP="00F43C8E">
            <w:pPr>
              <w:pStyle w:val="3-"/>
            </w:pPr>
            <w:r>
              <w:tab/>
            </w:r>
            <w:r>
              <w:tab/>
              <w:t>}</w:t>
            </w:r>
          </w:p>
          <w:p w14:paraId="72E6E667" w14:textId="77777777" w:rsidR="00F43C8E" w:rsidRDefault="00F43C8E" w:rsidP="00F43C8E">
            <w:pPr>
              <w:pStyle w:val="3-"/>
            </w:pPr>
          </w:p>
          <w:p w14:paraId="1F2204D1" w14:textId="77777777" w:rsidR="00F43C8E" w:rsidRDefault="00F43C8E" w:rsidP="00F43C8E">
            <w:pPr>
              <w:pStyle w:val="3-"/>
              <w:rPr>
                <w:rFonts w:hint="eastAsia"/>
              </w:rPr>
            </w:pPr>
            <w:r>
              <w:rPr>
                <w:rFonts w:hint="eastAsia"/>
              </w:rPr>
              <w:tab/>
            </w:r>
            <w:r>
              <w:rPr>
                <w:rFonts w:hint="eastAsia"/>
              </w:rPr>
              <w:tab/>
            </w:r>
            <w:r w:rsidRPr="00825119">
              <w:rPr>
                <w:rFonts w:hint="eastAsia"/>
                <w:color w:val="00B050"/>
              </w:rPr>
              <w:t>//データ表示（前）</w:t>
            </w:r>
          </w:p>
          <w:p w14:paraId="771F8217" w14:textId="77777777" w:rsidR="00F43C8E" w:rsidRDefault="00F43C8E" w:rsidP="00F43C8E">
            <w:pPr>
              <w:pStyle w:val="3-"/>
            </w:pPr>
            <w:r>
              <w:tab/>
            </w:r>
            <w:r>
              <w:tab/>
              <w:t>printf("(P)%s: [BEFORE] commonData=%d, tlsData=%d\n", name, s_commonData, s_tlsData);</w:t>
            </w:r>
          </w:p>
          <w:p w14:paraId="0ECEA717" w14:textId="77777777" w:rsidR="00F43C8E" w:rsidRDefault="00F43C8E" w:rsidP="00F43C8E">
            <w:pPr>
              <w:pStyle w:val="3-"/>
            </w:pPr>
            <w:r>
              <w:tab/>
            </w:r>
            <w:r>
              <w:tab/>
              <w:t>fflush(stdout);</w:t>
            </w:r>
          </w:p>
          <w:p w14:paraId="28ECE537" w14:textId="77777777" w:rsidR="00F43C8E" w:rsidRDefault="00F43C8E" w:rsidP="00F43C8E">
            <w:pPr>
              <w:pStyle w:val="3-"/>
            </w:pPr>
          </w:p>
          <w:p w14:paraId="232229E0" w14:textId="77777777" w:rsidR="00F43C8E" w:rsidRDefault="00F43C8E" w:rsidP="00F43C8E">
            <w:pPr>
              <w:pStyle w:val="3-"/>
              <w:rPr>
                <w:rFonts w:hint="eastAsia"/>
              </w:rPr>
            </w:pPr>
            <w:r>
              <w:rPr>
                <w:rFonts w:hint="eastAsia"/>
              </w:rPr>
              <w:tab/>
            </w:r>
            <w:r>
              <w:rPr>
                <w:rFonts w:hint="eastAsia"/>
              </w:rPr>
              <w:tab/>
            </w:r>
            <w:r w:rsidRPr="00825119">
              <w:rPr>
                <w:rFonts w:hint="eastAsia"/>
                <w:color w:val="00B050"/>
              </w:rPr>
              <w:t>//データ取得</w:t>
            </w:r>
          </w:p>
          <w:p w14:paraId="70AD475F" w14:textId="77777777" w:rsidR="00F43C8E" w:rsidRDefault="00F43C8E" w:rsidP="00F43C8E">
            <w:pPr>
              <w:pStyle w:val="3-"/>
            </w:pPr>
            <w:r>
              <w:tab/>
            </w:r>
            <w:r>
              <w:tab/>
              <w:t>int common_data = s_commonData;</w:t>
            </w:r>
          </w:p>
          <w:p w14:paraId="4297EEEA" w14:textId="77777777" w:rsidR="00F43C8E" w:rsidRDefault="00F43C8E" w:rsidP="00F43C8E">
            <w:pPr>
              <w:pStyle w:val="3-"/>
            </w:pPr>
            <w:r>
              <w:tab/>
            </w:r>
            <w:r>
              <w:tab/>
              <w:t>int tls_data = s_tlsData;</w:t>
            </w:r>
          </w:p>
          <w:p w14:paraId="59B553F5" w14:textId="77777777" w:rsidR="00F43C8E" w:rsidRDefault="00F43C8E" w:rsidP="00F43C8E">
            <w:pPr>
              <w:pStyle w:val="3-"/>
            </w:pPr>
          </w:p>
          <w:p w14:paraId="1C62CCC0" w14:textId="77777777" w:rsidR="00F43C8E" w:rsidRDefault="00F43C8E" w:rsidP="00F43C8E">
            <w:pPr>
              <w:pStyle w:val="3-"/>
              <w:rPr>
                <w:rFonts w:hint="eastAsia"/>
              </w:rPr>
            </w:pPr>
            <w:r>
              <w:rPr>
                <w:rFonts w:hint="eastAsia"/>
              </w:rPr>
              <w:tab/>
            </w:r>
            <w:r>
              <w:rPr>
                <w:rFonts w:hint="eastAsia"/>
              </w:rPr>
              <w:tab/>
            </w:r>
            <w:r w:rsidRPr="00825119">
              <w:rPr>
                <w:rFonts w:hint="eastAsia"/>
                <w:color w:val="00B050"/>
              </w:rPr>
              <w:t>//データ更新</w:t>
            </w:r>
          </w:p>
          <w:p w14:paraId="1555A710" w14:textId="77777777" w:rsidR="00F43C8E" w:rsidRDefault="00F43C8E" w:rsidP="00F43C8E">
            <w:pPr>
              <w:pStyle w:val="3-"/>
            </w:pPr>
            <w:r>
              <w:tab/>
            </w:r>
            <w:r>
              <w:tab/>
              <w:t>++common_data;</w:t>
            </w:r>
          </w:p>
          <w:p w14:paraId="11F6C4F7" w14:textId="77777777" w:rsidR="00F43C8E" w:rsidRDefault="00F43C8E" w:rsidP="00F43C8E">
            <w:pPr>
              <w:pStyle w:val="3-"/>
            </w:pPr>
            <w:r>
              <w:tab/>
            </w:r>
            <w:r>
              <w:tab/>
              <w:t>++tls_data;</w:t>
            </w:r>
          </w:p>
          <w:p w14:paraId="42EEFB64" w14:textId="77777777" w:rsidR="00F43C8E" w:rsidRDefault="00F43C8E" w:rsidP="00F43C8E">
            <w:pPr>
              <w:pStyle w:val="3-"/>
            </w:pPr>
          </w:p>
          <w:p w14:paraId="652F05FD" w14:textId="77777777"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//若干ランダムでスリープ（0～499 msec）</w:t>
            </w:r>
          </w:p>
          <w:p w14:paraId="5805B2DF" w14:textId="77777777" w:rsidR="00F43C8E" w:rsidRDefault="00F43C8E" w:rsidP="00F43C8E">
            <w:pPr>
              <w:pStyle w:val="3-"/>
            </w:pPr>
            <w:r>
              <w:tab/>
            </w:r>
            <w:r>
              <w:tab/>
              <w:t>usleep((rand() % 500) * 1000);</w:t>
            </w:r>
          </w:p>
          <w:p w14:paraId="6DABE76E" w14:textId="77777777" w:rsidR="00F43C8E" w:rsidRDefault="00F43C8E" w:rsidP="00F43C8E">
            <w:pPr>
              <w:pStyle w:val="3-"/>
            </w:pPr>
          </w:p>
          <w:p w14:paraId="76DA5FAB" w14:textId="77777777" w:rsidR="00F43C8E" w:rsidRDefault="00F43C8E" w:rsidP="00F43C8E">
            <w:pPr>
              <w:pStyle w:val="3-"/>
              <w:rPr>
                <w:rFonts w:hint="eastAsia"/>
              </w:rPr>
            </w:pPr>
            <w:r>
              <w:rPr>
                <w:rFonts w:hint="eastAsia"/>
              </w:rPr>
              <w:tab/>
            </w:r>
            <w:r>
              <w:rPr>
                <w:rFonts w:hint="eastAsia"/>
              </w:rPr>
              <w:tab/>
            </w:r>
            <w:r w:rsidRPr="00825119">
              <w:rPr>
                <w:rFonts w:hint="eastAsia"/>
                <w:color w:val="00B050"/>
              </w:rPr>
              <w:t>//データ書き戻し</w:t>
            </w:r>
          </w:p>
          <w:p w14:paraId="329514F0" w14:textId="77777777" w:rsidR="00F43C8E" w:rsidRDefault="00F43C8E" w:rsidP="00F43C8E">
            <w:pPr>
              <w:pStyle w:val="3-"/>
            </w:pPr>
            <w:r>
              <w:tab/>
            </w:r>
            <w:r>
              <w:tab/>
              <w:t>s_commonData = common_data;</w:t>
            </w:r>
          </w:p>
          <w:p w14:paraId="1C5111BB" w14:textId="77777777" w:rsidR="00F43C8E" w:rsidRDefault="00F43C8E" w:rsidP="00F43C8E">
            <w:pPr>
              <w:pStyle w:val="3-"/>
            </w:pPr>
            <w:r>
              <w:tab/>
            </w:r>
            <w:r>
              <w:tab/>
              <w:t>s_tlsData = tls_data;</w:t>
            </w:r>
          </w:p>
          <w:p w14:paraId="6D2204E7" w14:textId="77777777" w:rsidR="00F43C8E" w:rsidRDefault="00F43C8E" w:rsidP="00F43C8E">
            <w:pPr>
              <w:pStyle w:val="3-"/>
            </w:pPr>
          </w:p>
          <w:p w14:paraId="4D23072E" w14:textId="77777777"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//データ表示（後）</w:t>
            </w:r>
          </w:p>
          <w:p w14:paraId="53D753E4" w14:textId="77777777" w:rsidR="00F43C8E" w:rsidRDefault="00F43C8E" w:rsidP="00F43C8E">
            <w:pPr>
              <w:pStyle w:val="3-"/>
            </w:pPr>
            <w:r>
              <w:tab/>
            </w:r>
            <w:r>
              <w:tab/>
              <w:t>printf("(P)%s: [AFTER]  commonData=%d, tlsData=%d\n", name, s_commonData, s_tlsData);</w:t>
            </w:r>
          </w:p>
          <w:p w14:paraId="06BA260D" w14:textId="77777777" w:rsidR="00F43C8E" w:rsidRDefault="00F43C8E" w:rsidP="00F43C8E">
            <w:pPr>
              <w:pStyle w:val="3-"/>
            </w:pPr>
            <w:r>
              <w:tab/>
            </w:r>
            <w:r>
              <w:tab/>
              <w:t>fflush(stdout);</w:t>
            </w:r>
          </w:p>
          <w:p w14:paraId="2E527A7E" w14:textId="77777777" w:rsidR="00F43C8E" w:rsidRDefault="00F43C8E" w:rsidP="00F43C8E">
            <w:pPr>
              <w:pStyle w:val="3-"/>
            </w:pPr>
          </w:p>
          <w:p w14:paraId="2D320F56" w14:textId="77777777" w:rsidR="00F43C8E" w:rsidRDefault="00F43C8E" w:rsidP="00F43C8E">
            <w:pPr>
              <w:pStyle w:val="3-"/>
              <w:rPr>
                <w:rFonts w:hint="eastAsia"/>
              </w:rPr>
            </w:pPr>
            <w:r>
              <w:rPr>
                <w:rFonts w:hint="eastAsia"/>
              </w:rPr>
              <w:tab/>
            </w:r>
            <w:r>
              <w:rPr>
                <w:rFonts w:hint="eastAsia"/>
              </w:rPr>
              <w:tab/>
            </w:r>
            <w:r w:rsidRPr="00825119">
              <w:rPr>
                <w:rFonts w:hint="eastAsia"/>
                <w:color w:val="00B050"/>
              </w:rPr>
              <w:t>//先行スレッド処理完了：全待機スレッドを起床</w:t>
            </w:r>
          </w:p>
          <w:p w14:paraId="74832EBB" w14:textId="77777777" w:rsidR="00F43C8E" w:rsidRDefault="00F43C8E" w:rsidP="00F43C8E">
            <w:pPr>
              <w:pStyle w:val="3-"/>
            </w:pPr>
            <w:r>
              <w:tab/>
            </w:r>
            <w:r>
              <w:tab/>
              <w:t>for (int i = 0; i &lt; s_followThreadNum; ++i)</w:t>
            </w:r>
          </w:p>
          <w:p w14:paraId="67A4A9A0" w14:textId="77777777" w:rsidR="00F43C8E" w:rsidRDefault="00F43C8E" w:rsidP="00F43C8E">
            <w:pPr>
              <w:pStyle w:val="3-"/>
            </w:pPr>
            <w:r>
              <w:tab/>
            </w:r>
            <w:r>
              <w:tab/>
              <w:t>{</w:t>
            </w:r>
          </w:p>
          <w:p w14:paraId="330C5C55" w14:textId="77777777" w:rsidR="00F43C8E" w:rsidRDefault="00F43C8E" w:rsidP="00F43C8E">
            <w:pPr>
              <w:pStyle w:val="3-"/>
              <w:rPr>
                <w:rFonts w:hint="eastAsia"/>
              </w:rPr>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7C3EF05B" w14:textId="77777777" w:rsidR="00F43C8E" w:rsidRPr="00825119" w:rsidRDefault="00F43C8E" w:rsidP="00F43C8E">
            <w:pPr>
              <w:pStyle w:val="3-"/>
              <w:rPr>
                <w:rFonts w:hint="eastAsia"/>
                <w:color w:val="00B050"/>
              </w:rPr>
            </w:pP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1597DE34" w14:textId="77777777" w:rsidR="00F43C8E" w:rsidRDefault="00F43C8E" w:rsidP="00F43C8E">
            <w:pPr>
              <w:pStyle w:val="3-"/>
              <w:rPr>
                <w:rFonts w:hint="eastAsia"/>
              </w:rPr>
            </w:pP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7E343034" w14:textId="77777777" w:rsidR="00F43C8E" w:rsidRPr="00825119" w:rsidRDefault="00F43C8E" w:rsidP="00F43C8E">
            <w:pPr>
              <w:pStyle w:val="3-"/>
              <w:rPr>
                <w:rFonts w:hint="eastAsia"/>
                <w:color w:val="00B050"/>
              </w:rPr>
            </w:pP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332A2763" w14:textId="77777777" w:rsidR="00F43C8E" w:rsidRPr="00825119" w:rsidRDefault="00F43C8E" w:rsidP="00F43C8E">
            <w:pPr>
              <w:pStyle w:val="3-"/>
              <w:rPr>
                <w:rFonts w:hint="eastAsia"/>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7335DB67" w14:textId="77777777" w:rsidR="00F43C8E" w:rsidRPr="00825119" w:rsidRDefault="00F43C8E" w:rsidP="00F43C8E">
            <w:pPr>
              <w:pStyle w:val="3-"/>
              <w:rPr>
                <w:rFonts w:hint="eastAsia"/>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742EE178" w14:textId="77777777" w:rsidR="00F43C8E" w:rsidRDefault="00F43C8E" w:rsidP="00F43C8E">
            <w:pPr>
              <w:pStyle w:val="3-"/>
            </w:pPr>
            <w:r>
              <w:tab/>
            </w:r>
            <w:r>
              <w:tab/>
              <w:t>}</w:t>
            </w:r>
          </w:p>
          <w:p w14:paraId="458CBDE4" w14:textId="77777777" w:rsidR="00F43C8E" w:rsidRDefault="00F43C8E" w:rsidP="00F43C8E">
            <w:pPr>
              <w:pStyle w:val="3-"/>
            </w:pPr>
          </w:p>
          <w:p w14:paraId="435DB310" w14:textId="77777777" w:rsidR="00F43C8E" w:rsidRDefault="00F43C8E" w:rsidP="00F43C8E">
            <w:pPr>
              <w:pStyle w:val="3-"/>
              <w:rPr>
                <w:rFonts w:hint="eastAsia"/>
              </w:rPr>
            </w:pPr>
            <w:r>
              <w:rPr>
                <w:rFonts w:hint="eastAsia"/>
              </w:rPr>
              <w:tab/>
            </w:r>
            <w:r>
              <w:rPr>
                <w:rFonts w:hint="eastAsia"/>
              </w:rPr>
              <w:tab/>
            </w:r>
            <w:r w:rsidRPr="00825119">
              <w:rPr>
                <w:rFonts w:hint="eastAsia"/>
                <w:color w:val="00B050"/>
              </w:rPr>
              <w:t>//スレッド切り替えのためのスリープ</w:t>
            </w:r>
          </w:p>
          <w:p w14:paraId="7CAB417A" w14:textId="77777777" w:rsidR="00F43C8E" w:rsidRDefault="00F43C8E" w:rsidP="00F43C8E">
            <w:pPr>
              <w:pStyle w:val="3-"/>
            </w:pPr>
            <w:r>
              <w:tab/>
            </w:r>
            <w:r>
              <w:tab/>
              <w:t>usleep(0);</w:t>
            </w:r>
          </w:p>
          <w:p w14:paraId="50FBEF43" w14:textId="77777777" w:rsidR="00F43C8E" w:rsidRPr="00825119" w:rsidRDefault="00F43C8E" w:rsidP="00F43C8E">
            <w:pPr>
              <w:pStyle w:val="3-"/>
              <w:rPr>
                <w:rFonts w:hint="eastAsia"/>
                <w:color w:val="00B050"/>
              </w:rPr>
            </w:pPr>
            <w:r>
              <w:rPr>
                <w:rFonts w:hint="eastAsia"/>
              </w:rPr>
              <w:tab/>
            </w:r>
            <w:r w:rsidRPr="00825119">
              <w:rPr>
                <w:rFonts w:hint="eastAsia"/>
                <w:color w:val="00B050"/>
              </w:rPr>
              <w:t>//</w:t>
            </w:r>
            <w:r w:rsidRPr="00825119">
              <w:rPr>
                <w:rFonts w:hint="eastAsia"/>
                <w:color w:val="00B050"/>
              </w:rPr>
              <w:tab/>
              <w:t>//スレッド切り替え</w:t>
            </w:r>
          </w:p>
          <w:p w14:paraId="6C16C69D" w14:textId="77777777" w:rsidR="00F43C8E" w:rsidRPr="00825119" w:rsidRDefault="00F43C8E" w:rsidP="00F43C8E">
            <w:pPr>
              <w:pStyle w:val="3-"/>
              <w:rPr>
                <w:rFonts w:hint="eastAsia"/>
                <w:color w:val="00B050"/>
              </w:rPr>
            </w:pPr>
            <w:r w:rsidRPr="00825119">
              <w:rPr>
                <w:rFonts w:hint="eastAsia"/>
                <w:color w:val="00B050"/>
              </w:rPr>
              <w:tab/>
              <w:t>//</w:t>
            </w:r>
            <w:r w:rsidRPr="00825119">
              <w:rPr>
                <w:rFonts w:hint="eastAsia"/>
                <w:color w:val="00B050"/>
              </w:rPr>
              <w:tab/>
              <w:t>sched_yield();//同じ優先度の他のスレッドに切り替え</w:t>
            </w:r>
          </w:p>
          <w:p w14:paraId="40CE56BE" w14:textId="77777777" w:rsidR="00F43C8E" w:rsidRDefault="00F43C8E" w:rsidP="00F43C8E">
            <w:pPr>
              <w:pStyle w:val="3-"/>
            </w:pPr>
            <w:r>
              <w:tab/>
              <w:t>}</w:t>
            </w:r>
          </w:p>
          <w:p w14:paraId="46E28B78" w14:textId="77777777" w:rsidR="00F43C8E" w:rsidRDefault="00F43C8E" w:rsidP="00F43C8E">
            <w:pPr>
              <w:pStyle w:val="3-"/>
            </w:pPr>
          </w:p>
          <w:p w14:paraId="7C0D4944" w14:textId="77777777" w:rsidR="00F43C8E" w:rsidRPr="00825119" w:rsidRDefault="00F43C8E" w:rsidP="00F43C8E">
            <w:pPr>
              <w:pStyle w:val="3-"/>
              <w:rPr>
                <w:rFonts w:hint="eastAsia"/>
                <w:color w:val="00B050"/>
              </w:rPr>
            </w:pPr>
            <w:r>
              <w:rPr>
                <w:rFonts w:hint="eastAsia"/>
              </w:rPr>
              <w:tab/>
            </w:r>
            <w:r w:rsidRPr="00825119">
              <w:rPr>
                <w:rFonts w:hint="eastAsia"/>
                <w:color w:val="00B050"/>
              </w:rPr>
              <w:t>//終了</w:t>
            </w:r>
          </w:p>
          <w:p w14:paraId="24C0AB45" w14:textId="77777777" w:rsidR="00F43C8E" w:rsidRDefault="00F43C8E" w:rsidP="00F43C8E">
            <w:pPr>
              <w:pStyle w:val="3-"/>
            </w:pPr>
            <w:r>
              <w:tab/>
              <w:t>printf("- end:(P)%s -\n", name);</w:t>
            </w:r>
          </w:p>
          <w:p w14:paraId="0E772965" w14:textId="77777777" w:rsidR="00F43C8E" w:rsidRDefault="00F43C8E" w:rsidP="00F43C8E">
            <w:pPr>
              <w:pStyle w:val="3-"/>
            </w:pPr>
            <w:r>
              <w:tab/>
              <w:t>fflush(stdout);</w:t>
            </w:r>
          </w:p>
          <w:p w14:paraId="0C7BCB6E" w14:textId="77777777" w:rsidR="00F43C8E" w:rsidRDefault="00F43C8E" w:rsidP="00F43C8E">
            <w:pPr>
              <w:pStyle w:val="3-"/>
            </w:pPr>
            <w:r>
              <w:tab/>
              <w:t>return 0;</w:t>
            </w:r>
          </w:p>
          <w:p w14:paraId="0437F63C" w14:textId="77777777" w:rsidR="00F43C8E" w:rsidRDefault="00F43C8E" w:rsidP="00F43C8E">
            <w:pPr>
              <w:pStyle w:val="3-"/>
            </w:pPr>
            <w:r>
              <w:t>}</w:t>
            </w:r>
          </w:p>
          <w:p w14:paraId="71EE02E8" w14:textId="77777777" w:rsidR="00F43C8E" w:rsidRDefault="00F43C8E" w:rsidP="00F43C8E">
            <w:pPr>
              <w:pStyle w:val="3-"/>
            </w:pPr>
          </w:p>
          <w:p w14:paraId="52F27771" w14:textId="77777777" w:rsidR="00F43C8E" w:rsidRPr="00825119" w:rsidRDefault="00F43C8E" w:rsidP="00F43C8E">
            <w:pPr>
              <w:pStyle w:val="3-"/>
              <w:rPr>
                <w:rFonts w:hint="eastAsia"/>
                <w:color w:val="00B050"/>
              </w:rPr>
            </w:pPr>
            <w:r w:rsidRPr="00825119">
              <w:rPr>
                <w:rFonts w:hint="eastAsia"/>
                <w:color w:val="00B050"/>
              </w:rPr>
              <w:t>//後続スレッド</w:t>
            </w:r>
          </w:p>
          <w:p w14:paraId="3ADCF8F3" w14:textId="77777777" w:rsidR="00F43C8E" w:rsidRDefault="00F43C8E" w:rsidP="00F43C8E">
            <w:pPr>
              <w:pStyle w:val="3-"/>
            </w:pPr>
            <w:r>
              <w:t>void* followThreadFunc(void* param_p)</w:t>
            </w:r>
          </w:p>
          <w:p w14:paraId="4A476662" w14:textId="77777777" w:rsidR="00F43C8E" w:rsidRDefault="00F43C8E" w:rsidP="00F43C8E">
            <w:pPr>
              <w:pStyle w:val="3-"/>
            </w:pPr>
            <w:r>
              <w:t>{</w:t>
            </w:r>
          </w:p>
          <w:p w14:paraId="302F8ADB" w14:textId="77777777" w:rsidR="00F43C8E" w:rsidRDefault="00F43C8E" w:rsidP="00F43C8E">
            <w:pPr>
              <w:pStyle w:val="3-"/>
              <w:rPr>
                <w:rFonts w:hint="eastAsia"/>
              </w:rPr>
            </w:pPr>
            <w:r>
              <w:rPr>
                <w:rFonts w:hint="eastAsia"/>
              </w:rPr>
              <w:tab/>
            </w:r>
            <w:r w:rsidRPr="00825119">
              <w:rPr>
                <w:rFonts w:hint="eastAsia"/>
                <w:color w:val="00B050"/>
              </w:rPr>
              <w:t>//パラメータ受け取り</w:t>
            </w:r>
          </w:p>
          <w:p w14:paraId="2AEEB173" w14:textId="77777777" w:rsidR="00F43C8E" w:rsidRDefault="00F43C8E" w:rsidP="00F43C8E">
            <w:pPr>
              <w:pStyle w:val="3-"/>
            </w:pPr>
            <w:r>
              <w:tab/>
              <w:t>const char* name = static_cast&lt;const char*&gt;(param_p);</w:t>
            </w:r>
          </w:p>
          <w:p w14:paraId="221A63F8" w14:textId="77777777" w:rsidR="00F43C8E" w:rsidRDefault="00F43C8E" w:rsidP="00F43C8E">
            <w:pPr>
              <w:pStyle w:val="3-"/>
            </w:pPr>
            <w:r>
              <w:tab/>
            </w:r>
          </w:p>
          <w:p w14:paraId="6979D6BD" w14:textId="77777777" w:rsidR="00F43C8E" w:rsidRDefault="00F43C8E" w:rsidP="00F43C8E">
            <w:pPr>
              <w:pStyle w:val="3-"/>
              <w:rPr>
                <w:rFonts w:hint="eastAsia"/>
              </w:rPr>
            </w:pPr>
            <w:r>
              <w:rPr>
                <w:rFonts w:hint="eastAsia"/>
              </w:rPr>
              <w:tab/>
            </w:r>
            <w:r w:rsidRPr="00825119">
              <w:rPr>
                <w:rFonts w:hint="eastAsia"/>
                <w:color w:val="00B050"/>
              </w:rPr>
              <w:t>//後続スレッド数カウントアップ</w:t>
            </w:r>
          </w:p>
          <w:p w14:paraId="023012F7" w14:textId="77777777" w:rsidR="00F43C8E" w:rsidRDefault="00F43C8E" w:rsidP="00F43C8E">
            <w:pPr>
              <w:pStyle w:val="3-"/>
            </w:pPr>
            <w:r>
              <w:tab/>
              <w:t>pthread_mutex_lock(&amp;s_followThreadMutex);</w:t>
            </w:r>
          </w:p>
          <w:p w14:paraId="09543C57" w14:textId="77777777" w:rsidR="00F43C8E" w:rsidRDefault="00F43C8E" w:rsidP="00F43C8E">
            <w:pPr>
              <w:pStyle w:val="3-"/>
            </w:pPr>
            <w:r>
              <w:tab/>
              <w:t>int thread_no = s_followThreadNo++;</w:t>
            </w:r>
          </w:p>
          <w:p w14:paraId="7F9B8855" w14:textId="77777777" w:rsidR="00F43C8E" w:rsidRDefault="00F43C8E" w:rsidP="00F43C8E">
            <w:pPr>
              <w:pStyle w:val="3-"/>
            </w:pPr>
            <w:r>
              <w:tab/>
              <w:t>pthread_mutex_unlock(&amp;s_followThreadMutex);</w:t>
            </w:r>
          </w:p>
          <w:p w14:paraId="0CCA1497" w14:textId="77777777" w:rsidR="00F43C8E" w:rsidRDefault="00F43C8E" w:rsidP="00F43C8E">
            <w:pPr>
              <w:pStyle w:val="3-"/>
            </w:pPr>
          </w:p>
          <w:p w14:paraId="3F84A8D1" w14:textId="77777777" w:rsidR="00F43C8E" w:rsidRDefault="00F43C8E" w:rsidP="00F43C8E">
            <w:pPr>
              <w:pStyle w:val="3-"/>
              <w:rPr>
                <w:rFonts w:hint="eastAsia"/>
              </w:rPr>
            </w:pPr>
            <w:r>
              <w:rPr>
                <w:rFonts w:hint="eastAsia"/>
              </w:rPr>
              <w:tab/>
            </w:r>
            <w:r w:rsidRPr="00825119">
              <w:rPr>
                <w:rFonts w:hint="eastAsia"/>
                <w:color w:val="00B050"/>
              </w:rPr>
              <w:t>//開始</w:t>
            </w:r>
          </w:p>
          <w:p w14:paraId="5F4D2A19" w14:textId="77777777" w:rsidR="00F43C8E" w:rsidRDefault="00F43C8E" w:rsidP="00F43C8E">
            <w:pPr>
              <w:pStyle w:val="3-"/>
            </w:pPr>
            <w:r>
              <w:tab/>
              <w:t>printf("- begin:(F)[%d]%s -\n", thread_no, name);</w:t>
            </w:r>
          </w:p>
          <w:p w14:paraId="2E54E88F" w14:textId="77777777" w:rsidR="00F43C8E" w:rsidRDefault="00F43C8E" w:rsidP="00F43C8E">
            <w:pPr>
              <w:pStyle w:val="3-"/>
            </w:pPr>
            <w:r>
              <w:tab/>
              <w:t>fflush(stdout);</w:t>
            </w:r>
          </w:p>
          <w:p w14:paraId="0A6A89DF" w14:textId="77777777" w:rsidR="00F43C8E" w:rsidRDefault="00F43C8E" w:rsidP="00F43C8E">
            <w:pPr>
              <w:pStyle w:val="3-"/>
            </w:pPr>
          </w:p>
          <w:p w14:paraId="3437F446" w14:textId="19F32673" w:rsidR="00F43C8E" w:rsidRDefault="00F43C8E" w:rsidP="00F43C8E">
            <w:pPr>
              <w:pStyle w:val="3-"/>
              <w:rPr>
                <w:rFonts w:hint="eastAsia"/>
              </w:rPr>
            </w:pP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61A2E71C" w14:textId="77777777" w:rsidR="00F43C8E" w:rsidRDefault="00F43C8E" w:rsidP="00F43C8E">
            <w:pPr>
              <w:pStyle w:val="3-"/>
            </w:pPr>
            <w:r>
              <w:tab/>
              <w:t>{</w:t>
            </w:r>
          </w:p>
          <w:p w14:paraId="41891A87" w14:textId="77777777" w:rsidR="00F43C8E" w:rsidRPr="00825119" w:rsidRDefault="00F43C8E" w:rsidP="00F43C8E">
            <w:pPr>
              <w:pStyle w:val="3-"/>
              <w:rPr>
                <w:rFonts w:hint="eastAsia"/>
                <w:color w:val="00B050"/>
              </w:rPr>
            </w:pPr>
            <w:r>
              <w:rPr>
                <w:rFonts w:hint="eastAsia"/>
              </w:rPr>
              <w:tab/>
            </w:r>
            <w:r>
              <w:rPr>
                <w:rFonts w:hint="eastAsia"/>
              </w:rPr>
              <w:tab/>
              <w:t>pthread_mutex_lock(&amp;s_followCondMutex[thread_no]);</w:t>
            </w:r>
            <w:r w:rsidRPr="00825119">
              <w:rPr>
                <w:rFonts w:hint="eastAsia"/>
                <w:color w:val="00B050"/>
              </w:rPr>
              <w:t>//ロック取得</w:t>
            </w:r>
          </w:p>
          <w:p w14:paraId="43CB8276" w14:textId="77777777" w:rsidR="00F43C8E" w:rsidRDefault="00F43C8E" w:rsidP="00F43C8E">
            <w:pPr>
              <w:pStyle w:val="3-"/>
              <w:rPr>
                <w:rFonts w:hint="eastAsia"/>
              </w:rPr>
            </w:pPr>
            <w:r>
              <w:rPr>
                <w:rFonts w:hint="eastAsia"/>
              </w:rPr>
              <w:lastRenderedPageBreak/>
              <w:tab/>
            </w:r>
            <w:r>
              <w:rPr>
                <w:rFonts w:hint="eastAsia"/>
              </w:rPr>
              <w:tab/>
              <w:t>s_followFinished[thread_no] = true;</w:t>
            </w:r>
            <w:r w:rsidRPr="00825119">
              <w:rPr>
                <w:rFonts w:hint="eastAsia"/>
                <w:color w:val="00B050"/>
              </w:rPr>
              <w:t>//後続スレッドの処理完了状態をON</w:t>
            </w:r>
          </w:p>
          <w:p w14:paraId="7158C567" w14:textId="77777777" w:rsidR="00F43C8E" w:rsidRDefault="00F43C8E" w:rsidP="00F43C8E">
            <w:pPr>
              <w:pStyle w:val="3-"/>
              <w:rPr>
                <w:rFonts w:hint="eastAsia"/>
              </w:rPr>
            </w:pPr>
            <w:r>
              <w:rPr>
                <w:rFonts w:hint="eastAsia"/>
              </w:rPr>
              <w:tab/>
            </w:r>
            <w:r>
              <w:rPr>
                <w:rFonts w:hint="eastAsia"/>
              </w:rPr>
              <w:tab/>
              <w:t>pthread_cond_signal(&amp;s_followCond[thread_no]);</w:t>
            </w:r>
            <w:r w:rsidRPr="00825119">
              <w:rPr>
                <w:rFonts w:hint="eastAsia"/>
                <w:color w:val="00B050"/>
              </w:rPr>
              <w:t>//解除待ちしているスレッドに通知</w:t>
            </w:r>
          </w:p>
          <w:p w14:paraId="7599E6C4" w14:textId="77777777" w:rsidR="00F43C8E" w:rsidRDefault="00F43C8E" w:rsidP="00F43C8E">
            <w:pPr>
              <w:pStyle w:val="3-"/>
              <w:rPr>
                <w:rFonts w:hint="eastAsia"/>
              </w:rPr>
            </w:pPr>
            <w:r>
              <w:rPr>
                <w:rFonts w:hint="eastAsia"/>
              </w:rPr>
              <w:tab/>
            </w:r>
            <w:r>
              <w:rPr>
                <w:rFonts w:hint="eastAsia"/>
              </w:rPr>
              <w:tab/>
              <w:t>pthread_mutex_unlock(&amp;s_followCondMutex[thread_no]);</w:t>
            </w:r>
            <w:r w:rsidRPr="00825119">
              <w:rPr>
                <w:rFonts w:hint="eastAsia"/>
                <w:color w:val="00B050"/>
              </w:rPr>
              <w:t>//ロック解放</w:t>
            </w:r>
          </w:p>
          <w:p w14:paraId="2C36F234" w14:textId="77777777" w:rsidR="00F43C8E" w:rsidRDefault="00F43C8E" w:rsidP="00F43C8E">
            <w:pPr>
              <w:pStyle w:val="3-"/>
            </w:pPr>
            <w:r>
              <w:tab/>
              <w:t>}</w:t>
            </w:r>
          </w:p>
          <w:p w14:paraId="52F67840" w14:textId="77777777" w:rsidR="00F43C8E" w:rsidRDefault="00F43C8E" w:rsidP="00F43C8E">
            <w:pPr>
              <w:pStyle w:val="3-"/>
            </w:pPr>
          </w:p>
          <w:p w14:paraId="54701467" w14:textId="77777777" w:rsidR="00F43C8E" w:rsidRDefault="00F43C8E" w:rsidP="00F43C8E">
            <w:pPr>
              <w:pStyle w:val="3-"/>
              <w:rPr>
                <w:rFonts w:hint="eastAsia"/>
              </w:rPr>
            </w:pPr>
            <w:r>
              <w:rPr>
                <w:rFonts w:hint="eastAsia"/>
              </w:rPr>
              <w:tab/>
            </w:r>
            <w:r w:rsidRPr="00825119">
              <w:rPr>
                <w:rFonts w:hint="eastAsia"/>
                <w:color w:val="00B050"/>
              </w:rPr>
              <w:t>//処理</w:t>
            </w:r>
          </w:p>
          <w:p w14:paraId="6ACB957F" w14:textId="77777777" w:rsidR="00F43C8E" w:rsidRDefault="00F43C8E" w:rsidP="00F43C8E">
            <w:pPr>
              <w:pStyle w:val="3-"/>
            </w:pPr>
            <w:r>
              <w:tab/>
              <w:t>while (1)</w:t>
            </w:r>
          </w:p>
          <w:p w14:paraId="1F33206D" w14:textId="77777777" w:rsidR="00F43C8E" w:rsidRDefault="00F43C8E" w:rsidP="00F43C8E">
            <w:pPr>
              <w:pStyle w:val="3-"/>
            </w:pPr>
            <w:r>
              <w:tab/>
              <w:t>{</w:t>
            </w:r>
          </w:p>
          <w:p w14:paraId="076FAFAC" w14:textId="77777777" w:rsidR="00F43C8E" w:rsidRDefault="00F43C8E" w:rsidP="00F43C8E">
            <w:pPr>
              <w:pStyle w:val="3-"/>
              <w:rPr>
                <w:rFonts w:hint="eastAsia"/>
              </w:rPr>
            </w:pPr>
            <w:r>
              <w:rPr>
                <w:rFonts w:hint="eastAsia"/>
              </w:rPr>
              <w:tab/>
            </w:r>
            <w:r>
              <w:rPr>
                <w:rFonts w:hint="eastAsia"/>
              </w:rPr>
              <w:tab/>
            </w:r>
            <w:r w:rsidRPr="00825119">
              <w:rPr>
                <w:rFonts w:hint="eastAsia"/>
                <w:color w:val="00B050"/>
              </w:rPr>
              <w:t>//先行スレッド処理完了待ち</w:t>
            </w:r>
          </w:p>
          <w:p w14:paraId="62B30431" w14:textId="77777777" w:rsidR="00F43C8E" w:rsidRDefault="00F43C8E" w:rsidP="00F43C8E">
            <w:pPr>
              <w:pStyle w:val="3-"/>
            </w:pPr>
            <w:r>
              <w:tab/>
            </w:r>
            <w:r>
              <w:tab/>
              <w:t>{</w:t>
            </w:r>
          </w:p>
          <w:p w14:paraId="08B4BA2D" w14:textId="77777777" w:rsidR="00F43C8E" w:rsidRDefault="00F43C8E" w:rsidP="00F43C8E">
            <w:pPr>
              <w:pStyle w:val="3-"/>
              <w:rPr>
                <w:rFonts w:hint="eastAsia"/>
              </w:rPr>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1856F2D1" w14:textId="77777777" w:rsidR="00F43C8E" w:rsidRDefault="00F43C8E" w:rsidP="00F43C8E">
            <w:pPr>
              <w:pStyle w:val="3-"/>
              <w:rPr>
                <w:rFonts w:hint="eastAsia"/>
              </w:rPr>
            </w:pPr>
            <w:r>
              <w:rPr>
                <w:rFonts w:hint="eastAsia"/>
              </w:rPr>
              <w:tab/>
            </w:r>
            <w:r>
              <w:rPr>
                <w:rFonts w:hint="eastAsia"/>
              </w:rPr>
              <w:tab/>
            </w:r>
            <w:r>
              <w:rPr>
                <w:rFonts w:hint="eastAsia"/>
              </w:rPr>
              <w:tab/>
              <w:t>while (s_followFinished[thread_no])//待機終了条件を満たしていない場合</w:t>
            </w:r>
          </w:p>
          <w:p w14:paraId="78118B6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pthread_cond_wait(&amp;s_followCond[thread_no], &amp;s_followCondMutex[thread_no]);</w:t>
            </w:r>
          </w:p>
          <w:p w14:paraId="5AAE04AE" w14:textId="6858CF6E" w:rsidR="00F43C8E" w:rsidRDefault="00825119" w:rsidP="00F43C8E">
            <w:pPr>
              <w:pStyle w:val="3-"/>
              <w:rPr>
                <w:rFonts w:hint="eastAsia"/>
              </w:rPr>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60F66F5C" w14:textId="77777777" w:rsidR="00F43C8E" w:rsidRPr="00825119" w:rsidRDefault="00F43C8E" w:rsidP="00F43C8E">
            <w:pPr>
              <w:pStyle w:val="3-"/>
              <w:rPr>
                <w:rFonts w:hint="eastAsia"/>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691B08B1" w14:textId="77777777" w:rsidR="00F43C8E" w:rsidRDefault="00F43C8E" w:rsidP="00F43C8E">
            <w:pPr>
              <w:pStyle w:val="3-"/>
              <w:rPr>
                <w:rFonts w:hint="eastAsia"/>
              </w:rPr>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4D295A32" w14:textId="77777777" w:rsidR="00F43C8E" w:rsidRDefault="00F43C8E" w:rsidP="00F43C8E">
            <w:pPr>
              <w:pStyle w:val="3-"/>
            </w:pPr>
            <w:r>
              <w:tab/>
            </w:r>
            <w:r>
              <w:tab/>
              <w:t>}</w:t>
            </w:r>
          </w:p>
          <w:p w14:paraId="46761F95" w14:textId="77777777" w:rsidR="00F43C8E" w:rsidRDefault="00F43C8E" w:rsidP="00F43C8E">
            <w:pPr>
              <w:pStyle w:val="3-"/>
            </w:pPr>
          </w:p>
          <w:p w14:paraId="3CA674CA" w14:textId="77777777"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//終了確認</w:t>
            </w:r>
          </w:p>
          <w:p w14:paraId="58DB452B" w14:textId="77777777" w:rsidR="00F43C8E" w:rsidRDefault="00F43C8E" w:rsidP="00F43C8E">
            <w:pPr>
              <w:pStyle w:val="3-"/>
            </w:pPr>
            <w:r>
              <w:tab/>
            </w:r>
            <w:r>
              <w:tab/>
              <w:t>if (s_IsQuirProiorThread)</w:t>
            </w:r>
          </w:p>
          <w:p w14:paraId="6EF97004" w14:textId="77777777" w:rsidR="00F43C8E" w:rsidRDefault="00F43C8E" w:rsidP="00F43C8E">
            <w:pPr>
              <w:pStyle w:val="3-"/>
            </w:pPr>
            <w:r>
              <w:tab/>
            </w:r>
            <w:r>
              <w:tab/>
              <w:t>{</w:t>
            </w:r>
          </w:p>
          <w:p w14:paraId="724B2AC8" w14:textId="77777777" w:rsidR="00F43C8E" w:rsidRDefault="00F43C8E" w:rsidP="00F43C8E">
            <w:pPr>
              <w:pStyle w:val="3-"/>
              <w:rPr>
                <w:rFonts w:hint="eastAsia"/>
              </w:rPr>
            </w:pPr>
            <w:r>
              <w:rPr>
                <w:rFonts w:hint="eastAsia"/>
              </w:rPr>
              <w:tab/>
            </w:r>
            <w:r>
              <w:rPr>
                <w:rFonts w:hint="eastAsia"/>
              </w:rPr>
              <w:tab/>
            </w:r>
            <w:r>
              <w:rPr>
                <w:rFonts w:hint="eastAsia"/>
              </w:rPr>
              <w:tab/>
            </w:r>
            <w:r w:rsidRPr="00825119">
              <w:rPr>
                <w:rFonts w:hint="eastAsia"/>
                <w:color w:val="00B050"/>
              </w:rPr>
              <w:t>//処理終了</w:t>
            </w:r>
          </w:p>
          <w:p w14:paraId="48B5390F" w14:textId="77777777" w:rsidR="00F43C8E" w:rsidRDefault="00F43C8E" w:rsidP="00F43C8E">
            <w:pPr>
              <w:pStyle w:val="3-"/>
            </w:pPr>
            <w:r>
              <w:tab/>
            </w:r>
            <w:r>
              <w:tab/>
            </w:r>
            <w:r>
              <w:tab/>
              <w:t>printf("(F)[%d]%s: [QUIT]\n", thread_no, name);</w:t>
            </w:r>
          </w:p>
          <w:p w14:paraId="6B5ADEC5" w14:textId="77777777" w:rsidR="00F43C8E" w:rsidRDefault="00F43C8E" w:rsidP="00F43C8E">
            <w:pPr>
              <w:pStyle w:val="3-"/>
            </w:pPr>
            <w:r>
              <w:tab/>
            </w:r>
            <w:r>
              <w:tab/>
            </w:r>
            <w:r>
              <w:tab/>
              <w:t>fflush(stdout);</w:t>
            </w:r>
          </w:p>
          <w:p w14:paraId="1821221B" w14:textId="77777777" w:rsidR="00F43C8E" w:rsidRDefault="00F43C8E" w:rsidP="00F43C8E">
            <w:pPr>
              <w:pStyle w:val="3-"/>
            </w:pPr>
            <w:r>
              <w:tab/>
            </w:r>
            <w:r>
              <w:tab/>
            </w:r>
            <w:r>
              <w:tab/>
            </w:r>
          </w:p>
          <w:p w14:paraId="4A262712" w14:textId="25FF3A6A" w:rsidR="00F43C8E" w:rsidRDefault="00F43C8E" w:rsidP="00F43C8E">
            <w:pPr>
              <w:pStyle w:val="3-"/>
              <w:rPr>
                <w:rFonts w:hint="eastAsia"/>
              </w:rPr>
            </w:pPr>
            <w:r>
              <w:rPr>
                <w:rFonts w:hint="eastAsia"/>
              </w:rPr>
              <w:tab/>
            </w: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34B5BF65" w14:textId="77777777" w:rsidR="00F43C8E" w:rsidRDefault="00F43C8E" w:rsidP="00F43C8E">
            <w:pPr>
              <w:pStyle w:val="3-"/>
            </w:pPr>
            <w:r>
              <w:tab/>
            </w:r>
            <w:r>
              <w:tab/>
            </w:r>
            <w:r>
              <w:tab/>
              <w:t>{</w:t>
            </w:r>
          </w:p>
          <w:p w14:paraId="3B7C6813" w14:textId="77777777" w:rsidR="00F43C8E" w:rsidRDefault="00F43C8E" w:rsidP="00F43C8E">
            <w:pPr>
              <w:pStyle w:val="3-"/>
              <w:rPr>
                <w:rFonts w:hint="eastAsia"/>
              </w:rPr>
            </w:pPr>
            <w:r>
              <w:rPr>
                <w:rFonts w:hint="eastAsia"/>
              </w:rPr>
              <w:tab/>
            </w: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2EB16756" w14:textId="77777777" w:rsidR="00F43C8E" w:rsidRPr="00825119" w:rsidRDefault="00F43C8E" w:rsidP="00F43C8E">
            <w:pPr>
              <w:pStyle w:val="3-"/>
              <w:rPr>
                <w:rFonts w:hint="eastAsia"/>
                <w:color w:val="00B050"/>
              </w:rPr>
            </w:pPr>
            <w:r>
              <w:rPr>
                <w:rFonts w:hint="eastAsia"/>
              </w:rPr>
              <w:tab/>
            </w: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66D61E30" w14:textId="77777777" w:rsidR="00F43C8E" w:rsidRDefault="00F43C8E" w:rsidP="00F43C8E">
            <w:pPr>
              <w:pStyle w:val="3-"/>
              <w:rPr>
                <w:rFonts w:hint="eastAsia"/>
              </w:rPr>
            </w:pPr>
            <w:r>
              <w:rPr>
                <w:rFonts w:hint="eastAsia"/>
              </w:rPr>
              <w:tab/>
            </w:r>
            <w:r>
              <w:rPr>
                <w:rFonts w:hint="eastAsia"/>
              </w:rPr>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3F51105F" w14:textId="77777777" w:rsidR="00F43C8E" w:rsidRDefault="00F43C8E" w:rsidP="00F43C8E">
            <w:pPr>
              <w:pStyle w:val="3-"/>
              <w:rPr>
                <w:rFonts w:hint="eastAsia"/>
              </w:rPr>
            </w:pPr>
            <w:r>
              <w:rPr>
                <w:rFonts w:hint="eastAsia"/>
              </w:rPr>
              <w:tab/>
            </w: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23EDECCC" w14:textId="77777777" w:rsidR="00F43C8E" w:rsidRDefault="00F43C8E" w:rsidP="00F43C8E">
            <w:pPr>
              <w:pStyle w:val="3-"/>
            </w:pPr>
            <w:r>
              <w:tab/>
            </w:r>
            <w:r>
              <w:tab/>
            </w:r>
            <w:r>
              <w:tab/>
              <w:t>}</w:t>
            </w:r>
          </w:p>
          <w:p w14:paraId="79A2113E" w14:textId="77777777" w:rsidR="00F43C8E" w:rsidRDefault="00F43C8E" w:rsidP="00F43C8E">
            <w:pPr>
              <w:pStyle w:val="3-"/>
            </w:pPr>
            <w:r>
              <w:tab/>
            </w:r>
            <w:r>
              <w:tab/>
            </w:r>
            <w:r>
              <w:tab/>
            </w:r>
          </w:p>
          <w:p w14:paraId="597C6E22" w14:textId="77777777" w:rsidR="00F43C8E" w:rsidRDefault="00F43C8E" w:rsidP="00F43C8E">
            <w:pPr>
              <w:pStyle w:val="3-"/>
            </w:pPr>
            <w:r>
              <w:tab/>
            </w:r>
            <w:r>
              <w:tab/>
            </w:r>
            <w:r>
              <w:tab/>
              <w:t>break;</w:t>
            </w:r>
          </w:p>
          <w:p w14:paraId="1599FCE0" w14:textId="77777777" w:rsidR="00F43C8E" w:rsidRDefault="00F43C8E" w:rsidP="00F43C8E">
            <w:pPr>
              <w:pStyle w:val="3-"/>
            </w:pPr>
            <w:r>
              <w:tab/>
            </w:r>
            <w:r>
              <w:tab/>
              <w:t>}</w:t>
            </w:r>
          </w:p>
          <w:p w14:paraId="4F86CDC7" w14:textId="77777777" w:rsidR="00F43C8E" w:rsidRDefault="00F43C8E" w:rsidP="00F43C8E">
            <w:pPr>
              <w:pStyle w:val="3-"/>
            </w:pPr>
          </w:p>
          <w:p w14:paraId="0191322C" w14:textId="7C95BB25" w:rsidR="00F43C8E" w:rsidRDefault="00F43C8E" w:rsidP="00F43C8E">
            <w:pPr>
              <w:pStyle w:val="3-"/>
              <w:rPr>
                <w:color w:val="00B050"/>
              </w:rPr>
            </w:pPr>
            <w:r>
              <w:rPr>
                <w:rFonts w:hint="eastAsia"/>
              </w:rPr>
              <w:tab/>
            </w:r>
            <w:r>
              <w:rPr>
                <w:rFonts w:hint="eastAsia"/>
              </w:rPr>
              <w:tab/>
            </w:r>
            <w:r w:rsidRPr="00825119">
              <w:rPr>
                <w:rFonts w:hint="eastAsia"/>
                <w:color w:val="00B050"/>
              </w:rPr>
              <w:t>//</w:t>
            </w:r>
            <w:r w:rsidR="00E2155F" w:rsidRPr="00825119">
              <w:rPr>
                <w:color w:val="FF0000"/>
              </w:rPr>
              <w:t>【バリア処理追加】</w:t>
            </w:r>
            <w:r w:rsidRPr="00825119">
              <w:rPr>
                <w:rFonts w:hint="eastAsia"/>
                <w:color w:val="00B050"/>
              </w:rPr>
              <w:t>若干ランダムでスリープ（0～500 msec）</w:t>
            </w:r>
          </w:p>
          <w:p w14:paraId="2A71EAC4" w14:textId="77777777" w:rsidR="00E2155F" w:rsidRDefault="00E2155F" w:rsidP="00F43C8E">
            <w:pPr>
              <w:pStyle w:val="3-"/>
              <w:rPr>
                <w:color w:val="00B050"/>
              </w:rPr>
            </w:pPr>
            <w:r>
              <w:rPr>
                <w:color w:val="00B050"/>
              </w:rPr>
              <w:tab/>
            </w:r>
            <w:r>
              <w:rPr>
                <w:color w:val="00B050"/>
              </w:rPr>
              <w:tab/>
            </w:r>
            <w:r>
              <w:rPr>
                <w:rFonts w:hint="eastAsia"/>
                <w:color w:val="00B050"/>
              </w:rPr>
              <w:t>//</w:t>
            </w:r>
            <w:r w:rsidRPr="00B82011">
              <w:rPr>
                <w:color w:val="00B050"/>
              </w:rPr>
              <w:t>バリア処理の効果を確認するために追加した処理</w:t>
            </w:r>
          </w:p>
          <w:p w14:paraId="0E066864" w14:textId="26DF6CDE" w:rsidR="00E2155F" w:rsidRPr="00E2155F" w:rsidRDefault="00E2155F" w:rsidP="00F43C8E">
            <w:pPr>
              <w:pStyle w:val="3-"/>
              <w:rPr>
                <w:rFonts w:hint="eastAsia"/>
                <w:color w:val="00B050"/>
              </w:rPr>
            </w:pPr>
            <w:r>
              <w:rPr>
                <w:color w:val="00B050"/>
              </w:rPr>
              <w:tab/>
            </w:r>
            <w:r>
              <w:rPr>
                <w:color w:val="00B050"/>
              </w:rPr>
              <w:tab/>
            </w:r>
            <w:r>
              <w:rPr>
                <w:rFonts w:hint="eastAsia"/>
                <w:color w:val="00B050"/>
              </w:rPr>
              <w:t>//</w:t>
            </w:r>
            <w:r w:rsidRPr="00B82011">
              <w:rPr>
                <w:color w:val="00B050"/>
              </w:rPr>
              <w:t>各スレッドの処理タイミングがバラバラになるように</w:t>
            </w:r>
          </w:p>
          <w:p w14:paraId="3A3E8485" w14:textId="77777777" w:rsidR="00F43C8E" w:rsidRDefault="00F43C8E" w:rsidP="00F43C8E">
            <w:pPr>
              <w:pStyle w:val="3-"/>
            </w:pPr>
            <w:r>
              <w:tab/>
            </w:r>
            <w:r>
              <w:tab/>
              <w:t>usleep((rand() % 500) * 1000);</w:t>
            </w:r>
          </w:p>
          <w:p w14:paraId="0B6EC78D" w14:textId="77777777" w:rsidR="00F43C8E" w:rsidRDefault="00F43C8E" w:rsidP="00F43C8E">
            <w:pPr>
              <w:pStyle w:val="3-"/>
            </w:pPr>
          </w:p>
          <w:p w14:paraId="33EA1403" w14:textId="77777777"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//データ表示（前）</w:t>
            </w:r>
          </w:p>
          <w:p w14:paraId="360E7BE0" w14:textId="77777777" w:rsidR="00F43C8E" w:rsidRDefault="00F43C8E" w:rsidP="00F43C8E">
            <w:pPr>
              <w:pStyle w:val="3-"/>
            </w:pPr>
            <w:r>
              <w:tab/>
            </w:r>
            <w:r>
              <w:tab/>
              <w:t>printf("(F)[%d]%s: [BEFORE] commonData=%d, tlsData=%d\n", thread_no, name, s_commonData, s_tlsData);</w:t>
            </w:r>
          </w:p>
          <w:p w14:paraId="64B31079" w14:textId="77777777" w:rsidR="00F43C8E" w:rsidRDefault="00F43C8E" w:rsidP="00F43C8E">
            <w:pPr>
              <w:pStyle w:val="3-"/>
            </w:pPr>
            <w:r>
              <w:tab/>
            </w:r>
            <w:r>
              <w:tab/>
              <w:t>fflush(stdout);</w:t>
            </w:r>
          </w:p>
          <w:p w14:paraId="448BD277" w14:textId="77777777" w:rsidR="00F43C8E" w:rsidRDefault="00F43C8E" w:rsidP="00F43C8E">
            <w:pPr>
              <w:pStyle w:val="3-"/>
            </w:pPr>
          </w:p>
          <w:p w14:paraId="4315F745" w14:textId="77777777" w:rsidR="00F43C8E" w:rsidRDefault="00F43C8E" w:rsidP="00F43C8E">
            <w:pPr>
              <w:pStyle w:val="3-"/>
              <w:rPr>
                <w:rFonts w:hint="eastAsia"/>
              </w:rPr>
            </w:pPr>
            <w:r>
              <w:rPr>
                <w:rFonts w:hint="eastAsia"/>
              </w:rPr>
              <w:tab/>
            </w:r>
            <w:r>
              <w:rPr>
                <w:rFonts w:hint="eastAsia"/>
              </w:rPr>
              <w:tab/>
            </w:r>
            <w:r w:rsidRPr="00825119">
              <w:rPr>
                <w:rFonts w:hint="eastAsia"/>
                <w:color w:val="00B050"/>
              </w:rPr>
              <w:t>//データ取得</w:t>
            </w:r>
          </w:p>
          <w:p w14:paraId="3CBBFC51" w14:textId="77777777" w:rsidR="00F43C8E" w:rsidRDefault="00F43C8E" w:rsidP="00F43C8E">
            <w:pPr>
              <w:pStyle w:val="3-"/>
            </w:pPr>
            <w:r>
              <w:tab/>
            </w:r>
            <w:r>
              <w:tab/>
              <w:t>int common_data = s_commonData;</w:t>
            </w:r>
          </w:p>
          <w:p w14:paraId="12CB78A2" w14:textId="77777777" w:rsidR="00F43C8E" w:rsidRDefault="00F43C8E" w:rsidP="00F43C8E">
            <w:pPr>
              <w:pStyle w:val="3-"/>
            </w:pPr>
            <w:r>
              <w:tab/>
            </w:r>
            <w:r>
              <w:tab/>
              <w:t>int tls_data = s_tlsData;</w:t>
            </w:r>
          </w:p>
          <w:p w14:paraId="22DFA416" w14:textId="77777777" w:rsidR="00F43C8E" w:rsidRDefault="00F43C8E" w:rsidP="00F43C8E">
            <w:pPr>
              <w:pStyle w:val="3-"/>
            </w:pPr>
          </w:p>
          <w:p w14:paraId="78A6B389" w14:textId="77777777"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//データ更新</w:t>
            </w:r>
          </w:p>
          <w:p w14:paraId="2E427CEA" w14:textId="77777777" w:rsidR="00F43C8E" w:rsidRDefault="00F43C8E" w:rsidP="00F43C8E">
            <w:pPr>
              <w:pStyle w:val="3-"/>
            </w:pPr>
            <w:r>
              <w:tab/>
            </w:r>
            <w:r>
              <w:tab/>
              <w:t>++tls_data;</w:t>
            </w:r>
          </w:p>
          <w:p w14:paraId="47BEF772" w14:textId="77777777" w:rsidR="00F43C8E" w:rsidRDefault="00F43C8E" w:rsidP="00F43C8E">
            <w:pPr>
              <w:pStyle w:val="3-"/>
            </w:pPr>
          </w:p>
          <w:p w14:paraId="0427B379" w14:textId="77777777" w:rsidR="00F43C8E" w:rsidRDefault="00F43C8E" w:rsidP="00F43C8E">
            <w:pPr>
              <w:pStyle w:val="3-"/>
              <w:rPr>
                <w:rFonts w:hint="eastAsia"/>
              </w:rPr>
            </w:pPr>
            <w:r>
              <w:rPr>
                <w:rFonts w:hint="eastAsia"/>
              </w:rPr>
              <w:tab/>
            </w:r>
            <w:r>
              <w:rPr>
                <w:rFonts w:hint="eastAsia"/>
              </w:rPr>
              <w:tab/>
            </w:r>
            <w:r w:rsidRPr="00825119">
              <w:rPr>
                <w:rFonts w:hint="eastAsia"/>
                <w:color w:val="00B050"/>
              </w:rPr>
              <w:t>//若干ランダムでスリープ（0～500 msec）</w:t>
            </w:r>
          </w:p>
          <w:p w14:paraId="021CE162" w14:textId="77777777" w:rsidR="00F43C8E" w:rsidRDefault="00F43C8E" w:rsidP="00F43C8E">
            <w:pPr>
              <w:pStyle w:val="3-"/>
            </w:pPr>
            <w:r>
              <w:tab/>
            </w:r>
            <w:r>
              <w:tab/>
              <w:t>usleep((rand() % 500) * 1000);</w:t>
            </w:r>
          </w:p>
          <w:p w14:paraId="28FF1776" w14:textId="77777777" w:rsidR="00F43C8E" w:rsidRDefault="00F43C8E" w:rsidP="00F43C8E">
            <w:pPr>
              <w:pStyle w:val="3-"/>
            </w:pPr>
            <w:r>
              <w:tab/>
            </w:r>
            <w:r>
              <w:tab/>
            </w:r>
          </w:p>
          <w:p w14:paraId="5D79871E" w14:textId="6054BB77" w:rsidR="00825119" w:rsidRPr="00B82011" w:rsidRDefault="00825119" w:rsidP="00825119">
            <w:pPr>
              <w:pStyle w:val="3-"/>
              <w:rPr>
                <w:color w:val="00B050"/>
              </w:rPr>
            </w:pPr>
            <w:r w:rsidRPr="00825119">
              <w:rPr>
                <w:color w:val="FF0000"/>
              </w:rPr>
              <w:tab/>
            </w:r>
            <w:r w:rsidRPr="00825119">
              <w:rPr>
                <w:color w:val="FF0000"/>
              </w:rPr>
              <w:tab/>
            </w:r>
            <w:r w:rsidRPr="00B82011">
              <w:rPr>
                <w:color w:val="00B050"/>
              </w:rPr>
              <w:t>//</w:t>
            </w:r>
            <w:r w:rsidRPr="00825119">
              <w:rPr>
                <w:color w:val="FF0000"/>
              </w:rPr>
              <w:t>【バリア処理追加】</w:t>
            </w:r>
            <w:r w:rsidRPr="00B82011">
              <w:rPr>
                <w:color w:val="00B050"/>
              </w:rPr>
              <w:t>以降、バリア処理の効果を確認するために追加した処理</w:t>
            </w:r>
          </w:p>
          <w:p w14:paraId="4BD41588" w14:textId="4FAA908F" w:rsidR="00825119" w:rsidRPr="00B82011" w:rsidRDefault="00825119" w:rsidP="00825119">
            <w:pPr>
              <w:pStyle w:val="3-"/>
              <w:rPr>
                <w:rFonts w:hint="eastAsia"/>
                <w:color w:val="00B050"/>
              </w:rPr>
            </w:pPr>
            <w:r w:rsidRPr="00B82011">
              <w:rPr>
                <w:color w:val="00B050"/>
              </w:rPr>
              <w:tab/>
            </w:r>
            <w:r w:rsidRPr="00B82011">
              <w:rPr>
                <w:color w:val="00B050"/>
              </w:rPr>
              <w:tab/>
              <w:t>//各スレッドの処理タイミングがバラバラになるようにしている</w:t>
            </w:r>
          </w:p>
          <w:p w14:paraId="5D86C3E2" w14:textId="59048C94" w:rsidR="00825119" w:rsidRDefault="00825119" w:rsidP="00F43C8E">
            <w:pPr>
              <w:pStyle w:val="3-"/>
              <w:rPr>
                <w:rFonts w:hint="eastAsia"/>
              </w:rPr>
            </w:pPr>
            <w:r>
              <w:tab/>
            </w:r>
            <w:r>
              <w:tab/>
            </w:r>
          </w:p>
          <w:p w14:paraId="5D33DFD0" w14:textId="5DA96299" w:rsidR="00F43C8E" w:rsidRDefault="00F43C8E" w:rsidP="00F43C8E">
            <w:pPr>
              <w:pStyle w:val="3-"/>
              <w:rPr>
                <w:rFonts w:hint="eastAsia"/>
              </w:rPr>
            </w:pPr>
            <w:r>
              <w:rPr>
                <w:rFonts w:hint="eastAsia"/>
              </w:rPr>
              <w:tab/>
            </w:r>
            <w:r>
              <w:rPr>
                <w:rFonts w:hint="eastAsia"/>
              </w:rPr>
              <w:tab/>
            </w:r>
            <w:r w:rsidRPr="00825119">
              <w:rPr>
                <w:rFonts w:hint="eastAsia"/>
                <w:color w:val="00B050"/>
              </w:rPr>
              <w:t>//中間表示1（後）</w:t>
            </w:r>
          </w:p>
          <w:p w14:paraId="2A1E0628" w14:textId="77777777" w:rsidR="00F43C8E" w:rsidRDefault="00F43C8E" w:rsidP="00F43C8E">
            <w:pPr>
              <w:pStyle w:val="3-"/>
            </w:pPr>
            <w:r>
              <w:tab/>
            </w:r>
            <w:r>
              <w:tab/>
              <w:t>printf("(F)[%d]%s: [STEP1] commonData=%d, tlsData=%d\n", thread_no, name, s_commonData, s_tlsData);</w:t>
            </w:r>
          </w:p>
          <w:p w14:paraId="5CDEECF8" w14:textId="77777777" w:rsidR="00F43C8E" w:rsidRDefault="00F43C8E" w:rsidP="00F43C8E">
            <w:pPr>
              <w:pStyle w:val="3-"/>
            </w:pPr>
            <w:r>
              <w:tab/>
            </w:r>
            <w:r>
              <w:tab/>
              <w:t>fflush(stdout);</w:t>
            </w:r>
          </w:p>
          <w:p w14:paraId="6F35C806" w14:textId="77777777" w:rsidR="00F43C8E" w:rsidRDefault="00F43C8E" w:rsidP="00F43C8E">
            <w:pPr>
              <w:pStyle w:val="3-"/>
            </w:pPr>
          </w:p>
          <w:p w14:paraId="7D477787" w14:textId="77777777"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//若干ランダムでスリープ（0～500 msec）</w:t>
            </w:r>
          </w:p>
          <w:p w14:paraId="39C15EDE" w14:textId="77777777" w:rsidR="00F43C8E" w:rsidRDefault="00F43C8E" w:rsidP="00F43C8E">
            <w:pPr>
              <w:pStyle w:val="3-"/>
            </w:pPr>
            <w:r>
              <w:tab/>
            </w:r>
            <w:r>
              <w:tab/>
              <w:t>usleep((rand() % 500) * 1000);</w:t>
            </w:r>
          </w:p>
          <w:p w14:paraId="4A6148FC" w14:textId="77777777" w:rsidR="00F43C8E" w:rsidRDefault="00F43C8E" w:rsidP="00F43C8E">
            <w:pPr>
              <w:pStyle w:val="3-"/>
            </w:pPr>
            <w:r>
              <w:tab/>
            </w:r>
            <w:r>
              <w:tab/>
            </w:r>
          </w:p>
          <w:p w14:paraId="1139B953" w14:textId="7E7F1000" w:rsidR="00F43C8E" w:rsidRPr="00825119" w:rsidRDefault="00F43C8E" w:rsidP="00F43C8E">
            <w:pPr>
              <w:pStyle w:val="3-"/>
              <w:rPr>
                <w:rFonts w:hint="eastAsia"/>
                <w:color w:val="00B050"/>
              </w:rPr>
            </w:pPr>
            <w:r>
              <w:rPr>
                <w:rFonts w:hint="eastAsia"/>
              </w:rPr>
              <w:lastRenderedPageBreak/>
              <w:tab/>
            </w:r>
            <w:r>
              <w:rPr>
                <w:rFonts w:hint="eastAsia"/>
              </w:rPr>
              <w:tab/>
            </w:r>
            <w:r w:rsidRPr="00825119">
              <w:rPr>
                <w:rFonts w:hint="eastAsia"/>
                <w:color w:val="00B050"/>
              </w:rPr>
              <w:t>//中間表示2（後）</w:t>
            </w:r>
          </w:p>
          <w:p w14:paraId="6E876D75" w14:textId="77777777" w:rsidR="00F43C8E" w:rsidRDefault="00F43C8E" w:rsidP="00F43C8E">
            <w:pPr>
              <w:pStyle w:val="3-"/>
            </w:pPr>
            <w:r>
              <w:tab/>
            </w:r>
            <w:r>
              <w:tab/>
              <w:t>printf("(F)[%d]%s: [STEP2] commonData=%d, tlsData=%d\n", thread_no, name, s_commonData, s_tlsData);</w:t>
            </w:r>
          </w:p>
          <w:p w14:paraId="5C7F0635" w14:textId="77777777" w:rsidR="00F43C8E" w:rsidRDefault="00F43C8E" w:rsidP="00F43C8E">
            <w:pPr>
              <w:pStyle w:val="3-"/>
            </w:pPr>
            <w:r>
              <w:tab/>
            </w:r>
            <w:r>
              <w:tab/>
              <w:t>fflush(stdout);</w:t>
            </w:r>
          </w:p>
          <w:p w14:paraId="101DFDE4" w14:textId="77777777" w:rsidR="00F43C8E" w:rsidRDefault="00F43C8E" w:rsidP="00F43C8E">
            <w:pPr>
              <w:pStyle w:val="3-"/>
            </w:pPr>
          </w:p>
          <w:p w14:paraId="69A1D71D" w14:textId="77777777"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//若干ランダムでスリープ（0～500 msec）</w:t>
            </w:r>
          </w:p>
          <w:p w14:paraId="00C651B9" w14:textId="77777777" w:rsidR="00F43C8E" w:rsidRDefault="00F43C8E" w:rsidP="00F43C8E">
            <w:pPr>
              <w:pStyle w:val="3-"/>
            </w:pPr>
            <w:r>
              <w:tab/>
            </w:r>
            <w:r>
              <w:tab/>
              <w:t>usleep((rand() % 500) * 1000);</w:t>
            </w:r>
          </w:p>
          <w:p w14:paraId="5339E60C" w14:textId="77777777" w:rsidR="00F43C8E" w:rsidRDefault="00F43C8E" w:rsidP="00F43C8E">
            <w:pPr>
              <w:pStyle w:val="3-"/>
            </w:pPr>
            <w:r>
              <w:tab/>
            </w:r>
            <w:r>
              <w:tab/>
            </w:r>
          </w:p>
          <w:p w14:paraId="6F3B2AE8" w14:textId="77777777"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//中間表示3（後）</w:t>
            </w:r>
          </w:p>
          <w:p w14:paraId="4BE9F5B3" w14:textId="77777777" w:rsidR="00F43C8E" w:rsidRDefault="00F43C8E" w:rsidP="00F43C8E">
            <w:pPr>
              <w:pStyle w:val="3-"/>
            </w:pPr>
            <w:r>
              <w:tab/>
            </w:r>
            <w:r>
              <w:tab/>
              <w:t>printf("(F)[%d]%s: [STEP3] commonData=%d, tlsData=%d\n", thread_no, name, s_commonData, s_tlsData);</w:t>
            </w:r>
          </w:p>
          <w:p w14:paraId="6983B1C3" w14:textId="77777777" w:rsidR="00F43C8E" w:rsidRDefault="00F43C8E" w:rsidP="00F43C8E">
            <w:pPr>
              <w:pStyle w:val="3-"/>
            </w:pPr>
            <w:r>
              <w:tab/>
            </w:r>
            <w:r>
              <w:tab/>
              <w:t>fflush(stdout);</w:t>
            </w:r>
          </w:p>
          <w:p w14:paraId="7C476898" w14:textId="77777777" w:rsidR="00F43C8E" w:rsidRDefault="00F43C8E" w:rsidP="00F43C8E">
            <w:pPr>
              <w:pStyle w:val="3-"/>
            </w:pPr>
          </w:p>
          <w:p w14:paraId="5A84787E" w14:textId="77777777"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//若干ランダムでスリープ（0～500 msec）</w:t>
            </w:r>
          </w:p>
          <w:p w14:paraId="270F5B8F" w14:textId="77777777" w:rsidR="00F43C8E" w:rsidRDefault="00F43C8E" w:rsidP="00F43C8E">
            <w:pPr>
              <w:pStyle w:val="3-"/>
            </w:pPr>
            <w:r>
              <w:tab/>
            </w:r>
            <w:r>
              <w:tab/>
              <w:t>usleep((rand() % 500) * 1000);</w:t>
            </w:r>
          </w:p>
          <w:p w14:paraId="13383200" w14:textId="77777777" w:rsidR="00F43C8E" w:rsidRDefault="00F43C8E" w:rsidP="00F43C8E">
            <w:pPr>
              <w:pStyle w:val="3-"/>
            </w:pPr>
          </w:p>
          <w:p w14:paraId="23F80892" w14:textId="3B7DDADC" w:rsidR="00825119" w:rsidRPr="00E2155F" w:rsidRDefault="00825119" w:rsidP="00825119">
            <w:pPr>
              <w:pStyle w:val="3-"/>
              <w:rPr>
                <w:color w:val="00B050"/>
              </w:rPr>
            </w:pPr>
            <w:r w:rsidRPr="00825119">
              <w:rPr>
                <w:color w:val="FF0000"/>
              </w:rPr>
              <w:tab/>
            </w:r>
            <w:r w:rsidRPr="00825119">
              <w:rPr>
                <w:color w:val="FF0000"/>
              </w:rPr>
              <w:tab/>
            </w:r>
            <w:r w:rsidRPr="00E2155F">
              <w:rPr>
                <w:color w:val="00B050"/>
              </w:rPr>
              <w:t>//</w:t>
            </w:r>
            <w:r w:rsidRPr="00825119">
              <w:rPr>
                <w:color w:val="FF0000"/>
              </w:rPr>
              <w:t>【バリア処理追加】</w:t>
            </w:r>
            <w:r w:rsidRPr="00E2155F">
              <w:rPr>
                <w:color w:val="00B050"/>
              </w:rPr>
              <w:t>バリア処理の効果を確認するために追加した処理は、ここまで</w:t>
            </w:r>
          </w:p>
          <w:p w14:paraId="7D6D8E92" w14:textId="77777777" w:rsidR="00825119" w:rsidRDefault="00F43C8E" w:rsidP="00F43C8E">
            <w:pPr>
              <w:pStyle w:val="3-"/>
            </w:pPr>
            <w:r>
              <w:rPr>
                <w:rFonts w:hint="eastAsia"/>
              </w:rPr>
              <w:tab/>
            </w:r>
            <w:r>
              <w:rPr>
                <w:rFonts w:hint="eastAsia"/>
              </w:rPr>
              <w:tab/>
            </w:r>
          </w:p>
          <w:p w14:paraId="6DE2F48D" w14:textId="7CB2074B" w:rsidR="00F43C8E" w:rsidRPr="00825119" w:rsidRDefault="00825119" w:rsidP="00F43C8E">
            <w:pPr>
              <w:pStyle w:val="3-"/>
              <w:rPr>
                <w:rFonts w:hint="eastAsia"/>
                <w:color w:val="00B050"/>
              </w:rPr>
            </w:pPr>
            <w:r>
              <w:tab/>
            </w:r>
            <w:r>
              <w:tab/>
            </w:r>
            <w:r w:rsidR="00F43C8E" w:rsidRPr="00825119">
              <w:rPr>
                <w:rFonts w:hint="eastAsia"/>
                <w:color w:val="00B050"/>
              </w:rPr>
              <w:t>//データ書き戻し</w:t>
            </w:r>
          </w:p>
          <w:p w14:paraId="36CCBB29" w14:textId="77777777" w:rsidR="00F43C8E" w:rsidRDefault="00F43C8E" w:rsidP="00F43C8E">
            <w:pPr>
              <w:pStyle w:val="3-"/>
            </w:pPr>
            <w:r>
              <w:tab/>
            </w:r>
            <w:r>
              <w:tab/>
              <w:t>s_tlsData = tls_data;</w:t>
            </w:r>
          </w:p>
          <w:p w14:paraId="6734EA23" w14:textId="77777777" w:rsidR="00F43C8E" w:rsidRDefault="00F43C8E" w:rsidP="00F43C8E">
            <w:pPr>
              <w:pStyle w:val="3-"/>
            </w:pPr>
            <w:r>
              <w:tab/>
            </w:r>
            <w:r>
              <w:tab/>
            </w:r>
          </w:p>
          <w:p w14:paraId="74071D2C" w14:textId="67175930" w:rsidR="00F43C8E" w:rsidRDefault="00F43C8E" w:rsidP="00F43C8E">
            <w:pPr>
              <w:pStyle w:val="3-"/>
              <w:rPr>
                <w:rFonts w:hint="eastAsia"/>
              </w:rPr>
            </w:pPr>
            <w:r>
              <w:rPr>
                <w:rFonts w:hint="eastAsia"/>
              </w:rPr>
              <w:tab/>
            </w:r>
            <w:r>
              <w:rPr>
                <w:rFonts w:hint="eastAsia"/>
              </w:rPr>
              <w:tab/>
            </w:r>
            <w:r w:rsidRPr="00825119">
              <w:rPr>
                <w:rFonts w:hint="eastAsia"/>
                <w:color w:val="00B050"/>
              </w:rPr>
              <w:t>//</w:t>
            </w:r>
            <w:r w:rsidR="00825119" w:rsidRPr="00825119">
              <w:rPr>
                <w:color w:val="FF0000"/>
              </w:rPr>
              <w:t>【バリア処理追加】</w:t>
            </w:r>
            <w:r w:rsidRPr="00825119">
              <w:rPr>
                <w:rFonts w:hint="eastAsia"/>
                <w:color w:val="00B050"/>
              </w:rPr>
              <w:t>バリアにより、全後続スレッドの処理タイミングを揃える</w:t>
            </w:r>
          </w:p>
          <w:p w14:paraId="4FF726BB" w14:textId="77777777" w:rsidR="00F43C8E" w:rsidRPr="00825119" w:rsidRDefault="00F43C8E" w:rsidP="00F43C8E">
            <w:pPr>
              <w:pStyle w:val="3-"/>
              <w:rPr>
                <w:color w:val="FF0000"/>
              </w:rPr>
            </w:pPr>
            <w:r>
              <w:tab/>
            </w:r>
            <w:r>
              <w:tab/>
            </w:r>
            <w:r w:rsidRPr="00825119">
              <w:rPr>
                <w:color w:val="FF0000"/>
              </w:rPr>
              <w:t>pthread_barrier_wait(&amp;s_barrier);</w:t>
            </w:r>
          </w:p>
          <w:p w14:paraId="5795B69D" w14:textId="77777777" w:rsidR="00F43C8E" w:rsidRDefault="00F43C8E" w:rsidP="00F43C8E">
            <w:pPr>
              <w:pStyle w:val="3-"/>
            </w:pPr>
            <w:r>
              <w:tab/>
            </w:r>
            <w:r>
              <w:tab/>
            </w:r>
          </w:p>
          <w:p w14:paraId="258B8758" w14:textId="77777777" w:rsidR="00F43C8E" w:rsidRDefault="00F43C8E" w:rsidP="00F43C8E">
            <w:pPr>
              <w:pStyle w:val="3-"/>
              <w:rPr>
                <w:rFonts w:hint="eastAsia"/>
              </w:rPr>
            </w:pPr>
            <w:r>
              <w:rPr>
                <w:rFonts w:hint="eastAsia"/>
              </w:rPr>
              <w:tab/>
            </w:r>
            <w:r>
              <w:rPr>
                <w:rFonts w:hint="eastAsia"/>
              </w:rPr>
              <w:tab/>
            </w:r>
            <w:r w:rsidRPr="00825119">
              <w:rPr>
                <w:rFonts w:hint="eastAsia"/>
                <w:color w:val="00B050"/>
              </w:rPr>
              <w:t>//データ表示（後）</w:t>
            </w:r>
          </w:p>
          <w:p w14:paraId="74D3FA6E" w14:textId="77777777" w:rsidR="00F43C8E" w:rsidRDefault="00F43C8E" w:rsidP="00F43C8E">
            <w:pPr>
              <w:pStyle w:val="3-"/>
            </w:pPr>
            <w:r>
              <w:tab/>
            </w:r>
            <w:r>
              <w:tab/>
              <w:t>printf("(F)[%d]%s: [AFTER]  commonData=%d, tlsData=%d\n", thread_no, name, s_commonData, s_tlsData);</w:t>
            </w:r>
          </w:p>
          <w:p w14:paraId="033B4866" w14:textId="77777777" w:rsidR="00F43C8E" w:rsidRDefault="00F43C8E" w:rsidP="00F43C8E">
            <w:pPr>
              <w:pStyle w:val="3-"/>
            </w:pPr>
            <w:r>
              <w:tab/>
            </w:r>
            <w:r>
              <w:tab/>
              <w:t>fflush(stdout);</w:t>
            </w:r>
          </w:p>
          <w:p w14:paraId="14551D0A" w14:textId="77777777" w:rsidR="00F43C8E" w:rsidRDefault="00F43C8E" w:rsidP="00F43C8E">
            <w:pPr>
              <w:pStyle w:val="3-"/>
            </w:pPr>
            <w:r>
              <w:tab/>
            </w:r>
            <w:r>
              <w:tab/>
            </w:r>
          </w:p>
          <w:p w14:paraId="2047D404" w14:textId="3CE914B6" w:rsidR="00F43C8E" w:rsidRPr="00825119" w:rsidRDefault="00F43C8E" w:rsidP="00F43C8E">
            <w:pPr>
              <w:pStyle w:val="3-"/>
              <w:rPr>
                <w:rFonts w:hint="eastAsia"/>
                <w:color w:val="00B050"/>
              </w:rPr>
            </w:pP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7E9D5D97" w14:textId="77777777" w:rsidR="00F43C8E" w:rsidRDefault="00F43C8E" w:rsidP="00F43C8E">
            <w:pPr>
              <w:pStyle w:val="3-"/>
            </w:pPr>
            <w:r>
              <w:tab/>
            </w:r>
            <w:r>
              <w:tab/>
              <w:t>{</w:t>
            </w:r>
          </w:p>
          <w:p w14:paraId="761C5646" w14:textId="77777777" w:rsidR="00F43C8E" w:rsidRPr="00825119" w:rsidRDefault="00F43C8E" w:rsidP="00F43C8E">
            <w:pPr>
              <w:pStyle w:val="3-"/>
              <w:rPr>
                <w:rFonts w:hint="eastAsia"/>
                <w:color w:val="00B050"/>
              </w:rPr>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3826B557" w14:textId="77777777" w:rsidR="00F43C8E" w:rsidRPr="00825119" w:rsidRDefault="00F43C8E" w:rsidP="00F43C8E">
            <w:pPr>
              <w:pStyle w:val="3-"/>
              <w:rPr>
                <w:rFonts w:hint="eastAsia"/>
                <w:color w:val="00B050"/>
              </w:rPr>
            </w:pP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40079276" w14:textId="77777777" w:rsidR="00F43C8E" w:rsidRDefault="00F43C8E" w:rsidP="00F43C8E">
            <w:pPr>
              <w:pStyle w:val="3-"/>
              <w:rPr>
                <w:rFonts w:hint="eastAsia"/>
              </w:rPr>
            </w:pPr>
            <w:r>
              <w:rPr>
                <w:rFonts w:hint="eastAsia"/>
              </w:rPr>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7D8A9A1F" w14:textId="77777777" w:rsidR="00F43C8E" w:rsidRPr="00825119" w:rsidRDefault="00F43C8E" w:rsidP="00F43C8E">
            <w:pPr>
              <w:pStyle w:val="3-"/>
              <w:rPr>
                <w:rFonts w:hint="eastAsia"/>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//ロック取得</w:t>
            </w:r>
          </w:p>
          <w:p w14:paraId="49478E9F" w14:textId="77777777" w:rsidR="00F43C8E" w:rsidRPr="00825119" w:rsidRDefault="00F43C8E" w:rsidP="00F43C8E">
            <w:pPr>
              <w:pStyle w:val="3-"/>
              <w:rPr>
                <w:rFonts w:hint="eastAsia"/>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5937513D" w14:textId="77777777" w:rsidR="00F43C8E" w:rsidRPr="00825119" w:rsidRDefault="00F43C8E" w:rsidP="00F43C8E">
            <w:pPr>
              <w:pStyle w:val="3-"/>
              <w:rPr>
                <w:rFonts w:hint="eastAsia"/>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3A346515" w14:textId="77777777" w:rsidR="00F43C8E" w:rsidRDefault="00F43C8E" w:rsidP="00F43C8E">
            <w:pPr>
              <w:pStyle w:val="3-"/>
            </w:pPr>
            <w:r>
              <w:tab/>
            </w:r>
            <w:r>
              <w:tab/>
              <w:t>}</w:t>
            </w:r>
          </w:p>
          <w:p w14:paraId="07169AE4" w14:textId="77777777" w:rsidR="00F43C8E" w:rsidRDefault="00F43C8E" w:rsidP="00F43C8E">
            <w:pPr>
              <w:pStyle w:val="3-"/>
            </w:pPr>
          </w:p>
          <w:p w14:paraId="0940E284" w14:textId="77777777" w:rsidR="00F43C8E" w:rsidRDefault="00F43C8E" w:rsidP="00F43C8E">
            <w:pPr>
              <w:pStyle w:val="3-"/>
              <w:rPr>
                <w:rFonts w:hint="eastAsia"/>
              </w:rPr>
            </w:pPr>
            <w:r>
              <w:rPr>
                <w:rFonts w:hint="eastAsia"/>
              </w:rPr>
              <w:tab/>
            </w:r>
            <w:r>
              <w:rPr>
                <w:rFonts w:hint="eastAsia"/>
              </w:rPr>
              <w:tab/>
            </w:r>
            <w:r w:rsidRPr="00825119">
              <w:rPr>
                <w:rFonts w:hint="eastAsia"/>
                <w:color w:val="00B050"/>
              </w:rPr>
              <w:t>//スレッド切り替えのためのスリープ</w:t>
            </w:r>
          </w:p>
          <w:p w14:paraId="193E9296" w14:textId="77777777" w:rsidR="00F43C8E" w:rsidRDefault="00F43C8E" w:rsidP="00F43C8E">
            <w:pPr>
              <w:pStyle w:val="3-"/>
            </w:pPr>
            <w:r>
              <w:tab/>
            </w:r>
            <w:r>
              <w:tab/>
              <w:t>usleep(0);</w:t>
            </w:r>
          </w:p>
          <w:p w14:paraId="108A338D" w14:textId="77777777" w:rsidR="00F43C8E" w:rsidRPr="00825119" w:rsidRDefault="00F43C8E" w:rsidP="00F43C8E">
            <w:pPr>
              <w:pStyle w:val="3-"/>
              <w:rPr>
                <w:rFonts w:hint="eastAsia"/>
                <w:color w:val="00B050"/>
              </w:rPr>
            </w:pPr>
            <w:r>
              <w:rPr>
                <w:rFonts w:hint="eastAsia"/>
              </w:rPr>
              <w:tab/>
            </w:r>
            <w:r w:rsidRPr="00825119">
              <w:rPr>
                <w:rFonts w:hint="eastAsia"/>
                <w:color w:val="00B050"/>
              </w:rPr>
              <w:t>//</w:t>
            </w:r>
            <w:r w:rsidRPr="00825119">
              <w:rPr>
                <w:rFonts w:hint="eastAsia"/>
                <w:color w:val="00B050"/>
              </w:rPr>
              <w:tab/>
              <w:t>//スレッド切り替え</w:t>
            </w:r>
          </w:p>
          <w:p w14:paraId="20E85E66" w14:textId="77777777" w:rsidR="00F43C8E" w:rsidRPr="00825119" w:rsidRDefault="00F43C8E" w:rsidP="00F43C8E">
            <w:pPr>
              <w:pStyle w:val="3-"/>
              <w:rPr>
                <w:rFonts w:hint="eastAsia"/>
                <w:color w:val="00B050"/>
              </w:rPr>
            </w:pPr>
            <w:r w:rsidRPr="00825119">
              <w:rPr>
                <w:rFonts w:hint="eastAsia"/>
                <w:color w:val="00B050"/>
              </w:rPr>
              <w:tab/>
              <w:t>//</w:t>
            </w:r>
            <w:r w:rsidRPr="00825119">
              <w:rPr>
                <w:rFonts w:hint="eastAsia"/>
                <w:color w:val="00B050"/>
              </w:rPr>
              <w:tab/>
              <w:t>sched_yield();//同じ優先度の他のスレッドに切り替え</w:t>
            </w:r>
          </w:p>
          <w:p w14:paraId="0D7A2F0C" w14:textId="77777777" w:rsidR="00F43C8E" w:rsidRDefault="00F43C8E" w:rsidP="00F43C8E">
            <w:pPr>
              <w:pStyle w:val="3-"/>
            </w:pPr>
            <w:r>
              <w:tab/>
              <w:t>}</w:t>
            </w:r>
          </w:p>
          <w:p w14:paraId="236B977C" w14:textId="77777777" w:rsidR="00F43C8E" w:rsidRDefault="00F43C8E" w:rsidP="00F43C8E">
            <w:pPr>
              <w:pStyle w:val="3-"/>
            </w:pPr>
          </w:p>
          <w:p w14:paraId="719F2565" w14:textId="77777777" w:rsidR="00F43C8E" w:rsidRPr="00825119" w:rsidRDefault="00F43C8E" w:rsidP="00F43C8E">
            <w:pPr>
              <w:pStyle w:val="3-"/>
              <w:rPr>
                <w:rFonts w:hint="eastAsia"/>
                <w:color w:val="00B050"/>
              </w:rPr>
            </w:pPr>
            <w:r>
              <w:rPr>
                <w:rFonts w:hint="eastAsia"/>
              </w:rPr>
              <w:tab/>
            </w:r>
            <w:r w:rsidRPr="00825119">
              <w:rPr>
                <w:rFonts w:hint="eastAsia"/>
                <w:color w:val="00B050"/>
              </w:rPr>
              <w:t>//終了</w:t>
            </w:r>
          </w:p>
          <w:p w14:paraId="016A7A1F" w14:textId="77777777" w:rsidR="00F43C8E" w:rsidRDefault="00F43C8E" w:rsidP="00F43C8E">
            <w:pPr>
              <w:pStyle w:val="3-"/>
            </w:pPr>
            <w:r>
              <w:tab/>
              <w:t>printf("- end:(F)[%d]%s -\n", thread_no, name);</w:t>
            </w:r>
          </w:p>
          <w:p w14:paraId="6CDBB66D" w14:textId="77777777" w:rsidR="00F43C8E" w:rsidRDefault="00F43C8E" w:rsidP="00F43C8E">
            <w:pPr>
              <w:pStyle w:val="3-"/>
            </w:pPr>
            <w:r>
              <w:tab/>
              <w:t>fflush(stdout);</w:t>
            </w:r>
          </w:p>
          <w:p w14:paraId="43F25229" w14:textId="77777777" w:rsidR="00F43C8E" w:rsidRDefault="00F43C8E" w:rsidP="00F43C8E">
            <w:pPr>
              <w:pStyle w:val="3-"/>
            </w:pPr>
            <w:r>
              <w:tab/>
              <w:t>return 0;</w:t>
            </w:r>
          </w:p>
          <w:p w14:paraId="4246B6C0" w14:textId="77777777" w:rsidR="00F43C8E" w:rsidRDefault="00F43C8E" w:rsidP="00F43C8E">
            <w:pPr>
              <w:pStyle w:val="3-"/>
            </w:pPr>
            <w:r>
              <w:t>}</w:t>
            </w:r>
          </w:p>
          <w:p w14:paraId="2DDDC502" w14:textId="77777777" w:rsidR="00F43C8E" w:rsidRDefault="00F43C8E" w:rsidP="00F43C8E">
            <w:pPr>
              <w:pStyle w:val="3-"/>
            </w:pPr>
          </w:p>
          <w:p w14:paraId="2FDBAEBA" w14:textId="77777777" w:rsidR="00F43C8E" w:rsidRDefault="00F43C8E" w:rsidP="00F43C8E">
            <w:pPr>
              <w:pStyle w:val="3-"/>
            </w:pPr>
          </w:p>
          <w:p w14:paraId="19CAD69C" w14:textId="77777777" w:rsidR="00F43C8E" w:rsidRPr="00825119" w:rsidRDefault="00F43C8E" w:rsidP="00F43C8E">
            <w:pPr>
              <w:pStyle w:val="3-"/>
              <w:rPr>
                <w:rFonts w:hint="eastAsia"/>
                <w:color w:val="00B050"/>
              </w:rPr>
            </w:pPr>
            <w:r w:rsidRPr="00825119">
              <w:rPr>
                <w:rFonts w:hint="eastAsia"/>
                <w:color w:val="00B050"/>
              </w:rPr>
              <w:t>//テスト</w:t>
            </w:r>
          </w:p>
          <w:p w14:paraId="1597EBA0" w14:textId="77777777" w:rsidR="00F43C8E" w:rsidRDefault="00F43C8E" w:rsidP="00F43C8E">
            <w:pPr>
              <w:pStyle w:val="3-"/>
            </w:pPr>
            <w:r>
              <w:t>int main(const int argc, const char* argv[])</w:t>
            </w:r>
          </w:p>
          <w:p w14:paraId="00372183" w14:textId="77777777" w:rsidR="00F43C8E" w:rsidRDefault="00F43C8E" w:rsidP="00F43C8E">
            <w:pPr>
              <w:pStyle w:val="3-"/>
            </w:pPr>
            <w:r>
              <w:t>{</w:t>
            </w:r>
          </w:p>
          <w:p w14:paraId="5E0D3D89" w14:textId="77777777" w:rsidR="00F43C8E" w:rsidRPr="00825119" w:rsidRDefault="00F43C8E" w:rsidP="00F43C8E">
            <w:pPr>
              <w:pStyle w:val="3-"/>
              <w:rPr>
                <w:rFonts w:hint="eastAsia"/>
                <w:color w:val="00B050"/>
              </w:rPr>
            </w:pPr>
            <w:r>
              <w:rPr>
                <w:rFonts w:hint="eastAsia"/>
              </w:rPr>
              <w:tab/>
            </w:r>
            <w:r w:rsidRPr="00825119">
              <w:rPr>
                <w:rFonts w:hint="eastAsia"/>
                <w:color w:val="00B050"/>
              </w:rPr>
              <w:t>//条件変数＆ミューテックス生成</w:t>
            </w:r>
          </w:p>
          <w:p w14:paraId="3CFE8B49" w14:textId="77777777" w:rsidR="00F43C8E" w:rsidRPr="00825119" w:rsidRDefault="00F43C8E" w:rsidP="00F43C8E">
            <w:pPr>
              <w:pStyle w:val="3-"/>
              <w:rPr>
                <w:rFonts w:hint="eastAsia"/>
                <w:color w:val="00B050"/>
              </w:rPr>
            </w:pPr>
            <w:r w:rsidRPr="00825119">
              <w:rPr>
                <w:rFonts w:hint="eastAsia"/>
                <w:color w:val="00B050"/>
              </w:rPr>
              <w:tab/>
              <w:t>//※PTHREAD_COND_INITIALIZER, PTHREAD_MUTEX_INITIALIZER で初期化している場合は不要</w:t>
            </w:r>
          </w:p>
          <w:p w14:paraId="0C324192" w14:textId="77777777" w:rsidR="00F43C8E" w:rsidRDefault="00F43C8E" w:rsidP="00F43C8E">
            <w:pPr>
              <w:pStyle w:val="3-"/>
            </w:pPr>
            <w:r>
              <w:tab/>
              <w:t>{</w:t>
            </w:r>
          </w:p>
          <w:p w14:paraId="7F0A2D8A" w14:textId="77777777" w:rsidR="00F43C8E" w:rsidRDefault="00F43C8E" w:rsidP="00F43C8E">
            <w:pPr>
              <w:pStyle w:val="3-"/>
            </w:pPr>
            <w:r>
              <w:tab/>
            </w:r>
            <w:r>
              <w:tab/>
              <w:t>for(int i = 0; i &lt; FOLLOW_THREAD_MAX; ++i)</w:t>
            </w:r>
          </w:p>
          <w:p w14:paraId="44820D7B" w14:textId="77777777" w:rsidR="00F43C8E" w:rsidRDefault="00F43C8E" w:rsidP="00F43C8E">
            <w:pPr>
              <w:pStyle w:val="3-"/>
            </w:pPr>
            <w:r>
              <w:tab/>
            </w:r>
            <w:r>
              <w:tab/>
              <w:t>{</w:t>
            </w:r>
          </w:p>
          <w:p w14:paraId="4C4BF562" w14:textId="77777777" w:rsidR="00F43C8E" w:rsidRDefault="00F43C8E" w:rsidP="00F43C8E">
            <w:pPr>
              <w:pStyle w:val="3-"/>
            </w:pPr>
            <w:r>
              <w:tab/>
            </w:r>
            <w:r>
              <w:tab/>
            </w:r>
            <w:r>
              <w:tab/>
              <w:t>pthread_cond_init(&amp;s_followCond[i], NULL);</w:t>
            </w:r>
          </w:p>
          <w:p w14:paraId="1911984E" w14:textId="77777777" w:rsidR="00F43C8E" w:rsidRDefault="00F43C8E" w:rsidP="00F43C8E">
            <w:pPr>
              <w:pStyle w:val="3-"/>
            </w:pPr>
            <w:r>
              <w:tab/>
            </w:r>
            <w:r>
              <w:tab/>
            </w:r>
            <w:r>
              <w:tab/>
              <w:t>pthread_mutex_init(&amp;s_followCondMutex[i], NULL);</w:t>
            </w:r>
          </w:p>
          <w:p w14:paraId="530CAACC" w14:textId="77777777" w:rsidR="00F43C8E" w:rsidRDefault="00F43C8E" w:rsidP="00F43C8E">
            <w:pPr>
              <w:pStyle w:val="3-"/>
            </w:pPr>
            <w:r>
              <w:tab/>
            </w:r>
            <w:r>
              <w:tab/>
              <w:t>}</w:t>
            </w:r>
          </w:p>
          <w:p w14:paraId="2801325F" w14:textId="77777777" w:rsidR="00F43C8E" w:rsidRDefault="00F43C8E" w:rsidP="00F43C8E">
            <w:pPr>
              <w:pStyle w:val="3-"/>
            </w:pPr>
            <w:r>
              <w:tab/>
              <w:t>}</w:t>
            </w:r>
          </w:p>
          <w:p w14:paraId="50F62D51" w14:textId="77777777" w:rsidR="00F43C8E" w:rsidRDefault="00F43C8E" w:rsidP="00F43C8E">
            <w:pPr>
              <w:pStyle w:val="3-"/>
            </w:pPr>
            <w:r>
              <w:tab/>
            </w:r>
          </w:p>
          <w:p w14:paraId="0F356F38" w14:textId="77777777" w:rsidR="00F43C8E" w:rsidRPr="00825119" w:rsidRDefault="00F43C8E" w:rsidP="00F43C8E">
            <w:pPr>
              <w:pStyle w:val="3-"/>
              <w:rPr>
                <w:rFonts w:hint="eastAsia"/>
                <w:color w:val="00B050"/>
              </w:rPr>
            </w:pPr>
            <w:r>
              <w:rPr>
                <w:rFonts w:hint="eastAsia"/>
              </w:rPr>
              <w:tab/>
            </w:r>
            <w:r w:rsidRPr="00825119">
              <w:rPr>
                <w:rFonts w:hint="eastAsia"/>
                <w:color w:val="00B050"/>
              </w:rPr>
              <w:t>//スレッド作成</w:t>
            </w:r>
          </w:p>
          <w:p w14:paraId="0FF87550" w14:textId="77777777" w:rsidR="00F43C8E" w:rsidRDefault="00F43C8E" w:rsidP="00F43C8E">
            <w:pPr>
              <w:pStyle w:val="3-"/>
            </w:pPr>
            <w:r>
              <w:tab/>
              <w:t>static const int FOLLOW_THREAD_NUM = 5;</w:t>
            </w:r>
          </w:p>
          <w:p w14:paraId="49B939DB" w14:textId="77777777" w:rsidR="00F43C8E" w:rsidRDefault="00F43C8E" w:rsidP="00F43C8E">
            <w:pPr>
              <w:pStyle w:val="3-"/>
            </w:pPr>
            <w:r>
              <w:tab/>
              <w:t>static const int THREAD_NUM = 1 + FOLLOW_THREAD_NUM;</w:t>
            </w:r>
          </w:p>
          <w:p w14:paraId="61ED5E73" w14:textId="77777777" w:rsidR="00F43C8E" w:rsidRDefault="00F43C8E" w:rsidP="00F43C8E">
            <w:pPr>
              <w:pStyle w:val="3-"/>
            </w:pPr>
            <w:r>
              <w:lastRenderedPageBreak/>
              <w:tab/>
              <w:t>//static_assert(FOLLOW_THREAD_NUM &lt;= FOLLOW_THREAD_MAX, "FOLLOW_THREAD_NUM is over.");</w:t>
            </w:r>
          </w:p>
          <w:p w14:paraId="6A4D3E16" w14:textId="77777777" w:rsidR="00F43C8E" w:rsidRDefault="00F43C8E" w:rsidP="00F43C8E">
            <w:pPr>
              <w:pStyle w:val="3-"/>
            </w:pPr>
            <w:r>
              <w:tab/>
              <w:t>s_followThreadNum = FOLLOW_THREAD_NUM;</w:t>
            </w:r>
          </w:p>
          <w:p w14:paraId="3053C9CE" w14:textId="078C8953" w:rsidR="00F43C8E" w:rsidRDefault="00F43C8E" w:rsidP="00F43C8E">
            <w:pPr>
              <w:pStyle w:val="3-"/>
              <w:rPr>
                <w:rFonts w:hint="eastAsia"/>
              </w:rPr>
            </w:pPr>
            <w:r>
              <w:rPr>
                <w:rFonts w:hint="eastAsia"/>
              </w:rPr>
              <w:tab/>
            </w:r>
            <w:r w:rsidRPr="00825119">
              <w:rPr>
                <w:rFonts w:hint="eastAsia"/>
                <w:color w:val="FF0000"/>
              </w:rPr>
              <w:t>pthread_barrier_init(&amp;s_barrier, 0, s_followThreadNum);</w:t>
            </w:r>
            <w:r w:rsidRPr="00825119">
              <w:rPr>
                <w:rFonts w:hint="eastAsia"/>
                <w:color w:val="00B050"/>
              </w:rPr>
              <w:t>//</w:t>
            </w:r>
            <w:r w:rsidR="00825119" w:rsidRPr="00825119">
              <w:rPr>
                <w:color w:val="FF0000"/>
              </w:rPr>
              <w:t>【バリア処理追加】</w:t>
            </w:r>
            <w:r w:rsidRPr="00825119">
              <w:rPr>
                <w:rFonts w:hint="eastAsia"/>
                <w:color w:val="00B050"/>
              </w:rPr>
              <w:t>バリア初期化</w:t>
            </w:r>
          </w:p>
          <w:p w14:paraId="1971A853" w14:textId="77777777" w:rsidR="00F43C8E" w:rsidRDefault="00F43C8E" w:rsidP="00F43C8E">
            <w:pPr>
              <w:pStyle w:val="3-"/>
            </w:pPr>
            <w:r>
              <w:tab/>
              <w:t>for (int i = 0; i &lt; THREAD_NUM - 1; ++i)</w:t>
            </w:r>
          </w:p>
          <w:p w14:paraId="38532C61" w14:textId="77777777" w:rsidR="00F43C8E" w:rsidRDefault="00F43C8E" w:rsidP="00F43C8E">
            <w:pPr>
              <w:pStyle w:val="3-"/>
            </w:pPr>
            <w:r>
              <w:tab/>
            </w:r>
            <w:r>
              <w:tab/>
              <w:t>s_followFinished[i] = true;</w:t>
            </w:r>
          </w:p>
          <w:p w14:paraId="69DA4FDD" w14:textId="77777777" w:rsidR="00F43C8E" w:rsidRDefault="00F43C8E" w:rsidP="00F43C8E">
            <w:pPr>
              <w:pStyle w:val="3-"/>
            </w:pPr>
            <w:r>
              <w:tab/>
              <w:t>pthread_t pth[THREAD_NUM];</w:t>
            </w:r>
          </w:p>
          <w:p w14:paraId="7736CE30" w14:textId="77777777" w:rsidR="00F43C8E" w:rsidRDefault="00F43C8E" w:rsidP="00F43C8E">
            <w:pPr>
              <w:pStyle w:val="3-"/>
            </w:pPr>
            <w:r>
              <w:tab/>
              <w:t>{</w:t>
            </w:r>
          </w:p>
          <w:p w14:paraId="0C90FFC7" w14:textId="77777777" w:rsidR="00F43C8E" w:rsidRDefault="00F43C8E" w:rsidP="00F43C8E">
            <w:pPr>
              <w:pStyle w:val="3-"/>
            </w:pPr>
            <w:r>
              <w:tab/>
            </w:r>
            <w:r>
              <w:tab/>
              <w:t>pthread_attr_t attr;</w:t>
            </w:r>
          </w:p>
          <w:p w14:paraId="31B11DFB" w14:textId="77777777" w:rsidR="00F43C8E" w:rsidRDefault="00F43C8E" w:rsidP="00F43C8E">
            <w:pPr>
              <w:pStyle w:val="3-"/>
            </w:pPr>
            <w:r>
              <w:tab/>
            </w:r>
            <w:r>
              <w:tab/>
              <w:t>pthread_attr_init(&amp;attr);</w:t>
            </w:r>
          </w:p>
          <w:p w14:paraId="72D7F1DC" w14:textId="77777777" w:rsidR="00F43C8E" w:rsidRDefault="00F43C8E" w:rsidP="00F43C8E">
            <w:pPr>
              <w:pStyle w:val="3-"/>
              <w:rPr>
                <w:rFonts w:hint="eastAsia"/>
              </w:rPr>
            </w:pPr>
            <w:r>
              <w:rPr>
                <w:rFonts w:hint="eastAsia"/>
              </w:rPr>
              <w:tab/>
            </w:r>
            <w:r>
              <w:rPr>
                <w:rFonts w:hint="eastAsia"/>
              </w:rPr>
              <w:tab/>
              <w:t>pthread_attr_setstacksize(&amp;attr, 1024);//スタックサイズ指定</w:t>
            </w:r>
          </w:p>
          <w:p w14:paraId="6166704B" w14:textId="77777777" w:rsidR="00F43C8E" w:rsidRDefault="00F43C8E" w:rsidP="00F43C8E">
            <w:pPr>
              <w:pStyle w:val="3-"/>
              <w:rPr>
                <w:rFonts w:hint="eastAsia"/>
              </w:rPr>
            </w:pPr>
            <w:r>
              <w:rPr>
                <w:rFonts w:hint="eastAsia"/>
              </w:rPr>
              <w:tab/>
            </w:r>
            <w:r>
              <w:rPr>
                <w:rFonts w:hint="eastAsia"/>
              </w:rPr>
              <w:tab/>
              <w:t>pthread_create(&amp;pth[0], &amp;attr, priorThreadFunc, (void*)"先行");</w:t>
            </w:r>
          </w:p>
          <w:p w14:paraId="31EED253" w14:textId="77777777" w:rsidR="00F43C8E" w:rsidRDefault="00F43C8E" w:rsidP="00F43C8E">
            <w:pPr>
              <w:pStyle w:val="3-"/>
              <w:rPr>
                <w:rFonts w:hint="eastAsia"/>
              </w:rPr>
            </w:pPr>
            <w:r>
              <w:rPr>
                <w:rFonts w:hint="eastAsia"/>
              </w:rPr>
              <w:tab/>
            </w:r>
            <w:r>
              <w:rPr>
                <w:rFonts w:hint="eastAsia"/>
              </w:rPr>
              <w:tab/>
              <w:t>pthread_create(&amp;pth[1], &amp;attr, followThreadFunc, (void*)"後続01");</w:t>
            </w:r>
          </w:p>
          <w:p w14:paraId="32079544" w14:textId="77777777" w:rsidR="00F43C8E" w:rsidRDefault="00F43C8E" w:rsidP="00F43C8E">
            <w:pPr>
              <w:pStyle w:val="3-"/>
              <w:rPr>
                <w:rFonts w:hint="eastAsia"/>
              </w:rPr>
            </w:pPr>
            <w:r>
              <w:rPr>
                <w:rFonts w:hint="eastAsia"/>
              </w:rPr>
              <w:tab/>
            </w:r>
            <w:r>
              <w:rPr>
                <w:rFonts w:hint="eastAsia"/>
              </w:rPr>
              <w:tab/>
              <w:t>pthread_create(&amp;pth[2], &amp;attr, followThreadFunc, (void*)"後続02");</w:t>
            </w:r>
          </w:p>
          <w:p w14:paraId="67F626BF" w14:textId="77777777" w:rsidR="00F43C8E" w:rsidRDefault="00F43C8E" w:rsidP="00F43C8E">
            <w:pPr>
              <w:pStyle w:val="3-"/>
              <w:rPr>
                <w:rFonts w:hint="eastAsia"/>
              </w:rPr>
            </w:pPr>
            <w:r>
              <w:rPr>
                <w:rFonts w:hint="eastAsia"/>
              </w:rPr>
              <w:tab/>
            </w:r>
            <w:r>
              <w:rPr>
                <w:rFonts w:hint="eastAsia"/>
              </w:rPr>
              <w:tab/>
              <w:t>pthread_create(&amp;pth[3], &amp;attr, followThreadFunc, (void*)"後続03");</w:t>
            </w:r>
          </w:p>
          <w:p w14:paraId="69394D71" w14:textId="77777777" w:rsidR="00F43C8E" w:rsidRDefault="00F43C8E" w:rsidP="00F43C8E">
            <w:pPr>
              <w:pStyle w:val="3-"/>
              <w:rPr>
                <w:rFonts w:hint="eastAsia"/>
              </w:rPr>
            </w:pPr>
            <w:r>
              <w:rPr>
                <w:rFonts w:hint="eastAsia"/>
              </w:rPr>
              <w:tab/>
            </w:r>
            <w:r>
              <w:rPr>
                <w:rFonts w:hint="eastAsia"/>
              </w:rPr>
              <w:tab/>
              <w:t>pthread_create(&amp;pth[4], &amp;attr, followThreadFunc, (void*)"後続04");</w:t>
            </w:r>
          </w:p>
          <w:p w14:paraId="565CE302" w14:textId="77777777" w:rsidR="00F43C8E" w:rsidRDefault="00F43C8E" w:rsidP="00F43C8E">
            <w:pPr>
              <w:pStyle w:val="3-"/>
              <w:rPr>
                <w:rFonts w:hint="eastAsia"/>
              </w:rPr>
            </w:pPr>
            <w:r>
              <w:rPr>
                <w:rFonts w:hint="eastAsia"/>
              </w:rPr>
              <w:tab/>
            </w:r>
            <w:r>
              <w:rPr>
                <w:rFonts w:hint="eastAsia"/>
              </w:rPr>
              <w:tab/>
              <w:t>pthread_create(&amp;pth[5], &amp;attr, followThreadFunc, (void*)"後続05");</w:t>
            </w:r>
          </w:p>
          <w:p w14:paraId="447DA057" w14:textId="77777777" w:rsidR="00F43C8E" w:rsidRDefault="00F43C8E" w:rsidP="00F43C8E">
            <w:pPr>
              <w:pStyle w:val="3-"/>
            </w:pPr>
            <w:r>
              <w:tab/>
              <w:t>}</w:t>
            </w:r>
          </w:p>
          <w:p w14:paraId="227CF091" w14:textId="77777777" w:rsidR="00F43C8E" w:rsidRDefault="00F43C8E" w:rsidP="00F43C8E">
            <w:pPr>
              <w:pStyle w:val="3-"/>
            </w:pPr>
            <w:r>
              <w:tab/>
            </w:r>
          </w:p>
          <w:p w14:paraId="2E259EAD" w14:textId="77777777" w:rsidR="00F43C8E" w:rsidRDefault="00F43C8E" w:rsidP="00F43C8E">
            <w:pPr>
              <w:pStyle w:val="3-"/>
              <w:rPr>
                <w:rFonts w:hint="eastAsia"/>
              </w:rPr>
            </w:pPr>
            <w:r>
              <w:rPr>
                <w:rFonts w:hint="eastAsia"/>
              </w:rPr>
              <w:tab/>
            </w:r>
            <w:r w:rsidRPr="00E2155F">
              <w:rPr>
                <w:rFonts w:hint="eastAsia"/>
                <w:color w:val="00B050"/>
              </w:rPr>
              <w:t>//スレッド終了待ち</w:t>
            </w:r>
          </w:p>
          <w:p w14:paraId="74452EEF" w14:textId="77777777" w:rsidR="00F43C8E" w:rsidRDefault="00F43C8E" w:rsidP="00F43C8E">
            <w:pPr>
              <w:pStyle w:val="3-"/>
            </w:pPr>
            <w:r>
              <w:tab/>
              <w:t>for(int i = 0; i &lt; THREAD_NUM; ++i)</w:t>
            </w:r>
          </w:p>
          <w:p w14:paraId="1D2669BB" w14:textId="77777777" w:rsidR="00F43C8E" w:rsidRDefault="00F43C8E" w:rsidP="00F43C8E">
            <w:pPr>
              <w:pStyle w:val="3-"/>
            </w:pPr>
            <w:r>
              <w:tab/>
              <w:t>{</w:t>
            </w:r>
          </w:p>
          <w:p w14:paraId="65B2FBC7" w14:textId="77777777" w:rsidR="00F43C8E" w:rsidRDefault="00F43C8E" w:rsidP="00F43C8E">
            <w:pPr>
              <w:pStyle w:val="3-"/>
            </w:pPr>
            <w:r>
              <w:tab/>
            </w:r>
            <w:r>
              <w:tab/>
              <w:t>pthread_join(pth[i], NULL);</w:t>
            </w:r>
          </w:p>
          <w:p w14:paraId="1E72011F" w14:textId="77777777" w:rsidR="00F43C8E" w:rsidRDefault="00F43C8E" w:rsidP="00F43C8E">
            <w:pPr>
              <w:pStyle w:val="3-"/>
            </w:pPr>
            <w:r>
              <w:tab/>
              <w:t>}</w:t>
            </w:r>
          </w:p>
          <w:p w14:paraId="16A1D775" w14:textId="77777777" w:rsidR="00F43C8E" w:rsidRDefault="00F43C8E" w:rsidP="00F43C8E">
            <w:pPr>
              <w:pStyle w:val="3-"/>
            </w:pPr>
          </w:p>
          <w:p w14:paraId="59D36B22" w14:textId="77777777" w:rsidR="00F43C8E" w:rsidRPr="00E2155F" w:rsidRDefault="00F43C8E" w:rsidP="00F43C8E">
            <w:pPr>
              <w:pStyle w:val="3-"/>
              <w:rPr>
                <w:rFonts w:hint="eastAsia"/>
                <w:color w:val="00B050"/>
              </w:rPr>
            </w:pPr>
            <w:r>
              <w:rPr>
                <w:rFonts w:hint="eastAsia"/>
              </w:rPr>
              <w:tab/>
            </w:r>
            <w:r w:rsidRPr="00E2155F">
              <w:rPr>
                <w:rFonts w:hint="eastAsia"/>
                <w:color w:val="00B050"/>
              </w:rPr>
              <w:t>//条件変数の取得と解放を大量に実行して時間を計測</w:t>
            </w:r>
          </w:p>
          <w:p w14:paraId="1EC1EA12" w14:textId="77777777" w:rsidR="00F43C8E" w:rsidRDefault="00F43C8E" w:rsidP="00F43C8E">
            <w:pPr>
              <w:pStyle w:val="3-"/>
            </w:pPr>
            <w:r>
              <w:tab/>
              <w:t>{</w:t>
            </w:r>
          </w:p>
          <w:p w14:paraId="103D6B8A" w14:textId="77777777" w:rsidR="00F43C8E" w:rsidRDefault="00F43C8E" w:rsidP="00F43C8E">
            <w:pPr>
              <w:pStyle w:val="3-"/>
            </w:pPr>
            <w:r>
              <w:tab/>
            </w:r>
            <w:r>
              <w:tab/>
              <w:t>struct timeval begin;</w:t>
            </w:r>
          </w:p>
          <w:p w14:paraId="1F534D0D" w14:textId="77777777" w:rsidR="00F43C8E" w:rsidRDefault="00F43C8E" w:rsidP="00F43C8E">
            <w:pPr>
              <w:pStyle w:val="3-"/>
            </w:pPr>
            <w:r>
              <w:tab/>
            </w:r>
            <w:r>
              <w:tab/>
              <w:t>gettimeofday(&amp;begin, NULL);</w:t>
            </w:r>
          </w:p>
          <w:p w14:paraId="59BF9CE0" w14:textId="77777777" w:rsidR="00F43C8E" w:rsidRDefault="00F43C8E" w:rsidP="00F43C8E">
            <w:pPr>
              <w:pStyle w:val="3-"/>
            </w:pPr>
            <w:r>
              <w:tab/>
            </w:r>
            <w:r>
              <w:tab/>
              <w:t>static const int TEST_TIMES = 10000000;</w:t>
            </w:r>
          </w:p>
          <w:p w14:paraId="26F21D36" w14:textId="77777777" w:rsidR="00F43C8E" w:rsidRDefault="00F43C8E" w:rsidP="00F43C8E">
            <w:pPr>
              <w:pStyle w:val="3-"/>
            </w:pPr>
            <w:r>
              <w:tab/>
            </w:r>
            <w:r>
              <w:tab/>
              <w:t>for (int i = 0; i &lt; TEST_TIMES; ++i)</w:t>
            </w:r>
          </w:p>
          <w:p w14:paraId="3157604F" w14:textId="77777777" w:rsidR="00F43C8E" w:rsidRDefault="00F43C8E" w:rsidP="00F43C8E">
            <w:pPr>
              <w:pStyle w:val="3-"/>
            </w:pPr>
            <w:r>
              <w:tab/>
            </w:r>
            <w:r>
              <w:tab/>
              <w:t>{</w:t>
            </w:r>
          </w:p>
          <w:p w14:paraId="00167951" w14:textId="77777777" w:rsidR="00F43C8E" w:rsidRDefault="00F43C8E" w:rsidP="00F43C8E">
            <w:pPr>
              <w:pStyle w:val="3-"/>
            </w:pPr>
            <w:r>
              <w:tab/>
            </w:r>
            <w:r>
              <w:tab/>
            </w:r>
            <w:r>
              <w:tab/>
              <w:t>pthread_mutex_lock(&amp;s_followCondMutex[0]);</w:t>
            </w:r>
          </w:p>
          <w:p w14:paraId="7938B7E4" w14:textId="77777777" w:rsidR="00F43C8E" w:rsidRDefault="00F43C8E" w:rsidP="00F43C8E">
            <w:pPr>
              <w:pStyle w:val="3-"/>
            </w:pPr>
            <w:r>
              <w:tab/>
            </w:r>
            <w:r>
              <w:tab/>
            </w:r>
            <w:r>
              <w:tab/>
              <w:t>s_followFinished[0] = true;</w:t>
            </w:r>
          </w:p>
          <w:p w14:paraId="0FF3B120" w14:textId="77777777" w:rsidR="00F43C8E" w:rsidRDefault="00F43C8E" w:rsidP="00F43C8E">
            <w:pPr>
              <w:pStyle w:val="3-"/>
            </w:pPr>
            <w:r>
              <w:tab/>
            </w:r>
            <w:r>
              <w:tab/>
            </w:r>
            <w:r>
              <w:tab/>
              <w:t>pthread_cond_signal(&amp;s_followCond[0]);</w:t>
            </w:r>
          </w:p>
          <w:p w14:paraId="12DECD27" w14:textId="77777777" w:rsidR="00F43C8E" w:rsidRDefault="00F43C8E" w:rsidP="00F43C8E">
            <w:pPr>
              <w:pStyle w:val="3-"/>
            </w:pPr>
            <w:r>
              <w:tab/>
            </w:r>
            <w:r>
              <w:tab/>
            </w:r>
            <w:r>
              <w:tab/>
              <w:t>pthread_mutex_unlock(&amp;s_followCondMutex[0]);</w:t>
            </w:r>
          </w:p>
          <w:p w14:paraId="0871114F" w14:textId="77777777" w:rsidR="00F43C8E" w:rsidRDefault="00F43C8E" w:rsidP="00F43C8E">
            <w:pPr>
              <w:pStyle w:val="3-"/>
            </w:pPr>
            <w:r>
              <w:tab/>
            </w:r>
            <w:r>
              <w:tab/>
              <w:t>}</w:t>
            </w:r>
          </w:p>
          <w:p w14:paraId="74B1C9C1" w14:textId="77777777" w:rsidR="00F43C8E" w:rsidRDefault="00F43C8E" w:rsidP="00F43C8E">
            <w:pPr>
              <w:pStyle w:val="3-"/>
            </w:pPr>
            <w:r>
              <w:tab/>
            </w:r>
            <w:r>
              <w:tab/>
              <w:t>struct timeval end;</w:t>
            </w:r>
          </w:p>
          <w:p w14:paraId="6395EAF2" w14:textId="77777777" w:rsidR="00F43C8E" w:rsidRDefault="00F43C8E" w:rsidP="00F43C8E">
            <w:pPr>
              <w:pStyle w:val="3-"/>
            </w:pPr>
            <w:r>
              <w:tab/>
            </w:r>
            <w:r>
              <w:tab/>
              <w:t>gettimeofday(&amp;end, NULL);</w:t>
            </w:r>
          </w:p>
          <w:p w14:paraId="09632D3E" w14:textId="77777777" w:rsidR="00F43C8E" w:rsidRDefault="00F43C8E" w:rsidP="00F43C8E">
            <w:pPr>
              <w:pStyle w:val="3-"/>
            </w:pPr>
            <w:r>
              <w:tab/>
            </w:r>
            <w:r>
              <w:tab/>
              <w:t>struct timeval duration;</w:t>
            </w:r>
          </w:p>
          <w:p w14:paraId="3CCB6982" w14:textId="77777777" w:rsidR="00F43C8E" w:rsidRDefault="00F43C8E" w:rsidP="00F43C8E">
            <w:pPr>
              <w:pStyle w:val="3-"/>
            </w:pPr>
            <w:r>
              <w:tab/>
            </w:r>
            <w:r>
              <w:tab/>
              <w:t>if( end.tv_usec &gt;= begin.tv_usec)</w:t>
            </w:r>
          </w:p>
          <w:p w14:paraId="629B6CBA" w14:textId="77777777" w:rsidR="00F43C8E" w:rsidRDefault="00F43C8E" w:rsidP="00F43C8E">
            <w:pPr>
              <w:pStyle w:val="3-"/>
            </w:pPr>
            <w:r>
              <w:tab/>
            </w:r>
            <w:r>
              <w:tab/>
              <w:t>{</w:t>
            </w:r>
          </w:p>
          <w:p w14:paraId="7FA706DD" w14:textId="77777777" w:rsidR="00F43C8E" w:rsidRDefault="00F43C8E" w:rsidP="00F43C8E">
            <w:pPr>
              <w:pStyle w:val="3-"/>
            </w:pPr>
            <w:r>
              <w:tab/>
            </w:r>
            <w:r>
              <w:tab/>
            </w:r>
            <w:r>
              <w:tab/>
              <w:t>duration.tv_sec = end.tv_sec - begin.tv_sec;</w:t>
            </w:r>
          </w:p>
          <w:p w14:paraId="45BF50AF" w14:textId="77777777" w:rsidR="00F43C8E" w:rsidRDefault="00F43C8E" w:rsidP="00F43C8E">
            <w:pPr>
              <w:pStyle w:val="3-"/>
            </w:pPr>
            <w:r>
              <w:tab/>
            </w:r>
            <w:r>
              <w:tab/>
            </w:r>
            <w:r>
              <w:tab/>
              <w:t>duration.tv_usec = end.tv_usec - begin.tv_usec;</w:t>
            </w:r>
          </w:p>
          <w:p w14:paraId="578721EA" w14:textId="77777777" w:rsidR="00F43C8E" w:rsidRDefault="00F43C8E" w:rsidP="00F43C8E">
            <w:pPr>
              <w:pStyle w:val="3-"/>
            </w:pPr>
            <w:r>
              <w:tab/>
            </w:r>
            <w:r>
              <w:tab/>
              <w:t>}</w:t>
            </w:r>
          </w:p>
          <w:p w14:paraId="762CEDC3" w14:textId="77777777" w:rsidR="00F43C8E" w:rsidRDefault="00F43C8E" w:rsidP="00F43C8E">
            <w:pPr>
              <w:pStyle w:val="3-"/>
            </w:pPr>
            <w:r>
              <w:tab/>
            </w:r>
            <w:r>
              <w:tab/>
              <w:t>else</w:t>
            </w:r>
          </w:p>
          <w:p w14:paraId="34AA574A" w14:textId="77777777" w:rsidR="00F43C8E" w:rsidRDefault="00F43C8E" w:rsidP="00F43C8E">
            <w:pPr>
              <w:pStyle w:val="3-"/>
            </w:pPr>
            <w:r>
              <w:tab/>
            </w:r>
            <w:r>
              <w:tab/>
              <w:t>{</w:t>
            </w:r>
          </w:p>
          <w:p w14:paraId="05E378B2" w14:textId="77777777" w:rsidR="00F43C8E" w:rsidRDefault="00F43C8E" w:rsidP="00F43C8E">
            <w:pPr>
              <w:pStyle w:val="3-"/>
            </w:pPr>
            <w:r>
              <w:tab/>
            </w:r>
            <w:r>
              <w:tab/>
            </w:r>
            <w:r>
              <w:tab/>
              <w:t>duration.tv_sec = end.tv_sec - begin.tv_sec - 1;</w:t>
            </w:r>
          </w:p>
          <w:p w14:paraId="0299EABB" w14:textId="77777777" w:rsidR="00F43C8E" w:rsidRDefault="00F43C8E" w:rsidP="00F43C8E">
            <w:pPr>
              <w:pStyle w:val="3-"/>
            </w:pPr>
            <w:r>
              <w:tab/>
            </w:r>
            <w:r>
              <w:tab/>
            </w:r>
            <w:r>
              <w:tab/>
              <w:t>duration.tv_usec = 1000000 - begin.tv_usec + end.tv_usec;</w:t>
            </w:r>
          </w:p>
          <w:p w14:paraId="65CEC5E6" w14:textId="77777777" w:rsidR="00F43C8E" w:rsidRDefault="00F43C8E" w:rsidP="00F43C8E">
            <w:pPr>
              <w:pStyle w:val="3-"/>
            </w:pPr>
            <w:r>
              <w:tab/>
            </w:r>
            <w:r>
              <w:tab/>
              <w:t>}</w:t>
            </w:r>
          </w:p>
          <w:p w14:paraId="488AEAB7" w14:textId="77777777" w:rsidR="00F43C8E" w:rsidRDefault="00F43C8E" w:rsidP="00F43C8E">
            <w:pPr>
              <w:pStyle w:val="3-"/>
            </w:pPr>
            <w:r>
              <w:tab/>
            </w:r>
            <w:r>
              <w:tab/>
              <w:t>printf("Cond-Sginal * %d = %d.%06d sec\n", TEST_TIMES, duration.tv_sec, duration.tv_usec);</w:t>
            </w:r>
          </w:p>
          <w:p w14:paraId="145B3704" w14:textId="77777777" w:rsidR="00F43C8E" w:rsidRDefault="00F43C8E" w:rsidP="00F43C8E">
            <w:pPr>
              <w:pStyle w:val="3-"/>
            </w:pPr>
            <w:r>
              <w:tab/>
              <w:t>}</w:t>
            </w:r>
          </w:p>
          <w:p w14:paraId="0A5A4157" w14:textId="77777777" w:rsidR="00F43C8E" w:rsidRDefault="00F43C8E" w:rsidP="00F43C8E">
            <w:pPr>
              <w:pStyle w:val="3-"/>
            </w:pPr>
          </w:p>
          <w:p w14:paraId="43895283" w14:textId="5E5634C8" w:rsidR="00F43C8E" w:rsidRDefault="00F43C8E" w:rsidP="00F43C8E">
            <w:pPr>
              <w:pStyle w:val="3-"/>
              <w:rPr>
                <w:rFonts w:hint="eastAsia"/>
              </w:rPr>
            </w:pPr>
            <w:r>
              <w:rPr>
                <w:rFonts w:hint="eastAsia"/>
              </w:rPr>
              <w:tab/>
            </w:r>
            <w:r w:rsidRPr="00E2155F">
              <w:rPr>
                <w:rFonts w:hint="eastAsia"/>
                <w:color w:val="00B050"/>
              </w:rPr>
              <w:t>//</w:t>
            </w:r>
            <w:r w:rsidR="00E2155F" w:rsidRPr="00825119">
              <w:rPr>
                <w:color w:val="FF0000"/>
              </w:rPr>
              <w:t>【バリア処理追加】</w:t>
            </w:r>
            <w:r w:rsidRPr="00E2155F">
              <w:rPr>
                <w:rFonts w:hint="eastAsia"/>
                <w:color w:val="00B050"/>
              </w:rPr>
              <w:t>バリア破棄</w:t>
            </w:r>
          </w:p>
          <w:p w14:paraId="062F565E" w14:textId="77777777" w:rsidR="00F43C8E" w:rsidRDefault="00F43C8E" w:rsidP="00F43C8E">
            <w:pPr>
              <w:pStyle w:val="3-"/>
            </w:pPr>
            <w:r>
              <w:tab/>
            </w:r>
            <w:r w:rsidRPr="00E2155F">
              <w:rPr>
                <w:color w:val="FF0000"/>
              </w:rPr>
              <w:t>pthread_barrier_destroy(&amp;s_barrier);</w:t>
            </w:r>
          </w:p>
          <w:p w14:paraId="61110167" w14:textId="77777777" w:rsidR="00F43C8E" w:rsidRDefault="00F43C8E" w:rsidP="00F43C8E">
            <w:pPr>
              <w:pStyle w:val="3-"/>
            </w:pPr>
            <w:r>
              <w:tab/>
            </w:r>
          </w:p>
          <w:p w14:paraId="646FC187" w14:textId="77777777" w:rsidR="00F43C8E" w:rsidRPr="00E2155F" w:rsidRDefault="00F43C8E" w:rsidP="00F43C8E">
            <w:pPr>
              <w:pStyle w:val="3-"/>
              <w:rPr>
                <w:rFonts w:hint="eastAsia"/>
                <w:color w:val="00B050"/>
              </w:rPr>
            </w:pPr>
            <w:r>
              <w:rPr>
                <w:rFonts w:hint="eastAsia"/>
              </w:rPr>
              <w:tab/>
            </w:r>
            <w:r w:rsidRPr="00E2155F">
              <w:rPr>
                <w:rFonts w:hint="eastAsia"/>
                <w:color w:val="00B050"/>
              </w:rPr>
              <w:t>//条件変数＆ミューテックス破棄</w:t>
            </w:r>
          </w:p>
          <w:p w14:paraId="2E605493" w14:textId="77777777" w:rsidR="00F43C8E" w:rsidRPr="00E2155F" w:rsidRDefault="00F43C8E" w:rsidP="00F43C8E">
            <w:pPr>
              <w:pStyle w:val="3-"/>
              <w:rPr>
                <w:rFonts w:hint="eastAsia"/>
                <w:color w:val="00B050"/>
              </w:rPr>
            </w:pPr>
            <w:r w:rsidRPr="00E2155F">
              <w:rPr>
                <w:rFonts w:hint="eastAsia"/>
                <w:color w:val="00B050"/>
              </w:rPr>
              <w:tab/>
              <w:t>//※PTHREAD_COND_INITIALIZER, PTHREAD_MUTEX_INITIALIZER で初期化している場合は不要</w:t>
            </w:r>
          </w:p>
          <w:p w14:paraId="409960E5" w14:textId="77777777" w:rsidR="00F43C8E" w:rsidRDefault="00F43C8E" w:rsidP="00F43C8E">
            <w:pPr>
              <w:pStyle w:val="3-"/>
            </w:pPr>
            <w:r>
              <w:tab/>
              <w:t>{</w:t>
            </w:r>
          </w:p>
          <w:p w14:paraId="572714B2" w14:textId="77777777" w:rsidR="00F43C8E" w:rsidRDefault="00F43C8E" w:rsidP="00F43C8E">
            <w:pPr>
              <w:pStyle w:val="3-"/>
            </w:pPr>
            <w:r>
              <w:tab/>
            </w:r>
            <w:r>
              <w:tab/>
              <w:t>for(int i = 0; i &lt; FOLLOW_THREAD_MAX; ++i)</w:t>
            </w:r>
          </w:p>
          <w:p w14:paraId="1151D2E6" w14:textId="77777777" w:rsidR="00F43C8E" w:rsidRDefault="00F43C8E" w:rsidP="00F43C8E">
            <w:pPr>
              <w:pStyle w:val="3-"/>
            </w:pPr>
            <w:r>
              <w:tab/>
            </w:r>
            <w:r>
              <w:tab/>
              <w:t>{</w:t>
            </w:r>
          </w:p>
          <w:p w14:paraId="0B147A0E" w14:textId="77777777" w:rsidR="00F43C8E" w:rsidRDefault="00F43C8E" w:rsidP="00F43C8E">
            <w:pPr>
              <w:pStyle w:val="3-"/>
            </w:pPr>
            <w:r>
              <w:tab/>
            </w:r>
            <w:r>
              <w:tab/>
            </w:r>
            <w:r>
              <w:tab/>
              <w:t>pthread_cond_destroy(&amp;s_followCond[i]);</w:t>
            </w:r>
          </w:p>
          <w:p w14:paraId="2B9B1CEA" w14:textId="77777777" w:rsidR="00F43C8E" w:rsidRDefault="00F43C8E" w:rsidP="00F43C8E">
            <w:pPr>
              <w:pStyle w:val="3-"/>
            </w:pPr>
            <w:r>
              <w:tab/>
            </w:r>
            <w:r>
              <w:tab/>
            </w:r>
            <w:r>
              <w:tab/>
              <w:t>pthread_mutex_destroy(&amp;s_followCondMutex[i]);</w:t>
            </w:r>
          </w:p>
          <w:p w14:paraId="78B10ED4" w14:textId="77777777" w:rsidR="00F43C8E" w:rsidRDefault="00F43C8E" w:rsidP="00F43C8E">
            <w:pPr>
              <w:pStyle w:val="3-"/>
            </w:pPr>
            <w:r>
              <w:tab/>
            </w:r>
            <w:r>
              <w:tab/>
              <w:t>}</w:t>
            </w:r>
          </w:p>
          <w:p w14:paraId="3B92C258" w14:textId="77777777" w:rsidR="00F43C8E" w:rsidRDefault="00F43C8E" w:rsidP="00F43C8E">
            <w:pPr>
              <w:pStyle w:val="3-"/>
            </w:pPr>
            <w:r>
              <w:tab/>
              <w:t>}</w:t>
            </w:r>
          </w:p>
          <w:p w14:paraId="08367008" w14:textId="77777777" w:rsidR="00F43C8E" w:rsidRDefault="00F43C8E" w:rsidP="00F43C8E">
            <w:pPr>
              <w:pStyle w:val="3-"/>
            </w:pPr>
            <w:r>
              <w:tab/>
            </w:r>
          </w:p>
          <w:p w14:paraId="2B749004" w14:textId="77777777" w:rsidR="00F43C8E" w:rsidRDefault="00F43C8E" w:rsidP="00F43C8E">
            <w:pPr>
              <w:pStyle w:val="3-"/>
            </w:pPr>
            <w:r>
              <w:lastRenderedPageBreak/>
              <w:tab/>
              <w:t>return EXIT_SUCCESS;</w:t>
            </w:r>
          </w:p>
          <w:p w14:paraId="664DF191" w14:textId="4562EEAF" w:rsidR="0079153D" w:rsidRPr="00DE3BF2" w:rsidRDefault="00F43C8E" w:rsidP="00F43C8E">
            <w:pPr>
              <w:pStyle w:val="3-"/>
              <w:rPr>
                <w:rFonts w:hint="eastAsia"/>
              </w:rPr>
            </w:pPr>
            <w:r>
              <w:t>}</w:t>
            </w:r>
          </w:p>
        </w:tc>
      </w:tr>
    </w:tbl>
    <w:p w14:paraId="494B4E25" w14:textId="77777777" w:rsidR="0079153D" w:rsidRPr="00DE3BF2" w:rsidRDefault="0079153D" w:rsidP="0079153D">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0036D019" w14:textId="77777777" w:rsidTr="00B82011">
        <w:tc>
          <w:tcPr>
            <w:tcW w:w="8494" w:type="dxa"/>
          </w:tcPr>
          <w:p w14:paraId="1DA8B3DF" w14:textId="76B28619" w:rsidR="00F43C8E" w:rsidRPr="00F43C8E" w:rsidRDefault="00F43C8E" w:rsidP="00F43C8E">
            <w:pPr>
              <w:pStyle w:val="3-"/>
              <w:rPr>
                <w:rFonts w:hint="eastAsia"/>
                <w:color w:val="auto"/>
              </w:rPr>
            </w:pPr>
            <w:r w:rsidRPr="00F43C8E">
              <w:rPr>
                <w:rFonts w:hint="eastAsia"/>
                <w:color w:val="auto"/>
              </w:rPr>
              <w:t>- begin:(F)[0]後続03 -</w:t>
            </w:r>
          </w:p>
          <w:p w14:paraId="6C094255" w14:textId="77777777" w:rsidR="00F43C8E" w:rsidRPr="00F43C8E" w:rsidRDefault="00F43C8E" w:rsidP="00F43C8E">
            <w:pPr>
              <w:pStyle w:val="3-"/>
              <w:rPr>
                <w:rFonts w:hint="eastAsia"/>
                <w:color w:val="auto"/>
              </w:rPr>
            </w:pPr>
            <w:r w:rsidRPr="00F43C8E">
              <w:rPr>
                <w:rFonts w:hint="eastAsia"/>
                <w:color w:val="auto"/>
              </w:rPr>
              <w:t>- begin:(P)先行 -</w:t>
            </w:r>
          </w:p>
          <w:p w14:paraId="3A42AC4B" w14:textId="77777777" w:rsidR="00F43C8E" w:rsidRPr="00F43C8E" w:rsidRDefault="00F43C8E" w:rsidP="00F43C8E">
            <w:pPr>
              <w:pStyle w:val="3-"/>
              <w:rPr>
                <w:rFonts w:hint="eastAsia"/>
                <w:color w:val="auto"/>
              </w:rPr>
            </w:pPr>
            <w:r w:rsidRPr="00F43C8E">
              <w:rPr>
                <w:rFonts w:hint="eastAsia"/>
                <w:color w:val="auto"/>
              </w:rPr>
              <w:t>(P)先行: [BEFORE] commonData=0, tlsData=0</w:t>
            </w:r>
          </w:p>
          <w:p w14:paraId="2AD88500" w14:textId="77777777" w:rsidR="00F43C8E" w:rsidRPr="00F43C8E" w:rsidRDefault="00F43C8E" w:rsidP="00F43C8E">
            <w:pPr>
              <w:pStyle w:val="3-"/>
              <w:rPr>
                <w:rFonts w:hint="eastAsia"/>
                <w:color w:val="auto"/>
              </w:rPr>
            </w:pPr>
            <w:r w:rsidRPr="00F43C8E">
              <w:rPr>
                <w:rFonts w:hint="eastAsia"/>
                <w:color w:val="auto"/>
              </w:rPr>
              <w:t>- begin:(F)[1]後続02 -</w:t>
            </w:r>
          </w:p>
          <w:p w14:paraId="4F731CFA" w14:textId="77777777" w:rsidR="00F43C8E" w:rsidRPr="00F43C8E" w:rsidRDefault="00F43C8E" w:rsidP="00F43C8E">
            <w:pPr>
              <w:pStyle w:val="3-"/>
              <w:rPr>
                <w:rFonts w:hint="eastAsia"/>
                <w:color w:val="auto"/>
              </w:rPr>
            </w:pPr>
            <w:r w:rsidRPr="00F43C8E">
              <w:rPr>
                <w:rFonts w:hint="eastAsia"/>
                <w:color w:val="auto"/>
              </w:rPr>
              <w:t>- begin:(F)[2]後続05 -</w:t>
            </w:r>
          </w:p>
          <w:p w14:paraId="0E2B83B5" w14:textId="77777777" w:rsidR="00F43C8E" w:rsidRPr="00F43C8E" w:rsidRDefault="00F43C8E" w:rsidP="00F43C8E">
            <w:pPr>
              <w:pStyle w:val="3-"/>
              <w:rPr>
                <w:rFonts w:hint="eastAsia"/>
                <w:color w:val="auto"/>
              </w:rPr>
            </w:pPr>
            <w:r w:rsidRPr="00F43C8E">
              <w:rPr>
                <w:rFonts w:hint="eastAsia"/>
                <w:color w:val="auto"/>
              </w:rPr>
              <w:t>- begin:(F)[3]後続04 -</w:t>
            </w:r>
          </w:p>
          <w:p w14:paraId="366864E9" w14:textId="77777777" w:rsidR="00F43C8E" w:rsidRPr="00F43C8E" w:rsidRDefault="00F43C8E" w:rsidP="00F43C8E">
            <w:pPr>
              <w:pStyle w:val="3-"/>
              <w:rPr>
                <w:rFonts w:hint="eastAsia"/>
                <w:color w:val="auto"/>
              </w:rPr>
            </w:pPr>
            <w:r w:rsidRPr="00F43C8E">
              <w:rPr>
                <w:rFonts w:hint="eastAsia"/>
                <w:color w:val="auto"/>
              </w:rPr>
              <w:t>- begin:(F)[4]後続01 -</w:t>
            </w:r>
          </w:p>
          <w:p w14:paraId="5DF41449" w14:textId="77777777" w:rsidR="00F43C8E" w:rsidRPr="00F43C8E" w:rsidRDefault="00F43C8E" w:rsidP="00F43C8E">
            <w:pPr>
              <w:pStyle w:val="3-"/>
              <w:rPr>
                <w:rFonts w:hint="eastAsia"/>
                <w:color w:val="auto"/>
              </w:rPr>
            </w:pPr>
            <w:r w:rsidRPr="00F43C8E">
              <w:rPr>
                <w:rFonts w:hint="eastAsia"/>
                <w:color w:val="auto"/>
              </w:rPr>
              <w:t>(P)先行: [AFTER]  commonData=1, tlsData=1</w:t>
            </w:r>
          </w:p>
          <w:p w14:paraId="77BB25F5" w14:textId="77777777" w:rsidR="00F43C8E" w:rsidRPr="00F43C8E" w:rsidRDefault="00F43C8E" w:rsidP="00F43C8E">
            <w:pPr>
              <w:pStyle w:val="3-"/>
              <w:rPr>
                <w:rFonts w:hint="eastAsia"/>
                <w:color w:val="auto"/>
              </w:rPr>
            </w:pPr>
            <w:r w:rsidRPr="00F43C8E">
              <w:rPr>
                <w:rFonts w:hint="eastAsia"/>
                <w:color w:val="auto"/>
              </w:rPr>
              <w:t>(F)[1]後続02: [BEFORE] commonData=1, tlsData=0</w:t>
            </w:r>
          </w:p>
          <w:p w14:paraId="61AC285B" w14:textId="77777777" w:rsidR="00F43C8E" w:rsidRPr="00F43C8E" w:rsidRDefault="00F43C8E" w:rsidP="00F43C8E">
            <w:pPr>
              <w:pStyle w:val="3-"/>
              <w:rPr>
                <w:rFonts w:hint="eastAsia"/>
                <w:color w:val="auto"/>
              </w:rPr>
            </w:pPr>
            <w:r w:rsidRPr="00F43C8E">
              <w:rPr>
                <w:rFonts w:hint="eastAsia"/>
                <w:color w:val="auto"/>
              </w:rPr>
              <w:t>(F)[4]後続01: [BEFORE] commonData=1, tlsData=0</w:t>
            </w:r>
          </w:p>
          <w:p w14:paraId="24950ABE" w14:textId="77777777" w:rsidR="00F43C8E" w:rsidRPr="00F43C8E" w:rsidRDefault="00F43C8E" w:rsidP="00F43C8E">
            <w:pPr>
              <w:pStyle w:val="3-"/>
              <w:rPr>
                <w:rFonts w:hint="eastAsia"/>
                <w:color w:val="auto"/>
              </w:rPr>
            </w:pPr>
            <w:r w:rsidRPr="00F43C8E">
              <w:rPr>
                <w:rFonts w:hint="eastAsia"/>
                <w:color w:val="auto"/>
              </w:rPr>
              <w:t>(F)[0]後続03: [BEFORE] commonData=1, tlsData=0</w:t>
            </w:r>
          </w:p>
          <w:p w14:paraId="04C9F325" w14:textId="77777777" w:rsidR="00F43C8E" w:rsidRPr="00F43C8E" w:rsidRDefault="00F43C8E" w:rsidP="00F43C8E">
            <w:pPr>
              <w:pStyle w:val="3-"/>
              <w:rPr>
                <w:rFonts w:hint="eastAsia"/>
                <w:color w:val="auto"/>
              </w:rPr>
            </w:pPr>
            <w:r w:rsidRPr="00F43C8E">
              <w:rPr>
                <w:rFonts w:hint="eastAsia"/>
                <w:color w:val="auto"/>
              </w:rPr>
              <w:t>(F)[2]後続05: [BEFORE] commonData=1, tlsData=0</w:t>
            </w:r>
          </w:p>
          <w:p w14:paraId="528176EE" w14:textId="77777777" w:rsidR="00F43C8E" w:rsidRPr="00F43C8E" w:rsidRDefault="00F43C8E" w:rsidP="00F43C8E">
            <w:pPr>
              <w:pStyle w:val="3-"/>
              <w:rPr>
                <w:rFonts w:hint="eastAsia"/>
                <w:color w:val="auto"/>
              </w:rPr>
            </w:pPr>
            <w:r w:rsidRPr="00F43C8E">
              <w:rPr>
                <w:rFonts w:hint="eastAsia"/>
                <w:color w:val="auto"/>
              </w:rPr>
              <w:t>(F)[3]後続04: [BEFORE] commonData=1, tlsData=0</w:t>
            </w:r>
          </w:p>
          <w:p w14:paraId="4BBC73E8" w14:textId="77777777" w:rsidR="00F43C8E" w:rsidRPr="00F43C8E" w:rsidRDefault="00F43C8E" w:rsidP="00F43C8E">
            <w:pPr>
              <w:pStyle w:val="3-"/>
              <w:rPr>
                <w:rFonts w:hint="eastAsia"/>
                <w:color w:val="auto"/>
              </w:rPr>
            </w:pPr>
            <w:r w:rsidRPr="00F43C8E">
              <w:rPr>
                <w:rFonts w:hint="eastAsia"/>
                <w:color w:val="auto"/>
              </w:rPr>
              <w:t>(F)[0]後続03: [STEP1] commonData=1, tlsData=0</w:t>
            </w:r>
          </w:p>
          <w:p w14:paraId="17B77741" w14:textId="0E51DF1A" w:rsidR="00F43C8E" w:rsidRPr="000E70E7" w:rsidRDefault="00F43C8E" w:rsidP="00F43C8E">
            <w:pPr>
              <w:pStyle w:val="3-"/>
              <w:rPr>
                <w:rFonts w:hint="eastAsia"/>
                <w:color w:val="FF0000"/>
              </w:rPr>
            </w:pPr>
            <w:r w:rsidRPr="00F43C8E">
              <w:rPr>
                <w:rFonts w:hint="eastAsia"/>
                <w:color w:val="auto"/>
              </w:rPr>
              <w:t>(F)[0]後続03: [STEP2] commonData=1, tlsData=0</w:t>
            </w:r>
            <w:r w:rsidR="000E70E7" w:rsidRPr="000E70E7">
              <w:rPr>
                <w:rFonts w:hint="eastAsia"/>
                <w:color w:val="FF0000"/>
              </w:rPr>
              <w:t xml:space="preserve"> </w:t>
            </w:r>
          </w:p>
          <w:p w14:paraId="7466C8A2" w14:textId="75E89912" w:rsidR="00F43C8E" w:rsidRPr="00F43C8E" w:rsidRDefault="00F43C8E" w:rsidP="00F43C8E">
            <w:pPr>
              <w:pStyle w:val="3-"/>
              <w:rPr>
                <w:rFonts w:hint="eastAsia"/>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commonData=1, tlsData=0</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p>
          <w:p w14:paraId="262BEEC2" w14:textId="77777777" w:rsidR="00F43C8E" w:rsidRPr="00F43C8E" w:rsidRDefault="00F43C8E" w:rsidP="00F43C8E">
            <w:pPr>
              <w:pStyle w:val="3-"/>
              <w:rPr>
                <w:rFonts w:hint="eastAsia"/>
                <w:color w:val="auto"/>
              </w:rPr>
            </w:pPr>
            <w:r w:rsidRPr="00F43C8E">
              <w:rPr>
                <w:rFonts w:hint="eastAsia"/>
                <w:color w:val="auto"/>
              </w:rPr>
              <w:t>(F)[0]後続03: [STEP3] commonData=1, tlsData=0</w:t>
            </w:r>
          </w:p>
          <w:p w14:paraId="7E733E59" w14:textId="77777777" w:rsidR="00F43C8E" w:rsidRPr="00F43C8E" w:rsidRDefault="00F43C8E" w:rsidP="00F43C8E">
            <w:pPr>
              <w:pStyle w:val="3-"/>
              <w:rPr>
                <w:rFonts w:hint="eastAsia"/>
                <w:color w:val="auto"/>
              </w:rPr>
            </w:pPr>
            <w:r w:rsidRPr="00F43C8E">
              <w:rPr>
                <w:rFonts w:hint="eastAsia"/>
                <w:color w:val="auto"/>
              </w:rPr>
              <w:t xml:space="preserve">(F)[1]後続02: </w:t>
            </w:r>
            <w:r w:rsidRPr="000E70E7">
              <w:rPr>
                <w:rFonts w:hint="eastAsia"/>
                <w:color w:val="FF0000"/>
              </w:rPr>
              <w:t>[STEP2]</w:t>
            </w:r>
            <w:r w:rsidRPr="00F43C8E">
              <w:rPr>
                <w:rFonts w:hint="eastAsia"/>
                <w:color w:val="auto"/>
              </w:rPr>
              <w:t xml:space="preserve"> commonData=1, tlsData=0</w:t>
            </w:r>
          </w:p>
          <w:p w14:paraId="262BCD2D" w14:textId="77777777" w:rsidR="00F43C8E" w:rsidRPr="00F43C8E" w:rsidRDefault="00F43C8E" w:rsidP="00F43C8E">
            <w:pPr>
              <w:pStyle w:val="3-"/>
              <w:rPr>
                <w:rFonts w:hint="eastAsia"/>
                <w:color w:val="auto"/>
              </w:rPr>
            </w:pPr>
            <w:r w:rsidRPr="00F43C8E">
              <w:rPr>
                <w:rFonts w:hint="eastAsia"/>
                <w:color w:val="auto"/>
              </w:rPr>
              <w:t>(F)[3]後続04:</w:t>
            </w:r>
            <w:r w:rsidRPr="000E70E7">
              <w:rPr>
                <w:rFonts w:hint="eastAsia"/>
                <w:color w:val="FF0000"/>
              </w:rPr>
              <w:t xml:space="preserve"> [STEP1] </w:t>
            </w:r>
            <w:r w:rsidRPr="00F43C8E">
              <w:rPr>
                <w:rFonts w:hint="eastAsia"/>
                <w:color w:val="auto"/>
              </w:rPr>
              <w:t>commonData=1, tlsData=0</w:t>
            </w:r>
          </w:p>
          <w:p w14:paraId="796B001A" w14:textId="77777777" w:rsidR="00F43C8E" w:rsidRPr="00F43C8E" w:rsidRDefault="00F43C8E" w:rsidP="00F43C8E">
            <w:pPr>
              <w:pStyle w:val="3-"/>
              <w:rPr>
                <w:rFonts w:hint="eastAsia"/>
                <w:color w:val="auto"/>
              </w:rPr>
            </w:pPr>
            <w:r w:rsidRPr="00F43C8E">
              <w:rPr>
                <w:rFonts w:hint="eastAsia"/>
                <w:color w:val="auto"/>
              </w:rPr>
              <w:t>(F)[4]後続01:</w:t>
            </w:r>
            <w:r w:rsidRPr="000E70E7">
              <w:rPr>
                <w:rFonts w:hint="eastAsia"/>
                <w:color w:val="FF0000"/>
              </w:rPr>
              <w:t xml:space="preserve"> </w:t>
            </w:r>
            <w:r w:rsidRPr="000E70E7">
              <w:rPr>
                <w:rFonts w:hint="eastAsia"/>
                <w:color w:val="auto"/>
              </w:rPr>
              <w:t>[STEP1]</w:t>
            </w:r>
            <w:r w:rsidRPr="00F43C8E">
              <w:rPr>
                <w:rFonts w:hint="eastAsia"/>
                <w:color w:val="auto"/>
              </w:rPr>
              <w:t xml:space="preserve"> commonData=1, tlsData=0</w:t>
            </w:r>
          </w:p>
          <w:p w14:paraId="18EFCD99" w14:textId="77777777" w:rsidR="00F43C8E" w:rsidRPr="00F43C8E" w:rsidRDefault="00F43C8E" w:rsidP="00F43C8E">
            <w:pPr>
              <w:pStyle w:val="3-"/>
              <w:rPr>
                <w:rFonts w:hint="eastAsia"/>
                <w:color w:val="auto"/>
              </w:rPr>
            </w:pPr>
            <w:r w:rsidRPr="00F43C8E">
              <w:rPr>
                <w:rFonts w:hint="eastAsia"/>
                <w:color w:val="auto"/>
              </w:rPr>
              <w:t>(F)[2]後続05</w:t>
            </w:r>
            <w:r w:rsidRPr="000E70E7">
              <w:rPr>
                <w:rFonts w:hint="eastAsia"/>
                <w:color w:val="auto"/>
              </w:rPr>
              <w:t>: [STEP1]</w:t>
            </w:r>
            <w:r w:rsidRPr="00F43C8E">
              <w:rPr>
                <w:rFonts w:hint="eastAsia"/>
                <w:color w:val="auto"/>
              </w:rPr>
              <w:t xml:space="preserve"> commonData=1, tlsData=0</w:t>
            </w:r>
          </w:p>
          <w:p w14:paraId="42AF2CA4" w14:textId="77777777" w:rsidR="00F43C8E" w:rsidRPr="00F43C8E" w:rsidRDefault="00F43C8E" w:rsidP="00F43C8E">
            <w:pPr>
              <w:pStyle w:val="3-"/>
              <w:rPr>
                <w:rFonts w:hint="eastAsia"/>
                <w:color w:val="auto"/>
              </w:rPr>
            </w:pPr>
            <w:r w:rsidRPr="00F43C8E">
              <w:rPr>
                <w:rFonts w:hint="eastAsia"/>
                <w:color w:val="auto"/>
              </w:rPr>
              <w:t>(F)[3]後続04: [STEP2] commonData=1, tlsData=0</w:t>
            </w:r>
          </w:p>
          <w:p w14:paraId="5550630C" w14:textId="77777777" w:rsidR="00F43C8E" w:rsidRPr="00F43C8E" w:rsidRDefault="00F43C8E" w:rsidP="00F43C8E">
            <w:pPr>
              <w:pStyle w:val="3-"/>
              <w:rPr>
                <w:rFonts w:hint="eastAsia"/>
                <w:color w:val="auto"/>
              </w:rPr>
            </w:pPr>
            <w:r w:rsidRPr="00F43C8E">
              <w:rPr>
                <w:rFonts w:hint="eastAsia"/>
                <w:color w:val="auto"/>
              </w:rPr>
              <w:t>(F)[2]後続05: [STEP2] commonData=1, tlsData=0</w:t>
            </w:r>
          </w:p>
          <w:p w14:paraId="07F4AA8A" w14:textId="77777777" w:rsidR="00F43C8E" w:rsidRPr="00F43C8E" w:rsidRDefault="00F43C8E" w:rsidP="00F43C8E">
            <w:pPr>
              <w:pStyle w:val="3-"/>
              <w:rPr>
                <w:rFonts w:hint="eastAsia"/>
                <w:color w:val="auto"/>
              </w:rPr>
            </w:pPr>
            <w:r w:rsidRPr="00F43C8E">
              <w:rPr>
                <w:rFonts w:hint="eastAsia"/>
                <w:color w:val="auto"/>
              </w:rPr>
              <w:t>(F)[3]後続04: [STEP3] commonData=1, tlsData=0</w:t>
            </w:r>
          </w:p>
          <w:p w14:paraId="503F282E" w14:textId="77777777" w:rsidR="00F43C8E" w:rsidRPr="00F43C8E" w:rsidRDefault="00F43C8E" w:rsidP="00F43C8E">
            <w:pPr>
              <w:pStyle w:val="3-"/>
              <w:rPr>
                <w:rFonts w:hint="eastAsia"/>
                <w:color w:val="auto"/>
              </w:rPr>
            </w:pPr>
            <w:r w:rsidRPr="00F43C8E">
              <w:rPr>
                <w:rFonts w:hint="eastAsia"/>
                <w:color w:val="auto"/>
              </w:rPr>
              <w:t>(F)[1]後続02: [STEP3] commonData=1, tlsData=0</w:t>
            </w:r>
          </w:p>
          <w:p w14:paraId="21F54175" w14:textId="77777777" w:rsidR="00F43C8E" w:rsidRPr="00F43C8E" w:rsidRDefault="00F43C8E" w:rsidP="00F43C8E">
            <w:pPr>
              <w:pStyle w:val="3-"/>
              <w:rPr>
                <w:rFonts w:hint="eastAsia"/>
                <w:color w:val="auto"/>
              </w:rPr>
            </w:pPr>
            <w:r w:rsidRPr="00F43C8E">
              <w:rPr>
                <w:rFonts w:hint="eastAsia"/>
                <w:color w:val="auto"/>
              </w:rPr>
              <w:t>(F)[2]後続05: [STEP3] commonData=1, tlsData=0</w:t>
            </w:r>
          </w:p>
          <w:p w14:paraId="58DCE9B0" w14:textId="77777777" w:rsidR="00F43C8E" w:rsidRPr="00F43C8E" w:rsidRDefault="00F43C8E" w:rsidP="00F43C8E">
            <w:pPr>
              <w:pStyle w:val="3-"/>
              <w:rPr>
                <w:rFonts w:hint="eastAsia"/>
                <w:color w:val="auto"/>
              </w:rPr>
            </w:pPr>
            <w:r w:rsidRPr="00F43C8E">
              <w:rPr>
                <w:rFonts w:hint="eastAsia"/>
                <w:color w:val="auto"/>
              </w:rPr>
              <w:t xml:space="preserve">(F)[4]後続01: </w:t>
            </w:r>
            <w:r w:rsidRPr="000E70E7">
              <w:rPr>
                <w:rFonts w:hint="eastAsia"/>
                <w:color w:val="FF0000"/>
              </w:rPr>
              <w:t>[STEP2]</w:t>
            </w:r>
            <w:r w:rsidRPr="00F43C8E">
              <w:rPr>
                <w:rFonts w:hint="eastAsia"/>
                <w:color w:val="auto"/>
              </w:rPr>
              <w:t xml:space="preserve"> commonData=1, tlsData=0</w:t>
            </w:r>
          </w:p>
          <w:p w14:paraId="2DFDEA04" w14:textId="77777777" w:rsidR="00F43C8E" w:rsidRPr="00F43C8E" w:rsidRDefault="00F43C8E" w:rsidP="00F43C8E">
            <w:pPr>
              <w:pStyle w:val="3-"/>
              <w:rPr>
                <w:rFonts w:hint="eastAsia"/>
                <w:color w:val="auto"/>
              </w:rPr>
            </w:pPr>
            <w:r w:rsidRPr="00F43C8E">
              <w:rPr>
                <w:rFonts w:hint="eastAsia"/>
                <w:color w:val="auto"/>
              </w:rPr>
              <w:t>(F)[4]後続01: [STEP3] commonData=1, tlsData=0</w:t>
            </w:r>
          </w:p>
          <w:p w14:paraId="40293376" w14:textId="6ABC2DF2" w:rsidR="000E70E7" w:rsidRPr="000E70E7" w:rsidRDefault="00F43C8E" w:rsidP="00F43C8E">
            <w:pPr>
              <w:pStyle w:val="3-"/>
              <w:rPr>
                <w:rFonts w:hint="eastAsia"/>
                <w:color w:val="FF0000"/>
              </w:rPr>
            </w:pPr>
            <w:r w:rsidRPr="00F43C8E">
              <w:rPr>
                <w:rFonts w:hint="eastAsia"/>
                <w:color w:val="auto"/>
              </w:rPr>
              <w:t>(F)[0]後続03: [AFTER]  commonData=1, tlsData=1</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p>
          <w:p w14:paraId="165C6DB9" w14:textId="77777777" w:rsidR="00F43C8E" w:rsidRPr="00F43C8E" w:rsidRDefault="00F43C8E" w:rsidP="00F43C8E">
            <w:pPr>
              <w:pStyle w:val="3-"/>
              <w:rPr>
                <w:rFonts w:hint="eastAsia"/>
                <w:color w:val="auto"/>
              </w:rPr>
            </w:pPr>
            <w:r w:rsidRPr="00F43C8E">
              <w:rPr>
                <w:rFonts w:hint="eastAsia"/>
                <w:color w:val="auto"/>
              </w:rPr>
              <w:t>(F)[3]後続04: [AFTER]  commonData=1, tlsData=1</w:t>
            </w:r>
          </w:p>
          <w:p w14:paraId="72EA0BE6" w14:textId="77777777" w:rsidR="00F43C8E" w:rsidRPr="00F43C8E" w:rsidRDefault="00F43C8E" w:rsidP="00F43C8E">
            <w:pPr>
              <w:pStyle w:val="3-"/>
              <w:rPr>
                <w:rFonts w:hint="eastAsia"/>
                <w:color w:val="auto"/>
              </w:rPr>
            </w:pPr>
            <w:r w:rsidRPr="00F43C8E">
              <w:rPr>
                <w:rFonts w:hint="eastAsia"/>
                <w:color w:val="auto"/>
              </w:rPr>
              <w:t>(F)[2]後続05: [AFTER]  commonData=1, tlsData=1</w:t>
            </w:r>
          </w:p>
          <w:p w14:paraId="17D77D04" w14:textId="77777777" w:rsidR="00F43C8E" w:rsidRPr="00F43C8E" w:rsidRDefault="00F43C8E" w:rsidP="00F43C8E">
            <w:pPr>
              <w:pStyle w:val="3-"/>
              <w:rPr>
                <w:rFonts w:hint="eastAsia"/>
                <w:color w:val="auto"/>
              </w:rPr>
            </w:pPr>
            <w:r w:rsidRPr="00F43C8E">
              <w:rPr>
                <w:rFonts w:hint="eastAsia"/>
                <w:color w:val="auto"/>
              </w:rPr>
              <w:t>(F)[1]後続02: [AFTER]  commonData=1, tlsData=1</w:t>
            </w:r>
          </w:p>
          <w:p w14:paraId="40E3C776" w14:textId="77777777" w:rsidR="00F43C8E" w:rsidRPr="00F43C8E" w:rsidRDefault="00F43C8E" w:rsidP="00F43C8E">
            <w:pPr>
              <w:pStyle w:val="3-"/>
              <w:rPr>
                <w:rFonts w:hint="eastAsia"/>
                <w:color w:val="auto"/>
              </w:rPr>
            </w:pPr>
            <w:r w:rsidRPr="00F43C8E">
              <w:rPr>
                <w:rFonts w:hint="eastAsia"/>
                <w:color w:val="auto"/>
              </w:rPr>
              <w:t>(F)[4]後続01: [AFTER]  commonData=1, tlsData=1</w:t>
            </w:r>
          </w:p>
          <w:p w14:paraId="7D67DEDE" w14:textId="77777777" w:rsidR="00F43C8E" w:rsidRPr="00F43C8E" w:rsidRDefault="00F43C8E" w:rsidP="00F43C8E">
            <w:pPr>
              <w:pStyle w:val="3-"/>
              <w:rPr>
                <w:rFonts w:hint="eastAsia"/>
                <w:color w:val="auto"/>
              </w:rPr>
            </w:pPr>
            <w:r w:rsidRPr="00F43C8E">
              <w:rPr>
                <w:rFonts w:hint="eastAsia"/>
                <w:color w:val="auto"/>
              </w:rPr>
              <w:t>(P)先行: [BEFORE] commonData=1, tlsData=1</w:t>
            </w:r>
          </w:p>
          <w:p w14:paraId="14DDE529" w14:textId="77777777" w:rsidR="00F43C8E" w:rsidRPr="00F43C8E" w:rsidRDefault="00F43C8E" w:rsidP="00F43C8E">
            <w:pPr>
              <w:pStyle w:val="3-"/>
              <w:rPr>
                <w:rFonts w:hint="eastAsia"/>
                <w:color w:val="auto"/>
              </w:rPr>
            </w:pPr>
            <w:r w:rsidRPr="00F43C8E">
              <w:rPr>
                <w:rFonts w:hint="eastAsia"/>
                <w:color w:val="auto"/>
              </w:rPr>
              <w:t>(P)先行: [AFTER]  commonData=2, tlsData=2</w:t>
            </w:r>
          </w:p>
          <w:p w14:paraId="1FAD08C6" w14:textId="77777777" w:rsidR="00F43C8E" w:rsidRPr="00F43C8E" w:rsidRDefault="00F43C8E" w:rsidP="00F43C8E">
            <w:pPr>
              <w:pStyle w:val="3-"/>
              <w:rPr>
                <w:rFonts w:hint="eastAsia"/>
                <w:color w:val="auto"/>
              </w:rPr>
            </w:pPr>
            <w:r w:rsidRPr="00F43C8E">
              <w:rPr>
                <w:rFonts w:hint="eastAsia"/>
                <w:color w:val="auto"/>
              </w:rPr>
              <w:t>(F)[2]後続05: [BEFORE] commonData=2, tlsData=1</w:t>
            </w:r>
          </w:p>
          <w:p w14:paraId="4C365438" w14:textId="5D2EFB38" w:rsidR="00F43C8E" w:rsidRPr="00F43C8E" w:rsidRDefault="00F43C8E" w:rsidP="00F43C8E">
            <w:pPr>
              <w:pStyle w:val="3-"/>
              <w:rPr>
                <w:rFonts w:hint="eastAsia"/>
                <w:color w:val="auto"/>
              </w:rPr>
            </w:pPr>
            <w:r w:rsidRPr="00F43C8E">
              <w:rPr>
                <w:rFonts w:hint="eastAsia"/>
                <w:color w:val="auto"/>
              </w:rPr>
              <w:t>(F)[2]後続05: [STEP1] commonData=2, tlsData=1</w:t>
            </w:r>
          </w:p>
          <w:p w14:paraId="5B49BC56" w14:textId="6E6879C5" w:rsidR="00F43C8E" w:rsidRPr="00F43C8E" w:rsidRDefault="00F43C8E" w:rsidP="00F43C8E">
            <w:pPr>
              <w:pStyle w:val="3-"/>
              <w:rPr>
                <w:rFonts w:hint="eastAsia"/>
                <w:color w:val="auto"/>
              </w:rPr>
            </w:pPr>
            <w:r w:rsidRPr="00F43C8E">
              <w:rPr>
                <w:rFonts w:hint="eastAsia"/>
                <w:color w:val="auto"/>
              </w:rPr>
              <w:t>(F)[1]後続02:</w:t>
            </w:r>
            <w:r w:rsidRPr="000E70E7">
              <w:rPr>
                <w:rFonts w:hint="eastAsia"/>
                <w:color w:val="FF0000"/>
              </w:rPr>
              <w:t xml:space="preserve"> [BEFORE]</w:t>
            </w:r>
            <w:r w:rsidRPr="00F43C8E">
              <w:rPr>
                <w:rFonts w:hint="eastAsia"/>
                <w:color w:val="auto"/>
              </w:rPr>
              <w:t xml:space="preserve"> commonData=2, tlsData=1</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（2回目）</w:t>
            </w:r>
          </w:p>
          <w:p w14:paraId="36CB20D6" w14:textId="77777777" w:rsidR="00F43C8E" w:rsidRPr="00F43C8E" w:rsidRDefault="00F43C8E" w:rsidP="00F43C8E">
            <w:pPr>
              <w:pStyle w:val="3-"/>
              <w:rPr>
                <w:rFonts w:hint="eastAsia"/>
                <w:color w:val="auto"/>
              </w:rPr>
            </w:pPr>
            <w:r w:rsidRPr="00F43C8E">
              <w:rPr>
                <w:rFonts w:hint="eastAsia"/>
                <w:color w:val="auto"/>
              </w:rPr>
              <w:t>(F)[3]後続04: [BEFORE] commonData=2, tlsData=1</w:t>
            </w:r>
          </w:p>
          <w:p w14:paraId="29B7734E" w14:textId="77777777" w:rsidR="00F43C8E" w:rsidRPr="00F43C8E" w:rsidRDefault="00F43C8E" w:rsidP="00F43C8E">
            <w:pPr>
              <w:pStyle w:val="3-"/>
              <w:rPr>
                <w:rFonts w:hint="eastAsia"/>
                <w:color w:val="auto"/>
              </w:rPr>
            </w:pPr>
            <w:r w:rsidRPr="00F43C8E">
              <w:rPr>
                <w:rFonts w:hint="eastAsia"/>
                <w:color w:val="auto"/>
              </w:rPr>
              <w:t>(F)[2]後続05: [STEP2] commonData=2, tlsData=1</w:t>
            </w:r>
          </w:p>
          <w:p w14:paraId="7DCF4EB3" w14:textId="77777777" w:rsidR="00F43C8E" w:rsidRPr="00F43C8E" w:rsidRDefault="00F43C8E" w:rsidP="00F43C8E">
            <w:pPr>
              <w:pStyle w:val="3-"/>
              <w:rPr>
                <w:rFonts w:hint="eastAsia"/>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commonData=2, tlsData=1</w:t>
            </w:r>
          </w:p>
          <w:p w14:paraId="150B214A" w14:textId="77777777" w:rsidR="00F43C8E" w:rsidRPr="00F43C8E" w:rsidRDefault="00F43C8E" w:rsidP="00F43C8E">
            <w:pPr>
              <w:pStyle w:val="3-"/>
              <w:rPr>
                <w:rFonts w:hint="eastAsia"/>
                <w:color w:val="auto"/>
              </w:rPr>
            </w:pPr>
            <w:r w:rsidRPr="00F43C8E">
              <w:rPr>
                <w:rFonts w:hint="eastAsia"/>
                <w:color w:val="auto"/>
              </w:rPr>
              <w:t xml:space="preserve">(F)[0]後続03: </w:t>
            </w:r>
            <w:r w:rsidRPr="000E70E7">
              <w:rPr>
                <w:rFonts w:hint="eastAsia"/>
                <w:color w:val="FF0000"/>
              </w:rPr>
              <w:t xml:space="preserve">[BEFORE] </w:t>
            </w:r>
            <w:r w:rsidRPr="00F43C8E">
              <w:rPr>
                <w:rFonts w:hint="eastAsia"/>
                <w:color w:val="auto"/>
              </w:rPr>
              <w:t>commonData=2, tlsData=1</w:t>
            </w:r>
          </w:p>
          <w:p w14:paraId="6708DBE3" w14:textId="77777777" w:rsidR="00F43C8E" w:rsidRPr="00F43C8E" w:rsidRDefault="00F43C8E" w:rsidP="00F43C8E">
            <w:pPr>
              <w:pStyle w:val="3-"/>
              <w:rPr>
                <w:rFonts w:hint="eastAsia"/>
                <w:color w:val="auto"/>
              </w:rPr>
            </w:pPr>
            <w:r w:rsidRPr="00F43C8E">
              <w:rPr>
                <w:rFonts w:hint="eastAsia"/>
                <w:color w:val="auto"/>
              </w:rPr>
              <w:t>(F)[3]後続04: [STEP1] commonData=2, tlsData=1</w:t>
            </w:r>
          </w:p>
          <w:p w14:paraId="59E882A8" w14:textId="77777777" w:rsidR="00F43C8E" w:rsidRPr="00F43C8E" w:rsidRDefault="00F43C8E" w:rsidP="00F43C8E">
            <w:pPr>
              <w:pStyle w:val="3-"/>
              <w:rPr>
                <w:rFonts w:hint="eastAsia"/>
                <w:color w:val="auto"/>
              </w:rPr>
            </w:pPr>
            <w:r w:rsidRPr="00F43C8E">
              <w:rPr>
                <w:rFonts w:hint="eastAsia"/>
                <w:color w:val="auto"/>
              </w:rPr>
              <w:t>(F)[0]後続03: [STEP1] commonData=2, tlsData=1</w:t>
            </w:r>
          </w:p>
          <w:p w14:paraId="47E95626" w14:textId="77777777" w:rsidR="00F43C8E" w:rsidRPr="00F43C8E" w:rsidRDefault="00F43C8E" w:rsidP="00F43C8E">
            <w:pPr>
              <w:pStyle w:val="3-"/>
              <w:rPr>
                <w:rFonts w:hint="eastAsia"/>
                <w:color w:val="auto"/>
              </w:rPr>
            </w:pPr>
            <w:r w:rsidRPr="00F43C8E">
              <w:rPr>
                <w:rFonts w:hint="eastAsia"/>
                <w:color w:val="auto"/>
              </w:rPr>
              <w:t>(F)[3]後続04: [STEP2] commonData=2, tlsData=1</w:t>
            </w:r>
          </w:p>
          <w:p w14:paraId="5D9AD7F4" w14:textId="77777777" w:rsidR="00F43C8E" w:rsidRPr="00F43C8E" w:rsidRDefault="00F43C8E" w:rsidP="00F43C8E">
            <w:pPr>
              <w:pStyle w:val="3-"/>
              <w:rPr>
                <w:rFonts w:hint="eastAsia"/>
                <w:color w:val="auto"/>
              </w:rPr>
            </w:pPr>
            <w:r w:rsidRPr="00F43C8E">
              <w:rPr>
                <w:rFonts w:hint="eastAsia"/>
                <w:color w:val="auto"/>
              </w:rPr>
              <w:t xml:space="preserve">(F)[4]後続01: </w:t>
            </w:r>
            <w:r w:rsidRPr="000E70E7">
              <w:rPr>
                <w:rFonts w:hint="eastAsia"/>
                <w:color w:val="FF0000"/>
              </w:rPr>
              <w:t>[BEFORE]</w:t>
            </w:r>
            <w:r w:rsidRPr="00F43C8E">
              <w:rPr>
                <w:rFonts w:hint="eastAsia"/>
                <w:color w:val="auto"/>
              </w:rPr>
              <w:t xml:space="preserve"> commonData=2, tlsData=1</w:t>
            </w:r>
          </w:p>
          <w:p w14:paraId="185B97EA" w14:textId="77777777" w:rsidR="00F43C8E" w:rsidRPr="00F43C8E" w:rsidRDefault="00F43C8E" w:rsidP="00F43C8E">
            <w:pPr>
              <w:pStyle w:val="3-"/>
              <w:rPr>
                <w:rFonts w:hint="eastAsia"/>
                <w:color w:val="auto"/>
              </w:rPr>
            </w:pPr>
            <w:r w:rsidRPr="00F43C8E">
              <w:rPr>
                <w:rFonts w:hint="eastAsia"/>
                <w:color w:val="auto"/>
              </w:rPr>
              <w:t>(F)[0]後続03: [STEP2] commonData=2, tlsData=1</w:t>
            </w:r>
          </w:p>
          <w:p w14:paraId="0CDFB18B" w14:textId="77777777" w:rsidR="00F43C8E" w:rsidRPr="00F43C8E" w:rsidRDefault="00F43C8E" w:rsidP="00F43C8E">
            <w:pPr>
              <w:pStyle w:val="3-"/>
              <w:rPr>
                <w:rFonts w:hint="eastAsia"/>
                <w:color w:val="auto"/>
              </w:rPr>
            </w:pPr>
            <w:r w:rsidRPr="00F43C8E">
              <w:rPr>
                <w:rFonts w:hint="eastAsia"/>
                <w:color w:val="auto"/>
              </w:rPr>
              <w:t>(F)[2]後続05: [STEP3] commonData=2, tlsData=1</w:t>
            </w:r>
          </w:p>
          <w:p w14:paraId="7CAAEA8C" w14:textId="77777777" w:rsidR="00F43C8E" w:rsidRPr="00F43C8E" w:rsidRDefault="00F43C8E" w:rsidP="00F43C8E">
            <w:pPr>
              <w:pStyle w:val="3-"/>
              <w:rPr>
                <w:rFonts w:hint="eastAsia"/>
                <w:color w:val="auto"/>
              </w:rPr>
            </w:pPr>
            <w:r w:rsidRPr="00F43C8E">
              <w:rPr>
                <w:rFonts w:hint="eastAsia"/>
                <w:color w:val="auto"/>
              </w:rPr>
              <w:t xml:space="preserve">(F)[1]後続02: </w:t>
            </w:r>
            <w:r w:rsidRPr="000E70E7">
              <w:rPr>
                <w:rFonts w:hint="eastAsia"/>
                <w:color w:val="FF0000"/>
              </w:rPr>
              <w:t xml:space="preserve">[STEP2] </w:t>
            </w:r>
            <w:r w:rsidRPr="00F43C8E">
              <w:rPr>
                <w:rFonts w:hint="eastAsia"/>
                <w:color w:val="auto"/>
              </w:rPr>
              <w:t>commonData=2, tlsData=1</w:t>
            </w:r>
          </w:p>
          <w:p w14:paraId="43F500E2" w14:textId="77777777" w:rsidR="00F43C8E" w:rsidRPr="00F43C8E" w:rsidRDefault="00F43C8E" w:rsidP="00F43C8E">
            <w:pPr>
              <w:pStyle w:val="3-"/>
              <w:rPr>
                <w:rFonts w:hint="eastAsia"/>
                <w:color w:val="auto"/>
              </w:rPr>
            </w:pPr>
            <w:r w:rsidRPr="00F43C8E">
              <w:rPr>
                <w:rFonts w:hint="eastAsia"/>
                <w:color w:val="auto"/>
              </w:rPr>
              <w:t>(F)[1]後続02: [STEP3] commonData=2, tlsData=1</w:t>
            </w:r>
          </w:p>
          <w:p w14:paraId="292FBA0A" w14:textId="77777777" w:rsidR="00F43C8E" w:rsidRPr="00F43C8E" w:rsidRDefault="00F43C8E" w:rsidP="00F43C8E">
            <w:pPr>
              <w:pStyle w:val="3-"/>
              <w:rPr>
                <w:rFonts w:hint="eastAsia"/>
                <w:color w:val="auto"/>
              </w:rPr>
            </w:pPr>
            <w:r w:rsidRPr="00F43C8E">
              <w:rPr>
                <w:rFonts w:hint="eastAsia"/>
                <w:color w:val="auto"/>
              </w:rPr>
              <w:t>(F)[3]後続04: [STEP3] commonData=2, tlsData=1</w:t>
            </w:r>
          </w:p>
          <w:p w14:paraId="2700E69A" w14:textId="77777777" w:rsidR="00F43C8E" w:rsidRPr="00F43C8E" w:rsidRDefault="00F43C8E" w:rsidP="00F43C8E">
            <w:pPr>
              <w:pStyle w:val="3-"/>
              <w:rPr>
                <w:rFonts w:hint="eastAsia"/>
                <w:color w:val="auto"/>
              </w:rPr>
            </w:pPr>
            <w:r w:rsidRPr="00F43C8E">
              <w:rPr>
                <w:rFonts w:hint="eastAsia"/>
                <w:color w:val="auto"/>
              </w:rPr>
              <w:t xml:space="preserve">(F)[4]後続01: </w:t>
            </w:r>
            <w:r w:rsidRPr="000E70E7">
              <w:rPr>
                <w:rFonts w:hint="eastAsia"/>
                <w:color w:val="FF0000"/>
              </w:rPr>
              <w:t>[STEP1]</w:t>
            </w:r>
            <w:r w:rsidRPr="00F43C8E">
              <w:rPr>
                <w:rFonts w:hint="eastAsia"/>
                <w:color w:val="auto"/>
              </w:rPr>
              <w:t xml:space="preserve"> commonData=2, tlsData=1</w:t>
            </w:r>
          </w:p>
          <w:p w14:paraId="689B7B08" w14:textId="77777777" w:rsidR="00F43C8E" w:rsidRPr="00F43C8E" w:rsidRDefault="00F43C8E" w:rsidP="00F43C8E">
            <w:pPr>
              <w:pStyle w:val="3-"/>
              <w:rPr>
                <w:rFonts w:hint="eastAsia"/>
                <w:color w:val="auto"/>
              </w:rPr>
            </w:pPr>
            <w:r w:rsidRPr="00F43C8E">
              <w:rPr>
                <w:rFonts w:hint="eastAsia"/>
                <w:color w:val="auto"/>
              </w:rPr>
              <w:t>(F)[0]後続03: [STEP3] commonData=2, tlsData=1</w:t>
            </w:r>
          </w:p>
          <w:p w14:paraId="2FCBE0FC" w14:textId="77777777" w:rsidR="00F43C8E" w:rsidRPr="00F43C8E" w:rsidRDefault="00F43C8E" w:rsidP="00F43C8E">
            <w:pPr>
              <w:pStyle w:val="3-"/>
              <w:rPr>
                <w:rFonts w:hint="eastAsia"/>
                <w:color w:val="auto"/>
              </w:rPr>
            </w:pPr>
            <w:r w:rsidRPr="00F43C8E">
              <w:rPr>
                <w:rFonts w:hint="eastAsia"/>
                <w:color w:val="auto"/>
              </w:rPr>
              <w:t>(F)[4]後続01:</w:t>
            </w:r>
            <w:r w:rsidRPr="000E70E7">
              <w:rPr>
                <w:rFonts w:hint="eastAsia"/>
                <w:color w:val="FF0000"/>
              </w:rPr>
              <w:t xml:space="preserve"> [STEP2]</w:t>
            </w:r>
            <w:r w:rsidRPr="00F43C8E">
              <w:rPr>
                <w:rFonts w:hint="eastAsia"/>
                <w:color w:val="auto"/>
              </w:rPr>
              <w:t xml:space="preserve"> commonData=2, tlsData=1</w:t>
            </w:r>
          </w:p>
          <w:p w14:paraId="3B82FFC9" w14:textId="77777777" w:rsidR="00F43C8E" w:rsidRPr="00F43C8E" w:rsidRDefault="00F43C8E" w:rsidP="00F43C8E">
            <w:pPr>
              <w:pStyle w:val="3-"/>
              <w:rPr>
                <w:rFonts w:hint="eastAsia"/>
                <w:color w:val="auto"/>
              </w:rPr>
            </w:pPr>
            <w:r w:rsidRPr="00F43C8E">
              <w:rPr>
                <w:rFonts w:hint="eastAsia"/>
                <w:color w:val="auto"/>
              </w:rPr>
              <w:t>(F)[4]後続01: [STEP3] commonData=2, tlsData=1</w:t>
            </w:r>
          </w:p>
          <w:p w14:paraId="2B9B8C80" w14:textId="2BC50802" w:rsidR="00F43C8E" w:rsidRDefault="00F43C8E" w:rsidP="00F43C8E">
            <w:pPr>
              <w:pStyle w:val="3-"/>
              <w:rPr>
                <w:rFonts w:hint="eastAsia"/>
                <w:color w:val="FF0000"/>
              </w:rPr>
            </w:pPr>
            <w:r w:rsidRPr="00F43C8E">
              <w:rPr>
                <w:rFonts w:hint="eastAsia"/>
                <w:color w:val="auto"/>
              </w:rPr>
              <w:t>(F)[2]後続05: [AFTER]  commonData=2, tlsData=2</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(2回目)</w:t>
            </w:r>
          </w:p>
          <w:p w14:paraId="0969D31C" w14:textId="77777777" w:rsidR="00F43C8E" w:rsidRPr="00F43C8E" w:rsidRDefault="00F43C8E" w:rsidP="00F43C8E">
            <w:pPr>
              <w:pStyle w:val="3-"/>
              <w:rPr>
                <w:rFonts w:hint="eastAsia"/>
                <w:color w:val="auto"/>
              </w:rPr>
            </w:pPr>
            <w:r w:rsidRPr="00F43C8E">
              <w:rPr>
                <w:rFonts w:hint="eastAsia"/>
                <w:color w:val="auto"/>
              </w:rPr>
              <w:t>(F)[4]後続01: [AFTER]  commonData=2, tlsData=2</w:t>
            </w:r>
          </w:p>
          <w:p w14:paraId="3BD48D06" w14:textId="77777777" w:rsidR="00F43C8E" w:rsidRPr="00F43C8E" w:rsidRDefault="00F43C8E" w:rsidP="00F43C8E">
            <w:pPr>
              <w:pStyle w:val="3-"/>
              <w:rPr>
                <w:rFonts w:hint="eastAsia"/>
                <w:color w:val="auto"/>
              </w:rPr>
            </w:pPr>
            <w:r w:rsidRPr="00F43C8E">
              <w:rPr>
                <w:rFonts w:hint="eastAsia"/>
                <w:color w:val="auto"/>
              </w:rPr>
              <w:t>(F)[3]後続04: [AFTER]  commonData=2, tlsData=2</w:t>
            </w:r>
          </w:p>
          <w:p w14:paraId="6432ED54" w14:textId="77777777" w:rsidR="00F43C8E" w:rsidRPr="00F43C8E" w:rsidRDefault="00F43C8E" w:rsidP="00F43C8E">
            <w:pPr>
              <w:pStyle w:val="3-"/>
              <w:rPr>
                <w:rFonts w:hint="eastAsia"/>
                <w:color w:val="auto"/>
              </w:rPr>
            </w:pPr>
            <w:r w:rsidRPr="00F43C8E">
              <w:rPr>
                <w:rFonts w:hint="eastAsia"/>
                <w:color w:val="auto"/>
              </w:rPr>
              <w:t>(F)[0]後続03: [AFTER]  commonData=2, tlsData=2</w:t>
            </w:r>
          </w:p>
          <w:p w14:paraId="10C79AAB" w14:textId="77777777" w:rsidR="00F43C8E" w:rsidRPr="00F43C8E" w:rsidRDefault="00F43C8E" w:rsidP="00F43C8E">
            <w:pPr>
              <w:pStyle w:val="3-"/>
              <w:rPr>
                <w:rFonts w:hint="eastAsia"/>
                <w:color w:val="auto"/>
              </w:rPr>
            </w:pPr>
            <w:r w:rsidRPr="00F43C8E">
              <w:rPr>
                <w:rFonts w:hint="eastAsia"/>
                <w:color w:val="auto"/>
              </w:rPr>
              <w:t>(F)[1]後続02: [AFTER]  commonData=2, tlsData=2</w:t>
            </w:r>
          </w:p>
          <w:p w14:paraId="54853BDB" w14:textId="77777777" w:rsidR="00F43C8E" w:rsidRPr="00F43C8E" w:rsidRDefault="00F43C8E" w:rsidP="00F43C8E">
            <w:pPr>
              <w:pStyle w:val="3-"/>
              <w:rPr>
                <w:rFonts w:hint="eastAsia"/>
                <w:color w:val="auto"/>
              </w:rPr>
            </w:pPr>
            <w:r w:rsidRPr="00F43C8E">
              <w:rPr>
                <w:rFonts w:hint="eastAsia"/>
                <w:color w:val="auto"/>
              </w:rPr>
              <w:t>(P)先行: [BEFORE] commonData=2, tlsData=2</w:t>
            </w:r>
          </w:p>
          <w:p w14:paraId="16562112" w14:textId="77777777" w:rsidR="00F43C8E" w:rsidRPr="00F43C8E" w:rsidRDefault="00F43C8E" w:rsidP="00F43C8E">
            <w:pPr>
              <w:pStyle w:val="3-"/>
              <w:rPr>
                <w:rFonts w:hint="eastAsia"/>
                <w:color w:val="auto"/>
              </w:rPr>
            </w:pPr>
            <w:r w:rsidRPr="00F43C8E">
              <w:rPr>
                <w:rFonts w:hint="eastAsia"/>
                <w:color w:val="auto"/>
              </w:rPr>
              <w:lastRenderedPageBreak/>
              <w:t>(P)先行: [AFTER]  commonData=3, tlsData=3</w:t>
            </w:r>
          </w:p>
          <w:p w14:paraId="013F6138" w14:textId="77777777" w:rsidR="00F43C8E" w:rsidRPr="00F43C8E" w:rsidRDefault="00F43C8E" w:rsidP="00F43C8E">
            <w:pPr>
              <w:pStyle w:val="3-"/>
              <w:rPr>
                <w:rFonts w:hint="eastAsia"/>
                <w:color w:val="auto"/>
              </w:rPr>
            </w:pPr>
            <w:r w:rsidRPr="00F43C8E">
              <w:rPr>
                <w:rFonts w:hint="eastAsia"/>
                <w:color w:val="auto"/>
              </w:rPr>
              <w:t>(F)[0]後続03: [BEFORE] commonData=3, tlsData=2</w:t>
            </w:r>
          </w:p>
          <w:p w14:paraId="7781653A" w14:textId="77777777" w:rsidR="00F43C8E" w:rsidRPr="00F43C8E" w:rsidRDefault="00F43C8E" w:rsidP="00F43C8E">
            <w:pPr>
              <w:pStyle w:val="3-"/>
              <w:rPr>
                <w:rFonts w:hint="eastAsia"/>
                <w:color w:val="auto"/>
              </w:rPr>
            </w:pPr>
            <w:r w:rsidRPr="00F43C8E">
              <w:rPr>
                <w:rFonts w:hint="eastAsia"/>
                <w:color w:val="auto"/>
              </w:rPr>
              <w:t>(F)[4]後続01: [BEFORE] commonData=3, tlsData=2</w:t>
            </w:r>
          </w:p>
          <w:p w14:paraId="3A1551A4" w14:textId="77777777" w:rsidR="00F43C8E" w:rsidRPr="00F43C8E" w:rsidRDefault="00F43C8E" w:rsidP="00F43C8E">
            <w:pPr>
              <w:pStyle w:val="3-"/>
              <w:rPr>
                <w:rFonts w:hint="eastAsia"/>
                <w:color w:val="auto"/>
              </w:rPr>
            </w:pPr>
            <w:r w:rsidRPr="00F43C8E">
              <w:rPr>
                <w:rFonts w:hint="eastAsia"/>
                <w:color w:val="auto"/>
              </w:rPr>
              <w:t>(F)[3]後続04: [BEFORE] commonData=3, tlsData=2</w:t>
            </w:r>
          </w:p>
          <w:p w14:paraId="5EE9D16D" w14:textId="77777777" w:rsidR="00F43C8E" w:rsidRPr="00F43C8E" w:rsidRDefault="00F43C8E" w:rsidP="00F43C8E">
            <w:pPr>
              <w:pStyle w:val="3-"/>
              <w:rPr>
                <w:rFonts w:hint="eastAsia"/>
                <w:color w:val="auto"/>
              </w:rPr>
            </w:pPr>
            <w:r w:rsidRPr="00F43C8E">
              <w:rPr>
                <w:rFonts w:hint="eastAsia"/>
                <w:color w:val="auto"/>
              </w:rPr>
              <w:t>(F)[2]後続05: [BEFORE] commonData=3, tlsData=2</w:t>
            </w:r>
          </w:p>
          <w:p w14:paraId="4B141C10" w14:textId="77777777" w:rsidR="00F43C8E" w:rsidRPr="00F43C8E" w:rsidRDefault="00F43C8E" w:rsidP="00F43C8E">
            <w:pPr>
              <w:pStyle w:val="3-"/>
              <w:rPr>
                <w:rFonts w:hint="eastAsia"/>
                <w:color w:val="auto"/>
              </w:rPr>
            </w:pPr>
            <w:r w:rsidRPr="00F43C8E">
              <w:rPr>
                <w:rFonts w:hint="eastAsia"/>
                <w:color w:val="auto"/>
              </w:rPr>
              <w:t>(F)[1]後続02: [BEFORE] commonData=3, tlsData=2</w:t>
            </w:r>
          </w:p>
          <w:p w14:paraId="5D856701" w14:textId="77777777" w:rsidR="00F43C8E" w:rsidRPr="00F43C8E" w:rsidRDefault="00F43C8E" w:rsidP="00F43C8E">
            <w:pPr>
              <w:pStyle w:val="3-"/>
              <w:rPr>
                <w:rFonts w:hint="eastAsia"/>
                <w:color w:val="auto"/>
              </w:rPr>
            </w:pPr>
            <w:r w:rsidRPr="00F43C8E">
              <w:rPr>
                <w:rFonts w:hint="eastAsia"/>
                <w:color w:val="auto"/>
              </w:rPr>
              <w:t>(F)[1]後続02: [STEP1] commonData=3, tlsData=2</w:t>
            </w:r>
          </w:p>
          <w:p w14:paraId="61CD7F5B" w14:textId="77777777" w:rsidR="00F43C8E" w:rsidRPr="00F43C8E" w:rsidRDefault="00F43C8E" w:rsidP="00F43C8E">
            <w:pPr>
              <w:pStyle w:val="3-"/>
              <w:rPr>
                <w:rFonts w:hint="eastAsia"/>
                <w:color w:val="auto"/>
              </w:rPr>
            </w:pPr>
            <w:r w:rsidRPr="00F43C8E">
              <w:rPr>
                <w:rFonts w:hint="eastAsia"/>
                <w:color w:val="auto"/>
              </w:rPr>
              <w:t>(F)[4]後続01: [STEP1] commonData=3, tlsData=2</w:t>
            </w:r>
          </w:p>
          <w:p w14:paraId="239BB8C7" w14:textId="77777777" w:rsidR="00F43C8E" w:rsidRPr="00F43C8E" w:rsidRDefault="00F43C8E" w:rsidP="00F43C8E">
            <w:pPr>
              <w:pStyle w:val="3-"/>
              <w:rPr>
                <w:rFonts w:hint="eastAsia"/>
                <w:color w:val="auto"/>
              </w:rPr>
            </w:pPr>
            <w:r w:rsidRPr="00F43C8E">
              <w:rPr>
                <w:rFonts w:hint="eastAsia"/>
                <w:color w:val="auto"/>
              </w:rPr>
              <w:t>(F)[0]後続03: [STEP1] commonData=3, tlsData=2</w:t>
            </w:r>
          </w:p>
          <w:p w14:paraId="280C614B" w14:textId="77777777" w:rsidR="00F43C8E" w:rsidRPr="00F43C8E" w:rsidRDefault="00F43C8E" w:rsidP="00F43C8E">
            <w:pPr>
              <w:pStyle w:val="3-"/>
              <w:rPr>
                <w:rFonts w:hint="eastAsia"/>
                <w:color w:val="auto"/>
              </w:rPr>
            </w:pPr>
            <w:r w:rsidRPr="00F43C8E">
              <w:rPr>
                <w:rFonts w:hint="eastAsia"/>
                <w:color w:val="auto"/>
              </w:rPr>
              <w:t>(F)[0]後続03: [STEP2] commonData=3, tlsData=2</w:t>
            </w:r>
          </w:p>
          <w:p w14:paraId="7DFD3A28" w14:textId="72DE1647" w:rsidR="00F43C8E" w:rsidRPr="00F43C8E" w:rsidRDefault="00F43C8E" w:rsidP="00F43C8E">
            <w:pPr>
              <w:pStyle w:val="3-"/>
              <w:rPr>
                <w:rFonts w:hint="eastAsia"/>
                <w:color w:val="auto"/>
              </w:rPr>
            </w:pPr>
            <w:r w:rsidRPr="00F43C8E">
              <w:rPr>
                <w:rFonts w:hint="eastAsia"/>
                <w:color w:val="auto"/>
              </w:rPr>
              <w:t xml:space="preserve">(F)[3]後続04: </w:t>
            </w:r>
            <w:r w:rsidRPr="000E70E7">
              <w:rPr>
                <w:rFonts w:hint="eastAsia"/>
                <w:color w:val="FF0000"/>
              </w:rPr>
              <w:t xml:space="preserve">[STEP1] </w:t>
            </w:r>
            <w:r w:rsidRPr="00F43C8E">
              <w:rPr>
                <w:rFonts w:hint="eastAsia"/>
                <w:color w:val="auto"/>
              </w:rPr>
              <w:t>commonData=3, tlsData=2</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w:t>
            </w:r>
            <w:r w:rsidR="000E70E7">
              <w:rPr>
                <w:rFonts w:hint="eastAsia"/>
                <w:color w:val="FF0000"/>
              </w:rPr>
              <w:t>3</w:t>
            </w:r>
            <w:r w:rsidR="000E70E7">
              <w:rPr>
                <w:color w:val="FF0000"/>
              </w:rPr>
              <w:t>回目）</w:t>
            </w:r>
          </w:p>
          <w:p w14:paraId="76AD0E68" w14:textId="77777777" w:rsidR="00F43C8E" w:rsidRPr="00F43C8E" w:rsidRDefault="00F43C8E" w:rsidP="00F43C8E">
            <w:pPr>
              <w:pStyle w:val="3-"/>
              <w:rPr>
                <w:rFonts w:hint="eastAsia"/>
                <w:color w:val="auto"/>
              </w:rPr>
            </w:pPr>
            <w:r w:rsidRPr="00F43C8E">
              <w:rPr>
                <w:rFonts w:hint="eastAsia"/>
                <w:color w:val="auto"/>
              </w:rPr>
              <w:t>(F)[2]後続05: [STEP1] commonData=3, tlsData=2</w:t>
            </w:r>
          </w:p>
          <w:p w14:paraId="680EB1FA" w14:textId="77777777" w:rsidR="00F43C8E" w:rsidRPr="00F43C8E" w:rsidRDefault="00F43C8E" w:rsidP="00F43C8E">
            <w:pPr>
              <w:pStyle w:val="3-"/>
              <w:rPr>
                <w:rFonts w:hint="eastAsia"/>
                <w:color w:val="auto"/>
              </w:rPr>
            </w:pPr>
            <w:r w:rsidRPr="00F43C8E">
              <w:rPr>
                <w:rFonts w:hint="eastAsia"/>
                <w:color w:val="auto"/>
              </w:rPr>
              <w:t>(F)[1]後続02: [STEP2] commonData=3, tlsData=2</w:t>
            </w:r>
          </w:p>
          <w:p w14:paraId="16CEA9F3" w14:textId="77777777" w:rsidR="00F43C8E" w:rsidRPr="00F43C8E" w:rsidRDefault="00F43C8E" w:rsidP="00F43C8E">
            <w:pPr>
              <w:pStyle w:val="3-"/>
              <w:rPr>
                <w:rFonts w:hint="eastAsia"/>
                <w:color w:val="auto"/>
              </w:rPr>
            </w:pPr>
            <w:r w:rsidRPr="00F43C8E">
              <w:rPr>
                <w:rFonts w:hint="eastAsia"/>
                <w:color w:val="auto"/>
              </w:rPr>
              <w:t>(F)[3]後続04: [STEP2] commonData=3, tlsData=2</w:t>
            </w:r>
          </w:p>
          <w:p w14:paraId="115A98DC" w14:textId="77777777" w:rsidR="00F43C8E" w:rsidRPr="00F43C8E" w:rsidRDefault="00F43C8E" w:rsidP="00F43C8E">
            <w:pPr>
              <w:pStyle w:val="3-"/>
              <w:rPr>
                <w:rFonts w:hint="eastAsia"/>
                <w:color w:val="auto"/>
              </w:rPr>
            </w:pPr>
            <w:r w:rsidRPr="00F43C8E">
              <w:rPr>
                <w:rFonts w:hint="eastAsia"/>
                <w:color w:val="auto"/>
              </w:rPr>
              <w:t>(F)[4]後続01: [STEP2] commonData=3, tlsData=2</w:t>
            </w:r>
          </w:p>
          <w:p w14:paraId="5BA6F1A2" w14:textId="77777777" w:rsidR="00F43C8E" w:rsidRPr="00F43C8E" w:rsidRDefault="00F43C8E" w:rsidP="00F43C8E">
            <w:pPr>
              <w:pStyle w:val="3-"/>
              <w:rPr>
                <w:rFonts w:hint="eastAsia"/>
                <w:color w:val="auto"/>
              </w:rPr>
            </w:pPr>
            <w:r w:rsidRPr="00F43C8E">
              <w:rPr>
                <w:rFonts w:hint="eastAsia"/>
                <w:color w:val="auto"/>
              </w:rPr>
              <w:t>(F)[0]後続03: [STEP3] commonData=3, tlsData=2</w:t>
            </w:r>
          </w:p>
          <w:p w14:paraId="2E90B928" w14:textId="77777777" w:rsidR="00F43C8E" w:rsidRPr="00F43C8E" w:rsidRDefault="00F43C8E" w:rsidP="00F43C8E">
            <w:pPr>
              <w:pStyle w:val="3-"/>
              <w:rPr>
                <w:rFonts w:hint="eastAsia"/>
                <w:color w:val="auto"/>
              </w:rPr>
            </w:pPr>
            <w:r w:rsidRPr="00F43C8E">
              <w:rPr>
                <w:rFonts w:hint="eastAsia"/>
                <w:color w:val="auto"/>
              </w:rPr>
              <w:t>(F)[3]後続04: [STEP3] commonData=3, tlsData=2</w:t>
            </w:r>
          </w:p>
          <w:p w14:paraId="011BFD31" w14:textId="77777777" w:rsidR="00F43C8E" w:rsidRPr="00F43C8E" w:rsidRDefault="00F43C8E" w:rsidP="00F43C8E">
            <w:pPr>
              <w:pStyle w:val="3-"/>
              <w:rPr>
                <w:rFonts w:hint="eastAsia"/>
                <w:color w:val="auto"/>
              </w:rPr>
            </w:pPr>
            <w:r w:rsidRPr="00F43C8E">
              <w:rPr>
                <w:rFonts w:hint="eastAsia"/>
                <w:color w:val="auto"/>
              </w:rPr>
              <w:t xml:space="preserve">(F)[2]後続05: </w:t>
            </w:r>
            <w:r w:rsidRPr="000E70E7">
              <w:rPr>
                <w:rFonts w:hint="eastAsia"/>
                <w:color w:val="FF0000"/>
              </w:rPr>
              <w:t>[STEP2]</w:t>
            </w:r>
            <w:r w:rsidRPr="00F43C8E">
              <w:rPr>
                <w:rFonts w:hint="eastAsia"/>
                <w:color w:val="auto"/>
              </w:rPr>
              <w:t xml:space="preserve"> commonData=3, tlsData=2</w:t>
            </w:r>
          </w:p>
          <w:p w14:paraId="29CCE31F" w14:textId="77777777" w:rsidR="00F43C8E" w:rsidRPr="00F43C8E" w:rsidRDefault="00F43C8E" w:rsidP="00F43C8E">
            <w:pPr>
              <w:pStyle w:val="3-"/>
              <w:rPr>
                <w:rFonts w:hint="eastAsia"/>
                <w:color w:val="auto"/>
              </w:rPr>
            </w:pPr>
            <w:r w:rsidRPr="00F43C8E">
              <w:rPr>
                <w:rFonts w:hint="eastAsia"/>
                <w:color w:val="auto"/>
              </w:rPr>
              <w:t>(F)[1]後続02: [STEP3] commonData=3, tlsData=2</w:t>
            </w:r>
          </w:p>
          <w:p w14:paraId="3431D715" w14:textId="77777777" w:rsidR="00F43C8E" w:rsidRPr="00F43C8E" w:rsidRDefault="00F43C8E" w:rsidP="00F43C8E">
            <w:pPr>
              <w:pStyle w:val="3-"/>
              <w:rPr>
                <w:rFonts w:hint="eastAsia"/>
                <w:color w:val="auto"/>
              </w:rPr>
            </w:pPr>
            <w:r w:rsidRPr="00F43C8E">
              <w:rPr>
                <w:rFonts w:hint="eastAsia"/>
                <w:color w:val="auto"/>
              </w:rPr>
              <w:t>(F)[4]後続01: [STEP3] commonData=3, tlsData=2</w:t>
            </w:r>
          </w:p>
          <w:p w14:paraId="77151628" w14:textId="77777777" w:rsidR="00F43C8E" w:rsidRPr="00F43C8E" w:rsidRDefault="00F43C8E" w:rsidP="00F43C8E">
            <w:pPr>
              <w:pStyle w:val="3-"/>
              <w:rPr>
                <w:rFonts w:hint="eastAsia"/>
                <w:color w:val="auto"/>
              </w:rPr>
            </w:pPr>
            <w:r w:rsidRPr="00F43C8E">
              <w:rPr>
                <w:rFonts w:hint="eastAsia"/>
                <w:color w:val="auto"/>
              </w:rPr>
              <w:t>(F)[2]後続05: [STEP3] commonData=3, tlsData=2</w:t>
            </w:r>
          </w:p>
          <w:p w14:paraId="7EFFF6B3" w14:textId="64D63EA6" w:rsidR="00F43C8E" w:rsidRPr="00F43C8E" w:rsidRDefault="00F43C8E" w:rsidP="00F43C8E">
            <w:pPr>
              <w:pStyle w:val="3-"/>
              <w:rPr>
                <w:rFonts w:hint="eastAsia"/>
                <w:color w:val="auto"/>
              </w:rPr>
            </w:pPr>
            <w:r w:rsidRPr="00F43C8E">
              <w:rPr>
                <w:rFonts w:hint="eastAsia"/>
                <w:color w:val="auto"/>
              </w:rPr>
              <w:t>(F)[3]後続04: [AFTER]  commonData=3, tlsData=3</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w:t>
            </w:r>
            <w:r w:rsidR="000E70E7">
              <w:rPr>
                <w:color w:val="FF0000"/>
              </w:rPr>
              <w:t>3</w:t>
            </w:r>
            <w:r w:rsidR="000E70E7">
              <w:rPr>
                <w:rFonts w:hint="eastAsia"/>
                <w:color w:val="FF0000"/>
              </w:rPr>
              <w:t>回目)</w:t>
            </w:r>
          </w:p>
          <w:p w14:paraId="3CA8247E" w14:textId="77777777" w:rsidR="00F43C8E" w:rsidRPr="00F43C8E" w:rsidRDefault="00F43C8E" w:rsidP="00F43C8E">
            <w:pPr>
              <w:pStyle w:val="3-"/>
              <w:rPr>
                <w:rFonts w:hint="eastAsia"/>
                <w:color w:val="auto"/>
              </w:rPr>
            </w:pPr>
            <w:r w:rsidRPr="00F43C8E">
              <w:rPr>
                <w:rFonts w:hint="eastAsia"/>
                <w:color w:val="auto"/>
              </w:rPr>
              <w:t>(F)[2]後続05: [AFTER]  commonData=3, tlsData=3</w:t>
            </w:r>
          </w:p>
          <w:p w14:paraId="198CCC2B" w14:textId="77777777" w:rsidR="00F43C8E" w:rsidRPr="00F43C8E" w:rsidRDefault="00F43C8E" w:rsidP="00F43C8E">
            <w:pPr>
              <w:pStyle w:val="3-"/>
              <w:rPr>
                <w:rFonts w:hint="eastAsia"/>
                <w:color w:val="auto"/>
              </w:rPr>
            </w:pPr>
            <w:r w:rsidRPr="00F43C8E">
              <w:rPr>
                <w:rFonts w:hint="eastAsia"/>
                <w:color w:val="auto"/>
              </w:rPr>
              <w:t>(F)[4]後続01: [AFTER]  commonData=3, tlsData=3</w:t>
            </w:r>
          </w:p>
          <w:p w14:paraId="498151A8" w14:textId="77777777" w:rsidR="00F43C8E" w:rsidRPr="00F43C8E" w:rsidRDefault="00F43C8E" w:rsidP="00F43C8E">
            <w:pPr>
              <w:pStyle w:val="3-"/>
              <w:rPr>
                <w:rFonts w:hint="eastAsia"/>
                <w:color w:val="auto"/>
              </w:rPr>
            </w:pPr>
            <w:r w:rsidRPr="00F43C8E">
              <w:rPr>
                <w:rFonts w:hint="eastAsia"/>
                <w:color w:val="auto"/>
              </w:rPr>
              <w:t>(F)[1]後続02: [AFTER]  commonData=3, tlsData=3</w:t>
            </w:r>
          </w:p>
          <w:p w14:paraId="0126712D" w14:textId="77777777" w:rsidR="00F43C8E" w:rsidRPr="00F43C8E" w:rsidRDefault="00F43C8E" w:rsidP="00F43C8E">
            <w:pPr>
              <w:pStyle w:val="3-"/>
              <w:rPr>
                <w:rFonts w:hint="eastAsia"/>
                <w:color w:val="auto"/>
              </w:rPr>
            </w:pPr>
            <w:r w:rsidRPr="00F43C8E">
              <w:rPr>
                <w:rFonts w:hint="eastAsia"/>
                <w:color w:val="auto"/>
              </w:rPr>
              <w:t>(F)[0]後続03: [AFTER]  commonData=3, tlsData=3</w:t>
            </w:r>
          </w:p>
          <w:p w14:paraId="3AD08857" w14:textId="77777777" w:rsidR="00F43C8E" w:rsidRPr="00F43C8E" w:rsidRDefault="00F43C8E" w:rsidP="00F43C8E">
            <w:pPr>
              <w:pStyle w:val="3-"/>
              <w:rPr>
                <w:rFonts w:hint="eastAsia"/>
                <w:color w:val="auto"/>
              </w:rPr>
            </w:pPr>
            <w:r w:rsidRPr="00F43C8E">
              <w:rPr>
                <w:rFonts w:hint="eastAsia"/>
                <w:color w:val="auto"/>
              </w:rPr>
              <w:t>(P)先行: [QUIT]</w:t>
            </w:r>
          </w:p>
          <w:p w14:paraId="6D0B45E6" w14:textId="77777777" w:rsidR="00F43C8E" w:rsidRPr="00F43C8E" w:rsidRDefault="00F43C8E" w:rsidP="00F43C8E">
            <w:pPr>
              <w:pStyle w:val="3-"/>
              <w:rPr>
                <w:rFonts w:hint="eastAsia"/>
                <w:color w:val="auto"/>
              </w:rPr>
            </w:pPr>
            <w:r w:rsidRPr="00F43C8E">
              <w:rPr>
                <w:rFonts w:hint="eastAsia"/>
                <w:color w:val="auto"/>
              </w:rPr>
              <w:t>- end:(P)先行 -</w:t>
            </w:r>
          </w:p>
          <w:p w14:paraId="64857B1E" w14:textId="77777777" w:rsidR="00F43C8E" w:rsidRPr="00F43C8E" w:rsidRDefault="00F43C8E" w:rsidP="00F43C8E">
            <w:pPr>
              <w:pStyle w:val="3-"/>
              <w:rPr>
                <w:rFonts w:hint="eastAsia"/>
                <w:color w:val="auto"/>
              </w:rPr>
            </w:pPr>
            <w:r w:rsidRPr="00F43C8E">
              <w:rPr>
                <w:rFonts w:hint="eastAsia"/>
                <w:color w:val="auto"/>
              </w:rPr>
              <w:t>(F)[1]後続02: [QUIT]</w:t>
            </w:r>
          </w:p>
          <w:p w14:paraId="6FD123C2" w14:textId="77777777" w:rsidR="00F43C8E" w:rsidRPr="00F43C8E" w:rsidRDefault="00F43C8E" w:rsidP="00F43C8E">
            <w:pPr>
              <w:pStyle w:val="3-"/>
              <w:rPr>
                <w:rFonts w:hint="eastAsia"/>
                <w:color w:val="auto"/>
              </w:rPr>
            </w:pPr>
            <w:r w:rsidRPr="00F43C8E">
              <w:rPr>
                <w:rFonts w:hint="eastAsia"/>
                <w:color w:val="auto"/>
              </w:rPr>
              <w:t>- end:(F)[1]後続02 -</w:t>
            </w:r>
          </w:p>
          <w:p w14:paraId="4555BEF7" w14:textId="77777777" w:rsidR="00F43C8E" w:rsidRPr="00F43C8E" w:rsidRDefault="00F43C8E" w:rsidP="00F43C8E">
            <w:pPr>
              <w:pStyle w:val="3-"/>
              <w:rPr>
                <w:rFonts w:hint="eastAsia"/>
                <w:color w:val="auto"/>
              </w:rPr>
            </w:pPr>
            <w:r w:rsidRPr="00F43C8E">
              <w:rPr>
                <w:rFonts w:hint="eastAsia"/>
                <w:color w:val="auto"/>
              </w:rPr>
              <w:t>(F)[4]後続01: [QUIT]</w:t>
            </w:r>
          </w:p>
          <w:p w14:paraId="058BDC61" w14:textId="77777777" w:rsidR="00F43C8E" w:rsidRPr="00F43C8E" w:rsidRDefault="00F43C8E" w:rsidP="00F43C8E">
            <w:pPr>
              <w:pStyle w:val="3-"/>
              <w:rPr>
                <w:rFonts w:hint="eastAsia"/>
                <w:color w:val="auto"/>
              </w:rPr>
            </w:pPr>
            <w:r w:rsidRPr="00F43C8E">
              <w:rPr>
                <w:rFonts w:hint="eastAsia"/>
                <w:color w:val="auto"/>
              </w:rPr>
              <w:t>- end:(F)[4]後続01 -</w:t>
            </w:r>
          </w:p>
          <w:p w14:paraId="61923620" w14:textId="77777777" w:rsidR="00F43C8E" w:rsidRPr="00F43C8E" w:rsidRDefault="00F43C8E" w:rsidP="00F43C8E">
            <w:pPr>
              <w:pStyle w:val="3-"/>
              <w:rPr>
                <w:rFonts w:hint="eastAsia"/>
                <w:color w:val="auto"/>
              </w:rPr>
            </w:pPr>
            <w:r w:rsidRPr="00F43C8E">
              <w:rPr>
                <w:rFonts w:hint="eastAsia"/>
                <w:color w:val="auto"/>
              </w:rPr>
              <w:t>(F)[3]後続04: [QUIT]</w:t>
            </w:r>
          </w:p>
          <w:p w14:paraId="41334F01" w14:textId="77777777" w:rsidR="00F43C8E" w:rsidRPr="00F43C8E" w:rsidRDefault="00F43C8E" w:rsidP="00F43C8E">
            <w:pPr>
              <w:pStyle w:val="3-"/>
              <w:rPr>
                <w:rFonts w:hint="eastAsia"/>
                <w:color w:val="auto"/>
              </w:rPr>
            </w:pPr>
            <w:r w:rsidRPr="00F43C8E">
              <w:rPr>
                <w:rFonts w:hint="eastAsia"/>
                <w:color w:val="auto"/>
              </w:rPr>
              <w:t>- end:(F)[3]後続04 -</w:t>
            </w:r>
          </w:p>
          <w:p w14:paraId="686AA9FC" w14:textId="77777777" w:rsidR="00F43C8E" w:rsidRPr="00F43C8E" w:rsidRDefault="00F43C8E" w:rsidP="00F43C8E">
            <w:pPr>
              <w:pStyle w:val="3-"/>
              <w:rPr>
                <w:rFonts w:hint="eastAsia"/>
                <w:color w:val="auto"/>
              </w:rPr>
            </w:pPr>
            <w:r w:rsidRPr="00F43C8E">
              <w:rPr>
                <w:rFonts w:hint="eastAsia"/>
                <w:color w:val="auto"/>
              </w:rPr>
              <w:t>(F)[0]後続03: [QUIT]</w:t>
            </w:r>
          </w:p>
          <w:p w14:paraId="5F081378" w14:textId="77777777" w:rsidR="00F43C8E" w:rsidRPr="00F43C8E" w:rsidRDefault="00F43C8E" w:rsidP="00F43C8E">
            <w:pPr>
              <w:pStyle w:val="3-"/>
              <w:rPr>
                <w:rFonts w:hint="eastAsia"/>
                <w:color w:val="auto"/>
              </w:rPr>
            </w:pPr>
            <w:r w:rsidRPr="00F43C8E">
              <w:rPr>
                <w:rFonts w:hint="eastAsia"/>
                <w:color w:val="auto"/>
              </w:rPr>
              <w:t>- end:(F)[0]後続03 -</w:t>
            </w:r>
          </w:p>
          <w:p w14:paraId="53DFC426" w14:textId="77777777" w:rsidR="00F43C8E" w:rsidRPr="00F43C8E" w:rsidRDefault="00F43C8E" w:rsidP="00F43C8E">
            <w:pPr>
              <w:pStyle w:val="3-"/>
              <w:rPr>
                <w:rFonts w:hint="eastAsia"/>
                <w:color w:val="auto"/>
              </w:rPr>
            </w:pPr>
            <w:r w:rsidRPr="00F43C8E">
              <w:rPr>
                <w:rFonts w:hint="eastAsia"/>
                <w:color w:val="auto"/>
              </w:rPr>
              <w:t>(F)[2]後続05: [QUIT]</w:t>
            </w:r>
          </w:p>
          <w:p w14:paraId="4A74D2AD" w14:textId="77777777" w:rsidR="00F43C8E" w:rsidRPr="00F43C8E" w:rsidRDefault="00F43C8E" w:rsidP="00F43C8E">
            <w:pPr>
              <w:pStyle w:val="3-"/>
              <w:rPr>
                <w:rFonts w:hint="eastAsia"/>
                <w:color w:val="auto"/>
              </w:rPr>
            </w:pPr>
            <w:r w:rsidRPr="00F43C8E">
              <w:rPr>
                <w:rFonts w:hint="eastAsia"/>
                <w:color w:val="auto"/>
              </w:rPr>
              <w:t>- end:(F)[2]後続05 -</w:t>
            </w:r>
          </w:p>
          <w:p w14:paraId="4AB44138" w14:textId="7EC30DC3" w:rsidR="0079153D" w:rsidRPr="00DD51B6" w:rsidRDefault="00F43C8E" w:rsidP="00F43C8E">
            <w:pPr>
              <w:pStyle w:val="3-"/>
            </w:pPr>
            <w:r w:rsidRPr="00F43C8E">
              <w:rPr>
                <w:color w:val="auto"/>
              </w:rPr>
              <w:t>Cond-Sginal * 10000000 = 0.937633 sec</w:t>
            </w:r>
          </w:p>
        </w:tc>
      </w:tr>
    </w:tbl>
    <w:p w14:paraId="6BF4C04E" w14:textId="455ACFEE" w:rsidR="0036070F" w:rsidRDefault="0036070F" w:rsidP="0036070F">
      <w:pPr>
        <w:pStyle w:val="2"/>
      </w:pPr>
      <w:bookmarkStart w:id="131" w:name="_Toc378866168"/>
      <w:r>
        <w:rPr>
          <w:rFonts w:hint="eastAsia"/>
        </w:rPr>
        <w:lastRenderedPageBreak/>
        <w:t>モニター：イベント</w:t>
      </w:r>
      <w:bookmarkEnd w:id="131"/>
    </w:p>
    <w:p w14:paraId="5EEB6B47" w14:textId="7098B352" w:rsidR="006D2982" w:rsidRDefault="006D2982" w:rsidP="006D2982">
      <w:pPr>
        <w:pStyle w:val="a9"/>
        <w:ind w:firstLine="283"/>
      </w:pPr>
      <w:r>
        <w:rPr>
          <w:rFonts w:hint="eastAsia"/>
        </w:rPr>
        <w:t>Win32API</w:t>
      </w:r>
      <w:r>
        <w:rPr>
          <w:rFonts w:hint="eastAsia"/>
        </w:rPr>
        <w:t>でモニターを行うには、「イベント」を使用する。</w:t>
      </w:r>
    </w:p>
    <w:p w14:paraId="2D243186" w14:textId="4325C57A" w:rsidR="006D2982" w:rsidRPr="006D2982" w:rsidRDefault="006D2982" w:rsidP="006D2982">
      <w:pPr>
        <w:pStyle w:val="a9"/>
        <w:ind w:firstLine="283"/>
      </w:pPr>
      <w:r>
        <w:rPr>
          <w:rFonts w:hint="eastAsia"/>
        </w:rPr>
        <w:t>イベントは条件変数に比べてシンプルに使用することができるが、</w:t>
      </w:r>
      <w:r w:rsidR="00D4166A">
        <w:rPr>
          <w:rFonts w:hint="eastAsia"/>
        </w:rPr>
        <w:t>単なる通知（「シグナル状態」と呼ぶ）しかできないので、スレッド間で相互に通知しあうような場合はそれぞれのイベントを設ける必要がある。（条件変数は任意の変数で状態</w:t>
      </w:r>
      <w:r w:rsidR="005D1B1D">
        <w:rPr>
          <w:rFonts w:hint="eastAsia"/>
        </w:rPr>
        <w:t>を管理す</w:t>
      </w:r>
      <w:r w:rsidR="00D4166A">
        <w:rPr>
          <w:rFonts w:hint="eastAsia"/>
        </w:rPr>
        <w:t>るので共用できる）</w:t>
      </w:r>
    </w:p>
    <w:p w14:paraId="27825797" w14:textId="218E9F2B" w:rsidR="0036070F" w:rsidRDefault="0036070F" w:rsidP="0036070F">
      <w:pPr>
        <w:pStyle w:val="3"/>
      </w:pPr>
      <w:bookmarkStart w:id="132" w:name="_Toc378866169"/>
      <w:r>
        <w:rPr>
          <w:rFonts w:hint="eastAsia"/>
        </w:rPr>
        <w:t>Win32API</w:t>
      </w:r>
      <w:r>
        <w:rPr>
          <w:rFonts w:hint="eastAsia"/>
        </w:rPr>
        <w:t>版（名前なし）</w:t>
      </w:r>
      <w:bookmarkEnd w:id="132"/>
    </w:p>
    <w:p w14:paraId="6C08E70E" w14:textId="6D54192B" w:rsidR="00D4166A" w:rsidRDefault="00D4166A" w:rsidP="00D4166A">
      <w:pPr>
        <w:pStyle w:val="aa"/>
        <w:ind w:left="447" w:firstLine="283"/>
      </w:pPr>
      <w:r>
        <w:t>Win32API</w:t>
      </w:r>
      <w:r>
        <w:t>版の</w:t>
      </w:r>
      <w:r>
        <w:rPr>
          <w:rFonts w:hint="eastAsia"/>
        </w:rPr>
        <w:t>イベント</w:t>
      </w:r>
      <w:r>
        <w:t>。</w:t>
      </w:r>
    </w:p>
    <w:p w14:paraId="3BACCD45" w14:textId="55881BBC" w:rsidR="00971C80" w:rsidRDefault="00971C80" w:rsidP="00971C80">
      <w:pPr>
        <w:pStyle w:val="aa"/>
        <w:keepNext/>
        <w:widowControl/>
        <w:spacing w:beforeLines="50" w:before="180"/>
        <w:ind w:leftChars="203" w:left="447" w:hangingChars="10" w:hanging="21"/>
      </w:pPr>
      <w:r>
        <w:t>Win32API</w:t>
      </w:r>
      <w:r>
        <w:rPr>
          <w:rFonts w:hint="eastAsia"/>
        </w:rPr>
        <w:t>版</w:t>
      </w:r>
      <w:r w:rsidR="006D48EB">
        <w:rPr>
          <w:rFonts w:hint="eastAsia"/>
        </w:rPr>
        <w:t>イベント</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33B0C8B" w14:textId="77777777" w:rsidTr="00874659">
        <w:tc>
          <w:tcPr>
            <w:tcW w:w="8494" w:type="dxa"/>
          </w:tcPr>
          <w:p w14:paraId="20612D3F" w14:textId="77777777" w:rsidR="006D48EB" w:rsidRDefault="006D48EB" w:rsidP="006D48EB">
            <w:pPr>
              <w:pStyle w:val="3-"/>
            </w:pPr>
            <w:r>
              <w:t>#include &lt;stdio.h&gt;</w:t>
            </w:r>
          </w:p>
          <w:p w14:paraId="4B11806F" w14:textId="77777777" w:rsidR="006D48EB" w:rsidRDefault="006D48EB" w:rsidP="006D48EB">
            <w:pPr>
              <w:pStyle w:val="3-"/>
            </w:pPr>
            <w:r>
              <w:t>#include &lt;stdlib.h&gt;</w:t>
            </w:r>
          </w:p>
          <w:p w14:paraId="79790527" w14:textId="77777777" w:rsidR="006D48EB" w:rsidRDefault="006D48EB" w:rsidP="006D48EB">
            <w:pPr>
              <w:pStyle w:val="3-"/>
            </w:pPr>
          </w:p>
          <w:p w14:paraId="32C79969" w14:textId="77777777" w:rsidR="006D48EB" w:rsidRPr="005D1B1D" w:rsidRDefault="006D48EB" w:rsidP="006D48EB">
            <w:pPr>
              <w:pStyle w:val="3-"/>
              <w:rPr>
                <w:color w:val="FF0000"/>
              </w:rPr>
            </w:pPr>
            <w:r w:rsidRPr="005D1B1D">
              <w:rPr>
                <w:color w:val="FF0000"/>
              </w:rPr>
              <w:t>#include &lt;Windows.h&gt;</w:t>
            </w:r>
          </w:p>
          <w:p w14:paraId="2E552EE2" w14:textId="77777777" w:rsidR="006D48EB" w:rsidRDefault="006D48EB" w:rsidP="006D48EB">
            <w:pPr>
              <w:pStyle w:val="3-"/>
            </w:pPr>
            <w:r>
              <w:lastRenderedPageBreak/>
              <w:t>#include &lt;Process.h&gt;</w:t>
            </w:r>
          </w:p>
          <w:p w14:paraId="14F4507F" w14:textId="77777777" w:rsidR="006D48EB" w:rsidRDefault="006D48EB" w:rsidP="006D48EB">
            <w:pPr>
              <w:pStyle w:val="3-"/>
            </w:pPr>
          </w:p>
          <w:p w14:paraId="7BC0DB0B" w14:textId="77777777" w:rsidR="006D48EB" w:rsidRPr="005D1B1D" w:rsidRDefault="006D48EB" w:rsidP="006D48EB">
            <w:pPr>
              <w:pStyle w:val="3-"/>
              <w:rPr>
                <w:color w:val="00B050"/>
              </w:rPr>
            </w:pPr>
            <w:r w:rsidRPr="005D1B1D">
              <w:rPr>
                <w:rFonts w:hint="eastAsia"/>
                <w:color w:val="00B050"/>
              </w:rPr>
              <w:t>//スレッド情報</w:t>
            </w:r>
          </w:p>
          <w:p w14:paraId="30A03D11" w14:textId="77777777" w:rsidR="006D48EB" w:rsidRDefault="006D48EB" w:rsidP="006D48EB">
            <w:pPr>
              <w:pStyle w:val="3-"/>
            </w:pPr>
            <w:r>
              <w:rPr>
                <w:rFonts w:hint="eastAsia"/>
              </w:rPr>
              <w:t xml:space="preserve">static const int FOLLOW_THREAD_MAX = 10;          </w:t>
            </w:r>
            <w:r w:rsidRPr="005D1B1D">
              <w:rPr>
                <w:rFonts w:hint="eastAsia"/>
                <w:color w:val="00B050"/>
              </w:rPr>
              <w:t>//後続スレッド最大数</w:t>
            </w:r>
          </w:p>
          <w:p w14:paraId="0E5389A0" w14:textId="77777777" w:rsidR="006D48EB" w:rsidRDefault="006D48EB" w:rsidP="006D48EB">
            <w:pPr>
              <w:pStyle w:val="3-"/>
            </w:pPr>
            <w:r>
              <w:rPr>
                <w:rFonts w:hint="eastAsia"/>
              </w:rPr>
              <w:t xml:space="preserve">static volatile LONG s_followThreadNum = 0;       </w:t>
            </w:r>
            <w:r w:rsidRPr="005D1B1D">
              <w:rPr>
                <w:rFonts w:hint="eastAsia"/>
                <w:color w:val="00B050"/>
              </w:rPr>
              <w:t>//後続スレッド数</w:t>
            </w:r>
          </w:p>
          <w:p w14:paraId="35D36770" w14:textId="77777777" w:rsidR="006D48EB" w:rsidRPr="005D1B1D" w:rsidRDefault="006D48EB" w:rsidP="006D48EB">
            <w:pPr>
              <w:pStyle w:val="3-"/>
              <w:rPr>
                <w:color w:val="00B050"/>
              </w:rPr>
            </w:pPr>
            <w:r>
              <w:rPr>
                <w:rFonts w:hint="eastAsia"/>
              </w:rPr>
              <w:t xml:space="preserve">static volatile LONG s_followThreadNo = 0;        </w:t>
            </w:r>
            <w:r w:rsidRPr="005D1B1D">
              <w:rPr>
                <w:rFonts w:hint="eastAsia"/>
                <w:color w:val="00B050"/>
              </w:rPr>
              <w:t>//後続スレッド番号発番用</w:t>
            </w:r>
          </w:p>
          <w:p w14:paraId="0A3402E4" w14:textId="77777777" w:rsidR="006D48EB" w:rsidRDefault="006D48EB" w:rsidP="006D48EB">
            <w:pPr>
              <w:pStyle w:val="3-"/>
            </w:pPr>
            <w:r>
              <w:rPr>
                <w:rFonts w:hint="eastAsia"/>
              </w:rPr>
              <w:t>static volatile bool s_IsQuirProiorThread = false;</w:t>
            </w:r>
            <w:r w:rsidRPr="005D1B1D">
              <w:rPr>
                <w:rFonts w:hint="eastAsia"/>
                <w:color w:val="00B050"/>
              </w:rPr>
              <w:t>//先行スレッド終了フラグ</w:t>
            </w:r>
          </w:p>
          <w:p w14:paraId="085F9815" w14:textId="77777777" w:rsidR="006D48EB" w:rsidRDefault="006D48EB" w:rsidP="006D48EB">
            <w:pPr>
              <w:pStyle w:val="3-"/>
            </w:pPr>
          </w:p>
          <w:p w14:paraId="565A1A65" w14:textId="77777777" w:rsidR="006D48EB" w:rsidRDefault="006D48EB" w:rsidP="006D48EB">
            <w:pPr>
              <w:pStyle w:val="3-"/>
            </w:pPr>
            <w:r w:rsidRPr="005D1B1D">
              <w:rPr>
                <w:rFonts w:hint="eastAsia"/>
                <w:color w:val="00B050"/>
              </w:rPr>
              <w:t>//イベントハンドル</w:t>
            </w:r>
          </w:p>
          <w:p w14:paraId="59B37A71" w14:textId="77777777" w:rsidR="006D48EB" w:rsidRDefault="006D48EB" w:rsidP="006D48EB">
            <w:pPr>
              <w:pStyle w:val="3-"/>
            </w:pPr>
            <w:r w:rsidRPr="005D1B1D">
              <w:rPr>
                <w:rFonts w:hint="eastAsia"/>
                <w:color w:val="FF0000"/>
              </w:rPr>
              <w:t>static HANDLE s_hPriorEvent[FOLLOW_THREAD_MAX];</w:t>
            </w:r>
            <w:r>
              <w:rPr>
                <w:rFonts w:hint="eastAsia"/>
              </w:rPr>
              <w:t xml:space="preserve"> </w:t>
            </w:r>
            <w:r w:rsidRPr="005D1B1D">
              <w:rPr>
                <w:rFonts w:hint="eastAsia"/>
                <w:color w:val="00B050"/>
              </w:rPr>
              <w:t>//先行スレッド処理完了イベント</w:t>
            </w:r>
          </w:p>
          <w:p w14:paraId="556D3484" w14:textId="77777777" w:rsidR="006D48EB" w:rsidRDefault="006D48EB" w:rsidP="006D48EB">
            <w:pPr>
              <w:pStyle w:val="3-"/>
            </w:pPr>
            <w:r w:rsidRPr="005D1B1D">
              <w:rPr>
                <w:rFonts w:hint="eastAsia"/>
                <w:color w:val="FF0000"/>
              </w:rPr>
              <w:t>static HANDLE s_hFollowEvent[FOLLOW_THREAD_MAX];</w:t>
            </w:r>
            <w:r w:rsidRPr="005D1B1D">
              <w:rPr>
                <w:rFonts w:hint="eastAsia"/>
                <w:color w:val="00B050"/>
              </w:rPr>
              <w:t>//後続スレッド処理完了イベント</w:t>
            </w:r>
          </w:p>
          <w:p w14:paraId="59848245" w14:textId="77777777" w:rsidR="006D48EB" w:rsidRDefault="006D48EB" w:rsidP="006D48EB">
            <w:pPr>
              <w:pStyle w:val="3-"/>
            </w:pPr>
          </w:p>
          <w:p w14:paraId="4B86747F" w14:textId="77777777" w:rsidR="006D48EB" w:rsidRPr="005D1B1D" w:rsidRDefault="006D48EB" w:rsidP="006D48EB">
            <w:pPr>
              <w:pStyle w:val="3-"/>
              <w:rPr>
                <w:color w:val="00B050"/>
              </w:rPr>
            </w:pPr>
            <w:r w:rsidRPr="005D1B1D">
              <w:rPr>
                <w:rFonts w:hint="eastAsia"/>
                <w:color w:val="00B050"/>
              </w:rPr>
              <w:t>//共有データ</w:t>
            </w:r>
          </w:p>
          <w:p w14:paraId="00300767" w14:textId="77777777" w:rsidR="006D48EB" w:rsidRDefault="006D48EB" w:rsidP="006D48EB">
            <w:pPr>
              <w:pStyle w:val="3-"/>
            </w:pPr>
            <w:r>
              <w:t>static int s_commonData = 0;</w:t>
            </w:r>
          </w:p>
          <w:p w14:paraId="4D98B709" w14:textId="77777777" w:rsidR="006D48EB" w:rsidRDefault="006D48EB" w:rsidP="006D48EB">
            <w:pPr>
              <w:pStyle w:val="3-"/>
            </w:pPr>
          </w:p>
          <w:p w14:paraId="76B2AC15" w14:textId="77777777" w:rsidR="006D48EB" w:rsidRPr="005D1B1D" w:rsidRDefault="006D48EB" w:rsidP="006D48EB">
            <w:pPr>
              <w:pStyle w:val="3-"/>
              <w:rPr>
                <w:color w:val="00B050"/>
              </w:rPr>
            </w:pPr>
            <w:r w:rsidRPr="005D1B1D">
              <w:rPr>
                <w:rFonts w:hint="eastAsia"/>
                <w:color w:val="00B050"/>
              </w:rPr>
              <w:t>//スレッド固有データ</w:t>
            </w:r>
          </w:p>
          <w:p w14:paraId="3F80ABB9" w14:textId="77777777" w:rsidR="006D48EB" w:rsidRDefault="006D48EB" w:rsidP="006D48EB">
            <w:pPr>
              <w:pStyle w:val="3-"/>
            </w:pPr>
            <w:r>
              <w:t>__declspec(thread) int s_tlsData = 0;</w:t>
            </w:r>
          </w:p>
          <w:p w14:paraId="4648A90E" w14:textId="77777777" w:rsidR="006D48EB" w:rsidRDefault="006D48EB" w:rsidP="006D48EB">
            <w:pPr>
              <w:pStyle w:val="3-"/>
            </w:pPr>
          </w:p>
          <w:p w14:paraId="6C8A578C" w14:textId="77777777" w:rsidR="006D48EB" w:rsidRPr="005D1B1D" w:rsidRDefault="006D48EB" w:rsidP="006D48EB">
            <w:pPr>
              <w:pStyle w:val="3-"/>
              <w:rPr>
                <w:color w:val="00B050"/>
              </w:rPr>
            </w:pPr>
            <w:r w:rsidRPr="005D1B1D">
              <w:rPr>
                <w:rFonts w:hint="eastAsia"/>
                <w:color w:val="00B050"/>
              </w:rPr>
              <w:t>//【処理説明】</w:t>
            </w:r>
          </w:p>
          <w:p w14:paraId="124D916B" w14:textId="77777777" w:rsidR="006D48EB" w:rsidRPr="005D1B1D" w:rsidRDefault="006D48EB" w:rsidP="006D48EB">
            <w:pPr>
              <w:pStyle w:val="3-"/>
              <w:rPr>
                <w:color w:val="00B050"/>
              </w:rPr>
            </w:pPr>
            <w:r w:rsidRPr="005D1B1D">
              <w:rPr>
                <w:rFonts w:hint="eastAsia"/>
                <w:color w:val="00B050"/>
              </w:rPr>
              <w:t>//先行スレッドが共有データを作成し、それが完了したら</w:t>
            </w:r>
          </w:p>
          <w:p w14:paraId="44D07D94" w14:textId="77777777" w:rsidR="006D48EB" w:rsidRPr="005D1B1D" w:rsidRDefault="006D48EB" w:rsidP="006D48EB">
            <w:pPr>
              <w:pStyle w:val="3-"/>
              <w:rPr>
                <w:color w:val="00B050"/>
              </w:rPr>
            </w:pPr>
            <w:r w:rsidRPr="005D1B1D">
              <w:rPr>
                <w:rFonts w:hint="eastAsia"/>
                <w:color w:val="00B050"/>
              </w:rPr>
              <w:t>//複数の後続スレッドがスタート。</w:t>
            </w:r>
          </w:p>
          <w:p w14:paraId="0D6E6A17" w14:textId="77777777" w:rsidR="006D48EB" w:rsidRPr="005D1B1D" w:rsidRDefault="006D48EB" w:rsidP="006D48EB">
            <w:pPr>
              <w:pStyle w:val="3-"/>
              <w:rPr>
                <w:color w:val="00B050"/>
              </w:rPr>
            </w:pPr>
            <w:r w:rsidRPr="005D1B1D">
              <w:rPr>
                <w:rFonts w:hint="eastAsia"/>
                <w:color w:val="00B050"/>
              </w:rPr>
              <w:t>//後続スレッドは共有データを読み込むだけのため、並列で動作。</w:t>
            </w:r>
          </w:p>
          <w:p w14:paraId="5FE8A73B" w14:textId="77777777" w:rsidR="006D48EB" w:rsidRPr="005D1B1D" w:rsidRDefault="006D48EB" w:rsidP="006D48EB">
            <w:pPr>
              <w:pStyle w:val="3-"/>
              <w:rPr>
                <w:color w:val="00B050"/>
              </w:rPr>
            </w:pPr>
            <w:r w:rsidRPr="005D1B1D">
              <w:rPr>
                <w:rFonts w:hint="eastAsia"/>
                <w:color w:val="00B050"/>
              </w:rPr>
              <w:t>//後続スレッドの処理が全て完了したら、また先行スレッドが稼働。</w:t>
            </w:r>
          </w:p>
          <w:p w14:paraId="7B646915" w14:textId="77777777" w:rsidR="006D48EB" w:rsidRPr="005D1B1D" w:rsidRDefault="006D48EB" w:rsidP="006D48EB">
            <w:pPr>
              <w:pStyle w:val="3-"/>
              <w:rPr>
                <w:color w:val="00B050"/>
              </w:rPr>
            </w:pPr>
            <w:r w:rsidRPr="005D1B1D">
              <w:rPr>
                <w:rFonts w:hint="eastAsia"/>
                <w:color w:val="00B050"/>
              </w:rPr>
              <w:t>//以上を何度か繰り返し、先行スレッドが終了したら全スレッド終了。</w:t>
            </w:r>
          </w:p>
          <w:p w14:paraId="562044FC" w14:textId="77777777" w:rsidR="006D48EB" w:rsidRPr="005D1B1D" w:rsidRDefault="006D48EB" w:rsidP="006D48EB">
            <w:pPr>
              <w:pStyle w:val="3-"/>
              <w:rPr>
                <w:color w:val="00B050"/>
              </w:rPr>
            </w:pPr>
            <w:r w:rsidRPr="005D1B1D">
              <w:rPr>
                <w:rFonts w:hint="eastAsia"/>
                <w:color w:val="00B050"/>
              </w:rPr>
              <w:t>//※メインループ⇒描画スレッドのようなリレー処理への応用を想定。</w:t>
            </w:r>
          </w:p>
          <w:p w14:paraId="2F036937" w14:textId="77777777" w:rsidR="006D48EB" w:rsidRDefault="006D48EB" w:rsidP="006D48EB">
            <w:pPr>
              <w:pStyle w:val="3-"/>
            </w:pPr>
          </w:p>
          <w:p w14:paraId="30E82B83" w14:textId="77777777" w:rsidR="006D48EB" w:rsidRPr="005D1B1D" w:rsidRDefault="006D48EB" w:rsidP="006D48EB">
            <w:pPr>
              <w:pStyle w:val="3-"/>
              <w:rPr>
                <w:color w:val="00B050"/>
              </w:rPr>
            </w:pPr>
            <w:r w:rsidRPr="005D1B1D">
              <w:rPr>
                <w:rFonts w:hint="eastAsia"/>
                <w:color w:val="00B050"/>
              </w:rPr>
              <w:t>//先行スレッド</w:t>
            </w:r>
          </w:p>
          <w:p w14:paraId="55DA13D6" w14:textId="77777777" w:rsidR="006D48EB" w:rsidRDefault="006D48EB" w:rsidP="006D48EB">
            <w:pPr>
              <w:pStyle w:val="3-"/>
            </w:pPr>
            <w:r>
              <w:t>unsigned int WINAPI priorThreadFunc(void* param_p)</w:t>
            </w:r>
          </w:p>
          <w:p w14:paraId="2A37CB04" w14:textId="77777777" w:rsidR="006D48EB" w:rsidRDefault="006D48EB" w:rsidP="006D48EB">
            <w:pPr>
              <w:pStyle w:val="3-"/>
            </w:pPr>
            <w:r>
              <w:t>{</w:t>
            </w:r>
          </w:p>
          <w:p w14:paraId="39741CDD" w14:textId="77777777" w:rsidR="006D48EB" w:rsidRDefault="006D48EB" w:rsidP="006D48EB">
            <w:pPr>
              <w:pStyle w:val="3-"/>
            </w:pPr>
            <w:r>
              <w:rPr>
                <w:rFonts w:hint="eastAsia"/>
              </w:rPr>
              <w:tab/>
            </w:r>
            <w:r w:rsidRPr="005D1B1D">
              <w:rPr>
                <w:rFonts w:hint="eastAsia"/>
                <w:color w:val="00B050"/>
              </w:rPr>
              <w:t>//パラメータ受け取り</w:t>
            </w:r>
          </w:p>
          <w:p w14:paraId="36841DE8" w14:textId="77777777" w:rsidR="006D48EB" w:rsidRDefault="006D48EB" w:rsidP="006D48EB">
            <w:pPr>
              <w:pStyle w:val="3-"/>
            </w:pPr>
            <w:r>
              <w:tab/>
              <w:t>const char* name = static_cast&lt;const char*&gt;(param_p);</w:t>
            </w:r>
          </w:p>
          <w:p w14:paraId="057C1C09" w14:textId="77777777" w:rsidR="006D48EB" w:rsidRDefault="006D48EB" w:rsidP="006D48EB">
            <w:pPr>
              <w:pStyle w:val="3-"/>
            </w:pPr>
          </w:p>
          <w:p w14:paraId="054C3514" w14:textId="77777777" w:rsidR="006D48EB" w:rsidRPr="005D1B1D" w:rsidRDefault="006D48EB" w:rsidP="006D48EB">
            <w:pPr>
              <w:pStyle w:val="3-"/>
              <w:rPr>
                <w:color w:val="00B050"/>
              </w:rPr>
            </w:pPr>
            <w:r>
              <w:rPr>
                <w:rFonts w:hint="eastAsia"/>
              </w:rPr>
              <w:tab/>
            </w:r>
            <w:r w:rsidRPr="005D1B1D">
              <w:rPr>
                <w:rFonts w:hint="eastAsia"/>
                <w:color w:val="00B050"/>
              </w:rPr>
              <w:t>//開始</w:t>
            </w:r>
          </w:p>
          <w:p w14:paraId="579CEF65" w14:textId="77777777" w:rsidR="006D48EB" w:rsidRDefault="006D48EB" w:rsidP="006D48EB">
            <w:pPr>
              <w:pStyle w:val="3-"/>
            </w:pPr>
            <w:r>
              <w:tab/>
              <w:t>printf("- begin:(P)%s -\n", name);</w:t>
            </w:r>
          </w:p>
          <w:p w14:paraId="3A98D932" w14:textId="77777777" w:rsidR="006D48EB" w:rsidRDefault="006D48EB" w:rsidP="006D48EB">
            <w:pPr>
              <w:pStyle w:val="3-"/>
            </w:pPr>
            <w:r>
              <w:tab/>
              <w:t>fflush(stdout);</w:t>
            </w:r>
          </w:p>
          <w:p w14:paraId="14D13566" w14:textId="77777777" w:rsidR="006D48EB" w:rsidRDefault="006D48EB" w:rsidP="006D48EB">
            <w:pPr>
              <w:pStyle w:val="3-"/>
            </w:pPr>
          </w:p>
          <w:p w14:paraId="38FA428D" w14:textId="77777777" w:rsidR="006D48EB" w:rsidRDefault="006D48EB" w:rsidP="006D48EB">
            <w:pPr>
              <w:pStyle w:val="3-"/>
            </w:pPr>
            <w:r>
              <w:rPr>
                <w:rFonts w:hint="eastAsia"/>
              </w:rPr>
              <w:tab/>
            </w:r>
            <w:r w:rsidRPr="005D1B1D">
              <w:rPr>
                <w:rFonts w:hint="eastAsia"/>
                <w:color w:val="00B050"/>
              </w:rPr>
              <w:t>//初期化</w:t>
            </w:r>
          </w:p>
          <w:p w14:paraId="73D7F369" w14:textId="77777777" w:rsidR="006D48EB" w:rsidRDefault="006D48EB" w:rsidP="006D48EB">
            <w:pPr>
              <w:pStyle w:val="3-"/>
            </w:pPr>
            <w:r>
              <w:rPr>
                <w:rFonts w:hint="eastAsia"/>
              </w:rPr>
              <w:tab/>
              <w:t>s_IsQuirProiorThread = false;</w:t>
            </w:r>
            <w:r w:rsidRPr="005D1B1D">
              <w:rPr>
                <w:rFonts w:hint="eastAsia"/>
                <w:color w:val="00B050"/>
              </w:rPr>
              <w:t>//先行処理終了フラグ</w:t>
            </w:r>
          </w:p>
          <w:p w14:paraId="3EA1FB54" w14:textId="77777777" w:rsidR="006D48EB" w:rsidRDefault="006D48EB" w:rsidP="006D48EB">
            <w:pPr>
              <w:pStyle w:val="3-"/>
            </w:pPr>
          </w:p>
          <w:p w14:paraId="6733ACD7" w14:textId="77777777" w:rsidR="006D48EB" w:rsidRPr="005D1B1D" w:rsidRDefault="006D48EB" w:rsidP="006D48EB">
            <w:pPr>
              <w:pStyle w:val="3-"/>
              <w:rPr>
                <w:color w:val="00B050"/>
              </w:rPr>
            </w:pPr>
            <w:r>
              <w:rPr>
                <w:rFonts w:hint="eastAsia"/>
              </w:rPr>
              <w:tab/>
            </w:r>
            <w:r w:rsidRPr="005D1B1D">
              <w:rPr>
                <w:rFonts w:hint="eastAsia"/>
                <w:color w:val="00B050"/>
              </w:rPr>
              <w:t>//処理</w:t>
            </w:r>
          </w:p>
          <w:p w14:paraId="447AA074" w14:textId="77777777" w:rsidR="006D48EB" w:rsidRDefault="006D48EB" w:rsidP="006D48EB">
            <w:pPr>
              <w:pStyle w:val="3-"/>
            </w:pPr>
            <w:r>
              <w:tab/>
              <w:t>static const int LOOP_COUNT_MAX = 3;</w:t>
            </w:r>
          </w:p>
          <w:p w14:paraId="2F6A4EA5" w14:textId="77777777" w:rsidR="006D48EB" w:rsidRDefault="006D48EB" w:rsidP="006D48EB">
            <w:pPr>
              <w:pStyle w:val="3-"/>
            </w:pPr>
            <w:r>
              <w:tab/>
              <w:t>int loop_counter = 0;</w:t>
            </w:r>
          </w:p>
          <w:p w14:paraId="1C57D4E1" w14:textId="77777777" w:rsidR="006D48EB" w:rsidRDefault="006D48EB" w:rsidP="006D48EB">
            <w:pPr>
              <w:pStyle w:val="3-"/>
            </w:pPr>
            <w:r>
              <w:tab/>
              <w:t>while (1)</w:t>
            </w:r>
          </w:p>
          <w:p w14:paraId="708E7368" w14:textId="77777777" w:rsidR="006D48EB" w:rsidRDefault="006D48EB" w:rsidP="006D48EB">
            <w:pPr>
              <w:pStyle w:val="3-"/>
            </w:pPr>
            <w:r>
              <w:tab/>
              <w:t>{</w:t>
            </w:r>
          </w:p>
          <w:p w14:paraId="23EE5B6A" w14:textId="77777777" w:rsidR="006D48EB" w:rsidRDefault="006D48EB" w:rsidP="006D48EB">
            <w:pPr>
              <w:pStyle w:val="3-"/>
            </w:pPr>
            <w:r>
              <w:rPr>
                <w:rFonts w:hint="eastAsia"/>
              </w:rPr>
              <w:tab/>
            </w:r>
            <w:r>
              <w:rPr>
                <w:rFonts w:hint="eastAsia"/>
              </w:rPr>
              <w:tab/>
            </w:r>
            <w:r w:rsidRPr="005D1B1D">
              <w:rPr>
                <w:rFonts w:hint="eastAsia"/>
                <w:color w:val="00B050"/>
              </w:rPr>
              <w:t>//全後続スレッド処理完了待ち</w:t>
            </w:r>
          </w:p>
          <w:p w14:paraId="0A35A417" w14:textId="77777777" w:rsidR="006D48EB" w:rsidRPr="005D1B1D" w:rsidRDefault="006D48EB" w:rsidP="006D48EB">
            <w:pPr>
              <w:pStyle w:val="3-"/>
              <w:rPr>
                <w:color w:val="FF0000"/>
              </w:rPr>
            </w:pPr>
            <w:r>
              <w:tab/>
            </w:r>
            <w:r>
              <w:tab/>
            </w:r>
            <w:r w:rsidRPr="005D1B1D">
              <w:rPr>
                <w:color w:val="FF0000"/>
              </w:rPr>
              <w:t>WaitForMultipleObjects(s_followThreadNum, s_hFollowEvent, true, INFINITE);</w:t>
            </w:r>
          </w:p>
          <w:p w14:paraId="2B865A94"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46E4AAC5" w14:textId="77777777" w:rsidR="006D48EB" w:rsidRPr="00280CEB" w:rsidRDefault="006D48EB" w:rsidP="006D48EB">
            <w:pPr>
              <w:pStyle w:val="3-"/>
            </w:pPr>
          </w:p>
          <w:p w14:paraId="4D782C0B" w14:textId="77777777" w:rsidR="006D48EB" w:rsidRPr="005D1B1D" w:rsidRDefault="006D48EB" w:rsidP="006D48EB">
            <w:pPr>
              <w:pStyle w:val="3-"/>
              <w:rPr>
                <w:color w:val="00B050"/>
              </w:rPr>
            </w:pPr>
            <w:r>
              <w:rPr>
                <w:rFonts w:hint="eastAsia"/>
              </w:rPr>
              <w:tab/>
            </w:r>
            <w:r>
              <w:rPr>
                <w:rFonts w:hint="eastAsia"/>
              </w:rPr>
              <w:tab/>
            </w:r>
            <w:r w:rsidRPr="005D1B1D">
              <w:rPr>
                <w:rFonts w:hint="eastAsia"/>
                <w:color w:val="00B050"/>
              </w:rPr>
              <w:t>//ループカウンタ進行＆終了判定</w:t>
            </w:r>
          </w:p>
          <w:p w14:paraId="163E9217" w14:textId="77777777" w:rsidR="006D48EB" w:rsidRDefault="006D48EB" w:rsidP="006D48EB">
            <w:pPr>
              <w:pStyle w:val="3-"/>
            </w:pPr>
            <w:r>
              <w:tab/>
            </w:r>
            <w:r>
              <w:tab/>
              <w:t>if (loop_counter++ == LOOP_COUNT_MAX)</w:t>
            </w:r>
          </w:p>
          <w:p w14:paraId="79774C00" w14:textId="77777777" w:rsidR="006D48EB" w:rsidRDefault="006D48EB" w:rsidP="006D48EB">
            <w:pPr>
              <w:pStyle w:val="3-"/>
            </w:pPr>
            <w:r>
              <w:tab/>
            </w:r>
            <w:r>
              <w:tab/>
              <w:t>{</w:t>
            </w:r>
          </w:p>
          <w:p w14:paraId="70AB9F6C"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//処理終了</w:t>
            </w:r>
          </w:p>
          <w:p w14:paraId="030FE328" w14:textId="77777777" w:rsidR="006D48EB" w:rsidRDefault="006D48EB" w:rsidP="006D48EB">
            <w:pPr>
              <w:pStyle w:val="3-"/>
            </w:pPr>
            <w:r>
              <w:tab/>
            </w:r>
            <w:r>
              <w:tab/>
            </w:r>
            <w:r>
              <w:tab/>
              <w:t>printf("(P)%s: [QUIT]\n", name);</w:t>
            </w:r>
          </w:p>
          <w:p w14:paraId="138A1ED2" w14:textId="77777777" w:rsidR="006D48EB" w:rsidRDefault="006D48EB" w:rsidP="006D48EB">
            <w:pPr>
              <w:pStyle w:val="3-"/>
            </w:pPr>
            <w:r>
              <w:tab/>
            </w:r>
            <w:r>
              <w:tab/>
            </w:r>
            <w:r>
              <w:tab/>
              <w:t>fflush(stdout);</w:t>
            </w:r>
          </w:p>
          <w:p w14:paraId="34CD14FD" w14:textId="77777777" w:rsidR="006D48EB" w:rsidRDefault="006D48EB" w:rsidP="006D48EB">
            <w:pPr>
              <w:pStyle w:val="3-"/>
            </w:pPr>
            <w:r>
              <w:tab/>
            </w:r>
            <w:r>
              <w:tab/>
            </w:r>
            <w:r>
              <w:tab/>
            </w:r>
          </w:p>
          <w:p w14:paraId="3AAB0F51" w14:textId="77777777" w:rsidR="006D48EB" w:rsidRDefault="006D48EB" w:rsidP="006D48EB">
            <w:pPr>
              <w:pStyle w:val="3-"/>
            </w:pPr>
            <w:r>
              <w:rPr>
                <w:rFonts w:hint="eastAsia"/>
              </w:rPr>
              <w:tab/>
            </w:r>
            <w:r>
              <w:rPr>
                <w:rFonts w:hint="eastAsia"/>
              </w:rPr>
              <w:tab/>
            </w:r>
            <w:r>
              <w:rPr>
                <w:rFonts w:hint="eastAsia"/>
              </w:rPr>
              <w:tab/>
            </w:r>
            <w:r w:rsidRPr="005D1B1D">
              <w:rPr>
                <w:rFonts w:hint="eastAsia"/>
                <w:color w:val="00B050"/>
              </w:rPr>
              <w:t>//先行スレッド終了フラグ</w:t>
            </w:r>
          </w:p>
          <w:p w14:paraId="4F77755C" w14:textId="77777777" w:rsidR="006D48EB" w:rsidRDefault="006D48EB" w:rsidP="006D48EB">
            <w:pPr>
              <w:pStyle w:val="3-"/>
            </w:pPr>
            <w:r>
              <w:tab/>
            </w:r>
            <w:r>
              <w:tab/>
            </w:r>
            <w:r>
              <w:tab/>
              <w:t>s_IsQuirProiorThread = true;</w:t>
            </w:r>
          </w:p>
          <w:p w14:paraId="34DE2995" w14:textId="77777777" w:rsidR="006D48EB" w:rsidRDefault="006D48EB" w:rsidP="006D48EB">
            <w:pPr>
              <w:pStyle w:val="3-"/>
            </w:pPr>
            <w:r>
              <w:tab/>
            </w:r>
            <w:r>
              <w:tab/>
            </w:r>
            <w:r>
              <w:tab/>
            </w:r>
          </w:p>
          <w:p w14:paraId="49EE06D4"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//先行スレッド処理完了イベントセット</w:t>
            </w:r>
          </w:p>
          <w:p w14:paraId="4B88DAB7" w14:textId="77777777" w:rsidR="006D48EB" w:rsidRDefault="006D48EB" w:rsidP="006D48EB">
            <w:pPr>
              <w:pStyle w:val="3-"/>
            </w:pPr>
            <w:r>
              <w:tab/>
            </w:r>
            <w:r>
              <w:tab/>
            </w:r>
            <w:r>
              <w:tab/>
              <w:t>for (int i = 0; i &lt; s_followThreadNum; ++i)</w:t>
            </w:r>
          </w:p>
          <w:p w14:paraId="5C3B874E" w14:textId="77777777" w:rsidR="006D48EB" w:rsidRPr="00134DCF" w:rsidRDefault="006D48EB" w:rsidP="006D48EB">
            <w:pPr>
              <w:pStyle w:val="3-"/>
              <w:rPr>
                <w:color w:val="FF0000"/>
              </w:rPr>
            </w:pPr>
            <w:r>
              <w:tab/>
            </w:r>
            <w:r>
              <w:tab/>
            </w:r>
            <w:r>
              <w:tab/>
            </w:r>
            <w:r>
              <w:tab/>
            </w:r>
            <w:r w:rsidRPr="00134DCF">
              <w:rPr>
                <w:color w:val="FF0000"/>
              </w:rPr>
              <w:t>SetEvent(s_hPriorEvent[i]);</w:t>
            </w:r>
          </w:p>
          <w:p w14:paraId="72C29998" w14:textId="77777777" w:rsidR="006D48EB" w:rsidRDefault="006D48EB" w:rsidP="006D48EB">
            <w:pPr>
              <w:pStyle w:val="3-"/>
            </w:pPr>
          </w:p>
          <w:p w14:paraId="2E8B4964" w14:textId="77777777" w:rsidR="006D48EB" w:rsidRDefault="006D48EB" w:rsidP="006D48EB">
            <w:pPr>
              <w:pStyle w:val="3-"/>
            </w:pPr>
            <w:r>
              <w:tab/>
            </w:r>
            <w:r>
              <w:tab/>
            </w:r>
            <w:r>
              <w:tab/>
              <w:t>break;</w:t>
            </w:r>
          </w:p>
          <w:p w14:paraId="308B4DD5" w14:textId="77777777" w:rsidR="006D48EB" w:rsidRDefault="006D48EB" w:rsidP="006D48EB">
            <w:pPr>
              <w:pStyle w:val="3-"/>
            </w:pPr>
            <w:r>
              <w:tab/>
            </w:r>
            <w:r>
              <w:tab/>
              <w:t>}</w:t>
            </w:r>
          </w:p>
          <w:p w14:paraId="6B35A950" w14:textId="77777777" w:rsidR="006D48EB" w:rsidRDefault="006D48EB" w:rsidP="006D48EB">
            <w:pPr>
              <w:pStyle w:val="3-"/>
            </w:pPr>
          </w:p>
          <w:p w14:paraId="04AD401A" w14:textId="77777777" w:rsidR="006D48EB" w:rsidRPr="005D1B1D" w:rsidRDefault="006D48EB" w:rsidP="006D48EB">
            <w:pPr>
              <w:pStyle w:val="3-"/>
              <w:rPr>
                <w:color w:val="00B050"/>
              </w:rPr>
            </w:pPr>
            <w:r>
              <w:rPr>
                <w:rFonts w:hint="eastAsia"/>
              </w:rPr>
              <w:lastRenderedPageBreak/>
              <w:tab/>
            </w:r>
            <w:r>
              <w:rPr>
                <w:rFonts w:hint="eastAsia"/>
              </w:rPr>
              <w:tab/>
            </w:r>
            <w:r w:rsidRPr="005D1B1D">
              <w:rPr>
                <w:rFonts w:hint="eastAsia"/>
                <w:color w:val="00B050"/>
              </w:rPr>
              <w:t>//データ表示（前）</w:t>
            </w:r>
          </w:p>
          <w:p w14:paraId="0580D76D" w14:textId="77777777" w:rsidR="006D48EB" w:rsidRDefault="006D48EB" w:rsidP="006D48EB">
            <w:pPr>
              <w:pStyle w:val="3-"/>
            </w:pPr>
            <w:r>
              <w:tab/>
            </w:r>
            <w:r>
              <w:tab/>
              <w:t>printf("(P)%s: [BEFORE] commonData=%d, tlsData=%d\n", name, s_commonData, s_tlsData);</w:t>
            </w:r>
          </w:p>
          <w:p w14:paraId="3AD529FE" w14:textId="77777777" w:rsidR="006D48EB" w:rsidRDefault="006D48EB" w:rsidP="006D48EB">
            <w:pPr>
              <w:pStyle w:val="3-"/>
            </w:pPr>
            <w:r>
              <w:tab/>
            </w:r>
            <w:r>
              <w:tab/>
              <w:t>fflush(stdout);</w:t>
            </w:r>
          </w:p>
          <w:p w14:paraId="1EB8D45C" w14:textId="77777777" w:rsidR="006D48EB" w:rsidRDefault="006D48EB" w:rsidP="006D48EB">
            <w:pPr>
              <w:pStyle w:val="3-"/>
            </w:pPr>
          </w:p>
          <w:p w14:paraId="33B79428"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24BB87FE" w14:textId="77777777" w:rsidR="006D48EB" w:rsidRDefault="006D48EB" w:rsidP="006D48EB">
            <w:pPr>
              <w:pStyle w:val="3-"/>
            </w:pPr>
            <w:r>
              <w:tab/>
            </w:r>
            <w:r>
              <w:tab/>
              <w:t>int common_data = s_commonData;</w:t>
            </w:r>
          </w:p>
          <w:p w14:paraId="495CDD5C" w14:textId="77777777" w:rsidR="006D48EB" w:rsidRDefault="006D48EB" w:rsidP="006D48EB">
            <w:pPr>
              <w:pStyle w:val="3-"/>
            </w:pPr>
            <w:r>
              <w:tab/>
            </w:r>
            <w:r>
              <w:tab/>
              <w:t>int tls_data = s_tlsData;</w:t>
            </w:r>
          </w:p>
          <w:p w14:paraId="0AA4F435" w14:textId="77777777" w:rsidR="006D48EB" w:rsidRDefault="006D48EB" w:rsidP="006D48EB">
            <w:pPr>
              <w:pStyle w:val="3-"/>
            </w:pPr>
          </w:p>
          <w:p w14:paraId="75394A4D"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31E45CE4" w14:textId="77777777" w:rsidR="006D48EB" w:rsidRDefault="006D48EB" w:rsidP="006D48EB">
            <w:pPr>
              <w:pStyle w:val="3-"/>
            </w:pPr>
            <w:r>
              <w:tab/>
            </w:r>
            <w:r>
              <w:tab/>
              <w:t>++common_data;</w:t>
            </w:r>
          </w:p>
          <w:p w14:paraId="20CC667B" w14:textId="77777777" w:rsidR="006D48EB" w:rsidRDefault="006D48EB" w:rsidP="006D48EB">
            <w:pPr>
              <w:pStyle w:val="3-"/>
            </w:pPr>
            <w:r>
              <w:tab/>
            </w:r>
            <w:r>
              <w:tab/>
              <w:t>++tls_data;</w:t>
            </w:r>
          </w:p>
          <w:p w14:paraId="5C843361" w14:textId="77777777" w:rsidR="006D48EB" w:rsidRDefault="006D48EB" w:rsidP="006D48EB">
            <w:pPr>
              <w:pStyle w:val="3-"/>
            </w:pPr>
          </w:p>
          <w:p w14:paraId="56B40101"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//若干ランダムでスリープ（0～499 msec）</w:t>
            </w:r>
          </w:p>
          <w:p w14:paraId="52976B5D" w14:textId="77777777" w:rsidR="006D48EB" w:rsidRDefault="006D48EB" w:rsidP="006D48EB">
            <w:pPr>
              <w:pStyle w:val="3-"/>
            </w:pPr>
            <w:r>
              <w:tab/>
            </w:r>
            <w:r>
              <w:tab/>
              <w:t>Sleep(rand() % 500);</w:t>
            </w:r>
          </w:p>
          <w:p w14:paraId="15FEAD1F" w14:textId="77777777" w:rsidR="006D48EB" w:rsidRDefault="006D48EB" w:rsidP="006D48EB">
            <w:pPr>
              <w:pStyle w:val="3-"/>
            </w:pPr>
          </w:p>
          <w:p w14:paraId="66444C0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//データ書き戻し</w:t>
            </w:r>
          </w:p>
          <w:p w14:paraId="6525E3F0" w14:textId="77777777" w:rsidR="006D48EB" w:rsidRDefault="006D48EB" w:rsidP="006D48EB">
            <w:pPr>
              <w:pStyle w:val="3-"/>
            </w:pPr>
            <w:r>
              <w:tab/>
            </w:r>
            <w:r>
              <w:tab/>
              <w:t>s_commonData = common_data;</w:t>
            </w:r>
          </w:p>
          <w:p w14:paraId="79A652E3" w14:textId="77777777" w:rsidR="006D48EB" w:rsidRDefault="006D48EB" w:rsidP="006D48EB">
            <w:pPr>
              <w:pStyle w:val="3-"/>
            </w:pPr>
            <w:r>
              <w:tab/>
            </w:r>
            <w:r>
              <w:tab/>
              <w:t>s_tlsData = tls_data;</w:t>
            </w:r>
          </w:p>
          <w:p w14:paraId="7CC6D376" w14:textId="77777777" w:rsidR="006D48EB" w:rsidRDefault="006D48EB" w:rsidP="006D48EB">
            <w:pPr>
              <w:pStyle w:val="3-"/>
            </w:pPr>
          </w:p>
          <w:p w14:paraId="72AB3F97"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//データ表示（後）</w:t>
            </w:r>
          </w:p>
          <w:p w14:paraId="2EB36916" w14:textId="77777777" w:rsidR="006D48EB" w:rsidRDefault="006D48EB" w:rsidP="006D48EB">
            <w:pPr>
              <w:pStyle w:val="3-"/>
            </w:pPr>
            <w:r>
              <w:tab/>
            </w:r>
            <w:r>
              <w:tab/>
              <w:t>printf("(P)%s: [AFTER]  commonData=%d, tlsData=%d\n", name, s_commonData, s_tlsData);</w:t>
            </w:r>
          </w:p>
          <w:p w14:paraId="33D333C1" w14:textId="77777777" w:rsidR="006D48EB" w:rsidRDefault="006D48EB" w:rsidP="006D48EB">
            <w:pPr>
              <w:pStyle w:val="3-"/>
            </w:pPr>
            <w:r>
              <w:tab/>
            </w:r>
            <w:r>
              <w:tab/>
              <w:t>fflush(stdout);</w:t>
            </w:r>
          </w:p>
          <w:p w14:paraId="487546E2" w14:textId="77777777" w:rsidR="006D48EB" w:rsidRDefault="006D48EB" w:rsidP="006D48EB">
            <w:pPr>
              <w:pStyle w:val="3-"/>
            </w:pPr>
          </w:p>
          <w:p w14:paraId="562D28C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//先行スレッド処理完了イベントセット</w:t>
            </w:r>
          </w:p>
          <w:p w14:paraId="1D829B50" w14:textId="77777777" w:rsidR="006D48EB" w:rsidRDefault="006D48EB" w:rsidP="006D48EB">
            <w:pPr>
              <w:pStyle w:val="3-"/>
            </w:pPr>
            <w:r>
              <w:tab/>
            </w:r>
            <w:r>
              <w:tab/>
              <w:t>for (int i = 0; i &lt; s_followThreadNum; ++i)</w:t>
            </w:r>
          </w:p>
          <w:p w14:paraId="368CFBF1" w14:textId="77777777" w:rsidR="006D48EB" w:rsidRDefault="006D48EB" w:rsidP="006D48EB">
            <w:pPr>
              <w:pStyle w:val="3-"/>
            </w:pPr>
            <w:r>
              <w:tab/>
            </w:r>
            <w:r>
              <w:tab/>
              <w:t>{</w:t>
            </w:r>
          </w:p>
          <w:p w14:paraId="59AA2903" w14:textId="77777777" w:rsidR="006D48EB" w:rsidRPr="00134DCF" w:rsidRDefault="006D48EB" w:rsidP="006D48EB">
            <w:pPr>
              <w:pStyle w:val="3-"/>
              <w:rPr>
                <w:color w:val="FF0000"/>
              </w:rPr>
            </w:pPr>
            <w:r>
              <w:tab/>
            </w:r>
            <w:r>
              <w:tab/>
            </w:r>
            <w:r>
              <w:tab/>
            </w:r>
            <w:r w:rsidRPr="00134DCF">
              <w:rPr>
                <w:color w:val="FF0000"/>
              </w:rPr>
              <w:t>SetEvent(s_hPriorEvent[i]);</w:t>
            </w:r>
          </w:p>
          <w:p w14:paraId="6FF43779" w14:textId="77777777" w:rsidR="006D48EB" w:rsidRDefault="006D48EB" w:rsidP="006D48EB">
            <w:pPr>
              <w:pStyle w:val="3-"/>
            </w:pPr>
            <w:r>
              <w:tab/>
            </w:r>
            <w:r>
              <w:tab/>
              <w:t>}</w:t>
            </w:r>
          </w:p>
          <w:p w14:paraId="0700FF91"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w:t>
            </w:r>
            <w:r w:rsidRPr="00134DCF">
              <w:rPr>
                <w:rFonts w:hint="eastAsia"/>
                <w:color w:val="FF0000"/>
              </w:rPr>
              <w:t>PulseEvent()</w:t>
            </w:r>
            <w:r w:rsidRPr="00134DCF">
              <w:rPr>
                <w:rFonts w:hint="eastAsia"/>
                <w:color w:val="00B050"/>
              </w:rPr>
              <w:t xml:space="preserve"> は SetEvent() のように、先行してシグナル状態を作るようなことができず、</w:t>
            </w:r>
          </w:p>
          <w:p w14:paraId="4C5912A6" w14:textId="77777777" w:rsidR="006D48EB" w:rsidRPr="00134DCF" w:rsidRDefault="006D48EB" w:rsidP="006D48EB">
            <w:pPr>
              <w:pStyle w:val="3-"/>
              <w:rPr>
                <w:color w:val="00B050"/>
              </w:rPr>
            </w:pPr>
            <w:r w:rsidRPr="00134DCF">
              <w:rPr>
                <w:rFonts w:hint="eastAsia"/>
                <w:color w:val="00B050"/>
              </w:rPr>
              <w:tab/>
            </w:r>
            <w:r w:rsidRPr="00134DCF">
              <w:rPr>
                <w:rFonts w:hint="eastAsia"/>
                <w:color w:val="00B050"/>
              </w:rPr>
              <w:tab/>
              <w:t>//　PulseEvent() 実行のタイミングで待機しているものを開放するだけしかできない。</w:t>
            </w:r>
          </w:p>
          <w:p w14:paraId="102D5442" w14:textId="77777777" w:rsidR="006D48EB" w:rsidRPr="00134DCF" w:rsidRDefault="006D48EB" w:rsidP="006D48EB">
            <w:pPr>
              <w:pStyle w:val="3-"/>
              <w:rPr>
                <w:color w:val="FF0000"/>
              </w:rPr>
            </w:pPr>
            <w:r w:rsidRPr="00134DCF">
              <w:rPr>
                <w:rFonts w:hint="eastAsia"/>
                <w:color w:val="00B050"/>
              </w:rPr>
              <w:tab/>
            </w:r>
            <w:r w:rsidRPr="00134DCF">
              <w:rPr>
                <w:rFonts w:hint="eastAsia"/>
                <w:color w:val="00B050"/>
              </w:rPr>
              <w:tab/>
              <w:t>//　なので、</w:t>
            </w:r>
            <w:r w:rsidRPr="00134DCF">
              <w:rPr>
                <w:rFonts w:hint="eastAsia"/>
                <w:color w:val="FF0000"/>
              </w:rPr>
              <w:t>PulseEvent() を使用せず、子の数分のイベントを使用する。</w:t>
            </w:r>
          </w:p>
          <w:p w14:paraId="3606154F" w14:textId="77777777" w:rsidR="006D48EB" w:rsidRDefault="006D48EB" w:rsidP="006D48EB">
            <w:pPr>
              <w:pStyle w:val="3-"/>
            </w:pPr>
          </w:p>
          <w:p w14:paraId="226C4D6B"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2FE2D3EB" w14:textId="77777777" w:rsidR="006D48EB" w:rsidRDefault="006D48EB" w:rsidP="006D48EB">
            <w:pPr>
              <w:pStyle w:val="3-"/>
            </w:pPr>
            <w:r>
              <w:tab/>
            </w:r>
            <w:r>
              <w:tab/>
              <w:t>Sleep(0);</w:t>
            </w:r>
          </w:p>
          <w:p w14:paraId="2BE8B43E"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19576825"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49432111"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2F5869E9" w14:textId="77777777" w:rsidR="006D48EB" w:rsidRDefault="006D48EB" w:rsidP="006D48EB">
            <w:pPr>
              <w:pStyle w:val="3-"/>
            </w:pPr>
            <w:r>
              <w:tab/>
              <w:t>}</w:t>
            </w:r>
          </w:p>
          <w:p w14:paraId="6DE3D639" w14:textId="77777777" w:rsidR="006D48EB" w:rsidRDefault="006D48EB" w:rsidP="006D48EB">
            <w:pPr>
              <w:pStyle w:val="3-"/>
            </w:pPr>
          </w:p>
          <w:p w14:paraId="589E4CF4"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4BFB1D68" w14:textId="77777777" w:rsidR="006D48EB" w:rsidRDefault="006D48EB" w:rsidP="006D48EB">
            <w:pPr>
              <w:pStyle w:val="3-"/>
            </w:pPr>
            <w:r>
              <w:tab/>
              <w:t>printf("- end:(P)%s -\n", name);</w:t>
            </w:r>
          </w:p>
          <w:p w14:paraId="7BA406C7" w14:textId="77777777" w:rsidR="006D48EB" w:rsidRDefault="006D48EB" w:rsidP="006D48EB">
            <w:pPr>
              <w:pStyle w:val="3-"/>
            </w:pPr>
            <w:r>
              <w:tab/>
              <w:t>fflush(stdout);</w:t>
            </w:r>
          </w:p>
          <w:p w14:paraId="5EA504FD" w14:textId="77777777" w:rsidR="006D48EB" w:rsidRDefault="006D48EB" w:rsidP="006D48EB">
            <w:pPr>
              <w:pStyle w:val="3-"/>
            </w:pPr>
            <w:r>
              <w:tab/>
              <w:t>return 0;</w:t>
            </w:r>
          </w:p>
          <w:p w14:paraId="7BBD521F" w14:textId="77777777" w:rsidR="006D48EB" w:rsidRDefault="006D48EB" w:rsidP="006D48EB">
            <w:pPr>
              <w:pStyle w:val="3-"/>
            </w:pPr>
            <w:r>
              <w:t>}</w:t>
            </w:r>
          </w:p>
          <w:p w14:paraId="290464E7" w14:textId="77777777" w:rsidR="006D48EB" w:rsidRDefault="006D48EB" w:rsidP="006D48EB">
            <w:pPr>
              <w:pStyle w:val="3-"/>
            </w:pPr>
          </w:p>
          <w:p w14:paraId="289FAC4A" w14:textId="77777777" w:rsidR="006D48EB" w:rsidRPr="00134DCF" w:rsidRDefault="006D48EB" w:rsidP="006D48EB">
            <w:pPr>
              <w:pStyle w:val="3-"/>
              <w:rPr>
                <w:color w:val="00B050"/>
              </w:rPr>
            </w:pPr>
            <w:r w:rsidRPr="00134DCF">
              <w:rPr>
                <w:rFonts w:hint="eastAsia"/>
                <w:color w:val="00B050"/>
              </w:rPr>
              <w:t>//後続スレッド</w:t>
            </w:r>
          </w:p>
          <w:p w14:paraId="10A15978" w14:textId="77777777" w:rsidR="006D48EB" w:rsidRDefault="006D48EB" w:rsidP="006D48EB">
            <w:pPr>
              <w:pStyle w:val="3-"/>
            </w:pPr>
            <w:r>
              <w:t>unsigned int WINAPI followThreadFunc(void* param_p)</w:t>
            </w:r>
          </w:p>
          <w:p w14:paraId="18F2081E" w14:textId="77777777" w:rsidR="006D48EB" w:rsidRDefault="006D48EB" w:rsidP="006D48EB">
            <w:pPr>
              <w:pStyle w:val="3-"/>
            </w:pPr>
            <w:r>
              <w:t>{</w:t>
            </w:r>
          </w:p>
          <w:p w14:paraId="182E313B" w14:textId="77777777" w:rsidR="006D48EB" w:rsidRDefault="006D48EB" w:rsidP="006D48EB">
            <w:pPr>
              <w:pStyle w:val="3-"/>
            </w:pPr>
            <w:r>
              <w:rPr>
                <w:rFonts w:hint="eastAsia"/>
              </w:rPr>
              <w:tab/>
            </w:r>
            <w:r w:rsidRPr="00134DCF">
              <w:rPr>
                <w:rFonts w:hint="eastAsia"/>
                <w:color w:val="00B050"/>
              </w:rPr>
              <w:t>//パラメータ受け取り</w:t>
            </w:r>
          </w:p>
          <w:p w14:paraId="3F235F1A" w14:textId="77777777" w:rsidR="006D48EB" w:rsidRDefault="006D48EB" w:rsidP="006D48EB">
            <w:pPr>
              <w:pStyle w:val="3-"/>
            </w:pPr>
            <w:r>
              <w:tab/>
              <w:t>const char* name = static_cast&lt;const char*&gt;(param_p);</w:t>
            </w:r>
          </w:p>
          <w:p w14:paraId="4B044AE7" w14:textId="77777777" w:rsidR="006D48EB" w:rsidRDefault="006D48EB" w:rsidP="006D48EB">
            <w:pPr>
              <w:pStyle w:val="3-"/>
            </w:pPr>
          </w:p>
          <w:p w14:paraId="7EBA4D51" w14:textId="77777777" w:rsidR="006D48EB" w:rsidRPr="00134DCF" w:rsidRDefault="006D48EB" w:rsidP="006D48EB">
            <w:pPr>
              <w:pStyle w:val="3-"/>
              <w:rPr>
                <w:color w:val="00B050"/>
              </w:rPr>
            </w:pPr>
            <w:r>
              <w:rPr>
                <w:rFonts w:hint="eastAsia"/>
              </w:rPr>
              <w:tab/>
            </w:r>
            <w:r w:rsidRPr="00134DCF">
              <w:rPr>
                <w:rFonts w:hint="eastAsia"/>
                <w:color w:val="00B050"/>
              </w:rPr>
              <w:t>//後続スレッド数カウントアップ</w:t>
            </w:r>
          </w:p>
          <w:p w14:paraId="4C350E9E" w14:textId="77777777" w:rsidR="006D48EB" w:rsidRDefault="006D48EB" w:rsidP="006D48EB">
            <w:pPr>
              <w:pStyle w:val="3-"/>
            </w:pPr>
            <w:r>
              <w:tab/>
              <w:t>LONG thread_no = InterlockedIncrement(&amp;s_followThreadNo) - 1;</w:t>
            </w:r>
          </w:p>
          <w:p w14:paraId="2A7E9658" w14:textId="77777777" w:rsidR="006D48EB" w:rsidRDefault="006D48EB" w:rsidP="006D48EB">
            <w:pPr>
              <w:pStyle w:val="3-"/>
            </w:pPr>
          </w:p>
          <w:p w14:paraId="555A8ABB" w14:textId="77777777" w:rsidR="006D48EB" w:rsidRPr="00134DCF" w:rsidRDefault="006D48EB" w:rsidP="006D48EB">
            <w:pPr>
              <w:pStyle w:val="3-"/>
              <w:rPr>
                <w:color w:val="00B050"/>
              </w:rPr>
            </w:pPr>
            <w:r>
              <w:rPr>
                <w:rFonts w:hint="eastAsia"/>
              </w:rPr>
              <w:tab/>
            </w:r>
            <w:r w:rsidRPr="00134DCF">
              <w:rPr>
                <w:rFonts w:hint="eastAsia"/>
                <w:color w:val="00B050"/>
              </w:rPr>
              <w:t>//開始</w:t>
            </w:r>
          </w:p>
          <w:p w14:paraId="0D88FCD5" w14:textId="77777777" w:rsidR="006D48EB" w:rsidRDefault="006D48EB" w:rsidP="006D48EB">
            <w:pPr>
              <w:pStyle w:val="3-"/>
            </w:pPr>
            <w:r>
              <w:tab/>
              <w:t>printf("- begin:(F)[%d]%s -\n", thread_no, name);</w:t>
            </w:r>
          </w:p>
          <w:p w14:paraId="5B582323" w14:textId="77777777" w:rsidR="006D48EB" w:rsidRDefault="006D48EB" w:rsidP="006D48EB">
            <w:pPr>
              <w:pStyle w:val="3-"/>
            </w:pPr>
            <w:r>
              <w:tab/>
              <w:t>fflush(stdout);</w:t>
            </w:r>
          </w:p>
          <w:p w14:paraId="5F48D28D" w14:textId="77777777" w:rsidR="006D48EB" w:rsidRDefault="006D48EB" w:rsidP="006D48EB">
            <w:pPr>
              <w:pStyle w:val="3-"/>
            </w:pPr>
          </w:p>
          <w:p w14:paraId="07C24717" w14:textId="77777777" w:rsidR="006D48EB" w:rsidRPr="00134DCF" w:rsidRDefault="006D48EB" w:rsidP="006D48EB">
            <w:pPr>
              <w:pStyle w:val="3-"/>
              <w:rPr>
                <w:color w:val="00B050"/>
              </w:rPr>
            </w:pPr>
            <w:r>
              <w:rPr>
                <w:rFonts w:hint="eastAsia"/>
              </w:rPr>
              <w:tab/>
            </w:r>
            <w:r w:rsidRPr="00134DCF">
              <w:rPr>
                <w:rFonts w:hint="eastAsia"/>
                <w:color w:val="00B050"/>
              </w:rPr>
              <w:t>//後続スレッド処理完了イベントセット</w:t>
            </w:r>
          </w:p>
          <w:p w14:paraId="432DE4FE" w14:textId="77777777" w:rsidR="006D48EB" w:rsidRPr="00134DCF" w:rsidRDefault="006D48EB" w:rsidP="006D48EB">
            <w:pPr>
              <w:pStyle w:val="3-"/>
              <w:rPr>
                <w:color w:val="FF0000"/>
              </w:rPr>
            </w:pPr>
            <w:r>
              <w:tab/>
            </w:r>
            <w:r w:rsidRPr="00134DCF">
              <w:rPr>
                <w:color w:val="FF0000"/>
              </w:rPr>
              <w:t>SetEvent(s_hFollowEvent[thread_no]);</w:t>
            </w:r>
          </w:p>
          <w:p w14:paraId="52B6C17C" w14:textId="77777777" w:rsidR="006D48EB" w:rsidRDefault="006D48EB" w:rsidP="006D48EB">
            <w:pPr>
              <w:pStyle w:val="3-"/>
            </w:pPr>
          </w:p>
          <w:p w14:paraId="48298A63" w14:textId="77777777" w:rsidR="006D48EB" w:rsidRDefault="006D48EB" w:rsidP="006D48EB">
            <w:pPr>
              <w:pStyle w:val="3-"/>
            </w:pPr>
            <w:r>
              <w:rPr>
                <w:rFonts w:hint="eastAsia"/>
              </w:rPr>
              <w:tab/>
            </w:r>
            <w:r w:rsidRPr="00134DCF">
              <w:rPr>
                <w:rFonts w:hint="eastAsia"/>
                <w:color w:val="00B050"/>
              </w:rPr>
              <w:t>//処理</w:t>
            </w:r>
          </w:p>
          <w:p w14:paraId="7CAED7B8" w14:textId="77777777" w:rsidR="006D48EB" w:rsidRDefault="006D48EB" w:rsidP="006D48EB">
            <w:pPr>
              <w:pStyle w:val="3-"/>
            </w:pPr>
            <w:r>
              <w:tab/>
              <w:t>while (1)</w:t>
            </w:r>
          </w:p>
          <w:p w14:paraId="5A96B34A" w14:textId="77777777" w:rsidR="006D48EB" w:rsidRDefault="006D48EB" w:rsidP="006D48EB">
            <w:pPr>
              <w:pStyle w:val="3-"/>
            </w:pPr>
            <w:r>
              <w:tab/>
              <w:t>{</w:t>
            </w:r>
          </w:p>
          <w:p w14:paraId="62690B0D" w14:textId="77777777" w:rsidR="006D48EB" w:rsidRDefault="006D48EB" w:rsidP="006D48EB">
            <w:pPr>
              <w:pStyle w:val="3-"/>
            </w:pPr>
            <w:r>
              <w:rPr>
                <w:rFonts w:hint="eastAsia"/>
              </w:rPr>
              <w:tab/>
            </w:r>
            <w:r>
              <w:rPr>
                <w:rFonts w:hint="eastAsia"/>
              </w:rPr>
              <w:tab/>
            </w:r>
            <w:r w:rsidRPr="00134DCF">
              <w:rPr>
                <w:rFonts w:hint="eastAsia"/>
                <w:color w:val="00B050"/>
              </w:rPr>
              <w:t>//先行スレッド処理完了イベント待ち</w:t>
            </w:r>
          </w:p>
          <w:p w14:paraId="5104CBBF" w14:textId="77777777" w:rsidR="00134DCF" w:rsidRPr="00134DCF" w:rsidRDefault="006D48EB" w:rsidP="006D48EB">
            <w:pPr>
              <w:pStyle w:val="3-"/>
              <w:rPr>
                <w:color w:val="FF0000"/>
              </w:rPr>
            </w:pPr>
            <w:r>
              <w:rPr>
                <w:rFonts w:hint="eastAsia"/>
              </w:rPr>
              <w:lastRenderedPageBreak/>
              <w:tab/>
            </w:r>
            <w:r>
              <w:rPr>
                <w:rFonts w:hint="eastAsia"/>
              </w:rPr>
              <w:tab/>
            </w:r>
            <w:r w:rsidRPr="00134DCF">
              <w:rPr>
                <w:rFonts w:hint="eastAsia"/>
                <w:color w:val="FF0000"/>
              </w:rPr>
              <w:t>WaitForSingleObject(s_hPriorEvent[thread_no], INFINITE);</w:t>
            </w:r>
          </w:p>
          <w:p w14:paraId="5C4DAD17"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2C2059EC" w14:textId="77777777" w:rsidR="006D48EB" w:rsidRDefault="006D48EB" w:rsidP="006D48EB">
            <w:pPr>
              <w:pStyle w:val="3-"/>
            </w:pPr>
            <w:r>
              <w:tab/>
            </w:r>
            <w:r>
              <w:tab/>
            </w:r>
          </w:p>
          <w:p w14:paraId="70266E9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//終了確認</w:t>
            </w:r>
          </w:p>
          <w:p w14:paraId="0D6DE8CF" w14:textId="77777777" w:rsidR="006D48EB" w:rsidRDefault="006D48EB" w:rsidP="006D48EB">
            <w:pPr>
              <w:pStyle w:val="3-"/>
            </w:pPr>
            <w:r>
              <w:tab/>
            </w:r>
            <w:r>
              <w:tab/>
              <w:t>if (s_IsQuirProiorThread)</w:t>
            </w:r>
          </w:p>
          <w:p w14:paraId="4C88FF2D" w14:textId="77777777" w:rsidR="006D48EB" w:rsidRDefault="006D48EB" w:rsidP="006D48EB">
            <w:pPr>
              <w:pStyle w:val="3-"/>
            </w:pPr>
            <w:r>
              <w:tab/>
            </w:r>
            <w:r>
              <w:tab/>
              <w:t>{</w:t>
            </w:r>
          </w:p>
          <w:p w14:paraId="3EB2411B" w14:textId="77777777" w:rsidR="006D48EB" w:rsidRDefault="006D48EB" w:rsidP="006D48EB">
            <w:pPr>
              <w:pStyle w:val="3-"/>
            </w:pPr>
            <w:r>
              <w:rPr>
                <w:rFonts w:hint="eastAsia"/>
              </w:rPr>
              <w:tab/>
            </w:r>
            <w:r>
              <w:rPr>
                <w:rFonts w:hint="eastAsia"/>
              </w:rPr>
              <w:tab/>
            </w:r>
            <w:r>
              <w:rPr>
                <w:rFonts w:hint="eastAsia"/>
              </w:rPr>
              <w:tab/>
            </w:r>
            <w:r w:rsidRPr="00134DCF">
              <w:rPr>
                <w:rFonts w:hint="eastAsia"/>
                <w:color w:val="00B050"/>
              </w:rPr>
              <w:t>//処理終了</w:t>
            </w:r>
          </w:p>
          <w:p w14:paraId="577887E4" w14:textId="77777777" w:rsidR="006D48EB" w:rsidRDefault="006D48EB" w:rsidP="006D48EB">
            <w:pPr>
              <w:pStyle w:val="3-"/>
            </w:pPr>
            <w:r>
              <w:tab/>
            </w:r>
            <w:r>
              <w:tab/>
            </w:r>
            <w:r>
              <w:tab/>
              <w:t>printf("(F)[%d]%s: [QUIT]\n", thread_no, name);</w:t>
            </w:r>
          </w:p>
          <w:p w14:paraId="460222EC" w14:textId="77777777" w:rsidR="006D48EB" w:rsidRDefault="006D48EB" w:rsidP="006D48EB">
            <w:pPr>
              <w:pStyle w:val="3-"/>
            </w:pPr>
            <w:r>
              <w:tab/>
            </w:r>
            <w:r>
              <w:tab/>
            </w:r>
            <w:r>
              <w:tab/>
              <w:t>fflush(stdout);</w:t>
            </w:r>
          </w:p>
          <w:p w14:paraId="5B02A38E" w14:textId="77777777" w:rsidR="006D48EB" w:rsidRDefault="006D48EB" w:rsidP="006D48EB">
            <w:pPr>
              <w:pStyle w:val="3-"/>
            </w:pPr>
            <w:r>
              <w:tab/>
            </w:r>
            <w:r>
              <w:tab/>
            </w:r>
            <w:r>
              <w:tab/>
            </w:r>
          </w:p>
          <w:p w14:paraId="0F49670A" w14:textId="77777777" w:rsidR="006D48EB" w:rsidRDefault="006D48EB" w:rsidP="006D48EB">
            <w:pPr>
              <w:pStyle w:val="3-"/>
            </w:pPr>
            <w:r>
              <w:tab/>
            </w:r>
            <w:r>
              <w:tab/>
            </w:r>
            <w:r>
              <w:tab/>
              <w:t>break;</w:t>
            </w:r>
          </w:p>
          <w:p w14:paraId="0E02A60E" w14:textId="77777777" w:rsidR="006D48EB" w:rsidRDefault="006D48EB" w:rsidP="006D48EB">
            <w:pPr>
              <w:pStyle w:val="3-"/>
            </w:pPr>
            <w:r>
              <w:tab/>
            </w:r>
            <w:r>
              <w:tab/>
              <w:t>}</w:t>
            </w:r>
          </w:p>
          <w:p w14:paraId="16A91C23" w14:textId="77777777" w:rsidR="006D48EB" w:rsidRDefault="006D48EB" w:rsidP="006D48EB">
            <w:pPr>
              <w:pStyle w:val="3-"/>
            </w:pPr>
          </w:p>
          <w:p w14:paraId="70A93544" w14:textId="77777777" w:rsidR="006D48EB" w:rsidRDefault="006D48EB" w:rsidP="006D48EB">
            <w:pPr>
              <w:pStyle w:val="3-"/>
            </w:pPr>
            <w:r>
              <w:rPr>
                <w:rFonts w:hint="eastAsia"/>
              </w:rPr>
              <w:tab/>
            </w:r>
            <w:r>
              <w:rPr>
                <w:rFonts w:hint="eastAsia"/>
              </w:rPr>
              <w:tab/>
            </w:r>
            <w:r w:rsidRPr="00134DCF">
              <w:rPr>
                <w:rFonts w:hint="eastAsia"/>
                <w:color w:val="00B050"/>
              </w:rPr>
              <w:t>//データ表示（前）</w:t>
            </w:r>
          </w:p>
          <w:p w14:paraId="266D67A4" w14:textId="77777777" w:rsidR="006D48EB" w:rsidRDefault="006D48EB" w:rsidP="006D48EB">
            <w:pPr>
              <w:pStyle w:val="3-"/>
            </w:pPr>
            <w:r>
              <w:tab/>
            </w:r>
            <w:r>
              <w:tab/>
              <w:t>printf("(F)[%d]%s: [BEFORE] commonData=%d, tlsData=%d\n", thread_no, name, s_commonData, s_tlsData);</w:t>
            </w:r>
          </w:p>
          <w:p w14:paraId="4E2DD4D2" w14:textId="77777777" w:rsidR="006D48EB" w:rsidRDefault="006D48EB" w:rsidP="006D48EB">
            <w:pPr>
              <w:pStyle w:val="3-"/>
            </w:pPr>
            <w:r>
              <w:tab/>
            </w:r>
            <w:r>
              <w:tab/>
              <w:t>fflush(stdout);</w:t>
            </w:r>
          </w:p>
          <w:p w14:paraId="4F4A58C0" w14:textId="77777777" w:rsidR="006D48EB" w:rsidRDefault="006D48EB" w:rsidP="006D48EB">
            <w:pPr>
              <w:pStyle w:val="3-"/>
            </w:pPr>
          </w:p>
          <w:p w14:paraId="723B9D22"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740803F4" w14:textId="77777777" w:rsidR="006D48EB" w:rsidRDefault="006D48EB" w:rsidP="006D48EB">
            <w:pPr>
              <w:pStyle w:val="3-"/>
            </w:pPr>
            <w:r>
              <w:tab/>
            </w:r>
            <w:r>
              <w:tab/>
              <w:t>int common_data = s_commonData;</w:t>
            </w:r>
          </w:p>
          <w:p w14:paraId="728CA957" w14:textId="77777777" w:rsidR="006D48EB" w:rsidRDefault="006D48EB" w:rsidP="006D48EB">
            <w:pPr>
              <w:pStyle w:val="3-"/>
            </w:pPr>
            <w:r>
              <w:tab/>
            </w:r>
            <w:r>
              <w:tab/>
              <w:t>int tls_data = s_tlsData;</w:t>
            </w:r>
          </w:p>
          <w:p w14:paraId="194958A2" w14:textId="77777777" w:rsidR="006D48EB" w:rsidRDefault="006D48EB" w:rsidP="006D48EB">
            <w:pPr>
              <w:pStyle w:val="3-"/>
            </w:pPr>
          </w:p>
          <w:p w14:paraId="2DD9F33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1D54D0A3" w14:textId="77777777" w:rsidR="006D48EB" w:rsidRDefault="006D48EB" w:rsidP="006D48EB">
            <w:pPr>
              <w:pStyle w:val="3-"/>
            </w:pPr>
            <w:r>
              <w:tab/>
            </w:r>
            <w:r>
              <w:tab/>
              <w:t>++tls_data;</w:t>
            </w:r>
          </w:p>
          <w:p w14:paraId="59D4CB83" w14:textId="77777777" w:rsidR="006D48EB" w:rsidRDefault="006D48EB" w:rsidP="006D48EB">
            <w:pPr>
              <w:pStyle w:val="3-"/>
            </w:pPr>
          </w:p>
          <w:p w14:paraId="539059AC"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//若干ランダムでスリープ（0～500 msec）</w:t>
            </w:r>
          </w:p>
          <w:p w14:paraId="63CD09B4" w14:textId="77777777" w:rsidR="006D48EB" w:rsidRDefault="006D48EB" w:rsidP="006D48EB">
            <w:pPr>
              <w:pStyle w:val="3-"/>
            </w:pPr>
            <w:r>
              <w:tab/>
            </w:r>
            <w:r>
              <w:tab/>
              <w:t>Sleep(rand() % 500);</w:t>
            </w:r>
          </w:p>
          <w:p w14:paraId="4BFA1FA6" w14:textId="77777777" w:rsidR="006D48EB" w:rsidRDefault="006D48EB" w:rsidP="006D48EB">
            <w:pPr>
              <w:pStyle w:val="3-"/>
            </w:pPr>
          </w:p>
          <w:p w14:paraId="559CF44D" w14:textId="77777777" w:rsidR="006D48EB" w:rsidRDefault="006D48EB" w:rsidP="006D48EB">
            <w:pPr>
              <w:pStyle w:val="3-"/>
            </w:pPr>
            <w:r>
              <w:rPr>
                <w:rFonts w:hint="eastAsia"/>
              </w:rPr>
              <w:tab/>
            </w:r>
            <w:r>
              <w:rPr>
                <w:rFonts w:hint="eastAsia"/>
              </w:rPr>
              <w:tab/>
            </w:r>
            <w:r w:rsidRPr="00134DCF">
              <w:rPr>
                <w:rFonts w:hint="eastAsia"/>
                <w:color w:val="00B050"/>
              </w:rPr>
              <w:t>//データ書き戻し</w:t>
            </w:r>
          </w:p>
          <w:p w14:paraId="01551561" w14:textId="77777777" w:rsidR="006D48EB" w:rsidRDefault="006D48EB" w:rsidP="006D48EB">
            <w:pPr>
              <w:pStyle w:val="3-"/>
            </w:pPr>
            <w:r>
              <w:tab/>
            </w:r>
            <w:r>
              <w:tab/>
              <w:t>s_tlsData = tls_data;</w:t>
            </w:r>
          </w:p>
          <w:p w14:paraId="3821D0D4" w14:textId="77777777" w:rsidR="006D48EB" w:rsidRDefault="006D48EB" w:rsidP="006D48EB">
            <w:pPr>
              <w:pStyle w:val="3-"/>
            </w:pPr>
          </w:p>
          <w:p w14:paraId="04551D67"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//データ表示（後）</w:t>
            </w:r>
          </w:p>
          <w:p w14:paraId="5055A2D4" w14:textId="77777777" w:rsidR="006D48EB" w:rsidRDefault="006D48EB" w:rsidP="006D48EB">
            <w:pPr>
              <w:pStyle w:val="3-"/>
            </w:pPr>
            <w:r>
              <w:tab/>
            </w:r>
            <w:r>
              <w:tab/>
              <w:t>printf("(F)[%d]%s: [AFTER]  commonData=%d, tlsData=%d\n", thread_no, name, s_commonData, s_tlsData);</w:t>
            </w:r>
          </w:p>
          <w:p w14:paraId="00547184" w14:textId="77777777" w:rsidR="006D48EB" w:rsidRDefault="006D48EB" w:rsidP="006D48EB">
            <w:pPr>
              <w:pStyle w:val="3-"/>
            </w:pPr>
            <w:r>
              <w:tab/>
            </w:r>
            <w:r>
              <w:tab/>
              <w:t>fflush(stdout);</w:t>
            </w:r>
          </w:p>
          <w:p w14:paraId="429387E8" w14:textId="77777777" w:rsidR="006D48EB" w:rsidRDefault="006D48EB" w:rsidP="006D48EB">
            <w:pPr>
              <w:pStyle w:val="3-"/>
            </w:pPr>
            <w:r>
              <w:tab/>
            </w:r>
            <w:r>
              <w:tab/>
            </w:r>
          </w:p>
          <w:p w14:paraId="30D1968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//後続スレッド処理完了イベントセット</w:t>
            </w:r>
          </w:p>
          <w:p w14:paraId="73890A64" w14:textId="77777777" w:rsidR="006D48EB" w:rsidRDefault="006D48EB" w:rsidP="006D48EB">
            <w:pPr>
              <w:pStyle w:val="3-"/>
            </w:pPr>
            <w:r>
              <w:tab/>
            </w:r>
            <w:r>
              <w:tab/>
            </w:r>
            <w:r w:rsidRPr="00134DCF">
              <w:rPr>
                <w:color w:val="FF0000"/>
              </w:rPr>
              <w:t>SetEvent(s_hFollowEvent[thread_no]);</w:t>
            </w:r>
          </w:p>
          <w:p w14:paraId="6B608B7F" w14:textId="77777777" w:rsidR="006D48EB" w:rsidRDefault="006D48EB" w:rsidP="006D48EB">
            <w:pPr>
              <w:pStyle w:val="3-"/>
            </w:pPr>
          </w:p>
          <w:p w14:paraId="71D47A00"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7F593D5E" w14:textId="77777777" w:rsidR="006D48EB" w:rsidRDefault="006D48EB" w:rsidP="006D48EB">
            <w:pPr>
              <w:pStyle w:val="3-"/>
            </w:pPr>
            <w:r>
              <w:tab/>
            </w:r>
            <w:r>
              <w:tab/>
              <w:t>Sleep(0);</w:t>
            </w:r>
          </w:p>
          <w:p w14:paraId="1D944A98"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5CFE5E0B"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256AA803"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07BC30AB" w14:textId="77777777" w:rsidR="006D48EB" w:rsidRDefault="006D48EB" w:rsidP="006D48EB">
            <w:pPr>
              <w:pStyle w:val="3-"/>
            </w:pPr>
            <w:r>
              <w:tab/>
              <w:t>}</w:t>
            </w:r>
          </w:p>
          <w:p w14:paraId="59A3BEBA" w14:textId="77777777" w:rsidR="006D48EB" w:rsidRDefault="006D48EB" w:rsidP="006D48EB">
            <w:pPr>
              <w:pStyle w:val="3-"/>
            </w:pPr>
          </w:p>
          <w:p w14:paraId="79D8BEA8"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0B17321D" w14:textId="77777777" w:rsidR="006D48EB" w:rsidRDefault="006D48EB" w:rsidP="006D48EB">
            <w:pPr>
              <w:pStyle w:val="3-"/>
            </w:pPr>
            <w:r>
              <w:tab/>
              <w:t>printf("- end:(F)[%d]%s -\n", thread_no, name);</w:t>
            </w:r>
          </w:p>
          <w:p w14:paraId="13EA3869" w14:textId="77777777" w:rsidR="006D48EB" w:rsidRDefault="006D48EB" w:rsidP="006D48EB">
            <w:pPr>
              <w:pStyle w:val="3-"/>
            </w:pPr>
            <w:r>
              <w:tab/>
              <w:t>fflush(stdout);</w:t>
            </w:r>
          </w:p>
          <w:p w14:paraId="1B82DEA0" w14:textId="77777777" w:rsidR="006D48EB" w:rsidRDefault="006D48EB" w:rsidP="006D48EB">
            <w:pPr>
              <w:pStyle w:val="3-"/>
            </w:pPr>
            <w:r>
              <w:tab/>
              <w:t>return 0;</w:t>
            </w:r>
          </w:p>
          <w:p w14:paraId="06A368BC" w14:textId="77777777" w:rsidR="006D48EB" w:rsidRDefault="006D48EB" w:rsidP="006D48EB">
            <w:pPr>
              <w:pStyle w:val="3-"/>
            </w:pPr>
            <w:r>
              <w:t>}</w:t>
            </w:r>
          </w:p>
          <w:p w14:paraId="45F5A826" w14:textId="77777777" w:rsidR="006D48EB" w:rsidRDefault="006D48EB" w:rsidP="006D48EB">
            <w:pPr>
              <w:pStyle w:val="3-"/>
            </w:pPr>
          </w:p>
          <w:p w14:paraId="7C4087F4" w14:textId="77777777" w:rsidR="006D48EB" w:rsidRPr="00134DCF" w:rsidRDefault="006D48EB" w:rsidP="006D48EB">
            <w:pPr>
              <w:pStyle w:val="3-"/>
              <w:rPr>
                <w:color w:val="00B050"/>
              </w:rPr>
            </w:pPr>
            <w:r w:rsidRPr="00134DCF">
              <w:rPr>
                <w:rFonts w:hint="eastAsia"/>
                <w:color w:val="00B050"/>
              </w:rPr>
              <w:t>//テスト</w:t>
            </w:r>
          </w:p>
          <w:p w14:paraId="52AC86CA" w14:textId="77777777" w:rsidR="006D48EB" w:rsidRDefault="006D48EB" w:rsidP="006D48EB">
            <w:pPr>
              <w:pStyle w:val="3-"/>
            </w:pPr>
            <w:r>
              <w:t>int main(const int argc, const char* argv[])</w:t>
            </w:r>
          </w:p>
          <w:p w14:paraId="3FBBC3A2" w14:textId="77777777" w:rsidR="006D48EB" w:rsidRDefault="006D48EB" w:rsidP="006D48EB">
            <w:pPr>
              <w:pStyle w:val="3-"/>
            </w:pPr>
            <w:r>
              <w:t>{</w:t>
            </w:r>
          </w:p>
          <w:p w14:paraId="214CE5EF" w14:textId="77777777" w:rsidR="006D48EB" w:rsidRPr="00134DCF" w:rsidRDefault="006D48EB" w:rsidP="006D48EB">
            <w:pPr>
              <w:pStyle w:val="3-"/>
              <w:rPr>
                <w:color w:val="00B050"/>
              </w:rPr>
            </w:pPr>
            <w:r>
              <w:rPr>
                <w:rFonts w:hint="eastAsia"/>
              </w:rPr>
              <w:tab/>
            </w:r>
            <w:r w:rsidRPr="00134DCF">
              <w:rPr>
                <w:rFonts w:hint="eastAsia"/>
                <w:color w:val="00B050"/>
              </w:rPr>
              <w:t>//イベント生成</w:t>
            </w:r>
          </w:p>
          <w:p w14:paraId="1E1DD1A0" w14:textId="77777777" w:rsidR="006D48EB" w:rsidRDefault="006D48EB" w:rsidP="006D48EB">
            <w:pPr>
              <w:pStyle w:val="3-"/>
            </w:pPr>
            <w:r>
              <w:tab/>
              <w:t>{</w:t>
            </w:r>
          </w:p>
          <w:p w14:paraId="78FFABC2" w14:textId="77777777" w:rsidR="006D48EB" w:rsidRDefault="006D48EB" w:rsidP="006D48EB">
            <w:pPr>
              <w:pStyle w:val="3-"/>
            </w:pPr>
            <w:r>
              <w:tab/>
            </w:r>
            <w:r>
              <w:tab/>
              <w:t>for (int i = 0; i &lt; FOLLOW_THREAD_MAX; ++i)</w:t>
            </w:r>
          </w:p>
          <w:p w14:paraId="036D1A01" w14:textId="77777777" w:rsidR="006D48EB" w:rsidRDefault="006D48EB" w:rsidP="006D48EB">
            <w:pPr>
              <w:pStyle w:val="3-"/>
            </w:pPr>
            <w:r>
              <w:tab/>
            </w:r>
            <w:r>
              <w:tab/>
              <w:t>{</w:t>
            </w:r>
          </w:p>
          <w:p w14:paraId="6BA6954E" w14:textId="23277E27" w:rsidR="00134DCF" w:rsidRDefault="00134DCF" w:rsidP="006D48EB">
            <w:pPr>
              <w:pStyle w:val="3-"/>
            </w:pPr>
            <w:r>
              <w:tab/>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79D7B57B"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s_hPriorEvent[i] = CreateEvent(nullptr, false, false, nullptr);</w:t>
            </w:r>
          </w:p>
          <w:p w14:paraId="0B8B5AD4" w14:textId="609D2342"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6CA4D70C" w14:textId="275270E2" w:rsidR="00134DCF" w:rsidRDefault="00134DCF" w:rsidP="00134DCF">
            <w:pPr>
              <w:pStyle w:val="3-"/>
            </w:pPr>
            <w:r>
              <w:tab/>
            </w:r>
            <w:r>
              <w:tab/>
            </w:r>
            <w:r>
              <w:tab/>
            </w:r>
            <w:r w:rsidRPr="00134DCF">
              <w:rPr>
                <w:color w:val="00B050"/>
              </w:rPr>
              <w:t>//後続スレッド→先行スレッド通知用イベント</w:t>
            </w:r>
          </w:p>
          <w:p w14:paraId="075E8A40"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s_hFollowEvent[i] = CreateEvent(nullptr, false, false, nullptr);</w:t>
            </w:r>
          </w:p>
          <w:p w14:paraId="7C282EE9" w14:textId="66744E0B"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2C9C8DD1" w14:textId="77777777" w:rsidR="006D48EB" w:rsidRDefault="006D48EB" w:rsidP="006D48EB">
            <w:pPr>
              <w:pStyle w:val="3-"/>
            </w:pPr>
            <w:r>
              <w:tab/>
            </w:r>
            <w:r>
              <w:tab/>
              <w:t>}</w:t>
            </w:r>
          </w:p>
          <w:p w14:paraId="0CF9576E" w14:textId="77777777" w:rsidR="006D48EB" w:rsidRDefault="006D48EB" w:rsidP="006D48EB">
            <w:pPr>
              <w:pStyle w:val="3-"/>
            </w:pPr>
          </w:p>
          <w:p w14:paraId="549BDBE5" w14:textId="77777777" w:rsidR="006D48EB" w:rsidRPr="00134DCF" w:rsidRDefault="006D48EB" w:rsidP="006D48EB">
            <w:pPr>
              <w:pStyle w:val="3-"/>
              <w:rPr>
                <w:color w:val="00B050"/>
              </w:rPr>
            </w:pPr>
            <w:r>
              <w:rPr>
                <w:rFonts w:hint="eastAsia"/>
              </w:rPr>
              <w:lastRenderedPageBreak/>
              <w:tab/>
            </w:r>
            <w:r w:rsidRPr="00134DCF">
              <w:rPr>
                <w:rFonts w:hint="eastAsia"/>
                <w:color w:val="00B050"/>
              </w:rPr>
              <w:t>//</w:t>
            </w:r>
            <w:r w:rsidRPr="00134DCF">
              <w:rPr>
                <w:rFonts w:hint="eastAsia"/>
                <w:color w:val="00B050"/>
              </w:rPr>
              <w:tab/>
              <w:t>//属性を指定して生成する場合</w:t>
            </w:r>
          </w:p>
          <w:p w14:paraId="7A4FBE39"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true };</w:t>
            </w:r>
            <w:r w:rsidRPr="00134DCF">
              <w:rPr>
                <w:rFonts w:hint="eastAsia"/>
                <w:color w:val="00B050"/>
              </w:rPr>
              <w:t>//子プロセスにハンドルを継承する</w:t>
            </w:r>
          </w:p>
          <w:p w14:paraId="7FE374B1" w14:textId="77777777" w:rsid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false };</w:t>
            </w:r>
            <w:r w:rsidRPr="00134DCF">
              <w:rPr>
                <w:rFonts w:hint="eastAsia"/>
                <w:color w:val="00B050"/>
              </w:rPr>
              <w:t>//子プロセスにハンドルを</w:t>
            </w:r>
          </w:p>
          <w:p w14:paraId="60418F56" w14:textId="06CF5E4E" w:rsidR="006D48EB" w:rsidRPr="00134DCF" w:rsidRDefault="00134DCF" w:rsidP="006D48EB">
            <w:pPr>
              <w:pStyle w:val="3-"/>
              <w:rPr>
                <w:color w:val="00B050"/>
              </w:rPr>
            </w:pPr>
            <w:r>
              <w:rPr>
                <w:color w:val="00B050"/>
              </w:rPr>
              <w:tab/>
              <w:t>//</w:t>
            </w:r>
            <w:r>
              <w:rPr>
                <w:color w:val="00B050"/>
              </w:rPr>
              <w:tab/>
              <w:t xml:space="preserve">                                                                           //</w:t>
            </w:r>
            <w:r w:rsidR="006D48EB" w:rsidRPr="00134DCF">
              <w:rPr>
                <w:rFonts w:hint="eastAsia"/>
                <w:color w:val="00B050"/>
              </w:rPr>
              <w:t>継承しない　※デフォルト</w:t>
            </w:r>
          </w:p>
          <w:p w14:paraId="4E24AF2E" w14:textId="77777777" w:rsidR="006D48EB" w:rsidRPr="00134DCF" w:rsidRDefault="006D48EB" w:rsidP="006D48EB">
            <w:pPr>
              <w:pStyle w:val="3-"/>
              <w:rPr>
                <w:color w:val="00B050"/>
              </w:rPr>
            </w:pPr>
            <w:r w:rsidRPr="00134DCF">
              <w:rPr>
                <w:color w:val="00B050"/>
              </w:rPr>
              <w:tab/>
              <w:t>//</w:t>
            </w:r>
            <w:r w:rsidRPr="00134DCF">
              <w:rPr>
                <w:color w:val="00B050"/>
              </w:rPr>
              <w:tab/>
              <w:t>for (int i = 0; i &lt; FOLLOW_THREAD_MAX; ++i)</w:t>
            </w:r>
          </w:p>
          <w:p w14:paraId="706168DA" w14:textId="77777777" w:rsidR="006D48EB" w:rsidRPr="00134DCF" w:rsidRDefault="006D48EB" w:rsidP="006D48EB">
            <w:pPr>
              <w:pStyle w:val="3-"/>
              <w:rPr>
                <w:color w:val="00B050"/>
              </w:rPr>
            </w:pPr>
            <w:r w:rsidRPr="00134DCF">
              <w:rPr>
                <w:color w:val="00B050"/>
              </w:rPr>
              <w:tab/>
              <w:t>//</w:t>
            </w:r>
            <w:r w:rsidRPr="00134DCF">
              <w:rPr>
                <w:color w:val="00B050"/>
              </w:rPr>
              <w:tab/>
              <w:t>{</w:t>
            </w:r>
          </w:p>
          <w:p w14:paraId="792FF4EE" w14:textId="0FCC28A6" w:rsidR="00134DCF" w:rsidRDefault="00134DCF" w:rsidP="00134DCF">
            <w:pPr>
              <w:pStyle w:val="3-"/>
            </w:pPr>
            <w:r>
              <w:tab/>
            </w:r>
            <w:r w:rsidRPr="00134DCF">
              <w:rPr>
                <w:color w:val="00B050"/>
              </w:rPr>
              <w:t>//</w:t>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640057AC"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s_hPriorEvent[i] = CreateEvent(&amp;attr, true, false, nullptr);</w:t>
            </w:r>
          </w:p>
          <w:p w14:paraId="4C31603B" w14:textId="1D458A02" w:rsidR="00134DCF" w:rsidRDefault="00134DCF" w:rsidP="00134DCF">
            <w:pPr>
              <w:pStyle w:val="3-"/>
            </w:pPr>
            <w:r>
              <w:tab/>
            </w:r>
            <w:r w:rsidRPr="00134DCF">
              <w:rPr>
                <w:color w:val="00B050"/>
              </w:rPr>
              <w:t>//</w:t>
            </w:r>
            <w:r>
              <w:tab/>
            </w:r>
            <w:r>
              <w:tab/>
            </w:r>
            <w:r w:rsidRPr="00134DCF">
              <w:rPr>
                <w:color w:val="00B050"/>
              </w:rPr>
              <w:t>//後続スレッド→先行スレッド通知用イベント</w:t>
            </w:r>
          </w:p>
          <w:p w14:paraId="7C3051A6"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s_hFollowEvent[i] = CreateEvent(&amp;attr, false, false, nullptr);</w:t>
            </w:r>
          </w:p>
          <w:p w14:paraId="64B94A48" w14:textId="77777777" w:rsidR="006D48EB" w:rsidRPr="00134DCF" w:rsidRDefault="006D48EB" w:rsidP="006D48EB">
            <w:pPr>
              <w:pStyle w:val="3-"/>
              <w:rPr>
                <w:color w:val="00B050"/>
              </w:rPr>
            </w:pPr>
            <w:r w:rsidRPr="00134DCF">
              <w:rPr>
                <w:color w:val="00B050"/>
              </w:rPr>
              <w:tab/>
              <w:t>//</w:t>
            </w:r>
            <w:r w:rsidRPr="00134DCF">
              <w:rPr>
                <w:color w:val="00B050"/>
              </w:rPr>
              <w:tab/>
              <w:t>}</w:t>
            </w:r>
          </w:p>
          <w:p w14:paraId="3363AB76" w14:textId="77777777" w:rsidR="006D48EB" w:rsidRDefault="006D48EB" w:rsidP="006D48EB">
            <w:pPr>
              <w:pStyle w:val="3-"/>
            </w:pPr>
            <w:r>
              <w:tab/>
              <w:t>}</w:t>
            </w:r>
          </w:p>
          <w:p w14:paraId="11B598A6" w14:textId="77777777" w:rsidR="006D48EB" w:rsidRDefault="006D48EB" w:rsidP="006D48EB">
            <w:pPr>
              <w:pStyle w:val="3-"/>
            </w:pPr>
          </w:p>
          <w:p w14:paraId="7EADD66B" w14:textId="77777777" w:rsidR="006D48EB" w:rsidRDefault="006D48EB" w:rsidP="006D48EB">
            <w:pPr>
              <w:pStyle w:val="3-"/>
            </w:pPr>
            <w:r>
              <w:rPr>
                <w:rFonts w:hint="eastAsia"/>
              </w:rPr>
              <w:tab/>
            </w:r>
            <w:r w:rsidRPr="00134DCF">
              <w:rPr>
                <w:rFonts w:hint="eastAsia"/>
                <w:color w:val="00B050"/>
              </w:rPr>
              <w:t>//スレッド作成</w:t>
            </w:r>
          </w:p>
          <w:p w14:paraId="6E07B6F6" w14:textId="77777777" w:rsidR="006D48EB" w:rsidRDefault="006D48EB" w:rsidP="006D48EB">
            <w:pPr>
              <w:pStyle w:val="3-"/>
            </w:pPr>
            <w:r>
              <w:tab/>
              <w:t>static const int FOLLOW_THREAD_NUM = 5;</w:t>
            </w:r>
          </w:p>
          <w:p w14:paraId="3902F161" w14:textId="77777777" w:rsidR="006D48EB" w:rsidRDefault="006D48EB" w:rsidP="006D48EB">
            <w:pPr>
              <w:pStyle w:val="3-"/>
            </w:pPr>
            <w:r>
              <w:tab/>
              <w:t>static const int THREAD_NUM = 1 + FOLLOW_THREAD_NUM;</w:t>
            </w:r>
          </w:p>
          <w:p w14:paraId="40F2F360" w14:textId="77777777" w:rsidR="006D48EB" w:rsidRDefault="006D48EB" w:rsidP="006D48EB">
            <w:pPr>
              <w:pStyle w:val="3-"/>
            </w:pPr>
            <w:r>
              <w:tab/>
              <w:t>static_assert(FOLLOW_THREAD_NUM &lt;= FOLLOW_THREAD_MAX, "FOLLOW_THREAD_NUM is over.");</w:t>
            </w:r>
          </w:p>
          <w:p w14:paraId="436F7B3F" w14:textId="77777777" w:rsidR="006D48EB" w:rsidRDefault="006D48EB" w:rsidP="006D48EB">
            <w:pPr>
              <w:pStyle w:val="3-"/>
            </w:pPr>
            <w:r>
              <w:tab/>
              <w:t>s_followThreadNum = FOLLOW_THREAD_NUM;</w:t>
            </w:r>
          </w:p>
          <w:p w14:paraId="26D803C5" w14:textId="77777777" w:rsidR="006D48EB" w:rsidRDefault="006D48EB" w:rsidP="006D48EB">
            <w:pPr>
              <w:pStyle w:val="3-"/>
            </w:pPr>
            <w:r>
              <w:tab/>
              <w:t>unsigned int tid[THREAD_NUM] = {};</w:t>
            </w:r>
          </w:p>
          <w:p w14:paraId="481554EA" w14:textId="77777777" w:rsidR="006D48EB" w:rsidRDefault="006D48EB" w:rsidP="006D48EB">
            <w:pPr>
              <w:pStyle w:val="3-"/>
            </w:pPr>
            <w:r>
              <w:tab/>
              <w:t>HANDLE hThread[THREAD_NUM] =</w:t>
            </w:r>
          </w:p>
          <w:p w14:paraId="75675F42" w14:textId="77777777" w:rsidR="006D48EB" w:rsidRDefault="006D48EB" w:rsidP="006D48EB">
            <w:pPr>
              <w:pStyle w:val="3-"/>
            </w:pPr>
            <w:r>
              <w:tab/>
              <w:t>{</w:t>
            </w:r>
          </w:p>
          <w:p w14:paraId="19BE6768" w14:textId="2C28491A"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priorThreadFunc, "先行", 0, &amp;tid[0]),</w:t>
            </w:r>
          </w:p>
          <w:p w14:paraId="3891C125" w14:textId="799159BD"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"後続01", 0, &amp;tid[1]),</w:t>
            </w:r>
          </w:p>
          <w:p w14:paraId="4AAB8367" w14:textId="41F494B1"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"後続02", 0, &amp;tid[1]),</w:t>
            </w:r>
          </w:p>
          <w:p w14:paraId="30DCF3E4" w14:textId="1905D292"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"後続03", 0, &amp;tid[1]),</w:t>
            </w:r>
          </w:p>
          <w:p w14:paraId="278533C4" w14:textId="37B1A639"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"後続04", 0, &amp;tid[1]),</w:t>
            </w:r>
          </w:p>
          <w:p w14:paraId="3C1FBA0C" w14:textId="57B7B9D6"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"後続05", 0, &amp;tid[1]),</w:t>
            </w:r>
          </w:p>
          <w:p w14:paraId="28314204" w14:textId="77777777" w:rsidR="006D48EB" w:rsidRDefault="006D48EB" w:rsidP="006D48EB">
            <w:pPr>
              <w:pStyle w:val="3-"/>
            </w:pPr>
            <w:r>
              <w:tab/>
              <w:t>};</w:t>
            </w:r>
          </w:p>
          <w:p w14:paraId="04BE5D43" w14:textId="77777777" w:rsidR="006D48EB" w:rsidRDefault="006D48EB" w:rsidP="006D48EB">
            <w:pPr>
              <w:pStyle w:val="3-"/>
            </w:pPr>
            <w:r>
              <w:tab/>
            </w:r>
          </w:p>
          <w:p w14:paraId="160C8399" w14:textId="77777777" w:rsidR="006D48EB" w:rsidRPr="00134DCF" w:rsidRDefault="006D48EB" w:rsidP="006D48EB">
            <w:pPr>
              <w:pStyle w:val="3-"/>
              <w:rPr>
                <w:color w:val="00B050"/>
              </w:rPr>
            </w:pPr>
            <w:r>
              <w:rPr>
                <w:rFonts w:hint="eastAsia"/>
              </w:rPr>
              <w:tab/>
            </w:r>
            <w:r w:rsidRPr="00134DCF">
              <w:rPr>
                <w:rFonts w:hint="eastAsia"/>
                <w:color w:val="00B050"/>
              </w:rPr>
              <w:t>//スレッド終了待ち</w:t>
            </w:r>
          </w:p>
          <w:p w14:paraId="79213728" w14:textId="77777777" w:rsidR="006D48EB" w:rsidRDefault="006D48EB" w:rsidP="006D48EB">
            <w:pPr>
              <w:pStyle w:val="3-"/>
            </w:pPr>
            <w:r>
              <w:tab/>
              <w:t>WaitForMultipleObjects(THREAD_NUM, hThread, true, INFINITE);</w:t>
            </w:r>
          </w:p>
          <w:p w14:paraId="0A4DEAAD" w14:textId="77777777" w:rsidR="006D48EB" w:rsidRDefault="006D48EB" w:rsidP="006D48EB">
            <w:pPr>
              <w:pStyle w:val="3-"/>
            </w:pPr>
          </w:p>
          <w:p w14:paraId="6A30AD1C" w14:textId="77777777" w:rsidR="006D48EB" w:rsidRPr="00134DCF" w:rsidRDefault="006D48EB" w:rsidP="006D48EB">
            <w:pPr>
              <w:pStyle w:val="3-"/>
              <w:rPr>
                <w:color w:val="00B050"/>
              </w:rPr>
            </w:pPr>
            <w:r>
              <w:rPr>
                <w:rFonts w:hint="eastAsia"/>
              </w:rPr>
              <w:tab/>
            </w:r>
            <w:r w:rsidRPr="00134DCF">
              <w:rPr>
                <w:rFonts w:hint="eastAsia"/>
                <w:color w:val="00B050"/>
              </w:rPr>
              <w:t>//スレッドハンドルクローズ</w:t>
            </w:r>
          </w:p>
          <w:p w14:paraId="686E0933" w14:textId="77777777" w:rsidR="006D48EB" w:rsidRDefault="006D48EB" w:rsidP="006D48EB">
            <w:pPr>
              <w:pStyle w:val="3-"/>
            </w:pPr>
            <w:r>
              <w:tab/>
              <w:t>for (int i = 0; i &lt; THREAD_NUM; ++i)</w:t>
            </w:r>
          </w:p>
          <w:p w14:paraId="6063D74C" w14:textId="77777777" w:rsidR="006D48EB" w:rsidRDefault="006D48EB" w:rsidP="006D48EB">
            <w:pPr>
              <w:pStyle w:val="3-"/>
            </w:pPr>
            <w:r>
              <w:tab/>
              <w:t>{</w:t>
            </w:r>
          </w:p>
          <w:p w14:paraId="71475C6B" w14:textId="77777777" w:rsidR="006D48EB" w:rsidRDefault="006D48EB" w:rsidP="006D48EB">
            <w:pPr>
              <w:pStyle w:val="3-"/>
            </w:pPr>
            <w:r>
              <w:tab/>
            </w:r>
            <w:r>
              <w:tab/>
              <w:t>CloseHandle(hThread[i]);</w:t>
            </w:r>
          </w:p>
          <w:p w14:paraId="59B15E98" w14:textId="77777777" w:rsidR="006D48EB" w:rsidRDefault="006D48EB" w:rsidP="006D48EB">
            <w:pPr>
              <w:pStyle w:val="3-"/>
            </w:pPr>
            <w:r>
              <w:tab/>
              <w:t>}</w:t>
            </w:r>
          </w:p>
          <w:p w14:paraId="0486D273" w14:textId="77777777" w:rsidR="006D48EB" w:rsidRDefault="006D48EB" w:rsidP="006D48EB">
            <w:pPr>
              <w:pStyle w:val="3-"/>
            </w:pPr>
          </w:p>
          <w:p w14:paraId="43444877" w14:textId="77777777" w:rsidR="006D48EB" w:rsidRPr="00134DCF" w:rsidRDefault="006D48EB" w:rsidP="006D48EB">
            <w:pPr>
              <w:pStyle w:val="3-"/>
              <w:rPr>
                <w:color w:val="00B050"/>
              </w:rPr>
            </w:pPr>
            <w:r>
              <w:rPr>
                <w:rFonts w:hint="eastAsia"/>
              </w:rPr>
              <w:tab/>
            </w:r>
            <w:r w:rsidRPr="00134DCF">
              <w:rPr>
                <w:rFonts w:hint="eastAsia"/>
                <w:color w:val="00B050"/>
              </w:rPr>
              <w:t>//イベントの取得と解放を大量に実行して時間を計測</w:t>
            </w:r>
          </w:p>
          <w:p w14:paraId="2D9CCA09" w14:textId="77777777" w:rsidR="006D48EB" w:rsidRDefault="006D48EB" w:rsidP="006D48EB">
            <w:pPr>
              <w:pStyle w:val="3-"/>
            </w:pPr>
            <w:r>
              <w:tab/>
              <w:t>{</w:t>
            </w:r>
          </w:p>
          <w:p w14:paraId="72FF75B6" w14:textId="77777777" w:rsidR="006D48EB" w:rsidRDefault="006D48EB" w:rsidP="006D48EB">
            <w:pPr>
              <w:pStyle w:val="3-"/>
            </w:pPr>
            <w:r>
              <w:tab/>
            </w:r>
            <w:r>
              <w:tab/>
              <w:t>LARGE_INTEGER freq;</w:t>
            </w:r>
          </w:p>
          <w:p w14:paraId="4D53BB08" w14:textId="77777777" w:rsidR="006D48EB" w:rsidRDefault="006D48EB" w:rsidP="006D48EB">
            <w:pPr>
              <w:pStyle w:val="3-"/>
            </w:pPr>
            <w:r>
              <w:tab/>
            </w:r>
            <w:r>
              <w:tab/>
              <w:t>QueryPerformanceFrequency(&amp;freq);</w:t>
            </w:r>
          </w:p>
          <w:p w14:paraId="203AFBBF" w14:textId="77777777" w:rsidR="006D48EB" w:rsidRDefault="006D48EB" w:rsidP="006D48EB">
            <w:pPr>
              <w:pStyle w:val="3-"/>
            </w:pPr>
            <w:r>
              <w:tab/>
            </w:r>
            <w:r>
              <w:tab/>
              <w:t>LARGE_INTEGER begin;</w:t>
            </w:r>
          </w:p>
          <w:p w14:paraId="11D8A010" w14:textId="77777777" w:rsidR="006D48EB" w:rsidRDefault="006D48EB" w:rsidP="006D48EB">
            <w:pPr>
              <w:pStyle w:val="3-"/>
            </w:pPr>
            <w:r>
              <w:tab/>
            </w:r>
            <w:r>
              <w:tab/>
              <w:t>QueryPerformanceCounter(&amp;begin);</w:t>
            </w:r>
          </w:p>
          <w:p w14:paraId="3E8138D7" w14:textId="77777777" w:rsidR="006D48EB" w:rsidRDefault="006D48EB" w:rsidP="006D48EB">
            <w:pPr>
              <w:pStyle w:val="3-"/>
            </w:pPr>
            <w:r>
              <w:tab/>
            </w:r>
            <w:r>
              <w:tab/>
              <w:t>static const int TEST_TIMES = 10000000;</w:t>
            </w:r>
          </w:p>
          <w:p w14:paraId="7E6E5E54" w14:textId="77777777" w:rsidR="006D48EB" w:rsidRDefault="006D48EB" w:rsidP="006D48EB">
            <w:pPr>
              <w:pStyle w:val="3-"/>
            </w:pPr>
            <w:r>
              <w:tab/>
            </w:r>
            <w:r>
              <w:tab/>
              <w:t>for (int i = 0; i &lt; TEST_TIMES; ++i)</w:t>
            </w:r>
          </w:p>
          <w:p w14:paraId="6B25AEA1" w14:textId="77777777" w:rsidR="006D48EB" w:rsidRDefault="006D48EB" w:rsidP="006D48EB">
            <w:pPr>
              <w:pStyle w:val="3-"/>
            </w:pPr>
            <w:r>
              <w:tab/>
            </w:r>
            <w:r>
              <w:tab/>
              <w:t>{</w:t>
            </w:r>
          </w:p>
          <w:p w14:paraId="1FA948E8" w14:textId="77777777" w:rsidR="006D48EB" w:rsidRPr="00134DCF" w:rsidRDefault="006D48EB" w:rsidP="006D48EB">
            <w:pPr>
              <w:pStyle w:val="3-"/>
              <w:rPr>
                <w:color w:val="FF0000"/>
              </w:rPr>
            </w:pPr>
            <w:r>
              <w:tab/>
            </w:r>
            <w:r>
              <w:tab/>
            </w:r>
            <w:r>
              <w:tab/>
            </w:r>
            <w:r w:rsidRPr="00134DCF">
              <w:rPr>
                <w:color w:val="FF0000"/>
              </w:rPr>
              <w:t>SetEvent(s_hPriorEvent[0]);</w:t>
            </w:r>
          </w:p>
          <w:p w14:paraId="3C5EADD8" w14:textId="0D4B4563" w:rsidR="006D48EB" w:rsidRPr="00134DCF" w:rsidRDefault="006D48EB" w:rsidP="006D48EB">
            <w:pPr>
              <w:pStyle w:val="3-"/>
              <w:rPr>
                <w:color w:val="00B050"/>
              </w:rPr>
            </w:pPr>
            <w:r>
              <w:tab/>
            </w:r>
            <w:r>
              <w:tab/>
            </w:r>
            <w:r w:rsidR="00134DCF">
              <w:t>//</w:t>
            </w:r>
            <w:r w:rsidRPr="00134DCF">
              <w:rPr>
                <w:color w:val="00B050"/>
              </w:rPr>
              <w:tab/>
              <w:t>WaitForSingleObject(s_hPriorEvent[0], INFINITE);</w:t>
            </w:r>
          </w:p>
          <w:p w14:paraId="17400ED7" w14:textId="1BB19C51" w:rsidR="006D48EB" w:rsidRPr="00134DCF" w:rsidRDefault="006D48EB" w:rsidP="006D48EB">
            <w:pPr>
              <w:pStyle w:val="3-"/>
              <w:rPr>
                <w:color w:val="00B050"/>
              </w:rPr>
            </w:pPr>
            <w:r w:rsidRPr="00134DCF">
              <w:rPr>
                <w:color w:val="00B050"/>
              </w:rPr>
              <w:tab/>
            </w:r>
            <w:r w:rsidRPr="00134DCF">
              <w:rPr>
                <w:color w:val="00B050"/>
              </w:rPr>
              <w:tab/>
            </w:r>
            <w:r w:rsidR="00134DCF">
              <w:rPr>
                <w:color w:val="00B050"/>
              </w:rPr>
              <w:t>//</w:t>
            </w:r>
            <w:r w:rsidRPr="00134DCF">
              <w:rPr>
                <w:color w:val="00B050"/>
              </w:rPr>
              <w:tab/>
              <w:t>ResetEvent(s_hPriorEvent[0]);</w:t>
            </w:r>
          </w:p>
          <w:p w14:paraId="0F85F9A4" w14:textId="77777777" w:rsidR="006D48EB" w:rsidRDefault="006D48EB" w:rsidP="006D48EB">
            <w:pPr>
              <w:pStyle w:val="3-"/>
            </w:pPr>
            <w:r>
              <w:tab/>
            </w:r>
            <w:r>
              <w:tab/>
              <w:t>}</w:t>
            </w:r>
          </w:p>
          <w:p w14:paraId="21C6D083" w14:textId="77777777" w:rsidR="006D48EB" w:rsidRDefault="006D48EB" w:rsidP="006D48EB">
            <w:pPr>
              <w:pStyle w:val="3-"/>
            </w:pPr>
            <w:r>
              <w:tab/>
            </w:r>
            <w:r>
              <w:tab/>
              <w:t>LARGE_INTEGER end;</w:t>
            </w:r>
          </w:p>
          <w:p w14:paraId="6339F373" w14:textId="77777777" w:rsidR="006D48EB" w:rsidRDefault="006D48EB" w:rsidP="006D48EB">
            <w:pPr>
              <w:pStyle w:val="3-"/>
            </w:pPr>
            <w:r>
              <w:tab/>
            </w:r>
            <w:r>
              <w:tab/>
              <w:t>QueryPerformanceCounter(&amp;end);</w:t>
            </w:r>
          </w:p>
          <w:p w14:paraId="07C68F7E" w14:textId="77777777" w:rsidR="00134DCF" w:rsidRDefault="006D48EB" w:rsidP="006D48EB">
            <w:pPr>
              <w:pStyle w:val="3-"/>
            </w:pPr>
            <w:r>
              <w:tab/>
            </w:r>
            <w:r>
              <w:tab/>
              <w:t>float duration = static_cast&lt;float&gt;(static_cast&lt;double&gt;(end.QuadPart - begin.QuadPart)</w:t>
            </w:r>
          </w:p>
          <w:p w14:paraId="413D7604" w14:textId="506951B7" w:rsidR="006D48EB" w:rsidRDefault="00134DCF" w:rsidP="006D48EB">
            <w:pPr>
              <w:pStyle w:val="3-"/>
            </w:pPr>
            <w:r>
              <w:tab/>
            </w:r>
            <w:r>
              <w:tab/>
            </w:r>
            <w:r>
              <w:tab/>
            </w:r>
            <w:r>
              <w:tab/>
            </w:r>
            <w:r>
              <w:tab/>
            </w:r>
            <w:r>
              <w:tab/>
            </w:r>
            <w:r>
              <w:tab/>
            </w:r>
            <w:r>
              <w:tab/>
            </w:r>
            <w:r>
              <w:tab/>
            </w:r>
            <w:r>
              <w:tab/>
            </w:r>
            <w:r>
              <w:tab/>
            </w:r>
            <w:r>
              <w:tab/>
            </w:r>
            <w:r w:rsidR="006D48EB">
              <w:t xml:space="preserve"> / static_cast&lt;double&gt;(freq.QuadPart));</w:t>
            </w:r>
          </w:p>
          <w:p w14:paraId="6DE55F3A" w14:textId="77777777" w:rsidR="006D48EB" w:rsidRDefault="006D48EB" w:rsidP="006D48EB">
            <w:pPr>
              <w:pStyle w:val="3-"/>
            </w:pPr>
            <w:r>
              <w:tab/>
            </w:r>
            <w:r>
              <w:tab/>
              <w:t>printf("Event * %d = %.6f sec\n", TEST_TIMES, duration);</w:t>
            </w:r>
          </w:p>
          <w:p w14:paraId="138323DE" w14:textId="77777777" w:rsidR="006D48EB" w:rsidRDefault="006D48EB" w:rsidP="006D48EB">
            <w:pPr>
              <w:pStyle w:val="3-"/>
            </w:pPr>
            <w:r>
              <w:tab/>
              <w:t>}</w:t>
            </w:r>
          </w:p>
          <w:p w14:paraId="2903AF6D" w14:textId="77777777" w:rsidR="006D48EB" w:rsidRDefault="006D48EB" w:rsidP="006D48EB">
            <w:pPr>
              <w:pStyle w:val="3-"/>
            </w:pPr>
          </w:p>
          <w:p w14:paraId="0D6DAFC8" w14:textId="77777777" w:rsidR="006D48EB" w:rsidRDefault="006D48EB" w:rsidP="006D48EB">
            <w:pPr>
              <w:pStyle w:val="3-"/>
            </w:pPr>
            <w:r>
              <w:rPr>
                <w:rFonts w:hint="eastAsia"/>
              </w:rPr>
              <w:tab/>
            </w:r>
            <w:r w:rsidRPr="00134DCF">
              <w:rPr>
                <w:rFonts w:hint="eastAsia"/>
                <w:color w:val="00B050"/>
              </w:rPr>
              <w:t>//イベント破棄</w:t>
            </w:r>
          </w:p>
          <w:p w14:paraId="43FD5490" w14:textId="77777777" w:rsidR="006D48EB" w:rsidRDefault="006D48EB" w:rsidP="006D48EB">
            <w:pPr>
              <w:pStyle w:val="3-"/>
            </w:pPr>
            <w:r>
              <w:tab/>
              <w:t>for (int i = 0; i &lt; FOLLOW_THREAD_MAX; ++i)</w:t>
            </w:r>
          </w:p>
          <w:p w14:paraId="68A1E809" w14:textId="77777777" w:rsidR="006D48EB" w:rsidRDefault="006D48EB" w:rsidP="006D48EB">
            <w:pPr>
              <w:pStyle w:val="3-"/>
            </w:pPr>
            <w:r>
              <w:tab/>
              <w:t>{</w:t>
            </w:r>
          </w:p>
          <w:p w14:paraId="264F854D" w14:textId="77777777" w:rsidR="006D48EB" w:rsidRDefault="006D48EB" w:rsidP="006D48EB">
            <w:pPr>
              <w:pStyle w:val="3-"/>
            </w:pPr>
            <w:r>
              <w:tab/>
            </w:r>
            <w:r>
              <w:tab/>
            </w:r>
            <w:r w:rsidRPr="00134DCF">
              <w:rPr>
                <w:color w:val="FF0000"/>
              </w:rPr>
              <w:t>CloseHandle(s_hPriorEvent[i]);</w:t>
            </w:r>
          </w:p>
          <w:p w14:paraId="53B9A141" w14:textId="77777777" w:rsidR="006D48EB" w:rsidRDefault="006D48EB" w:rsidP="006D48EB">
            <w:pPr>
              <w:pStyle w:val="3-"/>
            </w:pPr>
            <w:r>
              <w:tab/>
            </w:r>
            <w:r>
              <w:tab/>
              <w:t>s_hPriorEvent[i] = INVALID_HANDLE_VALUE;</w:t>
            </w:r>
          </w:p>
          <w:p w14:paraId="136C22FE" w14:textId="77777777" w:rsidR="006D48EB" w:rsidRPr="00134DCF" w:rsidRDefault="006D48EB" w:rsidP="006D48EB">
            <w:pPr>
              <w:pStyle w:val="3-"/>
              <w:rPr>
                <w:color w:val="FF0000"/>
              </w:rPr>
            </w:pPr>
            <w:r>
              <w:tab/>
            </w:r>
            <w:r>
              <w:tab/>
            </w:r>
            <w:r w:rsidRPr="00134DCF">
              <w:rPr>
                <w:color w:val="FF0000"/>
              </w:rPr>
              <w:t>CloseHandle(s_hFollowEvent[i]);</w:t>
            </w:r>
          </w:p>
          <w:p w14:paraId="36871EB9" w14:textId="77777777" w:rsidR="006D48EB" w:rsidRDefault="006D48EB" w:rsidP="006D48EB">
            <w:pPr>
              <w:pStyle w:val="3-"/>
            </w:pPr>
            <w:r>
              <w:tab/>
            </w:r>
            <w:r>
              <w:tab/>
              <w:t>s_hFollowEvent[i] = INVALID_HANDLE_VALUE;</w:t>
            </w:r>
          </w:p>
          <w:p w14:paraId="78B27EBD" w14:textId="77777777" w:rsidR="006D48EB" w:rsidRDefault="006D48EB" w:rsidP="006D48EB">
            <w:pPr>
              <w:pStyle w:val="3-"/>
            </w:pPr>
            <w:r>
              <w:lastRenderedPageBreak/>
              <w:tab/>
              <w:t>}</w:t>
            </w:r>
          </w:p>
          <w:p w14:paraId="72B50933" w14:textId="77777777" w:rsidR="006D48EB" w:rsidRDefault="006D48EB" w:rsidP="006D48EB">
            <w:pPr>
              <w:pStyle w:val="3-"/>
            </w:pPr>
          </w:p>
          <w:p w14:paraId="262EE323" w14:textId="77777777" w:rsidR="006D48EB" w:rsidRDefault="006D48EB" w:rsidP="006D48EB">
            <w:pPr>
              <w:pStyle w:val="3-"/>
            </w:pPr>
            <w:r>
              <w:tab/>
              <w:t>return EXIT_SUCCESS;</w:t>
            </w:r>
          </w:p>
          <w:p w14:paraId="6F4B9FB6" w14:textId="029056AA" w:rsidR="00971C80" w:rsidRPr="006D48EB" w:rsidRDefault="006D48EB" w:rsidP="006D48EB">
            <w:pPr>
              <w:pStyle w:val="3-"/>
            </w:pPr>
            <w:r>
              <w:t>}</w:t>
            </w:r>
          </w:p>
        </w:tc>
      </w:tr>
    </w:tbl>
    <w:p w14:paraId="4B5CFB0D"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690C6B4" w14:textId="77777777" w:rsidTr="00874659">
        <w:tc>
          <w:tcPr>
            <w:tcW w:w="8494" w:type="dxa"/>
          </w:tcPr>
          <w:p w14:paraId="6A38376A" w14:textId="77777777" w:rsidR="006D48EB" w:rsidRPr="006D48EB" w:rsidRDefault="006D48EB" w:rsidP="006D48EB">
            <w:pPr>
              <w:pStyle w:val="3-"/>
              <w:rPr>
                <w:color w:val="auto"/>
              </w:rPr>
            </w:pPr>
            <w:r w:rsidRPr="006D48EB">
              <w:rPr>
                <w:rFonts w:hint="eastAsia"/>
                <w:color w:val="auto"/>
              </w:rPr>
              <w:t>- begin:(P)先行 -</w:t>
            </w:r>
          </w:p>
          <w:p w14:paraId="09B2D911" w14:textId="77777777" w:rsidR="006D48EB" w:rsidRPr="006D48EB" w:rsidRDefault="006D48EB" w:rsidP="006D48EB">
            <w:pPr>
              <w:pStyle w:val="3-"/>
              <w:rPr>
                <w:color w:val="auto"/>
              </w:rPr>
            </w:pPr>
            <w:r w:rsidRPr="006D48EB">
              <w:rPr>
                <w:rFonts w:hint="eastAsia"/>
                <w:color w:val="auto"/>
              </w:rPr>
              <w:t>- begin:(F)[2]後続03 -</w:t>
            </w:r>
          </w:p>
          <w:p w14:paraId="2D3E28CF" w14:textId="77777777" w:rsidR="006D48EB" w:rsidRPr="006D48EB" w:rsidRDefault="006D48EB" w:rsidP="006D48EB">
            <w:pPr>
              <w:pStyle w:val="3-"/>
              <w:rPr>
                <w:color w:val="auto"/>
              </w:rPr>
            </w:pPr>
            <w:r w:rsidRPr="006D48EB">
              <w:rPr>
                <w:rFonts w:hint="eastAsia"/>
                <w:color w:val="auto"/>
              </w:rPr>
              <w:t>- begin:(F)[1]後続02 -</w:t>
            </w:r>
          </w:p>
          <w:p w14:paraId="44B0598D" w14:textId="77777777" w:rsidR="006D48EB" w:rsidRPr="006D48EB" w:rsidRDefault="006D48EB" w:rsidP="006D48EB">
            <w:pPr>
              <w:pStyle w:val="3-"/>
              <w:rPr>
                <w:color w:val="auto"/>
              </w:rPr>
            </w:pPr>
            <w:r w:rsidRPr="006D48EB">
              <w:rPr>
                <w:rFonts w:hint="eastAsia"/>
                <w:color w:val="auto"/>
              </w:rPr>
              <w:t>- begin:(F)[0]後続01 -</w:t>
            </w:r>
          </w:p>
          <w:p w14:paraId="3C685395" w14:textId="77777777" w:rsidR="006D48EB" w:rsidRPr="006D48EB" w:rsidRDefault="006D48EB" w:rsidP="006D48EB">
            <w:pPr>
              <w:pStyle w:val="3-"/>
              <w:rPr>
                <w:color w:val="auto"/>
              </w:rPr>
            </w:pPr>
            <w:r w:rsidRPr="006D48EB">
              <w:rPr>
                <w:rFonts w:hint="eastAsia"/>
                <w:color w:val="auto"/>
              </w:rPr>
              <w:t>- begin:(F)[3]後続04 -</w:t>
            </w:r>
          </w:p>
          <w:p w14:paraId="095B6169" w14:textId="77777777" w:rsidR="006D48EB" w:rsidRPr="006D48EB" w:rsidRDefault="006D48EB" w:rsidP="006D48EB">
            <w:pPr>
              <w:pStyle w:val="3-"/>
              <w:rPr>
                <w:color w:val="auto"/>
              </w:rPr>
            </w:pPr>
            <w:r w:rsidRPr="006D48EB">
              <w:rPr>
                <w:rFonts w:hint="eastAsia"/>
                <w:color w:val="auto"/>
              </w:rPr>
              <w:t>- begin:(F)[4]後続05 -</w:t>
            </w:r>
          </w:p>
          <w:p w14:paraId="11B4AA4D" w14:textId="0BBDEA9E" w:rsidR="006D48EB" w:rsidRPr="006D48EB" w:rsidRDefault="006D48EB" w:rsidP="006D48EB">
            <w:pPr>
              <w:pStyle w:val="3-"/>
              <w:rPr>
                <w:color w:val="auto"/>
              </w:rPr>
            </w:pPr>
            <w:r w:rsidRPr="006D48EB">
              <w:rPr>
                <w:rFonts w:hint="eastAsia"/>
                <w:color w:val="auto"/>
              </w:rPr>
              <w:t>(P)先行: [BEFORE] commonData=0, tlsData=0</w:t>
            </w:r>
            <w:r w:rsidR="00134DCF">
              <w:rPr>
                <w:color w:val="auto"/>
              </w:rPr>
              <w:tab/>
            </w:r>
            <w:r w:rsidR="00134DCF">
              <w:rPr>
                <w:color w:val="auto"/>
              </w:rPr>
              <w:tab/>
            </w:r>
            <w:r w:rsidR="00134DCF" w:rsidRPr="00DF2682">
              <w:rPr>
                <w:rFonts w:hint="eastAsia"/>
                <w:color w:val="FF0000"/>
              </w:rPr>
              <w:t>←先行スレッドが処理を開始</w:t>
            </w:r>
          </w:p>
          <w:p w14:paraId="5AF60571" w14:textId="27ABFAB6" w:rsidR="006D48EB" w:rsidRPr="006D48EB" w:rsidRDefault="006D48EB" w:rsidP="006D48EB">
            <w:pPr>
              <w:pStyle w:val="3-"/>
              <w:rPr>
                <w:color w:val="auto"/>
              </w:rPr>
            </w:pPr>
            <w:r w:rsidRPr="006D48EB">
              <w:rPr>
                <w:rFonts w:hint="eastAsia"/>
                <w:color w:val="auto"/>
              </w:rPr>
              <w:t>(P)先行: [AFTER]  commonData=1, tlsData=1</w:t>
            </w:r>
            <w:r w:rsidR="00134DCF">
              <w:rPr>
                <w:color w:val="auto"/>
              </w:rPr>
              <w:tab/>
            </w:r>
            <w:r w:rsidR="00134DCF">
              <w:rPr>
                <w:color w:val="auto"/>
              </w:rPr>
              <w:tab/>
              <w:t xml:space="preserve">　</w:t>
            </w:r>
            <w:r w:rsidR="00134DCF" w:rsidRPr="00DF2682">
              <w:rPr>
                <w:color w:val="FF0000"/>
              </w:rPr>
              <w:t>（後続スレッドは、スレッド</w:t>
            </w:r>
            <w:r w:rsidR="00134DCF">
              <w:rPr>
                <w:color w:val="FF0000"/>
              </w:rPr>
              <w:t>開始</w:t>
            </w:r>
            <w:r w:rsidR="00134DCF" w:rsidRPr="00DF2682">
              <w:rPr>
                <w:color w:val="FF0000"/>
              </w:rPr>
              <w:t>時から先行スレッドの</w:t>
            </w:r>
            <w:r w:rsidR="00134DCF">
              <w:rPr>
                <w:rFonts w:hint="eastAsia"/>
                <w:color w:val="FF0000"/>
              </w:rPr>
              <w:t>処理</w:t>
            </w:r>
            <w:r w:rsidR="00134DCF" w:rsidRPr="00DF2682">
              <w:rPr>
                <w:color w:val="FF0000"/>
              </w:rPr>
              <w:t>終了を待機）</w:t>
            </w:r>
          </w:p>
          <w:p w14:paraId="2B3BA61B" w14:textId="4A4DF88E" w:rsidR="006D48EB" w:rsidRPr="006D48EB" w:rsidRDefault="006D48EB" w:rsidP="006D48EB">
            <w:pPr>
              <w:pStyle w:val="3-"/>
              <w:rPr>
                <w:color w:val="auto"/>
              </w:rPr>
            </w:pPr>
            <w:r w:rsidRPr="006D48EB">
              <w:rPr>
                <w:rFonts w:hint="eastAsia"/>
                <w:color w:val="auto"/>
              </w:rPr>
              <w:t>(F)[0]後続01: [BEFORE] commonData=1, tlsData=0</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終了すると、後続スレッドが一斉スタート</w:t>
            </w:r>
          </w:p>
          <w:p w14:paraId="2A601C6C" w14:textId="77777777" w:rsidR="006D48EB" w:rsidRPr="006D48EB" w:rsidRDefault="006D48EB" w:rsidP="006D48EB">
            <w:pPr>
              <w:pStyle w:val="3-"/>
              <w:rPr>
                <w:color w:val="auto"/>
              </w:rPr>
            </w:pPr>
            <w:r w:rsidRPr="006D48EB">
              <w:rPr>
                <w:rFonts w:hint="eastAsia"/>
                <w:color w:val="auto"/>
              </w:rPr>
              <w:t>(F)[1]後続02: [BEFORE] commonData=1, tlsData=0</w:t>
            </w:r>
          </w:p>
          <w:p w14:paraId="442F2111" w14:textId="77777777" w:rsidR="006D48EB" w:rsidRPr="006D48EB" w:rsidRDefault="006D48EB" w:rsidP="006D48EB">
            <w:pPr>
              <w:pStyle w:val="3-"/>
              <w:rPr>
                <w:color w:val="auto"/>
              </w:rPr>
            </w:pPr>
            <w:r w:rsidRPr="006D48EB">
              <w:rPr>
                <w:rFonts w:hint="eastAsia"/>
                <w:color w:val="auto"/>
              </w:rPr>
              <w:t>(F)[2]後続03: [BEFORE] commonData=1, tlsData=0</w:t>
            </w:r>
          </w:p>
          <w:p w14:paraId="5F146E1A" w14:textId="77777777" w:rsidR="006D48EB" w:rsidRPr="006D48EB" w:rsidRDefault="006D48EB" w:rsidP="006D48EB">
            <w:pPr>
              <w:pStyle w:val="3-"/>
              <w:rPr>
                <w:color w:val="auto"/>
              </w:rPr>
            </w:pPr>
            <w:r w:rsidRPr="006D48EB">
              <w:rPr>
                <w:rFonts w:hint="eastAsia"/>
                <w:color w:val="auto"/>
              </w:rPr>
              <w:t>(F)[3]後続04: [BEFORE] commonData=1, tlsData=0</w:t>
            </w:r>
          </w:p>
          <w:p w14:paraId="2DD0CEFC" w14:textId="77777777" w:rsidR="006D48EB" w:rsidRPr="006D48EB" w:rsidRDefault="006D48EB" w:rsidP="006D48EB">
            <w:pPr>
              <w:pStyle w:val="3-"/>
              <w:rPr>
                <w:color w:val="auto"/>
              </w:rPr>
            </w:pPr>
            <w:r w:rsidRPr="006D48EB">
              <w:rPr>
                <w:rFonts w:hint="eastAsia"/>
                <w:color w:val="auto"/>
              </w:rPr>
              <w:t>(F)[4]後続05: [BEFORE] commonData=1, tlsData=0</w:t>
            </w:r>
          </w:p>
          <w:p w14:paraId="3EA176D5" w14:textId="77777777" w:rsidR="006D48EB" w:rsidRPr="006D48EB" w:rsidRDefault="006D48EB" w:rsidP="006D48EB">
            <w:pPr>
              <w:pStyle w:val="3-"/>
              <w:rPr>
                <w:color w:val="auto"/>
              </w:rPr>
            </w:pPr>
            <w:r w:rsidRPr="006D48EB">
              <w:rPr>
                <w:rFonts w:hint="eastAsia"/>
                <w:color w:val="auto"/>
              </w:rPr>
              <w:t>(F)[1]後続02: [AFTER]  commonData=1, tlsData=1</w:t>
            </w:r>
          </w:p>
          <w:p w14:paraId="5358A8B0" w14:textId="77777777" w:rsidR="006D48EB" w:rsidRPr="006D48EB" w:rsidRDefault="006D48EB" w:rsidP="006D48EB">
            <w:pPr>
              <w:pStyle w:val="3-"/>
              <w:rPr>
                <w:color w:val="auto"/>
              </w:rPr>
            </w:pPr>
            <w:r w:rsidRPr="006D48EB">
              <w:rPr>
                <w:rFonts w:hint="eastAsia"/>
                <w:color w:val="auto"/>
              </w:rPr>
              <w:t>(F)[2]後続03: [AFTER]  commonData=1, tlsData=1</w:t>
            </w:r>
          </w:p>
          <w:p w14:paraId="0B4C4394" w14:textId="77777777" w:rsidR="006D48EB" w:rsidRPr="006D48EB" w:rsidRDefault="006D48EB" w:rsidP="006D48EB">
            <w:pPr>
              <w:pStyle w:val="3-"/>
              <w:rPr>
                <w:color w:val="auto"/>
              </w:rPr>
            </w:pPr>
            <w:r w:rsidRPr="006D48EB">
              <w:rPr>
                <w:rFonts w:hint="eastAsia"/>
                <w:color w:val="auto"/>
              </w:rPr>
              <w:t>(F)[4]後続05: [AFTER]  commonData=1, tlsData=1</w:t>
            </w:r>
          </w:p>
          <w:p w14:paraId="07C93DDD" w14:textId="77777777" w:rsidR="006D48EB" w:rsidRPr="006D48EB" w:rsidRDefault="006D48EB" w:rsidP="006D48EB">
            <w:pPr>
              <w:pStyle w:val="3-"/>
              <w:rPr>
                <w:color w:val="auto"/>
              </w:rPr>
            </w:pPr>
            <w:r w:rsidRPr="006D48EB">
              <w:rPr>
                <w:rFonts w:hint="eastAsia"/>
                <w:color w:val="auto"/>
              </w:rPr>
              <w:t>(F)[3]後続04: [AFTER]  commonData=1, tlsData=1</w:t>
            </w:r>
          </w:p>
          <w:p w14:paraId="4E570A7F" w14:textId="77777777" w:rsidR="006D48EB" w:rsidRPr="006D48EB" w:rsidRDefault="006D48EB" w:rsidP="006D48EB">
            <w:pPr>
              <w:pStyle w:val="3-"/>
              <w:rPr>
                <w:color w:val="auto"/>
              </w:rPr>
            </w:pPr>
            <w:r w:rsidRPr="006D48EB">
              <w:rPr>
                <w:rFonts w:hint="eastAsia"/>
                <w:color w:val="auto"/>
              </w:rPr>
              <w:t>(F)[0]後続01: [AFTER]  commonData=1, tlsData=1</w:t>
            </w:r>
          </w:p>
          <w:p w14:paraId="7C3A815A" w14:textId="61AF6A74" w:rsidR="006D48EB" w:rsidRPr="006D48EB" w:rsidRDefault="006D48EB" w:rsidP="006D48EB">
            <w:pPr>
              <w:pStyle w:val="3-"/>
              <w:rPr>
                <w:color w:val="auto"/>
              </w:rPr>
            </w:pPr>
            <w:r w:rsidRPr="006D48EB">
              <w:rPr>
                <w:rFonts w:hint="eastAsia"/>
                <w:color w:val="auto"/>
              </w:rPr>
              <w:t>(P)先行: [BEFORE] commonData=1, tlsData=1</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6B814404" w14:textId="77777777" w:rsidR="006D48EB" w:rsidRPr="006D48EB" w:rsidRDefault="006D48EB" w:rsidP="006D48EB">
            <w:pPr>
              <w:pStyle w:val="3-"/>
              <w:rPr>
                <w:color w:val="auto"/>
              </w:rPr>
            </w:pPr>
            <w:r w:rsidRPr="006D48EB">
              <w:rPr>
                <w:rFonts w:hint="eastAsia"/>
                <w:color w:val="auto"/>
              </w:rPr>
              <w:t>(P)先行: [AFTER]  commonData=2, tlsData=2</w:t>
            </w:r>
          </w:p>
          <w:p w14:paraId="591B4410" w14:textId="53E3F148" w:rsidR="006D48EB" w:rsidRPr="006D48EB" w:rsidRDefault="006D48EB" w:rsidP="006D48EB">
            <w:pPr>
              <w:pStyle w:val="3-"/>
              <w:rPr>
                <w:color w:val="auto"/>
              </w:rPr>
            </w:pPr>
            <w:r w:rsidRPr="006D48EB">
              <w:rPr>
                <w:rFonts w:hint="eastAsia"/>
                <w:color w:val="auto"/>
              </w:rPr>
              <w:t>(F)[0]後続01: [BEFORE] commonData=2, tlsData=1</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060F0856" w14:textId="77777777" w:rsidR="006D48EB" w:rsidRPr="006D48EB" w:rsidRDefault="006D48EB" w:rsidP="006D48EB">
            <w:pPr>
              <w:pStyle w:val="3-"/>
              <w:rPr>
                <w:color w:val="auto"/>
              </w:rPr>
            </w:pPr>
            <w:r w:rsidRPr="006D48EB">
              <w:rPr>
                <w:rFonts w:hint="eastAsia"/>
                <w:color w:val="auto"/>
              </w:rPr>
              <w:t>(F)[2]後続03: [BEFORE] commonData=2, tlsData=1</w:t>
            </w:r>
          </w:p>
          <w:p w14:paraId="09BF7BA6" w14:textId="77777777" w:rsidR="006D48EB" w:rsidRPr="006D48EB" w:rsidRDefault="006D48EB" w:rsidP="006D48EB">
            <w:pPr>
              <w:pStyle w:val="3-"/>
              <w:rPr>
                <w:color w:val="auto"/>
              </w:rPr>
            </w:pPr>
            <w:r w:rsidRPr="006D48EB">
              <w:rPr>
                <w:rFonts w:hint="eastAsia"/>
                <w:color w:val="auto"/>
              </w:rPr>
              <w:t>(F)[3]後続04: [BEFORE] commonData=2, tlsData=1</w:t>
            </w:r>
          </w:p>
          <w:p w14:paraId="11F74FD2" w14:textId="77777777" w:rsidR="006D48EB" w:rsidRPr="006D48EB" w:rsidRDefault="006D48EB" w:rsidP="006D48EB">
            <w:pPr>
              <w:pStyle w:val="3-"/>
              <w:rPr>
                <w:color w:val="auto"/>
              </w:rPr>
            </w:pPr>
            <w:r w:rsidRPr="006D48EB">
              <w:rPr>
                <w:rFonts w:hint="eastAsia"/>
                <w:color w:val="auto"/>
              </w:rPr>
              <w:t>(F)[1]後続02: [BEFORE] commonData=2, tlsData=1</w:t>
            </w:r>
          </w:p>
          <w:p w14:paraId="57BDEDD3" w14:textId="77777777" w:rsidR="006D48EB" w:rsidRPr="006D48EB" w:rsidRDefault="006D48EB" w:rsidP="006D48EB">
            <w:pPr>
              <w:pStyle w:val="3-"/>
              <w:rPr>
                <w:color w:val="auto"/>
              </w:rPr>
            </w:pPr>
            <w:r w:rsidRPr="006D48EB">
              <w:rPr>
                <w:rFonts w:hint="eastAsia"/>
                <w:color w:val="auto"/>
              </w:rPr>
              <w:t>(F)[4]後続05: [BEFORE] commonData=2, tlsData=1</w:t>
            </w:r>
          </w:p>
          <w:p w14:paraId="2C599CE2" w14:textId="77777777" w:rsidR="006D48EB" w:rsidRPr="006D48EB" w:rsidRDefault="006D48EB" w:rsidP="006D48EB">
            <w:pPr>
              <w:pStyle w:val="3-"/>
              <w:rPr>
                <w:color w:val="auto"/>
              </w:rPr>
            </w:pPr>
            <w:r w:rsidRPr="006D48EB">
              <w:rPr>
                <w:rFonts w:hint="eastAsia"/>
                <w:color w:val="auto"/>
              </w:rPr>
              <w:t>(F)[4]後続05: [AFTER]  commonData=2, tlsData=2</w:t>
            </w:r>
          </w:p>
          <w:p w14:paraId="04E44CCB" w14:textId="77777777" w:rsidR="006D48EB" w:rsidRPr="006D48EB" w:rsidRDefault="006D48EB" w:rsidP="006D48EB">
            <w:pPr>
              <w:pStyle w:val="3-"/>
              <w:rPr>
                <w:color w:val="auto"/>
              </w:rPr>
            </w:pPr>
            <w:r w:rsidRPr="006D48EB">
              <w:rPr>
                <w:rFonts w:hint="eastAsia"/>
                <w:color w:val="auto"/>
              </w:rPr>
              <w:t>(F)[1]後続02: [AFTER]  commonData=2, tlsData=2</w:t>
            </w:r>
          </w:p>
          <w:p w14:paraId="4562AE2F" w14:textId="77777777" w:rsidR="006D48EB" w:rsidRPr="006D48EB" w:rsidRDefault="006D48EB" w:rsidP="006D48EB">
            <w:pPr>
              <w:pStyle w:val="3-"/>
              <w:rPr>
                <w:color w:val="auto"/>
              </w:rPr>
            </w:pPr>
            <w:r w:rsidRPr="006D48EB">
              <w:rPr>
                <w:rFonts w:hint="eastAsia"/>
                <w:color w:val="auto"/>
              </w:rPr>
              <w:t>(F)[3]後続04: [AFTER]  commonData=2, tlsData=2</w:t>
            </w:r>
          </w:p>
          <w:p w14:paraId="75C121E1" w14:textId="77777777" w:rsidR="006D48EB" w:rsidRPr="006D48EB" w:rsidRDefault="006D48EB" w:rsidP="006D48EB">
            <w:pPr>
              <w:pStyle w:val="3-"/>
              <w:rPr>
                <w:color w:val="auto"/>
              </w:rPr>
            </w:pPr>
            <w:r w:rsidRPr="006D48EB">
              <w:rPr>
                <w:rFonts w:hint="eastAsia"/>
                <w:color w:val="auto"/>
              </w:rPr>
              <w:t>(F)[0]後続01: [AFTER]  commonData=2, tlsData=2</w:t>
            </w:r>
          </w:p>
          <w:p w14:paraId="0D3DA8A8" w14:textId="77777777" w:rsidR="006D48EB" w:rsidRPr="006D48EB" w:rsidRDefault="006D48EB" w:rsidP="006D48EB">
            <w:pPr>
              <w:pStyle w:val="3-"/>
              <w:rPr>
                <w:color w:val="auto"/>
              </w:rPr>
            </w:pPr>
            <w:r w:rsidRPr="006D48EB">
              <w:rPr>
                <w:rFonts w:hint="eastAsia"/>
                <w:color w:val="auto"/>
              </w:rPr>
              <w:t>(F)[2]後続03: [AFTER]  commonData=2, tlsData=2</w:t>
            </w:r>
          </w:p>
          <w:p w14:paraId="117BE883" w14:textId="51E6DC29" w:rsidR="006D48EB" w:rsidRPr="006D48EB" w:rsidRDefault="006D48EB" w:rsidP="006D48EB">
            <w:pPr>
              <w:pStyle w:val="3-"/>
              <w:rPr>
                <w:color w:val="auto"/>
              </w:rPr>
            </w:pPr>
            <w:r w:rsidRPr="006D48EB">
              <w:rPr>
                <w:rFonts w:hint="eastAsia"/>
                <w:color w:val="auto"/>
              </w:rPr>
              <w:t>(P)先行: [BEFORE] commonData=2, tlsData=2</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599394E6" w14:textId="77777777" w:rsidR="006D48EB" w:rsidRPr="006D48EB" w:rsidRDefault="006D48EB" w:rsidP="006D48EB">
            <w:pPr>
              <w:pStyle w:val="3-"/>
              <w:rPr>
                <w:color w:val="auto"/>
              </w:rPr>
            </w:pPr>
            <w:r w:rsidRPr="006D48EB">
              <w:rPr>
                <w:rFonts w:hint="eastAsia"/>
                <w:color w:val="auto"/>
              </w:rPr>
              <w:t>(P)先行: [AFTER]  commonData=3, tlsData=3</w:t>
            </w:r>
          </w:p>
          <w:p w14:paraId="0DC414F3" w14:textId="6BA9AF41" w:rsidR="006D48EB" w:rsidRPr="006D48EB" w:rsidRDefault="006D48EB" w:rsidP="006D48EB">
            <w:pPr>
              <w:pStyle w:val="3-"/>
              <w:rPr>
                <w:color w:val="auto"/>
              </w:rPr>
            </w:pPr>
            <w:r w:rsidRPr="006D48EB">
              <w:rPr>
                <w:rFonts w:hint="eastAsia"/>
                <w:color w:val="auto"/>
              </w:rPr>
              <w:t>(F)[1]後続02: [BEFORE] commonData=3, tlsData=2</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36645624" w14:textId="77777777" w:rsidR="006D48EB" w:rsidRPr="006D48EB" w:rsidRDefault="006D48EB" w:rsidP="006D48EB">
            <w:pPr>
              <w:pStyle w:val="3-"/>
              <w:rPr>
                <w:color w:val="auto"/>
              </w:rPr>
            </w:pPr>
            <w:r w:rsidRPr="006D48EB">
              <w:rPr>
                <w:rFonts w:hint="eastAsia"/>
                <w:color w:val="auto"/>
              </w:rPr>
              <w:t>(F)[0]後続01: [BEFORE] commonData=3, tlsData=2</w:t>
            </w:r>
          </w:p>
          <w:p w14:paraId="42496ED5" w14:textId="77777777" w:rsidR="006D48EB" w:rsidRPr="006D48EB" w:rsidRDefault="006D48EB" w:rsidP="006D48EB">
            <w:pPr>
              <w:pStyle w:val="3-"/>
              <w:rPr>
                <w:color w:val="auto"/>
              </w:rPr>
            </w:pPr>
            <w:r w:rsidRPr="006D48EB">
              <w:rPr>
                <w:rFonts w:hint="eastAsia"/>
                <w:color w:val="auto"/>
              </w:rPr>
              <w:t>(F)[4]後続05: [BEFORE] commonData=3, tlsData=2</w:t>
            </w:r>
          </w:p>
          <w:p w14:paraId="162DAD5C" w14:textId="77777777" w:rsidR="006D48EB" w:rsidRPr="006D48EB" w:rsidRDefault="006D48EB" w:rsidP="006D48EB">
            <w:pPr>
              <w:pStyle w:val="3-"/>
              <w:rPr>
                <w:color w:val="auto"/>
              </w:rPr>
            </w:pPr>
            <w:r w:rsidRPr="006D48EB">
              <w:rPr>
                <w:rFonts w:hint="eastAsia"/>
                <w:color w:val="auto"/>
              </w:rPr>
              <w:t>(F)[3]後続04: [BEFORE] commonData=3, tlsData=2</w:t>
            </w:r>
          </w:p>
          <w:p w14:paraId="71605CF0" w14:textId="77777777" w:rsidR="006D48EB" w:rsidRPr="006D48EB" w:rsidRDefault="006D48EB" w:rsidP="006D48EB">
            <w:pPr>
              <w:pStyle w:val="3-"/>
              <w:rPr>
                <w:color w:val="auto"/>
              </w:rPr>
            </w:pPr>
            <w:r w:rsidRPr="006D48EB">
              <w:rPr>
                <w:rFonts w:hint="eastAsia"/>
                <w:color w:val="auto"/>
              </w:rPr>
              <w:t>(F)[2]後続03: [BEFORE] commonData=3, tlsData=2</w:t>
            </w:r>
          </w:p>
          <w:p w14:paraId="18DA5E13" w14:textId="77777777" w:rsidR="006D48EB" w:rsidRPr="006D48EB" w:rsidRDefault="006D48EB" w:rsidP="006D48EB">
            <w:pPr>
              <w:pStyle w:val="3-"/>
              <w:rPr>
                <w:color w:val="auto"/>
              </w:rPr>
            </w:pPr>
            <w:r w:rsidRPr="006D48EB">
              <w:rPr>
                <w:rFonts w:hint="eastAsia"/>
                <w:color w:val="auto"/>
              </w:rPr>
              <w:t>(F)[2]後続03: [AFTER]  commonData=3, tlsData=3</w:t>
            </w:r>
          </w:p>
          <w:p w14:paraId="0C57AE30" w14:textId="77777777" w:rsidR="006D48EB" w:rsidRPr="006D48EB" w:rsidRDefault="006D48EB" w:rsidP="006D48EB">
            <w:pPr>
              <w:pStyle w:val="3-"/>
              <w:rPr>
                <w:color w:val="auto"/>
              </w:rPr>
            </w:pPr>
            <w:r w:rsidRPr="006D48EB">
              <w:rPr>
                <w:rFonts w:hint="eastAsia"/>
                <w:color w:val="auto"/>
              </w:rPr>
              <w:t>(F)[4]後続05: [AFTER]  commonData=3, tlsData=3</w:t>
            </w:r>
          </w:p>
          <w:p w14:paraId="1AC20C28" w14:textId="77777777" w:rsidR="006D48EB" w:rsidRPr="006D48EB" w:rsidRDefault="006D48EB" w:rsidP="006D48EB">
            <w:pPr>
              <w:pStyle w:val="3-"/>
              <w:rPr>
                <w:color w:val="auto"/>
              </w:rPr>
            </w:pPr>
            <w:r w:rsidRPr="006D48EB">
              <w:rPr>
                <w:rFonts w:hint="eastAsia"/>
                <w:color w:val="auto"/>
              </w:rPr>
              <w:t>(F)[0]後続01: [AFTER]  commonData=3, tlsData=3</w:t>
            </w:r>
          </w:p>
          <w:p w14:paraId="21590E29" w14:textId="77777777" w:rsidR="006D48EB" w:rsidRPr="006D48EB" w:rsidRDefault="006D48EB" w:rsidP="006D48EB">
            <w:pPr>
              <w:pStyle w:val="3-"/>
              <w:rPr>
                <w:color w:val="auto"/>
              </w:rPr>
            </w:pPr>
            <w:r w:rsidRPr="006D48EB">
              <w:rPr>
                <w:rFonts w:hint="eastAsia"/>
                <w:color w:val="auto"/>
              </w:rPr>
              <w:t>(F)[1]後続02: [AFTER]  commonData=3, tlsData=3</w:t>
            </w:r>
          </w:p>
          <w:p w14:paraId="7080F423" w14:textId="77777777" w:rsidR="006D48EB" w:rsidRPr="006D48EB" w:rsidRDefault="006D48EB" w:rsidP="006D48EB">
            <w:pPr>
              <w:pStyle w:val="3-"/>
              <w:rPr>
                <w:color w:val="auto"/>
              </w:rPr>
            </w:pPr>
            <w:r w:rsidRPr="006D48EB">
              <w:rPr>
                <w:rFonts w:hint="eastAsia"/>
                <w:color w:val="auto"/>
              </w:rPr>
              <w:t>(F)[3]後続04: [AFTER]  commonData=3, tlsData=3</w:t>
            </w:r>
          </w:p>
          <w:p w14:paraId="1E22DA3A" w14:textId="0DF3C28D" w:rsidR="006D48EB" w:rsidRPr="006D48EB" w:rsidRDefault="006D48EB" w:rsidP="006D48EB">
            <w:pPr>
              <w:pStyle w:val="3-"/>
              <w:rPr>
                <w:color w:val="auto"/>
              </w:rPr>
            </w:pPr>
            <w:r w:rsidRPr="006D48EB">
              <w:rPr>
                <w:rFonts w:hint="eastAsia"/>
                <w:color w:val="auto"/>
              </w:rPr>
              <w:t>(P)先行: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DF2682">
              <w:rPr>
                <w:rFonts w:hint="eastAsia"/>
                <w:color w:val="FF0000"/>
              </w:rPr>
              <w:t>←先行スレッド終了</w:t>
            </w:r>
          </w:p>
          <w:p w14:paraId="3A1AB21F" w14:textId="3BB2EB68" w:rsidR="006D48EB" w:rsidRPr="006D48EB" w:rsidRDefault="006D48EB" w:rsidP="006D48EB">
            <w:pPr>
              <w:pStyle w:val="3-"/>
              <w:rPr>
                <w:color w:val="auto"/>
              </w:rPr>
            </w:pPr>
            <w:r w:rsidRPr="006D48EB">
              <w:rPr>
                <w:rFonts w:hint="eastAsia"/>
                <w:color w:val="auto"/>
              </w:rPr>
              <w:t>(F)[1]後続02: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4A7B47">
              <w:rPr>
                <w:color w:val="FF0000"/>
              </w:rPr>
              <w:t>←先行スレッドの終了に反応して後続スレッド</w:t>
            </w:r>
            <w:r w:rsidR="00134DCF">
              <w:rPr>
                <w:rFonts w:hint="eastAsia"/>
                <w:color w:val="FF0000"/>
              </w:rPr>
              <w:t>も</w:t>
            </w:r>
            <w:r w:rsidR="00134DCF" w:rsidRPr="004A7B47">
              <w:rPr>
                <w:color w:val="FF0000"/>
              </w:rPr>
              <w:t>終了</w:t>
            </w:r>
          </w:p>
          <w:p w14:paraId="2D301AF1" w14:textId="77777777" w:rsidR="006D48EB" w:rsidRPr="006D48EB" w:rsidRDefault="006D48EB" w:rsidP="006D48EB">
            <w:pPr>
              <w:pStyle w:val="3-"/>
              <w:rPr>
                <w:color w:val="auto"/>
              </w:rPr>
            </w:pPr>
            <w:r w:rsidRPr="006D48EB">
              <w:rPr>
                <w:rFonts w:hint="eastAsia"/>
                <w:color w:val="auto"/>
              </w:rPr>
              <w:t>(F)[2]後続03: [QUIT]</w:t>
            </w:r>
          </w:p>
          <w:p w14:paraId="29865490" w14:textId="77777777" w:rsidR="006D48EB" w:rsidRPr="006D48EB" w:rsidRDefault="006D48EB" w:rsidP="006D48EB">
            <w:pPr>
              <w:pStyle w:val="3-"/>
              <w:rPr>
                <w:color w:val="auto"/>
              </w:rPr>
            </w:pPr>
            <w:r w:rsidRPr="006D48EB">
              <w:rPr>
                <w:rFonts w:hint="eastAsia"/>
                <w:color w:val="auto"/>
              </w:rPr>
              <w:t>- end:(P)先行 -</w:t>
            </w:r>
          </w:p>
          <w:p w14:paraId="2166D6F4" w14:textId="77777777" w:rsidR="006D48EB" w:rsidRPr="006D48EB" w:rsidRDefault="006D48EB" w:rsidP="006D48EB">
            <w:pPr>
              <w:pStyle w:val="3-"/>
              <w:rPr>
                <w:color w:val="auto"/>
              </w:rPr>
            </w:pPr>
            <w:r w:rsidRPr="006D48EB">
              <w:rPr>
                <w:rFonts w:hint="eastAsia"/>
                <w:color w:val="auto"/>
              </w:rPr>
              <w:t>- end:(F)[2]後続03 -</w:t>
            </w:r>
          </w:p>
          <w:p w14:paraId="015122CA" w14:textId="77777777" w:rsidR="006D48EB" w:rsidRPr="006D48EB" w:rsidRDefault="006D48EB" w:rsidP="006D48EB">
            <w:pPr>
              <w:pStyle w:val="3-"/>
              <w:rPr>
                <w:color w:val="auto"/>
              </w:rPr>
            </w:pPr>
            <w:r w:rsidRPr="006D48EB">
              <w:rPr>
                <w:rFonts w:hint="eastAsia"/>
                <w:color w:val="auto"/>
              </w:rPr>
              <w:t>(F)[4]後続05: [QUIT]</w:t>
            </w:r>
          </w:p>
          <w:p w14:paraId="20B05230" w14:textId="77777777" w:rsidR="006D48EB" w:rsidRPr="006D48EB" w:rsidRDefault="006D48EB" w:rsidP="006D48EB">
            <w:pPr>
              <w:pStyle w:val="3-"/>
              <w:rPr>
                <w:color w:val="auto"/>
              </w:rPr>
            </w:pPr>
            <w:r w:rsidRPr="006D48EB">
              <w:rPr>
                <w:rFonts w:hint="eastAsia"/>
                <w:color w:val="auto"/>
              </w:rPr>
              <w:t>(F)[0]後続01: [QUIT]</w:t>
            </w:r>
          </w:p>
          <w:p w14:paraId="274DB4C3" w14:textId="77777777" w:rsidR="006D48EB" w:rsidRPr="006D48EB" w:rsidRDefault="006D48EB" w:rsidP="006D48EB">
            <w:pPr>
              <w:pStyle w:val="3-"/>
              <w:rPr>
                <w:color w:val="auto"/>
              </w:rPr>
            </w:pPr>
            <w:r w:rsidRPr="006D48EB">
              <w:rPr>
                <w:rFonts w:hint="eastAsia"/>
                <w:color w:val="auto"/>
              </w:rPr>
              <w:t>(F)[3]後続04: [QUIT]</w:t>
            </w:r>
          </w:p>
          <w:p w14:paraId="6B1C5A17" w14:textId="77777777" w:rsidR="006D48EB" w:rsidRPr="006D48EB" w:rsidRDefault="006D48EB" w:rsidP="006D48EB">
            <w:pPr>
              <w:pStyle w:val="3-"/>
              <w:rPr>
                <w:color w:val="auto"/>
              </w:rPr>
            </w:pPr>
            <w:r w:rsidRPr="006D48EB">
              <w:rPr>
                <w:rFonts w:hint="eastAsia"/>
                <w:color w:val="auto"/>
              </w:rPr>
              <w:t>- end:(F)[0]後続01 -</w:t>
            </w:r>
          </w:p>
          <w:p w14:paraId="39B92439" w14:textId="77777777" w:rsidR="006D48EB" w:rsidRPr="006D48EB" w:rsidRDefault="006D48EB" w:rsidP="006D48EB">
            <w:pPr>
              <w:pStyle w:val="3-"/>
              <w:rPr>
                <w:color w:val="auto"/>
              </w:rPr>
            </w:pPr>
            <w:r w:rsidRPr="006D48EB">
              <w:rPr>
                <w:rFonts w:hint="eastAsia"/>
                <w:color w:val="auto"/>
              </w:rPr>
              <w:t>- end:(F)[3]後続04 -</w:t>
            </w:r>
          </w:p>
          <w:p w14:paraId="0EAF6452" w14:textId="77777777" w:rsidR="006D48EB" w:rsidRPr="006D48EB" w:rsidRDefault="006D48EB" w:rsidP="006D48EB">
            <w:pPr>
              <w:pStyle w:val="3-"/>
              <w:rPr>
                <w:color w:val="auto"/>
              </w:rPr>
            </w:pPr>
            <w:r w:rsidRPr="006D48EB">
              <w:rPr>
                <w:rFonts w:hint="eastAsia"/>
                <w:color w:val="auto"/>
              </w:rPr>
              <w:t>- end:(F)[4]後続05 -</w:t>
            </w:r>
          </w:p>
          <w:p w14:paraId="79A84772" w14:textId="77777777" w:rsidR="006D48EB" w:rsidRPr="006D48EB" w:rsidRDefault="006D48EB" w:rsidP="006D48EB">
            <w:pPr>
              <w:pStyle w:val="3-"/>
              <w:rPr>
                <w:color w:val="auto"/>
              </w:rPr>
            </w:pPr>
            <w:r w:rsidRPr="006D48EB">
              <w:rPr>
                <w:rFonts w:hint="eastAsia"/>
                <w:color w:val="auto"/>
              </w:rPr>
              <w:t>- end:(F)[1]後続02 -</w:t>
            </w:r>
          </w:p>
          <w:p w14:paraId="4917F14C" w14:textId="2F10D899" w:rsidR="00971C80" w:rsidRPr="00DD51B6" w:rsidRDefault="006D48EB" w:rsidP="006D48EB">
            <w:pPr>
              <w:pStyle w:val="3-"/>
            </w:pPr>
            <w:r w:rsidRPr="006D48EB">
              <w:rPr>
                <w:color w:val="auto"/>
              </w:rPr>
              <w:t>Event * 10000000 =</w:t>
            </w:r>
            <w:r w:rsidRPr="00134DCF">
              <w:rPr>
                <w:color w:val="FF0000"/>
              </w:rPr>
              <w:t xml:space="preserve"> 2.102039 sec</w:t>
            </w:r>
            <w:r w:rsidR="00134DCF">
              <w:rPr>
                <w:color w:val="FF0000"/>
              </w:rPr>
              <w:tab/>
            </w:r>
            <w:r w:rsidR="00134DCF">
              <w:rPr>
                <w:color w:val="FF0000"/>
              </w:rPr>
              <w:tab/>
            </w:r>
            <w:r w:rsidR="00134DCF">
              <w:rPr>
                <w:color w:val="FF0000"/>
              </w:rPr>
              <w:tab/>
            </w:r>
            <w:r w:rsidR="00134DCF">
              <w:rPr>
                <w:rFonts w:hint="eastAsia"/>
                <w:color w:val="FF0000"/>
              </w:rPr>
              <w:t>←1千万回ループによる処理時間計測（SetEventのみの処理時間）</w:t>
            </w:r>
          </w:p>
        </w:tc>
      </w:tr>
    </w:tbl>
    <w:p w14:paraId="114A0D06" w14:textId="3892DEA8" w:rsidR="0036070F" w:rsidRDefault="0036070F" w:rsidP="0036070F">
      <w:pPr>
        <w:pStyle w:val="3"/>
      </w:pPr>
      <w:bookmarkStart w:id="133" w:name="_Toc378866170"/>
      <w:r>
        <w:rPr>
          <w:rFonts w:hint="eastAsia"/>
        </w:rPr>
        <w:lastRenderedPageBreak/>
        <w:t>Win32API</w:t>
      </w:r>
      <w:r>
        <w:rPr>
          <w:rFonts w:hint="eastAsia"/>
        </w:rPr>
        <w:t>版（名前付き）</w:t>
      </w:r>
      <w:bookmarkEnd w:id="133"/>
    </w:p>
    <w:p w14:paraId="041B1291" w14:textId="79FE9ACF" w:rsidR="00D4166A" w:rsidRDefault="00D4166A" w:rsidP="00D4166A">
      <w:pPr>
        <w:pStyle w:val="aa"/>
        <w:ind w:left="447" w:firstLine="283"/>
      </w:pPr>
      <w:r>
        <w:t>Win32</w:t>
      </w:r>
      <w:r>
        <w:t>版の名前付き</w:t>
      </w:r>
      <w:r>
        <w:rPr>
          <w:rFonts w:hint="eastAsia"/>
        </w:rPr>
        <w:t>イベント</w:t>
      </w:r>
      <w:r>
        <w:t>。</w:t>
      </w:r>
    </w:p>
    <w:p w14:paraId="1DA3E5F2" w14:textId="7E121415" w:rsidR="00D4166A" w:rsidRDefault="00D4166A" w:rsidP="00D4166A">
      <w:pPr>
        <w:pStyle w:val="aa"/>
        <w:ind w:left="447" w:firstLine="283"/>
      </w:pPr>
      <w:r>
        <w:t>基本的には名前無し</w:t>
      </w:r>
      <w:r>
        <w:rPr>
          <w:rFonts w:hint="eastAsia"/>
        </w:rPr>
        <w:t>イベント</w:t>
      </w:r>
      <w:r>
        <w:t>と変わらないが、プロセス間での排他制御や、スレッドごとに</w:t>
      </w:r>
      <w:r>
        <w:rPr>
          <w:rFonts w:hint="eastAsia"/>
        </w:rPr>
        <w:t>イベント</w:t>
      </w:r>
      <w:r>
        <w:t>のアクセス権を変えたい場合に使用する。</w:t>
      </w:r>
      <w:r>
        <w:rPr>
          <w:rFonts w:hint="eastAsia"/>
        </w:rPr>
        <w:t>これにより、待ち受け専用のスレッドが誤って通知（シグナル状態化）することを防ぐことができる。</w:t>
      </w:r>
    </w:p>
    <w:p w14:paraId="33B94144" w14:textId="733173A0" w:rsidR="00D4166A" w:rsidRDefault="00D4166A" w:rsidP="00D4166A">
      <w:pPr>
        <w:pStyle w:val="aa"/>
        <w:keepNext/>
        <w:widowControl/>
        <w:spacing w:beforeLines="50" w:before="180"/>
        <w:ind w:leftChars="203" w:left="447" w:hangingChars="10" w:hanging="21"/>
      </w:pPr>
      <w:r>
        <w:t>Win32API</w:t>
      </w:r>
      <w:r>
        <w:rPr>
          <w:rFonts w:hint="eastAsia"/>
        </w:rPr>
        <w:t>版名前付きイベントのサンプル：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7276AB01" w14:textId="77777777" w:rsidTr="00874659">
        <w:tc>
          <w:tcPr>
            <w:tcW w:w="8494" w:type="dxa"/>
          </w:tcPr>
          <w:p w14:paraId="194AE14B" w14:textId="77777777" w:rsidR="006D48EB" w:rsidRDefault="006D48EB" w:rsidP="006D48EB">
            <w:pPr>
              <w:pStyle w:val="3-"/>
            </w:pPr>
            <w:r>
              <w:t>#include &lt;stdio.h&gt;</w:t>
            </w:r>
          </w:p>
          <w:p w14:paraId="68B1BB0F" w14:textId="77777777" w:rsidR="006D48EB" w:rsidRDefault="006D48EB" w:rsidP="006D48EB">
            <w:pPr>
              <w:pStyle w:val="3-"/>
            </w:pPr>
            <w:r>
              <w:t>#include &lt;stdlib.h&gt;</w:t>
            </w:r>
          </w:p>
          <w:p w14:paraId="05620CDD" w14:textId="77777777" w:rsidR="006D48EB" w:rsidRDefault="006D48EB" w:rsidP="006D48EB">
            <w:pPr>
              <w:pStyle w:val="3-"/>
            </w:pPr>
          </w:p>
          <w:p w14:paraId="1D9428AB" w14:textId="77777777" w:rsidR="006D48EB" w:rsidRPr="00280CEB" w:rsidRDefault="006D48EB" w:rsidP="006D48EB">
            <w:pPr>
              <w:pStyle w:val="3-"/>
              <w:rPr>
                <w:color w:val="FF0000"/>
              </w:rPr>
            </w:pPr>
            <w:r w:rsidRPr="00280CEB">
              <w:rPr>
                <w:color w:val="FF0000"/>
              </w:rPr>
              <w:t>#include &lt;Windows.h&gt;</w:t>
            </w:r>
          </w:p>
          <w:p w14:paraId="57E8EC4E" w14:textId="77777777" w:rsidR="006D48EB" w:rsidRDefault="006D48EB" w:rsidP="006D48EB">
            <w:pPr>
              <w:pStyle w:val="3-"/>
            </w:pPr>
            <w:r>
              <w:t>#include &lt;Process.h&gt;</w:t>
            </w:r>
          </w:p>
          <w:p w14:paraId="1DBE516B" w14:textId="77777777" w:rsidR="006D48EB" w:rsidRDefault="006D48EB" w:rsidP="006D48EB">
            <w:pPr>
              <w:pStyle w:val="3-"/>
            </w:pPr>
          </w:p>
          <w:p w14:paraId="29462A9F" w14:textId="77777777" w:rsidR="006D48EB" w:rsidRPr="00280CEB" w:rsidRDefault="006D48EB" w:rsidP="006D48EB">
            <w:pPr>
              <w:pStyle w:val="3-"/>
              <w:rPr>
                <w:color w:val="00B050"/>
              </w:rPr>
            </w:pPr>
            <w:r w:rsidRPr="00280CEB">
              <w:rPr>
                <w:rFonts w:hint="eastAsia"/>
                <w:color w:val="00B050"/>
              </w:rPr>
              <w:t>//スレッド情報</w:t>
            </w:r>
          </w:p>
          <w:p w14:paraId="03DDEACF" w14:textId="77777777" w:rsidR="006D48EB" w:rsidRDefault="006D48EB" w:rsidP="006D48EB">
            <w:pPr>
              <w:pStyle w:val="3-"/>
            </w:pPr>
            <w:r>
              <w:rPr>
                <w:rFonts w:hint="eastAsia"/>
              </w:rPr>
              <w:t xml:space="preserve">static const int FOLLOW_THREAD_MAX = 10;         </w:t>
            </w:r>
            <w:r w:rsidRPr="00280CEB">
              <w:rPr>
                <w:rFonts w:hint="eastAsia"/>
                <w:color w:val="00B050"/>
              </w:rPr>
              <w:t xml:space="preserve"> //後続スレッド最大数</w:t>
            </w:r>
          </w:p>
          <w:p w14:paraId="7385C0E4" w14:textId="77777777" w:rsidR="006D48EB" w:rsidRPr="00280CEB" w:rsidRDefault="006D48EB" w:rsidP="006D48EB">
            <w:pPr>
              <w:pStyle w:val="3-"/>
              <w:rPr>
                <w:color w:val="00B050"/>
              </w:rPr>
            </w:pPr>
            <w:r>
              <w:rPr>
                <w:rFonts w:hint="eastAsia"/>
              </w:rPr>
              <w:t xml:space="preserve">static volatile LONG s_followThreadNum = 0;       </w:t>
            </w:r>
            <w:r w:rsidRPr="00280CEB">
              <w:rPr>
                <w:rFonts w:hint="eastAsia"/>
                <w:color w:val="00B050"/>
              </w:rPr>
              <w:t>//後続スレッド数</w:t>
            </w:r>
          </w:p>
          <w:p w14:paraId="6D45E5C8" w14:textId="77777777" w:rsidR="006D48EB" w:rsidRDefault="006D48EB" w:rsidP="006D48EB">
            <w:pPr>
              <w:pStyle w:val="3-"/>
            </w:pPr>
            <w:r>
              <w:rPr>
                <w:rFonts w:hint="eastAsia"/>
              </w:rPr>
              <w:t xml:space="preserve">static volatile LONG s_followThreadNo = 0;        </w:t>
            </w:r>
            <w:r w:rsidRPr="00280CEB">
              <w:rPr>
                <w:rFonts w:hint="eastAsia"/>
                <w:color w:val="00B050"/>
              </w:rPr>
              <w:t>//後続スレッド番号発番用</w:t>
            </w:r>
          </w:p>
          <w:p w14:paraId="2D8D2CB5" w14:textId="77777777" w:rsidR="006D48EB" w:rsidRDefault="006D48EB" w:rsidP="006D48EB">
            <w:pPr>
              <w:pStyle w:val="3-"/>
            </w:pPr>
            <w:r>
              <w:rPr>
                <w:rFonts w:hint="eastAsia"/>
              </w:rPr>
              <w:t>static volatile bool s_IsQuirProiorThread = false;</w:t>
            </w:r>
            <w:r w:rsidRPr="00280CEB">
              <w:rPr>
                <w:rFonts w:hint="eastAsia"/>
                <w:color w:val="00B050"/>
              </w:rPr>
              <w:t>//先行スレッド終了フラグ</w:t>
            </w:r>
          </w:p>
          <w:p w14:paraId="1BF8E9C2" w14:textId="77777777" w:rsidR="006D48EB" w:rsidRDefault="006D48EB" w:rsidP="006D48EB">
            <w:pPr>
              <w:pStyle w:val="3-"/>
            </w:pPr>
          </w:p>
          <w:p w14:paraId="372C6E53" w14:textId="77777777" w:rsidR="006D48EB" w:rsidRPr="00280CEB" w:rsidRDefault="006D48EB" w:rsidP="006D48EB">
            <w:pPr>
              <w:pStyle w:val="3-"/>
              <w:rPr>
                <w:color w:val="00B050"/>
              </w:rPr>
            </w:pPr>
            <w:r w:rsidRPr="00280CEB">
              <w:rPr>
                <w:rFonts w:hint="eastAsia"/>
                <w:color w:val="00B050"/>
              </w:rPr>
              <w:t>//イベント名</w:t>
            </w:r>
          </w:p>
          <w:p w14:paraId="3E913E7E" w14:textId="77777777" w:rsidR="006D48EB" w:rsidRPr="00280CEB" w:rsidRDefault="006D48EB" w:rsidP="006D48EB">
            <w:pPr>
              <w:pStyle w:val="3-"/>
              <w:rPr>
                <w:color w:val="00B050"/>
              </w:rPr>
            </w:pPr>
            <w:r w:rsidRPr="00280CEB">
              <w:rPr>
                <w:rFonts w:hint="eastAsia"/>
                <w:color w:val="FF0000"/>
              </w:rPr>
              <w:t xml:space="preserve">static const char* PRIOR_EVENT_NAME[FOLLOW_THREAD_MAX] = </w:t>
            </w:r>
            <w:r>
              <w:rPr>
                <w:rFonts w:hint="eastAsia"/>
              </w:rPr>
              <w:t xml:space="preserve"> </w:t>
            </w:r>
            <w:r w:rsidRPr="00280CEB">
              <w:rPr>
                <w:rFonts w:hint="eastAsia"/>
                <w:color w:val="00B050"/>
              </w:rPr>
              <w:t>//先行スレッド処理完了イベント</w:t>
            </w:r>
          </w:p>
          <w:p w14:paraId="65174788" w14:textId="77777777" w:rsidR="006D48EB" w:rsidRPr="00280CEB" w:rsidRDefault="006D48EB" w:rsidP="006D48EB">
            <w:pPr>
              <w:pStyle w:val="3-"/>
              <w:rPr>
                <w:color w:val="FF0000"/>
              </w:rPr>
            </w:pPr>
            <w:r w:rsidRPr="00280CEB">
              <w:rPr>
                <w:color w:val="FF0000"/>
              </w:rPr>
              <w:t>{</w:t>
            </w:r>
          </w:p>
          <w:p w14:paraId="49200B7D" w14:textId="77777777" w:rsidR="006D48EB" w:rsidRPr="00280CEB" w:rsidRDefault="006D48EB" w:rsidP="006D48EB">
            <w:pPr>
              <w:pStyle w:val="3-"/>
              <w:rPr>
                <w:color w:val="FF0000"/>
              </w:rPr>
            </w:pPr>
            <w:r w:rsidRPr="00280CEB">
              <w:rPr>
                <w:color w:val="FF0000"/>
              </w:rPr>
              <w:tab/>
              <w:t>"Prior Event 01",</w:t>
            </w:r>
          </w:p>
          <w:p w14:paraId="6D65A781" w14:textId="77777777" w:rsidR="006D48EB" w:rsidRPr="00280CEB" w:rsidRDefault="006D48EB" w:rsidP="006D48EB">
            <w:pPr>
              <w:pStyle w:val="3-"/>
              <w:rPr>
                <w:color w:val="FF0000"/>
              </w:rPr>
            </w:pPr>
            <w:r w:rsidRPr="00280CEB">
              <w:rPr>
                <w:color w:val="FF0000"/>
              </w:rPr>
              <w:tab/>
              <w:t>"Prior Event 02",</w:t>
            </w:r>
          </w:p>
          <w:p w14:paraId="6FD7EBAF" w14:textId="77777777" w:rsidR="006D48EB" w:rsidRPr="00280CEB" w:rsidRDefault="006D48EB" w:rsidP="006D48EB">
            <w:pPr>
              <w:pStyle w:val="3-"/>
              <w:rPr>
                <w:color w:val="FF0000"/>
              </w:rPr>
            </w:pPr>
            <w:r w:rsidRPr="00280CEB">
              <w:rPr>
                <w:color w:val="FF0000"/>
              </w:rPr>
              <w:tab/>
              <w:t>"Prior Event 03",</w:t>
            </w:r>
          </w:p>
          <w:p w14:paraId="49798119" w14:textId="77777777" w:rsidR="006D48EB" w:rsidRPr="00280CEB" w:rsidRDefault="006D48EB" w:rsidP="006D48EB">
            <w:pPr>
              <w:pStyle w:val="3-"/>
              <w:rPr>
                <w:color w:val="FF0000"/>
              </w:rPr>
            </w:pPr>
            <w:r w:rsidRPr="00280CEB">
              <w:rPr>
                <w:color w:val="FF0000"/>
              </w:rPr>
              <w:tab/>
              <w:t>"Prior Event 04",</w:t>
            </w:r>
          </w:p>
          <w:p w14:paraId="555A84E8" w14:textId="77777777" w:rsidR="006D48EB" w:rsidRPr="00280CEB" w:rsidRDefault="006D48EB" w:rsidP="006D48EB">
            <w:pPr>
              <w:pStyle w:val="3-"/>
              <w:rPr>
                <w:color w:val="FF0000"/>
              </w:rPr>
            </w:pPr>
            <w:r w:rsidRPr="00280CEB">
              <w:rPr>
                <w:color w:val="FF0000"/>
              </w:rPr>
              <w:tab/>
              <w:t>"Prior Event 05",</w:t>
            </w:r>
          </w:p>
          <w:p w14:paraId="0CA9968B" w14:textId="77777777" w:rsidR="006D48EB" w:rsidRPr="00280CEB" w:rsidRDefault="006D48EB" w:rsidP="006D48EB">
            <w:pPr>
              <w:pStyle w:val="3-"/>
              <w:rPr>
                <w:color w:val="FF0000"/>
              </w:rPr>
            </w:pPr>
            <w:r w:rsidRPr="00280CEB">
              <w:rPr>
                <w:color w:val="FF0000"/>
              </w:rPr>
              <w:tab/>
              <w:t>"Prior Event 06",</w:t>
            </w:r>
          </w:p>
          <w:p w14:paraId="6101194D" w14:textId="77777777" w:rsidR="006D48EB" w:rsidRPr="00280CEB" w:rsidRDefault="006D48EB" w:rsidP="006D48EB">
            <w:pPr>
              <w:pStyle w:val="3-"/>
              <w:rPr>
                <w:color w:val="FF0000"/>
              </w:rPr>
            </w:pPr>
            <w:r w:rsidRPr="00280CEB">
              <w:rPr>
                <w:color w:val="FF0000"/>
              </w:rPr>
              <w:tab/>
              <w:t>"Prior Event 07",</w:t>
            </w:r>
          </w:p>
          <w:p w14:paraId="023491C4" w14:textId="77777777" w:rsidR="006D48EB" w:rsidRPr="00280CEB" w:rsidRDefault="006D48EB" w:rsidP="006D48EB">
            <w:pPr>
              <w:pStyle w:val="3-"/>
              <w:rPr>
                <w:color w:val="FF0000"/>
              </w:rPr>
            </w:pPr>
            <w:r w:rsidRPr="00280CEB">
              <w:rPr>
                <w:color w:val="FF0000"/>
              </w:rPr>
              <w:tab/>
              <w:t>"Prior Event 08",</w:t>
            </w:r>
          </w:p>
          <w:p w14:paraId="35C8CA2B" w14:textId="77777777" w:rsidR="006D48EB" w:rsidRPr="00280CEB" w:rsidRDefault="006D48EB" w:rsidP="006D48EB">
            <w:pPr>
              <w:pStyle w:val="3-"/>
              <w:rPr>
                <w:color w:val="FF0000"/>
              </w:rPr>
            </w:pPr>
            <w:r w:rsidRPr="00280CEB">
              <w:rPr>
                <w:color w:val="FF0000"/>
              </w:rPr>
              <w:tab/>
              <w:t>"Prior Event 09",</w:t>
            </w:r>
          </w:p>
          <w:p w14:paraId="7300B5C7" w14:textId="77777777" w:rsidR="006D48EB" w:rsidRPr="00280CEB" w:rsidRDefault="006D48EB" w:rsidP="006D48EB">
            <w:pPr>
              <w:pStyle w:val="3-"/>
              <w:rPr>
                <w:color w:val="FF0000"/>
              </w:rPr>
            </w:pPr>
            <w:r w:rsidRPr="00280CEB">
              <w:rPr>
                <w:color w:val="FF0000"/>
              </w:rPr>
              <w:tab/>
              <w:t>"Prior Event 10",</w:t>
            </w:r>
          </w:p>
          <w:p w14:paraId="7D4A822F" w14:textId="77777777" w:rsidR="006D48EB" w:rsidRPr="00280CEB" w:rsidRDefault="006D48EB" w:rsidP="006D48EB">
            <w:pPr>
              <w:pStyle w:val="3-"/>
              <w:rPr>
                <w:color w:val="FF0000"/>
              </w:rPr>
            </w:pPr>
            <w:r w:rsidRPr="00280CEB">
              <w:rPr>
                <w:color w:val="FF0000"/>
              </w:rPr>
              <w:t>};</w:t>
            </w:r>
          </w:p>
          <w:p w14:paraId="2E713EAF" w14:textId="77777777" w:rsidR="006D48EB" w:rsidRPr="00280CEB" w:rsidRDefault="006D48EB" w:rsidP="006D48EB">
            <w:pPr>
              <w:pStyle w:val="3-"/>
              <w:rPr>
                <w:color w:val="00B050"/>
              </w:rPr>
            </w:pPr>
            <w:r w:rsidRPr="00280CEB">
              <w:rPr>
                <w:rFonts w:hint="eastAsia"/>
                <w:color w:val="FF0000"/>
              </w:rPr>
              <w:t>static const char* FOLLOW_EVENT_NAME[FOLLOW_THREAD_MAX] =</w:t>
            </w:r>
            <w:r w:rsidRPr="00280CEB">
              <w:rPr>
                <w:rFonts w:hint="eastAsia"/>
                <w:color w:val="00B050"/>
              </w:rPr>
              <w:t>//後続スレッド処理完了イベント</w:t>
            </w:r>
          </w:p>
          <w:p w14:paraId="497E91EC" w14:textId="77777777" w:rsidR="006D48EB" w:rsidRPr="00280CEB" w:rsidRDefault="006D48EB" w:rsidP="006D48EB">
            <w:pPr>
              <w:pStyle w:val="3-"/>
              <w:rPr>
                <w:color w:val="FF0000"/>
              </w:rPr>
            </w:pPr>
            <w:r w:rsidRPr="00280CEB">
              <w:rPr>
                <w:color w:val="FF0000"/>
              </w:rPr>
              <w:t>{</w:t>
            </w:r>
          </w:p>
          <w:p w14:paraId="17B0D61D" w14:textId="77777777" w:rsidR="006D48EB" w:rsidRPr="00280CEB" w:rsidRDefault="006D48EB" w:rsidP="006D48EB">
            <w:pPr>
              <w:pStyle w:val="3-"/>
              <w:rPr>
                <w:color w:val="FF0000"/>
              </w:rPr>
            </w:pPr>
            <w:r w:rsidRPr="00280CEB">
              <w:rPr>
                <w:color w:val="FF0000"/>
              </w:rPr>
              <w:tab/>
              <w:t>"Follow Event 01",</w:t>
            </w:r>
          </w:p>
          <w:p w14:paraId="7612E608" w14:textId="77777777" w:rsidR="006D48EB" w:rsidRPr="00280CEB" w:rsidRDefault="006D48EB" w:rsidP="006D48EB">
            <w:pPr>
              <w:pStyle w:val="3-"/>
              <w:rPr>
                <w:color w:val="FF0000"/>
              </w:rPr>
            </w:pPr>
            <w:r w:rsidRPr="00280CEB">
              <w:rPr>
                <w:color w:val="FF0000"/>
              </w:rPr>
              <w:tab/>
              <w:t>"Follow Event 02",</w:t>
            </w:r>
          </w:p>
          <w:p w14:paraId="4E0FB665" w14:textId="77777777" w:rsidR="006D48EB" w:rsidRPr="00280CEB" w:rsidRDefault="006D48EB" w:rsidP="006D48EB">
            <w:pPr>
              <w:pStyle w:val="3-"/>
              <w:rPr>
                <w:color w:val="FF0000"/>
              </w:rPr>
            </w:pPr>
            <w:r w:rsidRPr="00280CEB">
              <w:rPr>
                <w:color w:val="FF0000"/>
              </w:rPr>
              <w:tab/>
              <w:t>"Follow Event 03",</w:t>
            </w:r>
          </w:p>
          <w:p w14:paraId="4BD51356" w14:textId="77777777" w:rsidR="006D48EB" w:rsidRPr="00280CEB" w:rsidRDefault="006D48EB" w:rsidP="006D48EB">
            <w:pPr>
              <w:pStyle w:val="3-"/>
              <w:rPr>
                <w:color w:val="FF0000"/>
              </w:rPr>
            </w:pPr>
            <w:r w:rsidRPr="00280CEB">
              <w:rPr>
                <w:color w:val="FF0000"/>
              </w:rPr>
              <w:tab/>
              <w:t>"Follow Event 04",</w:t>
            </w:r>
          </w:p>
          <w:p w14:paraId="4853B17E" w14:textId="77777777" w:rsidR="006D48EB" w:rsidRPr="00280CEB" w:rsidRDefault="006D48EB" w:rsidP="006D48EB">
            <w:pPr>
              <w:pStyle w:val="3-"/>
              <w:rPr>
                <w:color w:val="FF0000"/>
              </w:rPr>
            </w:pPr>
            <w:r w:rsidRPr="00280CEB">
              <w:rPr>
                <w:color w:val="FF0000"/>
              </w:rPr>
              <w:tab/>
              <w:t>"Follow Event 05",</w:t>
            </w:r>
          </w:p>
          <w:p w14:paraId="4DCD1427" w14:textId="77777777" w:rsidR="006D48EB" w:rsidRPr="00280CEB" w:rsidRDefault="006D48EB" w:rsidP="006D48EB">
            <w:pPr>
              <w:pStyle w:val="3-"/>
              <w:rPr>
                <w:color w:val="FF0000"/>
              </w:rPr>
            </w:pPr>
            <w:r w:rsidRPr="00280CEB">
              <w:rPr>
                <w:color w:val="FF0000"/>
              </w:rPr>
              <w:tab/>
              <w:t>"Follow Event 06",</w:t>
            </w:r>
          </w:p>
          <w:p w14:paraId="4F8AECCA" w14:textId="77777777" w:rsidR="006D48EB" w:rsidRPr="00280CEB" w:rsidRDefault="006D48EB" w:rsidP="006D48EB">
            <w:pPr>
              <w:pStyle w:val="3-"/>
              <w:rPr>
                <w:color w:val="FF0000"/>
              </w:rPr>
            </w:pPr>
            <w:r w:rsidRPr="00280CEB">
              <w:rPr>
                <w:color w:val="FF0000"/>
              </w:rPr>
              <w:tab/>
              <w:t>"Follow Event 07",</w:t>
            </w:r>
          </w:p>
          <w:p w14:paraId="1FAAEC4F" w14:textId="77777777" w:rsidR="006D48EB" w:rsidRPr="00280CEB" w:rsidRDefault="006D48EB" w:rsidP="006D48EB">
            <w:pPr>
              <w:pStyle w:val="3-"/>
              <w:rPr>
                <w:color w:val="FF0000"/>
              </w:rPr>
            </w:pPr>
            <w:r w:rsidRPr="00280CEB">
              <w:rPr>
                <w:color w:val="FF0000"/>
              </w:rPr>
              <w:tab/>
              <w:t>"Follow Event 08",</w:t>
            </w:r>
          </w:p>
          <w:p w14:paraId="7B384DE4" w14:textId="77777777" w:rsidR="006D48EB" w:rsidRPr="00280CEB" w:rsidRDefault="006D48EB" w:rsidP="006D48EB">
            <w:pPr>
              <w:pStyle w:val="3-"/>
              <w:rPr>
                <w:color w:val="FF0000"/>
              </w:rPr>
            </w:pPr>
            <w:r w:rsidRPr="00280CEB">
              <w:rPr>
                <w:color w:val="FF0000"/>
              </w:rPr>
              <w:tab/>
              <w:t>"Follow Event 09",</w:t>
            </w:r>
          </w:p>
          <w:p w14:paraId="3A1110B3" w14:textId="77777777" w:rsidR="006D48EB" w:rsidRPr="00280CEB" w:rsidRDefault="006D48EB" w:rsidP="006D48EB">
            <w:pPr>
              <w:pStyle w:val="3-"/>
              <w:rPr>
                <w:color w:val="FF0000"/>
              </w:rPr>
            </w:pPr>
            <w:r w:rsidRPr="00280CEB">
              <w:rPr>
                <w:color w:val="FF0000"/>
              </w:rPr>
              <w:tab/>
              <w:t>"Follow Event 10",</w:t>
            </w:r>
          </w:p>
          <w:p w14:paraId="3BBA7A05" w14:textId="77777777" w:rsidR="006D48EB" w:rsidRPr="00280CEB" w:rsidRDefault="006D48EB" w:rsidP="006D48EB">
            <w:pPr>
              <w:pStyle w:val="3-"/>
              <w:rPr>
                <w:color w:val="FF0000"/>
              </w:rPr>
            </w:pPr>
            <w:r w:rsidRPr="00280CEB">
              <w:rPr>
                <w:color w:val="FF0000"/>
              </w:rPr>
              <w:t>};</w:t>
            </w:r>
          </w:p>
          <w:p w14:paraId="7BE7E73B" w14:textId="77777777" w:rsidR="006D48EB" w:rsidRDefault="006D48EB" w:rsidP="006D48EB">
            <w:pPr>
              <w:pStyle w:val="3-"/>
            </w:pPr>
          </w:p>
          <w:p w14:paraId="0A9EC556" w14:textId="77777777" w:rsidR="006D48EB" w:rsidRPr="00280CEB" w:rsidRDefault="006D48EB" w:rsidP="006D48EB">
            <w:pPr>
              <w:pStyle w:val="3-"/>
              <w:rPr>
                <w:color w:val="00B050"/>
              </w:rPr>
            </w:pPr>
            <w:r w:rsidRPr="00280CEB">
              <w:rPr>
                <w:rFonts w:hint="eastAsia"/>
                <w:color w:val="00B050"/>
              </w:rPr>
              <w:t>//共有データ</w:t>
            </w:r>
          </w:p>
          <w:p w14:paraId="0805344F" w14:textId="77777777" w:rsidR="006D48EB" w:rsidRDefault="006D48EB" w:rsidP="006D48EB">
            <w:pPr>
              <w:pStyle w:val="3-"/>
            </w:pPr>
            <w:r>
              <w:t>static int s_commonData = 0;</w:t>
            </w:r>
          </w:p>
          <w:p w14:paraId="4AB479CA" w14:textId="77777777" w:rsidR="006D48EB" w:rsidRDefault="006D48EB" w:rsidP="006D48EB">
            <w:pPr>
              <w:pStyle w:val="3-"/>
            </w:pPr>
          </w:p>
          <w:p w14:paraId="08B111FA" w14:textId="77777777" w:rsidR="006D48EB" w:rsidRPr="00280CEB" w:rsidRDefault="006D48EB" w:rsidP="006D48EB">
            <w:pPr>
              <w:pStyle w:val="3-"/>
              <w:rPr>
                <w:color w:val="00B050"/>
              </w:rPr>
            </w:pPr>
            <w:r w:rsidRPr="00280CEB">
              <w:rPr>
                <w:rFonts w:hint="eastAsia"/>
                <w:color w:val="00B050"/>
              </w:rPr>
              <w:t>//スレッド固有データ</w:t>
            </w:r>
          </w:p>
          <w:p w14:paraId="0C0B6443" w14:textId="77777777" w:rsidR="006D48EB" w:rsidRDefault="006D48EB" w:rsidP="006D48EB">
            <w:pPr>
              <w:pStyle w:val="3-"/>
            </w:pPr>
            <w:r>
              <w:t>__declspec(thread) int s_tlsData = 0;</w:t>
            </w:r>
          </w:p>
          <w:p w14:paraId="2C1219E9" w14:textId="77777777" w:rsidR="006D48EB" w:rsidRDefault="006D48EB" w:rsidP="006D48EB">
            <w:pPr>
              <w:pStyle w:val="3-"/>
            </w:pPr>
          </w:p>
          <w:p w14:paraId="4D78C2A1" w14:textId="77777777" w:rsidR="006D48EB" w:rsidRPr="00280CEB" w:rsidRDefault="006D48EB" w:rsidP="006D48EB">
            <w:pPr>
              <w:pStyle w:val="3-"/>
              <w:rPr>
                <w:color w:val="00B050"/>
              </w:rPr>
            </w:pPr>
            <w:r w:rsidRPr="00280CEB">
              <w:rPr>
                <w:rFonts w:hint="eastAsia"/>
                <w:color w:val="00B050"/>
              </w:rPr>
              <w:t>//【処理説明】</w:t>
            </w:r>
          </w:p>
          <w:p w14:paraId="2CCF832A" w14:textId="77777777" w:rsidR="006D48EB" w:rsidRPr="00280CEB" w:rsidRDefault="006D48EB" w:rsidP="006D48EB">
            <w:pPr>
              <w:pStyle w:val="3-"/>
              <w:rPr>
                <w:color w:val="00B050"/>
              </w:rPr>
            </w:pPr>
            <w:r w:rsidRPr="00280CEB">
              <w:rPr>
                <w:rFonts w:hint="eastAsia"/>
                <w:color w:val="00B050"/>
              </w:rPr>
              <w:t>//先行スレッドが共有データを作成し、それが完了したら</w:t>
            </w:r>
          </w:p>
          <w:p w14:paraId="2FE7B295" w14:textId="77777777" w:rsidR="006D48EB" w:rsidRPr="00280CEB" w:rsidRDefault="006D48EB" w:rsidP="006D48EB">
            <w:pPr>
              <w:pStyle w:val="3-"/>
              <w:rPr>
                <w:color w:val="00B050"/>
              </w:rPr>
            </w:pPr>
            <w:r w:rsidRPr="00280CEB">
              <w:rPr>
                <w:rFonts w:hint="eastAsia"/>
                <w:color w:val="00B050"/>
              </w:rPr>
              <w:t>//複数の後続スレッドがスタート。</w:t>
            </w:r>
          </w:p>
          <w:p w14:paraId="66BACD2D" w14:textId="77777777" w:rsidR="006D48EB" w:rsidRPr="00280CEB" w:rsidRDefault="006D48EB" w:rsidP="006D48EB">
            <w:pPr>
              <w:pStyle w:val="3-"/>
              <w:rPr>
                <w:color w:val="00B050"/>
              </w:rPr>
            </w:pPr>
            <w:r w:rsidRPr="00280CEB">
              <w:rPr>
                <w:rFonts w:hint="eastAsia"/>
                <w:color w:val="00B050"/>
              </w:rPr>
              <w:t>//後続スレッドは共有データを読み込むだけのため、並列で動作。</w:t>
            </w:r>
          </w:p>
          <w:p w14:paraId="275E2964" w14:textId="77777777" w:rsidR="006D48EB" w:rsidRPr="00280CEB" w:rsidRDefault="006D48EB" w:rsidP="006D48EB">
            <w:pPr>
              <w:pStyle w:val="3-"/>
              <w:rPr>
                <w:color w:val="00B050"/>
              </w:rPr>
            </w:pPr>
            <w:r w:rsidRPr="00280CEB">
              <w:rPr>
                <w:rFonts w:hint="eastAsia"/>
                <w:color w:val="00B050"/>
              </w:rPr>
              <w:t>//後続スレッドの処理が全て完了したら、また先行スレッドが稼働。</w:t>
            </w:r>
          </w:p>
          <w:p w14:paraId="6266A656" w14:textId="77777777" w:rsidR="006D48EB" w:rsidRPr="00280CEB" w:rsidRDefault="006D48EB" w:rsidP="006D48EB">
            <w:pPr>
              <w:pStyle w:val="3-"/>
              <w:rPr>
                <w:color w:val="00B050"/>
              </w:rPr>
            </w:pPr>
            <w:r w:rsidRPr="00280CEB">
              <w:rPr>
                <w:rFonts w:hint="eastAsia"/>
                <w:color w:val="00B050"/>
              </w:rPr>
              <w:t>//以上を何度か繰り返し、先行スレッドが終了したら全スレッド終了。</w:t>
            </w:r>
          </w:p>
          <w:p w14:paraId="17081640" w14:textId="77777777" w:rsidR="006D48EB" w:rsidRPr="00280CEB" w:rsidRDefault="006D48EB" w:rsidP="006D48EB">
            <w:pPr>
              <w:pStyle w:val="3-"/>
              <w:rPr>
                <w:color w:val="00B050"/>
              </w:rPr>
            </w:pPr>
            <w:r w:rsidRPr="00280CEB">
              <w:rPr>
                <w:rFonts w:hint="eastAsia"/>
                <w:color w:val="00B050"/>
              </w:rPr>
              <w:lastRenderedPageBreak/>
              <w:t>//※メインループ⇒描画スレッドのようなリレー処理への応用を想定。</w:t>
            </w:r>
          </w:p>
          <w:p w14:paraId="2C4A4308" w14:textId="77777777" w:rsidR="006D48EB" w:rsidRDefault="006D48EB" w:rsidP="006D48EB">
            <w:pPr>
              <w:pStyle w:val="3-"/>
            </w:pPr>
          </w:p>
          <w:p w14:paraId="37FA6312" w14:textId="77777777" w:rsidR="006D48EB" w:rsidRPr="00280CEB" w:rsidRDefault="006D48EB" w:rsidP="006D48EB">
            <w:pPr>
              <w:pStyle w:val="3-"/>
              <w:rPr>
                <w:color w:val="00B050"/>
              </w:rPr>
            </w:pPr>
            <w:r w:rsidRPr="00280CEB">
              <w:rPr>
                <w:rFonts w:hint="eastAsia"/>
                <w:color w:val="00B050"/>
              </w:rPr>
              <w:t>//先行スレッド</w:t>
            </w:r>
          </w:p>
          <w:p w14:paraId="1BB7893A" w14:textId="77777777" w:rsidR="006D48EB" w:rsidRDefault="006D48EB" w:rsidP="006D48EB">
            <w:pPr>
              <w:pStyle w:val="3-"/>
            </w:pPr>
            <w:r>
              <w:t>unsigned int WINAPI priorThreadFunc(void* param_p)</w:t>
            </w:r>
          </w:p>
          <w:p w14:paraId="6B1827D2" w14:textId="77777777" w:rsidR="006D48EB" w:rsidRDefault="006D48EB" w:rsidP="006D48EB">
            <w:pPr>
              <w:pStyle w:val="3-"/>
            </w:pPr>
            <w:r>
              <w:t>{</w:t>
            </w:r>
          </w:p>
          <w:p w14:paraId="18BC9482"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159A0463" w14:textId="77777777" w:rsidR="006D48EB" w:rsidRDefault="006D48EB" w:rsidP="006D48EB">
            <w:pPr>
              <w:pStyle w:val="3-"/>
            </w:pPr>
            <w:r>
              <w:tab/>
              <w:t>const char* name = static_cast&lt;const char*&gt;(param_p);</w:t>
            </w:r>
          </w:p>
          <w:p w14:paraId="50A7168A" w14:textId="77777777" w:rsidR="006D48EB" w:rsidRDefault="006D48EB" w:rsidP="006D48EB">
            <w:pPr>
              <w:pStyle w:val="3-"/>
            </w:pPr>
          </w:p>
          <w:p w14:paraId="35189E66"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0C8188F9" w14:textId="77777777" w:rsidR="006D48EB" w:rsidRDefault="006D48EB" w:rsidP="006D48EB">
            <w:pPr>
              <w:pStyle w:val="3-"/>
            </w:pPr>
            <w:r>
              <w:tab/>
              <w:t>printf("- begin:(P)%s -\n", name);</w:t>
            </w:r>
          </w:p>
          <w:p w14:paraId="60706ABB" w14:textId="77777777" w:rsidR="006D48EB" w:rsidRDefault="006D48EB" w:rsidP="006D48EB">
            <w:pPr>
              <w:pStyle w:val="3-"/>
            </w:pPr>
            <w:r>
              <w:tab/>
              <w:t>fflush(stdout);</w:t>
            </w:r>
          </w:p>
          <w:p w14:paraId="53BB8390" w14:textId="77777777" w:rsidR="006D48EB" w:rsidRDefault="006D48EB" w:rsidP="006D48EB">
            <w:pPr>
              <w:pStyle w:val="3-"/>
            </w:pPr>
          </w:p>
          <w:p w14:paraId="5BB32046"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//名前付きイベントオープン</w:t>
            </w:r>
          </w:p>
          <w:p w14:paraId="01EA0C07" w14:textId="77777777" w:rsidR="006D48EB" w:rsidRPr="00280CEB" w:rsidRDefault="006D48EB" w:rsidP="006D48EB">
            <w:pPr>
              <w:pStyle w:val="3-"/>
              <w:rPr>
                <w:color w:val="FF0000"/>
              </w:rPr>
            </w:pPr>
            <w:r>
              <w:tab/>
            </w:r>
            <w:r w:rsidRPr="00280CEB">
              <w:rPr>
                <w:color w:val="FF0000"/>
              </w:rPr>
              <w:t>HANDLE hPriorEvent[FOLLOW_THREAD_MAX];</w:t>
            </w:r>
          </w:p>
          <w:p w14:paraId="0ADC1FEB" w14:textId="77777777" w:rsidR="006D48EB" w:rsidRPr="00280CEB" w:rsidRDefault="006D48EB" w:rsidP="006D48EB">
            <w:pPr>
              <w:pStyle w:val="3-"/>
              <w:rPr>
                <w:color w:val="FF0000"/>
              </w:rPr>
            </w:pPr>
            <w:r w:rsidRPr="00280CEB">
              <w:rPr>
                <w:color w:val="FF0000"/>
              </w:rPr>
              <w:tab/>
              <w:t>HANDLE hFollowEvent[FOLLOW_THREAD_MAX];</w:t>
            </w:r>
          </w:p>
          <w:p w14:paraId="39C136C4" w14:textId="77777777" w:rsidR="006D48EB" w:rsidRDefault="006D48EB" w:rsidP="006D48EB">
            <w:pPr>
              <w:pStyle w:val="3-"/>
            </w:pPr>
            <w:r>
              <w:tab/>
              <w:t>for (int i = 0; i &lt; FOLLOW_THREAD_MAX; ++i)</w:t>
            </w:r>
          </w:p>
          <w:p w14:paraId="445ED71C" w14:textId="77777777" w:rsidR="006D48EB" w:rsidRDefault="006D48EB" w:rsidP="006D48EB">
            <w:pPr>
              <w:pStyle w:val="3-"/>
            </w:pPr>
            <w:r>
              <w:tab/>
              <w:t>{</w:t>
            </w:r>
          </w:p>
          <w:p w14:paraId="32BE567D" w14:textId="77777777" w:rsidR="00280CEB" w:rsidRPr="00280CEB" w:rsidRDefault="006D48EB" w:rsidP="006D48EB">
            <w:pPr>
              <w:pStyle w:val="3-"/>
              <w:rPr>
                <w:color w:val="FF0000"/>
              </w:rPr>
            </w:pPr>
            <w:r>
              <w:rPr>
                <w:rFonts w:hint="eastAsia"/>
              </w:rPr>
              <w:tab/>
              <w:t xml:space="preserve"> </w:t>
            </w:r>
            <w:r>
              <w:rPr>
                <w:rFonts w:hint="eastAsia"/>
              </w:rPr>
              <w:tab/>
            </w:r>
            <w:r w:rsidRPr="00280CEB">
              <w:rPr>
                <w:rFonts w:hint="eastAsia"/>
                <w:color w:val="FF0000"/>
              </w:rPr>
              <w:t>hPriorEvent[i] = OpenEvent(EVENT_MODIFY_STATE, false, PRIOR_EVENT_NAME[i]);</w:t>
            </w:r>
          </w:p>
          <w:p w14:paraId="056F1688" w14:textId="257CC3F7"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//先行スレッド処理完了イベント：SetEvetn, ResetEvent許可</w:t>
            </w:r>
          </w:p>
          <w:p w14:paraId="3E76AA01"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OpenEvent(SYNCHRONIZE, false, FOLLOW_EVENT_NAME[i]);</w:t>
            </w:r>
          </w:p>
          <w:p w14:paraId="11C00C37" w14:textId="2627AA99"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//後続スレッド処理完了イベント：Wait許可</w:t>
            </w:r>
          </w:p>
          <w:p w14:paraId="0FA16549" w14:textId="77777777" w:rsidR="006D48EB" w:rsidRDefault="006D48EB" w:rsidP="006D48EB">
            <w:pPr>
              <w:pStyle w:val="3-"/>
            </w:pPr>
            <w:r>
              <w:tab/>
              <w:t>}</w:t>
            </w:r>
          </w:p>
          <w:p w14:paraId="3DB76A0D" w14:textId="77777777" w:rsidR="006D48EB" w:rsidRDefault="006D48EB" w:rsidP="006D48EB">
            <w:pPr>
              <w:pStyle w:val="3-"/>
            </w:pPr>
            <w:r>
              <w:tab/>
            </w:r>
          </w:p>
          <w:p w14:paraId="406C47F8" w14:textId="77777777" w:rsidR="006D48EB" w:rsidRPr="00280CEB" w:rsidRDefault="006D48EB" w:rsidP="006D48EB">
            <w:pPr>
              <w:pStyle w:val="3-"/>
              <w:rPr>
                <w:color w:val="00B050"/>
              </w:rPr>
            </w:pPr>
            <w:r>
              <w:rPr>
                <w:rFonts w:hint="eastAsia"/>
              </w:rPr>
              <w:tab/>
            </w:r>
            <w:r w:rsidRPr="00280CEB">
              <w:rPr>
                <w:rFonts w:hint="eastAsia"/>
                <w:color w:val="00B050"/>
              </w:rPr>
              <w:t>//初期化</w:t>
            </w:r>
          </w:p>
          <w:p w14:paraId="1511C75E" w14:textId="77777777" w:rsidR="006D48EB" w:rsidRDefault="006D48EB" w:rsidP="006D48EB">
            <w:pPr>
              <w:pStyle w:val="3-"/>
            </w:pPr>
            <w:r>
              <w:rPr>
                <w:rFonts w:hint="eastAsia"/>
              </w:rPr>
              <w:tab/>
              <w:t>s_IsQuirProiorThread = false;</w:t>
            </w:r>
            <w:r w:rsidRPr="00280CEB">
              <w:rPr>
                <w:rFonts w:hint="eastAsia"/>
                <w:color w:val="00B050"/>
              </w:rPr>
              <w:t>//先行処理終了フラグ</w:t>
            </w:r>
          </w:p>
          <w:p w14:paraId="661A258E" w14:textId="77777777" w:rsidR="006D48EB" w:rsidRDefault="006D48EB" w:rsidP="006D48EB">
            <w:pPr>
              <w:pStyle w:val="3-"/>
            </w:pPr>
          </w:p>
          <w:p w14:paraId="141FB292" w14:textId="77777777" w:rsidR="006D48EB" w:rsidRDefault="006D48EB" w:rsidP="006D48EB">
            <w:pPr>
              <w:pStyle w:val="3-"/>
            </w:pPr>
            <w:r>
              <w:rPr>
                <w:rFonts w:hint="eastAsia"/>
              </w:rPr>
              <w:tab/>
            </w:r>
            <w:r w:rsidRPr="00280CEB">
              <w:rPr>
                <w:rFonts w:hint="eastAsia"/>
                <w:color w:val="00B050"/>
              </w:rPr>
              <w:t>//処理</w:t>
            </w:r>
          </w:p>
          <w:p w14:paraId="1F1259CB" w14:textId="77777777" w:rsidR="006D48EB" w:rsidRDefault="006D48EB" w:rsidP="006D48EB">
            <w:pPr>
              <w:pStyle w:val="3-"/>
            </w:pPr>
            <w:r>
              <w:tab/>
              <w:t>static const int LOOP_COUNT_MAX = 3;</w:t>
            </w:r>
          </w:p>
          <w:p w14:paraId="1E0B708E" w14:textId="77777777" w:rsidR="006D48EB" w:rsidRDefault="006D48EB" w:rsidP="006D48EB">
            <w:pPr>
              <w:pStyle w:val="3-"/>
            </w:pPr>
            <w:r>
              <w:tab/>
              <w:t>int loop_counter = 0;</w:t>
            </w:r>
          </w:p>
          <w:p w14:paraId="37E9A6B7" w14:textId="77777777" w:rsidR="006D48EB" w:rsidRDefault="006D48EB" w:rsidP="006D48EB">
            <w:pPr>
              <w:pStyle w:val="3-"/>
            </w:pPr>
            <w:r>
              <w:tab/>
              <w:t>while (1)</w:t>
            </w:r>
          </w:p>
          <w:p w14:paraId="19AD9DFD" w14:textId="77777777" w:rsidR="006D48EB" w:rsidRDefault="006D48EB" w:rsidP="006D48EB">
            <w:pPr>
              <w:pStyle w:val="3-"/>
            </w:pPr>
            <w:r>
              <w:tab/>
              <w:t>{</w:t>
            </w:r>
          </w:p>
          <w:p w14:paraId="3492AEC7" w14:textId="77777777" w:rsidR="006D48EB" w:rsidRDefault="006D48EB" w:rsidP="006D48EB">
            <w:pPr>
              <w:pStyle w:val="3-"/>
            </w:pPr>
            <w:r>
              <w:rPr>
                <w:rFonts w:hint="eastAsia"/>
              </w:rPr>
              <w:tab/>
            </w:r>
            <w:r>
              <w:rPr>
                <w:rFonts w:hint="eastAsia"/>
              </w:rPr>
              <w:tab/>
            </w:r>
            <w:r w:rsidRPr="00280CEB">
              <w:rPr>
                <w:rFonts w:hint="eastAsia"/>
                <w:color w:val="00B050"/>
              </w:rPr>
              <w:t>//全後続スレッド処理完了待ち</w:t>
            </w:r>
          </w:p>
          <w:p w14:paraId="7A47E726" w14:textId="77777777" w:rsidR="006D48EB" w:rsidRPr="00280CEB" w:rsidRDefault="006D48EB" w:rsidP="006D48EB">
            <w:pPr>
              <w:pStyle w:val="3-"/>
              <w:rPr>
                <w:color w:val="FF0000"/>
              </w:rPr>
            </w:pPr>
            <w:r>
              <w:tab/>
            </w:r>
            <w:r>
              <w:tab/>
            </w:r>
            <w:r w:rsidRPr="00280CEB">
              <w:rPr>
                <w:color w:val="FF0000"/>
              </w:rPr>
              <w:t>WaitForMultipleObjects(s_followThreadNum, hFollowEvent, true, INFINITE);</w:t>
            </w:r>
          </w:p>
          <w:p w14:paraId="1E07C7BD"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337B9B5C" w14:textId="77777777" w:rsidR="006D48EB" w:rsidRPr="00280CEB" w:rsidRDefault="006D48EB" w:rsidP="006D48EB">
            <w:pPr>
              <w:pStyle w:val="3-"/>
            </w:pPr>
          </w:p>
          <w:p w14:paraId="2803EA52"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//ループカウンタ進行＆終了判定</w:t>
            </w:r>
          </w:p>
          <w:p w14:paraId="394113B9" w14:textId="77777777" w:rsidR="006D48EB" w:rsidRDefault="006D48EB" w:rsidP="006D48EB">
            <w:pPr>
              <w:pStyle w:val="3-"/>
            </w:pPr>
            <w:r>
              <w:tab/>
            </w:r>
            <w:r>
              <w:tab/>
              <w:t>if (loop_counter++ == LOOP_COUNT_MAX)</w:t>
            </w:r>
          </w:p>
          <w:p w14:paraId="109E6212" w14:textId="77777777" w:rsidR="006D48EB" w:rsidRDefault="006D48EB" w:rsidP="006D48EB">
            <w:pPr>
              <w:pStyle w:val="3-"/>
            </w:pPr>
            <w:r>
              <w:tab/>
            </w:r>
            <w:r>
              <w:tab/>
              <w:t>{</w:t>
            </w:r>
          </w:p>
          <w:p w14:paraId="2725196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554CDF48" w14:textId="77777777" w:rsidR="006D48EB" w:rsidRDefault="006D48EB" w:rsidP="006D48EB">
            <w:pPr>
              <w:pStyle w:val="3-"/>
            </w:pPr>
            <w:r>
              <w:tab/>
            </w:r>
            <w:r>
              <w:tab/>
            </w:r>
            <w:r>
              <w:tab/>
              <w:t>printf("(P)%s: [QUIT]\n", name);</w:t>
            </w:r>
          </w:p>
          <w:p w14:paraId="011EBCF4" w14:textId="77777777" w:rsidR="006D48EB" w:rsidRDefault="006D48EB" w:rsidP="006D48EB">
            <w:pPr>
              <w:pStyle w:val="3-"/>
            </w:pPr>
            <w:r>
              <w:tab/>
            </w:r>
            <w:r>
              <w:tab/>
            </w:r>
            <w:r>
              <w:tab/>
              <w:t>fflush(stdout);</w:t>
            </w:r>
          </w:p>
          <w:p w14:paraId="1343906B" w14:textId="77777777" w:rsidR="006D48EB" w:rsidRDefault="006D48EB" w:rsidP="006D48EB">
            <w:pPr>
              <w:pStyle w:val="3-"/>
            </w:pPr>
            <w:r>
              <w:tab/>
            </w:r>
            <w:r>
              <w:tab/>
            </w:r>
            <w:r>
              <w:tab/>
            </w:r>
          </w:p>
          <w:p w14:paraId="2208200E"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//先行スレッド終了フラグ</w:t>
            </w:r>
          </w:p>
          <w:p w14:paraId="2CC28D7F" w14:textId="77777777" w:rsidR="006D48EB" w:rsidRDefault="006D48EB" w:rsidP="006D48EB">
            <w:pPr>
              <w:pStyle w:val="3-"/>
            </w:pPr>
            <w:r>
              <w:tab/>
            </w:r>
            <w:r>
              <w:tab/>
            </w:r>
            <w:r>
              <w:tab/>
              <w:t>s_IsQuirProiorThread = true;</w:t>
            </w:r>
          </w:p>
          <w:p w14:paraId="3EBAF925" w14:textId="77777777" w:rsidR="006D48EB" w:rsidRDefault="006D48EB" w:rsidP="006D48EB">
            <w:pPr>
              <w:pStyle w:val="3-"/>
            </w:pPr>
            <w:r>
              <w:tab/>
            </w:r>
            <w:r>
              <w:tab/>
            </w:r>
            <w:r>
              <w:tab/>
            </w:r>
          </w:p>
          <w:p w14:paraId="25F4E4E2" w14:textId="77777777" w:rsidR="006D48EB" w:rsidRDefault="006D48EB" w:rsidP="006D48EB">
            <w:pPr>
              <w:pStyle w:val="3-"/>
            </w:pPr>
            <w:r>
              <w:rPr>
                <w:rFonts w:hint="eastAsia"/>
              </w:rPr>
              <w:tab/>
            </w:r>
            <w:r>
              <w:rPr>
                <w:rFonts w:hint="eastAsia"/>
              </w:rPr>
              <w:tab/>
            </w:r>
            <w:r>
              <w:rPr>
                <w:rFonts w:hint="eastAsia"/>
              </w:rPr>
              <w:tab/>
            </w:r>
            <w:r w:rsidRPr="00280CEB">
              <w:rPr>
                <w:rFonts w:hint="eastAsia"/>
                <w:color w:val="00B050"/>
              </w:rPr>
              <w:t>//先行スレッド処理完了イベントセット</w:t>
            </w:r>
          </w:p>
          <w:p w14:paraId="3EFD8B91" w14:textId="77777777" w:rsidR="006D48EB" w:rsidRDefault="006D48EB" w:rsidP="006D48EB">
            <w:pPr>
              <w:pStyle w:val="3-"/>
            </w:pPr>
            <w:r>
              <w:tab/>
            </w:r>
            <w:r>
              <w:tab/>
            </w:r>
            <w:r>
              <w:tab/>
              <w:t>for (int i = 0; i &lt; s_followThreadNum; ++i)</w:t>
            </w:r>
          </w:p>
          <w:p w14:paraId="1FE00EDF" w14:textId="77777777" w:rsidR="006D48EB" w:rsidRDefault="006D48EB" w:rsidP="006D48EB">
            <w:pPr>
              <w:pStyle w:val="3-"/>
            </w:pPr>
            <w:r>
              <w:tab/>
            </w:r>
            <w:r>
              <w:tab/>
            </w:r>
            <w:r>
              <w:tab/>
            </w:r>
            <w:r>
              <w:tab/>
            </w:r>
            <w:r w:rsidRPr="00280CEB">
              <w:rPr>
                <w:color w:val="FF0000"/>
              </w:rPr>
              <w:t>SetEvent(hPriorEvent[i]);</w:t>
            </w:r>
          </w:p>
          <w:p w14:paraId="71A748A4" w14:textId="77777777" w:rsidR="006D48EB" w:rsidRDefault="006D48EB" w:rsidP="006D48EB">
            <w:pPr>
              <w:pStyle w:val="3-"/>
            </w:pPr>
          </w:p>
          <w:p w14:paraId="399AAE4B" w14:textId="77777777" w:rsidR="006D48EB" w:rsidRDefault="006D48EB" w:rsidP="006D48EB">
            <w:pPr>
              <w:pStyle w:val="3-"/>
            </w:pPr>
            <w:r>
              <w:tab/>
            </w:r>
            <w:r>
              <w:tab/>
            </w:r>
            <w:r>
              <w:tab/>
              <w:t>break;</w:t>
            </w:r>
          </w:p>
          <w:p w14:paraId="7E1D50AE" w14:textId="77777777" w:rsidR="006D48EB" w:rsidRDefault="006D48EB" w:rsidP="006D48EB">
            <w:pPr>
              <w:pStyle w:val="3-"/>
            </w:pPr>
            <w:r>
              <w:tab/>
            </w:r>
            <w:r>
              <w:tab/>
              <w:t>}</w:t>
            </w:r>
          </w:p>
          <w:p w14:paraId="45AD1075" w14:textId="77777777" w:rsidR="006D48EB" w:rsidRDefault="006D48EB" w:rsidP="006D48EB">
            <w:pPr>
              <w:pStyle w:val="3-"/>
            </w:pPr>
          </w:p>
          <w:p w14:paraId="1B5D2C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//データ表示（前）</w:t>
            </w:r>
          </w:p>
          <w:p w14:paraId="606FB681" w14:textId="77777777" w:rsidR="006D48EB" w:rsidRDefault="006D48EB" w:rsidP="006D48EB">
            <w:pPr>
              <w:pStyle w:val="3-"/>
            </w:pPr>
            <w:r>
              <w:tab/>
            </w:r>
            <w:r>
              <w:tab/>
              <w:t>printf("(P)%s: [BEFORE] commonData=%d, tlsData=%d\n", name, s_commonData, s_tlsData);</w:t>
            </w:r>
          </w:p>
          <w:p w14:paraId="38B94D27" w14:textId="77777777" w:rsidR="006D48EB" w:rsidRDefault="006D48EB" w:rsidP="006D48EB">
            <w:pPr>
              <w:pStyle w:val="3-"/>
            </w:pPr>
            <w:r>
              <w:tab/>
            </w:r>
            <w:r>
              <w:tab/>
              <w:t>fflush(stdout);</w:t>
            </w:r>
          </w:p>
          <w:p w14:paraId="37D1A64A" w14:textId="77777777" w:rsidR="006D48EB" w:rsidRDefault="006D48EB" w:rsidP="006D48EB">
            <w:pPr>
              <w:pStyle w:val="3-"/>
            </w:pPr>
          </w:p>
          <w:p w14:paraId="00E5258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//データ取得</w:t>
            </w:r>
          </w:p>
          <w:p w14:paraId="71DE3C54" w14:textId="77777777" w:rsidR="006D48EB" w:rsidRDefault="006D48EB" w:rsidP="006D48EB">
            <w:pPr>
              <w:pStyle w:val="3-"/>
            </w:pPr>
            <w:r>
              <w:tab/>
            </w:r>
            <w:r>
              <w:tab/>
              <w:t>int common_data = s_commonData;</w:t>
            </w:r>
          </w:p>
          <w:p w14:paraId="75BD65DD" w14:textId="77777777" w:rsidR="006D48EB" w:rsidRDefault="006D48EB" w:rsidP="006D48EB">
            <w:pPr>
              <w:pStyle w:val="3-"/>
            </w:pPr>
            <w:r>
              <w:tab/>
            </w:r>
            <w:r>
              <w:tab/>
              <w:t>int tls_data = s_tlsData;</w:t>
            </w:r>
          </w:p>
          <w:p w14:paraId="7DF9C4B2" w14:textId="77777777" w:rsidR="006D48EB" w:rsidRDefault="006D48EB" w:rsidP="006D48EB">
            <w:pPr>
              <w:pStyle w:val="3-"/>
            </w:pPr>
          </w:p>
          <w:p w14:paraId="71FBD2C7"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64D20EB5" w14:textId="77777777" w:rsidR="006D48EB" w:rsidRDefault="006D48EB" w:rsidP="006D48EB">
            <w:pPr>
              <w:pStyle w:val="3-"/>
            </w:pPr>
            <w:r>
              <w:tab/>
            </w:r>
            <w:r>
              <w:tab/>
              <w:t>++common_data;</w:t>
            </w:r>
          </w:p>
          <w:p w14:paraId="698B1DAD" w14:textId="77777777" w:rsidR="006D48EB" w:rsidRDefault="006D48EB" w:rsidP="006D48EB">
            <w:pPr>
              <w:pStyle w:val="3-"/>
            </w:pPr>
            <w:r>
              <w:tab/>
            </w:r>
            <w:r>
              <w:tab/>
              <w:t>++tls_data;</w:t>
            </w:r>
          </w:p>
          <w:p w14:paraId="18FE7394" w14:textId="77777777" w:rsidR="006D48EB" w:rsidRDefault="006D48EB" w:rsidP="006D48EB">
            <w:pPr>
              <w:pStyle w:val="3-"/>
            </w:pPr>
          </w:p>
          <w:p w14:paraId="74A4C6A9"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//若干ランダムでスリープ（0～499 msec）</w:t>
            </w:r>
          </w:p>
          <w:p w14:paraId="70662FB0" w14:textId="77777777" w:rsidR="006D48EB" w:rsidRDefault="006D48EB" w:rsidP="006D48EB">
            <w:pPr>
              <w:pStyle w:val="3-"/>
            </w:pPr>
            <w:r>
              <w:lastRenderedPageBreak/>
              <w:tab/>
            </w:r>
            <w:r>
              <w:tab/>
              <w:t>Sleep(rand() % 500);</w:t>
            </w:r>
          </w:p>
          <w:p w14:paraId="1B405B2A" w14:textId="77777777" w:rsidR="006D48EB" w:rsidRDefault="006D48EB" w:rsidP="006D48EB">
            <w:pPr>
              <w:pStyle w:val="3-"/>
            </w:pPr>
          </w:p>
          <w:p w14:paraId="0EF627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//データ書き戻し</w:t>
            </w:r>
          </w:p>
          <w:p w14:paraId="144B0B00" w14:textId="77777777" w:rsidR="006D48EB" w:rsidRDefault="006D48EB" w:rsidP="006D48EB">
            <w:pPr>
              <w:pStyle w:val="3-"/>
            </w:pPr>
            <w:r>
              <w:tab/>
            </w:r>
            <w:r>
              <w:tab/>
              <w:t>s_commonData = common_data;</w:t>
            </w:r>
          </w:p>
          <w:p w14:paraId="1DF1C450" w14:textId="77777777" w:rsidR="006D48EB" w:rsidRDefault="006D48EB" w:rsidP="006D48EB">
            <w:pPr>
              <w:pStyle w:val="3-"/>
            </w:pPr>
            <w:r>
              <w:tab/>
            </w:r>
            <w:r>
              <w:tab/>
              <w:t>s_tlsData = tls_data;</w:t>
            </w:r>
          </w:p>
          <w:p w14:paraId="5F04E536" w14:textId="77777777" w:rsidR="006D48EB" w:rsidRDefault="006D48EB" w:rsidP="006D48EB">
            <w:pPr>
              <w:pStyle w:val="3-"/>
            </w:pPr>
          </w:p>
          <w:p w14:paraId="59DA32A4"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22D5983E" w14:textId="77777777" w:rsidR="006D48EB" w:rsidRDefault="006D48EB" w:rsidP="006D48EB">
            <w:pPr>
              <w:pStyle w:val="3-"/>
            </w:pPr>
            <w:r>
              <w:tab/>
            </w:r>
            <w:r>
              <w:tab/>
              <w:t>printf("(P)%s: [AFTER]  commonData=%d, tlsData=%d\n", name, s_commonData, s_tlsData);</w:t>
            </w:r>
          </w:p>
          <w:p w14:paraId="773E541E" w14:textId="77777777" w:rsidR="006D48EB" w:rsidRDefault="006D48EB" w:rsidP="006D48EB">
            <w:pPr>
              <w:pStyle w:val="3-"/>
            </w:pPr>
            <w:r>
              <w:tab/>
            </w:r>
            <w:r>
              <w:tab/>
              <w:t>fflush(stdout);</w:t>
            </w:r>
          </w:p>
          <w:p w14:paraId="2D2DFBAF" w14:textId="77777777" w:rsidR="006D48EB" w:rsidRDefault="006D48EB" w:rsidP="006D48EB">
            <w:pPr>
              <w:pStyle w:val="3-"/>
            </w:pPr>
          </w:p>
          <w:p w14:paraId="581D3AEB"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//先行スレッド処理完了イベントセット</w:t>
            </w:r>
          </w:p>
          <w:p w14:paraId="746A3B1C" w14:textId="77777777" w:rsidR="006D48EB" w:rsidRDefault="006D48EB" w:rsidP="006D48EB">
            <w:pPr>
              <w:pStyle w:val="3-"/>
            </w:pPr>
            <w:r>
              <w:tab/>
            </w:r>
            <w:r>
              <w:tab/>
              <w:t>for (int i = 0; i &lt; s_followThreadNum; ++i)</w:t>
            </w:r>
          </w:p>
          <w:p w14:paraId="2A6A9709" w14:textId="77777777" w:rsidR="006D48EB" w:rsidRDefault="006D48EB" w:rsidP="006D48EB">
            <w:pPr>
              <w:pStyle w:val="3-"/>
            </w:pPr>
            <w:r>
              <w:tab/>
            </w:r>
            <w:r>
              <w:tab/>
              <w:t>{</w:t>
            </w:r>
          </w:p>
          <w:p w14:paraId="56310378" w14:textId="77777777" w:rsidR="006D48EB" w:rsidRDefault="006D48EB" w:rsidP="006D48EB">
            <w:pPr>
              <w:pStyle w:val="3-"/>
            </w:pPr>
            <w:r>
              <w:tab/>
            </w:r>
            <w:r>
              <w:tab/>
            </w:r>
            <w:r>
              <w:tab/>
            </w:r>
            <w:r w:rsidRPr="00280CEB">
              <w:rPr>
                <w:color w:val="FF0000"/>
              </w:rPr>
              <w:t>SetEvent(hPriorEvent[i]);</w:t>
            </w:r>
          </w:p>
          <w:p w14:paraId="315EEC36" w14:textId="77777777" w:rsidR="006D48EB" w:rsidRDefault="006D48EB" w:rsidP="006D48EB">
            <w:pPr>
              <w:pStyle w:val="3-"/>
            </w:pPr>
            <w:r>
              <w:tab/>
            </w:r>
            <w:r>
              <w:tab/>
              <w:t>}</w:t>
            </w:r>
          </w:p>
          <w:p w14:paraId="21989063"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w:t>
            </w:r>
            <w:r w:rsidRPr="00280CEB">
              <w:rPr>
                <w:rFonts w:hint="eastAsia"/>
                <w:color w:val="FF0000"/>
              </w:rPr>
              <w:t xml:space="preserve">PulseEvent() </w:t>
            </w:r>
            <w:r w:rsidRPr="00280CEB">
              <w:rPr>
                <w:rFonts w:hint="eastAsia"/>
                <w:color w:val="00B050"/>
              </w:rPr>
              <w:t>は SetEvent() のように、先行してシグナル状態を作るようなことができず、</w:t>
            </w:r>
          </w:p>
          <w:p w14:paraId="74E7E55A"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PulseEvent() 実行のタイミングで待機しているものを開放するだけしかできない。</w:t>
            </w:r>
          </w:p>
          <w:p w14:paraId="7F56A128"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なので、PulseEvent() を使用せず、子の数分のイベントを使用する。</w:t>
            </w:r>
          </w:p>
          <w:p w14:paraId="3971784A" w14:textId="77777777" w:rsidR="006D48EB" w:rsidRDefault="006D48EB" w:rsidP="006D48EB">
            <w:pPr>
              <w:pStyle w:val="3-"/>
            </w:pPr>
          </w:p>
          <w:p w14:paraId="512072F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//スレッド切り替えのためのスリープ</w:t>
            </w:r>
          </w:p>
          <w:p w14:paraId="64E85862" w14:textId="77777777" w:rsidR="006D48EB" w:rsidRDefault="006D48EB" w:rsidP="006D48EB">
            <w:pPr>
              <w:pStyle w:val="3-"/>
            </w:pPr>
            <w:r>
              <w:tab/>
            </w:r>
            <w:r>
              <w:tab/>
              <w:t>Sleep(0);</w:t>
            </w:r>
          </w:p>
          <w:p w14:paraId="409386D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76A89468"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3C5263BA"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3FC8997B" w14:textId="77777777" w:rsidR="006D48EB" w:rsidRDefault="006D48EB" w:rsidP="006D48EB">
            <w:pPr>
              <w:pStyle w:val="3-"/>
            </w:pPr>
            <w:r>
              <w:tab/>
              <w:t>}</w:t>
            </w:r>
          </w:p>
          <w:p w14:paraId="0DB4E565" w14:textId="77777777" w:rsidR="006D48EB" w:rsidRDefault="006D48EB" w:rsidP="006D48EB">
            <w:pPr>
              <w:pStyle w:val="3-"/>
            </w:pPr>
          </w:p>
          <w:p w14:paraId="6FD101C5"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403DD79B" w14:textId="77777777" w:rsidR="006D48EB" w:rsidRDefault="006D48EB" w:rsidP="006D48EB">
            <w:pPr>
              <w:pStyle w:val="3-"/>
            </w:pPr>
            <w:r>
              <w:tab/>
              <w:t>for (int i = 0; i &lt; FOLLOW_THREAD_MAX; ++i)</w:t>
            </w:r>
          </w:p>
          <w:p w14:paraId="1F8524A9" w14:textId="77777777" w:rsidR="006D48EB" w:rsidRDefault="006D48EB" w:rsidP="006D48EB">
            <w:pPr>
              <w:pStyle w:val="3-"/>
            </w:pPr>
            <w:r>
              <w:tab/>
              <w:t>{</w:t>
            </w:r>
          </w:p>
          <w:p w14:paraId="51DC2895" w14:textId="77777777" w:rsidR="006D48EB" w:rsidRPr="00280CEB" w:rsidRDefault="006D48EB" w:rsidP="006D48EB">
            <w:pPr>
              <w:pStyle w:val="3-"/>
              <w:rPr>
                <w:color w:val="FF0000"/>
              </w:rPr>
            </w:pPr>
            <w:r>
              <w:tab/>
            </w:r>
            <w:r>
              <w:tab/>
            </w:r>
            <w:r w:rsidRPr="00280CEB">
              <w:rPr>
                <w:color w:val="FF0000"/>
              </w:rPr>
              <w:t>CloseHandle(hPriorEvent[i]);</w:t>
            </w:r>
          </w:p>
          <w:p w14:paraId="060DB70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5732FAF4" w14:textId="77777777" w:rsidR="006D48EB" w:rsidRDefault="006D48EB" w:rsidP="006D48EB">
            <w:pPr>
              <w:pStyle w:val="3-"/>
            </w:pPr>
            <w:r>
              <w:tab/>
              <w:t>}</w:t>
            </w:r>
          </w:p>
          <w:p w14:paraId="59D24F10" w14:textId="77777777" w:rsidR="006D48EB" w:rsidRDefault="006D48EB" w:rsidP="006D48EB">
            <w:pPr>
              <w:pStyle w:val="3-"/>
            </w:pPr>
          </w:p>
          <w:p w14:paraId="742FEC48" w14:textId="77777777" w:rsidR="006D48EB" w:rsidRPr="00280CEB" w:rsidRDefault="006D48EB" w:rsidP="006D48EB">
            <w:pPr>
              <w:pStyle w:val="3-"/>
              <w:rPr>
                <w:color w:val="00B050"/>
              </w:rPr>
            </w:pPr>
            <w:r>
              <w:rPr>
                <w:rFonts w:hint="eastAsia"/>
              </w:rPr>
              <w:tab/>
            </w:r>
            <w:r w:rsidRPr="00280CEB">
              <w:rPr>
                <w:rFonts w:hint="eastAsia"/>
                <w:color w:val="00B050"/>
              </w:rPr>
              <w:t>//終了</w:t>
            </w:r>
          </w:p>
          <w:p w14:paraId="6D886D54" w14:textId="77777777" w:rsidR="006D48EB" w:rsidRDefault="006D48EB" w:rsidP="006D48EB">
            <w:pPr>
              <w:pStyle w:val="3-"/>
            </w:pPr>
            <w:r>
              <w:tab/>
              <w:t>printf("- end:(P)%s -\n", name);</w:t>
            </w:r>
          </w:p>
          <w:p w14:paraId="25D7345E" w14:textId="77777777" w:rsidR="006D48EB" w:rsidRDefault="006D48EB" w:rsidP="006D48EB">
            <w:pPr>
              <w:pStyle w:val="3-"/>
            </w:pPr>
            <w:r>
              <w:tab/>
              <w:t>fflush(stdout);</w:t>
            </w:r>
          </w:p>
          <w:p w14:paraId="4C00AF92" w14:textId="77777777" w:rsidR="006D48EB" w:rsidRDefault="006D48EB" w:rsidP="006D48EB">
            <w:pPr>
              <w:pStyle w:val="3-"/>
            </w:pPr>
            <w:r>
              <w:tab/>
              <w:t>return 0;</w:t>
            </w:r>
          </w:p>
          <w:p w14:paraId="515C616F" w14:textId="77777777" w:rsidR="006D48EB" w:rsidRDefault="006D48EB" w:rsidP="006D48EB">
            <w:pPr>
              <w:pStyle w:val="3-"/>
            </w:pPr>
            <w:r>
              <w:t>}</w:t>
            </w:r>
          </w:p>
          <w:p w14:paraId="6012C0A8" w14:textId="77777777" w:rsidR="006D48EB" w:rsidRDefault="006D48EB" w:rsidP="006D48EB">
            <w:pPr>
              <w:pStyle w:val="3-"/>
            </w:pPr>
          </w:p>
          <w:p w14:paraId="4A75C4FF" w14:textId="77777777" w:rsidR="006D48EB" w:rsidRPr="00280CEB" w:rsidRDefault="006D48EB" w:rsidP="006D48EB">
            <w:pPr>
              <w:pStyle w:val="3-"/>
              <w:rPr>
                <w:color w:val="00B050"/>
              </w:rPr>
            </w:pPr>
            <w:r w:rsidRPr="00280CEB">
              <w:rPr>
                <w:rFonts w:hint="eastAsia"/>
                <w:color w:val="00B050"/>
              </w:rPr>
              <w:t>//後続スレッド</w:t>
            </w:r>
          </w:p>
          <w:p w14:paraId="23134DEB" w14:textId="77777777" w:rsidR="006D48EB" w:rsidRDefault="006D48EB" w:rsidP="006D48EB">
            <w:pPr>
              <w:pStyle w:val="3-"/>
            </w:pPr>
            <w:r>
              <w:t>unsigned int WINAPI followThreadFunc(void* param_p)</w:t>
            </w:r>
          </w:p>
          <w:p w14:paraId="36A0FDB3" w14:textId="77777777" w:rsidR="006D48EB" w:rsidRDefault="006D48EB" w:rsidP="006D48EB">
            <w:pPr>
              <w:pStyle w:val="3-"/>
            </w:pPr>
            <w:r>
              <w:t>{</w:t>
            </w:r>
          </w:p>
          <w:p w14:paraId="593180E3"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5B2A5B88" w14:textId="77777777" w:rsidR="006D48EB" w:rsidRDefault="006D48EB" w:rsidP="006D48EB">
            <w:pPr>
              <w:pStyle w:val="3-"/>
            </w:pPr>
            <w:r>
              <w:tab/>
              <w:t>const char* name = static_cast&lt;const char*&gt;(param_p);</w:t>
            </w:r>
          </w:p>
          <w:p w14:paraId="03064CCC" w14:textId="77777777" w:rsidR="006D48EB" w:rsidRDefault="006D48EB" w:rsidP="006D48EB">
            <w:pPr>
              <w:pStyle w:val="3-"/>
            </w:pPr>
          </w:p>
          <w:p w14:paraId="23BCE02A" w14:textId="77777777" w:rsidR="006D48EB" w:rsidRDefault="006D48EB" w:rsidP="006D48EB">
            <w:pPr>
              <w:pStyle w:val="3-"/>
            </w:pPr>
            <w:r>
              <w:rPr>
                <w:rFonts w:hint="eastAsia"/>
              </w:rPr>
              <w:tab/>
            </w:r>
            <w:r w:rsidRPr="00280CEB">
              <w:rPr>
                <w:rFonts w:hint="eastAsia"/>
                <w:color w:val="00B050"/>
              </w:rPr>
              <w:t>//後続スレッド数カウントアップ</w:t>
            </w:r>
          </w:p>
          <w:p w14:paraId="1FF06BA0" w14:textId="77777777" w:rsidR="006D48EB" w:rsidRDefault="006D48EB" w:rsidP="006D48EB">
            <w:pPr>
              <w:pStyle w:val="3-"/>
            </w:pPr>
            <w:r>
              <w:tab/>
              <w:t>LONG thread_no = InterlockedIncrement(&amp;s_followThreadNo) - 1;</w:t>
            </w:r>
          </w:p>
          <w:p w14:paraId="655DA4BA" w14:textId="77777777" w:rsidR="006D48EB" w:rsidRDefault="006D48EB" w:rsidP="006D48EB">
            <w:pPr>
              <w:pStyle w:val="3-"/>
            </w:pPr>
          </w:p>
          <w:p w14:paraId="548557F9"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1A8CD496" w14:textId="77777777" w:rsidR="006D48EB" w:rsidRDefault="006D48EB" w:rsidP="006D48EB">
            <w:pPr>
              <w:pStyle w:val="3-"/>
            </w:pPr>
            <w:r>
              <w:tab/>
              <w:t>printf("- begin:(F)[%d]%s -\n", thread_no, name);</w:t>
            </w:r>
          </w:p>
          <w:p w14:paraId="27C42BE7" w14:textId="77777777" w:rsidR="006D48EB" w:rsidRDefault="006D48EB" w:rsidP="006D48EB">
            <w:pPr>
              <w:pStyle w:val="3-"/>
            </w:pPr>
            <w:r>
              <w:tab/>
              <w:t>fflush(stdout);</w:t>
            </w:r>
          </w:p>
          <w:p w14:paraId="2BD4F33E" w14:textId="77777777" w:rsidR="006D48EB" w:rsidRDefault="006D48EB" w:rsidP="006D48EB">
            <w:pPr>
              <w:pStyle w:val="3-"/>
            </w:pPr>
          </w:p>
          <w:p w14:paraId="23845F73" w14:textId="77777777" w:rsidR="006D48EB" w:rsidRDefault="006D48EB" w:rsidP="006D48EB">
            <w:pPr>
              <w:pStyle w:val="3-"/>
            </w:pPr>
            <w:r>
              <w:rPr>
                <w:rFonts w:hint="eastAsia"/>
              </w:rPr>
              <w:tab/>
            </w:r>
            <w:r w:rsidRPr="00280CEB">
              <w:rPr>
                <w:rFonts w:hint="eastAsia"/>
                <w:color w:val="00B050"/>
              </w:rPr>
              <w:t>//名前付きイベントオープン</w:t>
            </w:r>
          </w:p>
          <w:p w14:paraId="284E9506" w14:textId="77777777" w:rsidR="006D48EB" w:rsidRPr="00280CEB" w:rsidRDefault="006D48EB" w:rsidP="006D48EB">
            <w:pPr>
              <w:pStyle w:val="3-"/>
              <w:rPr>
                <w:color w:val="FF0000"/>
              </w:rPr>
            </w:pPr>
            <w:r>
              <w:tab/>
            </w:r>
            <w:r w:rsidRPr="00280CEB">
              <w:rPr>
                <w:color w:val="FF0000"/>
              </w:rPr>
              <w:t>HANDLE hPriorEvent[FOLLOW_THREAD_MAX];</w:t>
            </w:r>
          </w:p>
          <w:p w14:paraId="69B7BD47" w14:textId="77777777" w:rsidR="006D48EB" w:rsidRPr="00280CEB" w:rsidRDefault="006D48EB" w:rsidP="006D48EB">
            <w:pPr>
              <w:pStyle w:val="3-"/>
              <w:rPr>
                <w:color w:val="FF0000"/>
              </w:rPr>
            </w:pPr>
            <w:r w:rsidRPr="00280CEB">
              <w:rPr>
                <w:color w:val="FF0000"/>
              </w:rPr>
              <w:tab/>
              <w:t>HANDLE hFollowEvent[FOLLOW_THREAD_MAX];</w:t>
            </w:r>
          </w:p>
          <w:p w14:paraId="48E52C2D" w14:textId="77777777" w:rsidR="006D48EB" w:rsidRDefault="006D48EB" w:rsidP="006D48EB">
            <w:pPr>
              <w:pStyle w:val="3-"/>
            </w:pPr>
            <w:r>
              <w:tab/>
              <w:t>for (int i = 0; i &lt; FOLLOW_THREAD_MAX; ++i)</w:t>
            </w:r>
          </w:p>
          <w:p w14:paraId="1ADC9CF5" w14:textId="77777777" w:rsidR="006D48EB" w:rsidRDefault="006D48EB" w:rsidP="006D48EB">
            <w:pPr>
              <w:pStyle w:val="3-"/>
            </w:pPr>
            <w:r>
              <w:tab/>
              <w:t>{</w:t>
            </w:r>
          </w:p>
          <w:p w14:paraId="490F4715" w14:textId="77777777" w:rsidR="00280CEB" w:rsidRDefault="006D48EB" w:rsidP="006D48EB">
            <w:pPr>
              <w:pStyle w:val="3-"/>
            </w:pPr>
            <w:r>
              <w:rPr>
                <w:rFonts w:hint="eastAsia"/>
              </w:rPr>
              <w:tab/>
            </w:r>
            <w:r>
              <w:rPr>
                <w:rFonts w:hint="eastAsia"/>
              </w:rPr>
              <w:tab/>
            </w:r>
            <w:r w:rsidRPr="00280CEB">
              <w:rPr>
                <w:rFonts w:hint="eastAsia"/>
                <w:color w:val="FF0000"/>
              </w:rPr>
              <w:t>hPriorEvent[i] = OpenEvent(SYNCHRONIZE, false, PRIOR_EVENT_NAME[i]);</w:t>
            </w:r>
          </w:p>
          <w:p w14:paraId="1C7E17FB" w14:textId="3B9C87E1" w:rsidR="006D48EB" w:rsidRDefault="00280CEB" w:rsidP="006D48EB">
            <w:pPr>
              <w:pStyle w:val="3-"/>
            </w:pPr>
            <w:r>
              <w:tab/>
            </w:r>
            <w:r>
              <w:tab/>
            </w:r>
            <w:r>
              <w:tab/>
            </w:r>
            <w:r>
              <w:tab/>
            </w:r>
            <w:r>
              <w:tab/>
            </w:r>
            <w:r>
              <w:tab/>
            </w:r>
            <w:r>
              <w:tab/>
            </w:r>
            <w:r>
              <w:tab/>
            </w:r>
            <w:r>
              <w:tab/>
            </w:r>
            <w:r>
              <w:tab/>
            </w:r>
            <w:r w:rsidR="006D48EB" w:rsidRPr="00280CEB">
              <w:rPr>
                <w:rFonts w:hint="eastAsia"/>
                <w:color w:val="00B050"/>
              </w:rPr>
              <w:t>//先行スレッド処理完了イベント：Wait許可</w:t>
            </w:r>
          </w:p>
          <w:p w14:paraId="7F15954E"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OpenEvent(EVENT_MODIFY_STATE, false, FOLLOW_EVENT_NAME[i]);</w:t>
            </w:r>
          </w:p>
          <w:p w14:paraId="2C6ABBC5" w14:textId="549F6931" w:rsidR="006D48EB" w:rsidRPr="00280CEB" w:rsidRDefault="00280CEB" w:rsidP="006D48EB">
            <w:pPr>
              <w:pStyle w:val="3-"/>
              <w:rPr>
                <w:color w:val="00B050"/>
              </w:rPr>
            </w:pPr>
            <w:r>
              <w:tab/>
            </w:r>
            <w:r>
              <w:tab/>
            </w:r>
            <w:r>
              <w:tab/>
            </w:r>
            <w:r>
              <w:tab/>
            </w:r>
            <w:r>
              <w:tab/>
            </w:r>
            <w:r>
              <w:tab/>
            </w:r>
            <w:r>
              <w:tab/>
            </w:r>
            <w:r>
              <w:tab/>
            </w:r>
            <w:r>
              <w:tab/>
            </w:r>
            <w:r>
              <w:tab/>
            </w:r>
            <w:r w:rsidR="006D48EB" w:rsidRPr="00280CEB">
              <w:rPr>
                <w:rFonts w:hint="eastAsia"/>
                <w:color w:val="00B050"/>
              </w:rPr>
              <w:t>//後続スレッド処理完了イベント：SetEvetn, ResetEvent許可</w:t>
            </w:r>
          </w:p>
          <w:p w14:paraId="15B24844" w14:textId="77777777" w:rsidR="006D48EB" w:rsidRDefault="006D48EB" w:rsidP="006D48EB">
            <w:pPr>
              <w:pStyle w:val="3-"/>
            </w:pPr>
            <w:r>
              <w:tab/>
              <w:t>}</w:t>
            </w:r>
          </w:p>
          <w:p w14:paraId="738B080E" w14:textId="77777777" w:rsidR="006D48EB" w:rsidRDefault="006D48EB" w:rsidP="006D48EB">
            <w:pPr>
              <w:pStyle w:val="3-"/>
            </w:pPr>
          </w:p>
          <w:p w14:paraId="37C0F97F" w14:textId="77777777" w:rsidR="006D48EB" w:rsidRDefault="006D48EB" w:rsidP="006D48EB">
            <w:pPr>
              <w:pStyle w:val="3-"/>
            </w:pPr>
            <w:r>
              <w:rPr>
                <w:rFonts w:hint="eastAsia"/>
              </w:rPr>
              <w:tab/>
            </w:r>
            <w:r w:rsidRPr="00280CEB">
              <w:rPr>
                <w:rFonts w:hint="eastAsia"/>
                <w:color w:val="00B050"/>
              </w:rPr>
              <w:t>//後続スレッド処理完了イベントセット</w:t>
            </w:r>
          </w:p>
          <w:p w14:paraId="01305315" w14:textId="77777777" w:rsidR="006D48EB" w:rsidRDefault="006D48EB" w:rsidP="006D48EB">
            <w:pPr>
              <w:pStyle w:val="3-"/>
            </w:pPr>
            <w:r>
              <w:tab/>
            </w:r>
            <w:r w:rsidRPr="00280CEB">
              <w:rPr>
                <w:color w:val="FF0000"/>
              </w:rPr>
              <w:t>SetEvent(hFollowEvent[thread_no]);</w:t>
            </w:r>
          </w:p>
          <w:p w14:paraId="35F00D38" w14:textId="77777777" w:rsidR="006D48EB" w:rsidRDefault="006D48EB" w:rsidP="006D48EB">
            <w:pPr>
              <w:pStyle w:val="3-"/>
            </w:pPr>
          </w:p>
          <w:p w14:paraId="5537E6D9" w14:textId="77777777" w:rsidR="006D48EB" w:rsidRDefault="006D48EB" w:rsidP="006D48EB">
            <w:pPr>
              <w:pStyle w:val="3-"/>
            </w:pPr>
            <w:r>
              <w:rPr>
                <w:rFonts w:hint="eastAsia"/>
              </w:rPr>
              <w:tab/>
            </w:r>
            <w:r w:rsidRPr="00280CEB">
              <w:rPr>
                <w:rFonts w:hint="eastAsia"/>
                <w:color w:val="00B050"/>
              </w:rPr>
              <w:t>//処理</w:t>
            </w:r>
          </w:p>
          <w:p w14:paraId="5C9FFF67" w14:textId="77777777" w:rsidR="006D48EB" w:rsidRDefault="006D48EB" w:rsidP="006D48EB">
            <w:pPr>
              <w:pStyle w:val="3-"/>
            </w:pPr>
            <w:r>
              <w:tab/>
              <w:t>while (1)</w:t>
            </w:r>
          </w:p>
          <w:p w14:paraId="0115F3D4" w14:textId="77777777" w:rsidR="006D48EB" w:rsidRDefault="006D48EB" w:rsidP="006D48EB">
            <w:pPr>
              <w:pStyle w:val="3-"/>
            </w:pPr>
            <w:r>
              <w:tab/>
              <w:t>{</w:t>
            </w:r>
          </w:p>
          <w:p w14:paraId="4237C49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//先行スレッド処理完了イベント待ち</w:t>
            </w:r>
          </w:p>
          <w:p w14:paraId="64B764F8"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WaitForSingleObject(hPriorEvent[thread_no], INFINITE);</w:t>
            </w:r>
          </w:p>
          <w:p w14:paraId="707D8DA6" w14:textId="0C936B2E" w:rsidR="006D48EB" w:rsidRPr="00280CEB" w:rsidRDefault="00280CEB" w:rsidP="006D48EB">
            <w:pPr>
              <w:pStyle w:val="3-"/>
              <w:rPr>
                <w:color w:val="00B050"/>
              </w:rPr>
            </w:pPr>
            <w:r>
              <w:tab/>
            </w:r>
            <w:r>
              <w:tab/>
            </w:r>
            <w:r>
              <w:tab/>
            </w:r>
            <w:r>
              <w:tab/>
            </w:r>
            <w:r>
              <w:tab/>
            </w:r>
            <w:r>
              <w:tab/>
            </w:r>
            <w:r>
              <w:tab/>
            </w:r>
            <w:r w:rsidR="006D48EB" w:rsidRPr="00280CEB">
              <w:rPr>
                <w:rFonts w:hint="eastAsia"/>
                <w:color w:val="00B050"/>
              </w:rPr>
              <w:t>//</w:t>
            </w:r>
            <w:r w:rsidRPr="00280CEB">
              <w:rPr>
                <w:rFonts w:hint="eastAsia"/>
                <w:color w:val="00B050"/>
              </w:rPr>
              <w:t>待機が完了しな</w:t>
            </w:r>
            <w:r w:rsidR="006D48EB" w:rsidRPr="00280CEB">
              <w:rPr>
                <w:rFonts w:hint="eastAsia"/>
                <w:color w:val="00B050"/>
              </w:rPr>
              <w:t>い時に他の処理を行いたい場合はタイムアウト値を指定する</w:t>
            </w:r>
          </w:p>
          <w:p w14:paraId="1BB018D6" w14:textId="77777777" w:rsidR="006D48EB" w:rsidRDefault="006D48EB" w:rsidP="006D48EB">
            <w:pPr>
              <w:pStyle w:val="3-"/>
            </w:pPr>
          </w:p>
          <w:p w14:paraId="4DB583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//終了確認</w:t>
            </w:r>
          </w:p>
          <w:p w14:paraId="477794AB" w14:textId="77777777" w:rsidR="006D48EB" w:rsidRDefault="006D48EB" w:rsidP="006D48EB">
            <w:pPr>
              <w:pStyle w:val="3-"/>
            </w:pPr>
            <w:r>
              <w:tab/>
            </w:r>
            <w:r>
              <w:tab/>
              <w:t>if (s_IsQuirProiorThread)</w:t>
            </w:r>
          </w:p>
          <w:p w14:paraId="518F4D18" w14:textId="77777777" w:rsidR="006D48EB" w:rsidRDefault="006D48EB" w:rsidP="006D48EB">
            <w:pPr>
              <w:pStyle w:val="3-"/>
            </w:pPr>
            <w:r>
              <w:tab/>
            </w:r>
            <w:r>
              <w:tab/>
              <w:t>{</w:t>
            </w:r>
          </w:p>
          <w:p w14:paraId="018D7DE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2C245EF0" w14:textId="77777777" w:rsidR="006D48EB" w:rsidRDefault="006D48EB" w:rsidP="006D48EB">
            <w:pPr>
              <w:pStyle w:val="3-"/>
            </w:pPr>
            <w:r>
              <w:tab/>
            </w:r>
            <w:r>
              <w:tab/>
            </w:r>
            <w:r>
              <w:tab/>
              <w:t>printf("(F)[%d]%s: [QUIT]\n", thread_no, name);</w:t>
            </w:r>
          </w:p>
          <w:p w14:paraId="0A5AEA5E" w14:textId="77777777" w:rsidR="006D48EB" w:rsidRDefault="006D48EB" w:rsidP="006D48EB">
            <w:pPr>
              <w:pStyle w:val="3-"/>
            </w:pPr>
            <w:r>
              <w:tab/>
            </w:r>
            <w:r>
              <w:tab/>
            </w:r>
            <w:r>
              <w:tab/>
              <w:t>fflush(stdout);</w:t>
            </w:r>
          </w:p>
          <w:p w14:paraId="5CDDDA92" w14:textId="77777777" w:rsidR="006D48EB" w:rsidRDefault="006D48EB" w:rsidP="006D48EB">
            <w:pPr>
              <w:pStyle w:val="3-"/>
            </w:pPr>
            <w:r>
              <w:tab/>
            </w:r>
            <w:r>
              <w:tab/>
            </w:r>
            <w:r>
              <w:tab/>
            </w:r>
          </w:p>
          <w:p w14:paraId="461700FF" w14:textId="77777777" w:rsidR="006D48EB" w:rsidRDefault="006D48EB" w:rsidP="006D48EB">
            <w:pPr>
              <w:pStyle w:val="3-"/>
            </w:pPr>
            <w:r>
              <w:tab/>
            </w:r>
            <w:r>
              <w:tab/>
            </w:r>
            <w:r>
              <w:tab/>
              <w:t>break;</w:t>
            </w:r>
          </w:p>
          <w:p w14:paraId="7B8E12A5" w14:textId="77777777" w:rsidR="006D48EB" w:rsidRDefault="006D48EB" w:rsidP="006D48EB">
            <w:pPr>
              <w:pStyle w:val="3-"/>
            </w:pPr>
            <w:r>
              <w:tab/>
            </w:r>
            <w:r>
              <w:tab/>
              <w:t>}</w:t>
            </w:r>
          </w:p>
          <w:p w14:paraId="146E463F" w14:textId="77777777" w:rsidR="006D48EB" w:rsidRDefault="006D48EB" w:rsidP="006D48EB">
            <w:pPr>
              <w:pStyle w:val="3-"/>
            </w:pPr>
          </w:p>
          <w:p w14:paraId="65898D91" w14:textId="77777777" w:rsidR="006D48EB" w:rsidRDefault="006D48EB" w:rsidP="006D48EB">
            <w:pPr>
              <w:pStyle w:val="3-"/>
            </w:pPr>
            <w:r>
              <w:rPr>
                <w:rFonts w:hint="eastAsia"/>
              </w:rPr>
              <w:tab/>
            </w:r>
            <w:r>
              <w:rPr>
                <w:rFonts w:hint="eastAsia"/>
              </w:rPr>
              <w:tab/>
            </w:r>
            <w:r w:rsidRPr="00280CEB">
              <w:rPr>
                <w:rFonts w:hint="eastAsia"/>
                <w:color w:val="00B050"/>
              </w:rPr>
              <w:t>//データ表示（前）</w:t>
            </w:r>
          </w:p>
          <w:p w14:paraId="6908D3BB" w14:textId="77777777" w:rsidR="006D48EB" w:rsidRDefault="006D48EB" w:rsidP="006D48EB">
            <w:pPr>
              <w:pStyle w:val="3-"/>
            </w:pPr>
            <w:r>
              <w:tab/>
            </w:r>
            <w:r>
              <w:tab/>
              <w:t>printf("(F)[%d]%s: [BEFORE] commonData=%d, tlsData=%d\n", thread_no, name, s_commonData, s_tlsData);</w:t>
            </w:r>
          </w:p>
          <w:p w14:paraId="12AFA7E5" w14:textId="77777777" w:rsidR="006D48EB" w:rsidRDefault="006D48EB" w:rsidP="006D48EB">
            <w:pPr>
              <w:pStyle w:val="3-"/>
            </w:pPr>
            <w:r>
              <w:tab/>
            </w:r>
            <w:r>
              <w:tab/>
              <w:t>fflush(stdout);</w:t>
            </w:r>
          </w:p>
          <w:p w14:paraId="77C8B270" w14:textId="77777777" w:rsidR="006D48EB" w:rsidRDefault="006D48EB" w:rsidP="006D48EB">
            <w:pPr>
              <w:pStyle w:val="3-"/>
            </w:pPr>
          </w:p>
          <w:p w14:paraId="69726001" w14:textId="77777777" w:rsidR="006D48EB" w:rsidRDefault="006D48EB" w:rsidP="006D48EB">
            <w:pPr>
              <w:pStyle w:val="3-"/>
            </w:pPr>
            <w:r>
              <w:rPr>
                <w:rFonts w:hint="eastAsia"/>
              </w:rPr>
              <w:tab/>
            </w:r>
            <w:r>
              <w:rPr>
                <w:rFonts w:hint="eastAsia"/>
              </w:rPr>
              <w:tab/>
            </w:r>
            <w:r w:rsidRPr="00280CEB">
              <w:rPr>
                <w:rFonts w:hint="eastAsia"/>
                <w:color w:val="00B050"/>
              </w:rPr>
              <w:t>//データ取得</w:t>
            </w:r>
          </w:p>
          <w:p w14:paraId="63DA072A" w14:textId="77777777" w:rsidR="006D48EB" w:rsidRDefault="006D48EB" w:rsidP="006D48EB">
            <w:pPr>
              <w:pStyle w:val="3-"/>
            </w:pPr>
            <w:r>
              <w:tab/>
            </w:r>
            <w:r>
              <w:tab/>
              <w:t>int common_data = s_commonData;</w:t>
            </w:r>
          </w:p>
          <w:p w14:paraId="3E51B950" w14:textId="77777777" w:rsidR="006D48EB" w:rsidRDefault="006D48EB" w:rsidP="006D48EB">
            <w:pPr>
              <w:pStyle w:val="3-"/>
            </w:pPr>
            <w:r>
              <w:tab/>
            </w:r>
            <w:r>
              <w:tab/>
              <w:t>int tls_data = s_tlsData;</w:t>
            </w:r>
          </w:p>
          <w:p w14:paraId="603F10D8" w14:textId="77777777" w:rsidR="006D48EB" w:rsidRDefault="006D48EB" w:rsidP="006D48EB">
            <w:pPr>
              <w:pStyle w:val="3-"/>
            </w:pPr>
          </w:p>
          <w:p w14:paraId="6E7626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459EBD07" w14:textId="77777777" w:rsidR="006D48EB" w:rsidRDefault="006D48EB" w:rsidP="006D48EB">
            <w:pPr>
              <w:pStyle w:val="3-"/>
            </w:pPr>
            <w:r>
              <w:tab/>
            </w:r>
            <w:r>
              <w:tab/>
              <w:t>++tls_data;</w:t>
            </w:r>
          </w:p>
          <w:p w14:paraId="75C69C91" w14:textId="77777777" w:rsidR="006D48EB" w:rsidRDefault="006D48EB" w:rsidP="006D48EB">
            <w:pPr>
              <w:pStyle w:val="3-"/>
            </w:pPr>
          </w:p>
          <w:p w14:paraId="5F715D83" w14:textId="77777777" w:rsidR="006D48EB" w:rsidRDefault="006D48EB" w:rsidP="006D48EB">
            <w:pPr>
              <w:pStyle w:val="3-"/>
            </w:pPr>
            <w:r>
              <w:rPr>
                <w:rFonts w:hint="eastAsia"/>
              </w:rPr>
              <w:tab/>
            </w:r>
            <w:r>
              <w:rPr>
                <w:rFonts w:hint="eastAsia"/>
              </w:rPr>
              <w:tab/>
            </w:r>
            <w:r w:rsidRPr="00280CEB">
              <w:rPr>
                <w:rFonts w:hint="eastAsia"/>
                <w:color w:val="00B050"/>
              </w:rPr>
              <w:t>//若干ランダムでスリープ（0～500 msec）</w:t>
            </w:r>
          </w:p>
          <w:p w14:paraId="1B1D47BA" w14:textId="77777777" w:rsidR="006D48EB" w:rsidRDefault="006D48EB" w:rsidP="006D48EB">
            <w:pPr>
              <w:pStyle w:val="3-"/>
            </w:pPr>
            <w:r>
              <w:tab/>
            </w:r>
            <w:r>
              <w:tab/>
              <w:t>Sleep(rand() % 500);</w:t>
            </w:r>
          </w:p>
          <w:p w14:paraId="4D557BF1" w14:textId="77777777" w:rsidR="006D48EB" w:rsidRDefault="006D48EB" w:rsidP="006D48EB">
            <w:pPr>
              <w:pStyle w:val="3-"/>
            </w:pPr>
          </w:p>
          <w:p w14:paraId="6380B06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//データ書き戻し</w:t>
            </w:r>
          </w:p>
          <w:p w14:paraId="5AFD4AAB" w14:textId="77777777" w:rsidR="006D48EB" w:rsidRDefault="006D48EB" w:rsidP="006D48EB">
            <w:pPr>
              <w:pStyle w:val="3-"/>
            </w:pPr>
            <w:r>
              <w:tab/>
            </w:r>
            <w:r>
              <w:tab/>
              <w:t>s_tlsData = tls_data;</w:t>
            </w:r>
          </w:p>
          <w:p w14:paraId="422672BD" w14:textId="77777777" w:rsidR="006D48EB" w:rsidRDefault="006D48EB" w:rsidP="006D48EB">
            <w:pPr>
              <w:pStyle w:val="3-"/>
            </w:pPr>
          </w:p>
          <w:p w14:paraId="580C96B9"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75FF1DC8" w14:textId="77777777" w:rsidR="006D48EB" w:rsidRDefault="006D48EB" w:rsidP="006D48EB">
            <w:pPr>
              <w:pStyle w:val="3-"/>
            </w:pPr>
            <w:r>
              <w:tab/>
            </w:r>
            <w:r>
              <w:tab/>
              <w:t>printf("(F)[%d]%s: [AFTER]  commonData=%d, tlsData=%d\n", thread_no, name, s_commonData, s_tlsData);</w:t>
            </w:r>
          </w:p>
          <w:p w14:paraId="5726750B" w14:textId="77777777" w:rsidR="006D48EB" w:rsidRDefault="006D48EB" w:rsidP="006D48EB">
            <w:pPr>
              <w:pStyle w:val="3-"/>
            </w:pPr>
            <w:r>
              <w:tab/>
            </w:r>
            <w:r>
              <w:tab/>
              <w:t>fflush(stdout);</w:t>
            </w:r>
          </w:p>
          <w:p w14:paraId="79651CB5" w14:textId="77777777" w:rsidR="006D48EB" w:rsidRDefault="006D48EB" w:rsidP="006D48EB">
            <w:pPr>
              <w:pStyle w:val="3-"/>
            </w:pPr>
            <w:r>
              <w:tab/>
            </w:r>
            <w:r>
              <w:tab/>
            </w:r>
          </w:p>
          <w:p w14:paraId="370B334E" w14:textId="77777777" w:rsidR="006D48EB" w:rsidRDefault="006D48EB" w:rsidP="006D48EB">
            <w:pPr>
              <w:pStyle w:val="3-"/>
            </w:pPr>
            <w:r>
              <w:rPr>
                <w:rFonts w:hint="eastAsia"/>
              </w:rPr>
              <w:tab/>
            </w:r>
            <w:r>
              <w:rPr>
                <w:rFonts w:hint="eastAsia"/>
              </w:rPr>
              <w:tab/>
            </w:r>
            <w:r w:rsidRPr="00280CEB">
              <w:rPr>
                <w:rFonts w:hint="eastAsia"/>
                <w:color w:val="00B050"/>
              </w:rPr>
              <w:t>//後続スレッド処理完了イベントセット</w:t>
            </w:r>
          </w:p>
          <w:p w14:paraId="43BC1260" w14:textId="77777777" w:rsidR="006D48EB" w:rsidRPr="00280CEB" w:rsidRDefault="006D48EB" w:rsidP="006D48EB">
            <w:pPr>
              <w:pStyle w:val="3-"/>
              <w:rPr>
                <w:color w:val="FF0000"/>
              </w:rPr>
            </w:pPr>
            <w:r>
              <w:tab/>
            </w:r>
            <w:r>
              <w:tab/>
            </w:r>
            <w:r w:rsidRPr="00280CEB">
              <w:rPr>
                <w:color w:val="FF0000"/>
              </w:rPr>
              <w:t>SetEvent(hFollowEvent[thread_no]);</w:t>
            </w:r>
          </w:p>
          <w:p w14:paraId="2119BAF4" w14:textId="77777777" w:rsidR="006D48EB" w:rsidRDefault="006D48EB" w:rsidP="006D48EB">
            <w:pPr>
              <w:pStyle w:val="3-"/>
            </w:pPr>
          </w:p>
          <w:p w14:paraId="7325E074" w14:textId="77777777" w:rsidR="006D48EB" w:rsidRDefault="006D48EB" w:rsidP="006D48EB">
            <w:pPr>
              <w:pStyle w:val="3-"/>
            </w:pPr>
            <w:r>
              <w:rPr>
                <w:rFonts w:hint="eastAsia"/>
              </w:rPr>
              <w:tab/>
            </w:r>
            <w:r>
              <w:rPr>
                <w:rFonts w:hint="eastAsia"/>
              </w:rPr>
              <w:tab/>
            </w:r>
            <w:r w:rsidRPr="00280CEB">
              <w:rPr>
                <w:rFonts w:hint="eastAsia"/>
                <w:color w:val="00B050"/>
              </w:rPr>
              <w:t>//スレッド切り替えのためのスリープ</w:t>
            </w:r>
          </w:p>
          <w:p w14:paraId="0F20BCBA" w14:textId="77777777" w:rsidR="006D48EB" w:rsidRDefault="006D48EB" w:rsidP="006D48EB">
            <w:pPr>
              <w:pStyle w:val="3-"/>
            </w:pPr>
            <w:r>
              <w:tab/>
            </w:r>
            <w:r>
              <w:tab/>
              <w:t>Sleep(0);</w:t>
            </w:r>
          </w:p>
          <w:p w14:paraId="75F4E55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4F0F162B"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10D24844"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6E2B079B" w14:textId="77777777" w:rsidR="006D48EB" w:rsidRDefault="006D48EB" w:rsidP="006D48EB">
            <w:pPr>
              <w:pStyle w:val="3-"/>
            </w:pPr>
            <w:r>
              <w:tab/>
              <w:t>}</w:t>
            </w:r>
          </w:p>
          <w:p w14:paraId="03CFBA47" w14:textId="77777777" w:rsidR="006D48EB" w:rsidRDefault="006D48EB" w:rsidP="006D48EB">
            <w:pPr>
              <w:pStyle w:val="3-"/>
            </w:pPr>
          </w:p>
          <w:p w14:paraId="5329D7BC"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07462C01" w14:textId="77777777" w:rsidR="006D48EB" w:rsidRDefault="006D48EB" w:rsidP="006D48EB">
            <w:pPr>
              <w:pStyle w:val="3-"/>
            </w:pPr>
            <w:r>
              <w:tab/>
              <w:t>for (int i = 0; i &lt; FOLLOW_THREAD_MAX; ++i)</w:t>
            </w:r>
          </w:p>
          <w:p w14:paraId="2A12DAA3" w14:textId="77777777" w:rsidR="006D48EB" w:rsidRDefault="006D48EB" w:rsidP="006D48EB">
            <w:pPr>
              <w:pStyle w:val="3-"/>
            </w:pPr>
            <w:r>
              <w:tab/>
              <w:t>{</w:t>
            </w:r>
          </w:p>
          <w:p w14:paraId="305A6280" w14:textId="77777777" w:rsidR="006D48EB" w:rsidRPr="00280CEB" w:rsidRDefault="006D48EB" w:rsidP="006D48EB">
            <w:pPr>
              <w:pStyle w:val="3-"/>
              <w:rPr>
                <w:color w:val="FF0000"/>
              </w:rPr>
            </w:pPr>
            <w:r>
              <w:tab/>
            </w:r>
            <w:r>
              <w:tab/>
            </w:r>
            <w:r w:rsidRPr="00280CEB">
              <w:rPr>
                <w:color w:val="FF0000"/>
              </w:rPr>
              <w:t>CloseHandle(hPriorEvent[i]);</w:t>
            </w:r>
          </w:p>
          <w:p w14:paraId="1681A6B0"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06E46DC8" w14:textId="77777777" w:rsidR="006D48EB" w:rsidRDefault="006D48EB" w:rsidP="006D48EB">
            <w:pPr>
              <w:pStyle w:val="3-"/>
            </w:pPr>
            <w:r>
              <w:tab/>
              <w:t>}</w:t>
            </w:r>
          </w:p>
          <w:p w14:paraId="04543BD8" w14:textId="77777777" w:rsidR="006D48EB" w:rsidRDefault="006D48EB" w:rsidP="006D48EB">
            <w:pPr>
              <w:pStyle w:val="3-"/>
            </w:pPr>
          </w:p>
          <w:p w14:paraId="2E888B10" w14:textId="77777777" w:rsidR="006D48EB" w:rsidRPr="00280CEB" w:rsidRDefault="006D48EB" w:rsidP="006D48EB">
            <w:pPr>
              <w:pStyle w:val="3-"/>
              <w:rPr>
                <w:color w:val="00B050"/>
              </w:rPr>
            </w:pPr>
            <w:r>
              <w:rPr>
                <w:rFonts w:hint="eastAsia"/>
              </w:rPr>
              <w:tab/>
            </w:r>
            <w:r w:rsidRPr="00280CEB">
              <w:rPr>
                <w:rFonts w:hint="eastAsia"/>
                <w:color w:val="00B050"/>
              </w:rPr>
              <w:t>//終了</w:t>
            </w:r>
          </w:p>
          <w:p w14:paraId="474BA420" w14:textId="77777777" w:rsidR="006D48EB" w:rsidRDefault="006D48EB" w:rsidP="006D48EB">
            <w:pPr>
              <w:pStyle w:val="3-"/>
            </w:pPr>
            <w:r>
              <w:tab/>
              <w:t>printf("- end:(F)[%d]%s -\n", thread_no, name);</w:t>
            </w:r>
          </w:p>
          <w:p w14:paraId="3BE44C1F" w14:textId="77777777" w:rsidR="006D48EB" w:rsidRDefault="006D48EB" w:rsidP="006D48EB">
            <w:pPr>
              <w:pStyle w:val="3-"/>
            </w:pPr>
            <w:r>
              <w:tab/>
              <w:t>fflush(stdout);</w:t>
            </w:r>
          </w:p>
          <w:p w14:paraId="40491BB3" w14:textId="77777777" w:rsidR="006D48EB" w:rsidRDefault="006D48EB" w:rsidP="006D48EB">
            <w:pPr>
              <w:pStyle w:val="3-"/>
            </w:pPr>
            <w:r>
              <w:tab/>
              <w:t>return 0;</w:t>
            </w:r>
          </w:p>
          <w:p w14:paraId="4FB88515" w14:textId="77777777" w:rsidR="006D48EB" w:rsidRDefault="006D48EB" w:rsidP="006D48EB">
            <w:pPr>
              <w:pStyle w:val="3-"/>
            </w:pPr>
            <w:r>
              <w:t>}</w:t>
            </w:r>
          </w:p>
          <w:p w14:paraId="74D65569" w14:textId="77777777" w:rsidR="006D48EB" w:rsidRDefault="006D48EB" w:rsidP="006D48EB">
            <w:pPr>
              <w:pStyle w:val="3-"/>
            </w:pPr>
          </w:p>
          <w:p w14:paraId="5D9794BB" w14:textId="77777777" w:rsidR="006D48EB" w:rsidRPr="00280CEB" w:rsidRDefault="006D48EB" w:rsidP="006D48EB">
            <w:pPr>
              <w:pStyle w:val="3-"/>
              <w:rPr>
                <w:color w:val="00B050"/>
              </w:rPr>
            </w:pPr>
            <w:r w:rsidRPr="00280CEB">
              <w:rPr>
                <w:rFonts w:hint="eastAsia"/>
                <w:color w:val="00B050"/>
              </w:rPr>
              <w:t>//テスト</w:t>
            </w:r>
          </w:p>
          <w:p w14:paraId="1B319FE1" w14:textId="77777777" w:rsidR="006D48EB" w:rsidRDefault="006D48EB" w:rsidP="006D48EB">
            <w:pPr>
              <w:pStyle w:val="3-"/>
            </w:pPr>
            <w:r>
              <w:t>int main(const int argc, const char* argv[])</w:t>
            </w:r>
          </w:p>
          <w:p w14:paraId="59CF3B53" w14:textId="77777777" w:rsidR="006D48EB" w:rsidRDefault="006D48EB" w:rsidP="006D48EB">
            <w:pPr>
              <w:pStyle w:val="3-"/>
            </w:pPr>
            <w:r>
              <w:t>{</w:t>
            </w:r>
          </w:p>
          <w:p w14:paraId="7E23CF04" w14:textId="77777777" w:rsidR="006D48EB" w:rsidRDefault="006D48EB" w:rsidP="006D48EB">
            <w:pPr>
              <w:pStyle w:val="3-"/>
            </w:pPr>
            <w:r>
              <w:rPr>
                <w:rFonts w:hint="eastAsia"/>
              </w:rPr>
              <w:lastRenderedPageBreak/>
              <w:tab/>
            </w:r>
            <w:r w:rsidRPr="00280CEB">
              <w:rPr>
                <w:rFonts w:hint="eastAsia"/>
                <w:color w:val="00B050"/>
              </w:rPr>
              <w:t>//イベント生成</w:t>
            </w:r>
          </w:p>
          <w:p w14:paraId="3EC9D3ED" w14:textId="77777777" w:rsidR="006D48EB" w:rsidRPr="00280CEB" w:rsidRDefault="006D48EB" w:rsidP="006D48EB">
            <w:pPr>
              <w:pStyle w:val="3-"/>
              <w:rPr>
                <w:color w:val="FF0000"/>
              </w:rPr>
            </w:pPr>
            <w:r>
              <w:tab/>
            </w:r>
            <w:r w:rsidRPr="00280CEB">
              <w:rPr>
                <w:color w:val="FF0000"/>
              </w:rPr>
              <w:t>HANDLE hPriorEvent[FOLLOW_THREAD_MAX];</w:t>
            </w:r>
          </w:p>
          <w:p w14:paraId="5FD3EE28" w14:textId="77777777" w:rsidR="006D48EB" w:rsidRPr="00280CEB" w:rsidRDefault="006D48EB" w:rsidP="006D48EB">
            <w:pPr>
              <w:pStyle w:val="3-"/>
              <w:rPr>
                <w:color w:val="FF0000"/>
              </w:rPr>
            </w:pPr>
            <w:r w:rsidRPr="00280CEB">
              <w:rPr>
                <w:color w:val="FF0000"/>
              </w:rPr>
              <w:tab/>
              <w:t>HANDLE hFollowEvent[FOLLOW_THREAD_MAX];</w:t>
            </w:r>
          </w:p>
          <w:p w14:paraId="6064642C" w14:textId="77777777" w:rsidR="006D48EB" w:rsidRDefault="006D48EB" w:rsidP="006D48EB">
            <w:pPr>
              <w:pStyle w:val="3-"/>
            </w:pPr>
            <w:r>
              <w:tab/>
              <w:t>{</w:t>
            </w:r>
          </w:p>
          <w:p w14:paraId="0663DE8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//名前付きイベント</w:t>
            </w:r>
          </w:p>
          <w:p w14:paraId="405D96A6" w14:textId="77777777" w:rsidR="006D48EB" w:rsidRDefault="006D48EB" w:rsidP="006D48EB">
            <w:pPr>
              <w:pStyle w:val="3-"/>
            </w:pPr>
            <w:r>
              <w:tab/>
            </w:r>
            <w:r>
              <w:tab/>
              <w:t>for (int i = 0; i &lt; FOLLOW_THREAD_MAX; ++i)</w:t>
            </w:r>
          </w:p>
          <w:p w14:paraId="61692675" w14:textId="77777777" w:rsidR="006D48EB" w:rsidRDefault="006D48EB" w:rsidP="006D48EB">
            <w:pPr>
              <w:pStyle w:val="3-"/>
            </w:pPr>
            <w:r>
              <w:tab/>
            </w:r>
            <w:r>
              <w:tab/>
              <w:t>{</w:t>
            </w:r>
          </w:p>
          <w:p w14:paraId="418C1F52" w14:textId="25A2C1D7" w:rsidR="00280CEB" w:rsidRDefault="00280CEB" w:rsidP="006D48EB">
            <w:pPr>
              <w:pStyle w:val="3-"/>
            </w:pPr>
            <w:r w:rsidRPr="00280CEB">
              <w:rPr>
                <w:rFonts w:hint="eastAsia"/>
              </w:rPr>
              <w:tab/>
            </w:r>
            <w:r w:rsidRPr="00280CEB">
              <w:rPr>
                <w:rFonts w:hint="eastAsia"/>
              </w:rPr>
              <w:tab/>
            </w:r>
            <w:r w:rsidRPr="00280CEB">
              <w:rPr>
                <w:rFonts w:hint="eastAsia"/>
              </w:rPr>
              <w:tab/>
            </w:r>
            <w:r w:rsidRPr="00280CEB">
              <w:rPr>
                <w:rFonts w:hint="eastAsia"/>
                <w:color w:val="00B050"/>
              </w:rPr>
              <w:t>//先行スレッド→後続スレッド通知用イベント（PulseEventが信頼できないので、後続スレッド数分作成）</w:t>
            </w:r>
          </w:p>
          <w:p w14:paraId="19601777" w14:textId="77777777" w:rsidR="00280CEB" w:rsidRDefault="006D48EB" w:rsidP="006D48EB">
            <w:pPr>
              <w:pStyle w:val="3-"/>
            </w:pPr>
            <w:r>
              <w:rPr>
                <w:rFonts w:hint="eastAsia"/>
              </w:rPr>
              <w:tab/>
            </w:r>
            <w:r>
              <w:rPr>
                <w:rFonts w:hint="eastAsia"/>
              </w:rPr>
              <w:tab/>
            </w:r>
            <w:r>
              <w:rPr>
                <w:rFonts w:hint="eastAsia"/>
              </w:rPr>
              <w:tab/>
            </w:r>
            <w:r w:rsidRPr="00280CEB">
              <w:rPr>
                <w:rFonts w:hint="eastAsia"/>
                <w:color w:val="FF0000"/>
              </w:rPr>
              <w:t>hPriorEvent[i] = CreateEvent(nullptr, false, false, PRIOR_EVENT_NAME[i]);</w:t>
            </w:r>
          </w:p>
          <w:p w14:paraId="19F553A3" w14:textId="377A7345"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FF311A5" w14:textId="0B8F430C" w:rsidR="00280CEB" w:rsidRDefault="00280CEB" w:rsidP="006D48EB">
            <w:pPr>
              <w:pStyle w:val="3-"/>
              <w:rPr>
                <w:rFonts w:hint="eastAsia"/>
              </w:rPr>
            </w:pPr>
            <w:r>
              <w:tab/>
            </w:r>
            <w:r>
              <w:tab/>
            </w:r>
            <w:r>
              <w:tab/>
            </w:r>
            <w:r w:rsidRPr="00280CEB">
              <w:rPr>
                <w:rFonts w:hint="eastAsia"/>
                <w:color w:val="00B050"/>
              </w:rPr>
              <w:t>//後続スレッド→先行スレッド通知用イベント</w:t>
            </w:r>
          </w:p>
          <w:p w14:paraId="6FA4FF78" w14:textId="77777777" w:rsidR="00280CEB" w:rsidRPr="00280CEB" w:rsidRDefault="006D48EB" w:rsidP="006D48EB">
            <w:pPr>
              <w:pStyle w:val="3-"/>
              <w:rPr>
                <w:color w:val="FF0000"/>
              </w:rPr>
            </w:pPr>
            <w:r>
              <w:rPr>
                <w:rFonts w:hint="eastAsia"/>
              </w:rPr>
              <w:tab/>
            </w:r>
            <w:r>
              <w:rPr>
                <w:rFonts w:hint="eastAsia"/>
              </w:rPr>
              <w:tab/>
            </w:r>
            <w:r>
              <w:rPr>
                <w:rFonts w:hint="eastAsia"/>
              </w:rPr>
              <w:tab/>
            </w:r>
            <w:r w:rsidRPr="00280CEB">
              <w:rPr>
                <w:rFonts w:hint="eastAsia"/>
                <w:color w:val="FF0000"/>
              </w:rPr>
              <w:t>hFollowEvent[i] = CreateEvent(nullptr, false, false, FOLLOW_EVENT_NAME[i]);</w:t>
            </w:r>
          </w:p>
          <w:p w14:paraId="739654BA" w14:textId="3559D711"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93D4C78" w14:textId="77777777" w:rsidR="006D48EB" w:rsidRDefault="006D48EB" w:rsidP="006D48EB">
            <w:pPr>
              <w:pStyle w:val="3-"/>
            </w:pPr>
            <w:r>
              <w:tab/>
            </w:r>
            <w:r>
              <w:tab/>
              <w:t>}</w:t>
            </w:r>
          </w:p>
          <w:p w14:paraId="6FAB7CD2" w14:textId="77777777" w:rsidR="006D48EB" w:rsidRDefault="006D48EB" w:rsidP="006D48EB">
            <w:pPr>
              <w:pStyle w:val="3-"/>
            </w:pPr>
            <w:r>
              <w:tab/>
            </w:r>
            <w:r>
              <w:tab/>
            </w:r>
          </w:p>
          <w:p w14:paraId="20E06D57"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//属性を指定して生成する場合</w:t>
            </w:r>
          </w:p>
          <w:p w14:paraId="5CCF6F8E"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true };</w:t>
            </w:r>
            <w:r w:rsidRPr="00280CEB">
              <w:rPr>
                <w:rFonts w:hint="eastAsia"/>
                <w:color w:val="00B050"/>
              </w:rPr>
              <w:t>//子プロセスにハンドルを継承する</w:t>
            </w:r>
          </w:p>
          <w:p w14:paraId="120BE1ED"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false };</w:t>
            </w:r>
            <w:r w:rsidRPr="00280CEB">
              <w:rPr>
                <w:rFonts w:hint="eastAsia"/>
                <w:color w:val="00B050"/>
              </w:rPr>
              <w:t>//子プロセスにハンドルを</w:t>
            </w:r>
          </w:p>
          <w:p w14:paraId="1CF78955" w14:textId="0615F89F" w:rsidR="006D48EB" w:rsidRPr="00280CEB" w:rsidRDefault="00280CEB" w:rsidP="006D48EB">
            <w:pPr>
              <w:pStyle w:val="3-"/>
              <w:rPr>
                <w:color w:val="00B050"/>
              </w:rPr>
            </w:pPr>
            <w:r w:rsidRPr="00280CEB">
              <w:rPr>
                <w:color w:val="00B050"/>
              </w:rPr>
              <w:tab/>
            </w:r>
            <w:r w:rsidRPr="00280CEB">
              <w:rPr>
                <w:rFonts w:hint="eastAsia"/>
                <w:color w:val="00B050"/>
              </w:rPr>
              <w:t>//</w:t>
            </w:r>
            <w:r w:rsidRPr="00280CEB">
              <w:rPr>
                <w:color w:val="00B050"/>
              </w:rPr>
              <w:tab/>
              <w:t xml:space="preserve">                                                                           //</w:t>
            </w:r>
            <w:r w:rsidR="006D48EB" w:rsidRPr="00280CEB">
              <w:rPr>
                <w:rFonts w:hint="eastAsia"/>
                <w:color w:val="00B050"/>
              </w:rPr>
              <w:t>継承しない　※デフォルト</w:t>
            </w:r>
          </w:p>
          <w:p w14:paraId="5F5C4730" w14:textId="77777777" w:rsidR="006D48EB" w:rsidRPr="00280CEB" w:rsidRDefault="006D48EB" w:rsidP="006D48EB">
            <w:pPr>
              <w:pStyle w:val="3-"/>
              <w:rPr>
                <w:color w:val="00B050"/>
              </w:rPr>
            </w:pPr>
            <w:r w:rsidRPr="00280CEB">
              <w:rPr>
                <w:color w:val="00B050"/>
              </w:rPr>
              <w:tab/>
              <w:t>//</w:t>
            </w:r>
            <w:r w:rsidRPr="00280CEB">
              <w:rPr>
                <w:color w:val="00B050"/>
              </w:rPr>
              <w:tab/>
              <w:t>for (int i = 0; i &lt; FOLLOW_THREAD_MAX; ++i)</w:t>
            </w:r>
          </w:p>
          <w:p w14:paraId="7223D6F3" w14:textId="77777777" w:rsidR="006D48EB" w:rsidRPr="00280CEB" w:rsidRDefault="006D48EB" w:rsidP="006D48EB">
            <w:pPr>
              <w:pStyle w:val="3-"/>
              <w:rPr>
                <w:color w:val="00B050"/>
              </w:rPr>
            </w:pPr>
            <w:r w:rsidRPr="00280CEB">
              <w:rPr>
                <w:color w:val="00B050"/>
              </w:rPr>
              <w:tab/>
              <w:t>//</w:t>
            </w:r>
            <w:r w:rsidRPr="00280CEB">
              <w:rPr>
                <w:color w:val="00B050"/>
              </w:rPr>
              <w:tab/>
              <w:t>{</w:t>
            </w:r>
          </w:p>
          <w:p w14:paraId="108118CB" w14:textId="43A0CE15" w:rsidR="00280CEB" w:rsidRPr="00280CEB" w:rsidRDefault="00280CEB" w:rsidP="00280CEB">
            <w:pPr>
              <w:pStyle w:val="3-"/>
              <w:rPr>
                <w:color w:val="00B050"/>
              </w:rPr>
            </w:pPr>
            <w:r w:rsidRPr="00280CEB">
              <w:rPr>
                <w:rFonts w:hint="eastAsia"/>
                <w:color w:val="00B050"/>
              </w:rPr>
              <w:tab/>
            </w:r>
            <w:r w:rsidRPr="00280CEB">
              <w:rPr>
                <w:color w:val="00B050"/>
              </w:rPr>
              <w:t>//</w:t>
            </w:r>
            <w:r w:rsidRPr="00280CEB">
              <w:rPr>
                <w:rFonts w:hint="eastAsia"/>
                <w:color w:val="00B050"/>
              </w:rPr>
              <w:tab/>
            </w:r>
            <w:r w:rsidRPr="00280CEB">
              <w:rPr>
                <w:rFonts w:hint="eastAsia"/>
                <w:color w:val="00B050"/>
              </w:rPr>
              <w:tab/>
              <w:t>//先行スレッド→後続スレッド通知用イベント（PulseEventが信頼できないので、後続スレッド数分作成）</w:t>
            </w:r>
          </w:p>
          <w:p w14:paraId="13EF955A"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hPriorEvent[i] = CreateEvent(&amp;attr, false, false, PRIOR_EVENT_NAME[i]);</w:t>
            </w:r>
          </w:p>
          <w:p w14:paraId="63FA124D" w14:textId="0DB4DEB6"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006D48EB" w:rsidRPr="00280CEB">
              <w:rPr>
                <w:rFonts w:hint="eastAsia"/>
                <w:color w:val="00B050"/>
              </w:rPr>
              <w:t>//手動リセット=false（自動リセット）, 初期状態=false（リセット状態）</w:t>
            </w:r>
          </w:p>
          <w:p w14:paraId="50FB26F7" w14:textId="4E12BEFA" w:rsidR="00280CEB" w:rsidRPr="00280CEB" w:rsidRDefault="00280CEB" w:rsidP="00280CEB">
            <w:pPr>
              <w:pStyle w:val="3-"/>
              <w:rPr>
                <w:rFonts w:hint="eastAsia"/>
                <w:color w:val="00B050"/>
              </w:rPr>
            </w:pPr>
            <w:r w:rsidRPr="00280CEB">
              <w:rPr>
                <w:color w:val="00B050"/>
              </w:rPr>
              <w:tab/>
              <w:t>//</w:t>
            </w:r>
            <w:r w:rsidRPr="00280CEB">
              <w:rPr>
                <w:color w:val="00B050"/>
              </w:rPr>
              <w:tab/>
            </w:r>
            <w:r w:rsidRPr="00280CEB">
              <w:rPr>
                <w:color w:val="00B050"/>
              </w:rPr>
              <w:tab/>
            </w:r>
            <w:r w:rsidRPr="00280CEB">
              <w:rPr>
                <w:rFonts w:hint="eastAsia"/>
                <w:color w:val="00B050"/>
              </w:rPr>
              <w:t>//後続スレッド→先行スレッド通知用イベント</w:t>
            </w:r>
          </w:p>
          <w:p w14:paraId="6ED09D0B" w14:textId="77777777" w:rsidR="00280CEB" w:rsidRPr="00280CEB" w:rsidRDefault="006D48EB" w:rsidP="006D48EB">
            <w:pPr>
              <w:pStyle w:val="3-"/>
              <w:rPr>
                <w:color w:val="FF000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hFollowEvent[i] = CreateEvent(&amp;attr, false, false, FOLLOW_EVENT_NAME[i]);</w:t>
            </w:r>
          </w:p>
          <w:p w14:paraId="0B9CEEB7" w14:textId="4B1559CE"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Pr>
                <w:color w:val="00B050"/>
              </w:rPr>
              <w:tab/>
            </w:r>
            <w:r>
              <w:rPr>
                <w:color w:val="00B050"/>
              </w:rPr>
              <w:tab/>
            </w:r>
            <w:r>
              <w:rPr>
                <w:color w:val="00B050"/>
              </w:rPr>
              <w:tab/>
            </w:r>
            <w:r w:rsidR="006D48EB" w:rsidRPr="00280CEB">
              <w:rPr>
                <w:rFonts w:hint="eastAsia"/>
                <w:color w:val="00B050"/>
              </w:rPr>
              <w:t>//手動リセット=false（自動リセット）, 初期状態=false（リセット状態）</w:t>
            </w:r>
          </w:p>
          <w:p w14:paraId="1E7E94AF" w14:textId="77777777" w:rsidR="006D48EB" w:rsidRPr="00280CEB" w:rsidRDefault="006D48EB" w:rsidP="006D48EB">
            <w:pPr>
              <w:pStyle w:val="3-"/>
              <w:rPr>
                <w:color w:val="00B050"/>
              </w:rPr>
            </w:pPr>
            <w:r w:rsidRPr="00280CEB">
              <w:rPr>
                <w:color w:val="00B050"/>
              </w:rPr>
              <w:tab/>
              <w:t>//</w:t>
            </w:r>
            <w:r w:rsidRPr="00280CEB">
              <w:rPr>
                <w:color w:val="00B050"/>
              </w:rPr>
              <w:tab/>
              <w:t>}</w:t>
            </w:r>
          </w:p>
          <w:p w14:paraId="791ACBDF" w14:textId="77777777" w:rsidR="006D48EB" w:rsidRDefault="006D48EB" w:rsidP="006D48EB">
            <w:pPr>
              <w:pStyle w:val="3-"/>
            </w:pPr>
            <w:r>
              <w:tab/>
              <w:t>}</w:t>
            </w:r>
          </w:p>
          <w:p w14:paraId="140C2319" w14:textId="77777777" w:rsidR="006D48EB" w:rsidRDefault="006D48EB" w:rsidP="006D48EB">
            <w:pPr>
              <w:pStyle w:val="3-"/>
            </w:pPr>
          </w:p>
          <w:p w14:paraId="30AB3DF1" w14:textId="77777777" w:rsidR="006D48EB" w:rsidRDefault="006D48EB" w:rsidP="006D48EB">
            <w:pPr>
              <w:pStyle w:val="3-"/>
            </w:pPr>
            <w:r>
              <w:rPr>
                <w:rFonts w:hint="eastAsia"/>
              </w:rPr>
              <w:tab/>
            </w:r>
            <w:r w:rsidRPr="00280CEB">
              <w:rPr>
                <w:rFonts w:hint="eastAsia"/>
                <w:color w:val="00B050"/>
              </w:rPr>
              <w:t>//スレッド作成</w:t>
            </w:r>
          </w:p>
          <w:p w14:paraId="34740172" w14:textId="77777777" w:rsidR="006D48EB" w:rsidRDefault="006D48EB" w:rsidP="006D48EB">
            <w:pPr>
              <w:pStyle w:val="3-"/>
            </w:pPr>
            <w:r>
              <w:tab/>
              <w:t>static const int FOLLOW_THREAD_NUM = 5;</w:t>
            </w:r>
          </w:p>
          <w:p w14:paraId="61684369" w14:textId="77777777" w:rsidR="006D48EB" w:rsidRDefault="006D48EB" w:rsidP="006D48EB">
            <w:pPr>
              <w:pStyle w:val="3-"/>
            </w:pPr>
            <w:r>
              <w:tab/>
              <w:t>static const int THREAD_NUM = 1 + FOLLOW_THREAD_NUM;</w:t>
            </w:r>
          </w:p>
          <w:p w14:paraId="77EEFA8B" w14:textId="77777777" w:rsidR="006D48EB" w:rsidRDefault="006D48EB" w:rsidP="006D48EB">
            <w:pPr>
              <w:pStyle w:val="3-"/>
            </w:pPr>
            <w:r>
              <w:tab/>
              <w:t>static_assert(FOLLOW_THREAD_NUM &lt;= FOLLOW_THREAD_MAX, "FOLLOW_THREAD_NUM is over.");</w:t>
            </w:r>
          </w:p>
          <w:p w14:paraId="260E99D0" w14:textId="77777777" w:rsidR="006D48EB" w:rsidRDefault="006D48EB" w:rsidP="006D48EB">
            <w:pPr>
              <w:pStyle w:val="3-"/>
            </w:pPr>
            <w:r>
              <w:tab/>
              <w:t>s_followThreadNum = FOLLOW_THREAD_NUM;</w:t>
            </w:r>
          </w:p>
          <w:p w14:paraId="192F8905" w14:textId="77777777" w:rsidR="006D48EB" w:rsidRDefault="006D48EB" w:rsidP="006D48EB">
            <w:pPr>
              <w:pStyle w:val="3-"/>
            </w:pPr>
            <w:r>
              <w:tab/>
              <w:t>unsigned int tid[THREAD_NUM] = {};</w:t>
            </w:r>
          </w:p>
          <w:p w14:paraId="4FA85118" w14:textId="77777777" w:rsidR="006D48EB" w:rsidRDefault="006D48EB" w:rsidP="006D48EB">
            <w:pPr>
              <w:pStyle w:val="3-"/>
            </w:pPr>
            <w:r>
              <w:tab/>
              <w:t>HANDLE hThread[THREAD_NUM] =</w:t>
            </w:r>
          </w:p>
          <w:p w14:paraId="073BDC1D" w14:textId="77777777" w:rsidR="006D48EB" w:rsidRDefault="006D48EB" w:rsidP="006D48EB">
            <w:pPr>
              <w:pStyle w:val="3-"/>
            </w:pPr>
            <w:r>
              <w:tab/>
              <w:t>{</w:t>
            </w:r>
          </w:p>
          <w:p w14:paraId="1E780893" w14:textId="77777777" w:rsidR="006D48EB" w:rsidRDefault="006D48EB" w:rsidP="006D48EB">
            <w:pPr>
              <w:pStyle w:val="3-"/>
            </w:pPr>
            <w:r>
              <w:rPr>
                <w:rFonts w:hint="eastAsia"/>
              </w:rPr>
              <w:tab/>
            </w:r>
            <w:r>
              <w:rPr>
                <w:rFonts w:hint="eastAsia"/>
              </w:rPr>
              <w:tab/>
              <w:t>(HANDLE)_beginthreadex(nullptr, 0, priorThreadFunc, "先行", 0, &amp;tid[0]),</w:t>
            </w:r>
          </w:p>
          <w:p w14:paraId="7DEDA02D" w14:textId="77777777" w:rsidR="006D48EB" w:rsidRDefault="006D48EB" w:rsidP="006D48EB">
            <w:pPr>
              <w:pStyle w:val="3-"/>
            </w:pPr>
            <w:r>
              <w:rPr>
                <w:rFonts w:hint="eastAsia"/>
              </w:rPr>
              <w:tab/>
            </w:r>
            <w:r>
              <w:rPr>
                <w:rFonts w:hint="eastAsia"/>
              </w:rPr>
              <w:tab/>
              <w:t>(HANDLE)_beginthreadex(nullptr, 0, followThreadFunc, "後続01", 0, &amp;tid[1]),</w:t>
            </w:r>
          </w:p>
          <w:p w14:paraId="2026E811" w14:textId="77777777" w:rsidR="006D48EB" w:rsidRDefault="006D48EB" w:rsidP="006D48EB">
            <w:pPr>
              <w:pStyle w:val="3-"/>
            </w:pPr>
            <w:r>
              <w:rPr>
                <w:rFonts w:hint="eastAsia"/>
              </w:rPr>
              <w:tab/>
            </w:r>
            <w:r>
              <w:rPr>
                <w:rFonts w:hint="eastAsia"/>
              </w:rPr>
              <w:tab/>
              <w:t>(HANDLE)_beginthreadex(nullptr, 0, followThreadFunc, "後続02", 0, &amp;tid[1]),</w:t>
            </w:r>
          </w:p>
          <w:p w14:paraId="0FA1A8A0" w14:textId="77777777" w:rsidR="006D48EB" w:rsidRDefault="006D48EB" w:rsidP="006D48EB">
            <w:pPr>
              <w:pStyle w:val="3-"/>
            </w:pPr>
            <w:r>
              <w:rPr>
                <w:rFonts w:hint="eastAsia"/>
              </w:rPr>
              <w:tab/>
            </w:r>
            <w:r>
              <w:rPr>
                <w:rFonts w:hint="eastAsia"/>
              </w:rPr>
              <w:tab/>
              <w:t>(HANDLE)_beginthreadex(nullptr, 0, followThreadFunc, "後続03", 0, &amp;tid[1]),</w:t>
            </w:r>
          </w:p>
          <w:p w14:paraId="47CEAA70" w14:textId="77777777" w:rsidR="006D48EB" w:rsidRDefault="006D48EB" w:rsidP="006D48EB">
            <w:pPr>
              <w:pStyle w:val="3-"/>
            </w:pPr>
            <w:r>
              <w:rPr>
                <w:rFonts w:hint="eastAsia"/>
              </w:rPr>
              <w:tab/>
            </w:r>
            <w:r>
              <w:rPr>
                <w:rFonts w:hint="eastAsia"/>
              </w:rPr>
              <w:tab/>
              <w:t>(HANDLE)_beginthreadex(nullptr, 0, followThreadFunc, "後続04", 0, &amp;tid[1]),</w:t>
            </w:r>
          </w:p>
          <w:p w14:paraId="5E6D59E3" w14:textId="77777777" w:rsidR="006D48EB" w:rsidRDefault="006D48EB" w:rsidP="006D48EB">
            <w:pPr>
              <w:pStyle w:val="3-"/>
            </w:pPr>
            <w:r>
              <w:rPr>
                <w:rFonts w:hint="eastAsia"/>
              </w:rPr>
              <w:tab/>
            </w:r>
            <w:r>
              <w:rPr>
                <w:rFonts w:hint="eastAsia"/>
              </w:rPr>
              <w:tab/>
              <w:t>(HANDLE)_beginthreadex(nullptr, 0, followThreadFunc, "後続05", 0, &amp;tid[1]),</w:t>
            </w:r>
          </w:p>
          <w:p w14:paraId="241E3315" w14:textId="77777777" w:rsidR="006D48EB" w:rsidRDefault="006D48EB" w:rsidP="006D48EB">
            <w:pPr>
              <w:pStyle w:val="3-"/>
            </w:pPr>
            <w:r>
              <w:tab/>
              <w:t>};</w:t>
            </w:r>
          </w:p>
          <w:p w14:paraId="359A6966" w14:textId="77777777" w:rsidR="006D48EB" w:rsidRDefault="006D48EB" w:rsidP="006D48EB">
            <w:pPr>
              <w:pStyle w:val="3-"/>
            </w:pPr>
            <w:r>
              <w:tab/>
            </w:r>
          </w:p>
          <w:p w14:paraId="7FCA2D71" w14:textId="77777777" w:rsidR="006D48EB" w:rsidRDefault="006D48EB" w:rsidP="006D48EB">
            <w:pPr>
              <w:pStyle w:val="3-"/>
            </w:pPr>
            <w:r>
              <w:rPr>
                <w:rFonts w:hint="eastAsia"/>
              </w:rPr>
              <w:tab/>
            </w:r>
            <w:r w:rsidRPr="00280CEB">
              <w:rPr>
                <w:rFonts w:hint="eastAsia"/>
                <w:color w:val="00B050"/>
              </w:rPr>
              <w:t>//スレッド終了待ち</w:t>
            </w:r>
          </w:p>
          <w:p w14:paraId="0A3E3B85" w14:textId="77777777" w:rsidR="006D48EB" w:rsidRDefault="006D48EB" w:rsidP="006D48EB">
            <w:pPr>
              <w:pStyle w:val="3-"/>
            </w:pPr>
            <w:r>
              <w:tab/>
              <w:t>WaitForMultipleObjects(THREAD_NUM, hThread, true, INFINITE);</w:t>
            </w:r>
          </w:p>
          <w:p w14:paraId="107E0D59" w14:textId="77777777" w:rsidR="006D48EB" w:rsidRDefault="006D48EB" w:rsidP="006D48EB">
            <w:pPr>
              <w:pStyle w:val="3-"/>
            </w:pPr>
          </w:p>
          <w:p w14:paraId="4ED2D35E" w14:textId="77777777" w:rsidR="006D48EB" w:rsidRPr="00280CEB" w:rsidRDefault="006D48EB" w:rsidP="006D48EB">
            <w:pPr>
              <w:pStyle w:val="3-"/>
              <w:rPr>
                <w:color w:val="00B050"/>
              </w:rPr>
            </w:pPr>
            <w:r>
              <w:rPr>
                <w:rFonts w:hint="eastAsia"/>
              </w:rPr>
              <w:tab/>
            </w:r>
            <w:r w:rsidRPr="00280CEB">
              <w:rPr>
                <w:rFonts w:hint="eastAsia"/>
                <w:color w:val="00B050"/>
              </w:rPr>
              <w:t>//スレッドハンドルクローズ</w:t>
            </w:r>
          </w:p>
          <w:p w14:paraId="0903944B" w14:textId="77777777" w:rsidR="006D48EB" w:rsidRDefault="006D48EB" w:rsidP="006D48EB">
            <w:pPr>
              <w:pStyle w:val="3-"/>
            </w:pPr>
            <w:r>
              <w:tab/>
              <w:t>for (int i = 0; i &lt; THREAD_NUM; ++i)</w:t>
            </w:r>
          </w:p>
          <w:p w14:paraId="695CBE3C" w14:textId="77777777" w:rsidR="006D48EB" w:rsidRDefault="006D48EB" w:rsidP="006D48EB">
            <w:pPr>
              <w:pStyle w:val="3-"/>
            </w:pPr>
            <w:r>
              <w:tab/>
              <w:t>{</w:t>
            </w:r>
          </w:p>
          <w:p w14:paraId="25FAFE75" w14:textId="77777777" w:rsidR="006D48EB" w:rsidRDefault="006D48EB" w:rsidP="006D48EB">
            <w:pPr>
              <w:pStyle w:val="3-"/>
            </w:pPr>
            <w:r>
              <w:tab/>
            </w:r>
            <w:r>
              <w:tab/>
              <w:t>CloseHandle(hThread[i]);</w:t>
            </w:r>
          </w:p>
          <w:p w14:paraId="29008F3E" w14:textId="77777777" w:rsidR="006D48EB" w:rsidRDefault="006D48EB" w:rsidP="006D48EB">
            <w:pPr>
              <w:pStyle w:val="3-"/>
            </w:pPr>
            <w:r>
              <w:tab/>
              <w:t>}</w:t>
            </w:r>
          </w:p>
          <w:p w14:paraId="158414F8" w14:textId="77777777" w:rsidR="006D48EB" w:rsidRDefault="006D48EB" w:rsidP="006D48EB">
            <w:pPr>
              <w:pStyle w:val="3-"/>
            </w:pPr>
          </w:p>
          <w:p w14:paraId="07252099" w14:textId="77777777" w:rsidR="006D48EB" w:rsidRPr="00280CEB" w:rsidRDefault="006D48EB" w:rsidP="006D48EB">
            <w:pPr>
              <w:pStyle w:val="3-"/>
              <w:rPr>
                <w:color w:val="00B050"/>
              </w:rPr>
            </w:pPr>
            <w:r>
              <w:rPr>
                <w:rFonts w:hint="eastAsia"/>
              </w:rPr>
              <w:tab/>
            </w:r>
            <w:r w:rsidRPr="00280CEB">
              <w:rPr>
                <w:rFonts w:hint="eastAsia"/>
                <w:color w:val="00B050"/>
              </w:rPr>
              <w:t>//イベントの取得と解放を大量に実行して時間を計測</w:t>
            </w:r>
          </w:p>
          <w:p w14:paraId="36605165" w14:textId="77777777" w:rsidR="006D48EB" w:rsidRDefault="006D48EB" w:rsidP="006D48EB">
            <w:pPr>
              <w:pStyle w:val="3-"/>
            </w:pPr>
            <w:r>
              <w:tab/>
              <w:t>{</w:t>
            </w:r>
          </w:p>
          <w:p w14:paraId="281F51EE" w14:textId="77777777" w:rsidR="006D48EB" w:rsidRDefault="006D48EB" w:rsidP="006D48EB">
            <w:pPr>
              <w:pStyle w:val="3-"/>
            </w:pPr>
            <w:r>
              <w:tab/>
            </w:r>
            <w:r>
              <w:tab/>
              <w:t>LARGE_INTEGER freq;</w:t>
            </w:r>
          </w:p>
          <w:p w14:paraId="5496E0D1" w14:textId="77777777" w:rsidR="006D48EB" w:rsidRDefault="006D48EB" w:rsidP="006D48EB">
            <w:pPr>
              <w:pStyle w:val="3-"/>
            </w:pPr>
            <w:r>
              <w:tab/>
            </w:r>
            <w:r>
              <w:tab/>
              <w:t>QueryPerformanceFrequency(&amp;freq);</w:t>
            </w:r>
          </w:p>
          <w:p w14:paraId="3B3B8519" w14:textId="77777777" w:rsidR="006D48EB" w:rsidRDefault="006D48EB" w:rsidP="006D48EB">
            <w:pPr>
              <w:pStyle w:val="3-"/>
            </w:pPr>
            <w:r>
              <w:tab/>
            </w:r>
            <w:r>
              <w:tab/>
              <w:t>LARGE_INTEGER begin;</w:t>
            </w:r>
          </w:p>
          <w:p w14:paraId="756DDB62" w14:textId="77777777" w:rsidR="006D48EB" w:rsidRDefault="006D48EB" w:rsidP="006D48EB">
            <w:pPr>
              <w:pStyle w:val="3-"/>
            </w:pPr>
            <w:r>
              <w:tab/>
            </w:r>
            <w:r>
              <w:tab/>
              <w:t>QueryPerformanceCounter(&amp;begin);</w:t>
            </w:r>
          </w:p>
          <w:p w14:paraId="12862D80" w14:textId="77777777" w:rsidR="006D48EB" w:rsidRDefault="006D48EB" w:rsidP="006D48EB">
            <w:pPr>
              <w:pStyle w:val="3-"/>
            </w:pPr>
            <w:r>
              <w:tab/>
            </w:r>
            <w:r>
              <w:tab/>
              <w:t>static const int TEST_TIMES = 10000000;</w:t>
            </w:r>
          </w:p>
          <w:p w14:paraId="408C3462" w14:textId="77777777" w:rsidR="006D48EB" w:rsidRDefault="006D48EB" w:rsidP="006D48EB">
            <w:pPr>
              <w:pStyle w:val="3-"/>
            </w:pPr>
            <w:r>
              <w:tab/>
            </w:r>
            <w:r>
              <w:tab/>
              <w:t>for (int i = 0; i &lt; TEST_TIMES; ++i)</w:t>
            </w:r>
          </w:p>
          <w:p w14:paraId="5DC265DF" w14:textId="77777777" w:rsidR="006D48EB" w:rsidRDefault="006D48EB" w:rsidP="006D48EB">
            <w:pPr>
              <w:pStyle w:val="3-"/>
            </w:pPr>
            <w:r>
              <w:tab/>
            </w:r>
            <w:r>
              <w:tab/>
              <w:t>{</w:t>
            </w:r>
          </w:p>
          <w:p w14:paraId="05CB06CA" w14:textId="77777777" w:rsidR="006D48EB" w:rsidRPr="00280CEB" w:rsidRDefault="006D48EB" w:rsidP="006D48EB">
            <w:pPr>
              <w:pStyle w:val="3-"/>
              <w:rPr>
                <w:color w:val="FF0000"/>
              </w:rPr>
            </w:pPr>
            <w:r>
              <w:tab/>
            </w:r>
            <w:r>
              <w:tab/>
            </w:r>
            <w:r>
              <w:tab/>
            </w:r>
            <w:r w:rsidRPr="00280CEB">
              <w:rPr>
                <w:color w:val="FF0000"/>
              </w:rPr>
              <w:t>SetEvent(hPriorEvent[0]);</w:t>
            </w:r>
          </w:p>
          <w:p w14:paraId="58D020A3" w14:textId="77777777" w:rsidR="006D48EB" w:rsidRPr="00280CEB" w:rsidRDefault="006D48EB" w:rsidP="006D48EB">
            <w:pPr>
              <w:pStyle w:val="3-"/>
              <w:rPr>
                <w:color w:val="00B050"/>
              </w:rPr>
            </w:pPr>
            <w:r>
              <w:lastRenderedPageBreak/>
              <w:tab/>
            </w:r>
            <w:r>
              <w:tab/>
            </w:r>
            <w:r w:rsidRPr="00280CEB">
              <w:rPr>
                <w:color w:val="00B050"/>
              </w:rPr>
              <w:t>//</w:t>
            </w:r>
            <w:r w:rsidRPr="00280CEB">
              <w:rPr>
                <w:color w:val="00B050"/>
              </w:rPr>
              <w:tab/>
              <w:t>WaitForSingleObject(hPriorEvent[0], INFINITE);</w:t>
            </w:r>
          </w:p>
          <w:p w14:paraId="43810254" w14:textId="77777777" w:rsidR="006D48EB" w:rsidRPr="00280CEB" w:rsidRDefault="006D48EB" w:rsidP="006D48EB">
            <w:pPr>
              <w:pStyle w:val="3-"/>
              <w:rPr>
                <w:color w:val="00B050"/>
              </w:rPr>
            </w:pPr>
            <w:r w:rsidRPr="00280CEB">
              <w:rPr>
                <w:color w:val="00B050"/>
              </w:rPr>
              <w:tab/>
            </w:r>
            <w:r w:rsidRPr="00280CEB">
              <w:rPr>
                <w:color w:val="00B050"/>
              </w:rPr>
              <w:tab/>
              <w:t>//</w:t>
            </w:r>
            <w:r w:rsidRPr="00280CEB">
              <w:rPr>
                <w:color w:val="00B050"/>
              </w:rPr>
              <w:tab/>
              <w:t>ResetEvent(hPriorEvent[0]);</w:t>
            </w:r>
          </w:p>
          <w:p w14:paraId="474326AF" w14:textId="77777777" w:rsidR="006D48EB" w:rsidRDefault="006D48EB" w:rsidP="006D48EB">
            <w:pPr>
              <w:pStyle w:val="3-"/>
            </w:pPr>
            <w:r>
              <w:tab/>
            </w:r>
            <w:r>
              <w:tab/>
              <w:t>}</w:t>
            </w:r>
          </w:p>
          <w:p w14:paraId="762FDD10" w14:textId="77777777" w:rsidR="006D48EB" w:rsidRDefault="006D48EB" w:rsidP="006D48EB">
            <w:pPr>
              <w:pStyle w:val="3-"/>
            </w:pPr>
            <w:r>
              <w:tab/>
            </w:r>
            <w:r>
              <w:tab/>
              <w:t>LARGE_INTEGER end;</w:t>
            </w:r>
          </w:p>
          <w:p w14:paraId="2540B8AF" w14:textId="77777777" w:rsidR="006D48EB" w:rsidRDefault="006D48EB" w:rsidP="006D48EB">
            <w:pPr>
              <w:pStyle w:val="3-"/>
            </w:pPr>
            <w:r>
              <w:tab/>
            </w:r>
            <w:r>
              <w:tab/>
              <w:t>QueryPerformanceCounter(&amp;end);</w:t>
            </w:r>
          </w:p>
          <w:p w14:paraId="3F05E15B" w14:textId="77777777" w:rsidR="00280CEB" w:rsidRDefault="006D48EB" w:rsidP="006D48EB">
            <w:pPr>
              <w:pStyle w:val="3-"/>
            </w:pPr>
            <w:r>
              <w:tab/>
            </w:r>
            <w:r>
              <w:tab/>
              <w:t>float duration = static_cast&lt;float&gt;(static_cast&lt;double&gt;(end.QuadPart - begin.QuadPart)</w:t>
            </w:r>
          </w:p>
          <w:p w14:paraId="3EF9CD71" w14:textId="6C72C694" w:rsidR="006D48EB" w:rsidRDefault="00280CEB" w:rsidP="006D48EB">
            <w:pPr>
              <w:pStyle w:val="3-"/>
            </w:pPr>
            <w:r>
              <w:tab/>
            </w:r>
            <w:r>
              <w:tab/>
            </w:r>
            <w:r>
              <w:tab/>
            </w:r>
            <w:r>
              <w:tab/>
            </w:r>
            <w:r>
              <w:tab/>
            </w:r>
            <w:r>
              <w:tab/>
            </w:r>
            <w:r>
              <w:tab/>
            </w:r>
            <w:r>
              <w:tab/>
            </w:r>
            <w:r>
              <w:tab/>
            </w:r>
            <w:r>
              <w:tab/>
            </w:r>
            <w:r>
              <w:tab/>
            </w:r>
            <w:r>
              <w:tab/>
            </w:r>
            <w:r w:rsidR="006D48EB">
              <w:t xml:space="preserve"> / static_cast&lt;double&gt;(freq.QuadPart));</w:t>
            </w:r>
          </w:p>
          <w:p w14:paraId="104B46EA" w14:textId="77777777" w:rsidR="006D48EB" w:rsidRDefault="006D48EB" w:rsidP="006D48EB">
            <w:pPr>
              <w:pStyle w:val="3-"/>
            </w:pPr>
            <w:r>
              <w:tab/>
            </w:r>
            <w:r>
              <w:tab/>
              <w:t>printf("Event * %d = %.6f sec\n", TEST_TIMES, duration);</w:t>
            </w:r>
          </w:p>
          <w:p w14:paraId="32EC30D6" w14:textId="77777777" w:rsidR="006D48EB" w:rsidRDefault="006D48EB" w:rsidP="006D48EB">
            <w:pPr>
              <w:pStyle w:val="3-"/>
            </w:pPr>
            <w:r>
              <w:tab/>
              <w:t>}</w:t>
            </w:r>
          </w:p>
          <w:p w14:paraId="2A1A5391" w14:textId="77777777" w:rsidR="006D48EB" w:rsidRDefault="006D48EB" w:rsidP="006D48EB">
            <w:pPr>
              <w:pStyle w:val="3-"/>
            </w:pPr>
          </w:p>
          <w:p w14:paraId="4F04A2A3"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7FE0338F" w14:textId="77777777" w:rsidR="006D48EB" w:rsidRDefault="006D48EB" w:rsidP="006D48EB">
            <w:pPr>
              <w:pStyle w:val="3-"/>
            </w:pPr>
            <w:r>
              <w:tab/>
              <w:t>for (int i = 0; i &lt; FOLLOW_THREAD_MAX; ++i)</w:t>
            </w:r>
          </w:p>
          <w:p w14:paraId="5726E7D0" w14:textId="77777777" w:rsidR="006D48EB" w:rsidRDefault="006D48EB" w:rsidP="006D48EB">
            <w:pPr>
              <w:pStyle w:val="3-"/>
            </w:pPr>
            <w:r>
              <w:tab/>
              <w:t>{</w:t>
            </w:r>
          </w:p>
          <w:p w14:paraId="0A9801F0" w14:textId="77777777" w:rsidR="006D48EB" w:rsidRPr="00280CEB" w:rsidRDefault="006D48EB" w:rsidP="006D48EB">
            <w:pPr>
              <w:pStyle w:val="3-"/>
              <w:rPr>
                <w:color w:val="FF0000"/>
              </w:rPr>
            </w:pPr>
            <w:r>
              <w:tab/>
            </w:r>
            <w:r>
              <w:tab/>
            </w:r>
            <w:r w:rsidRPr="00280CEB">
              <w:rPr>
                <w:color w:val="FF0000"/>
              </w:rPr>
              <w:t>CloseHandle(hPriorEvent[i]);</w:t>
            </w:r>
          </w:p>
          <w:p w14:paraId="048F12D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7FD22328" w14:textId="77777777" w:rsidR="006D48EB" w:rsidRDefault="006D48EB" w:rsidP="006D48EB">
            <w:pPr>
              <w:pStyle w:val="3-"/>
            </w:pPr>
            <w:r>
              <w:tab/>
              <w:t>}</w:t>
            </w:r>
          </w:p>
          <w:p w14:paraId="3B9BB50F" w14:textId="77777777" w:rsidR="006D48EB" w:rsidRDefault="006D48EB" w:rsidP="006D48EB">
            <w:pPr>
              <w:pStyle w:val="3-"/>
            </w:pPr>
          </w:p>
          <w:p w14:paraId="5F7DE048" w14:textId="77777777" w:rsidR="006D48EB" w:rsidRDefault="006D48EB" w:rsidP="006D48EB">
            <w:pPr>
              <w:pStyle w:val="3-"/>
            </w:pPr>
            <w:r>
              <w:tab/>
              <w:t>return EXIT_SUCCESS;</w:t>
            </w:r>
          </w:p>
          <w:p w14:paraId="210C5DC9" w14:textId="67B795DD" w:rsidR="00971C80" w:rsidRPr="00DE3BF2" w:rsidRDefault="006D48EB" w:rsidP="006D48EB">
            <w:pPr>
              <w:pStyle w:val="3-"/>
            </w:pPr>
            <w:r>
              <w:t>}</w:t>
            </w:r>
          </w:p>
        </w:tc>
      </w:tr>
    </w:tbl>
    <w:p w14:paraId="4D8B2E0A"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045E36EE" w14:textId="77777777" w:rsidTr="00874659">
        <w:tc>
          <w:tcPr>
            <w:tcW w:w="8494" w:type="dxa"/>
          </w:tcPr>
          <w:p w14:paraId="431A6FCD" w14:textId="77777777" w:rsidR="006D48EB" w:rsidRPr="006D48EB" w:rsidRDefault="006D48EB" w:rsidP="006D48EB">
            <w:pPr>
              <w:pStyle w:val="3-"/>
              <w:rPr>
                <w:color w:val="auto"/>
              </w:rPr>
            </w:pPr>
            <w:r w:rsidRPr="006D48EB">
              <w:rPr>
                <w:rFonts w:hint="eastAsia"/>
                <w:color w:val="auto"/>
              </w:rPr>
              <w:t>- begin:(P)先行 -</w:t>
            </w:r>
          </w:p>
          <w:p w14:paraId="683FD80C" w14:textId="77777777" w:rsidR="006D48EB" w:rsidRPr="006D48EB" w:rsidRDefault="006D48EB" w:rsidP="006D48EB">
            <w:pPr>
              <w:pStyle w:val="3-"/>
              <w:rPr>
                <w:color w:val="auto"/>
              </w:rPr>
            </w:pPr>
            <w:r w:rsidRPr="006D48EB">
              <w:rPr>
                <w:rFonts w:hint="eastAsia"/>
                <w:color w:val="auto"/>
              </w:rPr>
              <w:t>- begin:(F)[0]後続01 -</w:t>
            </w:r>
          </w:p>
          <w:p w14:paraId="7450369F" w14:textId="77777777" w:rsidR="006D48EB" w:rsidRPr="006D48EB" w:rsidRDefault="006D48EB" w:rsidP="006D48EB">
            <w:pPr>
              <w:pStyle w:val="3-"/>
              <w:rPr>
                <w:color w:val="auto"/>
              </w:rPr>
            </w:pPr>
            <w:r w:rsidRPr="006D48EB">
              <w:rPr>
                <w:rFonts w:hint="eastAsia"/>
                <w:color w:val="auto"/>
              </w:rPr>
              <w:t>- begin:(F)[1]後続02 -</w:t>
            </w:r>
          </w:p>
          <w:p w14:paraId="444C720A" w14:textId="77777777" w:rsidR="006D48EB" w:rsidRPr="006D48EB" w:rsidRDefault="006D48EB" w:rsidP="006D48EB">
            <w:pPr>
              <w:pStyle w:val="3-"/>
              <w:rPr>
                <w:color w:val="auto"/>
              </w:rPr>
            </w:pPr>
            <w:r w:rsidRPr="006D48EB">
              <w:rPr>
                <w:rFonts w:hint="eastAsia"/>
                <w:color w:val="auto"/>
              </w:rPr>
              <w:t>- begin:(F)[2]後続03 -</w:t>
            </w:r>
          </w:p>
          <w:p w14:paraId="43BFC246" w14:textId="77777777" w:rsidR="006D48EB" w:rsidRPr="006D48EB" w:rsidRDefault="006D48EB" w:rsidP="006D48EB">
            <w:pPr>
              <w:pStyle w:val="3-"/>
              <w:rPr>
                <w:color w:val="auto"/>
              </w:rPr>
            </w:pPr>
            <w:r w:rsidRPr="006D48EB">
              <w:rPr>
                <w:rFonts w:hint="eastAsia"/>
                <w:color w:val="auto"/>
              </w:rPr>
              <w:t>- begin:(F)[3]後続04 -</w:t>
            </w:r>
          </w:p>
          <w:p w14:paraId="2E8CCCB3" w14:textId="77777777" w:rsidR="006D48EB" w:rsidRPr="006D48EB" w:rsidRDefault="006D48EB" w:rsidP="006D48EB">
            <w:pPr>
              <w:pStyle w:val="3-"/>
              <w:rPr>
                <w:color w:val="auto"/>
              </w:rPr>
            </w:pPr>
            <w:r w:rsidRPr="006D48EB">
              <w:rPr>
                <w:rFonts w:hint="eastAsia"/>
                <w:color w:val="auto"/>
              </w:rPr>
              <w:t>- begin:(F)[4]後続05 -</w:t>
            </w:r>
          </w:p>
          <w:p w14:paraId="6A95BDA0" w14:textId="4D04716D" w:rsidR="006D48EB" w:rsidRPr="006D48EB" w:rsidRDefault="006D48EB" w:rsidP="006D48EB">
            <w:pPr>
              <w:pStyle w:val="3-"/>
              <w:rPr>
                <w:color w:val="auto"/>
              </w:rPr>
            </w:pPr>
            <w:r w:rsidRPr="006D48EB">
              <w:rPr>
                <w:rFonts w:hint="eastAsia"/>
                <w:color w:val="auto"/>
              </w:rPr>
              <w:t>(P)先行: [BEFORE] commonData=0, tlsData=0</w:t>
            </w:r>
            <w:r w:rsidR="00280CEB">
              <w:rPr>
                <w:color w:val="auto"/>
              </w:rPr>
              <w:tab/>
            </w:r>
            <w:r w:rsidR="00280CEB">
              <w:rPr>
                <w:color w:val="auto"/>
              </w:rPr>
              <w:tab/>
            </w:r>
            <w:r w:rsidR="00280CEB" w:rsidRPr="00DF2682">
              <w:rPr>
                <w:rFonts w:hint="eastAsia"/>
                <w:color w:val="FF0000"/>
              </w:rPr>
              <w:t>←先行スレッドが処理を開始</w:t>
            </w:r>
          </w:p>
          <w:p w14:paraId="0D9891B9" w14:textId="6A7114D2" w:rsidR="006D48EB" w:rsidRPr="006D48EB" w:rsidRDefault="006D48EB" w:rsidP="006D48EB">
            <w:pPr>
              <w:pStyle w:val="3-"/>
              <w:rPr>
                <w:color w:val="auto"/>
              </w:rPr>
            </w:pPr>
            <w:r w:rsidRPr="006D48EB">
              <w:rPr>
                <w:rFonts w:hint="eastAsia"/>
                <w:color w:val="auto"/>
              </w:rPr>
              <w:t>(P)先行: [AFTER]  commonData=1, tlsData=1</w:t>
            </w:r>
            <w:r w:rsidR="00280CEB">
              <w:rPr>
                <w:color w:val="auto"/>
              </w:rPr>
              <w:tab/>
            </w:r>
            <w:r w:rsidR="00280CEB">
              <w:rPr>
                <w:color w:val="auto"/>
              </w:rPr>
              <w:tab/>
              <w:t xml:space="preserve">　</w:t>
            </w:r>
            <w:r w:rsidR="00280CEB" w:rsidRPr="00DF2682">
              <w:rPr>
                <w:color w:val="FF0000"/>
              </w:rPr>
              <w:t>（後続スレッドは、スレッド</w:t>
            </w:r>
            <w:r w:rsidR="00280CEB">
              <w:rPr>
                <w:color w:val="FF0000"/>
              </w:rPr>
              <w:t>開始</w:t>
            </w:r>
            <w:r w:rsidR="00280CEB" w:rsidRPr="00DF2682">
              <w:rPr>
                <w:color w:val="FF0000"/>
              </w:rPr>
              <w:t>時から先行スレッドの</w:t>
            </w:r>
            <w:r w:rsidR="00280CEB">
              <w:rPr>
                <w:rFonts w:hint="eastAsia"/>
                <w:color w:val="FF0000"/>
              </w:rPr>
              <w:t>処理</w:t>
            </w:r>
            <w:r w:rsidR="00280CEB" w:rsidRPr="00DF2682">
              <w:rPr>
                <w:color w:val="FF0000"/>
              </w:rPr>
              <w:t>終了を待機）</w:t>
            </w:r>
          </w:p>
          <w:p w14:paraId="311B1D95" w14:textId="38F05AD1" w:rsidR="006D48EB" w:rsidRPr="006D48EB" w:rsidRDefault="006D48EB" w:rsidP="006D48EB">
            <w:pPr>
              <w:pStyle w:val="3-"/>
              <w:rPr>
                <w:color w:val="auto"/>
              </w:rPr>
            </w:pPr>
            <w:r w:rsidRPr="006D48EB">
              <w:rPr>
                <w:rFonts w:hint="eastAsia"/>
                <w:color w:val="auto"/>
              </w:rPr>
              <w:t>(F)[0]後続01: [BEFORE] commonData=1, tlsData=0</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終了すると、後続スレッドが一斉スタート</w:t>
            </w:r>
          </w:p>
          <w:p w14:paraId="784A9985" w14:textId="77777777" w:rsidR="006D48EB" w:rsidRPr="006D48EB" w:rsidRDefault="006D48EB" w:rsidP="006D48EB">
            <w:pPr>
              <w:pStyle w:val="3-"/>
              <w:rPr>
                <w:color w:val="auto"/>
              </w:rPr>
            </w:pPr>
            <w:r w:rsidRPr="006D48EB">
              <w:rPr>
                <w:rFonts w:hint="eastAsia"/>
                <w:color w:val="auto"/>
              </w:rPr>
              <w:t>(F)[1]後続02: [BEFORE] commonData=1, tlsData=0</w:t>
            </w:r>
          </w:p>
          <w:p w14:paraId="60F06C97" w14:textId="77777777" w:rsidR="006D48EB" w:rsidRPr="006D48EB" w:rsidRDefault="006D48EB" w:rsidP="006D48EB">
            <w:pPr>
              <w:pStyle w:val="3-"/>
              <w:rPr>
                <w:color w:val="auto"/>
              </w:rPr>
            </w:pPr>
            <w:r w:rsidRPr="006D48EB">
              <w:rPr>
                <w:rFonts w:hint="eastAsia"/>
                <w:color w:val="auto"/>
              </w:rPr>
              <w:t>(F)[3]後続04: [BEFORE] commonData=1, tlsData=0</w:t>
            </w:r>
          </w:p>
          <w:p w14:paraId="0282BEA4" w14:textId="77777777" w:rsidR="006D48EB" w:rsidRPr="006D48EB" w:rsidRDefault="006D48EB" w:rsidP="006D48EB">
            <w:pPr>
              <w:pStyle w:val="3-"/>
              <w:rPr>
                <w:color w:val="auto"/>
              </w:rPr>
            </w:pPr>
            <w:r w:rsidRPr="006D48EB">
              <w:rPr>
                <w:rFonts w:hint="eastAsia"/>
                <w:color w:val="auto"/>
              </w:rPr>
              <w:t>(F)[4]後続05: [BEFORE] commonData=1, tlsData=0</w:t>
            </w:r>
          </w:p>
          <w:p w14:paraId="6CD84EA0" w14:textId="77777777" w:rsidR="006D48EB" w:rsidRPr="006D48EB" w:rsidRDefault="006D48EB" w:rsidP="006D48EB">
            <w:pPr>
              <w:pStyle w:val="3-"/>
              <w:rPr>
                <w:color w:val="auto"/>
              </w:rPr>
            </w:pPr>
            <w:r w:rsidRPr="006D48EB">
              <w:rPr>
                <w:rFonts w:hint="eastAsia"/>
                <w:color w:val="auto"/>
              </w:rPr>
              <w:t>(F)[2]後続03: [BEFORE] commonData=1, tlsData=0</w:t>
            </w:r>
          </w:p>
          <w:p w14:paraId="414D410B" w14:textId="77777777" w:rsidR="006D48EB" w:rsidRPr="006D48EB" w:rsidRDefault="006D48EB" w:rsidP="006D48EB">
            <w:pPr>
              <w:pStyle w:val="3-"/>
              <w:rPr>
                <w:color w:val="auto"/>
              </w:rPr>
            </w:pPr>
            <w:r w:rsidRPr="006D48EB">
              <w:rPr>
                <w:rFonts w:hint="eastAsia"/>
                <w:color w:val="auto"/>
              </w:rPr>
              <w:t>(F)[4]後続05: [AFTER]  commonData=1, tlsData=1</w:t>
            </w:r>
          </w:p>
          <w:p w14:paraId="4BC52993" w14:textId="77777777" w:rsidR="006D48EB" w:rsidRPr="006D48EB" w:rsidRDefault="006D48EB" w:rsidP="006D48EB">
            <w:pPr>
              <w:pStyle w:val="3-"/>
              <w:rPr>
                <w:color w:val="auto"/>
              </w:rPr>
            </w:pPr>
            <w:r w:rsidRPr="006D48EB">
              <w:rPr>
                <w:rFonts w:hint="eastAsia"/>
                <w:color w:val="auto"/>
              </w:rPr>
              <w:t>(F)[0]後続01: [AFTER]  commonData=1, tlsData=1</w:t>
            </w:r>
          </w:p>
          <w:p w14:paraId="65D8B96D" w14:textId="77777777" w:rsidR="006D48EB" w:rsidRPr="006D48EB" w:rsidRDefault="006D48EB" w:rsidP="006D48EB">
            <w:pPr>
              <w:pStyle w:val="3-"/>
              <w:rPr>
                <w:color w:val="auto"/>
              </w:rPr>
            </w:pPr>
            <w:r w:rsidRPr="006D48EB">
              <w:rPr>
                <w:rFonts w:hint="eastAsia"/>
                <w:color w:val="auto"/>
              </w:rPr>
              <w:t>(F)[3]後続04: [AFTER]  commonData=1, tlsData=1</w:t>
            </w:r>
          </w:p>
          <w:p w14:paraId="464E804F" w14:textId="77777777" w:rsidR="006D48EB" w:rsidRPr="006D48EB" w:rsidRDefault="006D48EB" w:rsidP="006D48EB">
            <w:pPr>
              <w:pStyle w:val="3-"/>
              <w:rPr>
                <w:color w:val="auto"/>
              </w:rPr>
            </w:pPr>
            <w:r w:rsidRPr="006D48EB">
              <w:rPr>
                <w:rFonts w:hint="eastAsia"/>
                <w:color w:val="auto"/>
              </w:rPr>
              <w:t>(F)[1]後続02: [AFTER]  commonData=1, tlsData=1</w:t>
            </w:r>
          </w:p>
          <w:p w14:paraId="4C9D3E40" w14:textId="77777777" w:rsidR="006D48EB" w:rsidRPr="006D48EB" w:rsidRDefault="006D48EB" w:rsidP="006D48EB">
            <w:pPr>
              <w:pStyle w:val="3-"/>
              <w:rPr>
                <w:color w:val="auto"/>
              </w:rPr>
            </w:pPr>
            <w:r w:rsidRPr="006D48EB">
              <w:rPr>
                <w:rFonts w:hint="eastAsia"/>
                <w:color w:val="auto"/>
              </w:rPr>
              <w:t>(F)[2]後続03: [AFTER]  commonData=1, tlsData=1</w:t>
            </w:r>
          </w:p>
          <w:p w14:paraId="4769F823" w14:textId="6B4AE2A9" w:rsidR="006D48EB" w:rsidRPr="006D48EB" w:rsidRDefault="006D48EB" w:rsidP="006D48EB">
            <w:pPr>
              <w:pStyle w:val="3-"/>
              <w:rPr>
                <w:color w:val="auto"/>
              </w:rPr>
            </w:pPr>
            <w:r w:rsidRPr="006D48EB">
              <w:rPr>
                <w:rFonts w:hint="eastAsia"/>
                <w:color w:val="auto"/>
              </w:rPr>
              <w:t>(P)先行: [BEFORE] commonData=1, tlsData=1</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47613D37" w14:textId="77777777" w:rsidR="006D48EB" w:rsidRPr="006D48EB" w:rsidRDefault="006D48EB" w:rsidP="006D48EB">
            <w:pPr>
              <w:pStyle w:val="3-"/>
              <w:rPr>
                <w:color w:val="auto"/>
              </w:rPr>
            </w:pPr>
            <w:r w:rsidRPr="006D48EB">
              <w:rPr>
                <w:rFonts w:hint="eastAsia"/>
                <w:color w:val="auto"/>
              </w:rPr>
              <w:t>(P)先行: [AFTER]  commonData=2, tlsData=2</w:t>
            </w:r>
          </w:p>
          <w:p w14:paraId="78765366" w14:textId="58E1C8EB" w:rsidR="006D48EB" w:rsidRPr="006D48EB" w:rsidRDefault="006D48EB" w:rsidP="006D48EB">
            <w:pPr>
              <w:pStyle w:val="3-"/>
              <w:rPr>
                <w:color w:val="auto"/>
              </w:rPr>
            </w:pPr>
            <w:r w:rsidRPr="006D48EB">
              <w:rPr>
                <w:rFonts w:hint="eastAsia"/>
                <w:color w:val="auto"/>
              </w:rPr>
              <w:t>(F)[0]後続01: [BEFORE] commonData=2, tlsData=1</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6E6A69E3" w14:textId="77777777" w:rsidR="006D48EB" w:rsidRPr="006D48EB" w:rsidRDefault="006D48EB" w:rsidP="006D48EB">
            <w:pPr>
              <w:pStyle w:val="3-"/>
              <w:rPr>
                <w:color w:val="auto"/>
              </w:rPr>
            </w:pPr>
            <w:r w:rsidRPr="006D48EB">
              <w:rPr>
                <w:rFonts w:hint="eastAsia"/>
                <w:color w:val="auto"/>
              </w:rPr>
              <w:t>(F)[2]後続03: [BEFORE] commonData=2, tlsData=1</w:t>
            </w:r>
          </w:p>
          <w:p w14:paraId="036D10CC" w14:textId="77777777" w:rsidR="006D48EB" w:rsidRPr="006D48EB" w:rsidRDefault="006D48EB" w:rsidP="006D48EB">
            <w:pPr>
              <w:pStyle w:val="3-"/>
              <w:rPr>
                <w:color w:val="auto"/>
              </w:rPr>
            </w:pPr>
            <w:r w:rsidRPr="006D48EB">
              <w:rPr>
                <w:rFonts w:hint="eastAsia"/>
                <w:color w:val="auto"/>
              </w:rPr>
              <w:t>(F)[3]後続04: [BEFORE] commonData=2, tlsData=1</w:t>
            </w:r>
          </w:p>
          <w:p w14:paraId="0A2A01CF" w14:textId="77777777" w:rsidR="006D48EB" w:rsidRPr="006D48EB" w:rsidRDefault="006D48EB" w:rsidP="006D48EB">
            <w:pPr>
              <w:pStyle w:val="3-"/>
              <w:rPr>
                <w:color w:val="auto"/>
              </w:rPr>
            </w:pPr>
            <w:r w:rsidRPr="006D48EB">
              <w:rPr>
                <w:rFonts w:hint="eastAsia"/>
                <w:color w:val="auto"/>
              </w:rPr>
              <w:t>(F)[1]後続02: [BEFORE] commonData=2, tlsData=1</w:t>
            </w:r>
          </w:p>
          <w:p w14:paraId="08940F4F" w14:textId="77777777" w:rsidR="006D48EB" w:rsidRPr="006D48EB" w:rsidRDefault="006D48EB" w:rsidP="006D48EB">
            <w:pPr>
              <w:pStyle w:val="3-"/>
              <w:rPr>
                <w:color w:val="auto"/>
              </w:rPr>
            </w:pPr>
            <w:r w:rsidRPr="006D48EB">
              <w:rPr>
                <w:rFonts w:hint="eastAsia"/>
                <w:color w:val="auto"/>
              </w:rPr>
              <w:t>(F)[4]後続05: [BEFORE] commonData=2, tlsData=1</w:t>
            </w:r>
          </w:p>
          <w:p w14:paraId="331C0A83" w14:textId="77777777" w:rsidR="006D48EB" w:rsidRPr="006D48EB" w:rsidRDefault="006D48EB" w:rsidP="006D48EB">
            <w:pPr>
              <w:pStyle w:val="3-"/>
              <w:rPr>
                <w:color w:val="auto"/>
              </w:rPr>
            </w:pPr>
            <w:r w:rsidRPr="006D48EB">
              <w:rPr>
                <w:rFonts w:hint="eastAsia"/>
                <w:color w:val="auto"/>
              </w:rPr>
              <w:t>(F)[4]後続05: [AFTER]  commonData=2, tlsData=2</w:t>
            </w:r>
          </w:p>
          <w:p w14:paraId="55CC2200" w14:textId="77777777" w:rsidR="006D48EB" w:rsidRPr="006D48EB" w:rsidRDefault="006D48EB" w:rsidP="006D48EB">
            <w:pPr>
              <w:pStyle w:val="3-"/>
              <w:rPr>
                <w:color w:val="auto"/>
              </w:rPr>
            </w:pPr>
            <w:r w:rsidRPr="006D48EB">
              <w:rPr>
                <w:rFonts w:hint="eastAsia"/>
                <w:color w:val="auto"/>
              </w:rPr>
              <w:t>(F)[3]後続04: [AFTER]  commonData=2, tlsData=2</w:t>
            </w:r>
          </w:p>
          <w:p w14:paraId="13412EBF" w14:textId="77777777" w:rsidR="006D48EB" w:rsidRPr="006D48EB" w:rsidRDefault="006D48EB" w:rsidP="006D48EB">
            <w:pPr>
              <w:pStyle w:val="3-"/>
              <w:rPr>
                <w:color w:val="auto"/>
              </w:rPr>
            </w:pPr>
            <w:r w:rsidRPr="006D48EB">
              <w:rPr>
                <w:rFonts w:hint="eastAsia"/>
                <w:color w:val="auto"/>
              </w:rPr>
              <w:t>(F)[2]後続03: [AFTER]  commonData=2, tlsData=2</w:t>
            </w:r>
          </w:p>
          <w:p w14:paraId="46AB1992" w14:textId="77777777" w:rsidR="006D48EB" w:rsidRPr="006D48EB" w:rsidRDefault="006D48EB" w:rsidP="006D48EB">
            <w:pPr>
              <w:pStyle w:val="3-"/>
              <w:rPr>
                <w:color w:val="auto"/>
              </w:rPr>
            </w:pPr>
            <w:r w:rsidRPr="006D48EB">
              <w:rPr>
                <w:rFonts w:hint="eastAsia"/>
                <w:color w:val="auto"/>
              </w:rPr>
              <w:t>(F)[1]後続02: [AFTER]  commonData=2, tlsData=2</w:t>
            </w:r>
          </w:p>
          <w:p w14:paraId="2D00DB1E" w14:textId="77777777" w:rsidR="006D48EB" w:rsidRPr="006D48EB" w:rsidRDefault="006D48EB" w:rsidP="006D48EB">
            <w:pPr>
              <w:pStyle w:val="3-"/>
              <w:rPr>
                <w:color w:val="auto"/>
              </w:rPr>
            </w:pPr>
            <w:r w:rsidRPr="006D48EB">
              <w:rPr>
                <w:rFonts w:hint="eastAsia"/>
                <w:color w:val="auto"/>
              </w:rPr>
              <w:t>(F)[0]後続01: [AFTER]  commonData=2, tlsData=2</w:t>
            </w:r>
          </w:p>
          <w:p w14:paraId="14E2E904" w14:textId="63424B49" w:rsidR="006D48EB" w:rsidRPr="006D48EB" w:rsidRDefault="006D48EB" w:rsidP="006D48EB">
            <w:pPr>
              <w:pStyle w:val="3-"/>
              <w:rPr>
                <w:color w:val="auto"/>
              </w:rPr>
            </w:pPr>
            <w:r w:rsidRPr="006D48EB">
              <w:rPr>
                <w:rFonts w:hint="eastAsia"/>
                <w:color w:val="auto"/>
              </w:rPr>
              <w:t>(P)先行: [BEFORE] commonData=2, tlsData=2</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6011ED22" w14:textId="77777777" w:rsidR="006D48EB" w:rsidRPr="006D48EB" w:rsidRDefault="006D48EB" w:rsidP="006D48EB">
            <w:pPr>
              <w:pStyle w:val="3-"/>
              <w:rPr>
                <w:color w:val="auto"/>
              </w:rPr>
            </w:pPr>
            <w:r w:rsidRPr="006D48EB">
              <w:rPr>
                <w:rFonts w:hint="eastAsia"/>
                <w:color w:val="auto"/>
              </w:rPr>
              <w:t>(P)先行: [AFTER]  commonData=3, tlsData=3</w:t>
            </w:r>
          </w:p>
          <w:p w14:paraId="2AC31169" w14:textId="5493E986" w:rsidR="006D48EB" w:rsidRPr="006D48EB" w:rsidRDefault="006D48EB" w:rsidP="006D48EB">
            <w:pPr>
              <w:pStyle w:val="3-"/>
              <w:rPr>
                <w:color w:val="auto"/>
              </w:rPr>
            </w:pPr>
            <w:r w:rsidRPr="006D48EB">
              <w:rPr>
                <w:rFonts w:hint="eastAsia"/>
                <w:color w:val="auto"/>
              </w:rPr>
              <w:t>(F)[0]後続01: [BEFORE] commonData=3, tlsData=2</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187FBDBE" w14:textId="77777777" w:rsidR="006D48EB" w:rsidRPr="006D48EB" w:rsidRDefault="006D48EB" w:rsidP="006D48EB">
            <w:pPr>
              <w:pStyle w:val="3-"/>
              <w:rPr>
                <w:color w:val="auto"/>
              </w:rPr>
            </w:pPr>
            <w:r w:rsidRPr="006D48EB">
              <w:rPr>
                <w:rFonts w:hint="eastAsia"/>
                <w:color w:val="auto"/>
              </w:rPr>
              <w:t>(F)[2]後続03: [BEFORE] commonData=3, tlsData=2</w:t>
            </w:r>
          </w:p>
          <w:p w14:paraId="779ED845" w14:textId="77777777" w:rsidR="006D48EB" w:rsidRPr="006D48EB" w:rsidRDefault="006D48EB" w:rsidP="006D48EB">
            <w:pPr>
              <w:pStyle w:val="3-"/>
              <w:rPr>
                <w:color w:val="auto"/>
              </w:rPr>
            </w:pPr>
            <w:r w:rsidRPr="006D48EB">
              <w:rPr>
                <w:rFonts w:hint="eastAsia"/>
                <w:color w:val="auto"/>
              </w:rPr>
              <w:t>(F)[4]後続05: [BEFORE] commonData=3, tlsData=2</w:t>
            </w:r>
          </w:p>
          <w:p w14:paraId="23DBBC64" w14:textId="77777777" w:rsidR="006D48EB" w:rsidRPr="006D48EB" w:rsidRDefault="006D48EB" w:rsidP="006D48EB">
            <w:pPr>
              <w:pStyle w:val="3-"/>
              <w:rPr>
                <w:color w:val="auto"/>
              </w:rPr>
            </w:pPr>
            <w:r w:rsidRPr="006D48EB">
              <w:rPr>
                <w:rFonts w:hint="eastAsia"/>
                <w:color w:val="auto"/>
              </w:rPr>
              <w:t>(F)[3]後続04: [BEFORE] commonData=3, tlsData=2</w:t>
            </w:r>
          </w:p>
          <w:p w14:paraId="3FD6FC67" w14:textId="77777777" w:rsidR="006D48EB" w:rsidRPr="006D48EB" w:rsidRDefault="006D48EB" w:rsidP="006D48EB">
            <w:pPr>
              <w:pStyle w:val="3-"/>
              <w:rPr>
                <w:color w:val="auto"/>
              </w:rPr>
            </w:pPr>
            <w:r w:rsidRPr="006D48EB">
              <w:rPr>
                <w:rFonts w:hint="eastAsia"/>
                <w:color w:val="auto"/>
              </w:rPr>
              <w:t>(F)[1]後続02: [BEFORE] commonData=3, tlsData=2</w:t>
            </w:r>
          </w:p>
          <w:p w14:paraId="359DDE79" w14:textId="77777777" w:rsidR="006D48EB" w:rsidRPr="006D48EB" w:rsidRDefault="006D48EB" w:rsidP="006D48EB">
            <w:pPr>
              <w:pStyle w:val="3-"/>
              <w:rPr>
                <w:color w:val="auto"/>
              </w:rPr>
            </w:pPr>
            <w:r w:rsidRPr="006D48EB">
              <w:rPr>
                <w:rFonts w:hint="eastAsia"/>
                <w:color w:val="auto"/>
              </w:rPr>
              <w:t>(F)[1]後続02: [AFTER]  commonData=3, tlsData=3</w:t>
            </w:r>
          </w:p>
          <w:p w14:paraId="046CA6BF" w14:textId="77777777" w:rsidR="006D48EB" w:rsidRPr="006D48EB" w:rsidRDefault="006D48EB" w:rsidP="006D48EB">
            <w:pPr>
              <w:pStyle w:val="3-"/>
              <w:rPr>
                <w:color w:val="auto"/>
              </w:rPr>
            </w:pPr>
            <w:r w:rsidRPr="006D48EB">
              <w:rPr>
                <w:rFonts w:hint="eastAsia"/>
                <w:color w:val="auto"/>
              </w:rPr>
              <w:t>(F)[3]後続04: [AFTER]  commonData=3, tlsData=3</w:t>
            </w:r>
          </w:p>
          <w:p w14:paraId="5745983F" w14:textId="77777777" w:rsidR="006D48EB" w:rsidRPr="006D48EB" w:rsidRDefault="006D48EB" w:rsidP="006D48EB">
            <w:pPr>
              <w:pStyle w:val="3-"/>
              <w:rPr>
                <w:color w:val="auto"/>
              </w:rPr>
            </w:pPr>
            <w:r w:rsidRPr="006D48EB">
              <w:rPr>
                <w:rFonts w:hint="eastAsia"/>
                <w:color w:val="auto"/>
              </w:rPr>
              <w:t>(F)[4]後続05: [AFTER]  commonData=3, tlsData=3</w:t>
            </w:r>
          </w:p>
          <w:p w14:paraId="23EE7ED5" w14:textId="77777777" w:rsidR="006D48EB" w:rsidRPr="006D48EB" w:rsidRDefault="006D48EB" w:rsidP="006D48EB">
            <w:pPr>
              <w:pStyle w:val="3-"/>
              <w:rPr>
                <w:color w:val="auto"/>
              </w:rPr>
            </w:pPr>
            <w:r w:rsidRPr="006D48EB">
              <w:rPr>
                <w:rFonts w:hint="eastAsia"/>
                <w:color w:val="auto"/>
              </w:rPr>
              <w:t>(F)[0]後続01: [AFTER]  commonData=3, tlsData=3</w:t>
            </w:r>
          </w:p>
          <w:p w14:paraId="0F8471F8" w14:textId="77777777" w:rsidR="006D48EB" w:rsidRPr="006D48EB" w:rsidRDefault="006D48EB" w:rsidP="006D48EB">
            <w:pPr>
              <w:pStyle w:val="3-"/>
              <w:rPr>
                <w:color w:val="auto"/>
              </w:rPr>
            </w:pPr>
            <w:r w:rsidRPr="006D48EB">
              <w:rPr>
                <w:rFonts w:hint="eastAsia"/>
                <w:color w:val="auto"/>
              </w:rPr>
              <w:t>(F)[2]後続03: [AFTER]  commonData=3, tlsData=3</w:t>
            </w:r>
          </w:p>
          <w:p w14:paraId="67150099" w14:textId="7D905EA3" w:rsidR="006D48EB" w:rsidRPr="006D48EB" w:rsidRDefault="006D48EB" w:rsidP="006D48EB">
            <w:pPr>
              <w:pStyle w:val="3-"/>
              <w:rPr>
                <w:color w:val="auto"/>
              </w:rPr>
            </w:pPr>
            <w:r w:rsidRPr="006D48EB">
              <w:rPr>
                <w:rFonts w:hint="eastAsia"/>
                <w:color w:val="auto"/>
              </w:rPr>
              <w:t>(P)先行: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DF2682">
              <w:rPr>
                <w:rFonts w:hint="eastAsia"/>
                <w:color w:val="FF0000"/>
              </w:rPr>
              <w:t>←先行スレッド終了</w:t>
            </w:r>
          </w:p>
          <w:p w14:paraId="1B38A987" w14:textId="77777777" w:rsidR="00280CEB" w:rsidRPr="006D48EB" w:rsidRDefault="006D48EB" w:rsidP="00280CEB">
            <w:pPr>
              <w:pStyle w:val="3-"/>
              <w:rPr>
                <w:color w:val="auto"/>
              </w:rPr>
            </w:pPr>
            <w:r w:rsidRPr="006D48EB">
              <w:rPr>
                <w:rFonts w:hint="eastAsia"/>
                <w:color w:val="auto"/>
              </w:rPr>
              <w:t>(F)[0]後続01: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4A7B47">
              <w:rPr>
                <w:color w:val="FF0000"/>
              </w:rPr>
              <w:t>←先行スレッドの終了に反応して後続スレッド</w:t>
            </w:r>
            <w:r w:rsidR="00280CEB">
              <w:rPr>
                <w:rFonts w:hint="eastAsia"/>
                <w:color w:val="FF0000"/>
              </w:rPr>
              <w:t>も</w:t>
            </w:r>
            <w:r w:rsidR="00280CEB" w:rsidRPr="004A7B47">
              <w:rPr>
                <w:color w:val="FF0000"/>
              </w:rPr>
              <w:t>終了</w:t>
            </w:r>
          </w:p>
          <w:p w14:paraId="383A1F5D" w14:textId="77777777" w:rsidR="006D48EB" w:rsidRPr="006D48EB" w:rsidRDefault="006D48EB" w:rsidP="006D48EB">
            <w:pPr>
              <w:pStyle w:val="3-"/>
              <w:rPr>
                <w:color w:val="auto"/>
              </w:rPr>
            </w:pPr>
            <w:r w:rsidRPr="006D48EB">
              <w:rPr>
                <w:rFonts w:hint="eastAsia"/>
                <w:color w:val="auto"/>
              </w:rPr>
              <w:lastRenderedPageBreak/>
              <w:t>(F)[2]後続03: [QUIT]</w:t>
            </w:r>
          </w:p>
          <w:p w14:paraId="28D1FC11" w14:textId="77777777" w:rsidR="006D48EB" w:rsidRPr="006D48EB" w:rsidRDefault="006D48EB" w:rsidP="006D48EB">
            <w:pPr>
              <w:pStyle w:val="3-"/>
              <w:rPr>
                <w:color w:val="auto"/>
              </w:rPr>
            </w:pPr>
            <w:r w:rsidRPr="006D48EB">
              <w:rPr>
                <w:rFonts w:hint="eastAsia"/>
                <w:color w:val="auto"/>
              </w:rPr>
              <w:t>- end:(P)先行 -</w:t>
            </w:r>
          </w:p>
          <w:p w14:paraId="1ABFE461" w14:textId="77777777" w:rsidR="006D48EB" w:rsidRPr="006D48EB" w:rsidRDefault="006D48EB" w:rsidP="006D48EB">
            <w:pPr>
              <w:pStyle w:val="3-"/>
              <w:rPr>
                <w:color w:val="auto"/>
              </w:rPr>
            </w:pPr>
            <w:r w:rsidRPr="006D48EB">
              <w:rPr>
                <w:rFonts w:hint="eastAsia"/>
                <w:color w:val="auto"/>
              </w:rPr>
              <w:t>(F)[4]後続05: [QUIT]</w:t>
            </w:r>
          </w:p>
          <w:p w14:paraId="4EA92CA9" w14:textId="77777777" w:rsidR="006D48EB" w:rsidRPr="006D48EB" w:rsidRDefault="006D48EB" w:rsidP="006D48EB">
            <w:pPr>
              <w:pStyle w:val="3-"/>
              <w:rPr>
                <w:color w:val="auto"/>
              </w:rPr>
            </w:pPr>
            <w:r w:rsidRPr="006D48EB">
              <w:rPr>
                <w:rFonts w:hint="eastAsia"/>
                <w:color w:val="auto"/>
              </w:rPr>
              <w:t>(F)[3]後続04: [QUIT]</w:t>
            </w:r>
          </w:p>
          <w:p w14:paraId="4B233DEA" w14:textId="77777777" w:rsidR="006D48EB" w:rsidRPr="006D48EB" w:rsidRDefault="006D48EB" w:rsidP="006D48EB">
            <w:pPr>
              <w:pStyle w:val="3-"/>
              <w:rPr>
                <w:color w:val="auto"/>
              </w:rPr>
            </w:pPr>
            <w:r w:rsidRPr="006D48EB">
              <w:rPr>
                <w:rFonts w:hint="eastAsia"/>
                <w:color w:val="auto"/>
              </w:rPr>
              <w:t>(F)[1]後続02: [QUIT]</w:t>
            </w:r>
          </w:p>
          <w:p w14:paraId="220B10C7" w14:textId="77777777" w:rsidR="006D48EB" w:rsidRPr="006D48EB" w:rsidRDefault="006D48EB" w:rsidP="006D48EB">
            <w:pPr>
              <w:pStyle w:val="3-"/>
              <w:rPr>
                <w:color w:val="auto"/>
              </w:rPr>
            </w:pPr>
            <w:r w:rsidRPr="006D48EB">
              <w:rPr>
                <w:rFonts w:hint="eastAsia"/>
                <w:color w:val="auto"/>
              </w:rPr>
              <w:t>- end:(F)[0]後続01 -</w:t>
            </w:r>
          </w:p>
          <w:p w14:paraId="1D8F62CF" w14:textId="77777777" w:rsidR="006D48EB" w:rsidRPr="006D48EB" w:rsidRDefault="006D48EB" w:rsidP="006D48EB">
            <w:pPr>
              <w:pStyle w:val="3-"/>
              <w:rPr>
                <w:color w:val="auto"/>
              </w:rPr>
            </w:pPr>
            <w:r w:rsidRPr="006D48EB">
              <w:rPr>
                <w:rFonts w:hint="eastAsia"/>
                <w:color w:val="auto"/>
              </w:rPr>
              <w:t>- end:(F)[2]後続03 -</w:t>
            </w:r>
          </w:p>
          <w:p w14:paraId="20CE61BD" w14:textId="77777777" w:rsidR="006D48EB" w:rsidRPr="006D48EB" w:rsidRDefault="006D48EB" w:rsidP="006D48EB">
            <w:pPr>
              <w:pStyle w:val="3-"/>
              <w:rPr>
                <w:color w:val="auto"/>
              </w:rPr>
            </w:pPr>
            <w:r w:rsidRPr="006D48EB">
              <w:rPr>
                <w:rFonts w:hint="eastAsia"/>
                <w:color w:val="auto"/>
              </w:rPr>
              <w:t>- end:(F)[4]後続05 -</w:t>
            </w:r>
          </w:p>
          <w:p w14:paraId="28884E87" w14:textId="77777777" w:rsidR="006D48EB" w:rsidRPr="006D48EB" w:rsidRDefault="006D48EB" w:rsidP="006D48EB">
            <w:pPr>
              <w:pStyle w:val="3-"/>
              <w:rPr>
                <w:color w:val="auto"/>
              </w:rPr>
            </w:pPr>
            <w:r w:rsidRPr="006D48EB">
              <w:rPr>
                <w:rFonts w:hint="eastAsia"/>
                <w:color w:val="auto"/>
              </w:rPr>
              <w:t>- end:(F)[3]後続04 -</w:t>
            </w:r>
          </w:p>
          <w:p w14:paraId="103953BB" w14:textId="77777777" w:rsidR="006D48EB" w:rsidRPr="006D48EB" w:rsidRDefault="006D48EB" w:rsidP="006D48EB">
            <w:pPr>
              <w:pStyle w:val="3-"/>
              <w:rPr>
                <w:color w:val="auto"/>
              </w:rPr>
            </w:pPr>
            <w:r w:rsidRPr="006D48EB">
              <w:rPr>
                <w:rFonts w:hint="eastAsia"/>
                <w:color w:val="auto"/>
              </w:rPr>
              <w:t>- end:(F)[1]後続02 -</w:t>
            </w:r>
          </w:p>
          <w:p w14:paraId="6F720607" w14:textId="59625EC1" w:rsidR="00971C80" w:rsidRPr="00DD51B6" w:rsidRDefault="006D48EB" w:rsidP="006D48EB">
            <w:pPr>
              <w:pStyle w:val="3-"/>
            </w:pPr>
            <w:r w:rsidRPr="006D48EB">
              <w:rPr>
                <w:color w:val="auto"/>
              </w:rPr>
              <w:t xml:space="preserve">Event * 10000000 = </w:t>
            </w:r>
            <w:r w:rsidRPr="00280CEB">
              <w:rPr>
                <w:color w:val="FF0000"/>
              </w:rPr>
              <w:t>2.079530 sec</w:t>
            </w:r>
            <w:r w:rsidR="00280CEB">
              <w:rPr>
                <w:color w:val="FF0000"/>
              </w:rPr>
              <w:tab/>
            </w:r>
            <w:r w:rsidR="00280CEB">
              <w:rPr>
                <w:color w:val="FF0000"/>
              </w:rPr>
              <w:tab/>
            </w:r>
            <w:r w:rsidR="00280CEB">
              <w:rPr>
                <w:color w:val="FF0000"/>
              </w:rPr>
              <w:tab/>
            </w:r>
            <w:r w:rsidR="00280CEB">
              <w:rPr>
                <w:rFonts w:hint="eastAsia"/>
                <w:color w:val="FF0000"/>
              </w:rPr>
              <w:t>←1千万回ループによる処理時間計測（SetEventのみの処理時間）</w:t>
            </w:r>
          </w:p>
        </w:tc>
      </w:tr>
    </w:tbl>
    <w:p w14:paraId="1006D0BF" w14:textId="6E5C2E06" w:rsidR="00645B80" w:rsidRDefault="00645B80" w:rsidP="00645B80">
      <w:pPr>
        <w:pStyle w:val="2"/>
      </w:pPr>
      <w:bookmarkStart w:id="134" w:name="_Toc378866171"/>
      <w:r>
        <w:rPr>
          <w:rFonts w:hint="eastAsia"/>
        </w:rPr>
        <w:lastRenderedPageBreak/>
        <w:t>モニター：アトミック操作</w:t>
      </w:r>
      <w:r w:rsidR="00E969F1">
        <w:rPr>
          <w:rFonts w:hint="eastAsia"/>
        </w:rPr>
        <w:t>（インターロック操作）</w:t>
      </w:r>
      <w:r>
        <w:rPr>
          <w:rFonts w:hint="eastAsia"/>
        </w:rPr>
        <w:t>による</w:t>
      </w:r>
      <w:r w:rsidR="00040EE0">
        <w:rPr>
          <w:rFonts w:hint="eastAsia"/>
        </w:rPr>
        <w:t>ビジーな</w:t>
      </w:r>
      <w:r>
        <w:rPr>
          <w:rFonts w:hint="eastAsia"/>
        </w:rPr>
        <w:t>モニター</w:t>
      </w:r>
      <w:bookmarkEnd w:id="134"/>
    </w:p>
    <w:p w14:paraId="284B43D6" w14:textId="3FB9434C" w:rsidR="006D48EB" w:rsidRDefault="00E969F1" w:rsidP="006D48EB">
      <w:pPr>
        <w:pStyle w:val="a9"/>
        <w:ind w:firstLine="283"/>
      </w:pPr>
      <w:r>
        <w:rPr>
          <w:rFonts w:hint="eastAsia"/>
        </w:rPr>
        <w:t>ごく短い処理をリレーするような場合、ビジーウェイトでモニターするのも有効である。</w:t>
      </w:r>
    </w:p>
    <w:p w14:paraId="6BC6A2FB" w14:textId="59FCF2AA" w:rsidR="00E969F1" w:rsidRPr="006D48EB" w:rsidRDefault="00E969F1" w:rsidP="006D48EB">
      <w:pPr>
        <w:pStyle w:val="a9"/>
        <w:ind w:firstLine="283"/>
      </w:pPr>
      <w:r>
        <w:rPr>
          <w:rFonts w:hint="eastAsia"/>
        </w:rPr>
        <w:t>この場合、アトミック操作（インターロック操作）を活用する。</w:t>
      </w:r>
    </w:p>
    <w:p w14:paraId="4C426EA8" w14:textId="06B8E4A4" w:rsidR="00976D1A" w:rsidRDefault="00E079DA" w:rsidP="00976D1A">
      <w:pPr>
        <w:pStyle w:val="3"/>
      </w:pPr>
      <w:bookmarkStart w:id="135" w:name="_Toc378866172"/>
      <w:r>
        <w:rPr>
          <w:rFonts w:hint="eastAsia"/>
        </w:rPr>
        <w:t>【用語解説】</w:t>
      </w:r>
      <w:r w:rsidR="00976D1A">
        <w:rPr>
          <w:rFonts w:hint="eastAsia"/>
        </w:rPr>
        <w:t>コンペア・アンド・スワップ（</w:t>
      </w:r>
      <w:r w:rsidR="00976D1A">
        <w:rPr>
          <w:rFonts w:hint="eastAsia"/>
        </w:rPr>
        <w:t>CA</w:t>
      </w:r>
      <w:r w:rsidR="00E31BDF">
        <w:t>S</w:t>
      </w:r>
      <w:r w:rsidR="00976D1A">
        <w:rPr>
          <w:rFonts w:hint="eastAsia"/>
        </w:rPr>
        <w:t>）</w:t>
      </w:r>
      <w:r w:rsidR="00E31BDF">
        <w:rPr>
          <w:rFonts w:hint="eastAsia"/>
        </w:rPr>
        <w:t>操作</w:t>
      </w:r>
      <w:bookmarkEnd w:id="135"/>
    </w:p>
    <w:p w14:paraId="2B9C07BD" w14:textId="1B51ED34" w:rsidR="00976D1A" w:rsidRDefault="00E31BDF" w:rsidP="00976D1A">
      <w:pPr>
        <w:pStyle w:val="aa"/>
        <w:ind w:left="447" w:firstLine="283"/>
      </w:pPr>
      <w:r>
        <w:rPr>
          <w:rFonts w:hint="eastAsia"/>
        </w:rPr>
        <w:t>ここで用いるのは、「コンペア・アンド・スワップ」（</w:t>
      </w:r>
      <w:r>
        <w:rPr>
          <w:rFonts w:hint="eastAsia"/>
        </w:rPr>
        <w:t>Compare-And-Swap</w:t>
      </w:r>
      <w:r>
        <w:t xml:space="preserve"> = CAS</w:t>
      </w:r>
      <w:r>
        <w:rPr>
          <w:rFonts w:hint="eastAsia"/>
        </w:rPr>
        <w:t>）と呼ばれる手法で、ロックフリーなシステムの常套手段である。</w:t>
      </w:r>
    </w:p>
    <w:p w14:paraId="6E2E18AD" w14:textId="2043F3A7" w:rsidR="00E31BDF" w:rsidRDefault="00E31BDF" w:rsidP="00976D1A">
      <w:pPr>
        <w:pStyle w:val="aa"/>
        <w:ind w:left="447" w:firstLine="283"/>
      </w:pPr>
      <w:r>
        <w:rPr>
          <w:rFonts w:hint="eastAsia"/>
        </w:rPr>
        <w:t>ある変数の値をチェックし、それが指定の値であれば、新しい値に置換する。</w:t>
      </w:r>
    </w:p>
    <w:p w14:paraId="45D4173F" w14:textId="77777777" w:rsidR="00114216" w:rsidRDefault="00E31BDF" w:rsidP="00114216">
      <w:pPr>
        <w:pStyle w:val="aa"/>
        <w:ind w:left="447" w:firstLine="283"/>
      </w:pPr>
      <w:r>
        <w:rPr>
          <w:rFonts w:hint="eastAsia"/>
        </w:rPr>
        <w:t>CPU</w:t>
      </w:r>
      <w:r>
        <w:rPr>
          <w:rFonts w:hint="eastAsia"/>
        </w:rPr>
        <w:t>の命令レベルで対応しており、</w:t>
      </w:r>
      <w:r w:rsidR="00114216">
        <w:rPr>
          <w:rFonts w:hint="eastAsia"/>
        </w:rPr>
        <w:t>割り込まれることなく一瞬でその操作が完了する。</w:t>
      </w:r>
    </w:p>
    <w:p w14:paraId="39A945E1" w14:textId="6C642B7F" w:rsidR="00E31BDF" w:rsidRDefault="00114216" w:rsidP="00114216">
      <w:pPr>
        <w:pStyle w:val="aa"/>
        <w:ind w:left="447" w:firstLine="283"/>
      </w:pPr>
      <w:r>
        <w:rPr>
          <w:rFonts w:hint="eastAsia"/>
        </w:rPr>
        <w:t>この仕組み</w:t>
      </w:r>
      <w:r w:rsidR="00E31BDF">
        <w:rPr>
          <w:rFonts w:hint="eastAsia"/>
        </w:rPr>
        <w:t>を</w:t>
      </w:r>
      <w:r w:rsidR="00E31BDF">
        <w:rPr>
          <w:rFonts w:hint="eastAsia"/>
        </w:rPr>
        <w:t>C</w:t>
      </w:r>
      <w:r w:rsidR="00E31BDF">
        <w:t>++</w:t>
      </w:r>
      <w:r w:rsidR="00E31BDF">
        <w:rPr>
          <w:rFonts w:hint="eastAsia"/>
        </w:rPr>
        <w:t>言語から利用する手段が提供されている</w:t>
      </w:r>
      <w:r>
        <w:rPr>
          <w:rFonts w:hint="eastAsia"/>
        </w:rPr>
        <w:t>。</w:t>
      </w:r>
    </w:p>
    <w:p w14:paraId="3105AD66" w14:textId="0A31DBF6" w:rsidR="00E31BDF" w:rsidRDefault="00E31BDF" w:rsidP="00114216">
      <w:pPr>
        <w:pStyle w:val="aa"/>
        <w:spacing w:beforeLines="50" w:before="180"/>
        <w:ind w:left="447" w:firstLine="283"/>
      </w:pPr>
      <w:r>
        <w:rPr>
          <w:rFonts w:hint="eastAsia"/>
        </w:rPr>
        <w:t>なお、前述の「変数操作による排他制御：インラインアセンブラ」では、インラインアセンブラで</w:t>
      </w:r>
      <w:r>
        <w:rPr>
          <w:rFonts w:hint="eastAsia"/>
        </w:rPr>
        <w:t>XCHG</w:t>
      </w:r>
      <w:r>
        <w:rPr>
          <w:rFonts w:hint="eastAsia"/>
        </w:rPr>
        <w:t>命令を使用している。これは比較を行わない単純な交換命令。</w:t>
      </w:r>
    </w:p>
    <w:p w14:paraId="0214FF24" w14:textId="2D1845CC" w:rsidR="00971C80" w:rsidRDefault="00971C80" w:rsidP="00971C80">
      <w:pPr>
        <w:pStyle w:val="3"/>
      </w:pPr>
      <w:bookmarkStart w:id="136" w:name="_Toc378866173"/>
      <w:r>
        <w:rPr>
          <w:rFonts w:hint="eastAsia"/>
        </w:rPr>
        <w:t>Win32API</w:t>
      </w:r>
      <w:r>
        <w:rPr>
          <w:rFonts w:hint="eastAsia"/>
        </w:rPr>
        <w:t>版：インターロック操作</w:t>
      </w:r>
      <w:bookmarkEnd w:id="136"/>
    </w:p>
    <w:p w14:paraId="7A8CAC91" w14:textId="6CA614C1" w:rsidR="00971C80" w:rsidRDefault="00976D1A" w:rsidP="00971C80">
      <w:pPr>
        <w:pStyle w:val="aa"/>
        <w:ind w:left="447" w:firstLine="283"/>
      </w:pPr>
      <w:r>
        <w:rPr>
          <w:rFonts w:hint="eastAsia"/>
        </w:rPr>
        <w:t>Win32API</w:t>
      </w:r>
      <w:r w:rsidR="00114216">
        <w:rPr>
          <w:rFonts w:hint="eastAsia"/>
        </w:rPr>
        <w:t>では、</w:t>
      </w:r>
      <w:r w:rsidR="00114216">
        <w:rPr>
          <w:rFonts w:hint="eastAsia"/>
        </w:rPr>
        <w:t xml:space="preserve">InterlockedCompareExchange() </w:t>
      </w:r>
      <w:r w:rsidR="00114216">
        <w:rPr>
          <w:rFonts w:hint="eastAsia"/>
        </w:rPr>
        <w:t>を使用する</w:t>
      </w:r>
      <w:r w:rsidR="00971C80">
        <w:rPr>
          <w:rFonts w:hint="eastAsia"/>
        </w:rPr>
        <w:t>。</w:t>
      </w:r>
    </w:p>
    <w:p w14:paraId="01C52221" w14:textId="6EE5E382" w:rsidR="00971C80" w:rsidRDefault="00971C80" w:rsidP="00971C80">
      <w:pPr>
        <w:pStyle w:val="aa"/>
        <w:keepNext/>
        <w:widowControl/>
        <w:spacing w:beforeLines="50" w:before="180"/>
        <w:ind w:leftChars="203" w:left="447" w:hangingChars="10" w:hanging="21"/>
      </w:pPr>
      <w:r>
        <w:t>Win32API</w:t>
      </w:r>
      <w:r>
        <w:rPr>
          <w:rFonts w:hint="eastAsia"/>
        </w:rPr>
        <w:t>版</w:t>
      </w:r>
      <w:r w:rsidR="00976D1A">
        <w:rPr>
          <w:rFonts w:hint="eastAsia"/>
        </w:rPr>
        <w:t>インターロック操作によるモニター</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5B5484FD" w14:textId="77777777" w:rsidTr="00874659">
        <w:tc>
          <w:tcPr>
            <w:tcW w:w="8494" w:type="dxa"/>
          </w:tcPr>
          <w:p w14:paraId="04CBD29F" w14:textId="77777777" w:rsidR="00071309" w:rsidRDefault="00071309" w:rsidP="00071309">
            <w:pPr>
              <w:pStyle w:val="3-"/>
            </w:pPr>
            <w:r>
              <w:t>#include &lt;stdio.h&gt;</w:t>
            </w:r>
          </w:p>
          <w:p w14:paraId="1A5BCBC5" w14:textId="77777777" w:rsidR="00071309" w:rsidRDefault="00071309" w:rsidP="00071309">
            <w:pPr>
              <w:pStyle w:val="3-"/>
            </w:pPr>
            <w:r>
              <w:t>#include &lt;stdlib.h&gt;</w:t>
            </w:r>
          </w:p>
          <w:p w14:paraId="4EA50C46" w14:textId="77777777" w:rsidR="00071309" w:rsidRDefault="00071309" w:rsidP="00071309">
            <w:pPr>
              <w:pStyle w:val="3-"/>
            </w:pPr>
          </w:p>
          <w:p w14:paraId="2CD4ACC0" w14:textId="77777777" w:rsidR="00071309" w:rsidRPr="00742F46" w:rsidRDefault="00071309" w:rsidP="00071309">
            <w:pPr>
              <w:pStyle w:val="3-"/>
              <w:rPr>
                <w:color w:val="FF0000"/>
              </w:rPr>
            </w:pPr>
            <w:r w:rsidRPr="00742F46">
              <w:rPr>
                <w:color w:val="FF0000"/>
              </w:rPr>
              <w:t>#include &lt;Windows.h&gt;</w:t>
            </w:r>
          </w:p>
          <w:p w14:paraId="75F41AFD" w14:textId="77777777" w:rsidR="00071309" w:rsidRDefault="00071309" w:rsidP="00071309">
            <w:pPr>
              <w:pStyle w:val="3-"/>
            </w:pPr>
            <w:r>
              <w:t>#include &lt;Process.h&gt;</w:t>
            </w:r>
          </w:p>
          <w:p w14:paraId="30BC4290" w14:textId="77777777" w:rsidR="00071309" w:rsidRDefault="00071309" w:rsidP="00071309">
            <w:pPr>
              <w:pStyle w:val="3-"/>
            </w:pPr>
          </w:p>
          <w:p w14:paraId="41526275" w14:textId="77777777" w:rsidR="00071309" w:rsidRPr="00742F46" w:rsidRDefault="00071309" w:rsidP="00071309">
            <w:pPr>
              <w:pStyle w:val="3-"/>
              <w:rPr>
                <w:color w:val="00B050"/>
              </w:rPr>
            </w:pPr>
            <w:r w:rsidRPr="00742F46">
              <w:rPr>
                <w:rFonts w:hint="eastAsia"/>
                <w:color w:val="00B050"/>
              </w:rPr>
              <w:t>//スレッド情報</w:t>
            </w:r>
          </w:p>
          <w:p w14:paraId="1097FBAC" w14:textId="77777777" w:rsidR="00071309" w:rsidRPr="00742F46" w:rsidRDefault="00071309" w:rsidP="00071309">
            <w:pPr>
              <w:pStyle w:val="3-"/>
              <w:rPr>
                <w:color w:val="00B050"/>
              </w:rPr>
            </w:pPr>
            <w:r>
              <w:rPr>
                <w:rFonts w:hint="eastAsia"/>
              </w:rPr>
              <w:t xml:space="preserve">static const int FOLLOW_THREAD_MAX = 10;          </w:t>
            </w:r>
            <w:r w:rsidRPr="00742F46">
              <w:rPr>
                <w:rFonts w:hint="eastAsia"/>
                <w:color w:val="00B050"/>
              </w:rPr>
              <w:t>//後続スレッド最大数</w:t>
            </w:r>
          </w:p>
          <w:p w14:paraId="319EAECE" w14:textId="77777777" w:rsidR="00071309" w:rsidRDefault="00071309" w:rsidP="00071309">
            <w:pPr>
              <w:pStyle w:val="3-"/>
            </w:pPr>
            <w:r>
              <w:rPr>
                <w:rFonts w:hint="eastAsia"/>
              </w:rPr>
              <w:t xml:space="preserve">static volatile LONG s_followThreadNum = 0;       </w:t>
            </w:r>
            <w:r w:rsidRPr="00742F46">
              <w:rPr>
                <w:rFonts w:hint="eastAsia"/>
                <w:color w:val="00B050"/>
              </w:rPr>
              <w:t>//後続スレッド数</w:t>
            </w:r>
          </w:p>
          <w:p w14:paraId="2FA4ECF4" w14:textId="77777777" w:rsidR="00071309" w:rsidRPr="00742F46" w:rsidRDefault="00071309" w:rsidP="00071309">
            <w:pPr>
              <w:pStyle w:val="3-"/>
              <w:rPr>
                <w:color w:val="00B050"/>
              </w:rPr>
            </w:pPr>
            <w:r>
              <w:rPr>
                <w:rFonts w:hint="eastAsia"/>
              </w:rPr>
              <w:t xml:space="preserve">static volatile LONG s_followThreadNo = 0;       </w:t>
            </w:r>
            <w:r w:rsidRPr="00742F46">
              <w:rPr>
                <w:rFonts w:hint="eastAsia"/>
                <w:color w:val="00B050"/>
              </w:rPr>
              <w:t xml:space="preserve"> //後続スレッド番号発番用</w:t>
            </w:r>
          </w:p>
          <w:p w14:paraId="6523177E" w14:textId="77777777" w:rsidR="00071309" w:rsidRPr="00742F46" w:rsidRDefault="00071309" w:rsidP="00071309">
            <w:pPr>
              <w:pStyle w:val="3-"/>
              <w:rPr>
                <w:color w:val="00B050"/>
              </w:rPr>
            </w:pPr>
            <w:r>
              <w:rPr>
                <w:rFonts w:hint="eastAsia"/>
              </w:rPr>
              <w:t>static volatile bool s_IsQuirProiorThread = false;</w:t>
            </w:r>
            <w:r w:rsidRPr="00742F46">
              <w:rPr>
                <w:rFonts w:hint="eastAsia"/>
                <w:color w:val="00B050"/>
              </w:rPr>
              <w:t>//先行スレッド終了フラグ</w:t>
            </w:r>
          </w:p>
          <w:p w14:paraId="0E492839" w14:textId="77777777" w:rsidR="00071309" w:rsidRDefault="00071309" w:rsidP="00071309">
            <w:pPr>
              <w:pStyle w:val="3-"/>
            </w:pPr>
          </w:p>
          <w:p w14:paraId="2798D851" w14:textId="77777777" w:rsidR="00071309" w:rsidRPr="00742F46" w:rsidRDefault="00071309" w:rsidP="00071309">
            <w:pPr>
              <w:pStyle w:val="3-"/>
              <w:rPr>
                <w:color w:val="00B050"/>
              </w:rPr>
            </w:pPr>
            <w:r w:rsidRPr="00742F46">
              <w:rPr>
                <w:rFonts w:hint="eastAsia"/>
                <w:color w:val="00B050"/>
              </w:rPr>
              <w:t>//モニター用変数</w:t>
            </w:r>
          </w:p>
          <w:p w14:paraId="2DAF6B73" w14:textId="77777777" w:rsidR="00071309" w:rsidRDefault="00071309" w:rsidP="00071309">
            <w:pPr>
              <w:pStyle w:val="3-"/>
            </w:pPr>
            <w:r>
              <w:t>enum E_PROCESS</w:t>
            </w:r>
          </w:p>
          <w:p w14:paraId="3DB9F451" w14:textId="77777777" w:rsidR="00071309" w:rsidRDefault="00071309" w:rsidP="00071309">
            <w:pPr>
              <w:pStyle w:val="3-"/>
            </w:pPr>
            <w:r>
              <w:t>{</w:t>
            </w:r>
          </w:p>
          <w:p w14:paraId="21DEA397" w14:textId="77777777" w:rsidR="00071309" w:rsidRDefault="00071309" w:rsidP="00071309">
            <w:pPr>
              <w:pStyle w:val="3-"/>
            </w:pPr>
            <w:r>
              <w:rPr>
                <w:rFonts w:hint="eastAsia"/>
              </w:rPr>
              <w:lastRenderedPageBreak/>
              <w:tab/>
              <w:t xml:space="preserve">PRIOR_RUNNING, </w:t>
            </w:r>
            <w:r w:rsidRPr="00742F46">
              <w:rPr>
                <w:rFonts w:hint="eastAsia"/>
                <w:color w:val="00B050"/>
              </w:rPr>
              <w:t>//先行処理実行中</w:t>
            </w:r>
          </w:p>
          <w:p w14:paraId="75369B5D" w14:textId="77777777" w:rsidR="00071309" w:rsidRDefault="00071309" w:rsidP="00071309">
            <w:pPr>
              <w:pStyle w:val="3-"/>
            </w:pPr>
            <w:r>
              <w:rPr>
                <w:rFonts w:hint="eastAsia"/>
              </w:rPr>
              <w:tab/>
              <w:t xml:space="preserve">PRIOR_IDLE,    </w:t>
            </w:r>
            <w:r w:rsidRPr="00742F46">
              <w:rPr>
                <w:rFonts w:hint="eastAsia"/>
                <w:color w:val="00B050"/>
              </w:rPr>
              <w:t>//先行処理アイドル状態</w:t>
            </w:r>
          </w:p>
          <w:p w14:paraId="4AF331E0" w14:textId="77777777" w:rsidR="00071309" w:rsidRPr="00742F46" w:rsidRDefault="00071309" w:rsidP="00071309">
            <w:pPr>
              <w:pStyle w:val="3-"/>
              <w:rPr>
                <w:color w:val="00B050"/>
              </w:rPr>
            </w:pPr>
            <w:r>
              <w:rPr>
                <w:rFonts w:hint="eastAsia"/>
              </w:rPr>
              <w:tab/>
              <w:t>FOLLOW_RUNNING,</w:t>
            </w:r>
            <w:r w:rsidRPr="00742F46">
              <w:rPr>
                <w:rFonts w:hint="eastAsia"/>
                <w:color w:val="00B050"/>
              </w:rPr>
              <w:t>//後続処理実行中</w:t>
            </w:r>
          </w:p>
          <w:p w14:paraId="6ECD3836" w14:textId="77777777" w:rsidR="00071309" w:rsidRDefault="00071309" w:rsidP="00071309">
            <w:pPr>
              <w:pStyle w:val="3-"/>
            </w:pPr>
            <w:r>
              <w:rPr>
                <w:rFonts w:hint="eastAsia"/>
              </w:rPr>
              <w:tab/>
              <w:t xml:space="preserve">FOLLOW_IDLE,   </w:t>
            </w:r>
            <w:r w:rsidRPr="00742F46">
              <w:rPr>
                <w:rFonts w:hint="eastAsia"/>
                <w:color w:val="00B050"/>
              </w:rPr>
              <w:t>//後続処理アイドル状態</w:t>
            </w:r>
          </w:p>
          <w:p w14:paraId="51F267A7" w14:textId="77777777" w:rsidR="00071309" w:rsidRDefault="00071309" w:rsidP="00071309">
            <w:pPr>
              <w:pStyle w:val="3-"/>
            </w:pPr>
            <w:r>
              <w:t>};</w:t>
            </w:r>
          </w:p>
          <w:p w14:paraId="5B7F4B35" w14:textId="77777777" w:rsidR="00071309" w:rsidRDefault="00071309" w:rsidP="00071309">
            <w:pPr>
              <w:pStyle w:val="3-"/>
            </w:pPr>
            <w:r w:rsidRPr="00742F46">
              <w:rPr>
                <w:rFonts w:hint="eastAsia"/>
                <w:color w:val="FF0000"/>
              </w:rPr>
              <w:t>static LONG s_followFinished[FOLLOW_THREAD_MAX];</w:t>
            </w:r>
            <w:r w:rsidRPr="00742F46">
              <w:rPr>
                <w:rFonts w:hint="eastAsia"/>
                <w:color w:val="00B050"/>
              </w:rPr>
              <w:t>//後続スレッド処理完了フラグ</w:t>
            </w:r>
          </w:p>
          <w:p w14:paraId="3D750C6B" w14:textId="77777777" w:rsidR="00071309" w:rsidRDefault="00071309" w:rsidP="00071309">
            <w:pPr>
              <w:pStyle w:val="3-"/>
            </w:pPr>
          </w:p>
          <w:p w14:paraId="4E6A2862" w14:textId="77777777" w:rsidR="00071309" w:rsidRPr="00742F46" w:rsidRDefault="00071309" w:rsidP="00071309">
            <w:pPr>
              <w:pStyle w:val="3-"/>
              <w:rPr>
                <w:color w:val="00B050"/>
              </w:rPr>
            </w:pPr>
            <w:r w:rsidRPr="00742F46">
              <w:rPr>
                <w:rFonts w:hint="eastAsia"/>
                <w:color w:val="00B050"/>
              </w:rPr>
              <w:t>//共有データ</w:t>
            </w:r>
          </w:p>
          <w:p w14:paraId="599C0454" w14:textId="77777777" w:rsidR="00071309" w:rsidRDefault="00071309" w:rsidP="00071309">
            <w:pPr>
              <w:pStyle w:val="3-"/>
            </w:pPr>
            <w:r>
              <w:t>static int s_commonData = 0;</w:t>
            </w:r>
          </w:p>
          <w:p w14:paraId="515EE45B" w14:textId="77777777" w:rsidR="00071309" w:rsidRDefault="00071309" w:rsidP="00071309">
            <w:pPr>
              <w:pStyle w:val="3-"/>
            </w:pPr>
          </w:p>
          <w:p w14:paraId="406B48BB" w14:textId="77777777" w:rsidR="00071309" w:rsidRDefault="00071309" w:rsidP="00071309">
            <w:pPr>
              <w:pStyle w:val="3-"/>
            </w:pPr>
            <w:r w:rsidRPr="00742F46">
              <w:rPr>
                <w:rFonts w:hint="eastAsia"/>
                <w:color w:val="00B050"/>
              </w:rPr>
              <w:t>//スレッド固有データ</w:t>
            </w:r>
          </w:p>
          <w:p w14:paraId="6ED20752" w14:textId="77777777" w:rsidR="00071309" w:rsidRDefault="00071309" w:rsidP="00071309">
            <w:pPr>
              <w:pStyle w:val="3-"/>
            </w:pPr>
            <w:r>
              <w:t>__declspec(thread) int s_tlsData = 0;</w:t>
            </w:r>
          </w:p>
          <w:p w14:paraId="0A6FC962" w14:textId="77777777" w:rsidR="00071309" w:rsidRDefault="00071309" w:rsidP="00071309">
            <w:pPr>
              <w:pStyle w:val="3-"/>
            </w:pPr>
          </w:p>
          <w:p w14:paraId="7D8D59FD" w14:textId="77777777" w:rsidR="00071309" w:rsidRPr="00742F46" w:rsidRDefault="00071309" w:rsidP="00071309">
            <w:pPr>
              <w:pStyle w:val="3-"/>
              <w:rPr>
                <w:color w:val="00B050"/>
              </w:rPr>
            </w:pPr>
            <w:r w:rsidRPr="00742F46">
              <w:rPr>
                <w:rFonts w:hint="eastAsia"/>
                <w:color w:val="00B050"/>
              </w:rPr>
              <w:t>//【処理説明】</w:t>
            </w:r>
          </w:p>
          <w:p w14:paraId="32C23140" w14:textId="77777777" w:rsidR="00071309" w:rsidRPr="00742F46" w:rsidRDefault="00071309" w:rsidP="00071309">
            <w:pPr>
              <w:pStyle w:val="3-"/>
              <w:rPr>
                <w:color w:val="00B050"/>
              </w:rPr>
            </w:pPr>
            <w:r w:rsidRPr="00742F46">
              <w:rPr>
                <w:rFonts w:hint="eastAsia"/>
                <w:color w:val="00B050"/>
              </w:rPr>
              <w:t>//先行スレッドが共有データを作成し、それが完了したら</w:t>
            </w:r>
          </w:p>
          <w:p w14:paraId="5EE84548" w14:textId="77777777" w:rsidR="00071309" w:rsidRPr="00742F46" w:rsidRDefault="00071309" w:rsidP="00071309">
            <w:pPr>
              <w:pStyle w:val="3-"/>
              <w:rPr>
                <w:color w:val="00B050"/>
              </w:rPr>
            </w:pPr>
            <w:r w:rsidRPr="00742F46">
              <w:rPr>
                <w:rFonts w:hint="eastAsia"/>
                <w:color w:val="00B050"/>
              </w:rPr>
              <w:t>//複数の後続スレッドがスタート。</w:t>
            </w:r>
          </w:p>
          <w:p w14:paraId="0FB6BD9E" w14:textId="77777777" w:rsidR="00071309" w:rsidRPr="00742F46" w:rsidRDefault="00071309" w:rsidP="00071309">
            <w:pPr>
              <w:pStyle w:val="3-"/>
              <w:rPr>
                <w:color w:val="00B050"/>
              </w:rPr>
            </w:pPr>
            <w:r w:rsidRPr="00742F46">
              <w:rPr>
                <w:rFonts w:hint="eastAsia"/>
                <w:color w:val="00B050"/>
              </w:rPr>
              <w:t>//後続スレッドは共有データを読み込むだけのため、並列で動作。</w:t>
            </w:r>
          </w:p>
          <w:p w14:paraId="7094FD6F" w14:textId="77777777" w:rsidR="00071309" w:rsidRPr="00742F46" w:rsidRDefault="00071309" w:rsidP="00071309">
            <w:pPr>
              <w:pStyle w:val="3-"/>
              <w:rPr>
                <w:color w:val="00B050"/>
              </w:rPr>
            </w:pPr>
            <w:r w:rsidRPr="00742F46">
              <w:rPr>
                <w:rFonts w:hint="eastAsia"/>
                <w:color w:val="00B050"/>
              </w:rPr>
              <w:t>//後続スレッドの処理が全て完了したら、また先行スレッドが稼働。</w:t>
            </w:r>
          </w:p>
          <w:p w14:paraId="1ECB7D84" w14:textId="77777777" w:rsidR="00071309" w:rsidRPr="00742F46" w:rsidRDefault="00071309" w:rsidP="00071309">
            <w:pPr>
              <w:pStyle w:val="3-"/>
              <w:rPr>
                <w:color w:val="00B050"/>
              </w:rPr>
            </w:pPr>
            <w:r w:rsidRPr="00742F46">
              <w:rPr>
                <w:rFonts w:hint="eastAsia"/>
                <w:color w:val="00B050"/>
              </w:rPr>
              <w:t>//以上を何度か繰り返し、先行スレッドが終了したら全スレッド終了。</w:t>
            </w:r>
          </w:p>
          <w:p w14:paraId="7F9B03E5" w14:textId="77777777" w:rsidR="00071309" w:rsidRPr="00742F46" w:rsidRDefault="00071309" w:rsidP="00071309">
            <w:pPr>
              <w:pStyle w:val="3-"/>
              <w:rPr>
                <w:color w:val="00B050"/>
              </w:rPr>
            </w:pPr>
            <w:r w:rsidRPr="00742F46">
              <w:rPr>
                <w:rFonts w:hint="eastAsia"/>
                <w:color w:val="00B050"/>
              </w:rPr>
              <w:t>//※メインループ⇒描画スレッドのようなリレー処理への応用を想定。</w:t>
            </w:r>
          </w:p>
          <w:p w14:paraId="78F16B50" w14:textId="77777777" w:rsidR="00071309" w:rsidRDefault="00071309" w:rsidP="00071309">
            <w:pPr>
              <w:pStyle w:val="3-"/>
            </w:pPr>
          </w:p>
          <w:p w14:paraId="60AED778" w14:textId="77777777" w:rsidR="00071309" w:rsidRPr="00742F46" w:rsidRDefault="00071309" w:rsidP="00071309">
            <w:pPr>
              <w:pStyle w:val="3-"/>
              <w:rPr>
                <w:color w:val="00B050"/>
              </w:rPr>
            </w:pPr>
            <w:r w:rsidRPr="00742F46">
              <w:rPr>
                <w:rFonts w:hint="eastAsia"/>
                <w:color w:val="00B050"/>
              </w:rPr>
              <w:t>//先行スレッド</w:t>
            </w:r>
          </w:p>
          <w:p w14:paraId="2E8CF6BA" w14:textId="77777777" w:rsidR="00071309" w:rsidRDefault="00071309" w:rsidP="00071309">
            <w:pPr>
              <w:pStyle w:val="3-"/>
            </w:pPr>
            <w:r>
              <w:t>unsigned int WINAPI priorThreadFunc(void* param_p)</w:t>
            </w:r>
          </w:p>
          <w:p w14:paraId="70E21921" w14:textId="77777777" w:rsidR="00071309" w:rsidRDefault="00071309" w:rsidP="00071309">
            <w:pPr>
              <w:pStyle w:val="3-"/>
            </w:pPr>
            <w:r>
              <w:t>{</w:t>
            </w:r>
          </w:p>
          <w:p w14:paraId="2CEB05D8" w14:textId="77777777" w:rsidR="00071309" w:rsidRDefault="00071309" w:rsidP="00071309">
            <w:pPr>
              <w:pStyle w:val="3-"/>
            </w:pPr>
            <w:r>
              <w:rPr>
                <w:rFonts w:hint="eastAsia"/>
              </w:rPr>
              <w:tab/>
            </w:r>
            <w:r w:rsidRPr="00742F46">
              <w:rPr>
                <w:rFonts w:hint="eastAsia"/>
                <w:color w:val="00B050"/>
              </w:rPr>
              <w:t>//パラメータ受け取り</w:t>
            </w:r>
          </w:p>
          <w:p w14:paraId="4F4BF6E0" w14:textId="77777777" w:rsidR="00071309" w:rsidRDefault="00071309" w:rsidP="00071309">
            <w:pPr>
              <w:pStyle w:val="3-"/>
            </w:pPr>
            <w:r>
              <w:tab/>
              <w:t>const char* name = static_cast&lt;const char*&gt;(param_p);</w:t>
            </w:r>
          </w:p>
          <w:p w14:paraId="304ACD30" w14:textId="77777777" w:rsidR="00071309" w:rsidRDefault="00071309" w:rsidP="00071309">
            <w:pPr>
              <w:pStyle w:val="3-"/>
            </w:pPr>
          </w:p>
          <w:p w14:paraId="40AE6DCC" w14:textId="77777777" w:rsidR="00071309" w:rsidRPr="00742F46" w:rsidRDefault="00071309" w:rsidP="00071309">
            <w:pPr>
              <w:pStyle w:val="3-"/>
              <w:rPr>
                <w:color w:val="00B050"/>
              </w:rPr>
            </w:pPr>
            <w:r>
              <w:rPr>
                <w:rFonts w:hint="eastAsia"/>
              </w:rPr>
              <w:tab/>
            </w:r>
            <w:r w:rsidRPr="00742F46">
              <w:rPr>
                <w:rFonts w:hint="eastAsia"/>
                <w:color w:val="00B050"/>
              </w:rPr>
              <w:t>//開始</w:t>
            </w:r>
          </w:p>
          <w:p w14:paraId="7EB71042" w14:textId="77777777" w:rsidR="00071309" w:rsidRDefault="00071309" w:rsidP="00071309">
            <w:pPr>
              <w:pStyle w:val="3-"/>
            </w:pPr>
            <w:r>
              <w:tab/>
              <w:t>printf("- begin:(P)%s -\n", name);</w:t>
            </w:r>
          </w:p>
          <w:p w14:paraId="4FF7BC6C" w14:textId="77777777" w:rsidR="00071309" w:rsidRDefault="00071309" w:rsidP="00071309">
            <w:pPr>
              <w:pStyle w:val="3-"/>
            </w:pPr>
            <w:r>
              <w:tab/>
              <w:t>fflush(stdout);</w:t>
            </w:r>
          </w:p>
          <w:p w14:paraId="6E044C3B" w14:textId="77777777" w:rsidR="00071309" w:rsidRDefault="00071309" w:rsidP="00071309">
            <w:pPr>
              <w:pStyle w:val="3-"/>
            </w:pPr>
          </w:p>
          <w:p w14:paraId="35ED5AD6" w14:textId="77777777" w:rsidR="00071309" w:rsidRPr="00742F46" w:rsidRDefault="00071309" w:rsidP="00071309">
            <w:pPr>
              <w:pStyle w:val="3-"/>
              <w:rPr>
                <w:color w:val="00B050"/>
              </w:rPr>
            </w:pPr>
            <w:r>
              <w:rPr>
                <w:rFonts w:hint="eastAsia"/>
              </w:rPr>
              <w:tab/>
            </w:r>
            <w:r w:rsidRPr="00742F46">
              <w:rPr>
                <w:rFonts w:hint="eastAsia"/>
                <w:color w:val="00B050"/>
              </w:rPr>
              <w:t>//初期化</w:t>
            </w:r>
          </w:p>
          <w:p w14:paraId="6DC290B1" w14:textId="77777777" w:rsidR="00071309" w:rsidRDefault="00071309" w:rsidP="00071309">
            <w:pPr>
              <w:pStyle w:val="3-"/>
            </w:pPr>
            <w:r>
              <w:rPr>
                <w:rFonts w:hint="eastAsia"/>
              </w:rPr>
              <w:tab/>
              <w:t>s_IsQuirProiorThread = false;</w:t>
            </w:r>
            <w:r w:rsidRPr="00742F46">
              <w:rPr>
                <w:rFonts w:hint="eastAsia"/>
                <w:color w:val="00B050"/>
              </w:rPr>
              <w:t>//先行処理終了フラグ</w:t>
            </w:r>
          </w:p>
          <w:p w14:paraId="5C35C50B" w14:textId="77777777" w:rsidR="00071309" w:rsidRDefault="00071309" w:rsidP="00071309">
            <w:pPr>
              <w:pStyle w:val="3-"/>
            </w:pPr>
          </w:p>
          <w:p w14:paraId="15D522D2" w14:textId="77777777" w:rsidR="00071309" w:rsidRDefault="00071309" w:rsidP="00071309">
            <w:pPr>
              <w:pStyle w:val="3-"/>
            </w:pPr>
            <w:r>
              <w:rPr>
                <w:rFonts w:hint="eastAsia"/>
              </w:rPr>
              <w:tab/>
            </w:r>
            <w:r w:rsidRPr="00742F46">
              <w:rPr>
                <w:rFonts w:hint="eastAsia"/>
                <w:color w:val="00B050"/>
              </w:rPr>
              <w:t>//処理</w:t>
            </w:r>
          </w:p>
          <w:p w14:paraId="2CA59461" w14:textId="77777777" w:rsidR="00071309" w:rsidRDefault="00071309" w:rsidP="00071309">
            <w:pPr>
              <w:pStyle w:val="3-"/>
            </w:pPr>
            <w:r>
              <w:tab/>
              <w:t>static const int LOOP_COUNT_MAX = 3;</w:t>
            </w:r>
          </w:p>
          <w:p w14:paraId="673A08A8" w14:textId="77777777" w:rsidR="00071309" w:rsidRDefault="00071309" w:rsidP="00071309">
            <w:pPr>
              <w:pStyle w:val="3-"/>
            </w:pPr>
            <w:r>
              <w:tab/>
              <w:t>int loop_counter = 0;</w:t>
            </w:r>
          </w:p>
          <w:p w14:paraId="386AF072" w14:textId="77777777" w:rsidR="00071309" w:rsidRDefault="00071309" w:rsidP="00071309">
            <w:pPr>
              <w:pStyle w:val="3-"/>
            </w:pPr>
            <w:r>
              <w:tab/>
              <w:t>while (1)</w:t>
            </w:r>
          </w:p>
          <w:p w14:paraId="79970FF7" w14:textId="77777777" w:rsidR="00071309" w:rsidRDefault="00071309" w:rsidP="00071309">
            <w:pPr>
              <w:pStyle w:val="3-"/>
            </w:pPr>
            <w:r>
              <w:tab/>
              <w:t>{</w:t>
            </w:r>
          </w:p>
          <w:p w14:paraId="334C6CAB" w14:textId="77777777" w:rsidR="00071309" w:rsidRDefault="00071309" w:rsidP="00071309">
            <w:pPr>
              <w:pStyle w:val="3-"/>
            </w:pPr>
            <w:r>
              <w:rPr>
                <w:rFonts w:hint="eastAsia"/>
              </w:rPr>
              <w:tab/>
            </w:r>
            <w:r>
              <w:rPr>
                <w:rFonts w:hint="eastAsia"/>
              </w:rPr>
              <w:tab/>
            </w:r>
            <w:r w:rsidRPr="00742F46">
              <w:rPr>
                <w:rFonts w:hint="eastAsia"/>
                <w:color w:val="00B050"/>
              </w:rPr>
              <w:t>//全後続スレッド処理完了待ち</w:t>
            </w:r>
          </w:p>
          <w:p w14:paraId="15F1B25E" w14:textId="77777777" w:rsidR="00071309" w:rsidRDefault="00071309" w:rsidP="00071309">
            <w:pPr>
              <w:pStyle w:val="3-"/>
            </w:pPr>
            <w:r>
              <w:tab/>
            </w:r>
            <w:r>
              <w:tab/>
              <w:t>for (int i = 0; i &lt; s_followThreadNum; ++i)</w:t>
            </w:r>
          </w:p>
          <w:p w14:paraId="7454763E" w14:textId="77777777" w:rsidR="00071309" w:rsidRDefault="00071309" w:rsidP="00071309">
            <w:pPr>
              <w:pStyle w:val="3-"/>
            </w:pPr>
            <w:r>
              <w:tab/>
            </w:r>
            <w:r>
              <w:tab/>
              <w:t>{</w:t>
            </w:r>
          </w:p>
          <w:p w14:paraId="67492E45" w14:textId="77777777" w:rsidR="00071309" w:rsidRDefault="00071309" w:rsidP="00071309">
            <w:pPr>
              <w:pStyle w:val="3-"/>
            </w:pPr>
            <w:r>
              <w:tab/>
            </w:r>
            <w:r>
              <w:tab/>
            </w:r>
            <w:r>
              <w:tab/>
              <w:t>E_PROCESS prev = E_PROCESS::FOLLOW_IDLE;</w:t>
            </w:r>
          </w:p>
          <w:p w14:paraId="65C71EAA" w14:textId="77777777" w:rsidR="00C73EA1" w:rsidRPr="00C73EA1" w:rsidRDefault="00071309" w:rsidP="00071309">
            <w:pPr>
              <w:pStyle w:val="3-"/>
              <w:rPr>
                <w:color w:val="FF0000"/>
              </w:rPr>
            </w:pPr>
            <w:r w:rsidRPr="00C73EA1">
              <w:rPr>
                <w:color w:val="FF0000"/>
              </w:rPr>
              <w:tab/>
            </w:r>
            <w:r w:rsidRPr="00C73EA1">
              <w:rPr>
                <w:color w:val="FF0000"/>
              </w:rPr>
              <w:tab/>
            </w:r>
            <w:r w:rsidRPr="00C73EA1">
              <w:rPr>
                <w:color w:val="FF0000"/>
              </w:rPr>
              <w:tab/>
              <w:t>while (InterlockedCompareExchange(&amp;s_followFinished[i], E_PROCESS::PRIOR_RUNNING,</w:t>
            </w:r>
          </w:p>
          <w:p w14:paraId="7D80EFBE" w14:textId="795AB612"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E_PROCESS::FOLLOW_IDLE) != E_PROCESS::FOLLOW_IDLE){}</w:t>
            </w:r>
          </w:p>
          <w:p w14:paraId="567A54B1" w14:textId="77777777" w:rsidR="00071309" w:rsidRDefault="00071309" w:rsidP="00071309">
            <w:pPr>
              <w:pStyle w:val="3-"/>
            </w:pPr>
            <w:r>
              <w:tab/>
            </w:r>
            <w:r>
              <w:tab/>
              <w:t>}</w:t>
            </w:r>
          </w:p>
          <w:p w14:paraId="2E0FF021" w14:textId="77777777" w:rsidR="00071309" w:rsidRDefault="00071309" w:rsidP="00071309">
            <w:pPr>
              <w:pStyle w:val="3-"/>
            </w:pPr>
          </w:p>
          <w:p w14:paraId="347BF60F" w14:textId="77777777" w:rsidR="00071309" w:rsidRDefault="00071309" w:rsidP="00071309">
            <w:pPr>
              <w:pStyle w:val="3-"/>
            </w:pPr>
            <w:r>
              <w:rPr>
                <w:rFonts w:hint="eastAsia"/>
              </w:rPr>
              <w:tab/>
            </w:r>
            <w:r>
              <w:rPr>
                <w:rFonts w:hint="eastAsia"/>
              </w:rPr>
              <w:tab/>
            </w:r>
            <w:r w:rsidRPr="00C73EA1">
              <w:rPr>
                <w:rFonts w:hint="eastAsia"/>
                <w:color w:val="00B050"/>
              </w:rPr>
              <w:t>//ループカウンタ進行＆終了判定</w:t>
            </w:r>
          </w:p>
          <w:p w14:paraId="129B6FA6" w14:textId="77777777" w:rsidR="00071309" w:rsidRDefault="00071309" w:rsidP="00071309">
            <w:pPr>
              <w:pStyle w:val="3-"/>
            </w:pPr>
            <w:r>
              <w:tab/>
            </w:r>
            <w:r>
              <w:tab/>
              <w:t>if (loop_counter++ == LOOP_COUNT_MAX)</w:t>
            </w:r>
          </w:p>
          <w:p w14:paraId="7016F0BE" w14:textId="77777777" w:rsidR="00071309" w:rsidRDefault="00071309" w:rsidP="00071309">
            <w:pPr>
              <w:pStyle w:val="3-"/>
            </w:pPr>
            <w:r>
              <w:tab/>
            </w:r>
            <w:r>
              <w:tab/>
              <w:t>{</w:t>
            </w:r>
          </w:p>
          <w:p w14:paraId="3B1EA721"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//処理終了</w:t>
            </w:r>
          </w:p>
          <w:p w14:paraId="21FE6B71" w14:textId="77777777" w:rsidR="00071309" w:rsidRDefault="00071309" w:rsidP="00071309">
            <w:pPr>
              <w:pStyle w:val="3-"/>
            </w:pPr>
            <w:r>
              <w:tab/>
            </w:r>
            <w:r>
              <w:tab/>
            </w:r>
            <w:r>
              <w:tab/>
              <w:t>printf("(P)%s: [QUIT]\n", name);</w:t>
            </w:r>
          </w:p>
          <w:p w14:paraId="386C8859" w14:textId="77777777" w:rsidR="00071309" w:rsidRDefault="00071309" w:rsidP="00071309">
            <w:pPr>
              <w:pStyle w:val="3-"/>
            </w:pPr>
            <w:r>
              <w:tab/>
            </w:r>
            <w:r>
              <w:tab/>
            </w:r>
            <w:r>
              <w:tab/>
              <w:t>fflush(stdout);</w:t>
            </w:r>
          </w:p>
          <w:p w14:paraId="36B77DF2" w14:textId="77777777" w:rsidR="00071309" w:rsidRDefault="00071309" w:rsidP="00071309">
            <w:pPr>
              <w:pStyle w:val="3-"/>
            </w:pPr>
            <w:r>
              <w:tab/>
            </w:r>
            <w:r>
              <w:tab/>
            </w:r>
            <w:r>
              <w:tab/>
            </w:r>
          </w:p>
          <w:p w14:paraId="38678EEC"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//先行スレッド終了フラグ</w:t>
            </w:r>
          </w:p>
          <w:p w14:paraId="77E2BDAF" w14:textId="77777777" w:rsidR="00071309" w:rsidRDefault="00071309" w:rsidP="00071309">
            <w:pPr>
              <w:pStyle w:val="3-"/>
            </w:pPr>
            <w:r>
              <w:tab/>
            </w:r>
            <w:r>
              <w:tab/>
            </w:r>
            <w:r>
              <w:tab/>
              <w:t>s_IsQuirProiorThread = true;</w:t>
            </w:r>
          </w:p>
          <w:p w14:paraId="5093ED7E" w14:textId="77777777" w:rsidR="00071309" w:rsidRDefault="00071309" w:rsidP="00071309">
            <w:pPr>
              <w:pStyle w:val="3-"/>
            </w:pPr>
          </w:p>
          <w:p w14:paraId="560ACB9F"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//先行スレッド処理完了：全待機スレッドを起床</w:t>
            </w:r>
          </w:p>
          <w:p w14:paraId="77326C39" w14:textId="77777777" w:rsidR="00071309" w:rsidRDefault="00071309" w:rsidP="00071309">
            <w:pPr>
              <w:pStyle w:val="3-"/>
            </w:pPr>
            <w:r>
              <w:tab/>
            </w:r>
            <w:r>
              <w:tab/>
            </w:r>
            <w:r>
              <w:tab/>
              <w:t>for (int i = 0; i &lt; s_followThreadNum; ++i)</w:t>
            </w:r>
          </w:p>
          <w:p w14:paraId="646EC243" w14:textId="77777777" w:rsidR="00071309" w:rsidRDefault="00071309" w:rsidP="00071309">
            <w:pPr>
              <w:pStyle w:val="3-"/>
            </w:pPr>
            <w:r>
              <w:tab/>
            </w:r>
            <w:r>
              <w:tab/>
            </w:r>
            <w:r>
              <w:tab/>
              <w:t>{</w:t>
            </w:r>
          </w:p>
          <w:p w14:paraId="081F726A" w14:textId="77777777" w:rsidR="00071309" w:rsidRPr="00C73EA1" w:rsidRDefault="00071309" w:rsidP="00071309">
            <w:pPr>
              <w:pStyle w:val="3-"/>
              <w:rPr>
                <w:color w:val="FF0000"/>
              </w:rPr>
            </w:pPr>
            <w:r>
              <w:tab/>
            </w:r>
            <w:r>
              <w:tab/>
            </w:r>
            <w:r>
              <w:tab/>
            </w:r>
            <w:r>
              <w:tab/>
            </w:r>
            <w:r w:rsidRPr="00C73EA1">
              <w:rPr>
                <w:color w:val="FF0000"/>
              </w:rPr>
              <w:t>s_followFinished[i] = E_PROCESS::PRIOR_IDLE;</w:t>
            </w:r>
          </w:p>
          <w:p w14:paraId="3974F977" w14:textId="77777777" w:rsidR="00071309" w:rsidRDefault="00071309" w:rsidP="00071309">
            <w:pPr>
              <w:pStyle w:val="3-"/>
            </w:pPr>
            <w:r>
              <w:tab/>
            </w:r>
            <w:r>
              <w:tab/>
            </w:r>
            <w:r>
              <w:tab/>
              <w:t>}</w:t>
            </w:r>
          </w:p>
          <w:p w14:paraId="57932378" w14:textId="77777777" w:rsidR="00071309" w:rsidRDefault="00071309" w:rsidP="00071309">
            <w:pPr>
              <w:pStyle w:val="3-"/>
            </w:pPr>
          </w:p>
          <w:p w14:paraId="42C4993F" w14:textId="77777777" w:rsidR="00071309" w:rsidRDefault="00071309" w:rsidP="00071309">
            <w:pPr>
              <w:pStyle w:val="3-"/>
            </w:pPr>
            <w:r>
              <w:tab/>
            </w:r>
            <w:r>
              <w:tab/>
            </w:r>
            <w:r>
              <w:tab/>
              <w:t>break;</w:t>
            </w:r>
          </w:p>
          <w:p w14:paraId="0B37D9E3" w14:textId="77777777" w:rsidR="00071309" w:rsidRDefault="00071309" w:rsidP="00071309">
            <w:pPr>
              <w:pStyle w:val="3-"/>
            </w:pPr>
            <w:r>
              <w:tab/>
            </w:r>
            <w:r>
              <w:tab/>
              <w:t>}</w:t>
            </w:r>
          </w:p>
          <w:p w14:paraId="78AE7E54" w14:textId="77777777" w:rsidR="00071309" w:rsidRDefault="00071309" w:rsidP="00071309">
            <w:pPr>
              <w:pStyle w:val="3-"/>
            </w:pPr>
          </w:p>
          <w:p w14:paraId="59314471"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521B7A7E" w14:textId="77777777" w:rsidR="00071309" w:rsidRDefault="00071309" w:rsidP="00071309">
            <w:pPr>
              <w:pStyle w:val="3-"/>
            </w:pPr>
            <w:r>
              <w:tab/>
            </w:r>
            <w:r>
              <w:tab/>
              <w:t>printf("(P)%s: [BEFORE] commonData=%d, tlsData=%d\n", name, s_commonData, s_tlsData);</w:t>
            </w:r>
          </w:p>
          <w:p w14:paraId="03370CA4" w14:textId="77777777" w:rsidR="00071309" w:rsidRDefault="00071309" w:rsidP="00071309">
            <w:pPr>
              <w:pStyle w:val="3-"/>
            </w:pPr>
            <w:r>
              <w:tab/>
            </w:r>
            <w:r>
              <w:tab/>
              <w:t>fflush(stdout);</w:t>
            </w:r>
          </w:p>
          <w:p w14:paraId="71ECB363" w14:textId="77777777" w:rsidR="00071309" w:rsidRDefault="00071309" w:rsidP="00071309">
            <w:pPr>
              <w:pStyle w:val="3-"/>
            </w:pPr>
          </w:p>
          <w:p w14:paraId="20AAC592"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526A2C1C" w14:textId="77777777" w:rsidR="00071309" w:rsidRDefault="00071309" w:rsidP="00071309">
            <w:pPr>
              <w:pStyle w:val="3-"/>
            </w:pPr>
            <w:r>
              <w:tab/>
            </w:r>
            <w:r>
              <w:tab/>
              <w:t>int common_data = s_commonData;</w:t>
            </w:r>
          </w:p>
          <w:p w14:paraId="4E2AFF3E" w14:textId="77777777" w:rsidR="00071309" w:rsidRDefault="00071309" w:rsidP="00071309">
            <w:pPr>
              <w:pStyle w:val="3-"/>
            </w:pPr>
            <w:r>
              <w:tab/>
            </w:r>
            <w:r>
              <w:tab/>
              <w:t>int tls_data = s_tlsData;</w:t>
            </w:r>
          </w:p>
          <w:p w14:paraId="628EDBE4" w14:textId="77777777" w:rsidR="00071309" w:rsidRDefault="00071309" w:rsidP="00071309">
            <w:pPr>
              <w:pStyle w:val="3-"/>
            </w:pPr>
          </w:p>
          <w:p w14:paraId="1D96A906"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//データ更新</w:t>
            </w:r>
          </w:p>
          <w:p w14:paraId="37DF13F0" w14:textId="77777777" w:rsidR="00071309" w:rsidRDefault="00071309" w:rsidP="00071309">
            <w:pPr>
              <w:pStyle w:val="3-"/>
            </w:pPr>
            <w:r>
              <w:tab/>
            </w:r>
            <w:r>
              <w:tab/>
              <w:t>++common_data;</w:t>
            </w:r>
          </w:p>
          <w:p w14:paraId="040C9FFB" w14:textId="77777777" w:rsidR="00071309" w:rsidRDefault="00071309" w:rsidP="00071309">
            <w:pPr>
              <w:pStyle w:val="3-"/>
            </w:pPr>
            <w:r>
              <w:tab/>
            </w:r>
            <w:r>
              <w:tab/>
              <w:t>++tls_data;</w:t>
            </w:r>
          </w:p>
          <w:p w14:paraId="7361FFBA" w14:textId="77777777" w:rsidR="00071309" w:rsidRDefault="00071309" w:rsidP="00071309">
            <w:pPr>
              <w:pStyle w:val="3-"/>
            </w:pPr>
          </w:p>
          <w:p w14:paraId="119C6E78" w14:textId="77777777" w:rsidR="00071309" w:rsidRDefault="00071309" w:rsidP="00071309">
            <w:pPr>
              <w:pStyle w:val="3-"/>
            </w:pPr>
            <w:r>
              <w:rPr>
                <w:rFonts w:hint="eastAsia"/>
              </w:rPr>
              <w:tab/>
            </w:r>
            <w:r>
              <w:rPr>
                <w:rFonts w:hint="eastAsia"/>
              </w:rPr>
              <w:tab/>
            </w:r>
            <w:r w:rsidRPr="00C73EA1">
              <w:rPr>
                <w:rFonts w:hint="eastAsia"/>
                <w:color w:val="00B050"/>
              </w:rPr>
              <w:t>//若干ランダムでスリープ（0～499 msec）</w:t>
            </w:r>
          </w:p>
          <w:p w14:paraId="3946BAA6" w14:textId="77777777" w:rsidR="00071309" w:rsidRDefault="00071309" w:rsidP="00071309">
            <w:pPr>
              <w:pStyle w:val="3-"/>
            </w:pPr>
            <w:r>
              <w:tab/>
            </w:r>
            <w:r>
              <w:tab/>
              <w:t>Sleep(rand() % 500);</w:t>
            </w:r>
          </w:p>
          <w:p w14:paraId="69734FF6" w14:textId="77777777" w:rsidR="00071309" w:rsidRDefault="00071309" w:rsidP="00071309">
            <w:pPr>
              <w:pStyle w:val="3-"/>
            </w:pPr>
          </w:p>
          <w:p w14:paraId="07CF9285"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4134BF59" w14:textId="77777777" w:rsidR="00071309" w:rsidRDefault="00071309" w:rsidP="00071309">
            <w:pPr>
              <w:pStyle w:val="3-"/>
            </w:pPr>
            <w:r>
              <w:tab/>
            </w:r>
            <w:r>
              <w:tab/>
              <w:t>s_commonData = common_data;</w:t>
            </w:r>
          </w:p>
          <w:p w14:paraId="1F9D9AAB" w14:textId="77777777" w:rsidR="00071309" w:rsidRDefault="00071309" w:rsidP="00071309">
            <w:pPr>
              <w:pStyle w:val="3-"/>
            </w:pPr>
            <w:r>
              <w:tab/>
            </w:r>
            <w:r>
              <w:tab/>
              <w:t>s_tlsData = tls_data;</w:t>
            </w:r>
          </w:p>
          <w:p w14:paraId="7C4343B8" w14:textId="77777777" w:rsidR="00071309" w:rsidRDefault="00071309" w:rsidP="00071309">
            <w:pPr>
              <w:pStyle w:val="3-"/>
            </w:pPr>
          </w:p>
          <w:p w14:paraId="3B89F37D" w14:textId="77777777" w:rsidR="00071309" w:rsidRDefault="00071309" w:rsidP="00071309">
            <w:pPr>
              <w:pStyle w:val="3-"/>
            </w:pPr>
            <w:r>
              <w:rPr>
                <w:rFonts w:hint="eastAsia"/>
              </w:rPr>
              <w:tab/>
            </w:r>
            <w:r>
              <w:rPr>
                <w:rFonts w:hint="eastAsia"/>
              </w:rPr>
              <w:tab/>
            </w:r>
            <w:r w:rsidRPr="00C73EA1">
              <w:rPr>
                <w:rFonts w:hint="eastAsia"/>
                <w:color w:val="00B050"/>
              </w:rPr>
              <w:t>//データ表示（後）</w:t>
            </w:r>
          </w:p>
          <w:p w14:paraId="364ECFD0" w14:textId="77777777" w:rsidR="00071309" w:rsidRDefault="00071309" w:rsidP="00071309">
            <w:pPr>
              <w:pStyle w:val="3-"/>
            </w:pPr>
            <w:r>
              <w:tab/>
            </w:r>
            <w:r>
              <w:tab/>
              <w:t>printf("(P)%s: [AFTER]  commonData=%d, tlsData=%d\n", name, s_commonData, s_tlsData);</w:t>
            </w:r>
          </w:p>
          <w:p w14:paraId="08872A65" w14:textId="77777777" w:rsidR="00071309" w:rsidRDefault="00071309" w:rsidP="00071309">
            <w:pPr>
              <w:pStyle w:val="3-"/>
            </w:pPr>
            <w:r>
              <w:tab/>
            </w:r>
            <w:r>
              <w:tab/>
              <w:t>fflush(stdout);</w:t>
            </w:r>
          </w:p>
          <w:p w14:paraId="44721146" w14:textId="77777777" w:rsidR="00071309" w:rsidRDefault="00071309" w:rsidP="00071309">
            <w:pPr>
              <w:pStyle w:val="3-"/>
            </w:pPr>
          </w:p>
          <w:p w14:paraId="670D87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//先行スレッド処理完了：全待機スレッドを起床</w:t>
            </w:r>
          </w:p>
          <w:p w14:paraId="0D0837B3" w14:textId="77777777" w:rsidR="00071309" w:rsidRDefault="00071309" w:rsidP="00071309">
            <w:pPr>
              <w:pStyle w:val="3-"/>
            </w:pPr>
            <w:r>
              <w:tab/>
            </w:r>
            <w:r>
              <w:tab/>
              <w:t>for (int i = 0; i &lt; s_followThreadNum; ++i)</w:t>
            </w:r>
          </w:p>
          <w:p w14:paraId="0F4D79CA" w14:textId="77777777" w:rsidR="00071309" w:rsidRDefault="00071309" w:rsidP="00071309">
            <w:pPr>
              <w:pStyle w:val="3-"/>
            </w:pPr>
            <w:r>
              <w:tab/>
            </w:r>
            <w:r>
              <w:tab/>
              <w:t>{</w:t>
            </w:r>
          </w:p>
          <w:p w14:paraId="2A45F0DB" w14:textId="77777777" w:rsidR="00071309" w:rsidRPr="00C73EA1" w:rsidRDefault="00071309" w:rsidP="00071309">
            <w:pPr>
              <w:pStyle w:val="3-"/>
              <w:rPr>
                <w:color w:val="FF0000"/>
              </w:rPr>
            </w:pPr>
            <w:r>
              <w:tab/>
            </w:r>
            <w:r>
              <w:tab/>
            </w:r>
            <w:r>
              <w:tab/>
            </w:r>
            <w:r w:rsidRPr="00C73EA1">
              <w:rPr>
                <w:color w:val="FF0000"/>
              </w:rPr>
              <w:t>s_followFinished[i] = E_PROCESS::PRIOR_IDLE;</w:t>
            </w:r>
          </w:p>
          <w:p w14:paraId="5835DD6B" w14:textId="77777777" w:rsidR="00071309" w:rsidRDefault="00071309" w:rsidP="00071309">
            <w:pPr>
              <w:pStyle w:val="3-"/>
            </w:pPr>
            <w:r>
              <w:tab/>
            </w:r>
            <w:r>
              <w:tab/>
              <w:t>}</w:t>
            </w:r>
          </w:p>
          <w:p w14:paraId="257C463D" w14:textId="77777777" w:rsidR="00071309" w:rsidRDefault="00071309" w:rsidP="00071309">
            <w:pPr>
              <w:pStyle w:val="3-"/>
            </w:pPr>
          </w:p>
          <w:p w14:paraId="2B9F4902" w14:textId="77777777" w:rsidR="00071309" w:rsidRDefault="00071309" w:rsidP="00071309">
            <w:pPr>
              <w:pStyle w:val="3-"/>
            </w:pPr>
            <w:r>
              <w:rPr>
                <w:rFonts w:hint="eastAsia"/>
              </w:rPr>
              <w:tab/>
            </w:r>
            <w:r>
              <w:rPr>
                <w:rFonts w:hint="eastAsia"/>
              </w:rPr>
              <w:tab/>
            </w:r>
            <w:r w:rsidRPr="00C73EA1">
              <w:rPr>
                <w:rFonts w:hint="eastAsia"/>
                <w:color w:val="00B050"/>
              </w:rPr>
              <w:t>//スレッド切り替えのためのスリープ</w:t>
            </w:r>
          </w:p>
          <w:p w14:paraId="18C0AA12" w14:textId="77777777" w:rsidR="00071309" w:rsidRDefault="00071309" w:rsidP="00071309">
            <w:pPr>
              <w:pStyle w:val="3-"/>
            </w:pPr>
            <w:r>
              <w:tab/>
            </w:r>
            <w:r>
              <w:tab/>
              <w:t>Sleep(0);</w:t>
            </w:r>
          </w:p>
          <w:p w14:paraId="32492DEF" w14:textId="77777777" w:rsidR="00071309" w:rsidRPr="00C73EA1" w:rsidRDefault="00071309" w:rsidP="00071309">
            <w:pPr>
              <w:pStyle w:val="3-"/>
              <w:rPr>
                <w:color w:val="00B050"/>
              </w:rPr>
            </w:pPr>
            <w:r>
              <w:rPr>
                <w:rFonts w:hint="eastAsia"/>
              </w:rPr>
              <w:tab/>
            </w:r>
            <w:r w:rsidRPr="00C73EA1">
              <w:rPr>
                <w:rFonts w:hint="eastAsia"/>
                <w:color w:val="00B050"/>
              </w:rPr>
              <w:t>//</w:t>
            </w:r>
            <w:r w:rsidRPr="00C73EA1">
              <w:rPr>
                <w:rFonts w:hint="eastAsia"/>
                <w:color w:val="00B050"/>
              </w:rPr>
              <w:tab/>
              <w:t>//スレッド切り替え</w:t>
            </w:r>
          </w:p>
          <w:p w14:paraId="3C7408E9" w14:textId="77777777" w:rsidR="00071309" w:rsidRPr="00C73EA1" w:rsidRDefault="00071309" w:rsidP="00071309">
            <w:pPr>
              <w:pStyle w:val="3-"/>
              <w:rPr>
                <w:color w:val="00B050"/>
              </w:rPr>
            </w:pPr>
            <w:r w:rsidRPr="00C73EA1">
              <w:rPr>
                <w:rFonts w:hint="eastAsia"/>
                <w:color w:val="00B050"/>
              </w:rPr>
              <w:tab/>
              <w:t>//</w:t>
            </w:r>
            <w:r w:rsidRPr="00C73EA1">
              <w:rPr>
                <w:rFonts w:hint="eastAsia"/>
                <w:color w:val="00B050"/>
              </w:rPr>
              <w:tab/>
              <w:t>SwitchToThread();//OSに任せて再スケジューリング</w:t>
            </w:r>
          </w:p>
          <w:p w14:paraId="4A869960" w14:textId="77777777" w:rsidR="00071309" w:rsidRPr="00C73EA1" w:rsidRDefault="00071309" w:rsidP="00071309">
            <w:pPr>
              <w:pStyle w:val="3-"/>
              <w:rPr>
                <w:color w:val="00B050"/>
              </w:rPr>
            </w:pPr>
            <w:r w:rsidRPr="00C73EA1">
              <w:rPr>
                <w:rFonts w:hint="eastAsia"/>
                <w:color w:val="00B050"/>
              </w:rPr>
              <w:tab/>
              <w:t>//</w:t>
            </w:r>
            <w:r w:rsidRPr="00C73EA1">
              <w:rPr>
                <w:rFonts w:hint="eastAsia"/>
                <w:color w:val="00B050"/>
              </w:rPr>
              <w:tab/>
              <w:t>Yield();//廃止</w:t>
            </w:r>
          </w:p>
          <w:p w14:paraId="28B6E3B3" w14:textId="77777777" w:rsidR="00071309" w:rsidRDefault="00071309" w:rsidP="00071309">
            <w:pPr>
              <w:pStyle w:val="3-"/>
            </w:pPr>
            <w:r>
              <w:tab/>
              <w:t>}</w:t>
            </w:r>
          </w:p>
          <w:p w14:paraId="0B4A0C1E" w14:textId="77777777" w:rsidR="00071309" w:rsidRDefault="00071309" w:rsidP="00071309">
            <w:pPr>
              <w:pStyle w:val="3-"/>
            </w:pPr>
          </w:p>
          <w:p w14:paraId="32BF9651" w14:textId="77777777" w:rsidR="00071309" w:rsidRPr="00C73EA1" w:rsidRDefault="00071309" w:rsidP="00071309">
            <w:pPr>
              <w:pStyle w:val="3-"/>
              <w:rPr>
                <w:color w:val="00B050"/>
              </w:rPr>
            </w:pPr>
            <w:r>
              <w:rPr>
                <w:rFonts w:hint="eastAsia"/>
              </w:rPr>
              <w:tab/>
            </w:r>
            <w:r w:rsidRPr="00C73EA1">
              <w:rPr>
                <w:rFonts w:hint="eastAsia"/>
                <w:color w:val="00B050"/>
              </w:rPr>
              <w:t>//終了</w:t>
            </w:r>
          </w:p>
          <w:p w14:paraId="7AF67CD6" w14:textId="77777777" w:rsidR="00071309" w:rsidRDefault="00071309" w:rsidP="00071309">
            <w:pPr>
              <w:pStyle w:val="3-"/>
            </w:pPr>
            <w:r>
              <w:tab/>
              <w:t>printf("- end:(P)%s -\n", name);</w:t>
            </w:r>
          </w:p>
          <w:p w14:paraId="5D200EA8" w14:textId="77777777" w:rsidR="00071309" w:rsidRDefault="00071309" w:rsidP="00071309">
            <w:pPr>
              <w:pStyle w:val="3-"/>
            </w:pPr>
            <w:r>
              <w:tab/>
              <w:t>fflush(stdout);</w:t>
            </w:r>
          </w:p>
          <w:p w14:paraId="31DF390B" w14:textId="77777777" w:rsidR="00071309" w:rsidRDefault="00071309" w:rsidP="00071309">
            <w:pPr>
              <w:pStyle w:val="3-"/>
            </w:pPr>
            <w:r>
              <w:tab/>
              <w:t>return 0;</w:t>
            </w:r>
          </w:p>
          <w:p w14:paraId="5B9C380E" w14:textId="77777777" w:rsidR="00071309" w:rsidRDefault="00071309" w:rsidP="00071309">
            <w:pPr>
              <w:pStyle w:val="3-"/>
            </w:pPr>
            <w:r>
              <w:t>}</w:t>
            </w:r>
          </w:p>
          <w:p w14:paraId="131F61DB" w14:textId="77777777" w:rsidR="00071309" w:rsidRDefault="00071309" w:rsidP="00071309">
            <w:pPr>
              <w:pStyle w:val="3-"/>
            </w:pPr>
          </w:p>
          <w:p w14:paraId="35F9D032" w14:textId="77777777" w:rsidR="00071309" w:rsidRPr="00C73EA1" w:rsidRDefault="00071309" w:rsidP="00071309">
            <w:pPr>
              <w:pStyle w:val="3-"/>
              <w:rPr>
                <w:color w:val="00B050"/>
              </w:rPr>
            </w:pPr>
            <w:r w:rsidRPr="00C73EA1">
              <w:rPr>
                <w:rFonts w:hint="eastAsia"/>
                <w:color w:val="00B050"/>
              </w:rPr>
              <w:t>//後続スレッド</w:t>
            </w:r>
          </w:p>
          <w:p w14:paraId="4BB4EC80" w14:textId="77777777" w:rsidR="00071309" w:rsidRDefault="00071309" w:rsidP="00071309">
            <w:pPr>
              <w:pStyle w:val="3-"/>
            </w:pPr>
            <w:r>
              <w:t>unsigned int WINAPI followThreadFunc(void* param_p)</w:t>
            </w:r>
          </w:p>
          <w:p w14:paraId="76E1B846" w14:textId="77777777" w:rsidR="00071309" w:rsidRDefault="00071309" w:rsidP="00071309">
            <w:pPr>
              <w:pStyle w:val="3-"/>
            </w:pPr>
            <w:r>
              <w:t>{</w:t>
            </w:r>
          </w:p>
          <w:p w14:paraId="4C674419" w14:textId="77777777" w:rsidR="00071309" w:rsidRPr="00C73EA1" w:rsidRDefault="00071309" w:rsidP="00071309">
            <w:pPr>
              <w:pStyle w:val="3-"/>
              <w:rPr>
                <w:color w:val="00B050"/>
              </w:rPr>
            </w:pPr>
            <w:r>
              <w:rPr>
                <w:rFonts w:hint="eastAsia"/>
              </w:rPr>
              <w:tab/>
            </w:r>
            <w:r w:rsidRPr="00C73EA1">
              <w:rPr>
                <w:rFonts w:hint="eastAsia"/>
                <w:color w:val="00B050"/>
              </w:rPr>
              <w:t>//パラメータ受け取り</w:t>
            </w:r>
          </w:p>
          <w:p w14:paraId="30AC57DD" w14:textId="77777777" w:rsidR="00071309" w:rsidRDefault="00071309" w:rsidP="00071309">
            <w:pPr>
              <w:pStyle w:val="3-"/>
            </w:pPr>
            <w:r>
              <w:tab/>
              <w:t>const char* name = static_cast&lt;const char*&gt;(param_p);</w:t>
            </w:r>
          </w:p>
          <w:p w14:paraId="5EB37886" w14:textId="77777777" w:rsidR="00071309" w:rsidRDefault="00071309" w:rsidP="00071309">
            <w:pPr>
              <w:pStyle w:val="3-"/>
            </w:pPr>
          </w:p>
          <w:p w14:paraId="26239236" w14:textId="77777777" w:rsidR="00071309" w:rsidRPr="00C73EA1" w:rsidRDefault="00071309" w:rsidP="00071309">
            <w:pPr>
              <w:pStyle w:val="3-"/>
              <w:rPr>
                <w:color w:val="00B050"/>
              </w:rPr>
            </w:pPr>
            <w:r>
              <w:rPr>
                <w:rFonts w:hint="eastAsia"/>
              </w:rPr>
              <w:tab/>
            </w:r>
            <w:r w:rsidRPr="00C73EA1">
              <w:rPr>
                <w:rFonts w:hint="eastAsia"/>
                <w:color w:val="00B050"/>
              </w:rPr>
              <w:t>//後続スレッド数カウントアップ</w:t>
            </w:r>
          </w:p>
          <w:p w14:paraId="3DACD9D0" w14:textId="77777777" w:rsidR="00071309" w:rsidRDefault="00071309" w:rsidP="00071309">
            <w:pPr>
              <w:pStyle w:val="3-"/>
            </w:pPr>
            <w:r>
              <w:tab/>
              <w:t>LONG thread_no = InterlockedIncrement(&amp;s_followThreadNo) - 1;</w:t>
            </w:r>
          </w:p>
          <w:p w14:paraId="2B2CE33F" w14:textId="77777777" w:rsidR="00071309" w:rsidRDefault="00071309" w:rsidP="00071309">
            <w:pPr>
              <w:pStyle w:val="3-"/>
            </w:pPr>
          </w:p>
          <w:p w14:paraId="7416A3D4" w14:textId="77777777" w:rsidR="00071309" w:rsidRDefault="00071309" w:rsidP="00071309">
            <w:pPr>
              <w:pStyle w:val="3-"/>
            </w:pPr>
            <w:r>
              <w:rPr>
                <w:rFonts w:hint="eastAsia"/>
              </w:rPr>
              <w:tab/>
            </w:r>
            <w:r w:rsidRPr="00C73EA1">
              <w:rPr>
                <w:rFonts w:hint="eastAsia"/>
                <w:color w:val="00B050"/>
              </w:rPr>
              <w:t>//開始</w:t>
            </w:r>
          </w:p>
          <w:p w14:paraId="2397E1D8" w14:textId="77777777" w:rsidR="00071309" w:rsidRDefault="00071309" w:rsidP="00071309">
            <w:pPr>
              <w:pStyle w:val="3-"/>
            </w:pPr>
            <w:r>
              <w:tab/>
              <w:t>printf("- begin:(F)[%d]%s -\n", thread_no, name);</w:t>
            </w:r>
          </w:p>
          <w:p w14:paraId="14BFEF9E" w14:textId="77777777" w:rsidR="00071309" w:rsidRDefault="00071309" w:rsidP="00071309">
            <w:pPr>
              <w:pStyle w:val="3-"/>
            </w:pPr>
            <w:r>
              <w:tab/>
              <w:t>fflush(stdout);</w:t>
            </w:r>
          </w:p>
          <w:p w14:paraId="22583334" w14:textId="77777777" w:rsidR="00071309" w:rsidRDefault="00071309" w:rsidP="00071309">
            <w:pPr>
              <w:pStyle w:val="3-"/>
            </w:pPr>
          </w:p>
          <w:p w14:paraId="2CB10B36" w14:textId="3CD94592" w:rsidR="00071309" w:rsidRPr="00C73EA1" w:rsidRDefault="00071309" w:rsidP="00071309">
            <w:pPr>
              <w:pStyle w:val="3-"/>
              <w:rPr>
                <w:color w:val="00B050"/>
              </w:rPr>
            </w:pPr>
            <w:r>
              <w:rPr>
                <w:rFonts w:hint="eastAsia"/>
              </w:rPr>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1F07EEBC" w14:textId="77777777" w:rsidR="00071309" w:rsidRPr="00C73EA1" w:rsidRDefault="00071309" w:rsidP="00071309">
            <w:pPr>
              <w:pStyle w:val="3-"/>
              <w:rPr>
                <w:color w:val="FF0000"/>
              </w:rPr>
            </w:pPr>
            <w:r>
              <w:tab/>
            </w:r>
            <w:r w:rsidRPr="00C73EA1">
              <w:rPr>
                <w:color w:val="FF0000"/>
              </w:rPr>
              <w:t>s_followFinished[thread_no] = E_PROCESS::FOLLOW_IDLE;</w:t>
            </w:r>
          </w:p>
          <w:p w14:paraId="0E5E6D27" w14:textId="77777777" w:rsidR="00071309" w:rsidRDefault="00071309" w:rsidP="00071309">
            <w:pPr>
              <w:pStyle w:val="3-"/>
            </w:pPr>
          </w:p>
          <w:p w14:paraId="578E3640" w14:textId="77777777" w:rsidR="00071309" w:rsidRPr="00C73EA1" w:rsidRDefault="00071309" w:rsidP="00071309">
            <w:pPr>
              <w:pStyle w:val="3-"/>
              <w:rPr>
                <w:color w:val="00B050"/>
              </w:rPr>
            </w:pPr>
            <w:r>
              <w:rPr>
                <w:rFonts w:hint="eastAsia"/>
              </w:rPr>
              <w:tab/>
            </w:r>
            <w:r w:rsidRPr="00C73EA1">
              <w:rPr>
                <w:rFonts w:hint="eastAsia"/>
                <w:color w:val="00B050"/>
              </w:rPr>
              <w:t>//処理</w:t>
            </w:r>
          </w:p>
          <w:p w14:paraId="05C4213A" w14:textId="77777777" w:rsidR="00071309" w:rsidRDefault="00071309" w:rsidP="00071309">
            <w:pPr>
              <w:pStyle w:val="3-"/>
            </w:pPr>
            <w:r>
              <w:tab/>
              <w:t>while (1)</w:t>
            </w:r>
          </w:p>
          <w:p w14:paraId="503B57BB" w14:textId="77777777" w:rsidR="00071309" w:rsidRDefault="00071309" w:rsidP="00071309">
            <w:pPr>
              <w:pStyle w:val="3-"/>
            </w:pPr>
            <w:r>
              <w:tab/>
              <w:t>{</w:t>
            </w:r>
          </w:p>
          <w:p w14:paraId="0FA17A7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//先行スレッド処理完了待ち</w:t>
            </w:r>
          </w:p>
          <w:p w14:paraId="72EF6377" w14:textId="77777777" w:rsidR="00C73EA1" w:rsidRPr="00C73EA1" w:rsidRDefault="00071309" w:rsidP="00071309">
            <w:pPr>
              <w:pStyle w:val="3-"/>
              <w:rPr>
                <w:color w:val="FF0000"/>
              </w:rPr>
            </w:pPr>
            <w:r w:rsidRPr="00C73EA1">
              <w:rPr>
                <w:color w:val="FF0000"/>
              </w:rPr>
              <w:tab/>
            </w:r>
            <w:r w:rsidRPr="00C73EA1">
              <w:rPr>
                <w:color w:val="FF0000"/>
              </w:rPr>
              <w:tab/>
              <w:t>while (InterlockedCompareExchange(&amp;s_followFinished[thread_no], E_PROCESS::FOLLOW_RUNNING,</w:t>
            </w:r>
          </w:p>
          <w:p w14:paraId="40E4501E" w14:textId="72A3463D"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E_PROCESS::PRIOR_IDLE) != E_PROCESS::PRIOR_IDLE){}</w:t>
            </w:r>
          </w:p>
          <w:p w14:paraId="11E278C6" w14:textId="77777777" w:rsidR="00071309" w:rsidRDefault="00071309" w:rsidP="00071309">
            <w:pPr>
              <w:pStyle w:val="3-"/>
            </w:pPr>
          </w:p>
          <w:p w14:paraId="384010A8" w14:textId="77777777" w:rsidR="00071309" w:rsidRDefault="00071309" w:rsidP="00071309">
            <w:pPr>
              <w:pStyle w:val="3-"/>
            </w:pPr>
            <w:r>
              <w:rPr>
                <w:rFonts w:hint="eastAsia"/>
              </w:rPr>
              <w:tab/>
            </w:r>
            <w:r>
              <w:rPr>
                <w:rFonts w:hint="eastAsia"/>
              </w:rPr>
              <w:tab/>
            </w:r>
            <w:r w:rsidRPr="00C73EA1">
              <w:rPr>
                <w:rFonts w:hint="eastAsia"/>
                <w:color w:val="00B050"/>
              </w:rPr>
              <w:t>//終了確認</w:t>
            </w:r>
          </w:p>
          <w:p w14:paraId="0CCBD6E0" w14:textId="77777777" w:rsidR="00071309" w:rsidRDefault="00071309" w:rsidP="00071309">
            <w:pPr>
              <w:pStyle w:val="3-"/>
            </w:pPr>
            <w:r>
              <w:tab/>
            </w:r>
            <w:r>
              <w:tab/>
              <w:t>if (s_IsQuirProiorThread)</w:t>
            </w:r>
          </w:p>
          <w:p w14:paraId="02FEFAB0" w14:textId="77777777" w:rsidR="00071309" w:rsidRDefault="00071309" w:rsidP="00071309">
            <w:pPr>
              <w:pStyle w:val="3-"/>
            </w:pPr>
            <w:r>
              <w:tab/>
            </w:r>
            <w:r>
              <w:tab/>
              <w:t>{</w:t>
            </w:r>
          </w:p>
          <w:p w14:paraId="0AE3E4F8" w14:textId="77777777" w:rsidR="00071309" w:rsidRDefault="00071309" w:rsidP="00071309">
            <w:pPr>
              <w:pStyle w:val="3-"/>
            </w:pPr>
            <w:r>
              <w:rPr>
                <w:rFonts w:hint="eastAsia"/>
              </w:rPr>
              <w:tab/>
            </w:r>
            <w:r>
              <w:rPr>
                <w:rFonts w:hint="eastAsia"/>
              </w:rPr>
              <w:tab/>
            </w:r>
            <w:r>
              <w:rPr>
                <w:rFonts w:hint="eastAsia"/>
              </w:rPr>
              <w:tab/>
            </w:r>
            <w:r w:rsidRPr="00C73EA1">
              <w:rPr>
                <w:rFonts w:hint="eastAsia"/>
                <w:color w:val="00B050"/>
              </w:rPr>
              <w:t>//処理終了</w:t>
            </w:r>
          </w:p>
          <w:p w14:paraId="63D3A5F5" w14:textId="77777777" w:rsidR="00071309" w:rsidRDefault="00071309" w:rsidP="00071309">
            <w:pPr>
              <w:pStyle w:val="3-"/>
            </w:pPr>
            <w:r>
              <w:tab/>
            </w:r>
            <w:r>
              <w:tab/>
            </w:r>
            <w:r>
              <w:tab/>
              <w:t>printf("(F)[%d]%s: [QUIT]\n", thread_no, name);</w:t>
            </w:r>
          </w:p>
          <w:p w14:paraId="49928AC0" w14:textId="77777777" w:rsidR="00071309" w:rsidRDefault="00071309" w:rsidP="00071309">
            <w:pPr>
              <w:pStyle w:val="3-"/>
            </w:pPr>
            <w:r>
              <w:tab/>
            </w:r>
            <w:r>
              <w:tab/>
            </w:r>
            <w:r>
              <w:tab/>
              <w:t>fflush(stdout);</w:t>
            </w:r>
          </w:p>
          <w:p w14:paraId="15E1C1BE" w14:textId="77777777" w:rsidR="00071309" w:rsidRDefault="00071309" w:rsidP="00071309">
            <w:pPr>
              <w:pStyle w:val="3-"/>
            </w:pPr>
          </w:p>
          <w:p w14:paraId="10D24F46" w14:textId="77777777" w:rsidR="00071309" w:rsidRDefault="00071309" w:rsidP="00071309">
            <w:pPr>
              <w:pStyle w:val="3-"/>
            </w:pPr>
            <w:r>
              <w:tab/>
            </w:r>
            <w:r>
              <w:tab/>
            </w:r>
            <w:r>
              <w:tab/>
              <w:t>break;</w:t>
            </w:r>
          </w:p>
          <w:p w14:paraId="6F37DB36" w14:textId="77777777" w:rsidR="00071309" w:rsidRDefault="00071309" w:rsidP="00071309">
            <w:pPr>
              <w:pStyle w:val="3-"/>
            </w:pPr>
            <w:r>
              <w:tab/>
            </w:r>
            <w:r>
              <w:tab/>
              <w:t>}</w:t>
            </w:r>
          </w:p>
          <w:p w14:paraId="4CE19BF4" w14:textId="77777777" w:rsidR="00071309" w:rsidRDefault="00071309" w:rsidP="00071309">
            <w:pPr>
              <w:pStyle w:val="3-"/>
            </w:pPr>
          </w:p>
          <w:p w14:paraId="0628CADE"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65FB575A" w14:textId="77777777" w:rsidR="00071309" w:rsidRDefault="00071309" w:rsidP="00071309">
            <w:pPr>
              <w:pStyle w:val="3-"/>
            </w:pPr>
            <w:r>
              <w:tab/>
            </w:r>
            <w:r>
              <w:tab/>
              <w:t>printf("(F)[%d]%s: [BEFORE] commonData=%d, tlsData=%d\n", thread_no, name, s_commonData, s_tlsData);</w:t>
            </w:r>
          </w:p>
          <w:p w14:paraId="7652F414" w14:textId="77777777" w:rsidR="00071309" w:rsidRDefault="00071309" w:rsidP="00071309">
            <w:pPr>
              <w:pStyle w:val="3-"/>
            </w:pPr>
            <w:r>
              <w:tab/>
            </w:r>
            <w:r>
              <w:tab/>
              <w:t>fflush(stdout);</w:t>
            </w:r>
          </w:p>
          <w:p w14:paraId="676AA20B" w14:textId="77777777" w:rsidR="00071309" w:rsidRDefault="00071309" w:rsidP="00071309">
            <w:pPr>
              <w:pStyle w:val="3-"/>
            </w:pPr>
          </w:p>
          <w:p w14:paraId="00D766BA"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628CA22B" w14:textId="77777777" w:rsidR="00071309" w:rsidRDefault="00071309" w:rsidP="00071309">
            <w:pPr>
              <w:pStyle w:val="3-"/>
            </w:pPr>
            <w:r>
              <w:tab/>
            </w:r>
            <w:r>
              <w:tab/>
              <w:t>int common_data = s_commonData;</w:t>
            </w:r>
          </w:p>
          <w:p w14:paraId="48363918" w14:textId="77777777" w:rsidR="00071309" w:rsidRDefault="00071309" w:rsidP="00071309">
            <w:pPr>
              <w:pStyle w:val="3-"/>
            </w:pPr>
            <w:r>
              <w:tab/>
            </w:r>
            <w:r>
              <w:tab/>
              <w:t>int tls_data = s_tlsData;</w:t>
            </w:r>
          </w:p>
          <w:p w14:paraId="63391B1E" w14:textId="77777777" w:rsidR="00071309" w:rsidRDefault="00071309" w:rsidP="00071309">
            <w:pPr>
              <w:pStyle w:val="3-"/>
            </w:pPr>
          </w:p>
          <w:p w14:paraId="20D24017" w14:textId="77777777" w:rsidR="00071309" w:rsidRDefault="00071309" w:rsidP="00071309">
            <w:pPr>
              <w:pStyle w:val="3-"/>
            </w:pPr>
            <w:r>
              <w:rPr>
                <w:rFonts w:hint="eastAsia"/>
              </w:rPr>
              <w:tab/>
            </w:r>
            <w:r>
              <w:rPr>
                <w:rFonts w:hint="eastAsia"/>
              </w:rPr>
              <w:tab/>
            </w:r>
            <w:r w:rsidRPr="00C73EA1">
              <w:rPr>
                <w:rFonts w:hint="eastAsia"/>
                <w:color w:val="00B050"/>
              </w:rPr>
              <w:t>//データ更新</w:t>
            </w:r>
          </w:p>
          <w:p w14:paraId="3CF1854D" w14:textId="77777777" w:rsidR="00071309" w:rsidRDefault="00071309" w:rsidP="00071309">
            <w:pPr>
              <w:pStyle w:val="3-"/>
            </w:pPr>
            <w:r>
              <w:tab/>
            </w:r>
            <w:r>
              <w:tab/>
              <w:t>++tls_data;</w:t>
            </w:r>
          </w:p>
          <w:p w14:paraId="1893B7BD" w14:textId="77777777" w:rsidR="00071309" w:rsidRDefault="00071309" w:rsidP="00071309">
            <w:pPr>
              <w:pStyle w:val="3-"/>
            </w:pPr>
          </w:p>
          <w:p w14:paraId="75FC7C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//若干ランダムでスリープ（0～500 msec）</w:t>
            </w:r>
          </w:p>
          <w:p w14:paraId="723535EB" w14:textId="77777777" w:rsidR="00071309" w:rsidRDefault="00071309" w:rsidP="00071309">
            <w:pPr>
              <w:pStyle w:val="3-"/>
            </w:pPr>
            <w:r>
              <w:tab/>
            </w:r>
            <w:r>
              <w:tab/>
              <w:t>Sleep(rand() % 500);</w:t>
            </w:r>
          </w:p>
          <w:p w14:paraId="7E627B91" w14:textId="77777777" w:rsidR="00071309" w:rsidRDefault="00071309" w:rsidP="00071309">
            <w:pPr>
              <w:pStyle w:val="3-"/>
            </w:pPr>
          </w:p>
          <w:p w14:paraId="232B6BF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53DA2ADD" w14:textId="77777777" w:rsidR="00071309" w:rsidRDefault="00071309" w:rsidP="00071309">
            <w:pPr>
              <w:pStyle w:val="3-"/>
            </w:pPr>
            <w:r>
              <w:tab/>
            </w:r>
            <w:r>
              <w:tab/>
              <w:t>s_tlsData = tls_data;</w:t>
            </w:r>
          </w:p>
          <w:p w14:paraId="73AB4057" w14:textId="77777777" w:rsidR="00071309" w:rsidRDefault="00071309" w:rsidP="00071309">
            <w:pPr>
              <w:pStyle w:val="3-"/>
            </w:pPr>
          </w:p>
          <w:p w14:paraId="0BD04491"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//データ表示（後）</w:t>
            </w:r>
          </w:p>
          <w:p w14:paraId="4FE32500" w14:textId="77777777" w:rsidR="00071309" w:rsidRDefault="00071309" w:rsidP="00071309">
            <w:pPr>
              <w:pStyle w:val="3-"/>
            </w:pPr>
            <w:r>
              <w:tab/>
            </w:r>
            <w:r>
              <w:tab/>
              <w:t>printf("(F)[%d]%s: [AFTER]  commonData=%d, tlsData=%d\n", thread_no, name, s_commonData, s_tlsData);</w:t>
            </w:r>
          </w:p>
          <w:p w14:paraId="580F3EED" w14:textId="77777777" w:rsidR="00071309" w:rsidRDefault="00071309" w:rsidP="00071309">
            <w:pPr>
              <w:pStyle w:val="3-"/>
            </w:pPr>
            <w:r>
              <w:tab/>
            </w:r>
            <w:r>
              <w:tab/>
              <w:t>fflush(stdout);</w:t>
            </w:r>
          </w:p>
          <w:p w14:paraId="5BEDE057" w14:textId="77777777" w:rsidR="00071309" w:rsidRDefault="00071309" w:rsidP="00071309">
            <w:pPr>
              <w:pStyle w:val="3-"/>
            </w:pPr>
          </w:p>
          <w:p w14:paraId="4FC44611" w14:textId="44D9CBFA" w:rsidR="00071309" w:rsidRDefault="00071309" w:rsidP="00071309">
            <w:pPr>
              <w:pStyle w:val="3-"/>
            </w:pPr>
            <w:r>
              <w:rPr>
                <w:rFonts w:hint="eastAsia"/>
              </w:rPr>
              <w:tab/>
            </w:r>
            <w:r>
              <w:rPr>
                <w:rFonts w:hint="eastAsia"/>
              </w:rPr>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37C0D98F" w14:textId="77777777" w:rsidR="00071309" w:rsidRDefault="00071309" w:rsidP="00071309">
            <w:pPr>
              <w:pStyle w:val="3-"/>
            </w:pPr>
            <w:r>
              <w:tab/>
            </w:r>
            <w:r>
              <w:tab/>
            </w:r>
            <w:r w:rsidRPr="00C73EA1">
              <w:rPr>
                <w:color w:val="FF0000"/>
              </w:rPr>
              <w:t>s_followFinished[thread_no] = E_PROCESS::FOLLOW_IDLE;</w:t>
            </w:r>
          </w:p>
          <w:p w14:paraId="7C67258D" w14:textId="77777777" w:rsidR="00071309" w:rsidRDefault="00071309" w:rsidP="00071309">
            <w:pPr>
              <w:pStyle w:val="3-"/>
            </w:pPr>
          </w:p>
          <w:p w14:paraId="1C1893ED" w14:textId="77777777" w:rsidR="00071309" w:rsidRDefault="00071309" w:rsidP="00071309">
            <w:pPr>
              <w:pStyle w:val="3-"/>
            </w:pPr>
            <w:r>
              <w:rPr>
                <w:rFonts w:hint="eastAsia"/>
              </w:rPr>
              <w:tab/>
            </w:r>
            <w:r>
              <w:rPr>
                <w:rFonts w:hint="eastAsia"/>
              </w:rPr>
              <w:tab/>
            </w:r>
            <w:r w:rsidRPr="00865715">
              <w:rPr>
                <w:rFonts w:hint="eastAsia"/>
                <w:color w:val="00B050"/>
              </w:rPr>
              <w:t>//スレッド切り替えのためのスリープ</w:t>
            </w:r>
          </w:p>
          <w:p w14:paraId="75EFAEC1" w14:textId="77777777" w:rsidR="00071309" w:rsidRDefault="00071309" w:rsidP="00071309">
            <w:pPr>
              <w:pStyle w:val="3-"/>
            </w:pPr>
            <w:r>
              <w:tab/>
            </w:r>
            <w:r>
              <w:tab/>
              <w:t>Sleep(0);</w:t>
            </w:r>
          </w:p>
          <w:p w14:paraId="07102325" w14:textId="77777777" w:rsidR="00071309" w:rsidRPr="00865715" w:rsidRDefault="00071309" w:rsidP="00071309">
            <w:pPr>
              <w:pStyle w:val="3-"/>
              <w:rPr>
                <w:color w:val="00B050"/>
              </w:rPr>
            </w:pPr>
            <w:r>
              <w:rPr>
                <w:rFonts w:hint="eastAsia"/>
              </w:rPr>
              <w:tab/>
            </w:r>
            <w:r w:rsidRPr="00865715">
              <w:rPr>
                <w:rFonts w:hint="eastAsia"/>
                <w:color w:val="00B050"/>
              </w:rPr>
              <w:t>//</w:t>
            </w:r>
            <w:r w:rsidRPr="00865715">
              <w:rPr>
                <w:rFonts w:hint="eastAsia"/>
                <w:color w:val="00B050"/>
              </w:rPr>
              <w:tab/>
              <w:t>//スレッド切り替え</w:t>
            </w:r>
          </w:p>
          <w:p w14:paraId="1120EDD4"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SwitchToThread();//OSに任せて再スケジューリング</w:t>
            </w:r>
          </w:p>
          <w:p w14:paraId="37509803"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Yield();//廃止</w:t>
            </w:r>
          </w:p>
          <w:p w14:paraId="29E47532" w14:textId="77777777" w:rsidR="00071309" w:rsidRDefault="00071309" w:rsidP="00071309">
            <w:pPr>
              <w:pStyle w:val="3-"/>
            </w:pPr>
            <w:r>
              <w:tab/>
              <w:t>}</w:t>
            </w:r>
          </w:p>
          <w:p w14:paraId="3C70CB4B" w14:textId="77777777" w:rsidR="00071309" w:rsidRDefault="00071309" w:rsidP="00071309">
            <w:pPr>
              <w:pStyle w:val="3-"/>
            </w:pPr>
          </w:p>
          <w:p w14:paraId="4E33C4B4" w14:textId="77777777" w:rsidR="00071309" w:rsidRPr="00865715" w:rsidRDefault="00071309" w:rsidP="00071309">
            <w:pPr>
              <w:pStyle w:val="3-"/>
              <w:rPr>
                <w:color w:val="00B050"/>
              </w:rPr>
            </w:pPr>
            <w:r>
              <w:rPr>
                <w:rFonts w:hint="eastAsia"/>
              </w:rPr>
              <w:tab/>
            </w:r>
            <w:r w:rsidRPr="00865715">
              <w:rPr>
                <w:rFonts w:hint="eastAsia"/>
                <w:color w:val="00B050"/>
              </w:rPr>
              <w:t>//終了</w:t>
            </w:r>
          </w:p>
          <w:p w14:paraId="330DF9AB" w14:textId="77777777" w:rsidR="00071309" w:rsidRDefault="00071309" w:rsidP="00071309">
            <w:pPr>
              <w:pStyle w:val="3-"/>
            </w:pPr>
            <w:r>
              <w:tab/>
              <w:t>printf("- end:(F)[%d]%s -\n", thread_no, name);</w:t>
            </w:r>
          </w:p>
          <w:p w14:paraId="3A2FEB84" w14:textId="77777777" w:rsidR="00071309" w:rsidRDefault="00071309" w:rsidP="00071309">
            <w:pPr>
              <w:pStyle w:val="3-"/>
            </w:pPr>
            <w:r>
              <w:tab/>
              <w:t>fflush(stdout);</w:t>
            </w:r>
          </w:p>
          <w:p w14:paraId="5B6AEAFD" w14:textId="77777777" w:rsidR="00071309" w:rsidRDefault="00071309" w:rsidP="00071309">
            <w:pPr>
              <w:pStyle w:val="3-"/>
            </w:pPr>
            <w:r>
              <w:tab/>
              <w:t>return 0;</w:t>
            </w:r>
          </w:p>
          <w:p w14:paraId="2FC5C30E" w14:textId="77777777" w:rsidR="00071309" w:rsidRDefault="00071309" w:rsidP="00071309">
            <w:pPr>
              <w:pStyle w:val="3-"/>
            </w:pPr>
            <w:r>
              <w:t>}</w:t>
            </w:r>
          </w:p>
          <w:p w14:paraId="50D8AD14" w14:textId="77777777" w:rsidR="00071309" w:rsidRDefault="00071309" w:rsidP="00071309">
            <w:pPr>
              <w:pStyle w:val="3-"/>
            </w:pPr>
          </w:p>
          <w:p w14:paraId="2374AC90" w14:textId="77777777" w:rsidR="00071309" w:rsidRPr="00865715" w:rsidRDefault="00071309" w:rsidP="00071309">
            <w:pPr>
              <w:pStyle w:val="3-"/>
              <w:rPr>
                <w:color w:val="00B050"/>
              </w:rPr>
            </w:pPr>
            <w:r w:rsidRPr="00865715">
              <w:rPr>
                <w:rFonts w:hint="eastAsia"/>
                <w:color w:val="00B050"/>
              </w:rPr>
              <w:t>//テスト</w:t>
            </w:r>
          </w:p>
          <w:p w14:paraId="4E0CD10D" w14:textId="77777777" w:rsidR="00071309" w:rsidRDefault="00071309" w:rsidP="00071309">
            <w:pPr>
              <w:pStyle w:val="3-"/>
            </w:pPr>
            <w:r>
              <w:t>int main(const int argc, const char* argv[])</w:t>
            </w:r>
          </w:p>
          <w:p w14:paraId="5CBCB72A" w14:textId="77777777" w:rsidR="00071309" w:rsidRDefault="00071309" w:rsidP="00071309">
            <w:pPr>
              <w:pStyle w:val="3-"/>
            </w:pPr>
            <w:r>
              <w:t>{</w:t>
            </w:r>
          </w:p>
          <w:p w14:paraId="4ECB9F1F" w14:textId="77777777" w:rsidR="00071309" w:rsidRPr="00865715" w:rsidRDefault="00071309" w:rsidP="00071309">
            <w:pPr>
              <w:pStyle w:val="3-"/>
              <w:rPr>
                <w:color w:val="00B050"/>
              </w:rPr>
            </w:pPr>
            <w:r>
              <w:rPr>
                <w:rFonts w:hint="eastAsia"/>
              </w:rPr>
              <w:tab/>
            </w:r>
            <w:r w:rsidRPr="00865715">
              <w:rPr>
                <w:rFonts w:hint="eastAsia"/>
                <w:color w:val="00B050"/>
              </w:rPr>
              <w:t>//初期化</w:t>
            </w:r>
          </w:p>
          <w:p w14:paraId="74A4526F" w14:textId="77777777" w:rsidR="00071309" w:rsidRDefault="00071309" w:rsidP="00071309">
            <w:pPr>
              <w:pStyle w:val="3-"/>
            </w:pPr>
            <w:r>
              <w:tab/>
              <w:t>for (int i = 0; i &lt; s_followThreadNum; ++i)</w:t>
            </w:r>
          </w:p>
          <w:p w14:paraId="5EFB54EC" w14:textId="77777777" w:rsidR="00071309" w:rsidRPr="00865715" w:rsidRDefault="00071309" w:rsidP="00071309">
            <w:pPr>
              <w:pStyle w:val="3-"/>
              <w:rPr>
                <w:color w:val="FF0000"/>
              </w:rPr>
            </w:pPr>
            <w:r>
              <w:tab/>
            </w:r>
            <w:r>
              <w:tab/>
            </w:r>
            <w:r w:rsidRPr="00865715">
              <w:rPr>
                <w:color w:val="FF0000"/>
              </w:rPr>
              <w:t>s_followFinished[i] = E_PROCESS::FOLLOW_IDLE;</w:t>
            </w:r>
          </w:p>
          <w:p w14:paraId="6AF5D173" w14:textId="77777777" w:rsidR="00071309" w:rsidRDefault="00071309" w:rsidP="00071309">
            <w:pPr>
              <w:pStyle w:val="3-"/>
            </w:pPr>
          </w:p>
          <w:p w14:paraId="7371224F" w14:textId="77777777" w:rsidR="00071309" w:rsidRDefault="00071309" w:rsidP="00071309">
            <w:pPr>
              <w:pStyle w:val="3-"/>
            </w:pPr>
            <w:r>
              <w:rPr>
                <w:rFonts w:hint="eastAsia"/>
              </w:rPr>
              <w:tab/>
            </w:r>
            <w:r w:rsidRPr="00865715">
              <w:rPr>
                <w:rFonts w:hint="eastAsia"/>
                <w:color w:val="00B050"/>
              </w:rPr>
              <w:t>//スレッド作成</w:t>
            </w:r>
          </w:p>
          <w:p w14:paraId="563E2284" w14:textId="77777777" w:rsidR="00071309" w:rsidRDefault="00071309" w:rsidP="00071309">
            <w:pPr>
              <w:pStyle w:val="3-"/>
            </w:pPr>
            <w:r>
              <w:tab/>
              <w:t>static const int FOLLOW_THREAD_NUM = 5;</w:t>
            </w:r>
          </w:p>
          <w:p w14:paraId="28BEF87F" w14:textId="77777777" w:rsidR="00071309" w:rsidRDefault="00071309" w:rsidP="00071309">
            <w:pPr>
              <w:pStyle w:val="3-"/>
            </w:pPr>
            <w:r>
              <w:tab/>
              <w:t>static const int THREAD_NUM = 1 + FOLLOW_THREAD_NUM;</w:t>
            </w:r>
          </w:p>
          <w:p w14:paraId="414FF21C" w14:textId="77777777" w:rsidR="00071309" w:rsidRDefault="00071309" w:rsidP="00071309">
            <w:pPr>
              <w:pStyle w:val="3-"/>
            </w:pPr>
            <w:r>
              <w:tab/>
              <w:t>static_assert(FOLLOW_THREAD_NUM &lt;= FOLLOW_THREAD_MAX, "FOLLOW_THREAD_NUM is over.");</w:t>
            </w:r>
          </w:p>
          <w:p w14:paraId="3307EB13" w14:textId="77777777" w:rsidR="00071309" w:rsidRDefault="00071309" w:rsidP="00071309">
            <w:pPr>
              <w:pStyle w:val="3-"/>
            </w:pPr>
            <w:r>
              <w:tab/>
              <w:t>s_followThreadNum = FOLLOW_THREAD_NUM;</w:t>
            </w:r>
          </w:p>
          <w:p w14:paraId="51D1F5A4" w14:textId="77777777" w:rsidR="00071309" w:rsidRDefault="00071309" w:rsidP="00071309">
            <w:pPr>
              <w:pStyle w:val="3-"/>
            </w:pPr>
            <w:r>
              <w:tab/>
              <w:t>unsigned int tid[THREAD_NUM] = {};</w:t>
            </w:r>
          </w:p>
          <w:p w14:paraId="7EC98830" w14:textId="77777777" w:rsidR="00071309" w:rsidRDefault="00071309" w:rsidP="00071309">
            <w:pPr>
              <w:pStyle w:val="3-"/>
            </w:pPr>
            <w:r>
              <w:tab/>
              <w:t>HANDLE hThread[THREAD_NUM] =</w:t>
            </w:r>
          </w:p>
          <w:p w14:paraId="147AA40F" w14:textId="77777777" w:rsidR="00071309" w:rsidRDefault="00071309" w:rsidP="00071309">
            <w:pPr>
              <w:pStyle w:val="3-"/>
            </w:pPr>
            <w:r>
              <w:tab/>
              <w:t>{</w:t>
            </w:r>
          </w:p>
          <w:p w14:paraId="3FF4886D" w14:textId="77777777" w:rsidR="00071309" w:rsidRDefault="00071309" w:rsidP="00071309">
            <w:pPr>
              <w:pStyle w:val="3-"/>
            </w:pPr>
            <w:r>
              <w:rPr>
                <w:rFonts w:hint="eastAsia"/>
              </w:rPr>
              <w:tab/>
            </w:r>
            <w:r>
              <w:rPr>
                <w:rFonts w:hint="eastAsia"/>
              </w:rPr>
              <w:tab/>
              <w:t>(HANDLE)_beginthreadex(nullptr, 0, priorThreadFunc, "先行", 0, &amp;tid[0]),</w:t>
            </w:r>
          </w:p>
          <w:p w14:paraId="2322812F" w14:textId="77777777" w:rsidR="00071309" w:rsidRDefault="00071309" w:rsidP="00071309">
            <w:pPr>
              <w:pStyle w:val="3-"/>
            </w:pPr>
            <w:r>
              <w:rPr>
                <w:rFonts w:hint="eastAsia"/>
              </w:rPr>
              <w:tab/>
            </w:r>
            <w:r>
              <w:rPr>
                <w:rFonts w:hint="eastAsia"/>
              </w:rPr>
              <w:tab/>
              <w:t>(HANDLE)_beginthreadex(nullptr, 0, followThreadFunc, "後続01", 0, &amp;tid[1]),</w:t>
            </w:r>
          </w:p>
          <w:p w14:paraId="7DC2BBC4" w14:textId="77777777" w:rsidR="00071309" w:rsidRDefault="00071309" w:rsidP="00071309">
            <w:pPr>
              <w:pStyle w:val="3-"/>
            </w:pPr>
            <w:r>
              <w:rPr>
                <w:rFonts w:hint="eastAsia"/>
              </w:rPr>
              <w:lastRenderedPageBreak/>
              <w:tab/>
            </w:r>
            <w:r>
              <w:rPr>
                <w:rFonts w:hint="eastAsia"/>
              </w:rPr>
              <w:tab/>
              <w:t>(HANDLE)_beginthreadex(nullptr, 0, followThreadFunc, "後続02", 0, &amp;tid[1]),</w:t>
            </w:r>
          </w:p>
          <w:p w14:paraId="32AA4A49" w14:textId="77777777" w:rsidR="00071309" w:rsidRDefault="00071309" w:rsidP="00071309">
            <w:pPr>
              <w:pStyle w:val="3-"/>
            </w:pPr>
            <w:r>
              <w:rPr>
                <w:rFonts w:hint="eastAsia"/>
              </w:rPr>
              <w:tab/>
            </w:r>
            <w:r>
              <w:rPr>
                <w:rFonts w:hint="eastAsia"/>
              </w:rPr>
              <w:tab/>
              <w:t>(HANDLE)_beginthreadex(nullptr, 0, followThreadFunc, "後続03", 0, &amp;tid[1]),</w:t>
            </w:r>
          </w:p>
          <w:p w14:paraId="49F0A491" w14:textId="77777777" w:rsidR="00071309" w:rsidRDefault="00071309" w:rsidP="00071309">
            <w:pPr>
              <w:pStyle w:val="3-"/>
            </w:pPr>
            <w:r>
              <w:rPr>
                <w:rFonts w:hint="eastAsia"/>
              </w:rPr>
              <w:tab/>
            </w:r>
            <w:r>
              <w:rPr>
                <w:rFonts w:hint="eastAsia"/>
              </w:rPr>
              <w:tab/>
              <w:t>(HANDLE)_beginthreadex(nullptr, 0, followThreadFunc, "後続04", 0, &amp;tid[1]),</w:t>
            </w:r>
          </w:p>
          <w:p w14:paraId="2FE6248B" w14:textId="77777777" w:rsidR="00071309" w:rsidRDefault="00071309" w:rsidP="00071309">
            <w:pPr>
              <w:pStyle w:val="3-"/>
            </w:pPr>
            <w:r>
              <w:rPr>
                <w:rFonts w:hint="eastAsia"/>
              </w:rPr>
              <w:tab/>
            </w:r>
            <w:r>
              <w:rPr>
                <w:rFonts w:hint="eastAsia"/>
              </w:rPr>
              <w:tab/>
              <w:t>(HANDLE)_beginthreadex(nullptr, 0, followThreadFunc, "後続05", 0, &amp;tid[1]),</w:t>
            </w:r>
          </w:p>
          <w:p w14:paraId="2B14C87B" w14:textId="77777777" w:rsidR="00071309" w:rsidRDefault="00071309" w:rsidP="00071309">
            <w:pPr>
              <w:pStyle w:val="3-"/>
            </w:pPr>
            <w:r>
              <w:tab/>
              <w:t>};</w:t>
            </w:r>
          </w:p>
          <w:p w14:paraId="575BE44F" w14:textId="77777777" w:rsidR="00071309" w:rsidRDefault="00071309" w:rsidP="00071309">
            <w:pPr>
              <w:pStyle w:val="3-"/>
            </w:pPr>
            <w:r>
              <w:tab/>
            </w:r>
          </w:p>
          <w:p w14:paraId="7B528B6E" w14:textId="77777777" w:rsidR="00071309" w:rsidRPr="00865715" w:rsidRDefault="00071309" w:rsidP="00071309">
            <w:pPr>
              <w:pStyle w:val="3-"/>
              <w:rPr>
                <w:color w:val="00B050"/>
              </w:rPr>
            </w:pPr>
            <w:r>
              <w:rPr>
                <w:rFonts w:hint="eastAsia"/>
              </w:rPr>
              <w:tab/>
            </w:r>
            <w:r w:rsidRPr="00865715">
              <w:rPr>
                <w:rFonts w:hint="eastAsia"/>
                <w:color w:val="00B050"/>
              </w:rPr>
              <w:t>//スレッド終了待ち</w:t>
            </w:r>
          </w:p>
          <w:p w14:paraId="28BBE7E9" w14:textId="77777777" w:rsidR="00071309" w:rsidRDefault="00071309" w:rsidP="00071309">
            <w:pPr>
              <w:pStyle w:val="3-"/>
            </w:pPr>
            <w:r>
              <w:tab/>
              <w:t>WaitForMultipleObjects(THREAD_NUM, hThread, true, INFINITE);</w:t>
            </w:r>
          </w:p>
          <w:p w14:paraId="4BBC8D51" w14:textId="77777777" w:rsidR="00071309" w:rsidRDefault="00071309" w:rsidP="00071309">
            <w:pPr>
              <w:pStyle w:val="3-"/>
            </w:pPr>
          </w:p>
          <w:p w14:paraId="1B8634B2" w14:textId="77777777" w:rsidR="00071309" w:rsidRPr="00865715" w:rsidRDefault="00071309" w:rsidP="00071309">
            <w:pPr>
              <w:pStyle w:val="3-"/>
              <w:rPr>
                <w:color w:val="00B050"/>
              </w:rPr>
            </w:pPr>
            <w:r>
              <w:rPr>
                <w:rFonts w:hint="eastAsia"/>
              </w:rPr>
              <w:tab/>
            </w:r>
            <w:r w:rsidRPr="00865715">
              <w:rPr>
                <w:rFonts w:hint="eastAsia"/>
                <w:color w:val="00B050"/>
              </w:rPr>
              <w:t>//スレッドハンドルクローズ</w:t>
            </w:r>
          </w:p>
          <w:p w14:paraId="06A04318" w14:textId="77777777" w:rsidR="00071309" w:rsidRDefault="00071309" w:rsidP="00071309">
            <w:pPr>
              <w:pStyle w:val="3-"/>
            </w:pPr>
            <w:r>
              <w:tab/>
              <w:t>for (int i = 0; i &lt; THREAD_NUM; ++i)</w:t>
            </w:r>
          </w:p>
          <w:p w14:paraId="4D3AAC8F" w14:textId="77777777" w:rsidR="00071309" w:rsidRDefault="00071309" w:rsidP="00071309">
            <w:pPr>
              <w:pStyle w:val="3-"/>
            </w:pPr>
            <w:r>
              <w:tab/>
              <w:t>{</w:t>
            </w:r>
          </w:p>
          <w:p w14:paraId="5EFAD6AB" w14:textId="77777777" w:rsidR="00071309" w:rsidRDefault="00071309" w:rsidP="00071309">
            <w:pPr>
              <w:pStyle w:val="3-"/>
            </w:pPr>
            <w:r>
              <w:tab/>
            </w:r>
            <w:r>
              <w:tab/>
              <w:t>CloseHandle(hThread[i]);</w:t>
            </w:r>
          </w:p>
          <w:p w14:paraId="580A4D77" w14:textId="77777777" w:rsidR="00071309" w:rsidRDefault="00071309" w:rsidP="00071309">
            <w:pPr>
              <w:pStyle w:val="3-"/>
            </w:pPr>
            <w:r>
              <w:tab/>
              <w:t>}</w:t>
            </w:r>
          </w:p>
          <w:p w14:paraId="1E4AA4ED" w14:textId="77777777" w:rsidR="00071309" w:rsidRDefault="00071309" w:rsidP="00071309">
            <w:pPr>
              <w:pStyle w:val="3-"/>
            </w:pPr>
          </w:p>
          <w:p w14:paraId="30A5D1A5" w14:textId="4C51245E" w:rsidR="00071309" w:rsidRDefault="00071309" w:rsidP="00071309">
            <w:pPr>
              <w:pStyle w:val="3-"/>
            </w:pPr>
            <w:r>
              <w:rPr>
                <w:rFonts w:hint="eastAsia"/>
              </w:rPr>
              <w:tab/>
            </w:r>
            <w:r w:rsidRPr="00865715">
              <w:rPr>
                <w:rFonts w:hint="eastAsia"/>
                <w:color w:val="00B050"/>
              </w:rPr>
              <w:t>//インターロック操作を大量に実行して時間を計測</w:t>
            </w:r>
          </w:p>
          <w:p w14:paraId="64686D99" w14:textId="77777777" w:rsidR="00071309" w:rsidRDefault="00071309" w:rsidP="00071309">
            <w:pPr>
              <w:pStyle w:val="3-"/>
            </w:pPr>
            <w:r>
              <w:tab/>
              <w:t>{</w:t>
            </w:r>
          </w:p>
          <w:p w14:paraId="15416B70" w14:textId="77777777" w:rsidR="00071309" w:rsidRDefault="00071309" w:rsidP="00071309">
            <w:pPr>
              <w:pStyle w:val="3-"/>
            </w:pPr>
            <w:r>
              <w:tab/>
            </w:r>
            <w:r>
              <w:tab/>
              <w:t>LARGE_INTEGER freq;</w:t>
            </w:r>
          </w:p>
          <w:p w14:paraId="09C36DE6" w14:textId="77777777" w:rsidR="00071309" w:rsidRDefault="00071309" w:rsidP="00071309">
            <w:pPr>
              <w:pStyle w:val="3-"/>
            </w:pPr>
            <w:r>
              <w:tab/>
            </w:r>
            <w:r>
              <w:tab/>
              <w:t>QueryPerformanceFrequency(&amp;freq);</w:t>
            </w:r>
          </w:p>
          <w:p w14:paraId="295BCB9A" w14:textId="77777777" w:rsidR="00071309" w:rsidRDefault="00071309" w:rsidP="00071309">
            <w:pPr>
              <w:pStyle w:val="3-"/>
            </w:pPr>
            <w:r>
              <w:tab/>
            </w:r>
            <w:r>
              <w:tab/>
              <w:t>LARGE_INTEGER begin;</w:t>
            </w:r>
          </w:p>
          <w:p w14:paraId="419E8B84" w14:textId="77777777" w:rsidR="00071309" w:rsidRDefault="00071309" w:rsidP="00071309">
            <w:pPr>
              <w:pStyle w:val="3-"/>
            </w:pPr>
            <w:r>
              <w:tab/>
            </w:r>
            <w:r>
              <w:tab/>
              <w:t>QueryPerformanceCounter(&amp;begin);</w:t>
            </w:r>
          </w:p>
          <w:p w14:paraId="7A5B261C" w14:textId="77777777" w:rsidR="00071309" w:rsidRDefault="00071309" w:rsidP="00071309">
            <w:pPr>
              <w:pStyle w:val="3-"/>
            </w:pPr>
            <w:r>
              <w:tab/>
            </w:r>
            <w:r>
              <w:tab/>
              <w:t>static const int TEST_TIMES = 10000000;</w:t>
            </w:r>
          </w:p>
          <w:p w14:paraId="15D1F43D" w14:textId="77777777" w:rsidR="00071309" w:rsidRDefault="00071309" w:rsidP="00071309">
            <w:pPr>
              <w:pStyle w:val="3-"/>
            </w:pPr>
            <w:r>
              <w:tab/>
            </w:r>
            <w:r>
              <w:tab/>
              <w:t>s_followFinished[0] = E_PROCESS::FOLLOW_IDLE;</w:t>
            </w:r>
          </w:p>
          <w:p w14:paraId="32938993" w14:textId="77777777" w:rsidR="00071309" w:rsidRDefault="00071309" w:rsidP="00071309">
            <w:pPr>
              <w:pStyle w:val="3-"/>
            </w:pPr>
            <w:r>
              <w:tab/>
            </w:r>
            <w:r>
              <w:tab/>
              <w:t>for (int i = 0; i &lt; TEST_TIMES; ++i)</w:t>
            </w:r>
          </w:p>
          <w:p w14:paraId="611195D5" w14:textId="77777777" w:rsidR="00071309" w:rsidRDefault="00071309" w:rsidP="00071309">
            <w:pPr>
              <w:pStyle w:val="3-"/>
            </w:pPr>
            <w:r>
              <w:tab/>
            </w:r>
            <w:r>
              <w:tab/>
              <w:t>{</w:t>
            </w:r>
          </w:p>
          <w:p w14:paraId="6B5EF6B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E_PROCESS::PRIOR_RUNNING,</w:t>
            </w:r>
          </w:p>
          <w:p w14:paraId="7AADE684" w14:textId="41CAECD8"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E_PROCESS::FOLLOW_IDLE) != E_PROCESS::FOLLOW_IDLE){}</w:t>
            </w:r>
          </w:p>
          <w:p w14:paraId="20ECE2A0"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E_PROCESS::PRIOR_IDLE,</w:t>
            </w:r>
          </w:p>
          <w:p w14:paraId="7C71437F" w14:textId="2E4C6ECA"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E_PROCESS::PRIOR_RUNNING) != E_PROCESS::PRIOR_RUNNING){}</w:t>
            </w:r>
          </w:p>
          <w:p w14:paraId="454318E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E_PROCESS::FOLLOW_RUNNING,</w:t>
            </w:r>
          </w:p>
          <w:p w14:paraId="20374E8F" w14:textId="109A4093"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E_PROCESS::PRIOR_IDLE) != E_PROCESS::PRIOR_IDLE){}</w:t>
            </w:r>
          </w:p>
          <w:p w14:paraId="08ABEF91"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E_PROCESS::FOLLOW_IDLE,</w:t>
            </w:r>
          </w:p>
          <w:p w14:paraId="04CD7B53" w14:textId="579F4431"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E_PROCESS::FOLLOW_RUNNING) != E_PROCESS::FOLLOW_RUNNING){}</w:t>
            </w:r>
          </w:p>
          <w:p w14:paraId="5A00DB8B" w14:textId="77777777" w:rsidR="00071309" w:rsidRDefault="00071309" w:rsidP="00071309">
            <w:pPr>
              <w:pStyle w:val="3-"/>
            </w:pPr>
            <w:r>
              <w:tab/>
            </w:r>
            <w:r>
              <w:tab/>
              <w:t>}</w:t>
            </w:r>
          </w:p>
          <w:p w14:paraId="6DF34CC5" w14:textId="77777777" w:rsidR="00071309" w:rsidRDefault="00071309" w:rsidP="00071309">
            <w:pPr>
              <w:pStyle w:val="3-"/>
            </w:pPr>
            <w:r>
              <w:tab/>
            </w:r>
            <w:r>
              <w:tab/>
              <w:t>LARGE_INTEGER end;</w:t>
            </w:r>
          </w:p>
          <w:p w14:paraId="29D50346" w14:textId="77777777" w:rsidR="00071309" w:rsidRDefault="00071309" w:rsidP="00071309">
            <w:pPr>
              <w:pStyle w:val="3-"/>
            </w:pPr>
            <w:r>
              <w:tab/>
            </w:r>
            <w:r>
              <w:tab/>
              <w:t>QueryPerformanceCounter(&amp;end);</w:t>
            </w:r>
          </w:p>
          <w:p w14:paraId="5829C711" w14:textId="77777777" w:rsidR="00865715" w:rsidRDefault="00071309" w:rsidP="00071309">
            <w:pPr>
              <w:pStyle w:val="3-"/>
            </w:pPr>
            <w:r>
              <w:tab/>
            </w:r>
            <w:r>
              <w:tab/>
              <w:t>float duration = static_cast&lt;float&gt;(static_cast&lt;double&gt;(end.QuadPart - begin.QuadPart)</w:t>
            </w:r>
          </w:p>
          <w:p w14:paraId="6BEB68DF" w14:textId="60ABCF04" w:rsidR="00071309" w:rsidRDefault="00865715" w:rsidP="00071309">
            <w:pPr>
              <w:pStyle w:val="3-"/>
            </w:pPr>
            <w:r>
              <w:tab/>
            </w:r>
            <w:r>
              <w:tab/>
            </w:r>
            <w:r>
              <w:tab/>
            </w:r>
            <w:r>
              <w:tab/>
            </w:r>
            <w:r>
              <w:tab/>
            </w:r>
            <w:r>
              <w:tab/>
            </w:r>
            <w:r>
              <w:tab/>
            </w:r>
            <w:r>
              <w:tab/>
            </w:r>
            <w:r>
              <w:tab/>
            </w:r>
            <w:r>
              <w:tab/>
            </w:r>
            <w:r>
              <w:tab/>
            </w:r>
            <w:r>
              <w:tab/>
            </w:r>
            <w:r w:rsidR="00071309">
              <w:t xml:space="preserve"> / static_cast&lt;double&gt;(freq.QuadPart));</w:t>
            </w:r>
          </w:p>
          <w:p w14:paraId="4123280D" w14:textId="77777777" w:rsidR="00071309" w:rsidRDefault="00071309" w:rsidP="00071309">
            <w:pPr>
              <w:pStyle w:val="3-"/>
            </w:pPr>
            <w:r>
              <w:tab/>
            </w:r>
            <w:r>
              <w:tab/>
              <w:t>printf("Event * %d = %.6f sec\n", TEST_TIMES, duration);</w:t>
            </w:r>
          </w:p>
          <w:p w14:paraId="7CC44A11" w14:textId="77777777" w:rsidR="00071309" w:rsidRDefault="00071309" w:rsidP="00071309">
            <w:pPr>
              <w:pStyle w:val="3-"/>
            </w:pPr>
            <w:r>
              <w:tab/>
              <w:t>}</w:t>
            </w:r>
          </w:p>
          <w:p w14:paraId="115A7C18" w14:textId="77777777" w:rsidR="00071309" w:rsidRDefault="00071309" w:rsidP="00071309">
            <w:pPr>
              <w:pStyle w:val="3-"/>
            </w:pPr>
          </w:p>
          <w:p w14:paraId="57575964" w14:textId="77777777" w:rsidR="00071309" w:rsidRDefault="00071309" w:rsidP="00071309">
            <w:pPr>
              <w:pStyle w:val="3-"/>
            </w:pPr>
            <w:r>
              <w:tab/>
              <w:t>return EXIT_SUCCESS;</w:t>
            </w:r>
          </w:p>
          <w:p w14:paraId="02BB0251" w14:textId="085D81CD" w:rsidR="00971C80" w:rsidRPr="00DE3BF2" w:rsidRDefault="00071309" w:rsidP="00071309">
            <w:pPr>
              <w:pStyle w:val="3-"/>
            </w:pPr>
            <w:r>
              <w:t>}</w:t>
            </w:r>
          </w:p>
        </w:tc>
      </w:tr>
    </w:tbl>
    <w:p w14:paraId="547ECB2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1D93C3B7" w14:textId="77777777" w:rsidTr="00874659">
        <w:tc>
          <w:tcPr>
            <w:tcW w:w="8494" w:type="dxa"/>
          </w:tcPr>
          <w:p w14:paraId="225DDF7F" w14:textId="77777777" w:rsidR="00071309" w:rsidRPr="00071309" w:rsidRDefault="00071309" w:rsidP="00071309">
            <w:pPr>
              <w:pStyle w:val="3-"/>
              <w:rPr>
                <w:color w:val="auto"/>
              </w:rPr>
            </w:pPr>
            <w:r w:rsidRPr="00071309">
              <w:rPr>
                <w:rFonts w:hint="eastAsia"/>
                <w:color w:val="auto"/>
              </w:rPr>
              <w:t>- begin:(P)先行 -</w:t>
            </w:r>
          </w:p>
          <w:p w14:paraId="0653CCDA" w14:textId="77777777" w:rsidR="00071309" w:rsidRPr="00071309" w:rsidRDefault="00071309" w:rsidP="00071309">
            <w:pPr>
              <w:pStyle w:val="3-"/>
              <w:rPr>
                <w:color w:val="auto"/>
              </w:rPr>
            </w:pPr>
            <w:r w:rsidRPr="00071309">
              <w:rPr>
                <w:rFonts w:hint="eastAsia"/>
                <w:color w:val="auto"/>
              </w:rPr>
              <w:t>- begin:(F)[1]後続02 -</w:t>
            </w:r>
          </w:p>
          <w:p w14:paraId="57E68622" w14:textId="77777777" w:rsidR="00071309" w:rsidRPr="00071309" w:rsidRDefault="00071309" w:rsidP="00071309">
            <w:pPr>
              <w:pStyle w:val="3-"/>
              <w:rPr>
                <w:color w:val="auto"/>
              </w:rPr>
            </w:pPr>
            <w:r w:rsidRPr="00071309">
              <w:rPr>
                <w:rFonts w:hint="eastAsia"/>
                <w:color w:val="auto"/>
              </w:rPr>
              <w:t>- begin:(F)[0]後続01 -</w:t>
            </w:r>
          </w:p>
          <w:p w14:paraId="41B4B65F" w14:textId="77777777" w:rsidR="00071309" w:rsidRPr="00071309" w:rsidRDefault="00071309" w:rsidP="00071309">
            <w:pPr>
              <w:pStyle w:val="3-"/>
              <w:rPr>
                <w:color w:val="auto"/>
              </w:rPr>
            </w:pPr>
            <w:r w:rsidRPr="00071309">
              <w:rPr>
                <w:rFonts w:hint="eastAsia"/>
                <w:color w:val="auto"/>
              </w:rPr>
              <w:t>- begin:(F)[2]後続03 -</w:t>
            </w:r>
          </w:p>
          <w:p w14:paraId="4CC52331" w14:textId="77777777" w:rsidR="00071309" w:rsidRPr="00071309" w:rsidRDefault="00071309" w:rsidP="00071309">
            <w:pPr>
              <w:pStyle w:val="3-"/>
              <w:rPr>
                <w:color w:val="auto"/>
              </w:rPr>
            </w:pPr>
            <w:r w:rsidRPr="00071309">
              <w:rPr>
                <w:rFonts w:hint="eastAsia"/>
                <w:color w:val="auto"/>
              </w:rPr>
              <w:t>- begin:(F)[3]後続04 -</w:t>
            </w:r>
          </w:p>
          <w:p w14:paraId="41E3EFFC" w14:textId="77777777" w:rsidR="00071309" w:rsidRPr="00071309" w:rsidRDefault="00071309" w:rsidP="00071309">
            <w:pPr>
              <w:pStyle w:val="3-"/>
              <w:rPr>
                <w:color w:val="auto"/>
              </w:rPr>
            </w:pPr>
            <w:r w:rsidRPr="00071309">
              <w:rPr>
                <w:rFonts w:hint="eastAsia"/>
                <w:color w:val="auto"/>
              </w:rPr>
              <w:t>- begin:(F)[4]後続05 -</w:t>
            </w:r>
          </w:p>
          <w:p w14:paraId="607A6093" w14:textId="406BE9ED" w:rsidR="00071309" w:rsidRPr="00071309" w:rsidRDefault="00071309" w:rsidP="00071309">
            <w:pPr>
              <w:pStyle w:val="3-"/>
              <w:rPr>
                <w:color w:val="auto"/>
              </w:rPr>
            </w:pPr>
            <w:r w:rsidRPr="00071309">
              <w:rPr>
                <w:rFonts w:hint="eastAsia"/>
                <w:color w:val="auto"/>
              </w:rPr>
              <w:t>(P)先行: [BEFORE] commonData=0, tlsData=0</w:t>
            </w:r>
            <w:r w:rsidR="00865715">
              <w:rPr>
                <w:color w:val="auto"/>
              </w:rPr>
              <w:tab/>
            </w:r>
            <w:r w:rsidR="00865715">
              <w:rPr>
                <w:color w:val="auto"/>
              </w:rPr>
              <w:tab/>
            </w:r>
            <w:r w:rsidR="00865715" w:rsidRPr="00DF2682">
              <w:rPr>
                <w:rFonts w:hint="eastAsia"/>
                <w:color w:val="FF0000"/>
              </w:rPr>
              <w:t>←先行スレッドが処理を開始</w:t>
            </w:r>
          </w:p>
          <w:p w14:paraId="51D7D2EC" w14:textId="6E51FE99" w:rsidR="00071309" w:rsidRPr="00071309" w:rsidRDefault="00071309" w:rsidP="00071309">
            <w:pPr>
              <w:pStyle w:val="3-"/>
              <w:rPr>
                <w:color w:val="auto"/>
              </w:rPr>
            </w:pPr>
            <w:r w:rsidRPr="00071309">
              <w:rPr>
                <w:rFonts w:hint="eastAsia"/>
                <w:color w:val="auto"/>
              </w:rPr>
              <w:t>(P)先行: [AFTER]  commonData=1, tlsData=1</w:t>
            </w:r>
            <w:r w:rsidR="00865715">
              <w:rPr>
                <w:color w:val="auto"/>
              </w:rPr>
              <w:tab/>
            </w:r>
            <w:r w:rsidR="00865715">
              <w:rPr>
                <w:color w:val="auto"/>
              </w:rPr>
              <w:tab/>
              <w:t xml:space="preserve">　</w:t>
            </w:r>
            <w:r w:rsidR="00865715" w:rsidRPr="00DF2682">
              <w:rPr>
                <w:color w:val="FF0000"/>
              </w:rPr>
              <w:t>（後続スレッドは、スレッド</w:t>
            </w:r>
            <w:r w:rsidR="00865715">
              <w:rPr>
                <w:color w:val="FF0000"/>
              </w:rPr>
              <w:t>開始</w:t>
            </w:r>
            <w:r w:rsidR="00865715" w:rsidRPr="00DF2682">
              <w:rPr>
                <w:color w:val="FF0000"/>
              </w:rPr>
              <w:t>時から先行スレッドの</w:t>
            </w:r>
            <w:r w:rsidR="00865715">
              <w:rPr>
                <w:rFonts w:hint="eastAsia"/>
                <w:color w:val="FF0000"/>
              </w:rPr>
              <w:t>処理</w:t>
            </w:r>
            <w:r w:rsidR="00865715" w:rsidRPr="00DF2682">
              <w:rPr>
                <w:color w:val="FF0000"/>
              </w:rPr>
              <w:t>終了を待機）</w:t>
            </w:r>
          </w:p>
          <w:p w14:paraId="5FC39AAC" w14:textId="7D32EA9F" w:rsidR="00071309" w:rsidRPr="00071309" w:rsidRDefault="00071309" w:rsidP="00071309">
            <w:pPr>
              <w:pStyle w:val="3-"/>
              <w:rPr>
                <w:color w:val="auto"/>
              </w:rPr>
            </w:pPr>
            <w:r w:rsidRPr="00071309">
              <w:rPr>
                <w:rFonts w:hint="eastAsia"/>
                <w:color w:val="auto"/>
              </w:rPr>
              <w:t>(F)[3]後続04: [BEFORE] commonData=1, tlsData=0</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終了すると、後続スレッドが一斉スタート</w:t>
            </w:r>
          </w:p>
          <w:p w14:paraId="6E11AABF" w14:textId="77777777" w:rsidR="00071309" w:rsidRPr="00071309" w:rsidRDefault="00071309" w:rsidP="00071309">
            <w:pPr>
              <w:pStyle w:val="3-"/>
              <w:rPr>
                <w:color w:val="auto"/>
              </w:rPr>
            </w:pPr>
            <w:r w:rsidRPr="00071309">
              <w:rPr>
                <w:rFonts w:hint="eastAsia"/>
                <w:color w:val="auto"/>
              </w:rPr>
              <w:t>(F)[1]後続02: [BEFORE] commonData=1, tlsData=0</w:t>
            </w:r>
          </w:p>
          <w:p w14:paraId="36D061AA" w14:textId="77777777" w:rsidR="00071309" w:rsidRPr="00071309" w:rsidRDefault="00071309" w:rsidP="00071309">
            <w:pPr>
              <w:pStyle w:val="3-"/>
              <w:rPr>
                <w:color w:val="auto"/>
              </w:rPr>
            </w:pPr>
            <w:r w:rsidRPr="00071309">
              <w:rPr>
                <w:rFonts w:hint="eastAsia"/>
                <w:color w:val="auto"/>
              </w:rPr>
              <w:t>(F)[2]後続03: [BEFORE] commonData=1, tlsData=0</w:t>
            </w:r>
          </w:p>
          <w:p w14:paraId="733F8F65" w14:textId="77777777" w:rsidR="00071309" w:rsidRPr="00071309" w:rsidRDefault="00071309" w:rsidP="00071309">
            <w:pPr>
              <w:pStyle w:val="3-"/>
              <w:rPr>
                <w:color w:val="auto"/>
              </w:rPr>
            </w:pPr>
            <w:r w:rsidRPr="00071309">
              <w:rPr>
                <w:rFonts w:hint="eastAsia"/>
                <w:color w:val="auto"/>
              </w:rPr>
              <w:t>(F)[4]後続05: [BEFORE] commonData=1, tlsData=0</w:t>
            </w:r>
          </w:p>
          <w:p w14:paraId="686D1152" w14:textId="77777777" w:rsidR="00071309" w:rsidRPr="00071309" w:rsidRDefault="00071309" w:rsidP="00071309">
            <w:pPr>
              <w:pStyle w:val="3-"/>
              <w:rPr>
                <w:color w:val="auto"/>
              </w:rPr>
            </w:pPr>
            <w:r w:rsidRPr="00071309">
              <w:rPr>
                <w:rFonts w:hint="eastAsia"/>
                <w:color w:val="auto"/>
              </w:rPr>
              <w:t>(F)[0]後続01: [BEFORE] commonData=1, tlsData=0</w:t>
            </w:r>
          </w:p>
          <w:p w14:paraId="3B3E6BE7" w14:textId="77777777" w:rsidR="00071309" w:rsidRPr="00071309" w:rsidRDefault="00071309" w:rsidP="00071309">
            <w:pPr>
              <w:pStyle w:val="3-"/>
              <w:rPr>
                <w:color w:val="auto"/>
              </w:rPr>
            </w:pPr>
            <w:r w:rsidRPr="00071309">
              <w:rPr>
                <w:rFonts w:hint="eastAsia"/>
                <w:color w:val="auto"/>
              </w:rPr>
              <w:t>(F)[1]後続02: [AFTER]  commonData=1, tlsData=1</w:t>
            </w:r>
          </w:p>
          <w:p w14:paraId="64BE5315" w14:textId="77777777" w:rsidR="00071309" w:rsidRPr="00071309" w:rsidRDefault="00071309" w:rsidP="00071309">
            <w:pPr>
              <w:pStyle w:val="3-"/>
              <w:rPr>
                <w:color w:val="auto"/>
              </w:rPr>
            </w:pPr>
            <w:r w:rsidRPr="00071309">
              <w:rPr>
                <w:rFonts w:hint="eastAsia"/>
                <w:color w:val="auto"/>
              </w:rPr>
              <w:t>(F)[0]後続01: [AFTER]  commonData=1, tlsData=1</w:t>
            </w:r>
          </w:p>
          <w:p w14:paraId="7486487C" w14:textId="77777777" w:rsidR="00071309" w:rsidRPr="00071309" w:rsidRDefault="00071309" w:rsidP="00071309">
            <w:pPr>
              <w:pStyle w:val="3-"/>
              <w:rPr>
                <w:color w:val="auto"/>
              </w:rPr>
            </w:pPr>
            <w:r w:rsidRPr="00071309">
              <w:rPr>
                <w:rFonts w:hint="eastAsia"/>
                <w:color w:val="auto"/>
              </w:rPr>
              <w:t>(F)[4]後続05: [AFTER]  commonData=1, tlsData=1</w:t>
            </w:r>
          </w:p>
          <w:p w14:paraId="5E97A08D" w14:textId="77777777" w:rsidR="00071309" w:rsidRPr="00071309" w:rsidRDefault="00071309" w:rsidP="00071309">
            <w:pPr>
              <w:pStyle w:val="3-"/>
              <w:rPr>
                <w:color w:val="auto"/>
              </w:rPr>
            </w:pPr>
            <w:r w:rsidRPr="00071309">
              <w:rPr>
                <w:rFonts w:hint="eastAsia"/>
                <w:color w:val="auto"/>
              </w:rPr>
              <w:t>(F)[2]後続03: [AFTER]  commonData=1, tlsData=1</w:t>
            </w:r>
          </w:p>
          <w:p w14:paraId="79F72373" w14:textId="77777777" w:rsidR="00071309" w:rsidRPr="00071309" w:rsidRDefault="00071309" w:rsidP="00071309">
            <w:pPr>
              <w:pStyle w:val="3-"/>
              <w:rPr>
                <w:color w:val="auto"/>
              </w:rPr>
            </w:pPr>
            <w:r w:rsidRPr="00071309">
              <w:rPr>
                <w:rFonts w:hint="eastAsia"/>
                <w:color w:val="auto"/>
              </w:rPr>
              <w:t>(F)[3]後続04: [AFTER]  commonData=1, tlsData=1</w:t>
            </w:r>
          </w:p>
          <w:p w14:paraId="1917F801" w14:textId="08DF06CF" w:rsidR="00071309" w:rsidRPr="00071309" w:rsidRDefault="00071309" w:rsidP="00071309">
            <w:pPr>
              <w:pStyle w:val="3-"/>
              <w:rPr>
                <w:color w:val="auto"/>
              </w:rPr>
            </w:pPr>
            <w:r w:rsidRPr="00071309">
              <w:rPr>
                <w:rFonts w:hint="eastAsia"/>
                <w:color w:val="auto"/>
              </w:rPr>
              <w:t>(P)先行: [BEFORE] commonData=1, tlsData=1</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791F057" w14:textId="77777777" w:rsidR="00071309" w:rsidRPr="00071309" w:rsidRDefault="00071309" w:rsidP="00071309">
            <w:pPr>
              <w:pStyle w:val="3-"/>
              <w:rPr>
                <w:color w:val="auto"/>
              </w:rPr>
            </w:pPr>
            <w:r w:rsidRPr="00071309">
              <w:rPr>
                <w:rFonts w:hint="eastAsia"/>
                <w:color w:val="auto"/>
              </w:rPr>
              <w:t>(P)先行: [AFTER]  commonData=2, tlsData=2</w:t>
            </w:r>
          </w:p>
          <w:p w14:paraId="44BE195D" w14:textId="74B816C9" w:rsidR="00071309" w:rsidRPr="00071309" w:rsidRDefault="00071309" w:rsidP="00071309">
            <w:pPr>
              <w:pStyle w:val="3-"/>
              <w:rPr>
                <w:color w:val="auto"/>
              </w:rPr>
            </w:pPr>
            <w:r w:rsidRPr="00071309">
              <w:rPr>
                <w:rFonts w:hint="eastAsia"/>
                <w:color w:val="auto"/>
              </w:rPr>
              <w:lastRenderedPageBreak/>
              <w:t>(F)[2]後続03: [BEFORE] commonData=2, tlsData=1</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4BDFE3DE" w14:textId="77777777" w:rsidR="00071309" w:rsidRPr="00071309" w:rsidRDefault="00071309" w:rsidP="00071309">
            <w:pPr>
              <w:pStyle w:val="3-"/>
              <w:rPr>
                <w:color w:val="auto"/>
              </w:rPr>
            </w:pPr>
            <w:r w:rsidRPr="00071309">
              <w:rPr>
                <w:rFonts w:hint="eastAsia"/>
                <w:color w:val="auto"/>
              </w:rPr>
              <w:t>(F)[1]後続02: [BEFORE] commonData=2, tlsData=1</w:t>
            </w:r>
          </w:p>
          <w:p w14:paraId="6735A8BE" w14:textId="77777777" w:rsidR="00071309" w:rsidRPr="00071309" w:rsidRDefault="00071309" w:rsidP="00071309">
            <w:pPr>
              <w:pStyle w:val="3-"/>
              <w:rPr>
                <w:color w:val="auto"/>
              </w:rPr>
            </w:pPr>
            <w:r w:rsidRPr="00071309">
              <w:rPr>
                <w:rFonts w:hint="eastAsia"/>
                <w:color w:val="auto"/>
              </w:rPr>
              <w:t>(F)[4]後続05: [BEFORE] commonData=2, tlsData=1</w:t>
            </w:r>
          </w:p>
          <w:p w14:paraId="10976CD9" w14:textId="77777777" w:rsidR="00071309" w:rsidRPr="00071309" w:rsidRDefault="00071309" w:rsidP="00071309">
            <w:pPr>
              <w:pStyle w:val="3-"/>
              <w:rPr>
                <w:color w:val="auto"/>
              </w:rPr>
            </w:pPr>
            <w:r w:rsidRPr="00071309">
              <w:rPr>
                <w:rFonts w:hint="eastAsia"/>
                <w:color w:val="auto"/>
              </w:rPr>
              <w:t>(F)[3]後続04: [BEFORE] commonData=2, tlsData=1</w:t>
            </w:r>
          </w:p>
          <w:p w14:paraId="1C3782EC" w14:textId="77777777" w:rsidR="00071309" w:rsidRPr="00071309" w:rsidRDefault="00071309" w:rsidP="00071309">
            <w:pPr>
              <w:pStyle w:val="3-"/>
              <w:rPr>
                <w:color w:val="auto"/>
              </w:rPr>
            </w:pPr>
            <w:r w:rsidRPr="00071309">
              <w:rPr>
                <w:rFonts w:hint="eastAsia"/>
                <w:color w:val="auto"/>
              </w:rPr>
              <w:t>(F)[0]後続01: [BEFORE] commonData=2, tlsData=1</w:t>
            </w:r>
          </w:p>
          <w:p w14:paraId="18A65328" w14:textId="77777777" w:rsidR="00071309" w:rsidRPr="00071309" w:rsidRDefault="00071309" w:rsidP="00071309">
            <w:pPr>
              <w:pStyle w:val="3-"/>
              <w:rPr>
                <w:color w:val="auto"/>
              </w:rPr>
            </w:pPr>
            <w:r w:rsidRPr="00071309">
              <w:rPr>
                <w:rFonts w:hint="eastAsia"/>
                <w:color w:val="auto"/>
              </w:rPr>
              <w:t>(F)[4]後続05: [AFTER]  commonData=2, tlsData=2</w:t>
            </w:r>
          </w:p>
          <w:p w14:paraId="3FD0DA95" w14:textId="77777777" w:rsidR="00071309" w:rsidRPr="00071309" w:rsidRDefault="00071309" w:rsidP="00071309">
            <w:pPr>
              <w:pStyle w:val="3-"/>
              <w:rPr>
                <w:color w:val="auto"/>
              </w:rPr>
            </w:pPr>
            <w:r w:rsidRPr="00071309">
              <w:rPr>
                <w:rFonts w:hint="eastAsia"/>
                <w:color w:val="auto"/>
              </w:rPr>
              <w:t>(F)[3]後続04: [AFTER]  commonData=2, tlsData=2</w:t>
            </w:r>
          </w:p>
          <w:p w14:paraId="4A5E50AF" w14:textId="77777777" w:rsidR="00071309" w:rsidRPr="00071309" w:rsidRDefault="00071309" w:rsidP="00071309">
            <w:pPr>
              <w:pStyle w:val="3-"/>
              <w:rPr>
                <w:color w:val="auto"/>
              </w:rPr>
            </w:pPr>
            <w:r w:rsidRPr="00071309">
              <w:rPr>
                <w:rFonts w:hint="eastAsia"/>
                <w:color w:val="auto"/>
              </w:rPr>
              <w:t>(F)[2]後続03: [AFTER]  commonData=2, tlsData=2</w:t>
            </w:r>
          </w:p>
          <w:p w14:paraId="1F4A1926" w14:textId="77777777" w:rsidR="00071309" w:rsidRPr="00071309" w:rsidRDefault="00071309" w:rsidP="00071309">
            <w:pPr>
              <w:pStyle w:val="3-"/>
              <w:rPr>
                <w:color w:val="auto"/>
              </w:rPr>
            </w:pPr>
            <w:r w:rsidRPr="00071309">
              <w:rPr>
                <w:rFonts w:hint="eastAsia"/>
                <w:color w:val="auto"/>
              </w:rPr>
              <w:t>(F)[1]後続02: [AFTER]  commonData=2, tlsData=2</w:t>
            </w:r>
          </w:p>
          <w:p w14:paraId="78B39CE5" w14:textId="77777777" w:rsidR="00071309" w:rsidRPr="00071309" w:rsidRDefault="00071309" w:rsidP="00071309">
            <w:pPr>
              <w:pStyle w:val="3-"/>
              <w:rPr>
                <w:color w:val="auto"/>
              </w:rPr>
            </w:pPr>
            <w:r w:rsidRPr="00071309">
              <w:rPr>
                <w:rFonts w:hint="eastAsia"/>
                <w:color w:val="auto"/>
              </w:rPr>
              <w:t>(F)[0]後続01: [AFTER]  commonData=2, tlsData=2</w:t>
            </w:r>
          </w:p>
          <w:p w14:paraId="1D96F215" w14:textId="6587766C" w:rsidR="00071309" w:rsidRPr="00071309" w:rsidRDefault="00071309" w:rsidP="00071309">
            <w:pPr>
              <w:pStyle w:val="3-"/>
              <w:rPr>
                <w:color w:val="auto"/>
              </w:rPr>
            </w:pPr>
            <w:r w:rsidRPr="00071309">
              <w:rPr>
                <w:rFonts w:hint="eastAsia"/>
                <w:color w:val="auto"/>
              </w:rPr>
              <w:t>(P)先行: [BEFORE] commonData=2, tlsData=2</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2D1D0E4" w14:textId="77777777" w:rsidR="00071309" w:rsidRPr="00071309" w:rsidRDefault="00071309" w:rsidP="00071309">
            <w:pPr>
              <w:pStyle w:val="3-"/>
              <w:rPr>
                <w:color w:val="auto"/>
              </w:rPr>
            </w:pPr>
            <w:r w:rsidRPr="00071309">
              <w:rPr>
                <w:rFonts w:hint="eastAsia"/>
                <w:color w:val="auto"/>
              </w:rPr>
              <w:t>(P)先行: [AFTER]  commonData=3, tlsData=3</w:t>
            </w:r>
          </w:p>
          <w:p w14:paraId="06479CB0" w14:textId="52EDD5D2" w:rsidR="00071309" w:rsidRPr="00071309" w:rsidRDefault="00071309" w:rsidP="00071309">
            <w:pPr>
              <w:pStyle w:val="3-"/>
              <w:rPr>
                <w:color w:val="auto"/>
              </w:rPr>
            </w:pPr>
            <w:r w:rsidRPr="00071309">
              <w:rPr>
                <w:rFonts w:hint="eastAsia"/>
                <w:color w:val="auto"/>
              </w:rPr>
              <w:t>(F)[3]後続04: [BEFORE] commonData=3, tlsData=2</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0452C7F6" w14:textId="77777777" w:rsidR="00071309" w:rsidRPr="00071309" w:rsidRDefault="00071309" w:rsidP="00071309">
            <w:pPr>
              <w:pStyle w:val="3-"/>
              <w:rPr>
                <w:color w:val="auto"/>
              </w:rPr>
            </w:pPr>
            <w:r w:rsidRPr="00071309">
              <w:rPr>
                <w:rFonts w:hint="eastAsia"/>
                <w:color w:val="auto"/>
              </w:rPr>
              <w:t>(F)[1]後続02: [BEFORE] commonData=3, tlsData=2</w:t>
            </w:r>
          </w:p>
          <w:p w14:paraId="76CDC86F" w14:textId="77777777" w:rsidR="00071309" w:rsidRPr="00071309" w:rsidRDefault="00071309" w:rsidP="00071309">
            <w:pPr>
              <w:pStyle w:val="3-"/>
              <w:rPr>
                <w:color w:val="auto"/>
              </w:rPr>
            </w:pPr>
            <w:r w:rsidRPr="00071309">
              <w:rPr>
                <w:rFonts w:hint="eastAsia"/>
                <w:color w:val="auto"/>
              </w:rPr>
              <w:t>(F)[0]後続01: [BEFORE] commonData=3, tlsData=2</w:t>
            </w:r>
          </w:p>
          <w:p w14:paraId="4F8F40A3" w14:textId="77777777" w:rsidR="00071309" w:rsidRPr="00071309" w:rsidRDefault="00071309" w:rsidP="00071309">
            <w:pPr>
              <w:pStyle w:val="3-"/>
              <w:rPr>
                <w:color w:val="auto"/>
              </w:rPr>
            </w:pPr>
            <w:r w:rsidRPr="00071309">
              <w:rPr>
                <w:rFonts w:hint="eastAsia"/>
                <w:color w:val="auto"/>
              </w:rPr>
              <w:t>(F)[4]後続05: [BEFORE] commonData=3, tlsData=2</w:t>
            </w:r>
          </w:p>
          <w:p w14:paraId="45AF7FDC" w14:textId="77777777" w:rsidR="00071309" w:rsidRPr="00071309" w:rsidRDefault="00071309" w:rsidP="00071309">
            <w:pPr>
              <w:pStyle w:val="3-"/>
              <w:rPr>
                <w:color w:val="auto"/>
              </w:rPr>
            </w:pPr>
            <w:r w:rsidRPr="00071309">
              <w:rPr>
                <w:rFonts w:hint="eastAsia"/>
                <w:color w:val="auto"/>
              </w:rPr>
              <w:t>(F)[2]後続03: [BEFORE] commonData=3, tlsData=2</w:t>
            </w:r>
          </w:p>
          <w:p w14:paraId="78C9022B" w14:textId="77777777" w:rsidR="00071309" w:rsidRPr="00071309" w:rsidRDefault="00071309" w:rsidP="00071309">
            <w:pPr>
              <w:pStyle w:val="3-"/>
              <w:rPr>
                <w:color w:val="auto"/>
              </w:rPr>
            </w:pPr>
            <w:r w:rsidRPr="00071309">
              <w:rPr>
                <w:rFonts w:hint="eastAsia"/>
                <w:color w:val="auto"/>
              </w:rPr>
              <w:t>(F)[4]後続05: [AFTER]  commonData=3, tlsData=3</w:t>
            </w:r>
          </w:p>
          <w:p w14:paraId="5265375D" w14:textId="77777777" w:rsidR="00071309" w:rsidRPr="00071309" w:rsidRDefault="00071309" w:rsidP="00071309">
            <w:pPr>
              <w:pStyle w:val="3-"/>
              <w:rPr>
                <w:color w:val="auto"/>
              </w:rPr>
            </w:pPr>
            <w:r w:rsidRPr="00071309">
              <w:rPr>
                <w:rFonts w:hint="eastAsia"/>
                <w:color w:val="auto"/>
              </w:rPr>
              <w:t>(F)[0]後続01: [AFTER]  commonData=3, tlsData=3</w:t>
            </w:r>
          </w:p>
          <w:p w14:paraId="1009BB7C" w14:textId="77777777" w:rsidR="00071309" w:rsidRPr="00071309" w:rsidRDefault="00071309" w:rsidP="00071309">
            <w:pPr>
              <w:pStyle w:val="3-"/>
              <w:rPr>
                <w:color w:val="auto"/>
              </w:rPr>
            </w:pPr>
            <w:r w:rsidRPr="00071309">
              <w:rPr>
                <w:rFonts w:hint="eastAsia"/>
                <w:color w:val="auto"/>
              </w:rPr>
              <w:t>(F)[1]後続02: [AFTER]  commonData=3, tlsData=3</w:t>
            </w:r>
          </w:p>
          <w:p w14:paraId="606A4F93" w14:textId="77777777" w:rsidR="00071309" w:rsidRPr="00071309" w:rsidRDefault="00071309" w:rsidP="00071309">
            <w:pPr>
              <w:pStyle w:val="3-"/>
              <w:rPr>
                <w:color w:val="auto"/>
              </w:rPr>
            </w:pPr>
            <w:r w:rsidRPr="00071309">
              <w:rPr>
                <w:rFonts w:hint="eastAsia"/>
                <w:color w:val="auto"/>
              </w:rPr>
              <w:t>(F)[2]後続03: [AFTER]  commonData=3, tlsData=3</w:t>
            </w:r>
          </w:p>
          <w:p w14:paraId="697B97D6" w14:textId="77777777" w:rsidR="00071309" w:rsidRPr="00071309" w:rsidRDefault="00071309" w:rsidP="00071309">
            <w:pPr>
              <w:pStyle w:val="3-"/>
              <w:rPr>
                <w:color w:val="auto"/>
              </w:rPr>
            </w:pPr>
            <w:r w:rsidRPr="00071309">
              <w:rPr>
                <w:rFonts w:hint="eastAsia"/>
                <w:color w:val="auto"/>
              </w:rPr>
              <w:t>(F)[3]後続04: [AFTER]  commonData=3, tlsData=3</w:t>
            </w:r>
          </w:p>
          <w:p w14:paraId="457CD9FD" w14:textId="6A832664" w:rsidR="00071309" w:rsidRPr="00071309" w:rsidRDefault="00071309" w:rsidP="00071309">
            <w:pPr>
              <w:pStyle w:val="3-"/>
              <w:rPr>
                <w:color w:val="auto"/>
              </w:rPr>
            </w:pPr>
            <w:r w:rsidRPr="00071309">
              <w:rPr>
                <w:rFonts w:hint="eastAsia"/>
                <w:color w:val="auto"/>
              </w:rPr>
              <w:t>(P)先行: [QUIT]</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sidRPr="00DF2682">
              <w:rPr>
                <w:rFonts w:hint="eastAsia"/>
                <w:color w:val="FF0000"/>
              </w:rPr>
              <w:t>←先行スレッド終了</w:t>
            </w:r>
          </w:p>
          <w:p w14:paraId="61C3924E" w14:textId="3D9D1910" w:rsidR="00071309" w:rsidRPr="00071309" w:rsidRDefault="00071309" w:rsidP="00071309">
            <w:pPr>
              <w:pStyle w:val="3-"/>
              <w:rPr>
                <w:color w:val="auto"/>
              </w:rPr>
            </w:pPr>
            <w:r w:rsidRPr="00071309">
              <w:rPr>
                <w:rFonts w:hint="eastAsia"/>
                <w:color w:val="auto"/>
              </w:rPr>
              <w:t>- end:(P)先行 -</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p>
          <w:p w14:paraId="26D09A8C" w14:textId="1CF3633E" w:rsidR="00071309" w:rsidRPr="00071309" w:rsidRDefault="00071309" w:rsidP="00071309">
            <w:pPr>
              <w:pStyle w:val="3-"/>
              <w:rPr>
                <w:color w:val="auto"/>
              </w:rPr>
            </w:pPr>
            <w:r w:rsidRPr="00071309">
              <w:rPr>
                <w:rFonts w:hint="eastAsia"/>
                <w:color w:val="auto"/>
              </w:rPr>
              <w:t>(F)[2]後続03: [QUIT]</w:t>
            </w:r>
            <w:r w:rsidR="00881DDA">
              <w:rPr>
                <w:color w:val="auto"/>
              </w:rPr>
              <w:tab/>
            </w:r>
            <w:r w:rsidR="00881DDA">
              <w:rPr>
                <w:color w:val="auto"/>
              </w:rPr>
              <w:tab/>
            </w:r>
            <w:r w:rsidR="00881DDA">
              <w:rPr>
                <w:color w:val="auto"/>
              </w:rPr>
              <w:tab/>
            </w:r>
            <w:r w:rsidR="00881DDA">
              <w:rPr>
                <w:color w:val="auto"/>
              </w:rPr>
              <w:tab/>
            </w:r>
            <w:r w:rsidR="00881DDA">
              <w:rPr>
                <w:color w:val="auto"/>
              </w:rPr>
              <w:tab/>
            </w:r>
            <w:r w:rsidR="00881DDA" w:rsidRPr="004A7B47">
              <w:rPr>
                <w:color w:val="FF0000"/>
              </w:rPr>
              <w:t>←先行スレッドの終了に反応して後続スレッド</w:t>
            </w:r>
            <w:r w:rsidR="00881DDA">
              <w:rPr>
                <w:rFonts w:hint="eastAsia"/>
                <w:color w:val="FF0000"/>
              </w:rPr>
              <w:t>も</w:t>
            </w:r>
            <w:r w:rsidR="00881DDA" w:rsidRPr="004A7B47">
              <w:rPr>
                <w:color w:val="FF0000"/>
              </w:rPr>
              <w:t>終了</w:t>
            </w:r>
          </w:p>
          <w:p w14:paraId="2BC5A907" w14:textId="77777777" w:rsidR="00071309" w:rsidRPr="00071309" w:rsidRDefault="00071309" w:rsidP="00071309">
            <w:pPr>
              <w:pStyle w:val="3-"/>
              <w:rPr>
                <w:color w:val="auto"/>
              </w:rPr>
            </w:pPr>
            <w:r w:rsidRPr="00071309">
              <w:rPr>
                <w:rFonts w:hint="eastAsia"/>
                <w:color w:val="auto"/>
              </w:rPr>
              <w:t>(F)[3]後続04: [QUIT]</w:t>
            </w:r>
          </w:p>
          <w:p w14:paraId="58F245E9" w14:textId="77777777" w:rsidR="00071309" w:rsidRPr="00071309" w:rsidRDefault="00071309" w:rsidP="00071309">
            <w:pPr>
              <w:pStyle w:val="3-"/>
              <w:rPr>
                <w:color w:val="auto"/>
              </w:rPr>
            </w:pPr>
            <w:r w:rsidRPr="00071309">
              <w:rPr>
                <w:rFonts w:hint="eastAsia"/>
                <w:color w:val="auto"/>
              </w:rPr>
              <w:t>- end:(F)[2]後続03 -</w:t>
            </w:r>
          </w:p>
          <w:p w14:paraId="6170E9B6" w14:textId="77777777" w:rsidR="00071309" w:rsidRPr="00071309" w:rsidRDefault="00071309" w:rsidP="00071309">
            <w:pPr>
              <w:pStyle w:val="3-"/>
              <w:rPr>
                <w:color w:val="auto"/>
              </w:rPr>
            </w:pPr>
            <w:r w:rsidRPr="00071309">
              <w:rPr>
                <w:rFonts w:hint="eastAsia"/>
                <w:color w:val="auto"/>
              </w:rPr>
              <w:t>- end:(F)[3]後続04 -</w:t>
            </w:r>
          </w:p>
          <w:p w14:paraId="43C2E4CD" w14:textId="77777777" w:rsidR="00071309" w:rsidRPr="00071309" w:rsidRDefault="00071309" w:rsidP="00071309">
            <w:pPr>
              <w:pStyle w:val="3-"/>
              <w:rPr>
                <w:color w:val="auto"/>
              </w:rPr>
            </w:pPr>
            <w:r w:rsidRPr="00071309">
              <w:rPr>
                <w:rFonts w:hint="eastAsia"/>
                <w:color w:val="auto"/>
              </w:rPr>
              <w:t>(F)[1]後続02: [QUIT]</w:t>
            </w:r>
          </w:p>
          <w:p w14:paraId="26D065B7" w14:textId="77777777" w:rsidR="00071309" w:rsidRPr="00071309" w:rsidRDefault="00071309" w:rsidP="00071309">
            <w:pPr>
              <w:pStyle w:val="3-"/>
              <w:rPr>
                <w:color w:val="auto"/>
              </w:rPr>
            </w:pPr>
            <w:r w:rsidRPr="00071309">
              <w:rPr>
                <w:rFonts w:hint="eastAsia"/>
                <w:color w:val="auto"/>
              </w:rPr>
              <w:t>(F)[0]後続01: [QUIT]</w:t>
            </w:r>
          </w:p>
          <w:p w14:paraId="23DADDC5" w14:textId="77777777" w:rsidR="00071309" w:rsidRPr="00071309" w:rsidRDefault="00071309" w:rsidP="00071309">
            <w:pPr>
              <w:pStyle w:val="3-"/>
              <w:rPr>
                <w:color w:val="auto"/>
              </w:rPr>
            </w:pPr>
            <w:r w:rsidRPr="00071309">
              <w:rPr>
                <w:rFonts w:hint="eastAsia"/>
                <w:color w:val="auto"/>
              </w:rPr>
              <w:t>(F)[4]後続05: [QUIT]</w:t>
            </w:r>
          </w:p>
          <w:p w14:paraId="1E7AA290" w14:textId="77777777" w:rsidR="00071309" w:rsidRPr="00071309" w:rsidRDefault="00071309" w:rsidP="00071309">
            <w:pPr>
              <w:pStyle w:val="3-"/>
              <w:rPr>
                <w:color w:val="auto"/>
              </w:rPr>
            </w:pPr>
            <w:r w:rsidRPr="00071309">
              <w:rPr>
                <w:rFonts w:hint="eastAsia"/>
                <w:color w:val="auto"/>
              </w:rPr>
              <w:t>- end:(F)[0]後続01 -</w:t>
            </w:r>
          </w:p>
          <w:p w14:paraId="61BB398A" w14:textId="77777777" w:rsidR="00071309" w:rsidRPr="00071309" w:rsidRDefault="00071309" w:rsidP="00071309">
            <w:pPr>
              <w:pStyle w:val="3-"/>
              <w:rPr>
                <w:color w:val="auto"/>
              </w:rPr>
            </w:pPr>
            <w:r w:rsidRPr="00071309">
              <w:rPr>
                <w:rFonts w:hint="eastAsia"/>
                <w:color w:val="auto"/>
              </w:rPr>
              <w:t>- end:(F)[4]後続05 -</w:t>
            </w:r>
          </w:p>
          <w:p w14:paraId="669B4B0E" w14:textId="77777777" w:rsidR="00071309" w:rsidRPr="00071309" w:rsidRDefault="00071309" w:rsidP="00071309">
            <w:pPr>
              <w:pStyle w:val="3-"/>
              <w:rPr>
                <w:color w:val="auto"/>
              </w:rPr>
            </w:pPr>
            <w:r w:rsidRPr="00071309">
              <w:rPr>
                <w:rFonts w:hint="eastAsia"/>
                <w:color w:val="auto"/>
              </w:rPr>
              <w:t>- end:(F)[1]後続02 -</w:t>
            </w:r>
          </w:p>
          <w:p w14:paraId="1F4462EC" w14:textId="7D539500" w:rsidR="00971C80" w:rsidRPr="00DD51B6" w:rsidRDefault="00071309" w:rsidP="00071309">
            <w:pPr>
              <w:pStyle w:val="3-"/>
            </w:pPr>
            <w:r w:rsidRPr="00071309">
              <w:rPr>
                <w:color w:val="auto"/>
              </w:rPr>
              <w:t xml:space="preserve">Event * 10000000 = </w:t>
            </w:r>
            <w:r w:rsidRPr="00865715">
              <w:rPr>
                <w:color w:val="FF0000"/>
              </w:rPr>
              <w:t>0.247101 sec</w:t>
            </w:r>
            <w:r w:rsidR="00865715">
              <w:rPr>
                <w:color w:val="FF0000"/>
              </w:rPr>
              <w:tab/>
            </w:r>
            <w:r w:rsidR="00865715">
              <w:rPr>
                <w:color w:val="FF0000"/>
              </w:rPr>
              <w:tab/>
            </w:r>
            <w:r w:rsidR="00865715">
              <w:rPr>
                <w:color w:val="FF0000"/>
              </w:rPr>
              <w:tab/>
            </w:r>
            <w:r w:rsidR="00865715">
              <w:rPr>
                <w:rFonts w:hint="eastAsia"/>
                <w:color w:val="FF0000"/>
              </w:rPr>
              <w:t>←1千万回ループによる処理時間計測（4回のステート更新）</w:t>
            </w:r>
          </w:p>
        </w:tc>
      </w:tr>
    </w:tbl>
    <w:p w14:paraId="48C7FE00" w14:textId="004890E0" w:rsidR="00971C80" w:rsidRDefault="00971C80" w:rsidP="00971C80">
      <w:pPr>
        <w:pStyle w:val="3"/>
      </w:pPr>
      <w:bookmarkStart w:id="137" w:name="_Toc378866174"/>
      <w:r>
        <w:lastRenderedPageBreak/>
        <w:t>C++11</w:t>
      </w:r>
      <w:r>
        <w:t>版：アトミック操作</w:t>
      </w:r>
      <w:bookmarkEnd w:id="137"/>
    </w:p>
    <w:p w14:paraId="3A770EF9" w14:textId="77777777" w:rsidR="00114216" w:rsidRDefault="00976D1A" w:rsidP="00971C80">
      <w:pPr>
        <w:pStyle w:val="aa"/>
        <w:ind w:left="447" w:firstLine="283"/>
      </w:pPr>
      <w:r>
        <w:t>C++11</w:t>
      </w:r>
      <w:r>
        <w:rPr>
          <w:rFonts w:hint="eastAsia"/>
        </w:rPr>
        <w:t>のアトミック操作によるモニター。</w:t>
      </w:r>
    </w:p>
    <w:p w14:paraId="3B681A85" w14:textId="41C38B11" w:rsidR="00971C80" w:rsidRDefault="00976D1A" w:rsidP="00971C80">
      <w:pPr>
        <w:pStyle w:val="aa"/>
        <w:ind w:left="447" w:firstLine="283"/>
      </w:pPr>
      <w:r>
        <w:rPr>
          <w:rFonts w:hint="eastAsia"/>
        </w:rPr>
        <w:t>かなり細かい操作が可能</w:t>
      </w:r>
      <w:r w:rsidR="00114216">
        <w:rPr>
          <w:rFonts w:hint="eastAsia"/>
        </w:rPr>
        <w:t>。メモリオーダー指定を使用した</w:t>
      </w:r>
      <w:r>
        <w:rPr>
          <w:rFonts w:hint="eastAsia"/>
        </w:rPr>
        <w:t>パフォーマンスチューニングの方法も後述する。</w:t>
      </w:r>
    </w:p>
    <w:p w14:paraId="23CE35F6" w14:textId="19D0D43F" w:rsidR="00971C80" w:rsidRDefault="00976D1A" w:rsidP="00971C80">
      <w:pPr>
        <w:pStyle w:val="aa"/>
        <w:keepNext/>
        <w:widowControl/>
        <w:spacing w:beforeLines="50" w:before="180"/>
        <w:ind w:leftChars="203" w:left="447" w:hangingChars="10" w:hanging="21"/>
      </w:pPr>
      <w:r>
        <w:t>C++11</w:t>
      </w:r>
      <w:r>
        <w:rPr>
          <w:rFonts w:hint="eastAsia"/>
        </w:rPr>
        <w:t>版</w:t>
      </w:r>
      <w:r w:rsidR="00971C80">
        <w:rPr>
          <w:rFonts w:hint="eastAsia"/>
        </w:rPr>
        <w:t>の</w:t>
      </w:r>
      <w:r w:rsidR="00AD07FD">
        <w:rPr>
          <w:rFonts w:hint="eastAsia"/>
        </w:rPr>
        <w:t>アトミック操作によるモニターのサンプル</w:t>
      </w:r>
      <w:r w:rsidR="00971C80">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0209467" w14:textId="77777777" w:rsidTr="00874659">
        <w:tc>
          <w:tcPr>
            <w:tcW w:w="8494" w:type="dxa"/>
          </w:tcPr>
          <w:p w14:paraId="611DFBB8" w14:textId="77777777" w:rsidR="00071309" w:rsidRDefault="00071309" w:rsidP="00071309">
            <w:pPr>
              <w:pStyle w:val="3-"/>
            </w:pPr>
            <w:r>
              <w:t>#include &lt;stdio.h&gt;</w:t>
            </w:r>
          </w:p>
          <w:p w14:paraId="564EB05D" w14:textId="77777777" w:rsidR="00071309" w:rsidRDefault="00071309" w:rsidP="00071309">
            <w:pPr>
              <w:pStyle w:val="3-"/>
            </w:pPr>
            <w:r>
              <w:t>#include &lt;stdlib.h&gt;</w:t>
            </w:r>
          </w:p>
          <w:p w14:paraId="23D0B68E" w14:textId="77777777" w:rsidR="00071309" w:rsidRDefault="00071309" w:rsidP="00071309">
            <w:pPr>
              <w:pStyle w:val="3-"/>
            </w:pPr>
          </w:p>
          <w:p w14:paraId="18F8261A" w14:textId="77777777" w:rsidR="00071309" w:rsidRDefault="00071309" w:rsidP="00071309">
            <w:pPr>
              <w:pStyle w:val="3-"/>
            </w:pPr>
            <w:r>
              <w:t>#include &lt;thread&gt;</w:t>
            </w:r>
          </w:p>
          <w:p w14:paraId="02DA75FC" w14:textId="77777777" w:rsidR="00071309" w:rsidRPr="00F911BB" w:rsidRDefault="00071309" w:rsidP="00071309">
            <w:pPr>
              <w:pStyle w:val="3-"/>
              <w:rPr>
                <w:color w:val="FF0000"/>
              </w:rPr>
            </w:pPr>
            <w:r w:rsidRPr="00F911BB">
              <w:rPr>
                <w:color w:val="FF0000"/>
              </w:rPr>
              <w:t>#include &lt;atomic&gt;</w:t>
            </w:r>
          </w:p>
          <w:p w14:paraId="11ED036A" w14:textId="77777777" w:rsidR="00071309" w:rsidRDefault="00071309" w:rsidP="00071309">
            <w:pPr>
              <w:pStyle w:val="3-"/>
            </w:pPr>
          </w:p>
          <w:p w14:paraId="27DCA102" w14:textId="77777777" w:rsidR="00881DDA" w:rsidRDefault="00881DDA" w:rsidP="00881DDA">
            <w:pPr>
              <w:pStyle w:val="3-"/>
              <w:rPr>
                <w:rFonts w:hint="eastAsia"/>
              </w:rPr>
            </w:pPr>
            <w:r>
              <w:rPr>
                <w:rFonts w:hint="eastAsia"/>
              </w:rPr>
              <w:t xml:space="preserve">#include &lt;chrono&gt; </w:t>
            </w:r>
            <w:r w:rsidRPr="00881DDA">
              <w:rPr>
                <w:rFonts w:hint="eastAsia"/>
                <w:color w:val="00B050"/>
              </w:rPr>
              <w:t>//時間計測用</w:t>
            </w:r>
          </w:p>
          <w:p w14:paraId="0048ADF9" w14:textId="56199FF8" w:rsidR="00071309" w:rsidRDefault="00881DDA" w:rsidP="00881DDA">
            <w:pPr>
              <w:pStyle w:val="3-"/>
            </w:pPr>
            <w:r>
              <w:rPr>
                <w:rFonts w:hint="eastAsia"/>
              </w:rPr>
              <w:t>#include &lt;random&gt;</w:t>
            </w:r>
            <w:r w:rsidRPr="00881DDA">
              <w:rPr>
                <w:rFonts w:hint="eastAsia"/>
                <w:color w:val="00B050"/>
              </w:rPr>
              <w:t xml:space="preserve"> //乱数生成用</w:t>
            </w:r>
          </w:p>
          <w:p w14:paraId="5C46121E" w14:textId="77777777" w:rsidR="00071309" w:rsidRDefault="00071309" w:rsidP="00071309">
            <w:pPr>
              <w:pStyle w:val="3-"/>
            </w:pPr>
          </w:p>
          <w:p w14:paraId="0731F0FA" w14:textId="77777777" w:rsidR="00071309" w:rsidRPr="00881DDA" w:rsidRDefault="00071309" w:rsidP="00071309">
            <w:pPr>
              <w:pStyle w:val="3-"/>
              <w:rPr>
                <w:color w:val="00B050"/>
              </w:rPr>
            </w:pPr>
            <w:r w:rsidRPr="00881DDA">
              <w:rPr>
                <w:rFonts w:hint="eastAsia"/>
                <w:color w:val="00B050"/>
              </w:rPr>
              <w:t>//スレッド情報</w:t>
            </w:r>
          </w:p>
          <w:p w14:paraId="21F665C3" w14:textId="71C8D807" w:rsidR="00071309" w:rsidRPr="00881DDA" w:rsidRDefault="00071309" w:rsidP="00071309">
            <w:pPr>
              <w:pStyle w:val="3-"/>
              <w:rPr>
                <w:color w:val="00B050"/>
              </w:rPr>
            </w:pPr>
            <w:r>
              <w:rPr>
                <w:rFonts w:hint="eastAsia"/>
              </w:rPr>
              <w:t xml:space="preserve">static const int FOLLOW_THREAD_MAX = 10;    </w:t>
            </w:r>
            <w:r w:rsidRPr="00881DDA">
              <w:rPr>
                <w:rFonts w:hint="eastAsia"/>
                <w:color w:val="00B050"/>
              </w:rPr>
              <w:t xml:space="preserve"> </w:t>
            </w:r>
            <w:r w:rsidR="00881DDA">
              <w:rPr>
                <w:color w:val="00B050"/>
              </w:rPr>
              <w:t xml:space="preserve">     </w:t>
            </w:r>
            <w:r w:rsidRPr="00881DDA">
              <w:rPr>
                <w:rFonts w:hint="eastAsia"/>
                <w:color w:val="00B050"/>
              </w:rPr>
              <w:t>//後続スレッド最大数</w:t>
            </w:r>
          </w:p>
          <w:p w14:paraId="04AAB380" w14:textId="0784193C" w:rsidR="00071309" w:rsidRDefault="00071309" w:rsidP="00071309">
            <w:pPr>
              <w:pStyle w:val="3-"/>
            </w:pPr>
            <w:r>
              <w:rPr>
                <w:rFonts w:hint="eastAsia"/>
              </w:rPr>
              <w:t xml:space="preserve">static volatile int s_followThreadNum = 0;  </w:t>
            </w:r>
            <w:r w:rsidR="00881DDA">
              <w:t xml:space="preserve">     </w:t>
            </w:r>
            <w:r w:rsidRPr="00881DDA">
              <w:rPr>
                <w:rFonts w:hint="eastAsia"/>
                <w:color w:val="00B050"/>
              </w:rPr>
              <w:t xml:space="preserve"> //後続スレッド数</w:t>
            </w:r>
          </w:p>
          <w:p w14:paraId="23B4D7D2" w14:textId="02273F01" w:rsidR="00071309" w:rsidRPr="00881DDA" w:rsidRDefault="00071309" w:rsidP="00071309">
            <w:pPr>
              <w:pStyle w:val="3-"/>
              <w:rPr>
                <w:color w:val="00B050"/>
              </w:rPr>
            </w:pPr>
            <w:r>
              <w:rPr>
                <w:rFonts w:hint="eastAsia"/>
              </w:rPr>
              <w:t>static std::atomic&lt;int&gt; s_followThreadNo = 0;</w:t>
            </w:r>
            <w:r w:rsidR="00881DDA">
              <w:t xml:space="preserve">     </w:t>
            </w:r>
            <w:r w:rsidRPr="00881DDA">
              <w:rPr>
                <w:rFonts w:hint="eastAsia"/>
                <w:color w:val="00B050"/>
              </w:rPr>
              <w:t>//後続スレッド番号発番用</w:t>
            </w:r>
          </w:p>
          <w:p w14:paraId="6BC84E1B" w14:textId="5560EB14" w:rsidR="00071309" w:rsidRDefault="00071309" w:rsidP="00071309">
            <w:pPr>
              <w:pStyle w:val="3-"/>
            </w:pPr>
            <w:r>
              <w:rPr>
                <w:rFonts w:hint="eastAsia"/>
              </w:rPr>
              <w:t>static volatile bool s_IsQuirProiorThread = false;</w:t>
            </w:r>
            <w:r w:rsidRPr="00881DDA">
              <w:rPr>
                <w:rFonts w:hint="eastAsia"/>
                <w:color w:val="00B050"/>
              </w:rPr>
              <w:t>//先行スレッド終了フラグ</w:t>
            </w:r>
          </w:p>
          <w:p w14:paraId="7E695233" w14:textId="77777777" w:rsidR="00071309" w:rsidRPr="00881DDA" w:rsidRDefault="00071309" w:rsidP="00071309">
            <w:pPr>
              <w:pStyle w:val="3-"/>
              <w:rPr>
                <w:color w:val="00B050"/>
              </w:rPr>
            </w:pPr>
          </w:p>
          <w:p w14:paraId="29835A0D" w14:textId="77777777" w:rsidR="00071309" w:rsidRPr="00881DDA" w:rsidRDefault="00071309" w:rsidP="00071309">
            <w:pPr>
              <w:pStyle w:val="3-"/>
              <w:rPr>
                <w:color w:val="00B050"/>
              </w:rPr>
            </w:pPr>
            <w:r w:rsidRPr="00881DDA">
              <w:rPr>
                <w:rFonts w:hint="eastAsia"/>
                <w:color w:val="00B050"/>
              </w:rPr>
              <w:t>//モニター用変数</w:t>
            </w:r>
          </w:p>
          <w:p w14:paraId="2F227160" w14:textId="77777777" w:rsidR="00071309" w:rsidRDefault="00071309" w:rsidP="00071309">
            <w:pPr>
              <w:pStyle w:val="3-"/>
            </w:pPr>
            <w:r>
              <w:t>enum E_PROCESS</w:t>
            </w:r>
          </w:p>
          <w:p w14:paraId="576442BF" w14:textId="77777777" w:rsidR="00071309" w:rsidRDefault="00071309" w:rsidP="00071309">
            <w:pPr>
              <w:pStyle w:val="3-"/>
            </w:pPr>
            <w:r>
              <w:lastRenderedPageBreak/>
              <w:t>{</w:t>
            </w:r>
          </w:p>
          <w:p w14:paraId="3C616F2E" w14:textId="77777777" w:rsidR="00071309" w:rsidRPr="00881DDA" w:rsidRDefault="00071309" w:rsidP="00071309">
            <w:pPr>
              <w:pStyle w:val="3-"/>
              <w:rPr>
                <w:color w:val="00B050"/>
              </w:rPr>
            </w:pPr>
            <w:r>
              <w:rPr>
                <w:rFonts w:hint="eastAsia"/>
              </w:rPr>
              <w:tab/>
              <w:t xml:space="preserve">PRIOR_RUNNING, </w:t>
            </w:r>
            <w:r w:rsidRPr="00881DDA">
              <w:rPr>
                <w:rFonts w:hint="eastAsia"/>
                <w:color w:val="00B050"/>
              </w:rPr>
              <w:t>//先行処理実行中</w:t>
            </w:r>
          </w:p>
          <w:p w14:paraId="00F310BB" w14:textId="77777777" w:rsidR="00071309" w:rsidRDefault="00071309" w:rsidP="00071309">
            <w:pPr>
              <w:pStyle w:val="3-"/>
            </w:pPr>
            <w:r>
              <w:rPr>
                <w:rFonts w:hint="eastAsia"/>
              </w:rPr>
              <w:tab/>
              <w:t xml:space="preserve">PRIOR_IDLE,    </w:t>
            </w:r>
            <w:r w:rsidRPr="00881DDA">
              <w:rPr>
                <w:rFonts w:hint="eastAsia"/>
                <w:color w:val="00B050"/>
              </w:rPr>
              <w:t>//先行処理アイドル状態</w:t>
            </w:r>
          </w:p>
          <w:p w14:paraId="07D58152" w14:textId="77777777" w:rsidR="00071309" w:rsidRPr="00881DDA" w:rsidRDefault="00071309" w:rsidP="00071309">
            <w:pPr>
              <w:pStyle w:val="3-"/>
              <w:rPr>
                <w:color w:val="00B050"/>
              </w:rPr>
            </w:pPr>
            <w:r>
              <w:rPr>
                <w:rFonts w:hint="eastAsia"/>
              </w:rPr>
              <w:tab/>
              <w:t>FOLLOW_RUNNING,</w:t>
            </w:r>
            <w:r w:rsidRPr="00881DDA">
              <w:rPr>
                <w:rFonts w:hint="eastAsia"/>
                <w:color w:val="00B050"/>
              </w:rPr>
              <w:t>//後続処理実行中</w:t>
            </w:r>
          </w:p>
          <w:p w14:paraId="24CEE0C9" w14:textId="77777777" w:rsidR="00071309" w:rsidRPr="00881DDA" w:rsidRDefault="00071309" w:rsidP="00071309">
            <w:pPr>
              <w:pStyle w:val="3-"/>
              <w:rPr>
                <w:color w:val="00B050"/>
              </w:rPr>
            </w:pPr>
            <w:r>
              <w:rPr>
                <w:rFonts w:hint="eastAsia"/>
              </w:rPr>
              <w:tab/>
              <w:t xml:space="preserve">FOLLOW_IDLE,  </w:t>
            </w:r>
            <w:r w:rsidRPr="00881DDA">
              <w:rPr>
                <w:rFonts w:hint="eastAsia"/>
                <w:color w:val="00B050"/>
              </w:rPr>
              <w:t xml:space="preserve"> //後続処理アイドル状態</w:t>
            </w:r>
          </w:p>
          <w:p w14:paraId="2F9254A0" w14:textId="77777777" w:rsidR="00071309" w:rsidRDefault="00071309" w:rsidP="00071309">
            <w:pPr>
              <w:pStyle w:val="3-"/>
            </w:pPr>
            <w:r>
              <w:t>};</w:t>
            </w:r>
          </w:p>
          <w:p w14:paraId="1BC558E7" w14:textId="77777777" w:rsidR="00071309" w:rsidRDefault="00071309" w:rsidP="00071309">
            <w:pPr>
              <w:pStyle w:val="3-"/>
            </w:pPr>
            <w:r w:rsidRPr="00881DDA">
              <w:rPr>
                <w:rFonts w:hint="eastAsia"/>
                <w:color w:val="FF0000"/>
              </w:rPr>
              <w:t>static std::atomic&lt;E_PROCESS&gt; s_followFinished[FOLLOW_THREAD_MAX];</w:t>
            </w:r>
            <w:r w:rsidRPr="00881DDA">
              <w:rPr>
                <w:rFonts w:hint="eastAsia"/>
                <w:color w:val="00B050"/>
              </w:rPr>
              <w:t>//後続スレッド処理完了フラグ</w:t>
            </w:r>
          </w:p>
          <w:p w14:paraId="7CF05EC8" w14:textId="77777777" w:rsidR="00071309" w:rsidRDefault="00071309" w:rsidP="00071309">
            <w:pPr>
              <w:pStyle w:val="3-"/>
            </w:pPr>
          </w:p>
          <w:p w14:paraId="2C712471" w14:textId="77777777" w:rsidR="00071309" w:rsidRPr="00881DDA" w:rsidRDefault="00071309" w:rsidP="00071309">
            <w:pPr>
              <w:pStyle w:val="3-"/>
              <w:rPr>
                <w:color w:val="00B050"/>
              </w:rPr>
            </w:pPr>
            <w:r w:rsidRPr="00881DDA">
              <w:rPr>
                <w:rFonts w:hint="eastAsia"/>
                <w:color w:val="00B050"/>
              </w:rPr>
              <w:t>//共有データ</w:t>
            </w:r>
          </w:p>
          <w:p w14:paraId="0B8FD600" w14:textId="77777777" w:rsidR="00071309" w:rsidRDefault="00071309" w:rsidP="00071309">
            <w:pPr>
              <w:pStyle w:val="3-"/>
            </w:pPr>
            <w:r>
              <w:t>static int s_commonData = 0;</w:t>
            </w:r>
          </w:p>
          <w:p w14:paraId="28117466" w14:textId="77777777" w:rsidR="00071309" w:rsidRDefault="00071309" w:rsidP="00071309">
            <w:pPr>
              <w:pStyle w:val="3-"/>
            </w:pPr>
          </w:p>
          <w:p w14:paraId="40AB41F3" w14:textId="77777777" w:rsidR="00071309" w:rsidRPr="00881DDA" w:rsidRDefault="00071309" w:rsidP="00071309">
            <w:pPr>
              <w:pStyle w:val="3-"/>
              <w:rPr>
                <w:color w:val="00B050"/>
              </w:rPr>
            </w:pPr>
            <w:r w:rsidRPr="00881DDA">
              <w:rPr>
                <w:rFonts w:hint="eastAsia"/>
                <w:color w:val="00B050"/>
              </w:rPr>
              <w:t>//スレッド固有データ</w:t>
            </w:r>
          </w:p>
          <w:p w14:paraId="050DD967" w14:textId="77777777" w:rsidR="00071309" w:rsidRDefault="00071309" w:rsidP="00071309">
            <w:pPr>
              <w:pStyle w:val="3-"/>
            </w:pPr>
            <w:r>
              <w:t>__declspec(thread) int s_tlsData = 0;</w:t>
            </w:r>
          </w:p>
          <w:p w14:paraId="7F59FAE3" w14:textId="77777777" w:rsidR="00071309" w:rsidRPr="00881DDA" w:rsidRDefault="00071309" w:rsidP="00071309">
            <w:pPr>
              <w:pStyle w:val="3-"/>
              <w:rPr>
                <w:color w:val="00B050"/>
              </w:rPr>
            </w:pPr>
            <w:r w:rsidRPr="00881DDA">
              <w:rPr>
                <w:rFonts w:hint="eastAsia"/>
                <w:color w:val="00B050"/>
              </w:rPr>
              <w:t>//thread_local int s_tlsData = 0;//Visual C++ 2013 では thread_local キーワードが使えない</w:t>
            </w:r>
          </w:p>
          <w:p w14:paraId="39FAD8B1" w14:textId="77777777" w:rsidR="00071309" w:rsidRDefault="00071309" w:rsidP="00071309">
            <w:pPr>
              <w:pStyle w:val="3-"/>
            </w:pPr>
          </w:p>
          <w:p w14:paraId="6757CC73" w14:textId="77777777" w:rsidR="00071309" w:rsidRPr="00881DDA" w:rsidRDefault="00071309" w:rsidP="00071309">
            <w:pPr>
              <w:pStyle w:val="3-"/>
              <w:rPr>
                <w:color w:val="00B050"/>
              </w:rPr>
            </w:pPr>
            <w:r w:rsidRPr="00881DDA">
              <w:rPr>
                <w:rFonts w:hint="eastAsia"/>
                <w:color w:val="00B050"/>
              </w:rPr>
              <w:t>//【処理説明】</w:t>
            </w:r>
          </w:p>
          <w:p w14:paraId="2E4B42ED" w14:textId="77777777" w:rsidR="00071309" w:rsidRPr="00881DDA" w:rsidRDefault="00071309" w:rsidP="00071309">
            <w:pPr>
              <w:pStyle w:val="3-"/>
              <w:rPr>
                <w:color w:val="00B050"/>
              </w:rPr>
            </w:pPr>
            <w:r w:rsidRPr="00881DDA">
              <w:rPr>
                <w:rFonts w:hint="eastAsia"/>
                <w:color w:val="00B050"/>
              </w:rPr>
              <w:t>//先行スレッドが共有データを作成し、それが完了したら</w:t>
            </w:r>
          </w:p>
          <w:p w14:paraId="18534E33" w14:textId="77777777" w:rsidR="00071309" w:rsidRPr="00881DDA" w:rsidRDefault="00071309" w:rsidP="00071309">
            <w:pPr>
              <w:pStyle w:val="3-"/>
              <w:rPr>
                <w:color w:val="00B050"/>
              </w:rPr>
            </w:pPr>
            <w:r w:rsidRPr="00881DDA">
              <w:rPr>
                <w:rFonts w:hint="eastAsia"/>
                <w:color w:val="00B050"/>
              </w:rPr>
              <w:t>//複数の後続スレッドがスタート。</w:t>
            </w:r>
          </w:p>
          <w:p w14:paraId="4EEBB4AC" w14:textId="77777777" w:rsidR="00071309" w:rsidRPr="00881DDA" w:rsidRDefault="00071309" w:rsidP="00071309">
            <w:pPr>
              <w:pStyle w:val="3-"/>
              <w:rPr>
                <w:color w:val="00B050"/>
              </w:rPr>
            </w:pPr>
            <w:r w:rsidRPr="00881DDA">
              <w:rPr>
                <w:rFonts w:hint="eastAsia"/>
                <w:color w:val="00B050"/>
              </w:rPr>
              <w:t>//後続スレッドは共有データを読み込むだけのため、並列で動作。</w:t>
            </w:r>
          </w:p>
          <w:p w14:paraId="437F0286" w14:textId="77777777" w:rsidR="00071309" w:rsidRPr="00881DDA" w:rsidRDefault="00071309" w:rsidP="00071309">
            <w:pPr>
              <w:pStyle w:val="3-"/>
              <w:rPr>
                <w:color w:val="00B050"/>
              </w:rPr>
            </w:pPr>
            <w:r w:rsidRPr="00881DDA">
              <w:rPr>
                <w:rFonts w:hint="eastAsia"/>
                <w:color w:val="00B050"/>
              </w:rPr>
              <w:t>//後続スレッドの処理が全て完了したら、また先行スレッドが稼働。</w:t>
            </w:r>
          </w:p>
          <w:p w14:paraId="7A90B8ED" w14:textId="77777777" w:rsidR="00071309" w:rsidRPr="00881DDA" w:rsidRDefault="00071309" w:rsidP="00071309">
            <w:pPr>
              <w:pStyle w:val="3-"/>
              <w:rPr>
                <w:color w:val="00B050"/>
              </w:rPr>
            </w:pPr>
            <w:r w:rsidRPr="00881DDA">
              <w:rPr>
                <w:rFonts w:hint="eastAsia"/>
                <w:color w:val="00B050"/>
              </w:rPr>
              <w:t>//以上を何度か繰り返し、先行スレッドが終了したら全スレッド終了。</w:t>
            </w:r>
          </w:p>
          <w:p w14:paraId="1D134BAB" w14:textId="77777777" w:rsidR="00071309" w:rsidRPr="00881DDA" w:rsidRDefault="00071309" w:rsidP="00071309">
            <w:pPr>
              <w:pStyle w:val="3-"/>
              <w:rPr>
                <w:color w:val="00B050"/>
              </w:rPr>
            </w:pPr>
            <w:r w:rsidRPr="00881DDA">
              <w:rPr>
                <w:rFonts w:hint="eastAsia"/>
                <w:color w:val="00B050"/>
              </w:rPr>
              <w:t>//※メインループ⇒描画スレッドのようなリレー処理への応用を想定。</w:t>
            </w:r>
          </w:p>
          <w:p w14:paraId="084AA46F" w14:textId="77777777" w:rsidR="00071309" w:rsidRDefault="00071309" w:rsidP="00071309">
            <w:pPr>
              <w:pStyle w:val="3-"/>
            </w:pPr>
          </w:p>
          <w:p w14:paraId="3292EA7A" w14:textId="77777777" w:rsidR="00071309" w:rsidRPr="00881DDA" w:rsidRDefault="00071309" w:rsidP="00071309">
            <w:pPr>
              <w:pStyle w:val="3-"/>
              <w:rPr>
                <w:color w:val="00B050"/>
              </w:rPr>
            </w:pPr>
            <w:r w:rsidRPr="00881DDA">
              <w:rPr>
                <w:rFonts w:hint="eastAsia"/>
                <w:color w:val="00B050"/>
              </w:rPr>
              <w:t>//先行スレッド</w:t>
            </w:r>
          </w:p>
          <w:p w14:paraId="493A0DFB" w14:textId="77777777" w:rsidR="00071309" w:rsidRDefault="00071309" w:rsidP="00071309">
            <w:pPr>
              <w:pStyle w:val="3-"/>
            </w:pPr>
            <w:r>
              <w:t>void priorThreadFunc(const char* name)</w:t>
            </w:r>
          </w:p>
          <w:p w14:paraId="533730D9" w14:textId="77777777" w:rsidR="00071309" w:rsidRDefault="00071309" w:rsidP="00071309">
            <w:pPr>
              <w:pStyle w:val="3-"/>
            </w:pPr>
            <w:r>
              <w:t>{</w:t>
            </w:r>
          </w:p>
          <w:p w14:paraId="0759C66F" w14:textId="77777777" w:rsidR="00071309" w:rsidRDefault="00071309" w:rsidP="00071309">
            <w:pPr>
              <w:pStyle w:val="3-"/>
            </w:pPr>
            <w:r>
              <w:rPr>
                <w:rFonts w:hint="eastAsia"/>
              </w:rPr>
              <w:tab/>
            </w:r>
            <w:r w:rsidRPr="00881DDA">
              <w:rPr>
                <w:rFonts w:hint="eastAsia"/>
                <w:color w:val="00B050"/>
              </w:rPr>
              <w:t>//開始</w:t>
            </w:r>
          </w:p>
          <w:p w14:paraId="1A1E3C62" w14:textId="77777777" w:rsidR="00071309" w:rsidRDefault="00071309" w:rsidP="00071309">
            <w:pPr>
              <w:pStyle w:val="3-"/>
            </w:pPr>
            <w:r>
              <w:tab/>
              <w:t>printf("- begin:(P)%s -\n", name);</w:t>
            </w:r>
          </w:p>
          <w:p w14:paraId="14FF4DF3" w14:textId="77777777" w:rsidR="00071309" w:rsidRDefault="00071309" w:rsidP="00071309">
            <w:pPr>
              <w:pStyle w:val="3-"/>
            </w:pPr>
            <w:r>
              <w:tab/>
              <w:t>fflush(stdout);</w:t>
            </w:r>
          </w:p>
          <w:p w14:paraId="5A22D17B" w14:textId="77777777" w:rsidR="00881DDA" w:rsidRDefault="00881DDA" w:rsidP="00881DDA">
            <w:pPr>
              <w:pStyle w:val="3-"/>
            </w:pPr>
          </w:p>
          <w:p w14:paraId="04CB5466" w14:textId="77777777" w:rsidR="00881DDA" w:rsidRDefault="00881DDA" w:rsidP="00881DDA">
            <w:pPr>
              <w:pStyle w:val="3-"/>
              <w:rPr>
                <w:rFonts w:hint="eastAsia"/>
              </w:rPr>
            </w:pPr>
            <w:r>
              <w:rPr>
                <w:rFonts w:hint="eastAsia"/>
              </w:rPr>
              <w:tab/>
            </w:r>
            <w:r w:rsidRPr="00881DDA">
              <w:rPr>
                <w:rFonts w:hint="eastAsia"/>
                <w:color w:val="00B050"/>
              </w:rPr>
              <w:t>//乱数</w:t>
            </w:r>
          </w:p>
          <w:p w14:paraId="07717213" w14:textId="77777777" w:rsidR="00881DDA" w:rsidRDefault="00881DDA" w:rsidP="00881DDA">
            <w:pPr>
              <w:pStyle w:val="3-"/>
            </w:pPr>
            <w:r>
              <w:tab/>
              <w:t>std::random_device seed_gen;</w:t>
            </w:r>
          </w:p>
          <w:p w14:paraId="2631EC0A" w14:textId="77777777" w:rsidR="00881DDA" w:rsidRDefault="00881DDA" w:rsidP="00881DDA">
            <w:pPr>
              <w:pStyle w:val="3-"/>
            </w:pPr>
            <w:r>
              <w:tab/>
              <w:t>std::mt19937 rnd(seed_gen());</w:t>
            </w:r>
          </w:p>
          <w:p w14:paraId="215E2EA8" w14:textId="64390AC1" w:rsidR="00071309" w:rsidRDefault="00881DDA" w:rsidP="00881DDA">
            <w:pPr>
              <w:pStyle w:val="3-"/>
            </w:pPr>
            <w:r>
              <w:tab/>
              <w:t>std::uniform_int_distribution&lt;int&gt; sleep_time(0, 499);</w:t>
            </w:r>
          </w:p>
          <w:p w14:paraId="7B5E871F" w14:textId="77777777" w:rsidR="00881DDA" w:rsidRDefault="00881DDA" w:rsidP="00881DDA">
            <w:pPr>
              <w:pStyle w:val="3-"/>
            </w:pPr>
          </w:p>
          <w:p w14:paraId="3530B288" w14:textId="77777777" w:rsidR="00071309" w:rsidRDefault="00071309" w:rsidP="00071309">
            <w:pPr>
              <w:pStyle w:val="3-"/>
            </w:pPr>
            <w:r>
              <w:rPr>
                <w:rFonts w:hint="eastAsia"/>
              </w:rPr>
              <w:tab/>
            </w:r>
            <w:r w:rsidRPr="00881DDA">
              <w:rPr>
                <w:rFonts w:hint="eastAsia"/>
                <w:color w:val="00B050"/>
              </w:rPr>
              <w:t>//初期化</w:t>
            </w:r>
          </w:p>
          <w:p w14:paraId="283DDA88" w14:textId="77777777" w:rsidR="00071309" w:rsidRDefault="00071309" w:rsidP="00071309">
            <w:pPr>
              <w:pStyle w:val="3-"/>
            </w:pPr>
            <w:r>
              <w:rPr>
                <w:rFonts w:hint="eastAsia"/>
              </w:rPr>
              <w:tab/>
              <w:t>s_IsQuirProiorThread = false;//先行処理終了フラグ</w:t>
            </w:r>
          </w:p>
          <w:p w14:paraId="67F5660D" w14:textId="77777777" w:rsidR="00071309" w:rsidRDefault="00071309" w:rsidP="00071309">
            <w:pPr>
              <w:pStyle w:val="3-"/>
            </w:pPr>
          </w:p>
          <w:p w14:paraId="4C58E7F9" w14:textId="77777777" w:rsidR="00071309" w:rsidRDefault="00071309" w:rsidP="00071309">
            <w:pPr>
              <w:pStyle w:val="3-"/>
            </w:pPr>
            <w:r>
              <w:rPr>
                <w:rFonts w:hint="eastAsia"/>
              </w:rPr>
              <w:tab/>
            </w:r>
            <w:r w:rsidRPr="00881DDA">
              <w:rPr>
                <w:rFonts w:hint="eastAsia"/>
                <w:color w:val="00B050"/>
              </w:rPr>
              <w:t>//処理</w:t>
            </w:r>
          </w:p>
          <w:p w14:paraId="09C820D7" w14:textId="77777777" w:rsidR="00071309" w:rsidRDefault="00071309" w:rsidP="00071309">
            <w:pPr>
              <w:pStyle w:val="3-"/>
            </w:pPr>
            <w:r>
              <w:tab/>
              <w:t>static const int LOOP_COUNT_MAX = 3;</w:t>
            </w:r>
          </w:p>
          <w:p w14:paraId="5DA0825D" w14:textId="77777777" w:rsidR="00071309" w:rsidRDefault="00071309" w:rsidP="00071309">
            <w:pPr>
              <w:pStyle w:val="3-"/>
            </w:pPr>
            <w:r>
              <w:tab/>
              <w:t>int loop_counter = 0;</w:t>
            </w:r>
          </w:p>
          <w:p w14:paraId="71B614B5" w14:textId="77777777" w:rsidR="00071309" w:rsidRDefault="00071309" w:rsidP="00071309">
            <w:pPr>
              <w:pStyle w:val="3-"/>
            </w:pPr>
            <w:r>
              <w:tab/>
              <w:t>while (1)</w:t>
            </w:r>
          </w:p>
          <w:p w14:paraId="7145454F" w14:textId="77777777" w:rsidR="00071309" w:rsidRDefault="00071309" w:rsidP="00071309">
            <w:pPr>
              <w:pStyle w:val="3-"/>
            </w:pPr>
            <w:r>
              <w:tab/>
              <w:t>{</w:t>
            </w:r>
          </w:p>
          <w:p w14:paraId="0980D4B9"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//全後続スレッド処理完了待ち</w:t>
            </w:r>
          </w:p>
          <w:p w14:paraId="2E6D7BC6" w14:textId="77777777" w:rsidR="00071309" w:rsidRDefault="00071309" w:rsidP="00071309">
            <w:pPr>
              <w:pStyle w:val="3-"/>
            </w:pPr>
            <w:r>
              <w:tab/>
            </w:r>
            <w:r>
              <w:tab/>
              <w:t>for (int i = 0; i &lt; s_followThreadNum; ++i)</w:t>
            </w:r>
          </w:p>
          <w:p w14:paraId="3932281B" w14:textId="77777777" w:rsidR="00071309" w:rsidRDefault="00071309" w:rsidP="00071309">
            <w:pPr>
              <w:pStyle w:val="3-"/>
            </w:pPr>
            <w:r>
              <w:tab/>
            </w:r>
            <w:r>
              <w:tab/>
              <w:t>{</w:t>
            </w:r>
          </w:p>
          <w:p w14:paraId="54397118" w14:textId="77777777" w:rsidR="00071309" w:rsidRDefault="00071309" w:rsidP="00071309">
            <w:pPr>
              <w:pStyle w:val="3-"/>
            </w:pPr>
            <w:r>
              <w:tab/>
            </w:r>
            <w:r>
              <w:tab/>
            </w:r>
            <w:r>
              <w:tab/>
              <w:t>E_PROCESS prev = E_PROCESS::FOLLOW_IDLE;</w:t>
            </w:r>
          </w:p>
          <w:p w14:paraId="74729783" w14:textId="77777777" w:rsidR="00881DDA" w:rsidRPr="00881DDA" w:rsidRDefault="00071309" w:rsidP="00071309">
            <w:pPr>
              <w:pStyle w:val="3-"/>
              <w:rPr>
                <w:color w:val="FF0000"/>
              </w:rPr>
            </w:pPr>
            <w:r>
              <w:tab/>
            </w:r>
            <w:r>
              <w:tab/>
            </w:r>
            <w:r w:rsidRPr="00881DDA">
              <w:rPr>
                <w:color w:val="FF0000"/>
              </w:rPr>
              <w:tab/>
              <w:t>while (!s_followFinished[i].compare_exchange_weak(prev, E_PROCESS::PRIOR_RUNNING))</w:t>
            </w:r>
          </w:p>
          <w:p w14:paraId="3AB48507" w14:textId="670E9974" w:rsidR="00071309" w:rsidRPr="00881DDA" w:rsidRDefault="00881DDA" w:rsidP="00071309">
            <w:pPr>
              <w:pStyle w:val="3-"/>
              <w:rPr>
                <w:color w:val="FF0000"/>
              </w:rPr>
            </w:pPr>
            <w:r w:rsidRPr="00881DDA">
              <w:rPr>
                <w:color w:val="FF0000"/>
              </w:rPr>
              <w:tab/>
            </w:r>
            <w:r w:rsidRPr="00881DDA">
              <w:rPr>
                <w:color w:val="FF0000"/>
              </w:rPr>
              <w:tab/>
            </w:r>
            <w:r w:rsidRPr="00881DDA">
              <w:rPr>
                <w:color w:val="FF0000"/>
              </w:rPr>
              <w:tab/>
            </w:r>
            <w:r w:rsidR="00071309" w:rsidRPr="00881DDA">
              <w:rPr>
                <w:color w:val="FF0000"/>
              </w:rPr>
              <w:t>{ prev = E_PROCESS::FOLLOW_IDLE; }</w:t>
            </w:r>
          </w:p>
          <w:p w14:paraId="3A60392E" w14:textId="77777777" w:rsidR="00071309" w:rsidRDefault="00071309" w:rsidP="00071309">
            <w:pPr>
              <w:pStyle w:val="3-"/>
            </w:pPr>
            <w:r>
              <w:tab/>
            </w:r>
            <w:r>
              <w:tab/>
              <w:t>}</w:t>
            </w:r>
          </w:p>
          <w:p w14:paraId="187E792C" w14:textId="77777777" w:rsidR="00071309" w:rsidRDefault="00071309" w:rsidP="00071309">
            <w:pPr>
              <w:pStyle w:val="3-"/>
            </w:pPr>
          </w:p>
          <w:p w14:paraId="46FB5032" w14:textId="77777777" w:rsidR="00071309" w:rsidRDefault="00071309" w:rsidP="00071309">
            <w:pPr>
              <w:pStyle w:val="3-"/>
            </w:pPr>
            <w:r>
              <w:rPr>
                <w:rFonts w:hint="eastAsia"/>
              </w:rPr>
              <w:tab/>
            </w:r>
            <w:r>
              <w:rPr>
                <w:rFonts w:hint="eastAsia"/>
              </w:rPr>
              <w:tab/>
            </w:r>
            <w:r w:rsidRPr="00881DDA">
              <w:rPr>
                <w:rFonts w:hint="eastAsia"/>
                <w:color w:val="00B050"/>
              </w:rPr>
              <w:t>//ループカウンタ進行＆終了判定</w:t>
            </w:r>
          </w:p>
          <w:p w14:paraId="32406562" w14:textId="77777777" w:rsidR="00071309" w:rsidRDefault="00071309" w:rsidP="00071309">
            <w:pPr>
              <w:pStyle w:val="3-"/>
            </w:pPr>
            <w:r>
              <w:tab/>
            </w:r>
            <w:r>
              <w:tab/>
              <w:t>if (loop_counter++ == LOOP_COUNT_MAX)</w:t>
            </w:r>
          </w:p>
          <w:p w14:paraId="6B7E248F" w14:textId="77777777" w:rsidR="00071309" w:rsidRDefault="00071309" w:rsidP="00071309">
            <w:pPr>
              <w:pStyle w:val="3-"/>
            </w:pPr>
            <w:r>
              <w:tab/>
            </w:r>
            <w:r>
              <w:tab/>
              <w:t>{</w:t>
            </w:r>
          </w:p>
          <w:p w14:paraId="614D787C" w14:textId="77777777" w:rsidR="00071309" w:rsidRDefault="00071309" w:rsidP="00071309">
            <w:pPr>
              <w:pStyle w:val="3-"/>
            </w:pPr>
            <w:r>
              <w:rPr>
                <w:rFonts w:hint="eastAsia"/>
              </w:rPr>
              <w:tab/>
            </w:r>
            <w:r>
              <w:rPr>
                <w:rFonts w:hint="eastAsia"/>
              </w:rPr>
              <w:tab/>
            </w:r>
            <w:r>
              <w:rPr>
                <w:rFonts w:hint="eastAsia"/>
              </w:rPr>
              <w:tab/>
            </w:r>
            <w:r w:rsidRPr="00881DDA">
              <w:rPr>
                <w:rFonts w:hint="eastAsia"/>
                <w:color w:val="00B050"/>
              </w:rPr>
              <w:t>//処理終了</w:t>
            </w:r>
          </w:p>
          <w:p w14:paraId="741414AB" w14:textId="77777777" w:rsidR="00071309" w:rsidRDefault="00071309" w:rsidP="00071309">
            <w:pPr>
              <w:pStyle w:val="3-"/>
            </w:pPr>
            <w:r>
              <w:tab/>
            </w:r>
            <w:r>
              <w:tab/>
            </w:r>
            <w:r>
              <w:tab/>
              <w:t>printf("(P)%s: [QUIT]\n", name);</w:t>
            </w:r>
          </w:p>
          <w:p w14:paraId="4169EC57" w14:textId="77777777" w:rsidR="00071309" w:rsidRDefault="00071309" w:rsidP="00071309">
            <w:pPr>
              <w:pStyle w:val="3-"/>
            </w:pPr>
            <w:r>
              <w:tab/>
            </w:r>
            <w:r>
              <w:tab/>
            </w:r>
            <w:r>
              <w:tab/>
              <w:t>fflush(stdout);</w:t>
            </w:r>
          </w:p>
          <w:p w14:paraId="179CA824" w14:textId="77777777" w:rsidR="00071309" w:rsidRDefault="00071309" w:rsidP="00071309">
            <w:pPr>
              <w:pStyle w:val="3-"/>
            </w:pPr>
            <w:r>
              <w:tab/>
            </w:r>
            <w:r>
              <w:tab/>
            </w:r>
            <w:r>
              <w:tab/>
            </w:r>
          </w:p>
          <w:p w14:paraId="6FEB1B15"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//先行スレッド終了フラグ</w:t>
            </w:r>
          </w:p>
          <w:p w14:paraId="297AE2B3" w14:textId="77777777" w:rsidR="00071309" w:rsidRDefault="00071309" w:rsidP="00071309">
            <w:pPr>
              <w:pStyle w:val="3-"/>
            </w:pPr>
            <w:r>
              <w:tab/>
            </w:r>
            <w:r>
              <w:tab/>
            </w:r>
            <w:r>
              <w:tab/>
              <w:t>s_IsQuirProiorThread = true;</w:t>
            </w:r>
          </w:p>
          <w:p w14:paraId="6A57C06C" w14:textId="77777777" w:rsidR="00071309" w:rsidRDefault="00071309" w:rsidP="00071309">
            <w:pPr>
              <w:pStyle w:val="3-"/>
            </w:pPr>
            <w:r>
              <w:tab/>
            </w:r>
            <w:r>
              <w:tab/>
            </w:r>
            <w:r>
              <w:tab/>
            </w:r>
          </w:p>
          <w:p w14:paraId="437DCF71"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//先行スレッド処理完了：全待機スレッドを起床</w:t>
            </w:r>
          </w:p>
          <w:p w14:paraId="4C8C0495" w14:textId="77777777" w:rsidR="00071309" w:rsidRDefault="00071309" w:rsidP="00071309">
            <w:pPr>
              <w:pStyle w:val="3-"/>
            </w:pPr>
            <w:r>
              <w:tab/>
            </w:r>
            <w:r>
              <w:tab/>
            </w:r>
            <w:r>
              <w:tab/>
              <w:t>for (int i = 0; i &lt; s_followThreadNum; ++i)</w:t>
            </w:r>
          </w:p>
          <w:p w14:paraId="32989C80" w14:textId="77777777" w:rsidR="00071309" w:rsidRDefault="00071309" w:rsidP="00071309">
            <w:pPr>
              <w:pStyle w:val="3-"/>
            </w:pPr>
            <w:r>
              <w:tab/>
            </w:r>
            <w:r>
              <w:tab/>
            </w:r>
            <w:r>
              <w:tab/>
              <w:t>{</w:t>
            </w:r>
          </w:p>
          <w:p w14:paraId="23B8A235" w14:textId="1C5EB632" w:rsidR="00071309" w:rsidRDefault="00071309" w:rsidP="00071309">
            <w:pPr>
              <w:pStyle w:val="3-"/>
            </w:pPr>
            <w:r>
              <w:tab/>
            </w:r>
            <w:r>
              <w:tab/>
            </w:r>
            <w:r>
              <w:tab/>
            </w:r>
            <w:r>
              <w:tab/>
            </w:r>
            <w:r w:rsidRPr="00881DDA">
              <w:rPr>
                <w:color w:val="FF0000"/>
              </w:rPr>
              <w:t>s_followFinished[i]</w:t>
            </w:r>
            <w:r w:rsidR="00881DDA">
              <w:rPr>
                <w:rFonts w:hint="eastAsia"/>
                <w:color w:val="FF0000"/>
              </w:rPr>
              <w:t>.</w:t>
            </w:r>
            <w:r w:rsidR="00881DDA">
              <w:rPr>
                <w:color w:val="FF0000"/>
              </w:rPr>
              <w:t>store(</w:t>
            </w:r>
            <w:r w:rsidRPr="00881DDA">
              <w:rPr>
                <w:color w:val="FF0000"/>
              </w:rPr>
              <w:t>E_PROCESS::PRIOR_IDLE</w:t>
            </w:r>
            <w:r w:rsidR="00881DDA">
              <w:rPr>
                <w:color w:val="FF0000"/>
              </w:rPr>
              <w:t>)</w:t>
            </w:r>
            <w:r w:rsidRPr="00881DDA">
              <w:rPr>
                <w:color w:val="FF0000"/>
              </w:rPr>
              <w:t>;</w:t>
            </w:r>
          </w:p>
          <w:p w14:paraId="7D339E92" w14:textId="77777777" w:rsidR="00071309" w:rsidRDefault="00071309" w:rsidP="00071309">
            <w:pPr>
              <w:pStyle w:val="3-"/>
            </w:pPr>
            <w:r>
              <w:lastRenderedPageBreak/>
              <w:tab/>
            </w:r>
            <w:r>
              <w:tab/>
            </w:r>
            <w:r>
              <w:tab/>
              <w:t>}</w:t>
            </w:r>
          </w:p>
          <w:p w14:paraId="405746A4" w14:textId="77777777" w:rsidR="00071309" w:rsidRDefault="00071309" w:rsidP="00071309">
            <w:pPr>
              <w:pStyle w:val="3-"/>
            </w:pPr>
          </w:p>
          <w:p w14:paraId="6F3DE84D" w14:textId="77777777" w:rsidR="00071309" w:rsidRDefault="00071309" w:rsidP="00071309">
            <w:pPr>
              <w:pStyle w:val="3-"/>
            </w:pPr>
            <w:r>
              <w:tab/>
            </w:r>
            <w:r>
              <w:tab/>
            </w:r>
            <w:r>
              <w:tab/>
              <w:t>break;</w:t>
            </w:r>
          </w:p>
          <w:p w14:paraId="3505D34D" w14:textId="77777777" w:rsidR="00071309" w:rsidRDefault="00071309" w:rsidP="00071309">
            <w:pPr>
              <w:pStyle w:val="3-"/>
            </w:pPr>
            <w:r>
              <w:tab/>
            </w:r>
            <w:r>
              <w:tab/>
              <w:t>}</w:t>
            </w:r>
          </w:p>
          <w:p w14:paraId="3B87F83B" w14:textId="77777777" w:rsidR="00071309" w:rsidRDefault="00071309" w:rsidP="00071309">
            <w:pPr>
              <w:pStyle w:val="3-"/>
            </w:pPr>
          </w:p>
          <w:p w14:paraId="6A4ABF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509A054D" w14:textId="77777777" w:rsidR="00071309" w:rsidRDefault="00071309" w:rsidP="00071309">
            <w:pPr>
              <w:pStyle w:val="3-"/>
            </w:pPr>
            <w:r>
              <w:tab/>
            </w:r>
            <w:r>
              <w:tab/>
              <w:t>printf("(P)%s: [BEFORE] commonData=%d, tlsData=%d\n", name, s_commonData, s_tlsData);</w:t>
            </w:r>
          </w:p>
          <w:p w14:paraId="3FCA3F60" w14:textId="77777777" w:rsidR="00071309" w:rsidRDefault="00071309" w:rsidP="00071309">
            <w:pPr>
              <w:pStyle w:val="3-"/>
            </w:pPr>
            <w:r>
              <w:tab/>
            </w:r>
            <w:r>
              <w:tab/>
              <w:t>fflush(stdout);</w:t>
            </w:r>
          </w:p>
          <w:p w14:paraId="4CEE2F00" w14:textId="77777777" w:rsidR="00071309" w:rsidRDefault="00071309" w:rsidP="00071309">
            <w:pPr>
              <w:pStyle w:val="3-"/>
            </w:pPr>
          </w:p>
          <w:p w14:paraId="688DE6C5"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//データ取得</w:t>
            </w:r>
          </w:p>
          <w:p w14:paraId="26DAF041" w14:textId="77777777" w:rsidR="00071309" w:rsidRDefault="00071309" w:rsidP="00071309">
            <w:pPr>
              <w:pStyle w:val="3-"/>
            </w:pPr>
            <w:r>
              <w:tab/>
            </w:r>
            <w:r>
              <w:tab/>
              <w:t>int common_data = s_commonData;</w:t>
            </w:r>
          </w:p>
          <w:p w14:paraId="383FBB8A" w14:textId="77777777" w:rsidR="00071309" w:rsidRDefault="00071309" w:rsidP="00071309">
            <w:pPr>
              <w:pStyle w:val="3-"/>
            </w:pPr>
            <w:r>
              <w:tab/>
            </w:r>
            <w:r>
              <w:tab/>
              <w:t>int tls_data = s_tlsData;</w:t>
            </w:r>
          </w:p>
          <w:p w14:paraId="000A7361" w14:textId="77777777" w:rsidR="00071309" w:rsidRDefault="00071309" w:rsidP="00071309">
            <w:pPr>
              <w:pStyle w:val="3-"/>
            </w:pPr>
          </w:p>
          <w:p w14:paraId="2BF90657"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0B74F0A1" w14:textId="77777777" w:rsidR="00071309" w:rsidRDefault="00071309" w:rsidP="00071309">
            <w:pPr>
              <w:pStyle w:val="3-"/>
            </w:pPr>
            <w:r>
              <w:tab/>
            </w:r>
            <w:r>
              <w:tab/>
              <w:t>++common_data;</w:t>
            </w:r>
          </w:p>
          <w:p w14:paraId="20401A5F" w14:textId="77777777" w:rsidR="00071309" w:rsidRDefault="00071309" w:rsidP="00071309">
            <w:pPr>
              <w:pStyle w:val="3-"/>
            </w:pPr>
            <w:r>
              <w:tab/>
            </w:r>
            <w:r>
              <w:tab/>
              <w:t>++tls_data;</w:t>
            </w:r>
          </w:p>
          <w:p w14:paraId="564065BC" w14:textId="77777777" w:rsidR="00071309" w:rsidRDefault="00071309" w:rsidP="00071309">
            <w:pPr>
              <w:pStyle w:val="3-"/>
            </w:pPr>
          </w:p>
          <w:p w14:paraId="7F8BB21D"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//若干ランダムでスリープ（0～499 msec）</w:t>
            </w:r>
          </w:p>
          <w:p w14:paraId="2D3CF40E" w14:textId="60AB4AEB" w:rsidR="00071309" w:rsidRDefault="00071309" w:rsidP="00071309">
            <w:pPr>
              <w:pStyle w:val="3-"/>
            </w:pPr>
            <w:r>
              <w:tab/>
            </w:r>
            <w:r>
              <w:tab/>
            </w:r>
            <w:r w:rsidR="00881DDA" w:rsidRPr="00881DDA">
              <w:t>std::this_thread::sleep_for(std::chrono::milliseconds(sleep_time(rnd)));</w:t>
            </w:r>
          </w:p>
          <w:p w14:paraId="166B77C2" w14:textId="77777777" w:rsidR="00071309" w:rsidRDefault="00071309" w:rsidP="00071309">
            <w:pPr>
              <w:pStyle w:val="3-"/>
            </w:pPr>
          </w:p>
          <w:p w14:paraId="33DE0992"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6821F370" w14:textId="77777777" w:rsidR="00071309" w:rsidRDefault="00071309" w:rsidP="00071309">
            <w:pPr>
              <w:pStyle w:val="3-"/>
            </w:pPr>
            <w:r>
              <w:tab/>
            </w:r>
            <w:r>
              <w:tab/>
              <w:t>s_commonData = common_data;</w:t>
            </w:r>
          </w:p>
          <w:p w14:paraId="798501E0" w14:textId="77777777" w:rsidR="00071309" w:rsidRDefault="00071309" w:rsidP="00071309">
            <w:pPr>
              <w:pStyle w:val="3-"/>
            </w:pPr>
            <w:r>
              <w:tab/>
            </w:r>
            <w:r>
              <w:tab/>
              <w:t>s_tlsData = tls_data;</w:t>
            </w:r>
          </w:p>
          <w:p w14:paraId="7EA5E7AE" w14:textId="77777777" w:rsidR="00071309" w:rsidRDefault="00071309" w:rsidP="00071309">
            <w:pPr>
              <w:pStyle w:val="3-"/>
            </w:pPr>
          </w:p>
          <w:p w14:paraId="3DB60169" w14:textId="77777777" w:rsidR="00071309" w:rsidRDefault="00071309" w:rsidP="00071309">
            <w:pPr>
              <w:pStyle w:val="3-"/>
            </w:pPr>
            <w:r>
              <w:rPr>
                <w:rFonts w:hint="eastAsia"/>
              </w:rPr>
              <w:tab/>
            </w:r>
            <w:r>
              <w:rPr>
                <w:rFonts w:hint="eastAsia"/>
              </w:rPr>
              <w:tab/>
            </w:r>
            <w:r w:rsidRPr="00881DDA">
              <w:rPr>
                <w:rFonts w:hint="eastAsia"/>
                <w:color w:val="00B050"/>
              </w:rPr>
              <w:t>//データ表示（後）</w:t>
            </w:r>
          </w:p>
          <w:p w14:paraId="0A60F516" w14:textId="77777777" w:rsidR="00071309" w:rsidRDefault="00071309" w:rsidP="00071309">
            <w:pPr>
              <w:pStyle w:val="3-"/>
            </w:pPr>
            <w:r>
              <w:tab/>
            </w:r>
            <w:r>
              <w:tab/>
              <w:t>printf("(P)%s: [AFTER]  commonData=%d, tlsData=%d\n", name, s_commonData, s_tlsData);</w:t>
            </w:r>
          </w:p>
          <w:p w14:paraId="44A6FB99" w14:textId="77777777" w:rsidR="00071309" w:rsidRDefault="00071309" w:rsidP="00071309">
            <w:pPr>
              <w:pStyle w:val="3-"/>
            </w:pPr>
            <w:r>
              <w:tab/>
            </w:r>
            <w:r>
              <w:tab/>
              <w:t>fflush(stdout);</w:t>
            </w:r>
          </w:p>
          <w:p w14:paraId="550EF5AC" w14:textId="77777777" w:rsidR="00071309" w:rsidRDefault="00071309" w:rsidP="00071309">
            <w:pPr>
              <w:pStyle w:val="3-"/>
            </w:pPr>
          </w:p>
          <w:p w14:paraId="39F3A033"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//先行スレッド処理完了：全待機スレッドを起床</w:t>
            </w:r>
          </w:p>
          <w:p w14:paraId="5255A0C3" w14:textId="77777777" w:rsidR="00071309" w:rsidRDefault="00071309" w:rsidP="00071309">
            <w:pPr>
              <w:pStyle w:val="3-"/>
            </w:pPr>
            <w:r>
              <w:tab/>
            </w:r>
            <w:r>
              <w:tab/>
              <w:t>for (int i = 0; i &lt; s_followThreadNum; ++i)</w:t>
            </w:r>
          </w:p>
          <w:p w14:paraId="3A0549AF" w14:textId="77777777" w:rsidR="00071309" w:rsidRDefault="00071309" w:rsidP="00071309">
            <w:pPr>
              <w:pStyle w:val="3-"/>
            </w:pPr>
            <w:r>
              <w:tab/>
            </w:r>
            <w:r>
              <w:tab/>
              <w:t>{</w:t>
            </w:r>
          </w:p>
          <w:p w14:paraId="77E8872D" w14:textId="600866D6" w:rsidR="00071309" w:rsidRDefault="00071309" w:rsidP="00071309">
            <w:pPr>
              <w:pStyle w:val="3-"/>
            </w:pPr>
            <w:r>
              <w:tab/>
            </w:r>
            <w:r>
              <w:tab/>
            </w:r>
            <w:r>
              <w:tab/>
            </w:r>
            <w:r w:rsidRPr="00881DDA">
              <w:rPr>
                <w:color w:val="FF0000"/>
              </w:rPr>
              <w:t>s_followFinished[i]</w:t>
            </w:r>
            <w:r w:rsidR="00881DDA" w:rsidRPr="00881DDA">
              <w:rPr>
                <w:color w:val="FF0000"/>
              </w:rPr>
              <w:t>.stre(</w:t>
            </w:r>
            <w:r w:rsidRPr="00881DDA">
              <w:rPr>
                <w:color w:val="FF0000"/>
              </w:rPr>
              <w:t>E_PROCESS::PRIOR_IDLE</w:t>
            </w:r>
            <w:r w:rsidR="00881DDA" w:rsidRPr="00881DDA">
              <w:rPr>
                <w:color w:val="FF0000"/>
              </w:rPr>
              <w:t>)</w:t>
            </w:r>
            <w:r w:rsidRPr="00881DDA">
              <w:rPr>
                <w:color w:val="FF0000"/>
              </w:rPr>
              <w:t>;</w:t>
            </w:r>
          </w:p>
          <w:p w14:paraId="2E96C9ED" w14:textId="77777777" w:rsidR="00071309" w:rsidRDefault="00071309" w:rsidP="00071309">
            <w:pPr>
              <w:pStyle w:val="3-"/>
            </w:pPr>
            <w:r>
              <w:tab/>
            </w:r>
            <w:r>
              <w:tab/>
              <w:t>}</w:t>
            </w:r>
          </w:p>
          <w:p w14:paraId="69CD573F" w14:textId="77777777" w:rsidR="00071309" w:rsidRDefault="00071309" w:rsidP="00071309">
            <w:pPr>
              <w:pStyle w:val="3-"/>
            </w:pPr>
          </w:p>
          <w:p w14:paraId="0598F70A"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5849E45E" w14:textId="77777777" w:rsidR="00071309" w:rsidRDefault="00071309" w:rsidP="00071309">
            <w:pPr>
              <w:pStyle w:val="3-"/>
            </w:pPr>
            <w:r>
              <w:tab/>
            </w:r>
            <w:r>
              <w:tab/>
              <w:t>std::this_thread::sleep_for(std::chrono::milliseconds(0));</w:t>
            </w:r>
          </w:p>
          <w:p w14:paraId="25CACAA8"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6FCD6712"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35F807CA" w14:textId="77777777" w:rsidR="00071309" w:rsidRDefault="00071309" w:rsidP="00071309">
            <w:pPr>
              <w:pStyle w:val="3-"/>
            </w:pPr>
            <w:r>
              <w:tab/>
              <w:t>}</w:t>
            </w:r>
          </w:p>
          <w:p w14:paraId="074F99BE" w14:textId="77777777" w:rsidR="00071309" w:rsidRDefault="00071309" w:rsidP="00071309">
            <w:pPr>
              <w:pStyle w:val="3-"/>
            </w:pPr>
          </w:p>
          <w:p w14:paraId="13C9BAD5" w14:textId="77777777" w:rsidR="00071309" w:rsidRDefault="00071309" w:rsidP="00071309">
            <w:pPr>
              <w:pStyle w:val="3-"/>
            </w:pPr>
            <w:r>
              <w:rPr>
                <w:rFonts w:hint="eastAsia"/>
              </w:rPr>
              <w:tab/>
            </w:r>
            <w:r w:rsidRPr="00881DDA">
              <w:rPr>
                <w:rFonts w:hint="eastAsia"/>
                <w:color w:val="00B050"/>
              </w:rPr>
              <w:t>//終了</w:t>
            </w:r>
          </w:p>
          <w:p w14:paraId="3D1148AF" w14:textId="77777777" w:rsidR="00071309" w:rsidRDefault="00071309" w:rsidP="00071309">
            <w:pPr>
              <w:pStyle w:val="3-"/>
            </w:pPr>
            <w:r>
              <w:tab/>
              <w:t>printf("- end:(P)%s -\n", name);</w:t>
            </w:r>
          </w:p>
          <w:p w14:paraId="5B1E2A1A" w14:textId="77777777" w:rsidR="00071309" w:rsidRDefault="00071309" w:rsidP="00071309">
            <w:pPr>
              <w:pStyle w:val="3-"/>
            </w:pPr>
            <w:r>
              <w:tab/>
              <w:t>fflush(stdout);</w:t>
            </w:r>
          </w:p>
          <w:p w14:paraId="2F42210E" w14:textId="77777777" w:rsidR="00071309" w:rsidRDefault="00071309" w:rsidP="00071309">
            <w:pPr>
              <w:pStyle w:val="3-"/>
            </w:pPr>
            <w:r>
              <w:t>}</w:t>
            </w:r>
          </w:p>
          <w:p w14:paraId="16FAE85C" w14:textId="77777777" w:rsidR="00071309" w:rsidRDefault="00071309" w:rsidP="00071309">
            <w:pPr>
              <w:pStyle w:val="3-"/>
            </w:pPr>
          </w:p>
          <w:p w14:paraId="32B0D5D5" w14:textId="77777777" w:rsidR="00071309" w:rsidRPr="00881DDA" w:rsidRDefault="00071309" w:rsidP="00071309">
            <w:pPr>
              <w:pStyle w:val="3-"/>
              <w:rPr>
                <w:color w:val="00B050"/>
              </w:rPr>
            </w:pPr>
            <w:r w:rsidRPr="00881DDA">
              <w:rPr>
                <w:rFonts w:hint="eastAsia"/>
                <w:color w:val="00B050"/>
              </w:rPr>
              <w:t>//後続スレッド</w:t>
            </w:r>
          </w:p>
          <w:p w14:paraId="45082000" w14:textId="77777777" w:rsidR="00071309" w:rsidRDefault="00071309" w:rsidP="00071309">
            <w:pPr>
              <w:pStyle w:val="3-"/>
            </w:pPr>
            <w:r>
              <w:t>void followThreadFunc(const char* name)</w:t>
            </w:r>
          </w:p>
          <w:p w14:paraId="63C06EBF" w14:textId="77777777" w:rsidR="00071309" w:rsidRDefault="00071309" w:rsidP="00071309">
            <w:pPr>
              <w:pStyle w:val="3-"/>
            </w:pPr>
            <w:r>
              <w:t>{</w:t>
            </w:r>
          </w:p>
          <w:p w14:paraId="686591EA" w14:textId="77777777" w:rsidR="00071309" w:rsidRDefault="00071309" w:rsidP="00071309">
            <w:pPr>
              <w:pStyle w:val="3-"/>
            </w:pPr>
            <w:r>
              <w:rPr>
                <w:rFonts w:hint="eastAsia"/>
              </w:rPr>
              <w:tab/>
            </w:r>
            <w:r w:rsidRPr="00881DDA">
              <w:rPr>
                <w:rFonts w:hint="eastAsia"/>
                <w:color w:val="00B050"/>
              </w:rPr>
              <w:t>//後続スレッド数カウントアップ</w:t>
            </w:r>
          </w:p>
          <w:p w14:paraId="1B9BB9DE" w14:textId="77777777" w:rsidR="00071309" w:rsidRDefault="00071309" w:rsidP="00071309">
            <w:pPr>
              <w:pStyle w:val="3-"/>
            </w:pPr>
            <w:r>
              <w:tab/>
              <w:t>const int thread_no = s_followThreadNo++;</w:t>
            </w:r>
          </w:p>
          <w:p w14:paraId="403636CA" w14:textId="77777777" w:rsidR="00071309" w:rsidRDefault="00071309" w:rsidP="00071309">
            <w:pPr>
              <w:pStyle w:val="3-"/>
            </w:pPr>
          </w:p>
          <w:p w14:paraId="7AE0C59C" w14:textId="77777777" w:rsidR="00071309" w:rsidRPr="00881DDA" w:rsidRDefault="00071309" w:rsidP="00071309">
            <w:pPr>
              <w:pStyle w:val="3-"/>
              <w:rPr>
                <w:color w:val="00B050"/>
              </w:rPr>
            </w:pPr>
            <w:r>
              <w:rPr>
                <w:rFonts w:hint="eastAsia"/>
              </w:rPr>
              <w:tab/>
            </w:r>
            <w:r w:rsidRPr="00881DDA">
              <w:rPr>
                <w:rFonts w:hint="eastAsia"/>
                <w:color w:val="00B050"/>
              </w:rPr>
              <w:t>//開始</w:t>
            </w:r>
          </w:p>
          <w:p w14:paraId="1C09F6E6" w14:textId="77777777" w:rsidR="00071309" w:rsidRDefault="00071309" w:rsidP="00071309">
            <w:pPr>
              <w:pStyle w:val="3-"/>
            </w:pPr>
            <w:r>
              <w:tab/>
              <w:t>printf("- begin:(F)[%d]%s -\n", thread_no, name);</w:t>
            </w:r>
          </w:p>
          <w:p w14:paraId="45518788" w14:textId="77777777" w:rsidR="00071309" w:rsidRDefault="00071309" w:rsidP="00071309">
            <w:pPr>
              <w:pStyle w:val="3-"/>
            </w:pPr>
            <w:r>
              <w:tab/>
              <w:t>fflush(stdout);</w:t>
            </w:r>
          </w:p>
          <w:p w14:paraId="64B20B59" w14:textId="77777777" w:rsidR="00881DDA" w:rsidRDefault="00881DDA" w:rsidP="00881DDA">
            <w:pPr>
              <w:pStyle w:val="3-"/>
            </w:pPr>
          </w:p>
          <w:p w14:paraId="1D6A370A" w14:textId="77777777" w:rsidR="00881DDA" w:rsidRDefault="00881DDA" w:rsidP="00881DDA">
            <w:pPr>
              <w:pStyle w:val="3-"/>
              <w:rPr>
                <w:rFonts w:hint="eastAsia"/>
              </w:rPr>
            </w:pPr>
            <w:r>
              <w:rPr>
                <w:rFonts w:hint="eastAsia"/>
              </w:rPr>
              <w:tab/>
            </w:r>
            <w:r w:rsidRPr="00881DDA">
              <w:rPr>
                <w:rFonts w:hint="eastAsia"/>
                <w:color w:val="00B050"/>
              </w:rPr>
              <w:t>//乱数</w:t>
            </w:r>
          </w:p>
          <w:p w14:paraId="0ECE4F15" w14:textId="77777777" w:rsidR="00881DDA" w:rsidRDefault="00881DDA" w:rsidP="00881DDA">
            <w:pPr>
              <w:pStyle w:val="3-"/>
            </w:pPr>
            <w:r>
              <w:tab/>
              <w:t>std::random_device seed_gen;</w:t>
            </w:r>
          </w:p>
          <w:p w14:paraId="1BBC80F1" w14:textId="77777777" w:rsidR="00881DDA" w:rsidRDefault="00881DDA" w:rsidP="00881DDA">
            <w:pPr>
              <w:pStyle w:val="3-"/>
            </w:pPr>
            <w:r>
              <w:tab/>
              <w:t>std::mt19937 rnd(seed_gen());</w:t>
            </w:r>
          </w:p>
          <w:p w14:paraId="63C94C2A" w14:textId="29AB6CC0" w:rsidR="00071309" w:rsidRDefault="00881DDA" w:rsidP="00881DDA">
            <w:pPr>
              <w:pStyle w:val="3-"/>
            </w:pPr>
            <w:r>
              <w:tab/>
              <w:t>std::uniform_int_distribution&lt;int&gt; sleep_time(0, 499);</w:t>
            </w:r>
          </w:p>
          <w:p w14:paraId="3077DB5E" w14:textId="77777777" w:rsidR="00881DDA" w:rsidRDefault="00881DDA" w:rsidP="00881DDA">
            <w:pPr>
              <w:pStyle w:val="3-"/>
            </w:pPr>
          </w:p>
          <w:p w14:paraId="3C7BC658" w14:textId="407AB71B" w:rsidR="00071309" w:rsidRPr="00881DDA" w:rsidRDefault="00071309" w:rsidP="00071309">
            <w:pPr>
              <w:pStyle w:val="3-"/>
              <w:rPr>
                <w:color w:val="00B050"/>
              </w:rPr>
            </w:pP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7374E4B3" w14:textId="6B668E4E" w:rsidR="00071309" w:rsidRPr="00881DDA" w:rsidRDefault="00071309" w:rsidP="00071309">
            <w:pPr>
              <w:pStyle w:val="3-"/>
              <w:rPr>
                <w:color w:val="FF0000"/>
              </w:rPr>
            </w:pP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667692D9" w14:textId="77777777" w:rsidR="00071309" w:rsidRDefault="00071309" w:rsidP="00071309">
            <w:pPr>
              <w:pStyle w:val="3-"/>
            </w:pPr>
          </w:p>
          <w:p w14:paraId="6DEC775B" w14:textId="77777777" w:rsidR="00071309" w:rsidRPr="00881DDA" w:rsidRDefault="00071309" w:rsidP="00071309">
            <w:pPr>
              <w:pStyle w:val="3-"/>
              <w:rPr>
                <w:color w:val="00B050"/>
              </w:rPr>
            </w:pPr>
            <w:r>
              <w:rPr>
                <w:rFonts w:hint="eastAsia"/>
              </w:rPr>
              <w:tab/>
            </w:r>
            <w:r w:rsidRPr="00881DDA">
              <w:rPr>
                <w:rFonts w:hint="eastAsia"/>
                <w:color w:val="00B050"/>
              </w:rPr>
              <w:t>//処理</w:t>
            </w:r>
          </w:p>
          <w:p w14:paraId="23ABC6CF" w14:textId="77777777" w:rsidR="00071309" w:rsidRDefault="00071309" w:rsidP="00071309">
            <w:pPr>
              <w:pStyle w:val="3-"/>
            </w:pPr>
            <w:r>
              <w:tab/>
              <w:t>while (1)</w:t>
            </w:r>
          </w:p>
          <w:p w14:paraId="0FF6CAA5" w14:textId="77777777" w:rsidR="00071309" w:rsidRDefault="00071309" w:rsidP="00071309">
            <w:pPr>
              <w:pStyle w:val="3-"/>
            </w:pPr>
            <w:r>
              <w:lastRenderedPageBreak/>
              <w:tab/>
              <w:t>{</w:t>
            </w:r>
          </w:p>
          <w:p w14:paraId="09C8CE72"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//先行スレッド処理完了待ち</w:t>
            </w:r>
          </w:p>
          <w:p w14:paraId="77A4AF39" w14:textId="77777777" w:rsidR="00071309" w:rsidRDefault="00071309" w:rsidP="00071309">
            <w:pPr>
              <w:pStyle w:val="3-"/>
            </w:pPr>
            <w:r>
              <w:tab/>
            </w:r>
            <w:r>
              <w:tab/>
              <w:t>E_PROCESS prev = E_PROCESS::PRIOR_IDLE;</w:t>
            </w:r>
          </w:p>
          <w:p w14:paraId="26611C55" w14:textId="77777777" w:rsidR="00881DDA" w:rsidRPr="00881DDA" w:rsidRDefault="00071309" w:rsidP="00071309">
            <w:pPr>
              <w:pStyle w:val="3-"/>
              <w:rPr>
                <w:color w:val="FF0000"/>
              </w:rPr>
            </w:pPr>
            <w:r>
              <w:tab/>
            </w:r>
            <w:r>
              <w:tab/>
            </w:r>
            <w:r w:rsidRPr="00881DDA">
              <w:rPr>
                <w:color w:val="FF0000"/>
              </w:rPr>
              <w:t>while (!s_followFinished[thread_no].compare_exchange_weak(prev, E_PROCESS::FOLLOW_RUNNING))</w:t>
            </w:r>
          </w:p>
          <w:p w14:paraId="03E30650" w14:textId="483E303D" w:rsidR="00071309" w:rsidRPr="00881DDA" w:rsidRDefault="00881DDA" w:rsidP="00071309">
            <w:pPr>
              <w:pStyle w:val="3-"/>
              <w:rPr>
                <w:color w:val="FF0000"/>
              </w:rPr>
            </w:pPr>
            <w:r w:rsidRPr="00881DDA">
              <w:rPr>
                <w:color w:val="FF0000"/>
              </w:rPr>
              <w:tab/>
            </w:r>
            <w:r w:rsidRPr="00881DDA">
              <w:rPr>
                <w:color w:val="FF0000"/>
              </w:rPr>
              <w:tab/>
            </w:r>
            <w:r w:rsidR="00071309" w:rsidRPr="00881DDA">
              <w:rPr>
                <w:color w:val="FF0000"/>
              </w:rPr>
              <w:t>{ prev = E_PROCESS::PRIOR_IDLE; }</w:t>
            </w:r>
          </w:p>
          <w:p w14:paraId="3775CE0E" w14:textId="77777777" w:rsidR="00071309" w:rsidRDefault="00071309" w:rsidP="00071309">
            <w:pPr>
              <w:pStyle w:val="3-"/>
            </w:pPr>
          </w:p>
          <w:p w14:paraId="3D6EC242" w14:textId="77777777" w:rsidR="00071309" w:rsidRDefault="00071309" w:rsidP="00071309">
            <w:pPr>
              <w:pStyle w:val="3-"/>
            </w:pPr>
            <w:r>
              <w:rPr>
                <w:rFonts w:hint="eastAsia"/>
              </w:rPr>
              <w:tab/>
            </w:r>
            <w:r>
              <w:rPr>
                <w:rFonts w:hint="eastAsia"/>
              </w:rPr>
              <w:tab/>
            </w:r>
            <w:r w:rsidRPr="00881DDA">
              <w:rPr>
                <w:rFonts w:hint="eastAsia"/>
                <w:color w:val="00B050"/>
              </w:rPr>
              <w:t>//終了確認</w:t>
            </w:r>
          </w:p>
          <w:p w14:paraId="5D1F2947" w14:textId="77777777" w:rsidR="00071309" w:rsidRDefault="00071309" w:rsidP="00071309">
            <w:pPr>
              <w:pStyle w:val="3-"/>
            </w:pPr>
            <w:r>
              <w:tab/>
            </w:r>
            <w:r>
              <w:tab/>
              <w:t>if (s_IsQuirProiorThread)</w:t>
            </w:r>
          </w:p>
          <w:p w14:paraId="0F7F77B1" w14:textId="77777777" w:rsidR="00071309" w:rsidRDefault="00071309" w:rsidP="00071309">
            <w:pPr>
              <w:pStyle w:val="3-"/>
            </w:pPr>
            <w:r>
              <w:tab/>
            </w:r>
            <w:r>
              <w:tab/>
              <w:t>{</w:t>
            </w:r>
          </w:p>
          <w:p w14:paraId="281F6E2F"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//処理終了</w:t>
            </w:r>
          </w:p>
          <w:p w14:paraId="58D2D358" w14:textId="77777777" w:rsidR="00071309" w:rsidRDefault="00071309" w:rsidP="00071309">
            <w:pPr>
              <w:pStyle w:val="3-"/>
            </w:pPr>
            <w:r>
              <w:tab/>
            </w:r>
            <w:r>
              <w:tab/>
            </w:r>
            <w:r>
              <w:tab/>
              <w:t>printf("(F)[%d]%s: [QUIT]\n", thread_no, name);</w:t>
            </w:r>
          </w:p>
          <w:p w14:paraId="2B02C1BE" w14:textId="77777777" w:rsidR="00071309" w:rsidRDefault="00071309" w:rsidP="00071309">
            <w:pPr>
              <w:pStyle w:val="3-"/>
            </w:pPr>
            <w:r>
              <w:tab/>
            </w:r>
            <w:r>
              <w:tab/>
            </w:r>
            <w:r>
              <w:tab/>
              <w:t>fflush(stdout);</w:t>
            </w:r>
          </w:p>
          <w:p w14:paraId="23CF69A5" w14:textId="77777777" w:rsidR="00071309" w:rsidRDefault="00071309" w:rsidP="00071309">
            <w:pPr>
              <w:pStyle w:val="3-"/>
            </w:pPr>
          </w:p>
          <w:p w14:paraId="6714ADB0" w14:textId="77777777" w:rsidR="00071309" w:rsidRDefault="00071309" w:rsidP="00071309">
            <w:pPr>
              <w:pStyle w:val="3-"/>
            </w:pPr>
            <w:r>
              <w:tab/>
            </w:r>
            <w:r>
              <w:tab/>
            </w:r>
            <w:r>
              <w:tab/>
              <w:t>break;</w:t>
            </w:r>
          </w:p>
          <w:p w14:paraId="1F583578" w14:textId="77777777" w:rsidR="00071309" w:rsidRDefault="00071309" w:rsidP="00071309">
            <w:pPr>
              <w:pStyle w:val="3-"/>
            </w:pPr>
            <w:r>
              <w:tab/>
            </w:r>
            <w:r>
              <w:tab/>
              <w:t>}</w:t>
            </w:r>
          </w:p>
          <w:p w14:paraId="16081217" w14:textId="77777777" w:rsidR="00071309" w:rsidRDefault="00071309" w:rsidP="00071309">
            <w:pPr>
              <w:pStyle w:val="3-"/>
            </w:pPr>
          </w:p>
          <w:p w14:paraId="4EAAB97F"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069B1F5F" w14:textId="77777777" w:rsidR="00071309" w:rsidRDefault="00071309" w:rsidP="00071309">
            <w:pPr>
              <w:pStyle w:val="3-"/>
            </w:pPr>
            <w:r>
              <w:tab/>
            </w:r>
            <w:r>
              <w:tab/>
              <w:t>printf("(F)[%d]%s: [BEFORE] commonData=%d, tlsData=%d\n", thread_no, name, s_commonData, s_tlsData);</w:t>
            </w:r>
          </w:p>
          <w:p w14:paraId="080F3803" w14:textId="77777777" w:rsidR="00071309" w:rsidRDefault="00071309" w:rsidP="00071309">
            <w:pPr>
              <w:pStyle w:val="3-"/>
            </w:pPr>
            <w:r>
              <w:tab/>
            </w:r>
            <w:r>
              <w:tab/>
              <w:t>fflush(stdout);</w:t>
            </w:r>
          </w:p>
          <w:p w14:paraId="4AE47CEB" w14:textId="77777777" w:rsidR="00071309" w:rsidRDefault="00071309" w:rsidP="00071309">
            <w:pPr>
              <w:pStyle w:val="3-"/>
            </w:pPr>
          </w:p>
          <w:p w14:paraId="3A991532" w14:textId="77777777" w:rsidR="00071309" w:rsidRDefault="00071309" w:rsidP="00071309">
            <w:pPr>
              <w:pStyle w:val="3-"/>
            </w:pPr>
            <w:r>
              <w:rPr>
                <w:rFonts w:hint="eastAsia"/>
              </w:rPr>
              <w:tab/>
            </w:r>
            <w:r>
              <w:rPr>
                <w:rFonts w:hint="eastAsia"/>
              </w:rPr>
              <w:tab/>
            </w:r>
            <w:r w:rsidRPr="00881DDA">
              <w:rPr>
                <w:rFonts w:hint="eastAsia"/>
                <w:color w:val="00B050"/>
              </w:rPr>
              <w:t>//データ取得</w:t>
            </w:r>
          </w:p>
          <w:p w14:paraId="1DCEE021" w14:textId="77777777" w:rsidR="00071309" w:rsidRDefault="00071309" w:rsidP="00071309">
            <w:pPr>
              <w:pStyle w:val="3-"/>
            </w:pPr>
            <w:r>
              <w:tab/>
            </w:r>
            <w:r>
              <w:tab/>
              <w:t>int common_data = s_commonData;</w:t>
            </w:r>
          </w:p>
          <w:p w14:paraId="247917F9" w14:textId="77777777" w:rsidR="00071309" w:rsidRDefault="00071309" w:rsidP="00071309">
            <w:pPr>
              <w:pStyle w:val="3-"/>
            </w:pPr>
            <w:r>
              <w:tab/>
            </w:r>
            <w:r>
              <w:tab/>
              <w:t>int tls_data = s_tlsData;</w:t>
            </w:r>
          </w:p>
          <w:p w14:paraId="549977F5" w14:textId="77777777" w:rsidR="00071309" w:rsidRDefault="00071309" w:rsidP="00071309">
            <w:pPr>
              <w:pStyle w:val="3-"/>
            </w:pPr>
          </w:p>
          <w:p w14:paraId="1E9BDD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5C85B102" w14:textId="77777777" w:rsidR="00071309" w:rsidRDefault="00071309" w:rsidP="00071309">
            <w:pPr>
              <w:pStyle w:val="3-"/>
            </w:pPr>
            <w:r>
              <w:tab/>
            </w:r>
            <w:r>
              <w:tab/>
              <w:t>++tls_data;</w:t>
            </w:r>
          </w:p>
          <w:p w14:paraId="0FE471FF" w14:textId="77777777" w:rsidR="00071309" w:rsidRDefault="00071309" w:rsidP="00071309">
            <w:pPr>
              <w:pStyle w:val="3-"/>
            </w:pPr>
          </w:p>
          <w:p w14:paraId="49F5F610"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//若干ランダムでスリープ（0～500 msec）</w:t>
            </w:r>
          </w:p>
          <w:p w14:paraId="7BEDA704" w14:textId="1794CE75" w:rsidR="00071309" w:rsidRDefault="00071309" w:rsidP="00071309">
            <w:pPr>
              <w:pStyle w:val="3-"/>
            </w:pPr>
            <w:r>
              <w:tab/>
            </w:r>
            <w:r>
              <w:tab/>
            </w:r>
            <w:r w:rsidR="00881DDA" w:rsidRPr="00881DDA">
              <w:t>std::this_thread::sleep_for(std::chrono::milliseconds(sleep_time(rnd)));</w:t>
            </w:r>
          </w:p>
          <w:p w14:paraId="672D312C" w14:textId="77777777" w:rsidR="00071309" w:rsidRDefault="00071309" w:rsidP="00071309">
            <w:pPr>
              <w:pStyle w:val="3-"/>
            </w:pPr>
          </w:p>
          <w:p w14:paraId="4BC45467"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45E6D114" w14:textId="77777777" w:rsidR="00071309" w:rsidRDefault="00071309" w:rsidP="00071309">
            <w:pPr>
              <w:pStyle w:val="3-"/>
            </w:pPr>
            <w:r>
              <w:tab/>
            </w:r>
            <w:r>
              <w:tab/>
              <w:t>s_tlsData = tls_data;</w:t>
            </w:r>
          </w:p>
          <w:p w14:paraId="42EFC80E" w14:textId="77777777" w:rsidR="00071309" w:rsidRDefault="00071309" w:rsidP="00071309">
            <w:pPr>
              <w:pStyle w:val="3-"/>
            </w:pPr>
          </w:p>
          <w:p w14:paraId="03DA881F" w14:textId="77777777" w:rsidR="00071309" w:rsidRDefault="00071309" w:rsidP="00071309">
            <w:pPr>
              <w:pStyle w:val="3-"/>
            </w:pPr>
            <w:r>
              <w:rPr>
                <w:rFonts w:hint="eastAsia"/>
              </w:rPr>
              <w:tab/>
            </w:r>
            <w:r>
              <w:rPr>
                <w:rFonts w:hint="eastAsia"/>
              </w:rPr>
              <w:tab/>
            </w:r>
            <w:r w:rsidRPr="00881DDA">
              <w:rPr>
                <w:rFonts w:hint="eastAsia"/>
                <w:color w:val="00B050"/>
              </w:rPr>
              <w:t>//データ表示（後）</w:t>
            </w:r>
          </w:p>
          <w:p w14:paraId="71A4C83A" w14:textId="77777777" w:rsidR="00071309" w:rsidRDefault="00071309" w:rsidP="00071309">
            <w:pPr>
              <w:pStyle w:val="3-"/>
            </w:pPr>
            <w:r>
              <w:tab/>
            </w:r>
            <w:r>
              <w:tab/>
              <w:t>printf("(F)[%d]%s: [AFTER]  commonData=%d, tlsData=%d\n", thread_no, name, s_commonData, s_tlsData);</w:t>
            </w:r>
          </w:p>
          <w:p w14:paraId="59A25766" w14:textId="77777777" w:rsidR="00071309" w:rsidRDefault="00071309" w:rsidP="00071309">
            <w:pPr>
              <w:pStyle w:val="3-"/>
            </w:pPr>
            <w:r>
              <w:tab/>
            </w:r>
            <w:r>
              <w:tab/>
              <w:t>fflush(stdout);</w:t>
            </w:r>
          </w:p>
          <w:p w14:paraId="43FFC77C" w14:textId="77777777" w:rsidR="00071309" w:rsidRDefault="00071309" w:rsidP="00071309">
            <w:pPr>
              <w:pStyle w:val="3-"/>
            </w:pPr>
            <w:r>
              <w:tab/>
            </w:r>
            <w:r>
              <w:tab/>
            </w:r>
          </w:p>
          <w:p w14:paraId="4694BB4F" w14:textId="336E20FB"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52E2A8AE" w14:textId="0078A864" w:rsidR="00071309" w:rsidRDefault="00071309" w:rsidP="00071309">
            <w:pPr>
              <w:pStyle w:val="3-"/>
            </w:pPr>
            <w:r>
              <w:tab/>
            </w: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C6DF307" w14:textId="77777777" w:rsidR="00071309" w:rsidRDefault="00071309" w:rsidP="00071309">
            <w:pPr>
              <w:pStyle w:val="3-"/>
            </w:pPr>
          </w:p>
          <w:p w14:paraId="011128E4"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0A5A6209" w14:textId="77777777" w:rsidR="00071309" w:rsidRDefault="00071309" w:rsidP="00071309">
            <w:pPr>
              <w:pStyle w:val="3-"/>
            </w:pPr>
            <w:r>
              <w:tab/>
            </w:r>
            <w:r>
              <w:tab/>
              <w:t>std::this_thread::sleep_for(std::chrono::milliseconds(0));</w:t>
            </w:r>
          </w:p>
          <w:p w14:paraId="486FB761"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00DAEDDB"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69E38BAD" w14:textId="77777777" w:rsidR="00071309" w:rsidRDefault="00071309" w:rsidP="00071309">
            <w:pPr>
              <w:pStyle w:val="3-"/>
            </w:pPr>
            <w:r>
              <w:tab/>
              <w:t>}</w:t>
            </w:r>
          </w:p>
          <w:p w14:paraId="597250A0" w14:textId="77777777" w:rsidR="00071309" w:rsidRDefault="00071309" w:rsidP="00071309">
            <w:pPr>
              <w:pStyle w:val="3-"/>
            </w:pPr>
          </w:p>
          <w:p w14:paraId="118BFB32" w14:textId="77777777" w:rsidR="00071309" w:rsidRDefault="00071309" w:rsidP="00071309">
            <w:pPr>
              <w:pStyle w:val="3-"/>
            </w:pPr>
            <w:r>
              <w:rPr>
                <w:rFonts w:hint="eastAsia"/>
              </w:rPr>
              <w:tab/>
            </w:r>
            <w:r w:rsidRPr="00881DDA">
              <w:rPr>
                <w:rFonts w:hint="eastAsia"/>
                <w:color w:val="00B050"/>
              </w:rPr>
              <w:t>//終了</w:t>
            </w:r>
          </w:p>
          <w:p w14:paraId="42306450" w14:textId="77777777" w:rsidR="00071309" w:rsidRDefault="00071309" w:rsidP="00071309">
            <w:pPr>
              <w:pStyle w:val="3-"/>
            </w:pPr>
            <w:r>
              <w:tab/>
              <w:t>printf("- end:(F)[%d]%s -\n", thread_no, name);</w:t>
            </w:r>
          </w:p>
          <w:p w14:paraId="55851EE9" w14:textId="77777777" w:rsidR="00071309" w:rsidRDefault="00071309" w:rsidP="00071309">
            <w:pPr>
              <w:pStyle w:val="3-"/>
            </w:pPr>
            <w:r>
              <w:tab/>
              <w:t>fflush(stdout);</w:t>
            </w:r>
          </w:p>
          <w:p w14:paraId="6EFFC648" w14:textId="77777777" w:rsidR="00071309" w:rsidRDefault="00071309" w:rsidP="00071309">
            <w:pPr>
              <w:pStyle w:val="3-"/>
            </w:pPr>
            <w:r>
              <w:t>}</w:t>
            </w:r>
          </w:p>
          <w:p w14:paraId="656698BD" w14:textId="77777777" w:rsidR="00071309" w:rsidRDefault="00071309" w:rsidP="00071309">
            <w:pPr>
              <w:pStyle w:val="3-"/>
            </w:pPr>
          </w:p>
          <w:p w14:paraId="2BFE69BF" w14:textId="77777777" w:rsidR="00071309" w:rsidRPr="00881DDA" w:rsidRDefault="00071309" w:rsidP="00071309">
            <w:pPr>
              <w:pStyle w:val="3-"/>
              <w:rPr>
                <w:color w:val="00B050"/>
              </w:rPr>
            </w:pPr>
            <w:r w:rsidRPr="00881DDA">
              <w:rPr>
                <w:rFonts w:hint="eastAsia"/>
                <w:color w:val="00B050"/>
              </w:rPr>
              <w:t>//テスト</w:t>
            </w:r>
          </w:p>
          <w:p w14:paraId="5A2B8B1E" w14:textId="77777777" w:rsidR="00071309" w:rsidRDefault="00071309" w:rsidP="00071309">
            <w:pPr>
              <w:pStyle w:val="3-"/>
            </w:pPr>
            <w:r>
              <w:t>int main(const int argc, const char* argv[])</w:t>
            </w:r>
          </w:p>
          <w:p w14:paraId="5384E9B8" w14:textId="77777777" w:rsidR="00071309" w:rsidRDefault="00071309" w:rsidP="00071309">
            <w:pPr>
              <w:pStyle w:val="3-"/>
            </w:pPr>
            <w:r>
              <w:t>{</w:t>
            </w:r>
          </w:p>
          <w:p w14:paraId="3D1B3486" w14:textId="77777777" w:rsidR="00071309" w:rsidRPr="00881DDA" w:rsidRDefault="00071309" w:rsidP="00071309">
            <w:pPr>
              <w:pStyle w:val="3-"/>
              <w:rPr>
                <w:color w:val="00B050"/>
              </w:rPr>
            </w:pPr>
            <w:r>
              <w:rPr>
                <w:rFonts w:hint="eastAsia"/>
              </w:rPr>
              <w:tab/>
            </w:r>
            <w:r w:rsidRPr="00881DDA">
              <w:rPr>
                <w:rFonts w:hint="eastAsia"/>
                <w:color w:val="00B050"/>
              </w:rPr>
              <w:t>//スレッド作成</w:t>
            </w:r>
          </w:p>
          <w:p w14:paraId="57BACEC5" w14:textId="77777777" w:rsidR="00071309" w:rsidRDefault="00071309" w:rsidP="00071309">
            <w:pPr>
              <w:pStyle w:val="3-"/>
            </w:pPr>
            <w:r>
              <w:tab/>
              <w:t>static const int FOLLOW_THREAD_NUM = 5;</w:t>
            </w:r>
          </w:p>
          <w:p w14:paraId="349B5075" w14:textId="77777777" w:rsidR="00071309" w:rsidRDefault="00071309" w:rsidP="00071309">
            <w:pPr>
              <w:pStyle w:val="3-"/>
            </w:pPr>
            <w:r>
              <w:tab/>
              <w:t>static const int THREAD_NUM = 1 + FOLLOW_THREAD_NUM;</w:t>
            </w:r>
          </w:p>
          <w:p w14:paraId="456A59C4" w14:textId="77777777" w:rsidR="00071309" w:rsidRDefault="00071309" w:rsidP="00071309">
            <w:pPr>
              <w:pStyle w:val="3-"/>
            </w:pPr>
            <w:r>
              <w:tab/>
              <w:t>static_assert(FOLLOW_THREAD_NUM &lt;= FOLLOW_THREAD_MAX, "FOLLOW_THREAD_NUM is over.");</w:t>
            </w:r>
          </w:p>
          <w:p w14:paraId="1C029610" w14:textId="77777777" w:rsidR="00071309" w:rsidRDefault="00071309" w:rsidP="00071309">
            <w:pPr>
              <w:pStyle w:val="3-"/>
            </w:pPr>
            <w:r>
              <w:tab/>
              <w:t>s_followThreadNum = FOLLOW_THREAD_NUM;</w:t>
            </w:r>
          </w:p>
          <w:p w14:paraId="2A439FD5" w14:textId="77777777" w:rsidR="00071309" w:rsidRDefault="00071309" w:rsidP="00071309">
            <w:pPr>
              <w:pStyle w:val="3-"/>
            </w:pPr>
            <w:r>
              <w:tab/>
              <w:t>for (int i = 0; i &lt; THREAD_NUM - 1; ++i)</w:t>
            </w:r>
          </w:p>
          <w:p w14:paraId="7F5774CF" w14:textId="7C6C1C49" w:rsidR="00071309" w:rsidRPr="00881DDA" w:rsidRDefault="00071309" w:rsidP="00071309">
            <w:pPr>
              <w:pStyle w:val="3-"/>
              <w:rPr>
                <w:color w:val="FF0000"/>
              </w:rPr>
            </w:pPr>
            <w:r>
              <w:tab/>
            </w:r>
            <w:r>
              <w:tab/>
            </w:r>
            <w:r w:rsidRPr="00881DDA">
              <w:rPr>
                <w:color w:val="FF0000"/>
              </w:rPr>
              <w:t>s_followFinished[i]</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9291F83" w14:textId="77777777" w:rsidR="00071309" w:rsidRDefault="00071309" w:rsidP="00071309">
            <w:pPr>
              <w:pStyle w:val="3-"/>
            </w:pPr>
            <w:r>
              <w:rPr>
                <w:rFonts w:hint="eastAsia"/>
              </w:rPr>
              <w:tab/>
              <w:t>std::thread thread_obj00 = std::thread(priorThreadFunc, "先行");</w:t>
            </w:r>
          </w:p>
          <w:p w14:paraId="19AAB73D" w14:textId="77777777" w:rsidR="00071309" w:rsidRDefault="00071309" w:rsidP="00071309">
            <w:pPr>
              <w:pStyle w:val="3-"/>
            </w:pPr>
            <w:r>
              <w:rPr>
                <w:rFonts w:hint="eastAsia"/>
              </w:rPr>
              <w:tab/>
              <w:t>std::thread thread_obj01 = std::thread(followThreadFunc, "後続01");</w:t>
            </w:r>
          </w:p>
          <w:p w14:paraId="4544600C" w14:textId="77777777" w:rsidR="00071309" w:rsidRDefault="00071309" w:rsidP="00071309">
            <w:pPr>
              <w:pStyle w:val="3-"/>
            </w:pPr>
            <w:r>
              <w:rPr>
                <w:rFonts w:hint="eastAsia"/>
              </w:rPr>
              <w:tab/>
              <w:t>std::thread thread_obj02 = std::thread(followThreadFunc, "後続02");</w:t>
            </w:r>
          </w:p>
          <w:p w14:paraId="6B2591BC" w14:textId="77777777" w:rsidR="00071309" w:rsidRDefault="00071309" w:rsidP="00071309">
            <w:pPr>
              <w:pStyle w:val="3-"/>
            </w:pPr>
            <w:r>
              <w:rPr>
                <w:rFonts w:hint="eastAsia"/>
              </w:rPr>
              <w:tab/>
              <w:t>std::thread thread_obj03 = std::thread(followThreadFunc, "後続03");</w:t>
            </w:r>
          </w:p>
          <w:p w14:paraId="1B54D049" w14:textId="77777777" w:rsidR="00071309" w:rsidRDefault="00071309" w:rsidP="00071309">
            <w:pPr>
              <w:pStyle w:val="3-"/>
            </w:pPr>
            <w:r>
              <w:rPr>
                <w:rFonts w:hint="eastAsia"/>
              </w:rPr>
              <w:lastRenderedPageBreak/>
              <w:tab/>
              <w:t>std::thread thread_obj04 = std::thread(followThreadFunc, "後続04");</w:t>
            </w:r>
          </w:p>
          <w:p w14:paraId="1FC74515" w14:textId="77777777" w:rsidR="00071309" w:rsidRDefault="00071309" w:rsidP="00071309">
            <w:pPr>
              <w:pStyle w:val="3-"/>
            </w:pPr>
            <w:r>
              <w:rPr>
                <w:rFonts w:hint="eastAsia"/>
              </w:rPr>
              <w:tab/>
              <w:t>std::thread thread_obj05 = std::thread(followThreadFunc, "後続05");</w:t>
            </w:r>
          </w:p>
          <w:p w14:paraId="3AB1F1D3" w14:textId="77777777" w:rsidR="00071309" w:rsidRDefault="00071309" w:rsidP="00071309">
            <w:pPr>
              <w:pStyle w:val="3-"/>
            </w:pPr>
          </w:p>
          <w:p w14:paraId="5796F229" w14:textId="77777777" w:rsidR="00071309" w:rsidRPr="00881DDA" w:rsidRDefault="00071309" w:rsidP="00071309">
            <w:pPr>
              <w:pStyle w:val="3-"/>
              <w:rPr>
                <w:color w:val="00B050"/>
              </w:rPr>
            </w:pPr>
            <w:r>
              <w:rPr>
                <w:rFonts w:hint="eastAsia"/>
              </w:rPr>
              <w:tab/>
            </w:r>
            <w:r w:rsidRPr="00881DDA">
              <w:rPr>
                <w:rFonts w:hint="eastAsia"/>
                <w:color w:val="00B050"/>
              </w:rPr>
              <w:t>//スレッド終了待ち</w:t>
            </w:r>
          </w:p>
          <w:p w14:paraId="54D4E5CF" w14:textId="77777777" w:rsidR="00071309" w:rsidRDefault="00071309" w:rsidP="00071309">
            <w:pPr>
              <w:pStyle w:val="3-"/>
            </w:pPr>
            <w:r>
              <w:tab/>
              <w:t>thread_obj00.join();</w:t>
            </w:r>
          </w:p>
          <w:p w14:paraId="06812B04" w14:textId="77777777" w:rsidR="00071309" w:rsidRDefault="00071309" w:rsidP="00071309">
            <w:pPr>
              <w:pStyle w:val="3-"/>
            </w:pPr>
            <w:r>
              <w:tab/>
              <w:t>thread_obj01.join();</w:t>
            </w:r>
          </w:p>
          <w:p w14:paraId="245BF2C0" w14:textId="77777777" w:rsidR="00071309" w:rsidRDefault="00071309" w:rsidP="00071309">
            <w:pPr>
              <w:pStyle w:val="3-"/>
            </w:pPr>
            <w:r>
              <w:tab/>
              <w:t>thread_obj02.join();</w:t>
            </w:r>
          </w:p>
          <w:p w14:paraId="767C6F5C" w14:textId="77777777" w:rsidR="00071309" w:rsidRDefault="00071309" w:rsidP="00071309">
            <w:pPr>
              <w:pStyle w:val="3-"/>
            </w:pPr>
            <w:r>
              <w:tab/>
              <w:t>thread_obj03.join();</w:t>
            </w:r>
          </w:p>
          <w:p w14:paraId="1EC924CB" w14:textId="77777777" w:rsidR="00071309" w:rsidRDefault="00071309" w:rsidP="00071309">
            <w:pPr>
              <w:pStyle w:val="3-"/>
            </w:pPr>
            <w:r>
              <w:tab/>
              <w:t>thread_obj04.join();</w:t>
            </w:r>
          </w:p>
          <w:p w14:paraId="259549B4" w14:textId="77777777" w:rsidR="00071309" w:rsidRDefault="00071309" w:rsidP="00071309">
            <w:pPr>
              <w:pStyle w:val="3-"/>
            </w:pPr>
            <w:r>
              <w:tab/>
              <w:t>thread_obj05.join();</w:t>
            </w:r>
          </w:p>
          <w:p w14:paraId="6B393C94" w14:textId="77777777" w:rsidR="00071309" w:rsidRDefault="00071309" w:rsidP="00071309">
            <w:pPr>
              <w:pStyle w:val="3-"/>
            </w:pPr>
          </w:p>
          <w:p w14:paraId="0DD5F0D4" w14:textId="569115DF" w:rsidR="00071309" w:rsidRPr="00881DDA" w:rsidRDefault="00071309" w:rsidP="00071309">
            <w:pPr>
              <w:pStyle w:val="3-"/>
              <w:rPr>
                <w:color w:val="00B050"/>
              </w:rPr>
            </w:pPr>
            <w:r>
              <w:rPr>
                <w:rFonts w:hint="eastAsia"/>
              </w:rPr>
              <w:tab/>
            </w:r>
            <w:r w:rsidRPr="00881DDA">
              <w:rPr>
                <w:rFonts w:hint="eastAsia"/>
                <w:color w:val="00B050"/>
              </w:rPr>
              <w:t>//アトミック操作を大量に実行して時間を計測</w:t>
            </w:r>
          </w:p>
          <w:p w14:paraId="6384C09E" w14:textId="77777777" w:rsidR="00071309" w:rsidRDefault="00071309" w:rsidP="00071309">
            <w:pPr>
              <w:pStyle w:val="3-"/>
            </w:pPr>
            <w:r>
              <w:tab/>
              <w:t>{</w:t>
            </w:r>
          </w:p>
          <w:p w14:paraId="76DE51CD" w14:textId="77777777" w:rsidR="00071309" w:rsidRDefault="00071309" w:rsidP="00071309">
            <w:pPr>
              <w:pStyle w:val="3-"/>
            </w:pPr>
            <w:r>
              <w:tab/>
            </w:r>
            <w:r>
              <w:tab/>
              <w:t>auto begin = std::chrono::high_resolution_clock::now();</w:t>
            </w:r>
          </w:p>
          <w:p w14:paraId="49F50E99" w14:textId="77777777" w:rsidR="00071309" w:rsidRDefault="00071309" w:rsidP="00071309">
            <w:pPr>
              <w:pStyle w:val="3-"/>
            </w:pPr>
            <w:r>
              <w:tab/>
            </w:r>
            <w:r>
              <w:tab/>
              <w:t>static const int TEST_TIMES = 10000000;</w:t>
            </w:r>
          </w:p>
          <w:p w14:paraId="593DD76D" w14:textId="77777777" w:rsidR="00071309" w:rsidRDefault="00071309" w:rsidP="00071309">
            <w:pPr>
              <w:pStyle w:val="3-"/>
            </w:pPr>
            <w:r>
              <w:tab/>
            </w:r>
            <w:r>
              <w:tab/>
              <w:t>s_followFinished[0] = E_PROCESS::FOLLOW_IDLE;</w:t>
            </w:r>
          </w:p>
          <w:p w14:paraId="347E5441" w14:textId="77777777" w:rsidR="00071309" w:rsidRDefault="00071309" w:rsidP="00071309">
            <w:pPr>
              <w:pStyle w:val="3-"/>
            </w:pPr>
            <w:r>
              <w:tab/>
            </w:r>
            <w:r>
              <w:tab/>
              <w:t>E_PROCESS prev = E_PROCESS::FOLLOW_IDLE;</w:t>
            </w:r>
          </w:p>
          <w:p w14:paraId="6D730B6A" w14:textId="77777777" w:rsidR="00071309" w:rsidRDefault="00071309" w:rsidP="00071309">
            <w:pPr>
              <w:pStyle w:val="3-"/>
            </w:pPr>
            <w:r>
              <w:tab/>
            </w:r>
            <w:r>
              <w:tab/>
              <w:t>for (int i = 0; i &lt; TEST_TIMES; ++i)</w:t>
            </w:r>
          </w:p>
          <w:p w14:paraId="7189DE7C" w14:textId="77777777" w:rsidR="00071309" w:rsidRDefault="00071309" w:rsidP="00071309">
            <w:pPr>
              <w:pStyle w:val="3-"/>
            </w:pPr>
            <w:r>
              <w:tab/>
            </w:r>
            <w:r>
              <w:tab/>
              <w:t>{</w:t>
            </w:r>
          </w:p>
          <w:p w14:paraId="51293A59" w14:textId="77777777" w:rsidR="00071309" w:rsidRPr="002556B7" w:rsidRDefault="00071309" w:rsidP="00071309">
            <w:pPr>
              <w:pStyle w:val="3-"/>
              <w:rPr>
                <w:color w:val="FF0000"/>
              </w:rPr>
            </w:pPr>
            <w:r>
              <w:tab/>
            </w:r>
            <w:r>
              <w:tab/>
            </w:r>
            <w:r>
              <w:tab/>
            </w:r>
            <w:r w:rsidRPr="002556B7">
              <w:rPr>
                <w:color w:val="FF0000"/>
              </w:rPr>
              <w:t>while (!s_followFinished[0].compare_exchange_weak(prev, E_PROCESS::PRIOR_RUNNING)){}</w:t>
            </w:r>
          </w:p>
          <w:p w14:paraId="35B0598D"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E_PROCESS::PRIOR_IDLE)){}</w:t>
            </w:r>
          </w:p>
          <w:p w14:paraId="49683B4E"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E_PROCESS::FOLLOW_RUNNING)){}</w:t>
            </w:r>
          </w:p>
          <w:p w14:paraId="3EB80B4F"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E_PROCESS::FOLLOW_IDLE)){}</w:t>
            </w:r>
          </w:p>
          <w:p w14:paraId="3596A5B9" w14:textId="77777777" w:rsidR="00071309" w:rsidRDefault="00071309" w:rsidP="00071309">
            <w:pPr>
              <w:pStyle w:val="3-"/>
            </w:pPr>
            <w:r>
              <w:tab/>
            </w:r>
            <w:r>
              <w:tab/>
              <w:t>}</w:t>
            </w:r>
          </w:p>
          <w:p w14:paraId="6F6083BE" w14:textId="77777777" w:rsidR="00071309" w:rsidRDefault="00071309" w:rsidP="00071309">
            <w:pPr>
              <w:pStyle w:val="3-"/>
            </w:pPr>
            <w:r>
              <w:tab/>
            </w:r>
            <w:r>
              <w:tab/>
              <w:t>auto end = std::chrono::high_resolution_clock::now();</w:t>
            </w:r>
          </w:p>
          <w:p w14:paraId="7D988511" w14:textId="77777777" w:rsidR="002556B7" w:rsidRDefault="00071309" w:rsidP="002556B7">
            <w:pPr>
              <w:pStyle w:val="3-"/>
              <w:jc w:val="left"/>
            </w:pPr>
            <w:r>
              <w:tab/>
            </w:r>
            <w:r>
              <w:tab/>
              <w:t>auto duration = static_cast&lt;float&gt;(static_cast&lt;double&gt;(</w:t>
            </w:r>
          </w:p>
          <w:p w14:paraId="64AB128C" w14:textId="2DFBF57B" w:rsidR="00071309" w:rsidRDefault="002556B7" w:rsidP="002556B7">
            <w:pPr>
              <w:pStyle w:val="3-"/>
              <w:jc w:val="left"/>
            </w:pPr>
            <w:r>
              <w:tab/>
            </w:r>
            <w:r>
              <w:tab/>
            </w:r>
            <w:r>
              <w:tab/>
            </w:r>
            <w:r>
              <w:tab/>
            </w:r>
            <w:r>
              <w:tab/>
            </w:r>
            <w:r w:rsidR="00071309">
              <w:t>std::chrono::duration_cast&lt;std::chrono::microseconds&gt;(end - begin).count()) / 1000000.);</w:t>
            </w:r>
          </w:p>
          <w:p w14:paraId="11F36EE3" w14:textId="77777777" w:rsidR="00071309" w:rsidRDefault="00071309" w:rsidP="00071309">
            <w:pPr>
              <w:pStyle w:val="3-"/>
            </w:pPr>
            <w:r>
              <w:tab/>
            </w:r>
            <w:r>
              <w:tab/>
              <w:t>printf("Watch-atomic * %d = %.6f sec\n", TEST_TIMES, duration);</w:t>
            </w:r>
          </w:p>
          <w:p w14:paraId="42F1AEC4" w14:textId="77777777" w:rsidR="00071309" w:rsidRDefault="00071309" w:rsidP="00071309">
            <w:pPr>
              <w:pStyle w:val="3-"/>
            </w:pPr>
            <w:r>
              <w:tab/>
              <w:t>}</w:t>
            </w:r>
          </w:p>
          <w:p w14:paraId="1C476137" w14:textId="77777777" w:rsidR="00071309" w:rsidRDefault="00071309" w:rsidP="00071309">
            <w:pPr>
              <w:pStyle w:val="3-"/>
            </w:pPr>
          </w:p>
          <w:p w14:paraId="21F84C95" w14:textId="77777777" w:rsidR="00071309" w:rsidRDefault="00071309" w:rsidP="00071309">
            <w:pPr>
              <w:pStyle w:val="3-"/>
            </w:pPr>
            <w:r>
              <w:tab/>
              <w:t>return EXIT_SUCCESS;</w:t>
            </w:r>
          </w:p>
          <w:p w14:paraId="38F8E972" w14:textId="4F878007" w:rsidR="00971C80" w:rsidRPr="00DE3BF2" w:rsidRDefault="00071309" w:rsidP="00071309">
            <w:pPr>
              <w:pStyle w:val="3-"/>
            </w:pPr>
            <w:r>
              <w:t>}</w:t>
            </w:r>
          </w:p>
        </w:tc>
      </w:tr>
    </w:tbl>
    <w:p w14:paraId="3CEA1307"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ECE8946" w14:textId="77777777" w:rsidTr="00874659">
        <w:tc>
          <w:tcPr>
            <w:tcW w:w="8494" w:type="dxa"/>
          </w:tcPr>
          <w:p w14:paraId="4AE23F38" w14:textId="77777777" w:rsidR="00071309" w:rsidRPr="00071309" w:rsidRDefault="00071309" w:rsidP="00071309">
            <w:pPr>
              <w:pStyle w:val="3-"/>
              <w:rPr>
                <w:color w:val="auto"/>
              </w:rPr>
            </w:pPr>
            <w:r w:rsidRPr="00071309">
              <w:rPr>
                <w:rFonts w:hint="eastAsia"/>
                <w:color w:val="auto"/>
              </w:rPr>
              <w:t>- begin:(P)先行 -</w:t>
            </w:r>
          </w:p>
          <w:p w14:paraId="64A0187D" w14:textId="574BCF2F" w:rsidR="00071309" w:rsidRPr="00071309" w:rsidRDefault="00071309" w:rsidP="00071309">
            <w:pPr>
              <w:pStyle w:val="3-"/>
              <w:rPr>
                <w:color w:val="auto"/>
              </w:rPr>
            </w:pPr>
            <w:r w:rsidRPr="00071309">
              <w:rPr>
                <w:rFonts w:hint="eastAsia"/>
                <w:color w:val="auto"/>
              </w:rPr>
              <w:t>(P)先行: [BEFORE] commonData=0, tlsData=0</w:t>
            </w:r>
            <w:r w:rsidR="002556B7">
              <w:rPr>
                <w:color w:val="auto"/>
              </w:rPr>
              <w:tab/>
            </w:r>
            <w:r w:rsidR="002556B7">
              <w:rPr>
                <w:color w:val="auto"/>
              </w:rPr>
              <w:tab/>
            </w:r>
            <w:r w:rsidR="002556B7" w:rsidRPr="00DF2682">
              <w:rPr>
                <w:rFonts w:hint="eastAsia"/>
                <w:color w:val="FF0000"/>
              </w:rPr>
              <w:t>←先行スレッドが処理を開始</w:t>
            </w:r>
          </w:p>
          <w:p w14:paraId="6CD868BF" w14:textId="0ADA05EB" w:rsidR="00071309" w:rsidRPr="00071309" w:rsidRDefault="00071309" w:rsidP="00071309">
            <w:pPr>
              <w:pStyle w:val="3-"/>
              <w:rPr>
                <w:color w:val="auto"/>
              </w:rPr>
            </w:pPr>
            <w:r w:rsidRPr="00071309">
              <w:rPr>
                <w:rFonts w:hint="eastAsia"/>
                <w:color w:val="auto"/>
              </w:rPr>
              <w:t>- begin:(F)[0]後続01 -</w:t>
            </w:r>
            <w:r w:rsidR="002556B7">
              <w:rPr>
                <w:color w:val="auto"/>
              </w:rPr>
              <w:tab/>
            </w:r>
            <w:r w:rsidR="002556B7">
              <w:rPr>
                <w:color w:val="auto"/>
              </w:rPr>
              <w:tab/>
            </w:r>
            <w:r w:rsidR="002556B7">
              <w:rPr>
                <w:color w:val="auto"/>
              </w:rPr>
              <w:tab/>
            </w:r>
            <w:r w:rsidR="002556B7">
              <w:rPr>
                <w:color w:val="auto"/>
              </w:rPr>
              <w:tab/>
            </w:r>
            <w:r w:rsidR="002556B7">
              <w:rPr>
                <w:color w:val="auto"/>
              </w:rPr>
              <w:tab/>
              <w:t xml:space="preserve">　</w:t>
            </w:r>
            <w:r w:rsidR="002556B7" w:rsidRPr="00DF2682">
              <w:rPr>
                <w:color w:val="FF0000"/>
              </w:rPr>
              <w:t>（後続スレッドは、スレッド</w:t>
            </w:r>
            <w:r w:rsidR="002556B7">
              <w:rPr>
                <w:color w:val="FF0000"/>
              </w:rPr>
              <w:t>開始</w:t>
            </w:r>
            <w:r w:rsidR="002556B7" w:rsidRPr="00DF2682">
              <w:rPr>
                <w:color w:val="FF0000"/>
              </w:rPr>
              <w:t>時から先行スレッドの</w:t>
            </w:r>
            <w:r w:rsidR="002556B7">
              <w:rPr>
                <w:rFonts w:hint="eastAsia"/>
                <w:color w:val="FF0000"/>
              </w:rPr>
              <w:t>処理</w:t>
            </w:r>
            <w:r w:rsidR="002556B7" w:rsidRPr="00DF2682">
              <w:rPr>
                <w:color w:val="FF0000"/>
              </w:rPr>
              <w:t>終了を待機）</w:t>
            </w:r>
          </w:p>
          <w:p w14:paraId="45375276" w14:textId="77777777" w:rsidR="00071309" w:rsidRPr="00071309" w:rsidRDefault="00071309" w:rsidP="00071309">
            <w:pPr>
              <w:pStyle w:val="3-"/>
              <w:rPr>
                <w:color w:val="auto"/>
              </w:rPr>
            </w:pPr>
            <w:r w:rsidRPr="00071309">
              <w:rPr>
                <w:rFonts w:hint="eastAsia"/>
                <w:color w:val="auto"/>
              </w:rPr>
              <w:t>- begin:(F)[1]後続02 -</w:t>
            </w:r>
          </w:p>
          <w:p w14:paraId="76634212" w14:textId="77777777" w:rsidR="00071309" w:rsidRPr="00071309" w:rsidRDefault="00071309" w:rsidP="00071309">
            <w:pPr>
              <w:pStyle w:val="3-"/>
              <w:rPr>
                <w:color w:val="auto"/>
              </w:rPr>
            </w:pPr>
            <w:r w:rsidRPr="00071309">
              <w:rPr>
                <w:rFonts w:hint="eastAsia"/>
                <w:color w:val="auto"/>
              </w:rPr>
              <w:t>- begin:(F)[2]後続03 -</w:t>
            </w:r>
          </w:p>
          <w:p w14:paraId="58EA9823" w14:textId="77777777" w:rsidR="00071309" w:rsidRPr="00071309" w:rsidRDefault="00071309" w:rsidP="00071309">
            <w:pPr>
              <w:pStyle w:val="3-"/>
              <w:rPr>
                <w:color w:val="auto"/>
              </w:rPr>
            </w:pPr>
            <w:r w:rsidRPr="00071309">
              <w:rPr>
                <w:rFonts w:hint="eastAsia"/>
                <w:color w:val="auto"/>
              </w:rPr>
              <w:t>- begin:(F)[3]後続04 -</w:t>
            </w:r>
          </w:p>
          <w:p w14:paraId="3ADB4A43" w14:textId="77777777" w:rsidR="00071309" w:rsidRPr="00071309" w:rsidRDefault="00071309" w:rsidP="00071309">
            <w:pPr>
              <w:pStyle w:val="3-"/>
              <w:rPr>
                <w:color w:val="auto"/>
              </w:rPr>
            </w:pPr>
            <w:r w:rsidRPr="00071309">
              <w:rPr>
                <w:rFonts w:hint="eastAsia"/>
                <w:color w:val="auto"/>
              </w:rPr>
              <w:t>- begin:(F)[4]後続05 -</w:t>
            </w:r>
          </w:p>
          <w:p w14:paraId="09BCB420" w14:textId="77777777" w:rsidR="00071309" w:rsidRPr="00071309" w:rsidRDefault="00071309" w:rsidP="00071309">
            <w:pPr>
              <w:pStyle w:val="3-"/>
              <w:rPr>
                <w:color w:val="auto"/>
              </w:rPr>
            </w:pPr>
            <w:r w:rsidRPr="00071309">
              <w:rPr>
                <w:rFonts w:hint="eastAsia"/>
                <w:color w:val="auto"/>
              </w:rPr>
              <w:t>(P)先行: [AFTER]  commonData=1, tlsData=1</w:t>
            </w:r>
          </w:p>
          <w:p w14:paraId="2756E38D" w14:textId="5F6769A4" w:rsidR="00071309" w:rsidRPr="00071309" w:rsidRDefault="00071309" w:rsidP="00071309">
            <w:pPr>
              <w:pStyle w:val="3-"/>
              <w:rPr>
                <w:color w:val="auto"/>
              </w:rPr>
            </w:pPr>
            <w:r w:rsidRPr="00071309">
              <w:rPr>
                <w:rFonts w:hint="eastAsia"/>
                <w:color w:val="auto"/>
              </w:rPr>
              <w:t>(F)[0]後続01: [BEFORE] commonData=1, tlsData=0</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終了すると、後続スレッドが一斉スタート</w:t>
            </w:r>
          </w:p>
          <w:p w14:paraId="4B646D57" w14:textId="77777777" w:rsidR="00071309" w:rsidRPr="00071309" w:rsidRDefault="00071309" w:rsidP="00071309">
            <w:pPr>
              <w:pStyle w:val="3-"/>
              <w:rPr>
                <w:color w:val="auto"/>
              </w:rPr>
            </w:pPr>
            <w:r w:rsidRPr="00071309">
              <w:rPr>
                <w:rFonts w:hint="eastAsia"/>
                <w:color w:val="auto"/>
              </w:rPr>
              <w:t>(F)[2]後続03: [BEFORE] commonData=1, tlsData=0</w:t>
            </w:r>
          </w:p>
          <w:p w14:paraId="66C389A1" w14:textId="77777777" w:rsidR="00071309" w:rsidRPr="00071309" w:rsidRDefault="00071309" w:rsidP="00071309">
            <w:pPr>
              <w:pStyle w:val="3-"/>
              <w:rPr>
                <w:color w:val="auto"/>
              </w:rPr>
            </w:pPr>
            <w:r w:rsidRPr="00071309">
              <w:rPr>
                <w:rFonts w:hint="eastAsia"/>
                <w:color w:val="auto"/>
              </w:rPr>
              <w:t>(F)[1]後続02: [BEFORE] commonData=1, tlsData=0</w:t>
            </w:r>
          </w:p>
          <w:p w14:paraId="7683DC52" w14:textId="77777777" w:rsidR="00071309" w:rsidRPr="00071309" w:rsidRDefault="00071309" w:rsidP="00071309">
            <w:pPr>
              <w:pStyle w:val="3-"/>
              <w:rPr>
                <w:color w:val="auto"/>
              </w:rPr>
            </w:pPr>
            <w:r w:rsidRPr="00071309">
              <w:rPr>
                <w:rFonts w:hint="eastAsia"/>
                <w:color w:val="auto"/>
              </w:rPr>
              <w:t>(F)[4]後続05: [BEFORE] commonData=1, tlsData=0</w:t>
            </w:r>
          </w:p>
          <w:p w14:paraId="3BA83924" w14:textId="77777777" w:rsidR="00071309" w:rsidRPr="00071309" w:rsidRDefault="00071309" w:rsidP="00071309">
            <w:pPr>
              <w:pStyle w:val="3-"/>
              <w:rPr>
                <w:color w:val="auto"/>
              </w:rPr>
            </w:pPr>
            <w:r w:rsidRPr="00071309">
              <w:rPr>
                <w:rFonts w:hint="eastAsia"/>
                <w:color w:val="auto"/>
              </w:rPr>
              <w:t>(F)[3]後続04: [BEFORE] commonData=1, tlsData=0</w:t>
            </w:r>
          </w:p>
          <w:p w14:paraId="3FA4DD97" w14:textId="77777777" w:rsidR="00071309" w:rsidRPr="00071309" w:rsidRDefault="00071309" w:rsidP="00071309">
            <w:pPr>
              <w:pStyle w:val="3-"/>
              <w:rPr>
                <w:color w:val="auto"/>
              </w:rPr>
            </w:pPr>
            <w:r w:rsidRPr="00071309">
              <w:rPr>
                <w:rFonts w:hint="eastAsia"/>
                <w:color w:val="auto"/>
              </w:rPr>
              <w:t>(F)[1]後続02: [AFTER]  commonData=1, tlsData=1</w:t>
            </w:r>
          </w:p>
          <w:p w14:paraId="32D5B695" w14:textId="77777777" w:rsidR="00071309" w:rsidRPr="00071309" w:rsidRDefault="00071309" w:rsidP="00071309">
            <w:pPr>
              <w:pStyle w:val="3-"/>
              <w:rPr>
                <w:color w:val="auto"/>
              </w:rPr>
            </w:pPr>
            <w:r w:rsidRPr="00071309">
              <w:rPr>
                <w:rFonts w:hint="eastAsia"/>
                <w:color w:val="auto"/>
              </w:rPr>
              <w:t>(F)[0]後続01: [AFTER]  commonData=1, tlsData=1</w:t>
            </w:r>
          </w:p>
          <w:p w14:paraId="4BCA4BF8" w14:textId="77777777" w:rsidR="00071309" w:rsidRPr="00071309" w:rsidRDefault="00071309" w:rsidP="00071309">
            <w:pPr>
              <w:pStyle w:val="3-"/>
              <w:rPr>
                <w:color w:val="auto"/>
              </w:rPr>
            </w:pPr>
            <w:r w:rsidRPr="00071309">
              <w:rPr>
                <w:rFonts w:hint="eastAsia"/>
                <w:color w:val="auto"/>
              </w:rPr>
              <w:t>(F)[4]後続05: [AFTER]  commonData=1, tlsData=1</w:t>
            </w:r>
          </w:p>
          <w:p w14:paraId="2AD13AC4" w14:textId="77777777" w:rsidR="00071309" w:rsidRPr="00071309" w:rsidRDefault="00071309" w:rsidP="00071309">
            <w:pPr>
              <w:pStyle w:val="3-"/>
              <w:rPr>
                <w:color w:val="auto"/>
              </w:rPr>
            </w:pPr>
            <w:r w:rsidRPr="00071309">
              <w:rPr>
                <w:rFonts w:hint="eastAsia"/>
                <w:color w:val="auto"/>
              </w:rPr>
              <w:t>(F)[3]後続04: [AFTER]  commonData=1, tlsData=1</w:t>
            </w:r>
          </w:p>
          <w:p w14:paraId="37C84A98" w14:textId="77777777" w:rsidR="00071309" w:rsidRPr="00071309" w:rsidRDefault="00071309" w:rsidP="00071309">
            <w:pPr>
              <w:pStyle w:val="3-"/>
              <w:rPr>
                <w:color w:val="auto"/>
              </w:rPr>
            </w:pPr>
            <w:r w:rsidRPr="00071309">
              <w:rPr>
                <w:rFonts w:hint="eastAsia"/>
                <w:color w:val="auto"/>
              </w:rPr>
              <w:t>(F)[2]後続03: [AFTER]  commonData=1, tlsData=1</w:t>
            </w:r>
          </w:p>
          <w:p w14:paraId="19E27772" w14:textId="7A650209" w:rsidR="00071309" w:rsidRPr="00071309" w:rsidRDefault="00071309" w:rsidP="00071309">
            <w:pPr>
              <w:pStyle w:val="3-"/>
              <w:rPr>
                <w:color w:val="auto"/>
              </w:rPr>
            </w:pPr>
            <w:r w:rsidRPr="00071309">
              <w:rPr>
                <w:rFonts w:hint="eastAsia"/>
                <w:color w:val="auto"/>
              </w:rPr>
              <w:t>(P)先行: [BEFORE] commonData=1, tlsData=1</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00D1C2B" w14:textId="77777777" w:rsidR="00071309" w:rsidRPr="00071309" w:rsidRDefault="00071309" w:rsidP="00071309">
            <w:pPr>
              <w:pStyle w:val="3-"/>
              <w:rPr>
                <w:color w:val="auto"/>
              </w:rPr>
            </w:pPr>
            <w:r w:rsidRPr="00071309">
              <w:rPr>
                <w:rFonts w:hint="eastAsia"/>
                <w:color w:val="auto"/>
              </w:rPr>
              <w:t>(P)先行: [AFTER]  commonData=2, tlsData=2</w:t>
            </w:r>
          </w:p>
          <w:p w14:paraId="31FE6999" w14:textId="1E528520" w:rsidR="00071309" w:rsidRPr="00071309" w:rsidRDefault="00071309" w:rsidP="00071309">
            <w:pPr>
              <w:pStyle w:val="3-"/>
              <w:rPr>
                <w:color w:val="auto"/>
              </w:rPr>
            </w:pPr>
            <w:r w:rsidRPr="00071309">
              <w:rPr>
                <w:rFonts w:hint="eastAsia"/>
                <w:color w:val="auto"/>
              </w:rPr>
              <w:t>(F)[0]後続01: [BEFORE] commonData=2, tlsData=1</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0825F378" w14:textId="77777777" w:rsidR="00071309" w:rsidRPr="00071309" w:rsidRDefault="00071309" w:rsidP="00071309">
            <w:pPr>
              <w:pStyle w:val="3-"/>
              <w:rPr>
                <w:color w:val="auto"/>
              </w:rPr>
            </w:pPr>
            <w:r w:rsidRPr="00071309">
              <w:rPr>
                <w:rFonts w:hint="eastAsia"/>
                <w:color w:val="auto"/>
              </w:rPr>
              <w:t>(F)[1]後続02: [BEFORE] commonData=2, tlsData=1</w:t>
            </w:r>
          </w:p>
          <w:p w14:paraId="32F9F0C0" w14:textId="77777777" w:rsidR="00071309" w:rsidRPr="00071309" w:rsidRDefault="00071309" w:rsidP="00071309">
            <w:pPr>
              <w:pStyle w:val="3-"/>
              <w:rPr>
                <w:color w:val="auto"/>
              </w:rPr>
            </w:pPr>
            <w:r w:rsidRPr="00071309">
              <w:rPr>
                <w:rFonts w:hint="eastAsia"/>
                <w:color w:val="auto"/>
              </w:rPr>
              <w:t>(F)[4]後続05: [BEFORE] commonData=2, tlsData=1</w:t>
            </w:r>
          </w:p>
          <w:p w14:paraId="3995CB65" w14:textId="77777777" w:rsidR="00071309" w:rsidRPr="00071309" w:rsidRDefault="00071309" w:rsidP="00071309">
            <w:pPr>
              <w:pStyle w:val="3-"/>
              <w:rPr>
                <w:color w:val="auto"/>
              </w:rPr>
            </w:pPr>
            <w:r w:rsidRPr="00071309">
              <w:rPr>
                <w:rFonts w:hint="eastAsia"/>
                <w:color w:val="auto"/>
              </w:rPr>
              <w:t>(F)[3]後続04: [BEFORE] commonData=2, tlsData=1</w:t>
            </w:r>
          </w:p>
          <w:p w14:paraId="42A8ACC5" w14:textId="77777777" w:rsidR="00071309" w:rsidRPr="00071309" w:rsidRDefault="00071309" w:rsidP="00071309">
            <w:pPr>
              <w:pStyle w:val="3-"/>
              <w:rPr>
                <w:color w:val="auto"/>
              </w:rPr>
            </w:pPr>
            <w:r w:rsidRPr="00071309">
              <w:rPr>
                <w:rFonts w:hint="eastAsia"/>
                <w:color w:val="auto"/>
              </w:rPr>
              <w:t>(F)[2]後続03: [BEFORE] commonData=2, tlsData=1</w:t>
            </w:r>
          </w:p>
          <w:p w14:paraId="5BF8DB8E" w14:textId="77777777" w:rsidR="00071309" w:rsidRPr="00071309" w:rsidRDefault="00071309" w:rsidP="00071309">
            <w:pPr>
              <w:pStyle w:val="3-"/>
              <w:rPr>
                <w:color w:val="auto"/>
              </w:rPr>
            </w:pPr>
            <w:r w:rsidRPr="00071309">
              <w:rPr>
                <w:rFonts w:hint="eastAsia"/>
                <w:color w:val="auto"/>
              </w:rPr>
              <w:t>(F)[1]後続02: [AFTER]  commonData=2, tlsData=2</w:t>
            </w:r>
          </w:p>
          <w:p w14:paraId="750BB631" w14:textId="77777777" w:rsidR="00071309" w:rsidRPr="00071309" w:rsidRDefault="00071309" w:rsidP="00071309">
            <w:pPr>
              <w:pStyle w:val="3-"/>
              <w:rPr>
                <w:color w:val="auto"/>
              </w:rPr>
            </w:pPr>
            <w:r w:rsidRPr="00071309">
              <w:rPr>
                <w:rFonts w:hint="eastAsia"/>
                <w:color w:val="auto"/>
              </w:rPr>
              <w:t>(F)[4]後続05: [AFTER]  commonData=2, tlsData=2</w:t>
            </w:r>
          </w:p>
          <w:p w14:paraId="5D596D4F" w14:textId="77777777" w:rsidR="00071309" w:rsidRPr="00071309" w:rsidRDefault="00071309" w:rsidP="00071309">
            <w:pPr>
              <w:pStyle w:val="3-"/>
              <w:rPr>
                <w:color w:val="auto"/>
              </w:rPr>
            </w:pPr>
            <w:r w:rsidRPr="00071309">
              <w:rPr>
                <w:rFonts w:hint="eastAsia"/>
                <w:color w:val="auto"/>
              </w:rPr>
              <w:t>(F)[2]後続03: [AFTER]  commonData=2, tlsData=2</w:t>
            </w:r>
          </w:p>
          <w:p w14:paraId="4AC3651D" w14:textId="77777777" w:rsidR="00071309" w:rsidRPr="00071309" w:rsidRDefault="00071309" w:rsidP="00071309">
            <w:pPr>
              <w:pStyle w:val="3-"/>
              <w:rPr>
                <w:color w:val="auto"/>
              </w:rPr>
            </w:pPr>
            <w:r w:rsidRPr="00071309">
              <w:rPr>
                <w:rFonts w:hint="eastAsia"/>
                <w:color w:val="auto"/>
              </w:rPr>
              <w:t>(F)[3]後続04: [AFTER]  commonData=2, tlsData=2</w:t>
            </w:r>
          </w:p>
          <w:p w14:paraId="450AD536" w14:textId="77777777" w:rsidR="00071309" w:rsidRPr="00071309" w:rsidRDefault="00071309" w:rsidP="00071309">
            <w:pPr>
              <w:pStyle w:val="3-"/>
              <w:rPr>
                <w:color w:val="auto"/>
              </w:rPr>
            </w:pPr>
            <w:r w:rsidRPr="00071309">
              <w:rPr>
                <w:rFonts w:hint="eastAsia"/>
                <w:color w:val="auto"/>
              </w:rPr>
              <w:t>(F)[0]後続01: [AFTER]  commonData=2, tlsData=2</w:t>
            </w:r>
          </w:p>
          <w:p w14:paraId="4BA263FD" w14:textId="47BEDF0D" w:rsidR="00071309" w:rsidRPr="00071309" w:rsidRDefault="00071309" w:rsidP="00071309">
            <w:pPr>
              <w:pStyle w:val="3-"/>
              <w:rPr>
                <w:color w:val="auto"/>
              </w:rPr>
            </w:pPr>
            <w:r w:rsidRPr="00071309">
              <w:rPr>
                <w:rFonts w:hint="eastAsia"/>
                <w:color w:val="auto"/>
              </w:rPr>
              <w:t>(P)先行: [BEFORE] commonData=2, tlsData=2</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FE2C5EA" w14:textId="77777777" w:rsidR="00071309" w:rsidRPr="00071309" w:rsidRDefault="00071309" w:rsidP="00071309">
            <w:pPr>
              <w:pStyle w:val="3-"/>
              <w:rPr>
                <w:color w:val="auto"/>
              </w:rPr>
            </w:pPr>
            <w:r w:rsidRPr="00071309">
              <w:rPr>
                <w:rFonts w:hint="eastAsia"/>
                <w:color w:val="auto"/>
              </w:rPr>
              <w:lastRenderedPageBreak/>
              <w:t>(P)先行: [AFTER]  commonData=3, tlsData=3</w:t>
            </w:r>
          </w:p>
          <w:p w14:paraId="29CF7627" w14:textId="7F8923E1" w:rsidR="00071309" w:rsidRPr="00071309" w:rsidRDefault="00071309" w:rsidP="00071309">
            <w:pPr>
              <w:pStyle w:val="3-"/>
              <w:rPr>
                <w:color w:val="auto"/>
              </w:rPr>
            </w:pPr>
            <w:r w:rsidRPr="00071309">
              <w:rPr>
                <w:rFonts w:hint="eastAsia"/>
                <w:color w:val="auto"/>
              </w:rPr>
              <w:t>(F)[1]後続02: [BEFORE] commonData=3, tlsData=2</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16F48F56" w14:textId="77777777" w:rsidR="00071309" w:rsidRPr="00071309" w:rsidRDefault="00071309" w:rsidP="00071309">
            <w:pPr>
              <w:pStyle w:val="3-"/>
              <w:rPr>
                <w:color w:val="auto"/>
              </w:rPr>
            </w:pPr>
            <w:r w:rsidRPr="00071309">
              <w:rPr>
                <w:rFonts w:hint="eastAsia"/>
                <w:color w:val="auto"/>
              </w:rPr>
              <w:t>(F)[3]後続04: [BEFORE] commonData=3, tlsData=2</w:t>
            </w:r>
          </w:p>
          <w:p w14:paraId="3F2B8F90" w14:textId="77777777" w:rsidR="00071309" w:rsidRPr="00071309" w:rsidRDefault="00071309" w:rsidP="00071309">
            <w:pPr>
              <w:pStyle w:val="3-"/>
              <w:rPr>
                <w:color w:val="auto"/>
              </w:rPr>
            </w:pPr>
            <w:r w:rsidRPr="00071309">
              <w:rPr>
                <w:rFonts w:hint="eastAsia"/>
                <w:color w:val="auto"/>
              </w:rPr>
              <w:t>(F)[4]後続05: [BEFORE] commonData=3, tlsData=2</w:t>
            </w:r>
          </w:p>
          <w:p w14:paraId="052F5F6F" w14:textId="77777777" w:rsidR="00071309" w:rsidRPr="00071309" w:rsidRDefault="00071309" w:rsidP="00071309">
            <w:pPr>
              <w:pStyle w:val="3-"/>
              <w:rPr>
                <w:color w:val="auto"/>
              </w:rPr>
            </w:pPr>
            <w:r w:rsidRPr="00071309">
              <w:rPr>
                <w:rFonts w:hint="eastAsia"/>
                <w:color w:val="auto"/>
              </w:rPr>
              <w:t>(F)[2]後続03: [BEFORE] commonData=3, tlsData=2</w:t>
            </w:r>
          </w:p>
          <w:p w14:paraId="056CC9D1" w14:textId="77777777" w:rsidR="00071309" w:rsidRPr="00071309" w:rsidRDefault="00071309" w:rsidP="00071309">
            <w:pPr>
              <w:pStyle w:val="3-"/>
              <w:rPr>
                <w:color w:val="auto"/>
              </w:rPr>
            </w:pPr>
            <w:r w:rsidRPr="00071309">
              <w:rPr>
                <w:rFonts w:hint="eastAsia"/>
                <w:color w:val="auto"/>
              </w:rPr>
              <w:t>(F)[0]後続01: [BEFORE] commonData=3, tlsData=2</w:t>
            </w:r>
          </w:p>
          <w:p w14:paraId="39871C03" w14:textId="77777777" w:rsidR="00071309" w:rsidRPr="00071309" w:rsidRDefault="00071309" w:rsidP="00071309">
            <w:pPr>
              <w:pStyle w:val="3-"/>
              <w:rPr>
                <w:color w:val="auto"/>
              </w:rPr>
            </w:pPr>
            <w:r w:rsidRPr="00071309">
              <w:rPr>
                <w:rFonts w:hint="eastAsia"/>
                <w:color w:val="auto"/>
              </w:rPr>
              <w:t>(F)[3]後続04: [AFTER]  commonData=3, tlsData=3</w:t>
            </w:r>
          </w:p>
          <w:p w14:paraId="0F4A64B4" w14:textId="77777777" w:rsidR="00071309" w:rsidRPr="00071309" w:rsidRDefault="00071309" w:rsidP="00071309">
            <w:pPr>
              <w:pStyle w:val="3-"/>
              <w:rPr>
                <w:color w:val="auto"/>
              </w:rPr>
            </w:pPr>
            <w:r w:rsidRPr="00071309">
              <w:rPr>
                <w:rFonts w:hint="eastAsia"/>
                <w:color w:val="auto"/>
              </w:rPr>
              <w:t>(F)[4]後続05: [AFTER]  commonData=3, tlsData=3</w:t>
            </w:r>
          </w:p>
          <w:p w14:paraId="3405F70D" w14:textId="77777777" w:rsidR="00071309" w:rsidRPr="00071309" w:rsidRDefault="00071309" w:rsidP="00071309">
            <w:pPr>
              <w:pStyle w:val="3-"/>
              <w:rPr>
                <w:color w:val="auto"/>
              </w:rPr>
            </w:pPr>
            <w:r w:rsidRPr="00071309">
              <w:rPr>
                <w:rFonts w:hint="eastAsia"/>
                <w:color w:val="auto"/>
              </w:rPr>
              <w:t>(F)[1]後続02: [AFTER]  commonData=3, tlsData=3</w:t>
            </w:r>
          </w:p>
          <w:p w14:paraId="63E38743" w14:textId="77777777" w:rsidR="00071309" w:rsidRPr="00071309" w:rsidRDefault="00071309" w:rsidP="00071309">
            <w:pPr>
              <w:pStyle w:val="3-"/>
              <w:rPr>
                <w:color w:val="auto"/>
              </w:rPr>
            </w:pPr>
            <w:r w:rsidRPr="00071309">
              <w:rPr>
                <w:rFonts w:hint="eastAsia"/>
                <w:color w:val="auto"/>
              </w:rPr>
              <w:t>(F)[2]後続03: [AFTER]  commonData=3, tlsData=3</w:t>
            </w:r>
          </w:p>
          <w:p w14:paraId="2AC8F181" w14:textId="77777777" w:rsidR="00071309" w:rsidRPr="00071309" w:rsidRDefault="00071309" w:rsidP="00071309">
            <w:pPr>
              <w:pStyle w:val="3-"/>
              <w:rPr>
                <w:color w:val="auto"/>
              </w:rPr>
            </w:pPr>
            <w:r w:rsidRPr="00071309">
              <w:rPr>
                <w:rFonts w:hint="eastAsia"/>
                <w:color w:val="auto"/>
              </w:rPr>
              <w:t>(F)[0]後続01: [AFTER]  commonData=3, tlsData=3</w:t>
            </w:r>
          </w:p>
          <w:p w14:paraId="79E5A55F" w14:textId="4917F404" w:rsidR="00071309" w:rsidRPr="00071309" w:rsidRDefault="00071309" w:rsidP="00071309">
            <w:pPr>
              <w:pStyle w:val="3-"/>
              <w:rPr>
                <w:color w:val="auto"/>
              </w:rPr>
            </w:pPr>
            <w:r w:rsidRPr="00071309">
              <w:rPr>
                <w:rFonts w:hint="eastAsia"/>
                <w:color w:val="auto"/>
              </w:rPr>
              <w:t>(P)先行: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DF2682">
              <w:rPr>
                <w:rFonts w:hint="eastAsia"/>
                <w:color w:val="FF0000"/>
              </w:rPr>
              <w:t>←先行スレッド終了</w:t>
            </w:r>
          </w:p>
          <w:p w14:paraId="7A062099" w14:textId="285A71C1" w:rsidR="00071309" w:rsidRPr="00071309" w:rsidRDefault="00071309" w:rsidP="00071309">
            <w:pPr>
              <w:pStyle w:val="3-"/>
              <w:rPr>
                <w:color w:val="auto"/>
              </w:rPr>
            </w:pPr>
            <w:r w:rsidRPr="00071309">
              <w:rPr>
                <w:rFonts w:hint="eastAsia"/>
                <w:color w:val="auto"/>
              </w:rPr>
              <w:t>(F)[0]後続01: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4A7B47">
              <w:rPr>
                <w:color w:val="FF0000"/>
              </w:rPr>
              <w:t>←先行スレッドの終了に反応して後続スレッド</w:t>
            </w:r>
            <w:r w:rsidR="002556B7">
              <w:rPr>
                <w:rFonts w:hint="eastAsia"/>
                <w:color w:val="FF0000"/>
              </w:rPr>
              <w:t>も</w:t>
            </w:r>
            <w:r w:rsidR="002556B7" w:rsidRPr="004A7B47">
              <w:rPr>
                <w:color w:val="FF0000"/>
              </w:rPr>
              <w:t>終了</w:t>
            </w:r>
          </w:p>
          <w:p w14:paraId="581D8DC8" w14:textId="77777777" w:rsidR="00071309" w:rsidRPr="00071309" w:rsidRDefault="00071309" w:rsidP="00071309">
            <w:pPr>
              <w:pStyle w:val="3-"/>
              <w:rPr>
                <w:color w:val="auto"/>
              </w:rPr>
            </w:pPr>
            <w:r w:rsidRPr="00071309">
              <w:rPr>
                <w:rFonts w:hint="eastAsia"/>
                <w:color w:val="auto"/>
              </w:rPr>
              <w:t>(F)[2]後続03: [QUIT]</w:t>
            </w:r>
          </w:p>
          <w:p w14:paraId="00D529C5" w14:textId="77777777" w:rsidR="00071309" w:rsidRPr="00071309" w:rsidRDefault="00071309" w:rsidP="00071309">
            <w:pPr>
              <w:pStyle w:val="3-"/>
              <w:rPr>
                <w:color w:val="auto"/>
              </w:rPr>
            </w:pPr>
            <w:r w:rsidRPr="00071309">
              <w:rPr>
                <w:rFonts w:hint="eastAsia"/>
                <w:color w:val="auto"/>
              </w:rPr>
              <w:t>- end:(F)[0]後続01 -</w:t>
            </w:r>
          </w:p>
          <w:p w14:paraId="0CB02490" w14:textId="77777777" w:rsidR="00071309" w:rsidRPr="00071309" w:rsidRDefault="00071309" w:rsidP="00071309">
            <w:pPr>
              <w:pStyle w:val="3-"/>
              <w:rPr>
                <w:color w:val="auto"/>
              </w:rPr>
            </w:pPr>
            <w:r w:rsidRPr="00071309">
              <w:rPr>
                <w:rFonts w:hint="eastAsia"/>
                <w:color w:val="auto"/>
              </w:rPr>
              <w:t>(F)[1]後続02: [QUIT]</w:t>
            </w:r>
          </w:p>
          <w:p w14:paraId="5C77726B" w14:textId="77777777" w:rsidR="00071309" w:rsidRPr="00071309" w:rsidRDefault="00071309" w:rsidP="00071309">
            <w:pPr>
              <w:pStyle w:val="3-"/>
              <w:rPr>
                <w:color w:val="auto"/>
              </w:rPr>
            </w:pPr>
            <w:r w:rsidRPr="00071309">
              <w:rPr>
                <w:rFonts w:hint="eastAsia"/>
                <w:color w:val="auto"/>
              </w:rPr>
              <w:t>- end:(F)[2]後続03 -</w:t>
            </w:r>
          </w:p>
          <w:p w14:paraId="6D6D4A7F" w14:textId="77777777" w:rsidR="00071309" w:rsidRPr="00071309" w:rsidRDefault="00071309" w:rsidP="00071309">
            <w:pPr>
              <w:pStyle w:val="3-"/>
              <w:rPr>
                <w:color w:val="auto"/>
              </w:rPr>
            </w:pPr>
            <w:r w:rsidRPr="00071309">
              <w:rPr>
                <w:rFonts w:hint="eastAsia"/>
                <w:color w:val="auto"/>
              </w:rPr>
              <w:t>(F)[3]後続04: [QUIT]</w:t>
            </w:r>
          </w:p>
          <w:p w14:paraId="14CFE792" w14:textId="77777777" w:rsidR="00071309" w:rsidRPr="00071309" w:rsidRDefault="00071309" w:rsidP="00071309">
            <w:pPr>
              <w:pStyle w:val="3-"/>
              <w:rPr>
                <w:color w:val="auto"/>
              </w:rPr>
            </w:pPr>
            <w:r w:rsidRPr="00071309">
              <w:rPr>
                <w:rFonts w:hint="eastAsia"/>
                <w:color w:val="auto"/>
              </w:rPr>
              <w:t>- end:(P)先行 -</w:t>
            </w:r>
          </w:p>
          <w:p w14:paraId="06F38237" w14:textId="77777777" w:rsidR="00071309" w:rsidRPr="00071309" w:rsidRDefault="00071309" w:rsidP="00071309">
            <w:pPr>
              <w:pStyle w:val="3-"/>
              <w:rPr>
                <w:color w:val="auto"/>
              </w:rPr>
            </w:pPr>
            <w:r w:rsidRPr="00071309">
              <w:rPr>
                <w:rFonts w:hint="eastAsia"/>
                <w:color w:val="auto"/>
              </w:rPr>
              <w:t>(F)[4]後続05: [QUIT]</w:t>
            </w:r>
          </w:p>
          <w:p w14:paraId="46D737F8" w14:textId="77777777" w:rsidR="00071309" w:rsidRPr="00071309" w:rsidRDefault="00071309" w:rsidP="00071309">
            <w:pPr>
              <w:pStyle w:val="3-"/>
              <w:rPr>
                <w:color w:val="auto"/>
              </w:rPr>
            </w:pPr>
            <w:r w:rsidRPr="00071309">
              <w:rPr>
                <w:rFonts w:hint="eastAsia"/>
                <w:color w:val="auto"/>
              </w:rPr>
              <w:t>- end:(F)[3]後続04 -</w:t>
            </w:r>
          </w:p>
          <w:p w14:paraId="498B0394" w14:textId="77777777" w:rsidR="00071309" w:rsidRPr="00071309" w:rsidRDefault="00071309" w:rsidP="00071309">
            <w:pPr>
              <w:pStyle w:val="3-"/>
              <w:rPr>
                <w:color w:val="auto"/>
              </w:rPr>
            </w:pPr>
            <w:r w:rsidRPr="00071309">
              <w:rPr>
                <w:rFonts w:hint="eastAsia"/>
                <w:color w:val="auto"/>
              </w:rPr>
              <w:t>- end:(F)[1]後続02 -</w:t>
            </w:r>
          </w:p>
          <w:p w14:paraId="7515207A" w14:textId="77777777" w:rsidR="00071309" w:rsidRPr="00071309" w:rsidRDefault="00071309" w:rsidP="00071309">
            <w:pPr>
              <w:pStyle w:val="3-"/>
              <w:rPr>
                <w:color w:val="auto"/>
              </w:rPr>
            </w:pPr>
            <w:r w:rsidRPr="00071309">
              <w:rPr>
                <w:rFonts w:hint="eastAsia"/>
                <w:color w:val="auto"/>
              </w:rPr>
              <w:t>- end:(F)[4]後続05 -</w:t>
            </w:r>
          </w:p>
          <w:p w14:paraId="7AE8C4B0" w14:textId="29A7825E" w:rsidR="00971C80" w:rsidRPr="00DD51B6" w:rsidRDefault="00071309" w:rsidP="00071309">
            <w:pPr>
              <w:pStyle w:val="3-"/>
            </w:pPr>
            <w:r w:rsidRPr="00071309">
              <w:rPr>
                <w:color w:val="auto"/>
              </w:rPr>
              <w:t xml:space="preserve">Watch-atomic * 10000000 = </w:t>
            </w:r>
            <w:r w:rsidRPr="002556B7">
              <w:rPr>
                <w:color w:val="FF0000"/>
              </w:rPr>
              <w:t>0.499029 sec</w:t>
            </w:r>
            <w:r w:rsidR="002556B7">
              <w:rPr>
                <w:color w:val="auto"/>
              </w:rPr>
              <w:tab/>
            </w:r>
            <w:r w:rsidR="002556B7">
              <w:rPr>
                <w:color w:val="auto"/>
              </w:rPr>
              <w:tab/>
            </w:r>
            <w:r w:rsidR="002556B7">
              <w:rPr>
                <w:rFonts w:hint="eastAsia"/>
                <w:color w:val="FF0000"/>
              </w:rPr>
              <w:t>←1千万回ループによる処理時間計測（4回のステート更新）</w:t>
            </w:r>
          </w:p>
        </w:tc>
      </w:tr>
    </w:tbl>
    <w:p w14:paraId="7E6536BB" w14:textId="2664FC72" w:rsidR="00971C80" w:rsidRDefault="00971C80" w:rsidP="00971C80">
      <w:pPr>
        <w:pStyle w:val="3"/>
      </w:pPr>
      <w:bookmarkStart w:id="138" w:name="_Toc378866175"/>
      <w:r>
        <w:lastRenderedPageBreak/>
        <w:t>C++11</w:t>
      </w:r>
      <w:r>
        <w:t>版：アトミック操作のメモリ</w:t>
      </w:r>
      <w:r w:rsidR="00114216">
        <w:t>オーダー指定</w:t>
      </w:r>
      <w:bookmarkEnd w:id="138"/>
    </w:p>
    <w:p w14:paraId="00F39697" w14:textId="25E5C84A" w:rsidR="00AD07FD" w:rsidRDefault="00DA6B37" w:rsidP="00AD07FD">
      <w:pPr>
        <w:pStyle w:val="aa"/>
        <w:ind w:left="447" w:firstLine="283"/>
      </w:pPr>
      <w:r>
        <w:t>アトミック操作時にメモリオーダーを指定し、メモリバリアを明示的に使い分けた場合のサンプルを示す</w:t>
      </w:r>
      <w:r w:rsidR="00AD07FD">
        <w:rPr>
          <w:rFonts w:hint="eastAsia"/>
        </w:rPr>
        <w:t>。</w:t>
      </w:r>
    </w:p>
    <w:p w14:paraId="1BE4BF01" w14:textId="75845A47" w:rsidR="00AD07FD" w:rsidRDefault="00DA6B37" w:rsidP="00AD07FD">
      <w:pPr>
        <w:pStyle w:val="aa"/>
        <w:ind w:left="447" w:firstLine="283"/>
      </w:pPr>
      <w:r>
        <w:t>「</w:t>
      </w:r>
      <w:r w:rsidRPr="00DA6B37">
        <w:rPr>
          <w:rFonts w:hint="eastAsia"/>
        </w:rPr>
        <w:t>アトミック操作を大量に実行して時間を計測</w:t>
      </w:r>
      <w:r>
        <w:rPr>
          <w:rFonts w:hint="eastAsia"/>
        </w:rPr>
        <w:t>」の一部</w:t>
      </w:r>
      <w:r w:rsidR="00D65357">
        <w:rPr>
          <w:rFonts w:hint="eastAsia"/>
        </w:rPr>
        <w:t>だけ書き換える</w:t>
      </w:r>
      <w:r>
        <w:rPr>
          <w:rFonts w:hint="eastAsia"/>
        </w:rPr>
        <w:t>。</w:t>
      </w:r>
    </w:p>
    <w:p w14:paraId="7562483B" w14:textId="024431A5" w:rsidR="008058BD" w:rsidRDefault="008058BD" w:rsidP="00AD07FD">
      <w:pPr>
        <w:pStyle w:val="aa"/>
        <w:ind w:left="447" w:firstLine="283"/>
      </w:pPr>
      <w:r>
        <w:t>実はこれはパフォーマンスの差がほとんど得られなかったので、比較用に前述の「変数操作による排他制御：アトミック型」のサンプルに対してメモリオーダーを指定した場合の結果も示す。</w:t>
      </w:r>
    </w:p>
    <w:p w14:paraId="318039EB" w14:textId="44E62C65" w:rsidR="00AD07FD" w:rsidRDefault="00AD07FD" w:rsidP="00AD07FD">
      <w:pPr>
        <w:pStyle w:val="aa"/>
        <w:keepNext/>
        <w:widowControl/>
        <w:spacing w:beforeLines="50" w:before="180"/>
        <w:ind w:leftChars="203" w:left="447" w:hangingChars="10" w:hanging="21"/>
      </w:pPr>
      <w:r>
        <w:t>C++11</w:t>
      </w:r>
      <w:r>
        <w:rPr>
          <w:rFonts w:hint="eastAsia"/>
        </w:rPr>
        <w:t>版のアトミック操作による</w:t>
      </w:r>
      <w:r w:rsidR="00D65357">
        <w:rPr>
          <w:rFonts w:hint="eastAsia"/>
        </w:rPr>
        <w:t>モニター</w:t>
      </w:r>
      <w:r>
        <w:rPr>
          <w:rFonts w:hint="eastAsia"/>
        </w:rPr>
        <w:t>のサンプル</w:t>
      </w:r>
      <w:r w:rsidR="00D65357">
        <w:rPr>
          <w:rFonts w:hint="eastAsia"/>
        </w:rPr>
        <w:t>（一部抜粋）</w:t>
      </w:r>
      <w:r>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7D262ECD" w14:textId="77777777" w:rsidTr="006852C6">
        <w:tc>
          <w:tcPr>
            <w:tcW w:w="8494" w:type="dxa"/>
          </w:tcPr>
          <w:p w14:paraId="007A8D20" w14:textId="77777777" w:rsidR="00AD07FD" w:rsidRPr="00BC126A" w:rsidRDefault="00D65357" w:rsidP="006852C6">
            <w:pPr>
              <w:pStyle w:val="3-"/>
              <w:rPr>
                <w:color w:val="808080" w:themeColor="background1" w:themeShade="80"/>
              </w:rPr>
            </w:pPr>
            <w:r w:rsidRPr="00BC126A">
              <w:rPr>
                <w:color w:val="808080" w:themeColor="background1" w:themeShade="80"/>
              </w:rPr>
              <w:t>…（略）…</w:t>
            </w:r>
          </w:p>
          <w:p w14:paraId="3DA756FB" w14:textId="2E684C22" w:rsidR="008058BD" w:rsidRDefault="008058BD" w:rsidP="008058BD">
            <w:pPr>
              <w:pStyle w:val="3-"/>
              <w:jc w:val="left"/>
            </w:pPr>
            <w:r>
              <w:tab/>
              <w:t>while (!s_followFinished[0].compare_exchange_weak(prev, E_PROCESS::PRIOR_RUNNING)){}</w:t>
            </w:r>
          </w:p>
          <w:p w14:paraId="57C0C07C" w14:textId="03AF95D0" w:rsidR="008058BD" w:rsidRDefault="008058BD" w:rsidP="008058BD">
            <w:pPr>
              <w:pStyle w:val="3-"/>
              <w:jc w:val="left"/>
            </w:pPr>
            <w:r>
              <w:tab/>
              <w:t>while (!s_followFinished[0].compare_exchange_weak(prev, E_PROCESS::PRIOR_IDLE)){}</w:t>
            </w:r>
          </w:p>
          <w:p w14:paraId="18A54511" w14:textId="5DDE4E06" w:rsidR="008058BD" w:rsidRDefault="008058BD" w:rsidP="008058BD">
            <w:pPr>
              <w:pStyle w:val="3-"/>
              <w:jc w:val="left"/>
            </w:pPr>
            <w:r>
              <w:tab/>
              <w:t>while (!s_followFinished[0].compare_exchange_weak(prev, E_PROCESS::FOLLOW_RUNNING)){}</w:t>
            </w:r>
          </w:p>
          <w:p w14:paraId="0EEB63BE" w14:textId="343E6D8A" w:rsidR="008058BD" w:rsidRDefault="008058BD" w:rsidP="008058BD">
            <w:pPr>
              <w:pStyle w:val="3-"/>
              <w:jc w:val="left"/>
            </w:pPr>
            <w:r>
              <w:tab/>
              <w:t>while (!s_followFinished[0].compare_exchange_weak(prev, E_PROCESS::FOLLOW_IDLE)){}</w:t>
            </w:r>
          </w:p>
          <w:p w14:paraId="67FD5939"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79AF7BFE" w14:textId="20DE40D6"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7D54DABC"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6F15847E" w14:textId="775E3A0D" w:rsidR="00D65357" w:rsidRPr="00BC126A" w:rsidRDefault="008058BD" w:rsidP="008058BD">
            <w:pPr>
              <w:pStyle w:val="3-"/>
              <w:jc w:val="left"/>
              <w:rPr>
                <w:color w:val="FF0000"/>
              </w:rPr>
            </w:pPr>
            <w:r>
              <w:tab/>
            </w:r>
            <w:r w:rsidR="00D65357">
              <w:t>while (!s_followFinished[0].compare_exchange_weak(prev, E_PROCESS::PRIOR_RUNNING, std::memory_order_relaxed</w:t>
            </w:r>
            <w:r w:rsidR="00D65357" w:rsidRPr="00BC126A">
              <w:rPr>
                <w:color w:val="FF0000"/>
              </w:rPr>
              <w:t>,</w:t>
            </w:r>
          </w:p>
          <w:p w14:paraId="3A750778" w14:textId="0935AC5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6B21126A" w14:textId="7E292FD1" w:rsidR="00D65357" w:rsidRPr="00BC126A" w:rsidRDefault="008058BD" w:rsidP="00D65357">
            <w:pPr>
              <w:pStyle w:val="3-"/>
              <w:jc w:val="left"/>
              <w:rPr>
                <w:color w:val="FF0000"/>
              </w:rPr>
            </w:pPr>
            <w:r>
              <w:tab/>
            </w:r>
            <w:r w:rsidR="00D65357">
              <w:t>while (!s_followFinished[0].compare_exchange_weak(prev, E_PROCESS::PRIOR_IDLE, std::memory_order_relaxed</w:t>
            </w:r>
            <w:r w:rsidR="00D65357" w:rsidRPr="00BC126A">
              <w:rPr>
                <w:color w:val="FF0000"/>
              </w:rPr>
              <w:t>,</w:t>
            </w:r>
          </w:p>
          <w:p w14:paraId="36AC60E2" w14:textId="23F8F1F1"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206667FF" w14:textId="31DCC974" w:rsidR="00D65357" w:rsidRPr="00BC126A" w:rsidRDefault="008058BD" w:rsidP="00D65357">
            <w:pPr>
              <w:pStyle w:val="3-"/>
              <w:jc w:val="left"/>
              <w:rPr>
                <w:color w:val="FF0000"/>
              </w:rPr>
            </w:pPr>
            <w:r>
              <w:tab/>
            </w:r>
            <w:r w:rsidR="00D65357">
              <w:t>while (!s_followFinished[0].compare_exchange_weak(prev, E_PROCESS::FOLLOW_RUNNING, std::memory_order_relaxed</w:t>
            </w:r>
            <w:r w:rsidR="00D65357" w:rsidRPr="00BC126A">
              <w:rPr>
                <w:color w:val="FF0000"/>
              </w:rPr>
              <w:t>,</w:t>
            </w:r>
          </w:p>
          <w:p w14:paraId="0E0D9339" w14:textId="45FC6FCE"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005A1DD0" w14:textId="5B2EEA3B" w:rsidR="00D65357" w:rsidRPr="00BC126A" w:rsidRDefault="008058BD" w:rsidP="00D65357">
            <w:pPr>
              <w:pStyle w:val="3-"/>
              <w:jc w:val="left"/>
              <w:rPr>
                <w:color w:val="FF0000"/>
              </w:rPr>
            </w:pPr>
            <w:r>
              <w:tab/>
            </w:r>
            <w:r w:rsidR="00D65357">
              <w:t>while (!s_followFinished[0].compare_exchange_weak(prev, E_PROCESS::FOLLOW_IDLE, std::memory_order_relaxed</w:t>
            </w:r>
            <w:r w:rsidR="00D65357" w:rsidRPr="00BC126A">
              <w:rPr>
                <w:color w:val="FF0000"/>
              </w:rPr>
              <w:t>,</w:t>
            </w:r>
          </w:p>
          <w:p w14:paraId="4E0AF81E" w14:textId="18040EC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4BA1116C" w14:textId="732ADA70" w:rsidR="00D65357" w:rsidRPr="00D65357" w:rsidRDefault="00D65357" w:rsidP="006852C6">
            <w:pPr>
              <w:pStyle w:val="3-"/>
            </w:pPr>
            <w:r w:rsidRPr="00BC126A">
              <w:rPr>
                <w:color w:val="808080" w:themeColor="background1" w:themeShade="80"/>
              </w:rPr>
              <w:t>…（略）…</w:t>
            </w:r>
          </w:p>
        </w:tc>
      </w:tr>
    </w:tbl>
    <w:p w14:paraId="3CDE751F" w14:textId="77777777" w:rsidR="00AD07FD" w:rsidRPr="00DE3BF2" w:rsidRDefault="00AD07F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57EC9E2C" w14:textId="77777777" w:rsidTr="006852C6">
        <w:tc>
          <w:tcPr>
            <w:tcW w:w="8494" w:type="dxa"/>
          </w:tcPr>
          <w:p w14:paraId="77560D24" w14:textId="77777777" w:rsidR="00D65357" w:rsidRPr="008058BD" w:rsidRDefault="00D65357" w:rsidP="00D65357">
            <w:pPr>
              <w:pStyle w:val="3-"/>
              <w:rPr>
                <w:color w:val="auto"/>
              </w:rPr>
            </w:pPr>
            <w:r w:rsidRPr="008058BD">
              <w:rPr>
                <w:color w:val="auto"/>
              </w:rPr>
              <w:t>Watch-atomic * 10000000 =</w:t>
            </w:r>
            <w:r w:rsidRPr="00BC126A">
              <w:rPr>
                <w:color w:val="FF0000"/>
              </w:rPr>
              <w:t xml:space="preserve"> 0.499029 sec</w:t>
            </w:r>
          </w:p>
          <w:p w14:paraId="3D3FE979" w14:textId="7D4CB539" w:rsidR="00AD07FD" w:rsidRPr="00DD51B6" w:rsidRDefault="00D65357" w:rsidP="00BC126A">
            <w:pPr>
              <w:pStyle w:val="3-"/>
            </w:pPr>
            <w:r w:rsidRPr="008058BD">
              <w:rPr>
                <w:color w:val="auto"/>
              </w:rPr>
              <w:t xml:space="preserve">Watch-atomic * 10000000 (memory barrier free) = </w:t>
            </w:r>
            <w:r w:rsidRPr="00BC126A">
              <w:rPr>
                <w:color w:val="FF0000"/>
              </w:rPr>
              <w:t>0.489027 sec</w:t>
            </w:r>
            <w:r w:rsidR="00BC126A">
              <w:rPr>
                <w:color w:val="FF0000"/>
              </w:rPr>
              <w:tab/>
              <w:t>←メモリオーダー追加版（ほとんど効果なし）</w:t>
            </w:r>
          </w:p>
        </w:tc>
      </w:tr>
    </w:tbl>
    <w:p w14:paraId="52CA4A30" w14:textId="0FA3596E" w:rsidR="008058BD" w:rsidRDefault="008058BD" w:rsidP="008058BD">
      <w:pPr>
        <w:pStyle w:val="aa"/>
        <w:keepNext/>
        <w:widowControl/>
        <w:spacing w:beforeLines="50" w:before="180"/>
        <w:ind w:leftChars="203" w:left="447" w:hangingChars="10" w:hanging="21"/>
      </w:pPr>
      <w:r>
        <w:lastRenderedPageBreak/>
        <w:t>C++11</w:t>
      </w:r>
      <w:r>
        <w:rPr>
          <w:rFonts w:hint="eastAsia"/>
        </w:rPr>
        <w:t>版のアトミック操作によるロックのサンプル（一部抜粋）：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3D44F2B6" w14:textId="77777777" w:rsidTr="006852C6">
        <w:tc>
          <w:tcPr>
            <w:tcW w:w="8494" w:type="dxa"/>
          </w:tcPr>
          <w:p w14:paraId="358CEB2E" w14:textId="77777777" w:rsidR="008058BD" w:rsidRPr="00BC126A" w:rsidRDefault="008058BD" w:rsidP="006852C6">
            <w:pPr>
              <w:pStyle w:val="3-"/>
              <w:rPr>
                <w:color w:val="808080" w:themeColor="background1" w:themeShade="80"/>
              </w:rPr>
            </w:pPr>
            <w:r w:rsidRPr="00BC126A">
              <w:rPr>
                <w:color w:val="808080" w:themeColor="background1" w:themeShade="80"/>
              </w:rPr>
              <w:t>…（略）…</w:t>
            </w:r>
          </w:p>
          <w:p w14:paraId="4218219B" w14:textId="45FDAD9E" w:rsidR="008058BD" w:rsidRDefault="008058BD" w:rsidP="008058BD">
            <w:pPr>
              <w:pStyle w:val="3-"/>
            </w:pPr>
            <w:r>
              <w:tab/>
              <w:t>while (s_lock.test_and_set()){}</w:t>
            </w:r>
          </w:p>
          <w:p w14:paraId="12F1F3FB" w14:textId="2FFA7059" w:rsidR="008058BD" w:rsidRDefault="008058BD" w:rsidP="008058BD">
            <w:pPr>
              <w:pStyle w:val="3-"/>
            </w:pPr>
            <w:r>
              <w:tab/>
            </w:r>
            <w:r>
              <w:tab/>
              <w:t>s_lock.clear();</w:t>
            </w:r>
          </w:p>
          <w:p w14:paraId="3B58683E"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167A2810" w14:textId="44009F63"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49A3D56F"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5D7CE4FE" w14:textId="1D9A305D" w:rsidR="008058BD" w:rsidRDefault="008058BD" w:rsidP="008058BD">
            <w:pPr>
              <w:pStyle w:val="3-"/>
            </w:pPr>
            <w:r>
              <w:tab/>
              <w:t>while (s_lock.test_and_set(std::memory_order_seq_cst)){}</w:t>
            </w:r>
          </w:p>
          <w:p w14:paraId="45838F9E" w14:textId="3F3E1E47" w:rsidR="008058BD" w:rsidRDefault="008058BD" w:rsidP="008058BD">
            <w:pPr>
              <w:pStyle w:val="3-"/>
            </w:pPr>
            <w:r>
              <w:tab/>
            </w:r>
            <w:r>
              <w:tab/>
              <w:t>s_lock.clear(</w:t>
            </w:r>
            <w:r w:rsidRPr="00BC126A">
              <w:rPr>
                <w:color w:val="FF0000"/>
              </w:rPr>
              <w:t>std::memory_order_release</w:t>
            </w:r>
            <w:r>
              <w:t>);</w:t>
            </w:r>
          </w:p>
          <w:p w14:paraId="0627BB31" w14:textId="63297717" w:rsidR="008058BD" w:rsidRPr="00D65357" w:rsidRDefault="008058BD" w:rsidP="008058BD">
            <w:pPr>
              <w:pStyle w:val="3-"/>
            </w:pPr>
            <w:r w:rsidRPr="00BC126A">
              <w:rPr>
                <w:color w:val="808080" w:themeColor="background1" w:themeShade="80"/>
              </w:rPr>
              <w:t>…（略）…</w:t>
            </w:r>
          </w:p>
        </w:tc>
      </w:tr>
    </w:tbl>
    <w:p w14:paraId="191FF488" w14:textId="77777777" w:rsidR="008058BD" w:rsidRPr="00DE3BF2" w:rsidRDefault="008058B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5D423B78" w14:textId="77777777" w:rsidTr="006852C6">
        <w:tc>
          <w:tcPr>
            <w:tcW w:w="8494" w:type="dxa"/>
          </w:tcPr>
          <w:p w14:paraId="5782FD3E" w14:textId="77777777" w:rsidR="008058BD" w:rsidRPr="00BC126A" w:rsidRDefault="008058BD" w:rsidP="008058BD">
            <w:pPr>
              <w:pStyle w:val="3-"/>
              <w:rPr>
                <w:color w:val="FF0000"/>
              </w:rPr>
            </w:pPr>
            <w:r w:rsidRPr="008058BD">
              <w:rPr>
                <w:color w:val="auto"/>
              </w:rPr>
              <w:t>Atomic * 10000000 =</w:t>
            </w:r>
            <w:r w:rsidRPr="00BC126A">
              <w:rPr>
                <w:color w:val="FF0000"/>
              </w:rPr>
              <w:t xml:space="preserve"> 0.126008 sec</w:t>
            </w:r>
          </w:p>
          <w:p w14:paraId="3B76F282" w14:textId="13DD0983" w:rsidR="008058BD" w:rsidRPr="00DD51B6" w:rsidRDefault="008058BD" w:rsidP="00BC126A">
            <w:pPr>
              <w:pStyle w:val="3-"/>
            </w:pPr>
            <w:r w:rsidRPr="008058BD">
              <w:rPr>
                <w:color w:val="auto"/>
              </w:rPr>
              <w:t xml:space="preserve">Atomic * 10000000 (memolry barrier free) = </w:t>
            </w:r>
            <w:r w:rsidRPr="00BC126A">
              <w:rPr>
                <w:color w:val="FF0000"/>
              </w:rPr>
              <w:t>0.080004 sec</w:t>
            </w:r>
            <w:r w:rsidR="00BC126A">
              <w:rPr>
                <w:color w:val="FF0000"/>
              </w:rPr>
              <w:tab/>
              <w:t>←メモリオーダー追加版（効果あり）</w:t>
            </w:r>
          </w:p>
        </w:tc>
      </w:tr>
    </w:tbl>
    <w:p w14:paraId="709342D9" w14:textId="5DDB34C7" w:rsidR="00D65357" w:rsidRPr="00DE3BF2" w:rsidRDefault="00D65357" w:rsidP="004B42D8">
      <w:pPr>
        <w:pStyle w:val="aa"/>
        <w:keepNext/>
        <w:widowControl/>
        <w:spacing w:beforeLines="50" w:before="180"/>
        <w:ind w:left="447" w:firstLine="283"/>
        <w:rPr>
          <w:color w:val="FF0000"/>
        </w:rPr>
      </w:pPr>
      <w:r w:rsidRPr="00DE3BF2">
        <w:rPr>
          <w:rFonts w:hint="eastAsia"/>
          <w:color w:val="FF0000"/>
        </w:rPr>
        <w:t>↓（</w:t>
      </w:r>
      <w:r>
        <w:rPr>
          <w:rFonts w:hint="eastAsia"/>
          <w:color w:val="FF0000"/>
        </w:rPr>
        <w:t>メモリオーダーの説明</w:t>
      </w:r>
      <w:r w:rsidRPr="00DE3BF2">
        <w:rPr>
          <w:rFonts w:hint="eastAsia"/>
          <w:color w:val="FF0000"/>
        </w:rPr>
        <w:t>）</w:t>
      </w:r>
      <w:r w:rsidRPr="00DE3BF2">
        <w:rPr>
          <w:rFonts w:hint="eastAsia"/>
          <w:color w:val="FF0000"/>
        </w:rPr>
        <w:t xml:space="preserve"> </w:t>
      </w:r>
      <w:r>
        <w:rPr>
          <w:rFonts w:hint="eastAsia"/>
          <w:color w:val="FF0000"/>
        </w:rPr>
        <w:t>※サンプルプログラムに書いたコメント</w:t>
      </w:r>
      <w:r w:rsidR="002556B7">
        <w:rPr>
          <w:rFonts w:hint="eastAsia"/>
          <w:color w:val="FF0000"/>
        </w:rPr>
        <w:t>から</w:t>
      </w:r>
      <w:r>
        <w:rPr>
          <w:rFonts w:hint="eastAsia"/>
          <w:color w:val="FF0000"/>
        </w:rPr>
        <w:t>の抜粋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65357" w14:paraId="144CBDDA" w14:textId="77777777" w:rsidTr="006852C6">
        <w:tc>
          <w:tcPr>
            <w:tcW w:w="8494" w:type="dxa"/>
          </w:tcPr>
          <w:p w14:paraId="677EA9C9" w14:textId="2F357542" w:rsidR="00D65357" w:rsidRPr="00D65357" w:rsidRDefault="00D65357" w:rsidP="00D65357">
            <w:pPr>
              <w:pStyle w:val="3-"/>
              <w:rPr>
                <w:color w:val="00B050"/>
              </w:rPr>
            </w:pPr>
            <w:r w:rsidRPr="00D65357">
              <w:rPr>
                <w:color w:val="00B050"/>
              </w:rPr>
              <w:t>//http://www.justsoftwaresolutions.co.uk/threading/intel-memory-ordering-and-c++-memory-model.html</w:t>
            </w:r>
          </w:p>
          <w:p w14:paraId="01446A3A" w14:textId="5A893B15" w:rsidR="00D65357" w:rsidRPr="00D65357" w:rsidRDefault="00D65357" w:rsidP="00D65357">
            <w:pPr>
              <w:pStyle w:val="3-"/>
              <w:rPr>
                <w:color w:val="00B050"/>
              </w:rPr>
            </w:pPr>
            <w:r w:rsidRPr="00D65357">
              <w:rPr>
                <w:rFonts w:hint="eastAsia"/>
                <w:color w:val="00B050"/>
              </w:rPr>
              <w:t>//【メモリオーダーの意味】（x86命令相当の場合）</w:t>
            </w:r>
          </w:p>
          <w:p w14:paraId="640D1045" w14:textId="5F500F99" w:rsidR="00D65357" w:rsidRPr="00D65357" w:rsidRDefault="00D65357" w:rsidP="00D65357">
            <w:pPr>
              <w:pStyle w:val="3-"/>
              <w:rPr>
                <w:color w:val="00B050"/>
              </w:rPr>
            </w:pPr>
            <w:r w:rsidRPr="00D65357">
              <w:rPr>
                <w:color w:val="00B050"/>
              </w:rPr>
              <w:t>//Memory Ordering,           Store,         Load</w:t>
            </w:r>
          </w:p>
          <w:p w14:paraId="0DD727BF" w14:textId="04982B22" w:rsidR="00D65357" w:rsidRPr="00D65357" w:rsidRDefault="00D65357" w:rsidP="00D65357">
            <w:pPr>
              <w:pStyle w:val="3-"/>
              <w:rPr>
                <w:color w:val="00B050"/>
              </w:rPr>
            </w:pPr>
            <w:r w:rsidRPr="00D65357">
              <w:rPr>
                <w:color w:val="00B050"/>
              </w:rPr>
              <w:t>//------------------------- --------------- --------------</w:t>
            </w:r>
          </w:p>
          <w:p w14:paraId="0B04F694" w14:textId="77777777" w:rsidR="00BC126A" w:rsidRDefault="00D65357" w:rsidP="00D65357">
            <w:pPr>
              <w:pStyle w:val="3-"/>
              <w:rPr>
                <w:color w:val="00B050"/>
              </w:rPr>
            </w:pPr>
            <w:r w:rsidRPr="00D65357">
              <w:rPr>
                <w:rFonts w:hint="eastAsia"/>
                <w:color w:val="00B050"/>
              </w:rPr>
              <w:t xml:space="preserve">//std::memory_order_relaxed  MOV[mem],reg   MOV reg,[mem]                             </w:t>
            </w:r>
          </w:p>
          <w:p w14:paraId="76B3A319"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←メモリバリアなし：メモリ更新と読み込みの順序性を</w:t>
            </w:r>
          </w:p>
          <w:p w14:paraId="121C94A5" w14:textId="00136D9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保証しない</w:t>
            </w:r>
          </w:p>
          <w:p w14:paraId="0DC4F8FA" w14:textId="77777777" w:rsidR="00BC126A" w:rsidRDefault="00D65357" w:rsidP="00D65357">
            <w:pPr>
              <w:pStyle w:val="3-"/>
              <w:rPr>
                <w:color w:val="00B050"/>
              </w:rPr>
            </w:pPr>
            <w:r w:rsidRPr="00D65357">
              <w:rPr>
                <w:rFonts w:hint="eastAsia"/>
                <w:color w:val="00B050"/>
              </w:rPr>
              <w:t>//std::memory_order_consume  (n/a)          MOV reg,[mem]  (Data-Dependency Ordering)</w:t>
            </w:r>
          </w:p>
          <w:p w14:paraId="04600D1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←読み込み専用のメモリバリア（少し弱い）</w:t>
            </w:r>
          </w:p>
          <w:p w14:paraId="6D7F31A4" w14:textId="776814E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※ストア処理で使うとエラー（交換可）</w:t>
            </w:r>
          </w:p>
          <w:p w14:paraId="318DAA22" w14:textId="77777777" w:rsidR="00BC126A" w:rsidRDefault="00D65357" w:rsidP="00D65357">
            <w:pPr>
              <w:pStyle w:val="3-"/>
              <w:rPr>
                <w:color w:val="00B050"/>
              </w:rPr>
            </w:pPr>
            <w:r w:rsidRPr="00D65357">
              <w:rPr>
                <w:rFonts w:hint="eastAsia"/>
                <w:color w:val="00B050"/>
              </w:rPr>
              <w:t>//std::memory_order_acquire  (n/a)          MOV reg,[mem]</w:t>
            </w:r>
          </w:p>
          <w:p w14:paraId="6EF6FCC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w:t>
            </w:r>
          </w:p>
          <w:p w14:paraId="43A04728" w14:textId="3FA59E89" w:rsidR="00D65357" w:rsidRPr="00D65357" w:rsidRDefault="00BC126A" w:rsidP="00D65357">
            <w:pPr>
              <w:pStyle w:val="3-"/>
              <w:rPr>
                <w:color w:val="00B050"/>
              </w:rPr>
            </w:pPr>
            <w:r>
              <w:rPr>
                <w:color w:val="00B050"/>
              </w:rPr>
              <w:t xml:space="preserve">//                                                           </w:t>
            </w:r>
            <w:r w:rsidR="00D65357" w:rsidRPr="00D65357">
              <w:rPr>
                <w:rFonts w:hint="eastAsia"/>
                <w:color w:val="00B050"/>
              </w:rPr>
              <w:t>※ストア処理で使うとエラー（交換可）</w:t>
            </w:r>
          </w:p>
          <w:p w14:paraId="25AC668F" w14:textId="77777777" w:rsidR="00BC126A" w:rsidRDefault="00D65357" w:rsidP="00D65357">
            <w:pPr>
              <w:pStyle w:val="3-"/>
              <w:rPr>
                <w:color w:val="00B050"/>
              </w:rPr>
            </w:pPr>
            <w:r w:rsidRPr="00D65357">
              <w:rPr>
                <w:rFonts w:hint="eastAsia"/>
                <w:color w:val="00B050"/>
              </w:rPr>
              <w:t>//std::memory_order_release  MOV[mem],reg   (n/a)</w:t>
            </w:r>
          </w:p>
          <w:p w14:paraId="4FBFC6A2"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←書き込み専用のメモリバリア</w:t>
            </w:r>
          </w:p>
          <w:p w14:paraId="76D696A1" w14:textId="708B1942" w:rsidR="00D65357" w:rsidRPr="00D65357" w:rsidRDefault="00BC126A" w:rsidP="00D65357">
            <w:pPr>
              <w:pStyle w:val="3-"/>
              <w:rPr>
                <w:color w:val="00B050"/>
              </w:rPr>
            </w:pPr>
            <w:r>
              <w:rPr>
                <w:color w:val="00B050"/>
              </w:rPr>
              <w:t xml:space="preserve">//                                                           </w:t>
            </w:r>
            <w:r w:rsidR="00D65357" w:rsidRPr="00D65357">
              <w:rPr>
                <w:rFonts w:hint="eastAsia"/>
                <w:color w:val="00B050"/>
              </w:rPr>
              <w:t>※ロード処理で使うとエラー（交換可）</w:t>
            </w:r>
          </w:p>
          <w:p w14:paraId="06E7ED87" w14:textId="77777777" w:rsidR="00BC126A" w:rsidRDefault="00D65357" w:rsidP="00D65357">
            <w:pPr>
              <w:pStyle w:val="3-"/>
              <w:rPr>
                <w:color w:val="00B050"/>
              </w:rPr>
            </w:pPr>
            <w:r w:rsidRPr="00D65357">
              <w:rPr>
                <w:rFonts w:hint="eastAsia"/>
                <w:color w:val="00B050"/>
              </w:rPr>
              <w:t>//std::memory_order_acq_rel  MOV[mem],reg   MOV reg,[mem] (acquire &amp; release)</w:t>
            </w:r>
          </w:p>
          <w:p w14:paraId="2354EAA5"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←交換専用のメモリバリア</w:t>
            </w:r>
          </w:p>
          <w:p w14:paraId="215D9B2C" w14:textId="2E6A901D" w:rsidR="00D65357" w:rsidRPr="00D65357" w:rsidRDefault="00BC126A" w:rsidP="00D65357">
            <w:pPr>
              <w:pStyle w:val="3-"/>
              <w:rPr>
                <w:color w:val="00B050"/>
              </w:rPr>
            </w:pPr>
            <w:r>
              <w:rPr>
                <w:color w:val="00B050"/>
              </w:rPr>
              <w:t xml:space="preserve">//                                                           </w:t>
            </w:r>
            <w:r w:rsidR="00D65357" w:rsidRPr="00D65357">
              <w:rPr>
                <w:rFonts w:hint="eastAsia"/>
                <w:color w:val="00B050"/>
              </w:rPr>
              <w:t>※ロード／ストア処理で使うとエラー</w:t>
            </w:r>
          </w:p>
          <w:p w14:paraId="1CC21374" w14:textId="77777777" w:rsidR="00BC126A" w:rsidRDefault="00D65357" w:rsidP="00D65357">
            <w:pPr>
              <w:pStyle w:val="3-"/>
              <w:rPr>
                <w:color w:val="00B050"/>
              </w:rPr>
            </w:pPr>
            <w:r w:rsidRPr="00D65357">
              <w:rPr>
                <w:rFonts w:hint="eastAsia"/>
                <w:color w:val="00B050"/>
              </w:rPr>
              <w:t>//std::memory_order_seq_cst  XCHG[mem],reg  MOV reg,[mem] (Sequential consistency)</w:t>
            </w:r>
          </w:p>
          <w:p w14:paraId="492762AE"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←読み書きメモリバリア（強力）</w:t>
            </w:r>
          </w:p>
          <w:p w14:paraId="42A061FC" w14:textId="474681FD" w:rsidR="00D65357" w:rsidRDefault="00BC126A" w:rsidP="00D65357">
            <w:pPr>
              <w:pStyle w:val="3-"/>
              <w:rPr>
                <w:color w:val="00B050"/>
              </w:rPr>
            </w:pPr>
            <w:r>
              <w:rPr>
                <w:color w:val="00B050"/>
              </w:rPr>
              <w:t xml:space="preserve">//                                                           </w:t>
            </w:r>
            <w:r w:rsidR="00D65357" w:rsidRPr="00D65357">
              <w:rPr>
                <w:rFonts w:hint="eastAsia"/>
                <w:color w:val="00B050"/>
              </w:rPr>
              <w:t>※デフォルト（必ずしも低速というわけでではない）</w:t>
            </w:r>
          </w:p>
          <w:p w14:paraId="27B864FC" w14:textId="78CA5F37" w:rsidR="00D65357" w:rsidRPr="00D65357" w:rsidRDefault="00D65357" w:rsidP="00D65357">
            <w:pPr>
              <w:pStyle w:val="3-"/>
              <w:rPr>
                <w:color w:val="00B050"/>
              </w:rPr>
            </w:pPr>
            <w:r w:rsidRPr="00D65357">
              <w:rPr>
                <w:rFonts w:hint="eastAsia"/>
                <w:color w:val="00B050"/>
              </w:rPr>
              <w:t>//・Load  ... レジスタ ← メモリ</w:t>
            </w:r>
          </w:p>
          <w:p w14:paraId="6806D510" w14:textId="73B4A17B" w:rsidR="00D65357" w:rsidRPr="00D65357" w:rsidRDefault="00D65357" w:rsidP="00D65357">
            <w:pPr>
              <w:pStyle w:val="3-"/>
              <w:rPr>
                <w:color w:val="00B050"/>
              </w:rPr>
            </w:pPr>
            <w:r w:rsidRPr="00D65357">
              <w:rPr>
                <w:rFonts w:hint="eastAsia"/>
                <w:color w:val="00B050"/>
              </w:rPr>
              <w:t>//・Store ... レジスタ → メモリ</w:t>
            </w:r>
          </w:p>
          <w:p w14:paraId="6928A58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r>
          </w:p>
          <w:p w14:paraId="5762CFEF" w14:textId="30250F3A" w:rsidR="00D65357" w:rsidRPr="00D65357" w:rsidRDefault="00D65357" w:rsidP="00D65357">
            <w:pPr>
              <w:pStyle w:val="3-"/>
              <w:rPr>
                <w:color w:val="00B050"/>
              </w:rPr>
            </w:pPr>
            <w:r w:rsidRPr="00D65357">
              <w:rPr>
                <w:rFonts w:hint="eastAsia"/>
                <w:color w:val="00B050"/>
              </w:rPr>
              <w:t>//【処理サンプル】</w:t>
            </w:r>
          </w:p>
          <w:p w14:paraId="04CFDDE4" w14:textId="2E957971" w:rsidR="00D65357" w:rsidRPr="00D65357" w:rsidRDefault="00D65357" w:rsidP="00D65357">
            <w:pPr>
              <w:pStyle w:val="3-"/>
              <w:rPr>
                <w:color w:val="00B050"/>
              </w:rPr>
            </w:pPr>
            <w:r w:rsidRPr="00D65357">
              <w:rPr>
                <w:color w:val="00B050"/>
              </w:rPr>
              <w:t>//std::atomic&lt;int&gt; o(1);</w:t>
            </w:r>
          </w:p>
          <w:p w14:paraId="3580340B" w14:textId="2EBDFFDD" w:rsidR="00D65357" w:rsidRPr="00D65357" w:rsidRDefault="00D65357" w:rsidP="00D65357">
            <w:pPr>
              <w:pStyle w:val="3-"/>
              <w:rPr>
                <w:color w:val="00B050"/>
              </w:rPr>
            </w:pPr>
            <w:r w:rsidRPr="00D65357">
              <w:rPr>
                <w:color w:val="00B050"/>
              </w:rPr>
              <w:t>//int v = 0;</w:t>
            </w:r>
          </w:p>
          <w:p w14:paraId="12595707" w14:textId="24B736C8" w:rsidR="00D65357" w:rsidRPr="00D65357" w:rsidRDefault="00D65357" w:rsidP="00D65357">
            <w:pPr>
              <w:pStyle w:val="3-"/>
              <w:rPr>
                <w:color w:val="00B050"/>
              </w:rPr>
            </w:pPr>
            <w:r w:rsidRPr="00D65357">
              <w:rPr>
                <w:color w:val="00B050"/>
              </w:rPr>
              <w:t>//v = o.load(std::memory_order_relaxed);//OK</w:t>
            </w:r>
          </w:p>
          <w:p w14:paraId="086C5088" w14:textId="668253CF" w:rsidR="00D65357" w:rsidRPr="00D65357" w:rsidRDefault="00D65357" w:rsidP="00D65357">
            <w:pPr>
              <w:pStyle w:val="3-"/>
              <w:rPr>
                <w:color w:val="00B050"/>
              </w:rPr>
            </w:pPr>
            <w:r w:rsidRPr="00D65357">
              <w:rPr>
                <w:color w:val="00B050"/>
              </w:rPr>
              <w:t>//v = o.load(std::memory_order_consume);//OK</w:t>
            </w:r>
          </w:p>
          <w:p w14:paraId="3E5A3298" w14:textId="25EA542F" w:rsidR="00D65357" w:rsidRPr="00D65357" w:rsidRDefault="00D65357" w:rsidP="00D65357">
            <w:pPr>
              <w:pStyle w:val="3-"/>
              <w:rPr>
                <w:color w:val="00B050"/>
              </w:rPr>
            </w:pPr>
            <w:r w:rsidRPr="00D65357">
              <w:rPr>
                <w:color w:val="00B050"/>
              </w:rPr>
              <w:t>//v = o.load(std::memory_order_acquire);//OK</w:t>
            </w:r>
          </w:p>
          <w:p w14:paraId="2553CC1C" w14:textId="7616EEB8" w:rsidR="00D65357" w:rsidRPr="00D65357" w:rsidRDefault="00D65357" w:rsidP="00D65357">
            <w:pPr>
              <w:pStyle w:val="3-"/>
              <w:rPr>
                <w:color w:val="00B050"/>
              </w:rPr>
            </w:pPr>
            <w:r w:rsidRPr="00D65357">
              <w:rPr>
                <w:rFonts w:hint="eastAsia"/>
                <w:color w:val="00B050"/>
              </w:rPr>
              <w:t>////v = o.load(std::memory_order_release);//例外：Invalid Memory Order</w:t>
            </w:r>
          </w:p>
          <w:p w14:paraId="1ACA0E50" w14:textId="4A586ED2" w:rsidR="00D65357" w:rsidRPr="00D65357" w:rsidRDefault="00D65357" w:rsidP="00D65357">
            <w:pPr>
              <w:pStyle w:val="3-"/>
              <w:rPr>
                <w:color w:val="00B050"/>
              </w:rPr>
            </w:pPr>
            <w:r w:rsidRPr="00D65357">
              <w:rPr>
                <w:rFonts w:hint="eastAsia"/>
                <w:color w:val="00B050"/>
              </w:rPr>
              <w:t>////v = o.load(std::memory_order_acq_rel);//例外：Invalid Memory Order</w:t>
            </w:r>
          </w:p>
          <w:p w14:paraId="5493D91F" w14:textId="5658B108" w:rsidR="00D65357" w:rsidRPr="00D65357" w:rsidRDefault="00D65357" w:rsidP="00D65357">
            <w:pPr>
              <w:pStyle w:val="3-"/>
              <w:rPr>
                <w:color w:val="00B050"/>
              </w:rPr>
            </w:pPr>
            <w:r w:rsidRPr="00D65357">
              <w:rPr>
                <w:color w:val="00B050"/>
              </w:rPr>
              <w:t>//v = o.load(std::memory_order_seq_cst);//OK</w:t>
            </w:r>
          </w:p>
          <w:p w14:paraId="46FD4DBB" w14:textId="73F86C0B" w:rsidR="00D65357" w:rsidRPr="00D65357" w:rsidRDefault="00D65357" w:rsidP="00D65357">
            <w:pPr>
              <w:pStyle w:val="3-"/>
              <w:rPr>
                <w:color w:val="00B050"/>
              </w:rPr>
            </w:pPr>
            <w:r w:rsidRPr="00D65357">
              <w:rPr>
                <w:color w:val="00B050"/>
              </w:rPr>
              <w:t>//o.store(v, std::memory_order_relaxed);//OK</w:t>
            </w:r>
          </w:p>
          <w:p w14:paraId="7E9BE61B" w14:textId="6DC4C2C0" w:rsidR="00D65357" w:rsidRPr="00D65357" w:rsidRDefault="00D65357" w:rsidP="00D65357">
            <w:pPr>
              <w:pStyle w:val="3-"/>
              <w:rPr>
                <w:color w:val="00B050"/>
              </w:rPr>
            </w:pPr>
            <w:r w:rsidRPr="00D65357">
              <w:rPr>
                <w:rFonts w:hint="eastAsia"/>
                <w:color w:val="00B050"/>
              </w:rPr>
              <w:t>////o.store(v, std::memory_order_consume);//例外：Invalid Memory Order</w:t>
            </w:r>
          </w:p>
          <w:p w14:paraId="3DD79E95" w14:textId="32881B22" w:rsidR="00D65357" w:rsidRPr="00D65357" w:rsidRDefault="00D65357" w:rsidP="00D65357">
            <w:pPr>
              <w:pStyle w:val="3-"/>
              <w:rPr>
                <w:color w:val="00B050"/>
              </w:rPr>
            </w:pPr>
            <w:r w:rsidRPr="00D65357">
              <w:rPr>
                <w:rFonts w:hint="eastAsia"/>
                <w:color w:val="00B050"/>
              </w:rPr>
              <w:t>////o.store(v, std::memory_order_acquire);//例外：Invalid Memory Order</w:t>
            </w:r>
          </w:p>
          <w:p w14:paraId="13EB8EE0" w14:textId="0B92F75F" w:rsidR="00D65357" w:rsidRPr="00D65357" w:rsidRDefault="00D65357" w:rsidP="00D65357">
            <w:pPr>
              <w:pStyle w:val="3-"/>
              <w:rPr>
                <w:color w:val="00B050"/>
              </w:rPr>
            </w:pPr>
            <w:r w:rsidRPr="00D65357">
              <w:rPr>
                <w:color w:val="00B050"/>
              </w:rPr>
              <w:t>//o.store(v, std::memory_order_release);//OK</w:t>
            </w:r>
          </w:p>
          <w:p w14:paraId="4ED4EB8F" w14:textId="664B97A2" w:rsidR="00D65357" w:rsidRPr="00D65357" w:rsidRDefault="00D65357" w:rsidP="00D65357">
            <w:pPr>
              <w:pStyle w:val="3-"/>
              <w:rPr>
                <w:color w:val="00B050"/>
              </w:rPr>
            </w:pPr>
            <w:r w:rsidRPr="00D65357">
              <w:rPr>
                <w:rFonts w:hint="eastAsia"/>
                <w:color w:val="00B050"/>
              </w:rPr>
              <w:t>////o.store(v, std::memory_order_acq_rel);//例外：Invalid Memory Order</w:t>
            </w:r>
          </w:p>
          <w:p w14:paraId="595DB207" w14:textId="79D5F881" w:rsidR="00D65357" w:rsidRPr="00D65357" w:rsidRDefault="00D65357" w:rsidP="00D65357">
            <w:pPr>
              <w:pStyle w:val="3-"/>
              <w:rPr>
                <w:color w:val="00B050"/>
              </w:rPr>
            </w:pPr>
            <w:r w:rsidRPr="00D65357">
              <w:rPr>
                <w:color w:val="00B050"/>
              </w:rPr>
              <w:t>//o.store(v, std::memory_order_seq_cst);//OK</w:t>
            </w:r>
          </w:p>
          <w:p w14:paraId="7A8391A7" w14:textId="40C69912" w:rsidR="00D65357" w:rsidRPr="00D65357" w:rsidRDefault="00D65357" w:rsidP="00D65357">
            <w:pPr>
              <w:pStyle w:val="3-"/>
              <w:rPr>
                <w:color w:val="00B050"/>
              </w:rPr>
            </w:pPr>
            <w:r w:rsidRPr="00D65357">
              <w:rPr>
                <w:color w:val="00B050"/>
              </w:rPr>
              <w:t>//o.exchange(2, std::memory_order_relaxed);//OK</w:t>
            </w:r>
          </w:p>
          <w:p w14:paraId="2477AF14" w14:textId="7A8DEF57" w:rsidR="00D65357" w:rsidRPr="00D65357" w:rsidRDefault="00D65357" w:rsidP="00D65357">
            <w:pPr>
              <w:pStyle w:val="3-"/>
              <w:rPr>
                <w:color w:val="00B050"/>
              </w:rPr>
            </w:pPr>
            <w:r w:rsidRPr="00D65357">
              <w:rPr>
                <w:color w:val="00B050"/>
              </w:rPr>
              <w:t>//o.exchange(3, std::memory_order_consume);//OK</w:t>
            </w:r>
          </w:p>
          <w:p w14:paraId="1E844C0A" w14:textId="0F1F3AEB" w:rsidR="00D65357" w:rsidRPr="00D65357" w:rsidRDefault="00D65357" w:rsidP="00D65357">
            <w:pPr>
              <w:pStyle w:val="3-"/>
              <w:rPr>
                <w:color w:val="00B050"/>
              </w:rPr>
            </w:pPr>
            <w:r w:rsidRPr="00D65357">
              <w:rPr>
                <w:color w:val="00B050"/>
              </w:rPr>
              <w:t>//o.exchange(4, std::memory_order_acquire);//OK</w:t>
            </w:r>
          </w:p>
          <w:p w14:paraId="5465D0D5" w14:textId="413961CB" w:rsidR="00D65357" w:rsidRPr="00D65357" w:rsidRDefault="00D65357" w:rsidP="00D65357">
            <w:pPr>
              <w:pStyle w:val="3-"/>
              <w:rPr>
                <w:color w:val="00B050"/>
              </w:rPr>
            </w:pPr>
            <w:r w:rsidRPr="00D65357">
              <w:rPr>
                <w:color w:val="00B050"/>
              </w:rPr>
              <w:t>//o.exchange(5, std::memory_order_release);//OK</w:t>
            </w:r>
          </w:p>
          <w:p w14:paraId="610953DE" w14:textId="5D85A542" w:rsidR="00D65357" w:rsidRPr="00D65357" w:rsidRDefault="00D65357" w:rsidP="00D65357">
            <w:pPr>
              <w:pStyle w:val="3-"/>
              <w:rPr>
                <w:color w:val="00B050"/>
              </w:rPr>
            </w:pPr>
            <w:r w:rsidRPr="00D65357">
              <w:rPr>
                <w:color w:val="00B050"/>
              </w:rPr>
              <w:t>//o.exchange(6, std::memory_order_acq_rel);//OK</w:t>
            </w:r>
          </w:p>
          <w:p w14:paraId="3DE35958" w14:textId="54461C1F" w:rsidR="00D65357" w:rsidRPr="00D65357" w:rsidRDefault="00D65357" w:rsidP="00D65357">
            <w:pPr>
              <w:pStyle w:val="3-"/>
              <w:rPr>
                <w:color w:val="00B050"/>
              </w:rPr>
            </w:pPr>
            <w:r w:rsidRPr="00D65357">
              <w:rPr>
                <w:color w:val="00B050"/>
              </w:rPr>
              <w:t>//o.exchange(7, std::memory_order_seq_cst);//OK</w:t>
            </w:r>
          </w:p>
          <w:p w14:paraId="55E75BCF" w14:textId="3192E8E6" w:rsidR="00D65357" w:rsidRPr="00D65357" w:rsidRDefault="00D65357" w:rsidP="00D65357">
            <w:pPr>
              <w:pStyle w:val="3-"/>
              <w:rPr>
                <w:color w:val="00B050"/>
              </w:rPr>
            </w:pPr>
            <w:r w:rsidRPr="00D65357">
              <w:rPr>
                <w:color w:val="00B050"/>
              </w:rPr>
              <w:t>//v = 7;</w:t>
            </w:r>
          </w:p>
          <w:p w14:paraId="27BA020C" w14:textId="458C8E53" w:rsidR="00D65357" w:rsidRPr="00D65357" w:rsidRDefault="00D65357" w:rsidP="00D65357">
            <w:pPr>
              <w:pStyle w:val="3-"/>
              <w:rPr>
                <w:color w:val="00B050"/>
              </w:rPr>
            </w:pPr>
            <w:r w:rsidRPr="00D65357">
              <w:rPr>
                <w:rFonts w:hint="eastAsia"/>
                <w:color w:val="00B050"/>
              </w:rPr>
              <w:t>//v = o.compare_exchange_weak(v, 7, std::memory_order_relaxed, std::memory_order_relaxed);//条件成立時：OK</w:t>
            </w:r>
          </w:p>
          <w:p w14:paraId="25ED44C7" w14:textId="704E2DCD" w:rsidR="00D65357" w:rsidRPr="00D65357" w:rsidRDefault="00D65357" w:rsidP="00D65357">
            <w:pPr>
              <w:pStyle w:val="3-"/>
              <w:rPr>
                <w:color w:val="00B050"/>
              </w:rPr>
            </w:pPr>
            <w:r w:rsidRPr="00D65357">
              <w:rPr>
                <w:rFonts w:hint="eastAsia"/>
                <w:color w:val="00B050"/>
              </w:rPr>
              <w:lastRenderedPageBreak/>
              <w:t>//v = o.compare_exchange_weak(v, 7, std::memory_order_consume, std::memory_order_consume);//条件成立時：OK</w:t>
            </w:r>
          </w:p>
          <w:p w14:paraId="1A744589" w14:textId="1FA2382A" w:rsidR="00D65357" w:rsidRPr="00D65357" w:rsidRDefault="00D65357" w:rsidP="00D65357">
            <w:pPr>
              <w:pStyle w:val="3-"/>
              <w:rPr>
                <w:color w:val="00B050"/>
              </w:rPr>
            </w:pPr>
            <w:r w:rsidRPr="00D65357">
              <w:rPr>
                <w:rFonts w:hint="eastAsia"/>
                <w:color w:val="00B050"/>
              </w:rPr>
              <w:t>//v = o.compare_exchange_weak(v, 7, std::memory_order_acquire, std::memory_order_acquire);//条件成立時：OK</w:t>
            </w:r>
          </w:p>
          <w:p w14:paraId="76F59A74" w14:textId="77777777" w:rsidR="00BC126A" w:rsidRDefault="00D65357" w:rsidP="00D65357">
            <w:pPr>
              <w:pStyle w:val="3-"/>
              <w:rPr>
                <w:color w:val="00B050"/>
              </w:rPr>
            </w:pPr>
            <w:r w:rsidRPr="00D65357">
              <w:rPr>
                <w:rFonts w:hint="eastAsia"/>
                <w:color w:val="00B050"/>
              </w:rPr>
              <w:t>////v = o.compare_exchange_weak(v, 7, std::memory_order_release, std::memory_order_release);</w:t>
            </w:r>
          </w:p>
          <w:p w14:paraId="799C57EE" w14:textId="04B0AF27"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memory_order_release</w:t>
            </w:r>
          </w:p>
          <w:p w14:paraId="093C0B9E" w14:textId="77777777" w:rsidR="00BC126A" w:rsidRDefault="00D65357" w:rsidP="00D65357">
            <w:pPr>
              <w:pStyle w:val="3-"/>
              <w:rPr>
                <w:color w:val="00B050"/>
              </w:rPr>
            </w:pPr>
            <w:r w:rsidRPr="00D65357">
              <w:rPr>
                <w:rFonts w:hint="eastAsia"/>
                <w:color w:val="00B050"/>
              </w:rPr>
              <w:t>////v = o.compare_exchange_weak(v, 7, std::memory_order_acq_rel, std::memory_order_acq_rel);</w:t>
            </w:r>
          </w:p>
          <w:p w14:paraId="7DE64A61" w14:textId="24E65D33"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memory_order_acq_rel</w:t>
            </w:r>
          </w:p>
          <w:p w14:paraId="06C07470" w14:textId="2F34C588" w:rsidR="00D65357" w:rsidRPr="00D65357" w:rsidRDefault="00D65357" w:rsidP="00D65357">
            <w:pPr>
              <w:pStyle w:val="3-"/>
              <w:rPr>
                <w:color w:val="00B050"/>
              </w:rPr>
            </w:pPr>
            <w:r w:rsidRPr="00D65357">
              <w:rPr>
                <w:rFonts w:hint="eastAsia"/>
                <w:color w:val="00B050"/>
              </w:rPr>
              <w:t>//v = o.compare_exchange_weak(v, 7, std::memory_order_seq_cst, std::memory_order_seq_cst);//条件成立時：OK</w:t>
            </w:r>
          </w:p>
          <w:p w14:paraId="203F9048" w14:textId="4D69D9A0" w:rsidR="00D65357" w:rsidRPr="00D65357" w:rsidRDefault="00D65357" w:rsidP="00D65357">
            <w:pPr>
              <w:pStyle w:val="3-"/>
              <w:rPr>
                <w:color w:val="00B050"/>
              </w:rPr>
            </w:pPr>
            <w:r w:rsidRPr="00D65357">
              <w:rPr>
                <w:rFonts w:hint="eastAsia"/>
                <w:color w:val="00B050"/>
              </w:rPr>
              <w:t>//v = o.compare_exchange_weak(v, 8, std::memory_order_relaxed, std::memory_order_relaxed);//条件不成立時：OK</w:t>
            </w:r>
          </w:p>
          <w:p w14:paraId="418ED859" w14:textId="2504EA66" w:rsidR="00D65357" w:rsidRPr="00D65357" w:rsidRDefault="00D65357" w:rsidP="00D65357">
            <w:pPr>
              <w:pStyle w:val="3-"/>
              <w:rPr>
                <w:color w:val="00B050"/>
              </w:rPr>
            </w:pPr>
            <w:r w:rsidRPr="00D65357">
              <w:rPr>
                <w:rFonts w:hint="eastAsia"/>
                <w:color w:val="00B050"/>
              </w:rPr>
              <w:t>//v = o.compare_exchange_weak(v, 8, std::memory_order_consume, std::memory_order_consume);//条件不成立時：OK</w:t>
            </w:r>
          </w:p>
          <w:p w14:paraId="200E9F08" w14:textId="04A55A75" w:rsidR="00D65357" w:rsidRPr="00D65357" w:rsidRDefault="00D65357" w:rsidP="00D65357">
            <w:pPr>
              <w:pStyle w:val="3-"/>
              <w:rPr>
                <w:color w:val="00B050"/>
              </w:rPr>
            </w:pPr>
            <w:r w:rsidRPr="00D65357">
              <w:rPr>
                <w:rFonts w:hint="eastAsia"/>
                <w:color w:val="00B050"/>
              </w:rPr>
              <w:t>//v = o.compare_exchange_weak(v, 8, std::memory_order_acquire, std::memory_order_acquire);//条件不成立時：OK</w:t>
            </w:r>
          </w:p>
          <w:p w14:paraId="34922952" w14:textId="77777777" w:rsidR="00BC126A" w:rsidRDefault="00D65357" w:rsidP="00D65357">
            <w:pPr>
              <w:pStyle w:val="3-"/>
              <w:rPr>
                <w:color w:val="00B050"/>
              </w:rPr>
            </w:pPr>
            <w:r w:rsidRPr="00D65357">
              <w:rPr>
                <w:rFonts w:hint="eastAsia"/>
                <w:color w:val="00B050"/>
              </w:rPr>
              <w:t>////v = o.compare_exchange_weak(v, 8, std::memory_order_release, std::memory_order_release);</w:t>
            </w:r>
          </w:p>
          <w:p w14:paraId="6BF7C16E" w14:textId="34BA6F21"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memory_order_release</w:t>
            </w:r>
          </w:p>
          <w:p w14:paraId="6F46098C" w14:textId="77777777" w:rsidR="00BC126A" w:rsidRDefault="00D65357" w:rsidP="00D65357">
            <w:pPr>
              <w:pStyle w:val="3-"/>
              <w:rPr>
                <w:color w:val="00B050"/>
              </w:rPr>
            </w:pPr>
            <w:r w:rsidRPr="00D65357">
              <w:rPr>
                <w:rFonts w:hint="eastAsia"/>
                <w:color w:val="00B050"/>
              </w:rPr>
              <w:t>////v = o.compare_exchange_weak(v, 8, std::memory_order_acq_rel, std::memory_order_acq_rel);</w:t>
            </w:r>
          </w:p>
          <w:p w14:paraId="1AC49CC3" w14:textId="46B3CC87"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memory_order_acq_rel</w:t>
            </w:r>
          </w:p>
          <w:p w14:paraId="03BEABCD" w14:textId="0D228372" w:rsidR="00D65357" w:rsidRPr="00D65357" w:rsidRDefault="00D65357" w:rsidP="00D65357">
            <w:pPr>
              <w:pStyle w:val="3-"/>
              <w:rPr>
                <w:color w:val="00B050"/>
              </w:rPr>
            </w:pPr>
            <w:r w:rsidRPr="00D65357">
              <w:rPr>
                <w:rFonts w:hint="eastAsia"/>
                <w:color w:val="00B050"/>
              </w:rPr>
              <w:t>//v = o.compare_exchange_weak(v, 8, std::memory_order_seq_cst, std::memory_order_seq_cst);//条件不成立時：OK</w:t>
            </w:r>
          </w:p>
          <w:p w14:paraId="44D18B79" w14:textId="77777777" w:rsidR="00D65357" w:rsidRPr="00BC126A" w:rsidRDefault="00D65357" w:rsidP="00D65357">
            <w:pPr>
              <w:pStyle w:val="3-"/>
              <w:rPr>
                <w:color w:val="00B050"/>
              </w:rPr>
            </w:pPr>
          </w:p>
          <w:p w14:paraId="35E07D0B" w14:textId="3E5AA894" w:rsidR="00D65357" w:rsidRPr="00D65357" w:rsidRDefault="00D65357" w:rsidP="00D65357">
            <w:pPr>
              <w:pStyle w:val="3-"/>
              <w:rPr>
                <w:color w:val="00B050"/>
              </w:rPr>
            </w:pPr>
            <w:r w:rsidRPr="00D65357">
              <w:rPr>
                <w:rFonts w:hint="eastAsia"/>
                <w:color w:val="00B050"/>
              </w:rPr>
              <w:t>//【メモリ更新と読み込みの順序性保証】</w:t>
            </w:r>
          </w:p>
          <w:p w14:paraId="0029F1E8" w14:textId="5986DC0C" w:rsidR="00D65357" w:rsidRPr="00D65357" w:rsidRDefault="00D65357" w:rsidP="00D65357">
            <w:pPr>
              <w:pStyle w:val="3-"/>
              <w:rPr>
                <w:color w:val="00B050"/>
              </w:rPr>
            </w:pPr>
            <w:r w:rsidRPr="00D65357">
              <w:rPr>
                <w:rFonts w:hint="eastAsia"/>
                <w:color w:val="00B050"/>
              </w:rPr>
              <w:t>//CPUのメモリバリアを使うかどうか？</w:t>
            </w:r>
          </w:p>
          <w:p w14:paraId="6431FBC4" w14:textId="5F01564C" w:rsidR="00D65357" w:rsidRPr="00D65357" w:rsidRDefault="00D65357" w:rsidP="00D65357">
            <w:pPr>
              <w:pStyle w:val="3-"/>
              <w:rPr>
                <w:color w:val="00B050"/>
              </w:rPr>
            </w:pPr>
            <w:r w:rsidRPr="00D65357">
              <w:rPr>
                <w:rFonts w:hint="eastAsia"/>
                <w:color w:val="00B050"/>
              </w:rPr>
              <w:t>//（例）下記のような処理で、スレッドＢは変数 b をチェックしているにもか関わらず、</w:t>
            </w:r>
          </w:p>
          <w:p w14:paraId="6C9467AB" w14:textId="48D73603" w:rsidR="00D65357" w:rsidRPr="00D65357" w:rsidRDefault="00D65357" w:rsidP="00D65357">
            <w:pPr>
              <w:pStyle w:val="3-"/>
              <w:rPr>
                <w:color w:val="00B050"/>
              </w:rPr>
            </w:pPr>
            <w:r w:rsidRPr="00D65357">
              <w:rPr>
                <w:rFonts w:hint="eastAsia"/>
                <w:color w:val="00B050"/>
              </w:rPr>
              <w:t>//      先に更新されたはずの変数 a の値が 12 と表示されないようなことが起こりえる。</w:t>
            </w:r>
          </w:p>
          <w:p w14:paraId="1459EEB4" w14:textId="0F12A2D6" w:rsidR="00D65357" w:rsidRPr="00D65357" w:rsidRDefault="00D65357" w:rsidP="00D65357">
            <w:pPr>
              <w:pStyle w:val="3-"/>
              <w:rPr>
                <w:color w:val="00B050"/>
              </w:rPr>
            </w:pPr>
            <w:r w:rsidRPr="00D65357">
              <w:rPr>
                <w:rFonts w:hint="eastAsia"/>
                <w:color w:val="00B050"/>
              </w:rPr>
              <w:t>//      これは、CPUにメモリバリア命令が出されて順序性を保証しないと、CPUの最適化により、</w:t>
            </w:r>
          </w:p>
          <w:p w14:paraId="5927324D" w14:textId="232426B0" w:rsidR="00D65357" w:rsidRPr="00D65357" w:rsidRDefault="00D65357" w:rsidP="00D65357">
            <w:pPr>
              <w:pStyle w:val="3-"/>
              <w:rPr>
                <w:color w:val="00B050"/>
              </w:rPr>
            </w:pPr>
            <w:r w:rsidRPr="00D65357">
              <w:rPr>
                <w:rFonts w:hint="eastAsia"/>
                <w:color w:val="00B050"/>
              </w:rPr>
              <w:t>//      更新の順序が入れ替わることがあるため。（「アウト・オブ・オーダー実行」と呼ばれる最適化）</w:t>
            </w:r>
          </w:p>
          <w:p w14:paraId="4FC195AE" w14:textId="16C2B049" w:rsidR="00D65357" w:rsidRPr="00D65357" w:rsidRDefault="00D65357" w:rsidP="00D65357">
            <w:pPr>
              <w:pStyle w:val="3-"/>
              <w:rPr>
                <w:color w:val="00B050"/>
              </w:rPr>
            </w:pPr>
            <w:r w:rsidRPr="00D65357">
              <w:rPr>
                <w:rFonts w:hint="eastAsia"/>
                <w:color w:val="00B050"/>
              </w:rPr>
              <w:t>//[グローバル変数]</w:t>
            </w:r>
          </w:p>
          <w:p w14:paraId="509808A8" w14:textId="0CEBCFE7" w:rsidR="00D65357" w:rsidRPr="00D65357" w:rsidRDefault="00D65357" w:rsidP="00D65357">
            <w:pPr>
              <w:pStyle w:val="3-"/>
              <w:rPr>
                <w:color w:val="00B050"/>
              </w:rPr>
            </w:pPr>
            <w:r w:rsidRPr="00D65357">
              <w:rPr>
                <w:color w:val="00B050"/>
              </w:rPr>
              <w:t>//volatile bool flg_a;</w:t>
            </w:r>
          </w:p>
          <w:p w14:paraId="7390E3B4" w14:textId="6B6FBC31" w:rsidR="00D65357" w:rsidRPr="00D65357" w:rsidRDefault="00D65357" w:rsidP="00D65357">
            <w:pPr>
              <w:pStyle w:val="3-"/>
              <w:rPr>
                <w:color w:val="00B050"/>
              </w:rPr>
            </w:pPr>
            <w:r w:rsidRPr="00D65357">
              <w:rPr>
                <w:color w:val="00B050"/>
              </w:rPr>
              <w:t>//volatile bool flg_b;</w:t>
            </w:r>
          </w:p>
          <w:p w14:paraId="187C65F5" w14:textId="648A608F" w:rsidR="00D65357" w:rsidRPr="00D65357" w:rsidRDefault="00D65357" w:rsidP="00D65357">
            <w:pPr>
              <w:pStyle w:val="3-"/>
              <w:rPr>
                <w:color w:val="00B050"/>
              </w:rPr>
            </w:pPr>
            <w:r w:rsidRPr="00D65357">
              <w:rPr>
                <w:color w:val="00B050"/>
              </w:rPr>
              <w:t>//volatile int val_a;</w:t>
            </w:r>
          </w:p>
          <w:p w14:paraId="77601B54" w14:textId="01FB119F" w:rsidR="00D65357" w:rsidRPr="00D65357" w:rsidRDefault="00D65357" w:rsidP="00D65357">
            <w:pPr>
              <w:pStyle w:val="3-"/>
              <w:rPr>
                <w:color w:val="00B050"/>
              </w:rPr>
            </w:pPr>
            <w:r w:rsidRPr="00D65357">
              <w:rPr>
                <w:color w:val="00B050"/>
              </w:rPr>
              <w:t>//volatile int val_b;</w:t>
            </w:r>
          </w:p>
          <w:p w14:paraId="3D054F9D" w14:textId="3A36AD57" w:rsidR="00D65357" w:rsidRPr="00D65357" w:rsidRDefault="00D65357" w:rsidP="00D65357">
            <w:pPr>
              <w:pStyle w:val="3-"/>
              <w:rPr>
                <w:color w:val="00B050"/>
              </w:rPr>
            </w:pPr>
            <w:r w:rsidRPr="00D65357">
              <w:rPr>
                <w:rFonts w:hint="eastAsia"/>
                <w:color w:val="00B050"/>
              </w:rPr>
              <w:t>//[スレッドA]</w:t>
            </w:r>
          </w:p>
          <w:p w14:paraId="0FCC1BAC" w14:textId="6801B35A" w:rsidR="00D65357" w:rsidRPr="00D65357" w:rsidRDefault="00D65357" w:rsidP="00D65357">
            <w:pPr>
              <w:pStyle w:val="3-"/>
              <w:rPr>
                <w:color w:val="00B050"/>
              </w:rPr>
            </w:pPr>
            <w:r w:rsidRPr="00D65357">
              <w:rPr>
                <w:color w:val="00B050"/>
              </w:rPr>
              <w:t>//val_a = 123;</w:t>
            </w:r>
          </w:p>
          <w:p w14:paraId="244E3C99" w14:textId="6E649221" w:rsidR="00D65357" w:rsidRPr="00D65357" w:rsidRDefault="00D65357" w:rsidP="00D65357">
            <w:pPr>
              <w:pStyle w:val="3-"/>
              <w:rPr>
                <w:color w:val="00B050"/>
              </w:rPr>
            </w:pPr>
            <w:r w:rsidRPr="00D65357">
              <w:rPr>
                <w:color w:val="00B050"/>
              </w:rPr>
              <w:t>//flg_a = true;</w:t>
            </w:r>
          </w:p>
          <w:p w14:paraId="68778C60" w14:textId="6D5F05B9" w:rsidR="00D65357" w:rsidRPr="00D65357" w:rsidRDefault="00D65357" w:rsidP="00D65357">
            <w:pPr>
              <w:pStyle w:val="3-"/>
              <w:rPr>
                <w:color w:val="00B050"/>
              </w:rPr>
            </w:pPr>
            <w:r w:rsidRPr="00D65357">
              <w:rPr>
                <w:color w:val="00B050"/>
              </w:rPr>
              <w:t>//if(flg_b)</w:t>
            </w:r>
          </w:p>
          <w:p w14:paraId="4D513410" w14:textId="33801BF3" w:rsidR="00D65357" w:rsidRPr="00D65357" w:rsidRDefault="00D65357" w:rsidP="00D65357">
            <w:pPr>
              <w:pStyle w:val="3-"/>
              <w:rPr>
                <w:color w:val="00B050"/>
              </w:rPr>
            </w:pPr>
            <w:r w:rsidRPr="00D65357">
              <w:rPr>
                <w:color w:val="00B050"/>
              </w:rPr>
              <w:t>//    std::cout &lt;&lt; val_b;</w:t>
            </w:r>
          </w:p>
          <w:p w14:paraId="3F4726F3" w14:textId="6915C4A5" w:rsidR="00D65357" w:rsidRPr="00D65357" w:rsidRDefault="00D65357" w:rsidP="00D65357">
            <w:pPr>
              <w:pStyle w:val="3-"/>
              <w:rPr>
                <w:color w:val="00B050"/>
              </w:rPr>
            </w:pPr>
            <w:r w:rsidRPr="00D65357">
              <w:rPr>
                <w:rFonts w:hint="eastAsia"/>
                <w:color w:val="00B050"/>
              </w:rPr>
              <w:t>//[スレッドB]</w:t>
            </w:r>
          </w:p>
          <w:p w14:paraId="27AE09A7" w14:textId="283C280E" w:rsidR="00D65357" w:rsidRPr="00D65357" w:rsidRDefault="00D65357" w:rsidP="00D65357">
            <w:pPr>
              <w:pStyle w:val="3-"/>
              <w:rPr>
                <w:color w:val="00B050"/>
              </w:rPr>
            </w:pPr>
            <w:r w:rsidRPr="00D65357">
              <w:rPr>
                <w:color w:val="00B050"/>
              </w:rPr>
              <w:t>//val_b = 789;</w:t>
            </w:r>
          </w:p>
          <w:p w14:paraId="5AB5092F" w14:textId="6625ACF1" w:rsidR="00D65357" w:rsidRPr="00D65357" w:rsidRDefault="00D65357" w:rsidP="00D65357">
            <w:pPr>
              <w:pStyle w:val="3-"/>
              <w:rPr>
                <w:color w:val="00B050"/>
              </w:rPr>
            </w:pPr>
            <w:r w:rsidRPr="00D65357">
              <w:rPr>
                <w:color w:val="00B050"/>
              </w:rPr>
              <w:t>//flg_b = true;</w:t>
            </w:r>
          </w:p>
          <w:p w14:paraId="6E2E2EC8" w14:textId="3381963F" w:rsidR="00D65357" w:rsidRPr="00D65357" w:rsidRDefault="00D65357" w:rsidP="00D65357">
            <w:pPr>
              <w:pStyle w:val="3-"/>
              <w:rPr>
                <w:color w:val="00B050"/>
              </w:rPr>
            </w:pPr>
            <w:r w:rsidRPr="00D65357">
              <w:rPr>
                <w:color w:val="00B050"/>
              </w:rPr>
              <w:t>//if(flg_a)</w:t>
            </w:r>
          </w:p>
          <w:p w14:paraId="7CC59F45" w14:textId="20350F14" w:rsidR="00D65357" w:rsidRPr="00D65357" w:rsidRDefault="00D65357" w:rsidP="00D65357">
            <w:pPr>
              <w:pStyle w:val="3-"/>
              <w:rPr>
                <w:color w:val="00B050"/>
              </w:rPr>
            </w:pPr>
            <w:r w:rsidRPr="00D65357">
              <w:rPr>
                <w:color w:val="00B050"/>
              </w:rPr>
              <w:t>//    std::cout &lt;&lt; val_a;</w:t>
            </w:r>
          </w:p>
          <w:p w14:paraId="447C1A92" w14:textId="138B9EE1" w:rsidR="00D65357" w:rsidRPr="00D65357" w:rsidRDefault="00D65357" w:rsidP="00D65357">
            <w:pPr>
              <w:pStyle w:val="3-"/>
              <w:rPr>
                <w:color w:val="00B050"/>
              </w:rPr>
            </w:pPr>
            <w:r w:rsidRPr="00D65357">
              <w:rPr>
                <w:rFonts w:hint="eastAsia"/>
                <w:color w:val="00B050"/>
              </w:rPr>
              <w:t>//※この問題は、必要な箇所で必要なメモリバリアを明示することで対処できる</w:t>
            </w:r>
          </w:p>
          <w:p w14:paraId="68141A4B" w14:textId="3630F9F9" w:rsidR="00D65357" w:rsidRPr="00D65357" w:rsidRDefault="00D65357" w:rsidP="00D65357">
            <w:pPr>
              <w:pStyle w:val="3-"/>
              <w:rPr>
                <w:color w:val="00B050"/>
              </w:rPr>
            </w:pPr>
            <w:r w:rsidRPr="00D65357">
              <w:rPr>
                <w:rFonts w:hint="eastAsia"/>
                <w:color w:val="00B050"/>
              </w:rPr>
              <w:t>//[グローバル変数]</w:t>
            </w:r>
          </w:p>
          <w:p w14:paraId="6641A57B" w14:textId="0426D407" w:rsidR="00D65357" w:rsidRPr="00D65357" w:rsidRDefault="00D65357" w:rsidP="00D65357">
            <w:pPr>
              <w:pStyle w:val="3-"/>
              <w:rPr>
                <w:color w:val="00B050"/>
              </w:rPr>
            </w:pPr>
            <w:r w:rsidRPr="00D65357">
              <w:rPr>
                <w:color w:val="00B050"/>
              </w:rPr>
              <w:t>//std::atmic&lt;bool&gt; flg_a;</w:t>
            </w:r>
          </w:p>
          <w:p w14:paraId="7F7651A5" w14:textId="141B132E" w:rsidR="00D65357" w:rsidRPr="00D65357" w:rsidRDefault="00D65357" w:rsidP="00D65357">
            <w:pPr>
              <w:pStyle w:val="3-"/>
              <w:rPr>
                <w:color w:val="00B050"/>
              </w:rPr>
            </w:pPr>
            <w:r w:rsidRPr="00D65357">
              <w:rPr>
                <w:color w:val="00B050"/>
              </w:rPr>
              <w:t>//std::atmic&lt;bool&gt; flg_b;</w:t>
            </w:r>
          </w:p>
          <w:p w14:paraId="792731B5" w14:textId="2C215F77" w:rsidR="00D65357" w:rsidRPr="00D65357" w:rsidRDefault="00D65357" w:rsidP="00D65357">
            <w:pPr>
              <w:pStyle w:val="3-"/>
              <w:rPr>
                <w:color w:val="00B050"/>
              </w:rPr>
            </w:pPr>
            <w:r w:rsidRPr="00D65357">
              <w:rPr>
                <w:color w:val="00B050"/>
              </w:rPr>
              <w:t>//volatile int val_a;</w:t>
            </w:r>
          </w:p>
          <w:p w14:paraId="6FAAD5E0" w14:textId="65491EEB" w:rsidR="00D65357" w:rsidRPr="00D65357" w:rsidRDefault="00D65357" w:rsidP="00D65357">
            <w:pPr>
              <w:pStyle w:val="3-"/>
              <w:rPr>
                <w:color w:val="00B050"/>
              </w:rPr>
            </w:pPr>
            <w:r w:rsidRPr="00D65357">
              <w:rPr>
                <w:color w:val="00B050"/>
              </w:rPr>
              <w:t>//volatile int val_b;</w:t>
            </w:r>
          </w:p>
          <w:p w14:paraId="07DBEC96" w14:textId="525796D7" w:rsidR="00D65357" w:rsidRPr="00D65357" w:rsidRDefault="00D65357" w:rsidP="00D65357">
            <w:pPr>
              <w:pStyle w:val="3-"/>
              <w:rPr>
                <w:color w:val="00B050"/>
              </w:rPr>
            </w:pPr>
            <w:r w:rsidRPr="00D65357">
              <w:rPr>
                <w:rFonts w:hint="eastAsia"/>
                <w:color w:val="00B050"/>
              </w:rPr>
              <w:t>//[スレッドA]</w:t>
            </w:r>
          </w:p>
          <w:p w14:paraId="1B0FF3DC" w14:textId="0F02B3AA" w:rsidR="00D65357" w:rsidRPr="00D65357" w:rsidRDefault="00D65357" w:rsidP="00D65357">
            <w:pPr>
              <w:pStyle w:val="3-"/>
              <w:rPr>
                <w:color w:val="00B050"/>
              </w:rPr>
            </w:pPr>
            <w:r w:rsidRPr="00D65357">
              <w:rPr>
                <w:color w:val="00B050"/>
              </w:rPr>
              <w:t>//val_a = 123;</w:t>
            </w:r>
          </w:p>
          <w:p w14:paraId="4E0B0FB2" w14:textId="6B34BDC2" w:rsidR="00D65357" w:rsidRPr="00D65357" w:rsidRDefault="00D65357" w:rsidP="00D65357">
            <w:pPr>
              <w:pStyle w:val="3-"/>
              <w:rPr>
                <w:color w:val="00B050"/>
              </w:rPr>
            </w:pPr>
            <w:r w:rsidRPr="00D65357">
              <w:rPr>
                <w:color w:val="00B050"/>
              </w:rPr>
              <w:t>//flg_a.store(true, std::memory_order_release);</w:t>
            </w:r>
          </w:p>
          <w:p w14:paraId="1965F22A" w14:textId="775BBC19" w:rsidR="00D65357" w:rsidRPr="00D65357" w:rsidRDefault="00D65357" w:rsidP="00D65357">
            <w:pPr>
              <w:pStyle w:val="3-"/>
              <w:rPr>
                <w:color w:val="00B050"/>
              </w:rPr>
            </w:pPr>
            <w:r w:rsidRPr="00D65357">
              <w:rPr>
                <w:color w:val="00B050"/>
              </w:rPr>
              <w:t>//if(flg_b.load(std::memory_order_acquire))</w:t>
            </w:r>
          </w:p>
          <w:p w14:paraId="7707E835" w14:textId="65FE1DC7" w:rsidR="00D65357" w:rsidRPr="00D65357" w:rsidRDefault="00D65357" w:rsidP="00D65357">
            <w:pPr>
              <w:pStyle w:val="3-"/>
              <w:rPr>
                <w:color w:val="00B050"/>
              </w:rPr>
            </w:pPr>
            <w:r w:rsidRPr="00D65357">
              <w:rPr>
                <w:color w:val="00B050"/>
              </w:rPr>
              <w:t>//    std::cout &lt;&lt; val_b;</w:t>
            </w:r>
          </w:p>
          <w:p w14:paraId="056426E1" w14:textId="0AB5F824" w:rsidR="00D65357" w:rsidRPr="00D65357" w:rsidRDefault="00D65357" w:rsidP="00D65357">
            <w:pPr>
              <w:pStyle w:val="3-"/>
              <w:rPr>
                <w:color w:val="00B050"/>
              </w:rPr>
            </w:pPr>
            <w:r w:rsidRPr="00D65357">
              <w:rPr>
                <w:rFonts w:hint="eastAsia"/>
                <w:color w:val="00B050"/>
              </w:rPr>
              <w:t>//[スレッドB]</w:t>
            </w:r>
          </w:p>
          <w:p w14:paraId="6E342F52" w14:textId="4E7D9D22" w:rsidR="00D65357" w:rsidRPr="00D65357" w:rsidRDefault="00D65357" w:rsidP="00D65357">
            <w:pPr>
              <w:pStyle w:val="3-"/>
              <w:rPr>
                <w:color w:val="00B050"/>
              </w:rPr>
            </w:pPr>
            <w:r w:rsidRPr="00D65357">
              <w:rPr>
                <w:color w:val="00B050"/>
              </w:rPr>
              <w:t>//val_b = 789;</w:t>
            </w:r>
          </w:p>
          <w:p w14:paraId="630855B9" w14:textId="7693588D" w:rsidR="00D65357" w:rsidRPr="00D65357" w:rsidRDefault="00D65357" w:rsidP="00D65357">
            <w:pPr>
              <w:pStyle w:val="3-"/>
              <w:rPr>
                <w:color w:val="00B050"/>
              </w:rPr>
            </w:pPr>
            <w:r w:rsidRPr="00D65357">
              <w:rPr>
                <w:color w:val="00B050"/>
              </w:rPr>
              <w:t>//flg_b.store(true, std::memory_order_release );</w:t>
            </w:r>
          </w:p>
          <w:p w14:paraId="51CD7AA4" w14:textId="0AB6F14C" w:rsidR="00D65357" w:rsidRPr="00D65357" w:rsidRDefault="00D65357" w:rsidP="00D65357">
            <w:pPr>
              <w:pStyle w:val="3-"/>
              <w:rPr>
                <w:color w:val="00B050"/>
              </w:rPr>
            </w:pPr>
            <w:r w:rsidRPr="00D65357">
              <w:rPr>
                <w:color w:val="00B050"/>
              </w:rPr>
              <w:t>//if(flg_a.load(std::memory_order_acquire))</w:t>
            </w:r>
          </w:p>
          <w:p w14:paraId="52E6B6A6" w14:textId="4B59F3F5" w:rsidR="00D65357" w:rsidRPr="00D65357" w:rsidRDefault="00D65357" w:rsidP="00D65357">
            <w:pPr>
              <w:pStyle w:val="3-"/>
              <w:rPr>
                <w:color w:val="00B050"/>
              </w:rPr>
            </w:pPr>
            <w:r w:rsidRPr="00D65357">
              <w:rPr>
                <w:color w:val="00B050"/>
              </w:rPr>
              <w:t>//    std::cout &lt;&lt; val_a;</w:t>
            </w:r>
          </w:p>
          <w:p w14:paraId="77F9ECAC" w14:textId="77777777" w:rsidR="00D65357" w:rsidRPr="00D65357" w:rsidRDefault="00D65357" w:rsidP="00D65357">
            <w:pPr>
              <w:pStyle w:val="3-"/>
              <w:rPr>
                <w:color w:val="00B050"/>
              </w:rPr>
            </w:pPr>
          </w:p>
          <w:p w14:paraId="49F971AD" w14:textId="441ACB7A" w:rsidR="00D65357" w:rsidRPr="00D65357" w:rsidRDefault="00D65357" w:rsidP="00D65357">
            <w:pPr>
              <w:pStyle w:val="3-"/>
              <w:rPr>
                <w:color w:val="00B050"/>
              </w:rPr>
            </w:pPr>
            <w:r w:rsidRPr="00D65357">
              <w:rPr>
                <w:color w:val="00B050"/>
              </w:rPr>
              <w:t>//http://msdn.microsoft.com/ja-jp/library/hh874684.aspx</w:t>
            </w:r>
          </w:p>
          <w:p w14:paraId="018AE8F8" w14:textId="2A8C9419" w:rsidR="00D65357" w:rsidRPr="00D65357" w:rsidRDefault="00D65357" w:rsidP="00D65357">
            <w:pPr>
              <w:pStyle w:val="3-"/>
              <w:rPr>
                <w:color w:val="00B050"/>
              </w:rPr>
            </w:pPr>
            <w:r w:rsidRPr="00D65357">
              <w:rPr>
                <w:color w:val="00B050"/>
              </w:rPr>
              <w:t>//template&lt;class Ty&gt;</w:t>
            </w:r>
          </w:p>
          <w:p w14:paraId="491833E1" w14:textId="57507E57" w:rsidR="00D65357" w:rsidRPr="00D65357" w:rsidRDefault="00D65357" w:rsidP="00D65357">
            <w:pPr>
              <w:pStyle w:val="3-"/>
              <w:rPr>
                <w:color w:val="00B050"/>
              </w:rPr>
            </w:pPr>
            <w:r w:rsidRPr="00D65357">
              <w:rPr>
                <w:color w:val="00B050"/>
              </w:rPr>
              <w:t>//bool std::atomic::compare_exchange_***(Ty&amp; Expected, Ty NewValue, std::memory_order SuccessOrder, std::memory_order FailureOrder) _NOEXCEPT;</w:t>
            </w:r>
          </w:p>
          <w:p w14:paraId="408B2B03" w14:textId="5FF6252C" w:rsidR="00D65357" w:rsidRPr="00D65357" w:rsidRDefault="00D65357" w:rsidP="00D65357">
            <w:pPr>
              <w:pStyle w:val="3-"/>
              <w:rPr>
                <w:color w:val="00B050"/>
              </w:rPr>
            </w:pPr>
            <w:r w:rsidRPr="00D65357">
              <w:rPr>
                <w:rFonts w:hint="eastAsia"/>
                <w:color w:val="00B050"/>
              </w:rPr>
              <w:t xml:space="preserve">//・std::atomic::compare_exchange_weak()   ... *this  で弱いアトミックの比較および交換操作を実行します。 </w:t>
            </w:r>
          </w:p>
          <w:p w14:paraId="35FDE317" w14:textId="5ACA99FE" w:rsidR="00D65357" w:rsidRPr="00D65357" w:rsidRDefault="00D65357" w:rsidP="00D65357">
            <w:pPr>
              <w:pStyle w:val="3-"/>
              <w:rPr>
                <w:color w:val="00B050"/>
              </w:rPr>
            </w:pPr>
            <w:r w:rsidRPr="00D65357">
              <w:rPr>
                <w:rFonts w:hint="eastAsia"/>
                <w:color w:val="00B050"/>
              </w:rPr>
              <w:t xml:space="preserve">//・std::atomic::compare_exchange_strong() ... *this  に対してアトミックの比較および交換の操作を実行します。 </w:t>
            </w:r>
          </w:p>
          <w:p w14:paraId="67FDAA64" w14:textId="4C97345A" w:rsidR="00D65357" w:rsidRPr="00D65357" w:rsidRDefault="00D65357" w:rsidP="00D65357">
            <w:pPr>
              <w:pStyle w:val="3-"/>
              <w:rPr>
                <w:color w:val="00B050"/>
              </w:rPr>
            </w:pPr>
            <w:r w:rsidRPr="00D65357">
              <w:rPr>
                <w:rFonts w:hint="eastAsia"/>
                <w:color w:val="00B050"/>
              </w:rPr>
              <w:t>//【共通】</w:t>
            </w:r>
          </w:p>
          <w:p w14:paraId="097EB1A5" w14:textId="05948B90" w:rsidR="00D65357" w:rsidRPr="00D65357" w:rsidRDefault="00D65357" w:rsidP="00D65357">
            <w:pPr>
              <w:pStyle w:val="3-"/>
              <w:rPr>
                <w:color w:val="00B050"/>
              </w:rPr>
            </w:pPr>
            <w:r w:rsidRPr="00D65357">
              <w:rPr>
                <w:rFonts w:hint="eastAsia"/>
                <w:color w:val="00B050"/>
              </w:rPr>
              <w:t>//    このアトミックの比較および交換の操作では、*this に格納されている値と Expected を比較します。</w:t>
            </w:r>
          </w:p>
          <w:p w14:paraId="5C71CF52" w14:textId="35ECAB0D" w:rsidR="00D65357" w:rsidRPr="00D65357" w:rsidRDefault="00D65357" w:rsidP="00D65357">
            <w:pPr>
              <w:pStyle w:val="3-"/>
              <w:rPr>
                <w:color w:val="00B050"/>
              </w:rPr>
            </w:pPr>
            <w:r w:rsidRPr="00D65357">
              <w:rPr>
                <w:rFonts w:hint="eastAsia"/>
                <w:color w:val="00B050"/>
              </w:rPr>
              <w:t>//    値が等しい場合、操作は read-modify-write 操作を使用して、</w:t>
            </w:r>
          </w:p>
          <w:p w14:paraId="152B6877" w14:textId="452F01C9" w:rsidR="00D65357" w:rsidRPr="00D65357" w:rsidRDefault="00D65357" w:rsidP="00D65357">
            <w:pPr>
              <w:pStyle w:val="3-"/>
              <w:rPr>
                <w:color w:val="00B050"/>
              </w:rPr>
            </w:pPr>
            <w:r w:rsidRPr="00D65357">
              <w:rPr>
                <w:rFonts w:hint="eastAsia"/>
                <w:color w:val="00B050"/>
              </w:rPr>
              <w:t>//    SuccessOrder によって指定されたメモリ順序制約を適用して、</w:t>
            </w:r>
          </w:p>
          <w:p w14:paraId="3D535162" w14:textId="20F471C7" w:rsidR="00D65357" w:rsidRPr="00D65357" w:rsidRDefault="00D65357" w:rsidP="00D65357">
            <w:pPr>
              <w:pStyle w:val="3-"/>
              <w:rPr>
                <w:color w:val="00B050"/>
              </w:rPr>
            </w:pPr>
            <w:r w:rsidRPr="00D65357">
              <w:rPr>
                <w:rFonts w:hint="eastAsia"/>
                <w:color w:val="00B050"/>
              </w:rPr>
              <w:t>//    *this に格納された値を NewValue と置き換えます。</w:t>
            </w:r>
          </w:p>
          <w:p w14:paraId="4065E043" w14:textId="251DF95E" w:rsidR="00D65357" w:rsidRPr="00D65357" w:rsidRDefault="00D65357" w:rsidP="00D65357">
            <w:pPr>
              <w:pStyle w:val="3-"/>
              <w:rPr>
                <w:color w:val="00B050"/>
              </w:rPr>
            </w:pPr>
            <w:r w:rsidRPr="00D65357">
              <w:rPr>
                <w:rFonts w:hint="eastAsia"/>
                <w:color w:val="00B050"/>
              </w:rPr>
              <w:lastRenderedPageBreak/>
              <w:t>//    値が等しくない場合、操作は *this に格納されている値を使用して Expected を置き換え、</w:t>
            </w:r>
          </w:p>
          <w:p w14:paraId="1F594501" w14:textId="675FDF6A" w:rsidR="00D65357" w:rsidRPr="00D65357" w:rsidRDefault="00D65357" w:rsidP="00D65357">
            <w:pPr>
              <w:pStyle w:val="3-"/>
              <w:rPr>
                <w:color w:val="00B050"/>
              </w:rPr>
            </w:pPr>
            <w:r w:rsidRPr="00D65357">
              <w:rPr>
                <w:rFonts w:hint="eastAsia"/>
                <w:color w:val="00B050"/>
              </w:rPr>
              <w:t xml:space="preserve">//    FailureOrder によって指定されたメモリ順序制約を適用します。 </w:t>
            </w:r>
          </w:p>
          <w:p w14:paraId="3EB908F6" w14:textId="4BBF5E22" w:rsidR="00D65357" w:rsidRPr="00D65357" w:rsidRDefault="00D65357" w:rsidP="00D65357">
            <w:pPr>
              <w:pStyle w:val="3-"/>
              <w:rPr>
                <w:color w:val="00B050"/>
              </w:rPr>
            </w:pPr>
            <w:r w:rsidRPr="00D65357">
              <w:rPr>
                <w:color w:val="00B050"/>
              </w:rPr>
              <w:t>//</w:t>
            </w:r>
          </w:p>
          <w:p w14:paraId="5B9997C9" w14:textId="040A302F" w:rsidR="00D65357" w:rsidRPr="00D65357" w:rsidRDefault="00D65357" w:rsidP="00D65357">
            <w:pPr>
              <w:pStyle w:val="3-"/>
              <w:rPr>
                <w:color w:val="00B050"/>
              </w:rPr>
            </w:pPr>
            <w:r w:rsidRPr="00D65357">
              <w:rPr>
                <w:rFonts w:hint="eastAsia"/>
                <w:color w:val="00B050"/>
              </w:rPr>
              <w:t>//    2 番目の memory_order がないオーバーロードは、SuccessOrder の値に基づく暗黙の FailureOrder を使用します。</w:t>
            </w:r>
          </w:p>
          <w:p w14:paraId="2E60F2BB" w14:textId="0AE67874" w:rsidR="00D65357" w:rsidRPr="00D65357" w:rsidRDefault="00D65357" w:rsidP="00D65357">
            <w:pPr>
              <w:pStyle w:val="3-"/>
              <w:rPr>
                <w:color w:val="00B050"/>
              </w:rPr>
            </w:pPr>
            <w:r w:rsidRPr="00D65357">
              <w:rPr>
                <w:rFonts w:hint="eastAsia"/>
                <w:color w:val="00B050"/>
              </w:rPr>
              <w:t>//    SuccessOrder が memory_order_acq_rel の場合、FailureOrder は memory_order_acquire です。</w:t>
            </w:r>
          </w:p>
          <w:p w14:paraId="584CBB4F" w14:textId="4B835440" w:rsidR="00D65357" w:rsidRPr="00D65357" w:rsidRDefault="00D65357" w:rsidP="00D65357">
            <w:pPr>
              <w:pStyle w:val="3-"/>
              <w:rPr>
                <w:color w:val="00B050"/>
              </w:rPr>
            </w:pPr>
            <w:r w:rsidRPr="00D65357">
              <w:rPr>
                <w:rFonts w:hint="eastAsia"/>
                <w:color w:val="00B050"/>
              </w:rPr>
              <w:t>//    SuccessOrder が memory_order_release の場合、FailureOrder は memory_order_relaxed です。</w:t>
            </w:r>
          </w:p>
          <w:p w14:paraId="12BABB91" w14:textId="7D277B88" w:rsidR="00D65357" w:rsidRPr="00D65357" w:rsidRDefault="00D65357" w:rsidP="00D65357">
            <w:pPr>
              <w:pStyle w:val="3-"/>
              <w:rPr>
                <w:color w:val="00B050"/>
              </w:rPr>
            </w:pPr>
            <w:r w:rsidRPr="00D65357">
              <w:rPr>
                <w:rFonts w:hint="eastAsia"/>
                <w:color w:val="00B050"/>
              </w:rPr>
              <w:t>//    他のすべての場合、FailureOrder は SuccessOrder と等しくなります。</w:t>
            </w:r>
          </w:p>
          <w:p w14:paraId="20BA5270" w14:textId="5E666D17" w:rsidR="00D65357" w:rsidRPr="00D65357" w:rsidRDefault="00D65357" w:rsidP="00D65357">
            <w:pPr>
              <w:pStyle w:val="3-"/>
              <w:rPr>
                <w:color w:val="00B050"/>
              </w:rPr>
            </w:pPr>
            <w:r w:rsidRPr="00D65357">
              <w:rPr>
                <w:color w:val="00B050"/>
              </w:rPr>
              <w:t>//</w:t>
            </w:r>
          </w:p>
          <w:p w14:paraId="26F96556" w14:textId="63C86790" w:rsidR="00D65357" w:rsidRPr="00D65357" w:rsidRDefault="00D65357" w:rsidP="00D65357">
            <w:pPr>
              <w:pStyle w:val="3-"/>
              <w:rPr>
                <w:color w:val="00B050"/>
              </w:rPr>
            </w:pPr>
            <w:r w:rsidRPr="00D65357">
              <w:rPr>
                <w:rFonts w:hint="eastAsia"/>
                <w:color w:val="00B050"/>
              </w:rPr>
              <w:t>//    2 つの memory_order パラメーターを受け取るオーバーロードの場合、</w:t>
            </w:r>
          </w:p>
          <w:p w14:paraId="48B15521" w14:textId="43961892" w:rsidR="00D65357" w:rsidRPr="00D65357" w:rsidRDefault="00D65357" w:rsidP="00D65357">
            <w:pPr>
              <w:pStyle w:val="3-"/>
              <w:rPr>
                <w:color w:val="00B050"/>
              </w:rPr>
            </w:pPr>
            <w:r w:rsidRPr="00D65357">
              <w:rPr>
                <w:rFonts w:hint="eastAsia"/>
                <w:color w:val="00B050"/>
              </w:rPr>
              <w:t>//    FailureOrder の値は memory_order_release または memory_order_acq_rel ではない必要があり、</w:t>
            </w:r>
          </w:p>
          <w:p w14:paraId="561BB85E" w14:textId="4E19ACE1" w:rsidR="00D65357" w:rsidRPr="00D65357" w:rsidRDefault="00D65357" w:rsidP="00D65357">
            <w:pPr>
              <w:pStyle w:val="3-"/>
              <w:rPr>
                <w:color w:val="00B050"/>
              </w:rPr>
            </w:pPr>
            <w:r w:rsidRPr="00D65357">
              <w:rPr>
                <w:rFonts w:hint="eastAsia"/>
                <w:color w:val="00B050"/>
              </w:rPr>
              <w:t>//    かつ SuccessOrder の値よりも強い値ではない必要があります。</w:t>
            </w:r>
          </w:p>
          <w:p w14:paraId="007CBEC7" w14:textId="57B01E2E" w:rsidR="00D65357" w:rsidRPr="00D65357" w:rsidRDefault="00D65357" w:rsidP="00D65357">
            <w:pPr>
              <w:pStyle w:val="3-"/>
              <w:rPr>
                <w:color w:val="00B050"/>
              </w:rPr>
            </w:pPr>
            <w:r w:rsidRPr="00D65357">
              <w:rPr>
                <w:color w:val="00B050"/>
              </w:rPr>
              <w:t>//</w:t>
            </w:r>
          </w:p>
          <w:p w14:paraId="4CAF767D" w14:textId="1DB38018" w:rsidR="00D65357" w:rsidRPr="00D65357" w:rsidRDefault="00D65357" w:rsidP="00D65357">
            <w:pPr>
              <w:pStyle w:val="3-"/>
              <w:rPr>
                <w:color w:val="00B050"/>
              </w:rPr>
            </w:pPr>
            <w:r w:rsidRPr="00D65357">
              <w:rPr>
                <w:rFonts w:hint="eastAsia"/>
                <w:color w:val="00B050"/>
              </w:rPr>
              <w:t>//【compare_exchange_weak() のみの解説】</w:t>
            </w:r>
          </w:p>
          <w:p w14:paraId="02617AF9" w14:textId="57766295" w:rsidR="00D65357" w:rsidRPr="00D65357" w:rsidRDefault="00D65357" w:rsidP="00D65357">
            <w:pPr>
              <w:pStyle w:val="3-"/>
              <w:rPr>
                <w:color w:val="00B050"/>
              </w:rPr>
            </w:pPr>
            <w:r w:rsidRPr="00D65357">
              <w:rPr>
                <w:rFonts w:hint="eastAsia"/>
                <w:color w:val="00B050"/>
              </w:rPr>
              <w:t>//    比較された値が同一の場合、弱いアトミック比較および交換操作は交換を実行します。</w:t>
            </w:r>
          </w:p>
          <w:p w14:paraId="70B74E10" w14:textId="6E594BD0" w:rsidR="00D65357" w:rsidRPr="00D65357" w:rsidRDefault="00D65357" w:rsidP="00D65357">
            <w:pPr>
              <w:pStyle w:val="3-"/>
              <w:rPr>
                <w:color w:val="00B050"/>
              </w:rPr>
            </w:pPr>
            <w:r w:rsidRPr="00D65357">
              <w:rPr>
                <w:rFonts w:hint="eastAsia"/>
                <w:color w:val="00B050"/>
              </w:rPr>
              <w:t>//    値が同じでない場合、操作による交換の実行は保証されません。</w:t>
            </w:r>
          </w:p>
          <w:p w14:paraId="433AB114" w14:textId="3639299D" w:rsidR="00D65357" w:rsidRPr="00D65357" w:rsidRDefault="00D65357" w:rsidP="00D65357">
            <w:pPr>
              <w:pStyle w:val="3-"/>
              <w:rPr>
                <w:color w:val="00B050"/>
              </w:rPr>
            </w:pPr>
            <w:r w:rsidRPr="00D65357">
              <w:rPr>
                <w:color w:val="00B050"/>
              </w:rPr>
              <w:t>//</w:t>
            </w:r>
          </w:p>
          <w:p w14:paraId="3DA82103" w14:textId="5D376DCC" w:rsidR="00D65357" w:rsidRPr="00D65357" w:rsidRDefault="00D65357" w:rsidP="00D65357">
            <w:pPr>
              <w:pStyle w:val="3-"/>
              <w:rPr>
                <w:color w:val="00B050"/>
              </w:rPr>
            </w:pPr>
            <w:r w:rsidRPr="00D65357">
              <w:rPr>
                <w:rFonts w:hint="eastAsia"/>
                <w:color w:val="00B050"/>
              </w:rPr>
              <w:t>//【メソッドの使い分け】  http://d.hatena.ne.jp/yohhoy/20120725/p1</w:t>
            </w:r>
          </w:p>
          <w:p w14:paraId="76073446" w14:textId="33ACEDDE" w:rsidR="00D65357" w:rsidRPr="00D65357" w:rsidRDefault="00D65357" w:rsidP="00D65357">
            <w:pPr>
              <w:pStyle w:val="3-"/>
              <w:rPr>
                <w:color w:val="00B050"/>
              </w:rPr>
            </w:pPr>
            <w:r w:rsidRPr="00D65357">
              <w:rPr>
                <w:rFonts w:hint="eastAsia"/>
                <w:color w:val="00B050"/>
              </w:rPr>
              <w:t>//・アルゴリズム上、CAS操作をループで括る必要があれば compare_exchange_weak を利用する。</w:t>
            </w:r>
          </w:p>
          <w:p w14:paraId="0D6D4683" w14:textId="15CF65E8" w:rsidR="00D65357" w:rsidRPr="00D65357" w:rsidRDefault="00D65357" w:rsidP="00D65357">
            <w:pPr>
              <w:pStyle w:val="3-"/>
              <w:rPr>
                <w:color w:val="00B050"/>
              </w:rPr>
            </w:pPr>
            <w:r w:rsidRPr="00D65357">
              <w:rPr>
                <w:rFonts w:hint="eastAsia"/>
                <w:color w:val="00B050"/>
              </w:rPr>
              <w:t>//　（例：一般的なLock-Freeアルゴリズム実装など）</w:t>
            </w:r>
          </w:p>
          <w:p w14:paraId="3436C46A" w14:textId="048F349A" w:rsidR="00D65357" w:rsidRPr="00D65357" w:rsidRDefault="00D65357" w:rsidP="00D65357">
            <w:pPr>
              <w:pStyle w:val="3-"/>
              <w:rPr>
                <w:color w:val="00B050"/>
              </w:rPr>
            </w:pPr>
            <w:r w:rsidRPr="00D65357">
              <w:rPr>
                <w:rFonts w:hint="eastAsia"/>
                <w:color w:val="00B050"/>
              </w:rPr>
              <w:t>//・アルゴリズム上の制約が無く、かつspurious failureを許容しない場合は compare_exchange_strong を利用する。</w:t>
            </w:r>
          </w:p>
          <w:p w14:paraId="3419F285" w14:textId="5612AEA7" w:rsidR="00D65357" w:rsidRPr="00D65357" w:rsidRDefault="00D65357" w:rsidP="00D65357">
            <w:pPr>
              <w:pStyle w:val="3-"/>
              <w:rPr>
                <w:color w:val="00B050"/>
              </w:rPr>
            </w:pPr>
            <w:r w:rsidRPr="00D65357">
              <w:rPr>
                <w:rFonts w:hint="eastAsia"/>
                <w:color w:val="00B050"/>
              </w:rPr>
              <w:t>//　（例：pthread spinlock相当のtrylock操作実装 * 2）</w:t>
            </w:r>
          </w:p>
          <w:p w14:paraId="6279B440" w14:textId="6669E3D1" w:rsidR="00D65357" w:rsidRPr="00D65357" w:rsidRDefault="00D65357" w:rsidP="00D65357">
            <w:pPr>
              <w:pStyle w:val="3-"/>
              <w:rPr>
                <w:color w:val="00B050"/>
              </w:rPr>
            </w:pPr>
            <w:r w:rsidRPr="00D65357">
              <w:rPr>
                <w:rFonts w:hint="eastAsia"/>
                <w:color w:val="00B050"/>
              </w:rPr>
              <w:t>//【メソッドの使い分け要約】</w:t>
            </w:r>
          </w:p>
          <w:p w14:paraId="7204F694" w14:textId="22A92C1B" w:rsidR="00D65357" w:rsidRPr="00D65357" w:rsidRDefault="00D65357" w:rsidP="00D65357">
            <w:pPr>
              <w:pStyle w:val="3-"/>
              <w:rPr>
                <w:color w:val="00B050"/>
              </w:rPr>
            </w:pPr>
            <w:r w:rsidRPr="00D65357">
              <w:rPr>
                <w:rFonts w:hint="eastAsia"/>
                <w:color w:val="00B050"/>
              </w:rPr>
              <w:t>//・ループ処理は compare_exchange_weak でOK。</w:t>
            </w:r>
          </w:p>
          <w:p w14:paraId="43748B38" w14:textId="73914194" w:rsidR="00D65357" w:rsidRPr="00D65357" w:rsidRDefault="00D65357" w:rsidP="00D65357">
            <w:pPr>
              <w:pStyle w:val="3-"/>
              <w:rPr>
                <w:color w:val="00B050"/>
              </w:rPr>
            </w:pPr>
            <w:r w:rsidRPr="00D65357">
              <w:rPr>
                <w:rFonts w:hint="eastAsia"/>
                <w:color w:val="00B050"/>
              </w:rPr>
              <w:t>//・ループ処理以外の（交換の取りこぼしがあってはならない）場面では compare_exchange_strong を使用。</w:t>
            </w:r>
          </w:p>
          <w:p w14:paraId="690DBC22" w14:textId="5A34956A" w:rsidR="00D65357" w:rsidRPr="00D65357" w:rsidRDefault="00D65357" w:rsidP="00D65357">
            <w:pPr>
              <w:pStyle w:val="3-"/>
              <w:rPr>
                <w:color w:val="00B050"/>
              </w:rPr>
            </w:pPr>
            <w:r w:rsidRPr="00D65357">
              <w:rPr>
                <w:rFonts w:hint="eastAsia"/>
                <w:color w:val="00B050"/>
              </w:rPr>
              <w:t>//【SuccessOrderとFailureOrderの使い分け要約】</w:t>
            </w:r>
          </w:p>
          <w:p w14:paraId="4EF7478E" w14:textId="032262DA" w:rsidR="00D65357" w:rsidRPr="00D65357" w:rsidRDefault="00D65357" w:rsidP="00D65357">
            <w:pPr>
              <w:pStyle w:val="3-"/>
              <w:rPr>
                <w:color w:val="00B050"/>
              </w:rPr>
            </w:pPr>
            <w:r w:rsidRPr="00D65357">
              <w:rPr>
                <w:rFonts w:hint="eastAsia"/>
                <w:color w:val="00B050"/>
              </w:rPr>
              <w:t>//・SuccessOrderは、条件成立時の *this ← NewValue に用いられる。「読み書き可能」なメモリオーダーである必要がある。</w:t>
            </w:r>
          </w:p>
          <w:p w14:paraId="5C7875D1" w14:textId="658A7059" w:rsidR="00D65357" w:rsidRPr="00DD51B6" w:rsidRDefault="00D65357" w:rsidP="00D65357">
            <w:pPr>
              <w:pStyle w:val="3-"/>
            </w:pPr>
            <w:r w:rsidRPr="00D65357">
              <w:rPr>
                <w:rFonts w:hint="eastAsia"/>
                <w:color w:val="00B050"/>
              </w:rPr>
              <w:t>//・FailureOrderは、条件不成立時の Expected ← *this に用いられる。「書き込み可能」なメモリオーダーである必要がある。</w:t>
            </w:r>
          </w:p>
        </w:tc>
      </w:tr>
    </w:tbl>
    <w:p w14:paraId="60EA1E3C" w14:textId="1B1E5152" w:rsidR="0036070F" w:rsidRDefault="0036070F" w:rsidP="0036070F">
      <w:pPr>
        <w:pStyle w:val="2"/>
      </w:pPr>
      <w:bookmarkStart w:id="139" w:name="_Toc378866176"/>
      <w:r>
        <w:rPr>
          <w:rFonts w:hint="eastAsia"/>
        </w:rPr>
        <w:lastRenderedPageBreak/>
        <w:t>C</w:t>
      </w:r>
      <w:r>
        <w:t>all Once</w:t>
      </w:r>
      <w:bookmarkEnd w:id="139"/>
    </w:p>
    <w:p w14:paraId="7FB673DE" w14:textId="5BE06771" w:rsidR="00831B2B" w:rsidRDefault="00831B2B" w:rsidP="006852C6">
      <w:pPr>
        <w:pStyle w:val="a9"/>
        <w:ind w:firstLine="283"/>
      </w:pPr>
      <w:r>
        <w:t>「</w:t>
      </w:r>
      <w:r>
        <w:t>Call Once</w:t>
      </w:r>
      <w:r>
        <w:t>」（コール・ワンス）により、</w:t>
      </w:r>
      <w:r w:rsidR="006852C6">
        <w:t>多数のスレッド</w:t>
      </w:r>
      <w:r>
        <w:t>を</w:t>
      </w:r>
      <w:r w:rsidR="006852C6">
        <w:t>実行</w:t>
      </w:r>
      <w:r>
        <w:t>した際に、</w:t>
      </w:r>
      <w:r w:rsidR="006852C6">
        <w:t>最初の</w:t>
      </w:r>
      <w:r w:rsidR="006852C6">
        <w:t>1</w:t>
      </w:r>
      <w:r w:rsidR="006852C6">
        <w:t>回だけ</w:t>
      </w:r>
      <w:r>
        <w:t>実行したい処理を設定することができる。</w:t>
      </w:r>
    </w:p>
    <w:p w14:paraId="3DFFEB00" w14:textId="366283C4" w:rsidR="006852C6" w:rsidRDefault="00831B2B" w:rsidP="006852C6">
      <w:pPr>
        <w:pStyle w:val="a9"/>
        <w:ind w:firstLine="283"/>
      </w:pPr>
      <w:r>
        <w:t>初期化処理に有用であるため、いつインスタンス化されるかわからない「シングルトンパターン」に応用されたりしている。</w:t>
      </w:r>
    </w:p>
    <w:p w14:paraId="7C65BDE8" w14:textId="74886122" w:rsidR="00831B2B" w:rsidRPr="006852C6" w:rsidRDefault="00831B2B" w:rsidP="006852C6">
      <w:pPr>
        <w:pStyle w:val="a9"/>
        <w:ind w:firstLine="283"/>
      </w:pPr>
      <w:r>
        <w:t>CallOnce</w:t>
      </w:r>
      <w:r>
        <w:t>を活用したスレッドセーフなシングルトンパターンについては、別紙の「</w:t>
      </w:r>
      <w:r w:rsidRPr="00831B2B">
        <w:rPr>
          <w:rFonts w:hint="eastAsia"/>
        </w:rPr>
        <w:t>効率化と安全性のためのロック制御</w:t>
      </w:r>
      <w:r>
        <w:t>」にて詳述する。</w:t>
      </w:r>
    </w:p>
    <w:p w14:paraId="1096CEDF" w14:textId="29B8E069" w:rsidR="0036070F" w:rsidRDefault="0036070F" w:rsidP="0036070F">
      <w:pPr>
        <w:pStyle w:val="3"/>
      </w:pPr>
      <w:bookmarkStart w:id="140" w:name="_Toc378866177"/>
      <w:r>
        <w:t>Posix</w:t>
      </w:r>
      <w:r w:rsidR="00831B2B">
        <w:t>ライブラリ</w:t>
      </w:r>
      <w:r>
        <w:rPr>
          <w:rFonts w:hint="eastAsia"/>
        </w:rPr>
        <w:t>版</w:t>
      </w:r>
      <w:bookmarkEnd w:id="140"/>
    </w:p>
    <w:p w14:paraId="048B0A25" w14:textId="3BAF28B7" w:rsidR="0036070F" w:rsidRDefault="0036070F" w:rsidP="0036070F">
      <w:pPr>
        <w:pStyle w:val="aa"/>
        <w:ind w:left="447" w:firstLine="283"/>
      </w:pPr>
      <w:r>
        <w:rPr>
          <w:rFonts w:hint="eastAsia"/>
        </w:rPr>
        <w:t>Posix</w:t>
      </w:r>
      <w:r>
        <w:rPr>
          <w:rFonts w:hint="eastAsia"/>
        </w:rPr>
        <w:t>ライブラリ</w:t>
      </w:r>
      <w:r w:rsidR="00831B2B">
        <w:rPr>
          <w:rFonts w:hint="eastAsia"/>
        </w:rPr>
        <w:t>版の</w:t>
      </w:r>
      <w:r w:rsidR="00831B2B">
        <w:rPr>
          <w:rFonts w:hint="eastAsia"/>
        </w:rPr>
        <w:t>CallOnce</w:t>
      </w:r>
      <w:r>
        <w:rPr>
          <w:rFonts w:hint="eastAsia"/>
        </w:rPr>
        <w:t>。</w:t>
      </w:r>
    </w:p>
    <w:p w14:paraId="134D7049" w14:textId="4CB8445A" w:rsidR="004B42D8" w:rsidRDefault="00831B2B" w:rsidP="004B42D8">
      <w:pPr>
        <w:pStyle w:val="aa"/>
        <w:keepNext/>
        <w:widowControl/>
        <w:spacing w:beforeLines="50" w:before="180"/>
        <w:ind w:leftChars="203" w:left="447" w:hangingChars="10" w:hanging="21"/>
      </w:pPr>
      <w:r>
        <w:rPr>
          <w:rFonts w:hint="eastAsia"/>
        </w:rPr>
        <w:t>Posix</w:t>
      </w:r>
      <w:r>
        <w:rPr>
          <w:rFonts w:hint="eastAsia"/>
        </w:rPr>
        <w:t>ライブラリ版の</w:t>
      </w:r>
      <w:r>
        <w:rPr>
          <w:rFonts w:hint="eastAsia"/>
        </w:rPr>
        <w:t>CallOnce</w:t>
      </w:r>
      <w:r>
        <w:rPr>
          <w:rFonts w:hint="eastAsia"/>
        </w:rPr>
        <w:t>のサンプル</w:t>
      </w:r>
      <w:r w:rsidR="004B42D8">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41334A5" w14:textId="77777777" w:rsidTr="000A1665">
        <w:tc>
          <w:tcPr>
            <w:tcW w:w="8494" w:type="dxa"/>
          </w:tcPr>
          <w:p w14:paraId="4BD2DFC7" w14:textId="77777777" w:rsidR="00BE3E5A" w:rsidRDefault="00BE3E5A" w:rsidP="00BE3E5A">
            <w:pPr>
              <w:pStyle w:val="3-"/>
            </w:pPr>
            <w:r>
              <w:t>#include &lt;stdio.h&gt;</w:t>
            </w:r>
          </w:p>
          <w:p w14:paraId="73DFC289" w14:textId="77777777" w:rsidR="00BE3E5A" w:rsidRDefault="00BE3E5A" w:rsidP="00BE3E5A">
            <w:pPr>
              <w:pStyle w:val="3-"/>
            </w:pPr>
            <w:r>
              <w:t>#include &lt;stdlib.h&gt;</w:t>
            </w:r>
          </w:p>
          <w:p w14:paraId="6A36FB87" w14:textId="77777777" w:rsidR="00BE3E5A" w:rsidRDefault="00BE3E5A" w:rsidP="00BE3E5A">
            <w:pPr>
              <w:pStyle w:val="3-"/>
            </w:pPr>
          </w:p>
          <w:p w14:paraId="5A5C4A53" w14:textId="77777777" w:rsidR="00BE3E5A" w:rsidRPr="008302A3" w:rsidRDefault="00BE3E5A" w:rsidP="00BE3E5A">
            <w:pPr>
              <w:pStyle w:val="3-"/>
              <w:rPr>
                <w:color w:val="FF0000"/>
              </w:rPr>
            </w:pPr>
            <w:r w:rsidRPr="008302A3">
              <w:rPr>
                <w:color w:val="FF0000"/>
              </w:rPr>
              <w:t>#include &lt;pthread.h&gt;</w:t>
            </w:r>
          </w:p>
          <w:p w14:paraId="219C3BA7" w14:textId="77777777" w:rsidR="00BE3E5A" w:rsidRDefault="00BE3E5A" w:rsidP="00BE3E5A">
            <w:pPr>
              <w:pStyle w:val="3-"/>
            </w:pPr>
            <w:r>
              <w:t>#include &lt;unistd.h&gt;</w:t>
            </w:r>
          </w:p>
          <w:p w14:paraId="01A945EC" w14:textId="77777777" w:rsidR="00BE3E5A" w:rsidRDefault="00BE3E5A" w:rsidP="00BE3E5A">
            <w:pPr>
              <w:pStyle w:val="3-"/>
            </w:pPr>
          </w:p>
          <w:p w14:paraId="55EC1073" w14:textId="77777777" w:rsidR="00BE3E5A" w:rsidRPr="008302A3" w:rsidRDefault="00BE3E5A" w:rsidP="00BE3E5A">
            <w:pPr>
              <w:pStyle w:val="3-"/>
              <w:rPr>
                <w:color w:val="00B050"/>
              </w:rPr>
            </w:pPr>
            <w:r w:rsidRPr="008302A3">
              <w:rPr>
                <w:rFonts w:hint="eastAsia"/>
                <w:color w:val="00B050"/>
              </w:rPr>
              <w:t>//CallOnce制御用変数</w:t>
            </w:r>
          </w:p>
          <w:p w14:paraId="5C4001F0" w14:textId="77777777" w:rsidR="00BE3E5A" w:rsidRPr="008302A3" w:rsidRDefault="00BE3E5A" w:rsidP="00BE3E5A">
            <w:pPr>
              <w:pStyle w:val="3-"/>
              <w:rPr>
                <w:color w:val="FF0000"/>
              </w:rPr>
            </w:pPr>
            <w:r w:rsidRPr="008302A3">
              <w:rPr>
                <w:color w:val="FF0000"/>
              </w:rPr>
              <w:t>pthread_once_t s_onceFlag = PTHREAD_ONCE_INIT;</w:t>
            </w:r>
          </w:p>
          <w:p w14:paraId="1E974AA7" w14:textId="77777777" w:rsidR="00BE3E5A" w:rsidRDefault="00BE3E5A" w:rsidP="00BE3E5A">
            <w:pPr>
              <w:pStyle w:val="3-"/>
            </w:pPr>
          </w:p>
          <w:p w14:paraId="2D17A2D0" w14:textId="77777777" w:rsidR="00BE3E5A" w:rsidRPr="008302A3" w:rsidRDefault="00BE3E5A" w:rsidP="00BE3E5A">
            <w:pPr>
              <w:pStyle w:val="3-"/>
              <w:rPr>
                <w:color w:val="00B050"/>
              </w:rPr>
            </w:pPr>
            <w:r w:rsidRPr="008302A3">
              <w:rPr>
                <w:rFonts w:hint="eastAsia"/>
                <w:color w:val="00B050"/>
              </w:rPr>
              <w:t>//CallOnce処理関数</w:t>
            </w:r>
          </w:p>
          <w:p w14:paraId="7ECDDD9A" w14:textId="77777777" w:rsidR="00BE3E5A" w:rsidRPr="008302A3" w:rsidRDefault="00BE3E5A" w:rsidP="00BE3E5A">
            <w:pPr>
              <w:pStyle w:val="3-"/>
              <w:rPr>
                <w:color w:val="FF0000"/>
              </w:rPr>
            </w:pPr>
            <w:r w:rsidRPr="008302A3">
              <w:rPr>
                <w:color w:val="FF0000"/>
              </w:rPr>
              <w:t>void callOnceFunc()</w:t>
            </w:r>
          </w:p>
          <w:p w14:paraId="3ABB4732" w14:textId="77777777" w:rsidR="00BE3E5A" w:rsidRDefault="00BE3E5A" w:rsidP="00BE3E5A">
            <w:pPr>
              <w:pStyle w:val="3-"/>
            </w:pPr>
            <w:r>
              <w:t>{</w:t>
            </w:r>
          </w:p>
          <w:p w14:paraId="3DA71285" w14:textId="77777777" w:rsidR="00BE3E5A" w:rsidRDefault="00BE3E5A" w:rsidP="00BE3E5A">
            <w:pPr>
              <w:pStyle w:val="3-"/>
            </w:pPr>
            <w:r>
              <w:rPr>
                <w:rFonts w:hint="eastAsia"/>
              </w:rPr>
              <w:lastRenderedPageBreak/>
              <w:tab/>
            </w:r>
            <w:r w:rsidRPr="008302A3">
              <w:rPr>
                <w:rFonts w:hint="eastAsia"/>
                <w:color w:val="00B050"/>
              </w:rPr>
              <w:t>//CallOnce処理開始</w:t>
            </w:r>
          </w:p>
          <w:p w14:paraId="4D7E4B7C" w14:textId="77777777" w:rsidR="00BE3E5A" w:rsidRDefault="00BE3E5A" w:rsidP="00BE3E5A">
            <w:pPr>
              <w:pStyle w:val="3-"/>
            </w:pPr>
            <w:r>
              <w:rPr>
                <w:rFonts w:hint="eastAsia"/>
              </w:rPr>
              <w:tab/>
              <w:t>printf("CallOnce処理：初期化中...\n");</w:t>
            </w:r>
          </w:p>
          <w:p w14:paraId="0122C5B8" w14:textId="77777777" w:rsidR="00BE3E5A" w:rsidRDefault="00BE3E5A" w:rsidP="00BE3E5A">
            <w:pPr>
              <w:pStyle w:val="3-"/>
            </w:pPr>
            <w:r>
              <w:tab/>
              <w:t>fflush(stdout);</w:t>
            </w:r>
          </w:p>
          <w:p w14:paraId="2E07C603" w14:textId="77777777" w:rsidR="00BE3E5A" w:rsidRDefault="00BE3E5A" w:rsidP="00BE3E5A">
            <w:pPr>
              <w:pStyle w:val="3-"/>
            </w:pPr>
          </w:p>
          <w:p w14:paraId="7B443455" w14:textId="77777777" w:rsidR="00BE3E5A" w:rsidRDefault="00BE3E5A" w:rsidP="00BE3E5A">
            <w:pPr>
              <w:pStyle w:val="3-"/>
            </w:pPr>
            <w:r>
              <w:rPr>
                <w:rFonts w:hint="eastAsia"/>
              </w:rPr>
              <w:tab/>
            </w:r>
            <w:r w:rsidRPr="008302A3">
              <w:rPr>
                <w:rFonts w:hint="eastAsia"/>
                <w:color w:val="00B050"/>
              </w:rPr>
              <w:t>//1秒スリープ</w:t>
            </w:r>
          </w:p>
          <w:p w14:paraId="0298A505" w14:textId="77777777" w:rsidR="00BE3E5A" w:rsidRDefault="00BE3E5A" w:rsidP="00BE3E5A">
            <w:pPr>
              <w:pStyle w:val="3-"/>
            </w:pPr>
            <w:r>
              <w:tab/>
              <w:t>sleep(1);</w:t>
            </w:r>
          </w:p>
          <w:p w14:paraId="34FF5D8D" w14:textId="77777777" w:rsidR="00BE3E5A" w:rsidRDefault="00BE3E5A" w:rsidP="00BE3E5A">
            <w:pPr>
              <w:pStyle w:val="3-"/>
            </w:pPr>
          </w:p>
          <w:p w14:paraId="43B4AE8F" w14:textId="77777777" w:rsidR="00BE3E5A" w:rsidRDefault="00BE3E5A" w:rsidP="00BE3E5A">
            <w:pPr>
              <w:pStyle w:val="3-"/>
            </w:pPr>
            <w:r>
              <w:rPr>
                <w:rFonts w:hint="eastAsia"/>
              </w:rPr>
              <w:tab/>
            </w:r>
            <w:r w:rsidRPr="008302A3">
              <w:rPr>
                <w:rFonts w:hint="eastAsia"/>
                <w:color w:val="00B050"/>
              </w:rPr>
              <w:t>//CallOnce処理終了</w:t>
            </w:r>
          </w:p>
          <w:p w14:paraId="0599879C" w14:textId="77777777" w:rsidR="00BE3E5A" w:rsidRDefault="00BE3E5A" w:rsidP="00BE3E5A">
            <w:pPr>
              <w:pStyle w:val="3-"/>
            </w:pPr>
            <w:r>
              <w:rPr>
                <w:rFonts w:hint="eastAsia"/>
              </w:rPr>
              <w:tab/>
              <w:t>printf("CallOnce処理：終了\n");</w:t>
            </w:r>
          </w:p>
          <w:p w14:paraId="6DF40F1C" w14:textId="77777777" w:rsidR="00BE3E5A" w:rsidRDefault="00BE3E5A" w:rsidP="00BE3E5A">
            <w:pPr>
              <w:pStyle w:val="3-"/>
            </w:pPr>
            <w:r>
              <w:tab/>
              <w:t>fflush(stdout);</w:t>
            </w:r>
          </w:p>
          <w:p w14:paraId="46F4A227" w14:textId="77777777" w:rsidR="00BE3E5A" w:rsidRDefault="00BE3E5A" w:rsidP="00BE3E5A">
            <w:pPr>
              <w:pStyle w:val="3-"/>
            </w:pPr>
            <w:r>
              <w:t>}</w:t>
            </w:r>
          </w:p>
          <w:p w14:paraId="31FD8B1C" w14:textId="77777777" w:rsidR="00BE3E5A" w:rsidRDefault="00BE3E5A" w:rsidP="00BE3E5A">
            <w:pPr>
              <w:pStyle w:val="3-"/>
            </w:pPr>
          </w:p>
          <w:p w14:paraId="66CE7BF3" w14:textId="77777777" w:rsidR="00BE3E5A" w:rsidRPr="008302A3" w:rsidRDefault="00BE3E5A" w:rsidP="00BE3E5A">
            <w:pPr>
              <w:pStyle w:val="3-"/>
              <w:rPr>
                <w:color w:val="00B050"/>
              </w:rPr>
            </w:pPr>
            <w:r w:rsidRPr="008302A3">
              <w:rPr>
                <w:rFonts w:hint="eastAsia"/>
                <w:color w:val="00B050"/>
              </w:rPr>
              <w:t>//スレッド</w:t>
            </w:r>
          </w:p>
          <w:p w14:paraId="1A75FDC2" w14:textId="77777777" w:rsidR="00BE3E5A" w:rsidRDefault="00BE3E5A" w:rsidP="00BE3E5A">
            <w:pPr>
              <w:pStyle w:val="3-"/>
            </w:pPr>
            <w:r>
              <w:t>void* threadFunc(void* param_p)</w:t>
            </w:r>
          </w:p>
          <w:p w14:paraId="3B94C535" w14:textId="77777777" w:rsidR="00BE3E5A" w:rsidRDefault="00BE3E5A" w:rsidP="00BE3E5A">
            <w:pPr>
              <w:pStyle w:val="3-"/>
            </w:pPr>
            <w:r>
              <w:t>{</w:t>
            </w:r>
          </w:p>
          <w:p w14:paraId="555E51E7" w14:textId="77777777" w:rsidR="00BE3E5A" w:rsidRDefault="00BE3E5A" w:rsidP="00BE3E5A">
            <w:pPr>
              <w:pStyle w:val="3-"/>
            </w:pPr>
            <w:r>
              <w:rPr>
                <w:rFonts w:hint="eastAsia"/>
              </w:rPr>
              <w:tab/>
            </w:r>
            <w:r w:rsidRPr="008302A3">
              <w:rPr>
                <w:rFonts w:hint="eastAsia"/>
                <w:color w:val="00B050"/>
              </w:rPr>
              <w:t>//パラメータ受け取り</w:t>
            </w:r>
          </w:p>
          <w:p w14:paraId="1E78E7FB" w14:textId="77777777" w:rsidR="00BE3E5A" w:rsidRDefault="00BE3E5A" w:rsidP="00BE3E5A">
            <w:pPr>
              <w:pStyle w:val="3-"/>
            </w:pPr>
            <w:r>
              <w:tab/>
              <w:t>const char* name = static_cast&lt;const char*&gt;(param_p);</w:t>
            </w:r>
          </w:p>
          <w:p w14:paraId="1F685297" w14:textId="77777777" w:rsidR="00BE3E5A" w:rsidRDefault="00BE3E5A" w:rsidP="00BE3E5A">
            <w:pPr>
              <w:pStyle w:val="3-"/>
            </w:pPr>
          </w:p>
          <w:p w14:paraId="00352C7F" w14:textId="77777777" w:rsidR="00BE3E5A" w:rsidRDefault="00BE3E5A" w:rsidP="00BE3E5A">
            <w:pPr>
              <w:pStyle w:val="3-"/>
            </w:pPr>
            <w:r>
              <w:rPr>
                <w:rFonts w:hint="eastAsia"/>
              </w:rPr>
              <w:tab/>
            </w:r>
            <w:r w:rsidRPr="008302A3">
              <w:rPr>
                <w:rFonts w:hint="eastAsia"/>
                <w:color w:val="00B050"/>
              </w:rPr>
              <w:t>//開始</w:t>
            </w:r>
          </w:p>
          <w:p w14:paraId="12F8BC1C" w14:textId="77777777" w:rsidR="00BE3E5A" w:rsidRDefault="00BE3E5A" w:rsidP="00BE3E5A">
            <w:pPr>
              <w:pStyle w:val="3-"/>
            </w:pPr>
            <w:r>
              <w:tab/>
              <w:t>printf("- begin:%s -\n", name);</w:t>
            </w:r>
          </w:p>
          <w:p w14:paraId="6B554BF2" w14:textId="77777777" w:rsidR="00BE3E5A" w:rsidRDefault="00BE3E5A" w:rsidP="00BE3E5A">
            <w:pPr>
              <w:pStyle w:val="3-"/>
            </w:pPr>
            <w:r>
              <w:tab/>
              <w:t>fflush(stdout);</w:t>
            </w:r>
          </w:p>
          <w:p w14:paraId="424F7FF3" w14:textId="77777777" w:rsidR="00BE3E5A" w:rsidRDefault="00BE3E5A" w:rsidP="00BE3E5A">
            <w:pPr>
              <w:pStyle w:val="3-"/>
            </w:pPr>
          </w:p>
          <w:p w14:paraId="7EEC750D" w14:textId="77777777" w:rsidR="00BE3E5A" w:rsidRPr="008302A3" w:rsidRDefault="00BE3E5A" w:rsidP="00BE3E5A">
            <w:pPr>
              <w:pStyle w:val="3-"/>
              <w:rPr>
                <w:color w:val="00B050"/>
              </w:rPr>
            </w:pPr>
            <w:r>
              <w:rPr>
                <w:rFonts w:hint="eastAsia"/>
              </w:rPr>
              <w:tab/>
            </w:r>
            <w:r w:rsidRPr="008302A3">
              <w:rPr>
                <w:rFonts w:hint="eastAsia"/>
                <w:color w:val="00B050"/>
              </w:rPr>
              <w:t>//CallOnce処理</w:t>
            </w:r>
          </w:p>
          <w:p w14:paraId="50536384" w14:textId="77777777" w:rsidR="00BE3E5A" w:rsidRPr="008302A3" w:rsidRDefault="00BE3E5A" w:rsidP="00BE3E5A">
            <w:pPr>
              <w:pStyle w:val="3-"/>
              <w:rPr>
                <w:color w:val="FF0000"/>
              </w:rPr>
            </w:pPr>
            <w:r>
              <w:tab/>
            </w:r>
            <w:r w:rsidRPr="008302A3">
              <w:rPr>
                <w:color w:val="FF0000"/>
              </w:rPr>
              <w:t>pthread_once(&amp;s_onceFlag, callOnceFunc);</w:t>
            </w:r>
          </w:p>
          <w:p w14:paraId="2A1D9918" w14:textId="77777777" w:rsidR="00BE3E5A" w:rsidRDefault="00BE3E5A" w:rsidP="00BE3E5A">
            <w:pPr>
              <w:pStyle w:val="3-"/>
            </w:pPr>
          </w:p>
          <w:p w14:paraId="4C86F4E6" w14:textId="77777777" w:rsidR="00BE3E5A" w:rsidRDefault="00BE3E5A" w:rsidP="00BE3E5A">
            <w:pPr>
              <w:pStyle w:val="3-"/>
            </w:pPr>
            <w:r>
              <w:rPr>
                <w:rFonts w:hint="eastAsia"/>
              </w:rPr>
              <w:tab/>
            </w:r>
            <w:r w:rsidRPr="008302A3">
              <w:rPr>
                <w:rFonts w:hint="eastAsia"/>
                <w:color w:val="00B050"/>
              </w:rPr>
              <w:t>//終了</w:t>
            </w:r>
          </w:p>
          <w:p w14:paraId="706E0AD2" w14:textId="77777777" w:rsidR="00BE3E5A" w:rsidRDefault="00BE3E5A" w:rsidP="00BE3E5A">
            <w:pPr>
              <w:pStyle w:val="3-"/>
            </w:pPr>
            <w:r>
              <w:tab/>
              <w:t>printf("- end:%s -\n", name);</w:t>
            </w:r>
          </w:p>
          <w:p w14:paraId="48A21060" w14:textId="77777777" w:rsidR="00BE3E5A" w:rsidRDefault="00BE3E5A" w:rsidP="00BE3E5A">
            <w:pPr>
              <w:pStyle w:val="3-"/>
            </w:pPr>
            <w:r>
              <w:tab/>
              <w:t>fflush(stdout);</w:t>
            </w:r>
          </w:p>
          <w:p w14:paraId="0C5B16E8" w14:textId="77777777" w:rsidR="00BE3E5A" w:rsidRDefault="00BE3E5A" w:rsidP="00BE3E5A">
            <w:pPr>
              <w:pStyle w:val="3-"/>
            </w:pPr>
            <w:r>
              <w:tab/>
              <w:t>return 0;</w:t>
            </w:r>
          </w:p>
          <w:p w14:paraId="1D8A8891" w14:textId="77777777" w:rsidR="00BE3E5A" w:rsidRDefault="00BE3E5A" w:rsidP="00BE3E5A">
            <w:pPr>
              <w:pStyle w:val="3-"/>
            </w:pPr>
            <w:r>
              <w:t>}</w:t>
            </w:r>
          </w:p>
          <w:p w14:paraId="66A5E4B0" w14:textId="77777777" w:rsidR="00BE3E5A" w:rsidRDefault="00BE3E5A" w:rsidP="00BE3E5A">
            <w:pPr>
              <w:pStyle w:val="3-"/>
            </w:pPr>
          </w:p>
          <w:p w14:paraId="05430EC1" w14:textId="77777777" w:rsidR="00BE3E5A" w:rsidRPr="008302A3" w:rsidRDefault="00BE3E5A" w:rsidP="00BE3E5A">
            <w:pPr>
              <w:pStyle w:val="3-"/>
              <w:rPr>
                <w:color w:val="00B050"/>
              </w:rPr>
            </w:pPr>
            <w:r w:rsidRPr="008302A3">
              <w:rPr>
                <w:rFonts w:hint="eastAsia"/>
                <w:color w:val="00B050"/>
              </w:rPr>
              <w:t>//テスト</w:t>
            </w:r>
          </w:p>
          <w:p w14:paraId="7899BB48" w14:textId="77777777" w:rsidR="00BE3E5A" w:rsidRDefault="00BE3E5A" w:rsidP="00BE3E5A">
            <w:pPr>
              <w:pStyle w:val="3-"/>
            </w:pPr>
            <w:r>
              <w:t>int main(const int argc, const char* argv[])</w:t>
            </w:r>
          </w:p>
          <w:p w14:paraId="3CB2A9B3" w14:textId="77777777" w:rsidR="00BE3E5A" w:rsidRDefault="00BE3E5A" w:rsidP="00BE3E5A">
            <w:pPr>
              <w:pStyle w:val="3-"/>
            </w:pPr>
            <w:r>
              <w:t>{</w:t>
            </w:r>
          </w:p>
          <w:p w14:paraId="2D250B46" w14:textId="77777777" w:rsidR="00BE3E5A" w:rsidRDefault="00BE3E5A" w:rsidP="00BE3E5A">
            <w:pPr>
              <w:pStyle w:val="3-"/>
            </w:pPr>
            <w:r>
              <w:rPr>
                <w:rFonts w:hint="eastAsia"/>
              </w:rPr>
              <w:tab/>
            </w:r>
            <w:r w:rsidRPr="008302A3">
              <w:rPr>
                <w:rFonts w:hint="eastAsia"/>
                <w:color w:val="00B050"/>
              </w:rPr>
              <w:t>//スレッド作成</w:t>
            </w:r>
          </w:p>
          <w:p w14:paraId="012E4EB5" w14:textId="77777777" w:rsidR="00BE3E5A" w:rsidRDefault="00BE3E5A" w:rsidP="00BE3E5A">
            <w:pPr>
              <w:pStyle w:val="3-"/>
            </w:pPr>
            <w:r>
              <w:tab/>
              <w:t>static const int THREAD_NUM = 3;</w:t>
            </w:r>
          </w:p>
          <w:p w14:paraId="688E13CC" w14:textId="77777777" w:rsidR="00BE3E5A" w:rsidRDefault="00BE3E5A" w:rsidP="00BE3E5A">
            <w:pPr>
              <w:pStyle w:val="3-"/>
            </w:pPr>
            <w:r>
              <w:tab/>
              <w:t>pthread_t pth[THREAD_NUM];</w:t>
            </w:r>
          </w:p>
          <w:p w14:paraId="2D9A7318" w14:textId="77777777" w:rsidR="00BE3E5A" w:rsidRDefault="00BE3E5A" w:rsidP="00BE3E5A">
            <w:pPr>
              <w:pStyle w:val="3-"/>
            </w:pPr>
            <w:r>
              <w:tab/>
              <w:t>{</w:t>
            </w:r>
          </w:p>
          <w:p w14:paraId="193E39EF" w14:textId="77777777" w:rsidR="00BE3E5A" w:rsidRDefault="00BE3E5A" w:rsidP="00BE3E5A">
            <w:pPr>
              <w:pStyle w:val="3-"/>
            </w:pPr>
            <w:r>
              <w:tab/>
            </w:r>
            <w:r>
              <w:tab/>
              <w:t>pthread_attr_t attr;</w:t>
            </w:r>
          </w:p>
          <w:p w14:paraId="034153FA" w14:textId="77777777" w:rsidR="00BE3E5A" w:rsidRDefault="00BE3E5A" w:rsidP="00BE3E5A">
            <w:pPr>
              <w:pStyle w:val="3-"/>
            </w:pPr>
            <w:r>
              <w:tab/>
            </w:r>
            <w:r>
              <w:tab/>
              <w:t>pthread_attr_init(&amp;attr);</w:t>
            </w:r>
          </w:p>
          <w:p w14:paraId="7C3F629A" w14:textId="77777777" w:rsidR="00BE3E5A" w:rsidRDefault="00BE3E5A" w:rsidP="00BE3E5A">
            <w:pPr>
              <w:pStyle w:val="3-"/>
            </w:pPr>
            <w:r>
              <w:rPr>
                <w:rFonts w:hint="eastAsia"/>
              </w:rPr>
              <w:tab/>
            </w:r>
            <w:r>
              <w:rPr>
                <w:rFonts w:hint="eastAsia"/>
              </w:rPr>
              <w:tab/>
              <w:t>pthread_attr_setstacksize(&amp;attr, 1024);</w:t>
            </w:r>
            <w:r w:rsidRPr="008302A3">
              <w:rPr>
                <w:rFonts w:hint="eastAsia"/>
                <w:color w:val="00B050"/>
              </w:rPr>
              <w:t>//スタックサイズ指定</w:t>
            </w:r>
          </w:p>
          <w:p w14:paraId="26B6A469" w14:textId="77777777" w:rsidR="00BE3E5A" w:rsidRDefault="00BE3E5A" w:rsidP="00BE3E5A">
            <w:pPr>
              <w:pStyle w:val="3-"/>
            </w:pPr>
            <w:r>
              <w:rPr>
                <w:rFonts w:hint="eastAsia"/>
              </w:rPr>
              <w:tab/>
            </w:r>
            <w:r>
              <w:rPr>
                <w:rFonts w:hint="eastAsia"/>
              </w:rPr>
              <w:tab/>
              <w:t>pthread_create(&amp;pth[0], &amp;attr, threadFunc, (void*)"太郎");</w:t>
            </w:r>
          </w:p>
          <w:p w14:paraId="47CE214B" w14:textId="77777777" w:rsidR="00BE3E5A" w:rsidRDefault="00BE3E5A" w:rsidP="00BE3E5A">
            <w:pPr>
              <w:pStyle w:val="3-"/>
            </w:pPr>
            <w:r>
              <w:rPr>
                <w:rFonts w:hint="eastAsia"/>
              </w:rPr>
              <w:tab/>
            </w:r>
            <w:r>
              <w:rPr>
                <w:rFonts w:hint="eastAsia"/>
              </w:rPr>
              <w:tab/>
              <w:t>pthread_create(&amp;pth[1], &amp;attr, threadFunc, (void*)"次郎");</w:t>
            </w:r>
          </w:p>
          <w:p w14:paraId="49E00938" w14:textId="77777777" w:rsidR="00BE3E5A" w:rsidRDefault="00BE3E5A" w:rsidP="00BE3E5A">
            <w:pPr>
              <w:pStyle w:val="3-"/>
            </w:pPr>
            <w:r>
              <w:rPr>
                <w:rFonts w:hint="eastAsia"/>
              </w:rPr>
              <w:tab/>
            </w:r>
            <w:r>
              <w:rPr>
                <w:rFonts w:hint="eastAsia"/>
              </w:rPr>
              <w:tab/>
              <w:t>pthread_create(&amp;pth[2], &amp;attr, threadFunc, (void*)"三郎");</w:t>
            </w:r>
          </w:p>
          <w:p w14:paraId="32CE946B" w14:textId="77777777" w:rsidR="00BE3E5A" w:rsidRDefault="00BE3E5A" w:rsidP="00BE3E5A">
            <w:pPr>
              <w:pStyle w:val="3-"/>
            </w:pPr>
            <w:r>
              <w:tab/>
              <w:t>}</w:t>
            </w:r>
          </w:p>
          <w:p w14:paraId="3A209600" w14:textId="77777777" w:rsidR="00BE3E5A" w:rsidRDefault="00BE3E5A" w:rsidP="00BE3E5A">
            <w:pPr>
              <w:pStyle w:val="3-"/>
            </w:pPr>
            <w:r>
              <w:tab/>
            </w:r>
          </w:p>
          <w:p w14:paraId="0F2762A2" w14:textId="77777777" w:rsidR="00BE3E5A" w:rsidRPr="008302A3" w:rsidRDefault="00BE3E5A" w:rsidP="00BE3E5A">
            <w:pPr>
              <w:pStyle w:val="3-"/>
              <w:rPr>
                <w:color w:val="00B050"/>
              </w:rPr>
            </w:pPr>
            <w:r>
              <w:rPr>
                <w:rFonts w:hint="eastAsia"/>
              </w:rPr>
              <w:tab/>
            </w:r>
            <w:r w:rsidRPr="008302A3">
              <w:rPr>
                <w:rFonts w:hint="eastAsia"/>
                <w:color w:val="00B050"/>
              </w:rPr>
              <w:t>//スレッド終了待ち</w:t>
            </w:r>
          </w:p>
          <w:p w14:paraId="74FF9227" w14:textId="77777777" w:rsidR="00BE3E5A" w:rsidRDefault="00BE3E5A" w:rsidP="00BE3E5A">
            <w:pPr>
              <w:pStyle w:val="3-"/>
            </w:pPr>
            <w:r>
              <w:tab/>
              <w:t>for(int i = 0; i &lt; THREAD_NUM; ++i)</w:t>
            </w:r>
          </w:p>
          <w:p w14:paraId="0B96CFF1" w14:textId="77777777" w:rsidR="00BE3E5A" w:rsidRDefault="00BE3E5A" w:rsidP="00BE3E5A">
            <w:pPr>
              <w:pStyle w:val="3-"/>
            </w:pPr>
            <w:r>
              <w:tab/>
              <w:t>{</w:t>
            </w:r>
          </w:p>
          <w:p w14:paraId="33B40813" w14:textId="77777777" w:rsidR="00BE3E5A" w:rsidRDefault="00BE3E5A" w:rsidP="00BE3E5A">
            <w:pPr>
              <w:pStyle w:val="3-"/>
            </w:pPr>
            <w:r>
              <w:tab/>
            </w:r>
            <w:r>
              <w:tab/>
              <w:t>pthread_join(pth[i], NULL);</w:t>
            </w:r>
          </w:p>
          <w:p w14:paraId="1CA68B3C" w14:textId="77777777" w:rsidR="00BE3E5A" w:rsidRDefault="00BE3E5A" w:rsidP="00BE3E5A">
            <w:pPr>
              <w:pStyle w:val="3-"/>
            </w:pPr>
            <w:r>
              <w:tab/>
              <w:t>}</w:t>
            </w:r>
          </w:p>
          <w:p w14:paraId="3C383777" w14:textId="77777777" w:rsidR="00BE3E5A" w:rsidRDefault="00BE3E5A" w:rsidP="00BE3E5A">
            <w:pPr>
              <w:pStyle w:val="3-"/>
            </w:pPr>
            <w:r>
              <w:tab/>
            </w:r>
          </w:p>
          <w:p w14:paraId="53B4B2AF" w14:textId="77777777" w:rsidR="00BE3E5A" w:rsidRDefault="00BE3E5A" w:rsidP="00BE3E5A">
            <w:pPr>
              <w:pStyle w:val="3-"/>
            </w:pPr>
            <w:r>
              <w:tab/>
              <w:t>return EXIT_SUCCESS;</w:t>
            </w:r>
          </w:p>
          <w:p w14:paraId="552F566B" w14:textId="38AEADE9" w:rsidR="0036070F" w:rsidRPr="00DE3BF2" w:rsidRDefault="00BE3E5A" w:rsidP="00BE3E5A">
            <w:pPr>
              <w:pStyle w:val="3-"/>
            </w:pPr>
            <w:r>
              <w:t>}</w:t>
            </w:r>
          </w:p>
        </w:tc>
      </w:tr>
    </w:tbl>
    <w:p w14:paraId="3FD75564"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7686518" w14:textId="77777777" w:rsidTr="000A1665">
        <w:tc>
          <w:tcPr>
            <w:tcW w:w="8494" w:type="dxa"/>
          </w:tcPr>
          <w:p w14:paraId="485090A7" w14:textId="77777777" w:rsidR="00BE3E5A" w:rsidRPr="00BE3E5A" w:rsidRDefault="00BE3E5A" w:rsidP="00BE3E5A">
            <w:pPr>
              <w:pStyle w:val="3-"/>
              <w:rPr>
                <w:color w:val="auto"/>
              </w:rPr>
            </w:pPr>
            <w:r w:rsidRPr="00BE3E5A">
              <w:rPr>
                <w:rFonts w:hint="eastAsia"/>
                <w:color w:val="auto"/>
              </w:rPr>
              <w:t>- begin:太郎 -</w:t>
            </w:r>
          </w:p>
          <w:p w14:paraId="55CA2B69" w14:textId="40FBCFAE" w:rsidR="00BE3E5A" w:rsidRPr="00BE3E5A" w:rsidRDefault="00BE3E5A" w:rsidP="00BE3E5A">
            <w:pPr>
              <w:pStyle w:val="3-"/>
              <w:rPr>
                <w:rFonts w:hint="eastAsia"/>
                <w:color w:val="auto"/>
              </w:rPr>
            </w:pPr>
            <w:r w:rsidRPr="00BE3E5A">
              <w:rPr>
                <w:rFonts w:hint="eastAsia"/>
                <w:color w:val="auto"/>
              </w:rPr>
              <w:t>CallOnce処理：初期化中...</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47F045B1" w14:textId="77777777" w:rsidR="00BE3E5A" w:rsidRPr="00BE3E5A" w:rsidRDefault="00BE3E5A" w:rsidP="00BE3E5A">
            <w:pPr>
              <w:pStyle w:val="3-"/>
              <w:rPr>
                <w:color w:val="auto"/>
              </w:rPr>
            </w:pPr>
            <w:r w:rsidRPr="00BE3E5A">
              <w:rPr>
                <w:rFonts w:hint="eastAsia"/>
                <w:color w:val="auto"/>
              </w:rPr>
              <w:t>- begin:次郎 -</w:t>
            </w:r>
          </w:p>
          <w:p w14:paraId="67AE7C60" w14:textId="77777777" w:rsidR="00BE3E5A" w:rsidRPr="00BE3E5A" w:rsidRDefault="00BE3E5A" w:rsidP="00BE3E5A">
            <w:pPr>
              <w:pStyle w:val="3-"/>
              <w:rPr>
                <w:color w:val="auto"/>
              </w:rPr>
            </w:pPr>
            <w:r w:rsidRPr="00BE3E5A">
              <w:rPr>
                <w:rFonts w:hint="eastAsia"/>
                <w:color w:val="auto"/>
              </w:rPr>
              <w:t>- begin:三郎 -</w:t>
            </w:r>
          </w:p>
          <w:p w14:paraId="2BE6705A" w14:textId="0376BD0C" w:rsidR="00BE3E5A" w:rsidRPr="00BE3E5A" w:rsidRDefault="00BE3E5A" w:rsidP="00BE3E5A">
            <w:pPr>
              <w:pStyle w:val="3-"/>
              <w:rPr>
                <w:color w:val="auto"/>
              </w:rPr>
            </w:pPr>
            <w:r w:rsidRPr="00BE3E5A">
              <w:rPr>
                <w:rFonts w:hint="eastAsia"/>
                <w:color w:val="auto"/>
              </w:rPr>
              <w:t>CallOnce処理：終了</w:t>
            </w:r>
            <w:r w:rsidR="008302A3">
              <w:rPr>
                <w:color w:val="auto"/>
              </w:rPr>
              <w:tab/>
            </w:r>
            <w:r w:rsidR="008302A3">
              <w:rPr>
                <w:color w:val="auto"/>
              </w:rPr>
              <w:tab/>
            </w:r>
            <w:r w:rsidR="008302A3" w:rsidRPr="008302A3">
              <w:rPr>
                <w:color w:val="FF0000"/>
              </w:rPr>
              <w:t>←CallOnce関数完了まで、全てのスレッドがブロックされており、</w:t>
            </w:r>
          </w:p>
          <w:p w14:paraId="427101BD" w14:textId="4AF5B201" w:rsidR="00BE3E5A" w:rsidRPr="008302A3" w:rsidRDefault="00BE3E5A" w:rsidP="00BE3E5A">
            <w:pPr>
              <w:pStyle w:val="3-"/>
              <w:rPr>
                <w:rFonts w:hint="eastAsia"/>
                <w:color w:val="FF0000"/>
              </w:rPr>
            </w:pPr>
            <w:r w:rsidRPr="00BE3E5A">
              <w:rPr>
                <w:rFonts w:hint="eastAsia"/>
                <w:color w:val="auto"/>
              </w:rPr>
              <w:t>- end:太郎 -</w:t>
            </w:r>
            <w:r w:rsidR="008302A3">
              <w:rPr>
                <w:color w:val="auto"/>
              </w:rPr>
              <w:tab/>
            </w:r>
            <w:r w:rsidR="008302A3">
              <w:rPr>
                <w:color w:val="auto"/>
              </w:rPr>
              <w:tab/>
            </w:r>
            <w:r w:rsidR="008302A3">
              <w:rPr>
                <w:color w:val="auto"/>
              </w:rPr>
              <w:tab/>
              <w:t xml:space="preserve">　</w:t>
            </w:r>
            <w:r w:rsidR="008302A3" w:rsidRPr="008302A3">
              <w:rPr>
                <w:color w:val="FF0000"/>
              </w:rPr>
              <w:t>完了後</w:t>
            </w:r>
            <w:r w:rsidR="008302A3">
              <w:rPr>
                <w:color w:val="FF0000"/>
              </w:rPr>
              <w:t>は</w:t>
            </w:r>
            <w:r w:rsidR="008302A3" w:rsidRPr="008302A3">
              <w:rPr>
                <w:color w:val="FF0000"/>
              </w:rPr>
              <w:t>一斉に</w:t>
            </w:r>
            <w:r w:rsidR="008302A3">
              <w:rPr>
                <w:color w:val="FF0000"/>
              </w:rPr>
              <w:t>動き出している</w:t>
            </w:r>
          </w:p>
          <w:p w14:paraId="045C8FB9" w14:textId="77777777" w:rsidR="00BE3E5A" w:rsidRPr="00BE3E5A" w:rsidRDefault="00BE3E5A" w:rsidP="00BE3E5A">
            <w:pPr>
              <w:pStyle w:val="3-"/>
              <w:rPr>
                <w:color w:val="auto"/>
              </w:rPr>
            </w:pPr>
            <w:r w:rsidRPr="00BE3E5A">
              <w:rPr>
                <w:rFonts w:hint="eastAsia"/>
                <w:color w:val="auto"/>
              </w:rPr>
              <w:t>- end:次郎 -</w:t>
            </w:r>
          </w:p>
          <w:p w14:paraId="42F3A0B0" w14:textId="6E025A6F" w:rsidR="0036070F" w:rsidRPr="00DD51B6" w:rsidRDefault="00BE3E5A" w:rsidP="00BE3E5A">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sidRPr="00BE3E5A">
              <w:rPr>
                <w:rFonts w:hint="eastAsia"/>
                <w:color w:val="auto"/>
              </w:rPr>
              <w:t>- end:三郎 -</w:t>
            </w:r>
          </w:p>
        </w:tc>
      </w:tr>
    </w:tbl>
    <w:p w14:paraId="1AFB0570" w14:textId="100FE664" w:rsidR="0036070F" w:rsidRDefault="0036070F" w:rsidP="0036070F">
      <w:pPr>
        <w:pStyle w:val="3"/>
      </w:pPr>
      <w:bookmarkStart w:id="141" w:name="_Toc378866178"/>
      <w:r>
        <w:lastRenderedPageBreak/>
        <w:t>C++11</w:t>
      </w:r>
      <w:r>
        <w:rPr>
          <w:rFonts w:hint="eastAsia"/>
        </w:rPr>
        <w:t>版</w:t>
      </w:r>
      <w:bookmarkEnd w:id="141"/>
    </w:p>
    <w:p w14:paraId="75437A37" w14:textId="77777777" w:rsidR="00BE3E5A" w:rsidRDefault="00831B2B" w:rsidP="00831B2B">
      <w:pPr>
        <w:pStyle w:val="aa"/>
        <w:ind w:left="447" w:firstLine="283"/>
      </w:pPr>
      <w:r>
        <w:t>C++11</w:t>
      </w:r>
      <w:r>
        <w:rPr>
          <w:rFonts w:hint="eastAsia"/>
        </w:rPr>
        <w:t>版の</w:t>
      </w:r>
      <w:r>
        <w:rPr>
          <w:rFonts w:hint="eastAsia"/>
        </w:rPr>
        <w:t>CallOnce</w:t>
      </w:r>
      <w:r>
        <w:rPr>
          <w:rFonts w:hint="eastAsia"/>
        </w:rPr>
        <w:t>。内部的にはミューテックスで排他制御している。</w:t>
      </w:r>
    </w:p>
    <w:p w14:paraId="6BDAC3D2" w14:textId="3FBB60F3" w:rsidR="00831B2B" w:rsidRDefault="00831B2B" w:rsidP="00831B2B">
      <w:pPr>
        <w:pStyle w:val="aa"/>
        <w:ind w:left="447" w:firstLine="283"/>
      </w:pPr>
      <w:r>
        <w:rPr>
          <w:rFonts w:hint="eastAsia"/>
        </w:rPr>
        <w:t>通常関数の呼び出しだけではなく、関数オブジェクトやラムダ式にも使えるため、関数スコープの</w:t>
      </w:r>
      <w:r>
        <w:rPr>
          <w:rFonts w:hint="eastAsia"/>
        </w:rPr>
        <w:t>static</w:t>
      </w:r>
      <w:r>
        <w:rPr>
          <w:rFonts w:hint="eastAsia"/>
        </w:rPr>
        <w:t>変数の初期化</w:t>
      </w:r>
      <w:r w:rsidR="00BE3E5A">
        <w:rPr>
          <w:rFonts w:hint="eastAsia"/>
        </w:rPr>
        <w:t>などに</w:t>
      </w:r>
      <w:r>
        <w:rPr>
          <w:rFonts w:hint="eastAsia"/>
        </w:rPr>
        <w:t>も安全に活用できる。</w:t>
      </w:r>
    </w:p>
    <w:p w14:paraId="42974201" w14:textId="7D976AE8" w:rsidR="00831B2B" w:rsidRDefault="00831B2B" w:rsidP="00831B2B">
      <w:pPr>
        <w:pStyle w:val="aa"/>
        <w:keepNext/>
        <w:widowControl/>
        <w:spacing w:beforeLines="50" w:before="180"/>
        <w:ind w:leftChars="203" w:left="447" w:hangingChars="10" w:hanging="21"/>
      </w:pPr>
      <w:r>
        <w:t>C++11</w:t>
      </w:r>
      <w:r>
        <w:rPr>
          <w:rFonts w:hint="eastAsia"/>
        </w:rPr>
        <w:t>版の</w:t>
      </w:r>
      <w:r>
        <w:rPr>
          <w:rFonts w:hint="eastAsia"/>
        </w:rPr>
        <w:t>CallOnce</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0FD4685C" w14:textId="77777777" w:rsidTr="00E079DA">
        <w:tc>
          <w:tcPr>
            <w:tcW w:w="8494" w:type="dxa"/>
          </w:tcPr>
          <w:p w14:paraId="2269C3DD" w14:textId="77777777" w:rsidR="00BE3E5A" w:rsidRDefault="00BE3E5A" w:rsidP="00BE3E5A">
            <w:pPr>
              <w:pStyle w:val="3-"/>
            </w:pPr>
            <w:r>
              <w:t>#include &lt;stdio.h&gt;</w:t>
            </w:r>
          </w:p>
          <w:p w14:paraId="4E8BB127" w14:textId="77777777" w:rsidR="00BE3E5A" w:rsidRDefault="00BE3E5A" w:rsidP="00BE3E5A">
            <w:pPr>
              <w:pStyle w:val="3-"/>
            </w:pPr>
            <w:r>
              <w:t>#include &lt;stdlib.h&gt;</w:t>
            </w:r>
          </w:p>
          <w:p w14:paraId="60180407" w14:textId="77777777" w:rsidR="00BE3E5A" w:rsidRDefault="00BE3E5A" w:rsidP="00BE3E5A">
            <w:pPr>
              <w:pStyle w:val="3-"/>
            </w:pPr>
          </w:p>
          <w:p w14:paraId="145F58BD" w14:textId="77777777" w:rsidR="00BE3E5A" w:rsidRPr="008302A3" w:rsidRDefault="00BE3E5A" w:rsidP="00BE3E5A">
            <w:pPr>
              <w:pStyle w:val="3-"/>
              <w:rPr>
                <w:color w:val="FF0000"/>
              </w:rPr>
            </w:pPr>
            <w:r w:rsidRPr="008302A3">
              <w:rPr>
                <w:color w:val="FF0000"/>
              </w:rPr>
              <w:t>#include &lt;thread&gt;</w:t>
            </w:r>
          </w:p>
          <w:p w14:paraId="28DBF61F" w14:textId="77777777" w:rsidR="00BE3E5A" w:rsidRDefault="00BE3E5A" w:rsidP="00BE3E5A">
            <w:pPr>
              <w:pStyle w:val="3-"/>
            </w:pPr>
            <w:r>
              <w:t>#include &lt;mutex&gt;</w:t>
            </w:r>
          </w:p>
          <w:p w14:paraId="197DC43A" w14:textId="77777777" w:rsidR="00BE3E5A" w:rsidRDefault="00BE3E5A" w:rsidP="00BE3E5A">
            <w:pPr>
              <w:pStyle w:val="3-"/>
            </w:pPr>
          </w:p>
          <w:p w14:paraId="08DDAB0F" w14:textId="77777777" w:rsidR="00BE3E5A" w:rsidRPr="008302A3" w:rsidRDefault="00BE3E5A" w:rsidP="00BE3E5A">
            <w:pPr>
              <w:pStyle w:val="3-"/>
              <w:rPr>
                <w:color w:val="00B050"/>
              </w:rPr>
            </w:pPr>
            <w:r>
              <w:rPr>
                <w:rFonts w:hint="eastAsia"/>
              </w:rPr>
              <w:t xml:space="preserve">#include &lt;chrono&gt; </w:t>
            </w:r>
            <w:r w:rsidRPr="008302A3">
              <w:rPr>
                <w:rFonts w:hint="eastAsia"/>
                <w:color w:val="00B050"/>
              </w:rPr>
              <w:t>//時間計測用</w:t>
            </w:r>
          </w:p>
          <w:p w14:paraId="3AF80497" w14:textId="77777777" w:rsidR="00BE3E5A" w:rsidRDefault="00BE3E5A" w:rsidP="00BE3E5A">
            <w:pPr>
              <w:pStyle w:val="3-"/>
            </w:pPr>
          </w:p>
          <w:p w14:paraId="57D4D9CA" w14:textId="77777777" w:rsidR="00BE3E5A" w:rsidRPr="008302A3" w:rsidRDefault="00BE3E5A" w:rsidP="00BE3E5A">
            <w:pPr>
              <w:pStyle w:val="3-"/>
              <w:rPr>
                <w:color w:val="00B050"/>
              </w:rPr>
            </w:pPr>
            <w:r w:rsidRPr="008302A3">
              <w:rPr>
                <w:rFonts w:hint="eastAsia"/>
                <w:color w:val="00B050"/>
              </w:rPr>
              <w:t>//スレッド</w:t>
            </w:r>
          </w:p>
          <w:p w14:paraId="1BB3F86C" w14:textId="77777777" w:rsidR="00BE3E5A" w:rsidRDefault="00BE3E5A" w:rsidP="00BE3E5A">
            <w:pPr>
              <w:pStyle w:val="3-"/>
            </w:pPr>
            <w:r>
              <w:t>void threadFunc(const char* name)</w:t>
            </w:r>
          </w:p>
          <w:p w14:paraId="624DF923" w14:textId="77777777" w:rsidR="00BE3E5A" w:rsidRDefault="00BE3E5A" w:rsidP="00BE3E5A">
            <w:pPr>
              <w:pStyle w:val="3-"/>
            </w:pPr>
            <w:r>
              <w:t>{</w:t>
            </w:r>
          </w:p>
          <w:p w14:paraId="645B8C81" w14:textId="77777777" w:rsidR="00BE3E5A" w:rsidRPr="008302A3" w:rsidRDefault="00BE3E5A" w:rsidP="00BE3E5A">
            <w:pPr>
              <w:pStyle w:val="3-"/>
              <w:rPr>
                <w:color w:val="00B050"/>
              </w:rPr>
            </w:pPr>
            <w:r>
              <w:rPr>
                <w:rFonts w:hint="eastAsia"/>
              </w:rPr>
              <w:tab/>
            </w:r>
            <w:r w:rsidRPr="008302A3">
              <w:rPr>
                <w:rFonts w:hint="eastAsia"/>
                <w:color w:val="00B050"/>
              </w:rPr>
              <w:t>//開始</w:t>
            </w:r>
          </w:p>
          <w:p w14:paraId="272A1412" w14:textId="77777777" w:rsidR="00BE3E5A" w:rsidRDefault="00BE3E5A" w:rsidP="00BE3E5A">
            <w:pPr>
              <w:pStyle w:val="3-"/>
            </w:pPr>
            <w:r>
              <w:tab/>
              <w:t>printf("- begin:%s -\n", name);</w:t>
            </w:r>
          </w:p>
          <w:p w14:paraId="1450BCE6" w14:textId="77777777" w:rsidR="00BE3E5A" w:rsidRDefault="00BE3E5A" w:rsidP="00BE3E5A">
            <w:pPr>
              <w:pStyle w:val="3-"/>
            </w:pPr>
            <w:r>
              <w:tab/>
              <w:t>fflush(stdout);</w:t>
            </w:r>
          </w:p>
          <w:p w14:paraId="786B8C88" w14:textId="77777777" w:rsidR="00BE3E5A" w:rsidRDefault="00BE3E5A" w:rsidP="00BE3E5A">
            <w:pPr>
              <w:pStyle w:val="3-"/>
            </w:pPr>
          </w:p>
          <w:p w14:paraId="50FB3A76" w14:textId="77777777" w:rsidR="00BE3E5A" w:rsidRPr="008302A3" w:rsidRDefault="00BE3E5A" w:rsidP="00BE3E5A">
            <w:pPr>
              <w:pStyle w:val="3-"/>
              <w:rPr>
                <w:color w:val="00B050"/>
              </w:rPr>
            </w:pPr>
            <w:r>
              <w:rPr>
                <w:rFonts w:hint="eastAsia"/>
              </w:rPr>
              <w:tab/>
            </w:r>
            <w:r w:rsidRPr="008302A3">
              <w:rPr>
                <w:rFonts w:hint="eastAsia"/>
                <w:color w:val="00B050"/>
              </w:rPr>
              <w:t>//CallOnce制御用変数</w:t>
            </w:r>
          </w:p>
          <w:p w14:paraId="50FEA0DA" w14:textId="77777777" w:rsidR="00BE3E5A" w:rsidRPr="008302A3" w:rsidRDefault="00BE3E5A" w:rsidP="00BE3E5A">
            <w:pPr>
              <w:pStyle w:val="3-"/>
              <w:rPr>
                <w:color w:val="FF0000"/>
              </w:rPr>
            </w:pPr>
            <w:r>
              <w:tab/>
            </w:r>
            <w:r w:rsidRPr="008302A3">
              <w:rPr>
                <w:color w:val="FF0000"/>
              </w:rPr>
              <w:t>static std::once_flag s_onceFlag;</w:t>
            </w:r>
          </w:p>
          <w:p w14:paraId="536D98D2" w14:textId="77777777" w:rsidR="00BE3E5A" w:rsidRDefault="00BE3E5A" w:rsidP="00BE3E5A">
            <w:pPr>
              <w:pStyle w:val="3-"/>
            </w:pPr>
            <w:r>
              <w:tab/>
            </w:r>
          </w:p>
          <w:p w14:paraId="2E8C9106" w14:textId="77777777" w:rsidR="00BE3E5A" w:rsidRDefault="00BE3E5A" w:rsidP="00BE3E5A">
            <w:pPr>
              <w:pStyle w:val="3-"/>
            </w:pPr>
            <w:r>
              <w:rPr>
                <w:rFonts w:hint="eastAsia"/>
              </w:rPr>
              <w:tab/>
            </w:r>
            <w:r w:rsidRPr="008302A3">
              <w:rPr>
                <w:rFonts w:hint="eastAsia"/>
                <w:color w:val="00B050"/>
              </w:rPr>
              <w:t>//CallOnce処理</w:t>
            </w:r>
          </w:p>
          <w:p w14:paraId="61A459C3" w14:textId="77777777" w:rsidR="00BE3E5A" w:rsidRPr="008302A3" w:rsidRDefault="00BE3E5A" w:rsidP="00BE3E5A">
            <w:pPr>
              <w:pStyle w:val="3-"/>
              <w:rPr>
                <w:color w:val="FF0000"/>
              </w:rPr>
            </w:pPr>
            <w:r>
              <w:tab/>
            </w:r>
            <w:r w:rsidRPr="008302A3">
              <w:rPr>
                <w:color w:val="FF0000"/>
              </w:rPr>
              <w:t>std::call_once(s_onceFlag, [&amp;name]()</w:t>
            </w:r>
          </w:p>
          <w:p w14:paraId="79146BB9" w14:textId="77777777" w:rsidR="00BE3E5A" w:rsidRPr="008302A3" w:rsidRDefault="00BE3E5A" w:rsidP="00BE3E5A">
            <w:pPr>
              <w:pStyle w:val="3-"/>
              <w:rPr>
                <w:color w:val="FF0000"/>
              </w:rPr>
            </w:pPr>
            <w:r w:rsidRPr="008302A3">
              <w:rPr>
                <w:color w:val="FF0000"/>
              </w:rPr>
              <w:tab/>
            </w:r>
            <w:r w:rsidRPr="008302A3">
              <w:rPr>
                <w:color w:val="FF0000"/>
              </w:rPr>
              <w:tab/>
              <w:t>{</w:t>
            </w:r>
          </w:p>
          <w:p w14:paraId="1F7588E7"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//ラムダ式で直接記述</w:t>
            </w:r>
          </w:p>
          <w:p w14:paraId="7B11C095" w14:textId="77777777" w:rsidR="00BE3E5A" w:rsidRPr="008302A3" w:rsidRDefault="00BE3E5A" w:rsidP="00BE3E5A">
            <w:pPr>
              <w:pStyle w:val="3-"/>
              <w:rPr>
                <w:color w:val="00B050"/>
              </w:rPr>
            </w:pPr>
            <w:r w:rsidRPr="008302A3">
              <w:rPr>
                <w:color w:val="00B050"/>
              </w:rPr>
              <w:tab/>
            </w:r>
            <w:r w:rsidRPr="008302A3">
              <w:rPr>
                <w:color w:val="00B050"/>
              </w:rPr>
              <w:tab/>
            </w:r>
            <w:r w:rsidRPr="008302A3">
              <w:rPr>
                <w:color w:val="00B050"/>
              </w:rPr>
              <w:tab/>
            </w:r>
          </w:p>
          <w:p w14:paraId="73161CF2" w14:textId="77777777" w:rsidR="00BE3E5A" w:rsidRPr="008302A3" w:rsidRDefault="00BE3E5A" w:rsidP="00BE3E5A">
            <w:pPr>
              <w:pStyle w:val="3-"/>
              <w:rPr>
                <w:color w:val="00B050"/>
              </w:rPr>
            </w:pPr>
            <w:r w:rsidRPr="008302A3">
              <w:rPr>
                <w:rFonts w:hint="eastAsia"/>
                <w:color w:val="00B050"/>
              </w:rPr>
              <w:tab/>
            </w:r>
            <w:r w:rsidRPr="008302A3">
              <w:rPr>
                <w:rFonts w:hint="eastAsia"/>
                <w:color w:val="00B050"/>
              </w:rPr>
              <w:tab/>
            </w:r>
            <w:r w:rsidRPr="008302A3">
              <w:rPr>
                <w:rFonts w:hint="eastAsia"/>
                <w:color w:val="00B050"/>
              </w:rPr>
              <w:tab/>
              <w:t>//CallOnce処理開始</w:t>
            </w:r>
          </w:p>
          <w:p w14:paraId="326163D4" w14:textId="77777777" w:rsidR="00BE3E5A" w:rsidRDefault="00BE3E5A" w:rsidP="00BE3E5A">
            <w:pPr>
              <w:pStyle w:val="3-"/>
            </w:pPr>
            <w:r>
              <w:rPr>
                <w:rFonts w:hint="eastAsia"/>
              </w:rPr>
              <w:tab/>
            </w:r>
            <w:r>
              <w:rPr>
                <w:rFonts w:hint="eastAsia"/>
              </w:rPr>
              <w:tab/>
            </w:r>
            <w:r>
              <w:rPr>
                <w:rFonts w:hint="eastAsia"/>
              </w:rPr>
              <w:tab/>
              <w:t>printf("CallOnce処理：初期化中(by %s)...\n", name);</w:t>
            </w:r>
          </w:p>
          <w:p w14:paraId="5D3F95DA" w14:textId="77777777" w:rsidR="00BE3E5A" w:rsidRDefault="00BE3E5A" w:rsidP="00BE3E5A">
            <w:pPr>
              <w:pStyle w:val="3-"/>
            </w:pPr>
            <w:r>
              <w:tab/>
            </w:r>
            <w:r>
              <w:tab/>
            </w:r>
            <w:r>
              <w:tab/>
              <w:t>fflush(stdout);</w:t>
            </w:r>
          </w:p>
          <w:p w14:paraId="6B64C43A" w14:textId="77777777" w:rsidR="00BE3E5A" w:rsidRDefault="00BE3E5A" w:rsidP="00BE3E5A">
            <w:pPr>
              <w:pStyle w:val="3-"/>
            </w:pPr>
          </w:p>
          <w:p w14:paraId="13C8E4D3"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//1秒スリープ</w:t>
            </w:r>
          </w:p>
          <w:p w14:paraId="1CFF40F4" w14:textId="77777777" w:rsidR="00BE3E5A" w:rsidRDefault="00BE3E5A" w:rsidP="00BE3E5A">
            <w:pPr>
              <w:pStyle w:val="3-"/>
            </w:pPr>
            <w:r>
              <w:tab/>
            </w:r>
            <w:r>
              <w:tab/>
            </w:r>
            <w:r>
              <w:tab/>
              <w:t>std::this_thread::sleep_for(std::chrono::seconds(1));</w:t>
            </w:r>
          </w:p>
          <w:p w14:paraId="076BA35E" w14:textId="77777777" w:rsidR="00BE3E5A" w:rsidRDefault="00BE3E5A" w:rsidP="00BE3E5A">
            <w:pPr>
              <w:pStyle w:val="3-"/>
            </w:pPr>
          </w:p>
          <w:p w14:paraId="4766EEA4" w14:textId="77777777" w:rsidR="00BE3E5A" w:rsidRDefault="00BE3E5A" w:rsidP="00BE3E5A">
            <w:pPr>
              <w:pStyle w:val="3-"/>
            </w:pPr>
            <w:r>
              <w:rPr>
                <w:rFonts w:hint="eastAsia"/>
              </w:rPr>
              <w:tab/>
            </w:r>
            <w:r>
              <w:rPr>
                <w:rFonts w:hint="eastAsia"/>
              </w:rPr>
              <w:tab/>
            </w:r>
            <w:r>
              <w:rPr>
                <w:rFonts w:hint="eastAsia"/>
              </w:rPr>
              <w:tab/>
            </w:r>
            <w:r w:rsidRPr="008302A3">
              <w:rPr>
                <w:rFonts w:hint="eastAsia"/>
                <w:color w:val="00B050"/>
              </w:rPr>
              <w:t>//CallOnce処理終了</w:t>
            </w:r>
          </w:p>
          <w:p w14:paraId="52DDEAD6" w14:textId="77777777" w:rsidR="00BE3E5A" w:rsidRDefault="00BE3E5A" w:rsidP="00BE3E5A">
            <w:pPr>
              <w:pStyle w:val="3-"/>
            </w:pPr>
            <w:r>
              <w:rPr>
                <w:rFonts w:hint="eastAsia"/>
              </w:rPr>
              <w:tab/>
            </w:r>
            <w:r>
              <w:rPr>
                <w:rFonts w:hint="eastAsia"/>
              </w:rPr>
              <w:tab/>
            </w:r>
            <w:r>
              <w:rPr>
                <w:rFonts w:hint="eastAsia"/>
              </w:rPr>
              <w:tab/>
              <w:t>printf("CallOnce処理：終了\n");</w:t>
            </w:r>
          </w:p>
          <w:p w14:paraId="2686E4BE" w14:textId="77777777" w:rsidR="00BE3E5A" w:rsidRDefault="00BE3E5A" w:rsidP="00BE3E5A">
            <w:pPr>
              <w:pStyle w:val="3-"/>
            </w:pPr>
            <w:r>
              <w:tab/>
            </w:r>
            <w:r>
              <w:tab/>
            </w:r>
            <w:r>
              <w:tab/>
              <w:t>fflush(stdout);</w:t>
            </w:r>
          </w:p>
          <w:p w14:paraId="20020E10" w14:textId="77777777" w:rsidR="00BE3E5A" w:rsidRPr="008302A3" w:rsidRDefault="00BE3E5A" w:rsidP="00BE3E5A">
            <w:pPr>
              <w:pStyle w:val="3-"/>
              <w:rPr>
                <w:color w:val="FF0000"/>
              </w:rPr>
            </w:pPr>
            <w:r>
              <w:tab/>
            </w:r>
            <w:r>
              <w:tab/>
            </w:r>
            <w:r w:rsidRPr="008302A3">
              <w:rPr>
                <w:color w:val="FF0000"/>
              </w:rPr>
              <w:t>}</w:t>
            </w:r>
          </w:p>
          <w:p w14:paraId="09E248C4" w14:textId="77777777" w:rsidR="00BE3E5A" w:rsidRPr="008302A3" w:rsidRDefault="00BE3E5A" w:rsidP="00BE3E5A">
            <w:pPr>
              <w:pStyle w:val="3-"/>
              <w:rPr>
                <w:color w:val="FF0000"/>
              </w:rPr>
            </w:pPr>
            <w:r w:rsidRPr="008302A3">
              <w:rPr>
                <w:color w:val="FF0000"/>
              </w:rPr>
              <w:tab/>
              <w:t>);</w:t>
            </w:r>
          </w:p>
          <w:p w14:paraId="490E4F95" w14:textId="77777777" w:rsidR="00BE3E5A" w:rsidRDefault="00BE3E5A" w:rsidP="00BE3E5A">
            <w:pPr>
              <w:pStyle w:val="3-"/>
            </w:pPr>
          </w:p>
          <w:p w14:paraId="450FF2CD" w14:textId="77777777" w:rsidR="00BE3E5A" w:rsidRDefault="00BE3E5A" w:rsidP="00BE3E5A">
            <w:pPr>
              <w:pStyle w:val="3-"/>
            </w:pPr>
            <w:r>
              <w:rPr>
                <w:rFonts w:hint="eastAsia"/>
              </w:rPr>
              <w:tab/>
            </w:r>
            <w:r w:rsidRPr="008302A3">
              <w:rPr>
                <w:rFonts w:hint="eastAsia"/>
                <w:color w:val="00B050"/>
              </w:rPr>
              <w:t>//終了</w:t>
            </w:r>
          </w:p>
          <w:p w14:paraId="0FE27CFD" w14:textId="77777777" w:rsidR="00BE3E5A" w:rsidRDefault="00BE3E5A" w:rsidP="00BE3E5A">
            <w:pPr>
              <w:pStyle w:val="3-"/>
            </w:pPr>
            <w:r>
              <w:tab/>
              <w:t>printf("- end:%s -\n", name);</w:t>
            </w:r>
          </w:p>
          <w:p w14:paraId="7EE1B991" w14:textId="77777777" w:rsidR="00BE3E5A" w:rsidRDefault="00BE3E5A" w:rsidP="00BE3E5A">
            <w:pPr>
              <w:pStyle w:val="3-"/>
            </w:pPr>
            <w:r>
              <w:tab/>
              <w:t>fflush(stdout);</w:t>
            </w:r>
          </w:p>
          <w:p w14:paraId="3498F0B4" w14:textId="77777777" w:rsidR="00BE3E5A" w:rsidRDefault="00BE3E5A" w:rsidP="00BE3E5A">
            <w:pPr>
              <w:pStyle w:val="3-"/>
            </w:pPr>
            <w:r>
              <w:t>}</w:t>
            </w:r>
          </w:p>
          <w:p w14:paraId="6A56FB23" w14:textId="77777777" w:rsidR="00BE3E5A" w:rsidRDefault="00BE3E5A" w:rsidP="00BE3E5A">
            <w:pPr>
              <w:pStyle w:val="3-"/>
            </w:pPr>
          </w:p>
          <w:p w14:paraId="25ED4E13" w14:textId="77777777" w:rsidR="00BE3E5A" w:rsidRPr="008302A3" w:rsidRDefault="00BE3E5A" w:rsidP="00BE3E5A">
            <w:pPr>
              <w:pStyle w:val="3-"/>
              <w:rPr>
                <w:color w:val="00B050"/>
              </w:rPr>
            </w:pPr>
            <w:r w:rsidRPr="008302A3">
              <w:rPr>
                <w:rFonts w:hint="eastAsia"/>
                <w:color w:val="00B050"/>
              </w:rPr>
              <w:t>//テスト</w:t>
            </w:r>
          </w:p>
          <w:p w14:paraId="1BD8F902" w14:textId="77777777" w:rsidR="00BE3E5A" w:rsidRDefault="00BE3E5A" w:rsidP="00BE3E5A">
            <w:pPr>
              <w:pStyle w:val="3-"/>
            </w:pPr>
            <w:r>
              <w:t>int main(const int argc, const char* argv[])</w:t>
            </w:r>
          </w:p>
          <w:p w14:paraId="6DD58DDA" w14:textId="77777777" w:rsidR="00BE3E5A" w:rsidRDefault="00BE3E5A" w:rsidP="00BE3E5A">
            <w:pPr>
              <w:pStyle w:val="3-"/>
            </w:pPr>
            <w:r>
              <w:t>{</w:t>
            </w:r>
          </w:p>
          <w:p w14:paraId="34AFD304" w14:textId="77777777" w:rsidR="00BE3E5A" w:rsidRPr="008302A3" w:rsidRDefault="00BE3E5A" w:rsidP="00BE3E5A">
            <w:pPr>
              <w:pStyle w:val="3-"/>
              <w:rPr>
                <w:color w:val="00B050"/>
              </w:rPr>
            </w:pPr>
            <w:r>
              <w:rPr>
                <w:rFonts w:hint="eastAsia"/>
              </w:rPr>
              <w:tab/>
            </w:r>
            <w:r w:rsidRPr="008302A3">
              <w:rPr>
                <w:rFonts w:hint="eastAsia"/>
                <w:color w:val="00B050"/>
              </w:rPr>
              <w:t>//スレッド作成</w:t>
            </w:r>
          </w:p>
          <w:p w14:paraId="583F0CCE" w14:textId="77777777" w:rsidR="00BE3E5A" w:rsidRDefault="00BE3E5A" w:rsidP="00BE3E5A">
            <w:pPr>
              <w:pStyle w:val="3-"/>
            </w:pPr>
            <w:r>
              <w:rPr>
                <w:rFonts w:hint="eastAsia"/>
              </w:rPr>
              <w:tab/>
              <w:t>std::thread thread_obj1 = std::thread(threadFunc, "太郎");</w:t>
            </w:r>
          </w:p>
          <w:p w14:paraId="05DB1833" w14:textId="77777777" w:rsidR="00BE3E5A" w:rsidRDefault="00BE3E5A" w:rsidP="00BE3E5A">
            <w:pPr>
              <w:pStyle w:val="3-"/>
            </w:pPr>
            <w:r>
              <w:rPr>
                <w:rFonts w:hint="eastAsia"/>
              </w:rPr>
              <w:tab/>
              <w:t>std::thread thread_obj2 = std::thread(threadFunc, "次郎");</w:t>
            </w:r>
          </w:p>
          <w:p w14:paraId="413C1C71" w14:textId="77777777" w:rsidR="00BE3E5A" w:rsidRDefault="00BE3E5A" w:rsidP="00BE3E5A">
            <w:pPr>
              <w:pStyle w:val="3-"/>
            </w:pPr>
            <w:r>
              <w:rPr>
                <w:rFonts w:hint="eastAsia"/>
              </w:rPr>
              <w:tab/>
              <w:t>std::thread thread_obj3 = std::thread(threadFunc, "三郎");</w:t>
            </w:r>
          </w:p>
          <w:p w14:paraId="3A1BF291" w14:textId="77777777" w:rsidR="00BE3E5A" w:rsidRDefault="00BE3E5A" w:rsidP="00BE3E5A">
            <w:pPr>
              <w:pStyle w:val="3-"/>
            </w:pPr>
            <w:r>
              <w:tab/>
            </w:r>
          </w:p>
          <w:p w14:paraId="5D358482" w14:textId="77777777" w:rsidR="00BE3E5A" w:rsidRDefault="00BE3E5A" w:rsidP="00BE3E5A">
            <w:pPr>
              <w:pStyle w:val="3-"/>
            </w:pPr>
            <w:r>
              <w:rPr>
                <w:rFonts w:hint="eastAsia"/>
              </w:rPr>
              <w:tab/>
            </w:r>
            <w:r w:rsidRPr="008302A3">
              <w:rPr>
                <w:rFonts w:hint="eastAsia"/>
                <w:color w:val="00B050"/>
              </w:rPr>
              <w:t>//スレッド終了待ち</w:t>
            </w:r>
          </w:p>
          <w:p w14:paraId="69295547" w14:textId="77777777" w:rsidR="00BE3E5A" w:rsidRDefault="00BE3E5A" w:rsidP="00BE3E5A">
            <w:pPr>
              <w:pStyle w:val="3-"/>
            </w:pPr>
            <w:r>
              <w:tab/>
              <w:t>thread_obj1.join();</w:t>
            </w:r>
          </w:p>
          <w:p w14:paraId="71B96DC4" w14:textId="77777777" w:rsidR="00BE3E5A" w:rsidRDefault="00BE3E5A" w:rsidP="00BE3E5A">
            <w:pPr>
              <w:pStyle w:val="3-"/>
            </w:pPr>
            <w:r>
              <w:tab/>
              <w:t>thread_obj2.join();</w:t>
            </w:r>
          </w:p>
          <w:p w14:paraId="71B4E466" w14:textId="77777777" w:rsidR="00BE3E5A" w:rsidRDefault="00BE3E5A" w:rsidP="00BE3E5A">
            <w:pPr>
              <w:pStyle w:val="3-"/>
            </w:pPr>
            <w:r>
              <w:tab/>
              <w:t>thread_obj3.join();</w:t>
            </w:r>
          </w:p>
          <w:p w14:paraId="43AB01FC" w14:textId="77777777" w:rsidR="00BE3E5A" w:rsidRDefault="00BE3E5A" w:rsidP="00BE3E5A">
            <w:pPr>
              <w:pStyle w:val="3-"/>
            </w:pPr>
          </w:p>
          <w:p w14:paraId="1277EDCD" w14:textId="77777777" w:rsidR="00BE3E5A" w:rsidRDefault="00BE3E5A" w:rsidP="00BE3E5A">
            <w:pPr>
              <w:pStyle w:val="3-"/>
            </w:pPr>
            <w:r>
              <w:lastRenderedPageBreak/>
              <w:tab/>
              <w:t>return EXIT_SUCCESS;</w:t>
            </w:r>
          </w:p>
          <w:p w14:paraId="3FCBFDCD" w14:textId="617D8E60" w:rsidR="00831B2B" w:rsidRPr="00DE3BF2" w:rsidRDefault="00BE3E5A" w:rsidP="00BE3E5A">
            <w:pPr>
              <w:pStyle w:val="3-"/>
            </w:pPr>
            <w:r>
              <w:t>}</w:t>
            </w:r>
          </w:p>
        </w:tc>
      </w:tr>
    </w:tbl>
    <w:p w14:paraId="62B43E74" w14:textId="77777777" w:rsidR="00831B2B" w:rsidRPr="00DE3BF2" w:rsidRDefault="00831B2B" w:rsidP="00831B2B">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462EE0DD" w14:textId="77777777" w:rsidTr="00E079DA">
        <w:tc>
          <w:tcPr>
            <w:tcW w:w="8494" w:type="dxa"/>
          </w:tcPr>
          <w:p w14:paraId="3F4D35BE" w14:textId="77777777" w:rsidR="00BE3E5A" w:rsidRPr="00BE3E5A" w:rsidRDefault="00BE3E5A" w:rsidP="00BE3E5A">
            <w:pPr>
              <w:pStyle w:val="3-"/>
              <w:rPr>
                <w:color w:val="auto"/>
              </w:rPr>
            </w:pPr>
            <w:r w:rsidRPr="00BE3E5A">
              <w:rPr>
                <w:rFonts w:hint="eastAsia"/>
                <w:color w:val="auto"/>
              </w:rPr>
              <w:t>- begin:太郎 -</w:t>
            </w:r>
          </w:p>
          <w:p w14:paraId="10137FC9" w14:textId="5689F259" w:rsidR="00BE3E5A" w:rsidRPr="00BE3E5A" w:rsidRDefault="00BE3E5A" w:rsidP="00BE3E5A">
            <w:pPr>
              <w:pStyle w:val="3-"/>
              <w:rPr>
                <w:color w:val="auto"/>
              </w:rPr>
            </w:pPr>
            <w:r w:rsidRPr="00BE3E5A">
              <w:rPr>
                <w:rFonts w:hint="eastAsia"/>
                <w:color w:val="auto"/>
              </w:rPr>
              <w:t>CallOnce処理：初期化中(by 太郎)...</w:t>
            </w:r>
            <w:r w:rsidR="008302A3">
              <w:rPr>
                <w:color w:val="auto"/>
              </w:rPr>
              <w:t xml:space="preserve"> </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5719F99E" w14:textId="06A94FDB" w:rsidR="00BE3E5A" w:rsidRPr="0045113B" w:rsidRDefault="00BE3E5A" w:rsidP="0045113B">
            <w:pPr>
              <w:pStyle w:val="3-"/>
              <w:tabs>
                <w:tab w:val="clear" w:pos="2543"/>
                <w:tab w:val="left" w:pos="2690"/>
              </w:tabs>
              <w:rPr>
                <w:rFonts w:hint="eastAsia"/>
                <w:color w:val="FF0000"/>
              </w:rPr>
            </w:pPr>
            <w:r w:rsidRPr="00BE3E5A">
              <w:rPr>
                <w:rFonts w:hint="eastAsia"/>
                <w:color w:val="auto"/>
              </w:rPr>
              <w:t>- begin:次郎 -</w:t>
            </w:r>
            <w:r w:rsidR="0045113B">
              <w:rPr>
                <w:color w:val="auto"/>
              </w:rPr>
              <w:tab/>
            </w:r>
            <w:r w:rsidR="0045113B">
              <w:rPr>
                <w:color w:val="auto"/>
              </w:rPr>
              <w:tab/>
            </w:r>
            <w:r w:rsidR="0045113B">
              <w:rPr>
                <w:color w:val="auto"/>
              </w:rPr>
              <w:tab/>
            </w:r>
            <w:r w:rsidR="0045113B">
              <w:rPr>
                <w:color w:val="auto"/>
              </w:rPr>
              <w:tab/>
            </w:r>
            <w:r w:rsidR="0045113B" w:rsidRPr="0045113B">
              <w:rPr>
                <w:color w:val="FF0000"/>
              </w:rPr>
              <w:t>※Posixライブラリ版と異なり、CallOnce処理にパラメータを渡すことができている</w:t>
            </w:r>
          </w:p>
          <w:p w14:paraId="1A89F3B3" w14:textId="77777777" w:rsidR="00BE3E5A" w:rsidRPr="00BE3E5A" w:rsidRDefault="00BE3E5A" w:rsidP="00BE3E5A">
            <w:pPr>
              <w:pStyle w:val="3-"/>
              <w:rPr>
                <w:color w:val="auto"/>
              </w:rPr>
            </w:pPr>
            <w:r w:rsidRPr="00BE3E5A">
              <w:rPr>
                <w:rFonts w:hint="eastAsia"/>
                <w:color w:val="auto"/>
              </w:rPr>
              <w:t>- begin:三郎 -</w:t>
            </w:r>
          </w:p>
          <w:p w14:paraId="3956D093" w14:textId="77777777" w:rsidR="00BE3E5A" w:rsidRPr="00BE3E5A" w:rsidRDefault="00BE3E5A" w:rsidP="00BE3E5A">
            <w:pPr>
              <w:pStyle w:val="3-"/>
              <w:rPr>
                <w:color w:val="auto"/>
              </w:rPr>
            </w:pPr>
            <w:r w:rsidRPr="00BE3E5A">
              <w:rPr>
                <w:rFonts w:hint="eastAsia"/>
                <w:color w:val="auto"/>
              </w:rPr>
              <w:t>CallOnce処理：終了</w:t>
            </w:r>
          </w:p>
          <w:p w14:paraId="528C7A3B" w14:textId="3F48D8BE" w:rsidR="00BE3E5A" w:rsidRPr="00BE3E5A" w:rsidRDefault="00BE3E5A" w:rsidP="00BE3E5A">
            <w:pPr>
              <w:pStyle w:val="3-"/>
              <w:rPr>
                <w:color w:val="auto"/>
              </w:rPr>
            </w:pPr>
            <w:r w:rsidRPr="00BE3E5A">
              <w:rPr>
                <w:rFonts w:hint="eastAsia"/>
                <w:color w:val="auto"/>
              </w:rPr>
              <w:t>- end:太郎 -</w:t>
            </w:r>
            <w:r w:rsidR="0045113B">
              <w:rPr>
                <w:color w:val="auto"/>
              </w:rPr>
              <w:tab/>
            </w:r>
            <w:r w:rsidR="0045113B">
              <w:rPr>
                <w:color w:val="auto"/>
              </w:rPr>
              <w:tab/>
            </w:r>
            <w:r w:rsidR="0045113B">
              <w:rPr>
                <w:color w:val="auto"/>
              </w:rPr>
              <w:tab/>
            </w:r>
            <w:r w:rsidR="0045113B">
              <w:rPr>
                <w:color w:val="auto"/>
              </w:rPr>
              <w:tab/>
            </w:r>
            <w:r w:rsidR="0045113B" w:rsidRPr="008302A3">
              <w:rPr>
                <w:color w:val="FF0000"/>
              </w:rPr>
              <w:t>←CallOnce関数完了まで、全てのスレッドがブロックされており、</w:t>
            </w:r>
          </w:p>
          <w:p w14:paraId="6285FAAB" w14:textId="77777777" w:rsidR="0045113B" w:rsidRPr="008302A3" w:rsidRDefault="00BE3E5A" w:rsidP="0045113B">
            <w:pPr>
              <w:pStyle w:val="3-"/>
              <w:rPr>
                <w:rFonts w:hint="eastAsia"/>
                <w:color w:val="FF0000"/>
              </w:rPr>
            </w:pPr>
            <w:r w:rsidRPr="00BE3E5A">
              <w:rPr>
                <w:rFonts w:hint="eastAsia"/>
                <w:color w:val="auto"/>
              </w:rPr>
              <w:t>- end:三郎 -</w:t>
            </w:r>
            <w:r w:rsidR="0045113B">
              <w:rPr>
                <w:color w:val="auto"/>
              </w:rPr>
              <w:tab/>
            </w:r>
            <w:r w:rsidR="0045113B">
              <w:rPr>
                <w:color w:val="auto"/>
              </w:rPr>
              <w:tab/>
            </w:r>
            <w:r w:rsidR="0045113B">
              <w:rPr>
                <w:color w:val="auto"/>
              </w:rPr>
              <w:tab/>
            </w:r>
            <w:r w:rsidR="0045113B">
              <w:rPr>
                <w:color w:val="auto"/>
              </w:rPr>
              <w:tab/>
              <w:t xml:space="preserve">　</w:t>
            </w:r>
            <w:r w:rsidR="0045113B" w:rsidRPr="008302A3">
              <w:rPr>
                <w:color w:val="FF0000"/>
              </w:rPr>
              <w:t>完了後</w:t>
            </w:r>
            <w:r w:rsidR="0045113B">
              <w:rPr>
                <w:color w:val="FF0000"/>
              </w:rPr>
              <w:t>は</w:t>
            </w:r>
            <w:r w:rsidR="0045113B" w:rsidRPr="008302A3">
              <w:rPr>
                <w:color w:val="FF0000"/>
              </w:rPr>
              <w:t>一斉に</w:t>
            </w:r>
            <w:r w:rsidR="0045113B">
              <w:rPr>
                <w:color w:val="FF0000"/>
              </w:rPr>
              <w:t>動き出している</w:t>
            </w:r>
          </w:p>
          <w:p w14:paraId="37CCC859" w14:textId="39F7DF6F" w:rsidR="00831B2B" w:rsidRPr="00DD51B6" w:rsidRDefault="00BE3E5A" w:rsidP="00BE3E5A">
            <w:pPr>
              <w:pStyle w:val="3-"/>
            </w:pPr>
            <w:r w:rsidRPr="00BE3E5A">
              <w:rPr>
                <w:rFonts w:hint="eastAsia"/>
                <w:color w:val="auto"/>
              </w:rPr>
              <w:t>- end:次郎 -</w:t>
            </w:r>
          </w:p>
        </w:tc>
      </w:tr>
    </w:tbl>
    <w:p w14:paraId="2B85EE62" w14:textId="267AAF3A" w:rsidR="00C72090" w:rsidRDefault="00C72090" w:rsidP="00C72090">
      <w:pPr>
        <w:pStyle w:val="2"/>
      </w:pPr>
      <w:bookmarkStart w:id="142" w:name="_Toc378866179"/>
      <w:r>
        <w:rPr>
          <w:rFonts w:hint="eastAsia"/>
        </w:rPr>
        <w:t>先物</w:t>
      </w:r>
      <w:r w:rsidR="004C1DDC">
        <w:rPr>
          <w:rFonts w:hint="eastAsia"/>
        </w:rPr>
        <w:t>（</w:t>
      </w:r>
      <w:r w:rsidR="004C1DDC">
        <w:rPr>
          <w:rFonts w:hint="eastAsia"/>
        </w:rPr>
        <w:t xml:space="preserve">promise </w:t>
      </w:r>
      <w:r w:rsidR="004C1DDC">
        <w:rPr>
          <w:rFonts w:hint="eastAsia"/>
        </w:rPr>
        <w:t>と</w:t>
      </w:r>
      <w:r w:rsidR="004C1DDC">
        <w:rPr>
          <w:rFonts w:hint="eastAsia"/>
        </w:rPr>
        <w:t xml:space="preserve"> future</w:t>
      </w:r>
      <w:r w:rsidR="004C1DDC">
        <w:rPr>
          <w:rFonts w:hint="eastAsia"/>
        </w:rPr>
        <w:t>）</w:t>
      </w:r>
      <w:bookmarkEnd w:id="142"/>
    </w:p>
    <w:p w14:paraId="4BA11C43" w14:textId="5B888512" w:rsidR="004C1DDC" w:rsidRPr="004C1DDC" w:rsidRDefault="004C1DDC" w:rsidP="004C1DDC">
      <w:pPr>
        <w:pStyle w:val="a9"/>
        <w:ind w:firstLine="283"/>
      </w:pPr>
      <w:r>
        <w:rPr>
          <w:rFonts w:hint="eastAsia"/>
        </w:rPr>
        <w:t>結果を</w:t>
      </w:r>
      <w:r>
        <w:t>格納する予定の変数を先に</w:t>
      </w:r>
      <w:r>
        <w:rPr>
          <w:rFonts w:hint="eastAsia"/>
        </w:rPr>
        <w:t>別スレッドに</w:t>
      </w:r>
      <w:r>
        <w:t>渡し、</w:t>
      </w:r>
      <w:r>
        <w:rPr>
          <w:rFonts w:hint="eastAsia"/>
        </w:rPr>
        <w:t>結果が</w:t>
      </w:r>
      <w:r>
        <w:t>出た時点で</w:t>
      </w:r>
      <w:r>
        <w:rPr>
          <w:rFonts w:hint="eastAsia"/>
        </w:rPr>
        <w:t>その</w:t>
      </w:r>
      <w:r>
        <w:t>スレッド</w:t>
      </w:r>
      <w:r>
        <w:rPr>
          <w:rFonts w:hint="eastAsia"/>
        </w:rPr>
        <w:t>側でも</w:t>
      </w:r>
      <w:r>
        <w:t>参照可能になる</w:t>
      </w:r>
      <w:r>
        <w:rPr>
          <w:rFonts w:hint="eastAsia"/>
        </w:rPr>
        <w:t>変数を</w:t>
      </w:r>
      <w:r>
        <w:t>扱う事ができる。</w:t>
      </w:r>
    </w:p>
    <w:p w14:paraId="4C16E07F" w14:textId="69A486A7" w:rsidR="00C72090" w:rsidRDefault="00C72090" w:rsidP="00C72090">
      <w:pPr>
        <w:pStyle w:val="3"/>
      </w:pPr>
      <w:bookmarkStart w:id="143" w:name="_Toc378866180"/>
      <w:r>
        <w:t>C++11</w:t>
      </w:r>
      <w:r>
        <w:rPr>
          <w:rFonts w:hint="eastAsia"/>
        </w:rPr>
        <w:t>版</w:t>
      </w:r>
      <w:bookmarkEnd w:id="143"/>
    </w:p>
    <w:p w14:paraId="2AFF3D06" w14:textId="77777777" w:rsidR="004C1DDC" w:rsidRDefault="004C1DDC" w:rsidP="004C1DDC">
      <w:pPr>
        <w:pStyle w:val="aa"/>
        <w:ind w:left="447" w:firstLine="283"/>
      </w:pPr>
      <w:r>
        <w:t>C++11</w:t>
      </w:r>
      <w:r>
        <w:rPr>
          <w:rFonts w:hint="eastAsia"/>
        </w:rPr>
        <w:t>版の先物。</w:t>
      </w:r>
    </w:p>
    <w:p w14:paraId="6947BA5F" w14:textId="77777777" w:rsidR="004C1DDC" w:rsidRDefault="004C1DDC" w:rsidP="004C1DDC">
      <w:pPr>
        <w:pStyle w:val="aa"/>
        <w:ind w:left="447" w:firstLine="283"/>
      </w:pPr>
      <w:r>
        <w:rPr>
          <w:rFonts w:hint="eastAsia"/>
        </w:rPr>
        <w:t>前述の</w:t>
      </w:r>
      <w:r>
        <w:t>「</w:t>
      </w:r>
      <w:r>
        <w:t>C++11</w:t>
      </w:r>
      <w:r>
        <w:t>の非同期関数」</w:t>
      </w:r>
      <w:r>
        <w:rPr>
          <w:rFonts w:hint="eastAsia"/>
        </w:rPr>
        <w:t>で</w:t>
      </w:r>
      <w:r>
        <w:t>紹介した</w:t>
      </w:r>
      <w:r>
        <w:rPr>
          <w:rFonts w:hint="eastAsia"/>
        </w:rPr>
        <w:t>「</w:t>
      </w:r>
      <w:r w:rsidRPr="004C1DDC">
        <w:rPr>
          <w:rFonts w:ascii="ＭＳ ゴシック" w:hAnsi="ＭＳ ゴシック" w:hint="eastAsia"/>
          <w:color w:val="0070C0"/>
        </w:rPr>
        <w:t>std::future&lt;&gt;</w:t>
      </w:r>
      <w:r>
        <w:rPr>
          <w:rFonts w:hint="eastAsia"/>
        </w:rPr>
        <w:t>」</w:t>
      </w:r>
      <w:r>
        <w:t>を用いる。</w:t>
      </w:r>
    </w:p>
    <w:p w14:paraId="436C4FC0" w14:textId="4A5E7FCE" w:rsidR="004C1DDC" w:rsidRDefault="004C1DDC" w:rsidP="004C1DDC">
      <w:pPr>
        <w:pStyle w:val="aa"/>
        <w:ind w:left="447" w:firstLine="283"/>
      </w:pPr>
      <w:r>
        <w:t>モニター処理の一種として活用できる。</w:t>
      </w:r>
    </w:p>
    <w:p w14:paraId="2BCC5D3C" w14:textId="104ABF31" w:rsidR="004C1DDC" w:rsidRDefault="004C1DDC" w:rsidP="004C1DDC">
      <w:pPr>
        <w:pStyle w:val="aa"/>
        <w:keepNext/>
        <w:widowControl/>
        <w:spacing w:beforeLines="50" w:before="180"/>
        <w:ind w:leftChars="203" w:left="447" w:hangingChars="10" w:hanging="21"/>
      </w:pPr>
      <w:r>
        <w:t>C++11</w:t>
      </w:r>
      <w:r>
        <w:rPr>
          <w:rFonts w:hint="eastAsia"/>
        </w:rPr>
        <w:t>版の先物のサンプル：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0D05DDA3" w14:textId="77777777" w:rsidTr="00F302CC">
        <w:tc>
          <w:tcPr>
            <w:tcW w:w="8494" w:type="dxa"/>
          </w:tcPr>
          <w:p w14:paraId="3E860207" w14:textId="77777777" w:rsidR="004C1DDC" w:rsidRDefault="004C1DDC" w:rsidP="004C1DDC">
            <w:pPr>
              <w:pStyle w:val="3-"/>
            </w:pPr>
            <w:r>
              <w:t>#include &lt;stdio.h&gt;</w:t>
            </w:r>
          </w:p>
          <w:p w14:paraId="36088F4D" w14:textId="77777777" w:rsidR="004C1DDC" w:rsidRDefault="004C1DDC" w:rsidP="004C1DDC">
            <w:pPr>
              <w:pStyle w:val="3-"/>
            </w:pPr>
            <w:r>
              <w:t>#include &lt;stdlib.h&gt;</w:t>
            </w:r>
          </w:p>
          <w:p w14:paraId="016E3EC4" w14:textId="77777777" w:rsidR="004C1DDC" w:rsidRDefault="004C1DDC" w:rsidP="004C1DDC">
            <w:pPr>
              <w:pStyle w:val="3-"/>
            </w:pPr>
          </w:p>
          <w:p w14:paraId="7D6A84BF" w14:textId="77777777" w:rsidR="004C1DDC" w:rsidRPr="0045113B" w:rsidRDefault="004C1DDC" w:rsidP="004C1DDC">
            <w:pPr>
              <w:pStyle w:val="3-"/>
              <w:rPr>
                <w:color w:val="FF0000"/>
              </w:rPr>
            </w:pPr>
            <w:r w:rsidRPr="0045113B">
              <w:rPr>
                <w:color w:val="FF0000"/>
              </w:rPr>
              <w:t>#include &lt;future&gt;</w:t>
            </w:r>
          </w:p>
          <w:p w14:paraId="7A737F48" w14:textId="77777777" w:rsidR="004C1DDC" w:rsidRDefault="004C1DDC" w:rsidP="004C1DDC">
            <w:pPr>
              <w:pStyle w:val="3-"/>
            </w:pPr>
            <w:r>
              <w:t>#include &lt;thread&gt;</w:t>
            </w:r>
          </w:p>
          <w:p w14:paraId="05E44327" w14:textId="77777777" w:rsidR="0045113B" w:rsidRDefault="0045113B" w:rsidP="0045113B">
            <w:pPr>
              <w:pStyle w:val="3-"/>
            </w:pPr>
          </w:p>
          <w:p w14:paraId="20F0D5FC" w14:textId="77777777" w:rsidR="0045113B" w:rsidRPr="008302A3" w:rsidRDefault="0045113B" w:rsidP="0045113B">
            <w:pPr>
              <w:pStyle w:val="3-"/>
              <w:rPr>
                <w:color w:val="00B050"/>
              </w:rPr>
            </w:pPr>
            <w:r>
              <w:rPr>
                <w:rFonts w:hint="eastAsia"/>
              </w:rPr>
              <w:t xml:space="preserve">#include &lt;chrono&gt; </w:t>
            </w:r>
            <w:r w:rsidRPr="008302A3">
              <w:rPr>
                <w:rFonts w:hint="eastAsia"/>
                <w:color w:val="00B050"/>
              </w:rPr>
              <w:t>//時間計測用</w:t>
            </w:r>
          </w:p>
          <w:p w14:paraId="24637D39" w14:textId="77777777" w:rsidR="004C1DDC" w:rsidRDefault="004C1DDC" w:rsidP="004C1DDC">
            <w:pPr>
              <w:pStyle w:val="3-"/>
            </w:pPr>
          </w:p>
          <w:p w14:paraId="17C7C1A3" w14:textId="77777777" w:rsidR="004C1DDC" w:rsidRPr="0045113B" w:rsidRDefault="004C1DDC" w:rsidP="004C1DDC">
            <w:pPr>
              <w:pStyle w:val="3-"/>
              <w:rPr>
                <w:color w:val="00B050"/>
              </w:rPr>
            </w:pPr>
            <w:r w:rsidRPr="0045113B">
              <w:rPr>
                <w:rFonts w:hint="eastAsia"/>
                <w:color w:val="00B050"/>
              </w:rPr>
              <w:t>//結果表示スレッド</w:t>
            </w:r>
          </w:p>
          <w:p w14:paraId="655C3A18" w14:textId="77777777" w:rsidR="004C1DDC" w:rsidRDefault="004C1DDC" w:rsidP="004C1DDC">
            <w:pPr>
              <w:pStyle w:val="3-"/>
            </w:pPr>
            <w:r>
              <w:t xml:space="preserve">void threadFunc(const char* name, </w:t>
            </w:r>
            <w:r w:rsidRPr="0045113B">
              <w:rPr>
                <w:color w:val="FF0000"/>
              </w:rPr>
              <w:t>std::shared_future&lt;int&gt; value</w:t>
            </w:r>
            <w:r>
              <w:t>)</w:t>
            </w:r>
          </w:p>
          <w:p w14:paraId="1E2D872F" w14:textId="77777777" w:rsidR="004C1DDC" w:rsidRDefault="004C1DDC" w:rsidP="004C1DDC">
            <w:pPr>
              <w:pStyle w:val="3-"/>
            </w:pPr>
            <w:r>
              <w:t>{</w:t>
            </w:r>
          </w:p>
          <w:p w14:paraId="53A7CF18" w14:textId="77777777" w:rsidR="004C1DDC" w:rsidRDefault="004C1DDC" w:rsidP="004C1DDC">
            <w:pPr>
              <w:pStyle w:val="3-"/>
            </w:pPr>
            <w:r>
              <w:tab/>
              <w:t>printf("%s: [BEFORE]\n", name);</w:t>
            </w:r>
          </w:p>
          <w:p w14:paraId="67C0AE53" w14:textId="77777777" w:rsidR="004C1DDC" w:rsidRDefault="004C1DDC" w:rsidP="004C1DDC">
            <w:pPr>
              <w:pStyle w:val="3-"/>
            </w:pPr>
            <w:r>
              <w:tab/>
              <w:t>fflush(stdout);</w:t>
            </w:r>
          </w:p>
          <w:p w14:paraId="65EC817D" w14:textId="77777777" w:rsidR="004C1DDC" w:rsidRDefault="004C1DDC" w:rsidP="004C1DDC">
            <w:pPr>
              <w:pStyle w:val="3-"/>
            </w:pPr>
          </w:p>
          <w:p w14:paraId="3D30825C" w14:textId="77777777" w:rsidR="004C1DDC" w:rsidRDefault="004C1DDC" w:rsidP="004C1DDC">
            <w:pPr>
              <w:pStyle w:val="3-"/>
            </w:pPr>
            <w:r>
              <w:rPr>
                <w:rFonts w:hint="eastAsia"/>
              </w:rPr>
              <w:tab/>
              <w:t xml:space="preserve">printf("%s: [AFTER] value=%d\n", name, </w:t>
            </w:r>
            <w:r w:rsidRPr="0045113B">
              <w:rPr>
                <w:rFonts w:hint="eastAsia"/>
                <w:color w:val="FF0000"/>
              </w:rPr>
              <w:t>value.get()</w:t>
            </w:r>
            <w:r>
              <w:rPr>
                <w:rFonts w:hint="eastAsia"/>
              </w:rPr>
              <w:t>);</w:t>
            </w:r>
            <w:r w:rsidRPr="0045113B">
              <w:rPr>
                <w:rFonts w:hint="eastAsia"/>
                <w:color w:val="00B050"/>
              </w:rPr>
              <w:t>//future::get() は、結果が格納されるまで処理がブロックされる</w:t>
            </w:r>
          </w:p>
          <w:p w14:paraId="0905D71F" w14:textId="77777777" w:rsidR="004C1DDC" w:rsidRDefault="004C1DDC" w:rsidP="004C1DDC">
            <w:pPr>
              <w:pStyle w:val="3-"/>
            </w:pPr>
            <w:r>
              <w:tab/>
              <w:t>fflush(stdout);</w:t>
            </w:r>
          </w:p>
          <w:p w14:paraId="401A6F9E" w14:textId="77777777" w:rsidR="004C1DDC" w:rsidRDefault="004C1DDC" w:rsidP="004C1DDC">
            <w:pPr>
              <w:pStyle w:val="3-"/>
            </w:pPr>
            <w:r>
              <w:t>}</w:t>
            </w:r>
          </w:p>
          <w:p w14:paraId="667B6C16" w14:textId="77777777" w:rsidR="004C1DDC" w:rsidRDefault="004C1DDC" w:rsidP="004C1DDC">
            <w:pPr>
              <w:pStyle w:val="3-"/>
            </w:pPr>
          </w:p>
          <w:p w14:paraId="27EE7610" w14:textId="77777777" w:rsidR="004C1DDC" w:rsidRPr="0045113B" w:rsidRDefault="004C1DDC" w:rsidP="004C1DDC">
            <w:pPr>
              <w:pStyle w:val="3-"/>
              <w:rPr>
                <w:color w:val="00B050"/>
              </w:rPr>
            </w:pPr>
            <w:r w:rsidRPr="0045113B">
              <w:rPr>
                <w:rFonts w:hint="eastAsia"/>
                <w:color w:val="00B050"/>
              </w:rPr>
              <w:t>//テスト</w:t>
            </w:r>
          </w:p>
          <w:p w14:paraId="02341723" w14:textId="77777777" w:rsidR="004C1DDC" w:rsidRDefault="004C1DDC" w:rsidP="004C1DDC">
            <w:pPr>
              <w:pStyle w:val="3-"/>
            </w:pPr>
            <w:r>
              <w:t>int main(const int argc, const char* argv)</w:t>
            </w:r>
          </w:p>
          <w:p w14:paraId="23684C98" w14:textId="77777777" w:rsidR="004C1DDC" w:rsidRDefault="004C1DDC" w:rsidP="004C1DDC">
            <w:pPr>
              <w:pStyle w:val="3-"/>
            </w:pPr>
            <w:r>
              <w:t>{</w:t>
            </w:r>
          </w:p>
          <w:p w14:paraId="734F2382" w14:textId="77777777" w:rsidR="004C1DDC" w:rsidRDefault="004C1DDC" w:rsidP="004C1DDC">
            <w:pPr>
              <w:pStyle w:val="3-"/>
            </w:pPr>
            <w:r>
              <w:rPr>
                <w:rFonts w:hint="eastAsia"/>
              </w:rPr>
              <w:tab/>
            </w:r>
            <w:r w:rsidRPr="0045113B">
              <w:rPr>
                <w:rFonts w:hint="eastAsia"/>
                <w:color w:val="00B050"/>
              </w:rPr>
              <w:t>//処理開始</w:t>
            </w:r>
          </w:p>
          <w:p w14:paraId="3E121D39" w14:textId="77777777" w:rsidR="004C1DDC" w:rsidRDefault="004C1DDC" w:rsidP="004C1DDC">
            <w:pPr>
              <w:pStyle w:val="3-"/>
            </w:pPr>
            <w:r>
              <w:tab/>
              <w:t>printf("main: [START]\n");</w:t>
            </w:r>
          </w:p>
          <w:p w14:paraId="57F7FC3B" w14:textId="77777777" w:rsidR="004C1DDC" w:rsidRDefault="004C1DDC" w:rsidP="004C1DDC">
            <w:pPr>
              <w:pStyle w:val="3-"/>
            </w:pPr>
            <w:r>
              <w:tab/>
              <w:t>fflush(stdout);</w:t>
            </w:r>
          </w:p>
          <w:p w14:paraId="5F944C2F" w14:textId="77777777" w:rsidR="004C1DDC" w:rsidRDefault="004C1DDC" w:rsidP="004C1DDC">
            <w:pPr>
              <w:pStyle w:val="3-"/>
            </w:pPr>
          </w:p>
          <w:p w14:paraId="573B7E5D" w14:textId="77777777" w:rsidR="004C1DDC" w:rsidRPr="0045113B" w:rsidRDefault="004C1DDC" w:rsidP="004C1DDC">
            <w:pPr>
              <w:pStyle w:val="3-"/>
              <w:rPr>
                <w:color w:val="00B050"/>
              </w:rPr>
            </w:pPr>
            <w:r>
              <w:rPr>
                <w:rFonts w:hint="eastAsia"/>
              </w:rPr>
              <w:tab/>
            </w:r>
            <w:r w:rsidRPr="0045113B">
              <w:rPr>
                <w:rFonts w:hint="eastAsia"/>
                <w:color w:val="00B050"/>
              </w:rPr>
              <w:t>//先物変数の用意</w:t>
            </w:r>
          </w:p>
          <w:p w14:paraId="206BA714" w14:textId="77777777" w:rsidR="004C1DDC" w:rsidRPr="0045113B" w:rsidRDefault="004C1DDC" w:rsidP="004C1DDC">
            <w:pPr>
              <w:pStyle w:val="3-"/>
              <w:rPr>
                <w:color w:val="00B050"/>
              </w:rPr>
            </w:pPr>
            <w:r w:rsidRPr="0045113B">
              <w:rPr>
                <w:rFonts w:hint="eastAsia"/>
                <w:color w:val="00B050"/>
              </w:rPr>
              <w:tab/>
              <w:t>//※後で値を格納する変数</w:t>
            </w:r>
          </w:p>
          <w:p w14:paraId="5CF57651" w14:textId="77777777" w:rsidR="004C1DDC" w:rsidRDefault="004C1DDC" w:rsidP="004C1DDC">
            <w:pPr>
              <w:pStyle w:val="3-"/>
            </w:pPr>
            <w:r>
              <w:tab/>
            </w:r>
            <w:r w:rsidRPr="0045113B">
              <w:rPr>
                <w:color w:val="FF0000"/>
              </w:rPr>
              <w:t>std::promise&lt;int&gt; p_val;</w:t>
            </w:r>
          </w:p>
          <w:p w14:paraId="4FC8E947" w14:textId="77777777" w:rsidR="004C1DDC" w:rsidRDefault="004C1DDC" w:rsidP="004C1DDC">
            <w:pPr>
              <w:pStyle w:val="3-"/>
            </w:pPr>
          </w:p>
          <w:p w14:paraId="69AA1930" w14:textId="77777777" w:rsidR="004C1DDC" w:rsidRPr="0045113B" w:rsidRDefault="004C1DDC" w:rsidP="004C1DDC">
            <w:pPr>
              <w:pStyle w:val="3-"/>
              <w:rPr>
                <w:color w:val="00B050"/>
              </w:rPr>
            </w:pPr>
            <w:r>
              <w:rPr>
                <w:rFonts w:hint="eastAsia"/>
              </w:rPr>
              <w:tab/>
            </w:r>
            <w:r w:rsidRPr="0045113B">
              <w:rPr>
                <w:rFonts w:hint="eastAsia"/>
                <w:color w:val="00B050"/>
              </w:rPr>
              <w:t>//結果待機オブジェクトを用意</w:t>
            </w:r>
          </w:p>
          <w:p w14:paraId="3D9542D2" w14:textId="77777777" w:rsidR="004C1DDC" w:rsidRPr="0045113B" w:rsidRDefault="004C1DDC" w:rsidP="004C1DDC">
            <w:pPr>
              <w:pStyle w:val="3-"/>
              <w:rPr>
                <w:color w:val="00B050"/>
              </w:rPr>
            </w:pPr>
            <w:r w:rsidRPr="0045113B">
              <w:rPr>
                <w:rFonts w:hint="eastAsia"/>
                <w:color w:val="00B050"/>
              </w:rPr>
              <w:tab/>
              <w:t>//※先物変数や非同期関数の結果を待機するオブジェクト。</w:t>
            </w:r>
          </w:p>
          <w:p w14:paraId="223139D9" w14:textId="77777777" w:rsidR="004C1DDC" w:rsidRDefault="004C1DDC" w:rsidP="004C1DDC">
            <w:pPr>
              <w:pStyle w:val="3-"/>
            </w:pPr>
            <w:r>
              <w:rPr>
                <w:rFonts w:hint="eastAsia"/>
              </w:rPr>
              <w:lastRenderedPageBreak/>
              <w:tab/>
            </w:r>
            <w:r w:rsidRPr="0045113B">
              <w:rPr>
                <w:rFonts w:hint="eastAsia"/>
                <w:color w:val="00B050"/>
              </w:rPr>
              <w:t>//※結果を受け取る側がスレッドの場合、shared_futureクラスを使用。</w:t>
            </w:r>
          </w:p>
          <w:p w14:paraId="5584FF37" w14:textId="77777777" w:rsidR="004C1DDC" w:rsidRDefault="004C1DDC" w:rsidP="004C1DDC">
            <w:pPr>
              <w:pStyle w:val="3-"/>
            </w:pPr>
            <w:r>
              <w:tab/>
            </w:r>
            <w:r w:rsidRPr="0045113B">
              <w:rPr>
                <w:color w:val="FF0000"/>
              </w:rPr>
              <w:t>std::shared_future&lt;int&gt; f_val = p_val.get_future().share();</w:t>
            </w:r>
          </w:p>
          <w:p w14:paraId="6A3FC276" w14:textId="77777777" w:rsidR="004C1DDC" w:rsidRDefault="004C1DDC" w:rsidP="004C1DDC">
            <w:pPr>
              <w:pStyle w:val="3-"/>
            </w:pPr>
          </w:p>
          <w:p w14:paraId="2B140EC5" w14:textId="77777777" w:rsidR="004C1DDC" w:rsidRPr="0045113B" w:rsidRDefault="004C1DDC" w:rsidP="004C1DDC">
            <w:pPr>
              <w:pStyle w:val="3-"/>
              <w:rPr>
                <w:color w:val="00B050"/>
              </w:rPr>
            </w:pPr>
            <w:r>
              <w:rPr>
                <w:rFonts w:hint="eastAsia"/>
              </w:rPr>
              <w:tab/>
            </w:r>
            <w:r w:rsidRPr="0045113B">
              <w:rPr>
                <w:rFonts w:hint="eastAsia"/>
                <w:color w:val="00B050"/>
              </w:rPr>
              <w:t>//スレッド生成</w:t>
            </w:r>
          </w:p>
          <w:p w14:paraId="3B87769B" w14:textId="77777777" w:rsidR="004C1DDC" w:rsidRDefault="004C1DDC" w:rsidP="004C1DDC">
            <w:pPr>
              <w:pStyle w:val="3-"/>
            </w:pPr>
            <w:r>
              <w:rPr>
                <w:rFonts w:hint="eastAsia"/>
              </w:rPr>
              <w:tab/>
              <w:t>static const char* names[] = { "太郎", "次郎", "三郎" };</w:t>
            </w:r>
          </w:p>
          <w:p w14:paraId="56DDE662" w14:textId="15DC6519" w:rsidR="004C1DDC" w:rsidRDefault="004C1DDC" w:rsidP="004C1DDC">
            <w:pPr>
              <w:pStyle w:val="3-"/>
            </w:pPr>
            <w:r>
              <w:tab/>
            </w:r>
            <w:r w:rsidR="0045113B" w:rsidRPr="0045113B">
              <w:t>for(auto name : names)</w:t>
            </w:r>
          </w:p>
          <w:p w14:paraId="19DC21C9" w14:textId="431F1B17" w:rsidR="004C1DDC" w:rsidRDefault="004C1DDC" w:rsidP="004C1DDC">
            <w:pPr>
              <w:pStyle w:val="3-"/>
            </w:pPr>
            <w:r>
              <w:tab/>
              <w:t>{</w:t>
            </w:r>
          </w:p>
          <w:p w14:paraId="2D08C9E1" w14:textId="1B5F253D" w:rsidR="004C1DDC" w:rsidRDefault="004C1DDC" w:rsidP="004C1DDC">
            <w:pPr>
              <w:pStyle w:val="3-"/>
            </w:pPr>
            <w:r>
              <w:rPr>
                <w:rFonts w:hint="eastAsia"/>
              </w:rPr>
              <w:tab/>
            </w:r>
            <w:r>
              <w:rPr>
                <w:rFonts w:hint="eastAsia"/>
              </w:rPr>
              <w:tab/>
            </w:r>
            <w:r w:rsidRPr="0045113B">
              <w:rPr>
                <w:rFonts w:hint="eastAsia"/>
                <w:color w:val="00B050"/>
              </w:rPr>
              <w:t>//スレッド生成</w:t>
            </w:r>
          </w:p>
          <w:p w14:paraId="45357682" w14:textId="2C244D82" w:rsidR="004C1DDC" w:rsidRDefault="004C1DDC" w:rsidP="004C1DDC">
            <w:pPr>
              <w:pStyle w:val="3-"/>
            </w:pPr>
            <w:r>
              <w:tab/>
            </w:r>
            <w:r>
              <w:tab/>
              <w:t xml:space="preserve">std::thread th = std::thread(threadFunc, name, </w:t>
            </w:r>
            <w:r w:rsidRPr="0045113B">
              <w:rPr>
                <w:color w:val="FF0000"/>
              </w:rPr>
              <w:t>f_val</w:t>
            </w:r>
            <w:r>
              <w:t>);</w:t>
            </w:r>
          </w:p>
          <w:p w14:paraId="2F1034CA" w14:textId="07BE3E7C" w:rsidR="004C1DDC" w:rsidRDefault="004C1DDC" w:rsidP="004C1DDC">
            <w:pPr>
              <w:pStyle w:val="3-"/>
            </w:pPr>
            <w:r>
              <w:tab/>
            </w:r>
            <w:r>
              <w:tab/>
            </w:r>
          </w:p>
          <w:p w14:paraId="1BC601E0" w14:textId="286FCEC0" w:rsidR="004C1DDC" w:rsidRDefault="004C1DDC" w:rsidP="004C1DDC">
            <w:pPr>
              <w:pStyle w:val="3-"/>
            </w:pPr>
            <w:r>
              <w:rPr>
                <w:rFonts w:hint="eastAsia"/>
              </w:rPr>
              <w:tab/>
            </w:r>
            <w:r>
              <w:rPr>
                <w:rFonts w:hint="eastAsia"/>
              </w:rPr>
              <w:tab/>
            </w:r>
            <w:r w:rsidRPr="0045113B">
              <w:rPr>
                <w:rFonts w:hint="eastAsia"/>
                <w:color w:val="00B050"/>
              </w:rPr>
              <w:t>//スレッドの完了を待たないので、切り離しておく</w:t>
            </w:r>
          </w:p>
          <w:p w14:paraId="1642B5B6" w14:textId="645B5BF6" w:rsidR="004C1DDC" w:rsidRDefault="004C1DDC" w:rsidP="004C1DDC">
            <w:pPr>
              <w:pStyle w:val="3-"/>
            </w:pPr>
            <w:r>
              <w:tab/>
            </w:r>
            <w:r>
              <w:tab/>
              <w:t>th.detach();</w:t>
            </w:r>
          </w:p>
          <w:p w14:paraId="1841B799" w14:textId="1FE3DFC2" w:rsidR="004C1DDC" w:rsidRDefault="004C1DDC" w:rsidP="004C1DDC">
            <w:pPr>
              <w:pStyle w:val="3-"/>
            </w:pPr>
            <w:r>
              <w:tab/>
              <w:t>}</w:t>
            </w:r>
          </w:p>
          <w:p w14:paraId="5C99BA97" w14:textId="77777777" w:rsidR="004C1DDC" w:rsidRDefault="004C1DDC" w:rsidP="004C1DDC">
            <w:pPr>
              <w:pStyle w:val="3-"/>
            </w:pPr>
          </w:p>
          <w:p w14:paraId="10981876" w14:textId="77777777" w:rsidR="004C1DDC" w:rsidRPr="0045113B" w:rsidRDefault="004C1DDC" w:rsidP="004C1DDC">
            <w:pPr>
              <w:pStyle w:val="3-"/>
              <w:rPr>
                <w:color w:val="00B050"/>
              </w:rPr>
            </w:pPr>
            <w:r>
              <w:rPr>
                <w:rFonts w:hint="eastAsia"/>
              </w:rPr>
              <w:tab/>
            </w:r>
            <w:r w:rsidRPr="0045113B">
              <w:rPr>
                <w:rFonts w:hint="eastAsia"/>
                <w:color w:val="00B050"/>
              </w:rPr>
              <w:t>//1秒スリープ</w:t>
            </w:r>
          </w:p>
          <w:p w14:paraId="35EF2608" w14:textId="77777777" w:rsidR="004C1DDC" w:rsidRDefault="004C1DDC" w:rsidP="004C1DDC">
            <w:pPr>
              <w:pStyle w:val="3-"/>
            </w:pPr>
            <w:r>
              <w:tab/>
              <w:t>printf("main: [sleep ...]\n");</w:t>
            </w:r>
          </w:p>
          <w:p w14:paraId="3292DF78" w14:textId="77777777" w:rsidR="004C1DDC" w:rsidRDefault="004C1DDC" w:rsidP="004C1DDC">
            <w:pPr>
              <w:pStyle w:val="3-"/>
            </w:pPr>
            <w:r>
              <w:tab/>
              <w:t>fflush(stdout);</w:t>
            </w:r>
          </w:p>
          <w:p w14:paraId="4793BAE9" w14:textId="77777777" w:rsidR="004C1DDC" w:rsidRDefault="004C1DDC" w:rsidP="004C1DDC">
            <w:pPr>
              <w:pStyle w:val="3-"/>
            </w:pPr>
            <w:r>
              <w:tab/>
              <w:t>std::this_thread::sleep_for(std::chrono::seconds(1));</w:t>
            </w:r>
          </w:p>
          <w:p w14:paraId="09765EF4" w14:textId="77777777" w:rsidR="004C1DDC" w:rsidRDefault="004C1DDC" w:rsidP="004C1DDC">
            <w:pPr>
              <w:pStyle w:val="3-"/>
            </w:pPr>
          </w:p>
          <w:p w14:paraId="1D25761B" w14:textId="77777777" w:rsidR="004C1DDC" w:rsidRPr="0045113B" w:rsidRDefault="004C1DDC" w:rsidP="004C1DDC">
            <w:pPr>
              <w:pStyle w:val="3-"/>
              <w:rPr>
                <w:color w:val="00B050"/>
              </w:rPr>
            </w:pPr>
            <w:r>
              <w:rPr>
                <w:rFonts w:hint="eastAsia"/>
              </w:rPr>
              <w:tab/>
            </w:r>
            <w:r w:rsidRPr="0045113B">
              <w:rPr>
                <w:rFonts w:hint="eastAsia"/>
                <w:color w:val="00B050"/>
              </w:rPr>
              <w:t>//値を格納</w:t>
            </w:r>
          </w:p>
          <w:p w14:paraId="4130BDE1" w14:textId="77777777" w:rsidR="004C1DDC" w:rsidRPr="0045113B" w:rsidRDefault="004C1DDC" w:rsidP="004C1DDC">
            <w:pPr>
              <w:pStyle w:val="3-"/>
              <w:rPr>
                <w:color w:val="00B050"/>
              </w:rPr>
            </w:pPr>
            <w:r>
              <w:rPr>
                <w:rFonts w:hint="eastAsia"/>
              </w:rPr>
              <w:tab/>
            </w:r>
            <w:r w:rsidRPr="0045113B">
              <w:rPr>
                <w:rFonts w:hint="eastAsia"/>
                <w:color w:val="00B050"/>
              </w:rPr>
              <w:t>//※この時、スレッド側の future::get() が反応する</w:t>
            </w:r>
          </w:p>
          <w:p w14:paraId="05F132F0" w14:textId="77777777" w:rsidR="004C1DDC" w:rsidRDefault="004C1DDC" w:rsidP="004C1DDC">
            <w:pPr>
              <w:pStyle w:val="3-"/>
            </w:pPr>
            <w:r>
              <w:tab/>
              <w:t>printf("main: [set_value()]\n");</w:t>
            </w:r>
          </w:p>
          <w:p w14:paraId="113BDEA2" w14:textId="77777777" w:rsidR="004C1DDC" w:rsidRDefault="004C1DDC" w:rsidP="004C1DDC">
            <w:pPr>
              <w:pStyle w:val="3-"/>
            </w:pPr>
            <w:r>
              <w:tab/>
              <w:t>fflush(stdout);</w:t>
            </w:r>
          </w:p>
          <w:p w14:paraId="40D89E3B" w14:textId="77777777" w:rsidR="004C1DDC" w:rsidRPr="0045113B" w:rsidRDefault="004C1DDC" w:rsidP="004C1DDC">
            <w:pPr>
              <w:pStyle w:val="3-"/>
              <w:rPr>
                <w:color w:val="FF0000"/>
              </w:rPr>
            </w:pPr>
            <w:r>
              <w:tab/>
            </w:r>
            <w:r w:rsidRPr="0045113B">
              <w:rPr>
                <w:color w:val="FF0000"/>
              </w:rPr>
              <w:t>p_val.set_value(123);</w:t>
            </w:r>
          </w:p>
          <w:p w14:paraId="513B0BCF" w14:textId="77777777" w:rsidR="004C1DDC" w:rsidRDefault="004C1DDC" w:rsidP="004C1DDC">
            <w:pPr>
              <w:pStyle w:val="3-"/>
            </w:pPr>
          </w:p>
          <w:p w14:paraId="6140DDE3" w14:textId="77777777" w:rsidR="004C1DDC" w:rsidRPr="0045113B" w:rsidRDefault="004C1DDC" w:rsidP="004C1DDC">
            <w:pPr>
              <w:pStyle w:val="3-"/>
              <w:rPr>
                <w:color w:val="00B050"/>
              </w:rPr>
            </w:pPr>
            <w:r>
              <w:rPr>
                <w:rFonts w:hint="eastAsia"/>
              </w:rPr>
              <w:tab/>
            </w:r>
            <w:r w:rsidRPr="0045113B">
              <w:rPr>
                <w:rFonts w:hint="eastAsia"/>
                <w:color w:val="00B050"/>
              </w:rPr>
              <w:t>//1ミリ秒スリープ</w:t>
            </w:r>
          </w:p>
          <w:p w14:paraId="108D3791" w14:textId="77777777" w:rsidR="004C1DDC" w:rsidRDefault="004C1DDC" w:rsidP="004C1DDC">
            <w:pPr>
              <w:pStyle w:val="3-"/>
            </w:pPr>
            <w:r>
              <w:tab/>
              <w:t>std::this_thread::sleep_for(std::chrono::milliseconds(1));</w:t>
            </w:r>
          </w:p>
          <w:p w14:paraId="149970F2" w14:textId="77777777" w:rsidR="004C1DDC" w:rsidRDefault="004C1DDC" w:rsidP="004C1DDC">
            <w:pPr>
              <w:pStyle w:val="3-"/>
            </w:pPr>
          </w:p>
          <w:p w14:paraId="5D8EC163" w14:textId="77777777" w:rsidR="004C1DDC" w:rsidRDefault="004C1DDC" w:rsidP="004C1DDC">
            <w:pPr>
              <w:pStyle w:val="3-"/>
            </w:pPr>
            <w:r>
              <w:rPr>
                <w:rFonts w:hint="eastAsia"/>
              </w:rPr>
              <w:tab/>
            </w:r>
            <w:r w:rsidRPr="0045113B">
              <w:rPr>
                <w:rFonts w:hint="eastAsia"/>
                <w:color w:val="00B050"/>
              </w:rPr>
              <w:t>//処理終了</w:t>
            </w:r>
          </w:p>
          <w:p w14:paraId="489DEC20" w14:textId="77777777" w:rsidR="004C1DDC" w:rsidRDefault="004C1DDC" w:rsidP="004C1DDC">
            <w:pPr>
              <w:pStyle w:val="3-"/>
            </w:pPr>
            <w:r>
              <w:tab/>
              <w:t>printf("main: [END]\n");</w:t>
            </w:r>
          </w:p>
          <w:p w14:paraId="6D785672" w14:textId="77777777" w:rsidR="004C1DDC" w:rsidRDefault="004C1DDC" w:rsidP="004C1DDC">
            <w:pPr>
              <w:pStyle w:val="3-"/>
            </w:pPr>
            <w:r>
              <w:tab/>
              <w:t>fflush(stdout);</w:t>
            </w:r>
          </w:p>
          <w:p w14:paraId="3C9956EA" w14:textId="77777777" w:rsidR="004C1DDC" w:rsidRDefault="004C1DDC" w:rsidP="004C1DDC">
            <w:pPr>
              <w:pStyle w:val="3-"/>
            </w:pPr>
            <w:r>
              <w:tab/>
            </w:r>
          </w:p>
          <w:p w14:paraId="61A82074" w14:textId="77777777" w:rsidR="004C1DDC" w:rsidRDefault="004C1DDC" w:rsidP="004C1DDC">
            <w:pPr>
              <w:pStyle w:val="3-"/>
            </w:pPr>
            <w:r>
              <w:tab/>
              <w:t>return EXIT_SUCCESS;</w:t>
            </w:r>
          </w:p>
          <w:p w14:paraId="4E361D10" w14:textId="73C9DC60" w:rsidR="00C72090" w:rsidRPr="00DE3BF2" w:rsidRDefault="004C1DDC" w:rsidP="004C1DDC">
            <w:pPr>
              <w:pStyle w:val="3-"/>
            </w:pPr>
            <w:r>
              <w:t>}</w:t>
            </w:r>
          </w:p>
        </w:tc>
      </w:tr>
    </w:tbl>
    <w:p w14:paraId="35145C21" w14:textId="77777777" w:rsidR="00C72090" w:rsidRPr="00DE3BF2" w:rsidRDefault="00C72090" w:rsidP="00C72090">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6D2957A2" w14:textId="77777777" w:rsidTr="00F302CC">
        <w:tc>
          <w:tcPr>
            <w:tcW w:w="8494" w:type="dxa"/>
          </w:tcPr>
          <w:p w14:paraId="1D2512BE" w14:textId="77777777" w:rsidR="004C1DDC" w:rsidRPr="004C1DDC" w:rsidRDefault="004C1DDC" w:rsidP="004C1DDC">
            <w:pPr>
              <w:pStyle w:val="3-"/>
              <w:rPr>
                <w:color w:val="auto"/>
              </w:rPr>
            </w:pPr>
            <w:r w:rsidRPr="004C1DDC">
              <w:rPr>
                <w:color w:val="auto"/>
              </w:rPr>
              <w:t>main: [START]</w:t>
            </w:r>
          </w:p>
          <w:p w14:paraId="324CCE67" w14:textId="77777777" w:rsidR="004C1DDC" w:rsidRPr="004C1DDC" w:rsidRDefault="004C1DDC" w:rsidP="004C1DDC">
            <w:pPr>
              <w:pStyle w:val="3-"/>
              <w:rPr>
                <w:color w:val="auto"/>
              </w:rPr>
            </w:pPr>
            <w:r w:rsidRPr="004C1DDC">
              <w:rPr>
                <w:rFonts w:hint="eastAsia"/>
                <w:color w:val="auto"/>
              </w:rPr>
              <w:t>太郎: [BEFORE]</w:t>
            </w:r>
          </w:p>
          <w:p w14:paraId="479714EB" w14:textId="77777777" w:rsidR="004C1DDC" w:rsidRPr="004C1DDC" w:rsidRDefault="004C1DDC" w:rsidP="004C1DDC">
            <w:pPr>
              <w:pStyle w:val="3-"/>
              <w:rPr>
                <w:color w:val="auto"/>
              </w:rPr>
            </w:pPr>
            <w:r w:rsidRPr="004C1DDC">
              <w:rPr>
                <w:rFonts w:hint="eastAsia"/>
                <w:color w:val="auto"/>
              </w:rPr>
              <w:t>次郎: [BEFORE]</w:t>
            </w:r>
          </w:p>
          <w:p w14:paraId="0A0A4A80" w14:textId="77777777" w:rsidR="004C1DDC" w:rsidRPr="004C1DDC" w:rsidRDefault="004C1DDC" w:rsidP="004C1DDC">
            <w:pPr>
              <w:pStyle w:val="3-"/>
              <w:rPr>
                <w:color w:val="auto"/>
              </w:rPr>
            </w:pPr>
            <w:r w:rsidRPr="004C1DDC">
              <w:rPr>
                <w:rFonts w:hint="eastAsia"/>
                <w:color w:val="auto"/>
              </w:rPr>
              <w:t>三郎: [BEFORE]</w:t>
            </w:r>
          </w:p>
          <w:p w14:paraId="47D8BCC8" w14:textId="7240349B" w:rsidR="004C1DDC" w:rsidRPr="004C1DDC" w:rsidRDefault="004C1DDC" w:rsidP="004C1DDC">
            <w:pPr>
              <w:pStyle w:val="3-"/>
              <w:rPr>
                <w:color w:val="auto"/>
              </w:rPr>
            </w:pPr>
            <w:r w:rsidRPr="004C1DDC">
              <w:rPr>
                <w:color w:val="auto"/>
              </w:rPr>
              <w:t>main: [sleep ...]</w:t>
            </w:r>
            <w:r w:rsidR="0045113B">
              <w:rPr>
                <w:color w:val="auto"/>
              </w:rPr>
              <w:tab/>
            </w:r>
            <w:r w:rsidR="0045113B">
              <w:rPr>
                <w:color w:val="auto"/>
              </w:rPr>
              <w:tab/>
            </w:r>
            <w:r w:rsidR="0045113B" w:rsidRPr="0045113B">
              <w:rPr>
                <w:color w:val="FF0000"/>
              </w:rPr>
              <w:t>←メインループで</w:t>
            </w:r>
            <w:r w:rsidR="0045113B" w:rsidRPr="0045113B">
              <w:rPr>
                <w:rFonts w:hint="eastAsia"/>
                <w:color w:val="FF0000"/>
              </w:rPr>
              <w:t>1秒のスリープ（この間スレッドは3つともブロックされた状態）</w:t>
            </w:r>
          </w:p>
          <w:p w14:paraId="60CF2BE8" w14:textId="77777777" w:rsidR="004C1DDC" w:rsidRPr="004C1DDC" w:rsidRDefault="004C1DDC" w:rsidP="004C1DDC">
            <w:pPr>
              <w:pStyle w:val="3-"/>
              <w:rPr>
                <w:color w:val="auto"/>
              </w:rPr>
            </w:pPr>
            <w:r w:rsidRPr="004C1DDC">
              <w:rPr>
                <w:color w:val="auto"/>
              </w:rPr>
              <w:t>main: [set_value()]</w:t>
            </w:r>
          </w:p>
          <w:p w14:paraId="06D448AA" w14:textId="6780472C" w:rsidR="004C1DDC" w:rsidRPr="004C1DDC" w:rsidRDefault="004C1DDC" w:rsidP="004C1DDC">
            <w:pPr>
              <w:pStyle w:val="3-"/>
              <w:rPr>
                <w:color w:val="auto"/>
              </w:rPr>
            </w:pPr>
            <w:r w:rsidRPr="004C1DDC">
              <w:rPr>
                <w:rFonts w:hint="eastAsia"/>
                <w:color w:val="auto"/>
              </w:rPr>
              <w:t>三郎: [AFTER] value=123</w:t>
            </w:r>
            <w:r w:rsidR="0045113B" w:rsidRPr="0045113B">
              <w:rPr>
                <w:color w:val="FF0000"/>
              </w:rPr>
              <w:tab/>
              <w:t>←</w:t>
            </w:r>
            <w:r w:rsidR="0045113B">
              <w:rPr>
                <w:color w:val="FF0000"/>
              </w:rPr>
              <w:t>メインル</w:t>
            </w:r>
            <w:r w:rsidR="0045113B" w:rsidRPr="0045113B">
              <w:rPr>
                <w:color w:val="FF0000"/>
              </w:rPr>
              <w:t>ープで先物変数に値を格納すると、スレッドが一斉に動き出す</w:t>
            </w:r>
          </w:p>
          <w:p w14:paraId="18F44C05" w14:textId="77777777" w:rsidR="004C1DDC" w:rsidRPr="004C1DDC" w:rsidRDefault="004C1DDC" w:rsidP="004C1DDC">
            <w:pPr>
              <w:pStyle w:val="3-"/>
              <w:rPr>
                <w:color w:val="auto"/>
              </w:rPr>
            </w:pPr>
            <w:r w:rsidRPr="004C1DDC">
              <w:rPr>
                <w:rFonts w:hint="eastAsia"/>
                <w:color w:val="auto"/>
              </w:rPr>
              <w:t>次郎: [AFTER] value=123</w:t>
            </w:r>
          </w:p>
          <w:p w14:paraId="6F152060" w14:textId="77777777" w:rsidR="004C1DDC" w:rsidRPr="004C1DDC" w:rsidRDefault="004C1DDC" w:rsidP="004C1DDC">
            <w:pPr>
              <w:pStyle w:val="3-"/>
              <w:rPr>
                <w:color w:val="auto"/>
              </w:rPr>
            </w:pPr>
            <w:r w:rsidRPr="004C1DDC">
              <w:rPr>
                <w:rFonts w:hint="eastAsia"/>
                <w:color w:val="auto"/>
              </w:rPr>
              <w:t>太郎: [AFTER] value=123</w:t>
            </w:r>
          </w:p>
          <w:p w14:paraId="691F3461" w14:textId="1887E46F" w:rsidR="00C72090" w:rsidRPr="00DD51B6" w:rsidRDefault="004C1DDC" w:rsidP="004C1DDC">
            <w:pPr>
              <w:pStyle w:val="3-"/>
            </w:pPr>
            <w:r w:rsidRPr="004C1DDC">
              <w:rPr>
                <w:color w:val="auto"/>
              </w:rPr>
              <w:t>main: [END]</w:t>
            </w:r>
          </w:p>
        </w:tc>
      </w:tr>
    </w:tbl>
    <w:p w14:paraId="267F1548" w14:textId="60ECA5D0" w:rsidR="0036070F" w:rsidRDefault="0036070F" w:rsidP="0036070F">
      <w:pPr>
        <w:pStyle w:val="2"/>
      </w:pPr>
      <w:bookmarkStart w:id="144" w:name="_Toc378866181"/>
      <w:r>
        <w:rPr>
          <w:rFonts w:hint="eastAsia"/>
        </w:rPr>
        <w:t>割り込み：シグナル</w:t>
      </w:r>
      <w:bookmarkEnd w:id="144"/>
    </w:p>
    <w:p w14:paraId="24599BD8" w14:textId="433F8E83" w:rsidR="004C1DDC" w:rsidRDefault="004C1DDC" w:rsidP="004C1DDC">
      <w:pPr>
        <w:pStyle w:val="a9"/>
        <w:ind w:firstLine="283"/>
      </w:pPr>
      <w:r>
        <w:t>最後に</w:t>
      </w:r>
      <w:r>
        <w:rPr>
          <w:rFonts w:hint="eastAsia"/>
        </w:rPr>
        <w:t>Unix</w:t>
      </w:r>
      <w:r>
        <w:rPr>
          <w:rFonts w:hint="eastAsia"/>
        </w:rPr>
        <w:t>特有の「シグナル」を説明する。</w:t>
      </w:r>
    </w:p>
    <w:p w14:paraId="784B048A" w14:textId="535E24D6" w:rsidR="004C1DDC" w:rsidRDefault="004C1DDC" w:rsidP="004C1DDC">
      <w:pPr>
        <w:pStyle w:val="a9"/>
        <w:ind w:firstLine="283"/>
      </w:pPr>
      <w:r>
        <w:t>シグナルは基本的に割り込み処理である。例えば、</w:t>
      </w:r>
      <w:r>
        <w:rPr>
          <w:rFonts w:hint="eastAsia"/>
        </w:rPr>
        <w:t>[Ctrl]+[C]</w:t>
      </w:r>
      <w:r>
        <w:rPr>
          <w:rFonts w:hint="eastAsia"/>
        </w:rPr>
        <w:t>キーを押すと、プロセスに対して割り込みシグナル（</w:t>
      </w:r>
      <w:r>
        <w:rPr>
          <w:rFonts w:hint="eastAsia"/>
        </w:rPr>
        <w:t>SIGINT</w:t>
      </w:r>
      <w:r>
        <w:rPr>
          <w:rFonts w:hint="eastAsia"/>
        </w:rPr>
        <w:t>）が発行され、プログラムが中断される。</w:t>
      </w:r>
    </w:p>
    <w:p w14:paraId="5DB80FB0" w14:textId="5F387857" w:rsidR="004C1DDC" w:rsidRDefault="004C1DDC" w:rsidP="004C1DDC">
      <w:pPr>
        <w:pStyle w:val="a9"/>
        <w:ind w:firstLine="283"/>
      </w:pPr>
      <w:r>
        <w:t>この時、プログラム中に</w:t>
      </w:r>
      <w:r>
        <w:rPr>
          <w:rFonts w:hint="eastAsia"/>
        </w:rPr>
        <w:t>SIGINT</w:t>
      </w:r>
      <w:r>
        <w:rPr>
          <w:rFonts w:hint="eastAsia"/>
        </w:rPr>
        <w:t>の割り込みハンドラ（関数）が設定されていると、割り込み発生時にハンドラ関数が呼び出され、中断を回避して独自の処理を行うことができる。</w:t>
      </w:r>
    </w:p>
    <w:p w14:paraId="62819CF6" w14:textId="48EA9B2D" w:rsidR="0032355E" w:rsidRDefault="0032355E" w:rsidP="004C1DDC">
      <w:pPr>
        <w:pStyle w:val="a9"/>
        <w:ind w:firstLine="283"/>
      </w:pPr>
      <w:r>
        <w:t>この仕組みを利用して、プログラム中で任意のタイミングでシグナルを発行し、ハンド</w:t>
      </w:r>
      <w:r>
        <w:lastRenderedPageBreak/>
        <w:t>ラ</w:t>
      </w:r>
      <w:r w:rsidR="00E301B6">
        <w:t>関数</w:t>
      </w:r>
      <w:r>
        <w:t>に処理をリレーするプログラミング手法を使うことができる。</w:t>
      </w:r>
    </w:p>
    <w:p w14:paraId="65A693EE" w14:textId="35FE85E6" w:rsidR="0032355E" w:rsidRDefault="004C1DDC" w:rsidP="0032355E">
      <w:pPr>
        <w:pStyle w:val="a9"/>
        <w:spacing w:beforeLines="50" w:before="180"/>
        <w:ind w:firstLine="283"/>
      </w:pPr>
      <w:r>
        <w:t>割り込み発生時</w:t>
      </w:r>
      <w:r w:rsidR="0032355E">
        <w:t>は、</w:t>
      </w:r>
      <w:r>
        <w:t>スレッドの切り替えと同様のコンテキストスイッチが発生するが、</w:t>
      </w:r>
      <w:r w:rsidR="0032355E">
        <w:t>専用のスレッドではなく、あくまでも割り込みであるため、その時動作中のスレッドのスタックが使用される。</w:t>
      </w:r>
    </w:p>
    <w:p w14:paraId="4EC24911" w14:textId="5EDF34D8" w:rsidR="004C1DDC" w:rsidRDefault="0032355E" w:rsidP="004C1DDC">
      <w:pPr>
        <w:pStyle w:val="a9"/>
        <w:ind w:firstLine="283"/>
      </w:pPr>
      <w:r>
        <w:t>割り込み処理中は、</w:t>
      </w:r>
      <w:r>
        <w:rPr>
          <w:rFonts w:hint="eastAsia"/>
        </w:rPr>
        <w:t xml:space="preserve"> malloc </w:t>
      </w:r>
      <w:r>
        <w:rPr>
          <w:rFonts w:hint="eastAsia"/>
        </w:rPr>
        <w:t>や</w:t>
      </w:r>
      <w:r>
        <w:rPr>
          <w:rFonts w:hint="eastAsia"/>
        </w:rPr>
        <w:t xml:space="preserve"> printf </w:t>
      </w:r>
      <w:r>
        <w:rPr>
          <w:rFonts w:hint="eastAsia"/>
        </w:rPr>
        <w:t>などの「非割り込みセーフな関数」を使えないといった制約もある。</w:t>
      </w:r>
    </w:p>
    <w:p w14:paraId="31FEADA9" w14:textId="77777777" w:rsidR="00AD6682" w:rsidRDefault="002A01F2" w:rsidP="002A01F2">
      <w:pPr>
        <w:pStyle w:val="a9"/>
        <w:spacing w:beforeLines="50" w:before="180"/>
        <w:ind w:firstLine="283"/>
      </w:pPr>
      <w:r>
        <w:t>シグナルは、割り込みだけではなく、</w:t>
      </w:r>
      <w:r>
        <w:rPr>
          <w:rFonts w:hint="eastAsia"/>
        </w:rPr>
        <w:t>Windows</w:t>
      </w:r>
      <w:r>
        <w:rPr>
          <w:rFonts w:hint="eastAsia"/>
        </w:rPr>
        <w:t>のウインドウメッセージのような通知に用いることもできる。</w:t>
      </w:r>
    </w:p>
    <w:p w14:paraId="26ACC579" w14:textId="1C4EF692" w:rsidR="002A01F2" w:rsidRDefault="00AD6682" w:rsidP="002A01F2">
      <w:pPr>
        <w:pStyle w:val="a9"/>
        <w:spacing w:beforeLines="50" w:before="180"/>
        <w:ind w:firstLine="283"/>
      </w:pPr>
      <w:r>
        <w:rPr>
          <w:rFonts w:hint="eastAsia"/>
        </w:rPr>
        <w:t>「同期シグナル」と呼ばれる手法で、スレッドにシグナルをキューイングして、ループ処理で一つずつ処理することができる。この場合、「非割り込みセーフな関数」の制約は受けない。</w:t>
      </w:r>
    </w:p>
    <w:p w14:paraId="70D773D7" w14:textId="6E07DBFC" w:rsidR="0032355E" w:rsidRDefault="0032355E" w:rsidP="004C1DDC">
      <w:pPr>
        <w:pStyle w:val="a9"/>
        <w:ind w:firstLine="283"/>
      </w:pPr>
      <w:r>
        <w:t>この仕組みをスレッド間の通知処理に利用して同期を取ることができる。</w:t>
      </w:r>
    </w:p>
    <w:p w14:paraId="3E8F4D48" w14:textId="6FEAC229" w:rsidR="0032355E" w:rsidRPr="004C1DDC" w:rsidRDefault="00AD6682" w:rsidP="00AD6682">
      <w:pPr>
        <w:pStyle w:val="a9"/>
        <w:spacing w:beforeLines="50" w:before="180"/>
        <w:ind w:firstLine="283"/>
      </w:pPr>
      <w:r>
        <w:t>シグナルハンドラにせよ、同期シグナルにせよ</w:t>
      </w:r>
      <w:r w:rsidR="0032355E">
        <w:t>、本来</w:t>
      </w:r>
      <w:r w:rsidR="0032355E">
        <w:t>OS</w:t>
      </w:r>
      <w:r w:rsidR="0032355E">
        <w:t>がプロセスの制御のために使用している仕組みなので、</w:t>
      </w:r>
      <w:r w:rsidR="0032355E">
        <w:t>OS</w:t>
      </w:r>
      <w:r>
        <w:t>の影響を強く受け、自由度が少ないことには注意が必要。</w:t>
      </w:r>
    </w:p>
    <w:p w14:paraId="74603C27" w14:textId="67B851B5" w:rsidR="0036070F" w:rsidRDefault="0036070F" w:rsidP="0036070F">
      <w:pPr>
        <w:pStyle w:val="3"/>
      </w:pPr>
      <w:bookmarkStart w:id="145" w:name="_Toc378866182"/>
      <w:r>
        <w:t>Posix</w:t>
      </w:r>
      <w:r w:rsidR="0032355E">
        <w:t>ライブラリ</w:t>
      </w:r>
      <w:r>
        <w:rPr>
          <w:rFonts w:hint="eastAsia"/>
        </w:rPr>
        <w:t>版</w:t>
      </w:r>
      <w:bookmarkEnd w:id="145"/>
    </w:p>
    <w:p w14:paraId="5FBFB788" w14:textId="6879AAD9" w:rsidR="0032355E" w:rsidRDefault="0032355E" w:rsidP="0032355E">
      <w:pPr>
        <w:pStyle w:val="aa"/>
        <w:ind w:left="447" w:firstLine="283"/>
      </w:pPr>
      <w:r>
        <w:t>Posix</w:t>
      </w:r>
      <w:r>
        <w:t>ライブラリ</w:t>
      </w:r>
      <w:r>
        <w:rPr>
          <w:rFonts w:hint="eastAsia"/>
        </w:rPr>
        <w:t>版のシグナル。</w:t>
      </w:r>
    </w:p>
    <w:p w14:paraId="1C278553" w14:textId="6D43E661" w:rsidR="00AD6682" w:rsidRDefault="00AD6682" w:rsidP="0032355E">
      <w:pPr>
        <w:pStyle w:val="aa"/>
        <w:ind w:left="447" w:firstLine="283"/>
      </w:pPr>
      <w:r>
        <w:t>シグナルハンドラと、スレッドを用いた同期シグナルの両方のサンプルとしている。</w:t>
      </w:r>
    </w:p>
    <w:p w14:paraId="700D4AED" w14:textId="0420705D" w:rsidR="00317699" w:rsidRDefault="00317699" w:rsidP="0032355E">
      <w:pPr>
        <w:pStyle w:val="aa"/>
        <w:ind w:left="447" w:firstLine="283"/>
      </w:pPr>
      <w:r>
        <w:t>アラームシグナルを利用し、</w:t>
      </w:r>
      <w:r>
        <w:t>1</w:t>
      </w:r>
      <w:r>
        <w:t>秒ごとに定期起動する割り込み処理</w:t>
      </w:r>
      <w:r w:rsidR="00AD6682">
        <w:t>も</w:t>
      </w:r>
      <w:r>
        <w:t>実装している。</w:t>
      </w:r>
    </w:p>
    <w:p w14:paraId="298BB285" w14:textId="1B75D4FD" w:rsidR="0032355E" w:rsidRDefault="00AD6682" w:rsidP="0032355E">
      <w:pPr>
        <w:pStyle w:val="aa"/>
        <w:ind w:left="447" w:firstLine="283"/>
      </w:pPr>
      <w:r>
        <w:rPr>
          <w:rFonts w:hint="eastAsia"/>
        </w:rPr>
        <w:t>なお、</w:t>
      </w:r>
      <w:r w:rsidR="0032355E">
        <w:rPr>
          <w:rFonts w:hint="eastAsia"/>
        </w:rPr>
        <w:t>L</w:t>
      </w:r>
      <w:r w:rsidR="0032355E">
        <w:t>inux</w:t>
      </w:r>
      <w:r w:rsidR="0032355E">
        <w:t>と</w:t>
      </w:r>
      <w:r w:rsidR="0032355E">
        <w:rPr>
          <w:rFonts w:hint="eastAsia"/>
        </w:rPr>
        <w:t>Cygwin</w:t>
      </w:r>
      <w:r w:rsidR="0032355E">
        <w:rPr>
          <w:rFonts w:hint="eastAsia"/>
        </w:rPr>
        <w:t>で大きく挙動が異なったため、両方の結果を記載しておく。</w:t>
      </w:r>
    </w:p>
    <w:p w14:paraId="6F4C686A" w14:textId="02D237B9" w:rsidR="0032355E" w:rsidRDefault="0032355E" w:rsidP="0032355E">
      <w:pPr>
        <w:pStyle w:val="aa"/>
        <w:keepNext/>
        <w:widowControl/>
        <w:spacing w:beforeLines="50" w:before="180"/>
        <w:ind w:leftChars="203" w:left="447" w:hangingChars="10" w:hanging="21"/>
      </w:pPr>
      <w:r>
        <w:t>Posix</w:t>
      </w:r>
      <w:r>
        <w:t>ライブラリ</w:t>
      </w:r>
      <w:r>
        <w:rPr>
          <w:rFonts w:hint="eastAsia"/>
        </w:rPr>
        <w:t>版のシグナルのサンプル：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7EBF657" w14:textId="77777777" w:rsidTr="000A1665">
        <w:tc>
          <w:tcPr>
            <w:tcW w:w="8494" w:type="dxa"/>
          </w:tcPr>
          <w:p w14:paraId="65EABCCC" w14:textId="77777777" w:rsidR="00751F67" w:rsidRDefault="00751F67" w:rsidP="00751F67">
            <w:pPr>
              <w:pStyle w:val="3-"/>
            </w:pPr>
            <w:r>
              <w:t>#include &lt;stdio.h&gt;</w:t>
            </w:r>
          </w:p>
          <w:p w14:paraId="7959DA30" w14:textId="77777777" w:rsidR="00751F67" w:rsidRDefault="00751F67" w:rsidP="00751F67">
            <w:pPr>
              <w:pStyle w:val="3-"/>
            </w:pPr>
            <w:r>
              <w:t>#include &lt;stdlib.h&gt;</w:t>
            </w:r>
          </w:p>
          <w:p w14:paraId="07145BDA" w14:textId="77777777" w:rsidR="00751F67" w:rsidRDefault="00751F67" w:rsidP="00751F67">
            <w:pPr>
              <w:pStyle w:val="3-"/>
            </w:pPr>
            <w:r>
              <w:t>#include &lt;memory.h&gt;</w:t>
            </w:r>
          </w:p>
          <w:p w14:paraId="331469C7" w14:textId="77777777" w:rsidR="00751F67" w:rsidRDefault="00751F67" w:rsidP="00751F67">
            <w:pPr>
              <w:pStyle w:val="3-"/>
            </w:pPr>
          </w:p>
          <w:p w14:paraId="312AB7E2" w14:textId="77777777" w:rsidR="00751F67" w:rsidRDefault="00751F67" w:rsidP="00751F67">
            <w:pPr>
              <w:pStyle w:val="3-"/>
            </w:pPr>
            <w:r>
              <w:t>#include &lt;pthread.h&gt;</w:t>
            </w:r>
          </w:p>
          <w:p w14:paraId="4EDD229B" w14:textId="77777777" w:rsidR="00751F67" w:rsidRDefault="00751F67" w:rsidP="00751F67">
            <w:pPr>
              <w:pStyle w:val="3-"/>
            </w:pPr>
            <w:r>
              <w:t>#include &lt;unistd.h&gt;</w:t>
            </w:r>
          </w:p>
          <w:p w14:paraId="1485756B" w14:textId="77777777" w:rsidR="00751F67" w:rsidRDefault="00751F67" w:rsidP="00751F67">
            <w:pPr>
              <w:pStyle w:val="3-"/>
            </w:pPr>
          </w:p>
          <w:p w14:paraId="5EF64CEE" w14:textId="77777777" w:rsidR="00751F67" w:rsidRPr="0045113B" w:rsidRDefault="00751F67" w:rsidP="00751F67">
            <w:pPr>
              <w:pStyle w:val="3-"/>
              <w:rPr>
                <w:color w:val="FF0000"/>
              </w:rPr>
            </w:pPr>
            <w:r w:rsidRPr="0045113B">
              <w:rPr>
                <w:color w:val="FF0000"/>
              </w:rPr>
              <w:t>#include &lt;signal.h&gt;</w:t>
            </w:r>
          </w:p>
          <w:p w14:paraId="29F2361B" w14:textId="77777777" w:rsidR="00751F67" w:rsidRDefault="00751F67" w:rsidP="00751F67">
            <w:pPr>
              <w:pStyle w:val="3-"/>
            </w:pPr>
          </w:p>
          <w:p w14:paraId="4C127603" w14:textId="77777777" w:rsidR="00751F67" w:rsidRPr="0045113B" w:rsidRDefault="00751F67" w:rsidP="00751F67">
            <w:pPr>
              <w:pStyle w:val="3-"/>
              <w:rPr>
                <w:color w:val="00B050"/>
              </w:rPr>
            </w:pPr>
            <w:r>
              <w:rPr>
                <w:rFonts w:hint="eastAsia"/>
              </w:rPr>
              <w:t xml:space="preserve">#include &lt;sys/time.h&gt; </w:t>
            </w:r>
            <w:r w:rsidRPr="0045113B">
              <w:rPr>
                <w:rFonts w:hint="eastAsia"/>
                <w:color w:val="00B050"/>
              </w:rPr>
              <w:t>//時間計測用</w:t>
            </w:r>
          </w:p>
          <w:p w14:paraId="7B462083" w14:textId="77777777" w:rsidR="00751F67" w:rsidRDefault="00751F67" w:rsidP="00751F67">
            <w:pPr>
              <w:pStyle w:val="3-"/>
            </w:pPr>
          </w:p>
          <w:p w14:paraId="4C5A301C" w14:textId="77777777" w:rsidR="00751F67" w:rsidRPr="0045113B" w:rsidRDefault="00751F67" w:rsidP="00751F67">
            <w:pPr>
              <w:pStyle w:val="3-"/>
              <w:rPr>
                <w:color w:val="00B050"/>
              </w:rPr>
            </w:pPr>
            <w:r w:rsidRPr="0045113B">
              <w:rPr>
                <w:rFonts w:hint="eastAsia"/>
                <w:color w:val="00B050"/>
              </w:rPr>
              <w:t>//共有データ</w:t>
            </w:r>
          </w:p>
          <w:p w14:paraId="3AF47904" w14:textId="77777777" w:rsidR="00751F67" w:rsidRDefault="00751F67" w:rsidP="00751F67">
            <w:pPr>
              <w:pStyle w:val="3-"/>
            </w:pPr>
            <w:r>
              <w:t>static int s_commonData = 0;</w:t>
            </w:r>
          </w:p>
          <w:p w14:paraId="4FD355EF" w14:textId="77777777" w:rsidR="00751F67" w:rsidRDefault="00751F67" w:rsidP="00751F67">
            <w:pPr>
              <w:pStyle w:val="3-"/>
            </w:pPr>
          </w:p>
          <w:p w14:paraId="79949699" w14:textId="77777777" w:rsidR="00751F67" w:rsidRPr="0045113B" w:rsidRDefault="00751F67" w:rsidP="00751F67">
            <w:pPr>
              <w:pStyle w:val="3-"/>
              <w:rPr>
                <w:color w:val="00B050"/>
              </w:rPr>
            </w:pPr>
            <w:r w:rsidRPr="0045113B">
              <w:rPr>
                <w:rFonts w:hint="eastAsia"/>
                <w:color w:val="00B050"/>
              </w:rPr>
              <w:t>//スレッド固有データ</w:t>
            </w:r>
          </w:p>
          <w:p w14:paraId="5462778C" w14:textId="77777777" w:rsidR="00751F67" w:rsidRDefault="00751F67" w:rsidP="00751F67">
            <w:pPr>
              <w:pStyle w:val="3-"/>
            </w:pPr>
            <w:r>
              <w:t>__thread int s_tlsData = 0;</w:t>
            </w:r>
          </w:p>
          <w:p w14:paraId="60911B63" w14:textId="77777777" w:rsidR="00751F67" w:rsidRDefault="00751F67" w:rsidP="00751F67">
            <w:pPr>
              <w:pStyle w:val="3-"/>
            </w:pPr>
          </w:p>
          <w:p w14:paraId="39D48386" w14:textId="77777777" w:rsidR="00751F67" w:rsidRPr="0045113B" w:rsidRDefault="00751F67" w:rsidP="00751F67">
            <w:pPr>
              <w:pStyle w:val="3-"/>
              <w:rPr>
                <w:color w:val="00B050"/>
              </w:rPr>
            </w:pPr>
            <w:r w:rsidRPr="0045113B">
              <w:rPr>
                <w:rFonts w:hint="eastAsia"/>
                <w:color w:val="00B050"/>
              </w:rPr>
              <w:t>//スレッド情報</w:t>
            </w:r>
          </w:p>
          <w:p w14:paraId="28C68E5D" w14:textId="77777777" w:rsidR="00751F67" w:rsidRDefault="00751F67" w:rsidP="00751F67">
            <w:pPr>
              <w:pStyle w:val="3-"/>
            </w:pPr>
            <w:r>
              <w:t>pthread_t s_threadWathc;</w:t>
            </w:r>
          </w:p>
          <w:p w14:paraId="645041BA" w14:textId="77777777" w:rsidR="00751F67" w:rsidRDefault="00751F67" w:rsidP="00751F67">
            <w:pPr>
              <w:pStyle w:val="3-"/>
            </w:pPr>
            <w:r>
              <w:t>pthread_t s_threadSyncSignal;</w:t>
            </w:r>
          </w:p>
          <w:p w14:paraId="75F66265" w14:textId="77777777" w:rsidR="00751F67" w:rsidRDefault="00751F67" w:rsidP="00751F67">
            <w:pPr>
              <w:pStyle w:val="3-"/>
            </w:pPr>
          </w:p>
          <w:p w14:paraId="0829B721" w14:textId="77777777" w:rsidR="00751F67" w:rsidRPr="0045113B" w:rsidRDefault="00751F67" w:rsidP="00751F67">
            <w:pPr>
              <w:pStyle w:val="3-"/>
              <w:rPr>
                <w:color w:val="00B050"/>
              </w:rPr>
            </w:pPr>
            <w:r w:rsidRPr="0045113B">
              <w:rPr>
                <w:rFonts w:hint="eastAsia"/>
                <w:color w:val="00B050"/>
              </w:rPr>
              <w:t>//受信シグナルバッファ（シグナルハンドラ内処理用）</w:t>
            </w:r>
          </w:p>
          <w:p w14:paraId="436318F9" w14:textId="77777777" w:rsidR="00751F67" w:rsidRPr="0045113B" w:rsidRDefault="00751F67" w:rsidP="00751F67">
            <w:pPr>
              <w:pStyle w:val="3-"/>
              <w:rPr>
                <w:color w:val="00B050"/>
              </w:rPr>
            </w:pPr>
            <w:r w:rsidRPr="0045113B">
              <w:rPr>
                <w:rFonts w:hint="eastAsia"/>
                <w:color w:val="00B050"/>
              </w:rPr>
              <w:lastRenderedPageBreak/>
              <w:t>//※シグナルハンドラ内では「非同期安全な関数」以外使用できない。malloc や prnitf もNG。</w:t>
            </w:r>
          </w:p>
          <w:p w14:paraId="4BC1D3D6" w14:textId="77777777" w:rsidR="00751F67" w:rsidRPr="0045113B" w:rsidRDefault="00751F67" w:rsidP="00751F67">
            <w:pPr>
              <w:pStyle w:val="3-"/>
              <w:rPr>
                <w:color w:val="00B050"/>
              </w:rPr>
            </w:pPr>
            <w:r w:rsidRPr="0045113B">
              <w:rPr>
                <w:rFonts w:hint="eastAsia"/>
                <w:color w:val="00B050"/>
              </w:rPr>
              <w:t>//　そのため、シグナルハンドラで受信したシグナルをプールし、</w:t>
            </w:r>
          </w:p>
          <w:p w14:paraId="65E8883D" w14:textId="77777777" w:rsidR="00751F67" w:rsidRDefault="00751F67" w:rsidP="00751F67">
            <w:pPr>
              <w:pStyle w:val="3-"/>
              <w:rPr>
                <w:color w:val="00B050"/>
              </w:rPr>
            </w:pPr>
            <w:r w:rsidRPr="0045113B">
              <w:rPr>
                <w:rFonts w:hint="eastAsia"/>
                <w:color w:val="00B050"/>
              </w:rPr>
              <w:t>//　専用の処理スレッドに受け渡すようにする。</w:t>
            </w:r>
          </w:p>
          <w:p w14:paraId="4ACEB661" w14:textId="77777777" w:rsidR="00F135D6" w:rsidRPr="00F135D6" w:rsidRDefault="00F135D6" w:rsidP="00751F67">
            <w:pPr>
              <w:pStyle w:val="3-"/>
              <w:rPr>
                <w:color w:val="FF0000"/>
              </w:rPr>
            </w:pPr>
            <w:r w:rsidRPr="00F135D6">
              <w:rPr>
                <w:rFonts w:hint="eastAsia"/>
                <w:color w:val="FF0000"/>
              </w:rPr>
              <w:t>//※サンプルとしてややこしく見えるが、「受信シグナルバッファ</w:t>
            </w:r>
            <w:r w:rsidRPr="00F135D6">
              <w:rPr>
                <w:color w:val="FF0000"/>
              </w:rPr>
              <w:t>」は、</w:t>
            </w:r>
          </w:p>
          <w:p w14:paraId="26511D2C" w14:textId="2A8C77A3" w:rsidR="00F135D6" w:rsidRPr="00F135D6" w:rsidRDefault="00F135D6" w:rsidP="00751F67">
            <w:pPr>
              <w:pStyle w:val="3-"/>
              <w:rPr>
                <w:color w:val="FF0000"/>
              </w:rPr>
            </w:pPr>
            <w:r w:rsidRPr="00F135D6">
              <w:rPr>
                <w:color w:val="FF0000"/>
              </w:rPr>
              <w:t xml:space="preserve">//　</w:t>
            </w:r>
            <w:r w:rsidRPr="00F135D6">
              <w:rPr>
                <w:rFonts w:hint="eastAsia"/>
                <w:color w:val="FF0000"/>
              </w:rPr>
              <w:t>あくまでも受信したシグナルを画面に表示するために作った仕組みであり、</w:t>
            </w:r>
          </w:p>
          <w:p w14:paraId="02A30B62" w14:textId="6E906310" w:rsidR="00F135D6" w:rsidRPr="00F135D6" w:rsidRDefault="00F135D6" w:rsidP="00751F67">
            <w:pPr>
              <w:pStyle w:val="3-"/>
              <w:rPr>
                <w:rFonts w:hint="eastAsia"/>
                <w:color w:val="FF0000"/>
              </w:rPr>
            </w:pPr>
            <w:r w:rsidRPr="00F135D6">
              <w:rPr>
                <w:rFonts w:hint="eastAsia"/>
                <w:color w:val="FF0000"/>
              </w:rPr>
              <w:t>//　シグナルハンドラーや同期シグナル</w:t>
            </w:r>
            <w:r>
              <w:rPr>
                <w:rFonts w:hint="eastAsia"/>
                <w:color w:val="FF0000"/>
              </w:rPr>
              <w:t>を扱う</w:t>
            </w:r>
            <w:r w:rsidRPr="00F135D6">
              <w:rPr>
                <w:rFonts w:hint="eastAsia"/>
                <w:color w:val="FF0000"/>
              </w:rPr>
              <w:t>ために必須の処理ではない</w:t>
            </w:r>
          </w:p>
          <w:p w14:paraId="24BF81A6" w14:textId="77777777" w:rsidR="00751F67" w:rsidRDefault="00751F67" w:rsidP="00751F67">
            <w:pPr>
              <w:pStyle w:val="3-"/>
            </w:pPr>
            <w:r>
              <w:t>struct SIG_INFO</w:t>
            </w:r>
          </w:p>
          <w:p w14:paraId="61DD8FF3" w14:textId="77777777" w:rsidR="00751F67" w:rsidRDefault="00751F67" w:rsidP="00751F67">
            <w:pPr>
              <w:pStyle w:val="3-"/>
            </w:pPr>
            <w:r>
              <w:t>{</w:t>
            </w:r>
          </w:p>
          <w:p w14:paraId="0BE84488" w14:textId="77777777" w:rsidR="00751F67" w:rsidRDefault="00751F67" w:rsidP="00751F67">
            <w:pPr>
              <w:pStyle w:val="3-"/>
            </w:pPr>
            <w:r>
              <w:tab/>
              <w:t>int sig;</w:t>
            </w:r>
          </w:p>
          <w:p w14:paraId="6899D46B" w14:textId="77777777" w:rsidR="00751F67" w:rsidRDefault="00751F67" w:rsidP="00751F67">
            <w:pPr>
              <w:pStyle w:val="3-"/>
            </w:pPr>
            <w:r>
              <w:tab/>
              <w:t>pthread_t pth;</w:t>
            </w:r>
          </w:p>
          <w:p w14:paraId="707703DB" w14:textId="77777777" w:rsidR="00751F67" w:rsidRDefault="00751F67" w:rsidP="00751F67">
            <w:pPr>
              <w:pStyle w:val="3-"/>
            </w:pPr>
            <w:r>
              <w:tab/>
              <w:t>int tls;</w:t>
            </w:r>
          </w:p>
          <w:p w14:paraId="20DBD37C" w14:textId="77777777" w:rsidR="00751F67" w:rsidRDefault="00751F67" w:rsidP="00751F67">
            <w:pPr>
              <w:pStyle w:val="3-"/>
            </w:pPr>
            <w:r>
              <w:tab/>
              <w:t>SIG_INFO&amp; operator =(const SIG_INFO&amp; o)</w:t>
            </w:r>
          </w:p>
          <w:p w14:paraId="2C4CF751" w14:textId="77777777" w:rsidR="00751F67" w:rsidRDefault="00751F67" w:rsidP="00751F67">
            <w:pPr>
              <w:pStyle w:val="3-"/>
            </w:pPr>
            <w:r>
              <w:tab/>
              <w:t>{</w:t>
            </w:r>
          </w:p>
          <w:p w14:paraId="1FB8ABE7" w14:textId="77777777" w:rsidR="00751F67" w:rsidRDefault="00751F67" w:rsidP="00751F67">
            <w:pPr>
              <w:pStyle w:val="3-"/>
            </w:pPr>
            <w:r>
              <w:tab/>
            </w:r>
            <w:r>
              <w:tab/>
              <w:t>memcpy(this, &amp;o, sizeof(*this));</w:t>
            </w:r>
          </w:p>
          <w:p w14:paraId="0AA78FB8" w14:textId="77777777" w:rsidR="00751F67" w:rsidRDefault="00751F67" w:rsidP="00751F67">
            <w:pPr>
              <w:pStyle w:val="3-"/>
            </w:pPr>
            <w:r>
              <w:tab/>
            </w:r>
            <w:r>
              <w:tab/>
              <w:t>return *this;</w:t>
            </w:r>
          </w:p>
          <w:p w14:paraId="59412E4E" w14:textId="77777777" w:rsidR="00751F67" w:rsidRDefault="00751F67" w:rsidP="00751F67">
            <w:pPr>
              <w:pStyle w:val="3-"/>
            </w:pPr>
            <w:r>
              <w:tab/>
              <w:t>}</w:t>
            </w:r>
          </w:p>
          <w:p w14:paraId="349A4379" w14:textId="77777777" w:rsidR="00751F67" w:rsidRDefault="00751F67" w:rsidP="00751F67">
            <w:pPr>
              <w:pStyle w:val="3-"/>
            </w:pPr>
            <w:r>
              <w:t>};</w:t>
            </w:r>
          </w:p>
          <w:p w14:paraId="1D1B4A55" w14:textId="77777777" w:rsidR="00751F67" w:rsidRPr="0045113B" w:rsidRDefault="00751F67" w:rsidP="00751F67">
            <w:pPr>
              <w:pStyle w:val="3-"/>
              <w:rPr>
                <w:color w:val="00B050"/>
              </w:rPr>
            </w:pPr>
            <w:r>
              <w:rPr>
                <w:rFonts w:hint="eastAsia"/>
              </w:rPr>
              <w:t xml:space="preserve">static const int SIGNAL_RCV_MAX = 5;      </w:t>
            </w:r>
            <w:r w:rsidRPr="0045113B">
              <w:rPr>
                <w:rFonts w:hint="eastAsia"/>
                <w:color w:val="00B050"/>
              </w:rPr>
              <w:t>//最大受信シグナル数</w:t>
            </w:r>
          </w:p>
          <w:p w14:paraId="3AFF5C65" w14:textId="77777777" w:rsidR="00751F67" w:rsidRDefault="00751F67" w:rsidP="00751F67">
            <w:pPr>
              <w:pStyle w:val="3-"/>
            </w:pPr>
            <w:r>
              <w:rPr>
                <w:rFonts w:hint="eastAsia"/>
              </w:rPr>
              <w:t xml:space="preserve">static volatile int s_sigBuffCnt = 0;    </w:t>
            </w:r>
            <w:r w:rsidRPr="0045113B">
              <w:rPr>
                <w:rFonts w:hint="eastAsia"/>
                <w:color w:val="00B050"/>
              </w:rPr>
              <w:t xml:space="preserve"> //受信シグナル数</w:t>
            </w:r>
          </w:p>
          <w:p w14:paraId="71886D66" w14:textId="77777777" w:rsidR="00751F67" w:rsidRDefault="00751F67" w:rsidP="00751F67">
            <w:pPr>
              <w:pStyle w:val="3-"/>
            </w:pPr>
            <w:r>
              <w:rPr>
                <w:rFonts w:hint="eastAsia"/>
              </w:rPr>
              <w:t>static SIG_INFO s_sigBuff[SIGNAL_RCV_MAX];</w:t>
            </w:r>
            <w:r w:rsidRPr="0045113B">
              <w:rPr>
                <w:rFonts w:hint="eastAsia"/>
                <w:color w:val="00B050"/>
              </w:rPr>
              <w:t>//受信シグナルバッファ</w:t>
            </w:r>
          </w:p>
          <w:p w14:paraId="19D9D2AD" w14:textId="77777777" w:rsidR="00751F67" w:rsidRPr="0045113B" w:rsidRDefault="00751F67" w:rsidP="00751F67">
            <w:pPr>
              <w:pStyle w:val="3-"/>
              <w:rPr>
                <w:color w:val="00B050"/>
              </w:rPr>
            </w:pPr>
            <w:r>
              <w:rPr>
                <w:rFonts w:hint="eastAsia"/>
              </w:rPr>
              <w:t xml:space="preserve">static pthread_cond_t s_sigBuffC = PTHREAD_COND_INITIALIZER;  </w:t>
            </w:r>
            <w:r w:rsidRPr="0045113B">
              <w:rPr>
                <w:rFonts w:hint="eastAsia"/>
                <w:color w:val="00B050"/>
              </w:rPr>
              <w:t>//受信シグナルバッファ用条件変数</w:t>
            </w:r>
          </w:p>
          <w:p w14:paraId="5473EA9F" w14:textId="77777777" w:rsidR="00751F67" w:rsidRPr="0045113B" w:rsidRDefault="00751F67" w:rsidP="00751F67">
            <w:pPr>
              <w:pStyle w:val="3-"/>
              <w:rPr>
                <w:color w:val="00B050"/>
              </w:rPr>
            </w:pPr>
            <w:r>
              <w:rPr>
                <w:rFonts w:hint="eastAsia"/>
              </w:rPr>
              <w:t>static pthread_mutex_t s_sigBuffM = PTHREAD_MUTEX_INITIALIZER;</w:t>
            </w:r>
            <w:r w:rsidRPr="0045113B">
              <w:rPr>
                <w:rFonts w:hint="eastAsia"/>
                <w:color w:val="00B050"/>
              </w:rPr>
              <w:t>//受信シグナルバッファ用ミューテックス</w:t>
            </w:r>
          </w:p>
          <w:p w14:paraId="7DFCC34E" w14:textId="77777777" w:rsidR="00751F67" w:rsidRDefault="00751F67" w:rsidP="00751F67">
            <w:pPr>
              <w:pStyle w:val="3-"/>
            </w:pPr>
          </w:p>
          <w:p w14:paraId="64DD769A" w14:textId="77777777" w:rsidR="00751F67" w:rsidRPr="0045113B" w:rsidRDefault="00751F67" w:rsidP="00751F67">
            <w:pPr>
              <w:pStyle w:val="3-"/>
              <w:rPr>
                <w:color w:val="00B050"/>
              </w:rPr>
            </w:pPr>
            <w:r w:rsidRPr="0045113B">
              <w:rPr>
                <w:rFonts w:hint="eastAsia"/>
                <w:color w:val="00B050"/>
              </w:rPr>
              <w:t>//同期シグナル用のシグナルマスク</w:t>
            </w:r>
          </w:p>
          <w:p w14:paraId="1F1BE81C" w14:textId="77777777" w:rsidR="00751F67" w:rsidRDefault="00751F67" w:rsidP="00751F67">
            <w:pPr>
              <w:pStyle w:val="3-"/>
            </w:pPr>
            <w:r w:rsidRPr="0045113B">
              <w:rPr>
                <w:color w:val="FF0000"/>
              </w:rPr>
              <w:t>static sigset_t s_sigSet;</w:t>
            </w:r>
          </w:p>
          <w:p w14:paraId="0CA43ECF" w14:textId="77777777" w:rsidR="00751F67" w:rsidRDefault="00751F67" w:rsidP="00751F67">
            <w:pPr>
              <w:pStyle w:val="3-"/>
            </w:pPr>
          </w:p>
          <w:p w14:paraId="140A4D5D" w14:textId="77777777" w:rsidR="00751F67" w:rsidRPr="0045113B" w:rsidRDefault="00751F67" w:rsidP="00751F67">
            <w:pPr>
              <w:pStyle w:val="3-"/>
              <w:rPr>
                <w:color w:val="00B050"/>
              </w:rPr>
            </w:pPr>
            <w:r w:rsidRPr="0045113B">
              <w:rPr>
                <w:rFonts w:hint="eastAsia"/>
                <w:color w:val="00B050"/>
              </w:rPr>
              <w:t>//シグナル受信バッファ登録</w:t>
            </w:r>
          </w:p>
          <w:p w14:paraId="6A46AB2B" w14:textId="77777777" w:rsidR="00751F67" w:rsidRDefault="00751F67" w:rsidP="00751F67">
            <w:pPr>
              <w:pStyle w:val="3-"/>
            </w:pPr>
            <w:r>
              <w:t>bool pushSigBuff(SIG_INFO&amp; info)</w:t>
            </w:r>
          </w:p>
          <w:p w14:paraId="34218E47" w14:textId="77777777" w:rsidR="00751F67" w:rsidRDefault="00751F67" w:rsidP="00751F67">
            <w:pPr>
              <w:pStyle w:val="3-"/>
            </w:pPr>
            <w:r>
              <w:t>{</w:t>
            </w:r>
          </w:p>
          <w:p w14:paraId="065C04BA" w14:textId="77777777" w:rsidR="00751F67" w:rsidRDefault="00751F67" w:rsidP="00751F67">
            <w:pPr>
              <w:pStyle w:val="3-"/>
            </w:pPr>
            <w:r>
              <w:tab/>
              <w:t>bool result = false;</w:t>
            </w:r>
          </w:p>
          <w:p w14:paraId="132DF943" w14:textId="77777777" w:rsidR="00751F67" w:rsidRDefault="00751F67" w:rsidP="00751F67">
            <w:pPr>
              <w:pStyle w:val="3-"/>
            </w:pPr>
            <w:r>
              <w:tab/>
              <w:t>pthread_mutex_lock(&amp;s_sigBuffM);</w:t>
            </w:r>
          </w:p>
          <w:p w14:paraId="65C040D3" w14:textId="77777777" w:rsidR="00751F67" w:rsidRDefault="00751F67" w:rsidP="00751F67">
            <w:pPr>
              <w:pStyle w:val="3-"/>
            </w:pPr>
            <w:r>
              <w:tab/>
              <w:t>if(s_sigBuffCnt &lt; SIGNAL_RCV_MAX)</w:t>
            </w:r>
          </w:p>
          <w:p w14:paraId="1B83D56B" w14:textId="77777777" w:rsidR="00751F67" w:rsidRDefault="00751F67" w:rsidP="00751F67">
            <w:pPr>
              <w:pStyle w:val="3-"/>
            </w:pPr>
            <w:r>
              <w:tab/>
              <w:t>{</w:t>
            </w:r>
          </w:p>
          <w:p w14:paraId="2B9F1987" w14:textId="77777777" w:rsidR="00751F67" w:rsidRDefault="00751F67" w:rsidP="00751F67">
            <w:pPr>
              <w:pStyle w:val="3-"/>
            </w:pPr>
            <w:r>
              <w:tab/>
            </w:r>
            <w:r>
              <w:tab/>
              <w:t>s_sigBuff[s_sigBuffCnt++] = info;</w:t>
            </w:r>
          </w:p>
          <w:p w14:paraId="11A3179A" w14:textId="77777777" w:rsidR="00751F67" w:rsidRDefault="00751F67" w:rsidP="00751F67">
            <w:pPr>
              <w:pStyle w:val="3-"/>
            </w:pPr>
            <w:r>
              <w:tab/>
            </w:r>
            <w:r>
              <w:tab/>
              <w:t>pthread_cond_signal(&amp;s_sigBuffC);</w:t>
            </w:r>
          </w:p>
          <w:p w14:paraId="38CD3454" w14:textId="77777777" w:rsidR="00751F67" w:rsidRDefault="00751F67" w:rsidP="00751F67">
            <w:pPr>
              <w:pStyle w:val="3-"/>
            </w:pPr>
            <w:r>
              <w:tab/>
            </w:r>
            <w:r>
              <w:tab/>
              <w:t>result = true;</w:t>
            </w:r>
          </w:p>
          <w:p w14:paraId="335D5C00" w14:textId="77777777" w:rsidR="00751F67" w:rsidRDefault="00751F67" w:rsidP="00751F67">
            <w:pPr>
              <w:pStyle w:val="3-"/>
            </w:pPr>
            <w:r>
              <w:tab/>
              <w:t>}</w:t>
            </w:r>
          </w:p>
          <w:p w14:paraId="1F9F2B8B" w14:textId="77777777" w:rsidR="00751F67" w:rsidRDefault="00751F67" w:rsidP="00751F67">
            <w:pPr>
              <w:pStyle w:val="3-"/>
            </w:pPr>
            <w:r>
              <w:tab/>
              <w:t>pthread_mutex_unlock(&amp;s_sigBuffM);</w:t>
            </w:r>
          </w:p>
          <w:p w14:paraId="3856282C" w14:textId="77777777" w:rsidR="00751F67" w:rsidRDefault="00751F67" w:rsidP="00751F67">
            <w:pPr>
              <w:pStyle w:val="3-"/>
            </w:pPr>
            <w:r>
              <w:tab/>
              <w:t>return result;</w:t>
            </w:r>
          </w:p>
          <w:p w14:paraId="5C4FEE0F" w14:textId="77777777" w:rsidR="00751F67" w:rsidRDefault="00751F67" w:rsidP="00751F67">
            <w:pPr>
              <w:pStyle w:val="3-"/>
            </w:pPr>
            <w:r>
              <w:t>}</w:t>
            </w:r>
          </w:p>
          <w:p w14:paraId="016C99A2" w14:textId="77777777" w:rsidR="00751F67" w:rsidRPr="0045113B" w:rsidRDefault="00751F67" w:rsidP="00751F67">
            <w:pPr>
              <w:pStyle w:val="3-"/>
              <w:rPr>
                <w:color w:val="00B050"/>
              </w:rPr>
            </w:pPr>
            <w:r w:rsidRPr="0045113B">
              <w:rPr>
                <w:rFonts w:hint="eastAsia"/>
                <w:color w:val="00B050"/>
              </w:rPr>
              <w:t>//シグナル受信バッファ取り出し</w:t>
            </w:r>
          </w:p>
          <w:p w14:paraId="3E4E89B5" w14:textId="77777777" w:rsidR="00751F67" w:rsidRDefault="00751F67" w:rsidP="00751F67">
            <w:pPr>
              <w:pStyle w:val="3-"/>
            </w:pPr>
            <w:r>
              <w:t>SIG_INFO popSigBuff(bool is_lock = true)</w:t>
            </w:r>
          </w:p>
          <w:p w14:paraId="6605C4E3" w14:textId="77777777" w:rsidR="00751F67" w:rsidRDefault="00751F67" w:rsidP="00751F67">
            <w:pPr>
              <w:pStyle w:val="3-"/>
            </w:pPr>
            <w:r>
              <w:t>{</w:t>
            </w:r>
          </w:p>
          <w:p w14:paraId="065F1F7F" w14:textId="77777777" w:rsidR="00751F67" w:rsidRDefault="00751F67" w:rsidP="00751F67">
            <w:pPr>
              <w:pStyle w:val="3-"/>
            </w:pPr>
            <w:r>
              <w:tab/>
              <w:t>SIG_INFO info = {-1, 0, 0};</w:t>
            </w:r>
          </w:p>
          <w:p w14:paraId="0A47F540" w14:textId="77777777" w:rsidR="00751F67" w:rsidRDefault="00751F67" w:rsidP="00751F67">
            <w:pPr>
              <w:pStyle w:val="3-"/>
            </w:pPr>
            <w:r>
              <w:tab/>
              <w:t>if(is_lock)</w:t>
            </w:r>
          </w:p>
          <w:p w14:paraId="05984EE0" w14:textId="77777777" w:rsidR="00751F67" w:rsidRDefault="00751F67" w:rsidP="00751F67">
            <w:pPr>
              <w:pStyle w:val="3-"/>
            </w:pPr>
            <w:r>
              <w:tab/>
            </w:r>
            <w:r>
              <w:tab/>
              <w:t>pthread_mutex_lock(&amp;s_sigBuffM);</w:t>
            </w:r>
          </w:p>
          <w:p w14:paraId="3F16AAD0" w14:textId="77777777" w:rsidR="00751F67" w:rsidRDefault="00751F67" w:rsidP="00751F67">
            <w:pPr>
              <w:pStyle w:val="3-"/>
            </w:pPr>
            <w:r>
              <w:tab/>
              <w:t>if(s_sigBuffCnt &gt; 0)</w:t>
            </w:r>
          </w:p>
          <w:p w14:paraId="63A3B352" w14:textId="77777777" w:rsidR="00751F67" w:rsidRDefault="00751F67" w:rsidP="00751F67">
            <w:pPr>
              <w:pStyle w:val="3-"/>
            </w:pPr>
            <w:r>
              <w:tab/>
              <w:t>{</w:t>
            </w:r>
          </w:p>
          <w:p w14:paraId="1A232EC0" w14:textId="77777777" w:rsidR="00751F67" w:rsidRDefault="00751F67" w:rsidP="00751F67">
            <w:pPr>
              <w:pStyle w:val="3-"/>
            </w:pPr>
            <w:r>
              <w:tab/>
            </w:r>
            <w:r>
              <w:tab/>
              <w:t>info = s_sigBuff[0];</w:t>
            </w:r>
          </w:p>
          <w:p w14:paraId="52C54D0C" w14:textId="77777777" w:rsidR="00751F67" w:rsidRDefault="00751F67" w:rsidP="00751F67">
            <w:pPr>
              <w:pStyle w:val="3-"/>
            </w:pPr>
            <w:r>
              <w:tab/>
            </w:r>
            <w:r>
              <w:tab/>
              <w:t>--s_sigBuffCnt;</w:t>
            </w:r>
          </w:p>
          <w:p w14:paraId="7629A244" w14:textId="77777777" w:rsidR="00751F67" w:rsidRDefault="00751F67" w:rsidP="00751F67">
            <w:pPr>
              <w:pStyle w:val="3-"/>
            </w:pPr>
            <w:r>
              <w:tab/>
            </w:r>
            <w:r>
              <w:tab/>
              <w:t>for(int i = 0; i &lt; s_sigBuffCnt; ++i)</w:t>
            </w:r>
          </w:p>
          <w:p w14:paraId="364313E6" w14:textId="77777777" w:rsidR="00751F67" w:rsidRDefault="00751F67" w:rsidP="00751F67">
            <w:pPr>
              <w:pStyle w:val="3-"/>
            </w:pPr>
            <w:r>
              <w:tab/>
            </w:r>
            <w:r>
              <w:tab/>
              <w:t>{</w:t>
            </w:r>
          </w:p>
          <w:p w14:paraId="465F2882" w14:textId="77777777" w:rsidR="00751F67" w:rsidRDefault="00751F67" w:rsidP="00751F67">
            <w:pPr>
              <w:pStyle w:val="3-"/>
            </w:pPr>
            <w:r>
              <w:tab/>
            </w:r>
            <w:r>
              <w:tab/>
            </w:r>
            <w:r>
              <w:tab/>
              <w:t>s_sigBuff[i] = s_sigBuff[i + 1];</w:t>
            </w:r>
          </w:p>
          <w:p w14:paraId="4BA1E7C8" w14:textId="77777777" w:rsidR="00751F67" w:rsidRDefault="00751F67" w:rsidP="00751F67">
            <w:pPr>
              <w:pStyle w:val="3-"/>
            </w:pPr>
            <w:r>
              <w:tab/>
            </w:r>
            <w:r>
              <w:tab/>
              <w:t>}</w:t>
            </w:r>
          </w:p>
          <w:p w14:paraId="1D45B45B" w14:textId="77777777" w:rsidR="00751F67" w:rsidRDefault="00751F67" w:rsidP="00751F67">
            <w:pPr>
              <w:pStyle w:val="3-"/>
            </w:pPr>
            <w:r>
              <w:tab/>
              <w:t>}</w:t>
            </w:r>
          </w:p>
          <w:p w14:paraId="1624D297" w14:textId="77777777" w:rsidR="00751F67" w:rsidRDefault="00751F67" w:rsidP="00751F67">
            <w:pPr>
              <w:pStyle w:val="3-"/>
            </w:pPr>
            <w:r>
              <w:tab/>
              <w:t>if(is_lock)</w:t>
            </w:r>
          </w:p>
          <w:p w14:paraId="1DAFA1EE" w14:textId="77777777" w:rsidR="00751F67" w:rsidRDefault="00751F67" w:rsidP="00751F67">
            <w:pPr>
              <w:pStyle w:val="3-"/>
            </w:pPr>
            <w:r>
              <w:tab/>
            </w:r>
            <w:r>
              <w:tab/>
              <w:t>pthread_mutex_unlock(&amp;s_sigBuffM);</w:t>
            </w:r>
          </w:p>
          <w:p w14:paraId="75E3EE57" w14:textId="77777777" w:rsidR="00751F67" w:rsidRDefault="00751F67" w:rsidP="00751F67">
            <w:pPr>
              <w:pStyle w:val="3-"/>
            </w:pPr>
            <w:r>
              <w:tab/>
              <w:t>return info;</w:t>
            </w:r>
          </w:p>
          <w:p w14:paraId="443B795D" w14:textId="77777777" w:rsidR="00751F67" w:rsidRDefault="00751F67" w:rsidP="00751F67">
            <w:pPr>
              <w:pStyle w:val="3-"/>
            </w:pPr>
            <w:r>
              <w:t>}</w:t>
            </w:r>
          </w:p>
          <w:p w14:paraId="38ABC512" w14:textId="77777777" w:rsidR="00751F67" w:rsidRPr="0045113B" w:rsidRDefault="00751F67" w:rsidP="00751F67">
            <w:pPr>
              <w:pStyle w:val="3-"/>
              <w:rPr>
                <w:color w:val="00B050"/>
              </w:rPr>
            </w:pPr>
            <w:r w:rsidRPr="0045113B">
              <w:rPr>
                <w:rFonts w:hint="eastAsia"/>
                <w:color w:val="00B050"/>
              </w:rPr>
              <w:t>//シグナル受信待ち受け</w:t>
            </w:r>
          </w:p>
          <w:p w14:paraId="30B406AD" w14:textId="77777777" w:rsidR="00751F67" w:rsidRDefault="00751F67" w:rsidP="00751F67">
            <w:pPr>
              <w:pStyle w:val="3-"/>
            </w:pPr>
            <w:r>
              <w:t>SIG_INFO watchSigBuff()</w:t>
            </w:r>
          </w:p>
          <w:p w14:paraId="0570EB1A" w14:textId="77777777" w:rsidR="00751F67" w:rsidRDefault="00751F67" w:rsidP="00751F67">
            <w:pPr>
              <w:pStyle w:val="3-"/>
            </w:pPr>
            <w:r>
              <w:t>{</w:t>
            </w:r>
          </w:p>
          <w:p w14:paraId="57F7E629" w14:textId="77777777" w:rsidR="00751F67" w:rsidRPr="0045113B" w:rsidRDefault="00751F67" w:rsidP="00751F67">
            <w:pPr>
              <w:pStyle w:val="3-"/>
              <w:rPr>
                <w:color w:val="00B050"/>
              </w:rPr>
            </w:pPr>
            <w:r>
              <w:rPr>
                <w:rFonts w:hint="eastAsia"/>
              </w:rPr>
              <w:tab/>
            </w:r>
            <w:r w:rsidRPr="0045113B">
              <w:rPr>
                <w:rFonts w:hint="eastAsia"/>
                <w:color w:val="00B050"/>
              </w:rPr>
              <w:t>//シグナル受信バッファへの登録待ち</w:t>
            </w:r>
          </w:p>
          <w:p w14:paraId="5C45A90E" w14:textId="77777777" w:rsidR="00751F67" w:rsidRDefault="00751F67" w:rsidP="00751F67">
            <w:pPr>
              <w:pStyle w:val="3-"/>
            </w:pPr>
            <w:r>
              <w:tab/>
              <w:t>pthread_mutex_lock(&amp;s_sigBuffM);</w:t>
            </w:r>
          </w:p>
          <w:p w14:paraId="77736915" w14:textId="77777777" w:rsidR="00751F67" w:rsidRDefault="00751F67" w:rsidP="00751F67">
            <w:pPr>
              <w:pStyle w:val="3-"/>
            </w:pPr>
            <w:r>
              <w:tab/>
              <w:t>while (s_sigBuffCnt == 0)</w:t>
            </w:r>
          </w:p>
          <w:p w14:paraId="21933328" w14:textId="77777777" w:rsidR="00751F67" w:rsidRDefault="00751F67" w:rsidP="00751F67">
            <w:pPr>
              <w:pStyle w:val="3-"/>
            </w:pPr>
            <w:r>
              <w:lastRenderedPageBreak/>
              <w:tab/>
            </w:r>
            <w:r>
              <w:tab/>
              <w:t>pthread_cond_wait(&amp;s_sigBuffC, &amp;s_sigBuffM);</w:t>
            </w:r>
          </w:p>
          <w:p w14:paraId="271E47FF" w14:textId="77777777" w:rsidR="00751F67" w:rsidRDefault="00751F67" w:rsidP="00751F67">
            <w:pPr>
              <w:pStyle w:val="3-"/>
            </w:pPr>
            <w:r>
              <w:tab/>
              <w:t>SIG_INFO info = popSigBuff(false);</w:t>
            </w:r>
          </w:p>
          <w:p w14:paraId="4FBCB988" w14:textId="77777777" w:rsidR="00751F67" w:rsidRDefault="00751F67" w:rsidP="00751F67">
            <w:pPr>
              <w:pStyle w:val="3-"/>
            </w:pPr>
            <w:r>
              <w:tab/>
              <w:t>pthread_mutex_unlock(&amp;s_sigBuffM);</w:t>
            </w:r>
          </w:p>
          <w:p w14:paraId="16268394" w14:textId="77777777" w:rsidR="00751F67" w:rsidRDefault="00751F67" w:rsidP="00751F67">
            <w:pPr>
              <w:pStyle w:val="3-"/>
            </w:pPr>
            <w:r>
              <w:tab/>
              <w:t>return info;</w:t>
            </w:r>
          </w:p>
          <w:p w14:paraId="5E929131" w14:textId="77777777" w:rsidR="00751F67" w:rsidRDefault="00751F67" w:rsidP="00751F67">
            <w:pPr>
              <w:pStyle w:val="3-"/>
            </w:pPr>
            <w:r>
              <w:t>}</w:t>
            </w:r>
          </w:p>
          <w:p w14:paraId="37D8E921" w14:textId="77777777" w:rsidR="00751F67" w:rsidRDefault="00751F67" w:rsidP="00751F67">
            <w:pPr>
              <w:pStyle w:val="3-"/>
            </w:pPr>
          </w:p>
          <w:p w14:paraId="17747926" w14:textId="77777777" w:rsidR="00751F67" w:rsidRPr="0045113B" w:rsidRDefault="00751F67" w:rsidP="00751F67">
            <w:pPr>
              <w:pStyle w:val="3-"/>
              <w:rPr>
                <w:color w:val="00B050"/>
              </w:rPr>
            </w:pPr>
            <w:r w:rsidRPr="0045113B">
              <w:rPr>
                <w:rFonts w:hint="eastAsia"/>
                <w:color w:val="00B050"/>
              </w:rPr>
              <w:t>//シグナル名取得</w:t>
            </w:r>
          </w:p>
          <w:p w14:paraId="6A585854" w14:textId="77777777" w:rsidR="00751F67" w:rsidRDefault="00751F67" w:rsidP="00751F67">
            <w:pPr>
              <w:pStyle w:val="3-"/>
            </w:pPr>
            <w:r>
              <w:t>const char* getSigName(int sig)</w:t>
            </w:r>
          </w:p>
          <w:p w14:paraId="5A419130" w14:textId="77777777" w:rsidR="00751F67" w:rsidRDefault="00751F67" w:rsidP="00751F67">
            <w:pPr>
              <w:pStyle w:val="3-"/>
            </w:pPr>
            <w:r>
              <w:t>{</w:t>
            </w:r>
          </w:p>
          <w:p w14:paraId="206BD640" w14:textId="77777777" w:rsidR="00751F67" w:rsidRDefault="00751F67" w:rsidP="00751F67">
            <w:pPr>
              <w:pStyle w:val="3-"/>
            </w:pPr>
            <w:r>
              <w:t>#define CASE_TO_STR(x) case x: return #x; break</w:t>
            </w:r>
          </w:p>
          <w:p w14:paraId="640719BC" w14:textId="77777777" w:rsidR="00751F67" w:rsidRDefault="00751F67" w:rsidP="00751F67">
            <w:pPr>
              <w:pStyle w:val="3-"/>
            </w:pPr>
            <w:r>
              <w:tab/>
              <w:t>switch(sig)</w:t>
            </w:r>
          </w:p>
          <w:p w14:paraId="7F731BE2" w14:textId="77777777" w:rsidR="00751F67" w:rsidRDefault="00751F67" w:rsidP="00751F67">
            <w:pPr>
              <w:pStyle w:val="3-"/>
            </w:pPr>
            <w:r>
              <w:tab/>
              <w:t>{</w:t>
            </w:r>
          </w:p>
          <w:p w14:paraId="7E019E17" w14:textId="77777777" w:rsidR="00751F67" w:rsidRDefault="00751F67" w:rsidP="00751F67">
            <w:pPr>
              <w:pStyle w:val="3-"/>
            </w:pPr>
            <w:r>
              <w:tab/>
              <w:t>CASE_TO_STR(SIGINT);</w:t>
            </w:r>
          </w:p>
          <w:p w14:paraId="1F1AD543" w14:textId="77777777" w:rsidR="00751F67" w:rsidRDefault="00751F67" w:rsidP="00751F67">
            <w:pPr>
              <w:pStyle w:val="3-"/>
            </w:pPr>
            <w:r>
              <w:tab/>
              <w:t>CASE_TO_STR(SIGTSTP);</w:t>
            </w:r>
          </w:p>
          <w:p w14:paraId="63743D62" w14:textId="77777777" w:rsidR="00751F67" w:rsidRDefault="00751F67" w:rsidP="00751F67">
            <w:pPr>
              <w:pStyle w:val="3-"/>
            </w:pPr>
            <w:r>
              <w:tab/>
              <w:t>CASE_TO_STR(SIGCONT);</w:t>
            </w:r>
          </w:p>
          <w:p w14:paraId="7D63D4D4" w14:textId="77777777" w:rsidR="00751F67" w:rsidRDefault="00751F67" w:rsidP="00751F67">
            <w:pPr>
              <w:pStyle w:val="3-"/>
            </w:pPr>
            <w:r>
              <w:tab/>
              <w:t>CASE_TO_STR(SIGQUIT);</w:t>
            </w:r>
          </w:p>
          <w:p w14:paraId="79E8CF5C" w14:textId="77777777" w:rsidR="00751F67" w:rsidRDefault="00751F67" w:rsidP="00751F67">
            <w:pPr>
              <w:pStyle w:val="3-"/>
            </w:pPr>
            <w:r>
              <w:tab/>
              <w:t>CASE_TO_STR(SIGTRAP);</w:t>
            </w:r>
          </w:p>
          <w:p w14:paraId="7367F07C" w14:textId="77777777" w:rsidR="00751F67" w:rsidRDefault="00751F67" w:rsidP="00751F67">
            <w:pPr>
              <w:pStyle w:val="3-"/>
            </w:pPr>
            <w:r>
              <w:tab/>
              <w:t>CASE_TO_STR(SIGUSR1);</w:t>
            </w:r>
          </w:p>
          <w:p w14:paraId="7581ACD2" w14:textId="77777777" w:rsidR="00751F67" w:rsidRDefault="00751F67" w:rsidP="00751F67">
            <w:pPr>
              <w:pStyle w:val="3-"/>
            </w:pPr>
            <w:r>
              <w:tab/>
              <w:t>CASE_TO_STR(SIGUSR2);</w:t>
            </w:r>
          </w:p>
          <w:p w14:paraId="0ACFE429" w14:textId="77777777" w:rsidR="00751F67" w:rsidRDefault="00751F67" w:rsidP="00751F67">
            <w:pPr>
              <w:pStyle w:val="3-"/>
            </w:pPr>
            <w:r>
              <w:tab/>
              <w:t>CASE_TO_STR(SIGALRM);</w:t>
            </w:r>
          </w:p>
          <w:p w14:paraId="6470B3B6" w14:textId="77777777" w:rsidR="00751F67" w:rsidRDefault="00751F67" w:rsidP="00751F67">
            <w:pPr>
              <w:pStyle w:val="3-"/>
            </w:pPr>
            <w:r>
              <w:tab/>
              <w:t>}</w:t>
            </w:r>
          </w:p>
          <w:p w14:paraId="52AB3D82" w14:textId="77777777" w:rsidR="00751F67" w:rsidRDefault="00751F67" w:rsidP="00751F67">
            <w:pPr>
              <w:pStyle w:val="3-"/>
            </w:pPr>
            <w:r>
              <w:t>#undef  CASE_TO_STR</w:t>
            </w:r>
          </w:p>
          <w:p w14:paraId="0E638FC1" w14:textId="77777777" w:rsidR="00751F67" w:rsidRDefault="00751F67" w:rsidP="00751F67">
            <w:pPr>
              <w:pStyle w:val="3-"/>
            </w:pPr>
            <w:r>
              <w:tab/>
              <w:t>static char unknown[32];</w:t>
            </w:r>
          </w:p>
          <w:p w14:paraId="1C8E8554" w14:textId="77777777" w:rsidR="00751F67" w:rsidRDefault="00751F67" w:rsidP="00751F67">
            <w:pPr>
              <w:pStyle w:val="3-"/>
            </w:pPr>
            <w:r>
              <w:tab/>
              <w:t>sprintf(unknown, "(unknown:%d)", sig);</w:t>
            </w:r>
          </w:p>
          <w:p w14:paraId="229DB36C" w14:textId="77777777" w:rsidR="00751F67" w:rsidRDefault="00751F67" w:rsidP="00751F67">
            <w:pPr>
              <w:pStyle w:val="3-"/>
            </w:pPr>
            <w:r>
              <w:tab/>
              <w:t>return unknown;</w:t>
            </w:r>
          </w:p>
          <w:p w14:paraId="16F8E9CA" w14:textId="77777777" w:rsidR="00751F67" w:rsidRDefault="00751F67" w:rsidP="00751F67">
            <w:pPr>
              <w:pStyle w:val="3-"/>
            </w:pPr>
            <w:r>
              <w:t>}</w:t>
            </w:r>
          </w:p>
          <w:p w14:paraId="662D9CA8" w14:textId="77777777" w:rsidR="00751F67" w:rsidRDefault="00751F67" w:rsidP="00751F67">
            <w:pPr>
              <w:pStyle w:val="3-"/>
            </w:pPr>
          </w:p>
          <w:p w14:paraId="7EDFD4A9" w14:textId="77777777" w:rsidR="00751F67" w:rsidRPr="0045113B" w:rsidRDefault="00751F67" w:rsidP="00751F67">
            <w:pPr>
              <w:pStyle w:val="3-"/>
              <w:rPr>
                <w:color w:val="00B050"/>
              </w:rPr>
            </w:pPr>
            <w:r w:rsidRPr="0045113B">
              <w:rPr>
                <w:rFonts w:hint="eastAsia"/>
                <w:color w:val="00B050"/>
              </w:rPr>
              <w:t>//シグナル情報作成</w:t>
            </w:r>
          </w:p>
          <w:p w14:paraId="6BEE4C5B" w14:textId="77777777" w:rsidR="00751F67" w:rsidRDefault="00751F67" w:rsidP="00751F67">
            <w:pPr>
              <w:pStyle w:val="3-"/>
            </w:pPr>
            <w:r>
              <w:t>SIG_INFO makeSigInfo(int sig)</w:t>
            </w:r>
          </w:p>
          <w:p w14:paraId="2FF42DBB" w14:textId="77777777" w:rsidR="00751F67" w:rsidRDefault="00751F67" w:rsidP="00751F67">
            <w:pPr>
              <w:pStyle w:val="3-"/>
            </w:pPr>
            <w:r>
              <w:t>{</w:t>
            </w:r>
          </w:p>
          <w:p w14:paraId="458B1D59" w14:textId="77777777" w:rsidR="00751F67" w:rsidRDefault="00751F67" w:rsidP="00751F67">
            <w:pPr>
              <w:pStyle w:val="3-"/>
            </w:pPr>
            <w:r>
              <w:tab/>
              <w:t>SIG_INFO info = {sig, pthread_self(), s_tlsData};</w:t>
            </w:r>
          </w:p>
          <w:p w14:paraId="04F1C4F0" w14:textId="77777777" w:rsidR="00751F67" w:rsidRDefault="00751F67" w:rsidP="00751F67">
            <w:pPr>
              <w:pStyle w:val="3-"/>
            </w:pPr>
            <w:r>
              <w:tab/>
              <w:t>return info;</w:t>
            </w:r>
          </w:p>
          <w:p w14:paraId="4A1CEA5A" w14:textId="77777777" w:rsidR="00751F67" w:rsidRDefault="00751F67" w:rsidP="00751F67">
            <w:pPr>
              <w:pStyle w:val="3-"/>
            </w:pPr>
            <w:r>
              <w:t>}</w:t>
            </w:r>
          </w:p>
          <w:p w14:paraId="52575D41" w14:textId="77777777" w:rsidR="00751F67" w:rsidRDefault="00751F67" w:rsidP="00751F67">
            <w:pPr>
              <w:pStyle w:val="3-"/>
            </w:pPr>
          </w:p>
          <w:p w14:paraId="7CA1694A" w14:textId="77777777" w:rsidR="00751F67" w:rsidRDefault="00751F67" w:rsidP="00751F67">
            <w:pPr>
              <w:pStyle w:val="3-"/>
            </w:pPr>
            <w:r w:rsidRPr="0045113B">
              <w:rPr>
                <w:rFonts w:hint="eastAsia"/>
                <w:color w:val="00B050"/>
              </w:rPr>
              <w:t>//シグナル情報表示</w:t>
            </w:r>
          </w:p>
          <w:p w14:paraId="5751448D" w14:textId="77777777" w:rsidR="00751F67" w:rsidRDefault="00751F67" w:rsidP="00751F67">
            <w:pPr>
              <w:pStyle w:val="3-"/>
            </w:pPr>
            <w:r>
              <w:t>void printSigInfo(SIG_INFO&amp; info)</w:t>
            </w:r>
          </w:p>
          <w:p w14:paraId="63BFBB0C" w14:textId="77777777" w:rsidR="00751F67" w:rsidRDefault="00751F67" w:rsidP="00751F67">
            <w:pPr>
              <w:pStyle w:val="3-"/>
            </w:pPr>
            <w:r>
              <w:t>{</w:t>
            </w:r>
          </w:p>
          <w:p w14:paraId="4D77B5CB" w14:textId="77777777" w:rsidR="00751F67" w:rsidRDefault="00751F67" w:rsidP="00751F67">
            <w:pPr>
              <w:pStyle w:val="3-"/>
            </w:pPr>
            <w:r>
              <w:tab/>
              <w:t>printf("[%s] (thread=%x) tls=%d\n", getSigName(info.sig), info.pth, info.tls);</w:t>
            </w:r>
          </w:p>
          <w:p w14:paraId="0485FEF2" w14:textId="77777777" w:rsidR="00751F67" w:rsidRDefault="00751F67" w:rsidP="00751F67">
            <w:pPr>
              <w:pStyle w:val="3-"/>
            </w:pPr>
            <w:r>
              <w:tab/>
              <w:t>fflush(stdout);</w:t>
            </w:r>
          </w:p>
          <w:p w14:paraId="2392475B" w14:textId="77777777" w:rsidR="00751F67" w:rsidRDefault="00751F67" w:rsidP="00751F67">
            <w:pPr>
              <w:pStyle w:val="3-"/>
            </w:pPr>
            <w:r>
              <w:t>}</w:t>
            </w:r>
          </w:p>
          <w:p w14:paraId="3DC845CD" w14:textId="77777777" w:rsidR="00751F67" w:rsidRDefault="00751F67" w:rsidP="00751F67">
            <w:pPr>
              <w:pStyle w:val="3-"/>
            </w:pPr>
            <w:r>
              <w:t>void printSigInfo(int sig)</w:t>
            </w:r>
          </w:p>
          <w:p w14:paraId="472A97D9" w14:textId="77777777" w:rsidR="00751F67" w:rsidRDefault="00751F67" w:rsidP="00751F67">
            <w:pPr>
              <w:pStyle w:val="3-"/>
            </w:pPr>
            <w:r>
              <w:t>{</w:t>
            </w:r>
          </w:p>
          <w:p w14:paraId="48103985" w14:textId="77777777" w:rsidR="00751F67" w:rsidRDefault="00751F67" w:rsidP="00751F67">
            <w:pPr>
              <w:pStyle w:val="3-"/>
            </w:pPr>
            <w:r>
              <w:tab/>
              <w:t>SIG_INFO info = makeSigInfo(sig);</w:t>
            </w:r>
          </w:p>
          <w:p w14:paraId="317B8D6B" w14:textId="77777777" w:rsidR="00751F67" w:rsidRDefault="00751F67" w:rsidP="00751F67">
            <w:pPr>
              <w:pStyle w:val="3-"/>
            </w:pPr>
            <w:r>
              <w:tab/>
              <w:t>printSigInfo(info);</w:t>
            </w:r>
          </w:p>
          <w:p w14:paraId="6BECFD23" w14:textId="77777777" w:rsidR="00751F67" w:rsidRDefault="00751F67" w:rsidP="00751F67">
            <w:pPr>
              <w:pStyle w:val="3-"/>
            </w:pPr>
            <w:r>
              <w:t>}</w:t>
            </w:r>
          </w:p>
          <w:p w14:paraId="7DB81B8D" w14:textId="77777777" w:rsidR="00751F67" w:rsidRDefault="00751F67" w:rsidP="00751F67">
            <w:pPr>
              <w:pStyle w:val="3-"/>
            </w:pPr>
          </w:p>
          <w:p w14:paraId="1B05E989" w14:textId="77777777" w:rsidR="00751F67" w:rsidRPr="0045113B" w:rsidRDefault="00751F67" w:rsidP="00751F67">
            <w:pPr>
              <w:pStyle w:val="3-"/>
              <w:rPr>
                <w:color w:val="00B050"/>
              </w:rPr>
            </w:pPr>
            <w:r w:rsidRPr="0045113B">
              <w:rPr>
                <w:rFonts w:hint="eastAsia"/>
                <w:color w:val="00B050"/>
              </w:rPr>
              <w:t>//汎用シグナルハンドラ関数（スレッドではない）</w:t>
            </w:r>
          </w:p>
          <w:p w14:paraId="4CDCE33E" w14:textId="77777777" w:rsidR="00751F67" w:rsidRPr="0045113B" w:rsidRDefault="00751F67" w:rsidP="00751F67">
            <w:pPr>
              <w:pStyle w:val="3-"/>
              <w:rPr>
                <w:color w:val="00B050"/>
              </w:rPr>
            </w:pPr>
            <w:r w:rsidRPr="0045113B">
              <w:rPr>
                <w:rFonts w:hint="eastAsia"/>
                <w:color w:val="00B050"/>
              </w:rPr>
              <w:t>//※シグナルハンドラは「プロセス」に対するシグナルをハンドリングする関数</w:t>
            </w:r>
          </w:p>
          <w:p w14:paraId="51069D63" w14:textId="77777777" w:rsidR="00751F67" w:rsidRPr="0045113B" w:rsidRDefault="00751F67" w:rsidP="00751F67">
            <w:pPr>
              <w:pStyle w:val="3-"/>
              <w:rPr>
                <w:color w:val="FF0000"/>
              </w:rPr>
            </w:pPr>
            <w:r w:rsidRPr="0045113B">
              <w:rPr>
                <w:color w:val="FF0000"/>
              </w:rPr>
              <w:t>void signalHandler(int sig)</w:t>
            </w:r>
          </w:p>
          <w:p w14:paraId="05D0ACF8" w14:textId="77777777" w:rsidR="00751F67" w:rsidRDefault="00751F67" w:rsidP="00751F67">
            <w:pPr>
              <w:pStyle w:val="3-"/>
            </w:pPr>
            <w:r>
              <w:t>{</w:t>
            </w:r>
          </w:p>
          <w:p w14:paraId="31885CF1" w14:textId="77777777" w:rsidR="00751F67" w:rsidRDefault="00751F67" w:rsidP="00751F67">
            <w:pPr>
              <w:pStyle w:val="3-"/>
            </w:pPr>
            <w:r>
              <w:tab/>
              <w:t>SIG_INFO info = makeSigInfo(sig);</w:t>
            </w:r>
          </w:p>
          <w:p w14:paraId="576261E4" w14:textId="77777777" w:rsidR="00751F67" w:rsidRDefault="00751F67" w:rsidP="00751F67">
            <w:pPr>
              <w:pStyle w:val="3-"/>
            </w:pPr>
            <w:r>
              <w:tab/>
              <w:t>pushSigBuff(info);</w:t>
            </w:r>
          </w:p>
          <w:p w14:paraId="74524795" w14:textId="77777777" w:rsidR="00751F67" w:rsidRDefault="00751F67" w:rsidP="00751F67">
            <w:pPr>
              <w:pStyle w:val="3-"/>
            </w:pPr>
            <w:r>
              <w:t>}</w:t>
            </w:r>
          </w:p>
          <w:p w14:paraId="13912494" w14:textId="77777777" w:rsidR="00751F67" w:rsidRDefault="00751F67" w:rsidP="00751F67">
            <w:pPr>
              <w:pStyle w:val="3-"/>
            </w:pPr>
          </w:p>
          <w:p w14:paraId="42350893" w14:textId="77777777" w:rsidR="00751F67" w:rsidRPr="0045113B" w:rsidRDefault="00751F67" w:rsidP="00751F67">
            <w:pPr>
              <w:pStyle w:val="3-"/>
              <w:rPr>
                <w:color w:val="00B050"/>
              </w:rPr>
            </w:pPr>
            <w:r w:rsidRPr="0045113B">
              <w:rPr>
                <w:rFonts w:hint="eastAsia"/>
                <w:color w:val="00B050"/>
              </w:rPr>
              <w:t>//アラーム用シグナルハンドラ関数</w:t>
            </w:r>
          </w:p>
          <w:p w14:paraId="0796BBD5" w14:textId="77777777" w:rsidR="00751F67" w:rsidRPr="0045113B" w:rsidRDefault="00751F67" w:rsidP="00751F67">
            <w:pPr>
              <w:pStyle w:val="3-"/>
              <w:rPr>
                <w:color w:val="FF0000"/>
              </w:rPr>
            </w:pPr>
            <w:r w:rsidRPr="0045113B">
              <w:rPr>
                <w:color w:val="FF0000"/>
              </w:rPr>
              <w:t>void alarmFunc(int sig)</w:t>
            </w:r>
          </w:p>
          <w:p w14:paraId="3CB09858" w14:textId="77777777" w:rsidR="00751F67" w:rsidRDefault="00751F67" w:rsidP="00751F67">
            <w:pPr>
              <w:pStyle w:val="3-"/>
            </w:pPr>
            <w:r>
              <w:t>{</w:t>
            </w:r>
          </w:p>
          <w:p w14:paraId="5DD14A20" w14:textId="77777777" w:rsidR="00751F67" w:rsidRDefault="00751F67" w:rsidP="00751F67">
            <w:pPr>
              <w:pStyle w:val="3-"/>
            </w:pPr>
            <w:r>
              <w:tab/>
              <w:t>if(s_tlsData++ &lt; 10)</w:t>
            </w:r>
          </w:p>
          <w:p w14:paraId="41158584" w14:textId="77777777" w:rsidR="00751F67" w:rsidRDefault="00751F67" w:rsidP="00751F67">
            <w:pPr>
              <w:pStyle w:val="3-"/>
            </w:pPr>
            <w:r>
              <w:tab/>
              <w:t>{</w:t>
            </w:r>
          </w:p>
          <w:p w14:paraId="71AFF543" w14:textId="669F6D50"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w:t>
            </w:r>
            <w:r w:rsidR="00F135D6">
              <w:rPr>
                <w:rFonts w:hint="eastAsia"/>
                <w:color w:val="00B050"/>
              </w:rPr>
              <w:t>汎用シグナルハンドラにシグナルを送る</w:t>
            </w:r>
          </w:p>
          <w:p w14:paraId="06610327" w14:textId="77777777" w:rsidR="00751F67" w:rsidRDefault="00751F67" w:rsidP="00751F67">
            <w:pPr>
              <w:pStyle w:val="3-"/>
            </w:pPr>
            <w:r>
              <w:tab/>
            </w:r>
            <w:r>
              <w:tab/>
              <w:t>signalHandler(sig);</w:t>
            </w:r>
          </w:p>
          <w:p w14:paraId="52C2B3BA" w14:textId="77777777" w:rsidR="00751F67" w:rsidRDefault="00751F67" w:rsidP="00751F67">
            <w:pPr>
              <w:pStyle w:val="3-"/>
            </w:pPr>
            <w:r>
              <w:tab/>
            </w:r>
            <w:r>
              <w:tab/>
            </w:r>
          </w:p>
          <w:p w14:paraId="1275C821" w14:textId="7777777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//1秒後に再アラーム</w:t>
            </w:r>
          </w:p>
          <w:p w14:paraId="4B8B607F" w14:textId="77777777" w:rsidR="00751F67" w:rsidRPr="0045113B" w:rsidRDefault="00751F67" w:rsidP="00751F67">
            <w:pPr>
              <w:pStyle w:val="3-"/>
              <w:rPr>
                <w:color w:val="FF0000"/>
              </w:rPr>
            </w:pPr>
            <w:r>
              <w:tab/>
            </w:r>
            <w:r>
              <w:tab/>
            </w:r>
            <w:r w:rsidRPr="0045113B">
              <w:rPr>
                <w:color w:val="FF0000"/>
              </w:rPr>
              <w:t>alarm(1);</w:t>
            </w:r>
          </w:p>
          <w:p w14:paraId="3D01BF0E" w14:textId="77777777" w:rsidR="00751F67" w:rsidRDefault="00751F67" w:rsidP="00751F67">
            <w:pPr>
              <w:pStyle w:val="3-"/>
            </w:pPr>
            <w:r>
              <w:tab/>
              <w:t>}</w:t>
            </w:r>
          </w:p>
          <w:p w14:paraId="070B4A8A" w14:textId="77777777" w:rsidR="00751F67" w:rsidRDefault="00751F67" w:rsidP="00751F67">
            <w:pPr>
              <w:pStyle w:val="3-"/>
            </w:pPr>
            <w:r>
              <w:lastRenderedPageBreak/>
              <w:tab/>
              <w:t>else</w:t>
            </w:r>
          </w:p>
          <w:p w14:paraId="57374A6D" w14:textId="77777777" w:rsidR="00751F67" w:rsidRDefault="00751F67" w:rsidP="00751F67">
            <w:pPr>
              <w:pStyle w:val="3-"/>
            </w:pPr>
            <w:r>
              <w:tab/>
              <w:t>{</w:t>
            </w:r>
          </w:p>
          <w:p w14:paraId="7F2F1D92" w14:textId="31374948"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//規定回数アラームを発行したら終了する</w:t>
            </w:r>
            <w:r w:rsidR="0045113B">
              <w:rPr>
                <w:rFonts w:hint="eastAsia"/>
                <w:color w:val="00B050"/>
              </w:rPr>
              <w:t>（再アラームしない）</w:t>
            </w:r>
          </w:p>
          <w:p w14:paraId="4D8E7268" w14:textId="77777777" w:rsidR="00751F67" w:rsidRDefault="00751F67" w:rsidP="00751F67">
            <w:pPr>
              <w:pStyle w:val="3-"/>
            </w:pPr>
            <w:r>
              <w:tab/>
            </w:r>
            <w:r>
              <w:tab/>
            </w:r>
          </w:p>
          <w:p w14:paraId="6CC7F019" w14:textId="2281E82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//汎用シグナルハンドラ</w:t>
            </w:r>
            <w:r w:rsidR="00F135D6">
              <w:rPr>
                <w:rFonts w:hint="eastAsia"/>
                <w:color w:val="00B050"/>
              </w:rPr>
              <w:t>に</w:t>
            </w:r>
            <w:r w:rsidRPr="0045113B">
              <w:rPr>
                <w:rFonts w:hint="eastAsia"/>
                <w:color w:val="00B050"/>
              </w:rPr>
              <w:t>SIGINT（割り込み：CTRL + C</w:t>
            </w:r>
            <w:r w:rsidR="00F135D6">
              <w:rPr>
                <w:rFonts w:hint="eastAsia"/>
                <w:color w:val="00B050"/>
              </w:rPr>
              <w:t>）を送る</w:t>
            </w:r>
          </w:p>
          <w:p w14:paraId="4D52D3A3" w14:textId="77777777" w:rsidR="00751F67" w:rsidRDefault="00751F67" w:rsidP="00751F67">
            <w:pPr>
              <w:pStyle w:val="3-"/>
            </w:pPr>
            <w:r>
              <w:tab/>
            </w:r>
            <w:r>
              <w:tab/>
            </w:r>
            <w:r w:rsidRPr="0045113B">
              <w:rPr>
                <w:color w:val="FF0000"/>
              </w:rPr>
              <w:t>signalHandler(SIGINT);</w:t>
            </w:r>
          </w:p>
          <w:p w14:paraId="7D8DE50F" w14:textId="77777777" w:rsidR="00751F67" w:rsidRDefault="00751F67" w:rsidP="00751F67">
            <w:pPr>
              <w:pStyle w:val="3-"/>
            </w:pPr>
            <w:r>
              <w:tab/>
              <w:t>}</w:t>
            </w:r>
          </w:p>
          <w:p w14:paraId="47997047" w14:textId="77777777" w:rsidR="00751F67" w:rsidRDefault="00751F67" w:rsidP="00751F67">
            <w:pPr>
              <w:pStyle w:val="3-"/>
            </w:pPr>
            <w:r>
              <w:t>}</w:t>
            </w:r>
          </w:p>
          <w:p w14:paraId="64752922" w14:textId="77777777" w:rsidR="00751F67" w:rsidRDefault="00751F67" w:rsidP="00751F67">
            <w:pPr>
              <w:pStyle w:val="3-"/>
            </w:pPr>
          </w:p>
          <w:p w14:paraId="7DB7F948" w14:textId="77777777" w:rsidR="00751F67" w:rsidRPr="00F135D6" w:rsidRDefault="00751F67" w:rsidP="00751F67">
            <w:pPr>
              <w:pStyle w:val="3-"/>
              <w:rPr>
                <w:color w:val="00B050"/>
              </w:rPr>
            </w:pPr>
            <w:r w:rsidRPr="00F135D6">
              <w:rPr>
                <w:rFonts w:hint="eastAsia"/>
                <w:color w:val="00B050"/>
              </w:rPr>
              <w:t>//同期シグナルを送信</w:t>
            </w:r>
          </w:p>
          <w:p w14:paraId="15E329A2" w14:textId="77777777" w:rsidR="00751F67" w:rsidRDefault="00751F67" w:rsidP="00751F67">
            <w:pPr>
              <w:pStyle w:val="3-"/>
            </w:pPr>
            <w:r>
              <w:t>void sendSyncSignal(int sig)</w:t>
            </w:r>
          </w:p>
          <w:p w14:paraId="46C0E3AC" w14:textId="77777777" w:rsidR="00751F67" w:rsidRDefault="00751F67" w:rsidP="00751F67">
            <w:pPr>
              <w:pStyle w:val="3-"/>
            </w:pPr>
            <w:r>
              <w:t>{</w:t>
            </w:r>
          </w:p>
          <w:p w14:paraId="70EB23AF" w14:textId="77777777" w:rsidR="00751F67" w:rsidRDefault="00751F67" w:rsidP="00751F67">
            <w:pPr>
              <w:pStyle w:val="3-"/>
            </w:pPr>
            <w:r>
              <w:rPr>
                <w:rFonts w:hint="eastAsia"/>
              </w:rPr>
              <w:tab/>
            </w:r>
            <w:r w:rsidRPr="00F135D6">
              <w:rPr>
                <w:rFonts w:hint="eastAsia"/>
                <w:color w:val="00B050"/>
              </w:rPr>
              <w:t>//同期シグナルスレッドが受け付け可能なシグナルを送信</w:t>
            </w:r>
          </w:p>
          <w:p w14:paraId="07C4E77D" w14:textId="77777777" w:rsidR="00751F67" w:rsidRDefault="00751F67" w:rsidP="00751F67">
            <w:pPr>
              <w:pStyle w:val="3-"/>
            </w:pPr>
            <w:r>
              <w:tab/>
              <w:t>if(sigismember(&amp;s_sigSet, sig))</w:t>
            </w:r>
          </w:p>
          <w:p w14:paraId="27F16414" w14:textId="77777777" w:rsidR="00751F67" w:rsidRDefault="00751F67" w:rsidP="00751F67">
            <w:pPr>
              <w:pStyle w:val="3-"/>
            </w:pPr>
            <w:r>
              <w:tab/>
              <w:t>{</w:t>
            </w:r>
          </w:p>
          <w:p w14:paraId="7299198C" w14:textId="77777777" w:rsidR="00751F67" w:rsidRDefault="00751F67" w:rsidP="00751F67">
            <w:pPr>
              <w:pStyle w:val="3-"/>
            </w:pPr>
            <w:r>
              <w:tab/>
            </w:r>
            <w:r>
              <w:tab/>
              <w:t>printf("sendSyncSignal:[%s] (thread=%x) tls=%d\n", getSigName(sig), pthread_self(), s_tlsData);</w:t>
            </w:r>
          </w:p>
          <w:p w14:paraId="7675F83B" w14:textId="77777777" w:rsidR="00751F67" w:rsidRDefault="00751F67" w:rsidP="00751F67">
            <w:pPr>
              <w:pStyle w:val="3-"/>
            </w:pPr>
            <w:r>
              <w:tab/>
            </w:r>
            <w:r>
              <w:tab/>
              <w:t>fflush(stdout);</w:t>
            </w:r>
          </w:p>
          <w:p w14:paraId="26C0F0B0" w14:textId="77777777" w:rsidR="00751F67" w:rsidRDefault="00751F67" w:rsidP="00751F67">
            <w:pPr>
              <w:pStyle w:val="3-"/>
            </w:pPr>
            <w:r>
              <w:tab/>
            </w:r>
            <w:r>
              <w:tab/>
            </w:r>
          </w:p>
          <w:p w14:paraId="52DE5026" w14:textId="218E0F56"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w:t>
            </w:r>
            <w:r w:rsidR="00F135D6">
              <w:rPr>
                <w:rFonts w:hint="eastAsia"/>
                <w:color w:val="00B050"/>
              </w:rPr>
              <w:t>スレッドに</w:t>
            </w:r>
            <w:r w:rsidRPr="00F135D6">
              <w:rPr>
                <w:rFonts w:hint="eastAsia"/>
                <w:color w:val="00B050"/>
              </w:rPr>
              <w:t>シグナル</w:t>
            </w:r>
            <w:r w:rsidR="00F135D6">
              <w:rPr>
                <w:rFonts w:hint="eastAsia"/>
                <w:color w:val="00B050"/>
              </w:rPr>
              <w:t>を</w:t>
            </w:r>
            <w:r w:rsidRPr="00F135D6">
              <w:rPr>
                <w:rFonts w:hint="eastAsia"/>
                <w:color w:val="00B050"/>
              </w:rPr>
              <w:t>送信</w:t>
            </w:r>
          </w:p>
          <w:p w14:paraId="35B5B532" w14:textId="77777777" w:rsidR="00751F67" w:rsidRDefault="00751F67" w:rsidP="00751F67">
            <w:pPr>
              <w:pStyle w:val="3-"/>
            </w:pPr>
            <w:r>
              <w:tab/>
            </w:r>
            <w:r>
              <w:tab/>
            </w:r>
            <w:r w:rsidRPr="00F135D6">
              <w:rPr>
                <w:color w:val="FF0000"/>
              </w:rPr>
              <w:t>pthread_kill(s_threadSyncSignal, sig);</w:t>
            </w:r>
          </w:p>
          <w:p w14:paraId="16F50E84" w14:textId="77777777" w:rsidR="00751F67" w:rsidRDefault="00751F67" w:rsidP="00751F67">
            <w:pPr>
              <w:pStyle w:val="3-"/>
            </w:pPr>
            <w:r>
              <w:tab/>
              <w:t>}</w:t>
            </w:r>
          </w:p>
          <w:p w14:paraId="523A9F24" w14:textId="77777777" w:rsidR="00751F67" w:rsidRDefault="00751F67" w:rsidP="00751F67">
            <w:pPr>
              <w:pStyle w:val="3-"/>
            </w:pPr>
            <w:r>
              <w:t>}</w:t>
            </w:r>
          </w:p>
          <w:p w14:paraId="2DF802F8" w14:textId="77777777" w:rsidR="00751F67" w:rsidRDefault="00751F67" w:rsidP="00751F67">
            <w:pPr>
              <w:pStyle w:val="3-"/>
            </w:pPr>
          </w:p>
          <w:p w14:paraId="1E96A43C" w14:textId="77777777" w:rsidR="00751F67" w:rsidRDefault="00751F67" w:rsidP="00751F67">
            <w:pPr>
              <w:pStyle w:val="3-"/>
            </w:pPr>
            <w:r w:rsidRPr="00F135D6">
              <w:rPr>
                <w:rFonts w:hint="eastAsia"/>
                <w:color w:val="00B050"/>
              </w:rPr>
              <w:t>//非同期シグナル受信バッファ監視スレッド</w:t>
            </w:r>
          </w:p>
          <w:p w14:paraId="142757DC" w14:textId="77777777" w:rsidR="00751F67" w:rsidRDefault="00751F67" w:rsidP="00751F67">
            <w:pPr>
              <w:pStyle w:val="3-"/>
            </w:pPr>
            <w:r>
              <w:t>void* threadFuncWatch(void* param_p)</w:t>
            </w:r>
          </w:p>
          <w:p w14:paraId="44624007" w14:textId="77777777" w:rsidR="00751F67" w:rsidRDefault="00751F67" w:rsidP="00751F67">
            <w:pPr>
              <w:pStyle w:val="3-"/>
            </w:pPr>
            <w:r>
              <w:t>{</w:t>
            </w:r>
          </w:p>
          <w:p w14:paraId="083F33B9" w14:textId="77777777" w:rsidR="00751F67" w:rsidRPr="00F135D6" w:rsidRDefault="00751F67" w:rsidP="00751F67">
            <w:pPr>
              <w:pStyle w:val="3-"/>
              <w:rPr>
                <w:color w:val="00B050"/>
              </w:rPr>
            </w:pPr>
            <w:r>
              <w:rPr>
                <w:rFonts w:hint="eastAsia"/>
              </w:rPr>
              <w:tab/>
            </w:r>
            <w:r w:rsidRPr="00F135D6">
              <w:rPr>
                <w:rFonts w:hint="eastAsia"/>
                <w:color w:val="00B050"/>
              </w:rPr>
              <w:t>//開始</w:t>
            </w:r>
          </w:p>
          <w:p w14:paraId="7BAFF840" w14:textId="77777777" w:rsidR="00751F67" w:rsidRDefault="00751F67" w:rsidP="00751F67">
            <w:pPr>
              <w:pStyle w:val="3-"/>
            </w:pPr>
            <w:r>
              <w:tab/>
              <w:t>printf("- begin:threadFuncWatch(%x) -\n", pthread_self());</w:t>
            </w:r>
          </w:p>
          <w:p w14:paraId="28D3AA5C" w14:textId="77777777" w:rsidR="00751F67" w:rsidRDefault="00751F67" w:rsidP="00751F67">
            <w:pPr>
              <w:pStyle w:val="3-"/>
            </w:pPr>
            <w:r>
              <w:tab/>
              <w:t>fflush(stdout);</w:t>
            </w:r>
          </w:p>
          <w:p w14:paraId="5B3B4FAE" w14:textId="77777777" w:rsidR="00751F67" w:rsidRDefault="00751F67" w:rsidP="00751F67">
            <w:pPr>
              <w:pStyle w:val="3-"/>
            </w:pPr>
            <w:r>
              <w:tab/>
            </w:r>
          </w:p>
          <w:p w14:paraId="0D6CB243" w14:textId="77777777" w:rsidR="00751F67" w:rsidRDefault="00751F67" w:rsidP="00751F67">
            <w:pPr>
              <w:pStyle w:val="3-"/>
            </w:pPr>
            <w:r>
              <w:rPr>
                <w:rFonts w:hint="eastAsia"/>
              </w:rPr>
              <w:tab/>
            </w:r>
            <w:r w:rsidRPr="00F135D6">
              <w:rPr>
                <w:rFonts w:hint="eastAsia"/>
                <w:color w:val="00B050"/>
              </w:rPr>
              <w:t>//非同期シグナルバッファ受信処理</w:t>
            </w:r>
          </w:p>
          <w:p w14:paraId="1DFF64F9" w14:textId="77777777" w:rsidR="00751F67" w:rsidRDefault="00751F67" w:rsidP="00751F67">
            <w:pPr>
              <w:pStyle w:val="3-"/>
            </w:pPr>
            <w:r>
              <w:tab/>
              <w:t>while(1)</w:t>
            </w:r>
          </w:p>
          <w:p w14:paraId="69D15383" w14:textId="77777777" w:rsidR="00751F67" w:rsidRDefault="00751F67" w:rsidP="00751F67">
            <w:pPr>
              <w:pStyle w:val="3-"/>
            </w:pPr>
            <w:r>
              <w:tab/>
              <w:t>{</w:t>
            </w:r>
          </w:p>
          <w:p w14:paraId="1E7DA521" w14:textId="77777777" w:rsidR="00751F67" w:rsidRDefault="00751F67" w:rsidP="00751F67">
            <w:pPr>
              <w:pStyle w:val="3-"/>
            </w:pPr>
            <w:r>
              <w:rPr>
                <w:rFonts w:hint="eastAsia"/>
              </w:rPr>
              <w:tab/>
            </w:r>
            <w:r>
              <w:rPr>
                <w:rFonts w:hint="eastAsia"/>
              </w:rPr>
              <w:tab/>
            </w:r>
            <w:r w:rsidRPr="00F135D6">
              <w:rPr>
                <w:rFonts w:hint="eastAsia"/>
                <w:color w:val="00B050"/>
              </w:rPr>
              <w:t>//受信バッファが溜まるまで待機</w:t>
            </w:r>
          </w:p>
          <w:p w14:paraId="5534A2FA" w14:textId="77777777" w:rsidR="00751F67" w:rsidRDefault="00751F67" w:rsidP="00751F67">
            <w:pPr>
              <w:pStyle w:val="3-"/>
            </w:pPr>
            <w:r>
              <w:tab/>
            </w:r>
            <w:r>
              <w:tab/>
            </w:r>
            <w:r w:rsidRPr="00F135D6">
              <w:rPr>
                <w:color w:val="00B050"/>
              </w:rPr>
              <w:t>SIG_INFO info = watchSigBuff();</w:t>
            </w:r>
          </w:p>
          <w:p w14:paraId="5F5D2F4E" w14:textId="77777777" w:rsidR="00751F67" w:rsidRDefault="00751F67" w:rsidP="00751F67">
            <w:pPr>
              <w:pStyle w:val="3-"/>
            </w:pPr>
            <w:r>
              <w:tab/>
            </w:r>
            <w:r>
              <w:tab/>
            </w:r>
          </w:p>
          <w:p w14:paraId="14EC9F0D" w14:textId="77777777" w:rsidR="00751F67" w:rsidRDefault="00751F67" w:rsidP="00751F67">
            <w:pPr>
              <w:pStyle w:val="3-"/>
            </w:pPr>
            <w:r>
              <w:rPr>
                <w:rFonts w:hint="eastAsia"/>
              </w:rPr>
              <w:tab/>
            </w:r>
            <w:r>
              <w:rPr>
                <w:rFonts w:hint="eastAsia"/>
              </w:rPr>
              <w:tab/>
            </w:r>
            <w:r w:rsidRPr="00F135D6">
              <w:rPr>
                <w:rFonts w:hint="eastAsia"/>
                <w:color w:val="00B050"/>
              </w:rPr>
              <w:t>//受信したシグナルを表示</w:t>
            </w:r>
          </w:p>
          <w:p w14:paraId="549E75C9" w14:textId="77777777" w:rsidR="00751F67" w:rsidRDefault="00751F67" w:rsidP="00751F67">
            <w:pPr>
              <w:pStyle w:val="3-"/>
            </w:pPr>
            <w:r>
              <w:tab/>
            </w:r>
            <w:r>
              <w:tab/>
              <w:t>printSigInfo(info);</w:t>
            </w:r>
          </w:p>
          <w:p w14:paraId="5E198579" w14:textId="77777777" w:rsidR="00751F67" w:rsidRDefault="00751F67" w:rsidP="00751F67">
            <w:pPr>
              <w:pStyle w:val="3-"/>
            </w:pPr>
            <w:r>
              <w:tab/>
            </w:r>
            <w:r>
              <w:tab/>
            </w:r>
          </w:p>
          <w:p w14:paraId="14224A8D" w14:textId="77777777" w:rsidR="00751F67" w:rsidRDefault="00751F67" w:rsidP="00751F67">
            <w:pPr>
              <w:pStyle w:val="3-"/>
            </w:pPr>
            <w:r>
              <w:rPr>
                <w:rFonts w:hint="eastAsia"/>
              </w:rPr>
              <w:tab/>
            </w:r>
            <w:r>
              <w:rPr>
                <w:rFonts w:hint="eastAsia"/>
              </w:rPr>
              <w:tab/>
            </w:r>
            <w:r w:rsidRPr="00F135D6">
              <w:rPr>
                <w:rFonts w:hint="eastAsia"/>
                <w:color w:val="00B050"/>
              </w:rPr>
              <w:t>//シグナルをリレーする</w:t>
            </w:r>
          </w:p>
          <w:p w14:paraId="0292C3AA" w14:textId="77777777" w:rsidR="00751F67" w:rsidRDefault="00751F67" w:rsidP="00751F67">
            <w:pPr>
              <w:pStyle w:val="3-"/>
            </w:pPr>
            <w:r>
              <w:tab/>
            </w:r>
            <w:r>
              <w:tab/>
              <w:t>sendSyncSignal(info.sig);</w:t>
            </w:r>
          </w:p>
          <w:p w14:paraId="53690C53" w14:textId="77777777" w:rsidR="00751F67" w:rsidRDefault="00751F67" w:rsidP="00751F67">
            <w:pPr>
              <w:pStyle w:val="3-"/>
            </w:pPr>
            <w:r>
              <w:tab/>
            </w:r>
            <w:r>
              <w:tab/>
            </w:r>
          </w:p>
          <w:p w14:paraId="000AB582" w14:textId="77777777" w:rsidR="00751F67" w:rsidRDefault="00751F67" w:rsidP="00751F67">
            <w:pPr>
              <w:pStyle w:val="3-"/>
            </w:pPr>
            <w:r>
              <w:rPr>
                <w:rFonts w:hint="eastAsia"/>
              </w:rPr>
              <w:tab/>
            </w:r>
            <w:r>
              <w:rPr>
                <w:rFonts w:hint="eastAsia"/>
              </w:rPr>
              <w:tab/>
            </w:r>
            <w:r w:rsidRPr="00F135D6">
              <w:rPr>
                <w:rFonts w:hint="eastAsia"/>
                <w:color w:val="00B050"/>
              </w:rPr>
              <w:t>//シグナルがSIGINTなら終了</w:t>
            </w:r>
          </w:p>
          <w:p w14:paraId="35E1EF2E" w14:textId="77777777" w:rsidR="00751F67" w:rsidRDefault="00751F67" w:rsidP="00751F67">
            <w:pPr>
              <w:pStyle w:val="3-"/>
            </w:pPr>
            <w:r>
              <w:tab/>
            </w:r>
            <w:r>
              <w:tab/>
              <w:t>if(info.sig == SIGINT)</w:t>
            </w:r>
          </w:p>
          <w:p w14:paraId="37A17EF8" w14:textId="77777777" w:rsidR="00751F67" w:rsidRDefault="00751F67" w:rsidP="00751F67">
            <w:pPr>
              <w:pStyle w:val="3-"/>
            </w:pPr>
            <w:r>
              <w:tab/>
            </w:r>
            <w:r>
              <w:tab/>
              <w:t>{</w:t>
            </w:r>
          </w:p>
          <w:p w14:paraId="4990CD9B" w14:textId="77777777" w:rsidR="00751F67" w:rsidRDefault="00751F67" w:rsidP="00751F67">
            <w:pPr>
              <w:pStyle w:val="3-"/>
            </w:pPr>
            <w:r>
              <w:rPr>
                <w:rFonts w:hint="eastAsia"/>
              </w:rPr>
              <w:tab/>
            </w:r>
            <w:r>
              <w:rPr>
                <w:rFonts w:hint="eastAsia"/>
              </w:rPr>
              <w:tab/>
            </w:r>
            <w:r>
              <w:rPr>
                <w:rFonts w:hint="eastAsia"/>
              </w:rPr>
              <w:tab/>
            </w:r>
            <w:r w:rsidRPr="00F135D6">
              <w:rPr>
                <w:rFonts w:hint="eastAsia"/>
                <w:color w:val="00B050"/>
              </w:rPr>
              <w:t>//同期シグナルに SIGTRAP を送って終了をうながす</w:t>
            </w:r>
          </w:p>
          <w:p w14:paraId="532C8129" w14:textId="77777777" w:rsidR="00751F67" w:rsidRDefault="00751F67" w:rsidP="00751F67">
            <w:pPr>
              <w:pStyle w:val="3-"/>
            </w:pPr>
            <w:r>
              <w:tab/>
            </w:r>
            <w:r>
              <w:tab/>
            </w:r>
            <w:r>
              <w:tab/>
              <w:t>sendSyncSignal(SIGTRAP);</w:t>
            </w:r>
          </w:p>
          <w:p w14:paraId="6D63D12B" w14:textId="77777777" w:rsidR="00751F67" w:rsidRDefault="00751F67" w:rsidP="00751F67">
            <w:pPr>
              <w:pStyle w:val="3-"/>
            </w:pPr>
            <w:r>
              <w:tab/>
            </w:r>
            <w:r>
              <w:tab/>
            </w:r>
            <w:r>
              <w:tab/>
              <w:t>break;</w:t>
            </w:r>
          </w:p>
          <w:p w14:paraId="295C3F35" w14:textId="77777777" w:rsidR="00751F67" w:rsidRDefault="00751F67" w:rsidP="00751F67">
            <w:pPr>
              <w:pStyle w:val="3-"/>
            </w:pPr>
            <w:r>
              <w:tab/>
            </w:r>
            <w:r>
              <w:tab/>
              <w:t>}</w:t>
            </w:r>
          </w:p>
          <w:p w14:paraId="52F18CF9" w14:textId="77777777" w:rsidR="00751F67" w:rsidRDefault="00751F67" w:rsidP="00751F67">
            <w:pPr>
              <w:pStyle w:val="3-"/>
            </w:pPr>
            <w:r>
              <w:tab/>
              <w:t>}</w:t>
            </w:r>
          </w:p>
          <w:p w14:paraId="17BA198E" w14:textId="77777777" w:rsidR="00751F67" w:rsidRDefault="00751F67" w:rsidP="00751F67">
            <w:pPr>
              <w:pStyle w:val="3-"/>
            </w:pPr>
            <w:r>
              <w:tab/>
            </w:r>
          </w:p>
          <w:p w14:paraId="5973220B" w14:textId="77777777" w:rsidR="00751F67" w:rsidRPr="00F135D6" w:rsidRDefault="00751F67" w:rsidP="00751F67">
            <w:pPr>
              <w:pStyle w:val="3-"/>
              <w:rPr>
                <w:color w:val="00B050"/>
              </w:rPr>
            </w:pPr>
            <w:r>
              <w:rPr>
                <w:rFonts w:hint="eastAsia"/>
              </w:rPr>
              <w:tab/>
            </w:r>
            <w:r w:rsidRPr="00F135D6">
              <w:rPr>
                <w:rFonts w:hint="eastAsia"/>
                <w:color w:val="00B050"/>
              </w:rPr>
              <w:t>//若干スリープ</w:t>
            </w:r>
          </w:p>
          <w:p w14:paraId="30EDE873" w14:textId="77777777" w:rsidR="00751F67" w:rsidRDefault="00751F67" w:rsidP="00751F67">
            <w:pPr>
              <w:pStyle w:val="3-"/>
            </w:pPr>
            <w:r>
              <w:tab/>
              <w:t>sleep(1);</w:t>
            </w:r>
          </w:p>
          <w:p w14:paraId="31FB3F32" w14:textId="77777777" w:rsidR="00751F67" w:rsidRDefault="00751F67" w:rsidP="00751F67">
            <w:pPr>
              <w:pStyle w:val="3-"/>
            </w:pPr>
            <w:r>
              <w:tab/>
            </w:r>
          </w:p>
          <w:p w14:paraId="0EB43C94"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384C452" w14:textId="77777777" w:rsidR="00751F67" w:rsidRDefault="00751F67" w:rsidP="00751F67">
            <w:pPr>
              <w:pStyle w:val="3-"/>
            </w:pPr>
            <w:r>
              <w:tab/>
              <w:t>printf("- end:threadFuncWatch(%x) -\n", pthread_self());</w:t>
            </w:r>
          </w:p>
          <w:p w14:paraId="076C4D5E" w14:textId="77777777" w:rsidR="00751F67" w:rsidRDefault="00751F67" w:rsidP="00751F67">
            <w:pPr>
              <w:pStyle w:val="3-"/>
            </w:pPr>
            <w:r>
              <w:tab/>
              <w:t>fflush(stdout);</w:t>
            </w:r>
          </w:p>
          <w:p w14:paraId="60E0BEE0" w14:textId="77777777" w:rsidR="00751F67" w:rsidRDefault="00751F67" w:rsidP="00751F67">
            <w:pPr>
              <w:pStyle w:val="3-"/>
            </w:pPr>
            <w:r>
              <w:tab/>
              <w:t>return 0;</w:t>
            </w:r>
          </w:p>
          <w:p w14:paraId="29078C44" w14:textId="77777777" w:rsidR="00751F67" w:rsidRDefault="00751F67" w:rsidP="00751F67">
            <w:pPr>
              <w:pStyle w:val="3-"/>
            </w:pPr>
            <w:r>
              <w:t>}</w:t>
            </w:r>
          </w:p>
          <w:p w14:paraId="219CCDF8" w14:textId="77777777" w:rsidR="00751F67" w:rsidRDefault="00751F67" w:rsidP="00751F67">
            <w:pPr>
              <w:pStyle w:val="3-"/>
            </w:pPr>
          </w:p>
          <w:p w14:paraId="17965E97" w14:textId="77777777" w:rsidR="00751F67" w:rsidRPr="00F135D6" w:rsidRDefault="00751F67" w:rsidP="00751F67">
            <w:pPr>
              <w:pStyle w:val="3-"/>
              <w:rPr>
                <w:color w:val="00B050"/>
              </w:rPr>
            </w:pPr>
            <w:r w:rsidRPr="00F135D6">
              <w:rPr>
                <w:rFonts w:hint="eastAsia"/>
                <w:color w:val="00B050"/>
              </w:rPr>
              <w:t>//同期シグナルスレッド</w:t>
            </w:r>
          </w:p>
          <w:p w14:paraId="7EB782DF" w14:textId="77777777" w:rsidR="00751F67" w:rsidRPr="00F135D6" w:rsidRDefault="00751F67" w:rsidP="00751F67">
            <w:pPr>
              <w:pStyle w:val="3-"/>
              <w:rPr>
                <w:color w:val="FF0000"/>
              </w:rPr>
            </w:pPr>
            <w:r w:rsidRPr="00F135D6">
              <w:rPr>
                <w:color w:val="FF0000"/>
              </w:rPr>
              <w:t>void* threadFuncSyncSignal(void* param_p)</w:t>
            </w:r>
          </w:p>
          <w:p w14:paraId="612491CE" w14:textId="77777777" w:rsidR="00751F67" w:rsidRDefault="00751F67" w:rsidP="00751F67">
            <w:pPr>
              <w:pStyle w:val="3-"/>
            </w:pPr>
            <w:r>
              <w:t>{</w:t>
            </w:r>
          </w:p>
          <w:p w14:paraId="52FA8226" w14:textId="77777777" w:rsidR="00751F67" w:rsidRDefault="00751F67" w:rsidP="00751F67">
            <w:pPr>
              <w:pStyle w:val="3-"/>
            </w:pPr>
            <w:r>
              <w:rPr>
                <w:rFonts w:hint="eastAsia"/>
              </w:rPr>
              <w:tab/>
            </w:r>
            <w:r w:rsidRPr="00F135D6">
              <w:rPr>
                <w:rFonts w:hint="eastAsia"/>
                <w:color w:val="00B050"/>
              </w:rPr>
              <w:t>//開始</w:t>
            </w:r>
          </w:p>
          <w:p w14:paraId="6F5FBE60" w14:textId="77777777" w:rsidR="00751F67" w:rsidRDefault="00751F67" w:rsidP="00751F67">
            <w:pPr>
              <w:pStyle w:val="3-"/>
            </w:pPr>
            <w:r>
              <w:tab/>
              <w:t>printf("- begin:threadFuncSyncSignal(%x) -\n", pthread_self());</w:t>
            </w:r>
          </w:p>
          <w:p w14:paraId="47174928" w14:textId="77777777" w:rsidR="00751F67" w:rsidRDefault="00751F67" w:rsidP="00751F67">
            <w:pPr>
              <w:pStyle w:val="3-"/>
            </w:pPr>
            <w:r>
              <w:lastRenderedPageBreak/>
              <w:tab/>
              <w:t>fflush(stdout);</w:t>
            </w:r>
          </w:p>
          <w:p w14:paraId="635E6D1A" w14:textId="77777777" w:rsidR="00751F67" w:rsidRDefault="00751F67" w:rsidP="00751F67">
            <w:pPr>
              <w:pStyle w:val="3-"/>
            </w:pPr>
            <w:r>
              <w:tab/>
            </w:r>
          </w:p>
          <w:p w14:paraId="388C7C07" w14:textId="77777777" w:rsidR="00751F67" w:rsidRPr="00F135D6" w:rsidRDefault="00751F67" w:rsidP="00751F67">
            <w:pPr>
              <w:pStyle w:val="3-"/>
              <w:rPr>
                <w:color w:val="00B050"/>
              </w:rPr>
            </w:pPr>
            <w:r>
              <w:rPr>
                <w:rFonts w:hint="eastAsia"/>
              </w:rPr>
              <w:tab/>
            </w:r>
            <w:r w:rsidRPr="00F135D6">
              <w:rPr>
                <w:rFonts w:hint="eastAsia"/>
                <w:color w:val="00B050"/>
              </w:rPr>
              <w:t>//joinせずにスレッドを終了させるために、スレッドをデタッチする</w:t>
            </w:r>
          </w:p>
          <w:p w14:paraId="007EDC82" w14:textId="77777777" w:rsidR="00751F67" w:rsidRPr="00F135D6" w:rsidRDefault="00751F67" w:rsidP="00751F67">
            <w:pPr>
              <w:pStyle w:val="3-"/>
              <w:rPr>
                <w:color w:val="00B050"/>
              </w:rPr>
            </w:pPr>
            <w:r w:rsidRPr="00F135D6">
              <w:rPr>
                <w:rFonts w:hint="eastAsia"/>
                <w:color w:val="00B050"/>
              </w:rPr>
              <w:tab/>
              <w:t>//※スレッド生成時に最初からデタッチ状態の属性を与えることも可能。</w:t>
            </w:r>
          </w:p>
          <w:p w14:paraId="1DDE110A" w14:textId="77777777" w:rsidR="00751F67" w:rsidRDefault="00751F67" w:rsidP="00751F67">
            <w:pPr>
              <w:pStyle w:val="3-"/>
            </w:pPr>
            <w:r>
              <w:tab/>
              <w:t>pthread_detach(pthread_self());</w:t>
            </w:r>
          </w:p>
          <w:p w14:paraId="6B406DBF" w14:textId="77777777" w:rsidR="00751F67" w:rsidRDefault="00751F67" w:rsidP="00751F67">
            <w:pPr>
              <w:pStyle w:val="3-"/>
            </w:pPr>
            <w:r>
              <w:tab/>
            </w:r>
          </w:p>
          <w:p w14:paraId="21BF17CF" w14:textId="77777777" w:rsidR="00751F67" w:rsidRPr="00F135D6" w:rsidRDefault="00751F67" w:rsidP="00751F67">
            <w:pPr>
              <w:pStyle w:val="3-"/>
              <w:rPr>
                <w:color w:val="00B050"/>
              </w:rPr>
            </w:pPr>
            <w:r>
              <w:rPr>
                <w:rFonts w:hint="eastAsia"/>
              </w:rPr>
              <w:tab/>
            </w:r>
            <w:r w:rsidRPr="00F135D6">
              <w:rPr>
                <w:rFonts w:hint="eastAsia"/>
                <w:color w:val="00B050"/>
              </w:rPr>
              <w:t>//シグナルマスクをセット</w:t>
            </w:r>
          </w:p>
          <w:p w14:paraId="3B013325" w14:textId="77777777" w:rsidR="00751F67" w:rsidRDefault="00751F67" w:rsidP="00751F67">
            <w:pPr>
              <w:pStyle w:val="3-"/>
            </w:pPr>
            <w:r>
              <w:tab/>
            </w:r>
            <w:r w:rsidRPr="00F135D6">
              <w:rPr>
                <w:color w:val="FF0000"/>
              </w:rPr>
              <w:t>pthread_sigmask(SIG_BLOCK, &amp;s_sigSet, NULL);</w:t>
            </w:r>
          </w:p>
          <w:p w14:paraId="3813EF34" w14:textId="77777777" w:rsidR="00751F67" w:rsidRPr="00F135D6" w:rsidRDefault="00751F67" w:rsidP="00751F67">
            <w:pPr>
              <w:pStyle w:val="3-"/>
              <w:rPr>
                <w:color w:val="00B050"/>
              </w:rPr>
            </w:pPr>
            <w:r>
              <w:rPr>
                <w:rFonts w:hint="eastAsia"/>
              </w:rPr>
              <w:tab/>
            </w:r>
            <w:r w:rsidRPr="00F135D6">
              <w:rPr>
                <w:rFonts w:hint="eastAsia"/>
                <w:color w:val="00B050"/>
              </w:rPr>
              <w:t>//※これにより、ここで設定したシグナルは、このスレッドに</w:t>
            </w:r>
          </w:p>
          <w:p w14:paraId="6FCC72C8" w14:textId="77777777" w:rsidR="00751F67" w:rsidRPr="00F135D6" w:rsidRDefault="00751F67" w:rsidP="00751F67">
            <w:pPr>
              <w:pStyle w:val="3-"/>
              <w:rPr>
                <w:color w:val="00B050"/>
              </w:rPr>
            </w:pPr>
            <w:r w:rsidRPr="00F135D6">
              <w:rPr>
                <w:rFonts w:hint="eastAsia"/>
                <w:color w:val="00B050"/>
              </w:rPr>
              <w:tab/>
              <w:t>//　キューイングされるようになり、sigwait() で取り出せるようになる。</w:t>
            </w:r>
          </w:p>
          <w:p w14:paraId="115C5B25" w14:textId="77777777" w:rsidR="00751F67" w:rsidRPr="00F135D6" w:rsidRDefault="00751F67" w:rsidP="00751F67">
            <w:pPr>
              <w:pStyle w:val="3-"/>
              <w:rPr>
                <w:color w:val="FF0000"/>
              </w:rPr>
            </w:pPr>
            <w:r w:rsidRPr="00F135D6">
              <w:rPr>
                <w:rFonts w:hint="eastAsia"/>
                <w:color w:val="00B050"/>
              </w:rPr>
              <w:tab/>
            </w:r>
            <w:r w:rsidRPr="00F135D6">
              <w:rPr>
                <w:rFonts w:hint="eastAsia"/>
                <w:color w:val="FF0000"/>
              </w:rPr>
              <w:t>//【Linuxの挙動】</w:t>
            </w:r>
          </w:p>
          <w:p w14:paraId="1F2150EB" w14:textId="77777777" w:rsidR="00751F67" w:rsidRPr="00F135D6" w:rsidRDefault="00751F67" w:rsidP="00751F67">
            <w:pPr>
              <w:pStyle w:val="3-"/>
              <w:rPr>
                <w:color w:val="FF0000"/>
              </w:rPr>
            </w:pPr>
            <w:r w:rsidRPr="00F135D6">
              <w:rPr>
                <w:rFonts w:hint="eastAsia"/>
                <w:color w:val="FF0000"/>
              </w:rPr>
              <w:tab/>
              <w:t>//※プロセスに対するシグナルには反応しない。</w:t>
            </w:r>
          </w:p>
          <w:p w14:paraId="5C29FCDE" w14:textId="77777777" w:rsidR="00751F67" w:rsidRPr="00F135D6" w:rsidRDefault="00751F67" w:rsidP="00751F67">
            <w:pPr>
              <w:pStyle w:val="3-"/>
              <w:rPr>
                <w:color w:val="FF0000"/>
              </w:rPr>
            </w:pPr>
            <w:r w:rsidRPr="00F135D6">
              <w:rPr>
                <w:rFonts w:hint="eastAsia"/>
                <w:color w:val="FF0000"/>
              </w:rPr>
              <w:tab/>
              <w:t>//【Cygwinの挙動】</w:t>
            </w:r>
          </w:p>
          <w:p w14:paraId="51D6C503" w14:textId="77777777" w:rsidR="00751F67" w:rsidRPr="00F135D6" w:rsidRDefault="00751F67" w:rsidP="00751F67">
            <w:pPr>
              <w:pStyle w:val="3-"/>
              <w:rPr>
                <w:color w:val="FF0000"/>
              </w:rPr>
            </w:pPr>
            <w:r w:rsidRPr="00F135D6">
              <w:rPr>
                <w:rFonts w:hint="eastAsia"/>
                <w:color w:val="FF0000"/>
              </w:rPr>
              <w:tab/>
              <w:t>//※プロセスに対するシグナルに反応する。</w:t>
            </w:r>
          </w:p>
          <w:p w14:paraId="3750E14D" w14:textId="6B4FEE9A" w:rsidR="00751F67" w:rsidRPr="00F135D6" w:rsidRDefault="00751F67" w:rsidP="00751F67">
            <w:pPr>
              <w:pStyle w:val="3-"/>
              <w:rPr>
                <w:color w:val="FF0000"/>
              </w:rPr>
            </w:pPr>
            <w:r w:rsidRPr="00F135D6">
              <w:rPr>
                <w:rFonts w:hint="eastAsia"/>
                <w:color w:val="FF0000"/>
              </w:rPr>
              <w:tab/>
              <w:t>//　先に同じシグナルに対するシグナルハンドラが設定されていても、</w:t>
            </w:r>
          </w:p>
          <w:p w14:paraId="34E01F50" w14:textId="77777777" w:rsidR="00751F67" w:rsidRPr="00F135D6" w:rsidRDefault="00751F67" w:rsidP="00751F67">
            <w:pPr>
              <w:pStyle w:val="3-"/>
              <w:rPr>
                <w:color w:val="FF0000"/>
              </w:rPr>
            </w:pPr>
            <w:r w:rsidRPr="00F135D6">
              <w:rPr>
                <w:rFonts w:hint="eastAsia"/>
                <w:color w:val="FF0000"/>
              </w:rPr>
              <w:tab/>
              <w:t>//　こちらが優先される。（両方は反応しない）</w:t>
            </w:r>
          </w:p>
          <w:p w14:paraId="151E1FD3" w14:textId="77777777" w:rsidR="00751F67" w:rsidRDefault="00751F67" w:rsidP="00751F67">
            <w:pPr>
              <w:pStyle w:val="3-"/>
            </w:pPr>
            <w:r>
              <w:tab/>
            </w:r>
          </w:p>
          <w:p w14:paraId="3FB79A60" w14:textId="77777777" w:rsidR="00751F67" w:rsidRDefault="00751F67" w:rsidP="00751F67">
            <w:pPr>
              <w:pStyle w:val="3-"/>
            </w:pPr>
            <w:r>
              <w:rPr>
                <w:rFonts w:hint="eastAsia"/>
              </w:rPr>
              <w:tab/>
            </w:r>
            <w:r w:rsidRPr="00F135D6">
              <w:rPr>
                <w:rFonts w:hint="eastAsia"/>
                <w:color w:val="00B050"/>
              </w:rPr>
              <w:t>//同期シグナル処理</w:t>
            </w:r>
          </w:p>
          <w:p w14:paraId="01AA1B9D" w14:textId="77777777" w:rsidR="00751F67" w:rsidRDefault="00751F67" w:rsidP="00751F67">
            <w:pPr>
              <w:pStyle w:val="3-"/>
            </w:pPr>
            <w:r>
              <w:tab/>
              <w:t>while(1)</w:t>
            </w:r>
          </w:p>
          <w:p w14:paraId="75F1F521" w14:textId="77777777" w:rsidR="00751F67" w:rsidRDefault="00751F67" w:rsidP="00751F67">
            <w:pPr>
              <w:pStyle w:val="3-"/>
            </w:pPr>
            <w:r>
              <w:tab/>
              <w:t>{</w:t>
            </w:r>
          </w:p>
          <w:p w14:paraId="5E55DB70"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//シグナル受信待ち</w:t>
            </w:r>
          </w:p>
          <w:p w14:paraId="1ED04503" w14:textId="77777777" w:rsidR="00751F67" w:rsidRPr="00F135D6" w:rsidRDefault="00751F67" w:rsidP="00751F67">
            <w:pPr>
              <w:pStyle w:val="3-"/>
              <w:rPr>
                <w:color w:val="FF0000"/>
              </w:rPr>
            </w:pPr>
            <w:r w:rsidRPr="00F135D6">
              <w:rPr>
                <w:rFonts w:hint="eastAsia"/>
                <w:color w:val="00B050"/>
              </w:rPr>
              <w:tab/>
            </w:r>
            <w:r w:rsidRPr="00F135D6">
              <w:rPr>
                <w:rFonts w:hint="eastAsia"/>
                <w:color w:val="00B050"/>
              </w:rPr>
              <w:tab/>
            </w:r>
            <w:r w:rsidRPr="00F135D6">
              <w:rPr>
                <w:rFonts w:hint="eastAsia"/>
                <w:color w:val="FF0000"/>
              </w:rPr>
              <w:t>//【Linuxの挙動】</w:t>
            </w:r>
          </w:p>
          <w:p w14:paraId="36F4381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5218A671"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普通に受信するものの、キューから削除されず復帰できない。</w:t>
            </w:r>
          </w:p>
          <w:p w14:paraId="16B61FF5"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//【Cygwinの挙動】</w:t>
            </w:r>
          </w:p>
          <w:p w14:paraId="63F4CADA"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4116E6A9"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sigwait() がエラーを返す。</w:t>
            </w:r>
          </w:p>
          <w:p w14:paraId="269BB69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キューから削除されないので、復帰できない。</w:t>
            </w:r>
          </w:p>
          <w:p w14:paraId="3EB8867D" w14:textId="77777777" w:rsidR="00751F67" w:rsidRDefault="00751F67" w:rsidP="00751F67">
            <w:pPr>
              <w:pStyle w:val="3-"/>
            </w:pPr>
            <w:r>
              <w:tab/>
            </w:r>
            <w:r>
              <w:tab/>
              <w:t>int sig;</w:t>
            </w:r>
          </w:p>
          <w:p w14:paraId="480C35C3" w14:textId="77777777" w:rsidR="00751F67" w:rsidRDefault="00751F67" w:rsidP="00751F67">
            <w:pPr>
              <w:pStyle w:val="3-"/>
            </w:pPr>
            <w:r>
              <w:tab/>
            </w:r>
            <w:r>
              <w:tab/>
              <w:t>if(</w:t>
            </w:r>
            <w:r w:rsidRPr="00F135D6">
              <w:rPr>
                <w:color w:val="FF0000"/>
              </w:rPr>
              <w:t>sigwait(&amp;s_sigSet, &amp;sig)</w:t>
            </w:r>
            <w:r>
              <w:t xml:space="preserve"> != 0)</w:t>
            </w:r>
          </w:p>
          <w:p w14:paraId="17775734" w14:textId="77777777" w:rsidR="00751F67" w:rsidRDefault="00751F67" w:rsidP="00751F67">
            <w:pPr>
              <w:pStyle w:val="3-"/>
            </w:pPr>
            <w:r>
              <w:tab/>
            </w:r>
            <w:r>
              <w:tab/>
              <w:t>{</w:t>
            </w:r>
          </w:p>
          <w:p w14:paraId="585925CE" w14:textId="77777777" w:rsidR="00751F67" w:rsidRDefault="00751F67" w:rsidP="00751F67">
            <w:pPr>
              <w:pStyle w:val="3-"/>
            </w:pPr>
            <w:r>
              <w:tab/>
            </w:r>
            <w:r>
              <w:tab/>
            </w:r>
            <w:r>
              <w:tab/>
              <w:t>fprintf(stderr, "sigwait() failed.\n");</w:t>
            </w:r>
          </w:p>
          <w:p w14:paraId="6F0C275A" w14:textId="77777777" w:rsidR="00751F67" w:rsidRDefault="00751F67" w:rsidP="00751F67">
            <w:pPr>
              <w:pStyle w:val="3-"/>
            </w:pPr>
            <w:r>
              <w:tab/>
            </w:r>
            <w:r>
              <w:tab/>
            </w:r>
            <w:r>
              <w:tab/>
              <w:t>fflush(stderr);</w:t>
            </w:r>
          </w:p>
          <w:p w14:paraId="404E8787" w14:textId="77777777" w:rsidR="00751F67" w:rsidRDefault="00751F67" w:rsidP="00751F67">
            <w:pPr>
              <w:pStyle w:val="3-"/>
            </w:pPr>
            <w:r>
              <w:tab/>
            </w:r>
            <w:r>
              <w:tab/>
            </w:r>
            <w:r>
              <w:tab/>
              <w:t>break;</w:t>
            </w:r>
          </w:p>
          <w:p w14:paraId="1FB22C2C" w14:textId="77777777" w:rsidR="00751F67" w:rsidRDefault="00751F67" w:rsidP="00751F67">
            <w:pPr>
              <w:pStyle w:val="3-"/>
            </w:pPr>
            <w:r>
              <w:tab/>
            </w:r>
            <w:r>
              <w:tab/>
              <w:t>}</w:t>
            </w:r>
          </w:p>
          <w:p w14:paraId="11555D91" w14:textId="77777777" w:rsidR="00751F67" w:rsidRDefault="00751F67" w:rsidP="00751F67">
            <w:pPr>
              <w:pStyle w:val="3-"/>
            </w:pPr>
            <w:r>
              <w:tab/>
            </w:r>
            <w:r>
              <w:tab/>
            </w:r>
          </w:p>
          <w:p w14:paraId="12F34564"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//カウンターを進める</w:t>
            </w:r>
          </w:p>
          <w:p w14:paraId="19B9CC45" w14:textId="77777777" w:rsidR="00751F67" w:rsidRDefault="00751F67" w:rsidP="00751F67">
            <w:pPr>
              <w:pStyle w:val="3-"/>
            </w:pPr>
            <w:r>
              <w:tab/>
            </w:r>
            <w:r>
              <w:tab/>
              <w:t>++s_tlsData;</w:t>
            </w:r>
          </w:p>
          <w:p w14:paraId="07DE3CBA" w14:textId="77777777" w:rsidR="00751F67" w:rsidRDefault="00751F67" w:rsidP="00751F67">
            <w:pPr>
              <w:pStyle w:val="3-"/>
            </w:pPr>
            <w:r>
              <w:tab/>
            </w:r>
            <w:r>
              <w:tab/>
            </w:r>
          </w:p>
          <w:p w14:paraId="73CC4DE2"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//シグナル表示</w:t>
            </w:r>
          </w:p>
          <w:p w14:paraId="7FD4DEA5" w14:textId="77777777" w:rsidR="00751F67" w:rsidRDefault="00751F67" w:rsidP="00751F67">
            <w:pPr>
              <w:pStyle w:val="3-"/>
            </w:pPr>
            <w:r>
              <w:tab/>
            </w:r>
            <w:r>
              <w:tab/>
              <w:t>printSigInfo(sig);</w:t>
            </w:r>
          </w:p>
          <w:p w14:paraId="246E5069" w14:textId="77777777" w:rsidR="00751F67" w:rsidRDefault="00751F67" w:rsidP="00751F67">
            <w:pPr>
              <w:pStyle w:val="3-"/>
            </w:pPr>
            <w:r>
              <w:tab/>
            </w:r>
            <w:r>
              <w:tab/>
            </w:r>
          </w:p>
          <w:p w14:paraId="370F9859" w14:textId="77777777" w:rsidR="00751F67" w:rsidRDefault="00751F67" w:rsidP="00751F67">
            <w:pPr>
              <w:pStyle w:val="3-"/>
            </w:pPr>
            <w:r>
              <w:rPr>
                <w:rFonts w:hint="eastAsia"/>
              </w:rPr>
              <w:tab/>
            </w:r>
            <w:r>
              <w:rPr>
                <w:rFonts w:hint="eastAsia"/>
              </w:rPr>
              <w:tab/>
            </w:r>
            <w:r w:rsidRPr="00F135D6">
              <w:rPr>
                <w:rFonts w:hint="eastAsia"/>
                <w:color w:val="00B050"/>
              </w:rPr>
              <w:t>//シグナルがSIGINTもしくはSIGTRAPなら終了</w:t>
            </w:r>
          </w:p>
          <w:p w14:paraId="6C545DC1" w14:textId="77777777" w:rsidR="00751F67" w:rsidRDefault="00751F67" w:rsidP="00751F67">
            <w:pPr>
              <w:pStyle w:val="3-"/>
            </w:pPr>
            <w:r>
              <w:tab/>
            </w:r>
            <w:r>
              <w:tab/>
              <w:t>if(sig == SIGINT || sig == SIGTRAP)</w:t>
            </w:r>
          </w:p>
          <w:p w14:paraId="7B9DA3A1" w14:textId="77777777" w:rsidR="00751F67" w:rsidRDefault="00751F67" w:rsidP="00751F67">
            <w:pPr>
              <w:pStyle w:val="3-"/>
            </w:pPr>
            <w:r>
              <w:tab/>
            </w:r>
            <w:r>
              <w:tab/>
            </w:r>
            <w:r>
              <w:tab/>
              <w:t>break;</w:t>
            </w:r>
          </w:p>
          <w:p w14:paraId="699B54B1" w14:textId="77777777" w:rsidR="00751F67" w:rsidRDefault="00751F67" w:rsidP="00751F67">
            <w:pPr>
              <w:pStyle w:val="3-"/>
            </w:pPr>
            <w:r>
              <w:tab/>
              <w:t>}</w:t>
            </w:r>
          </w:p>
          <w:p w14:paraId="070CF839" w14:textId="77777777" w:rsidR="00751F67" w:rsidRDefault="00751F67" w:rsidP="00751F67">
            <w:pPr>
              <w:pStyle w:val="3-"/>
            </w:pPr>
            <w:r>
              <w:tab/>
            </w:r>
          </w:p>
          <w:p w14:paraId="179B6818"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FF51BD6" w14:textId="77777777" w:rsidR="00751F67" w:rsidRDefault="00751F67" w:rsidP="00751F67">
            <w:pPr>
              <w:pStyle w:val="3-"/>
            </w:pPr>
            <w:r>
              <w:tab/>
              <w:t>printf("- end:threadFuncSyncSignal(%x) -\n", pthread_self());</w:t>
            </w:r>
          </w:p>
          <w:p w14:paraId="3939C6A5" w14:textId="77777777" w:rsidR="00751F67" w:rsidRDefault="00751F67" w:rsidP="00751F67">
            <w:pPr>
              <w:pStyle w:val="3-"/>
            </w:pPr>
            <w:r>
              <w:tab/>
              <w:t>fflush(stdout);</w:t>
            </w:r>
          </w:p>
          <w:p w14:paraId="788682FA" w14:textId="77777777" w:rsidR="00751F67" w:rsidRDefault="00751F67" w:rsidP="00751F67">
            <w:pPr>
              <w:pStyle w:val="3-"/>
            </w:pPr>
            <w:r>
              <w:tab/>
              <w:t>return 0;</w:t>
            </w:r>
          </w:p>
          <w:p w14:paraId="5B5BA542" w14:textId="77777777" w:rsidR="00751F67" w:rsidRDefault="00751F67" w:rsidP="00751F67">
            <w:pPr>
              <w:pStyle w:val="3-"/>
            </w:pPr>
            <w:r>
              <w:t>}</w:t>
            </w:r>
          </w:p>
          <w:p w14:paraId="65DFB94E" w14:textId="77777777" w:rsidR="00751F67" w:rsidRDefault="00751F67" w:rsidP="00751F67">
            <w:pPr>
              <w:pStyle w:val="3-"/>
            </w:pPr>
          </w:p>
          <w:p w14:paraId="52D4C77E" w14:textId="77777777" w:rsidR="00751F67" w:rsidRPr="00F135D6" w:rsidRDefault="00751F67" w:rsidP="00751F67">
            <w:pPr>
              <w:pStyle w:val="3-"/>
              <w:rPr>
                <w:color w:val="00B050"/>
              </w:rPr>
            </w:pPr>
            <w:r w:rsidRPr="00F135D6">
              <w:rPr>
                <w:rFonts w:hint="eastAsia"/>
                <w:color w:val="00B050"/>
              </w:rPr>
              <w:t>//テスト</w:t>
            </w:r>
          </w:p>
          <w:p w14:paraId="47F604AA" w14:textId="77777777" w:rsidR="00751F67" w:rsidRDefault="00751F67" w:rsidP="00751F67">
            <w:pPr>
              <w:pStyle w:val="3-"/>
            </w:pPr>
            <w:r>
              <w:t>int main(const int argc, const char* argv[])</w:t>
            </w:r>
          </w:p>
          <w:p w14:paraId="441DCA12" w14:textId="77777777" w:rsidR="00751F67" w:rsidRDefault="00751F67" w:rsidP="00751F67">
            <w:pPr>
              <w:pStyle w:val="3-"/>
            </w:pPr>
            <w:r>
              <w:t>{</w:t>
            </w:r>
          </w:p>
          <w:p w14:paraId="45DDE5FC" w14:textId="77777777" w:rsidR="00751F67" w:rsidRPr="00F135D6" w:rsidRDefault="00751F67" w:rsidP="00751F67">
            <w:pPr>
              <w:pStyle w:val="3-"/>
              <w:rPr>
                <w:color w:val="00B050"/>
              </w:rPr>
            </w:pPr>
            <w:r>
              <w:rPr>
                <w:rFonts w:hint="eastAsia"/>
              </w:rPr>
              <w:tab/>
            </w:r>
            <w:r w:rsidRPr="00F135D6">
              <w:rPr>
                <w:rFonts w:hint="eastAsia"/>
                <w:color w:val="00B050"/>
              </w:rPr>
              <w:t>//開始</w:t>
            </w:r>
          </w:p>
          <w:p w14:paraId="6CCCDF64" w14:textId="77777777" w:rsidR="00751F67" w:rsidRDefault="00751F67" w:rsidP="00751F67">
            <w:pPr>
              <w:pStyle w:val="3-"/>
            </w:pPr>
            <w:r>
              <w:tab/>
              <w:t>printf("- begin:main(%x) -\n", pthread_self());</w:t>
            </w:r>
          </w:p>
          <w:p w14:paraId="0AA30049" w14:textId="77777777" w:rsidR="00751F67" w:rsidRDefault="00751F67" w:rsidP="00751F67">
            <w:pPr>
              <w:pStyle w:val="3-"/>
            </w:pPr>
            <w:r>
              <w:tab/>
              <w:t>fflush(stdout);</w:t>
            </w:r>
          </w:p>
          <w:p w14:paraId="2A4E94DD" w14:textId="77777777" w:rsidR="00751F67" w:rsidRDefault="00751F67" w:rsidP="00751F67">
            <w:pPr>
              <w:pStyle w:val="3-"/>
            </w:pPr>
            <w:r>
              <w:tab/>
            </w:r>
          </w:p>
          <w:p w14:paraId="23B1996F" w14:textId="4985FE7D" w:rsidR="00751F67" w:rsidRDefault="00751F67" w:rsidP="00751F67">
            <w:pPr>
              <w:pStyle w:val="3-"/>
            </w:pPr>
            <w:r>
              <w:rPr>
                <w:rFonts w:hint="eastAsia"/>
              </w:rPr>
              <w:tab/>
            </w:r>
            <w:r w:rsidRPr="00F135D6">
              <w:rPr>
                <w:rFonts w:hint="eastAsia"/>
                <w:color w:val="00B050"/>
              </w:rPr>
              <w:t>//同期シグナル</w:t>
            </w:r>
            <w:r w:rsidR="00F135D6">
              <w:rPr>
                <w:rFonts w:hint="eastAsia"/>
                <w:color w:val="00B050"/>
              </w:rPr>
              <w:t>（スレッド）</w:t>
            </w:r>
            <w:r w:rsidRPr="00F135D6">
              <w:rPr>
                <w:rFonts w:hint="eastAsia"/>
                <w:color w:val="00B050"/>
              </w:rPr>
              <w:t>用のシグナルマスク作成</w:t>
            </w:r>
          </w:p>
          <w:p w14:paraId="6F58052C" w14:textId="77777777" w:rsidR="00751F67" w:rsidRPr="00F135D6" w:rsidRDefault="00751F67" w:rsidP="00751F67">
            <w:pPr>
              <w:pStyle w:val="3-"/>
              <w:rPr>
                <w:color w:val="FF0000"/>
              </w:rPr>
            </w:pPr>
            <w:r>
              <w:tab/>
            </w:r>
            <w:r w:rsidRPr="00F135D6">
              <w:rPr>
                <w:color w:val="FF0000"/>
              </w:rPr>
              <w:t>sigemptyset(&amp;s_sigSet);</w:t>
            </w:r>
          </w:p>
          <w:p w14:paraId="1ECB5EA0"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SIGINT); //割り込み（CTRL + C）</w:t>
            </w:r>
          </w:p>
          <w:p w14:paraId="7AF9DA7E"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SIGQUIT);</w:t>
            </w:r>
            <w:r w:rsidRPr="00F135D6">
              <w:rPr>
                <w:rFonts w:hint="eastAsia"/>
                <w:color w:val="00B050"/>
              </w:rPr>
              <w:t>//終了とコアダンプ（CTRL + \）</w:t>
            </w:r>
          </w:p>
          <w:p w14:paraId="5E4000B8"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SIGCONT);</w:t>
            </w:r>
            <w:r w:rsidRPr="00F135D6">
              <w:rPr>
                <w:rFonts w:hint="eastAsia"/>
                <w:color w:val="00B050"/>
              </w:rPr>
              <w:t>//停止していれば再開</w:t>
            </w:r>
          </w:p>
          <w:p w14:paraId="586870E1" w14:textId="77777777" w:rsidR="00751F67" w:rsidRPr="00F135D6" w:rsidRDefault="00751F67" w:rsidP="00751F67">
            <w:pPr>
              <w:pStyle w:val="3-"/>
              <w:rPr>
                <w:color w:val="00B050"/>
              </w:rPr>
            </w:pPr>
            <w:r w:rsidRPr="00F135D6">
              <w:rPr>
                <w:rFonts w:hint="eastAsia"/>
                <w:color w:val="00B050"/>
              </w:rPr>
              <w:lastRenderedPageBreak/>
              <w:tab/>
            </w:r>
            <w:r w:rsidRPr="00F135D6">
              <w:rPr>
                <w:rFonts w:hint="eastAsia"/>
                <w:color w:val="FF0000"/>
              </w:rPr>
              <w:t>sigaddset(&amp;s_sigSet, SIGTSTP);</w:t>
            </w:r>
            <w:r w:rsidRPr="00F135D6">
              <w:rPr>
                <w:rFonts w:hint="eastAsia"/>
                <w:color w:val="00B050"/>
              </w:rPr>
              <w:t>//端末からの中断シグナル（CTRL + Z）</w:t>
            </w:r>
          </w:p>
          <w:p w14:paraId="39BF4001"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SIGTRAP);</w:t>
            </w:r>
            <w:r w:rsidRPr="00F135D6">
              <w:rPr>
                <w:rFonts w:hint="eastAsia"/>
                <w:color w:val="00B050"/>
              </w:rPr>
              <w:t>//トレース/ブレークポイントによるトラップ</w:t>
            </w:r>
          </w:p>
          <w:p w14:paraId="79073F26"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SIGUSR1);//ユーザー定義シグナル 1</w:t>
            </w:r>
          </w:p>
          <w:p w14:paraId="260E9E60"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SIGUSR2);</w:t>
            </w:r>
            <w:r w:rsidRPr="00F135D6">
              <w:rPr>
                <w:rFonts w:hint="eastAsia"/>
                <w:color w:val="00B050"/>
              </w:rPr>
              <w:t>//ユーザー定義シグナル 2</w:t>
            </w:r>
          </w:p>
          <w:p w14:paraId="19DE8F3C" w14:textId="77777777" w:rsidR="00751F67" w:rsidRDefault="00751F67" w:rsidP="00751F67">
            <w:pPr>
              <w:pStyle w:val="3-"/>
            </w:pPr>
            <w:r>
              <w:tab/>
            </w:r>
          </w:p>
          <w:p w14:paraId="0A29B9C8" w14:textId="77777777" w:rsidR="00751F67" w:rsidRDefault="00751F67" w:rsidP="00751F67">
            <w:pPr>
              <w:pStyle w:val="3-"/>
            </w:pPr>
            <w:r>
              <w:rPr>
                <w:rFonts w:hint="eastAsia"/>
              </w:rPr>
              <w:tab/>
            </w:r>
            <w:r w:rsidRPr="00F135D6">
              <w:rPr>
                <w:rFonts w:hint="eastAsia"/>
                <w:color w:val="00B050"/>
              </w:rPr>
              <w:t>//スレッド作成</w:t>
            </w:r>
          </w:p>
          <w:p w14:paraId="7DC8DDFB" w14:textId="77777777" w:rsidR="00751F67" w:rsidRDefault="00751F67" w:rsidP="00751F67">
            <w:pPr>
              <w:pStyle w:val="3-"/>
            </w:pPr>
            <w:r>
              <w:tab/>
              <w:t>static const int THREAD_NUM = 1;</w:t>
            </w:r>
          </w:p>
          <w:p w14:paraId="1DF8EC75" w14:textId="77777777" w:rsidR="00751F67" w:rsidRDefault="00751F67" w:rsidP="00751F67">
            <w:pPr>
              <w:pStyle w:val="3-"/>
            </w:pPr>
            <w:r>
              <w:tab/>
              <w:t>pthread_t pth[THREAD_NUM];</w:t>
            </w:r>
          </w:p>
          <w:p w14:paraId="71940B29" w14:textId="77777777" w:rsidR="00751F67" w:rsidRDefault="00751F67" w:rsidP="00751F67">
            <w:pPr>
              <w:pStyle w:val="3-"/>
            </w:pPr>
            <w:r>
              <w:tab/>
              <w:t>{</w:t>
            </w:r>
          </w:p>
          <w:p w14:paraId="577D08BF" w14:textId="77777777" w:rsidR="00751F67" w:rsidRDefault="00751F67" w:rsidP="00751F67">
            <w:pPr>
              <w:pStyle w:val="3-"/>
            </w:pPr>
            <w:r>
              <w:tab/>
            </w:r>
            <w:r>
              <w:tab/>
              <w:t>pthread_attr_t attr;</w:t>
            </w:r>
          </w:p>
          <w:p w14:paraId="72C5741B" w14:textId="77777777" w:rsidR="00751F67" w:rsidRDefault="00751F67" w:rsidP="00751F67">
            <w:pPr>
              <w:pStyle w:val="3-"/>
            </w:pPr>
            <w:r>
              <w:tab/>
            </w:r>
            <w:r>
              <w:tab/>
              <w:t>pthread_attr_init(&amp;attr);</w:t>
            </w:r>
          </w:p>
          <w:p w14:paraId="1C041F28" w14:textId="77777777" w:rsidR="00751F67" w:rsidRPr="00F135D6" w:rsidRDefault="00751F67" w:rsidP="00751F67">
            <w:pPr>
              <w:pStyle w:val="3-"/>
              <w:rPr>
                <w:color w:val="00B050"/>
              </w:rPr>
            </w:pPr>
            <w:r>
              <w:rPr>
                <w:rFonts w:hint="eastAsia"/>
              </w:rPr>
              <w:tab/>
            </w:r>
            <w:r>
              <w:rPr>
                <w:rFonts w:hint="eastAsia"/>
              </w:rPr>
              <w:tab/>
              <w:t>pthread_attr_setstacksize(&amp;attr, 1024);</w:t>
            </w:r>
            <w:r w:rsidRPr="00F135D6">
              <w:rPr>
                <w:rFonts w:hint="eastAsia"/>
                <w:color w:val="00B050"/>
              </w:rPr>
              <w:t>//スタックサイズ指定</w:t>
            </w:r>
          </w:p>
          <w:p w14:paraId="652BF202" w14:textId="77777777" w:rsidR="00751F67" w:rsidRDefault="00751F67" w:rsidP="00751F67">
            <w:pPr>
              <w:pStyle w:val="3-"/>
            </w:pPr>
            <w:r>
              <w:rPr>
                <w:rFonts w:hint="eastAsia"/>
              </w:rPr>
              <w:tab/>
            </w:r>
            <w:r>
              <w:rPr>
                <w:rFonts w:hint="eastAsia"/>
              </w:rPr>
              <w:tab/>
              <w:t>pthread_create(</w:t>
            </w:r>
            <w:r w:rsidRPr="00F135D6">
              <w:rPr>
                <w:rFonts w:hint="eastAsia"/>
              </w:rPr>
              <w:t>&amp;s_threadSyncSignal</w:t>
            </w:r>
            <w:r>
              <w:rPr>
                <w:rFonts w:hint="eastAsia"/>
              </w:rPr>
              <w:t>, &amp;attr,</w:t>
            </w:r>
            <w:r w:rsidRPr="00F135D6">
              <w:rPr>
                <w:rFonts w:hint="eastAsia"/>
                <w:color w:val="FF0000"/>
              </w:rPr>
              <w:t xml:space="preserve"> threadFuncSyncSignal</w:t>
            </w:r>
            <w:r>
              <w:rPr>
                <w:rFonts w:hint="eastAsia"/>
              </w:rPr>
              <w:t>, NULL);</w:t>
            </w:r>
            <w:r w:rsidRPr="00F135D6">
              <w:rPr>
                <w:rFonts w:hint="eastAsia"/>
                <w:color w:val="00B050"/>
              </w:rPr>
              <w:t>//同期シグナルスレッド</w:t>
            </w:r>
          </w:p>
          <w:p w14:paraId="61F02492" w14:textId="77777777" w:rsidR="00751F67" w:rsidRDefault="00751F67" w:rsidP="00751F67">
            <w:pPr>
              <w:pStyle w:val="3-"/>
            </w:pPr>
            <w:r>
              <w:rPr>
                <w:rFonts w:hint="eastAsia"/>
              </w:rPr>
              <w:tab/>
            </w:r>
            <w:r>
              <w:rPr>
                <w:rFonts w:hint="eastAsia"/>
              </w:rPr>
              <w:tab/>
              <w:t xml:space="preserve">pthread_create(&amp;s_threadWathc, &amp;attr, threadFuncWatch, NULL);  </w:t>
            </w:r>
            <w:r w:rsidRPr="00F135D6">
              <w:rPr>
                <w:rFonts w:hint="eastAsia"/>
                <w:color w:val="00B050"/>
              </w:rPr>
              <w:t>//非同期シグナル受信バッファ監視スレッド</w:t>
            </w:r>
          </w:p>
          <w:p w14:paraId="54B7D9D1" w14:textId="77777777" w:rsidR="00751F67" w:rsidRDefault="00751F67" w:rsidP="00751F67">
            <w:pPr>
              <w:pStyle w:val="3-"/>
            </w:pPr>
            <w:r>
              <w:tab/>
              <w:t>}</w:t>
            </w:r>
          </w:p>
          <w:p w14:paraId="2C2C0C88" w14:textId="77777777" w:rsidR="00751F67" w:rsidRDefault="00751F67" w:rsidP="00751F67">
            <w:pPr>
              <w:pStyle w:val="3-"/>
            </w:pPr>
            <w:r>
              <w:tab/>
            </w:r>
          </w:p>
          <w:p w14:paraId="30E97C92" w14:textId="77777777" w:rsidR="00751F67" w:rsidRDefault="00751F67" w:rsidP="00751F67">
            <w:pPr>
              <w:pStyle w:val="3-"/>
            </w:pPr>
            <w:r>
              <w:rPr>
                <w:rFonts w:hint="eastAsia"/>
              </w:rPr>
              <w:tab/>
            </w:r>
            <w:r w:rsidRPr="00F135D6">
              <w:rPr>
                <w:rFonts w:hint="eastAsia"/>
                <w:color w:val="00B050"/>
              </w:rPr>
              <w:t>//シグナルハンドラを登録　※非同期シグナル処理</w:t>
            </w:r>
          </w:p>
          <w:p w14:paraId="085CCB9A" w14:textId="77777777" w:rsidR="00751F67" w:rsidRPr="00F135D6" w:rsidRDefault="00751F67" w:rsidP="00751F67">
            <w:pPr>
              <w:pStyle w:val="3-"/>
              <w:rPr>
                <w:color w:val="00B050"/>
              </w:rPr>
            </w:pPr>
            <w:r>
              <w:rPr>
                <w:rFonts w:hint="eastAsia"/>
              </w:rPr>
              <w:tab/>
            </w:r>
            <w:r w:rsidRPr="00F135D6">
              <w:rPr>
                <w:rFonts w:hint="eastAsia"/>
                <w:color w:val="FF0000"/>
              </w:rPr>
              <w:t>signal(SIGINT,  signalHandler);</w:t>
            </w:r>
            <w:r w:rsidRPr="00F135D6">
              <w:rPr>
                <w:rFonts w:hint="eastAsia"/>
                <w:color w:val="00B050"/>
              </w:rPr>
              <w:t>//割り込み（CTRL + C）</w:t>
            </w:r>
          </w:p>
          <w:p w14:paraId="6AFB8F43"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signal(SIGQUIT, signalHandler);</w:t>
            </w:r>
            <w:r w:rsidRPr="00F135D6">
              <w:rPr>
                <w:rFonts w:hint="eastAsia"/>
                <w:color w:val="00B050"/>
              </w:rPr>
              <w:t>//終了とコアダンプ（CTRL + \）</w:t>
            </w:r>
          </w:p>
          <w:p w14:paraId="4FB3DFA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signal(SIGCONT, signalHandler);</w:t>
            </w:r>
            <w:r w:rsidRPr="00F135D6">
              <w:rPr>
                <w:rFonts w:hint="eastAsia"/>
                <w:color w:val="00B050"/>
              </w:rPr>
              <w:t>//停止していれば再開</w:t>
            </w:r>
          </w:p>
          <w:p w14:paraId="4297A2C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signal(SIGTSTP, signalHandler);</w:t>
            </w:r>
            <w:r w:rsidRPr="00F135D6">
              <w:rPr>
                <w:rFonts w:hint="eastAsia"/>
                <w:color w:val="00B050"/>
              </w:rPr>
              <w:t>//端末からの中断シグナル（CTRL + Z）</w:t>
            </w:r>
          </w:p>
          <w:p w14:paraId="4E4C33A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signal(SIGTRAP, signalHandler);//トレース/ブレークポイントによるトラップ</w:t>
            </w:r>
          </w:p>
          <w:p w14:paraId="5C65C669"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signal(SIGUSR1, signalHandler);</w:t>
            </w:r>
            <w:r w:rsidRPr="00F135D6">
              <w:rPr>
                <w:rFonts w:hint="eastAsia"/>
                <w:color w:val="00B050"/>
              </w:rPr>
              <w:t>//ユーザー定義シグナル 1</w:t>
            </w:r>
          </w:p>
          <w:p w14:paraId="47798DF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signal(SIGUSR2, signalHandler);//ユーザー定義シグナル 2</w:t>
            </w:r>
          </w:p>
          <w:p w14:paraId="1D477B05" w14:textId="77777777" w:rsidR="00751F67" w:rsidRDefault="00751F67" w:rsidP="00751F67">
            <w:pPr>
              <w:pStyle w:val="3-"/>
            </w:pPr>
            <w:r>
              <w:tab/>
            </w:r>
          </w:p>
          <w:p w14:paraId="5A473D31" w14:textId="77777777" w:rsidR="00751F67" w:rsidRDefault="00751F67" w:rsidP="00751F67">
            <w:pPr>
              <w:pStyle w:val="3-"/>
            </w:pPr>
            <w:r>
              <w:rPr>
                <w:rFonts w:hint="eastAsia"/>
              </w:rPr>
              <w:tab/>
            </w:r>
            <w:r w:rsidRPr="00F135D6">
              <w:rPr>
                <w:rFonts w:hint="eastAsia"/>
                <w:color w:val="00B050"/>
              </w:rPr>
              <w:t>//アラーム用のシグナルハンドラを登録　※非同期シグナル処理</w:t>
            </w:r>
          </w:p>
          <w:p w14:paraId="7A035A7D" w14:textId="77777777" w:rsidR="00751F67" w:rsidRDefault="00751F67" w:rsidP="00751F67">
            <w:pPr>
              <w:pStyle w:val="3-"/>
            </w:pPr>
            <w:r>
              <w:tab/>
            </w:r>
            <w:r w:rsidRPr="00F135D6">
              <w:rPr>
                <w:color w:val="FF0000"/>
              </w:rPr>
              <w:t>signal(SIGALRM, alarmFunc);</w:t>
            </w:r>
          </w:p>
          <w:p w14:paraId="6DB35782" w14:textId="77777777" w:rsidR="00751F67" w:rsidRDefault="00751F67" w:rsidP="00751F67">
            <w:pPr>
              <w:pStyle w:val="3-"/>
            </w:pPr>
            <w:r>
              <w:tab/>
            </w:r>
          </w:p>
          <w:p w14:paraId="1430F7DC" w14:textId="77777777" w:rsidR="00751F67" w:rsidRPr="00F135D6" w:rsidRDefault="00751F67" w:rsidP="00751F67">
            <w:pPr>
              <w:pStyle w:val="3-"/>
              <w:rPr>
                <w:color w:val="00B050"/>
              </w:rPr>
            </w:pPr>
            <w:r>
              <w:rPr>
                <w:rFonts w:hint="eastAsia"/>
              </w:rPr>
              <w:tab/>
            </w:r>
            <w:r w:rsidRPr="00F135D6">
              <w:rPr>
                <w:rFonts w:hint="eastAsia"/>
                <w:color w:val="00B050"/>
              </w:rPr>
              <w:t>//1秒後にアラーム</w:t>
            </w:r>
          </w:p>
          <w:p w14:paraId="35A18079" w14:textId="77777777" w:rsidR="00751F67" w:rsidRPr="00F135D6" w:rsidRDefault="00751F67" w:rsidP="00751F67">
            <w:pPr>
              <w:pStyle w:val="3-"/>
              <w:rPr>
                <w:color w:val="00B050"/>
              </w:rPr>
            </w:pPr>
            <w:r w:rsidRPr="00F135D6">
              <w:rPr>
                <w:rFonts w:hint="eastAsia"/>
                <w:color w:val="00B050"/>
              </w:rPr>
              <w:tab/>
              <w:t>//※アラームとスリープを同時に使用すると、sleepが効かないので注意！</w:t>
            </w:r>
          </w:p>
          <w:p w14:paraId="0FCA7BB9" w14:textId="77777777" w:rsidR="00751F67" w:rsidRPr="00F135D6" w:rsidRDefault="00751F67" w:rsidP="00751F67">
            <w:pPr>
              <w:pStyle w:val="3-"/>
              <w:rPr>
                <w:color w:val="FF0000"/>
              </w:rPr>
            </w:pPr>
            <w:r>
              <w:tab/>
            </w:r>
            <w:r w:rsidRPr="00F135D6">
              <w:rPr>
                <w:color w:val="FF0000"/>
              </w:rPr>
              <w:t>alarm(1);</w:t>
            </w:r>
          </w:p>
          <w:p w14:paraId="65F932E9" w14:textId="77777777" w:rsidR="00751F67" w:rsidRDefault="00751F67" w:rsidP="00751F67">
            <w:pPr>
              <w:pStyle w:val="3-"/>
            </w:pPr>
            <w:r>
              <w:tab/>
            </w:r>
          </w:p>
          <w:p w14:paraId="2422F228" w14:textId="77777777" w:rsidR="00751F67" w:rsidRDefault="00751F67" w:rsidP="00751F67">
            <w:pPr>
              <w:pStyle w:val="3-"/>
            </w:pPr>
            <w:r>
              <w:rPr>
                <w:rFonts w:hint="eastAsia"/>
              </w:rPr>
              <w:tab/>
            </w:r>
            <w:r w:rsidRPr="00F135D6">
              <w:rPr>
                <w:rFonts w:hint="eastAsia"/>
                <w:color w:val="00B050"/>
              </w:rPr>
              <w:t>//スレッド終了待ち</w:t>
            </w:r>
          </w:p>
          <w:p w14:paraId="6BB0B661" w14:textId="77777777" w:rsidR="00751F67" w:rsidRDefault="00751F67" w:rsidP="00751F67">
            <w:pPr>
              <w:pStyle w:val="3-"/>
            </w:pPr>
            <w:r>
              <w:tab/>
              <w:t>pthread_join(s_threadWathc, NULL);</w:t>
            </w:r>
          </w:p>
          <w:p w14:paraId="3E4C9BDE" w14:textId="18FD8DF9" w:rsidR="00F135D6" w:rsidRPr="00F135D6" w:rsidRDefault="00F135D6" w:rsidP="00751F67">
            <w:pPr>
              <w:pStyle w:val="3-"/>
              <w:rPr>
                <w:color w:val="00B050"/>
              </w:rPr>
            </w:pPr>
            <w:r>
              <w:tab/>
            </w:r>
            <w:r w:rsidRPr="00F135D6">
              <w:rPr>
                <w:color w:val="00B050"/>
              </w:rPr>
              <w:t>//※同期シグナルスレッド</w:t>
            </w:r>
            <w:r w:rsidRPr="00F135D6">
              <w:rPr>
                <w:rFonts w:hint="eastAsia"/>
                <w:color w:val="00B050"/>
              </w:rPr>
              <w:t>はデタッチしているので終了待ちしない</w:t>
            </w:r>
          </w:p>
          <w:p w14:paraId="75519CDF" w14:textId="77777777" w:rsidR="00751F67" w:rsidRDefault="00751F67" w:rsidP="00751F67">
            <w:pPr>
              <w:pStyle w:val="3-"/>
            </w:pPr>
            <w:r>
              <w:tab/>
            </w:r>
          </w:p>
          <w:p w14:paraId="56FC1E1B" w14:textId="77777777" w:rsidR="00751F67" w:rsidRDefault="00751F67" w:rsidP="00751F67">
            <w:pPr>
              <w:pStyle w:val="3-"/>
            </w:pPr>
            <w:r>
              <w:rPr>
                <w:rFonts w:hint="eastAsia"/>
              </w:rPr>
              <w:tab/>
            </w:r>
            <w:r w:rsidRPr="00F135D6">
              <w:rPr>
                <w:rFonts w:hint="eastAsia"/>
                <w:color w:val="00B050"/>
              </w:rPr>
              <w:t>//終了</w:t>
            </w:r>
          </w:p>
          <w:p w14:paraId="211BDED5" w14:textId="77777777" w:rsidR="00751F67" w:rsidRDefault="00751F67" w:rsidP="00751F67">
            <w:pPr>
              <w:pStyle w:val="3-"/>
            </w:pPr>
            <w:r>
              <w:tab/>
              <w:t>printf("- end:main(%x) -\n", pthread_self());</w:t>
            </w:r>
          </w:p>
          <w:p w14:paraId="45404FDE" w14:textId="77777777" w:rsidR="00751F67" w:rsidRDefault="00751F67" w:rsidP="00751F67">
            <w:pPr>
              <w:pStyle w:val="3-"/>
            </w:pPr>
            <w:r>
              <w:tab/>
              <w:t>fflush(stdout);</w:t>
            </w:r>
          </w:p>
          <w:p w14:paraId="4F44E438" w14:textId="77777777" w:rsidR="00751F67" w:rsidRDefault="00751F67" w:rsidP="00751F67">
            <w:pPr>
              <w:pStyle w:val="3-"/>
            </w:pPr>
            <w:r>
              <w:tab/>
              <w:t>return EXIT_SUCCESS;</w:t>
            </w:r>
          </w:p>
          <w:p w14:paraId="1EF5D4A8" w14:textId="1DBD0857" w:rsidR="0036070F" w:rsidRPr="00DE3BF2" w:rsidRDefault="00751F67" w:rsidP="00751F67">
            <w:pPr>
              <w:pStyle w:val="3-"/>
            </w:pPr>
            <w:r>
              <w:t>}</w:t>
            </w:r>
          </w:p>
        </w:tc>
      </w:tr>
    </w:tbl>
    <w:p w14:paraId="54D24F2D" w14:textId="4F1EEA3F" w:rsidR="00317699" w:rsidRDefault="00317699" w:rsidP="00317699">
      <w:pPr>
        <w:pStyle w:val="aa"/>
        <w:keepNext/>
        <w:widowControl/>
        <w:spacing w:beforeLines="50" w:before="180"/>
        <w:ind w:leftChars="203" w:left="447" w:hangingChars="10" w:hanging="21"/>
      </w:pPr>
      <w:r>
        <w:lastRenderedPageBreak/>
        <w:t>実行用のシェルスクリプト</w:t>
      </w:r>
      <w:r>
        <w:rPr>
          <w:rFonts w:hint="eastAsia"/>
        </w:rPr>
        <w:t>：※</w:t>
      </w:r>
      <w:r>
        <w:t>外部からのシグナル発行</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17699" w14:paraId="46362264" w14:textId="77777777" w:rsidTr="00E079DA">
        <w:tc>
          <w:tcPr>
            <w:tcW w:w="8494" w:type="dxa"/>
          </w:tcPr>
          <w:p w14:paraId="54E53E02" w14:textId="5486F30C" w:rsidR="00317699" w:rsidRPr="00317699" w:rsidRDefault="00317699" w:rsidP="00317699">
            <w:pPr>
              <w:pStyle w:val="3-"/>
            </w:pPr>
            <w:r w:rsidRPr="00317699">
              <w:t>./signal &amp;</w:t>
            </w:r>
            <w:r w:rsidR="00557C82">
              <w:tab/>
            </w:r>
            <w:r w:rsidR="00557C82">
              <w:tab/>
            </w:r>
            <w:r w:rsidR="00557C82" w:rsidRPr="00557C82">
              <w:rPr>
                <w:color w:val="FF0000"/>
              </w:rPr>
              <w:t>←プログラムを実行（プロセスを生成）</w:t>
            </w:r>
          </w:p>
          <w:p w14:paraId="7988C0DE" w14:textId="77777777" w:rsidR="00317699" w:rsidRPr="00317699" w:rsidRDefault="00317699" w:rsidP="00317699">
            <w:pPr>
              <w:pStyle w:val="3-"/>
            </w:pPr>
            <w:r w:rsidRPr="00317699">
              <w:t>sleep 1</w:t>
            </w:r>
          </w:p>
          <w:p w14:paraId="0E5C054E" w14:textId="36502BD5" w:rsidR="00317699" w:rsidRPr="00557C82" w:rsidRDefault="00317699" w:rsidP="00317699">
            <w:pPr>
              <w:pStyle w:val="3-"/>
              <w:rPr>
                <w:color w:val="FF0000"/>
              </w:rPr>
            </w:pPr>
            <w:r w:rsidRPr="00317699">
              <w:t>kill -USR1 %1</w:t>
            </w:r>
            <w:r w:rsidR="00557C82">
              <w:tab/>
            </w:r>
            <w:r w:rsidR="00557C82" w:rsidRPr="00557C82">
              <w:rPr>
                <w:color w:val="FF0000"/>
              </w:rPr>
              <w:t>←1秒後に</w:t>
            </w:r>
            <w:r w:rsidR="00557C82" w:rsidRPr="00557C82">
              <w:rPr>
                <w:rFonts w:hint="eastAsia"/>
                <w:color w:val="FF0000"/>
              </w:rPr>
              <w:t>SIGUSR1 シグナルをプロセスに送信</w:t>
            </w:r>
          </w:p>
          <w:p w14:paraId="7B44302A" w14:textId="77777777" w:rsidR="00317699" w:rsidRPr="00F135D6" w:rsidRDefault="00317699" w:rsidP="00317699">
            <w:pPr>
              <w:pStyle w:val="3-"/>
              <w:rPr>
                <w:color w:val="00B050"/>
              </w:rPr>
            </w:pPr>
            <w:r w:rsidRPr="00F135D6">
              <w:rPr>
                <w:rFonts w:hint="eastAsia"/>
                <w:color w:val="00B050"/>
              </w:rPr>
              <w:t>#この処理をLinuxで実行するとプログラムが停止する</w:t>
            </w:r>
          </w:p>
          <w:p w14:paraId="01F8A942" w14:textId="77777777" w:rsidR="00317699" w:rsidRPr="00F135D6" w:rsidRDefault="00317699" w:rsidP="00317699">
            <w:pPr>
              <w:pStyle w:val="3-"/>
              <w:rPr>
                <w:color w:val="00B050"/>
              </w:rPr>
            </w:pPr>
            <w:r w:rsidRPr="00F135D6">
              <w:rPr>
                <w:color w:val="00B050"/>
              </w:rPr>
              <w:t>#sleep 1</w:t>
            </w:r>
          </w:p>
          <w:p w14:paraId="3B81EEF7" w14:textId="2D21D40D" w:rsidR="00317699" w:rsidRPr="00557C82" w:rsidRDefault="00317699" w:rsidP="00317699">
            <w:pPr>
              <w:pStyle w:val="3-"/>
              <w:rPr>
                <w:color w:val="FF0000"/>
              </w:rPr>
            </w:pPr>
            <w:r w:rsidRPr="00F135D6">
              <w:rPr>
                <w:color w:val="00B050"/>
              </w:rPr>
              <w:t>#kill -USR2 %1</w:t>
            </w:r>
            <w:r w:rsidR="00557C82">
              <w:tab/>
            </w:r>
            <w:r w:rsidR="00557C82" w:rsidRPr="00557C82">
              <w:rPr>
                <w:color w:val="FF0000"/>
              </w:rPr>
              <w:t>←1秒後に</w:t>
            </w:r>
            <w:r w:rsidR="00557C82" w:rsidRPr="00557C82">
              <w:rPr>
                <w:rFonts w:hint="eastAsia"/>
                <w:color w:val="FF0000"/>
              </w:rPr>
              <w:t>SIGUSR</w:t>
            </w:r>
            <w:r w:rsidR="00557C82" w:rsidRPr="00557C82">
              <w:rPr>
                <w:color w:val="FF0000"/>
              </w:rPr>
              <w:t>2</w:t>
            </w:r>
            <w:r w:rsidR="00557C82" w:rsidRPr="00557C82">
              <w:rPr>
                <w:rFonts w:hint="eastAsia"/>
                <w:color w:val="FF0000"/>
              </w:rPr>
              <w:t xml:space="preserve"> シグナルをプロセスに送信</w:t>
            </w:r>
          </w:p>
          <w:p w14:paraId="02B95719" w14:textId="77777777" w:rsidR="00317699" w:rsidRPr="00317699" w:rsidRDefault="00317699" w:rsidP="00317699">
            <w:pPr>
              <w:pStyle w:val="3-"/>
            </w:pPr>
            <w:r w:rsidRPr="00317699">
              <w:t>sleep 1</w:t>
            </w:r>
          </w:p>
          <w:p w14:paraId="1B4F0AA3" w14:textId="7C5732D5" w:rsidR="00317699" w:rsidRPr="00557C82" w:rsidRDefault="00317699" w:rsidP="00317699">
            <w:pPr>
              <w:pStyle w:val="3-"/>
              <w:rPr>
                <w:color w:val="FF0000"/>
              </w:rPr>
            </w:pPr>
            <w:r w:rsidRPr="00317699">
              <w:t>kill -TSTP %1</w:t>
            </w:r>
            <w:r w:rsidR="00557C82">
              <w:tab/>
            </w:r>
            <w:r w:rsidR="00557C82" w:rsidRPr="00557C82">
              <w:rPr>
                <w:color w:val="FF0000"/>
              </w:rPr>
              <w:t>←1秒後に</w:t>
            </w:r>
            <w:r w:rsidR="00557C82" w:rsidRPr="00557C82">
              <w:rPr>
                <w:rFonts w:hint="eastAsia"/>
                <w:color w:val="FF0000"/>
              </w:rPr>
              <w:t>SIG</w:t>
            </w:r>
            <w:r w:rsidR="00557C82" w:rsidRPr="00557C82">
              <w:rPr>
                <w:color w:val="FF0000"/>
              </w:rPr>
              <w:t>TSTP</w:t>
            </w:r>
            <w:r w:rsidR="00557C82" w:rsidRPr="00557C82">
              <w:rPr>
                <w:rFonts w:hint="eastAsia"/>
                <w:color w:val="FF0000"/>
              </w:rPr>
              <w:t xml:space="preserve"> シグナルをプロセスに送信</w:t>
            </w:r>
          </w:p>
          <w:p w14:paraId="4257DDAB" w14:textId="77777777" w:rsidR="00317699" w:rsidRPr="00317699" w:rsidRDefault="00317699" w:rsidP="00317699">
            <w:pPr>
              <w:pStyle w:val="3-"/>
            </w:pPr>
            <w:r w:rsidRPr="00317699">
              <w:t>sleep 1</w:t>
            </w:r>
          </w:p>
          <w:p w14:paraId="3FDFBA6B" w14:textId="1E79312D" w:rsidR="00317699" w:rsidRPr="00317699" w:rsidRDefault="00317699" w:rsidP="00317699">
            <w:pPr>
              <w:pStyle w:val="3-"/>
            </w:pPr>
            <w:r w:rsidRPr="00317699">
              <w:t>kill -CONT %1</w:t>
            </w:r>
            <w:r w:rsidR="00557C82">
              <w:tab/>
            </w:r>
            <w:r w:rsidR="00557C82" w:rsidRPr="00557C82">
              <w:rPr>
                <w:color w:val="FF0000"/>
              </w:rPr>
              <w:t>←1秒後に</w:t>
            </w:r>
            <w:r w:rsidR="00557C82" w:rsidRPr="00557C82">
              <w:rPr>
                <w:rFonts w:hint="eastAsia"/>
                <w:color w:val="FF0000"/>
              </w:rPr>
              <w:t>SIGCONT シグナルをプロセスに送信</w:t>
            </w:r>
          </w:p>
          <w:p w14:paraId="04FF77C9" w14:textId="77777777" w:rsidR="00317699" w:rsidRPr="00317699" w:rsidRDefault="00317699" w:rsidP="00317699">
            <w:pPr>
              <w:pStyle w:val="3-"/>
            </w:pPr>
            <w:r w:rsidRPr="00317699">
              <w:t>sleep 1</w:t>
            </w:r>
          </w:p>
          <w:p w14:paraId="57A3167C" w14:textId="4982B57C" w:rsidR="00317699" w:rsidRPr="00557C82" w:rsidRDefault="00317699" w:rsidP="00317699">
            <w:pPr>
              <w:pStyle w:val="3-"/>
              <w:rPr>
                <w:color w:val="FF0000"/>
              </w:rPr>
            </w:pPr>
            <w:r w:rsidRPr="00317699">
              <w:t>kill -QUIT %1</w:t>
            </w:r>
            <w:r w:rsidR="00557C82">
              <w:tab/>
            </w:r>
            <w:r w:rsidR="00557C82" w:rsidRPr="00557C82">
              <w:rPr>
                <w:color w:val="FF0000"/>
              </w:rPr>
              <w:t>←1秒後に</w:t>
            </w:r>
            <w:r w:rsidR="00557C82" w:rsidRPr="00557C82">
              <w:rPr>
                <w:rFonts w:hint="eastAsia"/>
                <w:color w:val="FF0000"/>
              </w:rPr>
              <w:t>SIGQUIT シグナルをプロセスに送信</w:t>
            </w:r>
          </w:p>
          <w:p w14:paraId="26A2834B" w14:textId="77777777" w:rsidR="00317699" w:rsidRPr="00F135D6" w:rsidRDefault="00317699" w:rsidP="00317699">
            <w:pPr>
              <w:pStyle w:val="3-"/>
              <w:rPr>
                <w:color w:val="00B050"/>
              </w:rPr>
            </w:pPr>
            <w:r w:rsidRPr="00F135D6">
              <w:rPr>
                <w:rFonts w:hint="eastAsia"/>
                <w:color w:val="00B050"/>
              </w:rPr>
              <w:t>#この処理をLinuxで実行するとプログラムが停止する</w:t>
            </w:r>
          </w:p>
          <w:p w14:paraId="43938B78" w14:textId="7481814E" w:rsidR="00317699" w:rsidRPr="00F135D6" w:rsidRDefault="00317699" w:rsidP="00317699">
            <w:pPr>
              <w:pStyle w:val="3-"/>
              <w:rPr>
                <w:color w:val="00B050"/>
              </w:rPr>
            </w:pPr>
            <w:r w:rsidRPr="00F135D6">
              <w:rPr>
                <w:rFonts w:hint="eastAsia"/>
                <w:color w:val="00B050"/>
              </w:rPr>
              <w:t>#Cygwinで実行すると同期シグナルハンドラスレッドのみが停止する</w:t>
            </w:r>
          </w:p>
          <w:p w14:paraId="0E5A4F6A" w14:textId="77777777" w:rsidR="00317699" w:rsidRPr="00F135D6" w:rsidRDefault="00317699" w:rsidP="00317699">
            <w:pPr>
              <w:pStyle w:val="3-"/>
              <w:rPr>
                <w:color w:val="00B050"/>
              </w:rPr>
            </w:pPr>
            <w:r w:rsidRPr="00F135D6">
              <w:rPr>
                <w:color w:val="00B050"/>
              </w:rPr>
              <w:t>#sleep 1</w:t>
            </w:r>
          </w:p>
          <w:p w14:paraId="39A560A9" w14:textId="11C31DBD" w:rsidR="00317699" w:rsidRPr="00557C82" w:rsidRDefault="00317699" w:rsidP="00317699">
            <w:pPr>
              <w:pStyle w:val="3-"/>
              <w:rPr>
                <w:color w:val="FF0000"/>
              </w:rPr>
            </w:pPr>
            <w:r w:rsidRPr="00F135D6">
              <w:rPr>
                <w:color w:val="00B050"/>
              </w:rPr>
              <w:t>#kill -TRAP %1</w:t>
            </w:r>
            <w:r w:rsidR="00557C82">
              <w:tab/>
            </w:r>
            <w:r w:rsidR="00557C82" w:rsidRPr="00557C82">
              <w:rPr>
                <w:color w:val="FF0000"/>
              </w:rPr>
              <w:t>←1秒後に</w:t>
            </w:r>
            <w:r w:rsidR="00557C82" w:rsidRPr="00557C82">
              <w:rPr>
                <w:rFonts w:hint="eastAsia"/>
                <w:color w:val="FF0000"/>
              </w:rPr>
              <w:t>SIGTRAP シグナルをプロセスに送信</w:t>
            </w:r>
          </w:p>
          <w:p w14:paraId="187A145B" w14:textId="77777777" w:rsidR="00317699" w:rsidRPr="00317699" w:rsidRDefault="00317699" w:rsidP="00317699">
            <w:pPr>
              <w:pStyle w:val="3-"/>
            </w:pPr>
            <w:r w:rsidRPr="00317699">
              <w:t>sleep 1</w:t>
            </w:r>
          </w:p>
          <w:p w14:paraId="146372C1" w14:textId="6F51E485" w:rsidR="00317699" w:rsidRPr="00DE3BF2" w:rsidRDefault="00317699" w:rsidP="00317699">
            <w:pPr>
              <w:pStyle w:val="3-"/>
            </w:pPr>
            <w:r w:rsidRPr="00317699">
              <w:t>kill -INT %1</w:t>
            </w:r>
            <w:r w:rsidR="00557C82">
              <w:tab/>
            </w:r>
            <w:r w:rsidR="00557C82" w:rsidRPr="00557C82">
              <w:rPr>
                <w:color w:val="FF0000"/>
              </w:rPr>
              <w:t>←1秒後に</w:t>
            </w:r>
            <w:r w:rsidR="00557C82" w:rsidRPr="00557C82">
              <w:rPr>
                <w:rFonts w:hint="eastAsia"/>
                <w:color w:val="FF0000"/>
              </w:rPr>
              <w:t>SIGUINT シグナルをプロセスに送信</w:t>
            </w:r>
          </w:p>
        </w:tc>
      </w:tr>
    </w:tbl>
    <w:p w14:paraId="1256421F" w14:textId="10E1D1DC" w:rsidR="0036070F" w:rsidRPr="00DE3BF2" w:rsidRDefault="0036070F" w:rsidP="0036070F">
      <w:pPr>
        <w:pStyle w:val="aa"/>
        <w:ind w:left="447" w:firstLine="283"/>
        <w:rPr>
          <w:color w:val="FF0000"/>
        </w:rPr>
      </w:pPr>
      <w:r w:rsidRPr="00DE3BF2">
        <w:rPr>
          <w:rFonts w:hint="eastAsia"/>
          <w:color w:val="FF0000"/>
        </w:rPr>
        <w:t>↓（実行結果</w:t>
      </w:r>
      <w:r w:rsidR="0032355E">
        <w:rPr>
          <w:rFonts w:hint="eastAsia"/>
          <w:color w:val="FF0000"/>
        </w:rPr>
        <w:t>：</w:t>
      </w:r>
      <w:r w:rsidR="0032355E">
        <w:rPr>
          <w:rFonts w:hint="eastAsia"/>
          <w:color w:val="FF0000"/>
        </w:rPr>
        <w:t>Linux</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866D265" w14:textId="77777777" w:rsidTr="000A1665">
        <w:tc>
          <w:tcPr>
            <w:tcW w:w="8494" w:type="dxa"/>
          </w:tcPr>
          <w:p w14:paraId="4E23CA83" w14:textId="15F0CE71" w:rsidR="00317699" w:rsidRPr="00317699" w:rsidRDefault="00317699" w:rsidP="00317699">
            <w:pPr>
              <w:pStyle w:val="3-"/>
              <w:rPr>
                <w:color w:val="auto"/>
              </w:rPr>
            </w:pPr>
            <w:r w:rsidRPr="00317699">
              <w:rPr>
                <w:color w:val="auto"/>
              </w:rPr>
              <w:t>- begin:main(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開始</w:t>
            </w:r>
          </w:p>
          <w:p w14:paraId="4E1CD93B" w14:textId="7CF2DC85" w:rsidR="00317699" w:rsidRPr="00317699" w:rsidRDefault="00317699" w:rsidP="00317699">
            <w:pPr>
              <w:pStyle w:val="3-"/>
              <w:rPr>
                <w:rFonts w:hint="eastAsia"/>
                <w:color w:val="auto"/>
              </w:rPr>
            </w:pPr>
            <w:r w:rsidRPr="00317699">
              <w:rPr>
                <w:color w:val="auto"/>
              </w:rPr>
              <w:lastRenderedPageBreak/>
              <w:t>- begin:threadFuncSyncSignal(</w:t>
            </w:r>
            <w:r w:rsidRPr="00557C82">
              <w:rPr>
                <w:color w:val="C45911" w:themeColor="accent2" w:themeShade="BF"/>
              </w:rPr>
              <w:t>2dcdf700</w:t>
            </w:r>
            <w:r w:rsidRPr="00317699">
              <w:rPr>
                <w:color w:val="auto"/>
              </w:rPr>
              <w:t>) -</w:t>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C45911" w:themeColor="accent2" w:themeShade="BF"/>
              </w:rPr>
              <w:t>同期シグナルスレッド</w:t>
            </w:r>
            <w:r w:rsidR="00557C82" w:rsidRPr="00557C82">
              <w:rPr>
                <w:color w:val="FF0000"/>
              </w:rPr>
              <w:t>開始</w:t>
            </w:r>
          </w:p>
          <w:p w14:paraId="43C69DE0" w14:textId="1239C3B4" w:rsidR="00317699" w:rsidRPr="00317699" w:rsidRDefault="00317699" w:rsidP="00317699">
            <w:pPr>
              <w:pStyle w:val="3-"/>
              <w:rPr>
                <w:rFonts w:hint="eastAsia"/>
                <w:color w:val="auto"/>
              </w:rPr>
            </w:pPr>
            <w:r w:rsidRPr="00317699">
              <w:rPr>
                <w:color w:val="auto"/>
              </w:rPr>
              <w:t>- begin:threadFuncWatch(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開始</w:t>
            </w:r>
          </w:p>
          <w:p w14:paraId="35A3745D" w14:textId="22D7C594" w:rsidR="00317699" w:rsidRDefault="00317699" w:rsidP="00317699">
            <w:pPr>
              <w:pStyle w:val="3-"/>
              <w:rPr>
                <w:color w:val="FF0000"/>
              </w:rPr>
            </w:pPr>
            <w:r w:rsidRPr="00317699">
              <w:rPr>
                <w:color w:val="auto"/>
              </w:rPr>
              <w:t>[</w:t>
            </w:r>
            <w:r w:rsidRPr="00F91651">
              <w:rPr>
                <w:color w:val="BF8F00" w:themeColor="accent4" w:themeShade="BF"/>
              </w:rPr>
              <w:t>SIGUSR1</w:t>
            </w:r>
            <w:r w:rsidRPr="00317699">
              <w:rPr>
                <w:color w:val="auto"/>
              </w:rPr>
              <w:t>] (thread=</w:t>
            </w:r>
            <w:r w:rsidRPr="00557C82">
              <w:t>2dce1720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SIGUSR1</w:t>
            </w:r>
            <w:r w:rsidR="00557C82" w:rsidRPr="00557C82">
              <w:rPr>
                <w:rFonts w:hint="eastAsia"/>
                <w:color w:val="FF0000"/>
              </w:rPr>
              <w:t>受信</w:t>
            </w:r>
          </w:p>
          <w:p w14:paraId="529527E3" w14:textId="60BD8926" w:rsidR="00F91651" w:rsidRPr="00317699" w:rsidRDefault="00F91651" w:rsidP="00F91651">
            <w:pPr>
              <w:pStyle w:val="3-"/>
              <w:tabs>
                <w:tab w:val="clear" w:pos="3758"/>
                <w:tab w:val="left" w:pos="3905"/>
              </w:tabs>
              <w:rPr>
                <w:rFonts w:hint="eastAsia"/>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5AB3F364" w14:textId="1805FB91" w:rsidR="00317699" w:rsidRPr="00317699" w:rsidRDefault="00317699" w:rsidP="00317699">
            <w:pPr>
              <w:pStyle w:val="3-"/>
              <w:rPr>
                <w:color w:val="auto"/>
              </w:rPr>
            </w:pPr>
            <w:r w:rsidRPr="00317699">
              <w:rPr>
                <w:color w:val="auto"/>
              </w:rPr>
              <w:t>[SIGALRM] (thread=</w:t>
            </w:r>
            <w:r w:rsidRPr="00557C82">
              <w:t>2dce1720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448D3AD7" w14:textId="05A99F6E" w:rsidR="00317699" w:rsidRPr="00557C82" w:rsidRDefault="00317699" w:rsidP="00317699">
            <w:pPr>
              <w:pStyle w:val="3-"/>
              <w:rPr>
                <w:color w:val="FF0000"/>
              </w:rPr>
            </w:pPr>
            <w:r w:rsidRPr="00317699">
              <w:rPr>
                <w:color w:val="auto"/>
              </w:rPr>
              <w:t>[SIGALRM]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79171914" w14:textId="44D9FAA3" w:rsidR="00317699" w:rsidRPr="00317699" w:rsidRDefault="00317699" w:rsidP="00317699">
            <w:pPr>
              <w:pStyle w:val="3-"/>
              <w:rPr>
                <w:color w:val="auto"/>
              </w:rPr>
            </w:pPr>
            <w:r w:rsidRPr="00317699">
              <w:rPr>
                <w:color w:val="auto"/>
              </w:rPr>
              <w:t>[</w:t>
            </w:r>
            <w:r w:rsidRPr="00F91651">
              <w:rPr>
                <w:color w:val="BF8F00" w:themeColor="accent4" w:themeShade="BF"/>
              </w:rPr>
              <w:t>SIGTSTP</w:t>
            </w:r>
            <w:r w:rsidRPr="00317699">
              <w:rPr>
                <w:color w:val="auto"/>
              </w:rPr>
              <w:t>]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SIGTSTP</w:t>
            </w:r>
            <w:r w:rsidR="00557C82" w:rsidRPr="00557C82">
              <w:rPr>
                <w:rFonts w:hint="eastAsia"/>
                <w:color w:val="FF0000"/>
              </w:rPr>
              <w:t>受信</w:t>
            </w:r>
          </w:p>
          <w:p w14:paraId="11F81E76" w14:textId="77777777" w:rsidR="00557C82" w:rsidRDefault="00317699" w:rsidP="00317699">
            <w:pPr>
              <w:pStyle w:val="3-"/>
              <w:rPr>
                <w:color w:val="auto"/>
              </w:rPr>
            </w:pPr>
            <w:r w:rsidRPr="00317699">
              <w:rPr>
                <w:color w:val="auto"/>
              </w:rPr>
              <w:t>sendSyncSignal:[</w:t>
            </w:r>
            <w:r w:rsidRPr="00F91651">
              <w:rPr>
                <w:color w:val="BF8F00" w:themeColor="accent4" w:themeShade="BF"/>
              </w:rPr>
              <w:t>SIGTSTP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から、</w:t>
            </w:r>
          </w:p>
          <w:p w14:paraId="143575D0" w14:textId="15735E7B" w:rsidR="00317699" w:rsidRPr="00557C82" w:rsidRDefault="00317699" w:rsidP="00317699">
            <w:pPr>
              <w:pStyle w:val="3-"/>
              <w:rPr>
                <w:color w:val="FF0000"/>
              </w:rPr>
            </w:pPr>
            <w:r w:rsidRPr="00317699">
              <w:rPr>
                <w:color w:val="auto"/>
              </w:rPr>
              <w:t>[</w:t>
            </w:r>
            <w:r w:rsidRPr="00F91651">
              <w:rPr>
                <w:color w:val="BF8F00" w:themeColor="accent4" w:themeShade="BF"/>
              </w:rPr>
              <w:t>SIGTSTP</w:t>
            </w:r>
            <w:r w:rsidRPr="00317699">
              <w:rPr>
                <w:color w:val="auto"/>
              </w:rPr>
              <w:t>] (thread=</w:t>
            </w:r>
            <w:r w:rsidRPr="00557C82">
              <w:rPr>
                <w:color w:val="C45911" w:themeColor="accent2" w:themeShade="BF"/>
              </w:rPr>
              <w:t>2dcdf700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Pr>
                <w:color w:val="auto"/>
              </w:rPr>
              <w:t xml:space="preserve">　</w:t>
            </w:r>
            <w:r w:rsidR="00557C82" w:rsidRPr="00557C82">
              <w:rPr>
                <w:color w:val="C45911" w:themeColor="accent2" w:themeShade="BF"/>
              </w:rPr>
              <w:t>同期シグナルスレッド</w:t>
            </w:r>
            <w:r w:rsidR="00557C82" w:rsidRPr="00557C82">
              <w:rPr>
                <w:color w:val="FF0000"/>
              </w:rPr>
              <w:t>に</w:t>
            </w:r>
            <w:r w:rsidR="00F91651">
              <w:rPr>
                <w:rFonts w:hint="eastAsia"/>
                <w:color w:val="FF0000"/>
              </w:rPr>
              <w:t xml:space="preserve"> </w:t>
            </w:r>
            <w:r w:rsidR="00557C82" w:rsidRPr="00F91651">
              <w:rPr>
                <w:color w:val="BF8F00" w:themeColor="accent4" w:themeShade="BF"/>
              </w:rPr>
              <w:t>SIGTSTP</w:t>
            </w:r>
            <w:r w:rsidR="00F91651" w:rsidRPr="00F91651">
              <w:rPr>
                <w:color w:val="BF8F00" w:themeColor="accent4" w:themeShade="BF"/>
              </w:rPr>
              <w:t xml:space="preserve"> </w:t>
            </w:r>
            <w:r w:rsidR="00557C82" w:rsidRPr="00557C82">
              <w:rPr>
                <w:color w:val="FF0000"/>
              </w:rPr>
              <w:t>をリレー</w:t>
            </w:r>
          </w:p>
          <w:p w14:paraId="61F571CB" w14:textId="42B029D3" w:rsidR="00317699" w:rsidRPr="00317699" w:rsidRDefault="00317699" w:rsidP="00317699">
            <w:pPr>
              <w:pStyle w:val="3-"/>
              <w:rPr>
                <w:color w:val="auto"/>
              </w:rPr>
            </w:pPr>
            <w:r w:rsidRPr="00317699">
              <w:rPr>
                <w:color w:val="auto"/>
              </w:rPr>
              <w:t>[SIGALRM] (thread=</w:t>
            </w:r>
            <w:r w:rsidRPr="00557C82">
              <w:t>2dce1720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12EC8237" w14:textId="4AC45674" w:rsidR="00F91651" w:rsidRDefault="00317699" w:rsidP="00317699">
            <w:pPr>
              <w:pStyle w:val="3-"/>
              <w:rPr>
                <w:color w:val="FF0000"/>
              </w:rPr>
            </w:pPr>
            <w:r w:rsidRPr="00317699">
              <w:rPr>
                <w:color w:val="auto"/>
              </w:rPr>
              <w:t>[</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でシグナルハンドラが起動：</w:t>
            </w:r>
          </w:p>
          <w:p w14:paraId="201B72A8" w14:textId="3E749C58" w:rsidR="00317699" w:rsidRPr="00317699" w:rsidRDefault="00F91651" w:rsidP="00F91651">
            <w:pPr>
              <w:pStyle w:val="3-"/>
              <w:tabs>
                <w:tab w:val="clear" w:pos="3758"/>
                <w:tab w:val="left" w:pos="3905"/>
              </w:tabs>
              <w:rPr>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F91651">
              <w:rPr>
                <w:rFonts w:hint="eastAsia"/>
                <w:color w:val="BF8F00" w:themeColor="accent4" w:themeShade="BF"/>
              </w:rPr>
              <w:t>SIG</w:t>
            </w:r>
            <w:r w:rsidRPr="00F91651">
              <w:rPr>
                <w:color w:val="BF8F00" w:themeColor="accent4" w:themeShade="BF"/>
              </w:rPr>
              <w:t>CONT</w:t>
            </w:r>
            <w:r w:rsidRPr="00557C82">
              <w:rPr>
                <w:rFonts w:hint="eastAsia"/>
                <w:color w:val="FF0000"/>
              </w:rPr>
              <w:t>受信</w:t>
            </w:r>
          </w:p>
          <w:p w14:paraId="580A5ED0" w14:textId="6C075100" w:rsidR="00317699" w:rsidRPr="00317699" w:rsidRDefault="00317699" w:rsidP="00317699">
            <w:pPr>
              <w:pStyle w:val="3-"/>
              <w:rPr>
                <w:color w:val="auto"/>
              </w:rPr>
            </w:pPr>
            <w:r w:rsidRPr="00317699">
              <w:rPr>
                <w:color w:val="auto"/>
              </w:rPr>
              <w:t>sendSyncSignal:[</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20E42BDA" w14:textId="05D8FC8D" w:rsidR="00317699" w:rsidRPr="00F91651" w:rsidRDefault="00317699" w:rsidP="00317699">
            <w:pPr>
              <w:pStyle w:val="3-"/>
              <w:rPr>
                <w:rFonts w:hint="eastAsia"/>
                <w:color w:val="FF0000"/>
              </w:rPr>
            </w:pPr>
            <w:r w:rsidRPr="00317699">
              <w:rPr>
                <w:color w:val="auto"/>
              </w:rPr>
              <w:t>[</w:t>
            </w:r>
            <w:r w:rsidRPr="00F91651">
              <w:rPr>
                <w:color w:val="BF8F00" w:themeColor="accent4" w:themeShade="BF"/>
              </w:rPr>
              <w:t>SIGCONT</w:t>
            </w:r>
            <w:r w:rsidRPr="00317699">
              <w:rPr>
                <w:color w:val="auto"/>
              </w:rPr>
              <w:t>] (thread=</w:t>
            </w:r>
            <w:r w:rsidRPr="00557C82">
              <w:rPr>
                <w:color w:val="C45911" w:themeColor="accent2" w:themeShade="BF"/>
              </w:rPr>
              <w:t>2dcdf700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w:t>
            </w:r>
            <w:r w:rsidR="00F91651" w:rsidRPr="00F91651">
              <w:rPr>
                <w:color w:val="BF8F00" w:themeColor="accent4" w:themeShade="BF"/>
              </w:rPr>
              <w:t>CONT</w:t>
            </w:r>
            <w:r w:rsidR="00F91651">
              <w:rPr>
                <w:color w:val="FF0000"/>
              </w:rPr>
              <w:t xml:space="preserve"> </w:t>
            </w:r>
            <w:r w:rsidR="00F91651" w:rsidRPr="00557C82">
              <w:rPr>
                <w:color w:val="FF0000"/>
              </w:rPr>
              <w:t>をリレー</w:t>
            </w:r>
          </w:p>
          <w:p w14:paraId="6C731F50" w14:textId="7B416A00" w:rsidR="00317699" w:rsidRPr="00317699" w:rsidRDefault="00317699" w:rsidP="00317699">
            <w:pPr>
              <w:pStyle w:val="3-"/>
              <w:rPr>
                <w:color w:val="auto"/>
              </w:rPr>
            </w:pPr>
            <w:r w:rsidRPr="00317699">
              <w:rPr>
                <w:color w:val="auto"/>
              </w:rPr>
              <w:t>[SIGALRM]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EB86D3" w14:textId="0FC105F7" w:rsidR="00F91651" w:rsidRPr="00317699" w:rsidRDefault="00317699" w:rsidP="00F91651">
            <w:pPr>
              <w:pStyle w:val="3-"/>
              <w:rPr>
                <w:color w:val="auto"/>
              </w:rPr>
            </w:pPr>
            <w:r w:rsidRPr="00317699">
              <w:rPr>
                <w:color w:val="auto"/>
              </w:rPr>
              <w:t>[</w:t>
            </w:r>
            <w:r w:rsidRPr="00F91651">
              <w:rPr>
                <w:color w:val="BF8F00" w:themeColor="accent4" w:themeShade="BF"/>
              </w:rPr>
              <w:t>SIGQUIT</w:t>
            </w:r>
            <w:r w:rsidRPr="00317699">
              <w:rPr>
                <w:color w:val="auto"/>
              </w:rPr>
              <w:t>]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sidRPr="00F91651">
              <w:rPr>
                <w:color w:val="BF8F00" w:themeColor="accent4" w:themeShade="BF"/>
              </w:rPr>
              <w:t>QUIT</w:t>
            </w:r>
            <w:r w:rsidR="00F91651" w:rsidRPr="00557C82">
              <w:rPr>
                <w:rFonts w:hint="eastAsia"/>
                <w:color w:val="FF0000"/>
              </w:rPr>
              <w:t>受信</w:t>
            </w:r>
          </w:p>
          <w:p w14:paraId="6A396DE7" w14:textId="53C11358" w:rsidR="00317699" w:rsidRPr="00317699" w:rsidRDefault="00317699" w:rsidP="00317699">
            <w:pPr>
              <w:pStyle w:val="3-"/>
              <w:rPr>
                <w:color w:val="auto"/>
              </w:rPr>
            </w:pPr>
            <w:r w:rsidRPr="00317699">
              <w:rPr>
                <w:color w:val="auto"/>
              </w:rPr>
              <w:t>sendSyncSignal:[</w:t>
            </w:r>
            <w:r w:rsidRPr="00F91651">
              <w:rPr>
                <w:color w:val="BF8F00" w:themeColor="accent4" w:themeShade="BF"/>
              </w:rPr>
              <w:t>SIGQUIT</w:t>
            </w:r>
            <w:r w:rsidRPr="00317699">
              <w:rPr>
                <w:color w:val="auto"/>
              </w:rPr>
              <w:t>] (thread=</w:t>
            </w:r>
            <w:r w:rsidRPr="00557C82">
              <w:rPr>
                <w:color w:val="00B050"/>
              </w:rPr>
              <w:t>2d2de700</w:t>
            </w:r>
            <w:r w:rsidRPr="00317699">
              <w:rPr>
                <w:color w:val="auto"/>
              </w:rPr>
              <w:t>) tls=0</w:t>
            </w:r>
            <w:r w:rsidR="00557C82">
              <w:rPr>
                <w:color w:val="auto"/>
              </w:rPr>
              <w:tab/>
            </w:r>
            <w:r w:rsidR="00F91651">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72F39B1B" w14:textId="439EFF8F" w:rsidR="00F91651" w:rsidRPr="00557C82" w:rsidRDefault="00317699" w:rsidP="00F91651">
            <w:pPr>
              <w:pStyle w:val="3-"/>
              <w:rPr>
                <w:color w:val="FF0000"/>
              </w:rPr>
            </w:pPr>
            <w:r w:rsidRPr="00317699">
              <w:rPr>
                <w:color w:val="auto"/>
              </w:rPr>
              <w:t>[</w:t>
            </w:r>
            <w:r w:rsidRPr="00F91651">
              <w:rPr>
                <w:color w:val="BF8F00" w:themeColor="accent4" w:themeShade="BF"/>
              </w:rPr>
              <w:t>SIGQUIT</w:t>
            </w:r>
            <w:r w:rsidRPr="00317699">
              <w:rPr>
                <w:color w:val="auto"/>
              </w:rPr>
              <w:t>] (thread=</w:t>
            </w:r>
            <w:r w:rsidRPr="00557C82">
              <w:rPr>
                <w:color w:val="C45911" w:themeColor="accent2" w:themeShade="BF"/>
              </w:rPr>
              <w:t>2dcdf700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w:t>
            </w:r>
            <w:r w:rsidR="00F91651" w:rsidRPr="00F91651">
              <w:rPr>
                <w:color w:val="BF8F00" w:themeColor="accent4" w:themeShade="BF"/>
              </w:rPr>
              <w:t>QUIT</w:t>
            </w:r>
            <w:r w:rsidR="00F91651">
              <w:rPr>
                <w:color w:val="FF0000"/>
              </w:rPr>
              <w:t xml:space="preserve"> </w:t>
            </w:r>
            <w:r w:rsidR="00F91651" w:rsidRPr="00557C82">
              <w:rPr>
                <w:color w:val="FF0000"/>
              </w:rPr>
              <w:t>をリレー</w:t>
            </w:r>
          </w:p>
          <w:p w14:paraId="2825C2B1" w14:textId="178C86DA" w:rsidR="00317699" w:rsidRPr="00317699" w:rsidRDefault="00317699" w:rsidP="00317699">
            <w:pPr>
              <w:pStyle w:val="3-"/>
              <w:rPr>
                <w:color w:val="auto"/>
              </w:rPr>
            </w:pPr>
            <w:r w:rsidRPr="00317699">
              <w:rPr>
                <w:color w:val="auto"/>
              </w:rPr>
              <w:t>[SIGALRM]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AAC66F" w14:textId="11DD6728" w:rsidR="00317699" w:rsidRPr="00317699" w:rsidRDefault="00317699" w:rsidP="00317699">
            <w:pPr>
              <w:pStyle w:val="3-"/>
              <w:rPr>
                <w:color w:val="auto"/>
              </w:rPr>
            </w:pPr>
            <w:r w:rsidRPr="00317699">
              <w:rPr>
                <w:color w:val="auto"/>
              </w:rPr>
              <w:t>[</w:t>
            </w:r>
            <w:r w:rsidRPr="00F91651">
              <w:rPr>
                <w:color w:val="BF8F00" w:themeColor="accent4" w:themeShade="BF"/>
              </w:rPr>
              <w:t>SIGINT</w:t>
            </w:r>
            <w:r w:rsidRPr="00317699">
              <w:rPr>
                <w:color w:val="auto"/>
              </w:rPr>
              <w:t>]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Pr>
                <w:color w:val="BF8F00" w:themeColor="accent4" w:themeShade="BF"/>
              </w:rPr>
              <w:t>INT</w:t>
            </w:r>
            <w:r w:rsidR="00F91651" w:rsidRPr="00557C82">
              <w:rPr>
                <w:rFonts w:hint="eastAsia"/>
                <w:color w:val="FF0000"/>
              </w:rPr>
              <w:t>受信</w:t>
            </w:r>
          </w:p>
          <w:p w14:paraId="7311AF2A" w14:textId="77777777" w:rsidR="00F91651" w:rsidRPr="00317699" w:rsidRDefault="00317699" w:rsidP="00F91651">
            <w:pPr>
              <w:pStyle w:val="3-"/>
              <w:rPr>
                <w:color w:val="auto"/>
              </w:rPr>
            </w:pPr>
            <w:r w:rsidRPr="00317699">
              <w:rPr>
                <w:color w:val="auto"/>
              </w:rPr>
              <w:t>sendSyncSignal:[</w:t>
            </w:r>
            <w:r w:rsidRPr="00F91651">
              <w:rPr>
                <w:color w:val="BF8F00" w:themeColor="accent4" w:themeShade="BF"/>
              </w:rPr>
              <w:t>SIGTRAP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63353920" w14:textId="0008DB22" w:rsidR="00317699" w:rsidRPr="00317699" w:rsidRDefault="00317699" w:rsidP="00317699">
            <w:pPr>
              <w:pStyle w:val="3-"/>
              <w:rPr>
                <w:color w:val="auto"/>
              </w:rPr>
            </w:pPr>
            <w:r w:rsidRPr="00317699">
              <w:rPr>
                <w:color w:val="auto"/>
              </w:rPr>
              <w:t>[</w:t>
            </w:r>
            <w:r w:rsidRPr="00F91651">
              <w:rPr>
                <w:color w:val="BF8F00" w:themeColor="accent4" w:themeShade="BF"/>
              </w:rPr>
              <w:t>SIG</w:t>
            </w:r>
            <w:r w:rsidR="00F91651" w:rsidRPr="00F91651">
              <w:rPr>
                <w:color w:val="BF8F00" w:themeColor="accent4" w:themeShade="BF"/>
              </w:rPr>
              <w:t>TRAP</w:t>
            </w:r>
            <w:r w:rsidRPr="00317699">
              <w:rPr>
                <w:color w:val="auto"/>
              </w:rPr>
              <w:t>] (thread=</w:t>
            </w:r>
            <w:r w:rsidRPr="00557C82">
              <w:rPr>
                <w:color w:val="C45911" w:themeColor="accent2" w:themeShade="BF"/>
              </w:rPr>
              <w:t>2dcdf700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w:t>
            </w:r>
            <w:r w:rsidR="00F91651">
              <w:rPr>
                <w:color w:val="BF8F00" w:themeColor="accent4" w:themeShade="BF"/>
              </w:rPr>
              <w:t xml:space="preserve">TRAP </w:t>
            </w:r>
            <w:r w:rsidR="00F91651" w:rsidRPr="00F91651">
              <w:rPr>
                <w:color w:val="FF0000"/>
              </w:rPr>
              <w:t>として</w:t>
            </w:r>
            <w:r w:rsidR="00F91651" w:rsidRPr="00557C82">
              <w:rPr>
                <w:color w:val="FF0000"/>
              </w:rPr>
              <w:t>をリレー</w:t>
            </w:r>
          </w:p>
          <w:p w14:paraId="0BDD5FCA" w14:textId="2AB4316E" w:rsidR="00317699" w:rsidRPr="00317699" w:rsidRDefault="00317699" w:rsidP="00317699">
            <w:pPr>
              <w:pStyle w:val="3-"/>
              <w:rPr>
                <w:rFonts w:hint="eastAsia"/>
                <w:color w:val="auto"/>
              </w:rPr>
            </w:pPr>
            <w:r w:rsidRPr="00317699">
              <w:rPr>
                <w:color w:val="auto"/>
              </w:rPr>
              <w:t>- end:threadFuncSyncSignal(</w:t>
            </w:r>
            <w:r w:rsidRPr="00557C82">
              <w:rPr>
                <w:color w:val="C45911" w:themeColor="accent2" w:themeShade="BF"/>
              </w:rPr>
              <w:t>2dcdf700</w:t>
            </w:r>
            <w:r w:rsidRPr="00557C82">
              <w:rPr>
                <w:color w:val="auto"/>
              </w:rPr>
              <w:t>)</w:t>
            </w:r>
            <w:r w:rsidRPr="00317699">
              <w:rPr>
                <w:color w:val="auto"/>
              </w:rPr>
              <w:t xml:space="preserve"> -</w:t>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C45911" w:themeColor="accent2" w:themeShade="BF"/>
              </w:rPr>
              <w:t>同期シグナルスレッド</w:t>
            </w:r>
            <w:r w:rsidR="00557C82" w:rsidRPr="00F91651">
              <w:rPr>
                <w:color w:val="FF0000"/>
              </w:rPr>
              <w:t>終了</w:t>
            </w:r>
          </w:p>
          <w:p w14:paraId="46B06FB8" w14:textId="2761E206" w:rsidR="00317699" w:rsidRPr="00F91651" w:rsidRDefault="00317699" w:rsidP="00317699">
            <w:pPr>
              <w:pStyle w:val="3-"/>
              <w:rPr>
                <w:rFonts w:hint="eastAsia"/>
                <w:color w:val="FF0000"/>
              </w:rPr>
            </w:pPr>
            <w:r w:rsidRPr="00317699">
              <w:rPr>
                <w:color w:val="auto"/>
              </w:rPr>
              <w:t>- end:threadFuncWatch(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00B050"/>
              </w:rPr>
              <w:t>シグナル受信バッファ監視スレッド</w:t>
            </w:r>
            <w:r w:rsidR="00557C82" w:rsidRPr="00F91651">
              <w:rPr>
                <w:color w:val="FF0000"/>
              </w:rPr>
              <w:t>終了</w:t>
            </w:r>
          </w:p>
          <w:p w14:paraId="123362ED" w14:textId="415F0BD2" w:rsidR="0036070F" w:rsidRPr="00DD51B6" w:rsidRDefault="00317699" w:rsidP="00317699">
            <w:pPr>
              <w:pStyle w:val="3-"/>
              <w:rPr>
                <w:rFonts w:hint="eastAsia"/>
              </w:rPr>
            </w:pPr>
            <w:r w:rsidRPr="00317699">
              <w:rPr>
                <w:color w:val="auto"/>
              </w:rPr>
              <w:t>- end:main(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t>メインスレッド</w:t>
            </w:r>
            <w:r w:rsidR="00557C82" w:rsidRPr="00F91651">
              <w:rPr>
                <w:rFonts w:hint="eastAsia"/>
                <w:color w:val="FF0000"/>
              </w:rPr>
              <w:t>終了</w:t>
            </w:r>
          </w:p>
        </w:tc>
      </w:tr>
    </w:tbl>
    <w:p w14:paraId="54A4D55F" w14:textId="3A645609" w:rsidR="0032355E" w:rsidRPr="00DE3BF2" w:rsidRDefault="0032355E" w:rsidP="0032355E">
      <w:pPr>
        <w:pStyle w:val="aa"/>
        <w:ind w:left="447" w:firstLine="283"/>
        <w:rPr>
          <w:color w:val="FF0000"/>
        </w:rPr>
      </w:pPr>
      <w:r w:rsidRPr="00DE3BF2">
        <w:rPr>
          <w:rFonts w:hint="eastAsia"/>
          <w:color w:val="FF0000"/>
        </w:rPr>
        <w:lastRenderedPageBreak/>
        <w:t>↓（実行結果</w:t>
      </w:r>
      <w:r>
        <w:rPr>
          <w:rFonts w:hint="eastAsia"/>
          <w:color w:val="FF0000"/>
        </w:rPr>
        <w:t>：</w:t>
      </w:r>
      <w:r>
        <w:rPr>
          <w:rFonts w:hint="eastAsia"/>
          <w:color w:val="FF0000"/>
        </w:rPr>
        <w:t>Cygwin</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2355E" w14:paraId="0ABF0AEC" w14:textId="77777777" w:rsidTr="00E079DA">
        <w:tc>
          <w:tcPr>
            <w:tcW w:w="8494" w:type="dxa"/>
          </w:tcPr>
          <w:p w14:paraId="54ABDB06" w14:textId="77777777" w:rsidR="00F91651" w:rsidRPr="00317699" w:rsidRDefault="00317699" w:rsidP="00F91651">
            <w:pPr>
              <w:pStyle w:val="3-"/>
              <w:rPr>
                <w:color w:val="auto"/>
              </w:rPr>
            </w:pPr>
            <w:r w:rsidRPr="00317699">
              <w:rPr>
                <w:color w:val="auto"/>
              </w:rPr>
              <w:t>- begin:main(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557C82">
              <w:rPr>
                <w:color w:val="FF0000"/>
              </w:rPr>
              <w:t>←</w:t>
            </w:r>
            <w:r w:rsidR="00F91651" w:rsidRPr="00557C82">
              <w:t>メインスレッド</w:t>
            </w:r>
            <w:r w:rsidR="00F91651" w:rsidRPr="00557C82">
              <w:rPr>
                <w:color w:val="FF0000"/>
              </w:rPr>
              <w:t>開始</w:t>
            </w:r>
          </w:p>
          <w:p w14:paraId="5D6193C5" w14:textId="31C12BF2" w:rsidR="00317699" w:rsidRPr="00317699" w:rsidRDefault="00317699" w:rsidP="00317699">
            <w:pPr>
              <w:pStyle w:val="3-"/>
              <w:rPr>
                <w:color w:val="auto"/>
              </w:rPr>
            </w:pPr>
            <w:r w:rsidRPr="00317699">
              <w:rPr>
                <w:color w:val="auto"/>
              </w:rPr>
              <w:t>- begin:threadFuncSyncSignal(</w:t>
            </w:r>
            <w:r w:rsidRPr="00F91651">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557C82">
              <w:rPr>
                <w:color w:val="FF0000"/>
              </w:rPr>
              <w:t>←</w:t>
            </w:r>
            <w:r w:rsidR="00F91651" w:rsidRPr="00557C82">
              <w:rPr>
                <w:color w:val="C45911" w:themeColor="accent2" w:themeShade="BF"/>
              </w:rPr>
              <w:t>同期シグナルスレッド</w:t>
            </w:r>
            <w:r w:rsidR="00F91651" w:rsidRPr="00557C82">
              <w:rPr>
                <w:color w:val="FF0000"/>
              </w:rPr>
              <w:t>開始</w:t>
            </w:r>
          </w:p>
          <w:p w14:paraId="036ECA75" w14:textId="651B3BE3" w:rsidR="00317699" w:rsidRPr="00317699" w:rsidRDefault="00317699" w:rsidP="00317699">
            <w:pPr>
              <w:pStyle w:val="3-"/>
              <w:rPr>
                <w:color w:val="auto"/>
              </w:rPr>
            </w:pPr>
            <w:r w:rsidRPr="00317699">
              <w:rPr>
                <w:color w:val="auto"/>
              </w:rPr>
              <w:t>- begin:threadFuncWatch(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4C598E78" w14:textId="6EF09E98" w:rsidR="00317699" w:rsidRPr="00317699" w:rsidRDefault="00317699" w:rsidP="00317699">
            <w:pPr>
              <w:pStyle w:val="3-"/>
              <w:rPr>
                <w:color w:val="auto"/>
              </w:rPr>
            </w:pPr>
            <w:r w:rsidRPr="00317699">
              <w:rPr>
                <w:color w:val="auto"/>
              </w:rPr>
              <w:t>[SIGALRM]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2BB72A1" w14:textId="58BE0FF7" w:rsidR="00317699" w:rsidRPr="00317699" w:rsidRDefault="00317699" w:rsidP="00317699">
            <w:pPr>
              <w:pStyle w:val="3-"/>
              <w:rPr>
                <w:color w:val="auto"/>
              </w:rPr>
            </w:pPr>
            <w:r w:rsidRPr="00317699">
              <w:rPr>
                <w:color w:val="auto"/>
              </w:rPr>
              <w:t>[</w:t>
            </w:r>
            <w:r w:rsidRPr="00873F40">
              <w:rPr>
                <w:color w:val="BF8F00" w:themeColor="accent4" w:themeShade="BF"/>
              </w:rPr>
              <w:t>SIGUSR1</w:t>
            </w:r>
            <w:r w:rsidRPr="00317699">
              <w:rPr>
                <w:color w:val="auto"/>
              </w:rPr>
              <w:t>]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SIGUSR1</w:t>
            </w:r>
            <w:r w:rsidR="00873F40" w:rsidRPr="00557C82">
              <w:rPr>
                <w:rFonts w:hint="eastAsia"/>
                <w:color w:val="FF0000"/>
              </w:rPr>
              <w:t>受信</w:t>
            </w:r>
          </w:p>
          <w:p w14:paraId="44822897" w14:textId="77777777" w:rsidR="00873F40" w:rsidRPr="00873F40" w:rsidRDefault="00873F40" w:rsidP="00873F40">
            <w:pPr>
              <w:pStyle w:val="3-"/>
              <w:tabs>
                <w:tab w:val="clear" w:pos="3758"/>
                <w:tab w:val="left" w:pos="3905"/>
              </w:tabs>
              <w:rPr>
                <w:rFonts w:hint="eastAsia"/>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0C294696" w14:textId="77195EBA" w:rsidR="00317699" w:rsidRPr="00317699" w:rsidRDefault="00317699" w:rsidP="00873F40">
            <w:pPr>
              <w:pStyle w:val="3-"/>
              <w:rPr>
                <w:color w:val="auto"/>
              </w:rPr>
            </w:pPr>
            <w:r w:rsidRPr="00317699">
              <w:rPr>
                <w:color w:val="auto"/>
              </w:rPr>
              <w:t>[SIGALRM] (thread=</w:t>
            </w:r>
            <w:r w:rsidRPr="00F91651">
              <w:t>80000038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6858F88" w14:textId="69002863" w:rsidR="00317699" w:rsidRDefault="00317699" w:rsidP="00317699">
            <w:pPr>
              <w:pStyle w:val="3-"/>
              <w:rPr>
                <w:color w:val="FF0000"/>
              </w:rPr>
            </w:pPr>
            <w:r w:rsidRPr="00317699">
              <w:rPr>
                <w:color w:val="auto"/>
              </w:rPr>
              <w:t>[</w:t>
            </w:r>
            <w:r w:rsidRPr="00873F40">
              <w:rPr>
                <w:color w:val="BF8F00" w:themeColor="accent4" w:themeShade="BF"/>
              </w:rPr>
              <w:t>SIGUSR2</w:t>
            </w:r>
            <w:r w:rsidRPr="00317699">
              <w:rPr>
                <w:color w:val="auto"/>
              </w:rPr>
              <w:t>] (thread=</w:t>
            </w:r>
            <w:r w:rsidRPr="00F91651">
              <w:rPr>
                <w:color w:val="C45911" w:themeColor="accent2" w:themeShade="BF"/>
              </w:rPr>
              <w:t>80048308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403192F3" w14:textId="6241D614" w:rsidR="00873F40" w:rsidRPr="00873F40" w:rsidRDefault="00873F40" w:rsidP="00873F40">
            <w:pPr>
              <w:pStyle w:val="3-"/>
              <w:tabs>
                <w:tab w:val="clear" w:pos="3758"/>
                <w:tab w:val="left" w:pos="3905"/>
              </w:tabs>
              <w:rPr>
                <w:rFonts w:hint="eastAsia"/>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（シグナルハンドラが対応しないシグナル）</w:t>
            </w:r>
          </w:p>
          <w:p w14:paraId="6CE0203B" w14:textId="405CCC5F" w:rsidR="00317699" w:rsidRPr="00317699" w:rsidRDefault="00317699" w:rsidP="00317699">
            <w:pPr>
              <w:pStyle w:val="3-"/>
              <w:rPr>
                <w:color w:val="auto"/>
              </w:rPr>
            </w:pPr>
            <w:r w:rsidRPr="00317699">
              <w:rPr>
                <w:color w:val="auto"/>
              </w:rPr>
              <w:t>[SIGALRM] (thread=</w:t>
            </w:r>
            <w:r w:rsidRPr="00F91651">
              <w:t>80000038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6D4170BD" w14:textId="41CC4A19" w:rsidR="00317699" w:rsidRPr="00317699" w:rsidRDefault="00317699" w:rsidP="00317699">
            <w:pPr>
              <w:pStyle w:val="3-"/>
              <w:rPr>
                <w:color w:val="auto"/>
              </w:rPr>
            </w:pPr>
            <w:r w:rsidRPr="00317699">
              <w:rPr>
                <w:color w:val="auto"/>
              </w:rPr>
              <w:t>[</w:t>
            </w:r>
            <w:r w:rsidRPr="00873F40">
              <w:rPr>
                <w:color w:val="BF8F00" w:themeColor="accent4" w:themeShade="BF"/>
              </w:rPr>
              <w:t>SIGTSTP</w:t>
            </w:r>
            <w:r w:rsidRPr="00317699">
              <w:rPr>
                <w:color w:val="auto"/>
              </w:rPr>
              <w:t>] (thread=</w:t>
            </w:r>
            <w:r w:rsidRPr="00F91651">
              <w:rPr>
                <w:color w:val="C45911" w:themeColor="accent2" w:themeShade="BF"/>
              </w:rPr>
              <w:t>80048308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35A9BE67" w14:textId="4487DAF4"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 xml:space="preserve">　</w:t>
            </w:r>
            <w:r w:rsidRPr="00873F40">
              <w:rPr>
                <w:color w:val="808080" w:themeColor="background1" w:themeShade="80"/>
              </w:rPr>
              <w:t>（シグナルハンドラ</w:t>
            </w:r>
            <w:r w:rsidRPr="00873F40">
              <w:rPr>
                <w:color w:val="808080" w:themeColor="background1" w:themeShade="80"/>
              </w:rPr>
              <w:t>も登録されていたが、同期シグナル優先で</w:t>
            </w:r>
          </w:p>
          <w:p w14:paraId="6E07A4A9" w14:textId="1FC71232" w:rsidR="00873F40" w:rsidRPr="00873F40" w:rsidRDefault="00873F40" w:rsidP="00873F40">
            <w:pPr>
              <w:pStyle w:val="3-"/>
              <w:tabs>
                <w:tab w:val="clear" w:pos="3758"/>
                <w:tab w:val="left" w:pos="3719"/>
              </w:tabs>
              <w:rPr>
                <w:rFonts w:hint="eastAsia"/>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028F05DD" w14:textId="3D9D9AAA" w:rsidR="00317699" w:rsidRPr="00317699" w:rsidRDefault="00317699" w:rsidP="00873F40">
            <w:pPr>
              <w:pStyle w:val="3-"/>
              <w:rPr>
                <w:color w:val="auto"/>
              </w:rPr>
            </w:pPr>
            <w:r w:rsidRPr="00317699">
              <w:rPr>
                <w:color w:val="auto"/>
              </w:rPr>
              <w:t>[SIGALRM] (thread=</w:t>
            </w:r>
            <w:r w:rsidRPr="00F91651">
              <w:t>80000038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7A329161" w14:textId="0EF7431C" w:rsidR="00873F40" w:rsidRPr="00317699" w:rsidRDefault="00317699" w:rsidP="00873F40">
            <w:pPr>
              <w:pStyle w:val="3-"/>
              <w:rPr>
                <w:color w:val="auto"/>
              </w:rPr>
            </w:pPr>
            <w:r w:rsidRPr="00317699">
              <w:rPr>
                <w:color w:val="auto"/>
              </w:rPr>
              <w:t>[</w:t>
            </w:r>
            <w:r w:rsidRPr="00873F40">
              <w:rPr>
                <w:color w:val="BF8F00" w:themeColor="accent4" w:themeShade="BF"/>
              </w:rPr>
              <w:t>SIGCONT</w:t>
            </w:r>
            <w:r w:rsidRPr="00317699">
              <w:rPr>
                <w:color w:val="auto"/>
              </w:rPr>
              <w:t>] (thread=</w:t>
            </w:r>
            <w:r w:rsidRPr="00F91651">
              <w:rPr>
                <w:color w:val="C45911" w:themeColor="accent2" w:themeShade="BF"/>
              </w:rPr>
              <w:t>80048308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SIGCONT</w:t>
            </w:r>
          </w:p>
          <w:p w14:paraId="766D473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59523264" w14:textId="77777777" w:rsidR="00873F40" w:rsidRPr="00873F40" w:rsidRDefault="00873F40" w:rsidP="00873F40">
            <w:pPr>
              <w:pStyle w:val="3-"/>
              <w:tabs>
                <w:tab w:val="clear" w:pos="3758"/>
                <w:tab w:val="left" w:pos="3719"/>
              </w:tabs>
              <w:rPr>
                <w:rFonts w:hint="eastAsia"/>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1C2160E5" w14:textId="41641AB1"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tls=5</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478EFAEC" w14:textId="0AC6920F" w:rsidR="00317699" w:rsidRPr="00317699" w:rsidRDefault="00317699" w:rsidP="00317699">
            <w:pPr>
              <w:pStyle w:val="3-"/>
              <w:rPr>
                <w:color w:val="auto"/>
              </w:rPr>
            </w:pPr>
            <w:r w:rsidRPr="00317699">
              <w:rPr>
                <w:color w:val="auto"/>
              </w:rPr>
              <w:t>[</w:t>
            </w:r>
            <w:r w:rsidRPr="00873F40">
              <w:rPr>
                <w:color w:val="BF8F00" w:themeColor="accent4" w:themeShade="BF"/>
              </w:rPr>
              <w:t>SIGQUIT</w:t>
            </w:r>
            <w:r w:rsidRPr="00317699">
              <w:rPr>
                <w:color w:val="auto"/>
              </w:rPr>
              <w:t>] (thread=</w:t>
            </w:r>
            <w:r w:rsidRPr="00F91651">
              <w:rPr>
                <w:color w:val="C45911" w:themeColor="accent2" w:themeShade="BF"/>
              </w:rPr>
              <w:t>80048308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w:t>
            </w:r>
            <w:r w:rsidR="00873F40">
              <w:rPr>
                <w:rFonts w:hint="eastAsia"/>
                <w:color w:val="BF8F00" w:themeColor="accent4" w:themeShade="BF"/>
              </w:rPr>
              <w:t>QUIT</w:t>
            </w:r>
          </w:p>
          <w:p w14:paraId="47BC7C2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24F3D563" w14:textId="77777777" w:rsidR="00873F40" w:rsidRPr="00873F40" w:rsidRDefault="00873F40" w:rsidP="00873F40">
            <w:pPr>
              <w:pStyle w:val="3-"/>
              <w:tabs>
                <w:tab w:val="clear" w:pos="3758"/>
                <w:tab w:val="left" w:pos="3719"/>
              </w:tabs>
              <w:rPr>
                <w:rFonts w:hint="eastAsia"/>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533CFF62" w14:textId="394DFC0D"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tls=6</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661E2FA9" w14:textId="362C3846" w:rsidR="00317699" w:rsidRPr="00317699" w:rsidRDefault="00317699" w:rsidP="00317699">
            <w:pPr>
              <w:pStyle w:val="3-"/>
              <w:rPr>
                <w:color w:val="auto"/>
              </w:rPr>
            </w:pPr>
            <w:r w:rsidRPr="00317699">
              <w:rPr>
                <w:color w:val="auto"/>
              </w:rPr>
              <w:t>[</w:t>
            </w:r>
            <w:r w:rsidRPr="00873F40">
              <w:rPr>
                <w:color w:val="BF8F00" w:themeColor="accent4" w:themeShade="BF"/>
              </w:rPr>
              <w:t>SIGINT</w:t>
            </w:r>
            <w:r w:rsidRPr="00317699">
              <w:rPr>
                <w:color w:val="auto"/>
              </w:rPr>
              <w:t>] (thread=</w:t>
            </w:r>
            <w:r w:rsidRPr="00F91651">
              <w:t>80000038</w:t>
            </w:r>
            <w:r w:rsidRPr="00317699">
              <w:rPr>
                <w:color w:val="auto"/>
              </w:rPr>
              <w:t>) tls=6</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w:t>
            </w:r>
            <w:r w:rsidR="00873F40">
              <w:rPr>
                <w:rFonts w:hint="eastAsia"/>
                <w:color w:val="BF8F00" w:themeColor="accent4" w:themeShade="BF"/>
              </w:rPr>
              <w:t>INT</w:t>
            </w:r>
            <w:r w:rsidR="00873F40" w:rsidRPr="00557C82">
              <w:rPr>
                <w:rFonts w:hint="eastAsia"/>
                <w:color w:val="FF0000"/>
              </w:rPr>
              <w:t>受信</w:t>
            </w:r>
          </w:p>
          <w:p w14:paraId="2F17572A" w14:textId="4F146904" w:rsidR="00317699" w:rsidRPr="00317699" w:rsidRDefault="00317699" w:rsidP="00317699">
            <w:pPr>
              <w:pStyle w:val="3-"/>
              <w:rPr>
                <w:color w:val="auto"/>
              </w:rPr>
            </w:pPr>
            <w:r w:rsidRPr="00317699">
              <w:rPr>
                <w:color w:val="auto"/>
              </w:rPr>
              <w:t>sendSyncSignal:[SIGTRAP] (thread=</w:t>
            </w:r>
            <w:r w:rsidRPr="00873F40">
              <w:rPr>
                <w:color w:val="00B050"/>
              </w:rPr>
              <w:t>80048398</w:t>
            </w:r>
            <w:r w:rsidRPr="00317699">
              <w:rPr>
                <w:color w:val="auto"/>
              </w:rPr>
              <w:t>) tls=0</w:t>
            </w:r>
            <w:r w:rsidR="00873F40">
              <w:rPr>
                <w:color w:val="auto"/>
              </w:rPr>
              <w:tab/>
            </w:r>
            <w:r w:rsidR="00873F40">
              <w:rPr>
                <w:color w:val="auto"/>
              </w:rPr>
              <w:tab/>
            </w:r>
            <w:r w:rsidR="00873F40" w:rsidRPr="00557C82">
              <w:rPr>
                <w:color w:val="FF0000"/>
              </w:rPr>
              <w:t>←</w:t>
            </w:r>
            <w:r w:rsidR="00873F40" w:rsidRPr="00557C82">
              <w:rPr>
                <w:color w:val="00B050"/>
              </w:rPr>
              <w:t>シグナル受信バッファ監視スレッド</w:t>
            </w:r>
            <w:r w:rsidR="00873F40" w:rsidRPr="00557C82">
              <w:rPr>
                <w:color w:val="FF0000"/>
              </w:rPr>
              <w:t>から、</w:t>
            </w:r>
          </w:p>
          <w:p w14:paraId="2D77A7E5" w14:textId="62341854" w:rsidR="00317699" w:rsidRPr="00317699" w:rsidRDefault="00317699" w:rsidP="00317699">
            <w:pPr>
              <w:pStyle w:val="3-"/>
              <w:rPr>
                <w:color w:val="auto"/>
              </w:rPr>
            </w:pPr>
            <w:r w:rsidRPr="00317699">
              <w:rPr>
                <w:color w:val="auto"/>
              </w:rPr>
              <w:t>[</w:t>
            </w:r>
            <w:r w:rsidRPr="00873F40">
              <w:rPr>
                <w:color w:val="BF8F00" w:themeColor="accent4" w:themeShade="BF"/>
              </w:rPr>
              <w:t>SIGTRAP</w:t>
            </w:r>
            <w:r w:rsidRPr="00317699">
              <w:rPr>
                <w:color w:val="auto"/>
              </w:rPr>
              <w:t>] (thread=</w:t>
            </w:r>
            <w:r w:rsidRPr="00873F40">
              <w:rPr>
                <w:color w:val="C45911" w:themeColor="accent2" w:themeShade="BF"/>
              </w:rPr>
              <w:t>80048308</w:t>
            </w:r>
            <w:r w:rsidRPr="00317699">
              <w:rPr>
                <w:color w:val="auto"/>
              </w:rPr>
              <w:t>) tls=5</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Pr>
                <w:color w:val="auto"/>
              </w:rPr>
              <w:t xml:space="preserve">　</w:t>
            </w:r>
            <w:r w:rsidR="00873F40" w:rsidRPr="00557C82">
              <w:rPr>
                <w:color w:val="C45911" w:themeColor="accent2" w:themeShade="BF"/>
              </w:rPr>
              <w:t>同期シグナルスレッド</w:t>
            </w:r>
            <w:r w:rsidR="00873F40" w:rsidRPr="00557C82">
              <w:rPr>
                <w:color w:val="FF0000"/>
              </w:rPr>
              <w:t>に</w:t>
            </w:r>
            <w:r w:rsidR="00873F40">
              <w:rPr>
                <w:rFonts w:hint="eastAsia"/>
                <w:color w:val="FF0000"/>
              </w:rPr>
              <w:t xml:space="preserve"> </w:t>
            </w:r>
            <w:r w:rsidR="00873F40" w:rsidRPr="00F91651">
              <w:rPr>
                <w:color w:val="BF8F00" w:themeColor="accent4" w:themeShade="BF"/>
              </w:rPr>
              <w:t>SIG</w:t>
            </w:r>
            <w:r w:rsidR="00873F40">
              <w:rPr>
                <w:color w:val="BF8F00" w:themeColor="accent4" w:themeShade="BF"/>
              </w:rPr>
              <w:t xml:space="preserve">TRAP </w:t>
            </w:r>
            <w:r w:rsidR="00873F40" w:rsidRPr="00F91651">
              <w:rPr>
                <w:color w:val="FF0000"/>
              </w:rPr>
              <w:t>として</w:t>
            </w:r>
            <w:r w:rsidR="00873F40" w:rsidRPr="00557C82">
              <w:rPr>
                <w:color w:val="FF0000"/>
              </w:rPr>
              <w:t>をリレー</w:t>
            </w:r>
          </w:p>
          <w:p w14:paraId="6270DA86" w14:textId="6DB10FD3" w:rsidR="00317699" w:rsidRPr="00317699" w:rsidRDefault="00317699" w:rsidP="00317699">
            <w:pPr>
              <w:pStyle w:val="3-"/>
              <w:rPr>
                <w:color w:val="auto"/>
              </w:rPr>
            </w:pPr>
            <w:r w:rsidRPr="00317699">
              <w:rPr>
                <w:color w:val="auto"/>
              </w:rPr>
              <w:t>- end:threadFuncSyncSignal(</w:t>
            </w:r>
            <w:r w:rsidRPr="00873F40">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C45911" w:themeColor="accent2" w:themeShade="BF"/>
              </w:rPr>
              <w:t>同期シグナルスレッド</w:t>
            </w:r>
            <w:r w:rsidR="00F91651" w:rsidRPr="00F91651">
              <w:rPr>
                <w:color w:val="FF0000"/>
              </w:rPr>
              <w:t>終了</w:t>
            </w:r>
          </w:p>
          <w:p w14:paraId="1E7C3AD2" w14:textId="3267ADB6" w:rsidR="00317699" w:rsidRPr="00317699" w:rsidRDefault="00317699" w:rsidP="00317699">
            <w:pPr>
              <w:pStyle w:val="3-"/>
              <w:rPr>
                <w:color w:val="auto"/>
              </w:rPr>
            </w:pPr>
            <w:r w:rsidRPr="00317699">
              <w:rPr>
                <w:color w:val="auto"/>
              </w:rPr>
              <w:t>- end:threadFuncWatch(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529A7673" w14:textId="30B47E48" w:rsidR="0032355E" w:rsidRPr="00DD51B6" w:rsidRDefault="00317699" w:rsidP="00317699">
            <w:pPr>
              <w:pStyle w:val="3-"/>
            </w:pPr>
            <w:r w:rsidRPr="00317699">
              <w:rPr>
                <w:color w:val="auto"/>
              </w:rPr>
              <w:t>- end:main(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t>メインスレッド</w:t>
            </w:r>
            <w:r w:rsidR="00F91651" w:rsidRPr="00F91651">
              <w:rPr>
                <w:rFonts w:hint="eastAsia"/>
                <w:color w:val="FF0000"/>
              </w:rPr>
              <w:t>終了</w:t>
            </w:r>
          </w:p>
        </w:tc>
      </w:tr>
    </w:tbl>
    <w:p w14:paraId="04901843" w14:textId="2936D23A" w:rsidR="00E079DA" w:rsidRDefault="00E079DA" w:rsidP="00E079DA">
      <w:pPr>
        <w:pStyle w:val="3"/>
      </w:pPr>
      <w:bookmarkStart w:id="146" w:name="_Toc378866183"/>
      <w:r>
        <w:rPr>
          <w:rFonts w:hint="eastAsia"/>
        </w:rPr>
        <w:t>【用語解説】</w:t>
      </w:r>
      <w:r>
        <w:t>リエントラント</w:t>
      </w:r>
      <w:bookmarkEnd w:id="146"/>
    </w:p>
    <w:p w14:paraId="29942C3C" w14:textId="3713D284" w:rsidR="00E079DA" w:rsidRDefault="00E079DA" w:rsidP="00E079DA">
      <w:pPr>
        <w:pStyle w:val="aa"/>
        <w:ind w:left="447" w:firstLine="283"/>
      </w:pPr>
      <w:r>
        <w:rPr>
          <w:rFonts w:hint="eastAsia"/>
        </w:rPr>
        <w:t>「リエントラント」（</w:t>
      </w:r>
      <w:r>
        <w:rPr>
          <w:rFonts w:hint="eastAsia"/>
        </w:rPr>
        <w:t>reentrant</w:t>
      </w:r>
      <w:r>
        <w:rPr>
          <w:rFonts w:hint="eastAsia"/>
        </w:rPr>
        <w:t>）とは「再入可能」という意味である。</w:t>
      </w:r>
    </w:p>
    <w:p w14:paraId="1D0A9F66" w14:textId="7C19AE5F" w:rsidR="00E079DA" w:rsidRDefault="00E079DA" w:rsidP="00E079DA">
      <w:pPr>
        <w:pStyle w:val="aa"/>
        <w:ind w:left="447" w:firstLine="283"/>
      </w:pPr>
      <w:r>
        <w:rPr>
          <w:rFonts w:hint="eastAsia"/>
        </w:rPr>
        <w:t>割り込み処理後に元の処理に戻っても</w:t>
      </w:r>
      <w:r w:rsidR="00E301B6">
        <w:rPr>
          <w:rFonts w:hint="eastAsia"/>
        </w:rPr>
        <w:t>問題を起こさない「割り込みセーフ</w:t>
      </w:r>
      <w:r w:rsidR="00E301B6">
        <w:t>」な</w:t>
      </w:r>
      <w:r w:rsidR="00E301B6">
        <w:rPr>
          <w:rFonts w:hint="eastAsia"/>
        </w:rPr>
        <w:t>プログラムの意味である。</w:t>
      </w:r>
    </w:p>
    <w:p w14:paraId="20904A68" w14:textId="6E612CA5" w:rsidR="00E301B6" w:rsidRDefault="00E301B6" w:rsidP="00E301B6">
      <w:pPr>
        <w:pStyle w:val="aa"/>
        <w:spacing w:beforeLines="50" w:before="180"/>
        <w:ind w:left="447" w:firstLine="283"/>
      </w:pPr>
      <w:r>
        <w:lastRenderedPageBreak/>
        <w:t>マルチスレッド環境下で、メインスレッド以外のスレッドで実行しても問題のないプログラム</w:t>
      </w:r>
      <w:r w:rsidR="00140341">
        <w:t>のこと</w:t>
      </w:r>
      <w:r>
        <w:t>を「スレッドセーフ」と呼ぶ。それに対して、割り込み処理で実行しても問題のないプログラム</w:t>
      </w:r>
      <w:r w:rsidR="00140341">
        <w:t>のことを</w:t>
      </w:r>
      <w:r>
        <w:t>「リエントラント」と呼ぶ。</w:t>
      </w:r>
    </w:p>
    <w:p w14:paraId="6497E06D" w14:textId="2DE545E4" w:rsidR="00140341" w:rsidRDefault="00140341" w:rsidP="00E301B6">
      <w:pPr>
        <w:pStyle w:val="aa"/>
        <w:spacing w:beforeLines="50" w:before="180"/>
        <w:ind w:left="447" w:firstLine="283"/>
      </w:pPr>
      <w:r>
        <w:t>メモリ確保やファイルアクセスなどの「非割り込みセーフ」な処理や、他の処理が使用するグローバル変数を更新するような処理があると「リエントラント」な処理ではなくなる。</w:t>
      </w:r>
    </w:p>
    <w:p w14:paraId="20FA9A6C" w14:textId="457E475D" w:rsidR="00140341" w:rsidRDefault="00140341" w:rsidP="00E301B6">
      <w:pPr>
        <w:pStyle w:val="aa"/>
        <w:spacing w:beforeLines="50" w:before="180"/>
        <w:ind w:left="447" w:firstLine="283"/>
      </w:pPr>
      <w:r>
        <w:t>なお、「リエントラント」の定義は、シングルスレッドプログラミング環境が起源である。</w:t>
      </w:r>
    </w:p>
    <w:p w14:paraId="4FB7166A" w14:textId="22FB420E" w:rsidR="002A01F2" w:rsidRDefault="002A01F2" w:rsidP="00140341">
      <w:pPr>
        <w:pStyle w:val="aa"/>
        <w:spacing w:beforeLines="50" w:before="180"/>
        <w:ind w:left="447" w:firstLine="283"/>
      </w:pPr>
      <w:r>
        <w:t>処理中に</w:t>
      </w:r>
      <w:r w:rsidR="00140341">
        <w:t>ロックを行うスレッドセーフな処理も、リエントラントにはならないので注意が必要である。</w:t>
      </w:r>
    </w:p>
    <w:p w14:paraId="5CEB5A9C" w14:textId="2D353E86" w:rsidR="00140341" w:rsidRDefault="002A01F2" w:rsidP="002A01F2">
      <w:pPr>
        <w:pStyle w:val="aa"/>
        <w:ind w:left="447" w:firstLine="283"/>
      </w:pPr>
      <w:r>
        <w:t>ロック中のスレッドで割り込みが発生して、その割り込み処理の中でスレッドセーフな処理を呼び出し、またロックを取得しようとするとデッドロックが起きてしまう。スレッドセーフでかつリエントラントな処理とするには、ロックの前後でさらに割り込みの禁止／許可を行う必要も</w:t>
      </w:r>
      <w:r w:rsidR="00AD6682">
        <w:t>ある。</w:t>
      </w:r>
    </w:p>
    <w:p w14:paraId="7907E48D" w14:textId="10676AAC" w:rsidR="002A01F2" w:rsidRDefault="002A01F2" w:rsidP="002A01F2">
      <w:pPr>
        <w:pStyle w:val="aa"/>
        <w:spacing w:beforeLines="50" w:before="180"/>
        <w:ind w:left="447" w:firstLine="283"/>
      </w:pPr>
      <w:r>
        <w:t>割り込みは旧来からの技術ではあるが、非常に扱いにくい。</w:t>
      </w:r>
      <w:r>
        <w:t>OS</w:t>
      </w:r>
      <w:r>
        <w:t>の内部などでは頻繁に活用されているものの、よほど効果的な場面</w:t>
      </w:r>
      <w:r w:rsidR="00AD6682">
        <w:t>でもない限りは安易に用いないほうが良い。マルチスレッドが最適な状態になるように注力するためにも、リエントラントな処理は不要な状態が望ましい。</w:t>
      </w:r>
    </w:p>
    <w:p w14:paraId="51734687" w14:textId="5CC80ED6" w:rsidR="00E27A02" w:rsidRDefault="00E27A02" w:rsidP="00E27A02">
      <w:pPr>
        <w:pStyle w:val="1"/>
      </w:pPr>
      <w:bookmarkStart w:id="147" w:name="_Toc378866184"/>
      <w:r>
        <w:rPr>
          <w:rFonts w:hint="eastAsia"/>
        </w:rPr>
        <w:t>マルチスレッドで起こ</w:t>
      </w:r>
      <w:r w:rsidR="00394B92">
        <w:rPr>
          <w:rFonts w:hint="eastAsia"/>
        </w:rPr>
        <w:t>り得る</w:t>
      </w:r>
      <w:r>
        <w:rPr>
          <w:rFonts w:hint="eastAsia"/>
        </w:rPr>
        <w:t>問題</w:t>
      </w:r>
      <w:r w:rsidR="003F1DF2">
        <w:rPr>
          <w:rFonts w:hint="eastAsia"/>
        </w:rPr>
        <w:t>②</w:t>
      </w:r>
      <w:bookmarkEnd w:id="147"/>
    </w:p>
    <w:p w14:paraId="7255C0DC" w14:textId="1C132B57" w:rsidR="004C540B" w:rsidRDefault="004C540B" w:rsidP="00FB0614">
      <w:pPr>
        <w:pStyle w:val="a8"/>
        <w:keepNext/>
        <w:keepLines/>
        <w:widowControl/>
        <w:ind w:firstLine="283"/>
      </w:pPr>
      <w:r>
        <w:t>ここまで</w:t>
      </w:r>
      <w:r w:rsidR="004114D3">
        <w:t>は</w:t>
      </w:r>
      <w:r>
        <w:t>、同期の不備によって起こる問題と、それを解決する同期の手法を説明した。</w:t>
      </w:r>
    </w:p>
    <w:p w14:paraId="2AA2A89B" w14:textId="68CA5FE8" w:rsidR="004C540B" w:rsidRPr="004C540B" w:rsidRDefault="004C540B" w:rsidP="00FB0614">
      <w:pPr>
        <w:pStyle w:val="a8"/>
        <w:keepNext/>
        <w:keepLines/>
        <w:widowControl/>
        <w:ind w:firstLine="283"/>
      </w:pPr>
      <w:r>
        <w:t>ここからは、その同期によって起こる問題を説明する。</w:t>
      </w:r>
    </w:p>
    <w:p w14:paraId="010334C1" w14:textId="77777777" w:rsidR="00E27A02" w:rsidRDefault="00E27A02" w:rsidP="00E27A02">
      <w:pPr>
        <w:pStyle w:val="2"/>
      </w:pPr>
      <w:bookmarkStart w:id="148" w:name="_Toc378866185"/>
      <w:r>
        <w:rPr>
          <w:rFonts w:hint="eastAsia"/>
        </w:rPr>
        <w:t>デッドロック</w:t>
      </w:r>
      <w:bookmarkEnd w:id="148"/>
    </w:p>
    <w:p w14:paraId="26727615" w14:textId="19BADA38" w:rsidR="004114D3" w:rsidRDefault="004114D3" w:rsidP="00E27A02">
      <w:pPr>
        <w:pStyle w:val="a9"/>
        <w:ind w:firstLine="283"/>
      </w:pPr>
      <w:r>
        <w:t>「デッドロック」とは、その名の通り「死んだロック」のこと。解放される見込みがないロックのことである。</w:t>
      </w:r>
    </w:p>
    <w:p w14:paraId="5D254A7A" w14:textId="1DEC6412" w:rsidR="004C540B" w:rsidRDefault="004114D3" w:rsidP="00E27A02">
      <w:pPr>
        <w:pStyle w:val="a9"/>
        <w:ind w:firstLine="283"/>
      </w:pPr>
      <w:r>
        <w:t>デッドロックは</w:t>
      </w:r>
      <w:r w:rsidR="004C540B">
        <w:t>マルチスレッドプログラミングで</w:t>
      </w:r>
      <w:r>
        <w:t>最も</w:t>
      </w:r>
      <w:r w:rsidR="004C540B">
        <w:t>典型的な問題</w:t>
      </w:r>
      <w:r>
        <w:t>の一つ</w:t>
      </w:r>
      <w:r w:rsidR="004C540B">
        <w:t>。</w:t>
      </w:r>
    </w:p>
    <w:p w14:paraId="1893AE42" w14:textId="6AD2535D" w:rsidR="00E27A02" w:rsidRDefault="004114D3" w:rsidP="00E27A02">
      <w:pPr>
        <w:pStyle w:val="3"/>
      </w:pPr>
      <w:bookmarkStart w:id="149" w:name="_Toc378866186"/>
      <w:r>
        <w:rPr>
          <w:rFonts w:hint="eastAsia"/>
        </w:rPr>
        <w:lastRenderedPageBreak/>
        <w:t>【問題】</w:t>
      </w:r>
      <w:r w:rsidR="00E27A02">
        <w:rPr>
          <w:rFonts w:hint="eastAsia"/>
        </w:rPr>
        <w:t>相互ロック</w:t>
      </w:r>
      <w:bookmarkEnd w:id="149"/>
    </w:p>
    <w:p w14:paraId="7490EC05" w14:textId="66DF7BF3" w:rsidR="00E27A02" w:rsidRDefault="004114D3" w:rsidP="004114D3">
      <w:pPr>
        <w:pStyle w:val="aa"/>
        <w:keepNext/>
        <w:widowControl/>
        <w:ind w:left="447" w:firstLine="283"/>
      </w:pPr>
      <w:r>
        <w:t>二つのロックを用いてスレッドが互いにロック</w:t>
      </w:r>
      <w:r w:rsidR="007C0D7F">
        <w:t>を取得</w:t>
      </w:r>
      <w:r>
        <w:t>し合うことで、スレッドが動かなくなってしまう問題である。</w:t>
      </w:r>
    </w:p>
    <w:p w14:paraId="10C7CC9A" w14:textId="2E04BB6F" w:rsidR="004114D3" w:rsidRDefault="0010236F" w:rsidP="00E27A02">
      <w:pPr>
        <w:pStyle w:val="aa"/>
        <w:ind w:left="447" w:firstLine="283"/>
      </w:pPr>
      <w:r>
        <w:object w:dxaOrig="6691" w:dyaOrig="5851" w14:anchorId="3E312E44">
          <v:shape id="_x0000_i1040" type="#_x0000_t75" style="width:283.4pt;height:247.7pt;mso-position-vertical:absolute" o:ole="">
            <v:imagedata r:id="rId53" o:title=""/>
          </v:shape>
          <o:OLEObject Type="Embed" ProgID="Visio.Drawing.15" ShapeID="_x0000_i1040" DrawAspect="Content" ObjectID="_1452608368" r:id="rId54"/>
        </w:object>
      </w:r>
    </w:p>
    <w:p w14:paraId="2F2F6FF1" w14:textId="0D5ACC5B" w:rsidR="004114D3" w:rsidRDefault="004114D3" w:rsidP="004114D3">
      <w:pPr>
        <w:pStyle w:val="3"/>
      </w:pPr>
      <w:bookmarkStart w:id="150" w:name="_Toc378866187"/>
      <w:r>
        <w:rPr>
          <w:rFonts w:hint="eastAsia"/>
        </w:rPr>
        <w:t>【解決策】相互ロック</w:t>
      </w:r>
      <w:bookmarkEnd w:id="150"/>
    </w:p>
    <w:p w14:paraId="49E64226" w14:textId="79389D32" w:rsidR="004114D3" w:rsidRDefault="00086303" w:rsidP="00086303">
      <w:pPr>
        <w:pStyle w:val="aa"/>
        <w:keepNext/>
        <w:keepLines/>
        <w:widowControl/>
        <w:ind w:left="447" w:firstLine="283"/>
      </w:pPr>
      <w:r>
        <w:t>上記の例ではっきりとした問題なのは、ロック取得の順序が二つの処理で異なっていることである</w:t>
      </w:r>
      <w:r w:rsidR="004114D3">
        <w:t>。</w:t>
      </w:r>
    </w:p>
    <w:p w14:paraId="398879FD" w14:textId="544C3923" w:rsidR="00086303" w:rsidRDefault="00086303" w:rsidP="00086303">
      <w:pPr>
        <w:pStyle w:val="affff8"/>
        <w:keepNext/>
        <w:keepLines/>
        <w:widowControl/>
      </w:pPr>
      <w:r>
        <w:rPr>
          <w:rFonts w:hint="eastAsia"/>
        </w:rPr>
        <w:t>スレッド</w:t>
      </w:r>
      <w:r>
        <w:rPr>
          <w:rFonts w:hint="eastAsia"/>
        </w:rPr>
        <w:t>A</w:t>
      </w:r>
      <w:r>
        <w:t xml:space="preserve"> </w:t>
      </w:r>
      <w:r>
        <w:tab/>
      </w:r>
      <w:r>
        <w:tab/>
      </w:r>
      <w:r w:rsidRPr="0097489B">
        <w:rPr>
          <w:rFonts w:hint="eastAsia"/>
          <w:color w:val="FF0000"/>
        </w:rPr>
        <w:t>①</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②</w:t>
      </w:r>
      <w:r>
        <w:rPr>
          <w:rFonts w:hint="eastAsia"/>
        </w:rPr>
        <w:t>のロックを取得　の処理順序</w:t>
      </w:r>
    </w:p>
    <w:p w14:paraId="21E1C1FB" w14:textId="6141F827" w:rsidR="00086303" w:rsidRDefault="00086303" w:rsidP="00086303">
      <w:pPr>
        <w:pStyle w:val="affff8"/>
        <w:keepNext/>
        <w:keepLines/>
        <w:widowControl/>
      </w:pPr>
      <w:r>
        <w:rPr>
          <w:rFonts w:hint="eastAsia"/>
        </w:rPr>
        <w:t>スレッド</w:t>
      </w:r>
      <w:r>
        <w:rPr>
          <w:rFonts w:hint="eastAsia"/>
        </w:rPr>
        <w:t>B</w:t>
      </w:r>
      <w:r>
        <w:t xml:space="preserve"> </w:t>
      </w:r>
      <w:r>
        <w:tab/>
      </w:r>
      <w:r>
        <w:tab/>
      </w:r>
      <w:r w:rsidRPr="0097489B">
        <w:rPr>
          <w:rFonts w:hint="eastAsia"/>
          <w:color w:val="FF0000"/>
        </w:rPr>
        <w:t>②</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①</w:t>
      </w:r>
      <w:r>
        <w:rPr>
          <w:rFonts w:hint="eastAsia"/>
        </w:rPr>
        <w:t>のロックを取得　の処理順序</w:t>
      </w:r>
    </w:p>
    <w:p w14:paraId="71CFA2AA" w14:textId="31E93DA6" w:rsidR="00086303" w:rsidRDefault="00086303" w:rsidP="00086303">
      <w:pPr>
        <w:pStyle w:val="aa"/>
        <w:spacing w:beforeLines="50" w:before="180"/>
        <w:ind w:left="447" w:firstLine="283"/>
      </w:pPr>
      <w:r>
        <w:t>このように、ロック取得の順序が異なる処理が混在するのが典型的なデッドロックのパターンである。</w:t>
      </w:r>
    </w:p>
    <w:p w14:paraId="1B95C36F" w14:textId="2E7806A1" w:rsidR="00086303" w:rsidRDefault="00086303" w:rsidP="00086303">
      <w:pPr>
        <w:pStyle w:val="aa"/>
        <w:keepNext/>
        <w:widowControl/>
        <w:spacing w:beforeLines="50" w:before="180"/>
        <w:ind w:left="447" w:firstLine="283"/>
      </w:pPr>
      <w:r>
        <w:t>主な解決策は下記の通り。</w:t>
      </w:r>
    </w:p>
    <w:p w14:paraId="4DA3233B" w14:textId="64DB486F" w:rsidR="00086303" w:rsidRDefault="008B15B4" w:rsidP="00086303">
      <w:pPr>
        <w:pStyle w:val="a1"/>
      </w:pPr>
      <w:r>
        <w:rPr>
          <w:rFonts w:hint="eastAsia"/>
        </w:rPr>
        <w:t>【原則】</w:t>
      </w:r>
      <w:r w:rsidR="00086303">
        <w:rPr>
          <w:rFonts w:hint="eastAsia"/>
        </w:rPr>
        <w:t>ロック取得の順序を全ての処理で統一する。</w:t>
      </w:r>
    </w:p>
    <w:p w14:paraId="74A1A92F" w14:textId="48BCF64F" w:rsidR="00086303" w:rsidRDefault="0097489B" w:rsidP="00086303">
      <w:pPr>
        <w:pStyle w:val="a1"/>
      </w:pPr>
      <w:r>
        <w:t>【可能なら】</w:t>
      </w:r>
      <w:r w:rsidR="00086303">
        <w:t>複数のロック取得を同時に行わない。</w:t>
      </w:r>
      <w:r>
        <w:t>（それが可能かよく検討する）</w:t>
      </w:r>
    </w:p>
    <w:p w14:paraId="63858EC4" w14:textId="61670D9D" w:rsidR="00086303" w:rsidRDefault="00086303" w:rsidP="00086303">
      <w:pPr>
        <w:pStyle w:val="a1"/>
      </w:pPr>
      <w:r>
        <w:t>【可能なら】ロックオブジェクトを一つに統一する。</w:t>
      </w:r>
      <w:r w:rsidR="0097489B">
        <w:t>（</w:t>
      </w:r>
      <w:r>
        <w:t>それが可能かよく検討する</w:t>
      </w:r>
      <w:r w:rsidR="0097489B">
        <w:t>）</w:t>
      </w:r>
    </w:p>
    <w:p w14:paraId="39CC7996" w14:textId="51F344E8" w:rsidR="008B15B4" w:rsidRDefault="008B15B4" w:rsidP="008B15B4">
      <w:pPr>
        <w:pStyle w:val="a1"/>
      </w:pPr>
      <w:r>
        <w:t>【望ましくない解決策】ロック取得のタイムアウトやトライロック処理をつかってエラー処理する。</w:t>
      </w:r>
      <w:r w:rsidRPr="008B15B4">
        <w:rPr>
          <w:color w:val="FF0000"/>
        </w:rPr>
        <w:t>（その後のつじつまあわせに要注意）</w:t>
      </w:r>
    </w:p>
    <w:p w14:paraId="363CDF0D" w14:textId="77777777" w:rsidR="0097489B" w:rsidRPr="0097489B" w:rsidRDefault="0010236F" w:rsidP="0010236F">
      <w:pPr>
        <w:pStyle w:val="a1"/>
        <w:keepNext/>
        <w:widowControl/>
      </w:pPr>
      <w:r w:rsidRPr="0097489B">
        <w:rPr>
          <w:color w:val="FF0000"/>
        </w:rPr>
        <w:lastRenderedPageBreak/>
        <w:t>【</w:t>
      </w:r>
      <w:r w:rsidR="0097489B">
        <w:rPr>
          <w:color w:val="FF0000"/>
        </w:rPr>
        <w:t>最悪のケース：</w:t>
      </w:r>
      <w:r w:rsidR="00086303" w:rsidRPr="0097489B">
        <w:rPr>
          <w:color w:val="FF0000"/>
        </w:rPr>
        <w:t>共通処理を</w:t>
      </w:r>
      <w:r w:rsidRPr="0097489B">
        <w:rPr>
          <w:color w:val="FF0000"/>
        </w:rPr>
        <w:t>利用</w:t>
      </w:r>
      <w:r w:rsidR="00086303" w:rsidRPr="0097489B">
        <w:rPr>
          <w:color w:val="FF0000"/>
        </w:rPr>
        <w:t>する都合などから、どうしても</w:t>
      </w:r>
      <w:r w:rsidR="0097489B">
        <w:rPr>
          <w:color w:val="FF0000"/>
        </w:rPr>
        <w:t>順不同で</w:t>
      </w:r>
      <w:r w:rsidR="00086303" w:rsidRPr="0097489B">
        <w:rPr>
          <w:color w:val="FF0000"/>
        </w:rPr>
        <w:t>複数のロック取得が必要な場合</w:t>
      </w:r>
      <w:r w:rsidRPr="0097489B">
        <w:rPr>
          <w:color w:val="FF0000"/>
        </w:rPr>
        <w:t>】</w:t>
      </w:r>
    </w:p>
    <w:p w14:paraId="1C5B4639" w14:textId="5845CBAA" w:rsidR="00086303" w:rsidRDefault="0010236F" w:rsidP="0097489B">
      <w:pPr>
        <w:pStyle w:val="a1"/>
        <w:keepNext/>
        <w:widowControl/>
        <w:numPr>
          <w:ilvl w:val="0"/>
          <w:numId w:val="0"/>
        </w:numPr>
        <w:ind w:left="851"/>
      </w:pPr>
      <w:r>
        <w:t>必要なアトミック操作の範囲をよく考え直し、処理全体を包括する大きなロックをさらに追加する。</w:t>
      </w:r>
      <w:r w:rsidR="0097489B" w:rsidRPr="0097489B">
        <w:rPr>
          <w:color w:val="FF0000"/>
        </w:rPr>
        <w:t>（パフォーマンスの劣化も招くため、望ましくない解決策）</w:t>
      </w:r>
    </w:p>
    <w:p w14:paraId="30C621B1" w14:textId="1B05C453" w:rsidR="0010236F" w:rsidRDefault="0010236F" w:rsidP="0010236F">
      <w:pPr>
        <w:pStyle w:val="a"/>
        <w:keepNext/>
        <w:widowControl/>
        <w:ind w:left="998" w:hanging="255"/>
      </w:pPr>
      <w:r>
        <w:t>上記の例の場合、さらに「</w:t>
      </w:r>
      <w:r w:rsidR="0097489B">
        <w:t>ミューテックス</w:t>
      </w:r>
      <w:r>
        <w:rPr>
          <w:rFonts w:hint="eastAsia"/>
        </w:rPr>
        <w:t>③」を追加し、スレッド</w:t>
      </w:r>
      <w:r>
        <w:rPr>
          <w:rFonts w:hint="eastAsia"/>
        </w:rPr>
        <w:t>A</w:t>
      </w:r>
      <w:r>
        <w:rPr>
          <w:rFonts w:hint="eastAsia"/>
        </w:rPr>
        <w:t>もスレッド</w:t>
      </w:r>
      <w:r>
        <w:rPr>
          <w:rFonts w:hint="eastAsia"/>
        </w:rPr>
        <w:t>B</w:t>
      </w:r>
      <w:r>
        <w:rPr>
          <w:rFonts w:hint="eastAsia"/>
        </w:rPr>
        <w:t>も、一連の処理全体を</w:t>
      </w:r>
      <w:r w:rsidR="0097489B">
        <w:rPr>
          <w:rFonts w:hint="eastAsia"/>
        </w:rPr>
        <w:t>ミューテックス</w:t>
      </w:r>
      <w:r>
        <w:rPr>
          <w:rFonts w:hint="eastAsia"/>
        </w:rPr>
        <w:t>③でロックする。</w:t>
      </w:r>
    </w:p>
    <w:p w14:paraId="06976DA4" w14:textId="462F1B73" w:rsidR="0010236F" w:rsidRDefault="007C0D7F" w:rsidP="0010236F">
      <w:pPr>
        <w:pStyle w:val="a"/>
        <w:numPr>
          <w:ilvl w:val="0"/>
          <w:numId w:val="0"/>
        </w:numPr>
        <w:ind w:left="999"/>
      </w:pPr>
      <w:r>
        <w:object w:dxaOrig="8536" w:dyaOrig="5116" w14:anchorId="5C8476BB">
          <v:shape id="_x0000_i1041" type="#_x0000_t75" style="width:340.4pt;height:203.9pt;mso-position-vertical:absolute" o:ole="">
            <v:imagedata r:id="rId55" o:title=""/>
          </v:shape>
          <o:OLEObject Type="Embed" ProgID="Visio.Drawing.15" ShapeID="_x0000_i1041" DrawAspect="Content" ObjectID="_1452608369" r:id="rId56"/>
        </w:object>
      </w:r>
    </w:p>
    <w:p w14:paraId="0754D0E3" w14:textId="0A810270" w:rsidR="00086303" w:rsidRDefault="00086303" w:rsidP="00086303">
      <w:pPr>
        <w:pStyle w:val="a1"/>
      </w:pPr>
      <w:r>
        <w:rPr>
          <w:rFonts w:hint="eastAsia"/>
        </w:rPr>
        <w:t>【</w:t>
      </w:r>
      <w:r>
        <w:rPr>
          <w:rFonts w:hint="eastAsia"/>
        </w:rPr>
        <w:t>Posix</w:t>
      </w:r>
      <w:r>
        <w:rPr>
          <w:rFonts w:hint="eastAsia"/>
        </w:rPr>
        <w:t>ライブラリ版】デッドロック検出属性付きのミューテックスを使用する。ただし、これは動作の重いデバッグ用。</w:t>
      </w:r>
    </w:p>
    <w:p w14:paraId="76BB780B" w14:textId="67A25DC5" w:rsidR="00E27A02" w:rsidRDefault="004114D3" w:rsidP="00E27A02">
      <w:pPr>
        <w:pStyle w:val="3"/>
      </w:pPr>
      <w:bookmarkStart w:id="151" w:name="_Toc378866188"/>
      <w:r>
        <w:rPr>
          <w:rFonts w:hint="eastAsia"/>
        </w:rPr>
        <w:lastRenderedPageBreak/>
        <w:t>【問題】</w:t>
      </w:r>
      <w:r w:rsidR="00285B30">
        <w:rPr>
          <w:rFonts w:hint="eastAsia"/>
        </w:rPr>
        <w:t>再帰</w:t>
      </w:r>
      <w:r w:rsidR="00E27A02">
        <w:rPr>
          <w:rFonts w:hint="eastAsia"/>
        </w:rPr>
        <w:t>ロック</w:t>
      </w:r>
      <w:bookmarkEnd w:id="151"/>
    </w:p>
    <w:p w14:paraId="720A3F5A" w14:textId="3AD6E9FE" w:rsidR="007C0D7F" w:rsidRDefault="007C0D7F" w:rsidP="007C0D7F">
      <w:pPr>
        <w:pStyle w:val="aa"/>
        <w:keepNext/>
        <w:widowControl/>
        <w:ind w:left="447" w:firstLine="283"/>
      </w:pPr>
      <w:r>
        <w:t>一つのスレッドが</w:t>
      </w:r>
      <w:r>
        <w:t>2</w:t>
      </w:r>
      <w:r>
        <w:t>回ロックを取得しようとすることで、スレッドが動かなくなってしまう問題である。</w:t>
      </w:r>
    </w:p>
    <w:p w14:paraId="461667CD" w14:textId="0FA72D32" w:rsidR="008B15B4" w:rsidRDefault="008B15B4" w:rsidP="007C0D7F">
      <w:pPr>
        <w:pStyle w:val="aa"/>
        <w:keepNext/>
        <w:widowControl/>
        <w:ind w:left="447" w:firstLine="283"/>
      </w:pPr>
      <w:r>
        <w:t>再帰ロックに対しては、各同期処理で挙動が異なっている。前述の「様々な同期手法」の一覧には、それぞれがどのような再帰ロックの挙動となっているかをまとめている。</w:t>
      </w:r>
    </w:p>
    <w:p w14:paraId="10F9447F" w14:textId="7A362D4E" w:rsidR="00E27A02" w:rsidRPr="007C0D7F" w:rsidRDefault="008B15B4" w:rsidP="00E27A02">
      <w:pPr>
        <w:pStyle w:val="aa"/>
        <w:ind w:left="447" w:firstLine="283"/>
      </w:pPr>
      <w:r>
        <w:object w:dxaOrig="5296" w:dyaOrig="4501" w14:anchorId="4E967016">
          <v:shape id="_x0000_i1042" type="#_x0000_t75" style="width:226.95pt;height:192.4pt" o:ole="">
            <v:imagedata r:id="rId57" o:title=""/>
          </v:shape>
          <o:OLEObject Type="Embed" ProgID="Visio.Drawing.15" ShapeID="_x0000_i1042" DrawAspect="Content" ObjectID="_1452608370" r:id="rId58"/>
        </w:object>
      </w:r>
    </w:p>
    <w:p w14:paraId="36334777" w14:textId="22A6AB10" w:rsidR="004114D3" w:rsidRDefault="004114D3" w:rsidP="004114D3">
      <w:pPr>
        <w:pStyle w:val="3"/>
      </w:pPr>
      <w:bookmarkStart w:id="152" w:name="_Toc378866189"/>
      <w:r>
        <w:rPr>
          <w:rFonts w:hint="eastAsia"/>
        </w:rPr>
        <w:t>【解決策】再帰ロック</w:t>
      </w:r>
      <w:bookmarkEnd w:id="152"/>
    </w:p>
    <w:p w14:paraId="77548AF6" w14:textId="77777777" w:rsidR="008B15B4" w:rsidRDefault="008B15B4" w:rsidP="008B15B4">
      <w:pPr>
        <w:pStyle w:val="aa"/>
        <w:keepNext/>
        <w:widowControl/>
        <w:spacing w:beforeLines="50" w:before="180"/>
        <w:ind w:left="447" w:firstLine="283"/>
      </w:pPr>
      <w:r>
        <w:t>主な解決策は下記の通り。</w:t>
      </w:r>
    </w:p>
    <w:p w14:paraId="0164099D" w14:textId="5C5F93F5" w:rsidR="008B15B4" w:rsidRDefault="008B15B4" w:rsidP="008B15B4">
      <w:pPr>
        <w:pStyle w:val="a1"/>
      </w:pPr>
      <w:r>
        <w:rPr>
          <w:rFonts w:hint="eastAsia"/>
        </w:rPr>
        <w:t>【原則】再帰的なロック取得をしないようにする。</w:t>
      </w:r>
    </w:p>
    <w:p w14:paraId="602FCFD1" w14:textId="77777777" w:rsidR="008B15B4" w:rsidRDefault="008B15B4" w:rsidP="008B15B4">
      <w:pPr>
        <w:pStyle w:val="a1"/>
        <w:keepNext/>
        <w:widowControl/>
      </w:pPr>
      <w:r>
        <w:t>【望ましくない解決策】ロック取得のタイムアウトやトライロック処理をつかってエラー処理する。</w:t>
      </w:r>
    </w:p>
    <w:p w14:paraId="36A8680D" w14:textId="3A88A1DB" w:rsidR="008B15B4" w:rsidRPr="008B15B4" w:rsidRDefault="008B15B4" w:rsidP="008B15B4">
      <w:pPr>
        <w:pStyle w:val="a"/>
        <w:rPr>
          <w:color w:val="FF0000"/>
        </w:rPr>
      </w:pPr>
      <w:r w:rsidRPr="008B15B4">
        <w:rPr>
          <w:color w:val="FF0000"/>
        </w:rPr>
        <w:t>その後のつじつまあわせに要注意。</w:t>
      </w:r>
      <w:r>
        <w:t>例えば、「トライロックでロックを取得できなかった場合は再帰ロックとみなして処理を行えるものとする」とした場合、その内側の処理でロックを解放した時点で、外側の処理が残っていてもロックが解放されてしまう。</w:t>
      </w:r>
      <w:r w:rsidRPr="008B15B4">
        <w:rPr>
          <w:color w:val="FF0000"/>
        </w:rPr>
        <w:t>特に、</w:t>
      </w:r>
      <w:r w:rsidRPr="008B15B4">
        <w:rPr>
          <w:color w:val="FF0000"/>
        </w:rPr>
        <w:t>Windows</w:t>
      </w:r>
      <w:r w:rsidRPr="008B15B4">
        <w:rPr>
          <w:color w:val="FF0000"/>
        </w:rPr>
        <w:t>版のミューテックスは再帰ロックを無視</w:t>
      </w:r>
      <w:r>
        <w:rPr>
          <w:color w:val="FF0000"/>
        </w:rPr>
        <w:t>するので、</w:t>
      </w:r>
      <w:r w:rsidRPr="008B15B4">
        <w:rPr>
          <w:color w:val="FF0000"/>
        </w:rPr>
        <w:t>デフォルトでこの</w:t>
      </w:r>
      <w:r>
        <w:rPr>
          <w:color w:val="FF0000"/>
        </w:rPr>
        <w:t>ような</w:t>
      </w:r>
      <w:r w:rsidRPr="008B15B4">
        <w:rPr>
          <w:color w:val="FF0000"/>
        </w:rPr>
        <w:t>挙動となる</w:t>
      </w:r>
      <w:r>
        <w:rPr>
          <w:color w:val="FF0000"/>
        </w:rPr>
        <w:t>ことに</w:t>
      </w:r>
      <w:r w:rsidRPr="008B15B4">
        <w:rPr>
          <w:color w:val="FF0000"/>
        </w:rPr>
        <w:t>要注意。</w:t>
      </w:r>
    </w:p>
    <w:p w14:paraId="3970C7A9" w14:textId="3E2E5CE2" w:rsidR="008B15B4" w:rsidRDefault="008B15B4" w:rsidP="008B15B4">
      <w:pPr>
        <w:pStyle w:val="a1"/>
        <w:keepNext/>
        <w:widowControl/>
      </w:pPr>
      <w:r w:rsidRPr="005D6DF0">
        <w:rPr>
          <w:color w:val="FF0000"/>
        </w:rPr>
        <w:t>【よく考えて用いる</w:t>
      </w:r>
      <w:r w:rsidR="005D6DF0" w:rsidRPr="005D6DF0">
        <w:rPr>
          <w:color w:val="FF0000"/>
        </w:rPr>
        <w:t>べき</w:t>
      </w:r>
      <w:r w:rsidRPr="005D6DF0">
        <w:rPr>
          <w:color w:val="FF0000"/>
        </w:rPr>
        <w:t>解決策】</w:t>
      </w:r>
      <w:r>
        <w:t>再帰ロック有効なロック手法を用いる。</w:t>
      </w:r>
    </w:p>
    <w:p w14:paraId="2482C91B" w14:textId="1B632E8D" w:rsidR="008B15B4" w:rsidRDefault="005D6DF0" w:rsidP="008B15B4">
      <w:pPr>
        <w:pStyle w:val="a"/>
      </w:pPr>
      <w:r>
        <w:t>Posix</w:t>
      </w:r>
      <w:r>
        <w:t>ライブラリ版ミューテックス＋再帰属性、</w:t>
      </w:r>
      <w:r>
        <w:t>Win32API</w:t>
      </w:r>
      <w:r>
        <w:t>のクリティカルセクション、</w:t>
      </w:r>
      <w:r>
        <w:t>C++11</w:t>
      </w:r>
      <w:r>
        <w:t>版の再帰ミューテックスなどが</w:t>
      </w:r>
      <w:r>
        <w:rPr>
          <w:rFonts w:hint="eastAsia"/>
        </w:rPr>
        <w:t>対応している。</w:t>
      </w:r>
    </w:p>
    <w:p w14:paraId="4823D5B1" w14:textId="663CCA65" w:rsidR="005D6DF0" w:rsidRDefault="0047522A" w:rsidP="005D6DF0">
      <w:pPr>
        <w:pStyle w:val="2"/>
      </w:pPr>
      <w:bookmarkStart w:id="153" w:name="_Toc378866190"/>
      <w:r>
        <w:lastRenderedPageBreak/>
        <w:t>【モニターの問題】通知の取りこぼし</w:t>
      </w:r>
      <w:bookmarkEnd w:id="153"/>
    </w:p>
    <w:p w14:paraId="21C9D213" w14:textId="232E950A" w:rsidR="005D6DF0" w:rsidRDefault="0047522A" w:rsidP="00E2788D">
      <w:pPr>
        <w:pStyle w:val="a9"/>
        <w:keepNext/>
        <w:widowControl/>
        <w:ind w:firstLine="283"/>
      </w:pPr>
      <w:r>
        <w:t>条件変数やイベントなどの「モニター」を使用する場合、適切に使用しないと、通知を取りこぼしてデッドロックと同じ状態に陥ることがある。</w:t>
      </w:r>
    </w:p>
    <w:p w14:paraId="4D18530F" w14:textId="1BC663A5" w:rsidR="0047522A" w:rsidRPr="0047522A" w:rsidRDefault="003D357F" w:rsidP="005D6DF0">
      <w:pPr>
        <w:pStyle w:val="a9"/>
        <w:ind w:firstLine="283"/>
      </w:pPr>
      <w:r>
        <w:object w:dxaOrig="6691" w:dyaOrig="5956" w14:anchorId="682C13B3">
          <v:shape id="_x0000_i1043" type="#_x0000_t75" style="width:283.4pt;height:252.3pt;mso-position-horizontal:absolute" o:ole="">
            <v:imagedata r:id="rId59" o:title=""/>
          </v:shape>
          <o:OLEObject Type="Embed" ProgID="Visio.Drawing.15" ShapeID="_x0000_i1043" DrawAspect="Content" ObjectID="_1452608371" r:id="rId60"/>
        </w:object>
      </w:r>
    </w:p>
    <w:p w14:paraId="7F365A42" w14:textId="1E4797DC" w:rsidR="001B21A9" w:rsidRDefault="001B21A9" w:rsidP="001B21A9">
      <w:pPr>
        <w:pStyle w:val="3"/>
      </w:pPr>
      <w:bookmarkStart w:id="154" w:name="_Toc378866191"/>
      <w:r>
        <w:rPr>
          <w:rFonts w:hint="eastAsia"/>
        </w:rPr>
        <w:t>解決策</w:t>
      </w:r>
      <w:bookmarkEnd w:id="154"/>
    </w:p>
    <w:p w14:paraId="63319D5F" w14:textId="77777777" w:rsidR="001B21A9" w:rsidRDefault="001B21A9" w:rsidP="001B21A9">
      <w:pPr>
        <w:pStyle w:val="aa"/>
        <w:keepNext/>
        <w:widowControl/>
        <w:spacing w:beforeLines="50" w:before="180"/>
        <w:ind w:left="447" w:firstLine="283"/>
      </w:pPr>
      <w:r>
        <w:t>主な解決策は下記の通り。</w:t>
      </w:r>
    </w:p>
    <w:p w14:paraId="016F280C" w14:textId="3888F1B7" w:rsidR="001B21A9" w:rsidRDefault="001B21A9" w:rsidP="001B21A9">
      <w:pPr>
        <w:pStyle w:val="a1"/>
      </w:pPr>
      <w:r>
        <w:rPr>
          <w:rFonts w:hint="eastAsia"/>
        </w:rPr>
        <w:t>【原則】条件変数を適切に使用し、待機前に通知があった</w:t>
      </w:r>
      <w:r w:rsidR="00F70B5C">
        <w:rPr>
          <w:rFonts w:hint="eastAsia"/>
        </w:rPr>
        <w:t>と判断したら、</w:t>
      </w:r>
      <w:r>
        <w:rPr>
          <w:rFonts w:hint="eastAsia"/>
        </w:rPr>
        <w:t>待機処理を行わない。</w:t>
      </w:r>
    </w:p>
    <w:p w14:paraId="78ADD3C4" w14:textId="2D3B568C" w:rsidR="00F70B5C" w:rsidRDefault="001B21A9" w:rsidP="00F70B5C">
      <w:pPr>
        <w:pStyle w:val="a1"/>
        <w:keepNext/>
        <w:widowControl/>
      </w:pPr>
      <w:r>
        <w:rPr>
          <w:rFonts w:hint="eastAsia"/>
        </w:rPr>
        <w:t>【</w:t>
      </w:r>
      <w:r>
        <w:rPr>
          <w:rFonts w:hint="eastAsia"/>
        </w:rPr>
        <w:t>Windows</w:t>
      </w:r>
      <w:r>
        <w:rPr>
          <w:rFonts w:hint="eastAsia"/>
        </w:rPr>
        <w:t>の場合】</w:t>
      </w:r>
      <w:r>
        <w:rPr>
          <w:rFonts w:hint="eastAsia"/>
        </w:rPr>
        <w:t>Win32API</w:t>
      </w:r>
      <w:r>
        <w:rPr>
          <w:rFonts w:hint="eastAsia"/>
        </w:rPr>
        <w:t>の「イベント」は、待機前に通知（「シグナル状態」と呼ぶ）があったら、シグナル状態が継続して、その後の待機が即座に完了するのでこの問題は起こらない。</w:t>
      </w:r>
      <w:r w:rsidR="00F70B5C">
        <w:rPr>
          <w:rFonts w:hint="eastAsia"/>
        </w:rPr>
        <w:t>ただし、</w:t>
      </w:r>
      <w:r w:rsidR="00F70B5C">
        <w:rPr>
          <w:rFonts w:hint="eastAsia"/>
        </w:rPr>
        <w:t>Windows</w:t>
      </w:r>
      <w:r w:rsidR="00F70B5C">
        <w:rPr>
          <w:rFonts w:hint="eastAsia"/>
        </w:rPr>
        <w:t>イベントには注意点も多い。</w:t>
      </w:r>
    </w:p>
    <w:p w14:paraId="326476C7" w14:textId="5D5D7F2C" w:rsidR="00F70B5C" w:rsidRDefault="001B21A9" w:rsidP="00F70B5C">
      <w:pPr>
        <w:pStyle w:val="a"/>
      </w:pPr>
      <w:r>
        <w:rPr>
          <w:rFonts w:hint="eastAsia"/>
        </w:rPr>
        <w:t>「シグナル状態」</w:t>
      </w:r>
      <w:r w:rsidR="00F70B5C">
        <w:rPr>
          <w:rFonts w:hint="eastAsia"/>
        </w:rPr>
        <w:t>（通知状態）</w:t>
      </w:r>
      <w:r>
        <w:rPr>
          <w:rFonts w:hint="eastAsia"/>
        </w:rPr>
        <w:t>と「非シグナル状態」</w:t>
      </w:r>
      <w:r w:rsidR="00F70B5C">
        <w:rPr>
          <w:rFonts w:hint="eastAsia"/>
        </w:rPr>
        <w:t>（リセット状態）</w:t>
      </w:r>
      <w:r>
        <w:rPr>
          <w:rFonts w:hint="eastAsia"/>
        </w:rPr>
        <w:t>という単純なフラグしか扱えないので、かなり融通が利かない</w:t>
      </w:r>
      <w:r w:rsidR="00F70B5C">
        <w:rPr>
          <w:rFonts w:hint="eastAsia"/>
        </w:rPr>
        <w:t>。モニター処理では、２ステップ以上のステートを扱いたいことも多いが、イベントで扱えるのは１ステップの状態通知のみ</w:t>
      </w:r>
      <w:r>
        <w:rPr>
          <w:rFonts w:hint="eastAsia"/>
        </w:rPr>
        <w:t>。</w:t>
      </w:r>
    </w:p>
    <w:p w14:paraId="571026AD" w14:textId="58B3311E" w:rsidR="00F70B5C" w:rsidRDefault="00F70B5C" w:rsidP="00F70B5C">
      <w:pPr>
        <w:pStyle w:val="a"/>
      </w:pPr>
      <w:r>
        <w:rPr>
          <w:rFonts w:hint="eastAsia"/>
        </w:rPr>
        <w:t>Windows</w:t>
      </w:r>
      <w:r>
        <w:rPr>
          <w:rFonts w:hint="eastAsia"/>
        </w:rPr>
        <w:t>イベントは、シグナル状態（通知）に反応して待機が解除されると、自動的に非シグナル状態（リセット）になる。この動作を自動で行わせず、手動操作にするオプションがあるが、通知側の処理間隔が十分長い場合以外はかなり危険。通知を受けてから手動リセットまでの間に次の通知が来ると、それを取り下げることになってしまう。</w:t>
      </w:r>
      <w:r w:rsidRPr="003D357F">
        <w:rPr>
          <w:rFonts w:hint="eastAsia"/>
          <w:color w:val="FF0000"/>
        </w:rPr>
        <w:t>手動リセットは使用禁止にすべき。</w:t>
      </w:r>
    </w:p>
    <w:p w14:paraId="068F3019" w14:textId="7CF8277F" w:rsidR="001B21A9" w:rsidRDefault="001B21A9" w:rsidP="00F70B5C">
      <w:pPr>
        <w:pStyle w:val="a"/>
      </w:pPr>
      <w:r w:rsidRPr="00F70B5C">
        <w:rPr>
          <w:rFonts w:hint="eastAsia"/>
          <w:color w:val="FF0000"/>
        </w:rPr>
        <w:t>待機中のスレッド全てにシグナル状態を通知する「</w:t>
      </w:r>
      <w:r w:rsidRPr="00F70B5C">
        <w:rPr>
          <w:rFonts w:hint="eastAsia"/>
          <w:color w:val="FF0000"/>
        </w:rPr>
        <w:t>Pulse</w:t>
      </w:r>
      <w:r w:rsidRPr="00F70B5C">
        <w:rPr>
          <w:color w:val="FF0000"/>
        </w:rPr>
        <w:t>Event</w:t>
      </w:r>
      <w:r w:rsidRPr="00F70B5C">
        <w:rPr>
          <w:rFonts w:hint="eastAsia"/>
          <w:color w:val="FF0000"/>
        </w:rPr>
        <w:t>」というメソッドを用いた場</w:t>
      </w:r>
      <w:r w:rsidRPr="00F70B5C">
        <w:rPr>
          <w:rFonts w:hint="eastAsia"/>
          <w:color w:val="FF0000"/>
        </w:rPr>
        <w:lastRenderedPageBreak/>
        <w:t>合、条件変数と同じくその時待機中のスレッドしか反応しないので要注意。「</w:t>
      </w:r>
      <w:r w:rsidRPr="00F70B5C">
        <w:rPr>
          <w:rFonts w:hint="eastAsia"/>
          <w:color w:val="FF0000"/>
        </w:rPr>
        <w:t>PulseEvent</w:t>
      </w:r>
      <w:r w:rsidRPr="00F70B5C">
        <w:rPr>
          <w:rFonts w:hint="eastAsia"/>
          <w:color w:val="FF0000"/>
        </w:rPr>
        <w:t>」は使用禁止にした方が賢明。</w:t>
      </w:r>
    </w:p>
    <w:p w14:paraId="6A24A589" w14:textId="4570352C" w:rsidR="001B21A9" w:rsidRDefault="001B21A9" w:rsidP="001B21A9">
      <w:pPr>
        <w:pStyle w:val="a1"/>
        <w:keepNext/>
        <w:widowControl/>
      </w:pPr>
      <w:r>
        <w:rPr>
          <w:rFonts w:hint="eastAsia"/>
        </w:rPr>
        <w:t>【代替策】アトミック操作（インターロック操作）を使用してモニターする。</w:t>
      </w:r>
    </w:p>
    <w:p w14:paraId="7AC682EC" w14:textId="52AA4062" w:rsidR="001B21A9" w:rsidRDefault="001B21A9" w:rsidP="001B21A9">
      <w:pPr>
        <w:pStyle w:val="a"/>
      </w:pPr>
      <w:r>
        <w:rPr>
          <w:rFonts w:hint="eastAsia"/>
        </w:rPr>
        <w:t>待機時間が長いと分かっている処理なら、モニター処理ループ中に毎ループスリープを入れる。あまり長めのスリープにすると、</w:t>
      </w:r>
      <w:r w:rsidR="00F70B5C">
        <w:rPr>
          <w:rFonts w:hint="eastAsia"/>
        </w:rPr>
        <w:t>通知に対して反応が遅れるので要注意。</w:t>
      </w:r>
    </w:p>
    <w:p w14:paraId="0A33DBAC" w14:textId="1878F08F" w:rsidR="003D357F" w:rsidRDefault="003D357F" w:rsidP="001B21A9">
      <w:pPr>
        <w:pStyle w:val="a"/>
      </w:pPr>
      <w:r>
        <w:rPr>
          <w:rFonts w:hint="eastAsia"/>
        </w:rPr>
        <w:t>特にマルチコア環境で、かつ、モニターする処理時間が極めて短いとわかっている時は（例えば</w:t>
      </w:r>
      <w:r>
        <w:rPr>
          <w:rFonts w:hint="eastAsia"/>
        </w:rPr>
        <w:t>0.1</w:t>
      </w:r>
      <w:r>
        <w:rPr>
          <w:rFonts w:hint="eastAsia"/>
        </w:rPr>
        <w:t>ミリ秒未満）、条件変数よりも効果的な選択となる。</w:t>
      </w:r>
    </w:p>
    <w:p w14:paraId="45C57169" w14:textId="0E33CAED" w:rsidR="00E27A02" w:rsidRDefault="00E27A02" w:rsidP="00E27A02">
      <w:pPr>
        <w:pStyle w:val="2"/>
      </w:pPr>
      <w:bookmarkStart w:id="155" w:name="_Toc378866192"/>
      <w:r>
        <w:rPr>
          <w:rFonts w:hint="eastAsia"/>
        </w:rPr>
        <w:t>低速化</w:t>
      </w:r>
      <w:bookmarkEnd w:id="155"/>
    </w:p>
    <w:p w14:paraId="429CA89A" w14:textId="2D2BDA4F" w:rsidR="00E27A02" w:rsidRDefault="00502241" w:rsidP="00502241">
      <w:pPr>
        <w:pStyle w:val="a9"/>
        <w:keepNext/>
        <w:widowControl/>
        <w:ind w:firstLine="283"/>
      </w:pPr>
      <w:r>
        <w:rPr>
          <w:rFonts w:hint="eastAsia"/>
        </w:rPr>
        <w:t>マルチスレッドプログラミングにおいて、深く考えずにコーディングしていると深刻な低速化を招く。主な問題の事例を示す。</w:t>
      </w:r>
    </w:p>
    <w:p w14:paraId="677D3FF4" w14:textId="71881CDD" w:rsidR="00502241" w:rsidRDefault="00050DCD" w:rsidP="009F730F">
      <w:pPr>
        <w:pStyle w:val="a1"/>
        <w:keepNext/>
        <w:widowControl/>
        <w:spacing w:beforeLines="50" w:before="180"/>
      </w:pPr>
      <w:r>
        <w:rPr>
          <w:rFonts w:hint="eastAsia"/>
        </w:rPr>
        <w:t>【問題】</w:t>
      </w:r>
      <w:r w:rsidR="00502241">
        <w:rPr>
          <w:rFonts w:hint="eastAsia"/>
        </w:rPr>
        <w:t>多すぎるスレッド</w:t>
      </w:r>
    </w:p>
    <w:p w14:paraId="5C8933F8" w14:textId="77777777" w:rsidR="00502241" w:rsidRDefault="00502241" w:rsidP="00502241">
      <w:pPr>
        <w:pStyle w:val="a"/>
      </w:pPr>
      <w:r>
        <w:rPr>
          <w:rFonts w:hint="eastAsia"/>
        </w:rPr>
        <w:t>大量のスレッドを作っても高速化するわけではない。</w:t>
      </w:r>
    </w:p>
    <w:p w14:paraId="413109B7" w14:textId="169B9FC4" w:rsidR="00502241" w:rsidRDefault="00502241" w:rsidP="00502241">
      <w:pPr>
        <w:pStyle w:val="a"/>
      </w:pPr>
      <w:r>
        <w:rPr>
          <w:rFonts w:hint="eastAsia"/>
        </w:rPr>
        <w:t>むしろ、コンテキストスイッチの機会が増えて低速化する。</w:t>
      </w:r>
    </w:p>
    <w:p w14:paraId="71B09E70" w14:textId="4EE13381" w:rsidR="00050DCD" w:rsidRDefault="00050DCD" w:rsidP="00502241">
      <w:pPr>
        <w:pStyle w:val="a"/>
      </w:pPr>
      <w:r>
        <w:rPr>
          <w:rFonts w:hint="eastAsia"/>
        </w:rPr>
        <w:t>スレッドの生成自体も多少時間がかかる。</w:t>
      </w:r>
    </w:p>
    <w:p w14:paraId="712E7008" w14:textId="5F2CC4BF" w:rsidR="00502241" w:rsidRDefault="00050DCD" w:rsidP="009F730F">
      <w:pPr>
        <w:pStyle w:val="a1"/>
        <w:keepNext/>
        <w:widowControl/>
        <w:spacing w:beforeLines="50" w:before="180"/>
      </w:pPr>
      <w:r>
        <w:rPr>
          <w:rFonts w:hint="eastAsia"/>
        </w:rPr>
        <w:t>【問題】</w:t>
      </w:r>
      <w:r w:rsidR="00502241">
        <w:rPr>
          <w:rFonts w:hint="eastAsia"/>
        </w:rPr>
        <w:t>過剰なロック</w:t>
      </w:r>
    </w:p>
    <w:p w14:paraId="163F5F55" w14:textId="77777777" w:rsidR="00502241" w:rsidRDefault="00502241" w:rsidP="00502241">
      <w:pPr>
        <w:pStyle w:val="a"/>
      </w:pPr>
      <w:r>
        <w:rPr>
          <w:rFonts w:hint="eastAsia"/>
        </w:rPr>
        <w:t>データの不整合を恐れて、とにかくロックしすぎる。</w:t>
      </w:r>
    </w:p>
    <w:p w14:paraId="1A71654B" w14:textId="0749B883" w:rsidR="00502241" w:rsidRDefault="00502241" w:rsidP="00502241">
      <w:pPr>
        <w:pStyle w:val="a"/>
      </w:pPr>
      <w:r>
        <w:rPr>
          <w:rFonts w:hint="eastAsia"/>
        </w:rPr>
        <w:t>待機なしでロックを取得するだけでも、それなりの処理時間がかかる。</w:t>
      </w:r>
    </w:p>
    <w:p w14:paraId="20B09E6E" w14:textId="1CA40F0D" w:rsidR="00CA290E" w:rsidRDefault="00CA290E" w:rsidP="00CA290E">
      <w:pPr>
        <w:pStyle w:val="a1"/>
        <w:keepNext/>
        <w:widowControl/>
        <w:spacing w:beforeLines="50" w:before="180"/>
      </w:pPr>
      <w:r>
        <w:rPr>
          <w:rFonts w:hint="eastAsia"/>
        </w:rPr>
        <w:t>【問題】過剰な</w:t>
      </w:r>
      <w:r>
        <w:rPr>
          <w:rFonts w:hint="eastAsia"/>
        </w:rPr>
        <w:t>volatile</w:t>
      </w:r>
      <w:r>
        <w:rPr>
          <w:rFonts w:hint="eastAsia"/>
        </w:rPr>
        <w:t>型修飾子、アトミック型</w:t>
      </w:r>
    </w:p>
    <w:p w14:paraId="32BA9F7A" w14:textId="65D34FE4" w:rsidR="00CA290E" w:rsidRDefault="00CA290E" w:rsidP="00CA290E">
      <w:pPr>
        <w:pStyle w:val="a"/>
      </w:pPr>
      <w:r>
        <w:t>v</w:t>
      </w:r>
      <w:r>
        <w:rPr>
          <w:rFonts w:hint="eastAsia"/>
        </w:rPr>
        <w:t>olatile</w:t>
      </w:r>
      <w:r>
        <w:rPr>
          <w:rFonts w:hint="eastAsia"/>
        </w:rPr>
        <w:t>型修飾子、アトミック型を使いすぎて、コンパイラ・</w:t>
      </w:r>
      <w:r>
        <w:rPr>
          <w:rFonts w:hint="eastAsia"/>
        </w:rPr>
        <w:t>CPU</w:t>
      </w:r>
      <w:r>
        <w:rPr>
          <w:rFonts w:hint="eastAsia"/>
        </w:rPr>
        <w:t>の最適化が働かずに処理効率が悪い。</w:t>
      </w:r>
    </w:p>
    <w:p w14:paraId="10B58B64" w14:textId="77777777" w:rsidR="00502241" w:rsidRDefault="00502241" w:rsidP="00502241">
      <w:pPr>
        <w:pStyle w:val="3"/>
      </w:pPr>
      <w:bookmarkStart w:id="156" w:name="_Toc378866193"/>
      <w:r>
        <w:rPr>
          <w:rFonts w:hint="eastAsia"/>
        </w:rPr>
        <w:t>解決策</w:t>
      </w:r>
      <w:bookmarkEnd w:id="156"/>
    </w:p>
    <w:p w14:paraId="1FB1351A" w14:textId="77777777" w:rsidR="00502241" w:rsidRDefault="00502241" w:rsidP="00502241">
      <w:pPr>
        <w:pStyle w:val="aa"/>
        <w:keepNext/>
        <w:widowControl/>
        <w:spacing w:beforeLines="50" w:before="180"/>
        <w:ind w:left="447" w:firstLine="283"/>
      </w:pPr>
      <w:r>
        <w:t>主な解決策は下記の通り。</w:t>
      </w:r>
    </w:p>
    <w:p w14:paraId="15CD28F3" w14:textId="05B754BF" w:rsidR="00502241" w:rsidRDefault="00050DCD" w:rsidP="009F730F">
      <w:pPr>
        <w:pStyle w:val="a1"/>
        <w:keepNext/>
        <w:widowControl/>
        <w:spacing w:beforeLines="50" w:before="180"/>
      </w:pPr>
      <w:r>
        <w:rPr>
          <w:rFonts w:hint="eastAsia"/>
        </w:rPr>
        <w:t>【解決策】</w:t>
      </w:r>
      <w:r w:rsidR="00502241">
        <w:rPr>
          <w:rFonts w:hint="eastAsia"/>
        </w:rPr>
        <w:t>多すぎるスレッド</w:t>
      </w:r>
    </w:p>
    <w:p w14:paraId="3E4A51E7" w14:textId="34A8218C" w:rsidR="00050DCD" w:rsidRDefault="00050DCD" w:rsidP="00050DCD">
      <w:pPr>
        <w:pStyle w:val="a"/>
      </w:pPr>
      <w:r>
        <w:rPr>
          <w:rFonts w:hint="eastAsia"/>
        </w:rPr>
        <w:t>並行処理の必要がないものまでスレッド化しない。</w:t>
      </w:r>
    </w:p>
    <w:p w14:paraId="7AA8F19F" w14:textId="45CE2796" w:rsidR="00050DCD" w:rsidRDefault="00050DCD" w:rsidP="00050DCD">
      <w:pPr>
        <w:pStyle w:val="a"/>
      </w:pPr>
      <w:r>
        <w:rPr>
          <w:rFonts w:hint="eastAsia"/>
        </w:rPr>
        <w:t>SPURS</w:t>
      </w:r>
      <w:r>
        <w:rPr>
          <w:rFonts w:hint="eastAsia"/>
        </w:rPr>
        <w:t>のようなジョブキューイング方式のシステムを作成し、並行処理の要求を待機させることが出来るようにし、対象ハードウェアに合わせて並行処理の数を制限する。</w:t>
      </w:r>
    </w:p>
    <w:p w14:paraId="7AA8B94E" w14:textId="2DB2134A" w:rsidR="00502241" w:rsidRDefault="00050DCD" w:rsidP="00502241">
      <w:pPr>
        <w:pStyle w:val="a"/>
      </w:pPr>
      <w:r>
        <w:rPr>
          <w:rFonts w:hint="eastAsia"/>
        </w:rPr>
        <w:t>【あまりよくない案】スレッドはとりあえず大量に作り、同時稼働数をセマフォで制限する。スレッドを大量生成することによるメモリの問題はあるが、手っ取り早い解決策には使える。</w:t>
      </w:r>
    </w:p>
    <w:p w14:paraId="046723F3" w14:textId="22379D27" w:rsidR="00502241" w:rsidRDefault="00050DCD" w:rsidP="009F730F">
      <w:pPr>
        <w:pStyle w:val="a1"/>
        <w:keepNext/>
        <w:widowControl/>
        <w:spacing w:beforeLines="50" w:before="180"/>
      </w:pPr>
      <w:r>
        <w:rPr>
          <w:rFonts w:hint="eastAsia"/>
        </w:rPr>
        <w:t>【解決策】</w:t>
      </w:r>
      <w:r w:rsidR="00502241">
        <w:rPr>
          <w:rFonts w:hint="eastAsia"/>
        </w:rPr>
        <w:t>過剰なロック</w:t>
      </w:r>
    </w:p>
    <w:p w14:paraId="54D42034" w14:textId="0B856BEC" w:rsidR="00050DCD" w:rsidRDefault="00050DCD" w:rsidP="00502241">
      <w:pPr>
        <w:pStyle w:val="a"/>
      </w:pPr>
      <w:r>
        <w:t>可能な限りロックフリーな処理にする。</w:t>
      </w:r>
    </w:p>
    <w:p w14:paraId="03DAE52B" w14:textId="60A6DF25" w:rsidR="00502241" w:rsidRDefault="00050DCD" w:rsidP="00502241">
      <w:pPr>
        <w:pStyle w:val="a"/>
      </w:pPr>
      <w:r>
        <w:lastRenderedPageBreak/>
        <w:t>ロックフリーな処理のためには、メモリバリアの考慮が不可欠なので、</w:t>
      </w:r>
      <w:r>
        <w:rPr>
          <w:rFonts w:hint="eastAsia"/>
        </w:rPr>
        <w:t>volatile</w:t>
      </w:r>
      <w:r>
        <w:rPr>
          <w:rFonts w:hint="eastAsia"/>
        </w:rPr>
        <w:t>型</w:t>
      </w:r>
      <w:r w:rsidR="00CA290E">
        <w:rPr>
          <w:rFonts w:hint="eastAsia"/>
        </w:rPr>
        <w:t>修飾子</w:t>
      </w:r>
      <w:r>
        <w:rPr>
          <w:rFonts w:hint="eastAsia"/>
        </w:rPr>
        <w:t>やアトミック型を適切に利用する。</w:t>
      </w:r>
    </w:p>
    <w:p w14:paraId="42E5169B" w14:textId="150C3A61" w:rsidR="00050DCD" w:rsidRDefault="00050DCD" w:rsidP="00502241">
      <w:pPr>
        <w:pStyle w:val="a"/>
      </w:pPr>
      <w:r>
        <w:t>スレッド間で共有するデータを完全に把握する。</w:t>
      </w:r>
    </w:p>
    <w:p w14:paraId="7F964576" w14:textId="60599160" w:rsidR="00502241" w:rsidRDefault="00D54300" w:rsidP="00502241">
      <w:pPr>
        <w:pStyle w:val="a"/>
      </w:pPr>
      <w:r>
        <w:t>配列処理可能なハードウェアか、待機処理が長いかなどを考慮し、ミューテックス、クリティカルセクション、スピンロック、リードライトロックを使い分ける。</w:t>
      </w:r>
    </w:p>
    <w:p w14:paraId="2E12419F" w14:textId="36CA15F8" w:rsidR="00CA290E" w:rsidRDefault="00CA290E" w:rsidP="00CA290E">
      <w:pPr>
        <w:pStyle w:val="a1"/>
        <w:keepNext/>
        <w:widowControl/>
        <w:spacing w:beforeLines="50" w:before="180"/>
      </w:pPr>
      <w:r>
        <w:rPr>
          <w:rFonts w:hint="eastAsia"/>
        </w:rPr>
        <w:t>【解決策】過剰な</w:t>
      </w:r>
      <w:r>
        <w:rPr>
          <w:rFonts w:hint="eastAsia"/>
        </w:rPr>
        <w:t>volatile</w:t>
      </w:r>
      <w:r>
        <w:rPr>
          <w:rFonts w:hint="eastAsia"/>
        </w:rPr>
        <w:t>型修飾子、アトミック型</w:t>
      </w:r>
    </w:p>
    <w:p w14:paraId="3DEA2E1E" w14:textId="1BB5AB81" w:rsidR="00CA290E" w:rsidRDefault="009E053F" w:rsidP="00CA290E">
      <w:pPr>
        <w:pStyle w:val="a"/>
      </w:pPr>
      <w:r>
        <w:t>v</w:t>
      </w:r>
      <w:r w:rsidR="00CA290E">
        <w:rPr>
          <w:rFonts w:hint="eastAsia"/>
        </w:rPr>
        <w:t>olatile</w:t>
      </w:r>
      <w:r w:rsidR="00CA290E">
        <w:rPr>
          <w:rFonts w:hint="eastAsia"/>
        </w:rPr>
        <w:t>型修飾子、アトミック型は、必要最小限に留める。</w:t>
      </w:r>
    </w:p>
    <w:p w14:paraId="78ED219D" w14:textId="3C2F84B0" w:rsidR="009E053F" w:rsidRDefault="009E053F" w:rsidP="00CA290E">
      <w:pPr>
        <w:pStyle w:val="a"/>
      </w:pPr>
      <w:r>
        <w:t>処理が長い場合、</w:t>
      </w:r>
      <w:r>
        <w:t>volatile</w:t>
      </w:r>
      <w:r>
        <w:t>型修飾子やアトミック型の変数をそのまま演算せず、一旦ローカル変数にコピーして処理し、最後に書き戻す。これにより、最適化の恩恵を受けつつ、不整合をなくす。</w:t>
      </w:r>
    </w:p>
    <w:p w14:paraId="1ADE96B4" w14:textId="67D9431C" w:rsidR="00502241" w:rsidRDefault="00502241" w:rsidP="00502241">
      <w:pPr>
        <w:pStyle w:val="2"/>
      </w:pPr>
      <w:bookmarkStart w:id="157" w:name="_Toc378866194"/>
      <w:r>
        <w:rPr>
          <w:rFonts w:hint="eastAsia"/>
        </w:rPr>
        <w:t>メモリ不足</w:t>
      </w:r>
      <w:bookmarkEnd w:id="157"/>
    </w:p>
    <w:p w14:paraId="0F30F1EE" w14:textId="4AE75C7F" w:rsidR="00D54300" w:rsidRDefault="00D54300" w:rsidP="00502241">
      <w:pPr>
        <w:pStyle w:val="a9"/>
        <w:ind w:firstLine="283"/>
      </w:pPr>
      <w:r>
        <w:rPr>
          <w:rFonts w:hint="eastAsia"/>
        </w:rPr>
        <w:t>スレッドや同期オブジェクトが多いと、それだけメモリも多く消費し、あまりに大すぎるとメモリ不足も引き起こす。</w:t>
      </w:r>
    </w:p>
    <w:p w14:paraId="14F07320" w14:textId="09748595" w:rsidR="00502241" w:rsidRPr="00D54300" w:rsidRDefault="00D54300" w:rsidP="00502241">
      <w:pPr>
        <w:pStyle w:val="a9"/>
        <w:ind w:firstLine="283"/>
        <w:rPr>
          <w:rFonts w:ascii="ＭＳ ゴシック" w:hAnsi="ＭＳ ゴシック"/>
        </w:rPr>
      </w:pPr>
      <w:r>
        <w:rPr>
          <w:rFonts w:hint="eastAsia"/>
        </w:rPr>
        <w:t>特にスレッドは一つ当たり数</w:t>
      </w:r>
      <w:r>
        <w:rPr>
          <w:rFonts w:hint="eastAsia"/>
        </w:rPr>
        <w:t>KB</w:t>
      </w:r>
      <w:r>
        <w:rPr>
          <w:rFonts w:hint="eastAsia"/>
        </w:rPr>
        <w:t>～数</w:t>
      </w:r>
      <w:r>
        <w:rPr>
          <w:rFonts w:hint="eastAsia"/>
        </w:rPr>
        <w:t>MB</w:t>
      </w:r>
      <w:r>
        <w:rPr>
          <w:rFonts w:hint="eastAsia"/>
        </w:rPr>
        <w:t>のメモリをスタック領域として使用するため、</w:t>
      </w:r>
      <w:r w:rsidRPr="00D54300">
        <w:rPr>
          <w:rFonts w:ascii="ＭＳ ゴシック" w:hAnsi="ＭＳ ゴシック" w:hint="eastAsia"/>
        </w:rPr>
        <w:t>注意が必要。</w:t>
      </w:r>
    </w:p>
    <w:p w14:paraId="563569F3" w14:textId="753DA234" w:rsidR="00D54300" w:rsidRPr="00D54300" w:rsidRDefault="00D54300" w:rsidP="00D54300">
      <w:pPr>
        <w:pStyle w:val="a9"/>
        <w:spacing w:beforeLines="50" w:before="180"/>
        <w:ind w:left="283" w:hangingChars="135" w:hanging="283"/>
        <w:rPr>
          <w:rFonts w:ascii="ＭＳ ゴシック" w:hAnsi="ＭＳ ゴシック"/>
          <w:color w:val="808080" w:themeColor="background1" w:themeShade="80"/>
        </w:rPr>
      </w:pPr>
      <w:r w:rsidRPr="00D54300">
        <w:rPr>
          <w:rFonts w:ascii="ＭＳ ゴシック" w:hAnsi="ＭＳ ゴシック" w:cs="ＭＳ 明朝"/>
          <w:color w:val="808080" w:themeColor="background1" w:themeShade="80"/>
        </w:rPr>
        <w:t>※</w:t>
      </w:r>
      <w:r w:rsidRPr="00D54300">
        <w:rPr>
          <w:rFonts w:ascii="ＭＳ ゴシック" w:hAnsi="ＭＳ ゴシック" w:cs="ＭＳ 明朝"/>
          <w:color w:val="808080" w:themeColor="background1" w:themeShade="80"/>
        </w:rPr>
        <w:tab/>
        <w:t>【正確性に欠ける情報】スレッドのスタック領域のサイズは、必要に応じて自動拡張される仕組みのものもある。これは恐らく</w:t>
      </w:r>
      <w:r w:rsidRPr="00D54300">
        <w:rPr>
          <w:rFonts w:ascii="ＭＳ ゴシック" w:hAnsi="ＭＳ ゴシック" w:cs="ＭＳ 明朝" w:hint="eastAsia"/>
          <w:color w:val="808080" w:themeColor="background1" w:themeShade="80"/>
        </w:rPr>
        <w:t>1MBなどの割と大きな単位で行われるものと思われる</w:t>
      </w:r>
      <w:r>
        <w:rPr>
          <w:rFonts w:ascii="ＭＳ ゴシック" w:hAnsi="ＭＳ ゴシック" w:cs="ＭＳ 明朝" w:hint="eastAsia"/>
          <w:color w:val="808080" w:themeColor="background1" w:themeShade="80"/>
        </w:rPr>
        <w:t>。</w:t>
      </w:r>
      <w:r w:rsidRPr="00D54300">
        <w:rPr>
          <w:rFonts w:ascii="ＭＳ ゴシック" w:hAnsi="ＭＳ ゴシック" w:cs="ＭＳ 明朝" w:hint="eastAsia"/>
          <w:color w:val="808080" w:themeColor="background1" w:themeShade="80"/>
        </w:rPr>
        <w:t>仮想メモリアドレスの仕組みを利用すると動的なメモリ拡張が可能になるが、それは割と大きなさいずでしかできないはず。</w:t>
      </w:r>
      <w:r>
        <w:rPr>
          <w:rFonts w:ascii="ＭＳ ゴシック" w:hAnsi="ＭＳ ゴシック" w:cs="ＭＳ 明朝" w:hint="eastAsia"/>
          <w:color w:val="808080" w:themeColor="background1" w:themeShade="80"/>
        </w:rPr>
        <w:t>ゲームプログラミングで使用するスタックは、全て明示的にサイズを指定した方が無難。4KBもあれば十分な処理も多い。</w:t>
      </w:r>
    </w:p>
    <w:p w14:paraId="769A6CB4" w14:textId="77777777" w:rsidR="00733CD3" w:rsidRDefault="00D54300" w:rsidP="00733CD3">
      <w:pPr>
        <w:pStyle w:val="a9"/>
        <w:spacing w:beforeLines="50" w:before="180"/>
        <w:ind w:firstLine="283"/>
      </w:pPr>
      <w:r>
        <w:rPr>
          <w:rFonts w:hint="eastAsia"/>
        </w:rPr>
        <w:t>スレッド生成時の指定により、スレッドに応じてスタック領域のサイズが異なるため、</w:t>
      </w:r>
      <w:r w:rsidR="00733CD3">
        <w:rPr>
          <w:rFonts w:hint="eastAsia"/>
        </w:rPr>
        <w:t>大きなローカル変数を使用する関数を呼び出すとハングする可能性がある</w:t>
      </w:r>
      <w:r>
        <w:rPr>
          <w:rFonts w:hint="eastAsia"/>
        </w:rPr>
        <w:t>。</w:t>
      </w:r>
    </w:p>
    <w:p w14:paraId="716E361B" w14:textId="75372B01" w:rsidR="00D54300" w:rsidRDefault="00733CD3" w:rsidP="00733CD3">
      <w:pPr>
        <w:pStyle w:val="a9"/>
        <w:ind w:firstLine="283"/>
      </w:pPr>
      <w:r>
        <w:rPr>
          <w:rFonts w:hint="eastAsia"/>
        </w:rPr>
        <w:t>開発プロジェクト内で、「非スレッドセーフな共通関数」を明確にしておくことが重要。</w:t>
      </w:r>
    </w:p>
    <w:p w14:paraId="1FA0C9BB" w14:textId="7BFE5F03" w:rsidR="00E27A02" w:rsidRDefault="00E27A02" w:rsidP="00E27A02">
      <w:pPr>
        <w:pStyle w:val="2"/>
      </w:pPr>
      <w:bookmarkStart w:id="158" w:name="_Toc378866195"/>
      <w:r>
        <w:rPr>
          <w:rFonts w:hint="eastAsia"/>
        </w:rPr>
        <w:t>ゾンビスレッド</w:t>
      </w:r>
      <w:r w:rsidR="005D6DF0">
        <w:rPr>
          <w:rFonts w:hint="eastAsia"/>
        </w:rPr>
        <w:t>（リソースの枯渇）</w:t>
      </w:r>
      <w:bookmarkEnd w:id="158"/>
    </w:p>
    <w:p w14:paraId="7667DB1B" w14:textId="0AB49BC9" w:rsidR="00E27A02" w:rsidRDefault="00733CD3" w:rsidP="00E27A02">
      <w:pPr>
        <w:pStyle w:val="a9"/>
        <w:ind w:firstLine="283"/>
      </w:pPr>
      <w:r>
        <w:t>スレッドは適切な終了処理が必要である。それを行わないと、終了したはずのスレッドが残り続けてリソースの枯渇を招く。</w:t>
      </w:r>
    </w:p>
    <w:p w14:paraId="4088EFB6" w14:textId="1BFDE053" w:rsidR="00733CD3" w:rsidRDefault="00733CD3" w:rsidP="009F730F">
      <w:pPr>
        <w:pStyle w:val="a9"/>
        <w:keepNext/>
        <w:widowControl/>
        <w:spacing w:beforeLines="50" w:before="180"/>
        <w:ind w:firstLineChars="0" w:firstLine="0"/>
      </w:pPr>
      <w:r>
        <w:t>【スレッドの終了を待つ場合</w:t>
      </w:r>
      <w:r>
        <w:rPr>
          <w:rFonts w:hint="eastAsia"/>
        </w:rPr>
        <w:t>】</w:t>
      </w:r>
    </w:p>
    <w:p w14:paraId="75938619" w14:textId="4BE096A7" w:rsidR="00733CD3" w:rsidRDefault="00733CD3" w:rsidP="00C029DF">
      <w:pPr>
        <w:pStyle w:val="affff4"/>
      </w:pPr>
      <w:r>
        <w:rPr>
          <w:rFonts w:hint="eastAsia"/>
        </w:rPr>
        <w:t xml:space="preserve">Windows </w:t>
      </w:r>
      <w:r>
        <w:tab/>
      </w:r>
      <w:r>
        <w:tab/>
        <w:t>_beginthread</w:t>
      </w:r>
      <w:r>
        <w:rPr>
          <w:rFonts w:hint="eastAsia"/>
        </w:rPr>
        <w:t>(</w:t>
      </w:r>
      <w:r>
        <w:t>)</w:t>
      </w:r>
      <w:r w:rsidR="009F730F">
        <w:t>もしくは</w:t>
      </w:r>
      <w:r w:rsidR="009F730F">
        <w:rPr>
          <w:rFonts w:hint="eastAsia"/>
        </w:rPr>
        <w:t>_beginthreadex()</w:t>
      </w:r>
      <w:r>
        <w:t>から</w:t>
      </w:r>
      <w:r>
        <w:rPr>
          <w:rFonts w:hint="eastAsia"/>
        </w:rPr>
        <w:t>返されたハンドルを</w:t>
      </w:r>
      <w:r w:rsidR="00C029DF">
        <w:rPr>
          <w:rFonts w:hint="eastAsia"/>
        </w:rPr>
        <w:t>使用して、</w:t>
      </w:r>
      <w:r>
        <w:rPr>
          <w:rFonts w:hint="eastAsia"/>
        </w:rPr>
        <w:t xml:space="preserve"> WaitForSingleObject() </w:t>
      </w:r>
      <w:r>
        <w:rPr>
          <w:rFonts w:hint="eastAsia"/>
        </w:rPr>
        <w:t>もしくは</w:t>
      </w:r>
      <w:r>
        <w:rPr>
          <w:rFonts w:hint="eastAsia"/>
        </w:rPr>
        <w:t xml:space="preserve"> WaitForMultipleObjects() </w:t>
      </w:r>
      <w:r>
        <w:rPr>
          <w:rFonts w:hint="eastAsia"/>
        </w:rPr>
        <w:t>関数で待ち、その後、</w:t>
      </w:r>
      <w:r>
        <w:rPr>
          <w:rFonts w:hint="eastAsia"/>
        </w:rPr>
        <w:lastRenderedPageBreak/>
        <w:t xml:space="preserve">CloseHandle() </w:t>
      </w:r>
      <w:r>
        <w:rPr>
          <w:rFonts w:hint="eastAsia"/>
        </w:rPr>
        <w:t>で</w:t>
      </w:r>
      <w:r w:rsidR="00C029DF">
        <w:rPr>
          <w:rFonts w:hint="eastAsia"/>
        </w:rPr>
        <w:t>ハンドルを</w:t>
      </w:r>
      <w:r>
        <w:rPr>
          <w:rFonts w:hint="eastAsia"/>
        </w:rPr>
        <w:t>クローズする。</w:t>
      </w:r>
      <w:r w:rsidR="00C029DF">
        <w:rPr>
          <w:rFonts w:hint="eastAsia"/>
        </w:rPr>
        <w:t xml:space="preserve">CreateThread() </w:t>
      </w:r>
      <w:r w:rsidR="00C029DF">
        <w:rPr>
          <w:rFonts w:hint="eastAsia"/>
        </w:rPr>
        <w:t>でスレッドを生成した場合も同様。</w:t>
      </w:r>
    </w:p>
    <w:p w14:paraId="47E1885F" w14:textId="60850585" w:rsidR="00733CD3" w:rsidRDefault="00733CD3" w:rsidP="00C029DF">
      <w:pPr>
        <w:pStyle w:val="affff4"/>
      </w:pPr>
      <w:r>
        <w:rPr>
          <w:rFonts w:hint="eastAsia"/>
        </w:rPr>
        <w:t>Posix</w:t>
      </w:r>
      <w:r>
        <w:rPr>
          <w:rFonts w:hint="eastAsia"/>
        </w:rPr>
        <w:t>ライブラリ</w:t>
      </w:r>
      <w:r>
        <w:rPr>
          <w:rFonts w:hint="eastAsia"/>
        </w:rPr>
        <w:t xml:space="preserve"> </w:t>
      </w:r>
      <w:r>
        <w:rPr>
          <w:rFonts w:hint="eastAsia"/>
        </w:rPr>
        <w:tab/>
      </w:r>
      <w:r>
        <w:tab/>
      </w:r>
      <w:r w:rsidR="00C029DF">
        <w:t xml:space="preserve">pthread_create() </w:t>
      </w:r>
      <w:r w:rsidR="00C029DF">
        <w:t>から返されたスレッド識別子を使用して、</w:t>
      </w:r>
      <w:r w:rsidR="00C029DF">
        <w:t>pthread_join()</w:t>
      </w:r>
      <w:r w:rsidR="00C029DF">
        <w:rPr>
          <w:rFonts w:hint="eastAsia"/>
        </w:rPr>
        <w:t xml:space="preserve"> </w:t>
      </w:r>
      <w:r w:rsidR="00C029DF">
        <w:rPr>
          <w:rFonts w:hint="eastAsia"/>
        </w:rPr>
        <w:t>で待機する。</w:t>
      </w:r>
    </w:p>
    <w:p w14:paraId="6A31A1B2" w14:textId="28A35FC3"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 xml:space="preserve">.join() </w:t>
      </w:r>
      <w:r>
        <w:rPr>
          <w:rFonts w:hint="eastAsia"/>
        </w:rPr>
        <w:t>メソッドで待機する。</w:t>
      </w:r>
    </w:p>
    <w:p w14:paraId="29A9CBCE" w14:textId="7C47D522" w:rsidR="00C029DF" w:rsidRDefault="00C029DF" w:rsidP="009F730F">
      <w:pPr>
        <w:pStyle w:val="a9"/>
        <w:keepNext/>
        <w:widowControl/>
        <w:spacing w:beforeLines="50" w:before="180"/>
        <w:ind w:firstLineChars="0" w:firstLine="0"/>
      </w:pPr>
      <w:r>
        <w:t>【スレッドの終了を待たない場合</w:t>
      </w:r>
      <w:r>
        <w:rPr>
          <w:rFonts w:hint="eastAsia"/>
        </w:rPr>
        <w:t>】</w:t>
      </w:r>
    </w:p>
    <w:p w14:paraId="71FC6431" w14:textId="41D54FEC" w:rsidR="00C029DF" w:rsidRDefault="00C029DF" w:rsidP="00C029DF">
      <w:pPr>
        <w:pStyle w:val="affff4"/>
      </w:pPr>
      <w:r>
        <w:rPr>
          <w:rFonts w:hint="eastAsia"/>
        </w:rPr>
        <w:t xml:space="preserve">Windows </w:t>
      </w:r>
      <w:r>
        <w:tab/>
      </w:r>
      <w:r>
        <w:tab/>
      </w:r>
      <w:r w:rsidR="009F730F">
        <w:t>スレッド側の処理で、処理終了時に</w:t>
      </w:r>
      <w:r w:rsidR="009F730F">
        <w:rPr>
          <w:rFonts w:hint="eastAsia"/>
        </w:rPr>
        <w:t xml:space="preserve"> _endthread() </w:t>
      </w:r>
      <w:r w:rsidR="009F730F">
        <w:rPr>
          <w:rFonts w:hint="eastAsia"/>
        </w:rPr>
        <w:t>もしくは、</w:t>
      </w:r>
      <w:r w:rsidR="009F730F">
        <w:rPr>
          <w:rFonts w:hint="eastAsia"/>
        </w:rPr>
        <w:t xml:space="preserve">_endthreadex() </w:t>
      </w:r>
      <w:r w:rsidR="009F730F">
        <w:rPr>
          <w:rFonts w:hint="eastAsia"/>
        </w:rPr>
        <w:t>を実行する。スレッドを生成した側では</w:t>
      </w:r>
      <w:r>
        <w:rPr>
          <w:rFonts w:hint="eastAsia"/>
        </w:rPr>
        <w:t xml:space="preserve">CloseHandle() </w:t>
      </w:r>
      <w:r w:rsidR="009F730F">
        <w:rPr>
          <w:rFonts w:hint="eastAsia"/>
        </w:rPr>
        <w:t>しない。なお、この場合も</w:t>
      </w:r>
      <w:r w:rsidR="009F730F">
        <w:rPr>
          <w:rFonts w:hint="eastAsia"/>
        </w:rPr>
        <w:t xml:space="preserve"> WaoitFor***() </w:t>
      </w:r>
      <w:r w:rsidR="009F730F">
        <w:rPr>
          <w:rFonts w:hint="eastAsia"/>
        </w:rPr>
        <w:t>で待機可能。</w:t>
      </w:r>
    </w:p>
    <w:p w14:paraId="7A9C9B24" w14:textId="39C47415" w:rsidR="00C029DF" w:rsidRDefault="00C029DF" w:rsidP="00C029DF">
      <w:pPr>
        <w:pStyle w:val="affff4"/>
      </w:pPr>
      <w:r>
        <w:rPr>
          <w:rFonts w:hint="eastAsia"/>
        </w:rPr>
        <w:t>Posix</w:t>
      </w:r>
      <w:r>
        <w:rPr>
          <w:rFonts w:hint="eastAsia"/>
        </w:rPr>
        <w:t>ライブラリ</w:t>
      </w:r>
      <w:r>
        <w:rPr>
          <w:rFonts w:hint="eastAsia"/>
        </w:rPr>
        <w:t xml:space="preserve"> </w:t>
      </w:r>
      <w:r>
        <w:rPr>
          <w:rFonts w:hint="eastAsia"/>
        </w:rPr>
        <w:tab/>
      </w:r>
      <w:r>
        <w:tab/>
        <w:t xml:space="preserve">pthread_create() </w:t>
      </w:r>
      <w:r>
        <w:t>から返されたスレッド識別子を使用して、</w:t>
      </w:r>
      <w:r>
        <w:t>pthread_</w:t>
      </w:r>
      <w:r w:rsidR="009F730F">
        <w:t>detach</w:t>
      </w:r>
      <w:r>
        <w:t>()</w:t>
      </w:r>
      <w:r>
        <w:rPr>
          <w:rFonts w:hint="eastAsia"/>
        </w:rPr>
        <w:t xml:space="preserve"> </w:t>
      </w:r>
      <w:r>
        <w:rPr>
          <w:rFonts w:hint="eastAsia"/>
        </w:rPr>
        <w:t>で</w:t>
      </w:r>
      <w:r w:rsidR="009F730F">
        <w:rPr>
          <w:rFonts w:hint="eastAsia"/>
        </w:rPr>
        <w:t>待機（</w:t>
      </w:r>
      <w:r w:rsidR="009F730F">
        <w:rPr>
          <w:rFonts w:hint="eastAsia"/>
        </w:rPr>
        <w:t>join</w:t>
      </w:r>
      <w:r w:rsidR="009F730F">
        <w:rPr>
          <w:rFonts w:hint="eastAsia"/>
        </w:rPr>
        <w:t>）しないことを表明する</w:t>
      </w:r>
      <w:r>
        <w:rPr>
          <w:rFonts w:hint="eastAsia"/>
        </w:rPr>
        <w:t>。</w:t>
      </w:r>
    </w:p>
    <w:p w14:paraId="64F8B148" w14:textId="79E50D4A"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w:t>
      </w:r>
      <w:r w:rsidR="009F730F">
        <w:t>detach</w:t>
      </w:r>
      <w:r>
        <w:rPr>
          <w:rFonts w:hint="eastAsia"/>
        </w:rPr>
        <w:t xml:space="preserve">() </w:t>
      </w:r>
      <w:r>
        <w:rPr>
          <w:rFonts w:hint="eastAsia"/>
        </w:rPr>
        <w:t>メソッドで待機</w:t>
      </w:r>
      <w:r w:rsidR="009F730F">
        <w:rPr>
          <w:rFonts w:hint="eastAsia"/>
        </w:rPr>
        <w:t>（</w:t>
      </w:r>
      <w:r w:rsidR="009F730F">
        <w:rPr>
          <w:rFonts w:hint="eastAsia"/>
        </w:rPr>
        <w:t>join</w:t>
      </w:r>
      <w:r w:rsidR="009F730F">
        <w:rPr>
          <w:rFonts w:hint="eastAsia"/>
        </w:rPr>
        <w:t>）しないことを表明する</w:t>
      </w:r>
      <w:r>
        <w:rPr>
          <w:rFonts w:hint="eastAsia"/>
        </w:rPr>
        <w:t>。</w:t>
      </w:r>
    </w:p>
    <w:p w14:paraId="68CD62D0" w14:textId="41A62A6F" w:rsidR="006B75BB" w:rsidRDefault="006B75BB" w:rsidP="006B75BB">
      <w:pPr>
        <w:pStyle w:val="1"/>
      </w:pPr>
      <w:bookmarkStart w:id="159" w:name="_Toc378866196"/>
      <w:r>
        <w:rPr>
          <w:rFonts w:hint="eastAsia"/>
        </w:rPr>
        <w:t>様々なデータ</w:t>
      </w:r>
      <w:r w:rsidR="002E6E2A">
        <w:rPr>
          <w:rFonts w:hint="eastAsia"/>
        </w:rPr>
        <w:t>共有</w:t>
      </w:r>
      <w:r>
        <w:rPr>
          <w:rFonts w:hint="eastAsia"/>
        </w:rPr>
        <w:t>手法</w:t>
      </w:r>
      <w:bookmarkEnd w:id="159"/>
    </w:p>
    <w:p w14:paraId="195989DB" w14:textId="6064B07C" w:rsidR="002E07EC" w:rsidRPr="002E07EC" w:rsidRDefault="002E07EC" w:rsidP="002E07EC">
      <w:pPr>
        <w:pStyle w:val="a8"/>
        <w:ind w:firstLine="283"/>
      </w:pPr>
      <w:r>
        <w:rPr>
          <w:rFonts w:hint="eastAsia"/>
        </w:rPr>
        <w:t>スレッド間でのデータ共有の手法について説明する。</w:t>
      </w:r>
    </w:p>
    <w:p w14:paraId="0B4EDEF7" w14:textId="5B5640EB" w:rsidR="00337462" w:rsidRDefault="002E07EC" w:rsidP="00337462">
      <w:pPr>
        <w:pStyle w:val="2"/>
      </w:pPr>
      <w:bookmarkStart w:id="160" w:name="_Toc378866197"/>
      <w:r>
        <w:t>v</w:t>
      </w:r>
      <w:r w:rsidR="00337462">
        <w:rPr>
          <w:rFonts w:hint="eastAsia"/>
        </w:rPr>
        <w:t>olatile</w:t>
      </w:r>
      <w:r w:rsidR="00337462">
        <w:rPr>
          <w:rFonts w:hint="eastAsia"/>
        </w:rPr>
        <w:t>型</w:t>
      </w:r>
      <w:r w:rsidR="00CA290E">
        <w:rPr>
          <w:rFonts w:hint="eastAsia"/>
        </w:rPr>
        <w:t>修飾子</w:t>
      </w:r>
      <w:r w:rsidR="009E053F">
        <w:rPr>
          <w:rFonts w:hint="eastAsia"/>
        </w:rPr>
        <w:t>、アトミック型</w:t>
      </w:r>
      <w:r>
        <w:rPr>
          <w:rFonts w:hint="eastAsia"/>
        </w:rPr>
        <w:t>の使いどころ</w:t>
      </w:r>
      <w:bookmarkEnd w:id="160"/>
    </w:p>
    <w:p w14:paraId="6BCC5F87" w14:textId="71BE9832" w:rsidR="00337462" w:rsidRDefault="002E07EC" w:rsidP="00337462">
      <w:pPr>
        <w:pStyle w:val="a9"/>
        <w:ind w:firstLine="283"/>
      </w:pPr>
      <w:r>
        <w:rPr>
          <w:rFonts w:hint="eastAsia"/>
        </w:rPr>
        <w:t>ここまでに何度か説明してきたように、スレッド間で情報の共有を確実にするには、</w:t>
      </w:r>
      <w:r>
        <w:rPr>
          <w:rFonts w:hint="eastAsia"/>
        </w:rPr>
        <w:t xml:space="preserve"> volatile </w:t>
      </w:r>
      <w:r w:rsidR="00CA290E">
        <w:rPr>
          <w:rFonts w:hint="eastAsia"/>
        </w:rPr>
        <w:t>型</w:t>
      </w:r>
      <w:r w:rsidR="009E053F">
        <w:rPr>
          <w:rFonts w:hint="eastAsia"/>
        </w:rPr>
        <w:t>修飾子付き変数やアトミック型を使うのが</w:t>
      </w:r>
      <w:r w:rsidR="00CA290E">
        <w:rPr>
          <w:rFonts w:hint="eastAsia"/>
        </w:rPr>
        <w:t>確実である。</w:t>
      </w:r>
    </w:p>
    <w:p w14:paraId="30292336" w14:textId="18054E31" w:rsidR="009E053F" w:rsidRDefault="00CA290E" w:rsidP="00337462">
      <w:pPr>
        <w:pStyle w:val="a9"/>
        <w:ind w:firstLine="283"/>
      </w:pPr>
      <w:r>
        <w:t>しかし、</w:t>
      </w:r>
      <w:r w:rsidR="009E053F" w:rsidRPr="00A20978">
        <w:rPr>
          <w:color w:val="FF0000"/>
        </w:rPr>
        <w:t>これによってコンパイラの最適化や</w:t>
      </w:r>
      <w:r w:rsidR="009E053F" w:rsidRPr="00A20978">
        <w:rPr>
          <w:color w:val="FF0000"/>
        </w:rPr>
        <w:t>CPU</w:t>
      </w:r>
      <w:r w:rsidR="009E053F" w:rsidRPr="00A20978">
        <w:rPr>
          <w:color w:val="FF0000"/>
        </w:rPr>
        <w:t>の最適化の恩恵を受けることができず、パフォーマンスが劣化する。そのため、できる限り使わない</w:t>
      </w:r>
      <w:r w:rsidR="00A20978">
        <w:rPr>
          <w:color w:val="FF0000"/>
        </w:rPr>
        <w:t>ようにした</w:t>
      </w:r>
      <w:r w:rsidR="009E053F" w:rsidRPr="00A20978">
        <w:rPr>
          <w:color w:val="FF0000"/>
        </w:rPr>
        <w:t>方が良い。</w:t>
      </w:r>
    </w:p>
    <w:p w14:paraId="1243375F" w14:textId="77F59BAD" w:rsidR="009E053F" w:rsidRDefault="009E053F" w:rsidP="001A484A">
      <w:pPr>
        <w:pStyle w:val="a9"/>
        <w:spacing w:beforeLines="50" w:before="180"/>
        <w:ind w:firstLine="283"/>
      </w:pPr>
      <w:r>
        <w:t>では、何をもってその使いどころとする</w:t>
      </w:r>
      <w:r w:rsidR="00A20978">
        <w:t>の</w:t>
      </w:r>
      <w:r>
        <w:t>か？以下にその条件をまとめる。</w:t>
      </w:r>
    </w:p>
    <w:p w14:paraId="595B97E0" w14:textId="77777777" w:rsidR="001A484A" w:rsidRDefault="001A484A" w:rsidP="001A484A">
      <w:pPr>
        <w:pStyle w:val="a9"/>
        <w:ind w:firstLine="283"/>
      </w:pPr>
      <w:r>
        <w:t>なお、以下に示す内容は、本書でこれまでに各所で説明した内容と重複する。重要な内容であるため、改めてここにまとめ直す。</w:t>
      </w:r>
    </w:p>
    <w:p w14:paraId="1D752B68" w14:textId="147E59BA" w:rsidR="001A484A" w:rsidRDefault="001A484A" w:rsidP="001A484A">
      <w:pPr>
        <w:pStyle w:val="a9"/>
        <w:ind w:firstLine="283"/>
      </w:pPr>
      <w:r>
        <w:t>以下はあくまでもまとめ直しであるため、前述の内容のほうが、詳しい解説</w:t>
      </w:r>
      <w:r w:rsidR="005A38EF">
        <w:t>となっており、用語の解説も省いている。</w:t>
      </w:r>
    </w:p>
    <w:p w14:paraId="5093C6EF" w14:textId="4E57D32D" w:rsidR="009E053F" w:rsidRDefault="009E053F" w:rsidP="00125A8F">
      <w:pPr>
        <w:pStyle w:val="3"/>
      </w:pPr>
      <w:bookmarkStart w:id="161" w:name="_Toc378866198"/>
      <w:r>
        <w:rPr>
          <w:rFonts w:hint="eastAsia"/>
        </w:rPr>
        <w:lastRenderedPageBreak/>
        <w:t>volatile</w:t>
      </w:r>
      <w:r w:rsidR="00125A8F">
        <w:rPr>
          <w:rFonts w:hint="eastAsia"/>
        </w:rPr>
        <w:t>型修飾子の使いどころ</w:t>
      </w:r>
      <w:bookmarkEnd w:id="161"/>
    </w:p>
    <w:p w14:paraId="312B76FD" w14:textId="128E08D1" w:rsidR="00500C4B" w:rsidRDefault="00500C4B" w:rsidP="000A6D0B">
      <w:pPr>
        <w:pStyle w:val="affff6"/>
        <w:keepNext/>
        <w:widowControl/>
        <w:ind w:left="447" w:hanging="298"/>
      </w:pPr>
      <w:r>
        <w:t>パフォーマンスを犠牲にしてでも安全性を保証したい箇所に用いる。</w:t>
      </w:r>
    </w:p>
    <w:p w14:paraId="5FBB0C63" w14:textId="5672D301" w:rsidR="009E053F" w:rsidRDefault="00A56DAD" w:rsidP="000A6D0B">
      <w:pPr>
        <w:pStyle w:val="affff6"/>
        <w:keepNext/>
        <w:widowControl/>
        <w:ind w:left="447" w:hanging="298"/>
      </w:pPr>
      <w:r>
        <w:t>一つの関数の処理の途中</w:t>
      </w:r>
      <w:r w:rsidR="009E053F">
        <w:t>で、別スレッドによる値の変更が期待されるもの。</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A6D0B" w14:paraId="5AEBB851" w14:textId="77777777" w:rsidTr="000A6D0B">
        <w:tc>
          <w:tcPr>
            <w:tcW w:w="8079" w:type="dxa"/>
          </w:tcPr>
          <w:p w14:paraId="0C61B20D" w14:textId="58474D28" w:rsidR="00F22B0F" w:rsidRPr="00F22B0F" w:rsidRDefault="00351E63" w:rsidP="000A6D0B">
            <w:pPr>
              <w:pStyle w:val="2-"/>
              <w:rPr>
                <w:color w:val="00B050"/>
              </w:rPr>
            </w:pPr>
            <w:r w:rsidRPr="00351E63">
              <w:rPr>
                <w:color w:val="FF0000"/>
              </w:rPr>
              <w:t xml:space="preserve">volatile </w:t>
            </w:r>
            <w:r>
              <w:t xml:space="preserve">int </w:t>
            </w:r>
            <w:r w:rsidR="00F22B0F">
              <w:t xml:space="preserve">global_a; </w:t>
            </w:r>
            <w:r w:rsidR="00F22B0F" w:rsidRPr="00F22B0F">
              <w:rPr>
                <w:color w:val="00B050"/>
              </w:rPr>
              <w:t>//グローバル変数</w:t>
            </w:r>
          </w:p>
          <w:p w14:paraId="1AF84D5B" w14:textId="77777777" w:rsidR="00F22B0F" w:rsidRDefault="00F22B0F" w:rsidP="000A6D0B">
            <w:pPr>
              <w:pStyle w:val="2-"/>
            </w:pPr>
          </w:p>
          <w:p w14:paraId="09657E70" w14:textId="567325FC" w:rsidR="00F22B0F" w:rsidRPr="00F22B0F" w:rsidRDefault="00F22B0F" w:rsidP="000A6D0B">
            <w:pPr>
              <w:pStyle w:val="2-"/>
              <w:rPr>
                <w:color w:val="00B050"/>
              </w:rPr>
            </w:pPr>
            <w:r w:rsidRPr="00F22B0F">
              <w:rPr>
                <w:rFonts w:hint="eastAsia"/>
                <w:color w:val="00B050"/>
              </w:rPr>
              <w:t>//関数</w:t>
            </w:r>
          </w:p>
          <w:p w14:paraId="20429D6D" w14:textId="051F8B1C" w:rsidR="000A6D0B" w:rsidRDefault="000A6D0B" w:rsidP="000A6D0B">
            <w:pPr>
              <w:pStyle w:val="2-"/>
            </w:pPr>
            <w:r>
              <w:t>v</w:t>
            </w:r>
            <w:r>
              <w:rPr>
                <w:rFonts w:hint="eastAsia"/>
              </w:rPr>
              <w:t xml:space="preserve">oid </w:t>
            </w:r>
            <w:r>
              <w:t>func()</w:t>
            </w:r>
          </w:p>
          <w:p w14:paraId="6D136770" w14:textId="77777777" w:rsidR="000A6D0B" w:rsidRDefault="000A6D0B" w:rsidP="000A6D0B">
            <w:pPr>
              <w:pStyle w:val="2-"/>
            </w:pPr>
            <w:r>
              <w:t>{</w:t>
            </w:r>
          </w:p>
          <w:p w14:paraId="7070E8D0" w14:textId="36A0684D" w:rsidR="00351E63" w:rsidRDefault="00351E63" w:rsidP="00351E63">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DD210BA" w14:textId="457AB12F" w:rsidR="000A6D0B" w:rsidRDefault="000A6D0B" w:rsidP="000A6D0B">
            <w:pPr>
              <w:pStyle w:val="2-"/>
            </w:pPr>
            <w:r>
              <w:tab/>
              <w:t>if(global_x == 0)</w:t>
            </w:r>
            <w:r>
              <w:tab/>
            </w:r>
            <w:r>
              <w:tab/>
            </w:r>
            <w:r w:rsidRPr="000A6D0B">
              <w:rPr>
                <w:color w:val="FF0000"/>
              </w:rPr>
              <w:t>←参照</w:t>
            </w:r>
            <w:r w:rsidRPr="000A6D0B">
              <w:rPr>
                <w:rFonts w:hint="eastAsia"/>
                <w:color w:val="FF0000"/>
              </w:rPr>
              <w:t>①</w:t>
            </w:r>
          </w:p>
          <w:p w14:paraId="79F3F736" w14:textId="37A970BF" w:rsidR="000A6D0B" w:rsidRDefault="000A6D0B" w:rsidP="000A6D0B">
            <w:pPr>
              <w:pStyle w:val="2-"/>
            </w:pPr>
            <w:r>
              <w:tab/>
              <w:t>{</w:t>
            </w:r>
          </w:p>
          <w:p w14:paraId="67BAD238" w14:textId="62518EA3"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7A5729E6" w14:textId="02737682" w:rsidR="000A6D0B" w:rsidRDefault="000A6D0B" w:rsidP="000A6D0B">
            <w:pPr>
              <w:pStyle w:val="2-"/>
            </w:pPr>
            <w:r>
              <w:tab/>
              <w:t>}</w:t>
            </w:r>
          </w:p>
          <w:p w14:paraId="590EED89" w14:textId="45B09692" w:rsidR="000A6D0B" w:rsidRDefault="000A6D0B" w:rsidP="000A6D0B">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28D3E33" w14:textId="7E63D973" w:rsidR="000A6D0B" w:rsidRDefault="000A6D0B" w:rsidP="000A6D0B">
            <w:pPr>
              <w:pStyle w:val="2-"/>
            </w:pPr>
            <w:r>
              <w:tab/>
            </w:r>
            <w:r w:rsidR="00C315A1">
              <w:t>i</w:t>
            </w:r>
            <w:r>
              <w:t>f(global_x == 1)</w:t>
            </w:r>
            <w:r>
              <w:tab/>
            </w:r>
            <w:r>
              <w:tab/>
            </w:r>
            <w:r w:rsidRPr="000A6D0B">
              <w:rPr>
                <w:color w:val="FF0000"/>
              </w:rPr>
              <w:t>←参照</w:t>
            </w:r>
            <w:r w:rsidRPr="000A6D0B">
              <w:rPr>
                <w:rFonts w:hint="eastAsia"/>
                <w:color w:val="FF0000"/>
              </w:rPr>
              <w:t>②</w:t>
            </w:r>
          </w:p>
          <w:p w14:paraId="22960B81" w14:textId="5EEAE2F4" w:rsidR="000A6D0B" w:rsidRDefault="000A6D0B" w:rsidP="000A6D0B">
            <w:pPr>
              <w:pStyle w:val="2-"/>
            </w:pPr>
            <w:r>
              <w:tab/>
              <w:t>{</w:t>
            </w:r>
          </w:p>
          <w:p w14:paraId="030C9CFC" w14:textId="0437301E"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43DA61F" w14:textId="0D0E4ADF" w:rsidR="000A6D0B" w:rsidRDefault="000A6D0B" w:rsidP="000A6D0B">
            <w:pPr>
              <w:pStyle w:val="2-"/>
            </w:pPr>
            <w:r>
              <w:tab/>
            </w:r>
            <w:r>
              <w:tab/>
              <w:t>global_x = 2;</w:t>
            </w:r>
            <w:r>
              <w:tab/>
            </w:r>
            <w:r w:rsidRPr="000A6D0B">
              <w:rPr>
                <w:color w:val="FF0000"/>
              </w:rPr>
              <w:t>←更新</w:t>
            </w:r>
            <w:r w:rsidR="00C315A1">
              <w:rPr>
                <w:rFonts w:hint="eastAsia"/>
                <w:color w:val="FF0000"/>
              </w:rPr>
              <w:t>①</w:t>
            </w:r>
          </w:p>
          <w:p w14:paraId="7411902A" w14:textId="5811E78A" w:rsidR="000A6D0B" w:rsidRDefault="000A6D0B" w:rsidP="000A6D0B">
            <w:pPr>
              <w:pStyle w:val="2-"/>
            </w:pPr>
            <w:r>
              <w:tab/>
              <w:t>}</w:t>
            </w:r>
          </w:p>
          <w:p w14:paraId="3870CDD6" w14:textId="77777777" w:rsidR="000A6D0B" w:rsidRDefault="000A6D0B" w:rsidP="000A6D0B">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3959AF4" w14:textId="206BECE9" w:rsidR="000A6D0B" w:rsidRDefault="000A6D0B" w:rsidP="000A6D0B">
            <w:pPr>
              <w:pStyle w:val="2-"/>
            </w:pPr>
            <w:r>
              <w:tab/>
              <w:t>while(global_x == 2){}</w:t>
            </w:r>
            <w:r>
              <w:tab/>
            </w:r>
            <w:r w:rsidRPr="000A6D0B">
              <w:rPr>
                <w:color w:val="FF0000"/>
              </w:rPr>
              <w:t>←参照</w:t>
            </w:r>
            <w:r>
              <w:rPr>
                <w:rFonts w:hint="eastAsia"/>
                <w:color w:val="FF0000"/>
              </w:rPr>
              <w:t>③</w:t>
            </w:r>
          </w:p>
          <w:p w14:paraId="059184C0" w14:textId="0CED9131" w:rsidR="00C315A1" w:rsidRDefault="00C315A1" w:rsidP="00C315A1">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3A9E8009" w14:textId="751A7180" w:rsidR="00C315A1" w:rsidRDefault="00C315A1" w:rsidP="00C315A1">
            <w:pPr>
              <w:pStyle w:val="2-"/>
            </w:pPr>
            <w:r>
              <w:tab/>
              <w:t xml:space="preserve">global_x </w:t>
            </w:r>
            <w:r>
              <w:rPr>
                <w:rFonts w:hint="eastAsia"/>
              </w:rPr>
              <w:t>++</w:t>
            </w:r>
            <w:r>
              <w:t>;</w:t>
            </w:r>
            <w:r>
              <w:tab/>
            </w:r>
            <w:r>
              <w:tab/>
            </w:r>
            <w:r>
              <w:tab/>
            </w:r>
            <w:r w:rsidRPr="000A6D0B">
              <w:rPr>
                <w:color w:val="FF0000"/>
              </w:rPr>
              <w:t>←更新</w:t>
            </w:r>
            <w:r>
              <w:rPr>
                <w:rFonts w:hint="eastAsia"/>
                <w:color w:val="FF0000"/>
              </w:rPr>
              <w:t>②</w:t>
            </w:r>
          </w:p>
          <w:p w14:paraId="289594F2" w14:textId="77777777" w:rsidR="00351E63" w:rsidRDefault="00351E63" w:rsidP="00351E6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1AAF8771" w14:textId="2E14C4E3" w:rsidR="000A6D0B" w:rsidRDefault="000A6D0B" w:rsidP="000A6D0B">
            <w:pPr>
              <w:pStyle w:val="2-"/>
            </w:pPr>
            <w:r>
              <w:t>}</w:t>
            </w:r>
          </w:p>
        </w:tc>
      </w:tr>
    </w:tbl>
    <w:p w14:paraId="23AD9021" w14:textId="77777777" w:rsidR="00987EAA" w:rsidRDefault="000A6D0B" w:rsidP="00987EAA">
      <w:pPr>
        <w:pStyle w:val="a"/>
      </w:pPr>
      <w:r>
        <w:rPr>
          <w:rFonts w:hint="eastAsia"/>
        </w:rPr>
        <w:t>「参照①」と「参照②」の</w:t>
      </w:r>
      <w:r w:rsidR="00987EAA">
        <w:rPr>
          <w:rFonts w:hint="eastAsia"/>
        </w:rPr>
        <w:t>間で、</w:t>
      </w:r>
      <w:r>
        <w:rPr>
          <w:rFonts w:hint="eastAsia"/>
        </w:rPr>
        <w:t>他のスレッドがグローバル変数</w:t>
      </w:r>
      <w:r>
        <w:rPr>
          <w:rFonts w:hint="eastAsia"/>
        </w:rPr>
        <w:t xml:space="preserve"> global_x </w:t>
      </w:r>
      <w:r>
        <w:rPr>
          <w:rFonts w:hint="eastAsia"/>
        </w:rPr>
        <w:t>を更新する可能性が期待されるなら、</w:t>
      </w:r>
      <w:r>
        <w:rPr>
          <w:rFonts w:hint="eastAsia"/>
        </w:rPr>
        <w:t xml:space="preserve">global_s </w:t>
      </w:r>
      <w:r>
        <w:rPr>
          <w:rFonts w:hint="eastAsia"/>
        </w:rPr>
        <w:t>に</w:t>
      </w:r>
      <w:r>
        <w:rPr>
          <w:rFonts w:hint="eastAsia"/>
        </w:rPr>
        <w:t xml:space="preserve"> volatile </w:t>
      </w:r>
      <w:r>
        <w:rPr>
          <w:rFonts w:hint="eastAsia"/>
        </w:rPr>
        <w:t>型修飾子を付けるべき</w:t>
      </w:r>
      <w:r w:rsidR="00987EAA">
        <w:rPr>
          <w:rFonts w:hint="eastAsia"/>
        </w:rPr>
        <w:t>。</w:t>
      </w:r>
    </w:p>
    <w:p w14:paraId="789DE8B1" w14:textId="5A85E2A1" w:rsidR="000A6D0B" w:rsidRDefault="000A6D0B" w:rsidP="00987EAA">
      <w:pPr>
        <w:pStyle w:val="a"/>
      </w:pPr>
      <w:r>
        <w:rPr>
          <w:rFonts w:hint="eastAsia"/>
        </w:rPr>
        <w:t>その可能性がない、もしくは、それを無視して良いのであれば、</w:t>
      </w:r>
      <w:r>
        <w:rPr>
          <w:rFonts w:hint="eastAsia"/>
        </w:rPr>
        <w:t xml:space="preserve">volatile </w:t>
      </w:r>
      <w:r>
        <w:rPr>
          <w:rFonts w:hint="eastAsia"/>
        </w:rPr>
        <w:t>型修飾子は</w:t>
      </w:r>
      <w:r w:rsidR="00C315A1">
        <w:rPr>
          <w:rFonts w:hint="eastAsia"/>
        </w:rPr>
        <w:t>不要である</w:t>
      </w:r>
      <w:r>
        <w:rPr>
          <w:rFonts w:hint="eastAsia"/>
        </w:rPr>
        <w:t>。</w:t>
      </w:r>
    </w:p>
    <w:p w14:paraId="3955B94D" w14:textId="31307726" w:rsidR="000A6D0B" w:rsidRDefault="00C315A1" w:rsidP="00987EAA">
      <w:pPr>
        <w:pStyle w:val="a"/>
      </w:pPr>
      <w:r>
        <w:rPr>
          <w:rFonts w:hint="eastAsia"/>
        </w:rPr>
        <w:t>「参照③」については、見た目には一つの処理だが、ループ処理中の変化が期待されるので、このような処理がある場合は、</w:t>
      </w:r>
      <w:r>
        <w:rPr>
          <w:rFonts w:hint="eastAsia"/>
        </w:rPr>
        <w:t>volatile</w:t>
      </w:r>
      <w:r>
        <w:rPr>
          <w:rFonts w:hint="eastAsia"/>
        </w:rPr>
        <w:t>型修飾子を必要とする。</w:t>
      </w:r>
    </w:p>
    <w:p w14:paraId="09F06C6D" w14:textId="557934E9" w:rsidR="00987EAA" w:rsidRDefault="00C315A1" w:rsidP="00987EAA">
      <w:pPr>
        <w:pStyle w:val="a"/>
      </w:pPr>
      <w:r>
        <w:t>「更新</w:t>
      </w:r>
      <w:r>
        <w:rPr>
          <w:rFonts w:hint="eastAsia"/>
        </w:rPr>
        <w:t>①」</w:t>
      </w:r>
      <w:r>
        <w:t>については</w:t>
      </w:r>
      <w:r>
        <w:rPr>
          <w:rFonts w:hint="eastAsia"/>
        </w:rPr>
        <w:t xml:space="preserve"> volatile </w:t>
      </w:r>
      <w:r>
        <w:rPr>
          <w:rFonts w:hint="eastAsia"/>
        </w:rPr>
        <w:t>型修飾子の有無に依らず、値が更新されるので気にする必要はな</w:t>
      </w:r>
      <w:r w:rsidR="00987EAA">
        <w:rPr>
          <w:rFonts w:hint="eastAsia"/>
        </w:rPr>
        <w:t>い</w:t>
      </w:r>
      <w:r>
        <w:rPr>
          <w:rFonts w:hint="eastAsia"/>
        </w:rPr>
        <w:t>。</w:t>
      </w:r>
    </w:p>
    <w:p w14:paraId="2B57AC1F" w14:textId="06701AA6" w:rsidR="00C315A1" w:rsidRDefault="00C315A1" w:rsidP="00987EAA">
      <w:pPr>
        <w:pStyle w:val="a"/>
      </w:pPr>
      <w:r>
        <w:rPr>
          <w:rFonts w:hint="eastAsia"/>
        </w:rPr>
        <w:t>「更新②」は参照を含んだ更新処理なので、</w:t>
      </w:r>
      <w:r w:rsidR="00626DA2">
        <w:rPr>
          <w:rFonts w:hint="eastAsia"/>
        </w:rPr>
        <w:t>やはり直近の参照処理との間に他のスレッドが値を更新することが期待されるなら、</w:t>
      </w:r>
      <w:r w:rsidR="00626DA2">
        <w:rPr>
          <w:rFonts w:hint="eastAsia"/>
        </w:rPr>
        <w:t>volatile</w:t>
      </w:r>
      <w:r w:rsidR="00626DA2">
        <w:rPr>
          <w:rFonts w:hint="eastAsia"/>
        </w:rPr>
        <w:t>型修飾子が必要。</w:t>
      </w:r>
    </w:p>
    <w:p w14:paraId="44630D6C" w14:textId="6A02C833" w:rsidR="00A56DAD" w:rsidRPr="00C315A1" w:rsidRDefault="00A56DAD" w:rsidP="00987EAA">
      <w:pPr>
        <w:pStyle w:val="a"/>
      </w:pPr>
      <w:r>
        <w:t>要するに、コンパイラの最適化によって、メモリの再参照が省略される可能性があることが問題なので、</w:t>
      </w:r>
      <w:r w:rsidR="00CD678E" w:rsidRPr="00CD678E">
        <w:rPr>
          <w:color w:val="FF0000"/>
        </w:rPr>
        <w:t>関数の途中で変数の値が変化することがない、もしくは、それが問題にならない限りは、</w:t>
      </w:r>
      <w:r w:rsidR="00CD678E" w:rsidRPr="00CD678E">
        <w:rPr>
          <w:rFonts w:hint="eastAsia"/>
          <w:color w:val="FF0000"/>
        </w:rPr>
        <w:t>volatiile</w:t>
      </w:r>
      <w:r w:rsidR="00CD678E" w:rsidRPr="00CD678E">
        <w:rPr>
          <w:rFonts w:hint="eastAsia"/>
          <w:color w:val="FF0000"/>
        </w:rPr>
        <w:t>型修飾子は必要ない。</w:t>
      </w:r>
    </w:p>
    <w:p w14:paraId="2FCD4EBE" w14:textId="77777777" w:rsidR="00A56DAD" w:rsidRDefault="00A56DAD" w:rsidP="00987EAA">
      <w:pPr>
        <w:pStyle w:val="affff6"/>
        <w:keepNext/>
        <w:widowControl/>
        <w:ind w:left="447" w:hanging="298"/>
      </w:pPr>
      <w:r>
        <w:t>使いどころのポイントは以上が全て。</w:t>
      </w:r>
    </w:p>
    <w:p w14:paraId="0B816F2E" w14:textId="5DE9B530" w:rsidR="00987EAA" w:rsidRDefault="00500C4B" w:rsidP="00987EAA">
      <w:pPr>
        <w:pStyle w:val="affff6"/>
        <w:keepNext/>
        <w:widowControl/>
        <w:ind w:left="447" w:hanging="298"/>
      </w:pPr>
      <w:r>
        <w:t>v</w:t>
      </w:r>
      <w:r>
        <w:rPr>
          <w:rFonts w:hint="eastAsia"/>
        </w:rPr>
        <w:t>olatile</w:t>
      </w:r>
      <w:r>
        <w:rPr>
          <w:rFonts w:hint="eastAsia"/>
        </w:rPr>
        <w:t>型修飾子の</w:t>
      </w:r>
      <w:r w:rsidR="00A56DAD">
        <w:t>回避策としては、</w:t>
      </w:r>
      <w:r w:rsidR="00987EAA">
        <w:t>グローバル変数の値が更新される前の処理と、更新された後の処理で、関数を切り分けるなら、なるべくそう</w:t>
      </w:r>
      <w:r w:rsidR="00A56DAD">
        <w:t>したほうがよい</w:t>
      </w:r>
      <w:r w:rsidR="00987EAA">
        <w:t>。その場合、</w:t>
      </w:r>
      <w:r w:rsidR="00F22B0F">
        <w:rPr>
          <w:rFonts w:hint="eastAsia"/>
        </w:rPr>
        <w:t>（</w:t>
      </w:r>
      <w:r w:rsidR="00987EAA">
        <w:t>その</w:t>
      </w:r>
      <w:r w:rsidR="00F22B0F">
        <w:t>一連の</w:t>
      </w:r>
      <w:r w:rsidR="00987EAA">
        <w:t>処理に関しては</w:t>
      </w:r>
      <w:r w:rsidR="00F22B0F">
        <w:rPr>
          <w:rFonts w:hint="eastAsia"/>
        </w:rPr>
        <w:t>）</w:t>
      </w:r>
      <w:r w:rsidR="00987EAA">
        <w:rPr>
          <w:rFonts w:hint="eastAsia"/>
        </w:rPr>
        <w:t>volatile</w:t>
      </w:r>
      <w:r w:rsidR="00987EAA">
        <w:rPr>
          <w:rFonts w:hint="eastAsia"/>
        </w:rPr>
        <w:t>型修飾子は</w:t>
      </w:r>
      <w:r w:rsidR="00F22B0F">
        <w:rPr>
          <w:rFonts w:hint="eastAsia"/>
        </w:rPr>
        <w:t>必要ない</w:t>
      </w:r>
      <w:r w:rsidR="00987EAA">
        <w:rPr>
          <w:rFonts w:hint="eastAsia"/>
        </w:rPr>
        <w:t>。</w:t>
      </w:r>
    </w:p>
    <w:p w14:paraId="68CAAB8C" w14:textId="4299B1C6" w:rsidR="000A6D0B" w:rsidRDefault="00987EAA" w:rsidP="00987EAA">
      <w:pPr>
        <w:pStyle w:val="a"/>
      </w:pPr>
      <w:r>
        <w:t>コードの可読性の観点からも</w:t>
      </w:r>
      <w:r w:rsidR="00F22B0F">
        <w:t>、</w:t>
      </w:r>
      <w:r>
        <w:t>そのような構造化は望ましい。</w:t>
      </w:r>
    </w:p>
    <w:p w14:paraId="4C9C5EE9" w14:textId="02DF1CDD" w:rsidR="00A56DAD" w:rsidRDefault="00A56DAD" w:rsidP="00987EAA">
      <w:pPr>
        <w:pStyle w:val="a"/>
      </w:pPr>
      <w:r>
        <w:t>inline</w:t>
      </w:r>
      <w:r>
        <w:t>関数の場合は最適化される可能性があるので、その限りではない。</w:t>
      </w:r>
    </w:p>
    <w:p w14:paraId="5A3EE044" w14:textId="36AAC083" w:rsidR="00CD678E" w:rsidRDefault="00125A8F" w:rsidP="00125A8F">
      <w:pPr>
        <w:pStyle w:val="3"/>
      </w:pPr>
      <w:bookmarkStart w:id="162" w:name="_Toc378866199"/>
      <w:r>
        <w:rPr>
          <w:rFonts w:hint="eastAsia"/>
        </w:rPr>
        <w:lastRenderedPageBreak/>
        <w:t>アトミック型の使いどころ</w:t>
      </w:r>
      <w:bookmarkEnd w:id="162"/>
    </w:p>
    <w:p w14:paraId="69722C82" w14:textId="005266B0" w:rsidR="00500C4B" w:rsidRDefault="00500C4B" w:rsidP="00500C4B">
      <w:pPr>
        <w:pStyle w:val="affff6"/>
        <w:keepNext/>
        <w:widowControl/>
        <w:ind w:left="447" w:hanging="298"/>
      </w:pPr>
      <w:r>
        <w:t>基本的には、ミューテックスなどの</w:t>
      </w:r>
      <w:r w:rsidR="003172F7">
        <w:t>ロック機構</w:t>
      </w:r>
      <w:r>
        <w:t>を用いずに</w:t>
      </w:r>
      <w:r w:rsidR="003172F7">
        <w:t>、</w:t>
      </w:r>
      <w:r>
        <w:t>アトミック操作</w:t>
      </w:r>
      <w:r w:rsidR="00351E63">
        <w:t>（不可分操作）</w:t>
      </w:r>
      <w:r>
        <w:t>を保証し、良好なパフォーマンスを得たい場合に使用する。</w:t>
      </w:r>
    </w:p>
    <w:p w14:paraId="780B7777" w14:textId="6444007C" w:rsidR="00351E63" w:rsidRDefault="00351E63" w:rsidP="00351E63">
      <w:pPr>
        <w:pStyle w:val="a"/>
      </w:pPr>
      <w:r>
        <w:t>当然、アトミック操作は、値をチェックして交換するだけなどのような、一回の</w:t>
      </w:r>
      <w:r>
        <w:rPr>
          <w:rFonts w:hint="eastAsia"/>
        </w:rPr>
        <w:t>操作で完結するものに限られる。</w:t>
      </w:r>
    </w:p>
    <w:p w14:paraId="28BA8B82" w14:textId="6B828ACE" w:rsidR="00351E63" w:rsidRDefault="00351E63" w:rsidP="00351E63">
      <w:pPr>
        <w:pStyle w:val="a"/>
      </w:pPr>
      <w:r>
        <w:t>二つ以上の計算を要するような処理のアトミック性を保証するには、ミューテックスなどのロック機構を用いなければならない。</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51E63" w14:paraId="44E5BB2D" w14:textId="77777777" w:rsidTr="003104B3">
        <w:tc>
          <w:tcPr>
            <w:tcW w:w="8079" w:type="dxa"/>
          </w:tcPr>
          <w:p w14:paraId="57473A50" w14:textId="0B332EAC" w:rsidR="00351E63" w:rsidRPr="00351E63" w:rsidRDefault="00351E63" w:rsidP="00351E63">
            <w:pPr>
              <w:pStyle w:val="3-"/>
              <w:rPr>
                <w:color w:val="FF0000"/>
              </w:rPr>
            </w:pPr>
            <w:r w:rsidRPr="00351E63">
              <w:rPr>
                <w:color w:val="FF0000"/>
              </w:rPr>
              <w:t>std::atomic&lt;int&gt;</w:t>
            </w:r>
            <w:r>
              <w:t xml:space="preserve"> global_a; </w:t>
            </w:r>
            <w:r w:rsidRPr="00F22B0F">
              <w:rPr>
                <w:color w:val="00B050"/>
              </w:rPr>
              <w:t>//グローバル変数</w:t>
            </w:r>
          </w:p>
          <w:p w14:paraId="6294F483" w14:textId="77777777" w:rsidR="00351E63" w:rsidRDefault="00351E63" w:rsidP="003104B3">
            <w:pPr>
              <w:pStyle w:val="2-"/>
            </w:pPr>
          </w:p>
          <w:p w14:paraId="0775438C" w14:textId="77777777" w:rsidR="00351E63" w:rsidRPr="00F22B0F" w:rsidRDefault="00351E63" w:rsidP="003104B3">
            <w:pPr>
              <w:pStyle w:val="2-"/>
              <w:rPr>
                <w:color w:val="00B050"/>
              </w:rPr>
            </w:pPr>
            <w:r w:rsidRPr="00F22B0F">
              <w:rPr>
                <w:rFonts w:hint="eastAsia"/>
                <w:color w:val="00B050"/>
              </w:rPr>
              <w:t>//関数</w:t>
            </w:r>
          </w:p>
          <w:p w14:paraId="38AD124C" w14:textId="77777777" w:rsidR="00351E63" w:rsidRDefault="00351E63" w:rsidP="003104B3">
            <w:pPr>
              <w:pStyle w:val="2-"/>
            </w:pPr>
            <w:r>
              <w:t>v</w:t>
            </w:r>
            <w:r>
              <w:rPr>
                <w:rFonts w:hint="eastAsia"/>
              </w:rPr>
              <w:t xml:space="preserve">oid </w:t>
            </w:r>
            <w:r>
              <w:t>func()</w:t>
            </w:r>
          </w:p>
          <w:p w14:paraId="62A3CF8A" w14:textId="77777777" w:rsidR="00351E63" w:rsidRDefault="00351E63" w:rsidP="003104B3">
            <w:pPr>
              <w:pStyle w:val="2-"/>
            </w:pPr>
            <w:r>
              <w:t>{</w:t>
            </w:r>
          </w:p>
          <w:p w14:paraId="3F18B063" w14:textId="2332D57F" w:rsidR="00351E63" w:rsidRDefault="00351E63" w:rsidP="00351E63">
            <w:pPr>
              <w:pStyle w:val="3-"/>
            </w:pPr>
            <w:r>
              <w:tab/>
              <w:t>int prev = 1;</w:t>
            </w:r>
          </w:p>
          <w:p w14:paraId="3133A38D" w14:textId="2A189C09" w:rsidR="00351E63" w:rsidRDefault="00351E63" w:rsidP="00351E63">
            <w:pPr>
              <w:pStyle w:val="3-"/>
            </w:pPr>
            <w:r>
              <w:tab/>
              <w:t>if(global_a.compare_exchange_weak(prev, 2))</w:t>
            </w:r>
            <w:r w:rsidRPr="000A6D0B">
              <w:rPr>
                <w:color w:val="FF0000"/>
              </w:rPr>
              <w:t xml:space="preserve"> ←</w:t>
            </w:r>
            <w:r>
              <w:rPr>
                <w:color w:val="FF0000"/>
              </w:rPr>
              <w:t>比較＆交換処理</w:t>
            </w:r>
          </w:p>
          <w:p w14:paraId="462DB95C" w14:textId="77777777" w:rsidR="00351E63" w:rsidRDefault="00351E63" w:rsidP="003104B3">
            <w:pPr>
              <w:pStyle w:val="2-"/>
            </w:pPr>
            <w:r>
              <w:tab/>
              <w:t>{</w:t>
            </w:r>
          </w:p>
          <w:p w14:paraId="19A75E9F" w14:textId="0E1F1A81" w:rsidR="00351E63" w:rsidRDefault="00351E6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2232ECF8" w14:textId="7A0F9F8A" w:rsidR="003172F7" w:rsidRDefault="003172F7" w:rsidP="00351E63">
      <w:pPr>
        <w:pStyle w:val="a"/>
      </w:pPr>
      <w:r>
        <w:rPr>
          <w:rFonts w:hint="eastAsia"/>
        </w:rPr>
        <w:t>この「比較＆交換処理」は、「値が</w:t>
      </w:r>
      <w:r>
        <w:rPr>
          <w:rFonts w:hint="eastAsia"/>
        </w:rPr>
        <w:t>1</w:t>
      </w:r>
      <w:r>
        <w:rPr>
          <w:rFonts w:hint="eastAsia"/>
        </w:rPr>
        <w:t>なら</w:t>
      </w:r>
      <w:r>
        <w:rPr>
          <w:rFonts w:hint="eastAsia"/>
        </w:rPr>
        <w:t>2</w:t>
      </w:r>
      <w:r>
        <w:rPr>
          <w:rFonts w:hint="eastAsia"/>
        </w:rPr>
        <w:t>に更新して</w:t>
      </w:r>
      <w:r>
        <w:rPr>
          <w:rFonts w:hint="eastAsia"/>
        </w:rPr>
        <w:t>if</w:t>
      </w:r>
      <w:r>
        <w:rPr>
          <w:rFonts w:hint="eastAsia"/>
        </w:rPr>
        <w:t>文の処理ブロックに入る」という処理。その途中で他のスレッドに割り込まれることがないことを保証する。</w:t>
      </w:r>
    </w:p>
    <w:p w14:paraId="3C4A76C7" w14:textId="61719EE2" w:rsidR="00351E63" w:rsidRDefault="003172F7" w:rsidP="00351E63">
      <w:pPr>
        <w:pStyle w:val="a"/>
      </w:pPr>
      <w:r>
        <w:rPr>
          <w:rFonts w:hint="eastAsia"/>
        </w:rPr>
        <w:t>仮にこの「比較＆交換処理」がアトミック操作を保証しない場合（かつ、この処理が複数のスレッドで同時に稼働している場合）、複数のスレッドが同時に</w:t>
      </w:r>
      <w:r>
        <w:rPr>
          <w:rFonts w:hint="eastAsia"/>
        </w:rPr>
        <w:t>if</w:t>
      </w:r>
      <w:r>
        <w:rPr>
          <w:rFonts w:hint="eastAsia"/>
        </w:rPr>
        <w:t>文のブロックに入り込む可能性がある。アトミック操作を保証している場合、そのようなことは起こらない。</w:t>
      </w:r>
    </w:p>
    <w:p w14:paraId="1B4D1F01" w14:textId="20468470" w:rsidR="003172F7" w:rsidRDefault="003172F7" w:rsidP="00351E63">
      <w:pPr>
        <w:pStyle w:val="a"/>
      </w:pPr>
      <w:r>
        <w:t>このような処理は、ロックを用いずにスレッド間の同期を保証するため、「ロックフリー」な処理と呼ばれ、マルチスレッド環境で良好なパフォーマンスを得ることができる。</w:t>
      </w:r>
    </w:p>
    <w:p w14:paraId="5328920F" w14:textId="1F3973CF" w:rsidR="0014669A" w:rsidRDefault="00234A26" w:rsidP="0014669A">
      <w:pPr>
        <w:pStyle w:val="affff6"/>
        <w:keepNext/>
        <w:widowControl/>
        <w:ind w:left="447" w:hanging="298"/>
      </w:pPr>
      <w:r>
        <w:t>別スレッドによる変数の更新を監視し、同時に更新された他の変数の値も間違いなく参照したい場合。（ミューテックスなどを用いず、ロックフリーな処理として実現したい場合）</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104B3" w14:paraId="73681AAB" w14:textId="77777777" w:rsidTr="003104B3">
        <w:tc>
          <w:tcPr>
            <w:tcW w:w="8079" w:type="dxa"/>
          </w:tcPr>
          <w:p w14:paraId="00F6F410" w14:textId="0FAA3DBF" w:rsidR="003104B3" w:rsidRPr="00351E63" w:rsidRDefault="003104B3" w:rsidP="003104B3">
            <w:pPr>
              <w:pStyle w:val="3-"/>
              <w:rPr>
                <w:color w:val="FF0000"/>
              </w:rPr>
            </w:pPr>
            <w:r w:rsidRPr="00351E63">
              <w:rPr>
                <w:color w:val="FF0000"/>
              </w:rPr>
              <w:t>std::atomic&lt;</w:t>
            </w:r>
            <w:r>
              <w:rPr>
                <w:color w:val="FF0000"/>
              </w:rPr>
              <w:t>bool</w:t>
            </w:r>
            <w:r w:rsidRPr="00351E63">
              <w:rPr>
                <w:color w:val="FF0000"/>
              </w:rPr>
              <w:t>&gt;</w:t>
            </w:r>
            <w:r>
              <w:t xml:space="preserve"> global_a; </w:t>
            </w:r>
            <w:r w:rsidRPr="00F22B0F">
              <w:rPr>
                <w:color w:val="00B050"/>
              </w:rPr>
              <w:t>//グローバル変数</w:t>
            </w:r>
          </w:p>
          <w:p w14:paraId="1CFDCD07" w14:textId="415AEFAC" w:rsidR="003104B3" w:rsidRDefault="003104B3" w:rsidP="003104B3">
            <w:pPr>
              <w:pStyle w:val="2-"/>
            </w:pPr>
            <w:r>
              <w:t xml:space="preserve">int global_b; </w:t>
            </w:r>
            <w:r w:rsidRPr="00F22B0F">
              <w:rPr>
                <w:color w:val="00B050"/>
              </w:rPr>
              <w:t>//グローバル変数</w:t>
            </w:r>
          </w:p>
          <w:p w14:paraId="0EADCFE9" w14:textId="77777777" w:rsidR="003104B3" w:rsidRDefault="003104B3" w:rsidP="003104B3">
            <w:pPr>
              <w:pStyle w:val="2-"/>
            </w:pPr>
          </w:p>
          <w:p w14:paraId="44617FBA" w14:textId="05FC6155" w:rsidR="003104B3" w:rsidRPr="003104B3" w:rsidRDefault="003104B3" w:rsidP="003104B3">
            <w:pPr>
              <w:pStyle w:val="2-"/>
              <w:rPr>
                <w:color w:val="00B050"/>
              </w:rPr>
            </w:pPr>
            <w:r w:rsidRPr="003104B3">
              <w:rPr>
                <w:rFonts w:hint="eastAsia"/>
                <w:color w:val="00B050"/>
              </w:rPr>
              <w:t>//スレッド①</w:t>
            </w:r>
          </w:p>
          <w:p w14:paraId="76606547"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646C787" w14:textId="724DF0FC" w:rsidR="003104B3" w:rsidRDefault="003104B3" w:rsidP="003104B3">
            <w:pPr>
              <w:pStyle w:val="2-"/>
            </w:pPr>
            <w:r>
              <w:tab/>
              <w:t>global_b = 123;</w:t>
            </w:r>
          </w:p>
          <w:p w14:paraId="3322F327" w14:textId="744A3F5E" w:rsidR="003104B3" w:rsidRDefault="003104B3" w:rsidP="003104B3">
            <w:pPr>
              <w:pStyle w:val="2-"/>
            </w:pPr>
            <w:r>
              <w:tab/>
              <w:t>global_a = true;</w:t>
            </w:r>
          </w:p>
          <w:p w14:paraId="70DD54CD" w14:textId="65104DA0"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6B0BB5B" w14:textId="77777777" w:rsidR="003104B3" w:rsidRDefault="003104B3" w:rsidP="003104B3">
            <w:pPr>
              <w:pStyle w:val="2-"/>
            </w:pPr>
          </w:p>
          <w:p w14:paraId="4FAF3666" w14:textId="4E6592D1" w:rsidR="003104B3" w:rsidRPr="00F22B0F" w:rsidRDefault="003104B3" w:rsidP="003104B3">
            <w:pPr>
              <w:pStyle w:val="2-"/>
              <w:rPr>
                <w:color w:val="00B050"/>
              </w:rPr>
            </w:pPr>
            <w:r w:rsidRPr="00F22B0F">
              <w:rPr>
                <w:rFonts w:hint="eastAsia"/>
                <w:color w:val="00B050"/>
              </w:rPr>
              <w:t>//</w:t>
            </w:r>
            <w:r>
              <w:rPr>
                <w:rFonts w:hint="eastAsia"/>
                <w:color w:val="00B050"/>
              </w:rPr>
              <w:t>スレッド②</w:t>
            </w:r>
          </w:p>
          <w:p w14:paraId="6B1A470E"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2DAB8EF" w14:textId="47B35B0C" w:rsidR="003104B3" w:rsidRDefault="003104B3" w:rsidP="003104B3">
            <w:pPr>
              <w:pStyle w:val="3-"/>
            </w:pPr>
            <w:r>
              <w:tab/>
              <w:t>if(global_a.load() == true)</w:t>
            </w:r>
            <w:r w:rsidRPr="000A6D0B">
              <w:rPr>
                <w:color w:val="FF0000"/>
              </w:rPr>
              <w:t xml:space="preserve"> ←</w:t>
            </w:r>
            <w:r>
              <w:rPr>
                <w:color w:val="FF0000"/>
              </w:rPr>
              <w:t>アトミック型参照</w:t>
            </w:r>
          </w:p>
          <w:p w14:paraId="2BF59027" w14:textId="77777777" w:rsidR="003104B3" w:rsidRDefault="003104B3" w:rsidP="003104B3">
            <w:pPr>
              <w:pStyle w:val="2-"/>
            </w:pPr>
            <w:r>
              <w:tab/>
              <w:t>{</w:t>
            </w:r>
          </w:p>
          <w:p w14:paraId="1994B173" w14:textId="12330D28" w:rsidR="003104B3" w:rsidRPr="003104B3" w:rsidRDefault="003104B3" w:rsidP="003104B3">
            <w:pPr>
              <w:pStyle w:val="2-"/>
              <w:rPr>
                <w:color w:val="FF0000"/>
              </w:rPr>
            </w:pPr>
            <w:r>
              <w:tab/>
            </w:r>
            <w:r>
              <w:tab/>
              <w:t>int b = global_b;</w:t>
            </w:r>
            <w:r w:rsidRPr="003104B3">
              <w:rPr>
                <w:color w:val="FF0000"/>
              </w:rPr>
              <w:t xml:space="preserve"> ←アトミック型の前に更新された値の参照</w:t>
            </w:r>
          </w:p>
          <w:p w14:paraId="06A7EE28" w14:textId="77777777" w:rsidR="003104B3" w:rsidRDefault="003104B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4E44F9F4" w14:textId="77777777" w:rsidR="005A38EF" w:rsidRDefault="003104B3" w:rsidP="003104B3">
      <w:pPr>
        <w:pStyle w:val="a"/>
      </w:pPr>
      <w:r>
        <w:rPr>
          <w:rFonts w:hint="eastAsia"/>
        </w:rPr>
        <w:t xml:space="preserve">global_a </w:t>
      </w:r>
      <w:r>
        <w:rPr>
          <w:rFonts w:hint="eastAsia"/>
        </w:rPr>
        <w:t>がアトミック型でな</w:t>
      </w:r>
      <w:r w:rsidR="005A38EF">
        <w:rPr>
          <w:rFonts w:hint="eastAsia"/>
        </w:rPr>
        <w:t>かった</w:t>
      </w:r>
      <w:r>
        <w:rPr>
          <w:rFonts w:hint="eastAsia"/>
        </w:rPr>
        <w:t>場合、</w:t>
      </w:r>
      <w:r>
        <w:rPr>
          <w:rFonts w:hint="eastAsia"/>
        </w:rPr>
        <w:t>CPU</w:t>
      </w:r>
      <w:r>
        <w:rPr>
          <w:rFonts w:hint="eastAsia"/>
        </w:rPr>
        <w:t>の「アウト・オブ・オーダー実行」という最適化により、</w:t>
      </w:r>
      <w:r>
        <w:rPr>
          <w:rFonts w:hint="eastAsia"/>
        </w:rPr>
        <w:t xml:space="preserve">global_a </w:t>
      </w:r>
      <w:r>
        <w:rPr>
          <w:rFonts w:hint="eastAsia"/>
        </w:rPr>
        <w:t>が</w:t>
      </w:r>
      <w:r>
        <w:rPr>
          <w:rFonts w:hint="eastAsia"/>
        </w:rPr>
        <w:t xml:space="preserve"> true </w:t>
      </w:r>
      <w:r>
        <w:rPr>
          <w:rFonts w:hint="eastAsia"/>
        </w:rPr>
        <w:t>であっても、</w:t>
      </w:r>
      <w:r>
        <w:rPr>
          <w:rFonts w:hint="eastAsia"/>
        </w:rPr>
        <w:t xml:space="preserve">global_b </w:t>
      </w:r>
      <w:r>
        <w:rPr>
          <w:rFonts w:hint="eastAsia"/>
        </w:rPr>
        <w:t>がプログラムの順序通り、</w:t>
      </w:r>
      <w:r>
        <w:rPr>
          <w:rFonts w:hint="eastAsia"/>
        </w:rPr>
        <w:t xml:space="preserve">123 </w:t>
      </w:r>
      <w:r w:rsidR="005A38EF">
        <w:t>に更新されているとは限らない、という現象が起こり得る。</w:t>
      </w:r>
    </w:p>
    <w:p w14:paraId="5A353CE3" w14:textId="77777777" w:rsidR="005A38EF" w:rsidRDefault="005A38EF" w:rsidP="005A38EF">
      <w:pPr>
        <w:pStyle w:val="a"/>
      </w:pPr>
      <w:r>
        <w:t>この問題は、</w:t>
      </w:r>
      <w:r>
        <w:rPr>
          <w:rFonts w:hint="eastAsia"/>
        </w:rPr>
        <w:t>volatile</w:t>
      </w:r>
      <w:r>
        <w:rPr>
          <w:rFonts w:hint="eastAsia"/>
        </w:rPr>
        <w:t>型修飾子や関数の切り分けによって回避可能な問題とは全く別であり、</w:t>
      </w:r>
      <w:r>
        <w:rPr>
          <w:rFonts w:hint="eastAsia"/>
        </w:rPr>
        <w:t>CPU</w:t>
      </w:r>
      <w:r>
        <w:rPr>
          <w:rFonts w:hint="eastAsia"/>
        </w:rPr>
        <w:t>内の最適化によって起こる問題である。</w:t>
      </w:r>
    </w:p>
    <w:p w14:paraId="42B76A96" w14:textId="77777777" w:rsidR="005A38EF" w:rsidRDefault="005A38EF" w:rsidP="005A38EF">
      <w:pPr>
        <w:pStyle w:val="a"/>
      </w:pPr>
      <w:r>
        <w:lastRenderedPageBreak/>
        <w:t>アトミック型は、</w:t>
      </w:r>
      <w:r>
        <w:t>CPU</w:t>
      </w:r>
      <w:r>
        <w:t>に対するメモリバリアを保証し、メモリ操作の順序性を保証する。</w:t>
      </w:r>
    </w:p>
    <w:p w14:paraId="7BD3FD6A" w14:textId="5DD1E6D5" w:rsidR="003104B3" w:rsidRDefault="005A38EF" w:rsidP="003104B3">
      <w:pPr>
        <w:pStyle w:val="a"/>
      </w:pPr>
      <w:r>
        <w:t>この例の場合、</w:t>
      </w:r>
      <w:r>
        <w:rPr>
          <w:rFonts w:hint="eastAsia"/>
        </w:rPr>
        <w:t>global_a</w:t>
      </w:r>
      <w:r>
        <w:rPr>
          <w:rFonts w:hint="eastAsia"/>
        </w:rPr>
        <w:t>は一連の更新処理の最後に更新され、その変化を監視する処理となっているため、</w:t>
      </w:r>
      <w:r>
        <w:rPr>
          <w:rFonts w:hint="eastAsia"/>
        </w:rPr>
        <w:t>global_a</w:t>
      </w:r>
      <w:r>
        <w:rPr>
          <w:rFonts w:hint="eastAsia"/>
        </w:rPr>
        <w:t>に対するメモリバリアが指定されれば、その前の更新が保証される。</w:t>
      </w:r>
    </w:p>
    <w:p w14:paraId="78D50131" w14:textId="59012F01" w:rsidR="001A484A" w:rsidRDefault="001A484A" w:rsidP="003104B3">
      <w:pPr>
        <w:pStyle w:val="a"/>
      </w:pPr>
      <w:r>
        <w:t>確実にこの問題を回避したい場合は、ミューテックスなどのロック機構を使用して変化を検出することである。ただし、それではパフォーマンスを損ねるため、</w:t>
      </w:r>
      <w:r w:rsidRPr="001A484A">
        <w:rPr>
          <w:color w:val="FF0000"/>
        </w:rPr>
        <w:t>ロックフリーを実現して高速な処理を行うために、厳密なメモリバリアをコントロールする。</w:t>
      </w:r>
    </w:p>
    <w:p w14:paraId="1E1BCDB0" w14:textId="77777777" w:rsidR="006B75BB" w:rsidRDefault="006B75BB" w:rsidP="006B75BB">
      <w:pPr>
        <w:pStyle w:val="2"/>
      </w:pPr>
      <w:bookmarkStart w:id="163" w:name="_Toc378866200"/>
      <w:r>
        <w:rPr>
          <w:rFonts w:hint="eastAsia"/>
        </w:rPr>
        <w:t>スレッドローカルストレージ（</w:t>
      </w:r>
      <w:r>
        <w:rPr>
          <w:rFonts w:hint="eastAsia"/>
        </w:rPr>
        <w:t>TLS</w:t>
      </w:r>
      <w:r>
        <w:rPr>
          <w:rFonts w:hint="eastAsia"/>
        </w:rPr>
        <w:t>）</w:t>
      </w:r>
      <w:bookmarkEnd w:id="163"/>
    </w:p>
    <w:p w14:paraId="2BAEA345" w14:textId="7AAD8007" w:rsidR="006B75BB" w:rsidRDefault="00A17E3E" w:rsidP="006B75BB">
      <w:pPr>
        <w:pStyle w:val="a9"/>
        <w:ind w:firstLine="283"/>
      </w:pPr>
      <w:r>
        <w:t>スレットローカルストレージ（</w:t>
      </w:r>
      <w:r>
        <w:rPr>
          <w:rFonts w:hint="eastAsia"/>
        </w:rPr>
        <w:t>TLS</w:t>
      </w:r>
      <w:r>
        <w:rPr>
          <w:rFonts w:hint="eastAsia"/>
        </w:rPr>
        <w:t>）は、メモリ共有とは逆に、スレッド専用のデータを扱う</w:t>
      </w:r>
      <w:r w:rsidR="00BD6BA8">
        <w:rPr>
          <w:rFonts w:hint="eastAsia"/>
        </w:rPr>
        <w:t>ために用いる</w:t>
      </w:r>
      <w:r>
        <w:rPr>
          <w:rFonts w:hint="eastAsia"/>
        </w:rPr>
        <w:t>。</w:t>
      </w:r>
    </w:p>
    <w:p w14:paraId="0912802F" w14:textId="157FF2DE" w:rsidR="008C4B9A" w:rsidRDefault="008C4B9A" w:rsidP="008C4B9A">
      <w:pPr>
        <w:pStyle w:val="3"/>
      </w:pPr>
      <w:bookmarkStart w:id="164" w:name="_Toc378866201"/>
      <w:r>
        <w:rPr>
          <w:rFonts w:hint="eastAsia"/>
        </w:rPr>
        <w:t>スレッドローカルストレージの使い方</w:t>
      </w:r>
      <w:bookmarkEnd w:id="164"/>
    </w:p>
    <w:p w14:paraId="1CA3CEBE" w14:textId="26391B71" w:rsidR="008C4B9A" w:rsidRDefault="00034586" w:rsidP="00034586">
      <w:pPr>
        <w:pStyle w:val="aa"/>
        <w:keepNext/>
        <w:widowControl/>
        <w:ind w:left="447" w:firstLine="283"/>
      </w:pPr>
      <w:r>
        <w:rPr>
          <w:rFonts w:hint="eastAsia"/>
        </w:rPr>
        <w:t>まずはサンプルを示す。（</w:t>
      </w:r>
      <w:r>
        <w:rPr>
          <w:rFonts w:hint="eastAsia"/>
        </w:rPr>
        <w:t>C++11</w:t>
      </w:r>
      <w:r>
        <w:rPr>
          <w:rFonts w:hint="eastAsia"/>
        </w:rPr>
        <w:t>のサンプル）</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53A9C30E" w14:textId="77777777" w:rsidTr="00034586">
        <w:tc>
          <w:tcPr>
            <w:tcW w:w="8079" w:type="dxa"/>
          </w:tcPr>
          <w:p w14:paraId="34F3FBFA" w14:textId="77777777" w:rsidR="00034586" w:rsidRDefault="00034586" w:rsidP="00034586">
            <w:pPr>
              <w:pStyle w:val="3-"/>
            </w:pPr>
            <w:r>
              <w:t>#include &lt;stdio.h&gt;</w:t>
            </w:r>
          </w:p>
          <w:p w14:paraId="0F167998" w14:textId="77777777" w:rsidR="00034586" w:rsidRDefault="00034586" w:rsidP="00034586">
            <w:pPr>
              <w:pStyle w:val="3-"/>
            </w:pPr>
            <w:r>
              <w:t>#include &lt;stdlib.h&gt;</w:t>
            </w:r>
          </w:p>
          <w:p w14:paraId="6C43728A" w14:textId="77777777" w:rsidR="00034586" w:rsidRDefault="00034586" w:rsidP="00034586">
            <w:pPr>
              <w:pStyle w:val="3-"/>
            </w:pPr>
          </w:p>
          <w:p w14:paraId="728E0C6B" w14:textId="77777777" w:rsidR="00034586" w:rsidRDefault="00034586" w:rsidP="00034586">
            <w:pPr>
              <w:pStyle w:val="3-"/>
            </w:pPr>
            <w:r>
              <w:t>#include &lt;thread&gt;</w:t>
            </w:r>
          </w:p>
          <w:p w14:paraId="4E7F617A" w14:textId="77777777" w:rsidR="00034586" w:rsidRDefault="00034586" w:rsidP="00034586">
            <w:pPr>
              <w:pStyle w:val="3-"/>
            </w:pPr>
          </w:p>
          <w:p w14:paraId="07CB61DC" w14:textId="0C72FFE5" w:rsidR="00034586" w:rsidRDefault="00034586" w:rsidP="00034586">
            <w:pPr>
              <w:pStyle w:val="3-"/>
            </w:pPr>
            <w:r>
              <w:t>#define thread_local __declspec(thread)</w:t>
            </w:r>
            <w:r w:rsidRPr="00034586">
              <w:rPr>
                <w:color w:val="00B050"/>
              </w:rPr>
              <w:t>//C++11のTLS修飾子Visual C++2013でまだ使えないので偽装する</w:t>
            </w:r>
          </w:p>
          <w:p w14:paraId="2075F4EA" w14:textId="77777777" w:rsidR="00034586" w:rsidRDefault="00034586" w:rsidP="00034586">
            <w:pPr>
              <w:pStyle w:val="3-"/>
            </w:pPr>
          </w:p>
          <w:p w14:paraId="68416D21" w14:textId="4B98E7FF" w:rsidR="00034586" w:rsidRPr="00034586" w:rsidRDefault="00034586" w:rsidP="00034586">
            <w:pPr>
              <w:pStyle w:val="3-"/>
              <w:rPr>
                <w:color w:val="00B050"/>
              </w:rPr>
            </w:pPr>
            <w:r>
              <w:rPr>
                <w:rFonts w:hint="eastAsia"/>
              </w:rPr>
              <w:t xml:space="preserve">static </w:t>
            </w:r>
            <w:r w:rsidR="00B13B51">
              <w:t xml:space="preserve">volatile </w:t>
            </w:r>
            <w:r>
              <w:rPr>
                <w:rFonts w:hint="eastAsia"/>
              </w:rPr>
              <w:t>int s_data = 0;</w:t>
            </w:r>
            <w:r w:rsidRPr="00034586">
              <w:rPr>
                <w:rFonts w:hint="eastAsia"/>
                <w:color w:val="00B050"/>
              </w:rPr>
              <w:t>//通常変数</w:t>
            </w:r>
          </w:p>
          <w:p w14:paraId="310466B4" w14:textId="03DE2BEE" w:rsidR="00034586" w:rsidRPr="00034586" w:rsidRDefault="00B13B51" w:rsidP="00034586">
            <w:pPr>
              <w:pStyle w:val="3-"/>
              <w:rPr>
                <w:color w:val="00B050"/>
              </w:rPr>
            </w:pPr>
            <w:r>
              <w:rPr>
                <w:color w:val="FF0000"/>
              </w:rPr>
              <w:t xml:space="preserve">static </w:t>
            </w:r>
            <w:r w:rsidR="00034586" w:rsidRPr="00556D29">
              <w:rPr>
                <w:rFonts w:hint="eastAsia"/>
                <w:color w:val="FF0000"/>
              </w:rPr>
              <w:t>thread_local int s_tlsData = 0;</w:t>
            </w:r>
            <w:r w:rsidR="00034586" w:rsidRPr="00034586">
              <w:rPr>
                <w:rFonts w:hint="eastAsia"/>
                <w:color w:val="00B050"/>
              </w:rPr>
              <w:t>//TLS変数</w:t>
            </w:r>
          </w:p>
          <w:p w14:paraId="10E4C775" w14:textId="77777777" w:rsidR="00034586" w:rsidRDefault="00034586" w:rsidP="00034586">
            <w:pPr>
              <w:pStyle w:val="3-"/>
            </w:pPr>
          </w:p>
          <w:p w14:paraId="33C49298" w14:textId="77777777" w:rsidR="00034586" w:rsidRPr="00034586" w:rsidRDefault="00034586" w:rsidP="00034586">
            <w:pPr>
              <w:pStyle w:val="3-"/>
              <w:rPr>
                <w:color w:val="00B050"/>
              </w:rPr>
            </w:pPr>
            <w:r w:rsidRPr="00034586">
              <w:rPr>
                <w:rFonts w:hint="eastAsia"/>
                <w:color w:val="00B050"/>
              </w:rPr>
              <w:t>//スレッド関数</w:t>
            </w:r>
          </w:p>
          <w:p w14:paraId="52459E82" w14:textId="238483CC" w:rsidR="00B13B51" w:rsidRDefault="00B13B51" w:rsidP="00034586">
            <w:pPr>
              <w:pStyle w:val="3-"/>
            </w:pPr>
            <w:r w:rsidRPr="00B13B51">
              <w:t>void threadFunc(const char* name)</w:t>
            </w:r>
          </w:p>
          <w:p w14:paraId="73B0F3FF" w14:textId="77777777" w:rsidR="00034586" w:rsidRDefault="00034586" w:rsidP="00034586">
            <w:pPr>
              <w:pStyle w:val="3-"/>
            </w:pPr>
            <w:r>
              <w:t>{</w:t>
            </w:r>
          </w:p>
          <w:p w14:paraId="668D85EE" w14:textId="77777777" w:rsidR="00034586" w:rsidRDefault="00034586" w:rsidP="00034586">
            <w:pPr>
              <w:pStyle w:val="3-"/>
            </w:pPr>
            <w:r>
              <w:tab/>
              <w:t>++s_data;</w:t>
            </w:r>
          </w:p>
          <w:p w14:paraId="5E57E4E2" w14:textId="77777777" w:rsidR="00034586" w:rsidRDefault="00034586" w:rsidP="00034586">
            <w:pPr>
              <w:pStyle w:val="3-"/>
            </w:pPr>
            <w:r>
              <w:tab/>
            </w:r>
            <w:r w:rsidRPr="00556D29">
              <w:rPr>
                <w:color w:val="FF0000"/>
              </w:rPr>
              <w:t>++s_tlsData;</w:t>
            </w:r>
          </w:p>
          <w:p w14:paraId="3EB90D6B" w14:textId="4E86AD41" w:rsidR="00B13B51" w:rsidRDefault="00B13B51" w:rsidP="00034586">
            <w:pPr>
              <w:pStyle w:val="3-"/>
            </w:pPr>
            <w:r w:rsidRPr="00B13B51">
              <w:tab/>
              <w:t>printf("[%s] s_data=%d, s_tlsData=%d\n", name, s_data, s_tlsData);</w:t>
            </w:r>
          </w:p>
          <w:p w14:paraId="7FEDE896" w14:textId="5C4497F6" w:rsidR="00034586" w:rsidRDefault="00034586" w:rsidP="00034586">
            <w:pPr>
              <w:pStyle w:val="3-"/>
            </w:pPr>
            <w:r>
              <w:t>}</w:t>
            </w:r>
          </w:p>
          <w:p w14:paraId="6500B85A" w14:textId="77777777" w:rsidR="00034586" w:rsidRDefault="00034586" w:rsidP="00034586">
            <w:pPr>
              <w:pStyle w:val="3-"/>
            </w:pPr>
          </w:p>
          <w:p w14:paraId="67AD4A41" w14:textId="77777777" w:rsidR="00034586" w:rsidRPr="00034586" w:rsidRDefault="00034586" w:rsidP="00034586">
            <w:pPr>
              <w:pStyle w:val="3-"/>
              <w:rPr>
                <w:color w:val="00B050"/>
              </w:rPr>
            </w:pPr>
            <w:r w:rsidRPr="00034586">
              <w:rPr>
                <w:rFonts w:hint="eastAsia"/>
                <w:color w:val="00B050"/>
              </w:rPr>
              <w:t>//C++11 thread テスト</w:t>
            </w:r>
          </w:p>
          <w:p w14:paraId="7E069F96" w14:textId="77777777" w:rsidR="00034586" w:rsidRDefault="00034586" w:rsidP="00034586">
            <w:pPr>
              <w:pStyle w:val="3-"/>
            </w:pPr>
            <w:r>
              <w:t>int main(const int argc, const char* argv[])</w:t>
            </w:r>
          </w:p>
          <w:p w14:paraId="5F2546FC" w14:textId="5DD4C112" w:rsidR="00034586" w:rsidRDefault="00034586" w:rsidP="00B13B51">
            <w:pPr>
              <w:pStyle w:val="3-"/>
              <w:tabs>
                <w:tab w:val="clear" w:pos="400"/>
                <w:tab w:val="clear" w:pos="838"/>
              </w:tabs>
            </w:pPr>
            <w:r>
              <w:t>{</w:t>
            </w:r>
          </w:p>
          <w:p w14:paraId="68B6DF4B" w14:textId="77777777" w:rsidR="00B13B51" w:rsidRDefault="00B13B51" w:rsidP="00B13B51">
            <w:pPr>
              <w:pStyle w:val="3-"/>
            </w:pPr>
            <w:r>
              <w:rPr>
                <w:rFonts w:hint="eastAsia"/>
              </w:rPr>
              <w:tab/>
              <w:t>std::thread th1(threadFunc, "スレッド1");</w:t>
            </w:r>
          </w:p>
          <w:p w14:paraId="4AA12912" w14:textId="77777777" w:rsidR="00B13B51" w:rsidRDefault="00B13B51" w:rsidP="00B13B51">
            <w:pPr>
              <w:pStyle w:val="3-"/>
            </w:pPr>
            <w:r>
              <w:rPr>
                <w:rFonts w:hint="eastAsia"/>
              </w:rPr>
              <w:tab/>
              <w:t>std::thread th2(threadFunc, "スレッド2");</w:t>
            </w:r>
          </w:p>
          <w:p w14:paraId="6A010047" w14:textId="77777777" w:rsidR="00B13B51" w:rsidRDefault="00B13B51" w:rsidP="00B13B51">
            <w:pPr>
              <w:pStyle w:val="3-"/>
            </w:pPr>
            <w:r>
              <w:rPr>
                <w:rFonts w:hint="eastAsia"/>
              </w:rPr>
              <w:tab/>
              <w:t>std::thread th3(threadFunc, "スレッド3");</w:t>
            </w:r>
          </w:p>
          <w:p w14:paraId="4202ED0D" w14:textId="43749695" w:rsidR="00034586" w:rsidRDefault="00034586" w:rsidP="00B13B51">
            <w:pPr>
              <w:pStyle w:val="3-"/>
            </w:pPr>
            <w:r>
              <w:tab/>
              <w:t>th1.join();</w:t>
            </w:r>
          </w:p>
          <w:p w14:paraId="054CEA70" w14:textId="77777777" w:rsidR="00034586" w:rsidRDefault="00034586" w:rsidP="00034586">
            <w:pPr>
              <w:pStyle w:val="3-"/>
            </w:pPr>
            <w:r>
              <w:tab/>
              <w:t>th2.join();</w:t>
            </w:r>
          </w:p>
          <w:p w14:paraId="72CA8594" w14:textId="77777777" w:rsidR="00034586" w:rsidRDefault="00034586" w:rsidP="00034586">
            <w:pPr>
              <w:pStyle w:val="3-"/>
            </w:pPr>
            <w:r>
              <w:tab/>
              <w:t>th3.join();</w:t>
            </w:r>
          </w:p>
          <w:p w14:paraId="5E737620" w14:textId="77777777" w:rsidR="00034586" w:rsidRDefault="00034586" w:rsidP="00034586">
            <w:pPr>
              <w:pStyle w:val="3-"/>
            </w:pPr>
            <w:r>
              <w:tab/>
              <w:t>return EXIT_SUCCESS;</w:t>
            </w:r>
          </w:p>
          <w:p w14:paraId="2DCAAF09" w14:textId="0E87911B" w:rsidR="00034586" w:rsidRDefault="00034586" w:rsidP="00034586">
            <w:pPr>
              <w:pStyle w:val="3-"/>
            </w:pPr>
            <w:r>
              <w:t>}</w:t>
            </w:r>
          </w:p>
        </w:tc>
      </w:tr>
    </w:tbl>
    <w:p w14:paraId="231495EE" w14:textId="46B7E4AF" w:rsidR="00034586" w:rsidRPr="00034586" w:rsidRDefault="00034586" w:rsidP="00034586">
      <w:pPr>
        <w:pStyle w:val="aa"/>
        <w:keepNext/>
        <w:widowControl/>
        <w:ind w:left="447" w:firstLine="283"/>
        <w:rPr>
          <w:color w:val="FF0000"/>
        </w:rPr>
      </w:pPr>
      <w:r w:rsidRPr="00034586">
        <w:rPr>
          <w:rFonts w:hint="eastAsia"/>
          <w:color w:val="FF0000"/>
        </w:rPr>
        <w:t>↓（処理結果）</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3195A629" w14:textId="77777777" w:rsidTr="000F3603">
        <w:tc>
          <w:tcPr>
            <w:tcW w:w="8079" w:type="dxa"/>
          </w:tcPr>
          <w:p w14:paraId="6FA914BF" w14:textId="657333D4" w:rsidR="00034586" w:rsidRPr="00034586" w:rsidRDefault="00B13B51" w:rsidP="00034586">
            <w:pPr>
              <w:pStyle w:val="3-"/>
              <w:rPr>
                <w:color w:val="auto"/>
              </w:rPr>
            </w:pPr>
            <w:r w:rsidRPr="00B13B51">
              <w:rPr>
                <w:rFonts w:hint="eastAsia"/>
                <w:color w:val="auto"/>
              </w:rPr>
              <w:t>[スレッド1]</w:t>
            </w:r>
            <w:r w:rsidRPr="00B13B51">
              <w:rPr>
                <w:color w:val="auto"/>
              </w:rPr>
              <w:t xml:space="preserve"> </w:t>
            </w:r>
            <w:r w:rsidR="00034586" w:rsidRPr="00034586">
              <w:rPr>
                <w:color w:val="auto"/>
              </w:rPr>
              <w:t xml:space="preserve">s_data=1, </w:t>
            </w:r>
            <w:r w:rsidR="00034586" w:rsidRPr="00556D29">
              <w:rPr>
                <w:color w:val="FF0000"/>
              </w:rPr>
              <w:t>s_tlsData=1</w:t>
            </w:r>
          </w:p>
          <w:p w14:paraId="448DE4B4" w14:textId="4E21C8B3" w:rsidR="00034586" w:rsidRPr="00034586" w:rsidRDefault="00B13B51" w:rsidP="00034586">
            <w:pPr>
              <w:pStyle w:val="3-"/>
              <w:rPr>
                <w:color w:val="auto"/>
              </w:rPr>
            </w:pPr>
            <w:r w:rsidRPr="00B13B51">
              <w:rPr>
                <w:rFonts w:hint="eastAsia"/>
                <w:color w:val="auto"/>
              </w:rPr>
              <w:t>[スレッド</w:t>
            </w:r>
            <w:r>
              <w:rPr>
                <w:rFonts w:hint="eastAsia"/>
                <w:color w:val="auto"/>
              </w:rPr>
              <w:t>2</w:t>
            </w:r>
            <w:r w:rsidRPr="00B13B51">
              <w:rPr>
                <w:rFonts w:hint="eastAsia"/>
                <w:color w:val="auto"/>
              </w:rPr>
              <w:t>]</w:t>
            </w:r>
            <w:r w:rsidRPr="00B13B51">
              <w:rPr>
                <w:color w:val="auto"/>
              </w:rPr>
              <w:t xml:space="preserve"> </w:t>
            </w:r>
            <w:r w:rsidR="00034586" w:rsidRPr="00034586">
              <w:rPr>
                <w:color w:val="auto"/>
              </w:rPr>
              <w:t xml:space="preserve">s_data=2, </w:t>
            </w:r>
            <w:r w:rsidR="00034586" w:rsidRPr="00556D29">
              <w:rPr>
                <w:color w:val="FF0000"/>
              </w:rPr>
              <w:t>s_tlsData=1</w:t>
            </w:r>
          </w:p>
          <w:p w14:paraId="1DC5352C" w14:textId="67233A1F" w:rsidR="00034586" w:rsidRDefault="00B13B51" w:rsidP="00B13B51">
            <w:pPr>
              <w:pStyle w:val="3-"/>
            </w:pPr>
            <w:r w:rsidRPr="00B13B51">
              <w:rPr>
                <w:rFonts w:hint="eastAsia"/>
                <w:color w:val="auto"/>
              </w:rPr>
              <w:t>[スレッド</w:t>
            </w:r>
            <w:r>
              <w:rPr>
                <w:rFonts w:hint="eastAsia"/>
                <w:color w:val="auto"/>
              </w:rPr>
              <w:t>3</w:t>
            </w:r>
            <w:r w:rsidRPr="00B13B51">
              <w:rPr>
                <w:rFonts w:hint="eastAsia"/>
                <w:color w:val="auto"/>
              </w:rPr>
              <w:t>]</w:t>
            </w:r>
            <w:r w:rsidRPr="00B13B51">
              <w:rPr>
                <w:color w:val="auto"/>
              </w:rPr>
              <w:t xml:space="preserve"> </w:t>
            </w:r>
            <w:r w:rsidR="00034586" w:rsidRPr="00034586">
              <w:rPr>
                <w:color w:val="auto"/>
              </w:rPr>
              <w:t xml:space="preserve">s_data=3, </w:t>
            </w:r>
            <w:r w:rsidR="00034586" w:rsidRPr="00556D29">
              <w:rPr>
                <w:color w:val="FF0000"/>
              </w:rPr>
              <w:t>s_tlsData=1</w:t>
            </w:r>
          </w:p>
        </w:tc>
      </w:tr>
    </w:tbl>
    <w:p w14:paraId="43D5E27E" w14:textId="31F7E1AE" w:rsidR="00034586" w:rsidRDefault="00034586" w:rsidP="00034586">
      <w:pPr>
        <w:pStyle w:val="aa"/>
        <w:spacing w:beforeLines="50" w:before="180"/>
        <w:ind w:left="447" w:firstLine="283"/>
      </w:pPr>
      <w:r>
        <w:t>普通のグローバル変数である</w:t>
      </w:r>
      <w:r>
        <w:rPr>
          <w:rFonts w:hint="eastAsia"/>
        </w:rPr>
        <w:t xml:space="preserve"> s_data </w:t>
      </w:r>
      <w:r>
        <w:rPr>
          <w:rFonts w:hint="eastAsia"/>
        </w:rPr>
        <w:t>は</w:t>
      </w:r>
      <w:r w:rsidR="00556D29">
        <w:rPr>
          <w:rFonts w:hint="eastAsia"/>
        </w:rPr>
        <w:t>、</w:t>
      </w:r>
      <w:r w:rsidR="00B13B51">
        <w:rPr>
          <w:rFonts w:hint="eastAsia"/>
        </w:rPr>
        <w:t>その更新が他のスレッドにも反映されているのに対して、</w:t>
      </w:r>
      <w:r w:rsidR="00B13B51">
        <w:rPr>
          <w:rFonts w:hint="eastAsia"/>
        </w:rPr>
        <w:t xml:space="preserve">s_tlsData </w:t>
      </w:r>
      <w:r w:rsidR="00B13B51">
        <w:rPr>
          <w:rFonts w:hint="eastAsia"/>
        </w:rPr>
        <w:t>は、スレッドごとに個別の値を保持していることがわかる。</w:t>
      </w:r>
    </w:p>
    <w:p w14:paraId="0BA73167" w14:textId="3F16D6DF" w:rsidR="00034586" w:rsidRPr="008C4B9A" w:rsidRDefault="00B13B51" w:rsidP="008C4B9A">
      <w:pPr>
        <w:pStyle w:val="aa"/>
        <w:ind w:left="447" w:firstLine="283"/>
      </w:pPr>
      <w:r>
        <w:rPr>
          <w:rFonts w:hint="eastAsia"/>
        </w:rPr>
        <w:lastRenderedPageBreak/>
        <w:t>このように、</w:t>
      </w:r>
      <w:r>
        <w:rPr>
          <w:rFonts w:hint="eastAsia"/>
        </w:rPr>
        <w:t>TLS</w:t>
      </w:r>
      <w:r>
        <w:rPr>
          <w:rFonts w:hint="eastAsia"/>
        </w:rPr>
        <w:t>は、一件同じグローバル／静的変数ではあるものの、スレッド固有の値を扱うものとなる。</w:t>
      </w:r>
    </w:p>
    <w:p w14:paraId="3FD9A83E" w14:textId="5A8DCF69" w:rsidR="00B13B51" w:rsidRDefault="00B13B51" w:rsidP="00B13B51">
      <w:pPr>
        <w:pStyle w:val="3"/>
      </w:pPr>
      <w:bookmarkStart w:id="165" w:name="_Toc378866202"/>
      <w:r>
        <w:rPr>
          <w:rFonts w:hint="eastAsia"/>
        </w:rPr>
        <w:t>スレッドローカルストレージの使いどころ</w:t>
      </w:r>
      <w:bookmarkEnd w:id="165"/>
    </w:p>
    <w:p w14:paraId="0D5AE78F" w14:textId="4937B689" w:rsidR="00B13B51" w:rsidRDefault="002B1564" w:rsidP="00B13B51">
      <w:pPr>
        <w:pStyle w:val="aa"/>
        <w:ind w:left="447" w:firstLine="283"/>
      </w:pPr>
      <w:r>
        <w:rPr>
          <w:rFonts w:hint="eastAsia"/>
        </w:rPr>
        <w:t>例えば、標準ライブラリの関数には、関数を実行した結果失敗した場合、詳しいエラー内容をグローバル変数</w:t>
      </w:r>
      <w:r>
        <w:rPr>
          <w:rFonts w:hint="eastAsia"/>
        </w:rPr>
        <w:t xml:space="preserve"> errno</w:t>
      </w:r>
      <w:r>
        <w:rPr>
          <w:rFonts w:hint="eastAsia"/>
        </w:rPr>
        <w:t xml:space="preserve">　に格納するものがある。</w:t>
      </w:r>
      <w:r>
        <w:rPr>
          <w:rFonts w:hint="eastAsia"/>
        </w:rPr>
        <w:t>errno</w:t>
      </w:r>
      <w:r>
        <w:t xml:space="preserve"> </w:t>
      </w:r>
      <w:r>
        <w:t>が完全なグローバル変数だと、他のスレッドの処理結果が影響してしまい、変数の値を信頼することができない。</w:t>
      </w:r>
      <w:r>
        <w:rPr>
          <w:rFonts w:hint="eastAsia"/>
        </w:rPr>
        <w:t xml:space="preserve">errno </w:t>
      </w:r>
      <w:r>
        <w:t>がスレッド毎に値を保証するなら、他のスレッドの動作状況を気にせず、</w:t>
      </w:r>
      <w:r>
        <w:rPr>
          <w:rFonts w:hint="eastAsia"/>
        </w:rPr>
        <w:t xml:space="preserve">errno </w:t>
      </w:r>
      <w:r>
        <w:rPr>
          <w:rFonts w:hint="eastAsia"/>
        </w:rPr>
        <w:t>に基づく処理を行うことができる。</w:t>
      </w:r>
    </w:p>
    <w:p w14:paraId="79627EC8" w14:textId="7657BB12" w:rsidR="002B1564" w:rsidRDefault="002B1564" w:rsidP="002B1564">
      <w:pPr>
        <w:pStyle w:val="aa"/>
        <w:spacing w:beforeLines="50" w:before="180"/>
        <w:ind w:left="447" w:firstLine="283"/>
      </w:pPr>
      <w:r>
        <w:t>このように、他のスレッドの処理が干渉しては困るが、どのスレッドからも実行可能な共通処理に、</w:t>
      </w:r>
      <w:r>
        <w:rPr>
          <w:rFonts w:hint="eastAsia"/>
        </w:rPr>
        <w:t>TLS</w:t>
      </w:r>
      <w:r>
        <w:rPr>
          <w:rFonts w:hint="eastAsia"/>
        </w:rPr>
        <w:t>を使用することができる。</w:t>
      </w:r>
    </w:p>
    <w:p w14:paraId="3F4BDB53" w14:textId="57244A96" w:rsidR="00B13B51" w:rsidRDefault="00B13B51" w:rsidP="00B13B51">
      <w:pPr>
        <w:pStyle w:val="3"/>
      </w:pPr>
      <w:bookmarkStart w:id="166" w:name="_Toc378866203"/>
      <w:r>
        <w:rPr>
          <w:rFonts w:hint="eastAsia"/>
        </w:rPr>
        <w:t>スレッドローカルストレージの注意点</w:t>
      </w:r>
      <w:r w:rsidR="002B1564">
        <w:rPr>
          <w:rFonts w:hint="eastAsia"/>
        </w:rPr>
        <w:t>①</w:t>
      </w:r>
      <w:bookmarkEnd w:id="166"/>
    </w:p>
    <w:p w14:paraId="5C29E6ED" w14:textId="3D735E11" w:rsidR="00B13B51" w:rsidRDefault="000F3603" w:rsidP="00B13B51">
      <w:pPr>
        <w:pStyle w:val="aa"/>
        <w:ind w:left="447" w:firstLine="283"/>
      </w:pPr>
      <w:r>
        <w:rPr>
          <w:rFonts w:hint="eastAsia"/>
        </w:rPr>
        <w:t>スレッドの数だけ使用</w:t>
      </w:r>
      <w:r w:rsidR="002B1564">
        <w:rPr>
          <w:rFonts w:hint="eastAsia"/>
        </w:rPr>
        <w:t>メモリが増大する点に注意が必要。</w:t>
      </w:r>
    </w:p>
    <w:p w14:paraId="218EFB03" w14:textId="09DD2A54" w:rsidR="00B30C4B" w:rsidRPr="000F3603" w:rsidRDefault="002B1564" w:rsidP="00B30C4B">
      <w:pPr>
        <w:pStyle w:val="aa"/>
        <w:spacing w:beforeLines="50" w:before="180"/>
        <w:ind w:leftChars="203" w:left="1274" w:hangingChars="404" w:hanging="848"/>
        <w:rPr>
          <w:color w:val="808080" w:themeColor="background1" w:themeShade="80"/>
        </w:rPr>
      </w:pPr>
      <w:r w:rsidRPr="000F3603">
        <w:rPr>
          <w:rFonts w:hint="eastAsia"/>
          <w:color w:val="808080" w:themeColor="background1" w:themeShade="80"/>
        </w:rPr>
        <w:t>【補足】</w:t>
      </w:r>
      <w:r w:rsidR="00B30C4B" w:rsidRPr="000F3603">
        <w:rPr>
          <w:color w:val="808080" w:themeColor="background1" w:themeShade="80"/>
        </w:rPr>
        <w:tab/>
      </w:r>
      <w:r w:rsidRPr="000F3603">
        <w:rPr>
          <w:rFonts w:hint="eastAsia"/>
          <w:color w:val="808080" w:themeColor="background1" w:themeShade="80"/>
        </w:rPr>
        <w:t>TLS</w:t>
      </w:r>
      <w:r w:rsidRPr="000F3603">
        <w:rPr>
          <w:rFonts w:hint="eastAsia"/>
          <w:color w:val="808080" w:themeColor="background1" w:themeShade="80"/>
        </w:rPr>
        <w:t>のメモリがどこから取られるかは調査しきれなかった。各スレッドのスタック領域の上部から取られるような挙動を期待したが、</w:t>
      </w:r>
      <w:r w:rsidRPr="000F3603">
        <w:rPr>
          <w:rFonts w:hint="eastAsia"/>
          <w:color w:val="808080" w:themeColor="background1" w:themeShade="80"/>
        </w:rPr>
        <w:t>Windows</w:t>
      </w:r>
      <w:r w:rsidRPr="000F3603">
        <w:rPr>
          <w:rFonts w:hint="eastAsia"/>
          <w:color w:val="808080" w:themeColor="background1" w:themeShade="80"/>
        </w:rPr>
        <w:t>の</w:t>
      </w:r>
      <w:r w:rsidRPr="000F3603">
        <w:rPr>
          <w:rFonts w:hint="eastAsia"/>
          <w:color w:val="808080" w:themeColor="background1" w:themeShade="80"/>
        </w:rPr>
        <w:t xml:space="preserve">TLSAlloc() </w:t>
      </w:r>
      <w:r w:rsidR="00B30C4B" w:rsidRPr="000F3603">
        <w:rPr>
          <w:rFonts w:hint="eastAsia"/>
          <w:color w:val="808080" w:themeColor="background1" w:themeShade="80"/>
        </w:rPr>
        <w:t>という</w:t>
      </w:r>
      <w:r w:rsidR="00B30C4B" w:rsidRPr="000F3603">
        <w:rPr>
          <w:rFonts w:hint="eastAsia"/>
          <w:color w:val="808080" w:themeColor="background1" w:themeShade="80"/>
        </w:rPr>
        <w:t>TLS</w:t>
      </w:r>
      <w:r w:rsidR="00B30C4B" w:rsidRPr="000F3603">
        <w:rPr>
          <w:rFonts w:hint="eastAsia"/>
          <w:color w:val="808080" w:themeColor="background1" w:themeShade="80"/>
        </w:rPr>
        <w:t>領域を手動で確保する</w:t>
      </w:r>
      <w:r w:rsidRPr="000F3603">
        <w:rPr>
          <w:rFonts w:hint="eastAsia"/>
          <w:color w:val="808080" w:themeColor="background1" w:themeShade="80"/>
        </w:rPr>
        <w:t>関数</w:t>
      </w:r>
      <w:r w:rsidR="00EB66A2" w:rsidRPr="000F3603">
        <w:rPr>
          <w:rFonts w:hint="eastAsia"/>
          <w:color w:val="808080" w:themeColor="background1" w:themeShade="80"/>
        </w:rPr>
        <w:t>の説明</w:t>
      </w:r>
      <w:r w:rsidRPr="000F3603">
        <w:rPr>
          <w:rFonts w:hint="eastAsia"/>
          <w:color w:val="808080" w:themeColor="background1" w:themeShade="80"/>
        </w:rPr>
        <w:t>を確認する限り、</w:t>
      </w:r>
      <w:r w:rsidR="00EB66A2" w:rsidRPr="000F3603">
        <w:rPr>
          <w:rFonts w:hint="eastAsia"/>
          <w:color w:val="808080" w:themeColor="background1" w:themeShade="80"/>
        </w:rPr>
        <w:t>（</w:t>
      </w:r>
      <w:r w:rsidR="00EB66A2" w:rsidRPr="000F3603">
        <w:rPr>
          <w:rFonts w:hint="eastAsia"/>
          <w:color w:val="808080" w:themeColor="background1" w:themeShade="80"/>
        </w:rPr>
        <w:t>Windows</w:t>
      </w:r>
      <w:r w:rsidR="00EB66A2" w:rsidRPr="000F3603">
        <w:rPr>
          <w:rFonts w:hint="eastAsia"/>
          <w:color w:val="808080" w:themeColor="background1" w:themeShade="80"/>
        </w:rPr>
        <w:t>に関しては）「</w:t>
      </w:r>
      <w:r w:rsidR="00EB66A2" w:rsidRPr="000F3603">
        <w:rPr>
          <w:rFonts w:hint="eastAsia"/>
          <w:color w:val="808080" w:themeColor="background1" w:themeShade="80"/>
        </w:rPr>
        <w:t>TLS</w:t>
      </w:r>
      <w:r w:rsidR="00EB66A2" w:rsidRPr="000F3603">
        <w:rPr>
          <w:rFonts w:hint="eastAsia"/>
          <w:color w:val="808080" w:themeColor="background1" w:themeShade="80"/>
        </w:rPr>
        <w:t>記憶領域」というプロセス内の共通領域からスレッドに</w:t>
      </w:r>
      <w:r w:rsidR="00B30C4B" w:rsidRPr="000F3603">
        <w:rPr>
          <w:rFonts w:hint="eastAsia"/>
          <w:color w:val="808080" w:themeColor="background1" w:themeShade="80"/>
        </w:rPr>
        <w:t>随時割り当てられるようである</w:t>
      </w:r>
      <w:r w:rsidR="00EB66A2" w:rsidRPr="000F3603">
        <w:rPr>
          <w:rFonts w:hint="eastAsia"/>
          <w:color w:val="808080" w:themeColor="background1" w:themeShade="80"/>
        </w:rPr>
        <w:t>。</w:t>
      </w:r>
      <w:r w:rsidR="00A5329C">
        <w:rPr>
          <w:rFonts w:hint="eastAsia"/>
          <w:color w:val="808080" w:themeColor="background1" w:themeShade="80"/>
        </w:rPr>
        <w:t>（余談だが、あるゲーム機の処理では、ローダブルモジュール（</w:t>
      </w:r>
      <w:r w:rsidR="00A5329C">
        <w:rPr>
          <w:rFonts w:hint="eastAsia"/>
          <w:color w:val="808080" w:themeColor="background1" w:themeShade="80"/>
        </w:rPr>
        <w:t>DLL</w:t>
      </w:r>
      <w:r w:rsidR="00A5329C">
        <w:rPr>
          <w:rFonts w:hint="eastAsia"/>
          <w:color w:val="808080" w:themeColor="background1" w:themeShade="80"/>
        </w:rPr>
        <w:t>）を読み込んだ際のプログラム領域として、スタックの上部の領域が使用される仕組みとなっていた</w:t>
      </w:r>
      <w:r w:rsidR="00A5329C">
        <w:rPr>
          <w:color w:val="808080" w:themeColor="background1" w:themeShade="80"/>
        </w:rPr>
        <w:t>…</w:t>
      </w:r>
      <w:r w:rsidR="00A5329C">
        <w:rPr>
          <w:rFonts w:hint="eastAsia"/>
          <w:color w:val="808080" w:themeColor="background1" w:themeShade="80"/>
        </w:rPr>
        <w:t>と記憶している。）</w:t>
      </w:r>
    </w:p>
    <w:p w14:paraId="389C7896" w14:textId="64EB8C7A" w:rsidR="00B30C4B"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t>Windows</w:t>
      </w:r>
      <w:r w:rsidRPr="000F3603">
        <w:rPr>
          <w:rFonts w:hint="eastAsia"/>
          <w:color w:val="808080" w:themeColor="background1" w:themeShade="80"/>
        </w:rPr>
        <w:t>の</w:t>
      </w:r>
      <w:r w:rsidRPr="000F3603">
        <w:rPr>
          <w:rFonts w:hint="eastAsia"/>
          <w:color w:val="808080" w:themeColor="background1" w:themeShade="80"/>
        </w:rPr>
        <w:t>TLS</w:t>
      </w:r>
      <w:r w:rsidRPr="000F3603">
        <w:rPr>
          <w:rFonts w:hint="eastAsia"/>
          <w:color w:val="808080" w:themeColor="background1" w:themeShade="80"/>
        </w:rPr>
        <w:t>領域は、</w:t>
      </w:r>
      <w:r w:rsidRPr="000F3603">
        <w:rPr>
          <w:rFonts w:hint="eastAsia"/>
          <w:color w:val="808080" w:themeColor="background1" w:themeShade="80"/>
        </w:rPr>
        <w:t>LPVOID</w:t>
      </w:r>
      <w:r w:rsidRPr="000F3603">
        <w:rPr>
          <w:rFonts w:hint="eastAsia"/>
          <w:color w:val="808080" w:themeColor="background1" w:themeShade="80"/>
        </w:rPr>
        <w:t>型のデータ（つまり</w:t>
      </w:r>
      <w:r w:rsidRPr="000F3603">
        <w:rPr>
          <w:rFonts w:hint="eastAsia"/>
          <w:color w:val="808080" w:themeColor="background1" w:themeShade="80"/>
        </w:rPr>
        <w:t>32bit</w:t>
      </w:r>
      <w:r w:rsidRPr="000F3603">
        <w:rPr>
          <w:rFonts w:hint="eastAsia"/>
          <w:color w:val="808080" w:themeColor="background1" w:themeShade="80"/>
        </w:rPr>
        <w:t>値</w:t>
      </w:r>
      <w:r w:rsidRPr="000F3603">
        <w:rPr>
          <w:rFonts w:hint="eastAsia"/>
          <w:color w:val="808080" w:themeColor="background1" w:themeShade="80"/>
        </w:rPr>
        <w:t>or</w:t>
      </w:r>
      <w:r w:rsidRPr="000F3603">
        <w:rPr>
          <w:color w:val="808080" w:themeColor="background1" w:themeShade="80"/>
        </w:rPr>
        <w:t xml:space="preserve"> </w:t>
      </w:r>
      <w:r w:rsidRPr="000F3603">
        <w:rPr>
          <w:rFonts w:hint="eastAsia"/>
          <w:color w:val="808080" w:themeColor="background1" w:themeShade="80"/>
        </w:rPr>
        <w:t>64bit</w:t>
      </w:r>
      <w:r w:rsidRPr="000F3603">
        <w:rPr>
          <w:rFonts w:hint="eastAsia"/>
          <w:color w:val="808080" w:themeColor="background1" w:themeShade="80"/>
        </w:rPr>
        <w:t>値のデータ）が、最低でも</w:t>
      </w:r>
      <w:r w:rsidRPr="000F3603">
        <w:rPr>
          <w:color w:val="808080" w:themeColor="background1" w:themeShade="80"/>
        </w:rPr>
        <w:t>TLS_MINIMUM_AVAILABLE</w:t>
      </w:r>
      <w:r w:rsidRPr="000F3603">
        <w:rPr>
          <w:rFonts w:hint="eastAsia"/>
          <w:color w:val="808080" w:themeColor="background1" w:themeShade="80"/>
        </w:rPr>
        <w:t>個（</w:t>
      </w:r>
      <w:r w:rsidRPr="000F3603">
        <w:rPr>
          <w:rFonts w:hint="eastAsia"/>
          <w:color w:val="808080" w:themeColor="background1" w:themeShade="80"/>
        </w:rPr>
        <w:t>64</w:t>
      </w:r>
      <w:r w:rsidRPr="000F3603">
        <w:rPr>
          <w:rFonts w:hint="eastAsia"/>
          <w:color w:val="808080" w:themeColor="background1" w:themeShade="80"/>
        </w:rPr>
        <w:t>個）の配列（？）として構成される。配列要素の一つ一つを「スロット」と呼び、スレッドが作られるたびに空いているスロットをスレッドに割り当ててスレッド固有の変数として扱う。</w:t>
      </w:r>
      <w:r w:rsidRPr="000F3603">
        <w:rPr>
          <w:color w:val="808080" w:themeColor="background1" w:themeShade="80"/>
        </w:rPr>
        <w:t>TLS_MINIMUM_AVAILABLE</w:t>
      </w:r>
      <w:r w:rsidRPr="000F3603">
        <w:rPr>
          <w:rFonts w:hint="eastAsia"/>
          <w:color w:val="808080" w:themeColor="background1" w:themeShade="80"/>
        </w:rPr>
        <w:t>個のスロットを超えたら、（おそらく）グローバルヒープ</w:t>
      </w:r>
      <w:r w:rsidR="000F3603" w:rsidRPr="000F3603">
        <w:rPr>
          <w:rFonts w:hint="eastAsia"/>
          <w:color w:val="808080" w:themeColor="background1" w:themeShade="80"/>
        </w:rPr>
        <w:t>（もしくはメモリページ）</w:t>
      </w:r>
      <w:r w:rsidRPr="000F3603">
        <w:rPr>
          <w:rFonts w:hint="eastAsia"/>
          <w:color w:val="808080" w:themeColor="background1" w:themeShade="80"/>
        </w:rPr>
        <w:t>などから</w:t>
      </w:r>
      <w:r w:rsidR="000F3603" w:rsidRPr="000F3603">
        <w:rPr>
          <w:rFonts w:hint="eastAsia"/>
          <w:color w:val="808080" w:themeColor="background1" w:themeShade="80"/>
        </w:rPr>
        <w:t>メモリを確保して</w:t>
      </w:r>
      <w:r w:rsidR="000F3603" w:rsidRPr="000F3603">
        <w:rPr>
          <w:rFonts w:hint="eastAsia"/>
          <w:color w:val="808080" w:themeColor="background1" w:themeShade="80"/>
        </w:rPr>
        <w:t>TLS</w:t>
      </w:r>
      <w:r w:rsidR="000F3603" w:rsidRPr="000F3603">
        <w:rPr>
          <w:rFonts w:hint="eastAsia"/>
          <w:color w:val="808080" w:themeColor="background1" w:themeShade="80"/>
        </w:rPr>
        <w:t>領域を拡張する。</w:t>
      </w:r>
    </w:p>
    <w:p w14:paraId="27B68486" w14:textId="1CDA1EB2" w:rsidR="00EB66A2"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r>
      <w:r w:rsidR="00EB66A2" w:rsidRPr="000F3603">
        <w:rPr>
          <w:color w:val="808080" w:themeColor="background1" w:themeShade="80"/>
        </w:rPr>
        <w:t>ゲームプログラミングで</w:t>
      </w:r>
      <w:r w:rsidRPr="000F3603">
        <w:rPr>
          <w:rFonts w:hint="eastAsia"/>
          <w:color w:val="808080" w:themeColor="background1" w:themeShade="80"/>
        </w:rPr>
        <w:t>TLS</w:t>
      </w:r>
      <w:r w:rsidRPr="000F3603">
        <w:rPr>
          <w:rFonts w:hint="eastAsia"/>
          <w:color w:val="808080" w:themeColor="background1" w:themeShade="80"/>
        </w:rPr>
        <w:t>を</w:t>
      </w:r>
      <w:r w:rsidR="00EB66A2" w:rsidRPr="000F3603">
        <w:rPr>
          <w:color w:val="808080" w:themeColor="background1" w:themeShade="80"/>
        </w:rPr>
        <w:t>使用する場合、グローバルヒープを極限まで削ってゲーム用に予約する可能性があるので、</w:t>
      </w:r>
      <w:r w:rsidR="00EB66A2" w:rsidRPr="000F3603">
        <w:rPr>
          <w:rFonts w:hint="eastAsia"/>
          <w:color w:val="808080" w:themeColor="background1" w:themeShade="80"/>
        </w:rPr>
        <w:t>SDK</w:t>
      </w:r>
      <w:r w:rsidR="00EB66A2" w:rsidRPr="000F3603">
        <w:rPr>
          <w:rFonts w:hint="eastAsia"/>
          <w:color w:val="808080" w:themeColor="background1" w:themeShade="80"/>
        </w:rPr>
        <w:t>のマニュアルをよく確認して挙動を確認したほうがよい。</w:t>
      </w:r>
    </w:p>
    <w:p w14:paraId="7BE4378D" w14:textId="06BF119E" w:rsidR="000F3603" w:rsidRDefault="000F3603" w:rsidP="000F3603">
      <w:pPr>
        <w:pStyle w:val="3"/>
      </w:pPr>
      <w:bookmarkStart w:id="167" w:name="_Toc378866204"/>
      <w:r>
        <w:rPr>
          <w:rFonts w:hint="eastAsia"/>
        </w:rPr>
        <w:lastRenderedPageBreak/>
        <w:t>スレッドローカルストレージの注意点②</w:t>
      </w:r>
      <w:bookmarkEnd w:id="167"/>
    </w:p>
    <w:p w14:paraId="7D341A66" w14:textId="170C76BD" w:rsidR="000F3603" w:rsidRDefault="000F3603" w:rsidP="000F3603">
      <w:pPr>
        <w:pStyle w:val="aa"/>
        <w:ind w:left="447" w:firstLine="283"/>
      </w:pPr>
      <w:r>
        <w:rPr>
          <w:rFonts w:hint="eastAsia"/>
        </w:rPr>
        <w:t>TLS</w:t>
      </w:r>
      <w:r>
        <w:rPr>
          <w:rFonts w:hint="eastAsia"/>
        </w:rPr>
        <w:t>領域にアクセスする処理はひと手間かかるので、通常のグローバル変数に比べてアクセスが遅い点にも注意が必要である。</w:t>
      </w:r>
    </w:p>
    <w:p w14:paraId="04CF2920" w14:textId="09B1B252" w:rsidR="000F3603" w:rsidRDefault="000F3603" w:rsidP="000F3603">
      <w:pPr>
        <w:pStyle w:val="aa"/>
        <w:ind w:left="447" w:firstLine="283"/>
      </w:pPr>
      <w:r>
        <w:rPr>
          <w:rFonts w:hint="eastAsia"/>
        </w:rPr>
        <w:t>他のスレッドが干渉することがないため、</w:t>
      </w:r>
      <w:r>
        <w:rPr>
          <w:rFonts w:hint="eastAsia"/>
        </w:rPr>
        <w:t>volatile</w:t>
      </w:r>
      <w:r>
        <w:rPr>
          <w:rFonts w:hint="eastAsia"/>
        </w:rPr>
        <w:t>型修飾子やアトミック型は不要だが、一旦ローカル変数に値をコピーして、演算後に書き戻すようにしたほうが良好なパフォーマンスが期待できる。</w:t>
      </w:r>
    </w:p>
    <w:p w14:paraId="0112B342" w14:textId="7735834F" w:rsidR="000F3603" w:rsidRDefault="000F3603" w:rsidP="000F3603">
      <w:pPr>
        <w:pStyle w:val="aa"/>
        <w:ind w:left="447" w:firstLine="283"/>
      </w:pPr>
      <w:r>
        <w:rPr>
          <w:rFonts w:hint="eastAsia"/>
        </w:rPr>
        <w:t>以下、通常変数と</w:t>
      </w:r>
      <w:r>
        <w:rPr>
          <w:rFonts w:hint="eastAsia"/>
        </w:rPr>
        <w:t>TLS</w:t>
      </w:r>
      <w:r>
        <w:rPr>
          <w:rFonts w:hint="eastAsia"/>
        </w:rPr>
        <w:t>でどれだけ処理に差が出るかを、逆アセンブルコードで示す。</w:t>
      </w:r>
      <w:r w:rsidR="00A566AD">
        <w:rPr>
          <w:rFonts w:hint="eastAsia"/>
        </w:rPr>
        <w:t>（あえて</w:t>
      </w:r>
      <w:r w:rsidR="00A566AD">
        <w:rPr>
          <w:rFonts w:hint="eastAsia"/>
        </w:rPr>
        <w:t>Debug</w:t>
      </w:r>
      <w:r w:rsidR="00A566AD">
        <w:rPr>
          <w:rFonts w:hint="eastAsia"/>
        </w:rPr>
        <w:t>ビルドのコードで示す。最適化されていない。）</w:t>
      </w:r>
    </w:p>
    <w:p w14:paraId="1C8BE10B" w14:textId="6F2E2830" w:rsidR="000F3603" w:rsidRPr="000F3603" w:rsidRDefault="000F3603" w:rsidP="000F3603">
      <w:pPr>
        <w:pStyle w:val="aa"/>
        <w:keepNext/>
        <w:widowControl/>
        <w:spacing w:beforeLines="50" w:before="180"/>
        <w:ind w:leftChars="203" w:left="447" w:hangingChars="10" w:hanging="21"/>
      </w:pPr>
      <w:r w:rsidRPr="000F3603">
        <w:rPr>
          <w:rFonts w:hint="eastAsia"/>
        </w:rPr>
        <w:t>元の処理</w:t>
      </w:r>
      <w:r>
        <w:rPr>
          <w:rFonts w:hint="eastAsia"/>
        </w:rPr>
        <w:t>コード</w:t>
      </w:r>
      <w:r w:rsidRPr="000F3603">
        <w:rPr>
          <w:rFonts w:hint="eastAsia"/>
        </w:rPr>
        <w:t>：</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B232167" w14:textId="77777777" w:rsidTr="000F3603">
        <w:tc>
          <w:tcPr>
            <w:tcW w:w="8079" w:type="dxa"/>
          </w:tcPr>
          <w:p w14:paraId="53450A51" w14:textId="77777777" w:rsidR="000F3603" w:rsidRDefault="000F3603" w:rsidP="000F3603">
            <w:pPr>
              <w:pStyle w:val="3-"/>
            </w:pPr>
            <w:r>
              <w:t>void threadFunc(const char* name)</w:t>
            </w:r>
          </w:p>
          <w:p w14:paraId="1AA9A3FD" w14:textId="77777777" w:rsidR="000F3603" w:rsidRDefault="000F3603" w:rsidP="000F3603">
            <w:pPr>
              <w:pStyle w:val="3-"/>
            </w:pPr>
            <w:r>
              <w:t>{</w:t>
            </w:r>
          </w:p>
          <w:p w14:paraId="7904DD39" w14:textId="1C5D7EE7" w:rsidR="000F3603" w:rsidRPr="000F3603" w:rsidRDefault="000F3603" w:rsidP="000F3603">
            <w:pPr>
              <w:pStyle w:val="3-"/>
              <w:rPr>
                <w:color w:val="00B050"/>
              </w:rPr>
            </w:pPr>
            <w:r>
              <w:tab/>
              <w:t>++s_data;</w:t>
            </w:r>
            <w:r w:rsidRPr="000F3603">
              <w:rPr>
                <w:color w:val="00B050"/>
              </w:rPr>
              <w:t>//</w:t>
            </w:r>
            <w:r w:rsidRPr="000F3603">
              <w:rPr>
                <w:rFonts w:hint="eastAsia"/>
                <w:color w:val="00B050"/>
              </w:rPr>
              <w:t>通常変数</w:t>
            </w:r>
          </w:p>
          <w:p w14:paraId="1948DBC0" w14:textId="60B907EE" w:rsidR="000F3603" w:rsidRDefault="000F3603" w:rsidP="000F3603">
            <w:pPr>
              <w:pStyle w:val="3-"/>
            </w:pPr>
            <w:r>
              <w:tab/>
              <w:t>++s_tlsData;</w:t>
            </w:r>
            <w:r w:rsidRPr="000F3603">
              <w:rPr>
                <w:rFonts w:hint="eastAsia"/>
                <w:color w:val="00B050"/>
              </w:rPr>
              <w:t>//TLS変数</w:t>
            </w:r>
          </w:p>
        </w:tc>
      </w:tr>
    </w:tbl>
    <w:p w14:paraId="79A33642" w14:textId="25E5CD27"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通常変数の処理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214E9240" w14:textId="77777777" w:rsidTr="000F3603">
        <w:tc>
          <w:tcPr>
            <w:tcW w:w="8079" w:type="dxa"/>
          </w:tcPr>
          <w:p w14:paraId="566AD28C" w14:textId="4FB79DF6" w:rsidR="000F3603" w:rsidRDefault="000F3603" w:rsidP="000F3603">
            <w:pPr>
              <w:pStyle w:val="3-"/>
            </w:pPr>
            <w:r w:rsidRPr="000F3603">
              <w:rPr>
                <w:color w:val="808080" w:themeColor="background1" w:themeShade="80"/>
              </w:rPr>
              <w:t xml:space="preserve">    14: </w:t>
            </w:r>
            <w:r w:rsidRPr="000F3603">
              <w:rPr>
                <w:color w:val="808080" w:themeColor="background1" w:themeShade="80"/>
              </w:rPr>
              <w:tab/>
              <w:t>++s_data;</w:t>
            </w:r>
            <w:r>
              <w:rPr>
                <w:color w:val="808080" w:themeColor="background1" w:themeShade="80"/>
              </w:rPr>
              <w:t>//</w:t>
            </w:r>
            <w:r>
              <w:rPr>
                <w:rFonts w:hint="eastAsia"/>
                <w:color w:val="808080" w:themeColor="background1" w:themeShade="80"/>
              </w:rPr>
              <w:t>通常変数</w:t>
            </w:r>
          </w:p>
          <w:p w14:paraId="5B1C39BF" w14:textId="56D7EBD9" w:rsidR="000F3603" w:rsidRDefault="000F3603" w:rsidP="000F3603">
            <w:pPr>
              <w:pStyle w:val="3-"/>
            </w:pPr>
            <w:r>
              <w:t xml:space="preserve">001A34BE A1 C8 C2 1A 00      </w:t>
            </w:r>
            <w:r w:rsidRPr="000F3603">
              <w:rPr>
                <w:color w:val="00B050"/>
              </w:rPr>
              <w:t xml:space="preserve"> mov         eax,dword ptr ds:[001AC2C8h] </w:t>
            </w:r>
            <w:r>
              <w:t xml:space="preserve"> </w:t>
            </w:r>
            <w:r w:rsidRPr="000F3603">
              <w:rPr>
                <w:color w:val="FF0000"/>
              </w:rPr>
              <w:tab/>
            </w:r>
            <w:r w:rsidRPr="000F3603">
              <w:rPr>
                <w:rFonts w:hint="eastAsia"/>
                <w:color w:val="FF0000"/>
              </w:rPr>
              <w:t>←メモリから</w:t>
            </w:r>
            <w:r w:rsidR="00A566AD">
              <w:rPr>
                <w:rFonts w:hint="eastAsia"/>
                <w:color w:val="FF0000"/>
              </w:rPr>
              <w:t>変数の値を</w:t>
            </w:r>
            <w:r w:rsidRPr="000F3603">
              <w:rPr>
                <w:rFonts w:hint="eastAsia"/>
                <w:color w:val="FF0000"/>
              </w:rPr>
              <w:t>読み出し</w:t>
            </w:r>
          </w:p>
          <w:p w14:paraId="64E03C03" w14:textId="38E6177A" w:rsidR="000F3603" w:rsidRPr="000F3603" w:rsidRDefault="000F3603" w:rsidP="000F3603">
            <w:pPr>
              <w:pStyle w:val="3-"/>
              <w:rPr>
                <w:color w:val="00B050"/>
              </w:rPr>
            </w:pPr>
            <w:r>
              <w:t xml:space="preserve">001A34C3 83 C0 01             </w:t>
            </w:r>
            <w:r w:rsidRPr="000F3603">
              <w:rPr>
                <w:color w:val="00B050"/>
              </w:rPr>
              <w:t xml:space="preserve">add         eax,1  </w:t>
            </w:r>
            <w:r>
              <w:rPr>
                <w:color w:val="00B050"/>
              </w:rPr>
              <w:tab/>
            </w:r>
            <w:r>
              <w:rPr>
                <w:color w:val="00B050"/>
              </w:rPr>
              <w:tab/>
            </w:r>
            <w:r>
              <w:rPr>
                <w:color w:val="00B050"/>
              </w:rPr>
              <w:tab/>
            </w:r>
            <w:r>
              <w:rPr>
                <w:color w:val="00B050"/>
              </w:rPr>
              <w:tab/>
            </w:r>
            <w:r w:rsidRPr="000F3603">
              <w:rPr>
                <w:rFonts w:hint="eastAsia"/>
                <w:color w:val="FF0000"/>
              </w:rPr>
              <w:t>←インクリメント</w:t>
            </w:r>
          </w:p>
          <w:p w14:paraId="05657BE4" w14:textId="7B93BEB9" w:rsidR="000F3603" w:rsidRPr="000F3603" w:rsidRDefault="000F3603" w:rsidP="00A566AD">
            <w:pPr>
              <w:pStyle w:val="3-"/>
            </w:pPr>
            <w:r>
              <w:t xml:space="preserve">001A34C6 A3 C8 C2 1A 00       </w:t>
            </w:r>
            <w:r w:rsidRPr="000F3603">
              <w:rPr>
                <w:color w:val="00B050"/>
              </w:rPr>
              <w:t xml:space="preserve">mov         dword ptr ds:[001AC2C8h],eax  </w:t>
            </w:r>
            <w:r>
              <w:rPr>
                <w:color w:val="00B050"/>
              </w:rPr>
              <w:tab/>
            </w:r>
            <w:r w:rsidRPr="000F3603">
              <w:rPr>
                <w:rFonts w:hint="eastAsia"/>
                <w:color w:val="FF0000"/>
              </w:rPr>
              <w:t>←メモリに</w:t>
            </w:r>
            <w:r w:rsidR="00A566AD">
              <w:rPr>
                <w:rFonts w:hint="eastAsia"/>
                <w:color w:val="FF0000"/>
              </w:rPr>
              <w:t>値を</w:t>
            </w:r>
            <w:r w:rsidRPr="000F3603">
              <w:rPr>
                <w:rFonts w:hint="eastAsia"/>
                <w:color w:val="FF0000"/>
              </w:rPr>
              <w:t>書き戻し</w:t>
            </w:r>
          </w:p>
        </w:tc>
      </w:tr>
    </w:tbl>
    <w:p w14:paraId="5EAE07BC" w14:textId="7BFC283B"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TLS</w:t>
      </w:r>
      <w:r>
        <w:rPr>
          <w:rFonts w:hint="eastAsia"/>
        </w:rPr>
        <w:t>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C1BB84D" w14:textId="77777777" w:rsidTr="000F3603">
        <w:tc>
          <w:tcPr>
            <w:tcW w:w="8079" w:type="dxa"/>
          </w:tcPr>
          <w:p w14:paraId="2453396A" w14:textId="2296081C" w:rsidR="000F3603" w:rsidRDefault="000F3603" w:rsidP="000F3603">
            <w:pPr>
              <w:pStyle w:val="3-"/>
            </w:pPr>
            <w:r w:rsidRPr="000F3603">
              <w:rPr>
                <w:color w:val="808080" w:themeColor="background1" w:themeShade="80"/>
              </w:rPr>
              <w:t xml:space="preserve">    15: </w:t>
            </w:r>
            <w:r w:rsidRPr="000F3603">
              <w:rPr>
                <w:color w:val="808080" w:themeColor="background1" w:themeShade="80"/>
              </w:rPr>
              <w:tab/>
              <w:t>++s_tlsData;</w:t>
            </w:r>
            <w:r>
              <w:rPr>
                <w:color w:val="808080" w:themeColor="background1" w:themeShade="80"/>
              </w:rPr>
              <w:t>//TLS</w:t>
            </w:r>
            <w:r>
              <w:rPr>
                <w:rFonts w:hint="eastAsia"/>
                <w:color w:val="808080" w:themeColor="background1" w:themeShade="80"/>
              </w:rPr>
              <w:t>変数</w:t>
            </w:r>
          </w:p>
          <w:p w14:paraId="27CE6ECD" w14:textId="441CDA46" w:rsidR="000F3603" w:rsidRPr="000F3603" w:rsidRDefault="000F3603" w:rsidP="000F3603">
            <w:pPr>
              <w:pStyle w:val="3-"/>
              <w:rPr>
                <w:color w:val="00B050"/>
              </w:rPr>
            </w:pPr>
            <w:r>
              <w:t xml:space="preserve">001A34CB A1 D4 C2 1A 00       </w:t>
            </w:r>
            <w:r w:rsidRPr="000F3603">
              <w:rPr>
                <w:color w:val="00B050"/>
              </w:rPr>
              <w:t xml:space="preserve">mov         eax,dword ptr ds:[001AC2D4h] </w:t>
            </w:r>
            <w:r w:rsidRPr="00A566AD">
              <w:rPr>
                <w:color w:val="FF0000"/>
              </w:rPr>
              <w:t xml:space="preserve"> </w:t>
            </w:r>
            <w:r w:rsidRPr="00A566AD">
              <w:rPr>
                <w:rFonts w:hint="eastAsia"/>
                <w:color w:val="FF0000"/>
              </w:rPr>
              <w:t>←</w:t>
            </w:r>
            <w:r w:rsidR="00A566AD" w:rsidRPr="00A566AD">
              <w:rPr>
                <w:rFonts w:hint="eastAsia"/>
                <w:color w:val="FF0000"/>
              </w:rPr>
              <w:t>T</w:t>
            </w:r>
            <w:r w:rsidR="00A566AD" w:rsidRPr="00A566AD">
              <w:rPr>
                <w:color w:val="FF0000"/>
              </w:rPr>
              <w:t>LS</w:t>
            </w:r>
            <w:r w:rsidR="00A566AD" w:rsidRPr="00A566AD">
              <w:rPr>
                <w:rFonts w:hint="eastAsia"/>
                <w:color w:val="FF0000"/>
              </w:rPr>
              <w:t>領域のインデックスを取得（？）</w:t>
            </w:r>
          </w:p>
          <w:p w14:paraId="045DDFE4" w14:textId="02F2C6B8" w:rsidR="00A566AD" w:rsidRPr="00A566AD" w:rsidRDefault="000F3603" w:rsidP="000F3603">
            <w:pPr>
              <w:pStyle w:val="3-"/>
              <w:rPr>
                <w:color w:val="FF0000"/>
              </w:rPr>
            </w:pPr>
            <w:r>
              <w:t xml:space="preserve">001A34D0 64 8B 0D 2C 00 00 00 </w:t>
            </w:r>
            <w:r w:rsidRPr="000F3603">
              <w:rPr>
                <w:color w:val="00B050"/>
              </w:rPr>
              <w:t xml:space="preserve">mov         ecx,dword ptr fs:[2Ch]  </w:t>
            </w:r>
            <w:r w:rsidR="00A566AD">
              <w:rPr>
                <w:color w:val="00B050"/>
              </w:rPr>
              <w:tab/>
            </w:r>
            <w:r w:rsidR="00A566AD" w:rsidRPr="00A566AD">
              <w:rPr>
                <w:rFonts w:hint="eastAsia"/>
                <w:color w:val="FF0000"/>
              </w:rPr>
              <w:t>←現在のスレッド用の</w:t>
            </w:r>
          </w:p>
          <w:p w14:paraId="357D7967" w14:textId="359E46DA" w:rsidR="000F3603" w:rsidRPr="000F3603" w:rsidRDefault="00A566AD" w:rsidP="00A566AD">
            <w:pPr>
              <w:pStyle w:val="3-"/>
              <w:tabs>
                <w:tab w:val="clear" w:pos="5059"/>
                <w:tab w:val="left" w:pos="53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sidRPr="00A566AD">
              <w:rPr>
                <w:rFonts w:hint="eastAsia"/>
                <w:color w:val="FF0000"/>
              </w:rPr>
              <w:t>TLS領域のオフセット取得（？）</w:t>
            </w:r>
          </w:p>
          <w:p w14:paraId="29A73079" w14:textId="097FA3C4" w:rsidR="000F3603" w:rsidRDefault="000F3603" w:rsidP="000F3603">
            <w:pPr>
              <w:pStyle w:val="3-"/>
            </w:pPr>
            <w:r>
              <w:t xml:space="preserve">001A34D7 8B 14 81             </w:t>
            </w:r>
            <w:r w:rsidRPr="000F3603">
              <w:rPr>
                <w:color w:val="00B050"/>
              </w:rPr>
              <w:t xml:space="preserve">mov         edx,dword ptr [ecx+eax*4]  </w:t>
            </w:r>
            <w:r w:rsidR="00A566AD">
              <w:rPr>
                <w:color w:val="00B050"/>
              </w:rPr>
              <w:tab/>
            </w:r>
            <w:r w:rsidR="00A566AD" w:rsidRPr="00A566AD">
              <w:rPr>
                <w:rFonts w:hint="eastAsia"/>
                <w:color w:val="FF0000"/>
              </w:rPr>
              <w:t>←実際のTLS領域のアドレスを取得（？）</w:t>
            </w:r>
          </w:p>
          <w:p w14:paraId="0DFB5373" w14:textId="2DA05047" w:rsidR="000F3603" w:rsidRPr="00A566AD" w:rsidRDefault="000F3603" w:rsidP="000F3603">
            <w:pPr>
              <w:pStyle w:val="3-"/>
              <w:rPr>
                <w:color w:val="FF0000"/>
              </w:rPr>
            </w:pPr>
            <w:r>
              <w:t xml:space="preserve">001A34DA 8B 82 04 01 00 00    </w:t>
            </w:r>
            <w:r w:rsidRPr="000F3603">
              <w:rPr>
                <w:color w:val="00B050"/>
              </w:rPr>
              <w:t xml:space="preserve">mov         eax,dword ptr [edx+104h]  </w:t>
            </w:r>
            <w:r w:rsidR="00A566AD">
              <w:rPr>
                <w:color w:val="00B050"/>
              </w:rPr>
              <w:tab/>
            </w:r>
            <w:r w:rsidR="00A566AD" w:rsidRPr="00A566AD">
              <w:rPr>
                <w:rFonts w:hint="eastAsia"/>
                <w:color w:val="FF0000"/>
              </w:rPr>
              <w:t>←TLS領域から値を読み出し</w:t>
            </w:r>
          </w:p>
          <w:p w14:paraId="7DBD0CCF" w14:textId="3DC931ED" w:rsidR="000F3603" w:rsidRPr="00A566AD" w:rsidRDefault="000F3603" w:rsidP="000F3603">
            <w:pPr>
              <w:pStyle w:val="3-"/>
              <w:rPr>
                <w:color w:val="FF0000"/>
              </w:rPr>
            </w:pPr>
            <w:r>
              <w:t xml:space="preserve">001A34E0 83 C0 01            </w:t>
            </w:r>
            <w:r w:rsidRPr="000F3603">
              <w:rPr>
                <w:color w:val="00B050"/>
              </w:rPr>
              <w:t xml:space="preserve"> add         eax,1  </w:t>
            </w:r>
            <w:r w:rsidR="00A566AD">
              <w:rPr>
                <w:color w:val="00B050"/>
              </w:rPr>
              <w:tab/>
            </w:r>
            <w:r w:rsidR="00A566AD">
              <w:rPr>
                <w:color w:val="00B050"/>
              </w:rPr>
              <w:tab/>
            </w:r>
            <w:r w:rsidR="00A566AD">
              <w:rPr>
                <w:color w:val="00B050"/>
              </w:rPr>
              <w:tab/>
            </w:r>
            <w:r w:rsidR="00A566AD">
              <w:rPr>
                <w:color w:val="00B050"/>
              </w:rPr>
              <w:tab/>
            </w:r>
            <w:r w:rsidR="00A566AD" w:rsidRPr="00A566AD">
              <w:rPr>
                <w:rFonts w:hint="eastAsia"/>
                <w:color w:val="FF0000"/>
              </w:rPr>
              <w:t>←インクリメント</w:t>
            </w:r>
          </w:p>
          <w:p w14:paraId="58A15D94" w14:textId="6EF75DBF" w:rsidR="000F3603" w:rsidRPr="00A566AD" w:rsidRDefault="000F3603" w:rsidP="000F3603">
            <w:pPr>
              <w:pStyle w:val="3-"/>
            </w:pPr>
            <w:r>
              <w:t xml:space="preserve">001A34E3 8B 0D D4 C2 1A 00    </w:t>
            </w:r>
            <w:r w:rsidRPr="000F3603">
              <w:rPr>
                <w:color w:val="00B050"/>
              </w:rPr>
              <w:t xml:space="preserve">mov         ecx,dword ptr ds:[1AC2D4h]  </w:t>
            </w:r>
            <w:r w:rsidR="00A566AD">
              <w:rPr>
                <w:color w:val="00B050"/>
              </w:rPr>
              <w:tab/>
            </w:r>
            <w:r w:rsidR="00A566AD" w:rsidRPr="00A566AD">
              <w:rPr>
                <w:rFonts w:hint="eastAsia"/>
                <w:color w:val="FF0000"/>
              </w:rPr>
              <w:t>←（上記と同じTLS領域アドレス計算）</w:t>
            </w:r>
          </w:p>
          <w:p w14:paraId="418FE4B0" w14:textId="154343B5" w:rsidR="000F3603" w:rsidRPr="000F3603" w:rsidRDefault="000F3603" w:rsidP="000F3603">
            <w:pPr>
              <w:pStyle w:val="3-"/>
              <w:rPr>
                <w:color w:val="00B050"/>
              </w:rPr>
            </w:pPr>
            <w:r>
              <w:t>001A34E9 64 8B 15 2C 00 00 00</w:t>
            </w:r>
            <w:r w:rsidRPr="000F3603">
              <w:rPr>
                <w:color w:val="00B050"/>
              </w:rPr>
              <w:t xml:space="preserve"> mov         edx,dword ptr fs:[2Ch]  </w:t>
            </w:r>
            <w:r w:rsidR="00A566AD">
              <w:rPr>
                <w:color w:val="00B050"/>
              </w:rPr>
              <w:tab/>
            </w:r>
            <w:r w:rsidR="00A566AD" w:rsidRPr="00A566AD">
              <w:rPr>
                <w:rFonts w:hint="eastAsia"/>
                <w:color w:val="FF0000"/>
              </w:rPr>
              <w:t>←（同上）</w:t>
            </w:r>
          </w:p>
          <w:p w14:paraId="54FC308F" w14:textId="77777777" w:rsidR="00A566AD" w:rsidRPr="000F3603" w:rsidRDefault="000F3603" w:rsidP="00A566AD">
            <w:pPr>
              <w:pStyle w:val="3-"/>
              <w:rPr>
                <w:color w:val="00B050"/>
              </w:rPr>
            </w:pPr>
            <w:r>
              <w:t xml:space="preserve">001A34F0 8B 0C 8A             </w:t>
            </w:r>
            <w:r w:rsidRPr="000F3603">
              <w:rPr>
                <w:color w:val="00B050"/>
              </w:rPr>
              <w:t xml:space="preserve">mov         ecx,dword ptr [edx+ecx*4]  </w:t>
            </w:r>
            <w:r w:rsidR="00A566AD">
              <w:rPr>
                <w:color w:val="00B050"/>
              </w:rPr>
              <w:tab/>
            </w:r>
            <w:r w:rsidR="00A566AD" w:rsidRPr="00A566AD">
              <w:rPr>
                <w:rFonts w:hint="eastAsia"/>
                <w:color w:val="FF0000"/>
              </w:rPr>
              <w:t>←（同上）</w:t>
            </w:r>
          </w:p>
          <w:p w14:paraId="556B9ABA" w14:textId="6E08BA16" w:rsidR="000F3603" w:rsidRPr="000F3603" w:rsidRDefault="000F3603" w:rsidP="00A566AD">
            <w:pPr>
              <w:pStyle w:val="3-"/>
            </w:pPr>
            <w:r>
              <w:t xml:space="preserve">001A34F3 89 81 04 01 00 00    </w:t>
            </w:r>
            <w:r w:rsidRPr="000F3603">
              <w:rPr>
                <w:color w:val="00B050"/>
              </w:rPr>
              <w:t xml:space="preserve">mov         dword ptr [ecx+104h],eax </w:t>
            </w:r>
            <w:r>
              <w:t xml:space="preserve"> </w:t>
            </w:r>
            <w:r w:rsidR="00A566AD">
              <w:tab/>
            </w:r>
            <w:r w:rsidR="00A566AD" w:rsidRPr="00A566AD">
              <w:rPr>
                <w:rFonts w:hint="eastAsia"/>
                <w:color w:val="FF0000"/>
              </w:rPr>
              <w:t>←メモリに値を書き戻し</w:t>
            </w:r>
          </w:p>
        </w:tc>
      </w:tr>
    </w:tbl>
    <w:p w14:paraId="76D2FD26" w14:textId="73F18F14" w:rsidR="00A566AD" w:rsidRDefault="00A566AD" w:rsidP="00A566AD">
      <w:pPr>
        <w:pStyle w:val="aa"/>
        <w:spacing w:beforeLines="50" w:before="180"/>
        <w:ind w:left="447" w:firstLine="283"/>
      </w:pPr>
      <w:r>
        <w:rPr>
          <w:rFonts w:hint="eastAsia"/>
        </w:rPr>
        <w:t>C++</w:t>
      </w:r>
      <w:r>
        <w:rPr>
          <w:rFonts w:hint="eastAsia"/>
        </w:rPr>
        <w:t>言語の処理コードは同じ一行でも、実際の処理コードにはかなりの差があることがわかる。</w:t>
      </w:r>
    </w:p>
    <w:p w14:paraId="150AD972" w14:textId="0093022A" w:rsidR="00A566AD" w:rsidRDefault="00A566AD" w:rsidP="00A566AD">
      <w:pPr>
        <w:pStyle w:val="aa"/>
        <w:spacing w:beforeLines="50" w:before="180"/>
        <w:ind w:left="447" w:firstLine="283"/>
      </w:pPr>
      <w:r>
        <w:rPr>
          <w:rFonts w:hint="eastAsia"/>
        </w:rPr>
        <w:t>TLS</w:t>
      </w:r>
      <w:r>
        <w:rPr>
          <w:rFonts w:hint="eastAsia"/>
        </w:rPr>
        <w:t>の使いどころは厳選すべきである。</w:t>
      </w:r>
    </w:p>
    <w:p w14:paraId="35B94AE2" w14:textId="12631BCE" w:rsidR="00125A8F" w:rsidRDefault="006C18B3" w:rsidP="006B75BB">
      <w:pPr>
        <w:pStyle w:val="2"/>
      </w:pPr>
      <w:bookmarkStart w:id="168" w:name="_Toc378866205"/>
      <w:r>
        <w:rPr>
          <w:rFonts w:hint="eastAsia"/>
        </w:rPr>
        <w:t>プロセス間のデータ共有①：共有メモリ</w:t>
      </w:r>
      <w:bookmarkEnd w:id="168"/>
    </w:p>
    <w:p w14:paraId="178525DA" w14:textId="6BE64E17" w:rsidR="00125A8F" w:rsidRDefault="00125A8F" w:rsidP="00125A8F">
      <w:pPr>
        <w:pStyle w:val="a9"/>
        <w:ind w:firstLine="283"/>
      </w:pPr>
      <w:r>
        <w:rPr>
          <w:rFonts w:hint="eastAsia"/>
        </w:rPr>
        <w:t>スレッド</w:t>
      </w:r>
      <w:r w:rsidR="006C18B3">
        <w:rPr>
          <w:rFonts w:hint="eastAsia"/>
        </w:rPr>
        <w:t>どうしは直接メモリ空間を</w:t>
      </w:r>
      <w:r>
        <w:rPr>
          <w:rFonts w:hint="eastAsia"/>
        </w:rPr>
        <w:t>共有</w:t>
      </w:r>
      <w:r w:rsidR="006C18B3">
        <w:rPr>
          <w:rFonts w:hint="eastAsia"/>
        </w:rPr>
        <w:t>できるため</w:t>
      </w:r>
      <w:r w:rsidR="0029711D">
        <w:rPr>
          <w:rFonts w:hint="eastAsia"/>
        </w:rPr>
        <w:t>、</w:t>
      </w:r>
      <w:r>
        <w:rPr>
          <w:rFonts w:hint="eastAsia"/>
        </w:rPr>
        <w:t>以上</w:t>
      </w:r>
      <w:r w:rsidR="0029711D">
        <w:rPr>
          <w:rFonts w:hint="eastAsia"/>
        </w:rPr>
        <w:t>のような変数ベースの</w:t>
      </w:r>
      <w:r w:rsidR="006C18B3">
        <w:rPr>
          <w:rFonts w:hint="eastAsia"/>
        </w:rPr>
        <w:t>データ</w:t>
      </w:r>
      <w:r w:rsidR="0029711D">
        <w:rPr>
          <w:rFonts w:hint="eastAsia"/>
        </w:rPr>
        <w:t>共有で十分である。</w:t>
      </w:r>
    </w:p>
    <w:p w14:paraId="1F4E6D03" w14:textId="2FD73D28" w:rsidR="006C18B3" w:rsidRDefault="0029711D" w:rsidP="006C18B3">
      <w:pPr>
        <w:pStyle w:val="a9"/>
        <w:ind w:firstLine="283"/>
      </w:pPr>
      <w:r>
        <w:rPr>
          <w:rFonts w:hint="eastAsia"/>
        </w:rPr>
        <w:t>プロセス</w:t>
      </w:r>
      <w:r w:rsidR="006C18B3">
        <w:rPr>
          <w:rFonts w:hint="eastAsia"/>
        </w:rPr>
        <w:t>間でデータ共有する場合、普通はメモリ空間を共有できないので、「共有メモリ」という特殊なメモリ操作を行う。</w:t>
      </w:r>
    </w:p>
    <w:p w14:paraId="758FA6F5" w14:textId="65F2955C" w:rsidR="0029711D" w:rsidRDefault="006C18B3" w:rsidP="00125A8F">
      <w:pPr>
        <w:pStyle w:val="a9"/>
        <w:ind w:firstLine="283"/>
      </w:pPr>
      <w:r>
        <w:rPr>
          <w:rFonts w:hint="eastAsia"/>
        </w:rPr>
        <w:t>プロセス間通信は</w:t>
      </w:r>
      <w:r w:rsidR="00BD6BA8">
        <w:rPr>
          <w:rFonts w:hint="eastAsia"/>
        </w:rPr>
        <w:t>、</w:t>
      </w:r>
      <w:r w:rsidR="0029711D">
        <w:rPr>
          <w:rFonts w:hint="eastAsia"/>
        </w:rPr>
        <w:t>ゲームプログラミングで必要となることは</w:t>
      </w:r>
      <w:r w:rsidR="00BD6BA8">
        <w:rPr>
          <w:rFonts w:hint="eastAsia"/>
        </w:rPr>
        <w:t>そうそう</w:t>
      </w:r>
      <w:r w:rsidR="0029711D">
        <w:rPr>
          <w:rFonts w:hint="eastAsia"/>
        </w:rPr>
        <w:t>な</w:t>
      </w:r>
      <w:r w:rsidR="00BD6BA8">
        <w:rPr>
          <w:rFonts w:hint="eastAsia"/>
        </w:rPr>
        <w:t>さそうだ</w:t>
      </w:r>
      <w:r w:rsidR="00996303">
        <w:rPr>
          <w:rFonts w:hint="eastAsia"/>
        </w:rPr>
        <w:t>が</w:t>
      </w:r>
      <w:r w:rsidR="0029711D">
        <w:rPr>
          <w:rFonts w:hint="eastAsia"/>
        </w:rPr>
        <w:t>、</w:t>
      </w:r>
      <w:r w:rsidR="00BD6BA8">
        <w:lastRenderedPageBreak/>
        <w:t>デバッグツールなどの使い道も考えられるので、簡単な技術紹介だけしておく</w:t>
      </w:r>
      <w:r w:rsidR="0029711D">
        <w:rPr>
          <w:rFonts w:hint="eastAsia"/>
        </w:rPr>
        <w:t>。</w:t>
      </w:r>
    </w:p>
    <w:p w14:paraId="3FCE661A" w14:textId="205F2E63" w:rsidR="0029711D" w:rsidRDefault="0029711D" w:rsidP="0029711D">
      <w:pPr>
        <w:pStyle w:val="3"/>
      </w:pPr>
      <w:bookmarkStart w:id="169" w:name="_Toc378866206"/>
      <w:r>
        <w:t>SystemV</w:t>
      </w:r>
      <w:r>
        <w:rPr>
          <w:rFonts w:hint="eastAsia"/>
        </w:rPr>
        <w:t>共有メモリ</w:t>
      </w:r>
      <w:bookmarkEnd w:id="169"/>
    </w:p>
    <w:p w14:paraId="087D8971" w14:textId="77777777" w:rsidR="0029711D" w:rsidRDefault="0029711D" w:rsidP="0029711D">
      <w:pPr>
        <w:pStyle w:val="aa"/>
        <w:ind w:left="447" w:firstLine="283"/>
      </w:pPr>
      <w:r>
        <w:rPr>
          <w:rFonts w:hint="eastAsia"/>
        </w:rPr>
        <w:t>Unix</w:t>
      </w:r>
      <w:r>
        <w:rPr>
          <w:rFonts w:hint="eastAsia"/>
        </w:rPr>
        <w:t>で一般的な共有メモリの手法。</w:t>
      </w:r>
    </w:p>
    <w:p w14:paraId="0E6C0934" w14:textId="40C9982D" w:rsidR="0029711D" w:rsidRDefault="0029711D" w:rsidP="0029711D">
      <w:pPr>
        <w:pStyle w:val="aa"/>
        <w:ind w:left="447" w:firstLine="283"/>
      </w:pPr>
      <w:r>
        <w:rPr>
          <w:rFonts w:hint="eastAsia"/>
        </w:rPr>
        <w:t>SystemV</w:t>
      </w:r>
      <w:r>
        <w:rPr>
          <w:rFonts w:hint="eastAsia"/>
        </w:rPr>
        <w:t>セマフォと同様に</w:t>
      </w:r>
      <w:r>
        <w:rPr>
          <w:rFonts w:hint="eastAsia"/>
        </w:rPr>
        <w:t>O</w:t>
      </w:r>
      <w:r>
        <w:t>S</w:t>
      </w:r>
      <w:r>
        <w:rPr>
          <w:rFonts w:hint="eastAsia"/>
        </w:rPr>
        <w:t>が管理し、使用状況を</w:t>
      </w:r>
      <w:r>
        <w:rPr>
          <w:rFonts w:hint="eastAsia"/>
        </w:rPr>
        <w:t>ipcs</w:t>
      </w:r>
      <w:r>
        <w:rPr>
          <w:rFonts w:hint="eastAsia"/>
        </w:rPr>
        <w:t>コマンドで確認することができる。</w:t>
      </w:r>
    </w:p>
    <w:p w14:paraId="10DFDCDA" w14:textId="434E7BE6" w:rsidR="0029711D" w:rsidRDefault="0029711D" w:rsidP="0029711D">
      <w:pPr>
        <w:pStyle w:val="aa"/>
        <w:ind w:left="447" w:firstLine="283"/>
      </w:pPr>
      <w:r>
        <w:rPr>
          <w:rFonts w:hint="eastAsia"/>
        </w:rPr>
        <w:t>SystemV</w:t>
      </w:r>
      <w:r>
        <w:rPr>
          <w:rFonts w:hint="eastAsia"/>
        </w:rPr>
        <w:t>セマフォと同様に、</w:t>
      </w:r>
      <w:r w:rsidR="00A5329C">
        <w:rPr>
          <w:rFonts w:hint="eastAsia"/>
        </w:rPr>
        <w:t>特定のキー（ユニーク</w:t>
      </w:r>
      <w:r w:rsidR="00A5329C">
        <w:rPr>
          <w:rFonts w:hint="eastAsia"/>
        </w:rPr>
        <w:t>ID</w:t>
      </w:r>
      <w:r w:rsidR="00A5329C">
        <w:rPr>
          <w:rFonts w:hint="eastAsia"/>
        </w:rPr>
        <w:t>）を指定してメモリ空間を割り当てることにより、複数のプロセスで同じメモリへの読み書きを可能とする。</w:t>
      </w:r>
    </w:p>
    <w:p w14:paraId="7D3623FC" w14:textId="00653BEA" w:rsidR="00A5329C" w:rsidRDefault="00A5329C" w:rsidP="00A5329C">
      <w:pPr>
        <w:pStyle w:val="3"/>
      </w:pPr>
      <w:bookmarkStart w:id="170" w:name="_Toc378866207"/>
      <w:r>
        <w:rPr>
          <w:rFonts w:hint="eastAsia"/>
        </w:rPr>
        <w:t>メモリマップトファイル</w:t>
      </w:r>
      <w:bookmarkEnd w:id="170"/>
    </w:p>
    <w:p w14:paraId="7884F85B" w14:textId="510BE430" w:rsidR="00A5329C" w:rsidRDefault="00A5329C" w:rsidP="00A5329C">
      <w:pPr>
        <w:pStyle w:val="aa"/>
        <w:ind w:left="447" w:firstLine="283"/>
      </w:pPr>
      <w:r>
        <w:rPr>
          <w:rFonts w:hint="eastAsia"/>
        </w:rPr>
        <w:t>Windows</w:t>
      </w:r>
      <w:r>
        <w:rPr>
          <w:rFonts w:hint="eastAsia"/>
        </w:rPr>
        <w:t>で一般的な共有メモリの</w:t>
      </w:r>
      <w:r w:rsidR="003D73E8">
        <w:rPr>
          <w:rFonts w:hint="eastAsia"/>
        </w:rPr>
        <w:t>手法</w:t>
      </w:r>
      <w:r>
        <w:rPr>
          <w:rFonts w:hint="eastAsia"/>
        </w:rPr>
        <w:t>。</w:t>
      </w:r>
    </w:p>
    <w:p w14:paraId="46B82519" w14:textId="15939A3F" w:rsidR="00A5329C" w:rsidRDefault="00A5329C" w:rsidP="00A5329C">
      <w:pPr>
        <w:pStyle w:val="aa"/>
        <w:ind w:left="447" w:firstLine="283"/>
      </w:pPr>
      <w:r>
        <w:rPr>
          <w:rFonts w:hint="eastAsia"/>
        </w:rPr>
        <w:t>本来は、ファイルをメモリのアドレス空間にマッピングして、ファイル操作系の</w:t>
      </w:r>
      <w:r>
        <w:rPr>
          <w:rFonts w:hint="eastAsia"/>
        </w:rPr>
        <w:t>API</w:t>
      </w:r>
      <w:r>
        <w:rPr>
          <w:rFonts w:hint="eastAsia"/>
        </w:rPr>
        <w:t>を使わずにファイルにアクセスする手法。メモリ（ポインター変数）への直接アクセスがファイルの読み書きとなる仕組み。</w:t>
      </w:r>
    </w:p>
    <w:p w14:paraId="6D04648E" w14:textId="6EDAC895" w:rsidR="00A5329C" w:rsidRPr="00A5329C" w:rsidRDefault="00A5329C" w:rsidP="00A5329C">
      <w:pPr>
        <w:pStyle w:val="aa"/>
        <w:ind w:left="447" w:firstLine="283"/>
      </w:pPr>
      <w:r>
        <w:rPr>
          <w:rFonts w:hint="eastAsia"/>
        </w:rPr>
        <w:t>ファイルを指定せずにメモリマップトファイルを使用すると、ファイルがないまま、メモリ空間へのアクセスが可能となる。</w:t>
      </w:r>
    </w:p>
    <w:p w14:paraId="34F40BA2" w14:textId="3F4F93D7" w:rsidR="00A5329C" w:rsidRDefault="003D73E8" w:rsidP="0029711D">
      <w:pPr>
        <w:pStyle w:val="aa"/>
        <w:ind w:left="447" w:firstLine="283"/>
      </w:pPr>
      <w:r>
        <w:rPr>
          <w:rFonts w:hint="eastAsia"/>
        </w:rPr>
        <w:t>名前付きミューテックスなどと同様に、名前を付けて管理することができるため、他のプロセスが同じ名前でメモリマップトファイルをオープンすると、メモリ空間を共有できる。</w:t>
      </w:r>
    </w:p>
    <w:p w14:paraId="04366A27" w14:textId="5A36C743" w:rsidR="00BD6BA8" w:rsidRDefault="00BD6BA8" w:rsidP="00BD6BA8">
      <w:pPr>
        <w:pStyle w:val="2"/>
      </w:pPr>
      <w:bookmarkStart w:id="171" w:name="_Toc378866208"/>
      <w:r>
        <w:rPr>
          <w:rFonts w:hint="eastAsia"/>
        </w:rPr>
        <w:t>プロセス間のデータ共有②：プロセス間通信</w:t>
      </w:r>
      <w:bookmarkEnd w:id="171"/>
    </w:p>
    <w:p w14:paraId="5652F34D" w14:textId="77777777" w:rsidR="00BD6BA8" w:rsidRDefault="00BD6BA8" w:rsidP="00BD6BA8">
      <w:pPr>
        <w:pStyle w:val="a9"/>
        <w:ind w:firstLine="283"/>
      </w:pPr>
      <w:r>
        <w:rPr>
          <w:rFonts w:hint="eastAsia"/>
        </w:rPr>
        <w:t>プロセス間は、直接データを送り合うことでデータを共有する方法がある。</w:t>
      </w:r>
    </w:p>
    <w:p w14:paraId="5EC9F507" w14:textId="2BB385F5" w:rsidR="00BD6BA8" w:rsidRDefault="00BD6BA8" w:rsidP="00BD6BA8">
      <w:pPr>
        <w:pStyle w:val="a9"/>
        <w:ind w:firstLine="283"/>
      </w:pPr>
      <w:r>
        <w:rPr>
          <w:rFonts w:hint="eastAsia"/>
        </w:rPr>
        <w:t>これも</w:t>
      </w:r>
      <w:r>
        <w:t>簡単な技術紹介だけしておく</w:t>
      </w:r>
      <w:r>
        <w:rPr>
          <w:rFonts w:hint="eastAsia"/>
        </w:rPr>
        <w:t>。</w:t>
      </w:r>
    </w:p>
    <w:p w14:paraId="1E5E93A8" w14:textId="10289D91" w:rsidR="003D73E8" w:rsidRDefault="003D73E8" w:rsidP="003D73E8">
      <w:pPr>
        <w:pStyle w:val="3"/>
      </w:pPr>
      <w:bookmarkStart w:id="172" w:name="_Toc378866209"/>
      <w:r>
        <w:rPr>
          <w:rFonts w:hint="eastAsia"/>
        </w:rPr>
        <w:t>シグナル</w:t>
      </w:r>
      <w:bookmarkEnd w:id="172"/>
    </w:p>
    <w:p w14:paraId="2D536601" w14:textId="0AF6AE44" w:rsidR="003D73E8" w:rsidRDefault="003D73E8" w:rsidP="003D73E8">
      <w:pPr>
        <w:pStyle w:val="aa"/>
        <w:ind w:left="447" w:firstLine="283"/>
      </w:pPr>
      <w:r>
        <w:t>Unix</w:t>
      </w:r>
      <w:r>
        <w:rPr>
          <w:rFonts w:hint="eastAsia"/>
        </w:rPr>
        <w:t>でもっとも一般的なプロセス間通信の手法。</w:t>
      </w:r>
    </w:p>
    <w:p w14:paraId="34881C94" w14:textId="4952FB8A" w:rsidR="003D73E8" w:rsidRDefault="003D73E8" w:rsidP="003D73E8">
      <w:pPr>
        <w:pStyle w:val="aa"/>
        <w:ind w:left="447" w:firstLine="283"/>
      </w:pPr>
      <w:r>
        <w:rPr>
          <w:rFonts w:hint="eastAsia"/>
        </w:rPr>
        <w:t>先に説明しているとおり、</w:t>
      </w:r>
      <w:r>
        <w:rPr>
          <w:rFonts w:hint="eastAsia"/>
        </w:rPr>
        <w:t>OS</w:t>
      </w:r>
      <w:r>
        <w:rPr>
          <w:rFonts w:hint="eastAsia"/>
        </w:rPr>
        <w:t>によるプロセス制御に用いられる。</w:t>
      </w:r>
    </w:p>
    <w:p w14:paraId="3DEE7E70" w14:textId="4283B9DF" w:rsidR="003D73E8" w:rsidRDefault="003D73E8" w:rsidP="003D73E8">
      <w:pPr>
        <w:pStyle w:val="3"/>
      </w:pPr>
      <w:bookmarkStart w:id="173" w:name="_Toc378866210"/>
      <w:r>
        <w:rPr>
          <w:rFonts w:hint="eastAsia"/>
        </w:rPr>
        <w:t>ウインドウメッセージ</w:t>
      </w:r>
      <w:bookmarkEnd w:id="173"/>
    </w:p>
    <w:p w14:paraId="01756E13" w14:textId="29E26FC1" w:rsidR="003D73E8" w:rsidRDefault="003D73E8" w:rsidP="003D73E8">
      <w:pPr>
        <w:pStyle w:val="aa"/>
        <w:ind w:left="447" w:firstLine="283"/>
      </w:pPr>
      <w:r>
        <w:rPr>
          <w:rFonts w:hint="eastAsia"/>
        </w:rPr>
        <w:t>Windows</w:t>
      </w:r>
      <w:r>
        <w:rPr>
          <w:rFonts w:hint="eastAsia"/>
        </w:rPr>
        <w:t>でもっとも手軽なプロセス間通信の手法。</w:t>
      </w:r>
    </w:p>
    <w:p w14:paraId="0F88B6E6" w14:textId="6432DE8F" w:rsidR="003D73E8" w:rsidRDefault="003D73E8" w:rsidP="003D73E8">
      <w:pPr>
        <w:pStyle w:val="aa"/>
        <w:ind w:left="447" w:firstLine="283"/>
      </w:pPr>
      <w:r>
        <w:rPr>
          <w:rFonts w:hint="eastAsia"/>
        </w:rPr>
        <w:t>Unix</w:t>
      </w:r>
      <w:r>
        <w:rPr>
          <w:rFonts w:hint="eastAsia"/>
        </w:rPr>
        <w:t>のシグナルと同様に、</w:t>
      </w:r>
      <w:r>
        <w:rPr>
          <w:rFonts w:hint="eastAsia"/>
        </w:rPr>
        <w:t>OS</w:t>
      </w:r>
      <w:r>
        <w:rPr>
          <w:rFonts w:hint="eastAsia"/>
        </w:rPr>
        <w:t>によるプロセス制御に用いられるが、割り込み方式ではなく、キューイングされたメッセージを逐一処理する。</w:t>
      </w:r>
    </w:p>
    <w:p w14:paraId="6EE60133" w14:textId="0D743D7C" w:rsidR="003D73E8" w:rsidRDefault="003D73E8" w:rsidP="003D73E8">
      <w:pPr>
        <w:pStyle w:val="aa"/>
        <w:ind w:left="447" w:firstLine="283"/>
      </w:pPr>
      <w:r>
        <w:rPr>
          <w:rFonts w:hint="eastAsia"/>
        </w:rPr>
        <w:lastRenderedPageBreak/>
        <w:t>マウスクリックやキー入力、アプリケーションのアクティブ化といった非常に多数オンイベントがメッセージとして扱われる。任意のメッセージや不定長のデータを送信することができる。</w:t>
      </w:r>
    </w:p>
    <w:p w14:paraId="5212EF5F" w14:textId="77777777" w:rsidR="003D73E8" w:rsidRDefault="003D73E8" w:rsidP="003D73E8">
      <w:pPr>
        <w:pStyle w:val="aa"/>
        <w:ind w:left="447" w:firstLine="283"/>
      </w:pPr>
      <w:r>
        <w:rPr>
          <w:rFonts w:hint="eastAsia"/>
        </w:rPr>
        <w:t>通信相手のプロセスのウインドウハンドルさえわかれば、どんなプロセス（ウインドウ）に対しても、メッセージを送ることが可能。</w:t>
      </w:r>
    </w:p>
    <w:p w14:paraId="6671584E" w14:textId="63C0B262" w:rsidR="003D73E8" w:rsidRDefault="003D73E8" w:rsidP="003D73E8">
      <w:pPr>
        <w:pStyle w:val="3"/>
      </w:pPr>
      <w:bookmarkStart w:id="174" w:name="_Toc378866211"/>
      <w:r>
        <w:rPr>
          <w:rFonts w:hint="eastAsia"/>
        </w:rPr>
        <w:t>パイプ</w:t>
      </w:r>
      <w:bookmarkEnd w:id="174"/>
    </w:p>
    <w:p w14:paraId="2555912A" w14:textId="422DE7CD" w:rsidR="003D73E8" w:rsidRDefault="003D73E8" w:rsidP="003D73E8">
      <w:pPr>
        <w:pStyle w:val="aa"/>
        <w:ind w:left="447" w:firstLine="283"/>
      </w:pPr>
      <w:r>
        <w:t>Unix</w:t>
      </w:r>
      <w:r>
        <w:rPr>
          <w:rFonts w:hint="eastAsia"/>
        </w:rPr>
        <w:t>でも</w:t>
      </w:r>
      <w:r>
        <w:rPr>
          <w:rFonts w:hint="eastAsia"/>
        </w:rPr>
        <w:t>W</w:t>
      </w:r>
      <w:r>
        <w:t>indows</w:t>
      </w:r>
      <w:r>
        <w:rPr>
          <w:rFonts w:hint="eastAsia"/>
        </w:rPr>
        <w:t>（</w:t>
      </w:r>
      <w:r>
        <w:rPr>
          <w:rFonts w:hint="eastAsia"/>
        </w:rPr>
        <w:t>MS-DOS</w:t>
      </w:r>
      <w:r>
        <w:rPr>
          <w:rFonts w:hint="eastAsia"/>
        </w:rPr>
        <w:t>）でも標準的なプロセス間通信の手法。</w:t>
      </w:r>
    </w:p>
    <w:p w14:paraId="76227B96" w14:textId="3DE02FEC" w:rsidR="003D73E8" w:rsidRDefault="003D73E8" w:rsidP="003D73E8">
      <w:pPr>
        <w:pStyle w:val="aa"/>
        <w:ind w:left="447" w:firstLine="283"/>
      </w:pPr>
      <w:r>
        <w:rPr>
          <w:rFonts w:hint="eastAsia"/>
        </w:rPr>
        <w:t>基本的には、親プロセスと子プロセスの二つのプロセス間で通信するための仕組み。</w:t>
      </w:r>
    </w:p>
    <w:p w14:paraId="5C9B3751" w14:textId="52440E04" w:rsidR="003D73E8" w:rsidRDefault="00A57FCC" w:rsidP="003D73E8">
      <w:pPr>
        <w:pStyle w:val="aa"/>
        <w:ind w:left="447" w:firstLine="283"/>
      </w:pPr>
      <w:r>
        <w:rPr>
          <w:rFonts w:hint="eastAsia"/>
        </w:rPr>
        <w:t>親プロセスの標準出力が子プロセスの標準入力に送られる</w:t>
      </w:r>
      <w:r w:rsidR="006E0B07">
        <w:rPr>
          <w:rFonts w:hint="eastAsia"/>
        </w:rPr>
        <w:t>。基本的に親プロセスから子プロセスへのシーケンシャルなデータ通信である。</w:t>
      </w:r>
    </w:p>
    <w:p w14:paraId="788E10B3" w14:textId="01AFA2C0" w:rsidR="00A57FCC" w:rsidRDefault="00A57FCC" w:rsidP="003D73E8">
      <w:pPr>
        <w:pStyle w:val="aa"/>
        <w:ind w:left="447" w:firstLine="283"/>
      </w:pPr>
      <w:r>
        <w:rPr>
          <w:rFonts w:hint="eastAsia"/>
        </w:rPr>
        <w:t>Windows</w:t>
      </w:r>
      <w:r>
        <w:rPr>
          <w:rFonts w:hint="eastAsia"/>
        </w:rPr>
        <w:t>では、親プロセスが子プロセスを生成する際に、パイプによる連結を指定することができる。</w:t>
      </w:r>
    </w:p>
    <w:p w14:paraId="4B4E7B6C" w14:textId="7CE2A7BF" w:rsidR="00A57FCC" w:rsidRDefault="00A57FCC" w:rsidP="003D73E8">
      <w:pPr>
        <w:pStyle w:val="aa"/>
        <w:ind w:left="447" w:firstLine="283"/>
      </w:pPr>
      <w:r>
        <w:rPr>
          <w:rFonts w:hint="eastAsia"/>
        </w:rPr>
        <w:t>このプロセス間通信はコマンドプロンプト上でも簡単に扱うことができる。</w:t>
      </w:r>
    </w:p>
    <w:p w14:paraId="1E4A395C" w14:textId="19DABD68" w:rsidR="00A57FCC" w:rsidRDefault="00A57FCC" w:rsidP="003D73E8">
      <w:pPr>
        <w:pStyle w:val="aa"/>
        <w:ind w:left="447" w:firstLine="283"/>
      </w:pPr>
      <w:r>
        <w:rPr>
          <w:rFonts w:hint="eastAsia"/>
        </w:rPr>
        <w:t>以下、</w:t>
      </w:r>
      <w:r>
        <w:rPr>
          <w:rFonts w:hint="eastAsia"/>
        </w:rPr>
        <w:t>Unix</w:t>
      </w:r>
      <w:r>
        <w:rPr>
          <w:rFonts w:hint="eastAsia"/>
        </w:rPr>
        <w:t>系のコマンドを使ったパイプによるプロセス間通信の例を示す。</w:t>
      </w:r>
    </w:p>
    <w:p w14:paraId="750F1238" w14:textId="3AC5CD4D" w:rsidR="00A57FCC" w:rsidRPr="000F3603" w:rsidRDefault="00A57FCC" w:rsidP="00A57FCC">
      <w:pPr>
        <w:pStyle w:val="aa"/>
        <w:keepNext/>
        <w:widowControl/>
        <w:spacing w:beforeLines="50" w:before="180"/>
        <w:ind w:leftChars="203" w:left="447" w:hangingChars="10" w:hanging="21"/>
      </w:pPr>
      <w:r>
        <w:rPr>
          <w:rFonts w:hint="eastAsia"/>
        </w:rPr>
        <w:t>パイプを使う前：（</w:t>
      </w:r>
      <w:r>
        <w:rPr>
          <w:rFonts w:hint="eastAsia"/>
        </w:rPr>
        <w:t>c</w:t>
      </w:r>
      <w:r>
        <w:t>at</w:t>
      </w:r>
      <w:r>
        <w:rPr>
          <w:rFonts w:hint="eastAsia"/>
        </w:rPr>
        <w:t>コマンドの実行）</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4DE034D2" w14:textId="77777777" w:rsidTr="000A4B90">
        <w:tc>
          <w:tcPr>
            <w:tcW w:w="8079" w:type="dxa"/>
          </w:tcPr>
          <w:p w14:paraId="43D18BA2" w14:textId="77777777" w:rsidR="00A57FCC" w:rsidRDefault="00A57FCC" w:rsidP="00A57FCC">
            <w:pPr>
              <w:pStyle w:val="3-"/>
            </w:pPr>
            <w:r>
              <w:t>$ cat test.txt</w:t>
            </w:r>
          </w:p>
          <w:p w14:paraId="58E69C05" w14:textId="6D2F049F" w:rsidR="00A57FCC" w:rsidRPr="00A57FCC" w:rsidRDefault="00A57FCC" w:rsidP="00A57FCC">
            <w:pPr>
              <w:pStyle w:val="3-"/>
              <w:rPr>
                <w:color w:val="FF0000"/>
              </w:rPr>
            </w:pPr>
            <w:r w:rsidRPr="00A57FCC">
              <w:rPr>
                <w:rFonts w:hint="eastAsia"/>
                <w:color w:val="auto"/>
              </w:rPr>
              <w:t>すずき</w:t>
            </w:r>
            <w:r>
              <w:rPr>
                <w:color w:val="auto"/>
              </w:rPr>
              <w:tab/>
            </w:r>
            <w:r w:rsidRPr="00A57FCC">
              <w:rPr>
                <w:rFonts w:hint="eastAsia"/>
                <w:color w:val="FF0000"/>
              </w:rPr>
              <w:t>←ファイルの内容が</w:t>
            </w:r>
            <w:r>
              <w:rPr>
                <w:rFonts w:hint="eastAsia"/>
                <w:color w:val="FF0000"/>
              </w:rPr>
              <w:t>、cat コマンドの</w:t>
            </w:r>
            <w:r w:rsidRPr="00A57FCC">
              <w:rPr>
                <w:rFonts w:hint="eastAsia"/>
                <w:color w:val="FF0000"/>
              </w:rPr>
              <w:t>標準出力（画面）に</w:t>
            </w:r>
            <w:r>
              <w:rPr>
                <w:rFonts w:hint="eastAsia"/>
                <w:color w:val="FF0000"/>
              </w:rPr>
              <w:t>出力</w:t>
            </w:r>
            <w:r w:rsidR="006E0B07">
              <w:rPr>
                <w:rFonts w:hint="eastAsia"/>
                <w:color w:val="FF0000"/>
              </w:rPr>
              <w:t>。</w:t>
            </w:r>
          </w:p>
          <w:p w14:paraId="21FC4150" w14:textId="77777777" w:rsidR="00A57FCC" w:rsidRPr="00A57FCC" w:rsidRDefault="00A57FCC" w:rsidP="00A57FCC">
            <w:pPr>
              <w:pStyle w:val="3-"/>
              <w:rPr>
                <w:color w:val="auto"/>
              </w:rPr>
            </w:pPr>
            <w:r w:rsidRPr="00A57FCC">
              <w:rPr>
                <w:rFonts w:hint="eastAsia"/>
                <w:color w:val="auto"/>
              </w:rPr>
              <w:t>いしい</w:t>
            </w:r>
          </w:p>
          <w:p w14:paraId="65625734" w14:textId="77777777" w:rsidR="00A57FCC" w:rsidRPr="00A57FCC" w:rsidRDefault="00A57FCC" w:rsidP="00A57FCC">
            <w:pPr>
              <w:pStyle w:val="3-"/>
              <w:rPr>
                <w:color w:val="auto"/>
              </w:rPr>
            </w:pPr>
            <w:r w:rsidRPr="00A57FCC">
              <w:rPr>
                <w:rFonts w:hint="eastAsia"/>
                <w:color w:val="auto"/>
              </w:rPr>
              <w:t>さとう</w:t>
            </w:r>
          </w:p>
          <w:p w14:paraId="08B84820" w14:textId="77777777" w:rsidR="00A57FCC" w:rsidRPr="00A57FCC" w:rsidRDefault="00A57FCC" w:rsidP="00A57FCC">
            <w:pPr>
              <w:pStyle w:val="3-"/>
              <w:rPr>
                <w:color w:val="auto"/>
              </w:rPr>
            </w:pPr>
            <w:r w:rsidRPr="00A57FCC">
              <w:rPr>
                <w:rFonts w:hint="eastAsia"/>
                <w:color w:val="auto"/>
              </w:rPr>
              <w:t>たなか</w:t>
            </w:r>
          </w:p>
          <w:p w14:paraId="20B3AC20" w14:textId="77777777" w:rsidR="00A57FCC" w:rsidRPr="00A57FCC" w:rsidRDefault="00A57FCC" w:rsidP="00A57FCC">
            <w:pPr>
              <w:pStyle w:val="3-"/>
              <w:rPr>
                <w:color w:val="auto"/>
              </w:rPr>
            </w:pPr>
            <w:r w:rsidRPr="00A57FCC">
              <w:rPr>
                <w:rFonts w:hint="eastAsia"/>
                <w:color w:val="auto"/>
              </w:rPr>
              <w:t>やまもと</w:t>
            </w:r>
          </w:p>
          <w:p w14:paraId="27DEF974" w14:textId="77777777" w:rsidR="00A57FCC" w:rsidRPr="00A57FCC" w:rsidRDefault="00A57FCC" w:rsidP="00A57FCC">
            <w:pPr>
              <w:pStyle w:val="3-"/>
              <w:rPr>
                <w:color w:val="auto"/>
              </w:rPr>
            </w:pPr>
            <w:r w:rsidRPr="00A57FCC">
              <w:rPr>
                <w:rFonts w:hint="eastAsia"/>
                <w:color w:val="auto"/>
              </w:rPr>
              <w:t>なかむら</w:t>
            </w:r>
          </w:p>
          <w:p w14:paraId="3014A8F7" w14:textId="77777777" w:rsidR="00A57FCC" w:rsidRPr="00A57FCC" w:rsidRDefault="00A57FCC" w:rsidP="00A57FCC">
            <w:pPr>
              <w:pStyle w:val="3-"/>
              <w:rPr>
                <w:color w:val="auto"/>
              </w:rPr>
            </w:pPr>
            <w:r w:rsidRPr="00A57FCC">
              <w:rPr>
                <w:rFonts w:hint="eastAsia"/>
                <w:color w:val="auto"/>
              </w:rPr>
              <w:t>こばやし</w:t>
            </w:r>
          </w:p>
          <w:p w14:paraId="23A2CCB2" w14:textId="77777777" w:rsidR="00A57FCC" w:rsidRPr="00A57FCC" w:rsidRDefault="00A57FCC" w:rsidP="00A57FCC">
            <w:pPr>
              <w:pStyle w:val="3-"/>
              <w:rPr>
                <w:color w:val="auto"/>
              </w:rPr>
            </w:pPr>
            <w:r w:rsidRPr="00A57FCC">
              <w:rPr>
                <w:rFonts w:hint="eastAsia"/>
                <w:color w:val="auto"/>
              </w:rPr>
              <w:t>いとう</w:t>
            </w:r>
          </w:p>
          <w:p w14:paraId="37938EA6" w14:textId="77777777" w:rsidR="00A57FCC" w:rsidRPr="00A57FCC" w:rsidRDefault="00A57FCC" w:rsidP="00A57FCC">
            <w:pPr>
              <w:pStyle w:val="3-"/>
              <w:rPr>
                <w:color w:val="auto"/>
              </w:rPr>
            </w:pPr>
            <w:r w:rsidRPr="00A57FCC">
              <w:rPr>
                <w:rFonts w:hint="eastAsia"/>
                <w:color w:val="auto"/>
              </w:rPr>
              <w:t>やまだ</w:t>
            </w:r>
          </w:p>
          <w:p w14:paraId="7C5B1922" w14:textId="32D442CF" w:rsidR="00A57FCC" w:rsidRPr="00A57FCC" w:rsidRDefault="00A57FCC" w:rsidP="00A57FCC">
            <w:pPr>
              <w:pStyle w:val="3-"/>
            </w:pPr>
            <w:r w:rsidRPr="00A57FCC">
              <w:rPr>
                <w:rFonts w:hint="eastAsia"/>
                <w:color w:val="auto"/>
              </w:rPr>
              <w:t>よしだ</w:t>
            </w:r>
          </w:p>
        </w:tc>
      </w:tr>
    </w:tbl>
    <w:p w14:paraId="0D43CCA3" w14:textId="58368DA5" w:rsidR="00A57FCC" w:rsidRPr="000F3603" w:rsidRDefault="00A57FCC" w:rsidP="00A57FCC">
      <w:pPr>
        <w:pStyle w:val="aa"/>
        <w:keepNext/>
        <w:widowControl/>
        <w:spacing w:beforeLines="50" w:before="180"/>
        <w:ind w:leftChars="203" w:left="447" w:hangingChars="10" w:hanging="21"/>
      </w:pPr>
      <w:r>
        <w:rPr>
          <w:rFonts w:hint="eastAsia"/>
        </w:rPr>
        <w:t>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51A3D715" w14:textId="77777777" w:rsidTr="000A4B90">
        <w:tc>
          <w:tcPr>
            <w:tcW w:w="8079" w:type="dxa"/>
          </w:tcPr>
          <w:p w14:paraId="7D0E50FE" w14:textId="52B9AAF6" w:rsidR="00A57FCC" w:rsidRPr="007C5B7A" w:rsidRDefault="00A57FCC" w:rsidP="000A4B90">
            <w:pPr>
              <w:pStyle w:val="3-"/>
              <w:rPr>
                <w:color w:val="FF0000"/>
              </w:rPr>
            </w:pPr>
            <w:r>
              <w:t xml:space="preserve">$ cat test.txt </w:t>
            </w:r>
            <w:r w:rsidRPr="00A57FCC">
              <w:rPr>
                <w:color w:val="FF0000"/>
              </w:rPr>
              <w:t xml:space="preserve">| </w:t>
            </w:r>
            <w:r>
              <w:t>sort</w:t>
            </w:r>
            <w:r w:rsidR="007C5B7A">
              <w:tab/>
            </w:r>
            <w:r w:rsidR="007C5B7A" w:rsidRPr="007C5B7A">
              <w:rPr>
                <w:rFonts w:hint="eastAsia"/>
                <w:color w:val="FF0000"/>
              </w:rPr>
              <w:t>←「|」がパイプ</w:t>
            </w:r>
          </w:p>
          <w:p w14:paraId="0A21346E" w14:textId="77777777" w:rsidR="00A57FCC" w:rsidRDefault="00A57FCC" w:rsidP="00A57FCC">
            <w:pPr>
              <w:pStyle w:val="3-"/>
              <w:rPr>
                <w:color w:val="auto"/>
              </w:rPr>
            </w:pPr>
            <w:r w:rsidRPr="00A57FCC">
              <w:rPr>
                <w:rFonts w:hint="eastAsia"/>
                <w:color w:val="auto"/>
              </w:rPr>
              <w:t>いしい</w:t>
            </w:r>
            <w:r>
              <w:rPr>
                <w:color w:val="auto"/>
              </w:rPr>
              <w:tab/>
            </w:r>
            <w:r w:rsidRPr="00A57FCC">
              <w:rPr>
                <w:rFonts w:hint="eastAsia"/>
                <w:color w:val="FF0000"/>
              </w:rPr>
              <w:t>←パイプ「|」により、</w:t>
            </w:r>
          </w:p>
          <w:p w14:paraId="3F3F7E3B" w14:textId="10902DB9" w:rsidR="00A57FCC" w:rsidRPr="00A57FCC" w:rsidRDefault="00A57FCC" w:rsidP="00A57FCC">
            <w:pPr>
              <w:pStyle w:val="3-"/>
              <w:tabs>
                <w:tab w:val="clear" w:pos="838"/>
                <w:tab w:val="left" w:pos="980"/>
              </w:tabs>
              <w:rPr>
                <w:color w:val="FF0000"/>
              </w:rPr>
            </w:pPr>
            <w:r w:rsidRPr="00A57FCC">
              <w:rPr>
                <w:rFonts w:hint="eastAsia"/>
                <w:color w:val="auto"/>
              </w:rPr>
              <w:t>いとう</w:t>
            </w:r>
            <w:r>
              <w:rPr>
                <w:color w:val="auto"/>
              </w:rPr>
              <w:tab/>
            </w:r>
            <w:r w:rsidRPr="00A57FCC">
              <w:rPr>
                <w:rFonts w:hint="eastAsia"/>
                <w:color w:val="FF0000"/>
              </w:rPr>
              <w:t>cat コマンド</w:t>
            </w:r>
            <w:r>
              <w:rPr>
                <w:rFonts w:hint="eastAsia"/>
                <w:color w:val="FF0000"/>
              </w:rPr>
              <w:t>がファイルの内容を</w:t>
            </w:r>
            <w:r w:rsidRPr="00A57FCC">
              <w:rPr>
                <w:rFonts w:hint="eastAsia"/>
                <w:color w:val="FF0000"/>
              </w:rPr>
              <w:t>標準出力</w:t>
            </w:r>
            <w:r>
              <w:rPr>
                <w:rFonts w:hint="eastAsia"/>
                <w:color w:val="FF0000"/>
              </w:rPr>
              <w:t>に出力すると、</w:t>
            </w:r>
          </w:p>
          <w:p w14:paraId="01DA79D3" w14:textId="749D98F1" w:rsidR="00A57FCC" w:rsidRPr="00A57FCC" w:rsidRDefault="00A57FCC" w:rsidP="00A57FCC">
            <w:pPr>
              <w:pStyle w:val="3-"/>
              <w:tabs>
                <w:tab w:val="clear" w:pos="838"/>
                <w:tab w:val="left" w:pos="980"/>
              </w:tabs>
              <w:rPr>
                <w:color w:val="FF0000"/>
              </w:rPr>
            </w:pPr>
            <w:r w:rsidRPr="00A57FCC">
              <w:rPr>
                <w:rFonts w:hint="eastAsia"/>
                <w:color w:val="auto"/>
              </w:rPr>
              <w:t>こばやし</w:t>
            </w:r>
            <w:r>
              <w:rPr>
                <w:color w:val="auto"/>
              </w:rPr>
              <w:tab/>
            </w:r>
            <w:r w:rsidRPr="00A57FCC">
              <w:rPr>
                <w:rFonts w:hint="eastAsia"/>
                <w:color w:val="FF0000"/>
              </w:rPr>
              <w:t>それが</w:t>
            </w:r>
            <w:r w:rsidRPr="00A57FCC">
              <w:rPr>
                <w:color w:val="FF0000"/>
              </w:rPr>
              <w:t xml:space="preserve">sort </w:t>
            </w:r>
            <w:r w:rsidRPr="00A57FCC">
              <w:rPr>
                <w:rFonts w:hint="eastAsia"/>
                <w:color w:val="FF0000"/>
              </w:rPr>
              <w:t>コマンド</w:t>
            </w:r>
            <w:r w:rsidR="006E0B07">
              <w:rPr>
                <w:rFonts w:hint="eastAsia"/>
                <w:color w:val="FF0000"/>
              </w:rPr>
              <w:t>の標準入力に送られる。</w:t>
            </w:r>
          </w:p>
          <w:p w14:paraId="358045B5" w14:textId="56A3FCDE" w:rsidR="00A57FCC" w:rsidRPr="00A57FCC" w:rsidRDefault="00A57FCC" w:rsidP="00A57FCC">
            <w:pPr>
              <w:pStyle w:val="3-"/>
              <w:tabs>
                <w:tab w:val="clear" w:pos="838"/>
                <w:tab w:val="left" w:pos="980"/>
              </w:tabs>
              <w:rPr>
                <w:color w:val="auto"/>
              </w:rPr>
            </w:pPr>
            <w:r w:rsidRPr="00A57FCC">
              <w:rPr>
                <w:rFonts w:hint="eastAsia"/>
                <w:color w:val="auto"/>
              </w:rPr>
              <w:t>さとう</w:t>
            </w:r>
            <w:r>
              <w:rPr>
                <w:color w:val="auto"/>
              </w:rPr>
              <w:tab/>
            </w:r>
            <w:r w:rsidRPr="006E0B07">
              <w:rPr>
                <w:color w:val="FF0000"/>
              </w:rPr>
              <w:t xml:space="preserve">sort </w:t>
            </w:r>
            <w:r w:rsidRPr="006E0B07">
              <w:rPr>
                <w:rFonts w:hint="eastAsia"/>
                <w:color w:val="FF0000"/>
              </w:rPr>
              <w:t>コマンド</w:t>
            </w:r>
            <w:r w:rsidR="006E0B07" w:rsidRPr="006E0B07">
              <w:rPr>
                <w:rFonts w:hint="eastAsia"/>
                <w:color w:val="FF0000"/>
              </w:rPr>
              <w:t>は</w:t>
            </w:r>
            <w:r w:rsidRPr="006E0B07">
              <w:rPr>
                <w:rFonts w:hint="eastAsia"/>
                <w:color w:val="FF0000"/>
              </w:rPr>
              <w:t>標準入力を処理して、その結果を</w:t>
            </w:r>
          </w:p>
          <w:p w14:paraId="14FEF11F" w14:textId="732F0064" w:rsidR="00A57FCC" w:rsidRPr="00A57FCC" w:rsidRDefault="00A57FCC" w:rsidP="00A57FCC">
            <w:pPr>
              <w:pStyle w:val="3-"/>
              <w:tabs>
                <w:tab w:val="clear" w:pos="838"/>
                <w:tab w:val="left" w:pos="980"/>
              </w:tabs>
              <w:rPr>
                <w:color w:val="auto"/>
              </w:rPr>
            </w:pPr>
            <w:r w:rsidRPr="00A57FCC">
              <w:rPr>
                <w:rFonts w:hint="eastAsia"/>
                <w:color w:val="auto"/>
              </w:rPr>
              <w:t>すずき</w:t>
            </w:r>
            <w:r>
              <w:rPr>
                <w:color w:val="auto"/>
              </w:rPr>
              <w:tab/>
            </w:r>
            <w:r w:rsidRPr="006E0B07">
              <w:rPr>
                <w:rFonts w:hint="eastAsia"/>
                <w:color w:val="FF0000"/>
              </w:rPr>
              <w:t>標準出力（画面）に出力</w:t>
            </w:r>
            <w:r w:rsidR="006E0B07" w:rsidRPr="006E0B07">
              <w:rPr>
                <w:rFonts w:hint="eastAsia"/>
                <w:color w:val="FF0000"/>
              </w:rPr>
              <w:t>。</w:t>
            </w:r>
          </w:p>
          <w:p w14:paraId="1374FDDE" w14:textId="77777777" w:rsidR="00A57FCC" w:rsidRPr="00A57FCC" w:rsidRDefault="00A57FCC" w:rsidP="00A57FCC">
            <w:pPr>
              <w:pStyle w:val="3-"/>
              <w:rPr>
                <w:color w:val="auto"/>
              </w:rPr>
            </w:pPr>
            <w:r w:rsidRPr="00A57FCC">
              <w:rPr>
                <w:rFonts w:hint="eastAsia"/>
                <w:color w:val="auto"/>
              </w:rPr>
              <w:t>たなか</w:t>
            </w:r>
          </w:p>
          <w:p w14:paraId="0A3BEBB1" w14:textId="77777777" w:rsidR="00A57FCC" w:rsidRPr="00A57FCC" w:rsidRDefault="00A57FCC" w:rsidP="00A57FCC">
            <w:pPr>
              <w:pStyle w:val="3-"/>
              <w:rPr>
                <w:color w:val="auto"/>
              </w:rPr>
            </w:pPr>
            <w:r w:rsidRPr="00A57FCC">
              <w:rPr>
                <w:rFonts w:hint="eastAsia"/>
                <w:color w:val="auto"/>
              </w:rPr>
              <w:t>なかむら</w:t>
            </w:r>
          </w:p>
          <w:p w14:paraId="37CDA810" w14:textId="77777777" w:rsidR="00A57FCC" w:rsidRPr="00A57FCC" w:rsidRDefault="00A57FCC" w:rsidP="00A57FCC">
            <w:pPr>
              <w:pStyle w:val="3-"/>
              <w:rPr>
                <w:color w:val="auto"/>
              </w:rPr>
            </w:pPr>
            <w:r w:rsidRPr="00A57FCC">
              <w:rPr>
                <w:rFonts w:hint="eastAsia"/>
                <w:color w:val="auto"/>
              </w:rPr>
              <w:t>やまだ</w:t>
            </w:r>
          </w:p>
          <w:p w14:paraId="67B54195" w14:textId="77777777" w:rsidR="00A57FCC" w:rsidRPr="00A57FCC" w:rsidRDefault="00A57FCC" w:rsidP="00A57FCC">
            <w:pPr>
              <w:pStyle w:val="3-"/>
              <w:rPr>
                <w:color w:val="auto"/>
              </w:rPr>
            </w:pPr>
            <w:r w:rsidRPr="00A57FCC">
              <w:rPr>
                <w:rFonts w:hint="eastAsia"/>
                <w:color w:val="auto"/>
              </w:rPr>
              <w:t>やまもと</w:t>
            </w:r>
          </w:p>
          <w:p w14:paraId="2F75B4BF" w14:textId="2FA1CDD1" w:rsidR="00A57FCC" w:rsidRPr="00A57FCC" w:rsidRDefault="00A57FCC" w:rsidP="00A57FCC">
            <w:pPr>
              <w:pStyle w:val="3-"/>
            </w:pPr>
            <w:r w:rsidRPr="00A57FCC">
              <w:rPr>
                <w:rFonts w:hint="eastAsia"/>
                <w:color w:val="auto"/>
              </w:rPr>
              <w:t>よしだ</w:t>
            </w:r>
          </w:p>
        </w:tc>
      </w:tr>
    </w:tbl>
    <w:p w14:paraId="54C96568" w14:textId="77777777" w:rsidR="00BD6BA8" w:rsidRDefault="00BD6BA8" w:rsidP="00BD6BA8">
      <w:pPr>
        <w:pStyle w:val="3"/>
      </w:pPr>
      <w:bookmarkStart w:id="175" w:name="_Toc378866212"/>
      <w:r>
        <w:rPr>
          <w:rFonts w:hint="eastAsia"/>
        </w:rPr>
        <w:t>名前付きパイプ（</w:t>
      </w:r>
      <w:r>
        <w:rPr>
          <w:rFonts w:hint="eastAsia"/>
        </w:rPr>
        <w:t>Uninx</w:t>
      </w:r>
      <w:r>
        <w:rPr>
          <w:rFonts w:hint="eastAsia"/>
        </w:rPr>
        <w:t>）</w:t>
      </w:r>
      <w:bookmarkEnd w:id="175"/>
    </w:p>
    <w:p w14:paraId="4D441F0C" w14:textId="705EC23E" w:rsidR="00BD6BA8" w:rsidRDefault="00BD6BA8" w:rsidP="00BD6BA8">
      <w:pPr>
        <w:pStyle w:val="aa"/>
        <w:ind w:leftChars="202" w:left="424" w:firstLineChars="128" w:firstLine="269"/>
      </w:pPr>
      <w:r>
        <w:t>Unix</w:t>
      </w:r>
      <w:r>
        <w:t>の名前付きパイプ。</w:t>
      </w:r>
      <w:r>
        <w:rPr>
          <w:rFonts w:hint="eastAsia"/>
        </w:rPr>
        <w:t>Windows</w:t>
      </w:r>
      <w:r>
        <w:rPr>
          <w:rFonts w:hint="eastAsia"/>
        </w:rPr>
        <w:t>の同名技術とは全く別もの。</w:t>
      </w:r>
    </w:p>
    <w:p w14:paraId="4967E826" w14:textId="77777777" w:rsidR="00BD6BA8" w:rsidRDefault="00BD6BA8" w:rsidP="00BD6BA8">
      <w:pPr>
        <w:pStyle w:val="aa"/>
        <w:ind w:leftChars="202" w:left="424" w:firstLineChars="128" w:firstLine="269"/>
      </w:pPr>
      <w:r>
        <w:rPr>
          <w:rFonts w:hint="eastAsia"/>
        </w:rPr>
        <w:t>パイプ「</w:t>
      </w:r>
      <w:r>
        <w:rPr>
          <w:rFonts w:hint="eastAsia"/>
        </w:rPr>
        <w:t>|</w:t>
      </w:r>
      <w:r>
        <w:rPr>
          <w:rFonts w:hint="eastAsia"/>
        </w:rPr>
        <w:t>」の代わりに</w:t>
      </w:r>
      <w:r>
        <w:rPr>
          <w:rFonts w:hint="eastAsia"/>
        </w:rPr>
        <w:t xml:space="preserve"> mkfifo </w:t>
      </w:r>
      <w:r>
        <w:rPr>
          <w:rFonts w:hint="eastAsia"/>
        </w:rPr>
        <w:t>コマンドで作成したファイル（例えば</w:t>
      </w:r>
      <w:r>
        <w:rPr>
          <w:rFonts w:hint="eastAsia"/>
        </w:rPr>
        <w:t xml:space="preserve"> /tmp/test_pipe </w:t>
      </w:r>
      <w:r>
        <w:rPr>
          <w:rFonts w:hint="eastAsia"/>
        </w:rPr>
        <w:t>といったファイルを作る）にリダイレクトすることで、パイプと同様のシーケンシャル</w:t>
      </w:r>
      <w:r>
        <w:rPr>
          <w:rFonts w:hint="eastAsia"/>
        </w:rPr>
        <w:lastRenderedPageBreak/>
        <w:t>な通信を行う。</w:t>
      </w:r>
    </w:p>
    <w:p w14:paraId="3241DD03" w14:textId="77777777" w:rsidR="00BD6BA8" w:rsidRPr="000F3603" w:rsidRDefault="00BD6BA8" w:rsidP="00BD6BA8">
      <w:pPr>
        <w:pStyle w:val="aa"/>
        <w:keepNext/>
        <w:widowControl/>
        <w:spacing w:beforeLines="50" w:before="180"/>
        <w:ind w:leftChars="203" w:left="447" w:hangingChars="10" w:hanging="21"/>
      </w:pPr>
      <w:r>
        <w:rPr>
          <w:rFonts w:hint="eastAsia"/>
        </w:rPr>
        <w:t>名前付きパイプを使用：（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BD6BA8" w14:paraId="0409333D" w14:textId="77777777" w:rsidTr="00AD5E86">
        <w:tc>
          <w:tcPr>
            <w:tcW w:w="8079" w:type="dxa"/>
          </w:tcPr>
          <w:p w14:paraId="23C88273" w14:textId="77777777" w:rsidR="00BD6BA8" w:rsidRPr="007C5B7A" w:rsidRDefault="00BD6BA8" w:rsidP="00AD5E86">
            <w:pPr>
              <w:pStyle w:val="3-"/>
              <w:rPr>
                <w:color w:val="FF0000"/>
              </w:rPr>
            </w:pPr>
            <w:r w:rsidRPr="007C5B7A">
              <w:rPr>
                <w:rFonts w:hint="eastAsia"/>
              </w:rPr>
              <w:t xml:space="preserve">$ </w:t>
            </w:r>
            <w:r w:rsidRPr="007C5B7A">
              <w:rPr>
                <w:rFonts w:hint="eastAsia"/>
                <w:color w:val="FF0000"/>
              </w:rPr>
              <w:t>mkfifo</w:t>
            </w:r>
            <w:r w:rsidRPr="007C5B7A">
              <w:rPr>
                <w:rFonts w:hint="eastAsia"/>
              </w:rPr>
              <w:t xml:space="preserve"> /tmp/test_pipe</w:t>
            </w:r>
            <w:r>
              <w:tab/>
            </w:r>
            <w:r>
              <w:tab/>
            </w:r>
            <w:r>
              <w:tab/>
            </w:r>
            <w:r w:rsidRPr="007C5B7A">
              <w:rPr>
                <w:rFonts w:hint="eastAsia"/>
                <w:color w:val="FF0000"/>
              </w:rPr>
              <w:t>←名前付きパイプを作成</w:t>
            </w:r>
          </w:p>
          <w:p w14:paraId="5E413EC2" w14:textId="77777777" w:rsidR="00BD6BA8" w:rsidRDefault="00BD6BA8" w:rsidP="00AD5E86">
            <w:pPr>
              <w:pStyle w:val="3-"/>
            </w:pPr>
            <w:r w:rsidRPr="007C5B7A">
              <w:t xml:space="preserve">$ cat test.txt </w:t>
            </w:r>
            <w:r w:rsidRPr="007C5B7A">
              <w:rPr>
                <w:color w:val="FF0000"/>
              </w:rPr>
              <w:t>&gt;</w:t>
            </w:r>
            <w:r w:rsidRPr="007C5B7A">
              <w:t xml:space="preserve"> </w:t>
            </w:r>
            <w:r w:rsidRPr="007C5B7A">
              <w:rPr>
                <w:rFonts w:hint="eastAsia"/>
              </w:rPr>
              <w:t>/tmp/test_pipe</w:t>
            </w:r>
            <w:r w:rsidRPr="007C5B7A">
              <w:t xml:space="preserve"> &amp;</w:t>
            </w:r>
            <w:r>
              <w:tab/>
            </w:r>
            <w:r w:rsidRPr="007C5B7A">
              <w:rPr>
                <w:rFonts w:hint="eastAsia"/>
                <w:color w:val="FF0000"/>
              </w:rPr>
              <w:t>←「&gt;」が標準出力へのリダイレクト</w:t>
            </w:r>
            <w:r w:rsidRPr="007C5B7A">
              <w:rPr>
                <w:color w:val="FF0000"/>
              </w:rPr>
              <w:tab/>
            </w:r>
            <w:r w:rsidRPr="007C5B7A">
              <w:rPr>
                <w:rFonts w:hint="eastAsia"/>
                <w:color w:val="FF0000"/>
              </w:rPr>
              <w:t>「&amp;」はプロセスの終了を待たずに</w:t>
            </w:r>
          </w:p>
          <w:p w14:paraId="08116F2C" w14:textId="77777777" w:rsidR="00BD6BA8" w:rsidRPr="007C5B7A" w:rsidRDefault="00BD6BA8" w:rsidP="00AD5E86">
            <w:pPr>
              <w:pStyle w:val="3-"/>
              <w:rPr>
                <w:color w:val="FF0000"/>
              </w:rPr>
            </w:pPr>
            <w:r>
              <w:tab/>
            </w:r>
            <w:r>
              <w:tab/>
            </w:r>
            <w:r>
              <w:tab/>
            </w:r>
            <w:r>
              <w:tab/>
            </w:r>
            <w:r>
              <w:tab/>
            </w:r>
            <w:r>
              <w:tab/>
            </w:r>
            <w:r>
              <w:tab/>
            </w:r>
            <w:r>
              <w:tab/>
            </w:r>
            <w:r>
              <w:tab/>
            </w:r>
            <w:r>
              <w:tab/>
            </w:r>
            <w:r>
              <w:tab/>
            </w:r>
            <w:r>
              <w:tab/>
            </w:r>
            <w:r w:rsidRPr="007C5B7A">
              <w:rPr>
                <w:rFonts w:hint="eastAsia"/>
                <w:color w:val="FF0000"/>
              </w:rPr>
              <w:t>バックグラウンド実行させる指定</w:t>
            </w:r>
          </w:p>
          <w:p w14:paraId="1FE2A488" w14:textId="77777777" w:rsidR="00BD6BA8" w:rsidRPr="007C5B7A" w:rsidRDefault="00BD6BA8" w:rsidP="00AD5E86">
            <w:pPr>
              <w:pStyle w:val="3-"/>
            </w:pPr>
            <w:r w:rsidRPr="007C5B7A">
              <w:t xml:space="preserve">$ sort </w:t>
            </w:r>
            <w:r w:rsidRPr="007C5B7A">
              <w:rPr>
                <w:color w:val="FF0000"/>
              </w:rPr>
              <w:t>&lt;</w:t>
            </w:r>
            <w:r w:rsidRPr="007C5B7A">
              <w:t xml:space="preserve"> </w:t>
            </w:r>
            <w:r w:rsidRPr="007C5B7A">
              <w:rPr>
                <w:rFonts w:hint="eastAsia"/>
              </w:rPr>
              <w:t>/tmp/test_pipe</w:t>
            </w:r>
            <w:r>
              <w:tab/>
            </w:r>
            <w:r>
              <w:tab/>
            </w:r>
            <w:r>
              <w:tab/>
            </w:r>
            <w:r w:rsidRPr="007C5B7A">
              <w:rPr>
                <w:rFonts w:hint="eastAsia"/>
                <w:color w:val="FF0000"/>
              </w:rPr>
              <w:t>←「&lt;</w:t>
            </w:r>
            <w:r w:rsidRPr="007C5B7A">
              <w:rPr>
                <w:color w:val="FF0000"/>
              </w:rPr>
              <w:t>」</w:t>
            </w:r>
            <w:r w:rsidRPr="007C5B7A">
              <w:rPr>
                <w:rFonts w:hint="eastAsia"/>
                <w:color w:val="FF0000"/>
              </w:rPr>
              <w:t>が標準入力へのリダイレクト</w:t>
            </w:r>
          </w:p>
          <w:p w14:paraId="54CEBC10" w14:textId="77777777" w:rsidR="00BD6BA8" w:rsidRDefault="00BD6BA8" w:rsidP="00AD5E86">
            <w:pPr>
              <w:pStyle w:val="3-"/>
              <w:rPr>
                <w:color w:val="auto"/>
              </w:rPr>
            </w:pPr>
            <w:r w:rsidRPr="00A57FCC">
              <w:rPr>
                <w:rFonts w:hint="eastAsia"/>
                <w:color w:val="auto"/>
              </w:rPr>
              <w:t>いしい</w:t>
            </w:r>
          </w:p>
          <w:p w14:paraId="1A1196AB" w14:textId="77777777" w:rsidR="00BD6BA8" w:rsidRPr="00A57FCC" w:rsidRDefault="00BD6BA8" w:rsidP="00AD5E86">
            <w:pPr>
              <w:pStyle w:val="3-"/>
              <w:tabs>
                <w:tab w:val="clear" w:pos="838"/>
                <w:tab w:val="left" w:pos="980"/>
              </w:tabs>
              <w:rPr>
                <w:color w:val="FF0000"/>
              </w:rPr>
            </w:pPr>
            <w:r w:rsidRPr="00A57FCC">
              <w:rPr>
                <w:rFonts w:hint="eastAsia"/>
                <w:color w:val="auto"/>
              </w:rPr>
              <w:t>いとう</w:t>
            </w:r>
          </w:p>
          <w:p w14:paraId="2FCDE455" w14:textId="77777777" w:rsidR="00BD6BA8" w:rsidRPr="00A57FCC" w:rsidRDefault="00BD6BA8" w:rsidP="00AD5E86">
            <w:pPr>
              <w:pStyle w:val="3-"/>
              <w:tabs>
                <w:tab w:val="clear" w:pos="838"/>
                <w:tab w:val="left" w:pos="980"/>
              </w:tabs>
              <w:rPr>
                <w:color w:val="FF0000"/>
              </w:rPr>
            </w:pPr>
            <w:r w:rsidRPr="00A57FCC">
              <w:rPr>
                <w:rFonts w:hint="eastAsia"/>
                <w:color w:val="auto"/>
              </w:rPr>
              <w:t>こばやし</w:t>
            </w:r>
          </w:p>
          <w:p w14:paraId="08BD4BED" w14:textId="77777777" w:rsidR="00BD6BA8" w:rsidRPr="00A57FCC" w:rsidRDefault="00BD6BA8" w:rsidP="00AD5E86">
            <w:pPr>
              <w:pStyle w:val="3-"/>
              <w:tabs>
                <w:tab w:val="clear" w:pos="838"/>
                <w:tab w:val="left" w:pos="980"/>
              </w:tabs>
              <w:rPr>
                <w:color w:val="auto"/>
              </w:rPr>
            </w:pPr>
            <w:r w:rsidRPr="00A57FCC">
              <w:rPr>
                <w:rFonts w:hint="eastAsia"/>
                <w:color w:val="auto"/>
              </w:rPr>
              <w:t>さとう</w:t>
            </w:r>
          </w:p>
          <w:p w14:paraId="61167BAB" w14:textId="77777777" w:rsidR="00BD6BA8" w:rsidRPr="00A57FCC" w:rsidRDefault="00BD6BA8" w:rsidP="00AD5E86">
            <w:pPr>
              <w:pStyle w:val="3-"/>
              <w:tabs>
                <w:tab w:val="clear" w:pos="838"/>
                <w:tab w:val="left" w:pos="980"/>
              </w:tabs>
              <w:rPr>
                <w:color w:val="auto"/>
              </w:rPr>
            </w:pPr>
            <w:r w:rsidRPr="00A57FCC">
              <w:rPr>
                <w:rFonts w:hint="eastAsia"/>
                <w:color w:val="auto"/>
              </w:rPr>
              <w:t>すずき</w:t>
            </w:r>
          </w:p>
          <w:p w14:paraId="36932E48" w14:textId="77777777" w:rsidR="00BD6BA8" w:rsidRPr="00A57FCC" w:rsidRDefault="00BD6BA8" w:rsidP="00AD5E86">
            <w:pPr>
              <w:pStyle w:val="3-"/>
              <w:rPr>
                <w:color w:val="auto"/>
              </w:rPr>
            </w:pPr>
            <w:r w:rsidRPr="00A57FCC">
              <w:rPr>
                <w:rFonts w:hint="eastAsia"/>
                <w:color w:val="auto"/>
              </w:rPr>
              <w:t>たなか</w:t>
            </w:r>
          </w:p>
          <w:p w14:paraId="47634DDB" w14:textId="77777777" w:rsidR="00BD6BA8" w:rsidRPr="00A57FCC" w:rsidRDefault="00BD6BA8" w:rsidP="00AD5E86">
            <w:pPr>
              <w:pStyle w:val="3-"/>
              <w:rPr>
                <w:color w:val="auto"/>
              </w:rPr>
            </w:pPr>
            <w:r w:rsidRPr="00A57FCC">
              <w:rPr>
                <w:rFonts w:hint="eastAsia"/>
                <w:color w:val="auto"/>
              </w:rPr>
              <w:t>なかむら</w:t>
            </w:r>
          </w:p>
          <w:p w14:paraId="47AEB242" w14:textId="77777777" w:rsidR="00BD6BA8" w:rsidRPr="00A57FCC" w:rsidRDefault="00BD6BA8" w:rsidP="00AD5E86">
            <w:pPr>
              <w:pStyle w:val="3-"/>
              <w:rPr>
                <w:color w:val="auto"/>
              </w:rPr>
            </w:pPr>
            <w:r w:rsidRPr="00A57FCC">
              <w:rPr>
                <w:rFonts w:hint="eastAsia"/>
                <w:color w:val="auto"/>
              </w:rPr>
              <w:t>やまだ</w:t>
            </w:r>
          </w:p>
          <w:p w14:paraId="13F976CE" w14:textId="77777777" w:rsidR="00BD6BA8" w:rsidRPr="00A57FCC" w:rsidRDefault="00BD6BA8" w:rsidP="00AD5E86">
            <w:pPr>
              <w:pStyle w:val="3-"/>
              <w:rPr>
                <w:color w:val="auto"/>
              </w:rPr>
            </w:pPr>
            <w:r w:rsidRPr="00A57FCC">
              <w:rPr>
                <w:rFonts w:hint="eastAsia"/>
                <w:color w:val="auto"/>
              </w:rPr>
              <w:t>やまもと</w:t>
            </w:r>
          </w:p>
          <w:p w14:paraId="644F74BB" w14:textId="77777777" w:rsidR="00BD6BA8" w:rsidRDefault="00BD6BA8" w:rsidP="00AD5E86">
            <w:pPr>
              <w:pStyle w:val="3-"/>
              <w:rPr>
                <w:color w:val="auto"/>
              </w:rPr>
            </w:pPr>
            <w:r w:rsidRPr="00A57FCC">
              <w:rPr>
                <w:rFonts w:hint="eastAsia"/>
                <w:color w:val="auto"/>
              </w:rPr>
              <w:t>よしだ</w:t>
            </w:r>
          </w:p>
          <w:p w14:paraId="573E171A" w14:textId="77777777" w:rsidR="00BD6BA8" w:rsidRPr="00A57FCC" w:rsidRDefault="00BD6BA8" w:rsidP="00AD5E86">
            <w:pPr>
              <w:pStyle w:val="3-"/>
            </w:pPr>
            <w:r w:rsidRPr="007C5B7A">
              <w:t>$ rm /tmp/test_pipe</w:t>
            </w:r>
            <w:r>
              <w:rPr>
                <w:color w:val="auto"/>
              </w:rPr>
              <w:tab/>
            </w:r>
            <w:r>
              <w:rPr>
                <w:color w:val="auto"/>
              </w:rPr>
              <w:tab/>
            </w:r>
            <w:r>
              <w:rPr>
                <w:color w:val="auto"/>
              </w:rPr>
              <w:tab/>
            </w:r>
            <w:r w:rsidRPr="007C5B7A">
              <w:rPr>
                <w:rFonts w:hint="eastAsia"/>
                <w:color w:val="FF0000"/>
              </w:rPr>
              <w:t>←名前付きパイプを削除</w:t>
            </w:r>
          </w:p>
        </w:tc>
      </w:tr>
    </w:tbl>
    <w:p w14:paraId="65C0FA96" w14:textId="6D4D003E" w:rsidR="00BD6BA8" w:rsidRDefault="00BD6BA8" w:rsidP="00BD6BA8">
      <w:pPr>
        <w:pStyle w:val="2"/>
      </w:pPr>
      <w:bookmarkStart w:id="176" w:name="_Toc378866213"/>
      <w:r>
        <w:rPr>
          <w:rFonts w:hint="eastAsia"/>
        </w:rPr>
        <w:t>プロセス間のデータ共有③：ネットワーク通信</w:t>
      </w:r>
      <w:bookmarkEnd w:id="176"/>
    </w:p>
    <w:p w14:paraId="375A38D7" w14:textId="1847BF9D" w:rsidR="00BD6BA8" w:rsidRDefault="00BD6BA8" w:rsidP="00BD6BA8">
      <w:pPr>
        <w:pStyle w:val="a9"/>
        <w:ind w:firstLine="283"/>
      </w:pPr>
      <w:r>
        <w:rPr>
          <w:rFonts w:hint="eastAsia"/>
        </w:rPr>
        <w:t>ネットワーク通信もまたプロセス間通信の手法となりえる。</w:t>
      </w:r>
    </w:p>
    <w:p w14:paraId="1B435C9C" w14:textId="77777777" w:rsidR="00BD6BA8" w:rsidRDefault="00BD6BA8" w:rsidP="00BD6BA8">
      <w:pPr>
        <w:pStyle w:val="a9"/>
        <w:ind w:firstLine="283"/>
      </w:pPr>
      <w:r>
        <w:rPr>
          <w:rFonts w:hint="eastAsia"/>
        </w:rPr>
        <w:t>これも</w:t>
      </w:r>
      <w:r>
        <w:t>簡単な技術紹介だけしておく</w:t>
      </w:r>
      <w:r>
        <w:rPr>
          <w:rFonts w:hint="eastAsia"/>
        </w:rPr>
        <w:t>。</w:t>
      </w:r>
    </w:p>
    <w:p w14:paraId="4661208B" w14:textId="0370D3E0" w:rsidR="006E0B07" w:rsidRDefault="006E0B07" w:rsidP="006E0B07">
      <w:pPr>
        <w:pStyle w:val="3"/>
      </w:pPr>
      <w:bookmarkStart w:id="177" w:name="_Toc378866214"/>
      <w:r>
        <w:rPr>
          <w:rFonts w:hint="eastAsia"/>
        </w:rPr>
        <w:t>名前付きパイプ（</w:t>
      </w:r>
      <w:r>
        <w:rPr>
          <w:rFonts w:hint="eastAsia"/>
        </w:rPr>
        <w:t>Windows</w:t>
      </w:r>
      <w:r>
        <w:rPr>
          <w:rFonts w:hint="eastAsia"/>
        </w:rPr>
        <w:t>）</w:t>
      </w:r>
      <w:bookmarkEnd w:id="177"/>
    </w:p>
    <w:p w14:paraId="16E48245" w14:textId="2DA00FD6" w:rsidR="006E0B07" w:rsidRDefault="006E0B07" w:rsidP="006E0B07">
      <w:pPr>
        <w:pStyle w:val="aa"/>
        <w:ind w:left="447" w:firstLine="283"/>
      </w:pPr>
      <w:r>
        <w:rPr>
          <w:rFonts w:hint="eastAsia"/>
        </w:rPr>
        <w:t>Windows</w:t>
      </w:r>
      <w:r>
        <w:rPr>
          <w:rFonts w:hint="eastAsia"/>
        </w:rPr>
        <w:t>用のプロセス間通信およびネットワーク通信の手法。</w:t>
      </w:r>
    </w:p>
    <w:p w14:paraId="05605EC9" w14:textId="0C444848" w:rsidR="006E0B07" w:rsidRDefault="006E0B07" w:rsidP="006E0B07">
      <w:pPr>
        <w:pStyle w:val="aa"/>
        <w:ind w:left="447" w:firstLine="283"/>
      </w:pPr>
      <w:r>
        <w:rPr>
          <w:rFonts w:hint="eastAsia"/>
        </w:rPr>
        <w:t>「パイプ」と名がつくものの、パイプとは別物</w:t>
      </w:r>
      <w:r w:rsidR="00BD6BA8">
        <w:rPr>
          <w:rFonts w:hint="eastAsia"/>
        </w:rPr>
        <w:t>であり、</w:t>
      </w:r>
      <w:r w:rsidR="00BD6BA8">
        <w:rPr>
          <w:rFonts w:hint="eastAsia"/>
        </w:rPr>
        <w:t>Unix</w:t>
      </w:r>
      <w:r w:rsidR="00BD6BA8">
        <w:rPr>
          <w:rFonts w:hint="eastAsia"/>
        </w:rPr>
        <w:t>の名前付きパイプとも全く異なる。</w:t>
      </w:r>
    </w:p>
    <w:p w14:paraId="0B50836D" w14:textId="1C4F7F92" w:rsidR="006E0B07" w:rsidRDefault="006E0B07" w:rsidP="006E0B07">
      <w:pPr>
        <w:pStyle w:val="aa"/>
        <w:ind w:left="447" w:firstLine="283"/>
      </w:pPr>
      <w:r>
        <w:rPr>
          <w:rFonts w:hint="eastAsia"/>
        </w:rPr>
        <w:t>性質としては、ソケット通信に近い。</w:t>
      </w:r>
    </w:p>
    <w:p w14:paraId="30DDCB13" w14:textId="3D398920" w:rsidR="006E0B07" w:rsidRDefault="006E0B07" w:rsidP="006E0B07">
      <w:pPr>
        <w:pStyle w:val="aa"/>
        <w:ind w:left="447" w:firstLine="283"/>
      </w:pPr>
      <w:r>
        <w:rPr>
          <w:rFonts w:hint="eastAsia"/>
        </w:rPr>
        <w:t>「</w:t>
      </w:r>
      <w:r>
        <w:rPr>
          <w:rFonts w:hint="eastAsia"/>
        </w:rPr>
        <w:t>\\</w:t>
      </w:r>
      <w:r>
        <w:t xml:space="preserve"> . \</w:t>
      </w:r>
      <w:r>
        <w:rPr>
          <w:rFonts w:hint="eastAsia"/>
        </w:rPr>
        <w:t>（パイプ名）」といったファイルパスのような形式で名前を付けて、パイプと同様のシーケンシャルなデータ通信を行う。パイプと異なり、双方向通信が可能である。</w:t>
      </w:r>
    </w:p>
    <w:p w14:paraId="33DF5C4F" w14:textId="1A495B9F" w:rsidR="006E0B07" w:rsidRDefault="006E0B07" w:rsidP="006E0B07">
      <w:pPr>
        <w:pStyle w:val="aa"/>
        <w:ind w:left="447" w:firstLine="283"/>
      </w:pPr>
      <w:r>
        <w:rPr>
          <w:rFonts w:hint="eastAsia"/>
        </w:rPr>
        <w:t>「</w:t>
      </w:r>
      <w:r>
        <w:rPr>
          <w:rFonts w:hint="eastAsia"/>
        </w:rPr>
        <w:t>\\</w:t>
      </w:r>
      <w:r>
        <w:rPr>
          <w:rFonts w:hint="eastAsia"/>
        </w:rPr>
        <w:t>（コンピュータ名）</w:t>
      </w:r>
      <w:r>
        <w:rPr>
          <w:rFonts w:hint="eastAsia"/>
        </w:rPr>
        <w:t>\</w:t>
      </w:r>
      <w:r>
        <w:rPr>
          <w:rFonts w:hint="eastAsia"/>
        </w:rPr>
        <w:t>（パイプ名）」という</w:t>
      </w:r>
      <w:r>
        <w:rPr>
          <w:rFonts w:hint="eastAsia"/>
        </w:rPr>
        <w:t>UNC</w:t>
      </w:r>
      <w:r>
        <w:rPr>
          <w:rFonts w:hint="eastAsia"/>
        </w:rPr>
        <w:t>（</w:t>
      </w:r>
      <w:r>
        <w:rPr>
          <w:rFonts w:hint="eastAsia"/>
        </w:rPr>
        <w:t xml:space="preserve">Universal Naming Convention = </w:t>
      </w:r>
      <w:r>
        <w:rPr>
          <w:rFonts w:hint="eastAsia"/>
        </w:rPr>
        <w:t>ネットワークパス）を用いることで、ネットワーク通信を介したデータ通信が可能。</w:t>
      </w:r>
    </w:p>
    <w:p w14:paraId="0B4CB5C9" w14:textId="3E41D0D7" w:rsidR="006E0B07" w:rsidRPr="006E0B07" w:rsidRDefault="006E0B07" w:rsidP="006E0B07">
      <w:pPr>
        <w:pStyle w:val="aa"/>
        <w:ind w:left="447" w:firstLine="283"/>
      </w:pPr>
      <w:r>
        <w:rPr>
          <w:rFonts w:hint="eastAsia"/>
        </w:rPr>
        <w:t>通信プロトコルを完全に隠ぺいし、かつ、プロセス間通信もネットワーク通信も全く同じ手続きで行える、きわめて抽象度の高い通信手法。</w:t>
      </w:r>
    </w:p>
    <w:p w14:paraId="6280D8B3" w14:textId="0BBFB2CA" w:rsidR="007C5B7A" w:rsidRDefault="007C5B7A" w:rsidP="007C5B7A">
      <w:pPr>
        <w:pStyle w:val="3"/>
      </w:pPr>
      <w:bookmarkStart w:id="178" w:name="_Toc378866215"/>
      <w:r>
        <w:rPr>
          <w:rFonts w:hint="eastAsia"/>
        </w:rPr>
        <w:t>ソケット</w:t>
      </w:r>
      <w:bookmarkEnd w:id="178"/>
    </w:p>
    <w:p w14:paraId="04062CF6" w14:textId="377177AE" w:rsidR="007C5B7A" w:rsidRDefault="007C5B7A" w:rsidP="007C5B7A">
      <w:pPr>
        <w:pStyle w:val="aa"/>
        <w:ind w:leftChars="202" w:left="424" w:firstLineChars="128" w:firstLine="269"/>
      </w:pPr>
      <w:r>
        <w:rPr>
          <w:rFonts w:hint="eastAsia"/>
        </w:rPr>
        <w:t>ソケット通信。</w:t>
      </w:r>
    </w:p>
    <w:p w14:paraId="67A09698" w14:textId="511BAF09" w:rsidR="00996303" w:rsidRDefault="00996303" w:rsidP="007C5B7A">
      <w:pPr>
        <w:pStyle w:val="aa"/>
        <w:ind w:leftChars="202" w:left="424" w:firstLineChars="128" w:firstLine="269"/>
      </w:pPr>
      <w:r>
        <w:t>TCP/IP</w:t>
      </w:r>
      <w:r>
        <w:rPr>
          <w:rFonts w:hint="eastAsia"/>
        </w:rPr>
        <w:t>環境で一般的なネットワーク通信手段。</w:t>
      </w:r>
    </w:p>
    <w:p w14:paraId="2E16D8FE" w14:textId="0206F239" w:rsidR="00996303" w:rsidRDefault="00996303" w:rsidP="007C5B7A">
      <w:pPr>
        <w:pStyle w:val="aa"/>
        <w:ind w:leftChars="202" w:left="424" w:firstLineChars="128" w:firstLine="269"/>
      </w:pPr>
      <w:r>
        <w:rPr>
          <w:rFonts w:hint="eastAsia"/>
        </w:rPr>
        <w:t>ローカルアドレス（</w:t>
      </w:r>
      <w:r>
        <w:rPr>
          <w:rFonts w:hint="eastAsia"/>
        </w:rPr>
        <w:t>127.0.0.1</w:t>
      </w:r>
      <w:r>
        <w:rPr>
          <w:rFonts w:hint="eastAsia"/>
        </w:rPr>
        <w:t>）を使ってプロセス間通信に使用しても問題ない。</w:t>
      </w:r>
    </w:p>
    <w:p w14:paraId="71540DFC" w14:textId="36701AED" w:rsidR="00996303" w:rsidRDefault="00996303" w:rsidP="00996303">
      <w:pPr>
        <w:pStyle w:val="3"/>
      </w:pPr>
      <w:bookmarkStart w:id="179" w:name="_Toc378866216"/>
      <w:r>
        <w:rPr>
          <w:rFonts w:hint="eastAsia"/>
        </w:rPr>
        <w:lastRenderedPageBreak/>
        <w:t>メッセージキュー</w:t>
      </w:r>
      <w:bookmarkEnd w:id="179"/>
    </w:p>
    <w:p w14:paraId="40A978A1" w14:textId="5EC003FA" w:rsidR="00996303" w:rsidRDefault="00996303" w:rsidP="00996303">
      <w:pPr>
        <w:pStyle w:val="aa"/>
        <w:ind w:leftChars="202" w:left="424" w:firstLineChars="128" w:firstLine="269"/>
      </w:pPr>
      <w:r>
        <w:rPr>
          <w:rFonts w:hint="eastAsia"/>
        </w:rPr>
        <w:t>MSMQ</w:t>
      </w:r>
      <w:r>
        <w:rPr>
          <w:rFonts w:hint="eastAsia"/>
        </w:rPr>
        <w:t>などのメッセージキューサービスアプリケーション（バックグラウンドプロセス）を介して、ネットワーク越しのプロセス間通信を行う手法。</w:t>
      </w:r>
    </w:p>
    <w:p w14:paraId="2DD0F5CD" w14:textId="66884C21" w:rsidR="00996303" w:rsidRDefault="00996303" w:rsidP="00996303">
      <w:pPr>
        <w:pStyle w:val="aa"/>
        <w:ind w:leftChars="202" w:left="424" w:firstLineChars="128" w:firstLine="269"/>
      </w:pPr>
      <w:r>
        <w:rPr>
          <w:rFonts w:hint="eastAsia"/>
        </w:rPr>
        <w:t>メッセージキューアプリケーションがメッセージの永続化（ハードディスクへの保存）を行うので、</w:t>
      </w:r>
      <w:r>
        <w:rPr>
          <w:rFonts w:hint="eastAsia"/>
        </w:rPr>
        <w:t>PC</w:t>
      </w:r>
      <w:r>
        <w:rPr>
          <w:rFonts w:hint="eastAsia"/>
        </w:rPr>
        <w:t>を再起動しても未処理のメッセージが失われず、過去の通信状態も確認できる。</w:t>
      </w:r>
    </w:p>
    <w:p w14:paraId="732279FA" w14:textId="0EF1A701" w:rsidR="00996303" w:rsidRDefault="00996303" w:rsidP="00996303">
      <w:pPr>
        <w:pStyle w:val="aa"/>
        <w:ind w:leftChars="202" w:left="424" w:firstLineChars="128" w:firstLine="269"/>
      </w:pPr>
      <w:r>
        <w:rPr>
          <w:rFonts w:hint="eastAsia"/>
        </w:rPr>
        <w:t>大掛かりな仕組みのため、あまり気軽に用いられるものではない。また、あまりに頻繁なメッセージには対応しきれない。需要なメッセージを確実に送受信しなければならないクリティカルな業務に使用する。</w:t>
      </w:r>
    </w:p>
    <w:p w14:paraId="5B698F21" w14:textId="4EF19D0D" w:rsidR="002C1989" w:rsidRDefault="00D00E70" w:rsidP="002C1989">
      <w:pPr>
        <w:pStyle w:val="1"/>
      </w:pPr>
      <w:bookmarkStart w:id="180" w:name="_Toc378866217"/>
      <w:r>
        <w:rPr>
          <w:rFonts w:hint="eastAsia"/>
        </w:rPr>
        <w:t>並列処理の活用</w:t>
      </w:r>
      <w:bookmarkEnd w:id="180"/>
    </w:p>
    <w:p w14:paraId="5F8733DF" w14:textId="4CE4A032" w:rsidR="00996303" w:rsidRDefault="00996303" w:rsidP="00996303">
      <w:pPr>
        <w:pStyle w:val="a8"/>
        <w:ind w:firstLine="283"/>
      </w:pPr>
      <w:r>
        <w:rPr>
          <w:rFonts w:hint="eastAsia"/>
        </w:rPr>
        <w:t>最後に、</w:t>
      </w:r>
      <w:r w:rsidR="00E61016">
        <w:rPr>
          <w:rFonts w:hint="eastAsia"/>
        </w:rPr>
        <w:t>大規模な並列処理を紹介する。</w:t>
      </w:r>
    </w:p>
    <w:p w14:paraId="1CD37D99" w14:textId="032D52EC" w:rsidR="000A4B90" w:rsidRDefault="000A4B90" w:rsidP="00996303">
      <w:pPr>
        <w:pStyle w:val="a8"/>
        <w:ind w:firstLine="283"/>
      </w:pPr>
      <w:r>
        <w:rPr>
          <w:rFonts w:hint="eastAsia"/>
        </w:rPr>
        <w:t>近年「ビッグデータ」という言葉がはやっているように、各所に膨大なデータがある。</w:t>
      </w:r>
    </w:p>
    <w:p w14:paraId="7CD2D18A" w14:textId="2BB421B5" w:rsidR="000A4B90" w:rsidRDefault="000A4B90" w:rsidP="00996303">
      <w:pPr>
        <w:pStyle w:val="a8"/>
        <w:ind w:firstLine="283"/>
      </w:pPr>
      <w:r>
        <w:rPr>
          <w:rFonts w:hint="eastAsia"/>
        </w:rPr>
        <w:t>この膨大なデータを効率よく処理するには並列処理が欠かせない。</w:t>
      </w:r>
    </w:p>
    <w:p w14:paraId="526D0245" w14:textId="6C8B4999" w:rsidR="000A4B90" w:rsidRDefault="000A4B90" w:rsidP="00996303">
      <w:pPr>
        <w:pStyle w:val="a8"/>
        <w:ind w:firstLine="283"/>
      </w:pPr>
      <w:r>
        <w:rPr>
          <w:rFonts w:hint="eastAsia"/>
        </w:rPr>
        <w:t>ゲーム制作でもまったく無縁の話ではないため、参考までに簡単な技術的説明を記載しておく。</w:t>
      </w:r>
    </w:p>
    <w:p w14:paraId="7666914E" w14:textId="1A9DBC6A" w:rsidR="00E71698" w:rsidRDefault="00E71698" w:rsidP="00E71698">
      <w:pPr>
        <w:pStyle w:val="2"/>
      </w:pPr>
      <w:bookmarkStart w:id="181" w:name="_Toc378866218"/>
      <w:r>
        <w:rPr>
          <w:rFonts w:hint="eastAsia"/>
        </w:rPr>
        <w:t>M</w:t>
      </w:r>
      <w:r>
        <w:t>apReduce</w:t>
      </w:r>
      <w:bookmarkEnd w:id="181"/>
    </w:p>
    <w:p w14:paraId="7F2F084A" w14:textId="77777777" w:rsidR="000A4B90" w:rsidRDefault="000A4B90" w:rsidP="00E71698">
      <w:pPr>
        <w:pStyle w:val="a9"/>
        <w:ind w:firstLine="283"/>
      </w:pPr>
      <w:r>
        <w:rPr>
          <w:rFonts w:hint="eastAsia"/>
        </w:rPr>
        <w:t>MapReduce</w:t>
      </w:r>
      <w:r>
        <w:rPr>
          <w:rFonts w:hint="eastAsia"/>
        </w:rPr>
        <w:t>（マップリデュース）は、</w:t>
      </w:r>
      <w:r>
        <w:rPr>
          <w:rFonts w:hint="eastAsia"/>
        </w:rPr>
        <w:t>Google</w:t>
      </w:r>
      <w:r>
        <w:rPr>
          <w:rFonts w:hint="eastAsia"/>
        </w:rPr>
        <w:t>によって導入された、分散コンピューティングのプログラミングモデルである。</w:t>
      </w:r>
    </w:p>
    <w:p w14:paraId="589EFFB6" w14:textId="072A1CC8" w:rsidR="000A4B90" w:rsidRDefault="000A4B90" w:rsidP="00E71698">
      <w:pPr>
        <w:pStyle w:val="a9"/>
        <w:ind w:firstLine="283"/>
      </w:pPr>
      <w:r>
        <w:rPr>
          <w:rFonts w:hint="eastAsia"/>
        </w:rPr>
        <w:t>単純なイメージとして、「</w:t>
      </w:r>
      <w:r>
        <w:rPr>
          <w:rFonts w:hint="eastAsia"/>
        </w:rPr>
        <w:t>Map</w:t>
      </w:r>
      <w:r>
        <w:rPr>
          <w:rFonts w:hint="eastAsia"/>
        </w:rPr>
        <w:t>フェーズ」で大量のノード（</w:t>
      </w:r>
      <w:r>
        <w:rPr>
          <w:rFonts w:hint="eastAsia"/>
        </w:rPr>
        <w:t>PC</w:t>
      </w:r>
      <w:r>
        <w:rPr>
          <w:rFonts w:hint="eastAsia"/>
        </w:rPr>
        <w:t>もしくは演算装置）に分散し、「</w:t>
      </w:r>
      <w:r>
        <w:rPr>
          <w:rFonts w:hint="eastAsia"/>
        </w:rPr>
        <w:t>Reduce</w:t>
      </w:r>
      <w:r>
        <w:rPr>
          <w:rFonts w:hint="eastAsia"/>
        </w:rPr>
        <w:t>フェーズ」で</w:t>
      </w:r>
      <w:r w:rsidR="00BD0261">
        <w:rPr>
          <w:rFonts w:hint="eastAsia"/>
        </w:rPr>
        <w:t>段階的に</w:t>
      </w:r>
      <w:r>
        <w:rPr>
          <w:rFonts w:hint="eastAsia"/>
        </w:rPr>
        <w:t>データを集約して結果を得る手法である。</w:t>
      </w:r>
    </w:p>
    <w:p w14:paraId="442ED986" w14:textId="44BD9E9B" w:rsidR="00347242" w:rsidRDefault="00347242" w:rsidP="00347242">
      <w:pPr>
        <w:pStyle w:val="a9"/>
        <w:keepNext/>
        <w:widowControl/>
        <w:spacing w:beforeLines="50" w:before="180"/>
        <w:ind w:firstLineChars="0" w:firstLine="0"/>
      </w:pPr>
      <w:r>
        <w:rPr>
          <w:rFonts w:hint="eastAsia"/>
        </w:rPr>
        <w:lastRenderedPageBreak/>
        <w:t>MapReduce</w:t>
      </w:r>
      <w:r>
        <w:rPr>
          <w:rFonts w:hint="eastAsia"/>
        </w:rPr>
        <w:t>の</w:t>
      </w:r>
      <w:r w:rsidR="005C7991">
        <w:rPr>
          <w:rFonts w:hint="eastAsia"/>
        </w:rPr>
        <w:t>大雑把</w:t>
      </w:r>
      <w:r>
        <w:rPr>
          <w:rFonts w:hint="eastAsia"/>
        </w:rPr>
        <w:t>なイメージ：</w:t>
      </w:r>
    </w:p>
    <w:p w14:paraId="1BE3C2C9" w14:textId="743AA90E" w:rsidR="00347242" w:rsidRPr="00347242" w:rsidRDefault="005C7991" w:rsidP="005C7991">
      <w:pPr>
        <w:pStyle w:val="a9"/>
        <w:keepNext/>
        <w:widowControl/>
        <w:ind w:firstLineChars="0" w:firstLine="0"/>
      </w:pPr>
      <w:r>
        <w:object w:dxaOrig="12631" w:dyaOrig="10321" w14:anchorId="720DFE4D">
          <v:shape id="_x0000_i1044" type="#_x0000_t75" style="width:382.45pt;height:313.35pt" o:ole="">
            <v:imagedata r:id="rId61" o:title=""/>
          </v:shape>
          <o:OLEObject Type="Embed" ProgID="Visio.Drawing.15" ShapeID="_x0000_i1044" DrawAspect="Content" ObjectID="_1452608372" r:id="rId62"/>
        </w:object>
      </w:r>
    </w:p>
    <w:p w14:paraId="70A56656" w14:textId="386D30C3" w:rsidR="00347242" w:rsidRPr="005C7991" w:rsidRDefault="00347242" w:rsidP="005C7991">
      <w:pPr>
        <w:pStyle w:val="a9"/>
        <w:ind w:left="283" w:hangingChars="135" w:hanging="283"/>
        <w:rPr>
          <w:color w:val="FF0000"/>
        </w:rPr>
      </w:pPr>
      <w:r w:rsidRPr="005C7991">
        <w:rPr>
          <w:rFonts w:hint="eastAsia"/>
          <w:color w:val="FF0000"/>
        </w:rPr>
        <w:t>※かなり大雑把なイメージ</w:t>
      </w:r>
      <w:r w:rsidR="005C7991">
        <w:rPr>
          <w:rFonts w:hint="eastAsia"/>
          <w:color w:val="FF0000"/>
        </w:rPr>
        <w:t>であり</w:t>
      </w:r>
      <w:r w:rsidRPr="005C7991">
        <w:rPr>
          <w:rFonts w:hint="eastAsia"/>
          <w:color w:val="FF0000"/>
        </w:rPr>
        <w:t>、実際の処理モデルのイメージとしては適切</w:t>
      </w:r>
      <w:r w:rsidR="005C7991">
        <w:rPr>
          <w:rFonts w:hint="eastAsia"/>
          <w:color w:val="FF0000"/>
        </w:rPr>
        <w:t>なもの</w:t>
      </w:r>
      <w:r w:rsidRPr="005C7991">
        <w:rPr>
          <w:rFonts w:hint="eastAsia"/>
          <w:color w:val="FF0000"/>
        </w:rPr>
        <w:t>ではない。</w:t>
      </w:r>
    </w:p>
    <w:p w14:paraId="3EEAF419" w14:textId="5C61AF31" w:rsidR="004662AC" w:rsidRDefault="004662AC" w:rsidP="005C7991">
      <w:pPr>
        <w:pStyle w:val="a9"/>
        <w:ind w:firstLine="283"/>
      </w:pPr>
      <w:r>
        <w:rPr>
          <w:rFonts w:hint="eastAsia"/>
        </w:rPr>
        <w:t>もう少し具体的な処理のイメージを説明する。</w:t>
      </w:r>
    </w:p>
    <w:p w14:paraId="7FB375D8" w14:textId="4C567CB8" w:rsidR="005C7991" w:rsidRDefault="005C7991" w:rsidP="005C7991">
      <w:pPr>
        <w:pStyle w:val="a9"/>
        <w:spacing w:beforeLines="50" w:before="180"/>
        <w:ind w:firstLine="283"/>
      </w:pPr>
      <w:r>
        <w:rPr>
          <w:rFonts w:hint="eastAsia"/>
        </w:rPr>
        <w:t>同様の処理モデルを適用したサンプルプログラムを、本書中の「</w:t>
      </w:r>
      <w:r>
        <w:rPr>
          <w:rFonts w:hint="eastAsia"/>
        </w:rPr>
        <w:t>C++11</w:t>
      </w:r>
      <w:r>
        <w:rPr>
          <w:rFonts w:hint="eastAsia"/>
        </w:rPr>
        <w:t>版非同期関数」で示しており、その中のソート処理に適用している。</w:t>
      </w:r>
    </w:p>
    <w:p w14:paraId="6ED0AE24" w14:textId="33B17C1D" w:rsidR="004662AC" w:rsidRDefault="005C7991" w:rsidP="005C7991">
      <w:pPr>
        <w:pStyle w:val="a9"/>
        <w:ind w:firstLine="283"/>
      </w:pPr>
      <w:r>
        <w:rPr>
          <w:rFonts w:hint="eastAsia"/>
        </w:rPr>
        <w:t>STL</w:t>
      </w:r>
      <w:r>
        <w:rPr>
          <w:rFonts w:hint="eastAsia"/>
        </w:rPr>
        <w:t>の</w:t>
      </w:r>
      <w:r>
        <w:rPr>
          <w:rFonts w:hint="eastAsia"/>
        </w:rPr>
        <w:t>&lt;algorithm&gt;</w:t>
      </w:r>
      <w:r>
        <w:rPr>
          <w:rFonts w:hint="eastAsia"/>
        </w:rPr>
        <w:t>が実装する</w:t>
      </w:r>
      <w:r>
        <w:rPr>
          <w:rFonts w:hint="eastAsia"/>
        </w:rPr>
        <w:t xml:space="preserve"> std::sort() </w:t>
      </w:r>
      <w:r>
        <w:rPr>
          <w:rFonts w:hint="eastAsia"/>
        </w:rPr>
        <w:t>関数はクイックソートである。クイックソートの処理時間は　平均＝</w:t>
      </w:r>
      <w:r>
        <w:rPr>
          <w:rFonts w:hint="eastAsia"/>
        </w:rPr>
        <w:t>O(n log n)</w:t>
      </w:r>
      <w:r>
        <w:rPr>
          <w:rFonts w:hint="eastAsia"/>
        </w:rPr>
        <w:t>、最悪</w:t>
      </w:r>
      <w:r>
        <w:rPr>
          <w:rFonts w:hint="eastAsia"/>
        </w:rPr>
        <w:t>=</w:t>
      </w:r>
      <w:r>
        <w:t>O(n</w:t>
      </w:r>
      <w:r w:rsidRPr="005C7991">
        <w:rPr>
          <w:rFonts w:hint="eastAsia"/>
          <w:vertAlign w:val="superscript"/>
        </w:rPr>
        <w:t>2</w:t>
      </w:r>
      <w:r>
        <w:rPr>
          <w:rFonts w:hint="eastAsia"/>
        </w:rPr>
        <w:t>)</w:t>
      </w:r>
      <w:r>
        <w:rPr>
          <w:rFonts w:hint="eastAsia"/>
        </w:rPr>
        <w:t xml:space="preserve">　と言われていることから、</w:t>
      </w:r>
      <w:r w:rsidR="004662AC">
        <w:rPr>
          <w:rFonts w:hint="eastAsia"/>
        </w:rPr>
        <w:t>件数が多ければ多いほど、処理時間は指数関数的に増大する。</w:t>
      </w:r>
    </w:p>
    <w:p w14:paraId="22C67650" w14:textId="31238940" w:rsidR="005C7991" w:rsidRDefault="004662AC" w:rsidP="005C7991">
      <w:pPr>
        <w:pStyle w:val="a9"/>
        <w:ind w:firstLine="283"/>
      </w:pPr>
      <w:r>
        <w:rPr>
          <w:rFonts w:hint="eastAsia"/>
        </w:rPr>
        <w:t>この計算を高速化するために、「マップフェーズ」として、データを</w:t>
      </w:r>
      <w:r>
        <w:rPr>
          <w:rFonts w:hint="eastAsia"/>
        </w:rPr>
        <w:t>4</w:t>
      </w:r>
      <w:r>
        <w:rPr>
          <w:rFonts w:hint="eastAsia"/>
        </w:rPr>
        <w:t>分割してそれぞれクイックソートした後、次に「リデュースフェーズ」としてマージソート（</w:t>
      </w:r>
      <w:r>
        <w:rPr>
          <w:rFonts w:hint="eastAsia"/>
        </w:rPr>
        <w:t>std::inplace_merge</w:t>
      </w:r>
      <w:r>
        <w:rPr>
          <w:rFonts w:hint="eastAsia"/>
        </w:rPr>
        <w:t>）を使用して</w:t>
      </w:r>
      <w:r>
        <w:rPr>
          <w:rFonts w:hint="eastAsia"/>
        </w:rPr>
        <w:t>2</w:t>
      </w:r>
      <w:r>
        <w:rPr>
          <w:rFonts w:hint="eastAsia"/>
        </w:rPr>
        <w:t>段階に分けて集約している。</w:t>
      </w:r>
    </w:p>
    <w:p w14:paraId="3B55253B" w14:textId="51475428" w:rsidR="004662AC" w:rsidRDefault="004662AC" w:rsidP="005C7991">
      <w:pPr>
        <w:pStyle w:val="a9"/>
        <w:ind w:firstLine="283"/>
      </w:pPr>
      <w:r>
        <w:rPr>
          <w:rFonts w:hint="eastAsia"/>
        </w:rPr>
        <w:t>件数が多いため、このような回りくどい処理が効果を出していることが確認できる。</w:t>
      </w:r>
    </w:p>
    <w:p w14:paraId="1BFCD049" w14:textId="77777777" w:rsidR="004662AC" w:rsidRDefault="004662AC" w:rsidP="004662AC">
      <w:pPr>
        <w:pStyle w:val="a9"/>
        <w:spacing w:beforeLines="50" w:before="180"/>
        <w:ind w:firstLine="283"/>
      </w:pPr>
      <w:r>
        <w:rPr>
          <w:rFonts w:hint="eastAsia"/>
        </w:rPr>
        <w:t>このような処理モデルは、大量の演算装置を持つ</w:t>
      </w:r>
      <w:r>
        <w:rPr>
          <w:rFonts w:hint="eastAsia"/>
        </w:rPr>
        <w:t>GPGPU</w:t>
      </w:r>
      <w:r>
        <w:rPr>
          <w:rFonts w:hint="eastAsia"/>
        </w:rPr>
        <w:t>を効果的に活用する上でも効果的なのではないかと考える。</w:t>
      </w:r>
    </w:p>
    <w:p w14:paraId="5EB11F6A" w14:textId="739D28F7" w:rsidR="00EB6D97" w:rsidRDefault="00EB6D97" w:rsidP="00EB6D97">
      <w:pPr>
        <w:pStyle w:val="3"/>
      </w:pPr>
      <w:bookmarkStart w:id="182" w:name="_Toc378866219"/>
      <w:r>
        <w:rPr>
          <w:rFonts w:hint="eastAsia"/>
        </w:rPr>
        <w:lastRenderedPageBreak/>
        <w:t>耐障害性／スケールアウト</w:t>
      </w:r>
      <w:bookmarkEnd w:id="182"/>
    </w:p>
    <w:p w14:paraId="2566C8CC" w14:textId="77777777" w:rsidR="00EB6D97" w:rsidRDefault="004662AC" w:rsidP="00EB6D97">
      <w:pPr>
        <w:pStyle w:val="aa"/>
        <w:ind w:left="447" w:firstLine="283"/>
      </w:pPr>
      <w:r>
        <w:rPr>
          <w:rFonts w:hint="eastAsia"/>
        </w:rPr>
        <w:t>余談になるが、</w:t>
      </w:r>
      <w:r>
        <w:rPr>
          <w:rFonts w:hint="eastAsia"/>
        </w:rPr>
        <w:t>MapReduce</w:t>
      </w:r>
      <w:r>
        <w:rPr>
          <w:rFonts w:hint="eastAsia"/>
        </w:rPr>
        <w:t>には</w:t>
      </w:r>
      <w:r w:rsidR="00947B1A">
        <w:rPr>
          <w:rFonts w:hint="eastAsia"/>
        </w:rPr>
        <w:t>、高速化以外の</w:t>
      </w:r>
      <w:r>
        <w:rPr>
          <w:rFonts w:hint="eastAsia"/>
        </w:rPr>
        <w:t>重要な考え方がある。</w:t>
      </w:r>
    </w:p>
    <w:p w14:paraId="5FE708F8" w14:textId="77777777" w:rsidR="00EB6D97" w:rsidRDefault="00947B1A" w:rsidP="00EB6D97">
      <w:pPr>
        <w:pStyle w:val="aa"/>
        <w:ind w:left="447" w:firstLine="283"/>
      </w:pPr>
      <w:r>
        <w:rPr>
          <w:rFonts w:hint="eastAsia"/>
        </w:rPr>
        <w:t>それは、「耐障害性」である。</w:t>
      </w:r>
    </w:p>
    <w:p w14:paraId="786BE54C" w14:textId="3D5001D0" w:rsidR="00947B1A" w:rsidRDefault="00947B1A" w:rsidP="00EB6D97">
      <w:pPr>
        <w:pStyle w:val="aa"/>
        <w:ind w:left="447" w:firstLine="283"/>
      </w:pPr>
      <w:r>
        <w:rPr>
          <w:rFonts w:hint="eastAsia"/>
        </w:rPr>
        <w:t>一部の処理ノード（コンピュータ）が障害（故障や電源切断など）によって計算結果を出せなかった場合、別のノードに再スケジューリングすることで処理を完了させることができる。</w:t>
      </w:r>
    </w:p>
    <w:p w14:paraId="41625BBC" w14:textId="77777777" w:rsidR="00EB6D97" w:rsidRDefault="00947B1A" w:rsidP="00EB6D97">
      <w:pPr>
        <w:pStyle w:val="aa"/>
        <w:spacing w:beforeLines="50" w:before="180"/>
        <w:ind w:left="447" w:firstLine="283"/>
      </w:pPr>
      <w:r>
        <w:rPr>
          <w:rFonts w:hint="eastAsia"/>
        </w:rPr>
        <w:t>また、単純にノードを増やせば性能を向上させることができる構造のため、簡単に「スケールアウト」することができる。</w:t>
      </w:r>
    </w:p>
    <w:p w14:paraId="66180A79" w14:textId="77777777" w:rsidR="00EB6D97" w:rsidRDefault="00947B1A" w:rsidP="00EB6D97">
      <w:pPr>
        <w:pStyle w:val="aa"/>
        <w:ind w:left="447" w:firstLine="283"/>
      </w:pPr>
      <w:r>
        <w:rPr>
          <w:rFonts w:hint="eastAsia"/>
        </w:rPr>
        <w:t>「スケールアウト」とは、コンピュータ（主にサーバー）を増やす事で性能を向上させることを意味する用語である。</w:t>
      </w:r>
    </w:p>
    <w:p w14:paraId="71B335F2" w14:textId="77777777" w:rsidR="00EB6D97" w:rsidRDefault="00EB6D97" w:rsidP="00EB6D97">
      <w:pPr>
        <w:pStyle w:val="aa"/>
        <w:ind w:left="447" w:firstLine="283"/>
      </w:pPr>
      <w:r>
        <w:rPr>
          <w:rFonts w:hint="eastAsia"/>
        </w:rPr>
        <w:t>「スケールアウト」するには、あらかじめそのように設計されたシステムでなければならず、そうでないものは性能向上のために「スケールアップ」を行う事になる。</w:t>
      </w:r>
    </w:p>
    <w:p w14:paraId="644AD06B" w14:textId="03296FB1" w:rsidR="004662AC" w:rsidRDefault="00EB6D97" w:rsidP="00EB6D97">
      <w:pPr>
        <w:pStyle w:val="aa"/>
        <w:ind w:left="447" w:firstLine="283"/>
      </w:pPr>
      <w:r>
        <w:rPr>
          <w:rFonts w:hint="eastAsia"/>
        </w:rPr>
        <w:t>「スケールアップ」とは、メモリの増強や高性能なコンピュータへの入れ替えで性能を向上させることを意味する用語である。</w:t>
      </w:r>
    </w:p>
    <w:p w14:paraId="0A26D554" w14:textId="29C08D01" w:rsidR="003B4CE7" w:rsidRDefault="001F1489" w:rsidP="00FC4BC9">
      <w:pPr>
        <w:pStyle w:val="af8"/>
        <w:spacing w:beforeLines="100" w:before="360"/>
        <w:sectPr w:rsidR="003B4CE7" w:rsidSect="006F450B">
          <w:headerReference w:type="even" r:id="rId63"/>
          <w:headerReference w:type="default" r:id="rId64"/>
          <w:footerReference w:type="default" r:id="rId65"/>
          <w:headerReference w:type="first" r:id="rId66"/>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E032086" w14:textId="3C49E4E9" w:rsidR="00F10DC2" w:rsidRPr="00995F2B" w:rsidRDefault="00AF276B" w:rsidP="009E4AC1">
      <w:pPr>
        <w:sectPr w:rsidR="00F10DC2" w:rsidRPr="00995F2B" w:rsidSect="00995F2B">
          <w:headerReference w:type="even" r:id="rId67"/>
          <w:headerReference w:type="default" r:id="rId68"/>
          <w:footerReference w:type="default" r:id="rId69"/>
          <w:headerReference w:type="first" r:id="rId70"/>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r w:rsidR="0057506B">
        <w:rPr>
          <w:rFonts w:hint="eastAsia"/>
          <w:b/>
          <w:bCs/>
          <w:noProof/>
        </w:rPr>
        <w:t>索引項目が見つかりません。</w:t>
      </w:r>
      <w:r>
        <w:fldChar w:fldCharType="end"/>
      </w:r>
    </w:p>
    <w:p w14:paraId="7A380C20" w14:textId="77777777" w:rsidR="00104C92" w:rsidRPr="000D4978" w:rsidRDefault="006C18B3" w:rsidP="000D4978">
      <w:pPr>
        <w:pStyle w:val="afff"/>
        <w:spacing w:before="5040"/>
      </w:pPr>
      <w:fldSimple w:instr=" TITLE   \* MERGEFORMAT ">
        <w:r w:rsidR="0057506B">
          <w:t>マルチスレッドプログラミングの基礎</w:t>
        </w:r>
      </w:fldSimple>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71"/>
      <w:headerReference w:type="default" r:id="rId72"/>
      <w:footerReference w:type="default" r:id="rId73"/>
      <w:headerReference w:type="first" r:id="rId74"/>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2DA007" w14:textId="77777777" w:rsidR="006D6E5E" w:rsidRDefault="006D6E5E" w:rsidP="002B2600">
      <w:r>
        <w:separator/>
      </w:r>
    </w:p>
  </w:endnote>
  <w:endnote w:type="continuationSeparator" w:id="0">
    <w:p w14:paraId="054B8AD8" w14:textId="77777777" w:rsidR="006D6E5E" w:rsidRDefault="006D6E5E"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557C82" w:rsidRPr="00B46F4A" w:rsidRDefault="00557C82" w:rsidP="003B4CE7">
    <w:pPr>
      <w:pStyle w:val="aff7"/>
    </w:pPr>
    <w:fldSimple w:instr=" TITLE   \* MERGEFORMAT ">
      <w:r w:rsidR="0057506B">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57506B">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557C82" w:rsidRPr="00B46F4A" w:rsidRDefault="00557C82" w:rsidP="00B46F4A">
    <w:pPr>
      <w:pStyle w:val="aff7"/>
    </w:pPr>
    <w:fldSimple w:instr=" TITLE   \* MERGEFORMAT ">
      <w:r w:rsidR="0057506B">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57506B">
      <w:rPr>
        <w:noProof/>
      </w:rPr>
      <w:t>vi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557C82" w:rsidRPr="00B46F4A" w:rsidRDefault="00557C82" w:rsidP="00B46F4A">
    <w:pPr>
      <w:pStyle w:val="aff7"/>
    </w:pPr>
    <w:fldSimple w:instr=" TITLE   \* MERGEFORMAT ">
      <w:r w:rsidR="0057506B">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57506B">
      <w:rPr>
        <w:noProof/>
      </w:rPr>
      <w:t>211</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557C82" w:rsidRPr="00FA5A67" w:rsidRDefault="00557C82" w:rsidP="00EB06D4">
    <w:pPr>
      <w:pStyle w:val="aff7"/>
      <w:tabs>
        <w:tab w:val="left" w:pos="6440"/>
      </w:tabs>
    </w:pPr>
    <w:fldSimple w:instr=" TITLE   \* MERGEFORMAT ">
      <w:r w:rsidR="0057506B">
        <w:rPr>
          <w:rFonts w:hint="eastAsia"/>
        </w:rPr>
        <w:t>マルチスレッドプログラミングの基礎</w:t>
      </w:r>
    </w:fldSimple>
    <w:r w:rsidRPr="00FA5A67">
      <w:tab/>
    </w:r>
    <w:r>
      <w:tab/>
    </w:r>
    <w:r w:rsidRPr="00FA5A67">
      <w:fldChar w:fldCharType="begin"/>
    </w:r>
    <w:r w:rsidRPr="00FA5A67">
      <w:instrText>PAGE \* MERGEFORMAT</w:instrText>
    </w:r>
    <w:r w:rsidRPr="00FA5A67">
      <w:fldChar w:fldCharType="separate"/>
    </w:r>
    <w:r w:rsidR="0057506B">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557C82" w:rsidRPr="00B46F4A" w:rsidRDefault="00557C82"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741A4" w14:textId="77777777" w:rsidR="006D6E5E" w:rsidRDefault="006D6E5E" w:rsidP="002B2600">
      <w:r>
        <w:separator/>
      </w:r>
    </w:p>
  </w:footnote>
  <w:footnote w:type="continuationSeparator" w:id="0">
    <w:p w14:paraId="20AB6D07" w14:textId="77777777" w:rsidR="006D6E5E" w:rsidRDefault="006D6E5E"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557C82" w:rsidRDefault="00557C82">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557C82" w:rsidRDefault="00557C82">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557C82" w:rsidRPr="0060641B" w:rsidRDefault="00557C82"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57506B">
      <w:rPr>
        <w:rFonts w:hint="eastAsia"/>
        <w:noProof/>
      </w:rPr>
      <w:t>並列処理の活用</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557C82" w:rsidRDefault="00557C82">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557C82" w:rsidRDefault="00557C82">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557C82" w:rsidRPr="0060641B" w:rsidRDefault="00557C82"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557C82" w:rsidRDefault="00557C82">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557C82" w:rsidRDefault="00557C82">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557C82" w:rsidRPr="0060641B" w:rsidRDefault="00557C82"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557C82" w:rsidRDefault="00557C82">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557C82" w:rsidRDefault="00557C82"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557C82" w:rsidRDefault="00557C82">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557C82" w:rsidRDefault="00557C82">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557C82" w:rsidRPr="0060641B" w:rsidRDefault="00557C82"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557C82" w:rsidRDefault="00557C82">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557C82" w:rsidRDefault="00557C82">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557C82" w:rsidRPr="0060641B" w:rsidRDefault="00557C82"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557C82" w:rsidRDefault="00557C82">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0EF2C572"/>
    <w:lvl w:ilvl="0" w:tplc="2C8C483C">
      <w:start w:val="2"/>
      <w:numFmt w:val="bullet"/>
      <w:pStyle w:val="a"/>
      <w:lvlText w:val="-"/>
      <w:lvlJc w:val="left"/>
      <w:pPr>
        <w:ind w:left="632" w:hanging="420"/>
      </w:pPr>
      <w:rPr>
        <w:rFonts w:ascii="Century" w:eastAsia="ＭＳ 明朝" w:hAnsi="Century" w:cs="Times New Roman" w:hint="default"/>
        <w:lang w:val="en-US"/>
      </w:rPr>
    </w:lvl>
    <w:lvl w:ilvl="1" w:tplc="0409000B">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874C1542"/>
    <w:lvl w:ilvl="0" w:tplc="C6B476B0">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60B7"/>
    <w:rsid w:val="000271E8"/>
    <w:rsid w:val="0002771A"/>
    <w:rsid w:val="00030AB6"/>
    <w:rsid w:val="000316DB"/>
    <w:rsid w:val="00031880"/>
    <w:rsid w:val="00032E0C"/>
    <w:rsid w:val="000334AD"/>
    <w:rsid w:val="00033DF1"/>
    <w:rsid w:val="00034586"/>
    <w:rsid w:val="00034B4E"/>
    <w:rsid w:val="000378CE"/>
    <w:rsid w:val="00040EE0"/>
    <w:rsid w:val="000413D3"/>
    <w:rsid w:val="00042D65"/>
    <w:rsid w:val="0004392D"/>
    <w:rsid w:val="00043F3B"/>
    <w:rsid w:val="0004598D"/>
    <w:rsid w:val="00045B09"/>
    <w:rsid w:val="00045E07"/>
    <w:rsid w:val="00050A56"/>
    <w:rsid w:val="00050DCD"/>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1309"/>
    <w:rsid w:val="000734C2"/>
    <w:rsid w:val="00073559"/>
    <w:rsid w:val="0007385F"/>
    <w:rsid w:val="00080C48"/>
    <w:rsid w:val="00081622"/>
    <w:rsid w:val="000817BB"/>
    <w:rsid w:val="00084756"/>
    <w:rsid w:val="00085B19"/>
    <w:rsid w:val="00085D40"/>
    <w:rsid w:val="00086303"/>
    <w:rsid w:val="000874D6"/>
    <w:rsid w:val="00090EF3"/>
    <w:rsid w:val="000917D8"/>
    <w:rsid w:val="00091978"/>
    <w:rsid w:val="00091D61"/>
    <w:rsid w:val="00092A73"/>
    <w:rsid w:val="00095461"/>
    <w:rsid w:val="00095469"/>
    <w:rsid w:val="00095A1D"/>
    <w:rsid w:val="00096E7F"/>
    <w:rsid w:val="00097667"/>
    <w:rsid w:val="00097F69"/>
    <w:rsid w:val="00097FCC"/>
    <w:rsid w:val="000A1139"/>
    <w:rsid w:val="000A1483"/>
    <w:rsid w:val="000A1665"/>
    <w:rsid w:val="000A2E1D"/>
    <w:rsid w:val="000A4599"/>
    <w:rsid w:val="000A4B90"/>
    <w:rsid w:val="000A6D0B"/>
    <w:rsid w:val="000A6FD7"/>
    <w:rsid w:val="000A7570"/>
    <w:rsid w:val="000B04D1"/>
    <w:rsid w:val="000B063D"/>
    <w:rsid w:val="000B0E2A"/>
    <w:rsid w:val="000B1780"/>
    <w:rsid w:val="000B1951"/>
    <w:rsid w:val="000B24CD"/>
    <w:rsid w:val="000B4C48"/>
    <w:rsid w:val="000B4CA0"/>
    <w:rsid w:val="000B6429"/>
    <w:rsid w:val="000C0A14"/>
    <w:rsid w:val="000C22E7"/>
    <w:rsid w:val="000C3183"/>
    <w:rsid w:val="000C5B0A"/>
    <w:rsid w:val="000C705B"/>
    <w:rsid w:val="000D00C0"/>
    <w:rsid w:val="000D0711"/>
    <w:rsid w:val="000D1B9A"/>
    <w:rsid w:val="000D1F11"/>
    <w:rsid w:val="000D22AA"/>
    <w:rsid w:val="000D2F8C"/>
    <w:rsid w:val="000D4978"/>
    <w:rsid w:val="000D6821"/>
    <w:rsid w:val="000D7241"/>
    <w:rsid w:val="000E44C2"/>
    <w:rsid w:val="000E49BF"/>
    <w:rsid w:val="000E4D4A"/>
    <w:rsid w:val="000E70E7"/>
    <w:rsid w:val="000F11C6"/>
    <w:rsid w:val="000F15B7"/>
    <w:rsid w:val="000F3603"/>
    <w:rsid w:val="000F4B03"/>
    <w:rsid w:val="000F65D1"/>
    <w:rsid w:val="000F6DA8"/>
    <w:rsid w:val="000F7DBC"/>
    <w:rsid w:val="0010236F"/>
    <w:rsid w:val="0010406D"/>
    <w:rsid w:val="00104C92"/>
    <w:rsid w:val="0010751F"/>
    <w:rsid w:val="0011156A"/>
    <w:rsid w:val="001119EA"/>
    <w:rsid w:val="00111B6F"/>
    <w:rsid w:val="001128B1"/>
    <w:rsid w:val="00113C8B"/>
    <w:rsid w:val="00114216"/>
    <w:rsid w:val="00114B57"/>
    <w:rsid w:val="0011602D"/>
    <w:rsid w:val="001163E5"/>
    <w:rsid w:val="00117097"/>
    <w:rsid w:val="0011722C"/>
    <w:rsid w:val="001173D0"/>
    <w:rsid w:val="0012167A"/>
    <w:rsid w:val="001220B9"/>
    <w:rsid w:val="0012212A"/>
    <w:rsid w:val="00122C8E"/>
    <w:rsid w:val="00123EC2"/>
    <w:rsid w:val="0012537D"/>
    <w:rsid w:val="001256D9"/>
    <w:rsid w:val="00125A8F"/>
    <w:rsid w:val="00125C79"/>
    <w:rsid w:val="00125EF3"/>
    <w:rsid w:val="001261B3"/>
    <w:rsid w:val="00126F39"/>
    <w:rsid w:val="00127A17"/>
    <w:rsid w:val="001305F6"/>
    <w:rsid w:val="00130C78"/>
    <w:rsid w:val="00133CE6"/>
    <w:rsid w:val="00134DCF"/>
    <w:rsid w:val="00134FB5"/>
    <w:rsid w:val="00135C3B"/>
    <w:rsid w:val="001361C5"/>
    <w:rsid w:val="00136202"/>
    <w:rsid w:val="0013745F"/>
    <w:rsid w:val="001378AD"/>
    <w:rsid w:val="001401BC"/>
    <w:rsid w:val="00140341"/>
    <w:rsid w:val="00140657"/>
    <w:rsid w:val="00143474"/>
    <w:rsid w:val="00144E47"/>
    <w:rsid w:val="0014669A"/>
    <w:rsid w:val="00146B14"/>
    <w:rsid w:val="00146D47"/>
    <w:rsid w:val="00147DD9"/>
    <w:rsid w:val="00150705"/>
    <w:rsid w:val="0015079B"/>
    <w:rsid w:val="0015086D"/>
    <w:rsid w:val="001508DE"/>
    <w:rsid w:val="00152C50"/>
    <w:rsid w:val="00152E73"/>
    <w:rsid w:val="00154E83"/>
    <w:rsid w:val="0015542C"/>
    <w:rsid w:val="00160081"/>
    <w:rsid w:val="00160482"/>
    <w:rsid w:val="00160661"/>
    <w:rsid w:val="001614A8"/>
    <w:rsid w:val="00164517"/>
    <w:rsid w:val="00164746"/>
    <w:rsid w:val="00165F19"/>
    <w:rsid w:val="00166529"/>
    <w:rsid w:val="00167D76"/>
    <w:rsid w:val="00170DB1"/>
    <w:rsid w:val="0017178B"/>
    <w:rsid w:val="001740AA"/>
    <w:rsid w:val="00174D7B"/>
    <w:rsid w:val="001775BB"/>
    <w:rsid w:val="00180ADD"/>
    <w:rsid w:val="0018242B"/>
    <w:rsid w:val="00182A73"/>
    <w:rsid w:val="00184003"/>
    <w:rsid w:val="00192757"/>
    <w:rsid w:val="00192C98"/>
    <w:rsid w:val="001930B1"/>
    <w:rsid w:val="00193574"/>
    <w:rsid w:val="00193A89"/>
    <w:rsid w:val="00195C1A"/>
    <w:rsid w:val="00197A2E"/>
    <w:rsid w:val="001A0B97"/>
    <w:rsid w:val="001A0EC8"/>
    <w:rsid w:val="001A1752"/>
    <w:rsid w:val="001A179E"/>
    <w:rsid w:val="001A2A91"/>
    <w:rsid w:val="001A440B"/>
    <w:rsid w:val="001A484A"/>
    <w:rsid w:val="001A54AA"/>
    <w:rsid w:val="001A6680"/>
    <w:rsid w:val="001A7981"/>
    <w:rsid w:val="001B21A9"/>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E74FA"/>
    <w:rsid w:val="001F04AA"/>
    <w:rsid w:val="001F1489"/>
    <w:rsid w:val="001F149B"/>
    <w:rsid w:val="001F20D0"/>
    <w:rsid w:val="001F21EA"/>
    <w:rsid w:val="001F23C1"/>
    <w:rsid w:val="001F2BA5"/>
    <w:rsid w:val="001F3D16"/>
    <w:rsid w:val="001F4A9C"/>
    <w:rsid w:val="001F4C59"/>
    <w:rsid w:val="001F691F"/>
    <w:rsid w:val="001F6E26"/>
    <w:rsid w:val="001F7222"/>
    <w:rsid w:val="002001D9"/>
    <w:rsid w:val="00202F9D"/>
    <w:rsid w:val="002054BD"/>
    <w:rsid w:val="0020597E"/>
    <w:rsid w:val="00205FA2"/>
    <w:rsid w:val="002063BA"/>
    <w:rsid w:val="00207418"/>
    <w:rsid w:val="00210409"/>
    <w:rsid w:val="00211CF7"/>
    <w:rsid w:val="00214144"/>
    <w:rsid w:val="00214965"/>
    <w:rsid w:val="002177DA"/>
    <w:rsid w:val="00221F98"/>
    <w:rsid w:val="002229F8"/>
    <w:rsid w:val="00222BB0"/>
    <w:rsid w:val="0022386E"/>
    <w:rsid w:val="002244E2"/>
    <w:rsid w:val="0022708F"/>
    <w:rsid w:val="002302F5"/>
    <w:rsid w:val="00230BDE"/>
    <w:rsid w:val="00233D2D"/>
    <w:rsid w:val="00233FDD"/>
    <w:rsid w:val="00234A26"/>
    <w:rsid w:val="002357AC"/>
    <w:rsid w:val="002360AD"/>
    <w:rsid w:val="002361EB"/>
    <w:rsid w:val="00242385"/>
    <w:rsid w:val="00242394"/>
    <w:rsid w:val="002423E7"/>
    <w:rsid w:val="00242E13"/>
    <w:rsid w:val="00243210"/>
    <w:rsid w:val="00243234"/>
    <w:rsid w:val="00244CE8"/>
    <w:rsid w:val="002464E2"/>
    <w:rsid w:val="00247894"/>
    <w:rsid w:val="00250708"/>
    <w:rsid w:val="00254B5A"/>
    <w:rsid w:val="002556B7"/>
    <w:rsid w:val="00255817"/>
    <w:rsid w:val="00255A22"/>
    <w:rsid w:val="00255D6E"/>
    <w:rsid w:val="002600C4"/>
    <w:rsid w:val="0026120A"/>
    <w:rsid w:val="00265222"/>
    <w:rsid w:val="00266EE6"/>
    <w:rsid w:val="00267174"/>
    <w:rsid w:val="00270BB8"/>
    <w:rsid w:val="00272C30"/>
    <w:rsid w:val="002751E6"/>
    <w:rsid w:val="00275441"/>
    <w:rsid w:val="00275BB7"/>
    <w:rsid w:val="00275C7E"/>
    <w:rsid w:val="00280C2F"/>
    <w:rsid w:val="00280CEB"/>
    <w:rsid w:val="00282BC3"/>
    <w:rsid w:val="00283439"/>
    <w:rsid w:val="00285B30"/>
    <w:rsid w:val="00286BB3"/>
    <w:rsid w:val="00290C1D"/>
    <w:rsid w:val="00295B61"/>
    <w:rsid w:val="00295D0E"/>
    <w:rsid w:val="00296FE4"/>
    <w:rsid w:val="0029711D"/>
    <w:rsid w:val="002A0179"/>
    <w:rsid w:val="002A01F2"/>
    <w:rsid w:val="002A0DDB"/>
    <w:rsid w:val="002A2CEC"/>
    <w:rsid w:val="002A59CD"/>
    <w:rsid w:val="002A6129"/>
    <w:rsid w:val="002A775F"/>
    <w:rsid w:val="002B1564"/>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7EC"/>
    <w:rsid w:val="002E0DA7"/>
    <w:rsid w:val="002E0FF5"/>
    <w:rsid w:val="002E168D"/>
    <w:rsid w:val="002E251A"/>
    <w:rsid w:val="002E33F1"/>
    <w:rsid w:val="002E46E0"/>
    <w:rsid w:val="002E481E"/>
    <w:rsid w:val="002E4952"/>
    <w:rsid w:val="002E49E5"/>
    <w:rsid w:val="002E6BBF"/>
    <w:rsid w:val="002E6BFD"/>
    <w:rsid w:val="002E6E2A"/>
    <w:rsid w:val="002E7152"/>
    <w:rsid w:val="002F0401"/>
    <w:rsid w:val="002F0524"/>
    <w:rsid w:val="002F106C"/>
    <w:rsid w:val="002F1BB1"/>
    <w:rsid w:val="002F21CC"/>
    <w:rsid w:val="002F48C8"/>
    <w:rsid w:val="002F4FD2"/>
    <w:rsid w:val="002F78FC"/>
    <w:rsid w:val="002F7CC9"/>
    <w:rsid w:val="00300762"/>
    <w:rsid w:val="00300876"/>
    <w:rsid w:val="0030155B"/>
    <w:rsid w:val="003024AA"/>
    <w:rsid w:val="00305003"/>
    <w:rsid w:val="00305EA8"/>
    <w:rsid w:val="003064BA"/>
    <w:rsid w:val="00307B7C"/>
    <w:rsid w:val="003104B3"/>
    <w:rsid w:val="003104B8"/>
    <w:rsid w:val="00311CA0"/>
    <w:rsid w:val="003127F1"/>
    <w:rsid w:val="00312857"/>
    <w:rsid w:val="00313D8F"/>
    <w:rsid w:val="0031440E"/>
    <w:rsid w:val="00314ABC"/>
    <w:rsid w:val="00315766"/>
    <w:rsid w:val="00316314"/>
    <w:rsid w:val="00316973"/>
    <w:rsid w:val="00316B73"/>
    <w:rsid w:val="003172F7"/>
    <w:rsid w:val="003174DE"/>
    <w:rsid w:val="00317699"/>
    <w:rsid w:val="0032035F"/>
    <w:rsid w:val="00322271"/>
    <w:rsid w:val="0032347A"/>
    <w:rsid w:val="0032355E"/>
    <w:rsid w:val="00325085"/>
    <w:rsid w:val="00325E58"/>
    <w:rsid w:val="00326238"/>
    <w:rsid w:val="00326CDF"/>
    <w:rsid w:val="00326DAA"/>
    <w:rsid w:val="0032765F"/>
    <w:rsid w:val="0033086D"/>
    <w:rsid w:val="003313B8"/>
    <w:rsid w:val="00331B6F"/>
    <w:rsid w:val="0033224D"/>
    <w:rsid w:val="00332985"/>
    <w:rsid w:val="00332C78"/>
    <w:rsid w:val="00333BE7"/>
    <w:rsid w:val="00334EE5"/>
    <w:rsid w:val="00335014"/>
    <w:rsid w:val="0033522B"/>
    <w:rsid w:val="00337462"/>
    <w:rsid w:val="003419B9"/>
    <w:rsid w:val="0034291C"/>
    <w:rsid w:val="00342966"/>
    <w:rsid w:val="00342A86"/>
    <w:rsid w:val="00345346"/>
    <w:rsid w:val="00347242"/>
    <w:rsid w:val="00347C76"/>
    <w:rsid w:val="00351E63"/>
    <w:rsid w:val="003524CB"/>
    <w:rsid w:val="00352F52"/>
    <w:rsid w:val="00353610"/>
    <w:rsid w:val="00354E3D"/>
    <w:rsid w:val="00360576"/>
    <w:rsid w:val="0036070F"/>
    <w:rsid w:val="00360EB2"/>
    <w:rsid w:val="00364144"/>
    <w:rsid w:val="0036448E"/>
    <w:rsid w:val="003657E3"/>
    <w:rsid w:val="00366DA7"/>
    <w:rsid w:val="00372F3A"/>
    <w:rsid w:val="003732D1"/>
    <w:rsid w:val="003761B4"/>
    <w:rsid w:val="00376AA5"/>
    <w:rsid w:val="00377DC1"/>
    <w:rsid w:val="003803C4"/>
    <w:rsid w:val="003803DA"/>
    <w:rsid w:val="00383725"/>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0E21"/>
    <w:rsid w:val="003A25D4"/>
    <w:rsid w:val="003A2FDD"/>
    <w:rsid w:val="003A5538"/>
    <w:rsid w:val="003A57C7"/>
    <w:rsid w:val="003B0BE1"/>
    <w:rsid w:val="003B35B9"/>
    <w:rsid w:val="003B3BBF"/>
    <w:rsid w:val="003B3F96"/>
    <w:rsid w:val="003B4CE7"/>
    <w:rsid w:val="003B5C4F"/>
    <w:rsid w:val="003B6EA3"/>
    <w:rsid w:val="003B77B7"/>
    <w:rsid w:val="003C3015"/>
    <w:rsid w:val="003C3947"/>
    <w:rsid w:val="003C4431"/>
    <w:rsid w:val="003C57DF"/>
    <w:rsid w:val="003C6BA8"/>
    <w:rsid w:val="003C6C83"/>
    <w:rsid w:val="003D0C92"/>
    <w:rsid w:val="003D1B3F"/>
    <w:rsid w:val="003D1BD5"/>
    <w:rsid w:val="003D23E6"/>
    <w:rsid w:val="003D357F"/>
    <w:rsid w:val="003D4783"/>
    <w:rsid w:val="003D4A36"/>
    <w:rsid w:val="003D539E"/>
    <w:rsid w:val="003D6D0B"/>
    <w:rsid w:val="003D73E8"/>
    <w:rsid w:val="003E0B80"/>
    <w:rsid w:val="003E1D7F"/>
    <w:rsid w:val="003E32B1"/>
    <w:rsid w:val="003E37F0"/>
    <w:rsid w:val="003E5E89"/>
    <w:rsid w:val="003E67C0"/>
    <w:rsid w:val="003E6D64"/>
    <w:rsid w:val="003E7DE7"/>
    <w:rsid w:val="003F0EC2"/>
    <w:rsid w:val="003F1110"/>
    <w:rsid w:val="003F11D6"/>
    <w:rsid w:val="003F1DF2"/>
    <w:rsid w:val="003F3E64"/>
    <w:rsid w:val="003F4156"/>
    <w:rsid w:val="003F68C1"/>
    <w:rsid w:val="003F6F7C"/>
    <w:rsid w:val="003F73FF"/>
    <w:rsid w:val="003F7E51"/>
    <w:rsid w:val="004003C4"/>
    <w:rsid w:val="00403030"/>
    <w:rsid w:val="00404055"/>
    <w:rsid w:val="00405A85"/>
    <w:rsid w:val="00405D54"/>
    <w:rsid w:val="004064AB"/>
    <w:rsid w:val="00406610"/>
    <w:rsid w:val="00407A68"/>
    <w:rsid w:val="004114D3"/>
    <w:rsid w:val="004138D9"/>
    <w:rsid w:val="0041473E"/>
    <w:rsid w:val="00414B1B"/>
    <w:rsid w:val="004157FB"/>
    <w:rsid w:val="00416691"/>
    <w:rsid w:val="00416B87"/>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62AB"/>
    <w:rsid w:val="004376E8"/>
    <w:rsid w:val="0044466A"/>
    <w:rsid w:val="00447847"/>
    <w:rsid w:val="004509FD"/>
    <w:rsid w:val="0045113B"/>
    <w:rsid w:val="004512C8"/>
    <w:rsid w:val="00452FF9"/>
    <w:rsid w:val="004544D9"/>
    <w:rsid w:val="00454F6C"/>
    <w:rsid w:val="00455084"/>
    <w:rsid w:val="00455600"/>
    <w:rsid w:val="00455B6E"/>
    <w:rsid w:val="00455EE6"/>
    <w:rsid w:val="004563F0"/>
    <w:rsid w:val="00456DEB"/>
    <w:rsid w:val="004606CF"/>
    <w:rsid w:val="00462E82"/>
    <w:rsid w:val="004630D7"/>
    <w:rsid w:val="00463457"/>
    <w:rsid w:val="00463AB2"/>
    <w:rsid w:val="00464431"/>
    <w:rsid w:val="00464621"/>
    <w:rsid w:val="004662AC"/>
    <w:rsid w:val="00467D92"/>
    <w:rsid w:val="00470958"/>
    <w:rsid w:val="00474762"/>
    <w:rsid w:val="00474CAE"/>
    <w:rsid w:val="0047522A"/>
    <w:rsid w:val="00475937"/>
    <w:rsid w:val="00475B32"/>
    <w:rsid w:val="00476135"/>
    <w:rsid w:val="00476B74"/>
    <w:rsid w:val="00477C38"/>
    <w:rsid w:val="0048071B"/>
    <w:rsid w:val="004809AA"/>
    <w:rsid w:val="00481E97"/>
    <w:rsid w:val="0048265A"/>
    <w:rsid w:val="00482E71"/>
    <w:rsid w:val="00483D83"/>
    <w:rsid w:val="004841DD"/>
    <w:rsid w:val="0048531D"/>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B47"/>
    <w:rsid w:val="004A7EFD"/>
    <w:rsid w:val="004B1099"/>
    <w:rsid w:val="004B2903"/>
    <w:rsid w:val="004B33C8"/>
    <w:rsid w:val="004B379E"/>
    <w:rsid w:val="004B3830"/>
    <w:rsid w:val="004B4205"/>
    <w:rsid w:val="004B42D8"/>
    <w:rsid w:val="004B4857"/>
    <w:rsid w:val="004B6258"/>
    <w:rsid w:val="004B71F3"/>
    <w:rsid w:val="004C013A"/>
    <w:rsid w:val="004C0DED"/>
    <w:rsid w:val="004C0EAC"/>
    <w:rsid w:val="004C1DDC"/>
    <w:rsid w:val="004C42D4"/>
    <w:rsid w:val="004C540B"/>
    <w:rsid w:val="004C6924"/>
    <w:rsid w:val="004C6F23"/>
    <w:rsid w:val="004D0FAA"/>
    <w:rsid w:val="004D1664"/>
    <w:rsid w:val="004D2ABB"/>
    <w:rsid w:val="004D4ADE"/>
    <w:rsid w:val="004D4BE0"/>
    <w:rsid w:val="004D74AD"/>
    <w:rsid w:val="004D778A"/>
    <w:rsid w:val="004E02F1"/>
    <w:rsid w:val="004E31B2"/>
    <w:rsid w:val="004E36FE"/>
    <w:rsid w:val="004E6533"/>
    <w:rsid w:val="004E6E76"/>
    <w:rsid w:val="004E78DB"/>
    <w:rsid w:val="004E7CC8"/>
    <w:rsid w:val="004F1D4F"/>
    <w:rsid w:val="004F2F1A"/>
    <w:rsid w:val="0050008B"/>
    <w:rsid w:val="00500A53"/>
    <w:rsid w:val="00500C4B"/>
    <w:rsid w:val="00500DCF"/>
    <w:rsid w:val="005018D7"/>
    <w:rsid w:val="00501AD0"/>
    <w:rsid w:val="00502241"/>
    <w:rsid w:val="005026B8"/>
    <w:rsid w:val="00502BCB"/>
    <w:rsid w:val="00502D58"/>
    <w:rsid w:val="00507919"/>
    <w:rsid w:val="0051153A"/>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0BA"/>
    <w:rsid w:val="00546563"/>
    <w:rsid w:val="0054675D"/>
    <w:rsid w:val="00547933"/>
    <w:rsid w:val="00547C04"/>
    <w:rsid w:val="0055289D"/>
    <w:rsid w:val="00552FC1"/>
    <w:rsid w:val="005531FF"/>
    <w:rsid w:val="00553A1B"/>
    <w:rsid w:val="00554956"/>
    <w:rsid w:val="0055687D"/>
    <w:rsid w:val="00556D29"/>
    <w:rsid w:val="00556DA5"/>
    <w:rsid w:val="00557C82"/>
    <w:rsid w:val="00561433"/>
    <w:rsid w:val="00561ED6"/>
    <w:rsid w:val="00565E06"/>
    <w:rsid w:val="00566C17"/>
    <w:rsid w:val="00566D74"/>
    <w:rsid w:val="00566F00"/>
    <w:rsid w:val="00573C80"/>
    <w:rsid w:val="00574242"/>
    <w:rsid w:val="005747A1"/>
    <w:rsid w:val="00574A8B"/>
    <w:rsid w:val="0057506B"/>
    <w:rsid w:val="0057571B"/>
    <w:rsid w:val="00576268"/>
    <w:rsid w:val="005771E2"/>
    <w:rsid w:val="00577271"/>
    <w:rsid w:val="00577432"/>
    <w:rsid w:val="00577581"/>
    <w:rsid w:val="005776C7"/>
    <w:rsid w:val="0058106F"/>
    <w:rsid w:val="00581543"/>
    <w:rsid w:val="005820CF"/>
    <w:rsid w:val="00582751"/>
    <w:rsid w:val="00582B77"/>
    <w:rsid w:val="00583063"/>
    <w:rsid w:val="00584673"/>
    <w:rsid w:val="00590466"/>
    <w:rsid w:val="00590471"/>
    <w:rsid w:val="00591086"/>
    <w:rsid w:val="00591D17"/>
    <w:rsid w:val="00592F13"/>
    <w:rsid w:val="00593215"/>
    <w:rsid w:val="005945C2"/>
    <w:rsid w:val="00594FF3"/>
    <w:rsid w:val="0059501E"/>
    <w:rsid w:val="005957E2"/>
    <w:rsid w:val="00597368"/>
    <w:rsid w:val="00597436"/>
    <w:rsid w:val="0059752A"/>
    <w:rsid w:val="005A2089"/>
    <w:rsid w:val="005A22FB"/>
    <w:rsid w:val="005A38EF"/>
    <w:rsid w:val="005A39A4"/>
    <w:rsid w:val="005A5AF6"/>
    <w:rsid w:val="005A5C1F"/>
    <w:rsid w:val="005A7C01"/>
    <w:rsid w:val="005B0E26"/>
    <w:rsid w:val="005B1BEC"/>
    <w:rsid w:val="005B2D18"/>
    <w:rsid w:val="005B3097"/>
    <w:rsid w:val="005B4625"/>
    <w:rsid w:val="005B50C3"/>
    <w:rsid w:val="005B6703"/>
    <w:rsid w:val="005B7B7C"/>
    <w:rsid w:val="005C0F27"/>
    <w:rsid w:val="005C1194"/>
    <w:rsid w:val="005C136D"/>
    <w:rsid w:val="005C28EB"/>
    <w:rsid w:val="005C4318"/>
    <w:rsid w:val="005C588F"/>
    <w:rsid w:val="005C5F5F"/>
    <w:rsid w:val="005C6F97"/>
    <w:rsid w:val="005C7991"/>
    <w:rsid w:val="005D0082"/>
    <w:rsid w:val="005D1B1D"/>
    <w:rsid w:val="005D1EB8"/>
    <w:rsid w:val="005D2855"/>
    <w:rsid w:val="005D5446"/>
    <w:rsid w:val="005D6433"/>
    <w:rsid w:val="005D6627"/>
    <w:rsid w:val="005D6DF0"/>
    <w:rsid w:val="005E0D2F"/>
    <w:rsid w:val="005E2E52"/>
    <w:rsid w:val="005E2E83"/>
    <w:rsid w:val="005E35A4"/>
    <w:rsid w:val="005E35A6"/>
    <w:rsid w:val="005E4415"/>
    <w:rsid w:val="005E5037"/>
    <w:rsid w:val="005E53AA"/>
    <w:rsid w:val="005E600B"/>
    <w:rsid w:val="005F187D"/>
    <w:rsid w:val="005F1AB8"/>
    <w:rsid w:val="005F3E47"/>
    <w:rsid w:val="005F4065"/>
    <w:rsid w:val="005F4D02"/>
    <w:rsid w:val="005F5135"/>
    <w:rsid w:val="005F5360"/>
    <w:rsid w:val="005F55F0"/>
    <w:rsid w:val="005F585C"/>
    <w:rsid w:val="005F70B4"/>
    <w:rsid w:val="0060054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6DA2"/>
    <w:rsid w:val="00627D9D"/>
    <w:rsid w:val="006327D1"/>
    <w:rsid w:val="00633153"/>
    <w:rsid w:val="00633190"/>
    <w:rsid w:val="00634D6E"/>
    <w:rsid w:val="00635308"/>
    <w:rsid w:val="00635A49"/>
    <w:rsid w:val="006406BA"/>
    <w:rsid w:val="0064151C"/>
    <w:rsid w:val="00642F5B"/>
    <w:rsid w:val="0064466E"/>
    <w:rsid w:val="006448E5"/>
    <w:rsid w:val="00645740"/>
    <w:rsid w:val="00645B8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52C6"/>
    <w:rsid w:val="00685E0B"/>
    <w:rsid w:val="006862F3"/>
    <w:rsid w:val="00687355"/>
    <w:rsid w:val="00693A99"/>
    <w:rsid w:val="00694069"/>
    <w:rsid w:val="00694577"/>
    <w:rsid w:val="00695785"/>
    <w:rsid w:val="00696651"/>
    <w:rsid w:val="006970ED"/>
    <w:rsid w:val="006A003A"/>
    <w:rsid w:val="006A0194"/>
    <w:rsid w:val="006A09AD"/>
    <w:rsid w:val="006A0D31"/>
    <w:rsid w:val="006A211A"/>
    <w:rsid w:val="006A2247"/>
    <w:rsid w:val="006A399E"/>
    <w:rsid w:val="006A3ABB"/>
    <w:rsid w:val="006A4A88"/>
    <w:rsid w:val="006A4FCD"/>
    <w:rsid w:val="006A656F"/>
    <w:rsid w:val="006A6F87"/>
    <w:rsid w:val="006A7021"/>
    <w:rsid w:val="006A7C7F"/>
    <w:rsid w:val="006B02D5"/>
    <w:rsid w:val="006B2F27"/>
    <w:rsid w:val="006B3961"/>
    <w:rsid w:val="006B3975"/>
    <w:rsid w:val="006B3DDE"/>
    <w:rsid w:val="006B47CE"/>
    <w:rsid w:val="006B4BAA"/>
    <w:rsid w:val="006B5C7A"/>
    <w:rsid w:val="006B7362"/>
    <w:rsid w:val="006B75BB"/>
    <w:rsid w:val="006B7DF4"/>
    <w:rsid w:val="006C008B"/>
    <w:rsid w:val="006C00F8"/>
    <w:rsid w:val="006C18B3"/>
    <w:rsid w:val="006C3FB4"/>
    <w:rsid w:val="006C4DA6"/>
    <w:rsid w:val="006C4F1D"/>
    <w:rsid w:val="006C6C36"/>
    <w:rsid w:val="006C75E7"/>
    <w:rsid w:val="006C7D64"/>
    <w:rsid w:val="006D2982"/>
    <w:rsid w:val="006D2A95"/>
    <w:rsid w:val="006D2B42"/>
    <w:rsid w:val="006D467F"/>
    <w:rsid w:val="006D48EB"/>
    <w:rsid w:val="006D4BFB"/>
    <w:rsid w:val="006D4E13"/>
    <w:rsid w:val="006D6E5E"/>
    <w:rsid w:val="006D7F95"/>
    <w:rsid w:val="006D7FDA"/>
    <w:rsid w:val="006E0B07"/>
    <w:rsid w:val="006E227D"/>
    <w:rsid w:val="006E31A5"/>
    <w:rsid w:val="006E351E"/>
    <w:rsid w:val="006E6178"/>
    <w:rsid w:val="006F128E"/>
    <w:rsid w:val="006F2288"/>
    <w:rsid w:val="006F450B"/>
    <w:rsid w:val="006F4AB2"/>
    <w:rsid w:val="006F54B8"/>
    <w:rsid w:val="006F6262"/>
    <w:rsid w:val="006F6726"/>
    <w:rsid w:val="006F6C72"/>
    <w:rsid w:val="00700367"/>
    <w:rsid w:val="00700CAA"/>
    <w:rsid w:val="00700D07"/>
    <w:rsid w:val="00702ADA"/>
    <w:rsid w:val="0070305D"/>
    <w:rsid w:val="00705590"/>
    <w:rsid w:val="00706667"/>
    <w:rsid w:val="00706904"/>
    <w:rsid w:val="00706C2A"/>
    <w:rsid w:val="007103D6"/>
    <w:rsid w:val="00711372"/>
    <w:rsid w:val="0071245D"/>
    <w:rsid w:val="0071359D"/>
    <w:rsid w:val="0071404E"/>
    <w:rsid w:val="007151E9"/>
    <w:rsid w:val="00715A7E"/>
    <w:rsid w:val="00717BCD"/>
    <w:rsid w:val="007210BD"/>
    <w:rsid w:val="0072135C"/>
    <w:rsid w:val="0072227C"/>
    <w:rsid w:val="00724554"/>
    <w:rsid w:val="007252FE"/>
    <w:rsid w:val="00725876"/>
    <w:rsid w:val="007261E3"/>
    <w:rsid w:val="00726E35"/>
    <w:rsid w:val="0073138F"/>
    <w:rsid w:val="00732481"/>
    <w:rsid w:val="00733CD3"/>
    <w:rsid w:val="00733E6C"/>
    <w:rsid w:val="007343B2"/>
    <w:rsid w:val="007349D7"/>
    <w:rsid w:val="00737B12"/>
    <w:rsid w:val="007417A1"/>
    <w:rsid w:val="00742DC4"/>
    <w:rsid w:val="00742F46"/>
    <w:rsid w:val="007434F9"/>
    <w:rsid w:val="00745707"/>
    <w:rsid w:val="00745BD4"/>
    <w:rsid w:val="0074663B"/>
    <w:rsid w:val="00747DC1"/>
    <w:rsid w:val="00747FDF"/>
    <w:rsid w:val="00750142"/>
    <w:rsid w:val="00750BE4"/>
    <w:rsid w:val="00751F67"/>
    <w:rsid w:val="007544B2"/>
    <w:rsid w:val="00754D49"/>
    <w:rsid w:val="0075678D"/>
    <w:rsid w:val="007614E9"/>
    <w:rsid w:val="007621F8"/>
    <w:rsid w:val="00762DF9"/>
    <w:rsid w:val="00763462"/>
    <w:rsid w:val="00764573"/>
    <w:rsid w:val="00766513"/>
    <w:rsid w:val="007723C7"/>
    <w:rsid w:val="007724D6"/>
    <w:rsid w:val="00772F3B"/>
    <w:rsid w:val="00773882"/>
    <w:rsid w:val="0077490F"/>
    <w:rsid w:val="00774B39"/>
    <w:rsid w:val="00775A7E"/>
    <w:rsid w:val="00782AD5"/>
    <w:rsid w:val="00783476"/>
    <w:rsid w:val="00784ED5"/>
    <w:rsid w:val="00785378"/>
    <w:rsid w:val="00785C12"/>
    <w:rsid w:val="00786D4E"/>
    <w:rsid w:val="00787DEB"/>
    <w:rsid w:val="00791526"/>
    <w:rsid w:val="0079153D"/>
    <w:rsid w:val="007930EA"/>
    <w:rsid w:val="00797AFD"/>
    <w:rsid w:val="007A01A7"/>
    <w:rsid w:val="007A07E0"/>
    <w:rsid w:val="007A12F7"/>
    <w:rsid w:val="007A1328"/>
    <w:rsid w:val="007A1E72"/>
    <w:rsid w:val="007A2717"/>
    <w:rsid w:val="007A288C"/>
    <w:rsid w:val="007A3985"/>
    <w:rsid w:val="007A3CCA"/>
    <w:rsid w:val="007A4FA5"/>
    <w:rsid w:val="007A5CE2"/>
    <w:rsid w:val="007A737F"/>
    <w:rsid w:val="007B15A5"/>
    <w:rsid w:val="007B2546"/>
    <w:rsid w:val="007B4C6D"/>
    <w:rsid w:val="007B5205"/>
    <w:rsid w:val="007B5F7E"/>
    <w:rsid w:val="007B6174"/>
    <w:rsid w:val="007C0D7F"/>
    <w:rsid w:val="007C1171"/>
    <w:rsid w:val="007C1503"/>
    <w:rsid w:val="007C20DC"/>
    <w:rsid w:val="007C5339"/>
    <w:rsid w:val="007C5B7A"/>
    <w:rsid w:val="007C7EE2"/>
    <w:rsid w:val="007C7F1A"/>
    <w:rsid w:val="007D7850"/>
    <w:rsid w:val="007D7E75"/>
    <w:rsid w:val="007E1D01"/>
    <w:rsid w:val="007E39B7"/>
    <w:rsid w:val="007E3B48"/>
    <w:rsid w:val="007E604E"/>
    <w:rsid w:val="007E63E6"/>
    <w:rsid w:val="007E766D"/>
    <w:rsid w:val="007F0453"/>
    <w:rsid w:val="007F28C4"/>
    <w:rsid w:val="007F3A25"/>
    <w:rsid w:val="007F3D75"/>
    <w:rsid w:val="007F52EE"/>
    <w:rsid w:val="007F604E"/>
    <w:rsid w:val="007F6DAD"/>
    <w:rsid w:val="0080133A"/>
    <w:rsid w:val="00801698"/>
    <w:rsid w:val="0080378D"/>
    <w:rsid w:val="00804E13"/>
    <w:rsid w:val="008058BD"/>
    <w:rsid w:val="008078F2"/>
    <w:rsid w:val="00810FBA"/>
    <w:rsid w:val="00811772"/>
    <w:rsid w:val="00811875"/>
    <w:rsid w:val="00813D29"/>
    <w:rsid w:val="0081522A"/>
    <w:rsid w:val="0081551B"/>
    <w:rsid w:val="00815623"/>
    <w:rsid w:val="0081589D"/>
    <w:rsid w:val="00817B57"/>
    <w:rsid w:val="00817F2D"/>
    <w:rsid w:val="00820E75"/>
    <w:rsid w:val="008220E9"/>
    <w:rsid w:val="0082373C"/>
    <w:rsid w:val="00825119"/>
    <w:rsid w:val="008302A3"/>
    <w:rsid w:val="00831B2B"/>
    <w:rsid w:val="008335F1"/>
    <w:rsid w:val="008342F0"/>
    <w:rsid w:val="008348BF"/>
    <w:rsid w:val="00835020"/>
    <w:rsid w:val="00836480"/>
    <w:rsid w:val="00836B00"/>
    <w:rsid w:val="00837F9C"/>
    <w:rsid w:val="0084333A"/>
    <w:rsid w:val="00843C51"/>
    <w:rsid w:val="00844BF7"/>
    <w:rsid w:val="00845CD7"/>
    <w:rsid w:val="00846273"/>
    <w:rsid w:val="008469F1"/>
    <w:rsid w:val="008472F9"/>
    <w:rsid w:val="00850D79"/>
    <w:rsid w:val="00854F79"/>
    <w:rsid w:val="00855782"/>
    <w:rsid w:val="00855879"/>
    <w:rsid w:val="00855CA8"/>
    <w:rsid w:val="00855EAC"/>
    <w:rsid w:val="00855EBD"/>
    <w:rsid w:val="00860274"/>
    <w:rsid w:val="0086027B"/>
    <w:rsid w:val="00862930"/>
    <w:rsid w:val="00862B23"/>
    <w:rsid w:val="00862FA2"/>
    <w:rsid w:val="00864B28"/>
    <w:rsid w:val="00865715"/>
    <w:rsid w:val="008679F9"/>
    <w:rsid w:val="0087169B"/>
    <w:rsid w:val="00872D82"/>
    <w:rsid w:val="00873F40"/>
    <w:rsid w:val="00874659"/>
    <w:rsid w:val="00876E31"/>
    <w:rsid w:val="0087747D"/>
    <w:rsid w:val="00877B98"/>
    <w:rsid w:val="00881371"/>
    <w:rsid w:val="00881B2D"/>
    <w:rsid w:val="00881DDA"/>
    <w:rsid w:val="00881F00"/>
    <w:rsid w:val="0088310E"/>
    <w:rsid w:val="00883C7F"/>
    <w:rsid w:val="008846CD"/>
    <w:rsid w:val="0088568D"/>
    <w:rsid w:val="00885C47"/>
    <w:rsid w:val="008863A3"/>
    <w:rsid w:val="00886DA5"/>
    <w:rsid w:val="008909DB"/>
    <w:rsid w:val="00891604"/>
    <w:rsid w:val="00892795"/>
    <w:rsid w:val="00893A6E"/>
    <w:rsid w:val="008945E1"/>
    <w:rsid w:val="0089500A"/>
    <w:rsid w:val="00895960"/>
    <w:rsid w:val="00897812"/>
    <w:rsid w:val="00897D36"/>
    <w:rsid w:val="00897D74"/>
    <w:rsid w:val="008A0150"/>
    <w:rsid w:val="008A0218"/>
    <w:rsid w:val="008A331F"/>
    <w:rsid w:val="008A3E2D"/>
    <w:rsid w:val="008A519C"/>
    <w:rsid w:val="008A5EEF"/>
    <w:rsid w:val="008A6155"/>
    <w:rsid w:val="008A6B30"/>
    <w:rsid w:val="008A6EF3"/>
    <w:rsid w:val="008A7F29"/>
    <w:rsid w:val="008A7F42"/>
    <w:rsid w:val="008B009B"/>
    <w:rsid w:val="008B0E3D"/>
    <w:rsid w:val="008B15B4"/>
    <w:rsid w:val="008B2292"/>
    <w:rsid w:val="008B4719"/>
    <w:rsid w:val="008B4D4E"/>
    <w:rsid w:val="008B60A3"/>
    <w:rsid w:val="008C0211"/>
    <w:rsid w:val="008C047E"/>
    <w:rsid w:val="008C0C32"/>
    <w:rsid w:val="008C12BC"/>
    <w:rsid w:val="008C1B7D"/>
    <w:rsid w:val="008C3CB4"/>
    <w:rsid w:val="008C403C"/>
    <w:rsid w:val="008C4B9A"/>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4858"/>
    <w:rsid w:val="00914CBB"/>
    <w:rsid w:val="00915A87"/>
    <w:rsid w:val="00915EB7"/>
    <w:rsid w:val="00917402"/>
    <w:rsid w:val="0092101A"/>
    <w:rsid w:val="0092178B"/>
    <w:rsid w:val="00921BDB"/>
    <w:rsid w:val="009221E1"/>
    <w:rsid w:val="009226A1"/>
    <w:rsid w:val="00922AF0"/>
    <w:rsid w:val="0092404E"/>
    <w:rsid w:val="0092607C"/>
    <w:rsid w:val="00926B96"/>
    <w:rsid w:val="009301BC"/>
    <w:rsid w:val="009324B8"/>
    <w:rsid w:val="009341F8"/>
    <w:rsid w:val="00934E29"/>
    <w:rsid w:val="00935DD9"/>
    <w:rsid w:val="009361F7"/>
    <w:rsid w:val="00936E0E"/>
    <w:rsid w:val="00937619"/>
    <w:rsid w:val="00942188"/>
    <w:rsid w:val="00944BFE"/>
    <w:rsid w:val="00944E38"/>
    <w:rsid w:val="009455B2"/>
    <w:rsid w:val="0094597C"/>
    <w:rsid w:val="009466ED"/>
    <w:rsid w:val="00947426"/>
    <w:rsid w:val="00947B1A"/>
    <w:rsid w:val="00947C2E"/>
    <w:rsid w:val="00947C6D"/>
    <w:rsid w:val="009518EA"/>
    <w:rsid w:val="00954CB0"/>
    <w:rsid w:val="00954D0A"/>
    <w:rsid w:val="00957827"/>
    <w:rsid w:val="00957CC9"/>
    <w:rsid w:val="009617D5"/>
    <w:rsid w:val="00962250"/>
    <w:rsid w:val="00962827"/>
    <w:rsid w:val="00962857"/>
    <w:rsid w:val="00963766"/>
    <w:rsid w:val="00964583"/>
    <w:rsid w:val="00965718"/>
    <w:rsid w:val="00965A76"/>
    <w:rsid w:val="009669C6"/>
    <w:rsid w:val="00966ADB"/>
    <w:rsid w:val="00966D9E"/>
    <w:rsid w:val="00966EBB"/>
    <w:rsid w:val="00967700"/>
    <w:rsid w:val="009704A9"/>
    <w:rsid w:val="00970DA2"/>
    <w:rsid w:val="00971C80"/>
    <w:rsid w:val="0097489B"/>
    <w:rsid w:val="00976C43"/>
    <w:rsid w:val="00976CD2"/>
    <w:rsid w:val="00976D1A"/>
    <w:rsid w:val="00982C2D"/>
    <w:rsid w:val="009845AF"/>
    <w:rsid w:val="009852DA"/>
    <w:rsid w:val="009856D8"/>
    <w:rsid w:val="009857AB"/>
    <w:rsid w:val="00986158"/>
    <w:rsid w:val="00987EAA"/>
    <w:rsid w:val="009900B1"/>
    <w:rsid w:val="00992832"/>
    <w:rsid w:val="009930B3"/>
    <w:rsid w:val="00993BE6"/>
    <w:rsid w:val="009941A7"/>
    <w:rsid w:val="00995EE9"/>
    <w:rsid w:val="00995F2B"/>
    <w:rsid w:val="00996303"/>
    <w:rsid w:val="009968E9"/>
    <w:rsid w:val="00997674"/>
    <w:rsid w:val="009A15CA"/>
    <w:rsid w:val="009A16D0"/>
    <w:rsid w:val="009A25F0"/>
    <w:rsid w:val="009A2BF5"/>
    <w:rsid w:val="009A52EA"/>
    <w:rsid w:val="009A6A11"/>
    <w:rsid w:val="009B020B"/>
    <w:rsid w:val="009B03B4"/>
    <w:rsid w:val="009B0921"/>
    <w:rsid w:val="009B107B"/>
    <w:rsid w:val="009B1E84"/>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5D73"/>
    <w:rsid w:val="009D67EC"/>
    <w:rsid w:val="009E04D5"/>
    <w:rsid w:val="009E053F"/>
    <w:rsid w:val="009E063A"/>
    <w:rsid w:val="009E2867"/>
    <w:rsid w:val="009E3CA5"/>
    <w:rsid w:val="009E4AC1"/>
    <w:rsid w:val="009E4C7C"/>
    <w:rsid w:val="009E559B"/>
    <w:rsid w:val="009E5D5D"/>
    <w:rsid w:val="009E5EF4"/>
    <w:rsid w:val="009E6199"/>
    <w:rsid w:val="009E61CB"/>
    <w:rsid w:val="009E620F"/>
    <w:rsid w:val="009F3A1C"/>
    <w:rsid w:val="009F434D"/>
    <w:rsid w:val="009F5313"/>
    <w:rsid w:val="009F6F85"/>
    <w:rsid w:val="009F730F"/>
    <w:rsid w:val="00A021C0"/>
    <w:rsid w:val="00A03641"/>
    <w:rsid w:val="00A05179"/>
    <w:rsid w:val="00A05485"/>
    <w:rsid w:val="00A073F3"/>
    <w:rsid w:val="00A10F96"/>
    <w:rsid w:val="00A13761"/>
    <w:rsid w:val="00A144A3"/>
    <w:rsid w:val="00A15EC5"/>
    <w:rsid w:val="00A17E3E"/>
    <w:rsid w:val="00A17F52"/>
    <w:rsid w:val="00A20978"/>
    <w:rsid w:val="00A22790"/>
    <w:rsid w:val="00A25382"/>
    <w:rsid w:val="00A256F9"/>
    <w:rsid w:val="00A27C4C"/>
    <w:rsid w:val="00A30571"/>
    <w:rsid w:val="00A30AAF"/>
    <w:rsid w:val="00A315D6"/>
    <w:rsid w:val="00A33052"/>
    <w:rsid w:val="00A33738"/>
    <w:rsid w:val="00A33F90"/>
    <w:rsid w:val="00A368FD"/>
    <w:rsid w:val="00A36CB9"/>
    <w:rsid w:val="00A37FC2"/>
    <w:rsid w:val="00A41D4A"/>
    <w:rsid w:val="00A4203E"/>
    <w:rsid w:val="00A42DD8"/>
    <w:rsid w:val="00A43DD9"/>
    <w:rsid w:val="00A43E8F"/>
    <w:rsid w:val="00A46B38"/>
    <w:rsid w:val="00A5159C"/>
    <w:rsid w:val="00A5329C"/>
    <w:rsid w:val="00A534F5"/>
    <w:rsid w:val="00A53BED"/>
    <w:rsid w:val="00A54880"/>
    <w:rsid w:val="00A5575B"/>
    <w:rsid w:val="00A558DD"/>
    <w:rsid w:val="00A56099"/>
    <w:rsid w:val="00A564BB"/>
    <w:rsid w:val="00A566AD"/>
    <w:rsid w:val="00A56DAD"/>
    <w:rsid w:val="00A56E64"/>
    <w:rsid w:val="00A57FCC"/>
    <w:rsid w:val="00A62705"/>
    <w:rsid w:val="00A66048"/>
    <w:rsid w:val="00A6636F"/>
    <w:rsid w:val="00A66A1F"/>
    <w:rsid w:val="00A707E2"/>
    <w:rsid w:val="00A71850"/>
    <w:rsid w:val="00A71BDD"/>
    <w:rsid w:val="00A75534"/>
    <w:rsid w:val="00A76655"/>
    <w:rsid w:val="00A7686B"/>
    <w:rsid w:val="00A77C3A"/>
    <w:rsid w:val="00A81D77"/>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59B5"/>
    <w:rsid w:val="00AB66B9"/>
    <w:rsid w:val="00AC01BB"/>
    <w:rsid w:val="00AC0302"/>
    <w:rsid w:val="00AC11B7"/>
    <w:rsid w:val="00AC1CA8"/>
    <w:rsid w:val="00AC49A9"/>
    <w:rsid w:val="00AC5334"/>
    <w:rsid w:val="00AC59A3"/>
    <w:rsid w:val="00AC7562"/>
    <w:rsid w:val="00AC7C9D"/>
    <w:rsid w:val="00AD07FD"/>
    <w:rsid w:val="00AD11C5"/>
    <w:rsid w:val="00AD15A3"/>
    <w:rsid w:val="00AD25BB"/>
    <w:rsid w:val="00AD41D9"/>
    <w:rsid w:val="00AD4DEB"/>
    <w:rsid w:val="00AD5C5F"/>
    <w:rsid w:val="00AD5E86"/>
    <w:rsid w:val="00AD6682"/>
    <w:rsid w:val="00AD6871"/>
    <w:rsid w:val="00AD6B14"/>
    <w:rsid w:val="00AD766C"/>
    <w:rsid w:val="00AE09B4"/>
    <w:rsid w:val="00AE12FE"/>
    <w:rsid w:val="00AE258A"/>
    <w:rsid w:val="00AE3180"/>
    <w:rsid w:val="00AE4E38"/>
    <w:rsid w:val="00AE506C"/>
    <w:rsid w:val="00AE5C6C"/>
    <w:rsid w:val="00AE601A"/>
    <w:rsid w:val="00AE6440"/>
    <w:rsid w:val="00AE6892"/>
    <w:rsid w:val="00AE6AC0"/>
    <w:rsid w:val="00AE6E8E"/>
    <w:rsid w:val="00AE7526"/>
    <w:rsid w:val="00AE7DE1"/>
    <w:rsid w:val="00AF276B"/>
    <w:rsid w:val="00AF2805"/>
    <w:rsid w:val="00AF339A"/>
    <w:rsid w:val="00AF4CE5"/>
    <w:rsid w:val="00AF6934"/>
    <w:rsid w:val="00B0048B"/>
    <w:rsid w:val="00B00DF1"/>
    <w:rsid w:val="00B010C2"/>
    <w:rsid w:val="00B014B7"/>
    <w:rsid w:val="00B02673"/>
    <w:rsid w:val="00B02B05"/>
    <w:rsid w:val="00B02E91"/>
    <w:rsid w:val="00B05E6A"/>
    <w:rsid w:val="00B069EF"/>
    <w:rsid w:val="00B06B0F"/>
    <w:rsid w:val="00B06BC6"/>
    <w:rsid w:val="00B1034F"/>
    <w:rsid w:val="00B108BC"/>
    <w:rsid w:val="00B10D7B"/>
    <w:rsid w:val="00B11010"/>
    <w:rsid w:val="00B123B2"/>
    <w:rsid w:val="00B12F74"/>
    <w:rsid w:val="00B13A9C"/>
    <w:rsid w:val="00B13B51"/>
    <w:rsid w:val="00B151FD"/>
    <w:rsid w:val="00B17010"/>
    <w:rsid w:val="00B1715F"/>
    <w:rsid w:val="00B172CA"/>
    <w:rsid w:val="00B17FF8"/>
    <w:rsid w:val="00B20864"/>
    <w:rsid w:val="00B2488E"/>
    <w:rsid w:val="00B25064"/>
    <w:rsid w:val="00B25A61"/>
    <w:rsid w:val="00B25FD4"/>
    <w:rsid w:val="00B2649E"/>
    <w:rsid w:val="00B2728D"/>
    <w:rsid w:val="00B30C4B"/>
    <w:rsid w:val="00B312D7"/>
    <w:rsid w:val="00B3541A"/>
    <w:rsid w:val="00B35D53"/>
    <w:rsid w:val="00B40587"/>
    <w:rsid w:val="00B422EE"/>
    <w:rsid w:val="00B43226"/>
    <w:rsid w:val="00B432B2"/>
    <w:rsid w:val="00B433EB"/>
    <w:rsid w:val="00B43C1C"/>
    <w:rsid w:val="00B43D31"/>
    <w:rsid w:val="00B46227"/>
    <w:rsid w:val="00B46F4A"/>
    <w:rsid w:val="00B47398"/>
    <w:rsid w:val="00B47D10"/>
    <w:rsid w:val="00B508A0"/>
    <w:rsid w:val="00B50A1C"/>
    <w:rsid w:val="00B5354B"/>
    <w:rsid w:val="00B5394E"/>
    <w:rsid w:val="00B54FC9"/>
    <w:rsid w:val="00B563A4"/>
    <w:rsid w:val="00B56DBD"/>
    <w:rsid w:val="00B57E45"/>
    <w:rsid w:val="00B600D7"/>
    <w:rsid w:val="00B606D8"/>
    <w:rsid w:val="00B61CEC"/>
    <w:rsid w:val="00B64270"/>
    <w:rsid w:val="00B64E9E"/>
    <w:rsid w:val="00B6636F"/>
    <w:rsid w:val="00B66E24"/>
    <w:rsid w:val="00B676FE"/>
    <w:rsid w:val="00B70728"/>
    <w:rsid w:val="00B74591"/>
    <w:rsid w:val="00B748ED"/>
    <w:rsid w:val="00B76262"/>
    <w:rsid w:val="00B77849"/>
    <w:rsid w:val="00B77D2B"/>
    <w:rsid w:val="00B80523"/>
    <w:rsid w:val="00B82011"/>
    <w:rsid w:val="00B82E65"/>
    <w:rsid w:val="00B8386D"/>
    <w:rsid w:val="00B870E6"/>
    <w:rsid w:val="00B87A3B"/>
    <w:rsid w:val="00B87B6B"/>
    <w:rsid w:val="00B90838"/>
    <w:rsid w:val="00B9084B"/>
    <w:rsid w:val="00B94220"/>
    <w:rsid w:val="00B94404"/>
    <w:rsid w:val="00B946A2"/>
    <w:rsid w:val="00B94CA9"/>
    <w:rsid w:val="00B94F15"/>
    <w:rsid w:val="00B9715F"/>
    <w:rsid w:val="00B979DA"/>
    <w:rsid w:val="00BA0E33"/>
    <w:rsid w:val="00BA18FE"/>
    <w:rsid w:val="00BA2AEA"/>
    <w:rsid w:val="00BA48B5"/>
    <w:rsid w:val="00BA49AF"/>
    <w:rsid w:val="00BA5F95"/>
    <w:rsid w:val="00BB259F"/>
    <w:rsid w:val="00BB2B31"/>
    <w:rsid w:val="00BB320A"/>
    <w:rsid w:val="00BB3412"/>
    <w:rsid w:val="00BB36C1"/>
    <w:rsid w:val="00BB44A3"/>
    <w:rsid w:val="00BC126A"/>
    <w:rsid w:val="00BC31CE"/>
    <w:rsid w:val="00BC33ED"/>
    <w:rsid w:val="00BC458C"/>
    <w:rsid w:val="00BC5008"/>
    <w:rsid w:val="00BC5187"/>
    <w:rsid w:val="00BC5C9F"/>
    <w:rsid w:val="00BC6763"/>
    <w:rsid w:val="00BC71F6"/>
    <w:rsid w:val="00BD0261"/>
    <w:rsid w:val="00BD063D"/>
    <w:rsid w:val="00BD0A5C"/>
    <w:rsid w:val="00BD126C"/>
    <w:rsid w:val="00BD1474"/>
    <w:rsid w:val="00BD1B77"/>
    <w:rsid w:val="00BD235B"/>
    <w:rsid w:val="00BD259A"/>
    <w:rsid w:val="00BD2B06"/>
    <w:rsid w:val="00BD4AA3"/>
    <w:rsid w:val="00BD4D27"/>
    <w:rsid w:val="00BD4F81"/>
    <w:rsid w:val="00BD5C94"/>
    <w:rsid w:val="00BD602A"/>
    <w:rsid w:val="00BD6BA8"/>
    <w:rsid w:val="00BD6BBE"/>
    <w:rsid w:val="00BD6C73"/>
    <w:rsid w:val="00BE030B"/>
    <w:rsid w:val="00BE105B"/>
    <w:rsid w:val="00BE184C"/>
    <w:rsid w:val="00BE2D0A"/>
    <w:rsid w:val="00BE3E5A"/>
    <w:rsid w:val="00BE6699"/>
    <w:rsid w:val="00BE6A98"/>
    <w:rsid w:val="00BE6CCA"/>
    <w:rsid w:val="00BE6D3D"/>
    <w:rsid w:val="00BF0F93"/>
    <w:rsid w:val="00BF10B3"/>
    <w:rsid w:val="00BF405A"/>
    <w:rsid w:val="00BF4298"/>
    <w:rsid w:val="00BF5029"/>
    <w:rsid w:val="00BF7AE1"/>
    <w:rsid w:val="00C00EB5"/>
    <w:rsid w:val="00C029DF"/>
    <w:rsid w:val="00C02DC6"/>
    <w:rsid w:val="00C050B6"/>
    <w:rsid w:val="00C05697"/>
    <w:rsid w:val="00C056CB"/>
    <w:rsid w:val="00C05944"/>
    <w:rsid w:val="00C0631F"/>
    <w:rsid w:val="00C06359"/>
    <w:rsid w:val="00C065E9"/>
    <w:rsid w:val="00C06B03"/>
    <w:rsid w:val="00C101D7"/>
    <w:rsid w:val="00C10894"/>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5A1"/>
    <w:rsid w:val="00C31EA7"/>
    <w:rsid w:val="00C3332C"/>
    <w:rsid w:val="00C335E1"/>
    <w:rsid w:val="00C33772"/>
    <w:rsid w:val="00C33802"/>
    <w:rsid w:val="00C3658F"/>
    <w:rsid w:val="00C36817"/>
    <w:rsid w:val="00C37BF5"/>
    <w:rsid w:val="00C40C5C"/>
    <w:rsid w:val="00C41AA9"/>
    <w:rsid w:val="00C462BD"/>
    <w:rsid w:val="00C467D7"/>
    <w:rsid w:val="00C46831"/>
    <w:rsid w:val="00C468DA"/>
    <w:rsid w:val="00C4795F"/>
    <w:rsid w:val="00C527EF"/>
    <w:rsid w:val="00C548F1"/>
    <w:rsid w:val="00C55641"/>
    <w:rsid w:val="00C55784"/>
    <w:rsid w:val="00C60514"/>
    <w:rsid w:val="00C607FA"/>
    <w:rsid w:val="00C61E8B"/>
    <w:rsid w:val="00C63A31"/>
    <w:rsid w:val="00C6449E"/>
    <w:rsid w:val="00C65CC6"/>
    <w:rsid w:val="00C66049"/>
    <w:rsid w:val="00C67540"/>
    <w:rsid w:val="00C70716"/>
    <w:rsid w:val="00C72090"/>
    <w:rsid w:val="00C72F33"/>
    <w:rsid w:val="00C72F6F"/>
    <w:rsid w:val="00C73EA1"/>
    <w:rsid w:val="00C74E8E"/>
    <w:rsid w:val="00C80533"/>
    <w:rsid w:val="00C818CE"/>
    <w:rsid w:val="00C82573"/>
    <w:rsid w:val="00C828A6"/>
    <w:rsid w:val="00C85B0E"/>
    <w:rsid w:val="00C85DE1"/>
    <w:rsid w:val="00C86608"/>
    <w:rsid w:val="00C87FDE"/>
    <w:rsid w:val="00C91C6A"/>
    <w:rsid w:val="00C9262B"/>
    <w:rsid w:val="00C93263"/>
    <w:rsid w:val="00C937D0"/>
    <w:rsid w:val="00C940AC"/>
    <w:rsid w:val="00C9597A"/>
    <w:rsid w:val="00CA290E"/>
    <w:rsid w:val="00CA3699"/>
    <w:rsid w:val="00CA3C25"/>
    <w:rsid w:val="00CA5CEC"/>
    <w:rsid w:val="00CA66E1"/>
    <w:rsid w:val="00CA67F5"/>
    <w:rsid w:val="00CA687D"/>
    <w:rsid w:val="00CA78E9"/>
    <w:rsid w:val="00CA7B15"/>
    <w:rsid w:val="00CB1DEA"/>
    <w:rsid w:val="00CB2BFC"/>
    <w:rsid w:val="00CB597B"/>
    <w:rsid w:val="00CB5EAA"/>
    <w:rsid w:val="00CB69F1"/>
    <w:rsid w:val="00CB6C62"/>
    <w:rsid w:val="00CB70EA"/>
    <w:rsid w:val="00CB7657"/>
    <w:rsid w:val="00CC39FE"/>
    <w:rsid w:val="00CC4C07"/>
    <w:rsid w:val="00CC6FF7"/>
    <w:rsid w:val="00CC79D0"/>
    <w:rsid w:val="00CD0099"/>
    <w:rsid w:val="00CD0E18"/>
    <w:rsid w:val="00CD0FB6"/>
    <w:rsid w:val="00CD2CD4"/>
    <w:rsid w:val="00CD664C"/>
    <w:rsid w:val="00CD678E"/>
    <w:rsid w:val="00CD7B99"/>
    <w:rsid w:val="00CE0ADB"/>
    <w:rsid w:val="00CE22AF"/>
    <w:rsid w:val="00CE2B74"/>
    <w:rsid w:val="00CE5D75"/>
    <w:rsid w:val="00CE6C4F"/>
    <w:rsid w:val="00CE77EF"/>
    <w:rsid w:val="00CF05F4"/>
    <w:rsid w:val="00CF0B94"/>
    <w:rsid w:val="00CF1073"/>
    <w:rsid w:val="00CF241F"/>
    <w:rsid w:val="00CF3414"/>
    <w:rsid w:val="00CF3E77"/>
    <w:rsid w:val="00CF6534"/>
    <w:rsid w:val="00CF6C34"/>
    <w:rsid w:val="00D000BE"/>
    <w:rsid w:val="00D009CA"/>
    <w:rsid w:val="00D00E70"/>
    <w:rsid w:val="00D02167"/>
    <w:rsid w:val="00D033AE"/>
    <w:rsid w:val="00D0380B"/>
    <w:rsid w:val="00D039B1"/>
    <w:rsid w:val="00D03BFA"/>
    <w:rsid w:val="00D042E7"/>
    <w:rsid w:val="00D056CF"/>
    <w:rsid w:val="00D05D6F"/>
    <w:rsid w:val="00D07D35"/>
    <w:rsid w:val="00D136A0"/>
    <w:rsid w:val="00D14F3A"/>
    <w:rsid w:val="00D15FAF"/>
    <w:rsid w:val="00D16E42"/>
    <w:rsid w:val="00D1776E"/>
    <w:rsid w:val="00D205FE"/>
    <w:rsid w:val="00D20C80"/>
    <w:rsid w:val="00D21006"/>
    <w:rsid w:val="00D22C08"/>
    <w:rsid w:val="00D230FD"/>
    <w:rsid w:val="00D231C2"/>
    <w:rsid w:val="00D2349E"/>
    <w:rsid w:val="00D238FE"/>
    <w:rsid w:val="00D255E7"/>
    <w:rsid w:val="00D25CC2"/>
    <w:rsid w:val="00D2694C"/>
    <w:rsid w:val="00D2789E"/>
    <w:rsid w:val="00D27ABD"/>
    <w:rsid w:val="00D27CC1"/>
    <w:rsid w:val="00D30242"/>
    <w:rsid w:val="00D31BAF"/>
    <w:rsid w:val="00D31E10"/>
    <w:rsid w:val="00D34788"/>
    <w:rsid w:val="00D35801"/>
    <w:rsid w:val="00D4166A"/>
    <w:rsid w:val="00D41679"/>
    <w:rsid w:val="00D44613"/>
    <w:rsid w:val="00D44F57"/>
    <w:rsid w:val="00D45780"/>
    <w:rsid w:val="00D4764A"/>
    <w:rsid w:val="00D50001"/>
    <w:rsid w:val="00D50B00"/>
    <w:rsid w:val="00D51294"/>
    <w:rsid w:val="00D5221B"/>
    <w:rsid w:val="00D52300"/>
    <w:rsid w:val="00D54300"/>
    <w:rsid w:val="00D54528"/>
    <w:rsid w:val="00D5593B"/>
    <w:rsid w:val="00D5792C"/>
    <w:rsid w:val="00D609A5"/>
    <w:rsid w:val="00D611AF"/>
    <w:rsid w:val="00D6129E"/>
    <w:rsid w:val="00D61EF6"/>
    <w:rsid w:val="00D65357"/>
    <w:rsid w:val="00D659AD"/>
    <w:rsid w:val="00D65D5C"/>
    <w:rsid w:val="00D67A94"/>
    <w:rsid w:val="00D702A5"/>
    <w:rsid w:val="00D727E3"/>
    <w:rsid w:val="00D73BC1"/>
    <w:rsid w:val="00D766F7"/>
    <w:rsid w:val="00D776B9"/>
    <w:rsid w:val="00D77726"/>
    <w:rsid w:val="00D81B63"/>
    <w:rsid w:val="00D81E61"/>
    <w:rsid w:val="00D8225C"/>
    <w:rsid w:val="00D836BC"/>
    <w:rsid w:val="00D8372E"/>
    <w:rsid w:val="00D851FE"/>
    <w:rsid w:val="00D85CF9"/>
    <w:rsid w:val="00D86008"/>
    <w:rsid w:val="00D86382"/>
    <w:rsid w:val="00D86AD4"/>
    <w:rsid w:val="00D86DCC"/>
    <w:rsid w:val="00D87562"/>
    <w:rsid w:val="00D91F0F"/>
    <w:rsid w:val="00D928E6"/>
    <w:rsid w:val="00D935D0"/>
    <w:rsid w:val="00D96007"/>
    <w:rsid w:val="00DA1BE1"/>
    <w:rsid w:val="00DA1C24"/>
    <w:rsid w:val="00DA2B39"/>
    <w:rsid w:val="00DA5FBB"/>
    <w:rsid w:val="00DA6B37"/>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3BF2"/>
    <w:rsid w:val="00DE5305"/>
    <w:rsid w:val="00DE66D5"/>
    <w:rsid w:val="00DE7734"/>
    <w:rsid w:val="00DF1FE4"/>
    <w:rsid w:val="00DF2682"/>
    <w:rsid w:val="00DF3F3B"/>
    <w:rsid w:val="00DF54A9"/>
    <w:rsid w:val="00DF5793"/>
    <w:rsid w:val="00DF5E55"/>
    <w:rsid w:val="00DF6517"/>
    <w:rsid w:val="00DF6F03"/>
    <w:rsid w:val="00E00143"/>
    <w:rsid w:val="00E02117"/>
    <w:rsid w:val="00E03646"/>
    <w:rsid w:val="00E03CB4"/>
    <w:rsid w:val="00E03FF0"/>
    <w:rsid w:val="00E04739"/>
    <w:rsid w:val="00E0653A"/>
    <w:rsid w:val="00E06BAA"/>
    <w:rsid w:val="00E079D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155F"/>
    <w:rsid w:val="00E2245F"/>
    <w:rsid w:val="00E23176"/>
    <w:rsid w:val="00E27742"/>
    <w:rsid w:val="00E2788D"/>
    <w:rsid w:val="00E2795F"/>
    <w:rsid w:val="00E27A02"/>
    <w:rsid w:val="00E301B6"/>
    <w:rsid w:val="00E31014"/>
    <w:rsid w:val="00E3147A"/>
    <w:rsid w:val="00E31845"/>
    <w:rsid w:val="00E31BDF"/>
    <w:rsid w:val="00E32152"/>
    <w:rsid w:val="00E333D9"/>
    <w:rsid w:val="00E3409D"/>
    <w:rsid w:val="00E403A9"/>
    <w:rsid w:val="00E4055D"/>
    <w:rsid w:val="00E40F81"/>
    <w:rsid w:val="00E41590"/>
    <w:rsid w:val="00E4222E"/>
    <w:rsid w:val="00E43792"/>
    <w:rsid w:val="00E43E09"/>
    <w:rsid w:val="00E4568F"/>
    <w:rsid w:val="00E46359"/>
    <w:rsid w:val="00E50552"/>
    <w:rsid w:val="00E521F2"/>
    <w:rsid w:val="00E5299C"/>
    <w:rsid w:val="00E540D7"/>
    <w:rsid w:val="00E55212"/>
    <w:rsid w:val="00E56917"/>
    <w:rsid w:val="00E61016"/>
    <w:rsid w:val="00E61D0E"/>
    <w:rsid w:val="00E63469"/>
    <w:rsid w:val="00E636A4"/>
    <w:rsid w:val="00E63F00"/>
    <w:rsid w:val="00E67B63"/>
    <w:rsid w:val="00E67E6E"/>
    <w:rsid w:val="00E70BB4"/>
    <w:rsid w:val="00E71698"/>
    <w:rsid w:val="00E71D9E"/>
    <w:rsid w:val="00E72E09"/>
    <w:rsid w:val="00E73650"/>
    <w:rsid w:val="00E73F27"/>
    <w:rsid w:val="00E744BE"/>
    <w:rsid w:val="00E77F9A"/>
    <w:rsid w:val="00E8196B"/>
    <w:rsid w:val="00E83327"/>
    <w:rsid w:val="00E83525"/>
    <w:rsid w:val="00E84DBD"/>
    <w:rsid w:val="00E87559"/>
    <w:rsid w:val="00E91C53"/>
    <w:rsid w:val="00E91EC8"/>
    <w:rsid w:val="00E9352D"/>
    <w:rsid w:val="00E9373B"/>
    <w:rsid w:val="00E969F1"/>
    <w:rsid w:val="00EA14A7"/>
    <w:rsid w:val="00EA157E"/>
    <w:rsid w:val="00EA2190"/>
    <w:rsid w:val="00EA3941"/>
    <w:rsid w:val="00EA4FAB"/>
    <w:rsid w:val="00EA5841"/>
    <w:rsid w:val="00EB06D4"/>
    <w:rsid w:val="00EB0720"/>
    <w:rsid w:val="00EB157E"/>
    <w:rsid w:val="00EB389D"/>
    <w:rsid w:val="00EB3ACD"/>
    <w:rsid w:val="00EB4A50"/>
    <w:rsid w:val="00EB4A91"/>
    <w:rsid w:val="00EB66A2"/>
    <w:rsid w:val="00EB6D97"/>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12DD"/>
    <w:rsid w:val="00F020C4"/>
    <w:rsid w:val="00F0233E"/>
    <w:rsid w:val="00F02C45"/>
    <w:rsid w:val="00F03051"/>
    <w:rsid w:val="00F03FD8"/>
    <w:rsid w:val="00F04873"/>
    <w:rsid w:val="00F048FC"/>
    <w:rsid w:val="00F05903"/>
    <w:rsid w:val="00F05A2F"/>
    <w:rsid w:val="00F10DC2"/>
    <w:rsid w:val="00F11617"/>
    <w:rsid w:val="00F122C6"/>
    <w:rsid w:val="00F12B43"/>
    <w:rsid w:val="00F135D6"/>
    <w:rsid w:val="00F13CC6"/>
    <w:rsid w:val="00F1585D"/>
    <w:rsid w:val="00F17177"/>
    <w:rsid w:val="00F2080C"/>
    <w:rsid w:val="00F21914"/>
    <w:rsid w:val="00F22B0F"/>
    <w:rsid w:val="00F23033"/>
    <w:rsid w:val="00F302CC"/>
    <w:rsid w:val="00F31A0D"/>
    <w:rsid w:val="00F31D5C"/>
    <w:rsid w:val="00F33257"/>
    <w:rsid w:val="00F35016"/>
    <w:rsid w:val="00F350DA"/>
    <w:rsid w:val="00F35DEA"/>
    <w:rsid w:val="00F37313"/>
    <w:rsid w:val="00F41FF2"/>
    <w:rsid w:val="00F424AD"/>
    <w:rsid w:val="00F43C8E"/>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7E77"/>
    <w:rsid w:val="00F70B5C"/>
    <w:rsid w:val="00F70EB5"/>
    <w:rsid w:val="00F72154"/>
    <w:rsid w:val="00F723F0"/>
    <w:rsid w:val="00F75BF6"/>
    <w:rsid w:val="00F760E7"/>
    <w:rsid w:val="00F7749A"/>
    <w:rsid w:val="00F809CD"/>
    <w:rsid w:val="00F8170A"/>
    <w:rsid w:val="00F8177D"/>
    <w:rsid w:val="00F81A5A"/>
    <w:rsid w:val="00F81B6F"/>
    <w:rsid w:val="00F82137"/>
    <w:rsid w:val="00F827F6"/>
    <w:rsid w:val="00F82F67"/>
    <w:rsid w:val="00F83640"/>
    <w:rsid w:val="00F8476F"/>
    <w:rsid w:val="00F85947"/>
    <w:rsid w:val="00F859B2"/>
    <w:rsid w:val="00F85DBB"/>
    <w:rsid w:val="00F87551"/>
    <w:rsid w:val="00F90A12"/>
    <w:rsid w:val="00F910FB"/>
    <w:rsid w:val="00F911BB"/>
    <w:rsid w:val="00F913A3"/>
    <w:rsid w:val="00F91651"/>
    <w:rsid w:val="00F91C56"/>
    <w:rsid w:val="00F91FFB"/>
    <w:rsid w:val="00F921EC"/>
    <w:rsid w:val="00F931A9"/>
    <w:rsid w:val="00F9347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614"/>
    <w:rsid w:val="00FB0F36"/>
    <w:rsid w:val="00FB3066"/>
    <w:rsid w:val="00FB4AED"/>
    <w:rsid w:val="00FC0BDC"/>
    <w:rsid w:val="00FC4BC9"/>
    <w:rsid w:val="00FC4C46"/>
    <w:rsid w:val="00FC506B"/>
    <w:rsid w:val="00FC6994"/>
    <w:rsid w:val="00FC69F7"/>
    <w:rsid w:val="00FC73F7"/>
    <w:rsid w:val="00FD10D3"/>
    <w:rsid w:val="00FD3043"/>
    <w:rsid w:val="00FD4D9B"/>
    <w:rsid w:val="00FD603D"/>
    <w:rsid w:val="00FD6DA6"/>
    <w:rsid w:val="00FD7491"/>
    <w:rsid w:val="00FD7A2D"/>
    <w:rsid w:val="00FE01C5"/>
    <w:rsid w:val="00FE179B"/>
    <w:rsid w:val="00FE2E9A"/>
    <w:rsid w:val="00FE2F03"/>
    <w:rsid w:val="00FE30D6"/>
    <w:rsid w:val="00FE6A92"/>
    <w:rsid w:val="00FF08CB"/>
    <w:rsid w:val="00FF4043"/>
    <w:rsid w:val="00FF43C4"/>
    <w:rsid w:val="00FF65A9"/>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C029DF"/>
    <w:pPr>
      <w:tabs>
        <w:tab w:val="left" w:pos="851"/>
        <w:tab w:val="left" w:leader="dot" w:pos="3402"/>
      </w:tabs>
      <w:ind w:left="3545"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086303"/>
    <w:pPr>
      <w:tabs>
        <w:tab w:val="left" w:pos="851"/>
        <w:tab w:val="left" w:leader="dot" w:pos="3544"/>
      </w:tabs>
      <w:ind w:leftChars="344" w:left="3685" w:hangingChars="1646" w:hanging="2963"/>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DE3BF2"/>
    <w:pPr>
      <w:tabs>
        <w:tab w:val="left" w:pos="400"/>
        <w:tab w:val="left" w:pos="838"/>
        <w:tab w:val="left" w:pos="1253"/>
        <w:tab w:val="left" w:pos="1691"/>
        <w:tab w:val="left" w:pos="2105"/>
        <w:tab w:val="left" w:pos="2543"/>
        <w:tab w:val="left" w:pos="2981"/>
        <w:tab w:val="left" w:pos="3366"/>
        <w:tab w:val="left" w:pos="3758"/>
        <w:tab w:val="left" w:pos="4149"/>
        <w:tab w:val="left" w:pos="4610"/>
        <w:tab w:val="left" w:pos="5059"/>
        <w:tab w:val="left" w:pos="5486"/>
        <w:tab w:val="left" w:pos="5900"/>
        <w:tab w:val="left" w:pos="6281"/>
        <w:tab w:val="left" w:pos="6730"/>
        <w:tab w:val="left" w:pos="7122"/>
        <w:tab w:val="left" w:pos="7582"/>
        <w:tab w:val="left" w:pos="7986"/>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2.emf"/><Relationship Id="rId21" Type="http://schemas.openxmlformats.org/officeDocument/2006/relationships/image" Target="media/image2.emf"/><Relationship Id="rId34" Type="http://schemas.openxmlformats.org/officeDocument/2006/relationships/image" Target="media/image9.emf"/><Relationship Id="rId42" Type="http://schemas.openxmlformats.org/officeDocument/2006/relationships/package" Target="embeddings/Microsoft_Visio___11.vsdx"/><Relationship Id="rId47" Type="http://schemas.openxmlformats.org/officeDocument/2006/relationships/image" Target="media/image17.emf"/><Relationship Id="rId50" Type="http://schemas.openxmlformats.org/officeDocument/2006/relationships/package" Target="embeddings/Microsoft_Visio___14.vsdx"/><Relationship Id="rId55" Type="http://schemas.openxmlformats.org/officeDocument/2006/relationships/image" Target="media/image21.emf"/><Relationship Id="rId63" Type="http://schemas.openxmlformats.org/officeDocument/2006/relationships/header" Target="header10.xml"/><Relationship Id="rId68" Type="http://schemas.openxmlformats.org/officeDocument/2006/relationships/header" Target="header14.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image" Target="media/image8.emf"/><Relationship Id="rId37" Type="http://schemas.openxmlformats.org/officeDocument/2006/relationships/image" Target="media/image11.emf"/><Relationship Id="rId40" Type="http://schemas.openxmlformats.org/officeDocument/2006/relationships/package" Target="embeddings/Microsoft_Visio___10.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__18.vsdx"/><Relationship Id="rId66" Type="http://schemas.openxmlformats.org/officeDocument/2006/relationships/header" Target="header12.xml"/><Relationship Id="rId74"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image" Target="media/image10.png"/><Relationship Id="rId49" Type="http://schemas.openxmlformats.org/officeDocument/2006/relationships/image" Target="media/image18.emf"/><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package" Target="embeddings/Microsoft_Excel_Worksheet15.xlsx"/><Relationship Id="rId60" Type="http://schemas.openxmlformats.org/officeDocument/2006/relationships/package" Target="embeddings/Microsoft_Visio___19.vsdx"/><Relationship Id="rId65" Type="http://schemas.openxmlformats.org/officeDocument/2006/relationships/footer" Target="footer3.xml"/><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14.png"/><Relationship Id="rId48" Type="http://schemas.openxmlformats.org/officeDocument/2006/relationships/package" Target="embeddings/Microsoft_Visio___13.vsdx"/><Relationship Id="rId56" Type="http://schemas.openxmlformats.org/officeDocument/2006/relationships/package" Target="embeddings/Microsoft_Visio___17.vsdx"/><Relationship Id="rId64" Type="http://schemas.openxmlformats.org/officeDocument/2006/relationships/header" Target="header11.xm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19.emf"/><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package" Target="embeddings/Microsoft_Visio___9.vsdx"/><Relationship Id="rId46" Type="http://schemas.openxmlformats.org/officeDocument/2006/relationships/package" Target="embeddings/Microsoft_Visio___12.vsdx"/><Relationship Id="rId59" Type="http://schemas.openxmlformats.org/officeDocument/2006/relationships/image" Target="media/image23.emf"/><Relationship Id="rId67" Type="http://schemas.openxmlformats.org/officeDocument/2006/relationships/header" Target="header13.xml"/><Relationship Id="rId20" Type="http://schemas.openxmlformats.org/officeDocument/2006/relationships/package" Target="embeddings/Microsoft_Visio___1.vsdx"/><Relationship Id="rId41" Type="http://schemas.openxmlformats.org/officeDocument/2006/relationships/image" Target="media/image13.emf"/><Relationship Id="rId54" Type="http://schemas.openxmlformats.org/officeDocument/2006/relationships/package" Target="embeddings/Microsoft_Visio___16.vsdx"/><Relationship Id="rId62" Type="http://schemas.openxmlformats.org/officeDocument/2006/relationships/package" Target="embeddings/Microsoft_Visio___20.vsdx"/><Relationship Id="rId70" Type="http://schemas.openxmlformats.org/officeDocument/2006/relationships/header" Target="header1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04E03-9BE2-4803-AA4A-8055EE40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13083</TotalTime>
  <Pages>221</Pages>
  <Words>45320</Words>
  <Characters>258325</Characters>
  <Application>Microsoft Office Word</Application>
  <DocSecurity>0</DocSecurity>
  <Lines>2152</Lines>
  <Paragraphs>606</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303039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スレッド制御のための基礎</dc:subject>
  <dc:creator>板垣 衛</dc:creator>
  <cp:keywords/>
  <dc:description/>
  <cp:lastModifiedBy>板垣衛</cp:lastModifiedBy>
  <cp:revision>1522</cp:revision>
  <cp:lastPrinted>2014-01-30T08:23:00Z</cp:lastPrinted>
  <dcterms:created xsi:type="dcterms:W3CDTF">2014-01-07T17:50:00Z</dcterms:created>
  <dcterms:modified xsi:type="dcterms:W3CDTF">2014-01-30T08:23:00Z</dcterms:modified>
  <cp:category>仕様・設計書</cp:category>
  <cp:contentStatus/>
</cp:coreProperties>
</file>