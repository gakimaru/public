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AC5334" w:rsidP="00966ADB">
      <w:pPr>
        <w:pStyle w:val="af4"/>
      </w:pPr>
      <w:fldSimple w:instr=" TITLE   \* MERGEFORMAT ">
        <w:r w:rsidR="003B3F96">
          <w:t>ゲームデータ仕様</w:t>
        </w:r>
      </w:fldSimple>
    </w:p>
    <w:p w14:paraId="68C1382C" w14:textId="77777777" w:rsidR="00EC0FD6" w:rsidRPr="00C31EA7" w:rsidRDefault="00EC28B2" w:rsidP="00966ADB">
      <w:pPr>
        <w:pStyle w:val="af5"/>
      </w:pPr>
      <w:r>
        <w:rPr>
          <w:rFonts w:hint="eastAsia"/>
        </w:rPr>
        <w:t xml:space="preserve">－ </w:t>
      </w:r>
      <w:fldSimple w:instr=" SUBJECT   \* MERGEFORMAT ">
        <w:r w:rsidR="00D8372E">
          <w:t>ゲームデータの変換とフォーマット</w:t>
        </w:r>
      </w:fldSimple>
      <w:r>
        <w:t xml:space="preserve"> </w:t>
      </w:r>
      <w:r>
        <w:rPr>
          <w:rFonts w:hint="eastAsia"/>
        </w:rPr>
        <w:t>－</w:t>
      </w:r>
    </w:p>
    <w:p w14:paraId="5794E0D3" w14:textId="38DFF29B"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年1月</w:t>
      </w:r>
      <w:r w:rsidR="00032E0C">
        <w:rPr>
          <w:rFonts w:hint="eastAsia"/>
        </w:rPr>
        <w:t>2</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first" r:id="rId9"/>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3B3F96">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5ACD8A32" w:rsidR="000D4978" w:rsidRPr="000D4978" w:rsidRDefault="000D4978" w:rsidP="00032E0C">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Pr="000D4978">
              <w:rPr>
                <w:rFonts w:hint="eastAsia"/>
                <w:sz w:val="18"/>
                <w:szCs w:val="18"/>
              </w:rPr>
              <w:t>1</w:t>
            </w:r>
            <w:r w:rsidRPr="000D4978">
              <w:rPr>
                <w:rFonts w:hint="eastAsia"/>
                <w:sz w:val="18"/>
                <w:szCs w:val="18"/>
              </w:rPr>
              <w:t>月</w:t>
            </w:r>
            <w:r w:rsidR="00032E0C">
              <w:rPr>
                <w:rFonts w:hint="eastAsia"/>
                <w:sz w:val="18"/>
                <w:szCs w:val="18"/>
              </w:rPr>
              <w:t>2</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0"/>
          <w:headerReference w:type="default" r:id="rId11"/>
          <w:footerReference w:type="default" r:id="rId12"/>
          <w:headerReference w:type="first" r:id="rId13"/>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1597D92D" w14:textId="77777777" w:rsidR="003B3F96"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7185136" w:history="1">
        <w:r w:rsidR="003B3F96" w:rsidRPr="00CE4E51">
          <w:rPr>
            <w:rStyle w:val="afff3"/>
            <w:rFonts w:ascii="Wingdings" w:hAnsi="Wingdings"/>
          </w:rPr>
          <w:t></w:t>
        </w:r>
        <w:r w:rsidR="003B3F96">
          <w:rPr>
            <w:rFonts w:asciiTheme="minorHAnsi" w:eastAsiaTheme="minorEastAsia" w:hAnsiTheme="minorHAnsi" w:cstheme="minorBidi"/>
            <w:b w:val="0"/>
            <w:sz w:val="21"/>
          </w:rPr>
          <w:tab/>
        </w:r>
        <w:r w:rsidR="003B3F96" w:rsidRPr="00CE4E51">
          <w:rPr>
            <w:rStyle w:val="afff3"/>
            <w:rFonts w:hint="eastAsia"/>
          </w:rPr>
          <w:t>概略</w:t>
        </w:r>
        <w:r w:rsidR="003B3F96">
          <w:rPr>
            <w:webHidden/>
          </w:rPr>
          <w:tab/>
        </w:r>
        <w:r w:rsidR="003B3F96">
          <w:rPr>
            <w:webHidden/>
          </w:rPr>
          <w:fldChar w:fldCharType="begin"/>
        </w:r>
        <w:r w:rsidR="003B3F96">
          <w:rPr>
            <w:webHidden/>
          </w:rPr>
          <w:instrText xml:space="preserve"> PAGEREF _Toc377185136 \h </w:instrText>
        </w:r>
        <w:r w:rsidR="003B3F96">
          <w:rPr>
            <w:webHidden/>
          </w:rPr>
        </w:r>
        <w:r w:rsidR="003B3F96">
          <w:rPr>
            <w:webHidden/>
          </w:rPr>
          <w:fldChar w:fldCharType="separate"/>
        </w:r>
        <w:r w:rsidR="00AC5334">
          <w:rPr>
            <w:webHidden/>
          </w:rPr>
          <w:t>1</w:t>
        </w:r>
        <w:r w:rsidR="003B3F96">
          <w:rPr>
            <w:webHidden/>
          </w:rPr>
          <w:fldChar w:fldCharType="end"/>
        </w:r>
      </w:hyperlink>
    </w:p>
    <w:p w14:paraId="7D734865" w14:textId="77777777" w:rsidR="003B3F96" w:rsidRDefault="00AC5334">
      <w:pPr>
        <w:pStyle w:val="12"/>
        <w:spacing w:before="180"/>
        <w:ind w:left="325" w:hanging="325"/>
        <w:rPr>
          <w:rFonts w:asciiTheme="minorHAnsi" w:eastAsiaTheme="minorEastAsia" w:hAnsiTheme="minorHAnsi" w:cstheme="minorBidi"/>
          <w:b w:val="0"/>
          <w:sz w:val="21"/>
        </w:rPr>
      </w:pPr>
      <w:hyperlink w:anchor="_Toc377185137" w:history="1">
        <w:r w:rsidR="003B3F96" w:rsidRPr="00CE4E51">
          <w:rPr>
            <w:rStyle w:val="afff3"/>
            <w:rFonts w:ascii="Wingdings" w:hAnsi="Wingdings"/>
          </w:rPr>
          <w:t></w:t>
        </w:r>
        <w:r w:rsidR="003B3F96">
          <w:rPr>
            <w:rFonts w:asciiTheme="minorHAnsi" w:eastAsiaTheme="minorEastAsia" w:hAnsiTheme="minorHAnsi" w:cstheme="minorBidi"/>
            <w:b w:val="0"/>
            <w:sz w:val="21"/>
          </w:rPr>
          <w:tab/>
        </w:r>
        <w:r w:rsidR="003B3F96" w:rsidRPr="00CE4E51">
          <w:rPr>
            <w:rStyle w:val="afff3"/>
            <w:rFonts w:hint="eastAsia"/>
          </w:rPr>
          <w:t>目的</w:t>
        </w:r>
        <w:r w:rsidR="003B3F96">
          <w:rPr>
            <w:webHidden/>
          </w:rPr>
          <w:tab/>
        </w:r>
        <w:r w:rsidR="003B3F96">
          <w:rPr>
            <w:webHidden/>
          </w:rPr>
          <w:fldChar w:fldCharType="begin"/>
        </w:r>
        <w:r w:rsidR="003B3F96">
          <w:rPr>
            <w:webHidden/>
          </w:rPr>
          <w:instrText xml:space="preserve"> PAGEREF _Toc377185137 \h </w:instrText>
        </w:r>
        <w:r w:rsidR="003B3F96">
          <w:rPr>
            <w:webHidden/>
          </w:rPr>
        </w:r>
        <w:r w:rsidR="003B3F96">
          <w:rPr>
            <w:webHidden/>
          </w:rPr>
          <w:fldChar w:fldCharType="separate"/>
        </w:r>
        <w:r>
          <w:rPr>
            <w:webHidden/>
          </w:rPr>
          <w:t>1</w:t>
        </w:r>
        <w:r w:rsidR="003B3F96">
          <w:rPr>
            <w:webHidden/>
          </w:rPr>
          <w:fldChar w:fldCharType="end"/>
        </w:r>
      </w:hyperlink>
    </w:p>
    <w:p w14:paraId="4AAD3B9C" w14:textId="77777777" w:rsidR="003B3F96" w:rsidRDefault="00AC5334">
      <w:pPr>
        <w:pStyle w:val="12"/>
        <w:spacing w:before="180"/>
        <w:ind w:left="325" w:hanging="325"/>
        <w:rPr>
          <w:rFonts w:asciiTheme="minorHAnsi" w:eastAsiaTheme="minorEastAsia" w:hAnsiTheme="minorHAnsi" w:cstheme="minorBidi"/>
          <w:b w:val="0"/>
          <w:sz w:val="21"/>
        </w:rPr>
      </w:pPr>
      <w:hyperlink w:anchor="_Toc377185138" w:history="1">
        <w:r w:rsidR="003B3F96" w:rsidRPr="00CE4E51">
          <w:rPr>
            <w:rStyle w:val="afff3"/>
            <w:rFonts w:ascii="Wingdings" w:hAnsi="Wingdings"/>
          </w:rPr>
          <w:t></w:t>
        </w:r>
        <w:r w:rsidR="003B3F96">
          <w:rPr>
            <w:rFonts w:asciiTheme="minorHAnsi" w:eastAsiaTheme="minorEastAsia" w:hAnsiTheme="minorHAnsi" w:cstheme="minorBidi"/>
            <w:b w:val="0"/>
            <w:sz w:val="21"/>
          </w:rPr>
          <w:tab/>
        </w:r>
        <w:r w:rsidR="003B3F96" w:rsidRPr="00CE4E51">
          <w:rPr>
            <w:rStyle w:val="afff3"/>
            <w:rFonts w:hint="eastAsia"/>
          </w:rPr>
          <w:t>基本用語</w:t>
        </w:r>
        <w:r w:rsidR="003B3F96">
          <w:rPr>
            <w:webHidden/>
          </w:rPr>
          <w:tab/>
        </w:r>
        <w:r w:rsidR="003B3F96">
          <w:rPr>
            <w:webHidden/>
          </w:rPr>
          <w:fldChar w:fldCharType="begin"/>
        </w:r>
        <w:r w:rsidR="003B3F96">
          <w:rPr>
            <w:webHidden/>
          </w:rPr>
          <w:instrText xml:space="preserve"> PAGEREF _Toc377185138 \h </w:instrText>
        </w:r>
        <w:r w:rsidR="003B3F96">
          <w:rPr>
            <w:webHidden/>
          </w:rPr>
        </w:r>
        <w:r w:rsidR="003B3F96">
          <w:rPr>
            <w:webHidden/>
          </w:rPr>
          <w:fldChar w:fldCharType="separate"/>
        </w:r>
        <w:r>
          <w:rPr>
            <w:webHidden/>
          </w:rPr>
          <w:t>1</w:t>
        </w:r>
        <w:r w:rsidR="003B3F96">
          <w:rPr>
            <w:webHidden/>
          </w:rPr>
          <w:fldChar w:fldCharType="end"/>
        </w:r>
      </w:hyperlink>
    </w:p>
    <w:p w14:paraId="72D49F51" w14:textId="77777777" w:rsidR="003B3F96" w:rsidRDefault="00AC5334">
      <w:pPr>
        <w:pStyle w:val="25"/>
        <w:tabs>
          <w:tab w:val="left" w:pos="840"/>
        </w:tabs>
        <w:rPr>
          <w:rFonts w:asciiTheme="minorHAnsi" w:eastAsiaTheme="minorEastAsia" w:hAnsiTheme="minorHAnsi" w:cstheme="minorBidi"/>
          <w:b w:val="0"/>
        </w:rPr>
      </w:pPr>
      <w:hyperlink w:anchor="_Toc377185139"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「ゲームデータ」</w:t>
        </w:r>
        <w:r w:rsidR="003B3F96">
          <w:rPr>
            <w:webHidden/>
          </w:rPr>
          <w:tab/>
        </w:r>
        <w:r w:rsidR="003B3F96">
          <w:rPr>
            <w:webHidden/>
          </w:rPr>
          <w:fldChar w:fldCharType="begin"/>
        </w:r>
        <w:r w:rsidR="003B3F96">
          <w:rPr>
            <w:webHidden/>
          </w:rPr>
          <w:instrText xml:space="preserve"> PAGEREF _Toc377185139 \h </w:instrText>
        </w:r>
        <w:r w:rsidR="003B3F96">
          <w:rPr>
            <w:webHidden/>
          </w:rPr>
        </w:r>
        <w:r w:rsidR="003B3F96">
          <w:rPr>
            <w:webHidden/>
          </w:rPr>
          <w:fldChar w:fldCharType="separate"/>
        </w:r>
        <w:r>
          <w:rPr>
            <w:webHidden/>
          </w:rPr>
          <w:t>1</w:t>
        </w:r>
        <w:r w:rsidR="003B3F96">
          <w:rPr>
            <w:webHidden/>
          </w:rPr>
          <w:fldChar w:fldCharType="end"/>
        </w:r>
      </w:hyperlink>
    </w:p>
    <w:p w14:paraId="61F0E9D9" w14:textId="77777777" w:rsidR="003B3F96" w:rsidRDefault="00AC5334">
      <w:pPr>
        <w:pStyle w:val="12"/>
        <w:spacing w:before="180"/>
        <w:ind w:left="325" w:hanging="325"/>
        <w:rPr>
          <w:rFonts w:asciiTheme="minorHAnsi" w:eastAsiaTheme="minorEastAsia" w:hAnsiTheme="minorHAnsi" w:cstheme="minorBidi"/>
          <w:b w:val="0"/>
          <w:sz w:val="21"/>
        </w:rPr>
      </w:pPr>
      <w:hyperlink w:anchor="_Toc377185140" w:history="1">
        <w:r w:rsidR="003B3F96" w:rsidRPr="00CE4E51">
          <w:rPr>
            <w:rStyle w:val="afff3"/>
            <w:rFonts w:ascii="Wingdings" w:hAnsi="Wingdings"/>
          </w:rPr>
          <w:t></w:t>
        </w:r>
        <w:r w:rsidR="003B3F96">
          <w:rPr>
            <w:rFonts w:asciiTheme="minorHAnsi" w:eastAsiaTheme="minorEastAsia" w:hAnsiTheme="minorHAnsi" w:cstheme="minorBidi"/>
            <w:b w:val="0"/>
            <w:sz w:val="21"/>
          </w:rPr>
          <w:tab/>
        </w:r>
        <w:r w:rsidR="003B3F96" w:rsidRPr="00CE4E51">
          <w:rPr>
            <w:rStyle w:val="afff3"/>
            <w:rFonts w:hint="eastAsia"/>
          </w:rPr>
          <w:t>要件定義</w:t>
        </w:r>
        <w:r w:rsidR="003B3F96">
          <w:rPr>
            <w:webHidden/>
          </w:rPr>
          <w:tab/>
        </w:r>
        <w:r w:rsidR="003B3F96">
          <w:rPr>
            <w:webHidden/>
          </w:rPr>
          <w:fldChar w:fldCharType="begin"/>
        </w:r>
        <w:r w:rsidR="003B3F96">
          <w:rPr>
            <w:webHidden/>
          </w:rPr>
          <w:instrText xml:space="preserve"> PAGEREF _Toc377185140 \h </w:instrText>
        </w:r>
        <w:r w:rsidR="003B3F96">
          <w:rPr>
            <w:webHidden/>
          </w:rPr>
        </w:r>
        <w:r w:rsidR="003B3F96">
          <w:rPr>
            <w:webHidden/>
          </w:rPr>
          <w:fldChar w:fldCharType="separate"/>
        </w:r>
        <w:r>
          <w:rPr>
            <w:webHidden/>
          </w:rPr>
          <w:t>2</w:t>
        </w:r>
        <w:r w:rsidR="003B3F96">
          <w:rPr>
            <w:webHidden/>
          </w:rPr>
          <w:fldChar w:fldCharType="end"/>
        </w:r>
      </w:hyperlink>
    </w:p>
    <w:p w14:paraId="72481ABF" w14:textId="77777777" w:rsidR="003B3F96" w:rsidRDefault="00AC5334">
      <w:pPr>
        <w:pStyle w:val="25"/>
        <w:tabs>
          <w:tab w:val="left" w:pos="840"/>
        </w:tabs>
        <w:rPr>
          <w:rFonts w:asciiTheme="minorHAnsi" w:eastAsiaTheme="minorEastAsia" w:hAnsiTheme="minorHAnsi" w:cstheme="minorBidi"/>
          <w:b w:val="0"/>
        </w:rPr>
      </w:pPr>
      <w:hyperlink w:anchor="_Toc377185141"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基本要件</w:t>
        </w:r>
        <w:r w:rsidR="003B3F96">
          <w:rPr>
            <w:webHidden/>
          </w:rPr>
          <w:tab/>
        </w:r>
        <w:r w:rsidR="003B3F96">
          <w:rPr>
            <w:webHidden/>
          </w:rPr>
          <w:fldChar w:fldCharType="begin"/>
        </w:r>
        <w:r w:rsidR="003B3F96">
          <w:rPr>
            <w:webHidden/>
          </w:rPr>
          <w:instrText xml:space="preserve"> PAGEREF _Toc377185141 \h </w:instrText>
        </w:r>
        <w:r w:rsidR="003B3F96">
          <w:rPr>
            <w:webHidden/>
          </w:rPr>
        </w:r>
        <w:r w:rsidR="003B3F96">
          <w:rPr>
            <w:webHidden/>
          </w:rPr>
          <w:fldChar w:fldCharType="separate"/>
        </w:r>
        <w:r>
          <w:rPr>
            <w:webHidden/>
          </w:rPr>
          <w:t>2</w:t>
        </w:r>
        <w:r w:rsidR="003B3F96">
          <w:rPr>
            <w:webHidden/>
          </w:rPr>
          <w:fldChar w:fldCharType="end"/>
        </w:r>
      </w:hyperlink>
    </w:p>
    <w:p w14:paraId="53370753" w14:textId="77777777" w:rsidR="003B3F96" w:rsidRDefault="00AC5334">
      <w:pPr>
        <w:pStyle w:val="25"/>
        <w:tabs>
          <w:tab w:val="left" w:pos="840"/>
        </w:tabs>
        <w:rPr>
          <w:rFonts w:asciiTheme="minorHAnsi" w:eastAsiaTheme="minorEastAsia" w:hAnsiTheme="minorHAnsi" w:cstheme="minorBidi"/>
          <w:b w:val="0"/>
        </w:rPr>
      </w:pPr>
      <w:hyperlink w:anchor="_Toc377185142"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要求仕様／要件定義</w:t>
        </w:r>
        <w:r w:rsidR="003B3F96">
          <w:rPr>
            <w:webHidden/>
          </w:rPr>
          <w:tab/>
        </w:r>
        <w:r w:rsidR="003B3F96">
          <w:rPr>
            <w:webHidden/>
          </w:rPr>
          <w:fldChar w:fldCharType="begin"/>
        </w:r>
        <w:r w:rsidR="003B3F96">
          <w:rPr>
            <w:webHidden/>
          </w:rPr>
          <w:instrText xml:space="preserve"> PAGEREF _Toc377185142 \h </w:instrText>
        </w:r>
        <w:r w:rsidR="003B3F96">
          <w:rPr>
            <w:webHidden/>
          </w:rPr>
        </w:r>
        <w:r w:rsidR="003B3F96">
          <w:rPr>
            <w:webHidden/>
          </w:rPr>
          <w:fldChar w:fldCharType="separate"/>
        </w:r>
        <w:r>
          <w:rPr>
            <w:webHidden/>
          </w:rPr>
          <w:t>2</w:t>
        </w:r>
        <w:r w:rsidR="003B3F96">
          <w:rPr>
            <w:webHidden/>
          </w:rPr>
          <w:fldChar w:fldCharType="end"/>
        </w:r>
      </w:hyperlink>
    </w:p>
    <w:p w14:paraId="0120D166" w14:textId="77777777" w:rsidR="003B3F96" w:rsidRDefault="00AC5334">
      <w:pPr>
        <w:pStyle w:val="12"/>
        <w:spacing w:before="180"/>
        <w:ind w:left="325" w:hanging="325"/>
        <w:rPr>
          <w:rFonts w:asciiTheme="minorHAnsi" w:eastAsiaTheme="minorEastAsia" w:hAnsiTheme="minorHAnsi" w:cstheme="minorBidi"/>
          <w:b w:val="0"/>
          <w:sz w:val="21"/>
        </w:rPr>
      </w:pPr>
      <w:hyperlink w:anchor="_Toc377185143" w:history="1">
        <w:r w:rsidR="003B3F96" w:rsidRPr="00CE4E51">
          <w:rPr>
            <w:rStyle w:val="afff3"/>
            <w:rFonts w:ascii="Wingdings" w:hAnsi="Wingdings"/>
          </w:rPr>
          <w:t></w:t>
        </w:r>
        <w:r w:rsidR="003B3F96">
          <w:rPr>
            <w:rFonts w:asciiTheme="minorHAnsi" w:eastAsiaTheme="minorEastAsia" w:hAnsiTheme="minorHAnsi" w:cstheme="minorBidi"/>
            <w:b w:val="0"/>
            <w:sz w:val="21"/>
          </w:rPr>
          <w:tab/>
        </w:r>
        <w:r w:rsidR="003B3F96" w:rsidRPr="00CE4E51">
          <w:rPr>
            <w:rStyle w:val="afff3"/>
            <w:rFonts w:hint="eastAsia"/>
          </w:rPr>
          <w:t>仕様概要</w:t>
        </w:r>
        <w:r w:rsidR="003B3F96">
          <w:rPr>
            <w:webHidden/>
          </w:rPr>
          <w:tab/>
        </w:r>
        <w:r w:rsidR="003B3F96">
          <w:rPr>
            <w:webHidden/>
          </w:rPr>
          <w:fldChar w:fldCharType="begin"/>
        </w:r>
        <w:r w:rsidR="003B3F96">
          <w:rPr>
            <w:webHidden/>
          </w:rPr>
          <w:instrText xml:space="preserve"> PAGEREF _Toc377185143 \h </w:instrText>
        </w:r>
        <w:r w:rsidR="003B3F96">
          <w:rPr>
            <w:webHidden/>
          </w:rPr>
        </w:r>
        <w:r w:rsidR="003B3F96">
          <w:rPr>
            <w:webHidden/>
          </w:rPr>
          <w:fldChar w:fldCharType="separate"/>
        </w:r>
        <w:r>
          <w:rPr>
            <w:webHidden/>
          </w:rPr>
          <w:t>3</w:t>
        </w:r>
        <w:r w:rsidR="003B3F96">
          <w:rPr>
            <w:webHidden/>
          </w:rPr>
          <w:fldChar w:fldCharType="end"/>
        </w:r>
      </w:hyperlink>
    </w:p>
    <w:p w14:paraId="630DEC27" w14:textId="77777777" w:rsidR="003B3F96" w:rsidRDefault="00AC5334">
      <w:pPr>
        <w:pStyle w:val="25"/>
        <w:tabs>
          <w:tab w:val="left" w:pos="840"/>
        </w:tabs>
        <w:rPr>
          <w:rFonts w:asciiTheme="minorHAnsi" w:eastAsiaTheme="minorEastAsia" w:hAnsiTheme="minorHAnsi" w:cstheme="minorBidi"/>
          <w:b w:val="0"/>
        </w:rPr>
      </w:pPr>
      <w:hyperlink w:anchor="_Toc377185144"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環境</w:t>
        </w:r>
        <w:r w:rsidR="003B3F96">
          <w:rPr>
            <w:webHidden/>
          </w:rPr>
          <w:tab/>
        </w:r>
        <w:r w:rsidR="003B3F96">
          <w:rPr>
            <w:webHidden/>
          </w:rPr>
          <w:fldChar w:fldCharType="begin"/>
        </w:r>
        <w:r w:rsidR="003B3F96">
          <w:rPr>
            <w:webHidden/>
          </w:rPr>
          <w:instrText xml:space="preserve"> PAGEREF _Toc377185144 \h </w:instrText>
        </w:r>
        <w:r w:rsidR="003B3F96">
          <w:rPr>
            <w:webHidden/>
          </w:rPr>
        </w:r>
        <w:r w:rsidR="003B3F96">
          <w:rPr>
            <w:webHidden/>
          </w:rPr>
          <w:fldChar w:fldCharType="separate"/>
        </w:r>
        <w:r>
          <w:rPr>
            <w:webHidden/>
          </w:rPr>
          <w:t>3</w:t>
        </w:r>
        <w:r w:rsidR="003B3F96">
          <w:rPr>
            <w:webHidden/>
          </w:rPr>
          <w:fldChar w:fldCharType="end"/>
        </w:r>
      </w:hyperlink>
    </w:p>
    <w:p w14:paraId="2829738E" w14:textId="77777777" w:rsidR="003B3F96" w:rsidRDefault="00AC5334">
      <w:pPr>
        <w:pStyle w:val="25"/>
        <w:tabs>
          <w:tab w:val="left" w:pos="840"/>
        </w:tabs>
        <w:rPr>
          <w:rFonts w:asciiTheme="minorHAnsi" w:eastAsiaTheme="minorEastAsia" w:hAnsiTheme="minorHAnsi" w:cstheme="minorBidi"/>
          <w:b w:val="0"/>
        </w:rPr>
      </w:pPr>
      <w:hyperlink w:anchor="_Toc377185145"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ワークフロー</w:t>
        </w:r>
        <w:r w:rsidR="003B3F96">
          <w:rPr>
            <w:webHidden/>
          </w:rPr>
          <w:tab/>
        </w:r>
        <w:r w:rsidR="003B3F96">
          <w:rPr>
            <w:webHidden/>
          </w:rPr>
          <w:fldChar w:fldCharType="begin"/>
        </w:r>
        <w:r w:rsidR="003B3F96">
          <w:rPr>
            <w:webHidden/>
          </w:rPr>
          <w:instrText xml:space="preserve"> PAGEREF _Toc377185145 \h </w:instrText>
        </w:r>
        <w:r w:rsidR="003B3F96">
          <w:rPr>
            <w:webHidden/>
          </w:rPr>
        </w:r>
        <w:r w:rsidR="003B3F96">
          <w:rPr>
            <w:webHidden/>
          </w:rPr>
          <w:fldChar w:fldCharType="separate"/>
        </w:r>
        <w:r>
          <w:rPr>
            <w:webHidden/>
          </w:rPr>
          <w:t>4</w:t>
        </w:r>
        <w:r w:rsidR="003B3F96">
          <w:rPr>
            <w:webHidden/>
          </w:rPr>
          <w:fldChar w:fldCharType="end"/>
        </w:r>
      </w:hyperlink>
    </w:p>
    <w:p w14:paraId="5942D64B" w14:textId="77777777" w:rsidR="003B3F96" w:rsidRDefault="00AC5334">
      <w:pPr>
        <w:pStyle w:val="12"/>
        <w:spacing w:before="180"/>
        <w:ind w:left="325" w:hanging="325"/>
        <w:rPr>
          <w:rFonts w:asciiTheme="minorHAnsi" w:eastAsiaTheme="minorEastAsia" w:hAnsiTheme="minorHAnsi" w:cstheme="minorBidi"/>
          <w:b w:val="0"/>
          <w:sz w:val="21"/>
        </w:rPr>
      </w:pPr>
      <w:hyperlink w:anchor="_Toc377185146" w:history="1">
        <w:r w:rsidR="003B3F96" w:rsidRPr="00CE4E51">
          <w:rPr>
            <w:rStyle w:val="afff3"/>
            <w:rFonts w:ascii="Wingdings" w:hAnsi="Wingdings"/>
          </w:rPr>
          <w:t></w:t>
        </w:r>
        <w:r w:rsidR="003B3F96">
          <w:rPr>
            <w:rFonts w:asciiTheme="minorHAnsi" w:eastAsiaTheme="minorEastAsia" w:hAnsiTheme="minorHAnsi" w:cstheme="minorBidi"/>
            <w:b w:val="0"/>
            <w:sz w:val="21"/>
          </w:rPr>
          <w:tab/>
        </w:r>
        <w:r w:rsidR="003B3F96" w:rsidRPr="00CE4E51">
          <w:rPr>
            <w:rStyle w:val="afff3"/>
            <w:rFonts w:hint="eastAsia"/>
          </w:rPr>
          <w:t>データ仕様</w:t>
        </w:r>
        <w:r w:rsidR="003B3F96">
          <w:rPr>
            <w:webHidden/>
          </w:rPr>
          <w:tab/>
        </w:r>
        <w:r w:rsidR="003B3F96">
          <w:rPr>
            <w:webHidden/>
          </w:rPr>
          <w:fldChar w:fldCharType="begin"/>
        </w:r>
        <w:r w:rsidR="003B3F96">
          <w:rPr>
            <w:webHidden/>
          </w:rPr>
          <w:instrText xml:space="preserve"> PAGEREF _Toc377185146 \h </w:instrText>
        </w:r>
        <w:r w:rsidR="003B3F96">
          <w:rPr>
            <w:webHidden/>
          </w:rPr>
        </w:r>
        <w:r w:rsidR="003B3F96">
          <w:rPr>
            <w:webHidden/>
          </w:rPr>
          <w:fldChar w:fldCharType="separate"/>
        </w:r>
        <w:r>
          <w:rPr>
            <w:webHidden/>
          </w:rPr>
          <w:t>4</w:t>
        </w:r>
        <w:r w:rsidR="003B3F96">
          <w:rPr>
            <w:webHidden/>
          </w:rPr>
          <w:fldChar w:fldCharType="end"/>
        </w:r>
      </w:hyperlink>
    </w:p>
    <w:p w14:paraId="7423CE90" w14:textId="77777777" w:rsidR="003B3F96" w:rsidRDefault="00AC5334">
      <w:pPr>
        <w:pStyle w:val="25"/>
        <w:tabs>
          <w:tab w:val="left" w:pos="840"/>
        </w:tabs>
        <w:rPr>
          <w:rFonts w:asciiTheme="minorHAnsi" w:eastAsiaTheme="minorEastAsia" w:hAnsiTheme="minorHAnsi" w:cstheme="minorBidi"/>
          <w:b w:val="0"/>
        </w:rPr>
      </w:pPr>
      <w:hyperlink w:anchor="_Toc377185147"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Pr>
          <w:t>DB/Excel</w:t>
        </w:r>
        <w:r w:rsidR="003B3F96">
          <w:rPr>
            <w:webHidden/>
          </w:rPr>
          <w:tab/>
        </w:r>
        <w:r w:rsidR="003B3F96">
          <w:rPr>
            <w:webHidden/>
          </w:rPr>
          <w:fldChar w:fldCharType="begin"/>
        </w:r>
        <w:r w:rsidR="003B3F96">
          <w:rPr>
            <w:webHidden/>
          </w:rPr>
          <w:instrText xml:space="preserve"> PAGEREF _Toc377185147 \h </w:instrText>
        </w:r>
        <w:r w:rsidR="003B3F96">
          <w:rPr>
            <w:webHidden/>
          </w:rPr>
        </w:r>
        <w:r w:rsidR="003B3F96">
          <w:rPr>
            <w:webHidden/>
          </w:rPr>
          <w:fldChar w:fldCharType="separate"/>
        </w:r>
        <w:r>
          <w:rPr>
            <w:webHidden/>
          </w:rPr>
          <w:t>5</w:t>
        </w:r>
        <w:r w:rsidR="003B3F96">
          <w:rPr>
            <w:webHidden/>
          </w:rPr>
          <w:fldChar w:fldCharType="end"/>
        </w:r>
      </w:hyperlink>
    </w:p>
    <w:p w14:paraId="1CB869EB" w14:textId="77777777" w:rsidR="003B3F96" w:rsidRDefault="00AC5334">
      <w:pPr>
        <w:pStyle w:val="25"/>
        <w:tabs>
          <w:tab w:val="left" w:pos="840"/>
        </w:tabs>
        <w:rPr>
          <w:rFonts w:asciiTheme="minorHAnsi" w:eastAsiaTheme="minorEastAsia" w:hAnsiTheme="minorHAnsi" w:cstheme="minorBidi"/>
          <w:b w:val="0"/>
        </w:rPr>
      </w:pPr>
      <w:hyperlink w:anchor="_Toc377185148"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拡張</w:t>
        </w:r>
        <w:r w:rsidR="003B3F96" w:rsidRPr="00CE4E51">
          <w:rPr>
            <w:rStyle w:val="afff3"/>
          </w:rPr>
          <w:t>JSON</w:t>
        </w:r>
        <w:r w:rsidR="003B3F96">
          <w:rPr>
            <w:webHidden/>
          </w:rPr>
          <w:tab/>
        </w:r>
        <w:r w:rsidR="003B3F96">
          <w:rPr>
            <w:webHidden/>
          </w:rPr>
          <w:fldChar w:fldCharType="begin"/>
        </w:r>
        <w:r w:rsidR="003B3F96">
          <w:rPr>
            <w:webHidden/>
          </w:rPr>
          <w:instrText xml:space="preserve"> PAGEREF _Toc377185148 \h </w:instrText>
        </w:r>
        <w:r w:rsidR="003B3F96">
          <w:rPr>
            <w:webHidden/>
          </w:rPr>
        </w:r>
        <w:r w:rsidR="003B3F96">
          <w:rPr>
            <w:webHidden/>
          </w:rPr>
          <w:fldChar w:fldCharType="separate"/>
        </w:r>
        <w:r>
          <w:rPr>
            <w:webHidden/>
          </w:rPr>
          <w:t>5</w:t>
        </w:r>
        <w:r w:rsidR="003B3F96">
          <w:rPr>
            <w:webHidden/>
          </w:rPr>
          <w:fldChar w:fldCharType="end"/>
        </w:r>
      </w:hyperlink>
    </w:p>
    <w:p w14:paraId="69C41CBB" w14:textId="77777777" w:rsidR="003B3F96" w:rsidRDefault="00AC5334">
      <w:pPr>
        <w:pStyle w:val="32"/>
        <w:tabs>
          <w:tab w:val="left" w:pos="840"/>
        </w:tabs>
        <w:ind w:left="578" w:hanging="309"/>
        <w:rPr>
          <w:rFonts w:eastAsiaTheme="minorEastAsia"/>
        </w:rPr>
      </w:pPr>
      <w:hyperlink w:anchor="_Toc377185149" w:history="1">
        <w:r w:rsidR="003B3F96" w:rsidRPr="00CE4E51">
          <w:rPr>
            <w:rStyle w:val="afff3"/>
            <w:rFonts w:ascii="Wingdings" w:hAnsi="Wingdings"/>
          </w:rPr>
          <w:t></w:t>
        </w:r>
        <w:r w:rsidR="003B3F96">
          <w:rPr>
            <w:rFonts w:eastAsiaTheme="minorEastAsia"/>
          </w:rPr>
          <w:tab/>
        </w:r>
        <w:r w:rsidR="003B3F96" w:rsidRPr="00CE4E51">
          <w:rPr>
            <w:rStyle w:val="afff3"/>
          </w:rPr>
          <w:t>JSON</w:t>
        </w:r>
        <w:r w:rsidR="003B3F96" w:rsidRPr="00CE4E51">
          <w:rPr>
            <w:rStyle w:val="afff3"/>
            <w:rFonts w:hint="eastAsia"/>
          </w:rPr>
          <w:t>形式の採用について</w:t>
        </w:r>
        <w:r w:rsidR="003B3F96">
          <w:rPr>
            <w:webHidden/>
          </w:rPr>
          <w:tab/>
        </w:r>
        <w:r w:rsidR="003B3F96">
          <w:rPr>
            <w:webHidden/>
          </w:rPr>
          <w:fldChar w:fldCharType="begin"/>
        </w:r>
        <w:r w:rsidR="003B3F96">
          <w:rPr>
            <w:webHidden/>
          </w:rPr>
          <w:instrText xml:space="preserve"> PAGEREF _Toc377185149 \h </w:instrText>
        </w:r>
        <w:r w:rsidR="003B3F96">
          <w:rPr>
            <w:webHidden/>
          </w:rPr>
        </w:r>
        <w:r w:rsidR="003B3F96">
          <w:rPr>
            <w:webHidden/>
          </w:rPr>
          <w:fldChar w:fldCharType="separate"/>
        </w:r>
        <w:r>
          <w:rPr>
            <w:webHidden/>
          </w:rPr>
          <w:t>5</w:t>
        </w:r>
        <w:r w:rsidR="003B3F96">
          <w:rPr>
            <w:webHidden/>
          </w:rPr>
          <w:fldChar w:fldCharType="end"/>
        </w:r>
      </w:hyperlink>
    </w:p>
    <w:p w14:paraId="238F3343" w14:textId="77777777" w:rsidR="003B3F96" w:rsidRDefault="00AC5334">
      <w:pPr>
        <w:pStyle w:val="32"/>
        <w:tabs>
          <w:tab w:val="left" w:pos="840"/>
        </w:tabs>
        <w:ind w:left="578" w:hanging="309"/>
        <w:rPr>
          <w:rFonts w:eastAsiaTheme="minorEastAsia"/>
        </w:rPr>
      </w:pPr>
      <w:hyperlink w:anchor="_Toc377185150" w:history="1">
        <w:r w:rsidR="003B3F96" w:rsidRPr="00CE4E51">
          <w:rPr>
            <w:rStyle w:val="afff3"/>
            <w:rFonts w:ascii="Wingdings" w:hAnsi="Wingdings"/>
          </w:rPr>
          <w:t></w:t>
        </w:r>
        <w:r w:rsidR="003B3F96">
          <w:rPr>
            <w:rFonts w:eastAsiaTheme="minorEastAsia"/>
          </w:rPr>
          <w:tab/>
        </w:r>
        <w:r w:rsidR="003B3F96" w:rsidRPr="00CE4E51">
          <w:rPr>
            <w:rStyle w:val="afff3"/>
            <w:rFonts w:hint="eastAsia"/>
          </w:rPr>
          <w:t>拡張</w:t>
        </w:r>
        <w:r w:rsidR="003B3F96" w:rsidRPr="00CE4E51">
          <w:rPr>
            <w:rStyle w:val="afff3"/>
          </w:rPr>
          <w:t>JSON</w:t>
        </w:r>
        <w:r w:rsidR="003B3F96" w:rsidRPr="00CE4E51">
          <w:rPr>
            <w:rStyle w:val="afff3"/>
            <w:rFonts w:hint="eastAsia"/>
          </w:rPr>
          <w:t>仕様</w:t>
        </w:r>
        <w:r w:rsidR="003B3F96">
          <w:rPr>
            <w:webHidden/>
          </w:rPr>
          <w:tab/>
        </w:r>
        <w:r w:rsidR="003B3F96">
          <w:rPr>
            <w:webHidden/>
          </w:rPr>
          <w:fldChar w:fldCharType="begin"/>
        </w:r>
        <w:r w:rsidR="003B3F96">
          <w:rPr>
            <w:webHidden/>
          </w:rPr>
          <w:instrText xml:space="preserve"> PAGEREF _Toc377185150 \h </w:instrText>
        </w:r>
        <w:r w:rsidR="003B3F96">
          <w:rPr>
            <w:webHidden/>
          </w:rPr>
        </w:r>
        <w:r w:rsidR="003B3F96">
          <w:rPr>
            <w:webHidden/>
          </w:rPr>
          <w:fldChar w:fldCharType="separate"/>
        </w:r>
        <w:r>
          <w:rPr>
            <w:webHidden/>
          </w:rPr>
          <w:t>6</w:t>
        </w:r>
        <w:r w:rsidR="003B3F96">
          <w:rPr>
            <w:webHidden/>
          </w:rPr>
          <w:fldChar w:fldCharType="end"/>
        </w:r>
      </w:hyperlink>
    </w:p>
    <w:p w14:paraId="47AE5872" w14:textId="77777777" w:rsidR="003B3F96" w:rsidRDefault="00AC5334">
      <w:pPr>
        <w:pStyle w:val="25"/>
        <w:tabs>
          <w:tab w:val="left" w:pos="840"/>
        </w:tabs>
        <w:rPr>
          <w:rFonts w:asciiTheme="minorHAnsi" w:eastAsiaTheme="minorEastAsia" w:hAnsiTheme="minorHAnsi" w:cstheme="minorBidi"/>
          <w:b w:val="0"/>
        </w:rPr>
      </w:pPr>
      <w:hyperlink w:anchor="_Toc377185151"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データ定義</w:t>
        </w:r>
        <w:r w:rsidR="003B3F96" w:rsidRPr="00CE4E51">
          <w:rPr>
            <w:rStyle w:val="afff3"/>
          </w:rPr>
          <w:t>JSON</w:t>
        </w:r>
        <w:r w:rsidR="003B3F96">
          <w:rPr>
            <w:webHidden/>
          </w:rPr>
          <w:tab/>
        </w:r>
        <w:r w:rsidR="003B3F96">
          <w:rPr>
            <w:webHidden/>
          </w:rPr>
          <w:fldChar w:fldCharType="begin"/>
        </w:r>
        <w:r w:rsidR="003B3F96">
          <w:rPr>
            <w:webHidden/>
          </w:rPr>
          <w:instrText xml:space="preserve"> PAGEREF _Toc377185151 \h </w:instrText>
        </w:r>
        <w:r w:rsidR="003B3F96">
          <w:rPr>
            <w:webHidden/>
          </w:rPr>
        </w:r>
        <w:r w:rsidR="003B3F96">
          <w:rPr>
            <w:webHidden/>
          </w:rPr>
          <w:fldChar w:fldCharType="separate"/>
        </w:r>
        <w:r>
          <w:rPr>
            <w:webHidden/>
          </w:rPr>
          <w:t>8</w:t>
        </w:r>
        <w:r w:rsidR="003B3F96">
          <w:rPr>
            <w:webHidden/>
          </w:rPr>
          <w:fldChar w:fldCharType="end"/>
        </w:r>
      </w:hyperlink>
    </w:p>
    <w:p w14:paraId="0683F5B8" w14:textId="77777777" w:rsidR="003B3F96" w:rsidRDefault="00AC5334">
      <w:pPr>
        <w:pStyle w:val="25"/>
        <w:tabs>
          <w:tab w:val="left" w:pos="840"/>
        </w:tabs>
        <w:rPr>
          <w:rFonts w:asciiTheme="minorHAnsi" w:eastAsiaTheme="minorEastAsia" w:hAnsiTheme="minorHAnsi" w:cstheme="minorBidi"/>
          <w:b w:val="0"/>
        </w:rPr>
      </w:pPr>
      <w:hyperlink w:anchor="_Toc377185152"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中間</w:t>
        </w:r>
        <w:r w:rsidR="003B3F96" w:rsidRPr="00CE4E51">
          <w:rPr>
            <w:rStyle w:val="afff3"/>
          </w:rPr>
          <w:t>JSON</w:t>
        </w:r>
        <w:r w:rsidR="003B3F96">
          <w:rPr>
            <w:webHidden/>
          </w:rPr>
          <w:tab/>
        </w:r>
        <w:r w:rsidR="003B3F96">
          <w:rPr>
            <w:webHidden/>
          </w:rPr>
          <w:fldChar w:fldCharType="begin"/>
        </w:r>
        <w:r w:rsidR="003B3F96">
          <w:rPr>
            <w:webHidden/>
          </w:rPr>
          <w:instrText xml:space="preserve"> PAGEREF _Toc377185152 \h </w:instrText>
        </w:r>
        <w:r w:rsidR="003B3F96">
          <w:rPr>
            <w:webHidden/>
          </w:rPr>
        </w:r>
        <w:r w:rsidR="003B3F96">
          <w:rPr>
            <w:webHidden/>
          </w:rPr>
          <w:fldChar w:fldCharType="separate"/>
        </w:r>
        <w:r>
          <w:rPr>
            <w:webHidden/>
          </w:rPr>
          <w:t>8</w:t>
        </w:r>
        <w:r w:rsidR="003B3F96">
          <w:rPr>
            <w:webHidden/>
          </w:rPr>
          <w:fldChar w:fldCharType="end"/>
        </w:r>
      </w:hyperlink>
    </w:p>
    <w:p w14:paraId="0F764154" w14:textId="77777777" w:rsidR="003B3F96" w:rsidRDefault="00AC5334">
      <w:pPr>
        <w:pStyle w:val="25"/>
        <w:tabs>
          <w:tab w:val="left" w:pos="840"/>
        </w:tabs>
        <w:rPr>
          <w:rFonts w:asciiTheme="minorHAnsi" w:eastAsiaTheme="minorEastAsia" w:hAnsiTheme="minorHAnsi" w:cstheme="minorBidi"/>
          <w:b w:val="0"/>
        </w:rPr>
      </w:pPr>
      <w:hyperlink w:anchor="_Toc377185153"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フォーマット定義</w:t>
        </w:r>
        <w:r w:rsidR="003B3F96" w:rsidRPr="00CE4E51">
          <w:rPr>
            <w:rStyle w:val="afff3"/>
          </w:rPr>
          <w:t>JSON</w:t>
        </w:r>
        <w:r w:rsidR="003B3F96">
          <w:rPr>
            <w:webHidden/>
          </w:rPr>
          <w:tab/>
        </w:r>
        <w:r w:rsidR="003B3F96">
          <w:rPr>
            <w:webHidden/>
          </w:rPr>
          <w:fldChar w:fldCharType="begin"/>
        </w:r>
        <w:r w:rsidR="003B3F96">
          <w:rPr>
            <w:webHidden/>
          </w:rPr>
          <w:instrText xml:space="preserve"> PAGEREF _Toc377185153 \h </w:instrText>
        </w:r>
        <w:r w:rsidR="003B3F96">
          <w:rPr>
            <w:webHidden/>
          </w:rPr>
        </w:r>
        <w:r w:rsidR="003B3F96">
          <w:rPr>
            <w:webHidden/>
          </w:rPr>
          <w:fldChar w:fldCharType="separate"/>
        </w:r>
        <w:r>
          <w:rPr>
            <w:webHidden/>
          </w:rPr>
          <w:t>9</w:t>
        </w:r>
        <w:r w:rsidR="003B3F96">
          <w:rPr>
            <w:webHidden/>
          </w:rPr>
          <w:fldChar w:fldCharType="end"/>
        </w:r>
      </w:hyperlink>
    </w:p>
    <w:p w14:paraId="46B4F0CF" w14:textId="77777777" w:rsidR="003B3F96" w:rsidRDefault="00AC5334">
      <w:pPr>
        <w:pStyle w:val="25"/>
        <w:tabs>
          <w:tab w:val="left" w:pos="840"/>
        </w:tabs>
        <w:rPr>
          <w:rFonts w:asciiTheme="minorHAnsi" w:eastAsiaTheme="minorEastAsia" w:hAnsiTheme="minorHAnsi" w:cstheme="minorBidi"/>
          <w:b w:val="0"/>
        </w:rPr>
      </w:pPr>
      <w:hyperlink w:anchor="_Toc377185154"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データ型定義リスト</w:t>
        </w:r>
        <w:r w:rsidR="003B3F96">
          <w:rPr>
            <w:webHidden/>
          </w:rPr>
          <w:tab/>
        </w:r>
        <w:r w:rsidR="003B3F96">
          <w:rPr>
            <w:webHidden/>
          </w:rPr>
          <w:fldChar w:fldCharType="begin"/>
        </w:r>
        <w:r w:rsidR="003B3F96">
          <w:rPr>
            <w:webHidden/>
          </w:rPr>
          <w:instrText xml:space="preserve"> PAGEREF _Toc377185154 \h </w:instrText>
        </w:r>
        <w:r w:rsidR="003B3F96">
          <w:rPr>
            <w:webHidden/>
          </w:rPr>
        </w:r>
        <w:r w:rsidR="003B3F96">
          <w:rPr>
            <w:webHidden/>
          </w:rPr>
          <w:fldChar w:fldCharType="separate"/>
        </w:r>
        <w:r>
          <w:rPr>
            <w:webHidden/>
          </w:rPr>
          <w:t>13</w:t>
        </w:r>
        <w:r w:rsidR="003B3F96">
          <w:rPr>
            <w:webHidden/>
          </w:rPr>
          <w:fldChar w:fldCharType="end"/>
        </w:r>
      </w:hyperlink>
    </w:p>
    <w:p w14:paraId="2686FF01" w14:textId="77777777" w:rsidR="003B3F96" w:rsidRDefault="00AC5334">
      <w:pPr>
        <w:pStyle w:val="25"/>
        <w:tabs>
          <w:tab w:val="left" w:pos="840"/>
        </w:tabs>
        <w:rPr>
          <w:rFonts w:asciiTheme="minorHAnsi" w:eastAsiaTheme="minorEastAsia" w:hAnsiTheme="minorHAnsi" w:cstheme="minorBidi"/>
          <w:b w:val="0"/>
        </w:rPr>
      </w:pPr>
      <w:hyperlink w:anchor="_Toc377185155"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計算式用拡張関数定義リスト</w:t>
        </w:r>
        <w:r w:rsidR="003B3F96">
          <w:rPr>
            <w:webHidden/>
          </w:rPr>
          <w:tab/>
        </w:r>
        <w:r w:rsidR="003B3F96">
          <w:rPr>
            <w:webHidden/>
          </w:rPr>
          <w:fldChar w:fldCharType="begin"/>
        </w:r>
        <w:r w:rsidR="003B3F96">
          <w:rPr>
            <w:webHidden/>
          </w:rPr>
          <w:instrText xml:space="preserve"> PAGEREF _Toc377185155 \h </w:instrText>
        </w:r>
        <w:r w:rsidR="003B3F96">
          <w:rPr>
            <w:webHidden/>
          </w:rPr>
        </w:r>
        <w:r w:rsidR="003B3F96">
          <w:rPr>
            <w:webHidden/>
          </w:rPr>
          <w:fldChar w:fldCharType="separate"/>
        </w:r>
        <w:r>
          <w:rPr>
            <w:webHidden/>
          </w:rPr>
          <w:t>15</w:t>
        </w:r>
        <w:r w:rsidR="003B3F96">
          <w:rPr>
            <w:webHidden/>
          </w:rPr>
          <w:fldChar w:fldCharType="end"/>
        </w:r>
      </w:hyperlink>
    </w:p>
    <w:p w14:paraId="23F19FFC" w14:textId="77777777" w:rsidR="003B3F96" w:rsidRDefault="00AC5334">
      <w:pPr>
        <w:pStyle w:val="25"/>
        <w:tabs>
          <w:tab w:val="left" w:pos="840"/>
        </w:tabs>
        <w:rPr>
          <w:rFonts w:asciiTheme="minorHAnsi" w:eastAsiaTheme="minorEastAsia" w:hAnsiTheme="minorHAnsi" w:cstheme="minorBidi"/>
          <w:b w:val="0"/>
        </w:rPr>
      </w:pPr>
      <w:hyperlink w:anchor="_Toc377185156"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チェック用</w:t>
        </w:r>
        <w:r w:rsidR="003B3F96" w:rsidRPr="00CE4E51">
          <w:rPr>
            <w:rStyle w:val="afff3"/>
          </w:rPr>
          <w:t>JSON</w:t>
        </w:r>
        <w:r w:rsidR="003B3F96">
          <w:rPr>
            <w:webHidden/>
          </w:rPr>
          <w:tab/>
        </w:r>
        <w:r w:rsidR="003B3F96">
          <w:rPr>
            <w:webHidden/>
          </w:rPr>
          <w:fldChar w:fldCharType="begin"/>
        </w:r>
        <w:r w:rsidR="003B3F96">
          <w:rPr>
            <w:webHidden/>
          </w:rPr>
          <w:instrText xml:space="preserve"> PAGEREF _Toc377185156 \h </w:instrText>
        </w:r>
        <w:r w:rsidR="003B3F96">
          <w:rPr>
            <w:webHidden/>
          </w:rPr>
        </w:r>
        <w:r w:rsidR="003B3F96">
          <w:rPr>
            <w:webHidden/>
          </w:rPr>
          <w:fldChar w:fldCharType="separate"/>
        </w:r>
        <w:r>
          <w:rPr>
            <w:webHidden/>
          </w:rPr>
          <w:t>16</w:t>
        </w:r>
        <w:r w:rsidR="003B3F96">
          <w:rPr>
            <w:webHidden/>
          </w:rPr>
          <w:fldChar w:fldCharType="end"/>
        </w:r>
      </w:hyperlink>
    </w:p>
    <w:p w14:paraId="07933921" w14:textId="77777777" w:rsidR="003B3F96" w:rsidRDefault="00AC5334">
      <w:pPr>
        <w:pStyle w:val="25"/>
        <w:tabs>
          <w:tab w:val="left" w:pos="840"/>
        </w:tabs>
        <w:rPr>
          <w:rFonts w:asciiTheme="minorHAnsi" w:eastAsiaTheme="minorEastAsia" w:hAnsiTheme="minorHAnsi" w:cstheme="minorBidi"/>
          <w:b w:val="0"/>
        </w:rPr>
      </w:pPr>
      <w:hyperlink w:anchor="_Toc377185157"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Pr>
          <w:t>C</w:t>
        </w:r>
        <w:r w:rsidR="003B3F96" w:rsidRPr="00CE4E51">
          <w:rPr>
            <w:rStyle w:val="afff3"/>
            <w:rFonts w:hint="eastAsia"/>
          </w:rPr>
          <w:t>言語ソース</w:t>
        </w:r>
        <w:r w:rsidR="003B3F96">
          <w:rPr>
            <w:webHidden/>
          </w:rPr>
          <w:tab/>
        </w:r>
        <w:r w:rsidR="003B3F96">
          <w:rPr>
            <w:webHidden/>
          </w:rPr>
          <w:fldChar w:fldCharType="begin"/>
        </w:r>
        <w:r w:rsidR="003B3F96">
          <w:rPr>
            <w:webHidden/>
          </w:rPr>
          <w:instrText xml:space="preserve"> PAGEREF _Toc377185157 \h </w:instrText>
        </w:r>
        <w:r w:rsidR="003B3F96">
          <w:rPr>
            <w:webHidden/>
          </w:rPr>
        </w:r>
        <w:r w:rsidR="003B3F96">
          <w:rPr>
            <w:webHidden/>
          </w:rPr>
          <w:fldChar w:fldCharType="separate"/>
        </w:r>
        <w:r>
          <w:rPr>
            <w:webHidden/>
          </w:rPr>
          <w:t>18</w:t>
        </w:r>
        <w:r w:rsidR="003B3F96">
          <w:rPr>
            <w:webHidden/>
          </w:rPr>
          <w:fldChar w:fldCharType="end"/>
        </w:r>
      </w:hyperlink>
    </w:p>
    <w:p w14:paraId="36034B68" w14:textId="77777777" w:rsidR="003B3F96" w:rsidRDefault="00AC5334">
      <w:pPr>
        <w:pStyle w:val="25"/>
        <w:tabs>
          <w:tab w:val="left" w:pos="840"/>
        </w:tabs>
        <w:rPr>
          <w:rFonts w:asciiTheme="minorHAnsi" w:eastAsiaTheme="minorEastAsia" w:hAnsiTheme="minorHAnsi" w:cstheme="minorBidi"/>
          <w:b w:val="0"/>
        </w:rPr>
      </w:pPr>
      <w:hyperlink w:anchor="_Toc377185158"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バイナリデータ</w:t>
        </w:r>
        <w:r w:rsidR="003B3F96">
          <w:rPr>
            <w:webHidden/>
          </w:rPr>
          <w:tab/>
        </w:r>
        <w:r w:rsidR="003B3F96">
          <w:rPr>
            <w:webHidden/>
          </w:rPr>
          <w:fldChar w:fldCharType="begin"/>
        </w:r>
        <w:r w:rsidR="003B3F96">
          <w:rPr>
            <w:webHidden/>
          </w:rPr>
          <w:instrText xml:space="preserve"> PAGEREF _Toc377185158 \h </w:instrText>
        </w:r>
        <w:r w:rsidR="003B3F96">
          <w:rPr>
            <w:webHidden/>
          </w:rPr>
        </w:r>
        <w:r w:rsidR="003B3F96">
          <w:rPr>
            <w:webHidden/>
          </w:rPr>
          <w:fldChar w:fldCharType="separate"/>
        </w:r>
        <w:r>
          <w:rPr>
            <w:webHidden/>
          </w:rPr>
          <w:t>21</w:t>
        </w:r>
        <w:r w:rsidR="003B3F96">
          <w:rPr>
            <w:webHidden/>
          </w:rPr>
          <w:fldChar w:fldCharType="end"/>
        </w:r>
      </w:hyperlink>
    </w:p>
    <w:p w14:paraId="377092E6" w14:textId="77777777" w:rsidR="003B3F96" w:rsidRDefault="00AC5334">
      <w:pPr>
        <w:pStyle w:val="12"/>
        <w:spacing w:before="180"/>
        <w:ind w:left="325" w:hanging="325"/>
        <w:rPr>
          <w:rFonts w:asciiTheme="minorHAnsi" w:eastAsiaTheme="minorEastAsia" w:hAnsiTheme="minorHAnsi" w:cstheme="minorBidi"/>
          <w:b w:val="0"/>
          <w:sz w:val="21"/>
        </w:rPr>
      </w:pPr>
      <w:hyperlink w:anchor="_Toc377185159" w:history="1">
        <w:r w:rsidR="003B3F96" w:rsidRPr="00CE4E51">
          <w:rPr>
            <w:rStyle w:val="afff3"/>
            <w:rFonts w:ascii="Wingdings" w:hAnsi="Wingdings"/>
          </w:rPr>
          <w:t></w:t>
        </w:r>
        <w:r w:rsidR="003B3F96">
          <w:rPr>
            <w:rFonts w:asciiTheme="minorHAnsi" w:eastAsiaTheme="minorEastAsia" w:hAnsiTheme="minorHAnsi" w:cstheme="minorBidi"/>
            <w:b w:val="0"/>
            <w:sz w:val="21"/>
          </w:rPr>
          <w:tab/>
        </w:r>
        <w:r w:rsidR="003B3F96" w:rsidRPr="00CE4E51">
          <w:rPr>
            <w:rStyle w:val="afff3"/>
            <w:rFonts w:hint="eastAsia"/>
          </w:rPr>
          <w:t>値の演算と組み込み関数</w:t>
        </w:r>
        <w:r w:rsidR="003B3F96">
          <w:rPr>
            <w:webHidden/>
          </w:rPr>
          <w:tab/>
        </w:r>
        <w:r w:rsidR="003B3F96">
          <w:rPr>
            <w:webHidden/>
          </w:rPr>
          <w:fldChar w:fldCharType="begin"/>
        </w:r>
        <w:r w:rsidR="003B3F96">
          <w:rPr>
            <w:webHidden/>
          </w:rPr>
          <w:instrText xml:space="preserve"> PAGEREF _Toc377185159 \h </w:instrText>
        </w:r>
        <w:r w:rsidR="003B3F96">
          <w:rPr>
            <w:webHidden/>
          </w:rPr>
        </w:r>
        <w:r w:rsidR="003B3F96">
          <w:rPr>
            <w:webHidden/>
          </w:rPr>
          <w:fldChar w:fldCharType="separate"/>
        </w:r>
        <w:r>
          <w:rPr>
            <w:webHidden/>
          </w:rPr>
          <w:t>24</w:t>
        </w:r>
        <w:r w:rsidR="003B3F96">
          <w:rPr>
            <w:webHidden/>
          </w:rPr>
          <w:fldChar w:fldCharType="end"/>
        </w:r>
      </w:hyperlink>
    </w:p>
    <w:p w14:paraId="74C04B48" w14:textId="77777777" w:rsidR="003B3F96" w:rsidRDefault="00AC5334">
      <w:pPr>
        <w:pStyle w:val="25"/>
        <w:tabs>
          <w:tab w:val="left" w:pos="840"/>
        </w:tabs>
        <w:rPr>
          <w:rFonts w:asciiTheme="minorHAnsi" w:eastAsiaTheme="minorEastAsia" w:hAnsiTheme="minorHAnsi" w:cstheme="minorBidi"/>
          <w:b w:val="0"/>
        </w:rPr>
      </w:pPr>
      <w:hyperlink w:anchor="_Toc377185160"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計算式解析関数：</w:t>
        </w:r>
        <w:r w:rsidR="003B3F96" w:rsidRPr="00CE4E51">
          <w:rPr>
            <w:rStyle w:val="afff3"/>
          </w:rPr>
          <w:t>expr()</w:t>
        </w:r>
        <w:r w:rsidR="003B3F96">
          <w:rPr>
            <w:webHidden/>
          </w:rPr>
          <w:tab/>
        </w:r>
        <w:r w:rsidR="003B3F96">
          <w:rPr>
            <w:webHidden/>
          </w:rPr>
          <w:fldChar w:fldCharType="begin"/>
        </w:r>
        <w:r w:rsidR="003B3F96">
          <w:rPr>
            <w:webHidden/>
          </w:rPr>
          <w:instrText xml:space="preserve"> PAGEREF _Toc377185160 \h </w:instrText>
        </w:r>
        <w:r w:rsidR="003B3F96">
          <w:rPr>
            <w:webHidden/>
          </w:rPr>
        </w:r>
        <w:r w:rsidR="003B3F96">
          <w:rPr>
            <w:webHidden/>
          </w:rPr>
          <w:fldChar w:fldCharType="separate"/>
        </w:r>
        <w:r>
          <w:rPr>
            <w:webHidden/>
          </w:rPr>
          <w:t>24</w:t>
        </w:r>
        <w:r w:rsidR="003B3F96">
          <w:rPr>
            <w:webHidden/>
          </w:rPr>
          <w:fldChar w:fldCharType="end"/>
        </w:r>
      </w:hyperlink>
    </w:p>
    <w:p w14:paraId="1014FF2C" w14:textId="77777777" w:rsidR="003B3F96" w:rsidRDefault="00AC5334">
      <w:pPr>
        <w:pStyle w:val="12"/>
        <w:spacing w:before="180"/>
        <w:ind w:left="325" w:hanging="325"/>
        <w:rPr>
          <w:rFonts w:asciiTheme="minorHAnsi" w:eastAsiaTheme="minorEastAsia" w:hAnsiTheme="minorHAnsi" w:cstheme="minorBidi"/>
          <w:b w:val="0"/>
          <w:sz w:val="21"/>
        </w:rPr>
      </w:pPr>
      <w:hyperlink w:anchor="_Toc377185161" w:history="1">
        <w:r w:rsidR="003B3F96" w:rsidRPr="00CE4E51">
          <w:rPr>
            <w:rStyle w:val="afff3"/>
            <w:rFonts w:ascii="Wingdings" w:hAnsi="Wingdings"/>
          </w:rPr>
          <w:t></w:t>
        </w:r>
        <w:r w:rsidR="003B3F96">
          <w:rPr>
            <w:rFonts w:asciiTheme="minorHAnsi" w:eastAsiaTheme="minorEastAsia" w:hAnsiTheme="minorHAnsi" w:cstheme="minorBidi"/>
            <w:b w:val="0"/>
            <w:sz w:val="21"/>
          </w:rPr>
          <w:tab/>
        </w:r>
        <w:r w:rsidR="003B3F96" w:rsidRPr="00CE4E51">
          <w:rPr>
            <w:rStyle w:val="afff3"/>
            <w:rFonts w:hint="eastAsia"/>
          </w:rPr>
          <w:t>ゲームデータ内計算式仕様</w:t>
        </w:r>
        <w:r w:rsidR="003B3F96">
          <w:rPr>
            <w:webHidden/>
          </w:rPr>
          <w:tab/>
        </w:r>
        <w:r w:rsidR="003B3F96">
          <w:rPr>
            <w:webHidden/>
          </w:rPr>
          <w:fldChar w:fldCharType="begin"/>
        </w:r>
        <w:r w:rsidR="003B3F96">
          <w:rPr>
            <w:webHidden/>
          </w:rPr>
          <w:instrText xml:space="preserve"> PAGEREF _Toc377185161 \h </w:instrText>
        </w:r>
        <w:r w:rsidR="003B3F96">
          <w:rPr>
            <w:webHidden/>
          </w:rPr>
        </w:r>
        <w:r w:rsidR="003B3F96">
          <w:rPr>
            <w:webHidden/>
          </w:rPr>
          <w:fldChar w:fldCharType="separate"/>
        </w:r>
        <w:r>
          <w:rPr>
            <w:webHidden/>
          </w:rPr>
          <w:t>24</w:t>
        </w:r>
        <w:r w:rsidR="003B3F96">
          <w:rPr>
            <w:webHidden/>
          </w:rPr>
          <w:fldChar w:fldCharType="end"/>
        </w:r>
      </w:hyperlink>
    </w:p>
    <w:p w14:paraId="108DF1C3" w14:textId="77777777" w:rsidR="003B3F96" w:rsidRDefault="00AC5334">
      <w:pPr>
        <w:pStyle w:val="25"/>
        <w:tabs>
          <w:tab w:val="left" w:pos="840"/>
        </w:tabs>
        <w:rPr>
          <w:rFonts w:asciiTheme="minorHAnsi" w:eastAsiaTheme="minorEastAsia" w:hAnsiTheme="minorHAnsi" w:cstheme="minorBidi"/>
          <w:b w:val="0"/>
        </w:rPr>
      </w:pPr>
      <w:hyperlink w:anchor="_Toc377185162"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計算式の構文</w:t>
        </w:r>
        <w:r w:rsidR="003B3F96">
          <w:rPr>
            <w:webHidden/>
          </w:rPr>
          <w:tab/>
        </w:r>
        <w:r w:rsidR="003B3F96">
          <w:rPr>
            <w:webHidden/>
          </w:rPr>
          <w:fldChar w:fldCharType="begin"/>
        </w:r>
        <w:r w:rsidR="003B3F96">
          <w:rPr>
            <w:webHidden/>
          </w:rPr>
          <w:instrText xml:space="preserve"> PAGEREF _Toc377185162 \h </w:instrText>
        </w:r>
        <w:r w:rsidR="003B3F96">
          <w:rPr>
            <w:webHidden/>
          </w:rPr>
        </w:r>
        <w:r w:rsidR="003B3F96">
          <w:rPr>
            <w:webHidden/>
          </w:rPr>
          <w:fldChar w:fldCharType="separate"/>
        </w:r>
        <w:r>
          <w:rPr>
            <w:webHidden/>
          </w:rPr>
          <w:t>25</w:t>
        </w:r>
        <w:r w:rsidR="003B3F96">
          <w:rPr>
            <w:webHidden/>
          </w:rPr>
          <w:fldChar w:fldCharType="end"/>
        </w:r>
      </w:hyperlink>
    </w:p>
    <w:p w14:paraId="308070DA" w14:textId="77777777" w:rsidR="003B3F96" w:rsidRDefault="00AC5334">
      <w:pPr>
        <w:pStyle w:val="25"/>
        <w:tabs>
          <w:tab w:val="left" w:pos="840"/>
        </w:tabs>
        <w:rPr>
          <w:rFonts w:asciiTheme="minorHAnsi" w:eastAsiaTheme="minorEastAsia" w:hAnsiTheme="minorHAnsi" w:cstheme="minorBidi"/>
          <w:b w:val="0"/>
        </w:rPr>
      </w:pPr>
      <w:hyperlink w:anchor="_Toc377185163"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応演算子</w:t>
        </w:r>
        <w:r w:rsidR="003B3F96">
          <w:rPr>
            <w:webHidden/>
          </w:rPr>
          <w:tab/>
        </w:r>
        <w:r w:rsidR="003B3F96">
          <w:rPr>
            <w:webHidden/>
          </w:rPr>
          <w:fldChar w:fldCharType="begin"/>
        </w:r>
        <w:r w:rsidR="003B3F96">
          <w:rPr>
            <w:webHidden/>
          </w:rPr>
          <w:instrText xml:space="preserve"> PAGEREF _Toc377185163 \h </w:instrText>
        </w:r>
        <w:r w:rsidR="003B3F96">
          <w:rPr>
            <w:webHidden/>
          </w:rPr>
        </w:r>
        <w:r w:rsidR="003B3F96">
          <w:rPr>
            <w:webHidden/>
          </w:rPr>
          <w:fldChar w:fldCharType="separate"/>
        </w:r>
        <w:r>
          <w:rPr>
            <w:webHidden/>
          </w:rPr>
          <w:t>26</w:t>
        </w:r>
        <w:r w:rsidR="003B3F96">
          <w:rPr>
            <w:webHidden/>
          </w:rPr>
          <w:fldChar w:fldCharType="end"/>
        </w:r>
      </w:hyperlink>
    </w:p>
    <w:p w14:paraId="4A7618B6" w14:textId="77777777" w:rsidR="003B3F96" w:rsidRDefault="00AC5334">
      <w:pPr>
        <w:pStyle w:val="25"/>
        <w:tabs>
          <w:tab w:val="left" w:pos="840"/>
        </w:tabs>
        <w:rPr>
          <w:rFonts w:asciiTheme="minorHAnsi" w:eastAsiaTheme="minorEastAsia" w:hAnsiTheme="minorHAnsi" w:cstheme="minorBidi"/>
          <w:b w:val="0"/>
        </w:rPr>
      </w:pPr>
      <w:hyperlink w:anchor="_Toc377185164"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組み込み関数</w:t>
        </w:r>
        <w:r w:rsidR="003B3F96">
          <w:rPr>
            <w:webHidden/>
          </w:rPr>
          <w:tab/>
        </w:r>
        <w:r w:rsidR="003B3F96">
          <w:rPr>
            <w:webHidden/>
          </w:rPr>
          <w:fldChar w:fldCharType="begin"/>
        </w:r>
        <w:r w:rsidR="003B3F96">
          <w:rPr>
            <w:webHidden/>
          </w:rPr>
          <w:instrText xml:space="preserve"> PAGEREF _Toc377185164 \h </w:instrText>
        </w:r>
        <w:r w:rsidR="003B3F96">
          <w:rPr>
            <w:webHidden/>
          </w:rPr>
        </w:r>
        <w:r w:rsidR="003B3F96">
          <w:rPr>
            <w:webHidden/>
          </w:rPr>
          <w:fldChar w:fldCharType="separate"/>
        </w:r>
        <w:r>
          <w:rPr>
            <w:webHidden/>
          </w:rPr>
          <w:t>27</w:t>
        </w:r>
        <w:r w:rsidR="003B3F96">
          <w:rPr>
            <w:webHidden/>
          </w:rPr>
          <w:fldChar w:fldCharType="end"/>
        </w:r>
      </w:hyperlink>
    </w:p>
    <w:p w14:paraId="2F9EDCD4" w14:textId="77777777" w:rsidR="003B3F96" w:rsidRDefault="00AC5334">
      <w:pPr>
        <w:pStyle w:val="25"/>
        <w:tabs>
          <w:tab w:val="left" w:pos="840"/>
        </w:tabs>
        <w:rPr>
          <w:rFonts w:asciiTheme="minorHAnsi" w:eastAsiaTheme="minorEastAsia" w:hAnsiTheme="minorHAnsi" w:cstheme="minorBidi"/>
          <w:b w:val="0"/>
        </w:rPr>
      </w:pPr>
      <w:hyperlink w:anchor="_Toc377185165"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拡張関数</w:t>
        </w:r>
        <w:r w:rsidR="003B3F96">
          <w:rPr>
            <w:webHidden/>
          </w:rPr>
          <w:tab/>
        </w:r>
        <w:r w:rsidR="003B3F96">
          <w:rPr>
            <w:webHidden/>
          </w:rPr>
          <w:fldChar w:fldCharType="begin"/>
        </w:r>
        <w:r w:rsidR="003B3F96">
          <w:rPr>
            <w:webHidden/>
          </w:rPr>
          <w:instrText xml:space="preserve"> PAGEREF _Toc377185165 \h </w:instrText>
        </w:r>
        <w:r w:rsidR="003B3F96">
          <w:rPr>
            <w:webHidden/>
          </w:rPr>
        </w:r>
        <w:r w:rsidR="003B3F96">
          <w:rPr>
            <w:webHidden/>
          </w:rPr>
          <w:fldChar w:fldCharType="separate"/>
        </w:r>
        <w:r>
          <w:rPr>
            <w:webHidden/>
          </w:rPr>
          <w:t>27</w:t>
        </w:r>
        <w:r w:rsidR="003B3F96">
          <w:rPr>
            <w:webHidden/>
          </w:rPr>
          <w:fldChar w:fldCharType="end"/>
        </w:r>
      </w:hyperlink>
    </w:p>
    <w:p w14:paraId="7C8A7B44" w14:textId="77777777" w:rsidR="003B3F96" w:rsidRDefault="00AC5334">
      <w:pPr>
        <w:pStyle w:val="12"/>
        <w:spacing w:before="180"/>
        <w:ind w:left="325" w:hanging="325"/>
        <w:rPr>
          <w:rFonts w:asciiTheme="minorHAnsi" w:eastAsiaTheme="minorEastAsia" w:hAnsiTheme="minorHAnsi" w:cstheme="minorBidi"/>
          <w:b w:val="0"/>
          <w:sz w:val="21"/>
        </w:rPr>
      </w:pPr>
      <w:hyperlink w:anchor="_Toc377185166" w:history="1">
        <w:r w:rsidR="003B3F96" w:rsidRPr="00CE4E51">
          <w:rPr>
            <w:rStyle w:val="afff3"/>
            <w:rFonts w:ascii="Wingdings" w:hAnsi="Wingdings"/>
          </w:rPr>
          <w:t></w:t>
        </w:r>
        <w:r w:rsidR="003B3F96">
          <w:rPr>
            <w:rFonts w:asciiTheme="minorHAnsi" w:eastAsiaTheme="minorEastAsia" w:hAnsiTheme="minorHAnsi" w:cstheme="minorBidi"/>
            <w:b w:val="0"/>
            <w:sz w:val="21"/>
          </w:rPr>
          <w:tab/>
        </w:r>
        <w:r w:rsidR="003B3F96" w:rsidRPr="00CE4E51">
          <w:rPr>
            <w:rStyle w:val="afff3"/>
            <w:rFonts w:hint="eastAsia"/>
          </w:rPr>
          <w:t>処理仕様</w:t>
        </w:r>
        <w:r w:rsidR="003B3F96">
          <w:rPr>
            <w:webHidden/>
          </w:rPr>
          <w:tab/>
        </w:r>
        <w:r w:rsidR="003B3F96">
          <w:rPr>
            <w:webHidden/>
          </w:rPr>
          <w:fldChar w:fldCharType="begin"/>
        </w:r>
        <w:r w:rsidR="003B3F96">
          <w:rPr>
            <w:webHidden/>
          </w:rPr>
          <w:instrText xml:space="preserve"> PAGEREF _Toc377185166 \h </w:instrText>
        </w:r>
        <w:r w:rsidR="003B3F96">
          <w:rPr>
            <w:webHidden/>
          </w:rPr>
        </w:r>
        <w:r w:rsidR="003B3F96">
          <w:rPr>
            <w:webHidden/>
          </w:rPr>
          <w:fldChar w:fldCharType="separate"/>
        </w:r>
        <w:r>
          <w:rPr>
            <w:webHidden/>
          </w:rPr>
          <w:t>28</w:t>
        </w:r>
        <w:r w:rsidR="003B3F96">
          <w:rPr>
            <w:webHidden/>
          </w:rPr>
          <w:fldChar w:fldCharType="end"/>
        </w:r>
      </w:hyperlink>
    </w:p>
    <w:p w14:paraId="67A7E021" w14:textId="77777777" w:rsidR="003B3F96" w:rsidRDefault="00AC5334">
      <w:pPr>
        <w:pStyle w:val="25"/>
        <w:tabs>
          <w:tab w:val="left" w:pos="840"/>
        </w:tabs>
        <w:rPr>
          <w:rFonts w:asciiTheme="minorHAnsi" w:eastAsiaTheme="minorEastAsia" w:hAnsiTheme="minorHAnsi" w:cstheme="minorBidi"/>
          <w:b w:val="0"/>
        </w:rPr>
      </w:pPr>
      <w:hyperlink w:anchor="_Toc377185167"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プリプロセッサ</w:t>
        </w:r>
        <w:r w:rsidR="003B3F96">
          <w:rPr>
            <w:webHidden/>
          </w:rPr>
          <w:tab/>
        </w:r>
        <w:r w:rsidR="003B3F96">
          <w:rPr>
            <w:webHidden/>
          </w:rPr>
          <w:fldChar w:fldCharType="begin"/>
        </w:r>
        <w:r w:rsidR="003B3F96">
          <w:rPr>
            <w:webHidden/>
          </w:rPr>
          <w:instrText xml:space="preserve"> PAGEREF _Toc377185167 \h </w:instrText>
        </w:r>
        <w:r w:rsidR="003B3F96">
          <w:rPr>
            <w:webHidden/>
          </w:rPr>
        </w:r>
        <w:r w:rsidR="003B3F96">
          <w:rPr>
            <w:webHidden/>
          </w:rPr>
          <w:fldChar w:fldCharType="separate"/>
        </w:r>
        <w:r>
          <w:rPr>
            <w:webHidden/>
          </w:rPr>
          <w:t>28</w:t>
        </w:r>
        <w:r w:rsidR="003B3F96">
          <w:rPr>
            <w:webHidden/>
          </w:rPr>
          <w:fldChar w:fldCharType="end"/>
        </w:r>
      </w:hyperlink>
    </w:p>
    <w:p w14:paraId="2E4E38B7" w14:textId="77777777" w:rsidR="003B3F96" w:rsidRDefault="00AC5334">
      <w:pPr>
        <w:pStyle w:val="25"/>
        <w:tabs>
          <w:tab w:val="left" w:pos="840"/>
        </w:tabs>
        <w:rPr>
          <w:rFonts w:asciiTheme="minorHAnsi" w:eastAsiaTheme="minorEastAsia" w:hAnsiTheme="minorHAnsi" w:cstheme="minorBidi"/>
          <w:b w:val="0"/>
        </w:rPr>
      </w:pPr>
      <w:hyperlink w:anchor="_Toc377185168"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データ変換ツール使用方法</w:t>
        </w:r>
        <w:r w:rsidR="003B3F96">
          <w:rPr>
            <w:webHidden/>
          </w:rPr>
          <w:tab/>
        </w:r>
        <w:r w:rsidR="003B3F96">
          <w:rPr>
            <w:webHidden/>
          </w:rPr>
          <w:fldChar w:fldCharType="begin"/>
        </w:r>
        <w:r w:rsidR="003B3F96">
          <w:rPr>
            <w:webHidden/>
          </w:rPr>
          <w:instrText xml:space="preserve"> PAGEREF _Toc377185168 \h </w:instrText>
        </w:r>
        <w:r w:rsidR="003B3F96">
          <w:rPr>
            <w:webHidden/>
          </w:rPr>
          <w:fldChar w:fldCharType="separate"/>
        </w:r>
        <w:r>
          <w:rPr>
            <w:rFonts w:hint="eastAsia"/>
            <w:b w:val="0"/>
            <w:bCs/>
            <w:webHidden/>
          </w:rPr>
          <w:t>エラー</w:t>
        </w:r>
        <w:r>
          <w:rPr>
            <w:rFonts w:hint="eastAsia"/>
            <w:b w:val="0"/>
            <w:bCs/>
            <w:webHidden/>
          </w:rPr>
          <w:t xml:space="preserve">! </w:t>
        </w:r>
        <w:r>
          <w:rPr>
            <w:rFonts w:hint="eastAsia"/>
            <w:b w:val="0"/>
            <w:bCs/>
            <w:webHidden/>
          </w:rPr>
          <w:t>ブックマークが定義されていません。</w:t>
        </w:r>
        <w:r w:rsidR="003B3F96">
          <w:rPr>
            <w:webHidden/>
          </w:rPr>
          <w:fldChar w:fldCharType="end"/>
        </w:r>
      </w:hyperlink>
    </w:p>
    <w:p w14:paraId="09E29F72" w14:textId="77777777" w:rsidR="003B3F96" w:rsidRDefault="00AC5334">
      <w:pPr>
        <w:pStyle w:val="25"/>
        <w:tabs>
          <w:tab w:val="left" w:pos="840"/>
        </w:tabs>
        <w:rPr>
          <w:rFonts w:asciiTheme="minorHAnsi" w:eastAsiaTheme="minorEastAsia" w:hAnsiTheme="minorHAnsi" w:cstheme="minorBidi"/>
          <w:b w:val="0"/>
        </w:rPr>
      </w:pPr>
      <w:hyperlink w:anchor="_Toc377185169"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データ変換ツール</w:t>
        </w:r>
        <w:r w:rsidR="003B3F96">
          <w:rPr>
            <w:webHidden/>
          </w:rPr>
          <w:tab/>
        </w:r>
        <w:r w:rsidR="003B3F96">
          <w:rPr>
            <w:webHidden/>
          </w:rPr>
          <w:fldChar w:fldCharType="begin"/>
        </w:r>
        <w:r w:rsidR="003B3F96">
          <w:rPr>
            <w:webHidden/>
          </w:rPr>
          <w:instrText xml:space="preserve"> PAGEREF _Toc377185169 \h </w:instrText>
        </w:r>
        <w:r w:rsidR="003B3F96">
          <w:rPr>
            <w:webHidden/>
          </w:rPr>
        </w:r>
        <w:r w:rsidR="003B3F96">
          <w:rPr>
            <w:webHidden/>
          </w:rPr>
          <w:fldChar w:fldCharType="separate"/>
        </w:r>
        <w:r>
          <w:rPr>
            <w:webHidden/>
          </w:rPr>
          <w:t>29</w:t>
        </w:r>
        <w:r w:rsidR="003B3F96">
          <w:rPr>
            <w:webHidden/>
          </w:rPr>
          <w:fldChar w:fldCharType="end"/>
        </w:r>
      </w:hyperlink>
    </w:p>
    <w:p w14:paraId="560B9F85" w14:textId="77777777" w:rsidR="003B3F96" w:rsidRDefault="00AC5334">
      <w:pPr>
        <w:pStyle w:val="25"/>
        <w:tabs>
          <w:tab w:val="left" w:pos="840"/>
        </w:tabs>
        <w:rPr>
          <w:rFonts w:asciiTheme="minorHAnsi" w:eastAsiaTheme="minorEastAsia" w:hAnsiTheme="minorHAnsi" w:cstheme="minorBidi"/>
          <w:b w:val="0"/>
        </w:rPr>
      </w:pPr>
      <w:hyperlink w:anchor="_Toc377185170"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データ取り込み処理（ランタイム）</w:t>
        </w:r>
        <w:r w:rsidR="003B3F96">
          <w:rPr>
            <w:webHidden/>
          </w:rPr>
          <w:tab/>
        </w:r>
        <w:r w:rsidR="003B3F96">
          <w:rPr>
            <w:webHidden/>
          </w:rPr>
          <w:fldChar w:fldCharType="begin"/>
        </w:r>
        <w:r w:rsidR="003B3F96">
          <w:rPr>
            <w:webHidden/>
          </w:rPr>
          <w:instrText xml:space="preserve"> PAGEREF _Toc377185170 \h </w:instrText>
        </w:r>
        <w:r w:rsidR="003B3F96">
          <w:rPr>
            <w:webHidden/>
          </w:rPr>
        </w:r>
        <w:r w:rsidR="003B3F96">
          <w:rPr>
            <w:webHidden/>
          </w:rPr>
          <w:fldChar w:fldCharType="separate"/>
        </w:r>
        <w:r>
          <w:rPr>
            <w:webHidden/>
          </w:rPr>
          <w:t>29</w:t>
        </w:r>
        <w:r w:rsidR="003B3F96">
          <w:rPr>
            <w:webHidden/>
          </w:rPr>
          <w:fldChar w:fldCharType="end"/>
        </w:r>
      </w:hyperlink>
    </w:p>
    <w:p w14:paraId="16F3999F" w14:textId="77777777" w:rsidR="003B3F96" w:rsidRDefault="00AC5334">
      <w:pPr>
        <w:pStyle w:val="25"/>
        <w:tabs>
          <w:tab w:val="left" w:pos="840"/>
        </w:tabs>
        <w:rPr>
          <w:rFonts w:asciiTheme="minorHAnsi" w:eastAsiaTheme="minorEastAsia" w:hAnsiTheme="minorHAnsi" w:cstheme="minorBidi"/>
          <w:b w:val="0"/>
        </w:rPr>
      </w:pPr>
      <w:hyperlink w:anchor="_Toc377185171"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データアクセス処理（ランタイム）</w:t>
        </w:r>
        <w:r w:rsidR="003B3F96">
          <w:rPr>
            <w:webHidden/>
          </w:rPr>
          <w:tab/>
        </w:r>
        <w:r w:rsidR="003B3F96">
          <w:rPr>
            <w:webHidden/>
          </w:rPr>
          <w:fldChar w:fldCharType="begin"/>
        </w:r>
        <w:r w:rsidR="003B3F96">
          <w:rPr>
            <w:webHidden/>
          </w:rPr>
          <w:instrText xml:space="preserve"> PAGEREF _Toc377185171 \h </w:instrText>
        </w:r>
        <w:r w:rsidR="003B3F96">
          <w:rPr>
            <w:webHidden/>
          </w:rPr>
        </w:r>
        <w:r w:rsidR="003B3F96">
          <w:rPr>
            <w:webHidden/>
          </w:rPr>
          <w:fldChar w:fldCharType="separate"/>
        </w:r>
        <w:r>
          <w:rPr>
            <w:webHidden/>
          </w:rPr>
          <w:t>29</w:t>
        </w:r>
        <w:r w:rsidR="003B3F96">
          <w:rPr>
            <w:webHidden/>
          </w:rPr>
          <w:fldChar w:fldCharType="end"/>
        </w:r>
      </w:hyperlink>
    </w:p>
    <w:p w14:paraId="1A59163F" w14:textId="77777777" w:rsidR="003B3F96" w:rsidRDefault="00AC5334">
      <w:pPr>
        <w:pStyle w:val="12"/>
        <w:spacing w:before="180"/>
        <w:ind w:left="325" w:hanging="325"/>
        <w:rPr>
          <w:rFonts w:asciiTheme="minorHAnsi" w:eastAsiaTheme="minorEastAsia" w:hAnsiTheme="minorHAnsi" w:cstheme="minorBidi"/>
          <w:b w:val="0"/>
          <w:sz w:val="21"/>
        </w:rPr>
      </w:pPr>
      <w:hyperlink w:anchor="_Toc377185172" w:history="1">
        <w:r w:rsidR="003B3F96" w:rsidRPr="00CE4E51">
          <w:rPr>
            <w:rStyle w:val="afff3"/>
            <w:rFonts w:ascii="Wingdings" w:hAnsi="Wingdings"/>
          </w:rPr>
          <w:t></w:t>
        </w:r>
        <w:r w:rsidR="003B3F96">
          <w:rPr>
            <w:rFonts w:asciiTheme="minorHAnsi" w:eastAsiaTheme="minorEastAsia" w:hAnsiTheme="minorHAnsi" w:cstheme="minorBidi"/>
            <w:b w:val="0"/>
            <w:sz w:val="21"/>
          </w:rPr>
          <w:tab/>
        </w:r>
        <w:r w:rsidR="003B3F96" w:rsidRPr="00CE4E51">
          <w:rPr>
            <w:rStyle w:val="afff3"/>
            <w:rFonts w:hint="eastAsia"/>
          </w:rPr>
          <w:t>計算式仕様</w:t>
        </w:r>
        <w:r w:rsidR="003B3F96">
          <w:rPr>
            <w:webHidden/>
          </w:rPr>
          <w:tab/>
        </w:r>
        <w:r w:rsidR="003B3F96">
          <w:rPr>
            <w:webHidden/>
          </w:rPr>
          <w:fldChar w:fldCharType="begin"/>
        </w:r>
        <w:r w:rsidR="003B3F96">
          <w:rPr>
            <w:webHidden/>
          </w:rPr>
          <w:instrText xml:space="preserve"> PAGEREF _Toc377185172 \h </w:instrText>
        </w:r>
        <w:r w:rsidR="003B3F96">
          <w:rPr>
            <w:webHidden/>
          </w:rPr>
        </w:r>
        <w:r w:rsidR="003B3F96">
          <w:rPr>
            <w:webHidden/>
          </w:rPr>
          <w:fldChar w:fldCharType="separate"/>
        </w:r>
        <w:r>
          <w:rPr>
            <w:webHidden/>
          </w:rPr>
          <w:t>29</w:t>
        </w:r>
        <w:r w:rsidR="003B3F96">
          <w:rPr>
            <w:webHidden/>
          </w:rPr>
          <w:fldChar w:fldCharType="end"/>
        </w:r>
      </w:hyperlink>
    </w:p>
    <w:p w14:paraId="66B72C2D" w14:textId="77777777" w:rsidR="003B3F96" w:rsidRDefault="00AC5334">
      <w:pPr>
        <w:pStyle w:val="25"/>
        <w:tabs>
          <w:tab w:val="left" w:pos="840"/>
        </w:tabs>
        <w:rPr>
          <w:rFonts w:asciiTheme="minorHAnsi" w:eastAsiaTheme="minorEastAsia" w:hAnsiTheme="minorHAnsi" w:cstheme="minorBidi"/>
          <w:b w:val="0"/>
        </w:rPr>
      </w:pPr>
      <w:hyperlink w:anchor="_Toc377185173"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計算式解析処理</w:t>
        </w:r>
        <w:r w:rsidR="003B3F96">
          <w:rPr>
            <w:webHidden/>
          </w:rPr>
          <w:tab/>
        </w:r>
        <w:r w:rsidR="003B3F96">
          <w:rPr>
            <w:webHidden/>
          </w:rPr>
          <w:fldChar w:fldCharType="begin"/>
        </w:r>
        <w:r w:rsidR="003B3F96">
          <w:rPr>
            <w:webHidden/>
          </w:rPr>
          <w:instrText xml:space="preserve"> PAGEREF _Toc377185173 \h </w:instrText>
        </w:r>
        <w:r w:rsidR="003B3F96">
          <w:rPr>
            <w:webHidden/>
          </w:rPr>
        </w:r>
        <w:r w:rsidR="003B3F96">
          <w:rPr>
            <w:webHidden/>
          </w:rPr>
          <w:fldChar w:fldCharType="separate"/>
        </w:r>
        <w:r>
          <w:rPr>
            <w:webHidden/>
          </w:rPr>
          <w:t>29</w:t>
        </w:r>
        <w:r w:rsidR="003B3F96">
          <w:rPr>
            <w:webHidden/>
          </w:rPr>
          <w:fldChar w:fldCharType="end"/>
        </w:r>
      </w:hyperlink>
    </w:p>
    <w:p w14:paraId="1C26AA85" w14:textId="77777777" w:rsidR="003B3F96" w:rsidRDefault="00AC5334">
      <w:pPr>
        <w:pStyle w:val="25"/>
        <w:tabs>
          <w:tab w:val="left" w:pos="840"/>
        </w:tabs>
        <w:rPr>
          <w:rFonts w:asciiTheme="minorHAnsi" w:eastAsiaTheme="minorEastAsia" w:hAnsiTheme="minorHAnsi" w:cstheme="minorBidi"/>
          <w:b w:val="0"/>
        </w:rPr>
      </w:pPr>
      <w:hyperlink w:anchor="_Toc377185174"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計算式データの構造</w:t>
        </w:r>
        <w:r w:rsidR="003B3F96">
          <w:rPr>
            <w:webHidden/>
          </w:rPr>
          <w:tab/>
        </w:r>
        <w:r w:rsidR="003B3F96">
          <w:rPr>
            <w:webHidden/>
          </w:rPr>
          <w:fldChar w:fldCharType="begin"/>
        </w:r>
        <w:r w:rsidR="003B3F96">
          <w:rPr>
            <w:webHidden/>
          </w:rPr>
          <w:instrText xml:space="preserve"> PAGEREF _Toc377185174 \h </w:instrText>
        </w:r>
        <w:r w:rsidR="003B3F96">
          <w:rPr>
            <w:webHidden/>
          </w:rPr>
        </w:r>
        <w:r w:rsidR="003B3F96">
          <w:rPr>
            <w:webHidden/>
          </w:rPr>
          <w:fldChar w:fldCharType="separate"/>
        </w:r>
        <w:r>
          <w:rPr>
            <w:webHidden/>
          </w:rPr>
          <w:t>33</w:t>
        </w:r>
        <w:r w:rsidR="003B3F96">
          <w:rPr>
            <w:webHidden/>
          </w:rPr>
          <w:fldChar w:fldCharType="end"/>
        </w:r>
      </w:hyperlink>
    </w:p>
    <w:p w14:paraId="12686093" w14:textId="77777777" w:rsidR="003B3F96" w:rsidRDefault="00AC5334">
      <w:pPr>
        <w:pStyle w:val="25"/>
        <w:tabs>
          <w:tab w:val="left" w:pos="840"/>
        </w:tabs>
        <w:rPr>
          <w:rFonts w:asciiTheme="minorHAnsi" w:eastAsiaTheme="minorEastAsia" w:hAnsiTheme="minorHAnsi" w:cstheme="minorBidi"/>
          <w:b w:val="0"/>
        </w:rPr>
      </w:pPr>
      <w:hyperlink w:anchor="_Toc377185175"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計算式実行処理（ランタイム）</w:t>
        </w:r>
        <w:r w:rsidR="003B3F96">
          <w:rPr>
            <w:webHidden/>
          </w:rPr>
          <w:tab/>
        </w:r>
        <w:r w:rsidR="003B3F96">
          <w:rPr>
            <w:webHidden/>
          </w:rPr>
          <w:fldChar w:fldCharType="begin"/>
        </w:r>
        <w:r w:rsidR="003B3F96">
          <w:rPr>
            <w:webHidden/>
          </w:rPr>
          <w:instrText xml:space="preserve"> PAGEREF _Toc377185175 \h </w:instrText>
        </w:r>
        <w:r w:rsidR="003B3F96">
          <w:rPr>
            <w:webHidden/>
          </w:rPr>
        </w:r>
        <w:r w:rsidR="003B3F96">
          <w:rPr>
            <w:webHidden/>
          </w:rPr>
          <w:fldChar w:fldCharType="separate"/>
        </w:r>
        <w:r>
          <w:rPr>
            <w:webHidden/>
          </w:rPr>
          <w:t>34</w:t>
        </w:r>
        <w:r w:rsidR="003B3F96">
          <w:rPr>
            <w:webHidden/>
          </w:rPr>
          <w:fldChar w:fldCharType="end"/>
        </w:r>
      </w:hyperlink>
    </w:p>
    <w:p w14:paraId="494D99FB" w14:textId="77777777" w:rsidR="003B3F96" w:rsidRDefault="00AC5334">
      <w:pPr>
        <w:pStyle w:val="12"/>
        <w:spacing w:before="180"/>
        <w:ind w:left="325" w:hanging="325"/>
        <w:rPr>
          <w:rFonts w:asciiTheme="minorHAnsi" w:eastAsiaTheme="minorEastAsia" w:hAnsiTheme="minorHAnsi" w:cstheme="minorBidi"/>
          <w:b w:val="0"/>
          <w:sz w:val="21"/>
        </w:rPr>
      </w:pPr>
      <w:hyperlink w:anchor="_Toc377185176" w:history="1">
        <w:r w:rsidR="003B3F96" w:rsidRPr="00CE4E51">
          <w:rPr>
            <w:rStyle w:val="afff3"/>
            <w:rFonts w:ascii="Wingdings" w:hAnsi="Wingdings"/>
          </w:rPr>
          <w:t></w:t>
        </w:r>
        <w:r w:rsidR="003B3F96">
          <w:rPr>
            <w:rFonts w:asciiTheme="minorHAnsi" w:eastAsiaTheme="minorEastAsia" w:hAnsiTheme="minorHAnsi" w:cstheme="minorBidi"/>
            <w:b w:val="0"/>
            <w:sz w:val="21"/>
          </w:rPr>
          <w:tab/>
        </w:r>
        <w:r w:rsidR="003B3F96" w:rsidRPr="00CE4E51">
          <w:rPr>
            <w:rStyle w:val="afff3"/>
            <w:rFonts w:hint="eastAsia"/>
          </w:rPr>
          <w:t>データ変換作業環境の改善</w:t>
        </w:r>
        <w:r w:rsidR="003B3F96">
          <w:rPr>
            <w:webHidden/>
          </w:rPr>
          <w:tab/>
        </w:r>
        <w:r w:rsidR="003B3F96">
          <w:rPr>
            <w:webHidden/>
          </w:rPr>
          <w:fldChar w:fldCharType="begin"/>
        </w:r>
        <w:r w:rsidR="003B3F96">
          <w:rPr>
            <w:webHidden/>
          </w:rPr>
          <w:instrText xml:space="preserve"> PAGEREF _Toc377185176 \h </w:instrText>
        </w:r>
        <w:r w:rsidR="003B3F96">
          <w:rPr>
            <w:webHidden/>
          </w:rPr>
        </w:r>
        <w:r w:rsidR="003B3F96">
          <w:rPr>
            <w:webHidden/>
          </w:rPr>
          <w:fldChar w:fldCharType="separate"/>
        </w:r>
        <w:r>
          <w:rPr>
            <w:webHidden/>
          </w:rPr>
          <w:t>34</w:t>
        </w:r>
        <w:r w:rsidR="003B3F96">
          <w:rPr>
            <w:webHidden/>
          </w:rPr>
          <w:fldChar w:fldCharType="end"/>
        </w:r>
      </w:hyperlink>
    </w:p>
    <w:p w14:paraId="4118FCF6" w14:textId="77777777" w:rsidR="003B3F96" w:rsidRDefault="00AC5334">
      <w:pPr>
        <w:pStyle w:val="25"/>
        <w:tabs>
          <w:tab w:val="left" w:pos="840"/>
        </w:tabs>
        <w:rPr>
          <w:rFonts w:asciiTheme="minorHAnsi" w:eastAsiaTheme="minorEastAsia" w:hAnsiTheme="minorHAnsi" w:cstheme="minorBidi"/>
          <w:b w:val="0"/>
        </w:rPr>
      </w:pPr>
      <w:hyperlink w:anchor="_Toc377185177"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Fonts w:hint="eastAsia"/>
          </w:rPr>
          <w:t>バッチファイル</w:t>
        </w:r>
        <w:r w:rsidR="003B3F96" w:rsidRPr="00CE4E51">
          <w:rPr>
            <w:rStyle w:val="afff3"/>
          </w:rPr>
          <w:t xml:space="preserve"> </w:t>
        </w:r>
        <w:r w:rsidR="003B3F96" w:rsidRPr="00CE4E51">
          <w:rPr>
            <w:rStyle w:val="afff3"/>
            <w:rFonts w:hint="eastAsia"/>
          </w:rPr>
          <w:t>の利用</w:t>
        </w:r>
        <w:r w:rsidR="003B3F96">
          <w:rPr>
            <w:webHidden/>
          </w:rPr>
          <w:tab/>
        </w:r>
        <w:r w:rsidR="003B3F96">
          <w:rPr>
            <w:webHidden/>
          </w:rPr>
          <w:fldChar w:fldCharType="begin"/>
        </w:r>
        <w:r w:rsidR="003B3F96">
          <w:rPr>
            <w:webHidden/>
          </w:rPr>
          <w:instrText xml:space="preserve"> PAGEREF _Toc377185177 \h </w:instrText>
        </w:r>
        <w:r w:rsidR="003B3F96">
          <w:rPr>
            <w:webHidden/>
          </w:rPr>
        </w:r>
        <w:r w:rsidR="003B3F96">
          <w:rPr>
            <w:webHidden/>
          </w:rPr>
          <w:fldChar w:fldCharType="separate"/>
        </w:r>
        <w:r>
          <w:rPr>
            <w:webHidden/>
          </w:rPr>
          <w:t>34</w:t>
        </w:r>
        <w:r w:rsidR="003B3F96">
          <w:rPr>
            <w:webHidden/>
          </w:rPr>
          <w:fldChar w:fldCharType="end"/>
        </w:r>
      </w:hyperlink>
    </w:p>
    <w:p w14:paraId="76AD4DD8" w14:textId="77777777" w:rsidR="003B3F96" w:rsidRDefault="00AC5334">
      <w:pPr>
        <w:pStyle w:val="25"/>
        <w:tabs>
          <w:tab w:val="left" w:pos="840"/>
        </w:tabs>
        <w:rPr>
          <w:rFonts w:asciiTheme="minorHAnsi" w:eastAsiaTheme="minorEastAsia" w:hAnsiTheme="minorHAnsi" w:cstheme="minorBidi"/>
          <w:b w:val="0"/>
        </w:rPr>
      </w:pPr>
      <w:hyperlink w:anchor="_Toc377185178" w:history="1">
        <w:r w:rsidR="003B3F96" w:rsidRPr="00CE4E51">
          <w:rPr>
            <w:rStyle w:val="afff3"/>
            <w:rFonts w:ascii="メイリオ" w:eastAsia="メイリオ" w:hAnsi="メイリオ" w:hint="eastAsia"/>
          </w:rPr>
          <w:t>▼</w:t>
        </w:r>
        <w:r w:rsidR="003B3F96">
          <w:rPr>
            <w:rFonts w:asciiTheme="minorHAnsi" w:eastAsiaTheme="minorEastAsia" w:hAnsiTheme="minorHAnsi" w:cstheme="minorBidi"/>
            <w:b w:val="0"/>
          </w:rPr>
          <w:tab/>
        </w:r>
        <w:r w:rsidR="003B3F96" w:rsidRPr="00CE4E51">
          <w:rPr>
            <w:rStyle w:val="afff3"/>
          </w:rPr>
          <w:t xml:space="preserve">SCons </w:t>
        </w:r>
        <w:r w:rsidR="003B3F96" w:rsidRPr="00CE4E51">
          <w:rPr>
            <w:rStyle w:val="afff3"/>
            <w:rFonts w:hint="eastAsia"/>
          </w:rPr>
          <w:t>の利用</w:t>
        </w:r>
        <w:r w:rsidR="003B3F96">
          <w:rPr>
            <w:webHidden/>
          </w:rPr>
          <w:tab/>
        </w:r>
        <w:r w:rsidR="003B3F96">
          <w:rPr>
            <w:webHidden/>
          </w:rPr>
          <w:fldChar w:fldCharType="begin"/>
        </w:r>
        <w:r w:rsidR="003B3F96">
          <w:rPr>
            <w:webHidden/>
          </w:rPr>
          <w:instrText xml:space="preserve"> PAGEREF _Toc377185178 \h </w:instrText>
        </w:r>
        <w:r w:rsidR="003B3F96">
          <w:rPr>
            <w:webHidden/>
          </w:rPr>
        </w:r>
        <w:r w:rsidR="003B3F96">
          <w:rPr>
            <w:webHidden/>
          </w:rPr>
          <w:fldChar w:fldCharType="separate"/>
        </w:r>
        <w:r>
          <w:rPr>
            <w:webHidden/>
          </w:rPr>
          <w:t>34</w:t>
        </w:r>
        <w:r w:rsidR="003B3F96">
          <w:rPr>
            <w:webHidden/>
          </w:rPr>
          <w:fldChar w:fldCharType="end"/>
        </w:r>
      </w:hyperlink>
    </w:p>
    <w:p w14:paraId="5AD092F7" w14:textId="77777777" w:rsidR="00104C92" w:rsidRDefault="00AF276B" w:rsidP="000D4978">
      <w:pPr>
        <w:sectPr w:rsidR="00104C92" w:rsidSect="006F450B">
          <w:headerReference w:type="even" r:id="rId14"/>
          <w:headerReference w:type="default" r:id="rId15"/>
          <w:footerReference w:type="default" r:id="rId16"/>
          <w:headerReference w:type="first" r:id="rId17"/>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0" w:name="_Toc377185136"/>
      <w:r>
        <w:lastRenderedPageBreak/>
        <w:t>概略</w:t>
      </w:r>
      <w:bookmarkEnd w:id="0"/>
    </w:p>
    <w:p w14:paraId="1B3B9679" w14:textId="77777777" w:rsidR="00F85DBB" w:rsidRDefault="0064466E" w:rsidP="001256D9">
      <w:pPr>
        <w:pStyle w:val="a8"/>
        <w:ind w:firstLine="283"/>
      </w:pPr>
      <w:r>
        <w:rPr>
          <w:rFonts w:hint="eastAsia"/>
        </w:rPr>
        <w:t>本書における</w:t>
      </w:r>
      <w:r w:rsidR="005A22FB">
        <w:t>「ゲームデータ」</w:t>
      </w:r>
      <w:r w:rsidR="001256D9">
        <w:t>と</w:t>
      </w:r>
      <w:r w:rsidR="005A22FB">
        <w:t>は、</w:t>
      </w:r>
      <w:r w:rsidR="005A22FB">
        <w:rPr>
          <w:rFonts w:hint="eastAsia"/>
        </w:rPr>
        <w:t>大まかには、グラフィック関係データとサウンド関係データ以外のデータ全般を指す。</w:t>
      </w:r>
    </w:p>
    <w:p w14:paraId="58085262" w14:textId="77777777" w:rsidR="00747DC1" w:rsidRDefault="005A22FB" w:rsidP="001256D9">
      <w:pPr>
        <w:pStyle w:val="a8"/>
        <w:ind w:firstLine="283"/>
      </w:pPr>
      <w:r>
        <w:t>その多くはプランナーが扱うデータで、ゲームを制御するための設定やパラメータなどのことである。多彩なデータを扱い、ゲーム固有のデータ構造となるもの</w:t>
      </w:r>
      <w:r w:rsidR="00747DC1">
        <w:t>が</w:t>
      </w:r>
      <w:r>
        <w:t>多い。</w:t>
      </w:r>
    </w:p>
    <w:p w14:paraId="524D5CCE" w14:textId="523939CC" w:rsidR="005A22FB" w:rsidRDefault="00801698" w:rsidP="009B48E9">
      <w:pPr>
        <w:pStyle w:val="a8"/>
        <w:spacing w:beforeLines="50" w:before="180"/>
        <w:ind w:firstLine="283"/>
      </w:pPr>
      <w:r>
        <w:t>本書は、</w:t>
      </w:r>
      <w:r w:rsidR="00326DAA">
        <w:t>「ゲーム</w:t>
      </w:r>
      <w:r>
        <w:t>データ</w:t>
      </w:r>
      <w:r w:rsidR="00326DAA">
        <w:t>」の</w:t>
      </w:r>
      <w:r w:rsidR="005A22FB">
        <w:t>入力フォーマットと実機上のデータフォーマット</w:t>
      </w:r>
      <w:r>
        <w:t>、</w:t>
      </w:r>
      <w:r w:rsidR="005A22FB">
        <w:t>および</w:t>
      </w:r>
      <w:r>
        <w:t>、</w:t>
      </w:r>
      <w:r w:rsidR="005A22FB">
        <w:t>その変換</w:t>
      </w:r>
      <w:r w:rsidR="00747DC1">
        <w:t>・取り込み</w:t>
      </w:r>
      <w:r w:rsidR="005A22FB">
        <w:t>処理に</w:t>
      </w:r>
      <w:r w:rsidR="009B48E9">
        <w:t>関する</w:t>
      </w:r>
      <w:r w:rsidR="005A22FB">
        <w:t>基本仕様を</w:t>
      </w:r>
      <w:r w:rsidR="008A331F">
        <w:t>規定</w:t>
      </w:r>
      <w:r w:rsidR="00414B1B">
        <w:rPr>
          <w:rFonts w:hint="eastAsia"/>
        </w:rPr>
        <w:t>する</w:t>
      </w:r>
      <w:r w:rsidR="00935DD9">
        <w:rPr>
          <w:rFonts w:hint="eastAsia"/>
        </w:rPr>
        <w:t>。</w:t>
      </w:r>
    </w:p>
    <w:p w14:paraId="4AF71147" w14:textId="506047D6" w:rsidR="00414B1B" w:rsidRDefault="001C5611" w:rsidP="00414B1B">
      <w:pPr>
        <w:pStyle w:val="1"/>
      </w:pPr>
      <w:bookmarkStart w:id="1" w:name="_Toc377185137"/>
      <w:r>
        <w:rPr>
          <w:rFonts w:hint="eastAsia"/>
        </w:rPr>
        <w:t>目的</w:t>
      </w:r>
      <w:bookmarkEnd w:id="1"/>
    </w:p>
    <w:p w14:paraId="3711D930" w14:textId="776A540A" w:rsidR="00414B1B" w:rsidRDefault="00414B1B" w:rsidP="009B48E9">
      <w:pPr>
        <w:pStyle w:val="a8"/>
        <w:spacing w:beforeLines="50" w:before="180"/>
        <w:ind w:firstLine="283"/>
      </w:pPr>
      <w:r>
        <w:rPr>
          <w:rFonts w:hint="eastAsia"/>
        </w:rPr>
        <w:t>汎用化した</w:t>
      </w:r>
      <w:r w:rsidR="006A656F">
        <w:rPr>
          <w:rFonts w:hint="eastAsia"/>
        </w:rPr>
        <w:t>ゲーム</w:t>
      </w:r>
      <w:r>
        <w:rPr>
          <w:rFonts w:hint="eastAsia"/>
        </w:rPr>
        <w:t>データ処理により、</w:t>
      </w:r>
      <w:r w:rsidR="00A8421E">
        <w:rPr>
          <w:rFonts w:hint="eastAsia"/>
        </w:rPr>
        <w:t>バージョン整合処理や数式解析処理などの高度な処理</w:t>
      </w:r>
      <w:r w:rsidR="006A656F">
        <w:rPr>
          <w:rFonts w:hint="eastAsia"/>
        </w:rPr>
        <w:t>も</w:t>
      </w:r>
      <w:r w:rsidR="00A8421E">
        <w:rPr>
          <w:rFonts w:hint="eastAsia"/>
        </w:rPr>
        <w:t>標準化し、</w:t>
      </w:r>
      <w:r>
        <w:rPr>
          <w:rFonts w:hint="eastAsia"/>
        </w:rPr>
        <w:t>作業</w:t>
      </w:r>
      <w:r w:rsidR="006A656F">
        <w:rPr>
          <w:rFonts w:hint="eastAsia"/>
        </w:rPr>
        <w:t>の</w:t>
      </w:r>
      <w:r w:rsidR="00A8421E">
        <w:rPr>
          <w:rFonts w:hint="eastAsia"/>
        </w:rPr>
        <w:t>効率</w:t>
      </w:r>
      <w:r>
        <w:rPr>
          <w:rFonts w:hint="eastAsia"/>
        </w:rPr>
        <w:t>化</w:t>
      </w:r>
      <w:r w:rsidR="00A8421E">
        <w:rPr>
          <w:rFonts w:hint="eastAsia"/>
        </w:rPr>
        <w:t>と安全性の</w:t>
      </w:r>
      <w:r w:rsidR="00CD0E18">
        <w:rPr>
          <w:rFonts w:hint="eastAsia"/>
        </w:rPr>
        <w:t>向上</w:t>
      </w:r>
      <w:r>
        <w:rPr>
          <w:rFonts w:hint="eastAsia"/>
        </w:rPr>
        <w:t>を目的とする。</w:t>
      </w:r>
    </w:p>
    <w:p w14:paraId="7CEE378E" w14:textId="77777777" w:rsidR="002E7152" w:rsidRDefault="00CA687D" w:rsidP="002E7152">
      <w:pPr>
        <w:pStyle w:val="1"/>
      </w:pPr>
      <w:bookmarkStart w:id="2" w:name="_Toc377185138"/>
      <w:r>
        <w:rPr>
          <w:rFonts w:hint="eastAsia"/>
        </w:rPr>
        <w:t>基本</w:t>
      </w:r>
      <w:r w:rsidR="00655DFE">
        <w:rPr>
          <w:rFonts w:hint="eastAsia"/>
        </w:rPr>
        <w:t>用語</w:t>
      </w:r>
      <w:bookmarkEnd w:id="2"/>
    </w:p>
    <w:p w14:paraId="59D631EE" w14:textId="77777777" w:rsidR="002E7152" w:rsidRDefault="002E7152" w:rsidP="002E7152">
      <w:pPr>
        <w:pStyle w:val="2"/>
      </w:pPr>
      <w:bookmarkStart w:id="3" w:name="_Toc377185139"/>
      <w:r>
        <w:rPr>
          <w:rFonts w:hint="eastAsia"/>
        </w:rPr>
        <w:t>「ゲームデータ」</w:t>
      </w:r>
      <w:bookmarkEnd w:id="3"/>
      <w:r w:rsidR="00616DAF">
        <w:fldChar w:fldCharType="begin"/>
      </w:r>
      <w:r w:rsidR="00616DAF">
        <w:instrText xml:space="preserve"> XE "</w:instrText>
      </w:r>
      <w:r w:rsidR="00616DAF">
        <w:instrText>ゲームデータ</w:instrText>
      </w:r>
      <w:r w:rsidR="00616DAF">
        <w:instrText>" \y “</w:instrText>
      </w:r>
      <w:r w:rsidR="00616DAF">
        <w:instrText>げーむでーた</w:instrText>
      </w:r>
      <w:r w:rsidR="00616DAF">
        <w:instrText xml:space="preserve">” </w:instrText>
      </w:r>
      <w:r w:rsidR="00616DAF">
        <w:fldChar w:fldCharType="end"/>
      </w:r>
    </w:p>
    <w:p w14:paraId="09464E4E" w14:textId="77777777" w:rsidR="002E7152" w:rsidRDefault="00655DFE" w:rsidP="002E7152">
      <w:pPr>
        <w:pStyle w:val="a8"/>
        <w:ind w:firstLine="283"/>
      </w:pPr>
      <w:r>
        <w:rPr>
          <w:rFonts w:hint="eastAsia"/>
        </w:rPr>
        <w:t>本書にお</w:t>
      </w:r>
      <w:r w:rsidR="00962827">
        <w:rPr>
          <w:rFonts w:hint="eastAsia"/>
        </w:rPr>
        <w:t>いては、「</w:t>
      </w:r>
      <w:r w:rsidR="002E7152">
        <w:rPr>
          <w:rFonts w:hint="eastAsia"/>
        </w:rPr>
        <w:t>ゲームデータ」</w:t>
      </w:r>
      <w:r w:rsidR="0064466E">
        <w:rPr>
          <w:rFonts w:hint="eastAsia"/>
        </w:rPr>
        <w:t>という用語を下記の意味で</w:t>
      </w:r>
      <w:r w:rsidR="00962827">
        <w:rPr>
          <w:rFonts w:hint="eastAsia"/>
        </w:rPr>
        <w:t>扱う。</w:t>
      </w:r>
    </w:p>
    <w:p w14:paraId="6936CDD1" w14:textId="77777777" w:rsidR="00C4795F" w:rsidRDefault="00C4795F" w:rsidP="00C4795F">
      <w:pPr>
        <w:pStyle w:val="affff6"/>
        <w:ind w:left="447" w:hanging="298"/>
      </w:pPr>
      <w:r>
        <w:rPr>
          <w:rFonts w:hint="eastAsia"/>
        </w:rPr>
        <w:t>グラフィック関係データとサウンド関係データを除くデータ全般</w:t>
      </w:r>
      <w:r w:rsidR="00897812">
        <w:rPr>
          <w:rFonts w:hint="eastAsia"/>
        </w:rPr>
        <w:t>。</w:t>
      </w:r>
      <w:r w:rsidR="00962827">
        <w:rPr>
          <w:rFonts w:hint="eastAsia"/>
        </w:rPr>
        <w:t>一般的には、これら</w:t>
      </w:r>
      <w:r w:rsidR="0064466E">
        <w:rPr>
          <w:rFonts w:hint="eastAsia"/>
        </w:rPr>
        <w:t>のデータ</w:t>
      </w:r>
      <w:r w:rsidR="00962827">
        <w:rPr>
          <w:rFonts w:hint="eastAsia"/>
        </w:rPr>
        <w:t>を</w:t>
      </w:r>
      <w:r w:rsidR="00F87551">
        <w:rPr>
          <w:rFonts w:hint="eastAsia"/>
        </w:rPr>
        <w:t>含むリソース全般を</w:t>
      </w:r>
      <w:r w:rsidR="0064466E">
        <w:rPr>
          <w:rFonts w:hint="eastAsia"/>
        </w:rPr>
        <w:t>まとめて「ゲームデータ」と呼ぶが、本書では区別して扱う</w:t>
      </w:r>
      <w:r w:rsidR="00F87551">
        <w:rPr>
          <w:rFonts w:hint="eastAsia"/>
        </w:rPr>
        <w:t>。</w:t>
      </w:r>
    </w:p>
    <w:p w14:paraId="7682AFB4" w14:textId="77777777" w:rsidR="00C4795F" w:rsidRDefault="00C4795F" w:rsidP="00C4795F">
      <w:pPr>
        <w:pStyle w:val="affff6"/>
        <w:ind w:left="447" w:hanging="298"/>
      </w:pPr>
      <w:r>
        <w:rPr>
          <w:rFonts w:hint="eastAsia"/>
        </w:rPr>
        <w:t>グラフィック関係データとサウンド関係データであっても、それを制御するためのゲーム固有のデータは「ゲームデータ」に類する。</w:t>
      </w:r>
    </w:p>
    <w:p w14:paraId="0E9B71FF" w14:textId="77777777" w:rsidR="00C4795F" w:rsidRDefault="00C4795F" w:rsidP="00C4795F">
      <w:pPr>
        <w:pStyle w:val="affff6"/>
        <w:ind w:left="447" w:hanging="298"/>
      </w:pPr>
      <w:r>
        <w:t>何らかの処理設定やデバッグ用データなど、プログラマーが扱うデータもまた「ゲームデータ」である。</w:t>
      </w:r>
    </w:p>
    <w:p w14:paraId="7C7102CC" w14:textId="77777777" w:rsidR="00C4795F" w:rsidRDefault="00C4795F" w:rsidP="00C4795F">
      <w:pPr>
        <w:pStyle w:val="a4"/>
        <w:ind w:left="447" w:hanging="298"/>
      </w:pPr>
      <w:r>
        <w:t>基本的には</w:t>
      </w:r>
      <w:r w:rsidR="00F87551">
        <w:t>、</w:t>
      </w:r>
      <w:r>
        <w:t>予め定義された静的なデータを指</w:t>
      </w:r>
      <w:r w:rsidR="00655DFE">
        <w:t>し、ファイル（リソース）</w:t>
      </w:r>
      <w:r w:rsidR="00947C6D">
        <w:t>として扱われる</w:t>
      </w:r>
      <w:r w:rsidR="00655DFE">
        <w:t>。</w:t>
      </w:r>
    </w:p>
    <w:p w14:paraId="16855109" w14:textId="77777777" w:rsidR="00C4795F" w:rsidRDefault="00C4795F" w:rsidP="00C4795F">
      <w:pPr>
        <w:pStyle w:val="a4"/>
        <w:ind w:left="447" w:hanging="298"/>
      </w:pPr>
      <w:r>
        <w:t>メモリ上で内容が変動する</w:t>
      </w:r>
      <w:r w:rsidR="00655DFE">
        <w:t>動的な</w:t>
      </w:r>
      <w:r>
        <w:t>データやセーブデータなどは</w:t>
      </w:r>
      <w:r w:rsidR="005F4065">
        <w:t>、</w:t>
      </w:r>
      <w:r>
        <w:t>「ゲームデータ」の範疇に含まない。</w:t>
      </w:r>
      <w:r w:rsidR="00F87551">
        <w:t>しか</w:t>
      </w:r>
      <w:r w:rsidR="004630D7">
        <w:t>し、例えば</w:t>
      </w:r>
      <w:r w:rsidR="00947C6D">
        <w:t>「ゲームデータを読み込んでセーブデータを復元する</w:t>
      </w:r>
      <w:r w:rsidR="004630D7">
        <w:t>」といった</w:t>
      </w:r>
      <w:r w:rsidR="00947C6D">
        <w:t>、動的なデータを再現するため</w:t>
      </w:r>
      <w:r w:rsidR="004630D7">
        <w:t>の</w:t>
      </w:r>
      <w:r w:rsidR="00947C6D">
        <w:t>ゲームデータ</w:t>
      </w:r>
      <w:r w:rsidR="004630D7">
        <w:t>の活用はありえる</w:t>
      </w:r>
      <w:r w:rsidR="00F87551">
        <w:t>。</w:t>
      </w:r>
    </w:p>
    <w:p w14:paraId="138282BD" w14:textId="77777777" w:rsidR="001D0CB8" w:rsidRDefault="001D0CB8" w:rsidP="00C4795F">
      <w:pPr>
        <w:pStyle w:val="a4"/>
        <w:ind w:left="447" w:hanging="298"/>
      </w:pPr>
      <w:r>
        <w:rPr>
          <w:rFonts w:hint="eastAsia"/>
        </w:rPr>
        <w:t>PlayStation</w:t>
      </w:r>
      <w:r w:rsidR="0064466E">
        <w:rPr>
          <w:rFonts w:hint="eastAsia"/>
        </w:rPr>
        <w:t>系</w:t>
      </w:r>
      <w:r>
        <w:rPr>
          <w:rFonts w:hint="eastAsia"/>
        </w:rPr>
        <w:t>では</w:t>
      </w:r>
      <w:r w:rsidR="007E766D">
        <w:rPr>
          <w:rFonts w:hint="eastAsia"/>
        </w:rPr>
        <w:t>「</w:t>
      </w:r>
      <w:r>
        <w:rPr>
          <w:rFonts w:hint="eastAsia"/>
        </w:rPr>
        <w:t>インストールデータ</w:t>
      </w:r>
      <w:r w:rsidR="007E766D">
        <w:rPr>
          <w:rFonts w:hint="eastAsia"/>
        </w:rPr>
        <w:t>」</w:t>
      </w:r>
      <w:r>
        <w:rPr>
          <w:rFonts w:hint="eastAsia"/>
        </w:rPr>
        <w:t>を指して「ゲームデ</w:t>
      </w:r>
      <w:r w:rsidR="0064466E">
        <w:rPr>
          <w:rFonts w:hint="eastAsia"/>
        </w:rPr>
        <w:t>ータ」と呼ぶが、本書</w:t>
      </w:r>
      <w:r w:rsidR="0064466E">
        <w:rPr>
          <w:rFonts w:hint="eastAsia"/>
        </w:rPr>
        <w:lastRenderedPageBreak/>
        <w:t>における「ゲームデータ」はそれとは別物</w:t>
      </w:r>
      <w:r w:rsidR="00F87551">
        <w:rPr>
          <w:rFonts w:hint="eastAsia"/>
        </w:rPr>
        <w:t>である</w:t>
      </w:r>
      <w:r>
        <w:rPr>
          <w:rFonts w:hint="eastAsia"/>
        </w:rPr>
        <w:t>。</w:t>
      </w:r>
    </w:p>
    <w:p w14:paraId="10DE568B" w14:textId="77777777" w:rsidR="00801698" w:rsidRDefault="00801698" w:rsidP="00801698">
      <w:pPr>
        <w:pStyle w:val="1"/>
      </w:pPr>
      <w:bookmarkStart w:id="4" w:name="_Toc377185140"/>
      <w:r>
        <w:rPr>
          <w:rFonts w:hint="eastAsia"/>
        </w:rPr>
        <w:t>要件定義</w:t>
      </w:r>
      <w:bookmarkEnd w:id="4"/>
    </w:p>
    <w:p w14:paraId="3CAAC9B8" w14:textId="77777777" w:rsidR="00801698" w:rsidRDefault="00801698" w:rsidP="00801698">
      <w:pPr>
        <w:pStyle w:val="2"/>
      </w:pPr>
      <w:bookmarkStart w:id="5" w:name="_Toc377185141"/>
      <w:r>
        <w:rPr>
          <w:rFonts w:hint="eastAsia"/>
        </w:rPr>
        <w:t>基本要件</w:t>
      </w:r>
      <w:bookmarkEnd w:id="5"/>
    </w:p>
    <w:p w14:paraId="7F096CA9" w14:textId="77777777" w:rsidR="00965718" w:rsidRPr="00965718" w:rsidRDefault="00965718" w:rsidP="00A021C0">
      <w:pPr>
        <w:pStyle w:val="a9"/>
        <w:keepNext/>
        <w:keepLines/>
        <w:widowControl/>
        <w:ind w:firstLine="283"/>
      </w:pPr>
      <w:r>
        <w:t>本書が扱うシステムの基本要件は下記の通り。</w:t>
      </w:r>
    </w:p>
    <w:p w14:paraId="279A80EA" w14:textId="77777777" w:rsidR="00801698" w:rsidRDefault="00A76655" w:rsidP="00910D30">
      <w:pPr>
        <w:pStyle w:val="affff6"/>
        <w:ind w:left="447" w:hanging="298"/>
      </w:pPr>
      <w:r>
        <w:rPr>
          <w:rFonts w:hint="eastAsia"/>
        </w:rPr>
        <w:t>ゲームデータの</w:t>
      </w:r>
      <w:r w:rsidR="00910D30">
        <w:t>入力データ</w:t>
      </w:r>
      <w:r>
        <w:rPr>
          <w:rFonts w:hint="eastAsia"/>
        </w:rPr>
        <w:t>を</w:t>
      </w:r>
      <w:r w:rsidR="0064466E">
        <w:t>テキストファイル</w:t>
      </w:r>
      <w:r w:rsidR="0064466E">
        <w:rPr>
          <w:rFonts w:hint="eastAsia"/>
        </w:rPr>
        <w:t>形式</w:t>
      </w:r>
      <w:r w:rsidR="0064466E">
        <w:t>で</w:t>
      </w:r>
      <w:r w:rsidR="0064466E">
        <w:rPr>
          <w:rFonts w:hint="eastAsia"/>
        </w:rPr>
        <w:t>扱う。</w:t>
      </w:r>
    </w:p>
    <w:p w14:paraId="6D504BAD" w14:textId="41BEF508" w:rsidR="00910D30" w:rsidRDefault="00167D76" w:rsidP="00910D30">
      <w:pPr>
        <w:pStyle w:val="affff6"/>
        <w:ind w:left="447" w:hanging="298"/>
      </w:pPr>
      <w:r>
        <w:t>Excel</w:t>
      </w:r>
      <w:r>
        <w:t>や</w:t>
      </w:r>
      <w:r w:rsidR="00A76655">
        <w:rPr>
          <w:rFonts w:hint="eastAsia"/>
        </w:rPr>
        <w:t>D</w:t>
      </w:r>
      <w:r w:rsidR="00A76655">
        <w:t>B</w:t>
      </w:r>
      <w:r>
        <w:t>で</w:t>
      </w:r>
      <w:r w:rsidR="0064466E">
        <w:rPr>
          <w:rFonts w:hint="eastAsia"/>
        </w:rPr>
        <w:t>管理</w:t>
      </w:r>
      <w:r>
        <w:t>するデータ</w:t>
      </w:r>
      <w:r w:rsidR="001B2286">
        <w:rPr>
          <w:rFonts w:hint="eastAsia"/>
        </w:rPr>
        <w:t>の場合</w:t>
      </w:r>
      <w:r>
        <w:t>、</w:t>
      </w:r>
      <w:r w:rsidR="001B2286">
        <w:rPr>
          <w:rFonts w:hint="eastAsia"/>
        </w:rPr>
        <w:t>直接実機向けのデータに変換せず、いったん</w:t>
      </w:r>
      <w:r>
        <w:t>テキストファイルに変換</w:t>
      </w:r>
      <w:r w:rsidR="0064466E">
        <w:rPr>
          <w:rFonts w:hint="eastAsia"/>
        </w:rPr>
        <w:t>して扱う</w:t>
      </w:r>
      <w:r w:rsidR="001B2286">
        <w:rPr>
          <w:rFonts w:hint="eastAsia"/>
        </w:rPr>
        <w:t>。これにより、</w:t>
      </w:r>
      <w:r w:rsidR="00C06359">
        <w:rPr>
          <w:rFonts w:hint="eastAsia"/>
        </w:rPr>
        <w:t>全てのゲームデータに対して、</w:t>
      </w:r>
      <w:r w:rsidR="001B2286">
        <w:rPr>
          <w:rFonts w:hint="eastAsia"/>
        </w:rPr>
        <w:t>一貫したデータ変換とフォーマットを使用するものとする</w:t>
      </w:r>
      <w:r>
        <w:t>。なお、</w:t>
      </w:r>
      <w:r w:rsidR="00280C2F">
        <w:rPr>
          <w:rFonts w:hint="eastAsia"/>
        </w:rPr>
        <w:t>Excel/DB</w:t>
      </w:r>
      <w:r w:rsidR="00280C2F">
        <w:rPr>
          <w:rFonts w:hint="eastAsia"/>
        </w:rPr>
        <w:t>に関する</w:t>
      </w:r>
      <w:r w:rsidR="00965718">
        <w:t>仕様</w:t>
      </w:r>
      <w:r>
        <w:t>は本書の範疇外とし、</w:t>
      </w:r>
      <w:r w:rsidR="00A76655">
        <w:rPr>
          <w:rFonts w:hint="eastAsia"/>
        </w:rPr>
        <w:t>別途</w:t>
      </w:r>
      <w:r w:rsidR="00280C2F">
        <w:rPr>
          <w:rFonts w:hint="eastAsia"/>
        </w:rPr>
        <w:t>仕様を</w:t>
      </w:r>
      <w:r>
        <w:t>策定する。</w:t>
      </w:r>
    </w:p>
    <w:p w14:paraId="3C740E4E" w14:textId="77777777" w:rsidR="00910D30" w:rsidRDefault="0064466E" w:rsidP="00910D30">
      <w:pPr>
        <w:pStyle w:val="affff6"/>
        <w:ind w:left="447" w:hanging="298"/>
      </w:pPr>
      <w:r>
        <w:t>テキストファイルをバイナリデータに変換する</w:t>
      </w:r>
      <w:r>
        <w:rPr>
          <w:rFonts w:hint="eastAsia"/>
        </w:rPr>
        <w:t>汎用ツールを作成する。</w:t>
      </w:r>
    </w:p>
    <w:p w14:paraId="4B5593E3" w14:textId="77777777" w:rsidR="00167D76" w:rsidRDefault="00167D76" w:rsidP="00910D30">
      <w:pPr>
        <w:pStyle w:val="affff6"/>
        <w:ind w:left="447" w:hanging="298"/>
      </w:pPr>
      <w:r>
        <w:t>バイナリデータ</w:t>
      </w:r>
      <w:r w:rsidR="0064466E">
        <w:rPr>
          <w:rFonts w:hint="eastAsia"/>
        </w:rPr>
        <w:t>を実機</w:t>
      </w:r>
      <w:r w:rsidR="00D86008">
        <w:rPr>
          <w:rFonts w:hint="eastAsia"/>
        </w:rPr>
        <w:t>（ゲーム）</w:t>
      </w:r>
      <w:r w:rsidR="0064466E">
        <w:rPr>
          <w:rFonts w:hint="eastAsia"/>
        </w:rPr>
        <w:t>に取り込む</w:t>
      </w:r>
      <w:r w:rsidR="00965718">
        <w:rPr>
          <w:rFonts w:hint="eastAsia"/>
        </w:rPr>
        <w:t>ための汎用</w:t>
      </w:r>
      <w:r w:rsidR="0064466E">
        <w:rPr>
          <w:rFonts w:hint="eastAsia"/>
        </w:rPr>
        <w:t>処理を作成する。</w:t>
      </w:r>
    </w:p>
    <w:p w14:paraId="2D17453B" w14:textId="524B81B1" w:rsidR="0064466E" w:rsidRDefault="0064466E" w:rsidP="00910D30">
      <w:pPr>
        <w:pStyle w:val="affff6"/>
        <w:ind w:left="447" w:hanging="298"/>
      </w:pPr>
      <w:r>
        <w:rPr>
          <w:rFonts w:hint="eastAsia"/>
        </w:rPr>
        <w:t>テキストファイルの</w:t>
      </w:r>
      <w:r w:rsidR="00C06359">
        <w:rPr>
          <w:rFonts w:hint="eastAsia"/>
        </w:rPr>
        <w:t>取り込み</w:t>
      </w:r>
      <w:r>
        <w:rPr>
          <w:rFonts w:hint="eastAsia"/>
        </w:rPr>
        <w:t>は、実機上では</w:t>
      </w:r>
      <w:r w:rsidR="00C06359">
        <w:rPr>
          <w:rFonts w:hint="eastAsia"/>
        </w:rPr>
        <w:t>行わない</w:t>
      </w:r>
      <w:r w:rsidR="00965718">
        <w:rPr>
          <w:rFonts w:hint="eastAsia"/>
        </w:rPr>
        <w:t>ものとする</w:t>
      </w:r>
      <w:r>
        <w:rPr>
          <w:rFonts w:hint="eastAsia"/>
        </w:rPr>
        <w:t>。</w:t>
      </w:r>
      <w:r w:rsidR="00E73650">
        <w:rPr>
          <w:rFonts w:hint="eastAsia"/>
        </w:rPr>
        <w:t>（パーサーを実装しない。）</w:t>
      </w:r>
    </w:p>
    <w:p w14:paraId="70C7B322" w14:textId="77777777" w:rsidR="00801698" w:rsidRDefault="00E43E09" w:rsidP="00801698">
      <w:pPr>
        <w:pStyle w:val="2"/>
      </w:pPr>
      <w:bookmarkStart w:id="6" w:name="_Toc377185142"/>
      <w:r>
        <w:t>要求仕様／</w:t>
      </w:r>
      <w:r w:rsidR="005531FF">
        <w:t>要件定義</w:t>
      </w:r>
      <w:bookmarkEnd w:id="6"/>
    </w:p>
    <w:p w14:paraId="3830233A" w14:textId="3C24F4A2" w:rsidR="00E43E09" w:rsidRPr="00E43E09" w:rsidRDefault="00E43E09" w:rsidP="00A021C0">
      <w:pPr>
        <w:pStyle w:val="a9"/>
        <w:keepNext/>
        <w:keepLines/>
        <w:widowControl/>
        <w:ind w:firstLine="283"/>
      </w:pPr>
      <w:r>
        <w:rPr>
          <w:rFonts w:hint="eastAsia"/>
        </w:rPr>
        <w:t>以下、本書が扱うシステムの要件を定義</w:t>
      </w:r>
      <w:r w:rsidR="00965718">
        <w:rPr>
          <w:rFonts w:hint="eastAsia"/>
        </w:rPr>
        <w:t>する</w:t>
      </w:r>
      <w:r>
        <w:rPr>
          <w:rFonts w:hint="eastAsia"/>
        </w:rPr>
        <w:t>。</w:t>
      </w:r>
      <w:r w:rsidR="00A021C0">
        <w:rPr>
          <w:rFonts w:hint="eastAsia"/>
        </w:rPr>
        <w:t>なお、</w:t>
      </w:r>
      <w:r>
        <w:rPr>
          <w:rFonts w:hint="eastAsia"/>
        </w:rPr>
        <w:t>要件として不確定の要求仕様も併記</w:t>
      </w:r>
      <w:r w:rsidR="006A656F">
        <w:rPr>
          <w:rFonts w:hint="eastAsia"/>
        </w:rPr>
        <w:t>する</w:t>
      </w:r>
      <w:r>
        <w:rPr>
          <w:rFonts w:hint="eastAsia"/>
        </w:rPr>
        <w:t>。</w:t>
      </w:r>
    </w:p>
    <w:p w14:paraId="29C435EC" w14:textId="77777777" w:rsidR="00255D6E" w:rsidRDefault="00477C38" w:rsidP="00255D6E">
      <w:pPr>
        <w:pStyle w:val="affff6"/>
        <w:ind w:left="447" w:hanging="298"/>
      </w:pPr>
      <w:r>
        <w:t>テキストファイルは、</w:t>
      </w:r>
      <w:r>
        <w:rPr>
          <w:rFonts w:hint="eastAsia"/>
        </w:rPr>
        <w:t>JSON</w:t>
      </w:r>
      <w:r w:rsidR="00A13761">
        <w:rPr>
          <w:rFonts w:hint="eastAsia"/>
        </w:rPr>
        <w:t>を基本</w:t>
      </w:r>
      <w:r>
        <w:rPr>
          <w:rFonts w:hint="eastAsia"/>
        </w:rPr>
        <w:t>フォーマット</w:t>
      </w:r>
      <w:r w:rsidR="00A13761">
        <w:rPr>
          <w:rFonts w:hint="eastAsia"/>
        </w:rPr>
        <w:t>として統一する</w:t>
      </w:r>
      <w:r>
        <w:rPr>
          <w:rFonts w:hint="eastAsia"/>
        </w:rPr>
        <w:t>。</w:t>
      </w:r>
    </w:p>
    <w:p w14:paraId="67556E02" w14:textId="77777777" w:rsidR="00477C38" w:rsidRDefault="00A13761" w:rsidP="00255D6E">
      <w:pPr>
        <w:pStyle w:val="affff6"/>
        <w:ind w:left="447" w:hanging="298"/>
      </w:pPr>
      <w:r>
        <w:t>テキストファイル</w:t>
      </w:r>
      <w:r w:rsidR="00D44613">
        <w:t>の文字コードは</w:t>
      </w:r>
      <w:r w:rsidR="00D44613">
        <w:rPr>
          <w:rFonts w:hint="eastAsia"/>
        </w:rPr>
        <w:t>UTF-8</w:t>
      </w:r>
      <w:r w:rsidR="00D44613">
        <w:rPr>
          <w:rFonts w:hint="eastAsia"/>
        </w:rPr>
        <w:t>とし、</w:t>
      </w:r>
      <w:r>
        <w:t>日本語や欧州文字に対応</w:t>
      </w:r>
      <w:r w:rsidR="00D44613">
        <w:t>する</w:t>
      </w:r>
      <w:r>
        <w:t>。</w:t>
      </w:r>
    </w:p>
    <w:p w14:paraId="536A234F" w14:textId="77777777" w:rsidR="00A13761" w:rsidRDefault="00BD4D27" w:rsidP="00E403A9">
      <w:pPr>
        <w:pStyle w:val="affff6"/>
        <w:keepNext/>
        <w:keepLines/>
        <w:widowControl/>
        <w:spacing w:beforeLines="50" w:before="180"/>
        <w:ind w:left="447" w:hanging="298"/>
      </w:pPr>
      <w:r>
        <w:t>テキストファイルは、</w:t>
      </w:r>
      <w:r w:rsidR="00F41FF2">
        <w:t>下記</w:t>
      </w:r>
      <w:r w:rsidR="00D44613">
        <w:t>の</w:t>
      </w:r>
      <w:r w:rsidR="00D44613">
        <w:rPr>
          <w:rFonts w:hint="eastAsia"/>
        </w:rPr>
        <w:t>拡張仕様</w:t>
      </w:r>
      <w:r w:rsidR="00D15FAF">
        <w:rPr>
          <w:rFonts w:hint="eastAsia"/>
        </w:rPr>
        <w:t>（</w:t>
      </w:r>
      <w:r w:rsidR="00D15FAF">
        <w:rPr>
          <w:rFonts w:hint="eastAsia"/>
        </w:rPr>
        <w:t>JSON</w:t>
      </w:r>
      <w:r w:rsidR="00D15FAF">
        <w:t>が非対応の仕様</w:t>
      </w:r>
      <w:r w:rsidR="00D15FAF">
        <w:rPr>
          <w:rFonts w:hint="eastAsia"/>
        </w:rPr>
        <w:t>）</w:t>
      </w:r>
      <w:r>
        <w:rPr>
          <w:rFonts w:hint="eastAsia"/>
        </w:rPr>
        <w:t>に対応する。</w:t>
      </w:r>
    </w:p>
    <w:p w14:paraId="29D96CB6" w14:textId="77777777" w:rsidR="00BD4D27" w:rsidRPr="00D86008" w:rsidRDefault="008F697D" w:rsidP="00E403A9">
      <w:pPr>
        <w:pStyle w:val="a1"/>
      </w:pPr>
      <w:r>
        <w:t>JavaSc</w:t>
      </w:r>
      <w:r w:rsidRPr="00D86008">
        <w:t>ript</w:t>
      </w:r>
      <w:r w:rsidR="00BD4D27" w:rsidRPr="00D86008">
        <w:t>形式のコメント</w:t>
      </w:r>
      <w:r w:rsidRPr="00D86008">
        <w:rPr>
          <w:rFonts w:hint="eastAsia"/>
        </w:rPr>
        <w:t>文</w:t>
      </w:r>
      <w:r w:rsidR="00BD4D27" w:rsidRPr="00D86008">
        <w:t>を</w:t>
      </w:r>
      <w:r w:rsidRPr="00D86008">
        <w:t>使用</w:t>
      </w:r>
      <w:r w:rsidR="00BD4D27" w:rsidRPr="00D86008">
        <w:t>できる。</w:t>
      </w:r>
      <w:r w:rsidR="00CF6534" w:rsidRPr="00E403A9">
        <w:rPr>
          <w:color w:val="00B050"/>
        </w:rPr>
        <w:t>（</w:t>
      </w:r>
      <w:r w:rsidR="00CF6534" w:rsidRPr="00E403A9">
        <w:rPr>
          <w:rFonts w:hint="eastAsia"/>
          <w:color w:val="00B050"/>
        </w:rPr>
        <w:t>例：</w:t>
      </w:r>
      <w:r w:rsidR="00CF6534" w:rsidRPr="00E403A9">
        <w:rPr>
          <w:rFonts w:hint="eastAsia"/>
          <w:color w:val="00B050"/>
        </w:rPr>
        <w:t>//</w:t>
      </w:r>
      <w:r w:rsidR="00CF6534" w:rsidRPr="00E403A9">
        <w:rPr>
          <w:color w:val="00B050"/>
        </w:rPr>
        <w:t xml:space="preserve"> comment</w:t>
      </w:r>
      <w:r w:rsidR="00CF6534" w:rsidRPr="00E403A9">
        <w:rPr>
          <w:color w:val="00B050"/>
        </w:rPr>
        <w:t>、</w:t>
      </w:r>
      <w:r w:rsidR="00CF6534" w:rsidRPr="00E403A9">
        <w:rPr>
          <w:rFonts w:hint="eastAsia"/>
          <w:color w:val="00B050"/>
        </w:rPr>
        <w:t>/*</w:t>
      </w:r>
      <w:r w:rsidR="00CF6534" w:rsidRPr="00E403A9">
        <w:rPr>
          <w:color w:val="00B050"/>
        </w:rPr>
        <w:t xml:space="preserve"> comment</w:t>
      </w:r>
      <w:r w:rsidR="00CF6534" w:rsidRPr="00E403A9">
        <w:rPr>
          <w:rFonts w:hint="eastAsia"/>
          <w:color w:val="00B050"/>
        </w:rPr>
        <w:t xml:space="preserve"> */</w:t>
      </w:r>
      <w:r w:rsidR="00CF6534" w:rsidRPr="00E403A9">
        <w:rPr>
          <w:color w:val="00B050"/>
        </w:rPr>
        <w:t>）</w:t>
      </w:r>
    </w:p>
    <w:p w14:paraId="152C41E2" w14:textId="77777777" w:rsidR="008F697D" w:rsidRPr="00D86008" w:rsidRDefault="008F697D" w:rsidP="00E403A9">
      <w:pPr>
        <w:pStyle w:val="a1"/>
      </w:pPr>
      <w:r w:rsidRPr="00D86008">
        <w:rPr>
          <w:rFonts w:hint="eastAsia"/>
        </w:rPr>
        <w:t>C</w:t>
      </w:r>
      <w:r w:rsidRPr="00D86008">
        <w:rPr>
          <w:rFonts w:hint="eastAsia"/>
        </w:rPr>
        <w:t>言語形式の</w:t>
      </w:r>
      <w:r w:rsidRPr="00D86008">
        <w:rPr>
          <w:rFonts w:hint="eastAsia"/>
        </w:rPr>
        <w:t>#include</w:t>
      </w:r>
      <w:r w:rsidRPr="00D86008">
        <w:rPr>
          <w:rFonts w:hint="eastAsia"/>
        </w:rPr>
        <w:t>文と</w:t>
      </w:r>
      <w:r w:rsidRPr="00D86008">
        <w:rPr>
          <w:rFonts w:hint="eastAsia"/>
        </w:rPr>
        <w:t>#define</w:t>
      </w:r>
      <w:r w:rsidRPr="00D86008">
        <w:rPr>
          <w:rFonts w:hint="eastAsia"/>
        </w:rPr>
        <w:t>文を使用できる。</w:t>
      </w:r>
    </w:p>
    <w:p w14:paraId="5DE844AE" w14:textId="77777777" w:rsidR="00BD4D27" w:rsidRPr="00D86008" w:rsidRDefault="00BD4D27" w:rsidP="00E403A9">
      <w:pPr>
        <w:pStyle w:val="a1"/>
      </w:pPr>
      <w:r w:rsidRPr="00D86008">
        <w:rPr>
          <w:rFonts w:hint="eastAsia"/>
        </w:rPr>
        <w:t>データ部に四則演算を用いることができる。</w:t>
      </w:r>
      <w:r w:rsidRPr="00E403A9">
        <w:rPr>
          <w:rFonts w:hint="eastAsia"/>
          <w:color w:val="00B050"/>
        </w:rPr>
        <w:t>（例：</w:t>
      </w:r>
      <w:r w:rsidR="007930EA" w:rsidRPr="00E403A9">
        <w:rPr>
          <w:rFonts w:hint="eastAsia"/>
          <w:color w:val="00B050"/>
        </w:rPr>
        <w:t xml:space="preserve">{ </w:t>
      </w:r>
      <w:r w:rsidRPr="00E403A9">
        <w:rPr>
          <w:color w:val="00B050"/>
        </w:rPr>
        <w:t>”age”: 30 + 3,</w:t>
      </w:r>
      <w:r w:rsidR="007930EA" w:rsidRPr="00E403A9">
        <w:rPr>
          <w:color w:val="00B050"/>
        </w:rPr>
        <w:t xml:space="preserve"> … } </w:t>
      </w:r>
      <w:r w:rsidRPr="00E403A9">
        <w:rPr>
          <w:rFonts w:hint="eastAsia"/>
          <w:color w:val="00B050"/>
        </w:rPr>
        <w:t>）</w:t>
      </w:r>
    </w:p>
    <w:p w14:paraId="329FAF4A" w14:textId="77777777" w:rsidR="0067251C" w:rsidRPr="008F697D" w:rsidRDefault="008F697D" w:rsidP="00E403A9">
      <w:pPr>
        <w:pStyle w:val="a1"/>
      </w:pPr>
      <w:r w:rsidRPr="00D86008">
        <w:rPr>
          <w:rFonts w:hint="eastAsia"/>
        </w:rPr>
        <w:t>データ部</w:t>
      </w:r>
      <w:r>
        <w:rPr>
          <w:rFonts w:hint="eastAsia"/>
        </w:rPr>
        <w:t>に</w:t>
      </w:r>
      <w:r w:rsidR="0067251C">
        <w:rPr>
          <w:rFonts w:hint="eastAsia"/>
        </w:rPr>
        <w:t>CRC</w:t>
      </w:r>
      <w:r w:rsidR="0067251C">
        <w:rPr>
          <w:rFonts w:hint="eastAsia"/>
        </w:rPr>
        <w:t>変換や</w:t>
      </w:r>
      <w:r w:rsidR="007930EA">
        <w:rPr>
          <w:rFonts w:hint="eastAsia"/>
        </w:rPr>
        <w:t>ゲーム用計算式変換など</w:t>
      </w:r>
      <w:r>
        <w:rPr>
          <w:rFonts w:hint="eastAsia"/>
        </w:rPr>
        <w:t>の</w:t>
      </w:r>
      <w:r w:rsidR="007930EA">
        <w:rPr>
          <w:rFonts w:hint="eastAsia"/>
        </w:rPr>
        <w:t>特殊な関数を</w:t>
      </w:r>
      <w:r>
        <w:rPr>
          <w:rFonts w:hint="eastAsia"/>
        </w:rPr>
        <w:t>使用できる</w:t>
      </w:r>
      <w:r w:rsidR="007930EA">
        <w:rPr>
          <w:rFonts w:hint="eastAsia"/>
        </w:rPr>
        <w:t>。</w:t>
      </w:r>
      <w:r w:rsidR="007930EA" w:rsidRPr="00E403A9">
        <w:rPr>
          <w:rFonts w:hint="eastAsia"/>
          <w:color w:val="00B050"/>
        </w:rPr>
        <w:t>（例：</w:t>
      </w:r>
      <w:r w:rsidR="007930EA" w:rsidRPr="00E403A9">
        <w:rPr>
          <w:rFonts w:hint="eastAsia"/>
          <w:color w:val="00B050"/>
        </w:rPr>
        <w:t xml:space="preserve">{ </w:t>
      </w:r>
      <w:r w:rsidR="007930EA" w:rsidRPr="00E403A9">
        <w:rPr>
          <w:color w:val="00B050"/>
        </w:rPr>
        <w:t>”id”: CRC(“c0010”), … }</w:t>
      </w:r>
      <w:r w:rsidR="002E6BBF" w:rsidRPr="00E403A9">
        <w:rPr>
          <w:color w:val="00B050"/>
        </w:rPr>
        <w:t>,</w:t>
      </w:r>
      <w:r w:rsidR="007930EA" w:rsidRPr="00E403A9">
        <w:rPr>
          <w:color w:val="00B050"/>
        </w:rPr>
        <w:t xml:space="preserve"> </w:t>
      </w:r>
      <w:r w:rsidR="000817BB" w:rsidRPr="00E403A9">
        <w:rPr>
          <w:color w:val="00B050"/>
        </w:rPr>
        <w:t xml:space="preserve">{ “condition”: </w:t>
      </w:r>
      <w:r w:rsidR="002E6BBF" w:rsidRPr="00E403A9">
        <w:rPr>
          <w:color w:val="00B050"/>
        </w:rPr>
        <w:t>Expr(</w:t>
      </w:r>
      <w:r w:rsidR="000817BB" w:rsidRPr="00E403A9">
        <w:rPr>
          <w:color w:val="00B050"/>
        </w:rPr>
        <w:t>“IsFlag(\“AlreadyMetOldMan\”) == True &amp;&amp; GetChapter() &gt;= 2”</w:t>
      </w:r>
      <w:r w:rsidR="002E6BBF" w:rsidRPr="00E403A9">
        <w:rPr>
          <w:color w:val="00B050"/>
        </w:rPr>
        <w:t>)</w:t>
      </w:r>
      <w:r w:rsidR="000817BB" w:rsidRPr="00E403A9">
        <w:rPr>
          <w:color w:val="00B050"/>
        </w:rPr>
        <w:t xml:space="preserve">, … } </w:t>
      </w:r>
      <w:r w:rsidR="007930EA" w:rsidRPr="00E403A9">
        <w:rPr>
          <w:rFonts w:hint="eastAsia"/>
          <w:color w:val="00B050"/>
        </w:rPr>
        <w:t>）</w:t>
      </w:r>
    </w:p>
    <w:p w14:paraId="331468D3" w14:textId="77777777" w:rsidR="008F697D" w:rsidRPr="008F697D" w:rsidRDefault="008F697D" w:rsidP="00E403A9">
      <w:pPr>
        <w:pStyle w:val="a1"/>
        <w:numPr>
          <w:ilvl w:val="0"/>
          <w:numId w:val="0"/>
        </w:numPr>
        <w:ind w:leftChars="395" w:left="1275" w:hangingChars="223" w:hanging="446"/>
      </w:pPr>
      <w:r w:rsidRPr="008F697D">
        <w:t>注：</w:t>
      </w:r>
      <w:r w:rsidRPr="008F697D">
        <w:tab/>
      </w:r>
      <w:r w:rsidRPr="008F697D">
        <w:rPr>
          <w:rFonts w:hint="eastAsia"/>
        </w:rPr>
        <w:t>JSON</w:t>
      </w:r>
      <w:r w:rsidRPr="008F697D">
        <w:rPr>
          <w:rFonts w:hint="eastAsia"/>
        </w:rPr>
        <w:t>データを</w:t>
      </w:r>
      <w:r w:rsidRPr="008F697D">
        <w:rPr>
          <w:rFonts w:hint="eastAsia"/>
        </w:rPr>
        <w:t>MongoDB</w:t>
      </w:r>
      <w:r w:rsidRPr="008F697D">
        <w:rPr>
          <w:rFonts w:hint="eastAsia"/>
        </w:rPr>
        <w:t>などのドキュメント指向データベース</w:t>
      </w:r>
      <w:r w:rsidR="001F149B">
        <w:rPr>
          <w:rFonts w:hint="eastAsia"/>
        </w:rPr>
        <w:t>（</w:t>
      </w:r>
      <w:r w:rsidR="001F149B">
        <w:rPr>
          <w:rFonts w:hint="eastAsia"/>
        </w:rPr>
        <w:t>BSON</w:t>
      </w:r>
      <w:r w:rsidR="001F149B">
        <w:rPr>
          <w:rFonts w:hint="eastAsia"/>
        </w:rPr>
        <w:t>形式で保存される）</w:t>
      </w:r>
      <w:r w:rsidRPr="008F697D">
        <w:rPr>
          <w:rFonts w:hint="eastAsia"/>
        </w:rPr>
        <w:t>で扱う場合、これらの拡張仕様が使えないので注意。同様の情報を扱うための別の</w:t>
      </w:r>
      <w:r>
        <w:rPr>
          <w:rFonts w:hint="eastAsia"/>
        </w:rPr>
        <w:t>仕様も合わせて</w:t>
      </w:r>
      <w:r w:rsidRPr="008F697D">
        <w:rPr>
          <w:rFonts w:hint="eastAsia"/>
        </w:rPr>
        <w:t>策定する。</w:t>
      </w:r>
    </w:p>
    <w:p w14:paraId="3106304F" w14:textId="77777777" w:rsidR="00BD4D27" w:rsidRDefault="0067251C" w:rsidP="00E403A9">
      <w:pPr>
        <w:pStyle w:val="affff6"/>
        <w:spacing w:beforeLines="50" w:before="180"/>
        <w:ind w:left="447" w:hanging="298"/>
      </w:pPr>
      <w:r>
        <w:lastRenderedPageBreak/>
        <w:t>テキストファイルからバイナリデータに変換するための変換設定もまた</w:t>
      </w:r>
      <w:r>
        <w:t>JSON</w:t>
      </w:r>
      <w:r>
        <w:t>形式のテキストデータとして定義する。</w:t>
      </w:r>
      <w:r w:rsidR="00E175A1">
        <w:t>期待される</w:t>
      </w:r>
      <w:r w:rsidR="007930EA">
        <w:rPr>
          <w:rFonts w:hint="eastAsia"/>
        </w:rPr>
        <w:t>値の範囲など、</w:t>
      </w:r>
      <w:r w:rsidR="00E175A1">
        <w:rPr>
          <w:rFonts w:hint="eastAsia"/>
        </w:rPr>
        <w:t>エラー判定用</w:t>
      </w:r>
      <w:r w:rsidR="007930EA">
        <w:rPr>
          <w:rFonts w:hint="eastAsia"/>
        </w:rPr>
        <w:t>の設定も可能。</w:t>
      </w:r>
    </w:p>
    <w:p w14:paraId="55780F61" w14:textId="77777777" w:rsidR="0067251C" w:rsidRDefault="00CF6534" w:rsidP="00BD4D27">
      <w:pPr>
        <w:pStyle w:val="affff6"/>
        <w:ind w:left="447" w:hanging="298"/>
      </w:pPr>
      <w:r>
        <w:rPr>
          <w:rFonts w:hint="eastAsia"/>
        </w:rPr>
        <w:t>不定長の配列をメンバーに持つ構造体にも対応。</w:t>
      </w:r>
    </w:p>
    <w:p w14:paraId="79F2DD6B" w14:textId="77777777" w:rsidR="00CF6534" w:rsidRDefault="00F41FF2" w:rsidP="00BD4D27">
      <w:pPr>
        <w:pStyle w:val="affff6"/>
        <w:ind w:left="447" w:hanging="298"/>
      </w:pPr>
      <w:r>
        <w:t>専用のデータ変換ツールを通して、バイナリデータを出力する。</w:t>
      </w:r>
    </w:p>
    <w:p w14:paraId="75254243" w14:textId="77777777" w:rsidR="00F41FF2" w:rsidRDefault="00F41FF2" w:rsidP="00E403A9">
      <w:pPr>
        <w:pStyle w:val="affff6"/>
        <w:keepNext/>
        <w:keepLines/>
        <w:widowControl/>
        <w:spacing w:beforeLines="50" w:before="180"/>
        <w:ind w:left="447" w:hanging="298"/>
      </w:pPr>
      <w:r>
        <w:t>データ変換ツールは、下記の仕様に対応する。</w:t>
      </w:r>
    </w:p>
    <w:p w14:paraId="316BEFDD" w14:textId="77777777" w:rsidR="00F41FF2" w:rsidRPr="00D86008" w:rsidRDefault="00F41FF2" w:rsidP="00E403A9">
      <w:pPr>
        <w:pStyle w:val="a1"/>
      </w:pPr>
      <w:r>
        <w:t>C</w:t>
      </w:r>
      <w:r w:rsidRPr="00D86008">
        <w:t>UI</w:t>
      </w:r>
      <w:r w:rsidRPr="00D86008">
        <w:t>ツールとして構成し、単純に一つのテキストファイルを一つのバイナリファイルに変換する</w:t>
      </w:r>
      <w:r w:rsidRPr="00D86008">
        <w:rPr>
          <w:rFonts w:hint="eastAsia"/>
        </w:rPr>
        <w:t>。これは、任意のバッチ処理や他のツールからの呼び出しなどに対応しやすい</w:t>
      </w:r>
      <w:r w:rsidR="000D1B9A" w:rsidRPr="00D86008">
        <w:rPr>
          <w:rFonts w:hint="eastAsia"/>
        </w:rPr>
        <w:t>形式である。</w:t>
      </w:r>
    </w:p>
    <w:p w14:paraId="14DDBDF1" w14:textId="77777777" w:rsidR="001F149B" w:rsidRPr="00D86008" w:rsidRDefault="00D15FAF" w:rsidP="00E403A9">
      <w:pPr>
        <w:pStyle w:val="a1"/>
      </w:pPr>
      <w:r w:rsidRPr="00D86008">
        <w:t>エンディアンの指定、ポインターのビット数（</w:t>
      </w:r>
      <w:r w:rsidRPr="00D86008">
        <w:rPr>
          <w:rFonts w:hint="eastAsia"/>
        </w:rPr>
        <w:t>32 or 64</w:t>
      </w:r>
      <w:r w:rsidRPr="00D86008">
        <w:t>）</w:t>
      </w:r>
      <w:r w:rsidR="001F149B" w:rsidRPr="00D86008">
        <w:t>指定に対応。</w:t>
      </w:r>
    </w:p>
    <w:p w14:paraId="19CC7310" w14:textId="77777777" w:rsidR="00404055" w:rsidRPr="00D86008" w:rsidRDefault="00E43E09" w:rsidP="00E403A9">
      <w:pPr>
        <w:pStyle w:val="a1"/>
      </w:pPr>
      <w:r w:rsidRPr="00D86008">
        <w:rPr>
          <w:rFonts w:hint="eastAsia"/>
        </w:rPr>
        <w:t>【できれば】</w:t>
      </w:r>
      <w:r w:rsidR="00404055" w:rsidRPr="00D86008">
        <w:t>シフト</w:t>
      </w:r>
      <w:r w:rsidR="00404055" w:rsidRPr="00D86008">
        <w:rPr>
          <w:rFonts w:hint="eastAsia"/>
        </w:rPr>
        <w:t>JIS</w:t>
      </w:r>
      <w:r w:rsidR="00404055" w:rsidRPr="00D86008">
        <w:rPr>
          <w:rFonts w:hint="eastAsia"/>
        </w:rPr>
        <w:t>などのエンコーディングの指定に対応。</w:t>
      </w:r>
    </w:p>
    <w:p w14:paraId="5366DC3E" w14:textId="77777777" w:rsidR="00F41FF2" w:rsidRPr="00D86008" w:rsidRDefault="008F697D" w:rsidP="00E403A9">
      <w:pPr>
        <w:pStyle w:val="a1"/>
      </w:pPr>
      <w:r w:rsidRPr="00D86008">
        <w:t>データ構造／内容の</w:t>
      </w:r>
      <w:r w:rsidR="001F149B" w:rsidRPr="00D86008">
        <w:t>エラーを検出した場合、出力ファイルは作成されず、エラーが通知される。</w:t>
      </w:r>
    </w:p>
    <w:p w14:paraId="2C1C0F8A" w14:textId="77777777" w:rsidR="00D86008" w:rsidRDefault="008F697D" w:rsidP="00E403A9">
      <w:pPr>
        <w:pStyle w:val="affff6"/>
        <w:keepNext/>
        <w:keepLines/>
        <w:widowControl/>
        <w:spacing w:beforeLines="50" w:before="180"/>
        <w:ind w:left="447" w:hanging="298"/>
      </w:pPr>
      <w:r>
        <w:t>バイナリデータは、メモリ上のイメージ</w:t>
      </w:r>
      <w:r w:rsidR="005C4318">
        <w:t>としてほぼ</w:t>
      </w:r>
      <w:r>
        <w:t>そのまま取り込める。</w:t>
      </w:r>
    </w:p>
    <w:p w14:paraId="4B8CF2E1" w14:textId="77777777" w:rsidR="00F41FF2" w:rsidRDefault="005C4318" w:rsidP="00E403A9">
      <w:pPr>
        <w:pStyle w:val="a1"/>
      </w:pPr>
      <w:r>
        <w:t>文字列のポインター変換などの処理も取り込み時に同時に行われる。</w:t>
      </w:r>
    </w:p>
    <w:p w14:paraId="794E8218" w14:textId="77777777" w:rsidR="008F697D" w:rsidRDefault="008F697D" w:rsidP="00E403A9">
      <w:pPr>
        <w:pStyle w:val="affff6"/>
        <w:spacing w:beforeLines="50" w:before="180"/>
        <w:ind w:left="447" w:hanging="298"/>
      </w:pPr>
      <w:r>
        <w:t>バイナリデータの構造が</w:t>
      </w:r>
      <w:r w:rsidR="005C4318">
        <w:t>変更され</w:t>
      </w:r>
      <w:r>
        <w:t>、実機上の構造</w:t>
      </w:r>
      <w:r w:rsidR="005C4318">
        <w:t>とずれた</w:t>
      </w:r>
      <w:r>
        <w:t>場合、取り込み処理は自動的にその事を検出し、項目毎のデータ取り込み処理を</w:t>
      </w:r>
      <w:r w:rsidR="005C4318">
        <w:t>行う。要は、データ構造が変わっても</w:t>
      </w:r>
      <w:r w:rsidR="00715A7E">
        <w:t>、</w:t>
      </w:r>
      <w:r w:rsidR="005C4318">
        <w:t>プログラムが極力正常に動作するようにする。</w:t>
      </w:r>
    </w:p>
    <w:p w14:paraId="53E1C32F" w14:textId="329CBA1C" w:rsidR="00801698" w:rsidRDefault="00801698" w:rsidP="00801698">
      <w:pPr>
        <w:pStyle w:val="1"/>
      </w:pPr>
      <w:bookmarkStart w:id="7" w:name="_Toc377185143"/>
      <w:r>
        <w:rPr>
          <w:rFonts w:hint="eastAsia"/>
        </w:rPr>
        <w:t>仕様</w:t>
      </w:r>
      <w:r w:rsidR="008A331F">
        <w:rPr>
          <w:rFonts w:hint="eastAsia"/>
        </w:rPr>
        <w:t>概要</w:t>
      </w:r>
      <w:bookmarkEnd w:id="7"/>
    </w:p>
    <w:p w14:paraId="1709D4A4" w14:textId="77777777" w:rsidR="00B17010" w:rsidRDefault="00B17010" w:rsidP="00801698">
      <w:pPr>
        <w:pStyle w:val="2"/>
      </w:pPr>
      <w:bookmarkStart w:id="8" w:name="_Toc377185144"/>
      <w:r>
        <w:rPr>
          <w:rFonts w:hint="eastAsia"/>
        </w:rPr>
        <w:t>環境</w:t>
      </w:r>
      <w:bookmarkEnd w:id="8"/>
    </w:p>
    <w:p w14:paraId="6F2F6700" w14:textId="77777777" w:rsidR="00B11010" w:rsidRDefault="00B11010" w:rsidP="00B11010">
      <w:pPr>
        <w:pStyle w:val="affff6"/>
        <w:ind w:left="447" w:hanging="298"/>
      </w:pPr>
      <w:r>
        <w:rPr>
          <w:rFonts w:hint="eastAsia"/>
        </w:rPr>
        <w:t>OS</w:t>
      </w:r>
      <w:r>
        <w:rPr>
          <w:rFonts w:hint="eastAsia"/>
        </w:rPr>
        <w:t>：</w:t>
      </w:r>
      <w:r w:rsidR="00B17010">
        <w:rPr>
          <w:rFonts w:hint="eastAsia"/>
        </w:rPr>
        <w:t>Windows</w:t>
      </w:r>
      <w:r>
        <w:rPr>
          <w:rFonts w:hint="eastAsia"/>
        </w:rPr>
        <w:t>系</w:t>
      </w:r>
      <w:r>
        <w:rPr>
          <w:rFonts w:hint="eastAsia"/>
        </w:rPr>
        <w:t>PC</w:t>
      </w:r>
      <w:r>
        <w:rPr>
          <w:rFonts w:hint="eastAsia"/>
        </w:rPr>
        <w:t>（</w:t>
      </w:r>
      <w:r w:rsidR="00B17010">
        <w:rPr>
          <w:rFonts w:hint="eastAsia"/>
        </w:rPr>
        <w:t>XP</w:t>
      </w:r>
      <w:r>
        <w:rPr>
          <w:rFonts w:hint="eastAsia"/>
        </w:rPr>
        <w:t>以上）</w:t>
      </w:r>
      <w:r>
        <w:rPr>
          <w:rFonts w:hint="eastAsia"/>
        </w:rPr>
        <w:t>32bit/64bit</w:t>
      </w:r>
    </w:p>
    <w:p w14:paraId="088F5986" w14:textId="77777777" w:rsidR="00B11010" w:rsidRDefault="00B11010" w:rsidP="00B11010">
      <w:pPr>
        <w:pStyle w:val="affff6"/>
        <w:ind w:left="447" w:hanging="298"/>
      </w:pPr>
      <w:r>
        <w:rPr>
          <w:rFonts w:hint="eastAsia"/>
        </w:rPr>
        <w:t>必須ツール①：テキストエディタ</w:t>
      </w:r>
      <w:r w:rsidR="000052D2">
        <w:rPr>
          <w:rFonts w:hint="eastAsia"/>
        </w:rPr>
        <w:t xml:space="preserve">　※</w:t>
      </w:r>
      <w:r w:rsidR="00430BB2">
        <w:rPr>
          <w:rFonts w:hint="eastAsia"/>
        </w:rPr>
        <w:t>なん</w:t>
      </w:r>
      <w:r w:rsidR="000052D2">
        <w:rPr>
          <w:rFonts w:hint="eastAsia"/>
        </w:rPr>
        <w:t>で</w:t>
      </w:r>
      <w:r w:rsidR="004376E8">
        <w:rPr>
          <w:rFonts w:hint="eastAsia"/>
        </w:rPr>
        <w:t>も</w:t>
      </w:r>
      <w:r w:rsidR="0039749D">
        <w:rPr>
          <w:rFonts w:hint="eastAsia"/>
        </w:rPr>
        <w:t>よい</w:t>
      </w:r>
    </w:p>
    <w:p w14:paraId="7E6A1A28" w14:textId="77777777" w:rsidR="00B17010" w:rsidRDefault="00B11010" w:rsidP="00B11010">
      <w:pPr>
        <w:pStyle w:val="affff6"/>
        <w:ind w:left="447" w:hanging="298"/>
      </w:pPr>
      <w:r>
        <w:rPr>
          <w:rFonts w:hint="eastAsia"/>
        </w:rPr>
        <w:t>必須ツール②：</w:t>
      </w:r>
      <w:r w:rsidRPr="00B17010">
        <w:t>MinGW(GCC)</w:t>
      </w:r>
      <w:r>
        <w:rPr>
          <w:rFonts w:hint="eastAsia"/>
        </w:rPr>
        <w:t xml:space="preserve">　※プリプロセッサ</w:t>
      </w:r>
    </w:p>
    <w:p w14:paraId="477A5E60" w14:textId="77777777" w:rsidR="00B11010" w:rsidRDefault="00B11010" w:rsidP="00B11010">
      <w:pPr>
        <w:pStyle w:val="affff6"/>
        <w:ind w:left="447" w:hanging="298"/>
      </w:pPr>
      <w:r>
        <w:rPr>
          <w:rFonts w:hint="eastAsia"/>
        </w:rPr>
        <w:t>必須ツール③：</w:t>
      </w:r>
      <w:r w:rsidR="001C5383">
        <w:rPr>
          <w:rFonts w:hint="eastAsia"/>
        </w:rPr>
        <w:t>変換ツール　※独自開発</w:t>
      </w:r>
    </w:p>
    <w:p w14:paraId="3C836DCE" w14:textId="77777777" w:rsidR="001C5383" w:rsidRDefault="001C5383" w:rsidP="00B11010">
      <w:pPr>
        <w:pStyle w:val="affff6"/>
        <w:ind w:left="447" w:hanging="298"/>
      </w:pPr>
      <w:r>
        <w:rPr>
          <w:rFonts w:hint="eastAsia"/>
        </w:rPr>
        <w:t>使用ツール（オプション）：</w:t>
      </w:r>
      <w:r>
        <w:rPr>
          <w:rFonts w:hint="eastAsia"/>
        </w:rPr>
        <w:t>Python + SCons</w:t>
      </w:r>
    </w:p>
    <w:p w14:paraId="19184504" w14:textId="77777777" w:rsidR="00801698" w:rsidRDefault="0038622B" w:rsidP="00801698">
      <w:pPr>
        <w:pStyle w:val="2"/>
      </w:pPr>
      <w:bookmarkStart w:id="9" w:name="_Toc377185145"/>
      <w:r>
        <w:lastRenderedPageBreak/>
        <w:t>ワーク</w:t>
      </w:r>
      <w:r w:rsidR="00702ADA">
        <w:t>フロー</w:t>
      </w:r>
      <w:bookmarkEnd w:id="9"/>
    </w:p>
    <w:p w14:paraId="531C6160" w14:textId="101B54AF" w:rsidR="00283439" w:rsidRDefault="00992832" w:rsidP="00845CD7">
      <w:pPr>
        <w:pStyle w:val="a9"/>
        <w:ind w:rightChars="-203" w:right="-426" w:firstLineChars="0" w:firstLine="0"/>
      </w:pPr>
      <w:r>
        <w:object w:dxaOrig="10456" w:dyaOrig="4666" w14:anchorId="5F7A8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25pt;height:183.75pt" o:ole="">
            <v:imagedata r:id="rId18" o:title=""/>
          </v:shape>
          <o:OLEObject Type="Embed" ProgID="Visio.Drawing.15" ShapeID="_x0000_i1025" DrawAspect="Content" ObjectID="_1450950230" r:id="rId19"/>
        </w:object>
      </w:r>
    </w:p>
    <w:p w14:paraId="02D07F30" w14:textId="610A2054" w:rsidR="007434F9" w:rsidRDefault="007434F9" w:rsidP="003E37F0">
      <w:pPr>
        <w:pStyle w:val="affff7"/>
      </w:pPr>
      <w:r>
        <w:rPr>
          <w:rFonts w:hint="eastAsia"/>
        </w:rPr>
        <w:t>D</w:t>
      </w:r>
      <w:r>
        <w:t>B</w:t>
      </w:r>
      <w:r>
        <w:t>／</w:t>
      </w:r>
      <w:r>
        <w:rPr>
          <w:rFonts w:hint="eastAsia"/>
        </w:rPr>
        <w:t>E</w:t>
      </w:r>
      <w:r>
        <w:t xml:space="preserve">xcel </w:t>
      </w:r>
      <w:r>
        <w:tab/>
      </w:r>
      <w:r>
        <w:tab/>
      </w:r>
      <w:r>
        <w:t xml:space="preserve">元データ　</w:t>
      </w:r>
      <w:r>
        <w:rPr>
          <w:rFonts w:ascii="ＭＳ 明朝" w:eastAsia="ＭＳ 明朝" w:hAnsi="ＭＳ 明朝" w:cs="ＭＳ 明朝"/>
        </w:rPr>
        <w:t>※</w:t>
      </w:r>
      <w:r>
        <w:t>この仕様書では扱わない</w:t>
      </w:r>
      <w:r w:rsidR="00EE4A26">
        <w:rPr>
          <w:rFonts w:hint="eastAsia"/>
        </w:rPr>
        <w:t>。</w:t>
      </w:r>
    </w:p>
    <w:p w14:paraId="13AC09B7" w14:textId="7523D462" w:rsidR="00845CD7" w:rsidRDefault="00D16E42" w:rsidP="003E37F0">
      <w:pPr>
        <w:pStyle w:val="affff7"/>
      </w:pPr>
      <w:r>
        <w:rPr>
          <w:rFonts w:hint="eastAsia"/>
        </w:rPr>
        <w:t>データ定義</w:t>
      </w:r>
      <w:r w:rsidR="00845CD7">
        <w:t>JSON</w:t>
      </w:r>
      <w:r w:rsidR="007A1328">
        <w:t xml:space="preserve"> </w:t>
      </w:r>
      <w:r w:rsidR="00845CD7">
        <w:tab/>
      </w:r>
      <w:r w:rsidR="00845CD7">
        <w:tab/>
      </w:r>
      <w:r w:rsidR="00EE4A26">
        <w:t>テキスト</w:t>
      </w:r>
      <w:r w:rsidR="00EE4A26">
        <w:rPr>
          <w:rFonts w:hint="eastAsia"/>
        </w:rPr>
        <w:t>で記述されたデータ</w:t>
      </w:r>
    </w:p>
    <w:p w14:paraId="49FD6A94" w14:textId="48E9FA1E" w:rsidR="007A1328" w:rsidRDefault="007434F9" w:rsidP="003E37F0">
      <w:pPr>
        <w:pStyle w:val="affff7"/>
      </w:pPr>
      <w:r>
        <w:t>中間</w:t>
      </w:r>
      <w:r>
        <w:rPr>
          <w:rFonts w:hint="eastAsia"/>
        </w:rPr>
        <w:t>JSON</w:t>
      </w:r>
      <w:r w:rsidR="007A1328">
        <w:rPr>
          <w:rFonts w:hint="eastAsia"/>
        </w:rPr>
        <w:t xml:space="preserve"> </w:t>
      </w:r>
      <w:r w:rsidR="007A1328">
        <w:tab/>
      </w:r>
      <w:r w:rsidR="007A1328">
        <w:tab/>
      </w:r>
      <w:r w:rsidR="00EE4A26">
        <w:rPr>
          <w:rFonts w:hint="eastAsia"/>
        </w:rPr>
        <w:t>プリプロセッサ</w:t>
      </w:r>
      <w:r w:rsidR="00F424AD">
        <w:rPr>
          <w:rFonts w:hint="eastAsia"/>
        </w:rPr>
        <w:t>を通した後</w:t>
      </w:r>
      <w:r w:rsidR="00EE4A26">
        <w:rPr>
          <w:rFonts w:hint="eastAsia"/>
        </w:rPr>
        <w:t>の</w:t>
      </w:r>
      <w:r w:rsidR="003D4783">
        <w:rPr>
          <w:rFonts w:hint="eastAsia"/>
        </w:rPr>
        <w:t>「</w:t>
      </w:r>
      <w:r w:rsidR="00EE4A26">
        <w:rPr>
          <w:rFonts w:hint="eastAsia"/>
        </w:rPr>
        <w:t>データ定義</w:t>
      </w:r>
      <w:r w:rsidR="00EE4A26">
        <w:rPr>
          <w:rFonts w:hint="eastAsia"/>
        </w:rPr>
        <w:t>JSON</w:t>
      </w:r>
      <w:r w:rsidR="003D4783">
        <w:rPr>
          <w:rFonts w:hint="eastAsia"/>
        </w:rPr>
        <w:t>」</w:t>
      </w:r>
    </w:p>
    <w:p w14:paraId="19EE89FB" w14:textId="2A19BA8D" w:rsidR="00702ADA" w:rsidRDefault="00702ADA" w:rsidP="003E37F0">
      <w:pPr>
        <w:pStyle w:val="affff7"/>
      </w:pPr>
      <w:r>
        <w:t>フォーマット定義</w:t>
      </w:r>
      <w:r>
        <w:rPr>
          <w:rFonts w:hint="eastAsia"/>
        </w:rPr>
        <w:t>JSON</w:t>
      </w:r>
      <w:r>
        <w:t xml:space="preserve"> </w:t>
      </w:r>
      <w:r>
        <w:tab/>
      </w:r>
      <w:r>
        <w:tab/>
      </w:r>
      <w:r>
        <w:t>データ変換</w:t>
      </w:r>
      <w:r w:rsidR="003D4783">
        <w:rPr>
          <w:rFonts w:hint="eastAsia"/>
        </w:rPr>
        <w:t>のためのフォーマットとルールを</w:t>
      </w:r>
      <w:r>
        <w:t>定義</w:t>
      </w:r>
    </w:p>
    <w:p w14:paraId="74DC3FF9" w14:textId="1825C04B" w:rsidR="003C6C83" w:rsidRDefault="003C6C83" w:rsidP="003E37F0">
      <w:pPr>
        <w:pStyle w:val="affff7"/>
      </w:pPr>
      <w:r>
        <w:t>データ型定義リスト</w:t>
      </w:r>
      <w:r>
        <w:rPr>
          <w:rFonts w:hint="eastAsia"/>
        </w:rPr>
        <w:t xml:space="preserve"> </w:t>
      </w:r>
      <w:r>
        <w:rPr>
          <w:rFonts w:hint="eastAsia"/>
        </w:rPr>
        <w:tab/>
      </w:r>
      <w:r>
        <w:rPr>
          <w:rFonts w:hint="eastAsia"/>
        </w:rPr>
        <w:tab/>
      </w:r>
      <w:r w:rsidR="00EE4A26">
        <w:rPr>
          <w:rFonts w:hint="eastAsia"/>
        </w:rPr>
        <w:t>「</w:t>
      </w:r>
      <w:r>
        <w:t>フォーマット定義</w:t>
      </w:r>
      <w:r>
        <w:rPr>
          <w:rFonts w:hint="eastAsia"/>
        </w:rPr>
        <w:t>JSON</w:t>
      </w:r>
      <w:r w:rsidR="00EE4A26">
        <w:rPr>
          <w:rFonts w:hint="eastAsia"/>
        </w:rPr>
        <w:t>」</w:t>
      </w:r>
      <w:r w:rsidR="003D4783">
        <w:rPr>
          <w:rFonts w:hint="eastAsia"/>
        </w:rPr>
        <w:t>に</w:t>
      </w:r>
      <w:r w:rsidR="00EE4A26">
        <w:rPr>
          <w:rFonts w:hint="eastAsia"/>
        </w:rPr>
        <w:t>付随するリスト</w:t>
      </w:r>
      <w:r w:rsidR="003D4783">
        <w:rPr>
          <w:rFonts w:hint="eastAsia"/>
        </w:rPr>
        <w:t xml:space="preserve">　※「データ型」の仕様を定義</w:t>
      </w:r>
    </w:p>
    <w:p w14:paraId="52BC3192" w14:textId="77777777" w:rsidR="00DB6FFB" w:rsidRDefault="003C6C83" w:rsidP="003E37F0">
      <w:pPr>
        <w:pStyle w:val="affff7"/>
      </w:pPr>
      <w:r>
        <w:t>計算式用</w:t>
      </w:r>
      <w:r w:rsidR="00DB6FFB">
        <w:t>拡張</w:t>
      </w:r>
      <w:r>
        <w:t>関数定義リスト</w:t>
      </w:r>
    </w:p>
    <w:p w14:paraId="34AC7E54" w14:textId="0A91B23B" w:rsidR="003C6C83" w:rsidRDefault="003C6C83" w:rsidP="0066032E">
      <w:pPr>
        <w:pStyle w:val="affff7"/>
        <w:numPr>
          <w:ilvl w:val="0"/>
          <w:numId w:val="0"/>
        </w:numPr>
        <w:ind w:leftChars="69" w:left="3261" w:hangingChars="1484" w:hanging="3116"/>
      </w:pPr>
      <w:r>
        <w:rPr>
          <w:rFonts w:hint="eastAsia"/>
        </w:rPr>
        <w:t xml:space="preserve"> </w:t>
      </w:r>
      <w:r>
        <w:rPr>
          <w:rFonts w:hint="eastAsia"/>
        </w:rPr>
        <w:tab/>
      </w:r>
      <w:r w:rsidR="00DB6FFB">
        <w:t xml:space="preserve"> </w:t>
      </w:r>
      <w:r>
        <w:tab/>
      </w:r>
      <w:r w:rsidR="00DB6FFB">
        <w:rPr>
          <w:rFonts w:hint="eastAsia"/>
        </w:rPr>
        <w:t xml:space="preserve"> </w:t>
      </w:r>
      <w:r w:rsidR="00DB6FFB">
        <w:tab/>
      </w:r>
      <w:r w:rsidR="00EE4A26">
        <w:rPr>
          <w:rFonts w:hint="eastAsia"/>
        </w:rPr>
        <w:t>「</w:t>
      </w:r>
      <w:r w:rsidR="00EE4A26">
        <w:t>フォーマット定義</w:t>
      </w:r>
      <w:r w:rsidR="00EE4A26">
        <w:rPr>
          <w:rFonts w:hint="eastAsia"/>
        </w:rPr>
        <w:t>JSON</w:t>
      </w:r>
      <w:r w:rsidR="00EE4A26">
        <w:rPr>
          <w:rFonts w:hint="eastAsia"/>
        </w:rPr>
        <w:t>」</w:t>
      </w:r>
      <w:r w:rsidR="003D4783">
        <w:rPr>
          <w:rFonts w:hint="eastAsia"/>
        </w:rPr>
        <w:t>に</w:t>
      </w:r>
      <w:r w:rsidR="00EE4A26">
        <w:rPr>
          <w:rFonts w:hint="eastAsia"/>
        </w:rPr>
        <w:t>付随するリスト　※</w:t>
      </w:r>
      <w:r w:rsidR="003D4783">
        <w:rPr>
          <w:rFonts w:hint="eastAsia"/>
        </w:rPr>
        <w:t>計算式で使用する「</w:t>
      </w:r>
      <w:r w:rsidR="00E27742">
        <w:rPr>
          <w:rFonts w:hint="eastAsia"/>
        </w:rPr>
        <w:t>拡張</w:t>
      </w:r>
      <w:r w:rsidR="00BA5F95">
        <w:rPr>
          <w:rFonts w:hint="eastAsia"/>
        </w:rPr>
        <w:t>関数</w:t>
      </w:r>
      <w:r w:rsidR="003D4783">
        <w:rPr>
          <w:rFonts w:hint="eastAsia"/>
        </w:rPr>
        <w:t>」</w:t>
      </w:r>
      <w:r w:rsidR="00EE4A26">
        <w:rPr>
          <w:rFonts w:hint="eastAsia"/>
        </w:rPr>
        <w:t>を</w:t>
      </w:r>
      <w:r w:rsidR="003D4783">
        <w:rPr>
          <w:rFonts w:hint="eastAsia"/>
        </w:rPr>
        <w:t>定義</w:t>
      </w:r>
    </w:p>
    <w:p w14:paraId="6F303055" w14:textId="527F2EBB" w:rsidR="00702ADA" w:rsidRDefault="00702ADA" w:rsidP="003E37F0">
      <w:pPr>
        <w:pStyle w:val="affff7"/>
      </w:pPr>
      <w:r>
        <w:t>変換ツール</w:t>
      </w:r>
      <w:r>
        <w:rPr>
          <w:rFonts w:hint="eastAsia"/>
        </w:rPr>
        <w:t xml:space="preserve"> </w:t>
      </w:r>
      <w:r>
        <w:rPr>
          <w:rFonts w:hint="eastAsia"/>
        </w:rPr>
        <w:tab/>
      </w:r>
      <w:r>
        <w:rPr>
          <w:rFonts w:hint="eastAsia"/>
        </w:rPr>
        <w:tab/>
      </w:r>
      <w:r w:rsidR="003D4783">
        <w:rPr>
          <w:rFonts w:hint="eastAsia"/>
        </w:rPr>
        <w:t>「</w:t>
      </w:r>
      <w:r w:rsidR="00EE4A26">
        <w:rPr>
          <w:rFonts w:hint="eastAsia"/>
        </w:rPr>
        <w:t>データ定義</w:t>
      </w:r>
      <w:r w:rsidR="007434F9">
        <w:t>JSON</w:t>
      </w:r>
      <w:r w:rsidR="003D4783">
        <w:rPr>
          <w:rFonts w:hint="eastAsia"/>
        </w:rPr>
        <w:t>」</w:t>
      </w:r>
      <w:r w:rsidR="007434F9">
        <w:t>を</w:t>
      </w:r>
      <w:r w:rsidR="003D4783">
        <w:rPr>
          <w:rFonts w:hint="eastAsia"/>
        </w:rPr>
        <w:t>「</w:t>
      </w:r>
      <w:r>
        <w:rPr>
          <w:rFonts w:hint="eastAsia"/>
        </w:rPr>
        <w:t>バイナリデータ</w:t>
      </w:r>
      <w:r w:rsidR="003D4783">
        <w:rPr>
          <w:rFonts w:hint="eastAsia"/>
        </w:rPr>
        <w:t>」や「</w:t>
      </w:r>
      <w:r w:rsidR="003D4783">
        <w:rPr>
          <w:rFonts w:hint="eastAsia"/>
        </w:rPr>
        <w:t>C</w:t>
      </w:r>
      <w:r w:rsidR="003D4783">
        <w:rPr>
          <w:rFonts w:hint="eastAsia"/>
        </w:rPr>
        <w:t>言語ソース」</w:t>
      </w:r>
      <w:r w:rsidR="007434F9">
        <w:rPr>
          <w:rFonts w:hint="eastAsia"/>
        </w:rPr>
        <w:t>に変換</w:t>
      </w:r>
      <w:r w:rsidR="003D4783">
        <w:rPr>
          <w:rFonts w:hint="eastAsia"/>
        </w:rPr>
        <w:t>する</w:t>
      </w:r>
      <w:r w:rsidR="001220B9">
        <w:rPr>
          <w:rFonts w:hint="eastAsia"/>
        </w:rPr>
        <w:t>ツール</w:t>
      </w:r>
    </w:p>
    <w:p w14:paraId="26BB1807" w14:textId="77777777" w:rsidR="003761B4" w:rsidRDefault="003761B4" w:rsidP="003E37F0">
      <w:pPr>
        <w:pStyle w:val="affff7"/>
      </w:pPr>
      <w:r>
        <w:t>バイナリデータ</w:t>
      </w:r>
      <w:r>
        <w:rPr>
          <w:rFonts w:hint="eastAsia"/>
        </w:rPr>
        <w:t xml:space="preserve"> </w:t>
      </w:r>
      <w:r>
        <w:rPr>
          <w:rFonts w:hint="eastAsia"/>
        </w:rPr>
        <w:tab/>
      </w:r>
      <w:r>
        <w:rPr>
          <w:rFonts w:hint="eastAsia"/>
        </w:rPr>
        <w:tab/>
      </w:r>
      <w:r>
        <w:rPr>
          <w:rFonts w:hint="eastAsia"/>
        </w:rPr>
        <w:t>バイナリデータ（</w:t>
      </w:r>
      <w:r>
        <w:rPr>
          <w:rFonts w:hint="eastAsia"/>
        </w:rPr>
        <w:t>C</w:t>
      </w:r>
      <w:r>
        <w:rPr>
          <w:rFonts w:hint="eastAsia"/>
        </w:rPr>
        <w:t>言語構造体と一致）</w:t>
      </w:r>
    </w:p>
    <w:p w14:paraId="729594CA" w14:textId="6DC25E9F" w:rsidR="00702ADA" w:rsidRDefault="00702ADA" w:rsidP="003E37F0">
      <w:pPr>
        <w:pStyle w:val="affff7"/>
      </w:pPr>
      <w:r>
        <w:rPr>
          <w:rFonts w:hint="eastAsia"/>
        </w:rPr>
        <w:t>C</w:t>
      </w:r>
      <w:r>
        <w:rPr>
          <w:rFonts w:hint="eastAsia"/>
        </w:rPr>
        <w:t>言語ソース</w:t>
      </w:r>
      <w:r>
        <w:rPr>
          <w:rFonts w:hint="eastAsia"/>
        </w:rPr>
        <w:t xml:space="preserve"> </w:t>
      </w:r>
      <w:r>
        <w:rPr>
          <w:rFonts w:hint="eastAsia"/>
        </w:rPr>
        <w:tab/>
      </w:r>
      <w:r>
        <w:rPr>
          <w:rFonts w:hint="eastAsia"/>
        </w:rPr>
        <w:tab/>
      </w:r>
      <w:r>
        <w:rPr>
          <w:rFonts w:hint="eastAsia"/>
        </w:rPr>
        <w:t>構造体と</w:t>
      </w:r>
      <w:r w:rsidR="003D4783">
        <w:rPr>
          <w:rFonts w:hint="eastAsia"/>
        </w:rPr>
        <w:t>バージョン整合用の構造定義情報</w:t>
      </w:r>
    </w:p>
    <w:p w14:paraId="6F79F7D3" w14:textId="3FE65528" w:rsidR="003761B4" w:rsidRDefault="003761B4" w:rsidP="003E37F0">
      <w:pPr>
        <w:pStyle w:val="affff7"/>
      </w:pPr>
      <w:r>
        <w:rPr>
          <w:rFonts w:hint="eastAsia"/>
        </w:rPr>
        <w:t>チェック用</w:t>
      </w:r>
      <w:r>
        <w:rPr>
          <w:rFonts w:hint="eastAsia"/>
        </w:rPr>
        <w:t>JSON</w:t>
      </w:r>
      <w:r w:rsidR="00702ADA">
        <w:rPr>
          <w:rFonts w:hint="eastAsia"/>
        </w:rPr>
        <w:t xml:space="preserve"> </w:t>
      </w:r>
      <w:r w:rsidR="00702ADA">
        <w:rPr>
          <w:rFonts w:hint="eastAsia"/>
        </w:rPr>
        <w:tab/>
      </w:r>
      <w:r w:rsidR="00702ADA">
        <w:rPr>
          <w:rFonts w:hint="eastAsia"/>
        </w:rPr>
        <w:tab/>
      </w:r>
      <w:r w:rsidR="003D4783">
        <w:rPr>
          <w:rFonts w:hint="eastAsia"/>
        </w:rPr>
        <w:t>バイナリ</w:t>
      </w:r>
      <w:r>
        <w:rPr>
          <w:rFonts w:hint="eastAsia"/>
        </w:rPr>
        <w:t>データと同じ内容</w:t>
      </w:r>
      <w:r w:rsidR="003D4783">
        <w:rPr>
          <w:rFonts w:hint="eastAsia"/>
        </w:rPr>
        <w:t>を表す</w:t>
      </w:r>
      <w:r>
        <w:rPr>
          <w:rFonts w:hint="eastAsia"/>
        </w:rPr>
        <w:t>JSON</w:t>
      </w:r>
      <w:r w:rsidR="003D4783">
        <w:rPr>
          <w:rFonts w:hint="eastAsia"/>
        </w:rPr>
        <w:t xml:space="preserve">　※</w:t>
      </w:r>
      <w:r>
        <w:rPr>
          <w:rFonts w:hint="eastAsia"/>
        </w:rPr>
        <w:t>内容確認</w:t>
      </w:r>
      <w:r w:rsidR="003D4783">
        <w:rPr>
          <w:rFonts w:hint="eastAsia"/>
        </w:rPr>
        <w:t>／二次利用向け</w:t>
      </w:r>
    </w:p>
    <w:p w14:paraId="35254FF7" w14:textId="68911DC2" w:rsidR="00702ADA" w:rsidRPr="00845CD7" w:rsidRDefault="00702ADA" w:rsidP="003E37F0">
      <w:pPr>
        <w:pStyle w:val="affff7"/>
      </w:pPr>
      <w:r>
        <w:t>実機</w:t>
      </w:r>
      <w:r>
        <w:rPr>
          <w:rFonts w:hint="eastAsia"/>
        </w:rPr>
        <w:t xml:space="preserve"> </w:t>
      </w:r>
      <w:r>
        <w:tab/>
      </w:r>
      <w:r>
        <w:tab/>
      </w:r>
      <w:r w:rsidR="0038622B">
        <w:t>ゲーム</w:t>
      </w:r>
      <w:r w:rsidR="002751E6">
        <w:rPr>
          <w:rFonts w:hint="eastAsia"/>
        </w:rPr>
        <w:t>プログラム</w:t>
      </w:r>
      <w:r w:rsidR="003D4783">
        <w:rPr>
          <w:rFonts w:hint="eastAsia"/>
        </w:rPr>
        <w:t xml:space="preserve">　※バイナリデータのみを扱える</w:t>
      </w:r>
    </w:p>
    <w:p w14:paraId="73798960" w14:textId="77777777" w:rsidR="0038622B" w:rsidRDefault="0038622B" w:rsidP="0038622B">
      <w:pPr>
        <w:pStyle w:val="1"/>
      </w:pPr>
      <w:bookmarkStart w:id="10" w:name="_Toc377185146"/>
      <w:r>
        <w:rPr>
          <w:rFonts w:hint="eastAsia"/>
        </w:rPr>
        <w:t>データ仕様</w:t>
      </w:r>
      <w:bookmarkEnd w:id="10"/>
    </w:p>
    <w:p w14:paraId="0F650644" w14:textId="34B746AC" w:rsidR="0066032E" w:rsidRPr="0066032E" w:rsidRDefault="0066032E" w:rsidP="0066032E">
      <w:pPr>
        <w:pStyle w:val="a8"/>
        <w:ind w:firstLine="283"/>
      </w:pPr>
      <w:r>
        <w:rPr>
          <w:rFonts w:hint="eastAsia"/>
        </w:rPr>
        <w:t>以下、前述の「ワークフロー」に基づいて、各データの内容と構造について説明。</w:t>
      </w:r>
    </w:p>
    <w:p w14:paraId="18980F21" w14:textId="77777777" w:rsidR="00801698" w:rsidRDefault="0038622B" w:rsidP="00801698">
      <w:pPr>
        <w:pStyle w:val="2"/>
      </w:pPr>
      <w:bookmarkStart w:id="11" w:name="_Toc377185147"/>
      <w:r>
        <w:rPr>
          <w:rFonts w:hint="eastAsia"/>
        </w:rPr>
        <w:lastRenderedPageBreak/>
        <w:t>D</w:t>
      </w:r>
      <w:r>
        <w:t>B/Excel</w:t>
      </w:r>
      <w:bookmarkEnd w:id="11"/>
    </w:p>
    <w:p w14:paraId="1C892428" w14:textId="77777777" w:rsidR="0038622B" w:rsidRDefault="009E559B" w:rsidP="0038622B">
      <w:pPr>
        <w:pStyle w:val="a9"/>
        <w:ind w:firstLine="283"/>
      </w:pPr>
      <w:r>
        <w:t>DB</w:t>
      </w:r>
      <w:r>
        <w:t>／</w:t>
      </w:r>
      <w:r>
        <w:t>Excel</w:t>
      </w:r>
      <w:r>
        <w:t>に関する仕様は本書</w:t>
      </w:r>
      <w:r w:rsidR="0038622B">
        <w:t>では扱わない。別途仕様を策定。</w:t>
      </w:r>
    </w:p>
    <w:p w14:paraId="543CCABA" w14:textId="77777777" w:rsidR="009E559B" w:rsidRDefault="00C37BF5" w:rsidP="00AA3430">
      <w:pPr>
        <w:pStyle w:val="a9"/>
        <w:spacing w:beforeLines="50" w:before="180"/>
        <w:ind w:firstLine="283"/>
      </w:pPr>
      <w:r>
        <w:t>なお、</w:t>
      </w:r>
      <w:r w:rsidR="0038622B">
        <w:t>想定としては、ドキュメント指向</w:t>
      </w:r>
      <w:r w:rsidR="0038622B">
        <w:rPr>
          <w:rFonts w:hint="eastAsia"/>
        </w:rPr>
        <w:t>DB</w:t>
      </w:r>
      <w:r w:rsidR="00813D29">
        <w:rPr>
          <w:rFonts w:hint="eastAsia"/>
        </w:rPr>
        <w:t>（</w:t>
      </w:r>
      <w:r w:rsidR="00813D29">
        <w:rPr>
          <w:rFonts w:hint="eastAsia"/>
        </w:rPr>
        <w:t>MongoDB</w:t>
      </w:r>
      <w:r w:rsidR="00813D29">
        <w:rPr>
          <w:rFonts w:hint="eastAsia"/>
        </w:rPr>
        <w:t>など）</w:t>
      </w:r>
      <w:r w:rsidR="0038622B">
        <w:rPr>
          <w:rFonts w:hint="eastAsia"/>
        </w:rPr>
        <w:t>＋</w:t>
      </w:r>
      <w:r w:rsidR="0038622B">
        <w:rPr>
          <w:rFonts w:hint="eastAsia"/>
        </w:rPr>
        <w:t>RDB</w:t>
      </w:r>
      <w:r w:rsidR="00813D29">
        <w:rPr>
          <w:rFonts w:hint="eastAsia"/>
        </w:rPr>
        <w:t>（</w:t>
      </w:r>
      <w:r w:rsidR="00813D29">
        <w:rPr>
          <w:rFonts w:hint="eastAsia"/>
        </w:rPr>
        <w:t>PostgreSQL</w:t>
      </w:r>
      <w:r w:rsidR="00813D29">
        <w:rPr>
          <w:rFonts w:hint="eastAsia"/>
        </w:rPr>
        <w:t>など）</w:t>
      </w:r>
      <w:r w:rsidR="0038622B">
        <w:rPr>
          <w:rFonts w:hint="eastAsia"/>
        </w:rPr>
        <w:t>で管理</w:t>
      </w:r>
      <w:r w:rsidR="009E559B">
        <w:rPr>
          <w:rFonts w:hint="eastAsia"/>
        </w:rPr>
        <w:t>し、</w:t>
      </w:r>
      <w:r w:rsidR="0038622B">
        <w:rPr>
          <w:rFonts w:hint="eastAsia"/>
        </w:rPr>
        <w:t>Excel</w:t>
      </w:r>
      <w:r w:rsidR="009E559B">
        <w:rPr>
          <w:rFonts w:hint="eastAsia"/>
        </w:rPr>
        <w:t>へ</w:t>
      </w:r>
      <w:r w:rsidR="0038622B">
        <w:rPr>
          <w:rFonts w:hint="eastAsia"/>
        </w:rPr>
        <w:t>のエクスポート</w:t>
      </w:r>
      <w:r w:rsidR="009E559B">
        <w:rPr>
          <w:rFonts w:hint="eastAsia"/>
        </w:rPr>
        <w:t>／インポート</w:t>
      </w:r>
      <w:r w:rsidR="0038622B">
        <w:rPr>
          <w:rFonts w:hint="eastAsia"/>
        </w:rPr>
        <w:t>でデータ編集</w:t>
      </w:r>
      <w:r w:rsidR="009E559B">
        <w:rPr>
          <w:rFonts w:hint="eastAsia"/>
        </w:rPr>
        <w:t>する</w:t>
      </w:r>
      <w:r w:rsidR="0038622B">
        <w:rPr>
          <w:rFonts w:hint="eastAsia"/>
        </w:rPr>
        <w:t>。</w:t>
      </w:r>
      <w:r w:rsidR="009E559B">
        <w:rPr>
          <w:rFonts w:hint="eastAsia"/>
        </w:rPr>
        <w:t>DB</w:t>
      </w:r>
      <w:r w:rsidR="009E559B">
        <w:rPr>
          <w:rFonts w:hint="eastAsia"/>
        </w:rPr>
        <w:t>には</w:t>
      </w:r>
      <w:r w:rsidR="0038622B">
        <w:rPr>
          <w:rFonts w:hint="eastAsia"/>
        </w:rPr>
        <w:t>独自のバージョン管理とロック機構を備え</w:t>
      </w:r>
      <w:r w:rsidR="009E559B">
        <w:rPr>
          <w:rFonts w:hint="eastAsia"/>
        </w:rPr>
        <w:t>、チーム開発を支援する。</w:t>
      </w:r>
    </w:p>
    <w:p w14:paraId="3B3A2440" w14:textId="77E411FD" w:rsidR="009E559B" w:rsidRDefault="009E559B" w:rsidP="00AA3430">
      <w:pPr>
        <w:pStyle w:val="a9"/>
        <w:ind w:firstLineChars="128" w:firstLine="269"/>
      </w:pPr>
      <w:r>
        <w:rPr>
          <w:rFonts w:hint="eastAsia"/>
        </w:rPr>
        <w:t>DB</w:t>
      </w:r>
      <w:r>
        <w:rPr>
          <w:rFonts w:hint="eastAsia"/>
        </w:rPr>
        <w:t>に記録されるデータも</w:t>
      </w:r>
      <w:r>
        <w:rPr>
          <w:rFonts w:hint="eastAsia"/>
        </w:rPr>
        <w:t>JSON</w:t>
      </w:r>
      <w:r>
        <w:rPr>
          <w:rFonts w:hint="eastAsia"/>
        </w:rPr>
        <w:t>形式とするが、</w:t>
      </w:r>
      <w:r w:rsidR="00AA3430">
        <w:rPr>
          <w:rFonts w:hint="eastAsia"/>
        </w:rPr>
        <w:t>Excel</w:t>
      </w:r>
      <w:r w:rsidR="00AA3430">
        <w:rPr>
          <w:rFonts w:hint="eastAsia"/>
        </w:rPr>
        <w:t>化を考慮した</w:t>
      </w:r>
      <w:r>
        <w:rPr>
          <w:rFonts w:hint="eastAsia"/>
        </w:rPr>
        <w:t>データ構造とするため、本書で示すデータ構造とは</w:t>
      </w:r>
      <w:r w:rsidR="00E73650">
        <w:rPr>
          <w:rFonts w:hint="eastAsia"/>
        </w:rPr>
        <w:t>必ずしも一致しない</w:t>
      </w:r>
      <w:r>
        <w:rPr>
          <w:rFonts w:hint="eastAsia"/>
        </w:rPr>
        <w:t>。</w:t>
      </w:r>
      <w:r>
        <w:rPr>
          <w:rFonts w:hint="eastAsia"/>
        </w:rPr>
        <w:t>DB</w:t>
      </w:r>
      <w:r>
        <w:rPr>
          <w:rFonts w:hint="eastAsia"/>
        </w:rPr>
        <w:t>上のデータを変換してデータ</w:t>
      </w:r>
      <w:r w:rsidR="00E73650">
        <w:rPr>
          <w:rFonts w:hint="eastAsia"/>
        </w:rPr>
        <w:t>定義</w:t>
      </w:r>
      <w:r>
        <w:rPr>
          <w:rFonts w:hint="eastAsia"/>
        </w:rPr>
        <w:t>JSON</w:t>
      </w:r>
      <w:r>
        <w:rPr>
          <w:rFonts w:hint="eastAsia"/>
        </w:rPr>
        <w:t>を出力する。</w:t>
      </w:r>
    </w:p>
    <w:p w14:paraId="408D8D8E" w14:textId="5DA91B8F" w:rsidR="00482E71" w:rsidRDefault="00543C33" w:rsidP="00813D29">
      <w:pPr>
        <w:pStyle w:val="a9"/>
        <w:ind w:firstLineChars="128" w:firstLine="269"/>
      </w:pPr>
      <w:r>
        <w:t>DB</w:t>
      </w:r>
      <w:r>
        <w:t>に記録される</w:t>
      </w:r>
      <w:r>
        <w:rPr>
          <w:rFonts w:hint="eastAsia"/>
        </w:rPr>
        <w:t>JSON</w:t>
      </w:r>
      <w:r>
        <w:rPr>
          <w:rFonts w:hint="eastAsia"/>
        </w:rPr>
        <w:t>は</w:t>
      </w:r>
      <w:r w:rsidR="008909DB">
        <w:rPr>
          <w:rFonts w:hint="eastAsia"/>
        </w:rPr>
        <w:t>、</w:t>
      </w:r>
      <w:r>
        <w:rPr>
          <w:rFonts w:hint="eastAsia"/>
        </w:rPr>
        <w:t>一切の拡張仕様が使用できない</w:t>
      </w:r>
      <w:r w:rsidR="009E559B">
        <w:rPr>
          <w:rFonts w:hint="eastAsia"/>
        </w:rPr>
        <w:t>。しかし</w:t>
      </w:r>
      <w:r>
        <w:rPr>
          <w:rFonts w:hint="eastAsia"/>
        </w:rPr>
        <w:t>、</w:t>
      </w:r>
      <w:r w:rsidR="00E73650">
        <w:rPr>
          <w:rFonts w:hint="eastAsia"/>
        </w:rPr>
        <w:t>この場合、</w:t>
      </w:r>
      <w:r>
        <w:rPr>
          <w:rFonts w:hint="eastAsia"/>
        </w:rPr>
        <w:t>直接テキストを編集</w:t>
      </w:r>
      <w:r w:rsidR="009E559B">
        <w:rPr>
          <w:rFonts w:hint="eastAsia"/>
        </w:rPr>
        <w:t>することはない</w:t>
      </w:r>
      <w:r>
        <w:rPr>
          <w:rFonts w:hint="eastAsia"/>
        </w:rPr>
        <w:t>ので</w:t>
      </w:r>
      <w:r w:rsidR="009E559B">
        <w:rPr>
          <w:rFonts w:hint="eastAsia"/>
        </w:rPr>
        <w:t>、</w:t>
      </w:r>
      <w:r>
        <w:rPr>
          <w:rFonts w:hint="eastAsia"/>
        </w:rPr>
        <w:t>ほぼ問題</w:t>
      </w:r>
      <w:r w:rsidR="009E559B">
        <w:rPr>
          <w:rFonts w:hint="eastAsia"/>
        </w:rPr>
        <w:t>は</w:t>
      </w:r>
      <w:r>
        <w:rPr>
          <w:rFonts w:hint="eastAsia"/>
        </w:rPr>
        <w:t>ない。</w:t>
      </w:r>
    </w:p>
    <w:p w14:paraId="117C666B" w14:textId="77777777" w:rsidR="0038622B" w:rsidRDefault="0038622B" w:rsidP="0038622B">
      <w:pPr>
        <w:pStyle w:val="2"/>
      </w:pPr>
      <w:bookmarkStart w:id="12" w:name="_Toc377185148"/>
      <w:r>
        <w:rPr>
          <w:rFonts w:hint="eastAsia"/>
        </w:rPr>
        <w:t>拡張</w:t>
      </w:r>
      <w:r>
        <w:rPr>
          <w:rFonts w:hint="eastAsia"/>
        </w:rPr>
        <w:t>JSON</w:t>
      </w:r>
      <w:bookmarkEnd w:id="12"/>
    </w:p>
    <w:p w14:paraId="730B8B5F" w14:textId="3FADE170" w:rsidR="00B74591" w:rsidRDefault="006D4BFB" w:rsidP="00B74591">
      <w:pPr>
        <w:pStyle w:val="a9"/>
        <w:ind w:firstLine="283"/>
      </w:pPr>
      <w:r>
        <w:rPr>
          <w:rFonts w:hint="eastAsia"/>
        </w:rPr>
        <w:t>「</w:t>
      </w:r>
      <w:r w:rsidR="00B74591">
        <w:rPr>
          <w:rFonts w:hint="eastAsia"/>
        </w:rPr>
        <w:t>データ定義</w:t>
      </w:r>
      <w:r w:rsidR="00B74591">
        <w:rPr>
          <w:rFonts w:hint="eastAsia"/>
        </w:rPr>
        <w:t>JSON</w:t>
      </w:r>
      <w:r>
        <w:rPr>
          <w:rFonts w:hint="eastAsia"/>
        </w:rPr>
        <w:t>」に適用する記述仕様</w:t>
      </w:r>
      <w:r w:rsidR="00B74591">
        <w:rPr>
          <w:rFonts w:hint="eastAsia"/>
        </w:rPr>
        <w:t>。</w:t>
      </w:r>
    </w:p>
    <w:p w14:paraId="7EFC6A6B" w14:textId="48AC518B" w:rsidR="002E016E" w:rsidRDefault="002E016E" w:rsidP="00B74591">
      <w:pPr>
        <w:pStyle w:val="a9"/>
        <w:ind w:firstLine="283"/>
      </w:pPr>
      <w:r>
        <w:rPr>
          <w:rFonts w:hint="eastAsia"/>
        </w:rPr>
        <w:t>JSON</w:t>
      </w:r>
      <w:r>
        <w:rPr>
          <w:rFonts w:hint="eastAsia"/>
        </w:rPr>
        <w:t>の基本仕様に独自の拡張仕様を加えたもの。</w:t>
      </w:r>
    </w:p>
    <w:p w14:paraId="0CAE5A0F" w14:textId="566281D5" w:rsidR="004B3830" w:rsidRPr="00B74591" w:rsidRDefault="004B3830" w:rsidP="00B74591">
      <w:pPr>
        <w:pStyle w:val="a9"/>
        <w:ind w:firstLine="283"/>
      </w:pPr>
      <w:r>
        <w:rPr>
          <w:rFonts w:hint="eastAsia"/>
        </w:rPr>
        <w:t>「フォーマット定義</w:t>
      </w:r>
      <w:r>
        <w:rPr>
          <w:rFonts w:hint="eastAsia"/>
        </w:rPr>
        <w:t>JSON</w:t>
      </w:r>
      <w:r>
        <w:rPr>
          <w:rFonts w:hint="eastAsia"/>
        </w:rPr>
        <w:t>」と、それに付随する「データ型定義リスト」「計算式用拡張関数定義リスト」にも、この「拡張</w:t>
      </w:r>
      <w:r>
        <w:rPr>
          <w:rFonts w:hint="eastAsia"/>
        </w:rPr>
        <w:t>JSON</w:t>
      </w:r>
      <w:r>
        <w:rPr>
          <w:rFonts w:hint="eastAsia"/>
        </w:rPr>
        <w:t>」の記述仕様を適用する。</w:t>
      </w:r>
    </w:p>
    <w:p w14:paraId="6C71C493" w14:textId="3C624EAB" w:rsidR="000A6FD7" w:rsidRDefault="000A6FD7" w:rsidP="000A6FD7">
      <w:pPr>
        <w:pStyle w:val="3"/>
        <w:spacing w:before="540" w:after="180"/>
        <w:ind w:left="595" w:hanging="297"/>
      </w:pPr>
      <w:bookmarkStart w:id="13" w:name="_Toc377185149"/>
      <w:r>
        <w:t>JSON</w:t>
      </w:r>
      <w:r w:rsidR="00EE4A26">
        <w:rPr>
          <w:rFonts w:hint="eastAsia"/>
        </w:rPr>
        <w:t>形式</w:t>
      </w:r>
      <w:r>
        <w:t>の採用</w:t>
      </w:r>
      <w:r w:rsidR="00EE4A26">
        <w:rPr>
          <w:rFonts w:hint="eastAsia"/>
        </w:rPr>
        <w:t>について</w:t>
      </w:r>
      <w:bookmarkEnd w:id="13"/>
    </w:p>
    <w:p w14:paraId="638F33F6" w14:textId="77777777" w:rsidR="00404055" w:rsidRDefault="00404055" w:rsidP="00AA3430">
      <w:pPr>
        <w:pStyle w:val="aa"/>
        <w:keepNext/>
        <w:keepLines/>
        <w:widowControl/>
        <w:ind w:left="447" w:firstLine="283"/>
      </w:pPr>
      <w:r>
        <w:t>データフォーマットには</w:t>
      </w:r>
      <w:r>
        <w:t>JSON</w:t>
      </w:r>
      <w:r>
        <w:t>形式を採用する。</w:t>
      </w:r>
      <w:r w:rsidR="00A97E67">
        <w:rPr>
          <w:rFonts w:hint="eastAsia"/>
        </w:rPr>
        <w:t>採用</w:t>
      </w:r>
      <w:r>
        <w:t>理由は下記の通り。</w:t>
      </w:r>
    </w:p>
    <w:p w14:paraId="07C94840" w14:textId="77777777" w:rsidR="004E78DB" w:rsidRDefault="000B24CD" w:rsidP="00E403A9">
      <w:pPr>
        <w:pStyle w:val="a1"/>
        <w:keepNext/>
        <w:keepLines/>
        <w:widowControl/>
        <w:spacing w:beforeLines="50" w:before="180"/>
      </w:pPr>
      <w:r>
        <w:t>テキストファイルによる柔軟で素早いデータ策定が見込める。</w:t>
      </w:r>
    </w:p>
    <w:p w14:paraId="4FE57798" w14:textId="77777777" w:rsidR="004E78DB" w:rsidRDefault="004E78DB" w:rsidP="00F50A64">
      <w:pPr>
        <w:pStyle w:val="a"/>
      </w:pPr>
      <w:r>
        <w:t>「</w:t>
      </w:r>
      <w:r w:rsidR="000B24CD">
        <w:t>Excel</w:t>
      </w:r>
      <w:r w:rsidR="000B24CD">
        <w:rPr>
          <w:rFonts w:ascii="ＭＳ 明朝" w:eastAsia="ＭＳ 明朝" w:hAnsi="ＭＳ 明朝" w:cs="ＭＳ 明朝" w:hint="eastAsia"/>
        </w:rPr>
        <w:t>⇒</w:t>
      </w:r>
      <w:r w:rsidR="000B24CD">
        <w:t>バイナリデータ出力</w:t>
      </w:r>
      <w:r>
        <w:t>」</w:t>
      </w:r>
      <w:r w:rsidR="000B24CD">
        <w:t>よりも、</w:t>
      </w:r>
      <w:r>
        <w:t>「</w:t>
      </w:r>
      <w:r w:rsidR="000B24CD">
        <w:t>Excel</w:t>
      </w:r>
      <w:r w:rsidR="000B24CD">
        <w:rPr>
          <w:rFonts w:ascii="ＭＳ 明朝" w:eastAsia="ＭＳ 明朝" w:hAnsi="ＭＳ 明朝" w:cs="ＭＳ 明朝" w:hint="eastAsia"/>
        </w:rPr>
        <w:t>⇒</w:t>
      </w:r>
      <w:r w:rsidR="000B24CD">
        <w:t>テキスト</w:t>
      </w:r>
      <w:r w:rsidR="000B24CD">
        <w:rPr>
          <w:rFonts w:ascii="ＭＳ 明朝" w:eastAsia="ＭＳ 明朝" w:hAnsi="ＭＳ 明朝" w:cs="ＭＳ 明朝" w:hint="eastAsia"/>
        </w:rPr>
        <w:t>⇒</w:t>
      </w:r>
      <w:r w:rsidR="000B24CD">
        <w:t>バイナリデータ</w:t>
      </w:r>
      <w:r>
        <w:t>」</w:t>
      </w:r>
      <w:r w:rsidR="000B24CD">
        <w:t>とすることで、</w:t>
      </w:r>
      <w:r>
        <w:t>ツール（</w:t>
      </w:r>
      <w:r>
        <w:rPr>
          <w:rFonts w:hint="eastAsia"/>
        </w:rPr>
        <w:t>Excel</w:t>
      </w:r>
      <w:r>
        <w:rPr>
          <w:rFonts w:hint="eastAsia"/>
        </w:rPr>
        <w:t>）</w:t>
      </w:r>
      <w:r w:rsidR="000B24CD">
        <w:t>の用意に先行してデータ策定と処理を作成できる。</w:t>
      </w:r>
    </w:p>
    <w:p w14:paraId="3129F2D6" w14:textId="77777777" w:rsidR="000B24CD" w:rsidRPr="000B24CD" w:rsidRDefault="004E78DB" w:rsidP="00F50A64">
      <w:pPr>
        <w:pStyle w:val="a"/>
      </w:pPr>
      <w:r>
        <w:t>「テキスト</w:t>
      </w:r>
      <w:r>
        <w:rPr>
          <w:rFonts w:ascii="ＭＳ 明朝" w:eastAsia="ＭＳ 明朝" w:hAnsi="ＭＳ 明朝" w:cs="ＭＳ 明朝"/>
        </w:rPr>
        <w:t>⇒バイナリデータ」の</w:t>
      </w:r>
      <w:r>
        <w:t>変換ツールを</w:t>
      </w:r>
      <w:r w:rsidR="000B24CD">
        <w:t>汎用化できる。</w:t>
      </w:r>
    </w:p>
    <w:p w14:paraId="3155D5CF" w14:textId="77777777" w:rsidR="000B24CD" w:rsidRPr="000B24CD" w:rsidRDefault="000B24CD" w:rsidP="00E403A9">
      <w:pPr>
        <w:pStyle w:val="a1"/>
        <w:spacing w:beforeLines="50" w:before="180"/>
      </w:pPr>
      <w:r>
        <w:t>XML</w:t>
      </w:r>
      <w:r>
        <w:t>のように</w:t>
      </w:r>
      <w:r w:rsidR="00DE66D5">
        <w:rPr>
          <w:rFonts w:hint="eastAsia"/>
        </w:rPr>
        <w:t>、</w:t>
      </w:r>
      <w:r>
        <w:t>メンバー名を持った柔軟な構造体</w:t>
      </w:r>
      <w:r w:rsidR="004E78DB">
        <w:t>（オブジェクト）</w:t>
      </w:r>
      <w:r>
        <w:t>を扱える。</w:t>
      </w:r>
    </w:p>
    <w:p w14:paraId="44F8266A" w14:textId="77777777" w:rsidR="000B24CD" w:rsidRPr="000B24CD" w:rsidRDefault="000B24CD" w:rsidP="00E403A9">
      <w:pPr>
        <w:pStyle w:val="a1"/>
      </w:pPr>
      <w:r>
        <w:t>配列が</w:t>
      </w:r>
      <w:r w:rsidR="004E78DB">
        <w:t>扱える</w:t>
      </w:r>
      <w:r>
        <w:t>。</w:t>
      </w:r>
    </w:p>
    <w:p w14:paraId="7EE67D88" w14:textId="77777777" w:rsidR="004E78DB" w:rsidRPr="004E78DB" w:rsidRDefault="000B24CD" w:rsidP="00E403A9">
      <w:pPr>
        <w:pStyle w:val="a1"/>
        <w:keepNext/>
        <w:keepLines/>
        <w:widowControl/>
        <w:spacing w:beforeLines="50" w:before="180"/>
      </w:pPr>
      <w:r>
        <w:t>XML</w:t>
      </w:r>
      <w:r>
        <w:t>よりも軽量で視覚的にも分かり易い。</w:t>
      </w:r>
    </w:p>
    <w:p w14:paraId="6B6AC01E" w14:textId="77777777" w:rsidR="004E78DB" w:rsidRDefault="004E78DB" w:rsidP="00F50A64">
      <w:pPr>
        <w:pStyle w:val="a"/>
      </w:pPr>
      <w:r>
        <w:t>XML</w:t>
      </w:r>
      <w:r>
        <w:t>の</w:t>
      </w:r>
      <w:r w:rsidR="0054574A">
        <w:t>「</w:t>
      </w:r>
      <w:r>
        <w:rPr>
          <w:rFonts w:hint="eastAsia"/>
        </w:rPr>
        <w:t>&lt;</w:t>
      </w:r>
      <w:r>
        <w:rPr>
          <w:rFonts w:hint="eastAsia"/>
        </w:rPr>
        <w:t>タグ</w:t>
      </w:r>
      <w:r>
        <w:rPr>
          <w:rFonts w:hint="eastAsia"/>
        </w:rPr>
        <w:t>&gt;</w:t>
      </w:r>
      <w:r>
        <w:rPr>
          <w:rFonts w:hint="eastAsia"/>
        </w:rPr>
        <w:t>～</w:t>
      </w:r>
      <w:r>
        <w:rPr>
          <w:rFonts w:hint="eastAsia"/>
        </w:rPr>
        <w:t>&lt;/</w:t>
      </w:r>
      <w:r>
        <w:rPr>
          <w:rFonts w:hint="eastAsia"/>
        </w:rPr>
        <w:t>タグ</w:t>
      </w:r>
      <w:r>
        <w:rPr>
          <w:rFonts w:hint="eastAsia"/>
        </w:rPr>
        <w:t>&gt;</w:t>
      </w:r>
      <w:r w:rsidR="0054574A">
        <w:rPr>
          <w:rFonts w:hint="eastAsia"/>
        </w:rPr>
        <w:t>」</w:t>
      </w:r>
      <w:r>
        <w:rPr>
          <w:rFonts w:hint="eastAsia"/>
        </w:rPr>
        <w:t>のような</w:t>
      </w:r>
      <w:r w:rsidR="0054574A">
        <w:rPr>
          <w:rFonts w:hint="eastAsia"/>
        </w:rPr>
        <w:t>記述の</w:t>
      </w:r>
      <w:r>
        <w:rPr>
          <w:rFonts w:hint="eastAsia"/>
        </w:rPr>
        <w:t>冗長性がなく、開始タグ</w:t>
      </w:r>
      <w:r w:rsidR="0054574A">
        <w:rPr>
          <w:rFonts w:hint="eastAsia"/>
        </w:rPr>
        <w:t>（「タグ：」）</w:t>
      </w:r>
      <w:r>
        <w:rPr>
          <w:rFonts w:hint="eastAsia"/>
        </w:rPr>
        <w:t>のみを記述する。</w:t>
      </w:r>
    </w:p>
    <w:p w14:paraId="79592685" w14:textId="77777777" w:rsidR="000B24CD" w:rsidRPr="000B24CD" w:rsidRDefault="004E78DB" w:rsidP="00F50A64">
      <w:pPr>
        <w:pStyle w:val="a"/>
      </w:pPr>
      <w:r>
        <w:rPr>
          <w:rFonts w:hint="eastAsia"/>
        </w:rPr>
        <w:t>反面、</w:t>
      </w:r>
      <w:r>
        <w:rPr>
          <w:rFonts w:hint="eastAsia"/>
        </w:rPr>
        <w:t>XML</w:t>
      </w:r>
      <w:r>
        <w:rPr>
          <w:rFonts w:hint="eastAsia"/>
        </w:rPr>
        <w:t>の「属性</w:t>
      </w:r>
      <w:r>
        <w:t>」のような複雑なデータ記述はできない</w:t>
      </w:r>
      <w:r w:rsidRPr="004E78DB">
        <w:rPr>
          <w:rFonts w:hint="eastAsia"/>
        </w:rPr>
        <w:t>。</w:t>
      </w:r>
      <w:r w:rsidR="0054574A">
        <w:rPr>
          <w:rFonts w:hint="eastAsia"/>
        </w:rPr>
        <w:t>その方がシンプルで良い。</w:t>
      </w:r>
    </w:p>
    <w:p w14:paraId="6C27C49C" w14:textId="77777777" w:rsidR="00366DA7" w:rsidRDefault="00366DA7" w:rsidP="00E403A9">
      <w:pPr>
        <w:pStyle w:val="a1"/>
        <w:keepNext/>
        <w:keepLines/>
        <w:widowControl/>
        <w:spacing w:beforeLines="50" w:before="180"/>
      </w:pPr>
      <w:r>
        <w:rPr>
          <w:rFonts w:hint="eastAsia"/>
        </w:rPr>
        <w:lastRenderedPageBreak/>
        <w:t>XML</w:t>
      </w:r>
      <w:r>
        <w:rPr>
          <w:rFonts w:hint="eastAsia"/>
        </w:rPr>
        <w:t>のような一般的なデータ</w:t>
      </w:r>
      <w:r w:rsidR="00416691">
        <w:rPr>
          <w:rFonts w:hint="eastAsia"/>
        </w:rPr>
        <w:t>記述仕様</w:t>
      </w:r>
      <w:r>
        <w:rPr>
          <w:rFonts w:hint="eastAsia"/>
        </w:rPr>
        <w:t>であり、多くのライブラリ</w:t>
      </w:r>
      <w:r w:rsidR="00A46B38">
        <w:rPr>
          <w:rFonts w:hint="eastAsia"/>
        </w:rPr>
        <w:t>（</w:t>
      </w:r>
      <w:r w:rsidR="00A46B38">
        <w:rPr>
          <w:rFonts w:hint="eastAsia"/>
        </w:rPr>
        <w:t>Java</w:t>
      </w:r>
      <w:r w:rsidR="00A46B38">
        <w:rPr>
          <w:rFonts w:hint="eastAsia"/>
        </w:rPr>
        <w:t>や</w:t>
      </w:r>
      <w:r w:rsidR="00A46B38">
        <w:rPr>
          <w:rFonts w:hint="eastAsia"/>
        </w:rPr>
        <w:t>.Net</w:t>
      </w:r>
      <w:r w:rsidR="00A46B38">
        <w:rPr>
          <w:rFonts w:hint="eastAsia"/>
        </w:rPr>
        <w:t>）</w:t>
      </w:r>
      <w:r>
        <w:rPr>
          <w:rFonts w:hint="eastAsia"/>
        </w:rPr>
        <w:t>やデータベース</w:t>
      </w:r>
      <w:r w:rsidR="00A46B38">
        <w:rPr>
          <w:rFonts w:hint="eastAsia"/>
        </w:rPr>
        <w:t>（</w:t>
      </w:r>
      <w:r w:rsidR="00A46B38">
        <w:rPr>
          <w:rFonts w:hint="eastAsia"/>
        </w:rPr>
        <w:t>MongoDB</w:t>
      </w:r>
      <w:r w:rsidR="00A46B38">
        <w:rPr>
          <w:rFonts w:hint="eastAsia"/>
        </w:rPr>
        <w:t>や</w:t>
      </w:r>
      <w:r w:rsidR="00A46B38">
        <w:rPr>
          <w:rFonts w:hint="eastAsia"/>
        </w:rPr>
        <w:t>CouchDB</w:t>
      </w:r>
      <w:r w:rsidR="00A46B38">
        <w:rPr>
          <w:rFonts w:hint="eastAsia"/>
        </w:rPr>
        <w:t>）</w:t>
      </w:r>
      <w:r>
        <w:rPr>
          <w:rFonts w:hint="eastAsia"/>
        </w:rPr>
        <w:t>などが対応している。</w:t>
      </w:r>
    </w:p>
    <w:p w14:paraId="4CAE7E18" w14:textId="77777777" w:rsidR="00726E35" w:rsidRDefault="00416691" w:rsidP="00F50A64">
      <w:pPr>
        <w:pStyle w:val="a"/>
      </w:pPr>
      <w:r>
        <w:t>Ajax</w:t>
      </w:r>
      <w:r>
        <w:t>で</w:t>
      </w:r>
      <w:r w:rsidR="00E56917">
        <w:t>利用が広がり</w:t>
      </w:r>
      <w:r>
        <w:t>注目を集めた。テキスト形式かつ軽量な点</w:t>
      </w:r>
      <w:r w:rsidR="00726E35">
        <w:t>は</w:t>
      </w:r>
      <w:r w:rsidR="00726E35">
        <w:rPr>
          <w:rFonts w:hint="eastAsia"/>
        </w:rPr>
        <w:t>http</w:t>
      </w:r>
      <w:r w:rsidR="00726E35">
        <w:rPr>
          <w:rFonts w:hint="eastAsia"/>
        </w:rPr>
        <w:t>通信にも向いている</w:t>
      </w:r>
      <w:r>
        <w:t>。</w:t>
      </w:r>
      <w:r w:rsidR="00726E35">
        <w:rPr>
          <w:rFonts w:hint="eastAsia"/>
        </w:rPr>
        <w:t>XML</w:t>
      </w:r>
      <w:r w:rsidR="00726E35">
        <w:rPr>
          <w:rFonts w:hint="eastAsia"/>
        </w:rPr>
        <w:t>の代替として注目。</w:t>
      </w:r>
    </w:p>
    <w:p w14:paraId="5D284E6F" w14:textId="77777777" w:rsidR="000B24CD" w:rsidRPr="000A6FD7" w:rsidRDefault="000B24CD" w:rsidP="00E403A9">
      <w:pPr>
        <w:pStyle w:val="a1"/>
        <w:spacing w:beforeLines="50" w:before="180"/>
      </w:pPr>
      <w:r>
        <w:t>JavaScript</w:t>
      </w:r>
      <w:r w:rsidR="00BC5008">
        <w:t>準拠のフォーマットであり、</w:t>
      </w:r>
      <w:r w:rsidR="00BC5008">
        <w:rPr>
          <w:rFonts w:hint="eastAsia"/>
        </w:rPr>
        <w:t>JaveScript</w:t>
      </w:r>
      <w:r w:rsidR="00BC5008">
        <w:rPr>
          <w:rFonts w:hint="eastAsia"/>
        </w:rPr>
        <w:t>やそれをサポートする多数の言語（ライブラリ）でそのまま</w:t>
      </w:r>
      <w:r>
        <w:t>データを取り込めるため、データの二次利用がし易い。</w:t>
      </w:r>
    </w:p>
    <w:p w14:paraId="6E55F1DB" w14:textId="77777777" w:rsidR="00672FFB" w:rsidRDefault="000B04D1" w:rsidP="00672FFB">
      <w:pPr>
        <w:pStyle w:val="3"/>
        <w:spacing w:before="540" w:after="180"/>
        <w:ind w:left="595" w:hanging="297"/>
      </w:pPr>
      <w:bookmarkStart w:id="14" w:name="_Toc377185150"/>
      <w:r>
        <w:t>拡張</w:t>
      </w:r>
      <w:r w:rsidR="00672FFB">
        <w:t>JSON</w:t>
      </w:r>
      <w:r w:rsidR="00672FFB">
        <w:rPr>
          <w:rFonts w:hint="eastAsia"/>
        </w:rPr>
        <w:t>仕様</w:t>
      </w:r>
      <w:bookmarkEnd w:id="14"/>
    </w:p>
    <w:p w14:paraId="722C5039" w14:textId="77777777" w:rsidR="00846273" w:rsidRDefault="00846273" w:rsidP="00E403A9">
      <w:pPr>
        <w:pStyle w:val="a1"/>
        <w:keepNext/>
        <w:keepLines/>
        <w:widowControl/>
      </w:pPr>
      <w:r>
        <w:rPr>
          <w:rFonts w:hint="eastAsia"/>
        </w:rPr>
        <w:t>基本仕様：</w:t>
      </w:r>
    </w:p>
    <w:p w14:paraId="290E89AD" w14:textId="77777777" w:rsidR="00846273" w:rsidRDefault="00846273" w:rsidP="00846273">
      <w:pPr>
        <w:pStyle w:val="a"/>
      </w:pPr>
      <w:r>
        <w:rPr>
          <w:rFonts w:hint="eastAsia"/>
        </w:rPr>
        <w:t>JSON</w:t>
      </w:r>
      <w:r>
        <w:fldChar w:fldCharType="begin"/>
      </w:r>
      <w:r>
        <w:instrText xml:space="preserve"> XE "</w:instrText>
      </w:r>
      <w:r>
        <w:rPr>
          <w:rFonts w:hint="eastAsia"/>
        </w:rPr>
        <w:instrText>JSON</w:instrText>
      </w:r>
      <w:r>
        <w:instrText>" \y “</w:instrText>
      </w:r>
      <w:r>
        <w:rPr>
          <w:rFonts w:hint="eastAsia"/>
        </w:rPr>
        <w:instrText>J</w:instrText>
      </w:r>
      <w:r>
        <w:instrText xml:space="preserve">SON” </w:instrText>
      </w:r>
      <w:r>
        <w:fldChar w:fldCharType="end"/>
      </w:r>
      <w:r>
        <w:rPr>
          <w:rFonts w:hint="eastAsia"/>
        </w:rPr>
        <w:t>仕様：</w:t>
      </w:r>
      <w:r>
        <w:rPr>
          <w:rFonts w:hint="eastAsia"/>
        </w:rPr>
        <w:t xml:space="preserve"> </w:t>
      </w:r>
      <w:hyperlink r:id="rId20" w:history="1">
        <w:r w:rsidRPr="009507AC">
          <w:rPr>
            <w:rStyle w:val="afff3"/>
          </w:rPr>
          <w:t>http://ja.wikipedia.org/wiki/JavaScript_Object_Notation</w:t>
        </w:r>
      </w:hyperlink>
    </w:p>
    <w:p w14:paraId="2DC48C23" w14:textId="77777777" w:rsidR="009E04D5" w:rsidRDefault="009E04D5" w:rsidP="00846273">
      <w:pPr>
        <w:pStyle w:val="a"/>
      </w:pPr>
      <w:r>
        <w:rPr>
          <w:rFonts w:hint="eastAsia"/>
        </w:rPr>
        <w:t>ファイルの拡張子は</w:t>
      </w:r>
      <w:r>
        <w:rPr>
          <w:rFonts w:hint="eastAsia"/>
        </w:rPr>
        <w:t xml:space="preserve"> .json</w:t>
      </w:r>
      <w:r>
        <w:rPr>
          <w:rFonts w:hint="eastAsia"/>
        </w:rPr>
        <w:t>。</w:t>
      </w:r>
    </w:p>
    <w:p w14:paraId="6840EFD5" w14:textId="77777777" w:rsidR="00846273" w:rsidRDefault="00846273" w:rsidP="00846273">
      <w:pPr>
        <w:pStyle w:val="a"/>
      </w:pPr>
      <w:r>
        <w:t>エンコーディングは</w:t>
      </w:r>
      <w:r>
        <w:rPr>
          <w:rFonts w:hint="eastAsia"/>
        </w:rPr>
        <w:t>Unicode</w:t>
      </w:r>
      <w:r>
        <w:rPr>
          <w:rFonts w:hint="eastAsia"/>
        </w:rPr>
        <w:t>。</w:t>
      </w:r>
      <w:r w:rsidR="00855CA8">
        <w:rPr>
          <w:rFonts w:hint="eastAsia"/>
        </w:rPr>
        <w:t>基本的に</w:t>
      </w:r>
      <w:r w:rsidR="00855CA8">
        <w:rPr>
          <w:rFonts w:hint="eastAsia"/>
        </w:rPr>
        <w:t>UTF-8</w:t>
      </w:r>
      <w:r w:rsidR="00855CA8">
        <w:rPr>
          <w:rFonts w:hint="eastAsia"/>
        </w:rPr>
        <w:t>。</w:t>
      </w:r>
    </w:p>
    <w:p w14:paraId="1E3DA568" w14:textId="77777777" w:rsidR="00846273" w:rsidRDefault="00846273" w:rsidP="00846273">
      <w:pPr>
        <w:pStyle w:val="a"/>
      </w:pPr>
      <w:r>
        <w:t>値は、整数、小数、</w:t>
      </w:r>
      <w:r>
        <w:rPr>
          <w:rFonts w:hint="eastAsia"/>
        </w:rPr>
        <w:t>真偽値（</w:t>
      </w:r>
      <w:r w:rsidRPr="00855CA8">
        <w:rPr>
          <w:rFonts w:hint="eastAsia"/>
          <w:color w:val="0070C0"/>
        </w:rPr>
        <w:t>true / false</w:t>
      </w:r>
      <w:r>
        <w:rPr>
          <w:rFonts w:hint="eastAsia"/>
        </w:rPr>
        <w:t>）、</w:t>
      </w:r>
      <w:r>
        <w:t>文字列、</w:t>
      </w:r>
      <w:r w:rsidRPr="00855CA8">
        <w:rPr>
          <w:rFonts w:hint="eastAsia"/>
          <w:color w:val="0070C0"/>
        </w:rPr>
        <w:t>null</w:t>
      </w:r>
      <w:r>
        <w:rPr>
          <w:rFonts w:hint="eastAsia"/>
        </w:rPr>
        <w:t xml:space="preserve"> </w:t>
      </w:r>
      <w:r>
        <w:t>を記述可能。文字列はダブルクォーテーションで囲む。</w:t>
      </w:r>
    </w:p>
    <w:p w14:paraId="3DFF5741" w14:textId="77777777" w:rsidR="00846273" w:rsidRDefault="00846273" w:rsidP="00846273">
      <w:pPr>
        <w:pStyle w:val="a"/>
      </w:pPr>
      <w:r>
        <w:t>整数の記法は</w:t>
      </w:r>
      <w:r>
        <w:rPr>
          <w:rFonts w:hint="eastAsia"/>
        </w:rPr>
        <w:t>10</w:t>
      </w:r>
      <w:r>
        <w:rPr>
          <w:rFonts w:hint="eastAsia"/>
        </w:rPr>
        <w:t>進法に限られる。</w:t>
      </w:r>
      <w:r w:rsidRPr="00855CA8">
        <w:rPr>
          <w:rFonts w:hint="eastAsia"/>
          <w:color w:val="0070C0"/>
        </w:rPr>
        <w:t>「</w:t>
      </w:r>
      <w:r w:rsidRPr="00855CA8">
        <w:rPr>
          <w:rFonts w:hint="eastAsia"/>
          <w:color w:val="0070C0"/>
        </w:rPr>
        <w:t>01</w:t>
      </w:r>
      <w:r w:rsidRPr="00855CA8">
        <w:rPr>
          <w:color w:val="0070C0"/>
        </w:rPr>
        <w:t>27</w:t>
      </w:r>
      <w:r w:rsidRPr="00855CA8">
        <w:rPr>
          <w:rFonts w:hint="eastAsia"/>
          <w:color w:val="0070C0"/>
        </w:rPr>
        <w:t>」</w:t>
      </w:r>
      <w:r>
        <w:rPr>
          <w:rFonts w:hint="eastAsia"/>
        </w:rPr>
        <w:t>のような</w:t>
      </w:r>
      <w:r>
        <w:rPr>
          <w:rFonts w:hint="eastAsia"/>
        </w:rPr>
        <w:t>8</w:t>
      </w:r>
      <w:r>
        <w:rPr>
          <w:rFonts w:hint="eastAsia"/>
        </w:rPr>
        <w:t>進記法、</w:t>
      </w:r>
      <w:r w:rsidRPr="00855CA8">
        <w:rPr>
          <w:rFonts w:hint="eastAsia"/>
          <w:color w:val="0070C0"/>
        </w:rPr>
        <w:t>「</w:t>
      </w:r>
      <w:r w:rsidRPr="00855CA8">
        <w:rPr>
          <w:rFonts w:hint="eastAsia"/>
          <w:color w:val="0070C0"/>
        </w:rPr>
        <w:t>0x12</w:t>
      </w:r>
      <w:r w:rsidRPr="00855CA8">
        <w:rPr>
          <w:color w:val="0070C0"/>
        </w:rPr>
        <w:t>a</w:t>
      </w:r>
      <w:r w:rsidRPr="00855CA8">
        <w:rPr>
          <w:rFonts w:hint="eastAsia"/>
          <w:color w:val="0070C0"/>
        </w:rPr>
        <w:t>f</w:t>
      </w:r>
      <w:r w:rsidRPr="00855CA8">
        <w:rPr>
          <w:rFonts w:hint="eastAsia"/>
          <w:color w:val="0070C0"/>
        </w:rPr>
        <w:t>」</w:t>
      </w:r>
      <w:r>
        <w:rPr>
          <w:rFonts w:hint="eastAsia"/>
        </w:rPr>
        <w:t>のような</w:t>
      </w:r>
      <w:r>
        <w:rPr>
          <w:rFonts w:hint="eastAsia"/>
        </w:rPr>
        <w:t>16</w:t>
      </w:r>
      <w:r>
        <w:rPr>
          <w:rFonts w:hint="eastAsia"/>
        </w:rPr>
        <w:t>進記法には対応しない。</w:t>
      </w:r>
    </w:p>
    <w:p w14:paraId="07C3359A" w14:textId="77777777" w:rsidR="00846273" w:rsidRDefault="00846273" w:rsidP="00846273">
      <w:pPr>
        <w:pStyle w:val="a"/>
      </w:pPr>
      <w:r>
        <w:t>小数の記法</w:t>
      </w:r>
      <w:r w:rsidR="00855CA8">
        <w:t>に</w:t>
      </w:r>
      <w:r>
        <w:t>は</w:t>
      </w:r>
      <w:r w:rsidRPr="00855CA8">
        <w:rPr>
          <w:color w:val="0070C0"/>
        </w:rPr>
        <w:t>「</w:t>
      </w:r>
      <w:r w:rsidRPr="00855CA8">
        <w:rPr>
          <w:rFonts w:hint="eastAsia"/>
          <w:color w:val="0070C0"/>
        </w:rPr>
        <w:t>1.0e-10</w:t>
      </w:r>
      <w:r w:rsidRPr="00855CA8">
        <w:rPr>
          <w:rFonts w:hint="eastAsia"/>
          <w:color w:val="0070C0"/>
        </w:rPr>
        <w:t>」</w:t>
      </w:r>
      <w:r>
        <w:rPr>
          <w:rFonts w:hint="eastAsia"/>
        </w:rPr>
        <w:t>のような指数表記が可能。</w:t>
      </w:r>
    </w:p>
    <w:p w14:paraId="66EC1861" w14:textId="77777777" w:rsidR="00926B96" w:rsidRDefault="00846273" w:rsidP="00846273">
      <w:pPr>
        <w:pStyle w:val="a"/>
      </w:pPr>
      <w:r>
        <w:t>文字列には</w:t>
      </w:r>
      <w:r w:rsidRPr="00855CA8">
        <w:rPr>
          <w:color w:val="0070C0"/>
        </w:rPr>
        <w:t>「</w:t>
      </w:r>
      <w:r w:rsidRPr="00855CA8">
        <w:rPr>
          <w:rFonts w:hint="eastAsia"/>
          <w:color w:val="0070C0"/>
        </w:rPr>
        <w:t>\</w:t>
      </w:r>
      <w:r w:rsidRPr="00855CA8">
        <w:rPr>
          <w:color w:val="0070C0"/>
        </w:rPr>
        <w:t>n</w:t>
      </w:r>
      <w:r w:rsidRPr="00855CA8">
        <w:rPr>
          <w:color w:val="0070C0"/>
        </w:rPr>
        <w:t>」「</w:t>
      </w:r>
      <w:r w:rsidRPr="00855CA8">
        <w:rPr>
          <w:rFonts w:hint="eastAsia"/>
          <w:color w:val="0070C0"/>
        </w:rPr>
        <w:t>\r</w:t>
      </w:r>
      <w:r w:rsidRPr="00855CA8">
        <w:rPr>
          <w:rFonts w:hint="eastAsia"/>
          <w:color w:val="0070C0"/>
        </w:rPr>
        <w:t>」</w:t>
      </w:r>
      <w:r w:rsidR="001F04AA" w:rsidRPr="00855CA8">
        <w:rPr>
          <w:rFonts w:hint="eastAsia"/>
          <w:color w:val="0070C0"/>
        </w:rPr>
        <w:t>「</w:t>
      </w:r>
      <w:r w:rsidR="001F04AA" w:rsidRPr="00855CA8">
        <w:rPr>
          <w:rFonts w:hint="eastAsia"/>
          <w:color w:val="0070C0"/>
        </w:rPr>
        <w:t>\\</w:t>
      </w:r>
      <w:r w:rsidR="001F04AA" w:rsidRPr="00855CA8">
        <w:rPr>
          <w:rFonts w:hint="eastAsia"/>
          <w:color w:val="0070C0"/>
        </w:rPr>
        <w:t>」</w:t>
      </w:r>
      <w:r>
        <w:rPr>
          <w:rFonts w:hint="eastAsia"/>
        </w:rPr>
        <w:t>などのエスケープシーケンスが</w:t>
      </w:r>
      <w:r w:rsidR="001B5B05">
        <w:rPr>
          <w:rFonts w:hint="eastAsia"/>
        </w:rPr>
        <w:t>記述</w:t>
      </w:r>
      <w:r>
        <w:rPr>
          <w:rFonts w:hint="eastAsia"/>
        </w:rPr>
        <w:t>可能。</w:t>
      </w:r>
    </w:p>
    <w:p w14:paraId="0A702D5D" w14:textId="77777777" w:rsidR="00846273" w:rsidRDefault="00926B96" w:rsidP="00926B96">
      <w:pPr>
        <w:pStyle w:val="a"/>
        <w:numPr>
          <w:ilvl w:val="0"/>
          <w:numId w:val="0"/>
        </w:numPr>
        <w:ind w:left="999"/>
      </w:pPr>
      <w:r w:rsidRPr="00855CA8">
        <w:rPr>
          <w:color w:val="FF0000"/>
        </w:rPr>
        <w:t>【</w:t>
      </w:r>
      <w:r w:rsidR="007723C7" w:rsidRPr="00855CA8">
        <w:rPr>
          <w:rFonts w:hint="eastAsia"/>
          <w:color w:val="FF0000"/>
        </w:rPr>
        <w:t>注意</w:t>
      </w:r>
      <w:r w:rsidRPr="00855CA8">
        <w:rPr>
          <w:rFonts w:hint="eastAsia"/>
          <w:color w:val="FF0000"/>
        </w:rPr>
        <w:t>】</w:t>
      </w:r>
      <w:r w:rsidR="007723C7">
        <w:rPr>
          <w:rFonts w:hint="eastAsia"/>
        </w:rPr>
        <w:t>エスケープ文字</w:t>
      </w:r>
      <w:r>
        <w:rPr>
          <w:rFonts w:hint="eastAsia"/>
        </w:rPr>
        <w:t>を含む一部の</w:t>
      </w:r>
      <w:r w:rsidR="007723C7">
        <w:rPr>
          <w:rFonts w:hint="eastAsia"/>
        </w:rPr>
        <w:t>シフト</w:t>
      </w:r>
      <w:r w:rsidR="007723C7">
        <w:rPr>
          <w:rFonts w:hint="eastAsia"/>
        </w:rPr>
        <w:t>JIS</w:t>
      </w:r>
      <w:r w:rsidR="007723C7">
        <w:rPr>
          <w:rFonts w:hint="eastAsia"/>
        </w:rPr>
        <w:t>コードの文字</w:t>
      </w:r>
      <w:r>
        <w:rPr>
          <w:rFonts w:hint="eastAsia"/>
        </w:rPr>
        <w:t>（「ソ」</w:t>
      </w:r>
      <w:r w:rsidR="007723C7">
        <w:rPr>
          <w:rFonts w:hint="eastAsia"/>
        </w:rPr>
        <w:t>「能」「表」など</w:t>
      </w:r>
      <w:r>
        <w:rPr>
          <w:rFonts w:hint="eastAsia"/>
        </w:rPr>
        <w:t>）</w:t>
      </w:r>
      <w:r w:rsidR="007723C7">
        <w:rPr>
          <w:rFonts w:hint="eastAsia"/>
        </w:rPr>
        <w:t>は正常に扱えない事に注意。</w:t>
      </w:r>
      <w:r>
        <w:rPr>
          <w:rFonts w:hint="eastAsia"/>
        </w:rPr>
        <w:t>エンコーディングはあくまでも</w:t>
      </w:r>
      <w:r>
        <w:rPr>
          <w:rFonts w:hint="eastAsia"/>
        </w:rPr>
        <w:t>Unicode</w:t>
      </w:r>
      <w:r>
        <w:rPr>
          <w:rFonts w:hint="eastAsia"/>
        </w:rPr>
        <w:t>。</w:t>
      </w:r>
    </w:p>
    <w:p w14:paraId="0C890063" w14:textId="77777777" w:rsidR="00F5355B" w:rsidRDefault="00F5355B" w:rsidP="00F5355B">
      <w:pPr>
        <w:pStyle w:val="a"/>
      </w:pPr>
      <w:r>
        <w:t>配列を記述可能。</w:t>
      </w:r>
    </w:p>
    <w:p w14:paraId="7EE080E5" w14:textId="77777777" w:rsidR="00F5355B" w:rsidRDefault="00F5355B" w:rsidP="00F5355B">
      <w:pPr>
        <w:pStyle w:val="a"/>
      </w:pPr>
      <w:r>
        <w:t>オブジェクト（構造体）を記述可能。</w:t>
      </w:r>
    </w:p>
    <w:p w14:paraId="05BDD478" w14:textId="77777777" w:rsidR="00F5355B" w:rsidRDefault="00F5355B" w:rsidP="00E403A9">
      <w:pPr>
        <w:pStyle w:val="a1"/>
        <w:keepNext/>
        <w:keepLines/>
        <w:widowControl/>
        <w:spacing w:beforeLines="50" w:before="180"/>
      </w:pPr>
      <w:r>
        <w:rPr>
          <w:rFonts w:hint="eastAsia"/>
        </w:rPr>
        <w:t>配列の記述：</w:t>
      </w:r>
    </w:p>
    <w:p w14:paraId="5E8CBC0F" w14:textId="77777777" w:rsidR="00F5355B" w:rsidRDefault="00F5355B" w:rsidP="00F5355B">
      <w:pPr>
        <w:pStyle w:val="a"/>
      </w:pPr>
      <w:r w:rsidRPr="00050A56">
        <w:rPr>
          <w:color w:val="0070C0"/>
        </w:rPr>
        <w:t>「</w:t>
      </w:r>
      <w:r>
        <w:rPr>
          <w:rFonts w:hint="eastAsia"/>
          <w:color w:val="0070C0"/>
        </w:rPr>
        <w:t>［</w:t>
      </w:r>
      <w:r>
        <w:rPr>
          <w:rFonts w:hint="eastAsia"/>
          <w:color w:val="0070C0"/>
        </w:rPr>
        <w:t xml:space="preserve"> </w:t>
      </w:r>
      <w:r w:rsidRPr="00050A56">
        <w:rPr>
          <w:color w:val="0070C0"/>
        </w:rPr>
        <w:t>」</w:t>
      </w:r>
      <w:r>
        <w:rPr>
          <w:rFonts w:hint="eastAsia"/>
        </w:rPr>
        <w:t>～</w:t>
      </w:r>
      <w:r w:rsidRPr="00050A56">
        <w:rPr>
          <w:rFonts w:hint="eastAsia"/>
          <w:color w:val="0070C0"/>
        </w:rPr>
        <w:t>「</w:t>
      </w:r>
      <w:r>
        <w:rPr>
          <w:rFonts w:hint="eastAsia"/>
          <w:color w:val="0070C0"/>
        </w:rPr>
        <w:t xml:space="preserve"> </w:t>
      </w:r>
      <w:r>
        <w:rPr>
          <w:rFonts w:hint="eastAsia"/>
          <w:color w:val="0070C0"/>
        </w:rPr>
        <w:t>］</w:t>
      </w:r>
      <w:r w:rsidRPr="00050A56">
        <w:rPr>
          <w:color w:val="0070C0"/>
        </w:rPr>
        <w:t>」</w:t>
      </w:r>
      <w:r>
        <w:rPr>
          <w:color w:val="0070C0"/>
        </w:rPr>
        <w:t>（角括弧）</w:t>
      </w:r>
      <w:r>
        <w:rPr>
          <w:rFonts w:hint="eastAsia"/>
        </w:rPr>
        <w:t>で囲む事で表現する。</w:t>
      </w:r>
    </w:p>
    <w:p w14:paraId="58177BB1" w14:textId="77777777" w:rsidR="00F5355B" w:rsidRDefault="00F5355B"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23E3B2AD" w14:textId="77777777" w:rsidTr="000678ED">
        <w:tc>
          <w:tcPr>
            <w:tcW w:w="7648" w:type="dxa"/>
          </w:tcPr>
          <w:p w14:paraId="17F112E4" w14:textId="77777777" w:rsidR="00F5355B" w:rsidRDefault="00F5355B" w:rsidP="00507919">
            <w:pPr>
              <w:pStyle w:val="3-"/>
            </w:pPr>
            <w:r>
              <w:t>[ 1, 2, 3 ]</w:t>
            </w:r>
          </w:p>
          <w:p w14:paraId="166E6349" w14:textId="77777777" w:rsidR="00F5355B" w:rsidRPr="00332C78" w:rsidRDefault="00F5355B" w:rsidP="00507919">
            <w:pPr>
              <w:pStyle w:val="3-"/>
            </w:pPr>
            <w:r>
              <w:t>[ “</w:t>
            </w:r>
            <w:r>
              <w:rPr>
                <w:rFonts w:hint="eastAsia"/>
              </w:rPr>
              <w:t>山田</w:t>
            </w:r>
            <w:r>
              <w:t>”, “</w:t>
            </w:r>
            <w:r>
              <w:rPr>
                <w:rFonts w:hint="eastAsia"/>
              </w:rPr>
              <w:t>田中</w:t>
            </w:r>
            <w:r>
              <w:t>”, “</w:t>
            </w:r>
            <w:r>
              <w:rPr>
                <w:rFonts w:hint="eastAsia"/>
              </w:rPr>
              <w:t>佐藤</w:t>
            </w:r>
            <w:r>
              <w:t>” ]</w:t>
            </w:r>
          </w:p>
        </w:tc>
      </w:tr>
    </w:tbl>
    <w:p w14:paraId="714A5170" w14:textId="77777777" w:rsidR="00F5355B" w:rsidRDefault="00F5355B" w:rsidP="00E403A9">
      <w:pPr>
        <w:pStyle w:val="a1"/>
        <w:keepNext/>
        <w:keepLines/>
        <w:widowControl/>
        <w:numPr>
          <w:ilvl w:val="0"/>
          <w:numId w:val="0"/>
        </w:numPr>
        <w:spacing w:beforeLines="50" w:before="180"/>
        <w:ind w:left="737"/>
      </w:pPr>
      <w:r>
        <w:rPr>
          <w:rFonts w:hint="eastAsia"/>
        </w:rPr>
        <w:t>多重配列も可能：</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4660DC3C" w14:textId="77777777" w:rsidTr="000678ED">
        <w:tc>
          <w:tcPr>
            <w:tcW w:w="7648" w:type="dxa"/>
          </w:tcPr>
          <w:p w14:paraId="4B23378A" w14:textId="77777777" w:rsidR="00F5355B" w:rsidRPr="00507919" w:rsidRDefault="00F5355B" w:rsidP="00507919">
            <w:pPr>
              <w:pStyle w:val="3-"/>
            </w:pPr>
            <w:r w:rsidRPr="00507919">
              <w:t>[</w:t>
            </w:r>
          </w:p>
          <w:p w14:paraId="21167ABB" w14:textId="77777777" w:rsidR="00F5355B" w:rsidRPr="00507919" w:rsidRDefault="00F5355B" w:rsidP="00507919">
            <w:pPr>
              <w:pStyle w:val="3-"/>
            </w:pPr>
            <w:r w:rsidRPr="00507919">
              <w:tab/>
              <w:t>[1, 2, 3],</w:t>
            </w:r>
          </w:p>
          <w:p w14:paraId="766F2A5A" w14:textId="77777777" w:rsidR="00F5355B" w:rsidRPr="00507919" w:rsidRDefault="00F5355B" w:rsidP="00507919">
            <w:pPr>
              <w:pStyle w:val="3-"/>
            </w:pPr>
            <w:r w:rsidRPr="00507919">
              <w:tab/>
              <w:t>[4, 5, 6]</w:t>
            </w:r>
          </w:p>
          <w:p w14:paraId="21B8B768" w14:textId="77777777" w:rsidR="00F5355B" w:rsidRPr="00332C78" w:rsidRDefault="00F5355B" w:rsidP="00507919">
            <w:pPr>
              <w:pStyle w:val="3-"/>
            </w:pPr>
            <w:r w:rsidRPr="00507919">
              <w:t>]</w:t>
            </w:r>
          </w:p>
        </w:tc>
      </w:tr>
    </w:tbl>
    <w:p w14:paraId="0CEDC044" w14:textId="77777777" w:rsidR="00BD0A5C" w:rsidRDefault="00BD0A5C" w:rsidP="00E403A9">
      <w:pPr>
        <w:pStyle w:val="a1"/>
        <w:keepNext/>
        <w:keepLines/>
        <w:widowControl/>
        <w:spacing w:beforeLines="50" w:before="180"/>
      </w:pPr>
      <w:r>
        <w:rPr>
          <w:rFonts w:hint="eastAsia"/>
        </w:rPr>
        <w:t>オブジェクトの記述：</w:t>
      </w:r>
    </w:p>
    <w:p w14:paraId="17F5BBB6" w14:textId="77777777" w:rsidR="00F50A64" w:rsidRDefault="00050A56" w:rsidP="00F50A64">
      <w:pPr>
        <w:pStyle w:val="a"/>
      </w:pPr>
      <w:r w:rsidRPr="00050A56">
        <w:rPr>
          <w:color w:val="0070C0"/>
        </w:rPr>
        <w:t>「｛</w:t>
      </w:r>
      <w:r>
        <w:rPr>
          <w:rFonts w:hint="eastAsia"/>
          <w:color w:val="0070C0"/>
        </w:rPr>
        <w:t xml:space="preserve"> </w:t>
      </w:r>
      <w:r w:rsidRPr="00050A56">
        <w:rPr>
          <w:color w:val="0070C0"/>
        </w:rPr>
        <w:t>」</w:t>
      </w:r>
      <w:r w:rsidR="00F50A64">
        <w:rPr>
          <w:rFonts w:hint="eastAsia"/>
        </w:rPr>
        <w:t>～</w:t>
      </w:r>
      <w:r w:rsidRPr="00050A56">
        <w:rPr>
          <w:rFonts w:hint="eastAsia"/>
          <w:color w:val="0070C0"/>
        </w:rPr>
        <w:t>「</w:t>
      </w:r>
      <w:r>
        <w:rPr>
          <w:rFonts w:hint="eastAsia"/>
          <w:color w:val="0070C0"/>
        </w:rPr>
        <w:t xml:space="preserve"> </w:t>
      </w:r>
      <w:r w:rsidRPr="00050A56">
        <w:rPr>
          <w:color w:val="0070C0"/>
        </w:rPr>
        <w:t>｝」</w:t>
      </w:r>
      <w:r w:rsidR="00455084">
        <w:rPr>
          <w:color w:val="0070C0"/>
        </w:rPr>
        <w:t>（波括弧）</w:t>
      </w:r>
      <w:r w:rsidR="00F50A64">
        <w:rPr>
          <w:rFonts w:hint="eastAsia"/>
        </w:rPr>
        <w:t>で囲む</w:t>
      </w:r>
      <w:r w:rsidR="00E63469">
        <w:rPr>
          <w:rFonts w:hint="eastAsia"/>
        </w:rPr>
        <w:t>事で表現する</w:t>
      </w:r>
      <w:r w:rsidR="00F50A64">
        <w:rPr>
          <w:rFonts w:hint="eastAsia"/>
        </w:rPr>
        <w:t>。</w:t>
      </w:r>
    </w:p>
    <w:p w14:paraId="492EE1C6" w14:textId="77777777" w:rsidR="00F50A64" w:rsidRDefault="00F50A64" w:rsidP="000678ED">
      <w:pPr>
        <w:pStyle w:val="a"/>
      </w:pPr>
      <w:r>
        <w:t>一つのデータ項目は、</w:t>
      </w:r>
      <w:r w:rsidR="00050A56" w:rsidRPr="00050A56">
        <w:rPr>
          <w:rFonts w:hint="eastAsia"/>
          <w:color w:val="0070C0"/>
        </w:rPr>
        <w:t>「</w:t>
      </w:r>
      <w:r w:rsidRPr="00050A56">
        <w:rPr>
          <w:color w:val="0070C0"/>
        </w:rPr>
        <w:t>“</w:t>
      </w:r>
      <w:r w:rsidRPr="00050A56">
        <w:rPr>
          <w:color w:val="0070C0"/>
        </w:rPr>
        <w:t>キー</w:t>
      </w:r>
      <w:r w:rsidRPr="00050A56">
        <w:rPr>
          <w:color w:val="0070C0"/>
        </w:rPr>
        <w:t>”</w:t>
      </w:r>
      <w:r w:rsidR="00050A56" w:rsidRPr="00050A56">
        <w:rPr>
          <w:color w:val="0070C0"/>
        </w:rPr>
        <w:t>」</w:t>
      </w:r>
      <w:r>
        <w:t>+</w:t>
      </w:r>
      <w:r w:rsidR="00050A56" w:rsidRPr="00050A56">
        <w:rPr>
          <w:color w:val="0070C0"/>
        </w:rPr>
        <w:t>「</w:t>
      </w:r>
      <w:r w:rsidRPr="00050A56">
        <w:rPr>
          <w:color w:val="0070C0"/>
        </w:rPr>
        <w:t>：</w:t>
      </w:r>
      <w:r w:rsidR="00050A56" w:rsidRPr="00050A56">
        <w:rPr>
          <w:color w:val="0070C0"/>
        </w:rPr>
        <w:t>」</w:t>
      </w:r>
      <w:r>
        <w:t>+</w:t>
      </w:r>
      <w:r w:rsidR="00050A56" w:rsidRPr="00050A56">
        <w:rPr>
          <w:color w:val="0070C0"/>
        </w:rPr>
        <w:t>「</w:t>
      </w:r>
      <w:r w:rsidRPr="00050A56">
        <w:rPr>
          <w:color w:val="0070C0"/>
        </w:rPr>
        <w:t>値</w:t>
      </w:r>
      <w:r w:rsidR="00050A56" w:rsidRPr="00050A56">
        <w:rPr>
          <w:color w:val="0070C0"/>
        </w:rPr>
        <w:t>」</w:t>
      </w:r>
      <w:r>
        <w:t>のペアを記述。</w:t>
      </w:r>
      <w:r w:rsidR="0030155B">
        <w:t>「</w:t>
      </w:r>
      <w:r>
        <w:t>キー</w:t>
      </w:r>
      <w:r w:rsidR="0030155B">
        <w:t>」</w:t>
      </w:r>
      <w:r>
        <w:t>は</w:t>
      </w:r>
      <w:r w:rsidR="0030155B">
        <w:t>構造体のメンバー名</w:t>
      </w:r>
      <w:r w:rsidR="0030155B">
        <w:lastRenderedPageBreak/>
        <w:t>と同じ意味。重複禁止。</w:t>
      </w:r>
      <w:r>
        <w:t>ダブルクォーテーションで</w:t>
      </w:r>
      <w:r w:rsidR="0030155B">
        <w:t>囲んで記述</w:t>
      </w:r>
      <w:r>
        <w:t>。</w:t>
      </w:r>
    </w:p>
    <w:p w14:paraId="26984CA9" w14:textId="77777777" w:rsidR="00F50A64" w:rsidRDefault="00F50A64"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9D09CC" w14:paraId="6C8A5725" w14:textId="77777777" w:rsidTr="009D09CC">
        <w:tc>
          <w:tcPr>
            <w:tcW w:w="7648" w:type="dxa"/>
          </w:tcPr>
          <w:p w14:paraId="3BC1C02B" w14:textId="77777777" w:rsidR="00A021C0" w:rsidRPr="00507919" w:rsidRDefault="00A021C0" w:rsidP="00507919">
            <w:pPr>
              <w:pStyle w:val="3-"/>
            </w:pPr>
            <w:r w:rsidRPr="00507919">
              <w:rPr>
                <w:rFonts w:hint="eastAsia"/>
              </w:rPr>
              <w:t>{</w:t>
            </w:r>
          </w:p>
          <w:p w14:paraId="12F6041F" w14:textId="77777777" w:rsidR="00922AF0" w:rsidRPr="00507919" w:rsidRDefault="00922AF0" w:rsidP="00507919">
            <w:pPr>
              <w:pStyle w:val="3-"/>
            </w:pPr>
            <w:r w:rsidRPr="00507919">
              <w:tab/>
            </w:r>
            <w:r w:rsidR="00966EBB" w:rsidRPr="00507919">
              <w:t>“id”</w:t>
            </w:r>
            <w:r w:rsidR="00455084" w:rsidRPr="00507919">
              <w:t xml:space="preserve"> </w:t>
            </w:r>
            <w:r w:rsidR="00966EBB" w:rsidRPr="00507919">
              <w:t>: 123 ,</w:t>
            </w:r>
          </w:p>
          <w:p w14:paraId="0308CC38" w14:textId="77777777" w:rsidR="00966EBB" w:rsidRPr="00507919" w:rsidRDefault="00966EBB" w:rsidP="00507919">
            <w:pPr>
              <w:pStyle w:val="3-"/>
            </w:pPr>
            <w:r w:rsidRPr="00507919">
              <w:tab/>
              <w:t>“name”</w:t>
            </w:r>
            <w:r w:rsidR="00455084" w:rsidRPr="00507919">
              <w:t xml:space="preserve"> </w:t>
            </w:r>
            <w:r w:rsidRPr="00507919">
              <w:t>: “</w:t>
            </w:r>
            <w:r w:rsidR="0022708F" w:rsidRPr="00507919">
              <w:t>山田</w:t>
            </w:r>
            <w:r w:rsidRPr="00507919">
              <w:t>”</w:t>
            </w:r>
            <w:r w:rsidR="00050A56" w:rsidRPr="00507919">
              <w:rPr>
                <w:rFonts w:hint="eastAsia"/>
              </w:rPr>
              <w:t>,</w:t>
            </w:r>
          </w:p>
          <w:p w14:paraId="619D9E03" w14:textId="77777777" w:rsidR="000B6429" w:rsidRDefault="00050A56" w:rsidP="00507919">
            <w:pPr>
              <w:pStyle w:val="3-"/>
            </w:pPr>
            <w:r w:rsidRPr="00507919">
              <w:tab/>
            </w:r>
            <w:r w:rsidR="00455084" w:rsidRPr="00507919">
              <w:t>“param” :</w:t>
            </w:r>
          </w:p>
          <w:p w14:paraId="038F213E" w14:textId="2DB263D0" w:rsidR="00050A56" w:rsidRPr="00507919" w:rsidRDefault="000B6429" w:rsidP="00507919">
            <w:pPr>
              <w:pStyle w:val="3-"/>
            </w:pPr>
            <w:r>
              <w:tab/>
            </w:r>
            <w:r w:rsidR="00455084" w:rsidRPr="00507919">
              <w:t>{</w:t>
            </w:r>
          </w:p>
          <w:p w14:paraId="24FAF10A" w14:textId="77777777" w:rsidR="00455084" w:rsidRPr="00507919" w:rsidRDefault="00455084" w:rsidP="00507919">
            <w:pPr>
              <w:pStyle w:val="3-"/>
            </w:pPr>
            <w:r w:rsidRPr="00507919">
              <w:tab/>
            </w:r>
            <w:r w:rsidRPr="00507919">
              <w:tab/>
              <w:t>“str” : 10,</w:t>
            </w:r>
          </w:p>
          <w:p w14:paraId="49FDC8DE" w14:textId="77777777" w:rsidR="00455084" w:rsidRPr="00507919" w:rsidRDefault="00455084" w:rsidP="00507919">
            <w:pPr>
              <w:pStyle w:val="3-"/>
            </w:pPr>
            <w:r w:rsidRPr="00507919">
              <w:tab/>
            </w:r>
            <w:r w:rsidRPr="00507919">
              <w:tab/>
            </w:r>
            <w:r w:rsidR="0090739C" w:rsidRPr="00507919">
              <w:t>“vit</w:t>
            </w:r>
            <w:r w:rsidRPr="00507919">
              <w:t>” : 20</w:t>
            </w:r>
          </w:p>
          <w:p w14:paraId="280FB8BD" w14:textId="77777777" w:rsidR="00455084" w:rsidRPr="00507919" w:rsidRDefault="00455084" w:rsidP="00507919">
            <w:pPr>
              <w:pStyle w:val="3-"/>
            </w:pPr>
            <w:r w:rsidRPr="00507919">
              <w:tab/>
              <w:t>}</w:t>
            </w:r>
          </w:p>
          <w:p w14:paraId="7E2F02C6" w14:textId="77777777" w:rsidR="00A021C0" w:rsidRPr="00332C78" w:rsidRDefault="00A021C0" w:rsidP="00507919">
            <w:pPr>
              <w:pStyle w:val="3-"/>
            </w:pPr>
            <w:r w:rsidRPr="00507919">
              <w:rPr>
                <w:rFonts w:hint="eastAsia"/>
              </w:rPr>
              <w:t>}</w:t>
            </w:r>
          </w:p>
        </w:tc>
      </w:tr>
    </w:tbl>
    <w:p w14:paraId="123E11F7" w14:textId="77777777" w:rsidR="00635A49" w:rsidRDefault="00F5355B" w:rsidP="00E403A9">
      <w:pPr>
        <w:pStyle w:val="a1"/>
        <w:keepNext/>
        <w:keepLines/>
        <w:widowControl/>
        <w:spacing w:beforeLines="50" w:before="180"/>
      </w:pPr>
      <w:r>
        <w:rPr>
          <w:rFonts w:hint="eastAsia"/>
        </w:rPr>
        <w:t>データテーブル</w:t>
      </w:r>
      <w:r w:rsidR="00635A49">
        <w:rPr>
          <w:rFonts w:hint="eastAsia"/>
        </w:rPr>
        <w:t>の記述：</w:t>
      </w:r>
    </w:p>
    <w:p w14:paraId="7243FD61" w14:textId="77777777" w:rsidR="00635A49" w:rsidRPr="00F5355B" w:rsidRDefault="00F5355B" w:rsidP="00635A49">
      <w:pPr>
        <w:pStyle w:val="a"/>
      </w:pPr>
      <w:r w:rsidRPr="00F5355B">
        <w:rPr>
          <w:rFonts w:hint="eastAsia"/>
        </w:rPr>
        <w:t>オブジェクトを配列で列挙する。</w:t>
      </w:r>
    </w:p>
    <w:p w14:paraId="355C6B79" w14:textId="77777777" w:rsidR="00F5355B" w:rsidRDefault="00F5355B"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59CDBCBA" w14:textId="77777777" w:rsidTr="000678ED">
        <w:tc>
          <w:tcPr>
            <w:tcW w:w="7648" w:type="dxa"/>
          </w:tcPr>
          <w:p w14:paraId="3593D6E7" w14:textId="77777777" w:rsidR="00F5355B" w:rsidRPr="00507919" w:rsidRDefault="00F5355B" w:rsidP="00507919">
            <w:pPr>
              <w:pStyle w:val="3-"/>
            </w:pPr>
            <w:r w:rsidRPr="00507919">
              <w:t>[</w:t>
            </w:r>
          </w:p>
          <w:p w14:paraId="03A81C83" w14:textId="77777777" w:rsidR="00F5355B" w:rsidRPr="00507919" w:rsidRDefault="00F5355B" w:rsidP="00507919">
            <w:pPr>
              <w:pStyle w:val="3-"/>
            </w:pPr>
            <w:r w:rsidRPr="00507919">
              <w:tab/>
              <w:t>{"id":1, "name":"</w:t>
            </w:r>
            <w:r w:rsidRPr="00507919">
              <w:rPr>
                <w:rFonts w:hint="eastAsia"/>
              </w:rPr>
              <w:t>山田</w:t>
            </w:r>
            <w:r w:rsidRPr="00507919">
              <w:t>", "param": {"str": 10, "vit": 2.0, "ext": [1, 2, 3], "is_</w:t>
            </w:r>
            <w:r w:rsidR="005E53AA" w:rsidRPr="00507919">
              <w:t>cleared</w:t>
            </w:r>
            <w:r w:rsidRPr="00507919">
              <w:t>": true } },</w:t>
            </w:r>
          </w:p>
          <w:p w14:paraId="635A70BB" w14:textId="77777777" w:rsidR="00F5355B" w:rsidRPr="00507919" w:rsidRDefault="00F5355B" w:rsidP="00507919">
            <w:pPr>
              <w:pStyle w:val="3-"/>
            </w:pPr>
            <w:r w:rsidRPr="00507919">
              <w:tab/>
              <w:t>{"id":2, "name":"田中", "param": {"str": 11, "vit":</w:t>
            </w:r>
            <w:r w:rsidR="005E53AA" w:rsidRPr="00507919">
              <w:t xml:space="preserve"> 2.1, "ext": [4, 5, 6], "is_cleared</w:t>
            </w:r>
            <w:r w:rsidRPr="00507919">
              <w:t>": false } },</w:t>
            </w:r>
          </w:p>
          <w:p w14:paraId="1FA3970B" w14:textId="6161022F" w:rsidR="00F5355B" w:rsidRPr="00507919" w:rsidRDefault="00F5355B" w:rsidP="00507919">
            <w:pPr>
              <w:pStyle w:val="3-"/>
            </w:pPr>
            <w:r w:rsidRPr="00507919">
              <w:tab/>
              <w:t xml:space="preserve">{"id":3, "name":"佐藤", "param": {"str": 12, "vit": 2.2, "ext": [7, 8, </w:t>
            </w:r>
            <w:r w:rsidR="005E53AA" w:rsidRPr="00507919">
              <w:t>9], "is_cleared</w:t>
            </w:r>
            <w:r w:rsidR="000B6429">
              <w:t>": true } }</w:t>
            </w:r>
          </w:p>
          <w:p w14:paraId="61E6440E" w14:textId="77777777" w:rsidR="00F5355B" w:rsidRPr="00332C78" w:rsidRDefault="00F5355B" w:rsidP="00507919">
            <w:pPr>
              <w:pStyle w:val="3-"/>
            </w:pPr>
            <w:r w:rsidRPr="00507919">
              <w:t>]</w:t>
            </w:r>
          </w:p>
        </w:tc>
      </w:tr>
    </w:tbl>
    <w:p w14:paraId="44CE1E23" w14:textId="77777777" w:rsidR="00635A49" w:rsidRDefault="00422F15" w:rsidP="00E403A9">
      <w:pPr>
        <w:pStyle w:val="a1"/>
        <w:keepNext/>
        <w:keepLines/>
        <w:widowControl/>
        <w:spacing w:beforeLines="50" w:before="180"/>
      </w:pPr>
      <w:r>
        <w:rPr>
          <w:rFonts w:hint="eastAsia"/>
        </w:rPr>
        <w:t>独自</w:t>
      </w:r>
      <w:r w:rsidR="00635A49">
        <w:rPr>
          <w:rFonts w:hint="eastAsia"/>
        </w:rPr>
        <w:t>拡張仕様：</w:t>
      </w:r>
    </w:p>
    <w:p w14:paraId="3266F424" w14:textId="77777777" w:rsidR="00507919" w:rsidRDefault="00507919" w:rsidP="00422F15">
      <w:pPr>
        <w:pStyle w:val="a"/>
      </w:pPr>
      <w:r>
        <w:rPr>
          <w:rFonts w:hint="eastAsia"/>
        </w:rPr>
        <w:t>C</w:t>
      </w:r>
      <w:r>
        <w:rPr>
          <w:rFonts w:hint="eastAsia"/>
        </w:rPr>
        <w:t>言語のコンパイラに依存し、多数のプリプロセッサ用の記述をサポート。</w:t>
      </w:r>
    </w:p>
    <w:p w14:paraId="32B0D13C" w14:textId="77777777" w:rsidR="00422F15" w:rsidRPr="00507919" w:rsidRDefault="00422F15" w:rsidP="00507919">
      <w:pPr>
        <w:pStyle w:val="a2"/>
        <w:ind w:left="1298" w:hanging="254"/>
        <w:rPr>
          <w:szCs w:val="18"/>
        </w:rPr>
      </w:pPr>
      <w:r w:rsidRPr="00507919">
        <w:rPr>
          <w:rFonts w:hint="eastAsia"/>
          <w:szCs w:val="18"/>
        </w:rPr>
        <w:t>J</w:t>
      </w:r>
      <w:r w:rsidRPr="00507919">
        <w:rPr>
          <w:szCs w:val="18"/>
        </w:rPr>
        <w:t>a</w:t>
      </w:r>
      <w:r w:rsidRPr="00507919">
        <w:rPr>
          <w:rFonts w:hint="eastAsia"/>
          <w:szCs w:val="18"/>
        </w:rPr>
        <w:t>vaScript</w:t>
      </w:r>
      <w:r w:rsidRPr="00507919">
        <w:rPr>
          <w:rFonts w:hint="eastAsia"/>
          <w:szCs w:val="18"/>
        </w:rPr>
        <w:t>形式（</w:t>
      </w:r>
      <w:r w:rsidRPr="00507919">
        <w:rPr>
          <w:rFonts w:hint="eastAsia"/>
          <w:szCs w:val="18"/>
        </w:rPr>
        <w:t>C++</w:t>
      </w:r>
      <w:r w:rsidRPr="00507919">
        <w:rPr>
          <w:rFonts w:hint="eastAsia"/>
          <w:szCs w:val="18"/>
        </w:rPr>
        <w:t>形式）のコメント（「</w:t>
      </w:r>
      <w:r w:rsidRPr="00507919">
        <w:rPr>
          <w:rFonts w:hint="eastAsia"/>
          <w:szCs w:val="18"/>
        </w:rPr>
        <w:t>//</w:t>
      </w:r>
      <w:r w:rsidRPr="00507919">
        <w:rPr>
          <w:rFonts w:hint="eastAsia"/>
          <w:szCs w:val="18"/>
        </w:rPr>
        <w:t>」もしくは「</w:t>
      </w:r>
      <w:r w:rsidRPr="00507919">
        <w:rPr>
          <w:rFonts w:hint="eastAsia"/>
          <w:szCs w:val="18"/>
        </w:rPr>
        <w:t>/*</w:t>
      </w:r>
      <w:r w:rsidRPr="00507919">
        <w:rPr>
          <w:rFonts w:hint="eastAsia"/>
          <w:szCs w:val="18"/>
        </w:rPr>
        <w:t>」～「</w:t>
      </w:r>
      <w:r w:rsidRPr="00507919">
        <w:rPr>
          <w:rFonts w:hint="eastAsia"/>
          <w:szCs w:val="18"/>
        </w:rPr>
        <w:t>*/</w:t>
      </w:r>
      <w:r w:rsidRPr="00507919">
        <w:rPr>
          <w:rFonts w:hint="eastAsia"/>
          <w:szCs w:val="18"/>
        </w:rPr>
        <w:t>」）を使用可能。</w:t>
      </w:r>
    </w:p>
    <w:p w14:paraId="4457C190" w14:textId="77777777" w:rsidR="00422F15" w:rsidRPr="00507919" w:rsidRDefault="00422F15" w:rsidP="00507919">
      <w:pPr>
        <w:pStyle w:val="a2"/>
        <w:ind w:left="1298" w:hanging="254"/>
        <w:rPr>
          <w:szCs w:val="18"/>
        </w:rPr>
      </w:pPr>
      <w:r w:rsidRPr="00507919">
        <w:rPr>
          <w:rFonts w:hint="eastAsia"/>
          <w:szCs w:val="18"/>
        </w:rPr>
        <w:t xml:space="preserve">#include </w:t>
      </w:r>
      <w:r w:rsidRPr="00507919">
        <w:rPr>
          <w:rFonts w:hint="eastAsia"/>
          <w:szCs w:val="18"/>
        </w:rPr>
        <w:t>文を使用可能。</w:t>
      </w:r>
    </w:p>
    <w:p w14:paraId="75A99830" w14:textId="77777777" w:rsidR="00422F15" w:rsidRPr="00507919" w:rsidRDefault="00422F15" w:rsidP="00507919">
      <w:pPr>
        <w:pStyle w:val="a2"/>
        <w:ind w:left="1298" w:hanging="254"/>
        <w:rPr>
          <w:szCs w:val="18"/>
        </w:rPr>
      </w:pPr>
      <w:r w:rsidRPr="00507919">
        <w:rPr>
          <w:rFonts w:hint="eastAsia"/>
          <w:szCs w:val="18"/>
        </w:rPr>
        <w:t xml:space="preserve">#define </w:t>
      </w:r>
      <w:r w:rsidRPr="00507919">
        <w:rPr>
          <w:rFonts w:hint="eastAsia"/>
          <w:szCs w:val="18"/>
        </w:rPr>
        <w:t>マクロ</w:t>
      </w:r>
      <w:r w:rsidR="00507919" w:rsidRPr="00507919">
        <w:rPr>
          <w:rFonts w:hint="eastAsia"/>
          <w:szCs w:val="18"/>
        </w:rPr>
        <w:t>、</w:t>
      </w:r>
      <w:r w:rsidR="00507919" w:rsidRPr="00507919">
        <w:rPr>
          <w:rFonts w:hint="eastAsia"/>
          <w:szCs w:val="18"/>
        </w:rPr>
        <w:t xml:space="preserve">#undef </w:t>
      </w:r>
      <w:r w:rsidR="00507919" w:rsidRPr="00507919">
        <w:rPr>
          <w:rFonts w:hint="eastAsia"/>
          <w:szCs w:val="18"/>
        </w:rPr>
        <w:t>を</w:t>
      </w:r>
      <w:r w:rsidRPr="00507919">
        <w:rPr>
          <w:rFonts w:hint="eastAsia"/>
          <w:szCs w:val="18"/>
        </w:rPr>
        <w:t>使用可能。</w:t>
      </w:r>
    </w:p>
    <w:p w14:paraId="06405257"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pragma once </w:t>
      </w:r>
      <w:r w:rsidRPr="00507919">
        <w:rPr>
          <w:rFonts w:hint="eastAsia"/>
          <w:szCs w:val="18"/>
        </w:rPr>
        <w:t>を使用可能。</w:t>
      </w:r>
    </w:p>
    <w:p w14:paraId="6CA39278"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if, #ifdef, #ifndef </w:t>
      </w:r>
      <w:r w:rsidRPr="00507919">
        <w:rPr>
          <w:rFonts w:hint="eastAsia"/>
          <w:szCs w:val="18"/>
        </w:rPr>
        <w:t>~</w:t>
      </w:r>
      <w:r w:rsidRPr="00507919">
        <w:rPr>
          <w:szCs w:val="18"/>
        </w:rPr>
        <w:t xml:space="preserve"> #elif, #else </w:t>
      </w:r>
      <w:r w:rsidRPr="00507919">
        <w:rPr>
          <w:rFonts w:hint="eastAsia"/>
          <w:szCs w:val="18"/>
        </w:rPr>
        <w:t>~</w:t>
      </w:r>
      <w:r w:rsidRPr="00507919">
        <w:rPr>
          <w:szCs w:val="18"/>
        </w:rPr>
        <w:t xml:space="preserve"> #endif </w:t>
      </w:r>
      <w:r w:rsidRPr="00507919">
        <w:rPr>
          <w:rFonts w:hint="eastAsia"/>
          <w:szCs w:val="18"/>
        </w:rPr>
        <w:t>を使用可能。</w:t>
      </w:r>
    </w:p>
    <w:p w14:paraId="5A36EEA4" w14:textId="77777777" w:rsidR="00507919" w:rsidRPr="00507919" w:rsidRDefault="00507919" w:rsidP="00507919">
      <w:pPr>
        <w:pStyle w:val="a2"/>
        <w:ind w:left="1298" w:hanging="254"/>
        <w:rPr>
          <w:szCs w:val="18"/>
        </w:rPr>
      </w:pPr>
      <w:r w:rsidRPr="00507919">
        <w:rPr>
          <w:rFonts w:hint="eastAsia"/>
          <w:szCs w:val="18"/>
        </w:rPr>
        <w:t>文字列化演算子「</w:t>
      </w:r>
      <w:r w:rsidRPr="00507919">
        <w:rPr>
          <w:rFonts w:hint="eastAsia"/>
          <w:szCs w:val="18"/>
        </w:rPr>
        <w:t>#</w:t>
      </w:r>
      <w:r w:rsidRPr="00507919">
        <w:rPr>
          <w:rFonts w:hint="eastAsia"/>
          <w:szCs w:val="18"/>
        </w:rPr>
        <w:t>」、トークン連結演算子「</w:t>
      </w:r>
      <w:r w:rsidRPr="00507919">
        <w:rPr>
          <w:rFonts w:hint="eastAsia"/>
          <w:szCs w:val="18"/>
        </w:rPr>
        <w:t>##</w:t>
      </w:r>
      <w:r w:rsidRPr="00507919">
        <w:rPr>
          <w:rFonts w:hint="eastAsia"/>
          <w:szCs w:val="18"/>
        </w:rPr>
        <w:t>」を使用可能。</w:t>
      </w:r>
    </w:p>
    <w:p w14:paraId="0CDB87AF" w14:textId="338B627B" w:rsidR="00DF3F3B" w:rsidRDefault="00DF3F3B" w:rsidP="00422F15">
      <w:pPr>
        <w:pStyle w:val="a"/>
      </w:pPr>
      <w:r>
        <w:t>値に</w:t>
      </w:r>
      <w:r>
        <w:t>8</w:t>
      </w:r>
      <w:r>
        <w:t>進表記</w:t>
      </w:r>
      <w:r w:rsidR="00711372">
        <w:rPr>
          <w:rFonts w:hint="eastAsia"/>
        </w:rPr>
        <w:t>（</w:t>
      </w:r>
      <w:r w:rsidR="00711372">
        <w:rPr>
          <w:rFonts w:hint="eastAsia"/>
        </w:rPr>
        <w:t>0 + 0</w:t>
      </w:r>
      <w:r w:rsidR="00711372">
        <w:rPr>
          <w:rFonts w:hint="eastAsia"/>
        </w:rPr>
        <w:t>～</w:t>
      </w:r>
      <w:r w:rsidR="00711372">
        <w:rPr>
          <w:rFonts w:hint="eastAsia"/>
        </w:rPr>
        <w:t>7</w:t>
      </w:r>
      <w:r w:rsidR="00711372">
        <w:rPr>
          <w:rFonts w:hint="eastAsia"/>
        </w:rPr>
        <w:t>の数字）</w:t>
      </w:r>
      <w:r>
        <w:t>、</w:t>
      </w:r>
      <w:r>
        <w:rPr>
          <w:rFonts w:hint="eastAsia"/>
        </w:rPr>
        <w:t>16</w:t>
      </w:r>
      <w:r>
        <w:rPr>
          <w:rFonts w:hint="eastAsia"/>
        </w:rPr>
        <w:t>進表記</w:t>
      </w:r>
      <w:r w:rsidR="00711372">
        <w:rPr>
          <w:rFonts w:hint="eastAsia"/>
        </w:rPr>
        <w:t>（</w:t>
      </w:r>
      <w:r w:rsidR="00711372">
        <w:rPr>
          <w:rFonts w:hint="eastAsia"/>
        </w:rPr>
        <w:t>0x + 0</w:t>
      </w:r>
      <w:r w:rsidR="00711372">
        <w:rPr>
          <w:rFonts w:hint="eastAsia"/>
        </w:rPr>
        <w:t>～</w:t>
      </w:r>
      <w:r w:rsidR="00711372">
        <w:rPr>
          <w:rFonts w:hint="eastAsia"/>
        </w:rPr>
        <w:t xml:space="preserve">f </w:t>
      </w:r>
      <w:r w:rsidR="00711372">
        <w:rPr>
          <w:rFonts w:hint="eastAsia"/>
        </w:rPr>
        <w:t>の数字）</w:t>
      </w:r>
      <w:r>
        <w:rPr>
          <w:rFonts w:hint="eastAsia"/>
        </w:rPr>
        <w:t>、</w:t>
      </w:r>
      <w:r>
        <w:rPr>
          <w:rFonts w:hint="eastAsia"/>
        </w:rPr>
        <w:t>2</w:t>
      </w:r>
      <w:r>
        <w:rPr>
          <w:rFonts w:hint="eastAsia"/>
        </w:rPr>
        <w:t>進表記</w:t>
      </w:r>
      <w:r w:rsidR="00711372">
        <w:rPr>
          <w:rFonts w:hint="eastAsia"/>
        </w:rPr>
        <w:t>（</w:t>
      </w:r>
      <w:r w:rsidR="00711372">
        <w:rPr>
          <w:rFonts w:hint="eastAsia"/>
        </w:rPr>
        <w:t>0b + 0</w:t>
      </w:r>
      <w:r w:rsidR="00711372">
        <w:rPr>
          <w:rFonts w:hint="eastAsia"/>
        </w:rPr>
        <w:t>～</w:t>
      </w:r>
      <w:r w:rsidR="00711372">
        <w:rPr>
          <w:rFonts w:hint="eastAsia"/>
        </w:rPr>
        <w:t>1</w:t>
      </w:r>
      <w:r w:rsidR="00711372">
        <w:rPr>
          <w:rFonts w:hint="eastAsia"/>
        </w:rPr>
        <w:t>の数字）</w:t>
      </w:r>
      <w:r>
        <w:rPr>
          <w:rFonts w:hint="eastAsia"/>
        </w:rPr>
        <w:t>を指定可能。</w:t>
      </w:r>
      <w:r w:rsidR="00AA0D0A">
        <w:rPr>
          <w:rFonts w:hint="eastAsia"/>
        </w:rPr>
        <w:t>書式は</w:t>
      </w:r>
      <w:r w:rsidR="00AA0D0A">
        <w:rPr>
          <w:rFonts w:hint="eastAsia"/>
        </w:rPr>
        <w:t>C</w:t>
      </w:r>
      <w:r w:rsidR="00AA0D0A">
        <w:rPr>
          <w:rFonts w:hint="eastAsia"/>
        </w:rPr>
        <w:t>言語準拠。なお、</w:t>
      </w:r>
      <w:r w:rsidR="00ED553D">
        <w:rPr>
          <w:rFonts w:hint="eastAsia"/>
        </w:rPr>
        <w:t>2</w:t>
      </w:r>
      <w:r w:rsidR="00ED553D">
        <w:rPr>
          <w:rFonts w:hint="eastAsia"/>
        </w:rPr>
        <w:t>進表記の書式は</w:t>
      </w:r>
      <w:r w:rsidR="00ED553D">
        <w:rPr>
          <w:rFonts w:hint="eastAsia"/>
        </w:rPr>
        <w:t xml:space="preserve"> C++14 </w:t>
      </w:r>
      <w:r w:rsidR="0084333A">
        <w:t>仕様</w:t>
      </w:r>
      <w:r w:rsidR="00ED553D">
        <w:rPr>
          <w:rFonts w:hint="eastAsia"/>
        </w:rPr>
        <w:t>準拠。</w:t>
      </w:r>
    </w:p>
    <w:p w14:paraId="086DFCE5" w14:textId="3FC4E753" w:rsidR="00422F15" w:rsidRDefault="00422F15" w:rsidP="00422F15">
      <w:pPr>
        <w:pStyle w:val="a"/>
      </w:pPr>
      <w:r>
        <w:t>値に四則演算</w:t>
      </w:r>
      <w:r w:rsidR="0018242B">
        <w:t>などの演算子</w:t>
      </w:r>
      <w:r>
        <w:t>を記述可能。</w:t>
      </w:r>
    </w:p>
    <w:p w14:paraId="7E8BA592" w14:textId="77777777" w:rsidR="00422F15" w:rsidRDefault="00507919" w:rsidP="00422F15">
      <w:pPr>
        <w:pStyle w:val="a"/>
      </w:pPr>
      <w:r>
        <w:rPr>
          <w:rFonts w:hint="eastAsia"/>
        </w:rPr>
        <w:t>組み込み関数（</w:t>
      </w:r>
      <w:r>
        <w:t>pow(), sqrt(), crc</w:t>
      </w:r>
      <w:r>
        <w:rPr>
          <w:rFonts w:hint="eastAsia"/>
        </w:rPr>
        <w:t xml:space="preserve">(), </w:t>
      </w:r>
      <w:r>
        <w:t>ex</w:t>
      </w:r>
      <w:r>
        <w:rPr>
          <w:rFonts w:hint="eastAsia"/>
        </w:rPr>
        <w:t xml:space="preserve">pr() </w:t>
      </w:r>
      <w:r>
        <w:rPr>
          <w:rFonts w:hint="eastAsia"/>
        </w:rPr>
        <w:t>など）</w:t>
      </w:r>
      <w:r w:rsidR="00422F15">
        <w:rPr>
          <w:rFonts w:hint="eastAsia"/>
        </w:rPr>
        <w:t>を使用可能。</w:t>
      </w:r>
    </w:p>
    <w:p w14:paraId="4E5BBDB6" w14:textId="2795A518" w:rsidR="00147DD9" w:rsidRDefault="00147DD9" w:rsidP="00422F15">
      <w:pPr>
        <w:pStyle w:val="a"/>
      </w:pPr>
      <w:r>
        <w:t>キーのダブルクォーテーション表記は省略可能。</w:t>
      </w:r>
    </w:p>
    <w:p w14:paraId="3089C9B5" w14:textId="77777777" w:rsidR="00CC4C07" w:rsidRDefault="00CC4C07"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CC4C07" w14:paraId="0C3949ED" w14:textId="77777777" w:rsidTr="000678ED">
        <w:tc>
          <w:tcPr>
            <w:tcW w:w="7648" w:type="dxa"/>
          </w:tcPr>
          <w:p w14:paraId="5211CDBB" w14:textId="3B950724" w:rsidR="00313D8F" w:rsidRDefault="00313D8F" w:rsidP="00507919">
            <w:pPr>
              <w:pStyle w:val="3-"/>
              <w:rPr>
                <w:color w:val="00B050"/>
              </w:rPr>
            </w:pPr>
            <w:r>
              <w:rPr>
                <w:rFonts w:hint="eastAsia"/>
                <w:color w:val="00B050"/>
              </w:rPr>
              <w:t>//データ定義JSONサンプル</w:t>
            </w:r>
          </w:p>
          <w:p w14:paraId="5F3FBD7A" w14:textId="77777777" w:rsidR="00313D8F" w:rsidRDefault="00313D8F" w:rsidP="00507919">
            <w:pPr>
              <w:pStyle w:val="3-"/>
              <w:rPr>
                <w:color w:val="00B050"/>
              </w:rPr>
            </w:pPr>
          </w:p>
          <w:p w14:paraId="310BEF62" w14:textId="77777777" w:rsidR="00147DD9" w:rsidRPr="000678ED" w:rsidRDefault="00147DD9" w:rsidP="00507919">
            <w:pPr>
              <w:pStyle w:val="3-"/>
              <w:rPr>
                <w:color w:val="00B050"/>
              </w:rPr>
            </w:pPr>
            <w:r w:rsidRPr="000678ED">
              <w:rPr>
                <w:rFonts w:hint="eastAsia"/>
                <w:color w:val="00B050"/>
              </w:rPr>
              <w:t>//共通定義のインクルード</w:t>
            </w:r>
          </w:p>
          <w:p w14:paraId="31EB5925" w14:textId="77777777" w:rsidR="00CC4C07" w:rsidRDefault="00CC4C07" w:rsidP="00507919">
            <w:pPr>
              <w:pStyle w:val="3-"/>
            </w:pPr>
            <w:r>
              <w:t>#include “common.jsonh”</w:t>
            </w:r>
          </w:p>
          <w:p w14:paraId="2CC7B26A" w14:textId="77777777" w:rsidR="00CC4C07" w:rsidRPr="000678ED" w:rsidRDefault="00147DD9" w:rsidP="00507919">
            <w:pPr>
              <w:pStyle w:val="3-"/>
              <w:rPr>
                <w:color w:val="00B050"/>
              </w:rPr>
            </w:pPr>
            <w:r w:rsidRPr="000678ED">
              <w:rPr>
                <w:rFonts w:hint="eastAsia"/>
                <w:color w:val="00B050"/>
              </w:rPr>
              <w:t>//BASE_</w:t>
            </w:r>
            <w:r w:rsidRPr="000678ED">
              <w:rPr>
                <w:color w:val="00B050"/>
              </w:rPr>
              <w:t>**</w:t>
            </w:r>
            <w:r w:rsidRPr="000678ED">
              <w:rPr>
                <w:rFonts w:hint="eastAsia"/>
                <w:color w:val="00B050"/>
              </w:rPr>
              <w:t>マクロが定義されている</w:t>
            </w:r>
          </w:p>
          <w:p w14:paraId="04145B69" w14:textId="77777777" w:rsidR="00147DD9" w:rsidRDefault="00147DD9" w:rsidP="00507919">
            <w:pPr>
              <w:pStyle w:val="3-"/>
            </w:pPr>
          </w:p>
          <w:p w14:paraId="1C0388E3" w14:textId="77777777" w:rsidR="00147DD9" w:rsidRPr="000678ED" w:rsidRDefault="00147DD9" w:rsidP="00507919">
            <w:pPr>
              <w:pStyle w:val="3-"/>
              <w:rPr>
                <w:color w:val="00B050"/>
              </w:rPr>
            </w:pPr>
            <w:r w:rsidRPr="000678ED">
              <w:rPr>
                <w:rFonts w:hint="eastAsia"/>
                <w:color w:val="00B050"/>
              </w:rPr>
              <w:t>//キー定義</w:t>
            </w:r>
          </w:p>
          <w:p w14:paraId="4EA739B7" w14:textId="77777777" w:rsidR="00147DD9" w:rsidRDefault="00147DD9" w:rsidP="00507919">
            <w:pPr>
              <w:pStyle w:val="3-"/>
            </w:pPr>
            <w:r>
              <w:rPr>
                <w:rFonts w:hint="eastAsia"/>
              </w:rPr>
              <w:t xml:space="preserve">#define </w:t>
            </w:r>
            <w:r w:rsidR="004D778A">
              <w:t>KEY_</w:t>
            </w:r>
            <w:r>
              <w:rPr>
                <w:rFonts w:hint="eastAsia"/>
              </w:rPr>
              <w:t xml:space="preserve">ID </w:t>
            </w:r>
            <w:r>
              <w:t>“id”</w:t>
            </w:r>
          </w:p>
          <w:p w14:paraId="005E05BD" w14:textId="77777777" w:rsidR="00147DD9" w:rsidRDefault="00147DD9" w:rsidP="00507919">
            <w:pPr>
              <w:pStyle w:val="3-"/>
            </w:pPr>
            <w:r>
              <w:rPr>
                <w:rFonts w:hint="eastAsia"/>
              </w:rPr>
              <w:t xml:space="preserve">#define </w:t>
            </w:r>
            <w:r w:rsidR="004D778A">
              <w:t>KEY_</w:t>
            </w:r>
            <w:r>
              <w:t>NAME</w:t>
            </w:r>
            <w:r>
              <w:rPr>
                <w:rFonts w:hint="eastAsia"/>
              </w:rPr>
              <w:t xml:space="preserve"> </w:t>
            </w:r>
            <w:r>
              <w:t>“name”</w:t>
            </w:r>
          </w:p>
          <w:p w14:paraId="320ED87C" w14:textId="77777777" w:rsidR="00DE5305" w:rsidRDefault="00DE5305" w:rsidP="00507919">
            <w:pPr>
              <w:pStyle w:val="3-"/>
            </w:pPr>
          </w:p>
          <w:p w14:paraId="7E93E90F" w14:textId="77777777" w:rsidR="00DE5305" w:rsidRPr="000678ED" w:rsidRDefault="00DE5305" w:rsidP="00507919">
            <w:pPr>
              <w:pStyle w:val="3-"/>
              <w:rPr>
                <w:color w:val="00B050"/>
              </w:rPr>
            </w:pPr>
            <w:r w:rsidRPr="000678ED">
              <w:rPr>
                <w:rFonts w:hint="eastAsia"/>
                <w:color w:val="00B050"/>
              </w:rPr>
              <w:t>//パラメータ計算</w:t>
            </w:r>
            <w:r w:rsidR="004D778A" w:rsidRPr="000678ED">
              <w:rPr>
                <w:rFonts w:hint="eastAsia"/>
                <w:color w:val="00B050"/>
              </w:rPr>
              <w:t>マクロ</w:t>
            </w:r>
          </w:p>
          <w:p w14:paraId="0B60CEC7" w14:textId="77777777" w:rsidR="00DE5305" w:rsidRDefault="00DE5305" w:rsidP="00507919">
            <w:pPr>
              <w:pStyle w:val="3-"/>
            </w:pPr>
            <w:r>
              <w:rPr>
                <w:rFonts w:hint="eastAsia"/>
              </w:rPr>
              <w:t xml:space="preserve">#define </w:t>
            </w:r>
            <w:r>
              <w:t xml:space="preserve">STR(x) </w:t>
            </w:r>
            <w:r>
              <w:rPr>
                <w:rFonts w:hint="eastAsia"/>
              </w:rPr>
              <w:t>BASE_STR + x</w:t>
            </w:r>
          </w:p>
          <w:p w14:paraId="1BE9522E" w14:textId="77777777" w:rsidR="00DE5305" w:rsidRDefault="00DE5305" w:rsidP="00507919">
            <w:pPr>
              <w:pStyle w:val="3-"/>
            </w:pPr>
            <w:r>
              <w:rPr>
                <w:rFonts w:hint="eastAsia"/>
              </w:rPr>
              <w:lastRenderedPageBreak/>
              <w:t>#define VIT</w:t>
            </w:r>
            <w:r>
              <w:t>(x)</w:t>
            </w:r>
            <w:r>
              <w:rPr>
                <w:rFonts w:hint="eastAsia"/>
              </w:rPr>
              <w:t xml:space="preserve"> </w:t>
            </w:r>
            <w:r>
              <w:t>BASR_VIT + x</w:t>
            </w:r>
          </w:p>
          <w:p w14:paraId="610276CA" w14:textId="77777777" w:rsidR="00147DD9" w:rsidRDefault="00147DD9" w:rsidP="00507919">
            <w:pPr>
              <w:pStyle w:val="3-"/>
            </w:pPr>
          </w:p>
          <w:p w14:paraId="3694198C" w14:textId="77777777" w:rsidR="00507919" w:rsidRPr="000678ED" w:rsidRDefault="00507919" w:rsidP="00507919">
            <w:pPr>
              <w:pStyle w:val="3-"/>
              <w:rPr>
                <w:color w:val="00B050"/>
              </w:rPr>
            </w:pPr>
            <w:r w:rsidRPr="000678ED">
              <w:rPr>
                <w:rFonts w:hint="eastAsia"/>
                <w:color w:val="00B050"/>
              </w:rPr>
              <w:t>//名前用文字列作成マクロ</w:t>
            </w:r>
          </w:p>
          <w:p w14:paraId="6AA4D47E" w14:textId="0AB92E8F" w:rsidR="004D778A" w:rsidRPr="004D778A" w:rsidRDefault="004D778A" w:rsidP="00507919">
            <w:pPr>
              <w:pStyle w:val="3-"/>
            </w:pPr>
            <w:r w:rsidRPr="004D778A">
              <w:rPr>
                <w:rFonts w:hint="eastAsia"/>
              </w:rPr>
              <w:t>#define</w:t>
            </w:r>
            <w:r>
              <w:t xml:space="preserve"> </w:t>
            </w:r>
            <w:r w:rsidR="00507919">
              <w:t>TO_NAME(s) #s</w:t>
            </w:r>
          </w:p>
          <w:p w14:paraId="5078CE4C" w14:textId="77777777" w:rsidR="004D778A" w:rsidRPr="004D778A" w:rsidRDefault="004D778A" w:rsidP="00507919">
            <w:pPr>
              <w:pStyle w:val="3-"/>
            </w:pPr>
          </w:p>
          <w:p w14:paraId="458F225C" w14:textId="77777777" w:rsidR="00147DD9" w:rsidRPr="000678ED" w:rsidRDefault="00147DD9" w:rsidP="00507919">
            <w:pPr>
              <w:pStyle w:val="3-"/>
              <w:rPr>
                <w:color w:val="00B050"/>
              </w:rPr>
            </w:pPr>
            <w:r w:rsidRPr="000678ED">
              <w:rPr>
                <w:rFonts w:hint="eastAsia"/>
                <w:color w:val="00B050"/>
              </w:rPr>
              <w:t>/</w:t>
            </w:r>
            <w:r w:rsidRPr="000678ED">
              <w:rPr>
                <w:color w:val="00B050"/>
              </w:rPr>
              <w:t>**</w:t>
            </w:r>
          </w:p>
          <w:p w14:paraId="1F25FAB7" w14:textId="77777777" w:rsidR="00147DD9" w:rsidRPr="000678ED" w:rsidRDefault="000079FD" w:rsidP="000079FD">
            <w:pPr>
              <w:pStyle w:val="3-"/>
              <w:ind w:firstLineChars="50" w:firstLine="70"/>
              <w:rPr>
                <w:color w:val="00B050"/>
              </w:rPr>
            </w:pPr>
            <w:r w:rsidRPr="000678ED">
              <w:rPr>
                <w:rFonts w:hint="eastAsia"/>
                <w:color w:val="00B050"/>
              </w:rPr>
              <w:t>* キャラ</w:t>
            </w:r>
            <w:r w:rsidR="00147DD9" w:rsidRPr="000678ED">
              <w:rPr>
                <w:rFonts w:hint="eastAsia"/>
                <w:color w:val="00B050"/>
              </w:rPr>
              <w:t>データリスト</w:t>
            </w:r>
          </w:p>
          <w:p w14:paraId="0F100969" w14:textId="77777777" w:rsidR="00147DD9" w:rsidRPr="000678ED" w:rsidRDefault="00147DD9" w:rsidP="00507919">
            <w:pPr>
              <w:pStyle w:val="3-"/>
              <w:rPr>
                <w:color w:val="00B050"/>
              </w:rPr>
            </w:pPr>
            <w:r w:rsidRPr="000678ED">
              <w:rPr>
                <w:rFonts w:hint="eastAsia"/>
                <w:color w:val="00B050"/>
              </w:rPr>
              <w:t>*/</w:t>
            </w:r>
          </w:p>
          <w:p w14:paraId="7545CD32" w14:textId="77777777" w:rsidR="00CC4C07" w:rsidRDefault="00CC4C07" w:rsidP="00507919">
            <w:pPr>
              <w:pStyle w:val="3-"/>
            </w:pPr>
            <w:r>
              <w:t>[</w:t>
            </w:r>
          </w:p>
          <w:p w14:paraId="11DDDF05" w14:textId="77777777" w:rsidR="00CC4C07" w:rsidRDefault="00CC4C07" w:rsidP="00507919">
            <w:pPr>
              <w:pStyle w:val="3-"/>
            </w:pPr>
            <w:r>
              <w:tab/>
              <w:t>{</w:t>
            </w:r>
            <w:r w:rsidR="004D778A">
              <w:t xml:space="preserve"> KEY_</w:t>
            </w:r>
            <w:r w:rsidR="00147DD9">
              <w:t>ID</w:t>
            </w:r>
            <w:r w:rsidR="00507919">
              <w:t>: CRC(“c0010”)</w:t>
            </w:r>
            <w:r>
              <w:t xml:space="preserve">, </w:t>
            </w:r>
            <w:r w:rsidR="004D778A">
              <w:t>KEY_</w:t>
            </w:r>
            <w:r w:rsidR="00147DD9">
              <w:t>NAME</w:t>
            </w:r>
            <w:r w:rsidR="00507919">
              <w:t>: TO_NAME(</w:t>
            </w:r>
            <w:r>
              <w:rPr>
                <w:rFonts w:hint="eastAsia"/>
              </w:rPr>
              <w:t>山田</w:t>
            </w:r>
            <w:r w:rsidR="00507919">
              <w:rPr>
                <w:rFonts w:hint="eastAsia"/>
              </w:rPr>
              <w:t>)</w:t>
            </w:r>
            <w:r>
              <w:t xml:space="preserve">, param: {"str": </w:t>
            </w:r>
            <w:r w:rsidR="00147DD9">
              <w:t>STR</w:t>
            </w:r>
            <w:r w:rsidR="00DE5305">
              <w:t>(</w:t>
            </w:r>
            <w:r w:rsidR="00147DD9">
              <w:t>1</w:t>
            </w:r>
            <w:r w:rsidR="00DE5305">
              <w:t>)</w:t>
            </w:r>
            <w:r>
              <w:t xml:space="preserve">, "vit": </w:t>
            </w:r>
            <w:r w:rsidR="00DE5305">
              <w:t>V</w:t>
            </w:r>
            <w:r w:rsidR="00147DD9">
              <w:t>IT</w:t>
            </w:r>
            <w:r w:rsidR="00DE5305">
              <w:t>(</w:t>
            </w:r>
            <w:r w:rsidR="00147DD9">
              <w:t>1</w:t>
            </w:r>
            <w:r w:rsidR="00DE5305">
              <w:t>)</w:t>
            </w:r>
            <w:r>
              <w:t xml:space="preserve"> } },</w:t>
            </w:r>
          </w:p>
          <w:p w14:paraId="07C16D01" w14:textId="77777777" w:rsidR="00CC4C07" w:rsidRDefault="00CC4C07" w:rsidP="00507919">
            <w:pPr>
              <w:pStyle w:val="3-"/>
            </w:pPr>
            <w:r>
              <w:tab/>
              <w:t>{</w:t>
            </w:r>
            <w:r w:rsidR="004D778A">
              <w:t xml:space="preserve"> KEY_</w:t>
            </w:r>
            <w:r w:rsidR="00147DD9">
              <w:t>ID:</w:t>
            </w:r>
            <w:r w:rsidR="00507919">
              <w:t xml:space="preserve"> CRC(“c0020”)</w:t>
            </w:r>
            <w:r w:rsidR="00147DD9">
              <w:t xml:space="preserve">, </w:t>
            </w:r>
            <w:r w:rsidR="004D778A">
              <w:t>KEY_</w:t>
            </w:r>
            <w:r w:rsidR="00147DD9">
              <w:t>NAME</w:t>
            </w:r>
            <w:r>
              <w:t>:</w:t>
            </w:r>
            <w:r w:rsidR="00507919">
              <w:t xml:space="preserve"> TO_NAME(</w:t>
            </w:r>
            <w:r w:rsidR="00507919">
              <w:rPr>
                <w:rFonts w:hint="eastAsia"/>
              </w:rPr>
              <w:t>田中)</w:t>
            </w:r>
            <w:r>
              <w:t xml:space="preserve">, param: {"str": </w:t>
            </w:r>
            <w:r w:rsidR="00147DD9">
              <w:t>STR</w:t>
            </w:r>
            <w:r w:rsidR="00DE5305">
              <w:t>(</w:t>
            </w:r>
            <w:r w:rsidR="00147DD9">
              <w:t>2</w:t>
            </w:r>
            <w:r w:rsidR="00DE5305">
              <w:t>)</w:t>
            </w:r>
            <w:r>
              <w:t xml:space="preserve">, "vit": </w:t>
            </w:r>
            <w:r w:rsidR="00147DD9">
              <w:t>VIT</w:t>
            </w:r>
            <w:r w:rsidR="00DE5305">
              <w:t>(</w:t>
            </w:r>
            <w:r w:rsidR="00147DD9">
              <w:t>2</w:t>
            </w:r>
            <w:r w:rsidR="00DE5305">
              <w:t>)</w:t>
            </w:r>
            <w:r>
              <w:t xml:space="preserve"> } },</w:t>
            </w:r>
          </w:p>
          <w:p w14:paraId="227F7CF5" w14:textId="7FF3C1FB" w:rsidR="00CC4C07" w:rsidRDefault="00CC4C07" w:rsidP="00507919">
            <w:pPr>
              <w:pStyle w:val="3-"/>
            </w:pPr>
            <w:r>
              <w:tab/>
              <w:t>{</w:t>
            </w:r>
            <w:r w:rsidR="004D778A">
              <w:t xml:space="preserve"> KEY_</w:t>
            </w:r>
            <w:r w:rsidR="00147DD9">
              <w:t>ID</w:t>
            </w:r>
            <w:r>
              <w:t>:</w:t>
            </w:r>
            <w:r w:rsidR="00507919">
              <w:t xml:space="preserve"> CRC(“c0030”)</w:t>
            </w:r>
            <w:r>
              <w:t xml:space="preserve">, </w:t>
            </w:r>
            <w:r w:rsidR="004D778A">
              <w:t>KEY_</w:t>
            </w:r>
            <w:r w:rsidR="00147DD9">
              <w:t>NAME</w:t>
            </w:r>
            <w:r>
              <w:t>:</w:t>
            </w:r>
            <w:r w:rsidR="00507919">
              <w:t xml:space="preserve"> TO_NAME(</w:t>
            </w:r>
            <w:r w:rsidR="00507919">
              <w:rPr>
                <w:rFonts w:hint="eastAsia"/>
              </w:rPr>
              <w:t>佐藤)</w:t>
            </w:r>
            <w:r>
              <w:t xml:space="preserve">, param: {"str": </w:t>
            </w:r>
            <w:r w:rsidR="00DE5305">
              <w:t>S</w:t>
            </w:r>
            <w:r w:rsidR="00147DD9">
              <w:t>TR</w:t>
            </w:r>
            <w:r w:rsidR="00DE5305">
              <w:t>(</w:t>
            </w:r>
            <w:r w:rsidR="00147DD9">
              <w:t>3</w:t>
            </w:r>
            <w:r w:rsidR="00DE5305">
              <w:t>)</w:t>
            </w:r>
            <w:r w:rsidR="00147DD9">
              <w:t>, "vit": VIT</w:t>
            </w:r>
            <w:r w:rsidR="00DE5305">
              <w:t>(</w:t>
            </w:r>
            <w:r w:rsidR="00147DD9">
              <w:t>3</w:t>
            </w:r>
            <w:r w:rsidR="00DE5305">
              <w:t xml:space="preserve">) </w:t>
            </w:r>
            <w:r w:rsidR="00F827F6">
              <w:t>} }</w:t>
            </w:r>
          </w:p>
          <w:p w14:paraId="0FE98252" w14:textId="77777777" w:rsidR="00CC4C07" w:rsidRPr="00332C78" w:rsidRDefault="00CC4C07" w:rsidP="00507919">
            <w:pPr>
              <w:pStyle w:val="3-"/>
            </w:pPr>
            <w:r>
              <w:t>]</w:t>
            </w:r>
          </w:p>
        </w:tc>
      </w:tr>
    </w:tbl>
    <w:p w14:paraId="248015CE" w14:textId="23522F73" w:rsidR="00855EBD" w:rsidRDefault="00855EBD" w:rsidP="00855EBD">
      <w:pPr>
        <w:pStyle w:val="2"/>
      </w:pPr>
      <w:bookmarkStart w:id="15" w:name="_Toc377185151"/>
      <w:r>
        <w:rPr>
          <w:rFonts w:hint="eastAsia"/>
        </w:rPr>
        <w:lastRenderedPageBreak/>
        <w:t>データ定義</w:t>
      </w:r>
      <w:r>
        <w:rPr>
          <w:rFonts w:hint="eastAsia"/>
        </w:rPr>
        <w:t>JSON</w:t>
      </w:r>
      <w:bookmarkEnd w:id="15"/>
    </w:p>
    <w:p w14:paraId="4E182F7A" w14:textId="2481AEB6" w:rsidR="003E37F0" w:rsidRDefault="00855EBD" w:rsidP="003E37F0">
      <w:pPr>
        <w:pStyle w:val="a9"/>
        <w:ind w:firstLine="283"/>
      </w:pPr>
      <w:r>
        <w:rPr>
          <w:rFonts w:hint="eastAsia"/>
        </w:rPr>
        <w:t>データを定義する</w:t>
      </w:r>
      <w:r w:rsidR="00B432B2">
        <w:rPr>
          <w:rFonts w:hint="eastAsia"/>
        </w:rPr>
        <w:t>ための</w:t>
      </w:r>
      <w:r>
        <w:rPr>
          <w:rFonts w:hint="eastAsia"/>
        </w:rPr>
        <w:t>JSON</w:t>
      </w:r>
      <w:r>
        <w:rPr>
          <w:rFonts w:hint="eastAsia"/>
        </w:rPr>
        <w:t>。</w:t>
      </w:r>
      <w:r w:rsidR="00EE4A26">
        <w:rPr>
          <w:rFonts w:hint="eastAsia"/>
        </w:rPr>
        <w:t>文章中では、</w:t>
      </w:r>
      <w:r w:rsidR="003E37F0">
        <w:rPr>
          <w:rFonts w:hint="eastAsia"/>
        </w:rPr>
        <w:t>短縮して「</w:t>
      </w:r>
      <w:r w:rsidR="003E37F0">
        <w:rPr>
          <w:rFonts w:hint="eastAsia"/>
        </w:rPr>
        <w:t>JSON</w:t>
      </w:r>
      <w:r w:rsidR="00EE4A26">
        <w:rPr>
          <w:rFonts w:hint="eastAsia"/>
        </w:rPr>
        <w:t>データ</w:t>
      </w:r>
      <w:r w:rsidR="003E37F0">
        <w:rPr>
          <w:rFonts w:hint="eastAsia"/>
        </w:rPr>
        <w:t>」と表記する場合もあるが、「データ定義</w:t>
      </w:r>
      <w:r w:rsidR="003E37F0">
        <w:rPr>
          <w:rFonts w:hint="eastAsia"/>
        </w:rPr>
        <w:t>JSON</w:t>
      </w:r>
      <w:r w:rsidR="003E37F0">
        <w:rPr>
          <w:rFonts w:hint="eastAsia"/>
        </w:rPr>
        <w:t>」</w:t>
      </w:r>
      <w:r w:rsidR="003E37F0">
        <w:t>と同義。</w:t>
      </w:r>
    </w:p>
    <w:p w14:paraId="367D093B" w14:textId="77777777" w:rsidR="00D03BFA" w:rsidRDefault="00B432B2" w:rsidP="00B432B2">
      <w:pPr>
        <w:pStyle w:val="a9"/>
        <w:ind w:firstLine="283"/>
      </w:pPr>
      <w:r>
        <w:rPr>
          <w:rFonts w:hint="eastAsia"/>
        </w:rPr>
        <w:t>記述仕様は「拡張</w:t>
      </w:r>
      <w:r>
        <w:rPr>
          <w:rFonts w:hint="eastAsia"/>
        </w:rPr>
        <w:t>JSON</w:t>
      </w:r>
      <w:r>
        <w:rPr>
          <w:rFonts w:hint="eastAsia"/>
        </w:rPr>
        <w:t>」形式。</w:t>
      </w:r>
    </w:p>
    <w:p w14:paraId="1A1E2045" w14:textId="69175D34" w:rsidR="00D03BFA" w:rsidRDefault="00855EBD" w:rsidP="00372F3A">
      <w:pPr>
        <w:pStyle w:val="a9"/>
        <w:ind w:firstLine="283"/>
      </w:pPr>
      <w:r>
        <w:rPr>
          <w:rFonts w:hint="eastAsia"/>
        </w:rPr>
        <w:t>オブジェクトの配列</w:t>
      </w:r>
      <w:r w:rsidR="008A0150">
        <w:rPr>
          <w:rFonts w:hint="eastAsia"/>
        </w:rPr>
        <w:t>（いわゆる「テーブル」）</w:t>
      </w:r>
      <w:r>
        <w:rPr>
          <w:rFonts w:hint="eastAsia"/>
        </w:rPr>
        <w:t>で定義する</w:t>
      </w:r>
      <w:r w:rsidR="00462E82">
        <w:rPr>
          <w:rFonts w:hint="eastAsia"/>
        </w:rPr>
        <w:t>のが基本形</w:t>
      </w:r>
      <w:r>
        <w:rPr>
          <w:rFonts w:hint="eastAsia"/>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で始まり</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で終わる。その内部には、</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sidRPr="00372F3A">
        <w:rPr>
          <w:rFonts w:hint="eastAsia"/>
          <w:color w:val="0070C0"/>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で定義されたオブジェクト</w:t>
      </w:r>
      <w:r w:rsidR="003A2FDD">
        <w:rPr>
          <w:rFonts w:hint="eastAsia"/>
        </w:rPr>
        <w:t>（構造体）</w:t>
      </w:r>
      <w:r w:rsidR="00D03BFA">
        <w:rPr>
          <w:rFonts w:hint="eastAsia"/>
        </w:rPr>
        <w:t>を列挙する。</w:t>
      </w:r>
    </w:p>
    <w:p w14:paraId="60D15853" w14:textId="0D3ABF7A" w:rsidR="00855EBD" w:rsidRDefault="00D03BFA" w:rsidP="00B432B2">
      <w:pPr>
        <w:pStyle w:val="a9"/>
        <w:ind w:firstLine="283"/>
      </w:pPr>
      <w:r>
        <w:rPr>
          <w:rFonts w:hint="eastAsia"/>
        </w:rPr>
        <w:t>一つのファイルでは一つのデータ（テーブル）だけを扱う。ネストしたデータ構造</w:t>
      </w:r>
      <w:r w:rsidR="00372F3A">
        <w:rPr>
          <w:rFonts w:hint="eastAsia"/>
        </w:rPr>
        <w:t>も</w:t>
      </w:r>
      <w:r>
        <w:rPr>
          <w:rFonts w:hint="eastAsia"/>
        </w:rPr>
        <w:t>使用可能。</w:t>
      </w:r>
    </w:p>
    <w:p w14:paraId="4334A827" w14:textId="64E911C6" w:rsidR="002A775F" w:rsidRPr="002A775F" w:rsidRDefault="002A775F" w:rsidP="00855EBD">
      <w:pPr>
        <w:pStyle w:val="a9"/>
        <w:ind w:firstLine="283"/>
      </w:pPr>
      <w:r>
        <w:rPr>
          <w:rFonts w:hint="eastAsia"/>
        </w:rPr>
        <w:t>サンプルは</w:t>
      </w:r>
      <w:r w:rsidR="00A17F52">
        <w:rPr>
          <w:rFonts w:hint="eastAsia"/>
        </w:rPr>
        <w:t>、</w:t>
      </w:r>
      <w:r>
        <w:rPr>
          <w:rFonts w:hint="eastAsia"/>
        </w:rPr>
        <w:t>前述の「拡張</w:t>
      </w:r>
      <w:r>
        <w:rPr>
          <w:rFonts w:hint="eastAsia"/>
        </w:rPr>
        <w:t>JSON</w:t>
      </w:r>
      <w:r>
        <w:rPr>
          <w:rFonts w:hint="eastAsia"/>
        </w:rPr>
        <w:t>」の仕様</w:t>
      </w:r>
      <w:r w:rsidR="00A17F52">
        <w:rPr>
          <w:rFonts w:hint="eastAsia"/>
        </w:rPr>
        <w:t>を参照</w:t>
      </w:r>
      <w:r>
        <w:rPr>
          <w:rFonts w:hint="eastAsia"/>
        </w:rPr>
        <w:t>。</w:t>
      </w:r>
    </w:p>
    <w:p w14:paraId="0CD5BD2D" w14:textId="77777777" w:rsidR="0038622B" w:rsidRDefault="0038622B" w:rsidP="0038622B">
      <w:pPr>
        <w:pStyle w:val="2"/>
      </w:pPr>
      <w:bookmarkStart w:id="16" w:name="_Toc377185152"/>
      <w:r>
        <w:rPr>
          <w:rFonts w:hint="eastAsia"/>
        </w:rPr>
        <w:t>中間</w:t>
      </w:r>
      <w:r>
        <w:rPr>
          <w:rFonts w:hint="eastAsia"/>
        </w:rPr>
        <w:t>JSON</w:t>
      </w:r>
      <w:bookmarkEnd w:id="16"/>
    </w:p>
    <w:p w14:paraId="7EC72409" w14:textId="064042CE" w:rsidR="00F12B43" w:rsidRDefault="007614E9" w:rsidP="0038622B">
      <w:pPr>
        <w:pStyle w:val="a9"/>
        <w:ind w:firstLine="283"/>
      </w:pPr>
      <w:r>
        <w:rPr>
          <w:rFonts w:hint="eastAsia"/>
        </w:rPr>
        <w:t>データ定義</w:t>
      </w:r>
      <w:r w:rsidR="00813D29">
        <w:rPr>
          <w:rFonts w:hint="eastAsia"/>
        </w:rPr>
        <w:t>JSON</w:t>
      </w:r>
      <w:r w:rsidR="00F12B43">
        <w:rPr>
          <w:rFonts w:hint="eastAsia"/>
        </w:rPr>
        <w:t>にプリプロセッサを通した状態の中間データ</w:t>
      </w:r>
      <w:r w:rsidR="00813D29">
        <w:rPr>
          <w:rFonts w:hint="eastAsia"/>
        </w:rPr>
        <w:t>。</w:t>
      </w:r>
      <w:r w:rsidR="00F12B43">
        <w:rPr>
          <w:rFonts w:hint="eastAsia"/>
        </w:rPr>
        <w:t>プリプロセッサには、</w:t>
      </w:r>
      <w:r w:rsidR="001A7981">
        <w:rPr>
          <w:rFonts w:hint="eastAsia"/>
        </w:rPr>
        <w:t>フリーの</w:t>
      </w:r>
      <w:r w:rsidR="001A7981">
        <w:rPr>
          <w:rFonts w:hint="eastAsia"/>
        </w:rPr>
        <w:t>C</w:t>
      </w:r>
      <w:r w:rsidR="001A7981">
        <w:rPr>
          <w:rFonts w:hint="eastAsia"/>
        </w:rPr>
        <w:t>言語コンパイラ</w:t>
      </w:r>
      <w:r w:rsidR="001A7981">
        <w:rPr>
          <w:rFonts w:hint="eastAsia"/>
        </w:rPr>
        <w:t xml:space="preserve"> </w:t>
      </w:r>
      <w:r w:rsidR="00F12B43" w:rsidRPr="00B17010">
        <w:t>MinGW(GCC)</w:t>
      </w:r>
      <w:r w:rsidR="001A7981">
        <w:t xml:space="preserve"> </w:t>
      </w:r>
      <w:r w:rsidR="00F12B43">
        <w:rPr>
          <w:rFonts w:hint="eastAsia"/>
        </w:rPr>
        <w:t>を使用。</w:t>
      </w:r>
    </w:p>
    <w:p w14:paraId="38BE726B" w14:textId="77777777" w:rsidR="0038622B" w:rsidRDefault="00F12B43" w:rsidP="0038622B">
      <w:pPr>
        <w:pStyle w:val="a9"/>
        <w:ind w:firstLine="283"/>
      </w:pPr>
      <w:r>
        <w:rPr>
          <w:rFonts w:hint="eastAsia"/>
        </w:rPr>
        <w:t>プリプロセッサの機能に頼り、</w:t>
      </w:r>
      <w:r>
        <w:rPr>
          <w:rFonts w:hint="eastAsia"/>
        </w:rPr>
        <w:t>#line</w:t>
      </w:r>
      <w:r>
        <w:rPr>
          <w:rFonts w:hint="eastAsia"/>
        </w:rPr>
        <w:t>文が埋め込まれた状態で出力する。これにより、変換ツールがエラーを検出した際に、プリプロセス前の行位置や、インクルードファイル内のエラーであることを表示できる。</w:t>
      </w:r>
    </w:p>
    <w:p w14:paraId="22E25214" w14:textId="0DACC3DF" w:rsidR="00467D92" w:rsidRPr="00AC0302" w:rsidRDefault="00467D92" w:rsidP="00E403A9">
      <w:pPr>
        <w:pStyle w:val="a9"/>
        <w:keepNext/>
        <w:keepLines/>
        <w:widowControl/>
        <w:tabs>
          <w:tab w:val="left" w:pos="3544"/>
        </w:tabs>
        <w:spacing w:beforeLines="50" w:before="180"/>
        <w:ind w:left="3826" w:hangingChars="1822" w:hanging="3826"/>
        <w:rPr>
          <w:color w:val="FF0000"/>
        </w:rPr>
      </w:pPr>
      <w:r>
        <w:t>例：</w:t>
      </w:r>
      <w:r>
        <w:rPr>
          <w:rFonts w:hint="eastAsia"/>
        </w:rPr>
        <w:t>前述の「拡張</w:t>
      </w:r>
      <w:r>
        <w:rPr>
          <w:rFonts w:hint="eastAsia"/>
        </w:rPr>
        <w:t>JSON</w:t>
      </w:r>
      <w:r>
        <w:rPr>
          <w:rFonts w:hint="eastAsia"/>
        </w:rPr>
        <w:t>」の中間</w:t>
      </w:r>
      <w:r w:rsidR="00AE7DE1">
        <w:rPr>
          <w:rFonts w:hint="eastAsia"/>
        </w:rPr>
        <w:t>JSON</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67D92" w14:paraId="6EAD3DDD" w14:textId="77777777" w:rsidTr="00E4568F">
        <w:tc>
          <w:tcPr>
            <w:tcW w:w="8494" w:type="dxa"/>
          </w:tcPr>
          <w:p w14:paraId="3DA411FC" w14:textId="0C343936" w:rsidR="001220B9" w:rsidRDefault="001220B9" w:rsidP="00467D92">
            <w:pPr>
              <w:pStyle w:val="2-"/>
              <w:rPr>
                <w:color w:val="00B050"/>
              </w:rPr>
            </w:pPr>
            <w:r>
              <w:rPr>
                <w:rFonts w:hint="eastAsia"/>
                <w:color w:val="00B050"/>
              </w:rPr>
              <w:t>※</w:t>
            </w:r>
            <w:r w:rsidR="001261B3" w:rsidRPr="001261B3">
              <w:rPr>
                <w:rFonts w:hint="eastAsia"/>
                <w:color w:val="00B050"/>
              </w:rPr>
              <w:t>空行</w:t>
            </w:r>
            <w:r>
              <w:rPr>
                <w:rFonts w:hint="eastAsia"/>
                <w:color w:val="00B050"/>
              </w:rPr>
              <w:t>が多いのは、</w:t>
            </w:r>
            <w:r w:rsidRPr="001261B3">
              <w:rPr>
                <w:color w:val="00B050"/>
              </w:rPr>
              <w:t>コメントや</w:t>
            </w:r>
            <w:r w:rsidRPr="001261B3">
              <w:rPr>
                <w:rFonts w:hint="eastAsia"/>
                <w:color w:val="00B050"/>
              </w:rPr>
              <w:t xml:space="preserve">#define </w:t>
            </w:r>
            <w:r>
              <w:rPr>
                <w:rFonts w:hint="eastAsia"/>
                <w:color w:val="00B050"/>
              </w:rPr>
              <w:t>が除去された結果</w:t>
            </w:r>
            <w:r w:rsidR="001261B3" w:rsidRPr="001261B3">
              <w:rPr>
                <w:rFonts w:hint="eastAsia"/>
                <w:color w:val="00B050"/>
              </w:rPr>
              <w:t>。</w:t>
            </w:r>
          </w:p>
          <w:p w14:paraId="2B07BD01" w14:textId="692D0E6C" w:rsidR="001220B9" w:rsidRPr="001261B3" w:rsidRDefault="001261B3" w:rsidP="001220B9">
            <w:pPr>
              <w:pStyle w:val="2-"/>
              <w:ind w:firstLineChars="100" w:firstLine="140"/>
              <w:rPr>
                <w:color w:val="00B050"/>
              </w:rPr>
            </w:pPr>
            <w:r w:rsidRPr="001261B3">
              <w:rPr>
                <w:rFonts w:hint="eastAsia"/>
                <w:color w:val="00B050"/>
              </w:rPr>
              <w:t>エラーメッセージ出力時に行番号がずれないように</w:t>
            </w:r>
            <w:r>
              <w:rPr>
                <w:rFonts w:hint="eastAsia"/>
                <w:color w:val="00B050"/>
              </w:rPr>
              <w:t>、</w:t>
            </w:r>
            <w:r w:rsidR="001220B9">
              <w:rPr>
                <w:rFonts w:hint="eastAsia"/>
                <w:color w:val="00B050"/>
              </w:rPr>
              <w:t>残っている行の位置は変化しないため、空行が多くなる。</w:t>
            </w:r>
          </w:p>
          <w:p w14:paraId="0C1B5015" w14:textId="77777777" w:rsidR="00467D92" w:rsidRPr="001261B3" w:rsidRDefault="00467D92" w:rsidP="00467D92">
            <w:pPr>
              <w:pStyle w:val="2-"/>
            </w:pPr>
          </w:p>
          <w:p w14:paraId="4A570C68" w14:textId="0EDBF5FF" w:rsidR="00467D92" w:rsidRDefault="00467D92" w:rsidP="00467D92">
            <w:pPr>
              <w:pStyle w:val="2-"/>
            </w:pPr>
          </w:p>
          <w:p w14:paraId="0883C614" w14:textId="65B4240E" w:rsidR="00467D92" w:rsidRDefault="00467D92" w:rsidP="00467D92">
            <w:pPr>
              <w:pStyle w:val="2-"/>
            </w:pPr>
            <w:r>
              <w:t># 1 “common.jsonh”1</w:t>
            </w:r>
          </w:p>
          <w:p w14:paraId="5E2E5984" w14:textId="7E4A76B1" w:rsidR="001261B3" w:rsidRDefault="001261B3" w:rsidP="001261B3">
            <w:pPr>
              <w:pStyle w:val="2-"/>
            </w:pPr>
            <w:r w:rsidRPr="001261B3">
              <w:rPr>
                <w:color w:val="00B050"/>
              </w:rPr>
              <w:t>（インクルードファイルが展開</w:t>
            </w:r>
            <w:r>
              <w:rPr>
                <w:color w:val="00B050"/>
              </w:rPr>
              <w:t>される。</w:t>
            </w:r>
            <w:r w:rsidRPr="001261B3">
              <w:rPr>
                <w:color w:val="00B050"/>
              </w:rPr>
              <w:t>）</w:t>
            </w:r>
          </w:p>
          <w:p w14:paraId="5EA87603" w14:textId="77777777" w:rsidR="001261B3" w:rsidRDefault="001261B3" w:rsidP="00467D92">
            <w:pPr>
              <w:pStyle w:val="2-"/>
            </w:pPr>
          </w:p>
          <w:p w14:paraId="4D7E1B10" w14:textId="6A78A134" w:rsidR="001261B3" w:rsidRDefault="001261B3" w:rsidP="00467D92">
            <w:pPr>
              <w:pStyle w:val="2-"/>
            </w:pPr>
            <w:r w:rsidRPr="001261B3">
              <w:rPr>
                <w:color w:val="00B050"/>
              </w:rPr>
              <w:t>（インクルードファイルから元のファイルに戻る</w:t>
            </w:r>
            <w:r>
              <w:rPr>
                <w:color w:val="00B050"/>
              </w:rPr>
              <w:t>。最初の</w:t>
            </w:r>
            <w:r>
              <w:rPr>
                <w:rFonts w:hint="eastAsia"/>
                <w:color w:val="00B050"/>
              </w:rPr>
              <w:t xml:space="preserve"> # 5 は、この位置から</w:t>
            </w:r>
            <w:r w:rsidR="00AE7DE1">
              <w:rPr>
                <w:rFonts w:hint="eastAsia"/>
                <w:color w:val="00B050"/>
              </w:rPr>
              <w:t>元のファイルの</w:t>
            </w:r>
            <w:r>
              <w:rPr>
                <w:rFonts w:hint="eastAsia"/>
                <w:color w:val="00B050"/>
              </w:rPr>
              <w:t xml:space="preserve"> 5 行目が再開することを示す。</w:t>
            </w:r>
            <w:r w:rsidRPr="001261B3">
              <w:rPr>
                <w:color w:val="00B050"/>
              </w:rPr>
              <w:t>）</w:t>
            </w:r>
          </w:p>
          <w:p w14:paraId="5E6E8E2C" w14:textId="2507D1CB" w:rsidR="00467D92" w:rsidRDefault="00467D92" w:rsidP="00467D92">
            <w:pPr>
              <w:pStyle w:val="2-"/>
            </w:pPr>
            <w:r w:rsidRPr="00467D92">
              <w:t xml:space="preserve"># </w:t>
            </w:r>
            <w:r>
              <w:t>5</w:t>
            </w:r>
            <w:r w:rsidRPr="00467D92">
              <w:t xml:space="preserve"> "</w:t>
            </w:r>
            <w:r>
              <w:t>data.json</w:t>
            </w:r>
            <w:r w:rsidRPr="00467D92">
              <w:t>" 2</w:t>
            </w:r>
          </w:p>
          <w:p w14:paraId="4252AE01" w14:textId="49D4EAF5" w:rsidR="00467D92" w:rsidRPr="00AE7DE1" w:rsidRDefault="00AE7DE1" w:rsidP="00467D92">
            <w:pPr>
              <w:pStyle w:val="2-"/>
              <w:rPr>
                <w:color w:val="00B050"/>
              </w:rPr>
            </w:pPr>
            <w:r w:rsidRPr="00AE7DE1">
              <w:rPr>
                <w:rFonts w:hint="eastAsia"/>
                <w:color w:val="00B050"/>
              </w:rPr>
              <w:t>（コンパイラによっては、「#line」という書式のものもある。この出書式は GCC 準拠。）</w:t>
            </w:r>
          </w:p>
          <w:p w14:paraId="25B381E8" w14:textId="77777777" w:rsidR="00467D92" w:rsidRDefault="00467D92" w:rsidP="00467D92">
            <w:pPr>
              <w:pStyle w:val="2-"/>
            </w:pPr>
          </w:p>
          <w:p w14:paraId="728B76B2" w14:textId="0E71D47B" w:rsidR="00467D92" w:rsidRDefault="00467D92" w:rsidP="00467D92">
            <w:pPr>
              <w:pStyle w:val="2-"/>
            </w:pPr>
          </w:p>
          <w:p w14:paraId="6B558D90" w14:textId="3FF12470" w:rsidR="00467D92" w:rsidRDefault="00467D92" w:rsidP="00467D92">
            <w:pPr>
              <w:pStyle w:val="2-"/>
            </w:pPr>
          </w:p>
          <w:p w14:paraId="4C24B3BD" w14:textId="77777777" w:rsidR="00467D92" w:rsidRDefault="00467D92" w:rsidP="00467D92">
            <w:pPr>
              <w:pStyle w:val="2-"/>
            </w:pPr>
          </w:p>
          <w:p w14:paraId="37103F30" w14:textId="210FA78B" w:rsidR="00467D92" w:rsidRDefault="00467D92" w:rsidP="00467D92">
            <w:pPr>
              <w:pStyle w:val="2-"/>
            </w:pPr>
          </w:p>
          <w:p w14:paraId="0554F300" w14:textId="709B4494" w:rsidR="00467D92" w:rsidRDefault="00467D92" w:rsidP="00467D92">
            <w:pPr>
              <w:pStyle w:val="2-"/>
            </w:pPr>
          </w:p>
          <w:p w14:paraId="26FB0352" w14:textId="0FA2CDBE" w:rsidR="00467D92" w:rsidRDefault="00467D92" w:rsidP="00467D92">
            <w:pPr>
              <w:pStyle w:val="2-"/>
            </w:pPr>
          </w:p>
          <w:p w14:paraId="06BB1CBC" w14:textId="77777777" w:rsidR="00467D92" w:rsidRDefault="00467D92" w:rsidP="00467D92">
            <w:pPr>
              <w:pStyle w:val="2-"/>
            </w:pPr>
            <w:r>
              <w:t>[</w:t>
            </w:r>
          </w:p>
          <w:p w14:paraId="534A17C3" w14:textId="2BC39C21" w:rsidR="00467D92" w:rsidRDefault="00467D92" w:rsidP="00467D92">
            <w:pPr>
              <w:pStyle w:val="2-"/>
            </w:pPr>
            <w:r>
              <w:rPr>
                <w:rFonts w:hint="eastAsia"/>
              </w:rPr>
              <w:tab/>
              <w:t xml:space="preserve">{ </w:t>
            </w:r>
            <w:r w:rsidR="001261B3">
              <w:t>“id”</w:t>
            </w:r>
            <w:r>
              <w:rPr>
                <w:rFonts w:hint="eastAsia"/>
              </w:rPr>
              <w:t xml:space="preserve">: CRC(“c0010”), </w:t>
            </w:r>
            <w:r w:rsidR="009968E9">
              <w:t>“</w:t>
            </w:r>
            <w:r w:rsidR="009968E9">
              <w:rPr>
                <w:rFonts w:hint="eastAsia"/>
              </w:rPr>
              <w:t>name</w:t>
            </w:r>
            <w:r w:rsidR="009968E9">
              <w:t>”</w:t>
            </w:r>
            <w:r>
              <w:rPr>
                <w:rFonts w:hint="eastAsia"/>
              </w:rPr>
              <w:t xml:space="preserve">: </w:t>
            </w:r>
            <w:r w:rsidR="009968E9">
              <w:t>“</w:t>
            </w:r>
            <w:r>
              <w:rPr>
                <w:rFonts w:hint="eastAsia"/>
              </w:rPr>
              <w:t>山田</w:t>
            </w:r>
            <w:r w:rsidR="00AE7DE1">
              <w:t>”</w:t>
            </w:r>
            <w:r>
              <w:rPr>
                <w:rFonts w:hint="eastAsia"/>
              </w:rPr>
              <w:t xml:space="preserve">, param: {"str": </w:t>
            </w:r>
            <w:r w:rsidR="009968E9">
              <w:t>10 + 1</w:t>
            </w:r>
            <w:r>
              <w:rPr>
                <w:rFonts w:hint="eastAsia"/>
              </w:rPr>
              <w:t xml:space="preserve">, "vit": </w:t>
            </w:r>
            <w:r w:rsidR="009968E9">
              <w:t>20 + 1</w:t>
            </w:r>
            <w:r>
              <w:rPr>
                <w:rFonts w:hint="eastAsia"/>
              </w:rPr>
              <w:t xml:space="preserve"> } },</w:t>
            </w:r>
          </w:p>
          <w:p w14:paraId="5C7E67E8" w14:textId="4D896A66" w:rsidR="00467D92" w:rsidRDefault="00467D92" w:rsidP="00467D92">
            <w:pPr>
              <w:pStyle w:val="2-"/>
            </w:pPr>
            <w:r>
              <w:rPr>
                <w:rFonts w:hint="eastAsia"/>
              </w:rPr>
              <w:tab/>
              <w:t xml:space="preserve">{ </w:t>
            </w:r>
            <w:r w:rsidR="001261B3">
              <w:t>“id”</w:t>
            </w:r>
            <w:r>
              <w:rPr>
                <w:rFonts w:hint="eastAsia"/>
              </w:rPr>
              <w:t xml:space="preserve">: CRC(“c0020”), </w:t>
            </w:r>
            <w:r w:rsidR="009968E9">
              <w:t>“</w:t>
            </w:r>
            <w:r w:rsidR="009968E9">
              <w:rPr>
                <w:rFonts w:hint="eastAsia"/>
              </w:rPr>
              <w:t>name</w:t>
            </w:r>
            <w:r w:rsidR="009968E9">
              <w:t>”</w:t>
            </w:r>
            <w:r w:rsidR="009968E9">
              <w:rPr>
                <w:rFonts w:hint="eastAsia"/>
              </w:rPr>
              <w:t xml:space="preserve">: </w:t>
            </w:r>
            <w:r w:rsidR="009968E9">
              <w:t>“</w:t>
            </w:r>
            <w:r>
              <w:rPr>
                <w:rFonts w:hint="eastAsia"/>
              </w:rPr>
              <w:t>田中</w:t>
            </w:r>
            <w:r w:rsidR="00AE7DE1">
              <w:t>”</w:t>
            </w:r>
            <w:r>
              <w:rPr>
                <w:rFonts w:hint="eastAsia"/>
              </w:rPr>
              <w:t xml:space="preserve">, param: {"str": </w:t>
            </w:r>
            <w:r w:rsidR="009968E9">
              <w:t>10 + 2</w:t>
            </w:r>
            <w:r>
              <w:rPr>
                <w:rFonts w:hint="eastAsia"/>
              </w:rPr>
              <w:t xml:space="preserve">, "vit": </w:t>
            </w:r>
            <w:r w:rsidR="009968E9">
              <w:t xml:space="preserve">20 + 2 </w:t>
            </w:r>
            <w:r>
              <w:rPr>
                <w:rFonts w:hint="eastAsia"/>
              </w:rPr>
              <w:t>} },</w:t>
            </w:r>
          </w:p>
          <w:p w14:paraId="786527D6" w14:textId="0A4965FF" w:rsidR="00467D92" w:rsidRDefault="00467D92" w:rsidP="00467D92">
            <w:pPr>
              <w:pStyle w:val="2-"/>
            </w:pPr>
            <w:r>
              <w:rPr>
                <w:rFonts w:hint="eastAsia"/>
              </w:rPr>
              <w:tab/>
              <w:t xml:space="preserve">{ </w:t>
            </w:r>
            <w:r w:rsidR="001261B3">
              <w:t>“id”</w:t>
            </w:r>
            <w:r>
              <w:rPr>
                <w:rFonts w:hint="eastAsia"/>
              </w:rPr>
              <w:t>: CRC(“c0030”</w:t>
            </w:r>
            <w:r w:rsidR="009968E9">
              <w:rPr>
                <w:rFonts w:hint="eastAsia"/>
              </w:rPr>
              <w:t xml:space="preserve">), </w:t>
            </w:r>
            <w:r w:rsidR="009968E9">
              <w:t>“</w:t>
            </w:r>
            <w:r w:rsidR="009968E9">
              <w:rPr>
                <w:rFonts w:hint="eastAsia"/>
              </w:rPr>
              <w:t>name</w:t>
            </w:r>
            <w:r w:rsidR="009968E9">
              <w:t>”</w:t>
            </w:r>
            <w:r w:rsidR="009968E9">
              <w:rPr>
                <w:rFonts w:hint="eastAsia"/>
              </w:rPr>
              <w:t xml:space="preserve">: </w:t>
            </w:r>
            <w:r w:rsidR="009968E9">
              <w:t>“</w:t>
            </w:r>
            <w:r>
              <w:rPr>
                <w:rFonts w:hint="eastAsia"/>
              </w:rPr>
              <w:t>佐藤</w:t>
            </w:r>
            <w:r w:rsidR="00AE7DE1">
              <w:t>”</w:t>
            </w:r>
            <w:r>
              <w:rPr>
                <w:rFonts w:hint="eastAsia"/>
              </w:rPr>
              <w:t xml:space="preserve">, param: {"str": </w:t>
            </w:r>
            <w:r w:rsidR="009968E9">
              <w:t>10 + 3</w:t>
            </w:r>
            <w:r>
              <w:rPr>
                <w:rFonts w:hint="eastAsia"/>
              </w:rPr>
              <w:t xml:space="preserve">, "vit": </w:t>
            </w:r>
            <w:r w:rsidR="009968E9">
              <w:t>20 + 3</w:t>
            </w:r>
            <w:r>
              <w:rPr>
                <w:rFonts w:hint="eastAsia"/>
              </w:rPr>
              <w:t xml:space="preserve"> } }</w:t>
            </w:r>
          </w:p>
          <w:p w14:paraId="5F738B20" w14:textId="5BB646E9" w:rsidR="00467D92" w:rsidRDefault="00467D92" w:rsidP="00467D92">
            <w:pPr>
              <w:pStyle w:val="2-"/>
            </w:pPr>
            <w:r>
              <w:t>]</w:t>
            </w:r>
          </w:p>
        </w:tc>
      </w:tr>
    </w:tbl>
    <w:p w14:paraId="7D38442A" w14:textId="77777777" w:rsidR="00395E95" w:rsidRDefault="00395E95" w:rsidP="00395E95">
      <w:pPr>
        <w:pStyle w:val="2"/>
      </w:pPr>
      <w:bookmarkStart w:id="17" w:name="_Toc377185153"/>
      <w:r>
        <w:rPr>
          <w:rFonts w:hint="eastAsia"/>
        </w:rPr>
        <w:lastRenderedPageBreak/>
        <w:t>フォーマット定義</w:t>
      </w:r>
      <w:r>
        <w:rPr>
          <w:rFonts w:hint="eastAsia"/>
        </w:rPr>
        <w:t>JSON</w:t>
      </w:r>
      <w:bookmarkEnd w:id="17"/>
    </w:p>
    <w:p w14:paraId="04F5A000" w14:textId="1E7EEDCB" w:rsidR="00B432B2" w:rsidRDefault="00B432B2" w:rsidP="00B432B2">
      <w:pPr>
        <w:pStyle w:val="a9"/>
        <w:ind w:firstLine="283"/>
      </w:pPr>
      <w:r>
        <w:rPr>
          <w:rFonts w:hint="eastAsia"/>
        </w:rPr>
        <w:t>データフォーマットを定義するための</w:t>
      </w:r>
      <w:r>
        <w:rPr>
          <w:rFonts w:hint="eastAsia"/>
        </w:rPr>
        <w:t>JSON</w:t>
      </w:r>
      <w:r>
        <w:rPr>
          <w:rFonts w:hint="eastAsia"/>
        </w:rPr>
        <w:t>。データ変換ツールに変換方法を指定するため</w:t>
      </w:r>
      <w:r w:rsidR="00B508A0">
        <w:rPr>
          <w:rFonts w:hint="eastAsia"/>
        </w:rPr>
        <w:t>に用いる</w:t>
      </w:r>
      <w:r>
        <w:rPr>
          <w:rFonts w:hint="eastAsia"/>
        </w:rPr>
        <w:t>。データ定義</w:t>
      </w:r>
      <w:r>
        <w:rPr>
          <w:rFonts w:hint="eastAsia"/>
        </w:rPr>
        <w:t>JSON</w:t>
      </w:r>
      <w:r>
        <w:rPr>
          <w:rFonts w:hint="eastAsia"/>
        </w:rPr>
        <w:t>ファイルを入力し</w:t>
      </w:r>
      <w:r w:rsidR="00B508A0">
        <w:rPr>
          <w:rFonts w:hint="eastAsia"/>
        </w:rPr>
        <w:t>て</w:t>
      </w:r>
      <w:r>
        <w:rPr>
          <w:rFonts w:hint="eastAsia"/>
        </w:rPr>
        <w:t>、バイナリデータ</w:t>
      </w:r>
      <w:r w:rsidR="00B508A0">
        <w:rPr>
          <w:rFonts w:hint="eastAsia"/>
        </w:rPr>
        <w:t>ファイルと</w:t>
      </w:r>
      <w:r w:rsidR="00B508A0">
        <w:rPr>
          <w:rFonts w:hint="eastAsia"/>
        </w:rPr>
        <w:t>C</w:t>
      </w:r>
      <w:r w:rsidR="00B508A0">
        <w:rPr>
          <w:rFonts w:hint="eastAsia"/>
        </w:rPr>
        <w:t>言語ソースファイル</w:t>
      </w:r>
      <w:r>
        <w:rPr>
          <w:rFonts w:hint="eastAsia"/>
        </w:rPr>
        <w:t>を出力するためのフォーマットとルールが定義される。</w:t>
      </w:r>
    </w:p>
    <w:p w14:paraId="4CE035C2" w14:textId="70CE7B8E" w:rsidR="00DB6FFB" w:rsidRDefault="00B432B2" w:rsidP="0038622B">
      <w:pPr>
        <w:pStyle w:val="a9"/>
        <w:ind w:firstLine="283"/>
      </w:pPr>
      <w:r>
        <w:rPr>
          <w:rFonts w:hint="eastAsia"/>
        </w:rPr>
        <w:t>基本的な記述仕様は「拡張</w:t>
      </w:r>
      <w:r>
        <w:rPr>
          <w:rFonts w:hint="eastAsia"/>
        </w:rPr>
        <w:t>JSON</w:t>
      </w:r>
      <w:r>
        <w:rPr>
          <w:rFonts w:hint="eastAsia"/>
        </w:rPr>
        <w:t>」形式に従</w:t>
      </w:r>
      <w:r w:rsidR="009A6A11">
        <w:rPr>
          <w:rFonts w:hint="eastAsia"/>
        </w:rPr>
        <w:t>う。記述内容は、</w:t>
      </w:r>
      <w:r>
        <w:rPr>
          <w:rFonts w:hint="eastAsia"/>
        </w:rPr>
        <w:t>フォーマット定義のための設定項目が定められている。</w:t>
      </w:r>
      <w:r w:rsidR="007614E9">
        <w:rPr>
          <w:rFonts w:hint="eastAsia"/>
        </w:rPr>
        <w:t>下記の</w:t>
      </w:r>
      <w:r w:rsidR="00B74591">
        <w:rPr>
          <w:rFonts w:hint="eastAsia"/>
        </w:rPr>
        <w:t>サンプル</w:t>
      </w:r>
      <w:r w:rsidR="007614E9">
        <w:rPr>
          <w:rFonts w:hint="eastAsia"/>
        </w:rPr>
        <w:t>で</w:t>
      </w:r>
      <w:r>
        <w:rPr>
          <w:rFonts w:hint="eastAsia"/>
        </w:rPr>
        <w:t>その</w:t>
      </w:r>
      <w:r w:rsidR="007614E9">
        <w:rPr>
          <w:rFonts w:hint="eastAsia"/>
        </w:rPr>
        <w:t>仕様を示す。</w:t>
      </w:r>
      <w:r w:rsidR="00DB6FFB">
        <w:t>赤い</w:t>
      </w:r>
      <w:r w:rsidR="00AD25BB">
        <w:rPr>
          <w:rFonts w:hint="eastAsia"/>
        </w:rPr>
        <w:t>字</w:t>
      </w:r>
      <w:r w:rsidR="00DB6FFB">
        <w:t>で書かれた項目が、サンプル中で初出の定義項目であり、詳し</w:t>
      </w:r>
      <w:r w:rsidR="00AC7C9D">
        <w:t>い説明を併記する</w:t>
      </w:r>
      <w:r w:rsidR="00DB6FFB">
        <w:t>。</w:t>
      </w:r>
    </w:p>
    <w:p w14:paraId="76D8CEC2" w14:textId="250E61D6" w:rsidR="000678ED" w:rsidRDefault="000678ED" w:rsidP="00E403A9">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678ED" w14:paraId="298710D6" w14:textId="77777777" w:rsidTr="000678ED">
        <w:tc>
          <w:tcPr>
            <w:tcW w:w="8494" w:type="dxa"/>
          </w:tcPr>
          <w:p w14:paraId="685B8F07" w14:textId="7919E891" w:rsidR="00313D8F" w:rsidRPr="00313D8F" w:rsidRDefault="00313D8F" w:rsidP="000678ED">
            <w:pPr>
              <w:pStyle w:val="2-"/>
              <w:rPr>
                <w:color w:val="00B050"/>
              </w:rPr>
            </w:pPr>
            <w:r w:rsidRPr="00313D8F">
              <w:rPr>
                <w:rFonts w:hint="eastAsia"/>
                <w:color w:val="00B050"/>
              </w:rPr>
              <w:t>//データフォーマット定義JSONサンプル</w:t>
            </w:r>
          </w:p>
          <w:p w14:paraId="5E042DBB" w14:textId="7D788EB8" w:rsidR="000678ED" w:rsidRDefault="000678ED" w:rsidP="000678ED">
            <w:pPr>
              <w:pStyle w:val="2-"/>
            </w:pPr>
            <w:r>
              <w:rPr>
                <w:rFonts w:hint="eastAsia"/>
              </w:rPr>
              <w:t>{</w:t>
            </w:r>
          </w:p>
          <w:p w14:paraId="10FFA280" w14:textId="218B9F65" w:rsidR="001D6437" w:rsidRDefault="001D6437" w:rsidP="001D6437">
            <w:pPr>
              <w:pStyle w:val="2-"/>
              <w:rPr>
                <w:color w:val="00B050"/>
              </w:rPr>
            </w:pPr>
            <w:r>
              <w:rPr>
                <w:color w:val="00B050"/>
              </w:rPr>
              <w:tab/>
            </w:r>
            <w:r w:rsidRPr="00DB6FFB">
              <w:rPr>
                <w:color w:val="FF0000"/>
              </w:rPr>
              <w:t>“nam</w:t>
            </w:r>
            <w:r w:rsidRPr="00DB6FFB">
              <w:rPr>
                <w:rFonts w:hint="eastAsia"/>
                <w:color w:val="FF0000"/>
              </w:rPr>
              <w:t>e</w:t>
            </w:r>
            <w:r w:rsidRPr="00DB6FFB">
              <w:rPr>
                <w:color w:val="FF0000"/>
              </w:rPr>
              <w:t>”</w:t>
            </w:r>
            <w:r w:rsidRPr="00060DFE">
              <w:t>: “CharaData”,</w:t>
            </w:r>
            <w:r>
              <w:rPr>
                <w:color w:val="00B050"/>
              </w:rPr>
              <w:tab/>
            </w:r>
            <w:r w:rsidR="004B379E">
              <w:rPr>
                <w:color w:val="00B050"/>
              </w:rPr>
              <w:tab/>
            </w:r>
            <w:r w:rsidR="004B379E">
              <w:rPr>
                <w:color w:val="00B050"/>
              </w:rPr>
              <w:tab/>
            </w:r>
            <w:r w:rsidR="004B379E">
              <w:rPr>
                <w:color w:val="00B050"/>
              </w:rPr>
              <w:tab/>
            </w:r>
            <w:r>
              <w:rPr>
                <w:color w:val="00B050"/>
              </w:rPr>
              <w:t>//</w:t>
            </w:r>
            <w:r>
              <w:rPr>
                <w:rFonts w:hint="eastAsia"/>
                <w:color w:val="00B050"/>
              </w:rPr>
              <w:t>データ</w:t>
            </w:r>
            <w:r w:rsidR="007210BD">
              <w:rPr>
                <w:color w:val="00B050"/>
              </w:rPr>
              <w:t>フォーマット</w:t>
            </w:r>
            <w:r>
              <w:rPr>
                <w:rFonts w:hint="eastAsia"/>
                <w:color w:val="00B050"/>
              </w:rPr>
              <w:t>名　※構造一致照合用</w:t>
            </w:r>
            <w:r w:rsidR="00594FF3">
              <w:rPr>
                <w:rFonts w:hint="eastAsia"/>
                <w:color w:val="00B050"/>
              </w:rPr>
              <w:t>。</w:t>
            </w:r>
          </w:p>
          <w:p w14:paraId="6B0888D7" w14:textId="2E9A8110" w:rsidR="000678ED" w:rsidRDefault="000678ED" w:rsidP="000678ED">
            <w:pPr>
              <w:pStyle w:val="2-"/>
              <w:rPr>
                <w:color w:val="00B050"/>
              </w:rPr>
            </w:pPr>
            <w:r>
              <w:tab/>
            </w:r>
            <w:r w:rsidRPr="00DB6FFB">
              <w:rPr>
                <w:color w:val="FF0000"/>
              </w:rPr>
              <w:t>“</w:t>
            </w:r>
            <w:r w:rsidR="007210BD">
              <w:rPr>
                <w:color w:val="FF0000"/>
              </w:rPr>
              <w:t>majorVer</w:t>
            </w:r>
            <w:r w:rsidRPr="00DB6FFB">
              <w:rPr>
                <w:color w:val="FF0000"/>
              </w:rPr>
              <w:t>”</w:t>
            </w:r>
            <w:r>
              <w:t>: 1,</w:t>
            </w:r>
            <w:r>
              <w:tab/>
            </w:r>
            <w:r w:rsidR="004B379E">
              <w:tab/>
            </w:r>
            <w:r w:rsidR="004B379E">
              <w:tab/>
            </w:r>
            <w:r w:rsidR="007210BD">
              <w:tab/>
            </w:r>
            <w:r w:rsidR="004B379E">
              <w:tab/>
            </w:r>
            <w:r w:rsidRPr="000678ED">
              <w:rPr>
                <w:color w:val="00B050"/>
              </w:rPr>
              <w:t>//データ</w:t>
            </w:r>
            <w:r w:rsidR="007210BD">
              <w:rPr>
                <w:color w:val="00B050"/>
              </w:rPr>
              <w:t>フォーマットメジャー</w:t>
            </w:r>
            <w:r w:rsidRPr="000678ED">
              <w:rPr>
                <w:color w:val="00B050"/>
              </w:rPr>
              <w:t>バージョン</w:t>
            </w:r>
            <w:r w:rsidR="00D86382">
              <w:rPr>
                <w:rFonts w:hint="eastAsia"/>
                <w:color w:val="00B050"/>
              </w:rPr>
              <w:t xml:space="preserve">　※構造一致照合用</w:t>
            </w:r>
            <w:r w:rsidR="00594FF3">
              <w:rPr>
                <w:rFonts w:hint="eastAsia"/>
                <w:color w:val="00B050"/>
              </w:rPr>
              <w:t>。</w:t>
            </w:r>
          </w:p>
          <w:p w14:paraId="651F234A" w14:textId="4055402C" w:rsidR="007210BD" w:rsidRDefault="007210BD" w:rsidP="007210BD">
            <w:pPr>
              <w:pStyle w:val="2-"/>
              <w:rPr>
                <w:color w:val="00B050"/>
              </w:rPr>
            </w:pPr>
            <w:r>
              <w:tab/>
            </w:r>
            <w:r w:rsidRPr="00DB6FFB">
              <w:rPr>
                <w:color w:val="FF0000"/>
              </w:rPr>
              <w:t>“</w:t>
            </w:r>
            <w:r>
              <w:rPr>
                <w:color w:val="FF0000"/>
              </w:rPr>
              <w:t>minorVer</w:t>
            </w:r>
            <w:r w:rsidRPr="00DB6FFB">
              <w:rPr>
                <w:color w:val="FF0000"/>
              </w:rPr>
              <w:t>”</w:t>
            </w:r>
            <w:r>
              <w:t>: 0,</w:t>
            </w:r>
            <w:r>
              <w:tab/>
            </w:r>
            <w:r>
              <w:tab/>
            </w:r>
            <w:r>
              <w:tab/>
            </w:r>
            <w:r>
              <w:tab/>
            </w:r>
            <w:r>
              <w:tab/>
            </w:r>
            <w:r w:rsidRPr="000678ED">
              <w:rPr>
                <w:color w:val="00B050"/>
              </w:rPr>
              <w:t>//データ</w:t>
            </w:r>
            <w:r>
              <w:rPr>
                <w:color w:val="00B050"/>
              </w:rPr>
              <w:t>フォーマットマイナー</w:t>
            </w:r>
            <w:r w:rsidRPr="000678ED">
              <w:rPr>
                <w:color w:val="00B050"/>
              </w:rPr>
              <w:t>バージョン</w:t>
            </w:r>
            <w:r>
              <w:rPr>
                <w:rFonts w:hint="eastAsia"/>
                <w:color w:val="00B050"/>
              </w:rPr>
              <w:t xml:space="preserve">　※構造一致照合用。</w:t>
            </w:r>
          </w:p>
          <w:p w14:paraId="2D8596E1" w14:textId="5F07D9DE" w:rsidR="00DB6FFB" w:rsidRDefault="00DB6FFB" w:rsidP="00DB6FFB">
            <w:pPr>
              <w:pStyle w:val="2-"/>
              <w:rPr>
                <w:color w:val="00B050"/>
              </w:rPr>
            </w:pPr>
            <w:r>
              <w:tab/>
            </w:r>
            <w:r w:rsidRPr="00DB6FFB">
              <w:rPr>
                <w:color w:val="FF0000"/>
              </w:rPr>
              <w:t>“comment”</w:t>
            </w:r>
            <w:r>
              <w:t>: “キャラパラメータ構造定義”,</w:t>
            </w:r>
            <w:r w:rsidR="004B379E">
              <w:tab/>
            </w:r>
            <w:r w:rsidRPr="00BD5C94">
              <w:rPr>
                <w:color w:val="00B050"/>
              </w:rPr>
              <w:t>//コメント</w:t>
            </w:r>
            <w:r>
              <w:rPr>
                <w:color w:val="00B050"/>
              </w:rPr>
              <w:t xml:space="preserve">　</w:t>
            </w:r>
            <w:r w:rsidRPr="00BD5C94">
              <w:rPr>
                <w:color w:val="00B050"/>
              </w:rPr>
              <w:t>※C言語ソース用</w:t>
            </w:r>
            <w:r w:rsidR="00594FF3">
              <w:rPr>
                <w:rFonts w:hint="eastAsia"/>
                <w:color w:val="00B050"/>
              </w:rPr>
              <w:t>。</w:t>
            </w:r>
          </w:p>
          <w:p w14:paraId="714D13EA" w14:textId="3501FEE1" w:rsidR="004B379E" w:rsidRDefault="004B379E" w:rsidP="000678ED">
            <w:pPr>
              <w:pStyle w:val="2-"/>
              <w:rPr>
                <w:color w:val="00B050"/>
              </w:rPr>
            </w:pPr>
            <w:r>
              <w:rPr>
                <w:color w:val="00B050"/>
              </w:rPr>
              <w:tab/>
            </w:r>
          </w:p>
          <w:p w14:paraId="13ADE512" w14:textId="73D3CEF9" w:rsidR="00810FBA" w:rsidRDefault="00810FBA" w:rsidP="000678ED">
            <w:pPr>
              <w:pStyle w:val="2-"/>
              <w:rPr>
                <w:color w:val="00B050"/>
              </w:rPr>
            </w:pPr>
            <w:r>
              <w:rPr>
                <w:color w:val="00B050"/>
              </w:rPr>
              <w:tab/>
            </w:r>
            <w:r w:rsidRPr="00DB6FFB">
              <w:rPr>
                <w:color w:val="FF0000"/>
              </w:rPr>
              <w:t>“</w:t>
            </w:r>
            <w:r w:rsidR="001C23BB">
              <w:rPr>
                <w:color w:val="FF0000"/>
              </w:rPr>
              <w:t>header</w:t>
            </w:r>
            <w:r w:rsidRPr="00DB6FFB">
              <w:rPr>
                <w:color w:val="FF0000"/>
              </w:rPr>
              <w:t>FileName”</w:t>
            </w:r>
            <w:r w:rsidRPr="00810FBA">
              <w:t>: “charaData.h”,</w:t>
            </w:r>
            <w:r w:rsidR="004B379E">
              <w:tab/>
            </w:r>
            <w:r w:rsidR="004B379E">
              <w:tab/>
            </w:r>
            <w:r w:rsidR="004B379E">
              <w:tab/>
            </w:r>
            <w:r>
              <w:rPr>
                <w:color w:val="00B050"/>
              </w:rPr>
              <w:t>//</w:t>
            </w:r>
            <w:r>
              <w:rPr>
                <w:rFonts w:hint="eastAsia"/>
                <w:color w:val="00B050"/>
              </w:rPr>
              <w:t>ソースファイル名　※C言語ヘッダーファイル出力用</w:t>
            </w:r>
            <w:r w:rsidR="00594FF3">
              <w:rPr>
                <w:rFonts w:hint="eastAsia"/>
                <w:color w:val="00B050"/>
              </w:rPr>
              <w:t>。</w:t>
            </w:r>
          </w:p>
          <w:p w14:paraId="7D651D8A" w14:textId="2C8D7151" w:rsidR="004B379E" w:rsidRDefault="004B379E" w:rsidP="004B379E">
            <w:pPr>
              <w:pStyle w:val="2-"/>
              <w:rPr>
                <w:color w:val="00B050"/>
              </w:rPr>
            </w:pPr>
            <w:r>
              <w:rPr>
                <w:color w:val="00B050"/>
              </w:rPr>
              <w:tab/>
            </w:r>
            <w:r w:rsidRPr="00DB6FFB">
              <w:rPr>
                <w:color w:val="FF0000"/>
              </w:rPr>
              <w:t>“</w:t>
            </w:r>
            <w:r>
              <w:rPr>
                <w:color w:val="FF0000"/>
              </w:rPr>
              <w:t>dec</w:t>
            </w:r>
            <w:r w:rsidR="00005A99">
              <w:rPr>
                <w:color w:val="FF0000"/>
              </w:rPr>
              <w:t>l</w:t>
            </w:r>
            <w:r>
              <w:rPr>
                <w:color w:val="FF0000"/>
              </w:rPr>
              <w:t>FileName</w:t>
            </w:r>
            <w:r w:rsidRPr="00DB6FFB">
              <w:rPr>
                <w:color w:val="FF0000"/>
              </w:rPr>
              <w:t>”</w:t>
            </w:r>
            <w:r w:rsidRPr="00810FBA">
              <w:t>: “charaData</w:t>
            </w:r>
            <w:r>
              <w:t>Dec</w:t>
            </w:r>
            <w:r w:rsidR="00005A99">
              <w:t>le</w:t>
            </w:r>
            <w:r w:rsidRPr="00810FBA">
              <w:t>.</w:t>
            </w:r>
            <w:r>
              <w:t>cpp</w:t>
            </w:r>
            <w:r w:rsidRPr="00810FBA">
              <w:t>”,</w:t>
            </w:r>
            <w:r>
              <w:tab/>
            </w:r>
            <w:r w:rsidR="007A288C">
              <w:tab/>
            </w:r>
            <w:r>
              <w:rPr>
                <w:color w:val="00B050"/>
              </w:rPr>
              <w:t>//</w:t>
            </w:r>
            <w:r>
              <w:rPr>
                <w:rFonts w:hint="eastAsia"/>
                <w:color w:val="00B050"/>
              </w:rPr>
              <w:t>ソースファイル名　※</w:t>
            </w:r>
            <w:r w:rsidR="001C23BB">
              <w:rPr>
                <w:rFonts w:hint="eastAsia"/>
                <w:color w:val="00B050"/>
              </w:rPr>
              <w:t>C言語ソース</w:t>
            </w:r>
            <w:r>
              <w:rPr>
                <w:rFonts w:hint="eastAsia"/>
                <w:color w:val="00B050"/>
              </w:rPr>
              <w:t>ファイル</w:t>
            </w:r>
            <w:r w:rsidR="005B3097">
              <w:rPr>
                <w:color w:val="00B050"/>
              </w:rPr>
              <w:t>（</w:t>
            </w:r>
            <w:r w:rsidR="005B3097">
              <w:rPr>
                <w:rFonts w:hint="eastAsia"/>
                <w:color w:val="00B050"/>
              </w:rPr>
              <w:t>バージョン整合用</w:t>
            </w:r>
          </w:p>
          <w:p w14:paraId="474F12B1" w14:textId="5584CB1D" w:rsidR="001C23BB" w:rsidRDefault="001C23BB"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出力用。</w:t>
            </w:r>
          </w:p>
          <w:p w14:paraId="27F76D49" w14:textId="77777777" w:rsidR="005B3097" w:rsidRDefault="005B3097" w:rsidP="005B3097">
            <w:pPr>
              <w:pStyle w:val="2-"/>
              <w:rPr>
                <w:color w:val="00B050"/>
              </w:rPr>
            </w:pPr>
            <w:r>
              <w:rPr>
                <w:color w:val="00B050"/>
              </w:rPr>
              <w:tab/>
            </w:r>
            <w:r w:rsidRPr="00E43792">
              <w:rPr>
                <w:color w:val="FF0000"/>
              </w:rPr>
              <w:t>“isUsePragmaOnce”</w:t>
            </w:r>
            <w:r w:rsidRPr="00E43792">
              <w:t>: true,</w:t>
            </w:r>
            <w:r>
              <w:rPr>
                <w:color w:val="00B050"/>
              </w:rPr>
              <w:tab/>
            </w:r>
            <w:r>
              <w:rPr>
                <w:color w:val="00B050"/>
              </w:rPr>
              <w:tab/>
            </w:r>
            <w:r>
              <w:rPr>
                <w:color w:val="00B050"/>
              </w:rPr>
              <w:tab/>
            </w:r>
            <w:r>
              <w:rPr>
                <w:color w:val="00B050"/>
              </w:rPr>
              <w:tab/>
              <w:t>//#pramgma once 使用指定　※</w:t>
            </w:r>
            <w:r>
              <w:rPr>
                <w:rFonts w:hint="eastAsia"/>
                <w:color w:val="00B050"/>
              </w:rPr>
              <w:t>C言語ヘッダーファイル出力用。</w:t>
            </w:r>
          </w:p>
          <w:p w14:paraId="2B2B26B4" w14:textId="17D5449B" w:rsidR="004B379E" w:rsidRDefault="004B379E" w:rsidP="004B379E">
            <w:pPr>
              <w:pStyle w:val="2-"/>
              <w:rPr>
                <w:color w:val="00B050"/>
              </w:rPr>
            </w:pPr>
            <w:r>
              <w:rPr>
                <w:color w:val="00B050"/>
              </w:rPr>
              <w:tab/>
            </w:r>
            <w:r w:rsidRPr="00DB6FFB">
              <w:rPr>
                <w:color w:val="FF0000"/>
              </w:rPr>
              <w:t>“</w:t>
            </w:r>
            <w:r w:rsidR="00A6636F">
              <w:rPr>
                <w:color w:val="FF0000"/>
              </w:rPr>
              <w:t>headerI</w:t>
            </w:r>
            <w:r>
              <w:rPr>
                <w:color w:val="FF0000"/>
              </w:rPr>
              <w:t>nclude</w:t>
            </w:r>
            <w:r w:rsidRPr="00DB6FFB">
              <w:rPr>
                <w:color w:val="FF0000"/>
              </w:rPr>
              <w:t>File</w:t>
            </w:r>
            <w:r>
              <w:rPr>
                <w:color w:val="FF0000"/>
              </w:rPr>
              <w:t>s</w:t>
            </w:r>
            <w:r w:rsidRPr="00DB6FFB">
              <w:rPr>
                <w:color w:val="FF0000"/>
              </w:rPr>
              <w:t>”</w:t>
            </w:r>
            <w:r w:rsidRPr="00810FBA">
              <w:t xml:space="preserve">: </w:t>
            </w:r>
            <w:r>
              <w:t>[</w:t>
            </w:r>
            <w:r w:rsidRPr="00810FBA">
              <w:t>“</w:t>
            </w:r>
            <w:r>
              <w:t>types</w:t>
            </w:r>
            <w:r w:rsidRPr="00810FBA">
              <w:t>.h”</w:t>
            </w:r>
            <w:r>
              <w:t>]</w:t>
            </w:r>
            <w:r w:rsidRPr="00810FBA">
              <w:t>,</w:t>
            </w:r>
            <w:r>
              <w:tab/>
            </w:r>
            <w:r>
              <w:tab/>
            </w:r>
            <w:r>
              <w:rPr>
                <w:color w:val="00B050"/>
              </w:rPr>
              <w:t>//</w:t>
            </w:r>
            <w:r>
              <w:rPr>
                <w:rFonts w:hint="eastAsia"/>
                <w:color w:val="00B050"/>
              </w:rPr>
              <w:t>インクルードファイル　※C</w:t>
            </w:r>
            <w:r w:rsidR="00A6636F">
              <w:rPr>
                <w:rFonts w:hint="eastAsia"/>
                <w:color w:val="00B050"/>
              </w:rPr>
              <w:t>言語</w:t>
            </w:r>
            <w:r>
              <w:rPr>
                <w:rFonts w:hint="eastAsia"/>
                <w:color w:val="00B050"/>
              </w:rPr>
              <w:t>ヘッダー</w:t>
            </w:r>
            <w:r w:rsidR="00A6636F">
              <w:rPr>
                <w:rFonts w:hint="eastAsia"/>
                <w:color w:val="00B050"/>
              </w:rPr>
              <w:t>ファイル</w:t>
            </w:r>
            <w:r>
              <w:rPr>
                <w:rFonts w:hint="eastAsia"/>
                <w:color w:val="00B050"/>
              </w:rPr>
              <w:t>に適用</w:t>
            </w:r>
            <w:r w:rsidR="00594FF3">
              <w:rPr>
                <w:rFonts w:hint="eastAsia"/>
                <w:color w:val="00B050"/>
              </w:rPr>
              <w:t>。</w:t>
            </w:r>
          </w:p>
          <w:p w14:paraId="60A7F2AE" w14:textId="20DD47F0" w:rsidR="00594FF3" w:rsidRDefault="00594FF3"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6636F">
              <w:rPr>
                <w:color w:val="00B050"/>
              </w:rPr>
              <w:t xml:space="preserve">　　</w:t>
            </w:r>
            <w:r>
              <w:rPr>
                <w:color w:val="00B050"/>
              </w:rPr>
              <w:t>複数指定可。</w:t>
            </w:r>
          </w:p>
          <w:p w14:paraId="0908D11F" w14:textId="4E7A2BD8" w:rsidR="00A6636F" w:rsidRDefault="00A6636F" w:rsidP="00A6636F">
            <w:pPr>
              <w:pStyle w:val="2-"/>
              <w:rPr>
                <w:color w:val="00B050"/>
              </w:rPr>
            </w:pPr>
            <w:r>
              <w:rPr>
                <w:color w:val="00B050"/>
              </w:rPr>
              <w:tab/>
            </w:r>
            <w:r w:rsidRPr="00DB6FFB">
              <w:rPr>
                <w:color w:val="FF0000"/>
              </w:rPr>
              <w:t>“</w:t>
            </w:r>
            <w:r>
              <w:rPr>
                <w:color w:val="FF0000"/>
              </w:rPr>
              <w:t>dec</w:t>
            </w:r>
            <w:r w:rsidR="00005A99">
              <w:rPr>
                <w:color w:val="FF0000"/>
              </w:rPr>
              <w:t>l</w:t>
            </w:r>
            <w:r>
              <w:rPr>
                <w:color w:val="FF0000"/>
              </w:rPr>
              <w:t>Include</w:t>
            </w:r>
            <w:r w:rsidRPr="00DB6FFB">
              <w:rPr>
                <w:color w:val="FF0000"/>
              </w:rPr>
              <w:t>File</w:t>
            </w:r>
            <w:r>
              <w:rPr>
                <w:color w:val="FF0000"/>
              </w:rPr>
              <w:t>s</w:t>
            </w:r>
            <w:r w:rsidRPr="00DB6FFB">
              <w:rPr>
                <w:color w:val="FF0000"/>
              </w:rPr>
              <w:t>”</w:t>
            </w:r>
            <w:r w:rsidRPr="00810FBA">
              <w:t xml:space="preserve">: </w:t>
            </w:r>
            <w:r>
              <w:t>[</w:t>
            </w:r>
            <w:r w:rsidRPr="00810FBA">
              <w:t>“</w:t>
            </w:r>
            <w:r>
              <w:t>gameDataDec</w:t>
            </w:r>
            <w:r w:rsidR="00005A99">
              <w:t>l</w:t>
            </w:r>
            <w:r w:rsidRPr="00810FBA">
              <w:t>.h”</w:t>
            </w:r>
            <w:r>
              <w:t>]</w:t>
            </w:r>
            <w:r w:rsidRPr="00810FBA">
              <w:t>,</w:t>
            </w:r>
            <w:r w:rsidR="007A288C">
              <w:tab/>
            </w:r>
            <w:r>
              <w:rPr>
                <w:color w:val="00B050"/>
              </w:rPr>
              <w:t>//</w:t>
            </w:r>
            <w:r>
              <w:rPr>
                <w:rFonts w:hint="eastAsia"/>
                <w:color w:val="00B050"/>
              </w:rPr>
              <w:t>インクルードファイル　※C言語ソースファイル</w:t>
            </w:r>
            <w:r w:rsidR="005B3097">
              <w:rPr>
                <w:color w:val="00B050"/>
              </w:rPr>
              <w:t>（</w:t>
            </w:r>
            <w:r w:rsidR="005B3097">
              <w:rPr>
                <w:rFonts w:hint="eastAsia"/>
                <w:color w:val="00B050"/>
              </w:rPr>
              <w:t>バージョン整合用</w:t>
            </w:r>
          </w:p>
          <w:p w14:paraId="198349A2" w14:textId="5E0E755B"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構造定義）</w:t>
            </w:r>
            <w:r w:rsidR="005B3097">
              <w:rPr>
                <w:rFonts w:hint="eastAsia"/>
                <w:color w:val="00B050"/>
              </w:rPr>
              <w:t>に適用。</w:t>
            </w:r>
          </w:p>
          <w:p w14:paraId="324B41C4" w14:textId="5350C3EC"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複数指定可。</w:t>
            </w:r>
          </w:p>
          <w:p w14:paraId="104F473C" w14:textId="77777777" w:rsidR="00A6636F" w:rsidRDefault="001C23BB" w:rsidP="004B379E">
            <w:pPr>
              <w:pStyle w:val="2-"/>
              <w:rPr>
                <w:color w:val="00B050"/>
              </w:rPr>
            </w:pPr>
            <w:r>
              <w:rPr>
                <w:color w:val="00B050"/>
              </w:rPr>
              <w:tab/>
            </w:r>
            <w:r w:rsidRPr="001C23BB">
              <w:rPr>
                <w:color w:val="FF0000"/>
              </w:rPr>
              <w:t>“</w:t>
            </w:r>
            <w:r w:rsidR="00A6636F">
              <w:rPr>
                <w:color w:val="FF0000"/>
              </w:rPr>
              <w:t>headerN</w:t>
            </w:r>
            <w:r w:rsidRPr="001C23BB">
              <w:rPr>
                <w:color w:val="FF0000"/>
              </w:rPr>
              <w:t>amespace”</w:t>
            </w:r>
            <w:r w:rsidRPr="001C23BB">
              <w:t>: [“</w:t>
            </w:r>
            <w:r w:rsidR="00EF08EC">
              <w:t>c</w:t>
            </w:r>
            <w:r>
              <w:t>haraData</w:t>
            </w:r>
            <w:r w:rsidR="00EF08EC">
              <w:t>Def</w:t>
            </w:r>
            <w:r w:rsidRPr="001C23BB">
              <w:t>”],</w:t>
            </w:r>
            <w:r w:rsidRPr="001C23BB">
              <w:tab/>
            </w:r>
            <w:r>
              <w:rPr>
                <w:color w:val="00B050"/>
              </w:rPr>
              <w:tab/>
              <w:t>//ネームスペース　※</w:t>
            </w:r>
            <w:r w:rsidR="00A6636F">
              <w:rPr>
                <w:rFonts w:hint="eastAsia"/>
                <w:color w:val="00B050"/>
              </w:rPr>
              <w:t>C言語ヘッダーファイルに適用。</w:t>
            </w:r>
          </w:p>
          <w:p w14:paraId="046EB556" w14:textId="3D7574DA" w:rsidR="001C23BB" w:rsidRDefault="00A6636F"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C23BB">
              <w:rPr>
                <w:color w:val="00B050"/>
              </w:rPr>
              <w:t>ネストする場合は配列で複数指定。</w:t>
            </w:r>
          </w:p>
          <w:p w14:paraId="1C5B830C" w14:textId="4327EC5F" w:rsidR="00A6636F" w:rsidRDefault="00A6636F" w:rsidP="00A6636F">
            <w:pPr>
              <w:pStyle w:val="2-"/>
              <w:rPr>
                <w:color w:val="00B050"/>
              </w:rPr>
            </w:pPr>
            <w:r>
              <w:rPr>
                <w:color w:val="00B050"/>
              </w:rPr>
              <w:tab/>
            </w:r>
            <w:r w:rsidRPr="001C23BB">
              <w:rPr>
                <w:color w:val="FF0000"/>
              </w:rPr>
              <w:t>“</w:t>
            </w:r>
            <w:r>
              <w:rPr>
                <w:color w:val="FF0000"/>
              </w:rPr>
              <w:t>dec</w:t>
            </w:r>
            <w:r w:rsidR="00005A99">
              <w:rPr>
                <w:color w:val="FF0000"/>
              </w:rPr>
              <w:t>l</w:t>
            </w:r>
            <w:r>
              <w:rPr>
                <w:color w:val="FF0000"/>
              </w:rPr>
              <w:t>N</w:t>
            </w:r>
            <w:r w:rsidRPr="001C23BB">
              <w:rPr>
                <w:color w:val="FF0000"/>
              </w:rPr>
              <w:t>amespace”</w:t>
            </w:r>
            <w:r w:rsidRPr="001C23BB">
              <w:t>: [“</w:t>
            </w:r>
            <w:r>
              <w:t>charaDataDec</w:t>
            </w:r>
            <w:r w:rsidR="00005A99">
              <w:t>l</w:t>
            </w:r>
            <w:r w:rsidRPr="001C23BB">
              <w:t>”],</w:t>
            </w:r>
            <w:r>
              <w:rPr>
                <w:color w:val="00B050"/>
              </w:rPr>
              <w:tab/>
            </w:r>
            <w:r w:rsidR="007A288C">
              <w:rPr>
                <w:color w:val="00B050"/>
              </w:rPr>
              <w:tab/>
            </w:r>
            <w:r>
              <w:rPr>
                <w:color w:val="00B050"/>
              </w:rPr>
              <w:t>//ネームスペース　※</w:t>
            </w:r>
            <w:r>
              <w:rPr>
                <w:rFonts w:hint="eastAsia"/>
                <w:color w:val="00B050"/>
              </w:rPr>
              <w:t>C言語ソースファイル</w:t>
            </w:r>
            <w:r w:rsidR="005B3097">
              <w:rPr>
                <w:color w:val="00B050"/>
              </w:rPr>
              <w:t>（</w:t>
            </w:r>
            <w:r w:rsidR="005B3097">
              <w:rPr>
                <w:rFonts w:hint="eastAsia"/>
                <w:color w:val="00B050"/>
              </w:rPr>
              <w:t>バージョン整合用</w:t>
            </w:r>
          </w:p>
          <w:p w14:paraId="2B83E5A6" w14:textId="4309FEA0"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に適用。</w:t>
            </w:r>
          </w:p>
          <w:p w14:paraId="7DBF1B67" w14:textId="77777777"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ネストする場合は配列で複数指定。</w:t>
            </w:r>
          </w:p>
          <w:p w14:paraId="1BFA2E31" w14:textId="0627D422" w:rsidR="00EE7BEE" w:rsidRDefault="00EE7BEE" w:rsidP="00EE7BEE">
            <w:pPr>
              <w:pStyle w:val="2-"/>
              <w:rPr>
                <w:color w:val="00B050"/>
              </w:rPr>
            </w:pPr>
            <w:r>
              <w:rPr>
                <w:color w:val="00B050"/>
              </w:rPr>
              <w:tab/>
            </w:r>
            <w:r w:rsidRPr="00E43792">
              <w:rPr>
                <w:color w:val="FF0000"/>
              </w:rPr>
              <w:t>“</w:t>
            </w:r>
            <w:r>
              <w:rPr>
                <w:rFonts w:hint="eastAsia"/>
                <w:color w:val="FF0000"/>
              </w:rPr>
              <w:t>funcNameForGetDecl</w:t>
            </w:r>
            <w:r w:rsidRPr="00E43792">
              <w:rPr>
                <w:color w:val="FF0000"/>
              </w:rPr>
              <w:t>”</w:t>
            </w:r>
            <w:r w:rsidRPr="00E43792">
              <w:t xml:space="preserve">: </w:t>
            </w:r>
            <w:r>
              <w:t>“getGameDataDecl”</w:t>
            </w:r>
            <w:r w:rsidRPr="00E43792">
              <w:t>,</w:t>
            </w:r>
            <w:r>
              <w:rPr>
                <w:color w:val="00B050"/>
              </w:rPr>
              <w:tab/>
              <w:t>//</w:t>
            </w:r>
            <w:r>
              <w:rPr>
                <w:rFonts w:hint="eastAsia"/>
                <w:color w:val="00B050"/>
              </w:rPr>
              <w:t>バージョン整合用構造定義</w:t>
            </w:r>
            <w:r w:rsidR="00B1034F">
              <w:rPr>
                <w:rFonts w:hint="eastAsia"/>
                <w:color w:val="00B050"/>
              </w:rPr>
              <w:t>情報</w:t>
            </w:r>
            <w:r>
              <w:rPr>
                <w:rFonts w:hint="eastAsia"/>
                <w:color w:val="00B050"/>
              </w:rPr>
              <w:t>の取得関数</w:t>
            </w:r>
            <w:r w:rsidR="00CD664C">
              <w:rPr>
                <w:rFonts w:hint="eastAsia"/>
                <w:color w:val="00B050"/>
              </w:rPr>
              <w:t>名</w:t>
            </w:r>
          </w:p>
          <w:p w14:paraId="5F82CBBB"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※C言語ソースファイル</w:t>
            </w:r>
            <w:r>
              <w:rPr>
                <w:color w:val="00B050"/>
              </w:rPr>
              <w:t>（</w:t>
            </w:r>
            <w:r>
              <w:rPr>
                <w:rFonts w:hint="eastAsia"/>
                <w:color w:val="00B050"/>
              </w:rPr>
              <w:t>バージョン整合用</w:t>
            </w:r>
          </w:p>
          <w:p w14:paraId="37CEC18A"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構造定義）に適用。</w:t>
            </w:r>
          </w:p>
          <w:p w14:paraId="64FF8A72" w14:textId="3A6F17FF" w:rsidR="002E168D" w:rsidRDefault="002E168D" w:rsidP="000678ED">
            <w:pPr>
              <w:pStyle w:val="2-"/>
            </w:pPr>
            <w:r>
              <w:rPr>
                <w:color w:val="00B050"/>
              </w:rPr>
              <w:tab/>
            </w:r>
          </w:p>
          <w:p w14:paraId="4BCAFA35" w14:textId="413F1702" w:rsidR="00820E75" w:rsidRDefault="00820E75" w:rsidP="000678ED">
            <w:pPr>
              <w:pStyle w:val="2-"/>
            </w:pPr>
            <w:r>
              <w:tab/>
            </w:r>
            <w:r w:rsidRPr="00DB6FFB">
              <w:rPr>
                <w:color w:val="FF0000"/>
              </w:rPr>
              <w:t>“struct”</w:t>
            </w:r>
            <w:r>
              <w:t>:</w:t>
            </w:r>
            <w:r>
              <w:tab/>
            </w:r>
            <w:r w:rsidRPr="00820E75">
              <w:rPr>
                <w:color w:val="00B050"/>
              </w:rPr>
              <w:t>//構造体</w:t>
            </w:r>
          </w:p>
          <w:p w14:paraId="52FBAD23" w14:textId="2C627248" w:rsidR="00FA50ED" w:rsidRDefault="00FA50ED" w:rsidP="000678ED">
            <w:pPr>
              <w:pStyle w:val="2-"/>
            </w:pPr>
            <w:r>
              <w:tab/>
              <w:t>{</w:t>
            </w:r>
          </w:p>
          <w:p w14:paraId="0E7DD863" w14:textId="77777777" w:rsidR="005F5360" w:rsidRDefault="005F5360" w:rsidP="005F5360">
            <w:pPr>
              <w:pStyle w:val="2-"/>
              <w:rPr>
                <w:color w:val="00B050"/>
              </w:rPr>
            </w:pPr>
            <w:r>
              <w:tab/>
            </w:r>
            <w:r>
              <w:tab/>
            </w:r>
            <w:r w:rsidRPr="00DB6FFB">
              <w:rPr>
                <w:color w:val="FF0000"/>
              </w:rPr>
              <w:t>“name”</w:t>
            </w:r>
            <w:r>
              <w:t>: “T_CHARA”,</w:t>
            </w:r>
            <w:r>
              <w:tab/>
            </w:r>
            <w:r>
              <w:tab/>
            </w:r>
            <w:r w:rsidRPr="00BD5C94">
              <w:rPr>
                <w:color w:val="00B050"/>
              </w:rPr>
              <w:t>//構造体名</w:t>
            </w:r>
          </w:p>
          <w:p w14:paraId="22DDBA39" w14:textId="24C97C08" w:rsidR="003C3947" w:rsidRDefault="003C3947" w:rsidP="000678ED">
            <w:pPr>
              <w:pStyle w:val="2-"/>
              <w:rPr>
                <w:color w:val="00B050"/>
              </w:rPr>
            </w:pPr>
            <w:r>
              <w:tab/>
            </w:r>
            <w:r>
              <w:tab/>
            </w:r>
            <w:r w:rsidRPr="00DB6FFB">
              <w:rPr>
                <w:color w:val="FF0000"/>
              </w:rPr>
              <w:t>“comment”</w:t>
            </w:r>
            <w:r>
              <w:t>: “キャラ構造体”,</w:t>
            </w:r>
            <w:r w:rsidR="00146D47">
              <w:tab/>
            </w:r>
            <w:r w:rsidR="00146D47" w:rsidRPr="00BD5C94">
              <w:rPr>
                <w:color w:val="00B050"/>
              </w:rPr>
              <w:t>//コメント　※C言語ソース用</w:t>
            </w:r>
            <w:r w:rsidR="00594FF3">
              <w:rPr>
                <w:rFonts w:hint="eastAsia"/>
                <w:color w:val="00B050"/>
              </w:rPr>
              <w:t>。</w:t>
            </w:r>
          </w:p>
          <w:p w14:paraId="6230A82D" w14:textId="39651BED" w:rsidR="00A05179" w:rsidRDefault="00A05179" w:rsidP="000678ED">
            <w:pPr>
              <w:pStyle w:val="2-"/>
            </w:pPr>
            <w:r>
              <w:rPr>
                <w:color w:val="00B050"/>
              </w:rPr>
              <w:tab/>
            </w:r>
            <w:r>
              <w:rPr>
                <w:color w:val="00B050"/>
              </w:rPr>
              <w:tab/>
            </w:r>
          </w:p>
          <w:p w14:paraId="4BB58304" w14:textId="1E982D4D" w:rsidR="00F473C6" w:rsidRDefault="00F473C6" w:rsidP="00F473C6">
            <w:pPr>
              <w:pStyle w:val="2-"/>
              <w:tabs>
                <w:tab w:val="clear" w:pos="2099"/>
                <w:tab w:val="left" w:pos="2030"/>
              </w:tabs>
              <w:rPr>
                <w:color w:val="00B050"/>
              </w:rPr>
            </w:pPr>
            <w:r>
              <w:rPr>
                <w:color w:val="00B050"/>
              </w:rPr>
              <w:tab/>
            </w:r>
            <w:r>
              <w:rPr>
                <w:color w:val="00B050"/>
              </w:rPr>
              <w:tab/>
            </w:r>
            <w:r w:rsidRPr="00936E0E">
              <w:rPr>
                <w:color w:val="FF0000"/>
              </w:rPr>
              <w:t>“isMakeSource”</w:t>
            </w:r>
            <w:r w:rsidRPr="00706667">
              <w:t>: true,</w:t>
            </w:r>
            <w:r w:rsidRPr="00706667">
              <w:tab/>
            </w:r>
            <w:r w:rsidRPr="00706667">
              <w:tab/>
            </w:r>
            <w:r>
              <w:rPr>
                <w:color w:val="00B050"/>
              </w:rPr>
              <w:t>//</w:t>
            </w:r>
            <w:r>
              <w:rPr>
                <w:rFonts w:hint="eastAsia"/>
                <w:color w:val="00B050"/>
              </w:rPr>
              <w:t>構造体の定義をC言語ヘッダーに出力するか？</w:t>
            </w:r>
          </w:p>
          <w:p w14:paraId="60288DD8" w14:textId="040FBBD3" w:rsidR="00BC71F6" w:rsidRDefault="00D928E6" w:rsidP="00F473C6">
            <w:pPr>
              <w:pStyle w:val="2-"/>
              <w:tabs>
                <w:tab w:val="clear" w:pos="2099"/>
                <w:tab w:val="left" w:pos="20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※規定値は true。汎用</w:t>
            </w:r>
            <w:r w:rsidR="00407A68">
              <w:rPr>
                <w:rFonts w:hint="eastAsia"/>
                <w:color w:val="00B050"/>
              </w:rPr>
              <w:t>構造体</w:t>
            </w:r>
            <w:r>
              <w:rPr>
                <w:rFonts w:hint="eastAsia"/>
                <w:color w:val="00B050"/>
              </w:rPr>
              <w:t>など</w:t>
            </w:r>
            <w:r w:rsidR="00565E06">
              <w:rPr>
                <w:rFonts w:hint="eastAsia"/>
                <w:color w:val="00B050"/>
              </w:rPr>
              <w:t>の</w:t>
            </w:r>
            <w:r w:rsidR="00BC71F6">
              <w:rPr>
                <w:rFonts w:hint="eastAsia"/>
                <w:color w:val="00B050"/>
              </w:rPr>
              <w:t>定義済みの構造体を用いる場合は</w:t>
            </w:r>
          </w:p>
          <w:p w14:paraId="3F28A769" w14:textId="649B28B8" w:rsidR="00D928E6" w:rsidRDefault="00BC71F6" w:rsidP="00F473C6">
            <w:pPr>
              <w:pStyle w:val="2-"/>
              <w:tabs>
                <w:tab w:val="clear" w:pos="2099"/>
                <w:tab w:val="left" w:pos="2030"/>
              </w:tabs>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D928E6">
              <w:rPr>
                <w:rFonts w:hint="eastAsia"/>
                <w:color w:val="00B050"/>
              </w:rPr>
              <w:t xml:space="preserve"> false </w:t>
            </w:r>
            <w:r w:rsidR="00604FC4">
              <w:rPr>
                <w:rFonts w:hint="eastAsia"/>
                <w:color w:val="00B050"/>
              </w:rPr>
              <w:t>を指定</w:t>
            </w:r>
            <w:r w:rsidR="00D928E6">
              <w:rPr>
                <w:rFonts w:hint="eastAsia"/>
                <w:color w:val="00B050"/>
              </w:rPr>
              <w:t>する。</w:t>
            </w:r>
          </w:p>
          <w:p w14:paraId="5BA28861" w14:textId="1C1CCAF4" w:rsidR="000A1139" w:rsidRDefault="000A1139" w:rsidP="000678ED">
            <w:pPr>
              <w:pStyle w:val="2-"/>
            </w:pPr>
            <w:r>
              <w:tab/>
            </w:r>
            <w:r>
              <w:tab/>
            </w:r>
          </w:p>
          <w:p w14:paraId="5A4C20D2" w14:textId="621B9421" w:rsidR="000A1139" w:rsidRDefault="000A1139" w:rsidP="000A1139">
            <w:pPr>
              <w:pStyle w:val="2-"/>
              <w:rPr>
                <w:color w:val="00B050"/>
              </w:rPr>
            </w:pPr>
            <w:r>
              <w:tab/>
            </w:r>
            <w:r>
              <w:tab/>
            </w:r>
            <w:r w:rsidRPr="00936E0E">
              <w:rPr>
                <w:color w:val="FF0000"/>
              </w:rPr>
              <w:t>“primaryKey”</w:t>
            </w:r>
            <w:r>
              <w:t>: “id”,</w:t>
            </w:r>
            <w:r>
              <w:tab/>
            </w:r>
            <w:r>
              <w:tab/>
            </w:r>
            <w:r w:rsidRPr="000678ED">
              <w:rPr>
                <w:color w:val="00B050"/>
              </w:rPr>
              <w:t>//主キー</w:t>
            </w:r>
            <w:r>
              <w:rPr>
                <w:color w:val="00B050"/>
              </w:rPr>
              <w:t>項目　※</w:t>
            </w:r>
            <w:r>
              <w:rPr>
                <w:rFonts w:hint="eastAsia"/>
                <w:color w:val="00B050"/>
              </w:rPr>
              <w:t>メンバー名で指定</w:t>
            </w:r>
            <w:r w:rsidR="00B2488E">
              <w:rPr>
                <w:rFonts w:hint="eastAsia"/>
                <w:color w:val="00B050"/>
              </w:rPr>
              <w:t>。</w:t>
            </w:r>
            <w:r>
              <w:rPr>
                <w:color w:val="00B050"/>
              </w:rPr>
              <w:t>主キー</w:t>
            </w:r>
            <w:r w:rsidR="00521A80">
              <w:rPr>
                <w:color w:val="00B050"/>
              </w:rPr>
              <w:t>の昇順</w:t>
            </w:r>
            <w:r>
              <w:rPr>
                <w:color w:val="00B050"/>
              </w:rPr>
              <w:t>にデータが並べ替えされる</w:t>
            </w:r>
            <w:r w:rsidR="00B2488E">
              <w:rPr>
                <w:rFonts w:hint="eastAsia"/>
                <w:color w:val="00B050"/>
              </w:rPr>
              <w:t>。</w:t>
            </w:r>
          </w:p>
          <w:p w14:paraId="36439EFB" w14:textId="2D816771" w:rsidR="005F187D" w:rsidRPr="00A15EC5"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6CF618BB" w14:textId="58CEB4FD" w:rsidR="000A1139" w:rsidRDefault="000A1139" w:rsidP="000A1139">
            <w:pPr>
              <w:pStyle w:val="2-"/>
              <w:rPr>
                <w:color w:val="00B050"/>
              </w:rPr>
            </w:pPr>
            <w:r>
              <w:tab/>
            </w:r>
            <w:r>
              <w:tab/>
            </w:r>
            <w:r w:rsidRPr="00936E0E">
              <w:rPr>
                <w:color w:val="FF0000"/>
              </w:rPr>
              <w:t>“secondaryKey”</w:t>
            </w:r>
            <w:r>
              <w:t xml:space="preserve">: </w:t>
            </w:r>
            <w:r w:rsidR="006B7DF4">
              <w:t>“name”</w:t>
            </w:r>
            <w:r>
              <w:t>,</w:t>
            </w:r>
            <w:r>
              <w:tab/>
            </w:r>
            <w:r w:rsidRPr="000678ED">
              <w:rPr>
                <w:color w:val="00B050"/>
              </w:rPr>
              <w:t>//副キー</w:t>
            </w:r>
            <w:r>
              <w:rPr>
                <w:color w:val="00B050"/>
              </w:rPr>
              <w:t>項目　※</w:t>
            </w:r>
            <w:r>
              <w:rPr>
                <w:rFonts w:hint="eastAsia"/>
                <w:color w:val="00B050"/>
              </w:rPr>
              <w:t>メンバー名で指定</w:t>
            </w:r>
            <w:r w:rsidR="00B2488E">
              <w:rPr>
                <w:rFonts w:hint="eastAsia"/>
                <w:color w:val="00B050"/>
              </w:rPr>
              <w:t>。</w:t>
            </w:r>
            <w:r>
              <w:rPr>
                <w:color w:val="00B050"/>
              </w:rPr>
              <w:t>検索用のインデックステーブル</w:t>
            </w:r>
            <w:r w:rsidR="00565E06">
              <w:rPr>
                <w:rFonts w:hint="eastAsia"/>
                <w:color w:val="00B050"/>
              </w:rPr>
              <w:t>が作成される</w:t>
            </w:r>
            <w:r w:rsidR="00B2488E">
              <w:rPr>
                <w:rFonts w:hint="eastAsia"/>
                <w:color w:val="00B050"/>
              </w:rPr>
              <w:t>。</w:t>
            </w:r>
          </w:p>
          <w:p w14:paraId="7BC51353" w14:textId="370E21FE" w:rsidR="000A1139" w:rsidRDefault="000A1139" w:rsidP="000A1139">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17A2A239" w14:textId="77777777" w:rsidR="000A1139" w:rsidRDefault="000A1139" w:rsidP="000A1139">
            <w:pPr>
              <w:pStyle w:val="2-"/>
            </w:pPr>
            <w:r>
              <w:tab/>
            </w:r>
            <w:r>
              <w:tab/>
            </w:r>
          </w:p>
          <w:p w14:paraId="53193313" w14:textId="32CD9453" w:rsidR="005F187D" w:rsidRDefault="000A1139" w:rsidP="000A1139">
            <w:pPr>
              <w:pStyle w:val="2-"/>
              <w:rPr>
                <w:color w:val="00B050"/>
              </w:rPr>
            </w:pPr>
            <w:r>
              <w:lastRenderedPageBreak/>
              <w:tab/>
            </w:r>
            <w:r>
              <w:tab/>
            </w:r>
            <w:r w:rsidRPr="00936E0E">
              <w:rPr>
                <w:color w:val="FF0000"/>
              </w:rPr>
              <w:t>“indexes”</w:t>
            </w:r>
            <w:r>
              <w:t>: [“kana”],</w:t>
            </w:r>
            <w:r>
              <w:tab/>
            </w:r>
            <w:r>
              <w:tab/>
            </w:r>
            <w:r w:rsidRPr="000678ED">
              <w:rPr>
                <w:color w:val="00B050"/>
              </w:rPr>
              <w:t>//インデックス項目　※</w:t>
            </w:r>
            <w:r>
              <w:rPr>
                <w:rFonts w:hint="eastAsia"/>
                <w:color w:val="00B050"/>
              </w:rPr>
              <w:t>キーで指定</w:t>
            </w:r>
            <w:r w:rsidR="00B2488E">
              <w:rPr>
                <w:rFonts w:hint="eastAsia"/>
                <w:color w:val="00B050"/>
              </w:rPr>
              <w:t>。</w:t>
            </w:r>
            <w:r>
              <w:rPr>
                <w:color w:val="00B050"/>
              </w:rPr>
              <w:t>並べ替え用のインデックステーブル作成用</w:t>
            </w:r>
            <w:r w:rsidR="00B2488E">
              <w:rPr>
                <w:rFonts w:hint="eastAsia"/>
                <w:color w:val="00B050"/>
              </w:rPr>
              <w:t>。</w:t>
            </w:r>
          </w:p>
          <w:p w14:paraId="1502C111" w14:textId="523B5219" w:rsidR="000A1139"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Pr="000678ED">
              <w:rPr>
                <w:color w:val="00B050"/>
              </w:rPr>
              <w:t>複数</w:t>
            </w:r>
            <w:r>
              <w:rPr>
                <w:rFonts w:hint="eastAsia"/>
                <w:color w:val="00B050"/>
              </w:rPr>
              <w:t>キー</w:t>
            </w:r>
            <w:r w:rsidRPr="000678ED">
              <w:rPr>
                <w:color w:val="00B050"/>
              </w:rPr>
              <w:t>指定可</w:t>
            </w:r>
            <w:r w:rsidR="00B2488E">
              <w:rPr>
                <w:rFonts w:hint="eastAsia"/>
                <w:color w:val="00B050"/>
              </w:rPr>
              <w:t>。</w:t>
            </w:r>
            <w:r w:rsidRPr="000678ED">
              <w:rPr>
                <w:color w:val="00B050"/>
              </w:rPr>
              <w:t>複合</w:t>
            </w:r>
            <w:r>
              <w:rPr>
                <w:rFonts w:hint="eastAsia"/>
                <w:color w:val="00B050"/>
              </w:rPr>
              <w:t>キー</w:t>
            </w:r>
            <w:r w:rsidRPr="000678ED">
              <w:rPr>
                <w:color w:val="00B050"/>
              </w:rPr>
              <w:t>指定不可</w:t>
            </w:r>
            <w:r w:rsidR="00B2488E">
              <w:rPr>
                <w:rFonts w:hint="eastAsia"/>
                <w:color w:val="00B050"/>
              </w:rPr>
              <w:t>。</w:t>
            </w:r>
            <w:r>
              <w:rPr>
                <w:rFonts w:hint="eastAsia"/>
                <w:color w:val="00B050"/>
              </w:rPr>
              <w:t>重複検出なし</w:t>
            </w:r>
            <w:r w:rsidR="00B2488E">
              <w:rPr>
                <w:rFonts w:hint="eastAsia"/>
                <w:color w:val="00B050"/>
              </w:rPr>
              <w:t>。</w:t>
            </w:r>
          </w:p>
          <w:p w14:paraId="3A8CE9E6" w14:textId="21EA52C7" w:rsidR="005F187D" w:rsidRDefault="005F187D" w:rsidP="005F187D">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ネストした構造体のメンバーは指定不可</w:t>
            </w:r>
            <w:r w:rsidR="00B2488E">
              <w:rPr>
                <w:rFonts w:hint="eastAsia"/>
                <w:color w:val="00B050"/>
              </w:rPr>
              <w:t>。</w:t>
            </w:r>
          </w:p>
          <w:p w14:paraId="27084001" w14:textId="77777777" w:rsidR="000A1139" w:rsidRDefault="007A4FA5" w:rsidP="000678ED">
            <w:pPr>
              <w:pStyle w:val="2-"/>
            </w:pPr>
            <w:r>
              <w:tab/>
            </w:r>
            <w:r>
              <w:tab/>
            </w:r>
          </w:p>
          <w:p w14:paraId="3646CA71" w14:textId="341C8759" w:rsidR="007A4FA5" w:rsidRPr="00BD5C94" w:rsidRDefault="000A1139" w:rsidP="000678ED">
            <w:pPr>
              <w:pStyle w:val="2-"/>
              <w:rPr>
                <w:color w:val="00B050"/>
              </w:rPr>
            </w:pPr>
            <w:r>
              <w:tab/>
            </w:r>
            <w:r>
              <w:tab/>
            </w:r>
            <w:r w:rsidR="007A4FA5" w:rsidRPr="00936E0E">
              <w:rPr>
                <w:color w:val="FF0000"/>
              </w:rPr>
              <w:t>“</w:t>
            </w:r>
            <w:r w:rsidR="00146D47" w:rsidRPr="00936E0E">
              <w:rPr>
                <w:rFonts w:hint="eastAsia"/>
                <w:color w:val="FF0000"/>
              </w:rPr>
              <w:t>members</w:t>
            </w:r>
            <w:r w:rsidR="007A4FA5" w:rsidRPr="00936E0E">
              <w:rPr>
                <w:color w:val="FF0000"/>
              </w:rPr>
              <w:t>”</w:t>
            </w:r>
            <w:r w:rsidR="007A4FA5">
              <w:t>:</w:t>
            </w:r>
            <w:r w:rsidR="00146D47">
              <w:tab/>
            </w:r>
            <w:r w:rsidR="00146D47">
              <w:tab/>
            </w:r>
            <w:r w:rsidR="00146D47">
              <w:tab/>
            </w:r>
            <w:r w:rsidR="00146D47">
              <w:tab/>
            </w:r>
            <w:r w:rsidR="00146D47" w:rsidRPr="00BD5C94">
              <w:rPr>
                <w:color w:val="00B050"/>
              </w:rPr>
              <w:t>//メンバー</w:t>
            </w:r>
            <w:r w:rsidR="00265222" w:rsidRPr="00BD5C94">
              <w:rPr>
                <w:rFonts w:hint="eastAsia"/>
                <w:color w:val="00B050"/>
              </w:rPr>
              <w:t xml:space="preserve">　※</w:t>
            </w:r>
            <w:r w:rsidR="00E77F9A">
              <w:rPr>
                <w:rFonts w:hint="eastAsia"/>
                <w:color w:val="00B050"/>
              </w:rPr>
              <w:t>デフォルト</w:t>
            </w:r>
            <w:r w:rsidR="00954CB0">
              <w:rPr>
                <w:rFonts w:hint="eastAsia"/>
                <w:color w:val="00B050"/>
              </w:rPr>
              <w:t>では、</w:t>
            </w:r>
            <w:r w:rsidR="00265222" w:rsidRPr="00BD5C94">
              <w:rPr>
                <w:rFonts w:hint="eastAsia"/>
                <w:color w:val="00B050"/>
              </w:rPr>
              <w:t>定義順がデータの並び順になるので注意</w:t>
            </w:r>
            <w:r w:rsidR="00B2488E">
              <w:rPr>
                <w:rFonts w:hint="eastAsia"/>
                <w:color w:val="00B050"/>
              </w:rPr>
              <w:t>。</w:t>
            </w:r>
          </w:p>
          <w:p w14:paraId="524FE683" w14:textId="22799D10" w:rsidR="007A4FA5" w:rsidRDefault="007A4FA5" w:rsidP="000678ED">
            <w:pPr>
              <w:pStyle w:val="2-"/>
            </w:pPr>
            <w:r>
              <w:tab/>
            </w:r>
            <w:r>
              <w:tab/>
            </w:r>
            <w:r w:rsidR="00F23033">
              <w:t>[</w:t>
            </w:r>
          </w:p>
          <w:p w14:paraId="17A48AC7" w14:textId="7A920336" w:rsidR="00C828A6" w:rsidRDefault="00C828A6" w:rsidP="000678ED">
            <w:pPr>
              <w:pStyle w:val="2-"/>
            </w:pPr>
            <w:r>
              <w:tab/>
            </w:r>
            <w:r>
              <w:tab/>
            </w:r>
            <w:r>
              <w:tab/>
            </w:r>
            <w:r w:rsidRPr="00C828A6">
              <w:rPr>
                <w:color w:val="00B050"/>
              </w:rPr>
              <w:t>//</w:t>
            </w:r>
            <w:r w:rsidR="00FE6A92">
              <w:rPr>
                <w:color w:val="00B050"/>
              </w:rPr>
              <w:t>メンバー定義：</w:t>
            </w:r>
            <w:r w:rsidRPr="00C828A6">
              <w:rPr>
                <w:rFonts w:hint="eastAsia"/>
                <w:color w:val="00B050"/>
              </w:rPr>
              <w:t>基本形</w:t>
            </w:r>
          </w:p>
          <w:p w14:paraId="58EEFE8F" w14:textId="2E8B3685" w:rsidR="00F23033" w:rsidRDefault="009B03B4" w:rsidP="000678ED">
            <w:pPr>
              <w:pStyle w:val="2-"/>
            </w:pPr>
            <w:r>
              <w:tab/>
            </w:r>
            <w:r>
              <w:tab/>
            </w:r>
            <w:r>
              <w:tab/>
            </w:r>
            <w:r w:rsidR="00F23033">
              <w:t>{</w:t>
            </w:r>
          </w:p>
          <w:p w14:paraId="7F16970D" w14:textId="77777777" w:rsidR="005F5360" w:rsidRPr="00BD5C94" w:rsidRDefault="005F5360" w:rsidP="005F5360">
            <w:pPr>
              <w:pStyle w:val="2-"/>
              <w:rPr>
                <w:color w:val="00B050"/>
              </w:rPr>
            </w:pPr>
            <w:r>
              <w:tab/>
            </w:r>
            <w:r>
              <w:tab/>
            </w:r>
            <w:r>
              <w:tab/>
            </w:r>
            <w:r>
              <w:tab/>
            </w:r>
            <w:r w:rsidRPr="00936E0E">
              <w:rPr>
                <w:color w:val="FF0000"/>
              </w:rPr>
              <w:t>“name”</w:t>
            </w:r>
            <w:r>
              <w:t>: “id”,</w:t>
            </w:r>
            <w:r>
              <w:tab/>
            </w:r>
            <w:r>
              <w:tab/>
            </w:r>
            <w:r>
              <w:tab/>
            </w:r>
            <w:r w:rsidRPr="00BD5C94">
              <w:rPr>
                <w:color w:val="00B050"/>
              </w:rPr>
              <w:t>//</w:t>
            </w:r>
            <w:r w:rsidRPr="00BD5C94">
              <w:rPr>
                <w:rFonts w:hint="eastAsia"/>
                <w:color w:val="00B050"/>
              </w:rPr>
              <w:t>メンバー名</w:t>
            </w:r>
          </w:p>
          <w:p w14:paraId="02CF8A9B" w14:textId="2D3FB460" w:rsidR="00254B5A" w:rsidRDefault="00254B5A" w:rsidP="000678ED">
            <w:pPr>
              <w:pStyle w:val="2-"/>
            </w:pPr>
            <w:r>
              <w:tab/>
            </w:r>
            <w:r>
              <w:tab/>
            </w:r>
            <w:r>
              <w:tab/>
            </w:r>
            <w:r>
              <w:tab/>
            </w:r>
            <w:r w:rsidRPr="00936E0E">
              <w:rPr>
                <w:color w:val="FF0000"/>
              </w:rPr>
              <w:t>“comment”</w:t>
            </w:r>
            <w:r>
              <w:t>: “識別ID”,</w:t>
            </w:r>
            <w:r w:rsidR="00265222">
              <w:tab/>
            </w:r>
            <w:r w:rsidR="00265222" w:rsidRPr="00BD5C94">
              <w:rPr>
                <w:color w:val="00B050"/>
              </w:rPr>
              <w:t>//</w:t>
            </w:r>
            <w:r w:rsidR="00265222" w:rsidRPr="00BD5C94">
              <w:rPr>
                <w:rFonts w:hint="eastAsia"/>
                <w:color w:val="00B050"/>
              </w:rPr>
              <w:t>コメント　※C言語ソース用</w:t>
            </w:r>
            <w:r w:rsidR="00DB1A7E">
              <w:rPr>
                <w:rFonts w:hint="eastAsia"/>
                <w:color w:val="00B050"/>
              </w:rPr>
              <w:t>。</w:t>
            </w:r>
          </w:p>
          <w:p w14:paraId="2AD5238A" w14:textId="2D96C3D4" w:rsidR="00487C12" w:rsidRDefault="00487C12" w:rsidP="00487C12">
            <w:pPr>
              <w:pStyle w:val="2-"/>
              <w:rPr>
                <w:color w:val="00B050"/>
              </w:rPr>
            </w:pPr>
            <w:r>
              <w:tab/>
            </w:r>
            <w:r>
              <w:tab/>
            </w:r>
            <w:r>
              <w:tab/>
            </w:r>
            <w:r>
              <w:tab/>
            </w:r>
            <w:r w:rsidRPr="00936E0E">
              <w:rPr>
                <w:color w:val="FF0000"/>
              </w:rPr>
              <w:t>“key”</w:t>
            </w:r>
            <w:r>
              <w:t>: “id”,</w:t>
            </w:r>
            <w:r>
              <w:tab/>
            </w:r>
            <w:r>
              <w:tab/>
            </w:r>
            <w:r>
              <w:tab/>
            </w:r>
            <w:r w:rsidRPr="00BD5C94">
              <w:rPr>
                <w:color w:val="00B050"/>
              </w:rPr>
              <w:t>//</w:t>
            </w:r>
            <w:r w:rsidRPr="00BD5C94">
              <w:rPr>
                <w:rFonts w:hint="eastAsia"/>
                <w:color w:val="00B050"/>
              </w:rPr>
              <w:t>対象キー　※JSON</w:t>
            </w:r>
            <w:r w:rsidR="00645C50">
              <w:rPr>
                <w:rFonts w:hint="eastAsia"/>
                <w:color w:val="00B050"/>
              </w:rPr>
              <w:t>データ</w:t>
            </w:r>
            <w:r w:rsidRPr="00BD5C94">
              <w:rPr>
                <w:rFonts w:hint="eastAsia"/>
                <w:color w:val="00B050"/>
              </w:rPr>
              <w:t>上のキー</w:t>
            </w:r>
            <w:r w:rsidR="00DB1A7E">
              <w:rPr>
                <w:rFonts w:hint="eastAsia"/>
                <w:color w:val="00B050"/>
              </w:rPr>
              <w:t>。</w:t>
            </w:r>
          </w:p>
          <w:p w14:paraId="18DCF7CC" w14:textId="171F0CC7" w:rsidR="00487C12" w:rsidRDefault="00487C12" w:rsidP="00487C12">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省略時は </w:t>
            </w:r>
            <w:r>
              <w:rPr>
                <w:color w:val="00B050"/>
              </w:rPr>
              <w:t xml:space="preserve">“name” </w:t>
            </w:r>
            <w:r>
              <w:rPr>
                <w:rFonts w:hint="eastAsia"/>
                <w:color w:val="00B050"/>
              </w:rPr>
              <w:t>と同じとみなす</w:t>
            </w:r>
            <w:r w:rsidR="00784ED5">
              <w:rPr>
                <w:rFonts w:hint="eastAsia"/>
                <w:color w:val="00B050"/>
              </w:rPr>
              <w:t>。</w:t>
            </w:r>
          </w:p>
          <w:p w14:paraId="2CCA36B0" w14:textId="039ED730" w:rsidR="00B54FC9" w:rsidRDefault="00F23033" w:rsidP="000678ED">
            <w:pPr>
              <w:pStyle w:val="2-"/>
              <w:rPr>
                <w:color w:val="00B050"/>
              </w:rPr>
            </w:pPr>
            <w:r>
              <w:tab/>
            </w:r>
            <w:r>
              <w:tab/>
            </w:r>
            <w:r>
              <w:tab/>
            </w:r>
            <w:r>
              <w:tab/>
            </w:r>
            <w:r w:rsidRPr="00936E0E">
              <w:rPr>
                <w:color w:val="FF0000"/>
              </w:rPr>
              <w:t>“type”</w:t>
            </w:r>
            <w:r>
              <w:t>: “</w:t>
            </w:r>
            <w:r w:rsidR="00C3658F">
              <w:t>crc</w:t>
            </w:r>
            <w:r>
              <w:t>”,</w:t>
            </w:r>
            <w:r w:rsidR="00D2694C">
              <w:tab/>
            </w:r>
            <w:r w:rsidR="00D2694C">
              <w:tab/>
            </w:r>
            <w:r w:rsidR="00D2694C">
              <w:tab/>
            </w:r>
            <w:r w:rsidR="00D2694C" w:rsidRPr="00BD5C94">
              <w:rPr>
                <w:color w:val="00B050"/>
              </w:rPr>
              <w:t>//</w:t>
            </w:r>
            <w:r w:rsidR="00D2694C" w:rsidRPr="00BD5C94">
              <w:rPr>
                <w:rFonts w:hint="eastAsia"/>
                <w:color w:val="00B050"/>
              </w:rPr>
              <w:t>データ型</w:t>
            </w:r>
            <w:r w:rsidR="00B54FC9">
              <w:rPr>
                <w:rFonts w:hint="eastAsia"/>
                <w:color w:val="00B050"/>
              </w:rPr>
              <w:t xml:space="preserve">　※s8,u8,s16,u16,s32,u32,</w:t>
            </w:r>
            <w:r w:rsidR="00B54FC9">
              <w:rPr>
                <w:color w:val="00B050"/>
              </w:rPr>
              <w:t>s64,u64,</w:t>
            </w:r>
            <w:r w:rsidR="00B54FC9">
              <w:rPr>
                <w:rFonts w:hint="eastAsia"/>
                <w:color w:val="00B050"/>
              </w:rPr>
              <w:t>f31,f64</w:t>
            </w:r>
            <w:r w:rsidR="00A25382">
              <w:rPr>
                <w:color w:val="00B050"/>
              </w:rPr>
              <w:t>,ptr</w:t>
            </w:r>
            <w:r w:rsidR="007151E9">
              <w:rPr>
                <w:rFonts w:hint="eastAsia"/>
                <w:color w:val="00B050"/>
              </w:rPr>
              <w:t>,struct</w:t>
            </w:r>
            <w:r w:rsidR="007151E9">
              <w:rPr>
                <w:color w:val="00B050"/>
              </w:rPr>
              <w:t>,</w:t>
            </w:r>
          </w:p>
          <w:p w14:paraId="290860EA" w14:textId="53181766" w:rsidR="00B54FC9" w:rsidRDefault="00B54FC9"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 xml:space="preserve">str,expr,crc,crcs </w:t>
            </w:r>
            <w:r>
              <w:rPr>
                <w:rFonts w:hint="eastAsia"/>
                <w:color w:val="00B050"/>
              </w:rPr>
              <w:t>を指定可</w:t>
            </w:r>
            <w:r w:rsidR="00784ED5">
              <w:rPr>
                <w:rFonts w:hint="eastAsia"/>
                <w:color w:val="00B050"/>
              </w:rPr>
              <w:t>。</w:t>
            </w:r>
          </w:p>
          <w:p w14:paraId="6F7E5C39" w14:textId="518969AA"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crc,crcs は文字列が32bit整数</w:t>
            </w:r>
            <w:r w:rsidR="00A25382">
              <w:rPr>
                <w:rFonts w:hint="eastAsia"/>
                <w:color w:val="00B050"/>
              </w:rPr>
              <w:t>に変換され</w:t>
            </w:r>
            <w:r>
              <w:rPr>
                <w:rFonts w:hint="eastAsia"/>
                <w:color w:val="00B050"/>
              </w:rPr>
              <w:t>る</w:t>
            </w:r>
            <w:r w:rsidR="00784ED5">
              <w:rPr>
                <w:rFonts w:hint="eastAsia"/>
                <w:color w:val="00B050"/>
              </w:rPr>
              <w:t>。</w:t>
            </w:r>
          </w:p>
          <w:p w14:paraId="29A4368B" w14:textId="4BF3E869"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e</w:t>
            </w:r>
            <w:r>
              <w:rPr>
                <w:color w:val="00B050"/>
              </w:rPr>
              <w:t>xpr は文字列が</w:t>
            </w:r>
            <w:r w:rsidR="00C3658F">
              <w:rPr>
                <w:rFonts w:hint="eastAsia"/>
                <w:color w:val="00B050"/>
              </w:rPr>
              <w:t>T_EXPR</w:t>
            </w:r>
            <w:r w:rsidR="00C3658F">
              <w:rPr>
                <w:color w:val="00B050"/>
              </w:rPr>
              <w:t xml:space="preserve"> 型の</w:t>
            </w:r>
            <w:r>
              <w:rPr>
                <w:color w:val="00B050"/>
              </w:rPr>
              <w:t>計算式データに変換</w:t>
            </w:r>
          </w:p>
          <w:p w14:paraId="7FDD99D1" w14:textId="77777777" w:rsidR="00C3658F"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C3658F">
              <w:rPr>
                <w:color w:val="00B050"/>
              </w:rPr>
              <w:t>される</w:t>
            </w:r>
            <w:r w:rsidR="00C3658F">
              <w:rPr>
                <w:rFonts w:hint="eastAsia"/>
                <w:color w:val="00B050"/>
              </w:rPr>
              <w:t>。</w:t>
            </w:r>
          </w:p>
          <w:p w14:paraId="0B623D0F" w14:textId="4C51E00A" w:rsidR="007F3A25" w:rsidRDefault="00C3658F"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7F3A25">
              <w:rPr>
                <w:rFonts w:hint="eastAsia"/>
                <w:color w:val="00B050"/>
              </w:rPr>
              <w:t>s</w:t>
            </w:r>
            <w:r w:rsidR="007F3A25">
              <w:rPr>
                <w:color w:val="00B050"/>
              </w:rPr>
              <w:t>tr と</w:t>
            </w:r>
            <w:r w:rsidR="007F3A25">
              <w:rPr>
                <w:rFonts w:hint="eastAsia"/>
                <w:color w:val="00B050"/>
              </w:rPr>
              <w:t xml:space="preserve"> </w:t>
            </w:r>
            <w:r w:rsidR="007F3A25">
              <w:rPr>
                <w:color w:val="00B050"/>
              </w:rPr>
              <w:t>expr はポインターに</w:t>
            </w:r>
            <w:r w:rsidR="00A25382">
              <w:rPr>
                <w:rFonts w:hint="eastAsia"/>
                <w:color w:val="00B050"/>
              </w:rPr>
              <w:t>変換され</w:t>
            </w:r>
            <w:r w:rsidR="00B870E6">
              <w:rPr>
                <w:rFonts w:hint="eastAsia"/>
                <w:color w:val="00B050"/>
              </w:rPr>
              <w:t>、バイナリ</w:t>
            </w:r>
          </w:p>
          <w:p w14:paraId="50F4CB81" w14:textId="7C0CAF94" w:rsidR="007F3A25" w:rsidRP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25382">
              <w:rPr>
                <w:color w:val="00B050"/>
              </w:rPr>
              <w:t>データ</w:t>
            </w:r>
            <w:r w:rsidR="00A25382">
              <w:rPr>
                <w:rFonts w:hint="eastAsia"/>
                <w:color w:val="00B050"/>
              </w:rPr>
              <w:t>には</w:t>
            </w:r>
            <w:r>
              <w:rPr>
                <w:color w:val="00B050"/>
              </w:rPr>
              <w:t>オフセット</w:t>
            </w:r>
            <w:r w:rsidR="00A25382">
              <w:rPr>
                <w:color w:val="00B050"/>
              </w:rPr>
              <w:t>値</w:t>
            </w:r>
            <w:r w:rsidR="009A52EA">
              <w:rPr>
                <w:rFonts w:hint="eastAsia"/>
                <w:color w:val="00B050"/>
              </w:rPr>
              <w:t>として</w:t>
            </w:r>
            <w:r w:rsidR="00A25382">
              <w:rPr>
                <w:rFonts w:hint="eastAsia"/>
                <w:color w:val="00B050"/>
              </w:rPr>
              <w:t>記録</w:t>
            </w:r>
            <w:r w:rsidR="009A52EA">
              <w:rPr>
                <w:rFonts w:hint="eastAsia"/>
                <w:color w:val="00B050"/>
              </w:rPr>
              <w:t>される</w:t>
            </w:r>
            <w:r w:rsidR="00784ED5">
              <w:rPr>
                <w:rFonts w:hint="eastAsia"/>
                <w:color w:val="00B050"/>
              </w:rPr>
              <w:t>。</w:t>
            </w:r>
          </w:p>
          <w:p w14:paraId="62304E03" w14:textId="0874BDC7" w:rsidR="00D2694C" w:rsidRDefault="00D2694C" w:rsidP="00D2694C">
            <w:pPr>
              <w:pStyle w:val="2-"/>
              <w:rPr>
                <w:color w:val="00B050"/>
              </w:rPr>
            </w:pPr>
            <w:r>
              <w:tab/>
            </w:r>
            <w:r>
              <w:tab/>
            </w:r>
            <w:r>
              <w:tab/>
            </w:r>
            <w:r>
              <w:tab/>
            </w:r>
            <w:r w:rsidRPr="00936E0E">
              <w:rPr>
                <w:color w:val="FF0000"/>
              </w:rPr>
              <w:t>“typeName”</w:t>
            </w:r>
            <w:r>
              <w:t>: “CRC</w:t>
            </w:r>
            <w:r w:rsidR="00B870E6">
              <w:rPr>
                <w:rFonts w:hint="eastAsia"/>
              </w:rPr>
              <w:t>32</w:t>
            </w:r>
            <w:r>
              <w:t>”</w:t>
            </w:r>
            <w:r>
              <w:tab/>
            </w:r>
            <w:r>
              <w:tab/>
            </w:r>
            <w:r w:rsidRPr="00BD5C94">
              <w:rPr>
                <w:color w:val="00B050"/>
              </w:rPr>
              <w:t>//</w:t>
            </w:r>
            <w:r w:rsidRPr="00BD5C94">
              <w:rPr>
                <w:rFonts w:hint="eastAsia"/>
                <w:color w:val="00B050"/>
              </w:rPr>
              <w:t>データ型名　※C言語ソース用</w:t>
            </w:r>
          </w:p>
          <w:p w14:paraId="63A5AD01" w14:textId="21062D82" w:rsidR="00B54FC9" w:rsidRDefault="00B54FC9"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F8170A">
              <w:rPr>
                <w:rFonts w:hint="eastAsia"/>
                <w:color w:val="00B050"/>
              </w:rPr>
              <w:t>特別に指定したい場合だけ指定</w:t>
            </w:r>
            <w:r w:rsidR="00784ED5">
              <w:rPr>
                <w:rFonts w:hint="eastAsia"/>
                <w:color w:val="00B050"/>
              </w:rPr>
              <w:t>。</w:t>
            </w:r>
          </w:p>
          <w:p w14:paraId="28956FE4" w14:textId="1C50B2A5" w:rsidR="00F8170A" w:rsidRDefault="00F8170A"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通常は </w:t>
            </w:r>
            <w:r>
              <w:rPr>
                <w:color w:val="00B050"/>
              </w:rPr>
              <w:t xml:space="preserve">“type” </w:t>
            </w:r>
            <w:r>
              <w:rPr>
                <w:rFonts w:hint="eastAsia"/>
                <w:color w:val="00B050"/>
              </w:rPr>
              <w:t>に対応した型</w:t>
            </w:r>
            <w:r w:rsidR="009D2B42">
              <w:rPr>
                <w:rFonts w:hint="eastAsia"/>
                <w:color w:val="00B050"/>
              </w:rPr>
              <w:t>から</w:t>
            </w:r>
            <w:r>
              <w:rPr>
                <w:rFonts w:hint="eastAsia"/>
                <w:color w:val="00B050"/>
              </w:rPr>
              <w:t>自動</w:t>
            </w:r>
            <w:r w:rsidR="009D2B42">
              <w:rPr>
                <w:rFonts w:hint="eastAsia"/>
                <w:color w:val="00B050"/>
              </w:rPr>
              <w:t>判定</w:t>
            </w:r>
            <w:r w:rsidR="004A4F75">
              <w:rPr>
                <w:rFonts w:hint="eastAsia"/>
                <w:color w:val="00B050"/>
              </w:rPr>
              <w:t>される</w:t>
            </w:r>
            <w:r w:rsidR="00784ED5">
              <w:rPr>
                <w:rFonts w:hint="eastAsia"/>
                <w:color w:val="00B050"/>
              </w:rPr>
              <w:t>。</w:t>
            </w:r>
          </w:p>
          <w:p w14:paraId="784867DA" w14:textId="184ED164" w:rsidR="00F23033" w:rsidRDefault="00F23033" w:rsidP="000678ED">
            <w:pPr>
              <w:pStyle w:val="2-"/>
            </w:pPr>
            <w:r>
              <w:tab/>
            </w:r>
            <w:r>
              <w:tab/>
            </w:r>
            <w:r>
              <w:tab/>
              <w:t>}</w:t>
            </w:r>
            <w:r w:rsidR="00405D54">
              <w:t>,</w:t>
            </w:r>
          </w:p>
          <w:p w14:paraId="384D5450" w14:textId="19B51B26" w:rsidR="00C828A6" w:rsidRPr="00C828A6" w:rsidRDefault="00C828A6" w:rsidP="000678ED">
            <w:pPr>
              <w:pStyle w:val="2-"/>
              <w:rPr>
                <w:color w:val="00B050"/>
              </w:rPr>
            </w:pPr>
            <w:r w:rsidRPr="00C828A6">
              <w:rPr>
                <w:color w:val="00B050"/>
              </w:rPr>
              <w:tab/>
            </w:r>
            <w:r w:rsidRPr="00C828A6">
              <w:rPr>
                <w:color w:val="00B050"/>
              </w:rPr>
              <w:tab/>
            </w:r>
            <w:r w:rsidRPr="00C828A6">
              <w:rPr>
                <w:color w:val="00B050"/>
              </w:rPr>
              <w:tab/>
            </w:r>
            <w:r w:rsidRPr="00C828A6">
              <w:rPr>
                <w:rFonts w:hint="eastAsia"/>
                <w:color w:val="00B050"/>
              </w:rPr>
              <w:t>//</w:t>
            </w:r>
            <w:r>
              <w:rPr>
                <w:rFonts w:hint="eastAsia"/>
                <w:color w:val="00B050"/>
              </w:rPr>
              <w:t>メンバー</w:t>
            </w:r>
            <w:r w:rsidR="00CB597B">
              <w:rPr>
                <w:color w:val="00B050"/>
              </w:rPr>
              <w:t>定義</w:t>
            </w:r>
            <w:r>
              <w:rPr>
                <w:rFonts w:hint="eastAsia"/>
                <w:color w:val="00B050"/>
              </w:rPr>
              <w:t>：</w:t>
            </w:r>
            <w:r w:rsidRPr="00C828A6">
              <w:rPr>
                <w:rFonts w:hint="eastAsia"/>
                <w:color w:val="00B050"/>
              </w:rPr>
              <w:t>文字列</w:t>
            </w:r>
            <w:r w:rsidR="00BD1B77">
              <w:rPr>
                <w:rFonts w:hint="eastAsia"/>
                <w:color w:val="00B050"/>
              </w:rPr>
              <w:t>型</w:t>
            </w:r>
            <w:r>
              <w:rPr>
                <w:rFonts w:hint="eastAsia"/>
                <w:color w:val="00B050"/>
              </w:rPr>
              <w:t>の場合</w:t>
            </w:r>
          </w:p>
          <w:p w14:paraId="3D102379" w14:textId="22C3A7E5" w:rsidR="00405D54" w:rsidRDefault="00405D54" w:rsidP="00405D54">
            <w:pPr>
              <w:pStyle w:val="2-"/>
            </w:pPr>
            <w:r>
              <w:tab/>
            </w:r>
            <w:r>
              <w:tab/>
            </w:r>
            <w:r>
              <w:tab/>
              <w:t>{</w:t>
            </w:r>
          </w:p>
          <w:p w14:paraId="4601376F" w14:textId="77777777" w:rsidR="005F5360" w:rsidRPr="00BD5C94" w:rsidRDefault="005F5360" w:rsidP="005F5360">
            <w:pPr>
              <w:pStyle w:val="2-"/>
              <w:rPr>
                <w:color w:val="00B050"/>
              </w:rPr>
            </w:pPr>
            <w:r>
              <w:tab/>
            </w:r>
            <w:r>
              <w:tab/>
            </w:r>
            <w:r>
              <w:tab/>
            </w:r>
            <w:r>
              <w:tab/>
              <w:t>“name”: “name”,</w:t>
            </w:r>
            <w:r>
              <w:tab/>
            </w:r>
            <w:r>
              <w:tab/>
            </w:r>
            <w:r w:rsidRPr="00BD5C94">
              <w:rPr>
                <w:color w:val="00B050"/>
              </w:rPr>
              <w:t>//</w:t>
            </w:r>
            <w:r w:rsidRPr="00BD5C94">
              <w:rPr>
                <w:rFonts w:hint="eastAsia"/>
                <w:color w:val="00B050"/>
              </w:rPr>
              <w:t>メンバー名</w:t>
            </w:r>
          </w:p>
          <w:p w14:paraId="1397A2F0" w14:textId="470CC95E" w:rsidR="0032765F" w:rsidRDefault="0032765F" w:rsidP="0032765F">
            <w:pPr>
              <w:pStyle w:val="2-"/>
            </w:pPr>
            <w:r>
              <w:tab/>
            </w:r>
            <w:r>
              <w:tab/>
            </w:r>
            <w:r>
              <w:tab/>
            </w:r>
            <w:r>
              <w:tab/>
              <w:t>“comment”: “</w:t>
            </w:r>
            <w:r w:rsidR="003D1B3F">
              <w:rPr>
                <w:rFonts w:hint="eastAsia"/>
              </w:rPr>
              <w:t>名前</w:t>
            </w:r>
            <w:r>
              <w:t>”,</w:t>
            </w:r>
            <w:r>
              <w:tab/>
            </w:r>
            <w:r w:rsidR="003D1B3F">
              <w:tab/>
            </w:r>
            <w:r w:rsidRPr="00BD5C94">
              <w:rPr>
                <w:color w:val="00B050"/>
              </w:rPr>
              <w:t>//</w:t>
            </w:r>
            <w:r w:rsidRPr="00BD5C94">
              <w:rPr>
                <w:rFonts w:hint="eastAsia"/>
                <w:color w:val="00B050"/>
              </w:rPr>
              <w:t>コメント</w:t>
            </w:r>
          </w:p>
          <w:p w14:paraId="32D191B7" w14:textId="27A10450" w:rsidR="000E49BF" w:rsidRDefault="0032765F" w:rsidP="0032765F">
            <w:pPr>
              <w:pStyle w:val="2-"/>
              <w:rPr>
                <w:color w:val="00B050"/>
              </w:rPr>
            </w:pPr>
            <w:r>
              <w:tab/>
            </w:r>
            <w:r>
              <w:tab/>
            </w:r>
            <w:r>
              <w:tab/>
            </w:r>
            <w:r>
              <w:tab/>
              <w:t xml:space="preserve">“type”: </w:t>
            </w:r>
            <w:r w:rsidRPr="00936E0E">
              <w:rPr>
                <w:color w:val="FF0000"/>
              </w:rPr>
              <w:t>“str”</w:t>
            </w:r>
            <w:r>
              <w:tab/>
            </w:r>
            <w:r>
              <w:tab/>
            </w:r>
            <w:r>
              <w:tab/>
            </w:r>
            <w:r w:rsidRPr="00BD5C94">
              <w:rPr>
                <w:color w:val="00B050"/>
              </w:rPr>
              <w:t>//</w:t>
            </w:r>
            <w:r w:rsidRPr="00BD5C94">
              <w:rPr>
                <w:rFonts w:hint="eastAsia"/>
                <w:color w:val="00B050"/>
              </w:rPr>
              <w:t>データ型</w:t>
            </w:r>
            <w:r w:rsidR="000E49BF">
              <w:rPr>
                <w:rFonts w:hint="eastAsia"/>
                <w:color w:val="00B050"/>
              </w:rPr>
              <w:t xml:space="preserve">　※文字列のデータ型は、C言語ソース上では</w:t>
            </w:r>
          </w:p>
          <w:p w14:paraId="6AD19BBC" w14:textId="5663C5BB" w:rsidR="0032765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char* などの</w:t>
            </w:r>
            <w:r w:rsidR="00F605C4">
              <w:rPr>
                <w:rFonts w:hint="eastAsia"/>
                <w:color w:val="00B050"/>
              </w:rPr>
              <w:t>ポインター</w:t>
            </w:r>
            <w:r>
              <w:rPr>
                <w:rFonts w:hint="eastAsia"/>
                <w:color w:val="00B050"/>
              </w:rPr>
              <w:t>型に置き換わる。</w:t>
            </w:r>
          </w:p>
          <w:p w14:paraId="5723B368" w14:textId="2CF5002F" w:rsidR="000E49B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F605C4">
              <w:rPr>
                <w:color w:val="00B050"/>
              </w:rPr>
              <w:t xml:space="preserve">　　　　　　文字列データはバイナリデータの後部にまとめられ、</w:t>
            </w:r>
          </w:p>
          <w:p w14:paraId="77B89503" w14:textId="1025B081"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4E14CA63" w14:textId="2A9E2C6C"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バイナリデータ上では、文字列データのオフセット値</w:t>
            </w:r>
            <w:r w:rsidR="0012537D">
              <w:rPr>
                <w:color w:val="00B050"/>
              </w:rPr>
              <w:t>が</w:t>
            </w:r>
          </w:p>
          <w:p w14:paraId="1317049C" w14:textId="3841B19D" w:rsidR="00F605C4" w:rsidRPr="00BD5C9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2537D">
              <w:rPr>
                <w:color w:val="00B050"/>
              </w:rPr>
              <w:t>記録され</w:t>
            </w:r>
            <w:r>
              <w:rPr>
                <w:color w:val="00B050"/>
              </w:rPr>
              <w:t>る。</w:t>
            </w:r>
          </w:p>
          <w:p w14:paraId="1794E5AE" w14:textId="70BE15DE" w:rsidR="00405D54" w:rsidRDefault="00405D54" w:rsidP="00405D54">
            <w:pPr>
              <w:pStyle w:val="2-"/>
            </w:pPr>
            <w:r>
              <w:tab/>
            </w:r>
            <w:r>
              <w:tab/>
            </w:r>
            <w:r>
              <w:tab/>
              <w:t>},</w:t>
            </w:r>
          </w:p>
          <w:p w14:paraId="222E1597" w14:textId="53DF3421" w:rsidR="00BD1B77" w:rsidRPr="00C828A6" w:rsidRDefault="00BD1B77" w:rsidP="00BD1B77">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：計算式型の場合</w:t>
            </w:r>
          </w:p>
          <w:p w14:paraId="5CFF0E5B" w14:textId="77777777" w:rsidR="00BD1B77" w:rsidRDefault="00BD1B77" w:rsidP="00BD1B77">
            <w:pPr>
              <w:pStyle w:val="2-"/>
            </w:pPr>
            <w:r>
              <w:tab/>
            </w:r>
            <w:r>
              <w:tab/>
            </w:r>
            <w:r>
              <w:tab/>
              <w:t>{</w:t>
            </w:r>
          </w:p>
          <w:p w14:paraId="3FD6A45B" w14:textId="77777777" w:rsidR="00BD1B77" w:rsidRPr="00BD5C94" w:rsidRDefault="00BD1B77" w:rsidP="00BD1B77">
            <w:pPr>
              <w:pStyle w:val="2-"/>
              <w:rPr>
                <w:color w:val="00B050"/>
              </w:rPr>
            </w:pPr>
            <w:r>
              <w:tab/>
            </w:r>
            <w:r>
              <w:tab/>
            </w:r>
            <w:r>
              <w:tab/>
            </w:r>
            <w:r>
              <w:tab/>
              <w:t>“name”: “condition”,</w:t>
            </w:r>
            <w:r>
              <w:tab/>
            </w:r>
            <w:r>
              <w:tab/>
            </w:r>
            <w:r w:rsidRPr="00BD5C94">
              <w:rPr>
                <w:color w:val="00B050"/>
              </w:rPr>
              <w:t>//</w:t>
            </w:r>
            <w:r w:rsidRPr="00BD5C94">
              <w:rPr>
                <w:rFonts w:hint="eastAsia"/>
                <w:color w:val="00B050"/>
              </w:rPr>
              <w:t>メンバー名</w:t>
            </w:r>
          </w:p>
          <w:p w14:paraId="286C1518" w14:textId="77777777" w:rsidR="00BD1B77" w:rsidRDefault="00BD1B77" w:rsidP="00BD1B77">
            <w:pPr>
              <w:pStyle w:val="2-"/>
            </w:pPr>
            <w:r>
              <w:tab/>
            </w:r>
            <w:r>
              <w:tab/>
            </w:r>
            <w:r>
              <w:tab/>
            </w:r>
            <w:r>
              <w:tab/>
              <w:t>“comment”: “</w:t>
            </w:r>
            <w:r>
              <w:rPr>
                <w:rFonts w:hint="eastAsia"/>
              </w:rPr>
              <w:t>有効化条件式</w:t>
            </w:r>
            <w:r>
              <w:t>”,</w:t>
            </w:r>
            <w:r w:rsidRPr="00BD5C94">
              <w:rPr>
                <w:color w:val="00B050"/>
              </w:rPr>
              <w:t>//</w:t>
            </w:r>
            <w:r w:rsidRPr="00BD5C94">
              <w:rPr>
                <w:rFonts w:hint="eastAsia"/>
                <w:color w:val="00B050"/>
              </w:rPr>
              <w:t>コメント</w:t>
            </w:r>
          </w:p>
          <w:p w14:paraId="557211FC" w14:textId="18F81885" w:rsidR="00BD1B77" w:rsidRPr="00BD5C94" w:rsidRDefault="00BD1B77" w:rsidP="00BD1B77">
            <w:pPr>
              <w:pStyle w:val="2-"/>
              <w:rPr>
                <w:color w:val="00B050"/>
              </w:rPr>
            </w:pPr>
            <w:r>
              <w:tab/>
            </w:r>
            <w:r>
              <w:tab/>
            </w:r>
            <w:r>
              <w:tab/>
            </w:r>
            <w:r>
              <w:tab/>
              <w:t xml:space="preserve">“type”: </w:t>
            </w:r>
            <w:r w:rsidRPr="00936E0E">
              <w:rPr>
                <w:color w:val="FF0000"/>
              </w:rPr>
              <w:t>“expr”</w:t>
            </w:r>
            <w:r w:rsidR="00F553D1">
              <w:tab/>
            </w:r>
            <w:r>
              <w:tab/>
            </w:r>
            <w:r>
              <w:tab/>
            </w:r>
            <w:r w:rsidRPr="00BD5C94">
              <w:rPr>
                <w:color w:val="00B050"/>
              </w:rPr>
              <w:t>//</w:t>
            </w:r>
            <w:r w:rsidRPr="00BD5C94">
              <w:rPr>
                <w:rFonts w:hint="eastAsia"/>
                <w:color w:val="00B050"/>
              </w:rPr>
              <w:t>データ型</w:t>
            </w:r>
            <w:r>
              <w:rPr>
                <w:rFonts w:hint="eastAsia"/>
                <w:color w:val="00B050"/>
              </w:rPr>
              <w:t xml:space="preserve">　※計算式のデータ型は、C言語ソース上では</w:t>
            </w:r>
          </w:p>
          <w:p w14:paraId="0631966E" w14:textId="75986485"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w:t>
            </w:r>
            <w:r>
              <w:rPr>
                <w:color w:val="00B050"/>
              </w:rPr>
              <w:t>T_EXPR</w:t>
            </w:r>
            <w:r>
              <w:rPr>
                <w:rFonts w:hint="eastAsia"/>
                <w:color w:val="00B050"/>
              </w:rPr>
              <w:t>* 型に置き換わる。</w:t>
            </w:r>
          </w:p>
          <w:p w14:paraId="3764AD36" w14:textId="7A7F7966"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実際の</w:t>
            </w:r>
            <w:r>
              <w:rPr>
                <w:color w:val="00B050"/>
              </w:rPr>
              <w:t>データはバイナリデータの後部にまとめられ、</w:t>
            </w:r>
          </w:p>
          <w:p w14:paraId="2C55D3C0"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73A92C23" w14:textId="242CFB1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w:t>
            </w:r>
            <w:r w:rsidR="00836B00">
              <w:rPr>
                <w:color w:val="00B050"/>
              </w:rPr>
              <w:t>計算式</w:t>
            </w:r>
            <w:r>
              <w:rPr>
                <w:color w:val="00B050"/>
              </w:rPr>
              <w:t>データのオフセット値が</w:t>
            </w:r>
          </w:p>
          <w:p w14:paraId="3C0F2E2E"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記録される。</w:t>
            </w:r>
          </w:p>
          <w:p w14:paraId="076133C5" w14:textId="0207AD59"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Pr>
                <w:rFonts w:hint="eastAsia"/>
                <w:color w:val="00B050"/>
              </w:rPr>
              <w:t>JSON</w:t>
            </w:r>
            <w:r w:rsidR="00603F63">
              <w:rPr>
                <w:rFonts w:hint="eastAsia"/>
                <w:color w:val="00B050"/>
              </w:rPr>
              <w:t>データ</w:t>
            </w:r>
            <w:r>
              <w:rPr>
                <w:rFonts w:hint="eastAsia"/>
                <w:color w:val="00B050"/>
              </w:rPr>
              <w:t>に記述された計算式</w:t>
            </w:r>
            <w:r w:rsidR="00603F63">
              <w:rPr>
                <w:rFonts w:hint="eastAsia"/>
                <w:color w:val="00B050"/>
              </w:rPr>
              <w:t>（文字列）</w:t>
            </w:r>
            <w:r>
              <w:rPr>
                <w:rFonts w:hint="eastAsia"/>
                <w:color w:val="00B050"/>
              </w:rPr>
              <w:t>を解析して、</w:t>
            </w:r>
          </w:p>
          <w:p w14:paraId="046526AD" w14:textId="1400C45D"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計算式データ</w:t>
            </w:r>
            <w:r w:rsidR="00603F63">
              <w:rPr>
                <w:color w:val="00B050"/>
              </w:rPr>
              <w:t>（バイナリ）</w:t>
            </w:r>
            <w:r>
              <w:rPr>
                <w:color w:val="00B050"/>
              </w:rPr>
              <w:t>に変換して記録する。</w:t>
            </w:r>
          </w:p>
          <w:p w14:paraId="743D58E9" w14:textId="1A13BAF4"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この解析の際にエラー判定も行う。</w:t>
            </w:r>
          </w:p>
          <w:p w14:paraId="26E715D5" w14:textId="77777777" w:rsidR="00DB6FFB"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※計算式内で使用される関数は、</w:t>
            </w:r>
            <w:r w:rsidR="00DB6FFB">
              <w:rPr>
                <w:rFonts w:hint="eastAsia"/>
                <w:color w:val="00B050"/>
              </w:rPr>
              <w:t>予め用意された組み込み</w:t>
            </w:r>
          </w:p>
          <w:p w14:paraId="00CBA886" w14:textId="08BF8859"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関数（</w:t>
            </w:r>
            <w:r>
              <w:rPr>
                <w:rFonts w:hint="eastAsia"/>
                <w:color w:val="00B050"/>
              </w:rPr>
              <w:t>crcやpowなど</w:t>
            </w:r>
            <w:r>
              <w:rPr>
                <w:color w:val="00B050"/>
              </w:rPr>
              <w:t>）のほか、</w:t>
            </w:r>
            <w:r w:rsidR="00864B28">
              <w:rPr>
                <w:color w:val="00B050"/>
              </w:rPr>
              <w:t>実機側の処理で</w:t>
            </w:r>
          </w:p>
          <w:p w14:paraId="34FD8B53" w14:textId="77777777"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計算式用に用意された拡張</w:t>
            </w:r>
            <w:r w:rsidR="00864B28">
              <w:rPr>
                <w:color w:val="00B050"/>
              </w:rPr>
              <w:t>関数</w:t>
            </w:r>
            <w:r>
              <w:rPr>
                <w:color w:val="00B050"/>
              </w:rPr>
              <w:t>（</w:t>
            </w:r>
            <w:r>
              <w:rPr>
                <w:rFonts w:hint="eastAsia"/>
                <w:color w:val="00B050"/>
              </w:rPr>
              <w:t>getChapterなどの</w:t>
            </w:r>
          </w:p>
          <w:p w14:paraId="63AF338E" w14:textId="03E7ADDE" w:rsidR="00864B28"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ゲーム依存の関数</w:t>
            </w:r>
            <w:r>
              <w:rPr>
                <w:color w:val="00B050"/>
              </w:rPr>
              <w:t>）</w:t>
            </w:r>
            <w:r w:rsidR="00864B28">
              <w:rPr>
                <w:color w:val="00B050"/>
              </w:rPr>
              <w:t>を指定できる。</w:t>
            </w:r>
          </w:p>
          <w:p w14:paraId="5E583E05" w14:textId="2893E5B6"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正しい名前とパラメータで</w:t>
            </w:r>
            <w:r w:rsidR="00DB6FFB">
              <w:rPr>
                <w:color w:val="00B050"/>
              </w:rPr>
              <w:t>拡張</w:t>
            </w:r>
            <w:r>
              <w:rPr>
                <w:color w:val="00B050"/>
              </w:rPr>
              <w:t>関数を使用しているか</w:t>
            </w:r>
          </w:p>
          <w:p w14:paraId="0FC93CF0" w14:textId="26DE0A8E"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どうかは、変換ツール実行時に渡される</w:t>
            </w:r>
          </w:p>
          <w:p w14:paraId="51F6AD61" w14:textId="3B7EB90E" w:rsidR="00864B28" w:rsidRPr="00BD5C94" w:rsidRDefault="00864B28" w:rsidP="00864B2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DB6FFB">
              <w:rPr>
                <w:color w:val="00B050"/>
              </w:rPr>
              <w:t>拡張</w:t>
            </w:r>
            <w:r>
              <w:rPr>
                <w:color w:val="00B050"/>
              </w:rPr>
              <w:t>関数定義リスト」に基づいて判定</w:t>
            </w:r>
            <w:r>
              <w:rPr>
                <w:rFonts w:hint="eastAsia"/>
                <w:color w:val="00B050"/>
              </w:rPr>
              <w:t>する。</w:t>
            </w:r>
          </w:p>
          <w:p w14:paraId="1428C957" w14:textId="77777777" w:rsidR="00BD1B77" w:rsidRDefault="00BD1B77" w:rsidP="00BD1B77">
            <w:pPr>
              <w:pStyle w:val="2-"/>
            </w:pPr>
            <w:r>
              <w:tab/>
            </w:r>
            <w:r>
              <w:tab/>
            </w:r>
            <w:r>
              <w:tab/>
              <w:t>},</w:t>
            </w:r>
          </w:p>
          <w:p w14:paraId="675C917A" w14:textId="34DFC016" w:rsidR="00C828A6" w:rsidRPr="00C828A6" w:rsidRDefault="00C828A6" w:rsidP="00C828A6">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：値の場合</w:t>
            </w:r>
            <w:r w:rsidR="006B2F27">
              <w:rPr>
                <w:rFonts w:hint="eastAsia"/>
                <w:color w:val="00B050"/>
              </w:rPr>
              <w:t xml:space="preserve">　※エラー判定のサンプル</w:t>
            </w:r>
          </w:p>
          <w:p w14:paraId="52E9A117" w14:textId="77777777" w:rsidR="007151E9" w:rsidRDefault="007151E9" w:rsidP="007151E9">
            <w:pPr>
              <w:pStyle w:val="2-"/>
            </w:pPr>
            <w:r>
              <w:tab/>
            </w:r>
            <w:r>
              <w:tab/>
            </w:r>
            <w:r>
              <w:tab/>
              <w:t>{</w:t>
            </w:r>
          </w:p>
          <w:p w14:paraId="3BD16BA5" w14:textId="36F77BDA" w:rsidR="005F5360" w:rsidRDefault="005F5360" w:rsidP="005F5360">
            <w:pPr>
              <w:pStyle w:val="2-"/>
              <w:rPr>
                <w:color w:val="00B050"/>
              </w:rPr>
            </w:pPr>
            <w:r>
              <w:tab/>
            </w:r>
            <w:r>
              <w:tab/>
            </w:r>
            <w:r>
              <w:tab/>
            </w:r>
            <w:r>
              <w:tab/>
              <w:t>“name”: “</w:t>
            </w:r>
            <w:r w:rsidR="00091D61">
              <w:t>power</w:t>
            </w:r>
            <w:r>
              <w:t>”,</w:t>
            </w:r>
            <w:r>
              <w:tab/>
            </w:r>
            <w:r>
              <w:tab/>
            </w:r>
            <w:r w:rsidRPr="00BD5C94">
              <w:rPr>
                <w:color w:val="00B050"/>
              </w:rPr>
              <w:t>//</w:t>
            </w:r>
            <w:r w:rsidRPr="00BD5C94">
              <w:rPr>
                <w:rFonts w:hint="eastAsia"/>
                <w:color w:val="00B050"/>
              </w:rPr>
              <w:t>メンバー名</w:t>
            </w:r>
          </w:p>
          <w:p w14:paraId="67D5C273" w14:textId="2A30C7F2" w:rsidR="007151E9" w:rsidRDefault="007151E9" w:rsidP="007151E9">
            <w:pPr>
              <w:pStyle w:val="2-"/>
            </w:pPr>
            <w:r>
              <w:tab/>
            </w:r>
            <w:r>
              <w:tab/>
            </w:r>
            <w:r>
              <w:tab/>
            </w:r>
            <w:r>
              <w:tab/>
              <w:t>“comment”: “</w:t>
            </w:r>
            <w:r>
              <w:rPr>
                <w:rFonts w:hint="eastAsia"/>
              </w:rPr>
              <w:t>力</w:t>
            </w:r>
            <w:r>
              <w:t>”,</w:t>
            </w:r>
            <w:r>
              <w:tab/>
            </w:r>
            <w:r>
              <w:tab/>
            </w:r>
            <w:r w:rsidRPr="00BD5C94">
              <w:rPr>
                <w:color w:val="00B050"/>
              </w:rPr>
              <w:t>//</w:t>
            </w:r>
            <w:r w:rsidRPr="00BD5C94">
              <w:rPr>
                <w:rFonts w:hint="eastAsia"/>
                <w:color w:val="00B050"/>
              </w:rPr>
              <w:t>コメント</w:t>
            </w:r>
          </w:p>
          <w:p w14:paraId="140C0776" w14:textId="2C9FF529" w:rsidR="00645C50" w:rsidRDefault="007151E9" w:rsidP="007151E9">
            <w:pPr>
              <w:pStyle w:val="2-"/>
              <w:rPr>
                <w:color w:val="00B050"/>
              </w:rPr>
            </w:pPr>
            <w:r>
              <w:rPr>
                <w:color w:val="00B050"/>
              </w:rPr>
              <w:tab/>
            </w:r>
            <w:r>
              <w:rPr>
                <w:color w:val="00B050"/>
              </w:rPr>
              <w:tab/>
            </w:r>
            <w:r>
              <w:rPr>
                <w:color w:val="00B050"/>
              </w:rPr>
              <w:tab/>
            </w:r>
            <w:r>
              <w:rPr>
                <w:color w:val="00B050"/>
              </w:rPr>
              <w:tab/>
            </w:r>
            <w:r>
              <w:t xml:space="preserve">“key”: </w:t>
            </w:r>
            <w:r w:rsidRPr="00936E0E">
              <w:rPr>
                <w:color w:val="FF0000"/>
              </w:rPr>
              <w:t>“param.</w:t>
            </w:r>
            <w:r w:rsidR="00091D61" w:rsidRPr="00936E0E">
              <w:rPr>
                <w:color w:val="FF0000"/>
              </w:rPr>
              <w:t>power</w:t>
            </w:r>
            <w:r w:rsidRPr="00936E0E">
              <w:rPr>
                <w:color w:val="FF0000"/>
              </w:rPr>
              <w:t>”</w:t>
            </w:r>
            <w:r>
              <w:t>,</w:t>
            </w:r>
            <w:r>
              <w:tab/>
            </w:r>
            <w:r w:rsidRPr="00BD5C94">
              <w:rPr>
                <w:color w:val="00B050"/>
              </w:rPr>
              <w:t>//</w:t>
            </w:r>
            <w:r w:rsidRPr="00BD5C94">
              <w:rPr>
                <w:rFonts w:hint="eastAsia"/>
                <w:color w:val="00B050"/>
              </w:rPr>
              <w:t>対象キー</w:t>
            </w:r>
            <w:r w:rsidR="006603C9">
              <w:rPr>
                <w:rFonts w:hint="eastAsia"/>
                <w:color w:val="00B050"/>
              </w:rPr>
              <w:t xml:space="preserve">　※JSON</w:t>
            </w:r>
            <w:r w:rsidR="00645C50">
              <w:rPr>
                <w:rFonts w:hint="eastAsia"/>
                <w:color w:val="00B050"/>
              </w:rPr>
              <w:t>データ</w:t>
            </w:r>
            <w:r w:rsidR="006603C9">
              <w:rPr>
                <w:rFonts w:hint="eastAsia"/>
                <w:color w:val="00B050"/>
              </w:rPr>
              <w:t>上のネストしたデータ</w:t>
            </w:r>
            <w:r w:rsidR="00645C50">
              <w:rPr>
                <w:rFonts w:hint="eastAsia"/>
                <w:color w:val="00B050"/>
              </w:rPr>
              <w:t>は</w:t>
            </w:r>
          </w:p>
          <w:p w14:paraId="74AD4C7C" w14:textId="4EE3DD5C" w:rsidR="007151E9" w:rsidRPr="00BD5C94" w:rsidRDefault="00645C50" w:rsidP="007151E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「.」で区切って</w:t>
            </w:r>
            <w:r w:rsidR="002C6AF0">
              <w:rPr>
                <w:rFonts w:hint="eastAsia"/>
                <w:color w:val="00B050"/>
              </w:rPr>
              <w:t>指定</w:t>
            </w:r>
            <w:r w:rsidR="00784ED5">
              <w:rPr>
                <w:rFonts w:hint="eastAsia"/>
                <w:color w:val="00B050"/>
              </w:rPr>
              <w:t>。</w:t>
            </w:r>
          </w:p>
          <w:p w14:paraId="03C634FA" w14:textId="7D0C1229" w:rsidR="007151E9" w:rsidRDefault="007151E9" w:rsidP="007151E9">
            <w:pPr>
              <w:pStyle w:val="2-"/>
              <w:rPr>
                <w:color w:val="00B050"/>
              </w:rPr>
            </w:pPr>
            <w:r>
              <w:tab/>
            </w:r>
            <w:r>
              <w:tab/>
            </w:r>
            <w:r>
              <w:tab/>
            </w:r>
            <w:r>
              <w:tab/>
              <w:t>“type”: “i8”,</w:t>
            </w:r>
            <w:r>
              <w:tab/>
            </w:r>
            <w:r>
              <w:tab/>
            </w:r>
            <w:r>
              <w:tab/>
            </w:r>
            <w:r w:rsidRPr="00BD5C94">
              <w:rPr>
                <w:color w:val="00B050"/>
              </w:rPr>
              <w:t>//</w:t>
            </w:r>
            <w:r w:rsidRPr="00BD5C94">
              <w:rPr>
                <w:rFonts w:hint="eastAsia"/>
                <w:color w:val="00B050"/>
              </w:rPr>
              <w:t>データ型</w:t>
            </w:r>
          </w:p>
          <w:p w14:paraId="69A69D87" w14:textId="16AFFE52"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“default”</w:t>
            </w:r>
            <w:r w:rsidRPr="00D836BC">
              <w:t>: 1,</w:t>
            </w:r>
            <w:r>
              <w:rPr>
                <w:color w:val="00B050"/>
              </w:rPr>
              <w:tab/>
            </w:r>
            <w:r>
              <w:rPr>
                <w:color w:val="00B050"/>
              </w:rPr>
              <w:tab/>
            </w:r>
            <w:r>
              <w:rPr>
                <w:color w:val="00B050"/>
              </w:rPr>
              <w:tab/>
              <w:t>//</w:t>
            </w:r>
            <w:r>
              <w:rPr>
                <w:rFonts w:hint="eastAsia"/>
                <w:color w:val="00B050"/>
              </w:rPr>
              <w:t>省略時の規定値　※JSONデータ上で記述されなかった場合の規定値</w:t>
            </w:r>
            <w:r w:rsidR="00784ED5">
              <w:rPr>
                <w:rFonts w:hint="eastAsia"/>
                <w:color w:val="00B050"/>
              </w:rPr>
              <w:t>。</w:t>
            </w:r>
          </w:p>
          <w:p w14:paraId="7A36B0A1" w14:textId="77777777" w:rsidR="002229F8"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“isRequired”</w:t>
            </w:r>
            <w:r w:rsidRPr="00D836BC">
              <w:t xml:space="preserve">: </w:t>
            </w:r>
            <w:r>
              <w:rPr>
                <w:rFonts w:hint="eastAsia"/>
              </w:rPr>
              <w:t>false</w:t>
            </w:r>
            <w:r w:rsidRPr="00D836BC">
              <w:t>,</w:t>
            </w:r>
            <w:r>
              <w:rPr>
                <w:color w:val="00B050"/>
              </w:rPr>
              <w:tab/>
            </w:r>
            <w:r>
              <w:rPr>
                <w:color w:val="00B050"/>
              </w:rPr>
              <w:tab/>
              <w:t>//</w:t>
            </w:r>
            <w:r>
              <w:rPr>
                <w:rFonts w:hint="eastAsia"/>
                <w:color w:val="00B050"/>
              </w:rPr>
              <w:t>入力必須項目？　※JSONデータ上で記述が必須か？</w:t>
            </w:r>
          </w:p>
          <w:p w14:paraId="2D37866B" w14:textId="77777777" w:rsidR="00BF429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※エラー判定用、省略時はエラー判定なし</w:t>
            </w:r>
          </w:p>
          <w:p w14:paraId="08CEC2DF" w14:textId="6CA93420" w:rsidR="00BF4298" w:rsidRDefault="00BF4298" w:rsidP="00BF4298">
            <w:pPr>
              <w:pStyle w:val="2-"/>
              <w:tabs>
                <w:tab w:val="clear" w:pos="5025"/>
                <w:tab w:val="left" w:pos="5165"/>
              </w:tabs>
              <w:rPr>
                <w:color w:val="00B050"/>
              </w:rPr>
            </w:pPr>
            <w:r>
              <w:rPr>
                <w:color w:val="00B050"/>
              </w:rPr>
              <w:lastRenderedPageBreak/>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color w:val="00B050"/>
              </w:rPr>
              <w:tab/>
            </w:r>
            <w:r>
              <w:rPr>
                <w:color w:val="00B050"/>
              </w:rPr>
              <w:tab/>
            </w:r>
            <w:r>
              <w:rPr>
                <w:color w:val="00B050"/>
              </w:rPr>
              <w:tab/>
            </w:r>
            <w:r>
              <w:rPr>
                <w:rFonts w:hint="eastAsia"/>
                <w:color w:val="00B050"/>
              </w:rPr>
              <w:t>（false指定と同じ）</w:t>
            </w:r>
            <w:r w:rsidR="00784ED5">
              <w:rPr>
                <w:rFonts w:hint="eastAsia"/>
                <w:color w:val="00B050"/>
              </w:rPr>
              <w:t>。</w:t>
            </w:r>
            <w:r>
              <w:rPr>
                <w:rFonts w:hint="eastAsia"/>
                <w:color w:val="00B050"/>
              </w:rPr>
              <w:t>ただし、</w:t>
            </w:r>
          </w:p>
          <w:p w14:paraId="7E44F75E" w14:textId="51FC1FFD" w:rsidR="002229F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primayKey,</w:t>
            </w:r>
            <w:r>
              <w:rPr>
                <w:color w:val="00B050"/>
              </w:rPr>
              <w:t xml:space="preserve"> secondaryKey, </w:t>
            </w:r>
            <w:r>
              <w:rPr>
                <w:rFonts w:hint="eastAsia"/>
                <w:color w:val="00B050"/>
              </w:rPr>
              <w:t>i</w:t>
            </w:r>
            <w:r>
              <w:rPr>
                <w:color w:val="00B050"/>
              </w:rPr>
              <w:t xml:space="preserve">ndexes </w:t>
            </w:r>
            <w:r>
              <w:rPr>
                <w:rFonts w:hint="eastAsia"/>
                <w:color w:val="00B050"/>
              </w:rPr>
              <w:t>に</w:t>
            </w:r>
          </w:p>
          <w:p w14:paraId="36D2DBB1" w14:textId="3241B1ED"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指定された項目は必然的に入力必須となる</w:t>
            </w:r>
            <w:r w:rsidR="00784ED5">
              <w:rPr>
                <w:rFonts w:hint="eastAsia"/>
                <w:color w:val="00B050"/>
              </w:rPr>
              <w:t>。</w:t>
            </w:r>
          </w:p>
          <w:p w14:paraId="42A43BDF" w14:textId="1D53A625" w:rsidR="007E63E6" w:rsidRPr="00BD5C94" w:rsidRDefault="007E63E6" w:rsidP="007151E9">
            <w:pPr>
              <w:pStyle w:val="2-"/>
              <w:rPr>
                <w:color w:val="00B050"/>
              </w:rPr>
            </w:pPr>
            <w:r>
              <w:rPr>
                <w:color w:val="00B050"/>
              </w:rPr>
              <w:tab/>
            </w:r>
            <w:r>
              <w:rPr>
                <w:color w:val="00B050"/>
              </w:rPr>
              <w:tab/>
            </w:r>
            <w:r>
              <w:rPr>
                <w:color w:val="00B050"/>
              </w:rPr>
              <w:tab/>
            </w:r>
            <w:r>
              <w:rPr>
                <w:color w:val="00B050"/>
              </w:rPr>
              <w:tab/>
            </w:r>
            <w:r w:rsidRPr="00936E0E">
              <w:rPr>
                <w:color w:val="FF0000"/>
              </w:rPr>
              <w:t>“min”</w:t>
            </w:r>
            <w:r w:rsidRPr="00D836BC">
              <w:t>: 0,</w:t>
            </w:r>
            <w:r>
              <w:rPr>
                <w:color w:val="00B050"/>
              </w:rPr>
              <w:tab/>
            </w:r>
            <w:r>
              <w:rPr>
                <w:color w:val="00B050"/>
              </w:rPr>
              <w:tab/>
            </w:r>
            <w:r>
              <w:rPr>
                <w:color w:val="00B050"/>
              </w:rPr>
              <w:tab/>
            </w:r>
            <w:r>
              <w:rPr>
                <w:color w:val="00B050"/>
              </w:rPr>
              <w:tab/>
              <w:t>//</w:t>
            </w:r>
            <w:r>
              <w:rPr>
                <w:rFonts w:hint="eastAsia"/>
                <w:color w:val="00B050"/>
              </w:rPr>
              <w:t>最小値　※エラー判定用</w:t>
            </w:r>
            <w:r w:rsidR="00D836BC">
              <w:rPr>
                <w:rFonts w:hint="eastAsia"/>
                <w:color w:val="00B050"/>
              </w:rPr>
              <w:t>、省略時はエラー判定なし</w:t>
            </w:r>
            <w:r w:rsidR="00784ED5">
              <w:rPr>
                <w:rFonts w:hint="eastAsia"/>
                <w:color w:val="00B050"/>
              </w:rPr>
              <w:t>。</w:t>
            </w:r>
          </w:p>
          <w:p w14:paraId="4E09239A" w14:textId="7C48DD13" w:rsidR="007E63E6" w:rsidRDefault="007E63E6" w:rsidP="007E63E6">
            <w:pPr>
              <w:pStyle w:val="2-"/>
              <w:rPr>
                <w:color w:val="00B050"/>
              </w:rPr>
            </w:pPr>
            <w:r>
              <w:rPr>
                <w:color w:val="00B050"/>
              </w:rPr>
              <w:tab/>
            </w:r>
            <w:r>
              <w:rPr>
                <w:color w:val="00B050"/>
              </w:rPr>
              <w:tab/>
            </w:r>
            <w:r>
              <w:rPr>
                <w:color w:val="00B050"/>
              </w:rPr>
              <w:tab/>
            </w:r>
            <w:r>
              <w:rPr>
                <w:color w:val="00B050"/>
              </w:rPr>
              <w:tab/>
            </w:r>
            <w:r w:rsidRPr="00936E0E">
              <w:rPr>
                <w:color w:val="FF0000"/>
              </w:rPr>
              <w:t>“max”</w:t>
            </w:r>
            <w:r w:rsidRPr="00D836BC">
              <w:t>: 100</w:t>
            </w:r>
            <w:r w:rsidR="00F553D1">
              <w:tab/>
            </w:r>
            <w:r>
              <w:rPr>
                <w:color w:val="00B050"/>
              </w:rPr>
              <w:tab/>
            </w:r>
            <w:r>
              <w:rPr>
                <w:color w:val="00B050"/>
              </w:rPr>
              <w:tab/>
            </w:r>
            <w:r>
              <w:rPr>
                <w:color w:val="00B050"/>
              </w:rPr>
              <w:tab/>
              <w:t>//</w:t>
            </w:r>
            <w:r>
              <w:rPr>
                <w:rFonts w:hint="eastAsia"/>
                <w:color w:val="00B050"/>
              </w:rPr>
              <w:t>最大値　※エラー判定用</w:t>
            </w:r>
            <w:r w:rsidR="00D836BC">
              <w:rPr>
                <w:rFonts w:hint="eastAsia"/>
                <w:color w:val="00B050"/>
              </w:rPr>
              <w:t>、省略時はエラー判定なし</w:t>
            </w:r>
            <w:r w:rsidR="00784ED5">
              <w:rPr>
                <w:rFonts w:hint="eastAsia"/>
                <w:color w:val="00B050"/>
              </w:rPr>
              <w:t>。</w:t>
            </w:r>
          </w:p>
          <w:p w14:paraId="6071AB4E"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//※データ型に応じた最小値～最大値の範囲チェックは</w:t>
            </w:r>
          </w:p>
          <w:p w14:paraId="03DDBF32"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デフォルトで行われる。例えば、</w:t>
            </w:r>
            <w:r>
              <w:rPr>
                <w:rFonts w:hint="eastAsia"/>
                <w:color w:val="00B050"/>
              </w:rPr>
              <w:t>i8 なら -12</w:t>
            </w:r>
            <w:r>
              <w:rPr>
                <w:color w:val="00B050"/>
              </w:rPr>
              <w:t>8～</w:t>
            </w:r>
            <w:r>
              <w:rPr>
                <w:rFonts w:hint="eastAsia"/>
                <w:color w:val="00B050"/>
              </w:rPr>
              <w:t>127の</w:t>
            </w:r>
          </w:p>
          <w:p w14:paraId="185D8256" w14:textId="2D31A91E"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範囲外の値が指定されたらエラー</w:t>
            </w:r>
            <w:r w:rsidR="00E136FC">
              <w:rPr>
                <w:rFonts w:hint="eastAsia"/>
                <w:color w:val="00B050"/>
              </w:rPr>
              <w:t>。</w:t>
            </w:r>
          </w:p>
          <w:p w14:paraId="65EB0753" w14:textId="77777777" w:rsidR="007151E9" w:rsidRDefault="007151E9" w:rsidP="007151E9">
            <w:pPr>
              <w:pStyle w:val="2-"/>
            </w:pPr>
            <w:r>
              <w:tab/>
            </w:r>
            <w:r>
              <w:tab/>
            </w:r>
            <w:r>
              <w:tab/>
              <w:t>},</w:t>
            </w:r>
          </w:p>
          <w:p w14:paraId="522F24A7" w14:textId="06D8EDA1" w:rsidR="00577271" w:rsidRPr="00C828A6" w:rsidRDefault="00577271" w:rsidP="0057727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：固定長配列の場合</w:t>
            </w:r>
          </w:p>
          <w:p w14:paraId="759DEB70" w14:textId="77777777" w:rsidR="00577271" w:rsidRDefault="00577271" w:rsidP="00577271">
            <w:pPr>
              <w:pStyle w:val="2-"/>
            </w:pPr>
            <w:r>
              <w:tab/>
            </w:r>
            <w:r>
              <w:tab/>
            </w:r>
            <w:r>
              <w:tab/>
              <w:t>{</w:t>
            </w:r>
          </w:p>
          <w:p w14:paraId="465E208C" w14:textId="323C7CA8" w:rsidR="00577271" w:rsidRDefault="00577271" w:rsidP="00577271">
            <w:pPr>
              <w:pStyle w:val="2-"/>
              <w:rPr>
                <w:color w:val="00B050"/>
              </w:rPr>
            </w:pPr>
            <w:r>
              <w:tab/>
            </w:r>
            <w:r>
              <w:tab/>
            </w:r>
            <w:r>
              <w:tab/>
            </w:r>
            <w:r>
              <w:tab/>
              <w:t>“name”: “tol”,</w:t>
            </w:r>
            <w:r>
              <w:tab/>
            </w:r>
            <w:r>
              <w:tab/>
            </w:r>
            <w:r>
              <w:tab/>
            </w:r>
            <w:r w:rsidRPr="00BD5C94">
              <w:rPr>
                <w:color w:val="00B050"/>
              </w:rPr>
              <w:t>//</w:t>
            </w:r>
            <w:r w:rsidRPr="00BD5C94">
              <w:rPr>
                <w:rFonts w:hint="eastAsia"/>
                <w:color w:val="00B050"/>
              </w:rPr>
              <w:t>メンバー名</w:t>
            </w:r>
          </w:p>
          <w:p w14:paraId="24137440" w14:textId="31D43E61" w:rsidR="00577271" w:rsidRDefault="00577271" w:rsidP="00577271">
            <w:pPr>
              <w:pStyle w:val="2-"/>
            </w:pPr>
            <w:r>
              <w:tab/>
            </w:r>
            <w:r>
              <w:tab/>
            </w:r>
            <w:r>
              <w:tab/>
            </w:r>
            <w:r>
              <w:tab/>
              <w:t>“comment”: “</w:t>
            </w:r>
            <w:r>
              <w:rPr>
                <w:rFonts w:hint="eastAsia"/>
              </w:rPr>
              <w:t>耐性</w:t>
            </w:r>
            <w:r>
              <w:t>”,</w:t>
            </w:r>
            <w:r>
              <w:tab/>
            </w:r>
            <w:r>
              <w:tab/>
            </w:r>
            <w:r w:rsidRPr="00BD5C94">
              <w:rPr>
                <w:color w:val="00B050"/>
              </w:rPr>
              <w:t>//</w:t>
            </w:r>
            <w:r w:rsidRPr="00BD5C94">
              <w:rPr>
                <w:rFonts w:hint="eastAsia"/>
                <w:color w:val="00B050"/>
              </w:rPr>
              <w:t>コメント</w:t>
            </w:r>
          </w:p>
          <w:p w14:paraId="0129D914" w14:textId="6E075D99" w:rsidR="00577271" w:rsidRPr="00BD5C94" w:rsidRDefault="00577271" w:rsidP="00577271">
            <w:pPr>
              <w:pStyle w:val="2-"/>
              <w:rPr>
                <w:color w:val="00B050"/>
              </w:rPr>
            </w:pPr>
            <w:r>
              <w:rPr>
                <w:color w:val="00B050"/>
              </w:rPr>
              <w:tab/>
            </w:r>
            <w:r>
              <w:rPr>
                <w:color w:val="00B050"/>
              </w:rPr>
              <w:tab/>
            </w:r>
            <w:r>
              <w:rPr>
                <w:color w:val="00B050"/>
              </w:rPr>
              <w:tab/>
            </w:r>
            <w:r>
              <w:rPr>
                <w:color w:val="00B050"/>
              </w:rPr>
              <w:tab/>
            </w:r>
            <w:r>
              <w:t>“key”: “param.tol”,</w:t>
            </w:r>
            <w:r>
              <w:tab/>
            </w:r>
            <w:r>
              <w:tab/>
            </w:r>
            <w:r w:rsidRPr="00BD5C94">
              <w:rPr>
                <w:color w:val="00B050"/>
              </w:rPr>
              <w:t>//</w:t>
            </w:r>
            <w:r w:rsidRPr="00BD5C94">
              <w:rPr>
                <w:rFonts w:hint="eastAsia"/>
                <w:color w:val="00B050"/>
              </w:rPr>
              <w:t>対象キー</w:t>
            </w:r>
          </w:p>
          <w:p w14:paraId="3D7979E1" w14:textId="319DC109" w:rsidR="00577271" w:rsidRDefault="00577271" w:rsidP="00577271">
            <w:pPr>
              <w:pStyle w:val="2-"/>
              <w:rPr>
                <w:color w:val="00B050"/>
              </w:rPr>
            </w:pPr>
            <w:r>
              <w:tab/>
            </w:r>
            <w:r>
              <w:tab/>
            </w:r>
            <w:r>
              <w:tab/>
            </w:r>
            <w:r>
              <w:tab/>
              <w:t>“type”: “</w:t>
            </w:r>
            <w:r w:rsidR="00B870E6">
              <w:t>f32</w:t>
            </w:r>
            <w:r>
              <w:t>”,</w:t>
            </w:r>
            <w:r>
              <w:tab/>
            </w:r>
            <w:r>
              <w:tab/>
            </w:r>
            <w:r>
              <w:tab/>
            </w:r>
            <w:r w:rsidRPr="00BD5C94">
              <w:rPr>
                <w:color w:val="00B050"/>
              </w:rPr>
              <w:t>//</w:t>
            </w:r>
            <w:r w:rsidRPr="00BD5C94">
              <w:rPr>
                <w:rFonts w:hint="eastAsia"/>
                <w:color w:val="00B050"/>
              </w:rPr>
              <w:t>データ型</w:t>
            </w:r>
          </w:p>
          <w:p w14:paraId="7EAF7E9D" w14:textId="5DD4D804" w:rsidR="00577271" w:rsidRDefault="00577271" w:rsidP="00577271">
            <w:pPr>
              <w:pStyle w:val="2-"/>
              <w:rPr>
                <w:color w:val="00B050"/>
              </w:rPr>
            </w:pPr>
            <w:r>
              <w:tab/>
            </w:r>
            <w:r>
              <w:tab/>
            </w:r>
            <w:r>
              <w:tab/>
            </w:r>
            <w:r>
              <w:tab/>
            </w:r>
            <w:r w:rsidRPr="00936E0E">
              <w:rPr>
                <w:color w:val="FF0000"/>
              </w:rPr>
              <w:t>“isArray”</w:t>
            </w:r>
            <w:r>
              <w:t>: true,</w:t>
            </w:r>
            <w:r>
              <w:tab/>
            </w:r>
            <w:r>
              <w:tab/>
            </w:r>
            <w:r>
              <w:tab/>
            </w:r>
            <w:r w:rsidRPr="00BD5C94">
              <w:rPr>
                <w:color w:val="00B050"/>
              </w:rPr>
              <w:t>//</w:t>
            </w:r>
            <w:r>
              <w:rPr>
                <w:rFonts w:hint="eastAsia"/>
                <w:color w:val="00B050"/>
              </w:rPr>
              <w:t>配列か？　※規定値は false。</w:t>
            </w:r>
          </w:p>
          <w:p w14:paraId="3757CD64" w14:textId="7B260F14"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true 指定されたデータが、</w:t>
            </w:r>
            <w:r>
              <w:rPr>
                <w:color w:val="00B050"/>
              </w:rPr>
              <w:t>データ定義JSON上で</w:t>
            </w:r>
          </w:p>
          <w:p w14:paraId="36721CB1" w14:textId="7E1D655A"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配列として定義されていなければエラー。その逆も同様。</w:t>
            </w:r>
          </w:p>
          <w:p w14:paraId="164B1EDB" w14:textId="12562C39" w:rsidR="00577271" w:rsidRDefault="00577271" w:rsidP="00577271">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w:t>
            </w:r>
            <w:r>
              <w:t>: [ 10 ]</w:t>
            </w:r>
            <w:r>
              <w:tab/>
            </w:r>
            <w:r>
              <w:tab/>
            </w:r>
            <w:r w:rsidRPr="00BD5C94">
              <w:rPr>
                <w:color w:val="00B050"/>
              </w:rPr>
              <w:t>//</w:t>
            </w:r>
            <w:r>
              <w:rPr>
                <w:rFonts w:hint="eastAsia"/>
                <w:color w:val="00B050"/>
              </w:rPr>
              <w:t>配列の要素数　※</w:t>
            </w:r>
            <w:r w:rsidR="000F11C6">
              <w:rPr>
                <w:rFonts w:hint="eastAsia"/>
                <w:color w:val="00B050"/>
              </w:rPr>
              <w:t>配列の次元数分の要素数を指定。</w:t>
            </w:r>
          </w:p>
          <w:p w14:paraId="6E36349D" w14:textId="65E7F538" w:rsidR="00BD602A" w:rsidRDefault="00BD602A"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二次元配列なら [ 5, 10 ] のように記述する。</w:t>
            </w:r>
          </w:p>
          <w:p w14:paraId="39FB1B41" w14:textId="248A263A" w:rsidR="00FA3404" w:rsidRDefault="00FA3404"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JSONデータ</w:t>
            </w:r>
            <w:r w:rsidR="00A71850">
              <w:rPr>
                <w:rFonts w:hint="eastAsia"/>
                <w:color w:val="00B050"/>
              </w:rPr>
              <w:t>上</w:t>
            </w:r>
            <w:r>
              <w:rPr>
                <w:rFonts w:hint="eastAsia"/>
                <w:color w:val="00B050"/>
              </w:rPr>
              <w:t>と要素数が一致しない</w:t>
            </w:r>
            <w:r w:rsidR="00A71850">
              <w:rPr>
                <w:rFonts w:hint="eastAsia"/>
                <w:color w:val="00B050"/>
              </w:rPr>
              <w:t>場合は</w:t>
            </w:r>
            <w:r w:rsidR="003F4156">
              <w:rPr>
                <w:rFonts w:hint="eastAsia"/>
                <w:color w:val="00B050"/>
              </w:rPr>
              <w:t>エラー。</w:t>
            </w:r>
          </w:p>
          <w:p w14:paraId="3DA11217" w14:textId="77777777" w:rsidR="00577271" w:rsidRDefault="00577271" w:rsidP="00577271">
            <w:pPr>
              <w:pStyle w:val="2-"/>
            </w:pPr>
            <w:r>
              <w:tab/>
            </w:r>
            <w:r>
              <w:tab/>
            </w:r>
            <w:r>
              <w:tab/>
              <w:t>},</w:t>
            </w:r>
          </w:p>
          <w:p w14:paraId="4BA1C8B1" w14:textId="4B20E09A" w:rsidR="00091D61" w:rsidRPr="00C828A6" w:rsidRDefault="00091D61" w:rsidP="00091D6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：不定長配列の場合</w:t>
            </w:r>
          </w:p>
          <w:p w14:paraId="189D1601" w14:textId="77777777" w:rsidR="00091D61" w:rsidRDefault="00091D61" w:rsidP="00091D61">
            <w:pPr>
              <w:pStyle w:val="2-"/>
            </w:pPr>
            <w:r>
              <w:tab/>
            </w:r>
            <w:r>
              <w:tab/>
            </w:r>
            <w:r>
              <w:tab/>
              <w:t>{</w:t>
            </w:r>
          </w:p>
          <w:p w14:paraId="5D61E6D3" w14:textId="7ECB56B2" w:rsidR="00091D61" w:rsidRDefault="00091D61" w:rsidP="00091D61">
            <w:pPr>
              <w:pStyle w:val="2-"/>
              <w:rPr>
                <w:color w:val="00B050"/>
              </w:rPr>
            </w:pPr>
            <w:r>
              <w:tab/>
            </w:r>
            <w:r>
              <w:tab/>
            </w:r>
            <w:r>
              <w:tab/>
            </w:r>
            <w:r>
              <w:tab/>
              <w:t>“name”: “abilities”,</w:t>
            </w:r>
            <w:r>
              <w:tab/>
            </w:r>
            <w:r>
              <w:tab/>
            </w:r>
            <w:r w:rsidRPr="00BD5C94">
              <w:rPr>
                <w:color w:val="00B050"/>
              </w:rPr>
              <w:t>//</w:t>
            </w:r>
            <w:r w:rsidRPr="00BD5C94">
              <w:rPr>
                <w:rFonts w:hint="eastAsia"/>
                <w:color w:val="00B050"/>
              </w:rPr>
              <w:t>メンバー名</w:t>
            </w:r>
          </w:p>
          <w:p w14:paraId="0FE10AEA" w14:textId="48AA68C3" w:rsidR="00091D61" w:rsidRDefault="00091D61" w:rsidP="00091D61">
            <w:pPr>
              <w:pStyle w:val="2-"/>
            </w:pPr>
            <w:r>
              <w:tab/>
            </w:r>
            <w:r>
              <w:tab/>
            </w:r>
            <w:r>
              <w:tab/>
            </w:r>
            <w:r>
              <w:tab/>
              <w:t>“comment”: “</w:t>
            </w:r>
            <w:r>
              <w:rPr>
                <w:rFonts w:hint="eastAsia"/>
              </w:rPr>
              <w:t>アビリティ</w:t>
            </w:r>
            <w:r>
              <w:t>”,</w:t>
            </w:r>
            <w:r>
              <w:tab/>
            </w:r>
            <w:r w:rsidRPr="00BD5C94">
              <w:rPr>
                <w:color w:val="00B050"/>
              </w:rPr>
              <w:t>//</w:t>
            </w:r>
            <w:r w:rsidRPr="00BD5C94">
              <w:rPr>
                <w:rFonts w:hint="eastAsia"/>
                <w:color w:val="00B050"/>
              </w:rPr>
              <w:t>コメント</w:t>
            </w:r>
          </w:p>
          <w:p w14:paraId="476C79D1" w14:textId="1AB5D3B8" w:rsidR="00091D61" w:rsidRPr="00BD5C94" w:rsidRDefault="00091D61" w:rsidP="00091D61">
            <w:pPr>
              <w:pStyle w:val="2-"/>
              <w:rPr>
                <w:color w:val="00B050"/>
              </w:rPr>
            </w:pPr>
            <w:r>
              <w:rPr>
                <w:color w:val="00B050"/>
              </w:rPr>
              <w:tab/>
            </w:r>
            <w:r>
              <w:rPr>
                <w:color w:val="00B050"/>
              </w:rPr>
              <w:tab/>
            </w:r>
            <w:r>
              <w:rPr>
                <w:color w:val="00B050"/>
              </w:rPr>
              <w:tab/>
            </w:r>
            <w:r>
              <w:rPr>
                <w:color w:val="00B050"/>
              </w:rPr>
              <w:tab/>
            </w:r>
            <w:r>
              <w:t>“key”: “abilities”,</w:t>
            </w:r>
            <w:r>
              <w:tab/>
            </w:r>
            <w:r>
              <w:tab/>
            </w:r>
            <w:r w:rsidRPr="00BD5C94">
              <w:rPr>
                <w:color w:val="00B050"/>
              </w:rPr>
              <w:t>//</w:t>
            </w:r>
            <w:r w:rsidRPr="00BD5C94">
              <w:rPr>
                <w:rFonts w:hint="eastAsia"/>
                <w:color w:val="00B050"/>
              </w:rPr>
              <w:t>対象キー</w:t>
            </w:r>
          </w:p>
          <w:p w14:paraId="278A135B" w14:textId="4A781B5D" w:rsidR="00091D61" w:rsidRDefault="00091D61" w:rsidP="00091D61">
            <w:pPr>
              <w:pStyle w:val="2-"/>
              <w:rPr>
                <w:color w:val="00B050"/>
              </w:rPr>
            </w:pPr>
            <w:r>
              <w:tab/>
            </w:r>
            <w:r>
              <w:tab/>
            </w:r>
            <w:r>
              <w:tab/>
            </w:r>
            <w:r>
              <w:tab/>
              <w:t>“type”: “</w:t>
            </w:r>
            <w:r w:rsidR="00F859B2">
              <w:rPr>
                <w:rFonts w:hint="eastAsia"/>
              </w:rPr>
              <w:t>u32</w:t>
            </w:r>
            <w:r>
              <w:t>”,</w:t>
            </w:r>
            <w:r>
              <w:tab/>
            </w:r>
            <w:r>
              <w:tab/>
            </w:r>
            <w:r>
              <w:tab/>
            </w:r>
            <w:r w:rsidRPr="00BD5C94">
              <w:rPr>
                <w:color w:val="00B050"/>
              </w:rPr>
              <w:t>//</w:t>
            </w:r>
            <w:r w:rsidRPr="00BD5C94">
              <w:rPr>
                <w:rFonts w:hint="eastAsia"/>
                <w:color w:val="00B050"/>
              </w:rPr>
              <w:t>データ型</w:t>
            </w:r>
          </w:p>
          <w:p w14:paraId="0FAD1EFD" w14:textId="476DE190" w:rsidR="00091D61" w:rsidRDefault="00091D61" w:rsidP="00091D61">
            <w:pPr>
              <w:pStyle w:val="2-"/>
              <w:rPr>
                <w:color w:val="00B050"/>
              </w:rPr>
            </w:pPr>
            <w:r>
              <w:tab/>
            </w:r>
            <w:r>
              <w:tab/>
            </w:r>
            <w:r>
              <w:tab/>
            </w:r>
            <w:r>
              <w:tab/>
            </w:r>
            <w:r w:rsidRPr="00936E0E">
              <w:rPr>
                <w:color w:val="FF0000"/>
              </w:rPr>
              <w:t>“</w:t>
            </w:r>
            <w:r w:rsidR="00E00143" w:rsidRPr="00936E0E">
              <w:rPr>
                <w:color w:val="FF0000"/>
              </w:rPr>
              <w:t>isVariableArray</w:t>
            </w:r>
            <w:r w:rsidRPr="00936E0E">
              <w:rPr>
                <w:color w:val="FF0000"/>
              </w:rPr>
              <w:t>”</w:t>
            </w:r>
            <w:r>
              <w:t xml:space="preserve">: </w:t>
            </w:r>
            <w:r w:rsidR="00E00143">
              <w:t>true</w:t>
            </w:r>
            <w:r>
              <w:t>,</w:t>
            </w:r>
            <w:r>
              <w:tab/>
            </w:r>
            <w:r w:rsidRPr="00BD5C94">
              <w:rPr>
                <w:color w:val="00B050"/>
              </w:rPr>
              <w:t>//</w:t>
            </w:r>
            <w:r w:rsidR="00E00143">
              <w:rPr>
                <w:rFonts w:hint="eastAsia"/>
                <w:color w:val="00B050"/>
              </w:rPr>
              <w:t>不定長配列の指定　※isArray の指定を省略可。</w:t>
            </w:r>
          </w:p>
          <w:p w14:paraId="05EA9B5D" w14:textId="77777777" w:rsidR="00B6636F" w:rsidRDefault="00B6636F" w:rsidP="00B6636F">
            <w:pPr>
              <w:pStyle w:val="2-"/>
            </w:pPr>
            <w:r>
              <w:tab/>
            </w:r>
            <w:r>
              <w:tab/>
            </w:r>
            <w:r>
              <w:tab/>
            </w:r>
            <w:r>
              <w:tab/>
            </w:r>
            <w:r w:rsidRPr="00936E0E">
              <w:rPr>
                <w:color w:val="FF0000"/>
              </w:rPr>
              <w:t>“array</w:t>
            </w:r>
            <w:r w:rsidRPr="00936E0E">
              <w:rPr>
                <w:rFonts w:hint="eastAsia"/>
                <w:color w:val="FF0000"/>
              </w:rPr>
              <w:t>Size</w:t>
            </w:r>
            <w:r w:rsidRPr="00936E0E">
              <w:rPr>
                <w:color w:val="FF0000"/>
              </w:rPr>
              <w:t>Name”</w:t>
            </w:r>
            <w:r>
              <w:t>: “abilitiesNum”,</w:t>
            </w:r>
          </w:p>
          <w:p w14:paraId="1456E8D3" w14:textId="77777777" w:rsidR="00B6636F" w:rsidRDefault="00B6636F" w:rsidP="00B6636F">
            <w:pPr>
              <w:pStyle w:val="2-"/>
              <w:rPr>
                <w:color w:val="00B050"/>
              </w:rPr>
            </w:pPr>
            <w:r>
              <w:tab/>
            </w:r>
            <w:r>
              <w:tab/>
            </w:r>
            <w:r>
              <w:tab/>
            </w:r>
            <w:r>
              <w:tab/>
            </w:r>
            <w:r>
              <w:tab/>
            </w:r>
            <w:r>
              <w:tab/>
            </w:r>
            <w:r>
              <w:tab/>
            </w:r>
            <w:r>
              <w:tab/>
            </w:r>
            <w:r>
              <w:tab/>
            </w:r>
            <w:r w:rsidRPr="00BD5C94">
              <w:rPr>
                <w:color w:val="00B050"/>
              </w:rPr>
              <w:t>//</w:t>
            </w:r>
            <w:r>
              <w:rPr>
                <w:rFonts w:hint="eastAsia"/>
                <w:color w:val="00B050"/>
              </w:rPr>
              <w:t>配列の要素数を記録するメンバー名</w:t>
            </w:r>
          </w:p>
          <w:p w14:paraId="0F0FAF53" w14:textId="4EE9D763" w:rsidR="00B6636F" w:rsidRPr="00B6636F" w:rsidRDefault="00B6636F" w:rsidP="00B6636F">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Type”</w:t>
            </w:r>
            <w:r>
              <w:t>: “</w:t>
            </w:r>
            <w:r w:rsidR="008A519C">
              <w:t>i</w:t>
            </w:r>
            <w:r w:rsidR="00095A1D">
              <w:t>8</w:t>
            </w:r>
            <w:r>
              <w:t>”</w:t>
            </w:r>
            <w:r>
              <w:tab/>
            </w:r>
            <w:r w:rsidRPr="00B6636F">
              <w:rPr>
                <w:color w:val="00B050"/>
              </w:rPr>
              <w:t>//配列の要素数を記録するメンバーのデータ型</w:t>
            </w:r>
          </w:p>
          <w:p w14:paraId="438529C4" w14:textId="72A58BA2" w:rsidR="00B6636F" w:rsidRPr="00B6636F" w:rsidRDefault="00B6636F" w:rsidP="00B6636F">
            <w:pPr>
              <w:pStyle w:val="2-"/>
              <w:rPr>
                <w:color w:val="00B050"/>
              </w:rPr>
            </w:pP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t>//　※省略時は</w:t>
            </w:r>
            <w:r w:rsidR="00095A1D">
              <w:rPr>
                <w:rFonts w:hint="eastAsia"/>
                <w:color w:val="00B050"/>
              </w:rPr>
              <w:t xml:space="preserve"> </w:t>
            </w:r>
            <w:r w:rsidR="00BB320A">
              <w:rPr>
                <w:color w:val="00B050"/>
              </w:rPr>
              <w:t>i</w:t>
            </w:r>
            <w:r w:rsidR="00095A1D">
              <w:rPr>
                <w:rFonts w:hint="eastAsia"/>
                <w:color w:val="00B050"/>
              </w:rPr>
              <w:t>32</w:t>
            </w:r>
            <w:r w:rsidRPr="00B6636F">
              <w:rPr>
                <w:rFonts w:hint="eastAsia"/>
                <w:color w:val="00B050"/>
              </w:rPr>
              <w:t>とみなす</w:t>
            </w:r>
          </w:p>
          <w:p w14:paraId="2F48A4EF" w14:textId="6A387D4A" w:rsidR="00811772" w:rsidRDefault="00811772"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w:t>
            </w:r>
            <w:r>
              <w:rPr>
                <w:color w:val="00B050"/>
              </w:rPr>
              <w:t>不定長配列の場合、構造体にはポインターと要素数の二つのメンバーが定義される。</w:t>
            </w:r>
          </w:p>
          <w:p w14:paraId="2D87B5D9" w14:textId="142B74EC" w:rsidR="00CB597B" w:rsidRDefault="00CB597B"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 xml:space="preserve">　</w:t>
            </w:r>
            <w:r>
              <w:rPr>
                <w:color w:val="00B050"/>
              </w:rPr>
              <w:t>通常、要素数のメンバーが先に、続いてポインターが並ぶ。</w:t>
            </w:r>
          </w:p>
          <w:p w14:paraId="0D6D9718" w14:textId="1454FDD2" w:rsidR="00811772" w:rsidRDefault="00811772" w:rsidP="00811772">
            <w:pPr>
              <w:pStyle w:val="2-"/>
              <w:rPr>
                <w:color w:val="00B050"/>
              </w:rPr>
            </w:pPr>
            <w:r>
              <w:rPr>
                <w:color w:val="00B050"/>
              </w:rPr>
              <w:tab/>
            </w:r>
            <w:r>
              <w:rPr>
                <w:color w:val="00B050"/>
              </w:rPr>
              <w:tab/>
            </w:r>
            <w:r>
              <w:rPr>
                <w:color w:val="00B050"/>
              </w:rPr>
              <w:tab/>
            </w:r>
            <w:r>
              <w:rPr>
                <w:color w:val="00B050"/>
              </w:rPr>
              <w:tab/>
            </w:r>
            <w:r w:rsidR="00B6636F">
              <w:rPr>
                <w:color w:val="00B050"/>
              </w:rPr>
              <w:t>//</w:t>
            </w:r>
            <w:r w:rsidR="00D5221B">
              <w:rPr>
                <w:rFonts w:hint="eastAsia"/>
                <w:color w:val="00B050"/>
              </w:rPr>
              <w:t xml:space="preserve">　　</w:t>
            </w:r>
            <w:r w:rsidR="00B6636F">
              <w:rPr>
                <w:color w:val="00B050"/>
              </w:rPr>
              <w:t>（例）</w:t>
            </w:r>
            <w:r w:rsidR="008A519C">
              <w:rPr>
                <w:rFonts w:hint="eastAsia"/>
                <w:color w:val="00B050"/>
              </w:rPr>
              <w:t>i</w:t>
            </w:r>
            <w:r w:rsidR="00B676FE">
              <w:rPr>
                <w:color w:val="00B050"/>
              </w:rPr>
              <w:t>8 abilityNum;</w:t>
            </w:r>
          </w:p>
          <w:p w14:paraId="33941DCE" w14:textId="5A8360AD" w:rsidR="00B676FE" w:rsidRDefault="00B676FE" w:rsidP="00811772">
            <w:pPr>
              <w:pStyle w:val="2-"/>
              <w:rPr>
                <w:color w:val="00B050"/>
              </w:rPr>
            </w:pPr>
            <w:r>
              <w:rPr>
                <w:color w:val="00B050"/>
              </w:rPr>
              <w:tab/>
            </w:r>
            <w:r>
              <w:rPr>
                <w:color w:val="00B050"/>
              </w:rPr>
              <w:tab/>
            </w:r>
            <w:r>
              <w:rPr>
                <w:color w:val="00B050"/>
              </w:rPr>
              <w:tab/>
            </w:r>
            <w:r>
              <w:rPr>
                <w:color w:val="00B050"/>
              </w:rPr>
              <w:tab/>
              <w:t xml:space="preserve">//　　</w:t>
            </w:r>
            <w:r w:rsidR="00D5221B">
              <w:rPr>
                <w:rFonts w:hint="eastAsia"/>
                <w:color w:val="00B050"/>
              </w:rPr>
              <w:t xml:space="preserve">　　</w:t>
            </w:r>
            <w:r>
              <w:rPr>
                <w:color w:val="00B050"/>
              </w:rPr>
              <w:t xml:space="preserve">　u32* abilities;</w:t>
            </w:r>
          </w:p>
          <w:p w14:paraId="265C6FEB" w14:textId="5DE5CFB9" w:rsidR="00D5221B" w:rsidRDefault="00D5221B" w:rsidP="00D5221B">
            <w:pPr>
              <w:pStyle w:val="2-"/>
              <w:rPr>
                <w:color w:val="00B050"/>
              </w:rPr>
            </w:pPr>
            <w:r>
              <w:rPr>
                <w:color w:val="00B050"/>
              </w:rPr>
              <w:tab/>
            </w:r>
            <w:r>
              <w:rPr>
                <w:color w:val="00B050"/>
              </w:rPr>
              <w:tab/>
            </w:r>
            <w:r>
              <w:rPr>
                <w:color w:val="00B050"/>
              </w:rPr>
              <w:tab/>
            </w:r>
            <w:r>
              <w:rPr>
                <w:color w:val="00B050"/>
              </w:rPr>
              <w:tab/>
              <w:t>//</w:t>
            </w:r>
            <w:r>
              <w:rPr>
                <w:rFonts w:hint="eastAsia"/>
                <w:color w:val="00B050"/>
              </w:rPr>
              <w:t>※実際の</w:t>
            </w:r>
            <w:r>
              <w:rPr>
                <w:color w:val="00B050"/>
              </w:rPr>
              <w:t>データはバイナリデータの後部にまとめられ、ポインターはその位置を指す。</w:t>
            </w:r>
          </w:p>
          <w:p w14:paraId="484183B3" w14:textId="7B44E743" w:rsidR="00D5221B" w:rsidRDefault="00D5221B" w:rsidP="00D5221B">
            <w:pPr>
              <w:pStyle w:val="2-"/>
              <w:rPr>
                <w:color w:val="00B050"/>
              </w:rPr>
            </w:pPr>
            <w:r>
              <w:rPr>
                <w:color w:val="00B050"/>
              </w:rPr>
              <w:tab/>
            </w:r>
            <w:r>
              <w:rPr>
                <w:color w:val="00B050"/>
              </w:rPr>
              <w:tab/>
            </w:r>
            <w:r>
              <w:rPr>
                <w:color w:val="00B050"/>
              </w:rPr>
              <w:tab/>
            </w:r>
            <w:r>
              <w:rPr>
                <w:color w:val="00B050"/>
              </w:rPr>
              <w:tab/>
              <w:t>//　バイナリデータ上では、データのオフセット値が記録される。</w:t>
            </w:r>
          </w:p>
          <w:p w14:paraId="02ED1B77" w14:textId="77777777" w:rsidR="00091D61" w:rsidRDefault="00091D61" w:rsidP="00091D61">
            <w:pPr>
              <w:pStyle w:val="2-"/>
            </w:pPr>
            <w:r>
              <w:tab/>
            </w:r>
            <w:r>
              <w:tab/>
            </w:r>
            <w:r>
              <w:tab/>
              <w:t>},</w:t>
            </w:r>
          </w:p>
          <w:p w14:paraId="0B1FF571" w14:textId="1EE51EB1" w:rsidR="005771E2" w:rsidRPr="00C828A6" w:rsidRDefault="005771E2" w:rsidP="005771E2">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メンバー：ネストした構造体の場合</w:t>
            </w:r>
          </w:p>
          <w:p w14:paraId="1E2D2478" w14:textId="4759CF39" w:rsidR="001D4527" w:rsidRDefault="001D4527" w:rsidP="001D4527">
            <w:pPr>
              <w:pStyle w:val="2-"/>
            </w:pPr>
            <w:r>
              <w:tab/>
            </w:r>
            <w:r>
              <w:tab/>
            </w:r>
            <w:r>
              <w:tab/>
              <w:t>{</w:t>
            </w:r>
          </w:p>
          <w:p w14:paraId="5B135935" w14:textId="77777777" w:rsidR="00334EE5" w:rsidRPr="00D702A5" w:rsidRDefault="00334EE5" w:rsidP="00334EE5">
            <w:pPr>
              <w:pStyle w:val="2-"/>
              <w:rPr>
                <w:color w:val="00B050"/>
              </w:rPr>
            </w:pPr>
            <w:r>
              <w:tab/>
            </w:r>
            <w:r>
              <w:tab/>
            </w:r>
            <w:r>
              <w:tab/>
            </w:r>
            <w:r>
              <w:tab/>
              <w:t>“</w:t>
            </w:r>
            <w:r>
              <w:rPr>
                <w:rFonts w:hint="eastAsia"/>
              </w:rPr>
              <w:t>name</w:t>
            </w:r>
            <w:r>
              <w:t>”: “param”,</w:t>
            </w:r>
            <w:r>
              <w:tab/>
            </w:r>
            <w:r>
              <w:tab/>
            </w:r>
            <w:r w:rsidRPr="00D702A5">
              <w:rPr>
                <w:color w:val="00B050"/>
              </w:rPr>
              <w:t>//</w:t>
            </w:r>
            <w:r w:rsidRPr="00D702A5">
              <w:rPr>
                <w:rFonts w:hint="eastAsia"/>
                <w:color w:val="00B050"/>
              </w:rPr>
              <w:t>メンバー名</w:t>
            </w:r>
          </w:p>
          <w:p w14:paraId="44DCC6BE" w14:textId="2DBE90D9" w:rsidR="001D4527" w:rsidRDefault="001D4527" w:rsidP="001D4527">
            <w:pPr>
              <w:pStyle w:val="2-"/>
            </w:pPr>
            <w:r>
              <w:tab/>
            </w:r>
            <w:r>
              <w:tab/>
            </w:r>
            <w:r>
              <w:tab/>
            </w:r>
            <w:r>
              <w:tab/>
              <w:t>“comment”: “パラメータ”,</w:t>
            </w:r>
            <w:r w:rsidR="007151E9">
              <w:tab/>
            </w:r>
            <w:r w:rsidR="007151E9" w:rsidRPr="00D702A5">
              <w:rPr>
                <w:color w:val="00B050"/>
              </w:rPr>
              <w:t>//</w:t>
            </w:r>
            <w:r w:rsidR="007151E9" w:rsidRPr="00D702A5">
              <w:rPr>
                <w:rFonts w:hint="eastAsia"/>
                <w:color w:val="00B050"/>
              </w:rPr>
              <w:t>コメント</w:t>
            </w:r>
          </w:p>
          <w:p w14:paraId="5E4F091D" w14:textId="1E0DD8AD" w:rsidR="00FC4C46" w:rsidRPr="00BD5C94" w:rsidRDefault="00FC4C46" w:rsidP="00FC4C46">
            <w:pPr>
              <w:pStyle w:val="2-"/>
              <w:rPr>
                <w:color w:val="00B050"/>
              </w:rPr>
            </w:pPr>
            <w:r>
              <w:rPr>
                <w:color w:val="00B050"/>
              </w:rPr>
              <w:tab/>
            </w:r>
            <w:r>
              <w:rPr>
                <w:color w:val="00B050"/>
              </w:rPr>
              <w:tab/>
            </w:r>
            <w:r>
              <w:rPr>
                <w:color w:val="00B050"/>
              </w:rPr>
              <w:tab/>
            </w:r>
            <w:r>
              <w:rPr>
                <w:color w:val="00B050"/>
              </w:rPr>
              <w:tab/>
            </w:r>
            <w:r>
              <w:t>“key”: “param”,</w:t>
            </w:r>
            <w:r>
              <w:tab/>
            </w:r>
            <w:r>
              <w:tab/>
            </w:r>
            <w:r w:rsidRPr="00BD5C94">
              <w:rPr>
                <w:color w:val="00B050"/>
              </w:rPr>
              <w:t>//</w:t>
            </w:r>
            <w:r w:rsidRPr="00BD5C94">
              <w:rPr>
                <w:rFonts w:hint="eastAsia"/>
                <w:color w:val="00B050"/>
              </w:rPr>
              <w:t>対象キー</w:t>
            </w:r>
          </w:p>
          <w:p w14:paraId="16547D7B" w14:textId="77777777" w:rsidR="00D702A5" w:rsidRDefault="001D4527" w:rsidP="001D4527">
            <w:pPr>
              <w:pStyle w:val="2-"/>
            </w:pPr>
            <w:r>
              <w:tab/>
            </w:r>
            <w:r>
              <w:tab/>
            </w:r>
            <w:r>
              <w:tab/>
            </w:r>
            <w:r>
              <w:tab/>
              <w:t xml:space="preserve">“type”: </w:t>
            </w:r>
            <w:r w:rsidRPr="00936E0E">
              <w:rPr>
                <w:color w:val="FF0000"/>
              </w:rPr>
              <w:t>“struct”</w:t>
            </w:r>
            <w:r>
              <w:t>,</w:t>
            </w:r>
            <w:r w:rsidR="007151E9">
              <w:tab/>
            </w:r>
            <w:r w:rsidR="007151E9">
              <w:tab/>
            </w:r>
            <w:r w:rsidR="007151E9" w:rsidRPr="00D702A5">
              <w:rPr>
                <w:color w:val="00B050"/>
              </w:rPr>
              <w:t>//</w:t>
            </w:r>
            <w:r w:rsidR="007151E9" w:rsidRPr="00D702A5">
              <w:rPr>
                <w:rFonts w:hint="eastAsia"/>
                <w:color w:val="00B050"/>
              </w:rPr>
              <w:t>データ型　※</w:t>
            </w:r>
            <w:r w:rsidR="00D702A5" w:rsidRPr="00D702A5">
              <w:rPr>
                <w:rFonts w:hint="eastAsia"/>
                <w:color w:val="00B050"/>
              </w:rPr>
              <w:t>C言語の構造体を</w:t>
            </w:r>
            <w:r w:rsidR="007151E9" w:rsidRPr="00D702A5">
              <w:rPr>
                <w:rFonts w:hint="eastAsia"/>
                <w:color w:val="00B050"/>
              </w:rPr>
              <w:t>ネスト</w:t>
            </w:r>
            <w:r w:rsidR="00D702A5" w:rsidRPr="00D702A5">
              <w:rPr>
                <w:rFonts w:hint="eastAsia"/>
                <w:color w:val="00B050"/>
              </w:rPr>
              <w:t>する場合は、</w:t>
            </w:r>
          </w:p>
          <w:p w14:paraId="631644A6" w14:textId="492E7A4F" w:rsidR="001D4527" w:rsidRDefault="00D702A5" w:rsidP="001D4527">
            <w:pPr>
              <w:pStyle w:val="2-"/>
            </w:pPr>
            <w:r>
              <w:tab/>
            </w:r>
            <w:r>
              <w:tab/>
            </w:r>
            <w:r>
              <w:tab/>
            </w:r>
            <w:r>
              <w:tab/>
            </w:r>
            <w:r>
              <w:tab/>
            </w:r>
            <w:r>
              <w:tab/>
            </w:r>
            <w:r>
              <w:tab/>
            </w:r>
            <w:r>
              <w:tab/>
            </w:r>
            <w:r>
              <w:tab/>
            </w:r>
            <w:r w:rsidRPr="00D702A5">
              <w:rPr>
                <w:color w:val="00B050"/>
              </w:rPr>
              <w:t>//</w:t>
            </w:r>
            <w:r w:rsidRPr="00D702A5">
              <w:rPr>
                <w:rFonts w:hint="eastAsia"/>
                <w:color w:val="00B050"/>
              </w:rPr>
              <w:t xml:space="preserve">　　　　　　</w:t>
            </w:r>
            <w:r w:rsidRPr="00D702A5">
              <w:rPr>
                <w:color w:val="00B050"/>
              </w:rPr>
              <w:t xml:space="preserve">“struct” </w:t>
            </w:r>
            <w:r w:rsidRPr="00D702A5">
              <w:rPr>
                <w:rFonts w:hint="eastAsia"/>
                <w:color w:val="00B050"/>
              </w:rPr>
              <w:t>を指定して、データ型名に構造体名を指定</w:t>
            </w:r>
            <w:r w:rsidR="00784ED5">
              <w:rPr>
                <w:rFonts w:hint="eastAsia"/>
                <w:color w:val="00B050"/>
              </w:rPr>
              <w:t>。</w:t>
            </w:r>
          </w:p>
          <w:p w14:paraId="6E853503" w14:textId="74A4C665" w:rsidR="007151E9" w:rsidRDefault="007151E9" w:rsidP="007151E9">
            <w:pPr>
              <w:pStyle w:val="2-"/>
              <w:tabs>
                <w:tab w:val="clear" w:pos="2099"/>
                <w:tab w:val="left" w:pos="2030"/>
              </w:tabs>
              <w:rPr>
                <w:color w:val="00B050"/>
              </w:rPr>
            </w:pPr>
            <w:r>
              <w:tab/>
            </w:r>
            <w:r>
              <w:tab/>
            </w:r>
            <w:r>
              <w:tab/>
            </w:r>
            <w:r>
              <w:tab/>
              <w:t>“typeName”: “</w:t>
            </w:r>
            <w:r w:rsidR="00D702A5">
              <w:t>T_PARAM</w:t>
            </w:r>
            <w:r>
              <w:t>”</w:t>
            </w:r>
            <w:r w:rsidR="00D702A5">
              <w:tab/>
            </w:r>
            <w:r w:rsidR="00D702A5" w:rsidRPr="00D702A5">
              <w:rPr>
                <w:color w:val="00B050"/>
              </w:rPr>
              <w:t>//</w:t>
            </w:r>
            <w:r w:rsidR="00D702A5" w:rsidRPr="00D702A5">
              <w:rPr>
                <w:rFonts w:hint="eastAsia"/>
                <w:color w:val="00B050"/>
              </w:rPr>
              <w:t>データ型名</w:t>
            </w:r>
          </w:p>
          <w:p w14:paraId="15DA3E52" w14:textId="372D31B1" w:rsidR="00D85CF9" w:rsidRDefault="00D85CF9" w:rsidP="007151E9">
            <w:pPr>
              <w:pStyle w:val="2-"/>
              <w:tabs>
                <w:tab w:val="clear" w:pos="2099"/>
                <w:tab w:val="left" w:pos="2030"/>
              </w:tabs>
              <w:rPr>
                <w:color w:val="00B050"/>
              </w:rPr>
            </w:pPr>
            <w:r>
              <w:rPr>
                <w:color w:val="00B050"/>
              </w:rPr>
              <w:tab/>
            </w:r>
            <w:r>
              <w:rPr>
                <w:color w:val="00B050"/>
              </w:rPr>
              <w:tab/>
            </w:r>
            <w:r>
              <w:rPr>
                <w:color w:val="00B050"/>
              </w:rPr>
              <w:tab/>
            </w:r>
            <w:r>
              <w:rPr>
                <w:color w:val="00B050"/>
              </w:rPr>
              <w:tab/>
              <w:t>//※実際の構造体は、”substructs” で定義する。</w:t>
            </w:r>
          </w:p>
          <w:p w14:paraId="0B15077A" w14:textId="573F47C3" w:rsidR="001D4527" w:rsidRDefault="001D4527" w:rsidP="001D4527">
            <w:pPr>
              <w:pStyle w:val="2-"/>
            </w:pPr>
            <w:r>
              <w:tab/>
            </w:r>
            <w:r>
              <w:tab/>
            </w:r>
            <w:r>
              <w:tab/>
              <w:t>}</w:t>
            </w:r>
            <w:r w:rsidR="00B13A9C">
              <w:rPr>
                <w:rFonts w:hint="eastAsia"/>
              </w:rPr>
              <w:t>,</w:t>
            </w:r>
          </w:p>
          <w:p w14:paraId="3B5FEA22" w14:textId="5CEEBD2A" w:rsidR="003909F5" w:rsidRPr="00C828A6" w:rsidRDefault="003909F5" w:rsidP="003909F5">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：固定値</w:t>
            </w:r>
            <w:r w:rsidR="00F4645E">
              <w:rPr>
                <w:rFonts w:hint="eastAsia"/>
                <w:color w:val="00B050"/>
              </w:rPr>
              <w:t>の場合</w:t>
            </w:r>
          </w:p>
          <w:p w14:paraId="69A5F7EF" w14:textId="77777777" w:rsidR="003909F5" w:rsidRDefault="003909F5" w:rsidP="003909F5">
            <w:pPr>
              <w:pStyle w:val="2-"/>
            </w:pPr>
            <w:r>
              <w:tab/>
            </w:r>
            <w:r>
              <w:tab/>
            </w:r>
            <w:r>
              <w:tab/>
              <w:t>{</w:t>
            </w:r>
          </w:p>
          <w:p w14:paraId="1F258702" w14:textId="1F46EF90" w:rsidR="003909F5" w:rsidRDefault="003909F5" w:rsidP="003909F5">
            <w:pPr>
              <w:pStyle w:val="2-"/>
              <w:rPr>
                <w:color w:val="00B050"/>
              </w:rPr>
            </w:pPr>
            <w:r>
              <w:tab/>
            </w:r>
            <w:r>
              <w:tab/>
            </w:r>
            <w:r>
              <w:tab/>
            </w:r>
            <w:r>
              <w:tab/>
              <w:t>“name”: “</w:t>
            </w:r>
            <w:r w:rsidR="00862B23">
              <w:t>fixed</w:t>
            </w:r>
            <w:r>
              <w:t>”,</w:t>
            </w:r>
            <w:r>
              <w:tab/>
            </w:r>
            <w:r w:rsidRPr="00BD5C94">
              <w:rPr>
                <w:color w:val="00B050"/>
              </w:rPr>
              <w:t>//</w:t>
            </w:r>
            <w:r w:rsidRPr="00BD5C94">
              <w:rPr>
                <w:rFonts w:hint="eastAsia"/>
                <w:color w:val="00B050"/>
              </w:rPr>
              <w:t>メンバー名</w:t>
            </w:r>
          </w:p>
          <w:p w14:paraId="7DB922E0" w14:textId="77220653" w:rsidR="003909F5" w:rsidRDefault="003909F5" w:rsidP="003909F5">
            <w:pPr>
              <w:pStyle w:val="2-"/>
            </w:pPr>
            <w:r>
              <w:tab/>
            </w:r>
            <w:r>
              <w:tab/>
            </w:r>
            <w:r>
              <w:tab/>
            </w:r>
            <w:r>
              <w:tab/>
              <w:t>“comment”: “</w:t>
            </w:r>
            <w:r w:rsidR="00862B23">
              <w:rPr>
                <w:rFonts w:hint="eastAsia"/>
              </w:rPr>
              <w:t>固定値</w:t>
            </w:r>
            <w:r>
              <w:t>”,</w:t>
            </w:r>
            <w:r>
              <w:tab/>
            </w:r>
            <w:r w:rsidRPr="00BD5C94">
              <w:rPr>
                <w:color w:val="00B050"/>
              </w:rPr>
              <w:t>//</w:t>
            </w:r>
            <w:r w:rsidRPr="00BD5C94">
              <w:rPr>
                <w:rFonts w:hint="eastAsia"/>
                <w:color w:val="00B050"/>
              </w:rPr>
              <w:t>コメント</w:t>
            </w:r>
          </w:p>
          <w:p w14:paraId="427BF2B2" w14:textId="564DDB42" w:rsidR="003909F5" w:rsidRDefault="003909F5" w:rsidP="003909F5">
            <w:pPr>
              <w:pStyle w:val="2-"/>
              <w:rPr>
                <w:color w:val="00B050"/>
              </w:rPr>
            </w:pPr>
            <w:r>
              <w:rPr>
                <w:color w:val="00B050"/>
              </w:rPr>
              <w:tab/>
            </w:r>
            <w:r>
              <w:rPr>
                <w:color w:val="00B050"/>
              </w:rPr>
              <w:tab/>
            </w:r>
            <w:r>
              <w:rPr>
                <w:color w:val="00B050"/>
              </w:rPr>
              <w:tab/>
            </w:r>
            <w:r>
              <w:rPr>
                <w:color w:val="00B050"/>
              </w:rPr>
              <w:tab/>
            </w:r>
            <w:r>
              <w:t xml:space="preserve">“key”: </w:t>
            </w:r>
            <w:r w:rsidRPr="00862B23">
              <w:rPr>
                <w:color w:val="FF0000"/>
              </w:rPr>
              <w:t>null</w:t>
            </w:r>
            <w:r>
              <w:t>,</w:t>
            </w:r>
            <w:r>
              <w:tab/>
            </w:r>
            <w:r>
              <w:tab/>
            </w:r>
            <w:r w:rsidRPr="00BD5C94">
              <w:rPr>
                <w:color w:val="00B050"/>
              </w:rPr>
              <w:t>//</w:t>
            </w:r>
            <w:r w:rsidRPr="00BD5C94">
              <w:rPr>
                <w:rFonts w:hint="eastAsia"/>
                <w:color w:val="00B050"/>
              </w:rPr>
              <w:t>対象キー</w:t>
            </w:r>
            <w:r w:rsidR="00862B23">
              <w:rPr>
                <w:rFonts w:hint="eastAsia"/>
                <w:color w:val="00B050"/>
              </w:rPr>
              <w:t xml:space="preserve">　※対象キーに null を指定することで、JSONデータ</w:t>
            </w:r>
            <w:r w:rsidR="00F4645E">
              <w:rPr>
                <w:rFonts w:hint="eastAsia"/>
                <w:color w:val="00B050"/>
              </w:rPr>
              <w:t>側</w:t>
            </w:r>
            <w:r w:rsidR="00862B23">
              <w:rPr>
                <w:rFonts w:hint="eastAsia"/>
                <w:color w:val="00B050"/>
              </w:rPr>
              <w:t>に</w:t>
            </w:r>
          </w:p>
          <w:p w14:paraId="30BF0C81" w14:textId="15FB2C7C" w:rsidR="00862B23" w:rsidRPr="00BD5C94" w:rsidRDefault="00862B23" w:rsidP="003909F5">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存在しないメンバーを定義することが可能。</w:t>
            </w:r>
          </w:p>
          <w:p w14:paraId="281A724E" w14:textId="59CDAEE4" w:rsidR="003909F5" w:rsidRDefault="00F4645E" w:rsidP="00EB0720">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“type”: “</w:t>
            </w:r>
            <w:r w:rsidR="008A519C">
              <w:t>i</w:t>
            </w:r>
            <w:r>
              <w:t>16</w:t>
            </w:r>
            <w:r w:rsidR="003909F5">
              <w:t>”,</w:t>
            </w:r>
            <w:r w:rsidR="003909F5">
              <w:tab/>
            </w:r>
            <w:r w:rsidR="003909F5">
              <w:tab/>
            </w:r>
            <w:r w:rsidR="003909F5" w:rsidRPr="00BD5C94">
              <w:rPr>
                <w:color w:val="00B050"/>
              </w:rPr>
              <w:t>//</w:t>
            </w:r>
            <w:r w:rsidR="003909F5" w:rsidRPr="00BD5C94">
              <w:rPr>
                <w:rFonts w:hint="eastAsia"/>
                <w:color w:val="00B050"/>
              </w:rPr>
              <w:t>データ型</w:t>
            </w:r>
            <w:r w:rsidR="00EB0720">
              <w:rPr>
                <w:color w:val="00B050"/>
              </w:rPr>
              <w:tab/>
            </w:r>
            <w:r w:rsidR="00EB0720">
              <w:rPr>
                <w:color w:val="00B050"/>
              </w:rPr>
              <w:tab/>
            </w:r>
          </w:p>
          <w:p w14:paraId="5BEEDCE0" w14:textId="79FCAECC" w:rsidR="00862B23" w:rsidRPr="00BD5C94" w:rsidRDefault="00862B23" w:rsidP="00862B23">
            <w:pPr>
              <w:pStyle w:val="2-"/>
              <w:rPr>
                <w:color w:val="00B050"/>
              </w:rPr>
            </w:pPr>
            <w:r>
              <w:rPr>
                <w:color w:val="00B050"/>
              </w:rPr>
              <w:tab/>
            </w:r>
            <w:r>
              <w:rPr>
                <w:color w:val="00B050"/>
              </w:rPr>
              <w:tab/>
            </w:r>
            <w:r>
              <w:rPr>
                <w:color w:val="00B050"/>
              </w:rPr>
              <w:tab/>
            </w:r>
            <w:r>
              <w:rPr>
                <w:color w:val="00B050"/>
              </w:rPr>
              <w:tab/>
            </w:r>
            <w:r w:rsidRPr="00862B23">
              <w:t>“default”</w:t>
            </w:r>
            <w:r w:rsidRPr="00D836BC">
              <w:t>: 1,</w:t>
            </w:r>
            <w:r>
              <w:rPr>
                <w:color w:val="00B050"/>
              </w:rPr>
              <w:tab/>
            </w:r>
            <w:r>
              <w:rPr>
                <w:color w:val="00B050"/>
              </w:rPr>
              <w:tab/>
              <w:t>//</w:t>
            </w:r>
            <w:r>
              <w:rPr>
                <w:rFonts w:hint="eastAsia"/>
                <w:color w:val="00B050"/>
              </w:rPr>
              <w:t>省略時の規定値　※固定値の指定に使用</w:t>
            </w:r>
          </w:p>
          <w:p w14:paraId="3FCB6D25" w14:textId="77777777" w:rsidR="003909F5" w:rsidRDefault="003909F5" w:rsidP="003909F5">
            <w:pPr>
              <w:pStyle w:val="2-"/>
            </w:pPr>
            <w:r>
              <w:tab/>
            </w:r>
            <w:r>
              <w:tab/>
            </w:r>
            <w:r>
              <w:tab/>
              <w:t>},</w:t>
            </w:r>
          </w:p>
          <w:p w14:paraId="45EB8AF3" w14:textId="66892ECB" w:rsidR="007A4FA5" w:rsidRDefault="007A4FA5" w:rsidP="000678ED">
            <w:pPr>
              <w:pStyle w:val="2-"/>
            </w:pPr>
            <w:r>
              <w:tab/>
            </w:r>
            <w:r>
              <w:tab/>
            </w:r>
            <w:r w:rsidR="00F23033">
              <w:t>]</w:t>
            </w:r>
            <w:r w:rsidR="00954CB0">
              <w:t>,</w:t>
            </w:r>
          </w:p>
          <w:p w14:paraId="5F05C5B4" w14:textId="66C8D64E" w:rsidR="00954CB0" w:rsidRDefault="00954CB0" w:rsidP="000678ED">
            <w:pPr>
              <w:pStyle w:val="2-"/>
            </w:pPr>
            <w:r>
              <w:tab/>
            </w:r>
            <w:r>
              <w:tab/>
            </w:r>
          </w:p>
          <w:p w14:paraId="182D7ADD" w14:textId="6C275047" w:rsidR="00954CB0" w:rsidRDefault="00954CB0" w:rsidP="00954CB0">
            <w:pPr>
              <w:pStyle w:val="2-"/>
              <w:rPr>
                <w:color w:val="00B050"/>
              </w:rPr>
            </w:pPr>
            <w:r>
              <w:tab/>
            </w:r>
            <w:r>
              <w:tab/>
            </w:r>
            <w:r w:rsidRPr="00936E0E">
              <w:rPr>
                <w:color w:val="FF0000"/>
              </w:rPr>
              <w:t>“</w:t>
            </w:r>
            <w:r w:rsidRPr="00936E0E">
              <w:rPr>
                <w:rFonts w:hint="eastAsia"/>
                <w:color w:val="FF0000"/>
              </w:rPr>
              <w:t>membersOrder</w:t>
            </w:r>
            <w:r w:rsidRPr="00936E0E">
              <w:rPr>
                <w:color w:val="FF0000"/>
              </w:rPr>
              <w:t>”</w:t>
            </w:r>
            <w:r>
              <w:t>:</w:t>
            </w:r>
            <w:r>
              <w:tab/>
            </w:r>
            <w:r w:rsidRPr="00BD5C94">
              <w:rPr>
                <w:color w:val="00B050"/>
              </w:rPr>
              <w:t>//メンバー</w:t>
            </w:r>
            <w:r>
              <w:rPr>
                <w:color w:val="00B050"/>
              </w:rPr>
              <w:t>の並び順</w:t>
            </w:r>
            <w:r w:rsidRPr="00BD5C94">
              <w:rPr>
                <w:rFonts w:hint="eastAsia"/>
                <w:color w:val="00B050"/>
              </w:rPr>
              <w:t xml:space="preserve">　※</w:t>
            </w:r>
            <w:r>
              <w:rPr>
                <w:color w:val="00B050"/>
              </w:rPr>
              <w:t>”members”の定義順と変えたい時だけ</w:t>
            </w:r>
            <w:r w:rsidR="00966D9E">
              <w:rPr>
                <w:color w:val="00B050"/>
              </w:rPr>
              <w:t>記述</w:t>
            </w:r>
            <w:r>
              <w:rPr>
                <w:color w:val="00B050"/>
              </w:rPr>
              <w:t>する。</w:t>
            </w:r>
          </w:p>
          <w:p w14:paraId="7C575CE8" w14:textId="6C479A93" w:rsidR="00954CB0" w:rsidRDefault="00954CB0" w:rsidP="00954CB0">
            <w:pPr>
              <w:pStyle w:val="2-"/>
              <w:rPr>
                <w:color w:val="00B050"/>
              </w:rPr>
            </w:pPr>
            <w:r>
              <w:rPr>
                <w:color w:val="00B050"/>
              </w:rPr>
              <w:tab/>
            </w:r>
            <w:r>
              <w:rPr>
                <w:color w:val="00B050"/>
              </w:rPr>
              <w:tab/>
            </w:r>
            <w:r>
              <w:rPr>
                <w:color w:val="00B050"/>
              </w:rPr>
              <w:tab/>
            </w:r>
            <w:r>
              <w:rPr>
                <w:color w:val="00B050"/>
              </w:rPr>
              <w:tab/>
            </w:r>
            <w:r>
              <w:rPr>
                <w:color w:val="00B050"/>
              </w:rPr>
              <w:tab/>
              <w:t>//　　　　　　　　　　これを指定する場合、”members”の全項目を指定しなければエラー。</w:t>
            </w:r>
          </w:p>
          <w:p w14:paraId="6DAE88CE" w14:textId="0DA7E0B5" w:rsidR="009B3423" w:rsidRDefault="009B3423" w:rsidP="00954CB0">
            <w:pPr>
              <w:pStyle w:val="2-"/>
              <w:rPr>
                <w:color w:val="00B050"/>
              </w:rPr>
            </w:pPr>
            <w:r>
              <w:rPr>
                <w:color w:val="00B050"/>
              </w:rPr>
              <w:tab/>
            </w:r>
            <w:r>
              <w:rPr>
                <w:color w:val="00B050"/>
              </w:rPr>
              <w:tab/>
            </w:r>
            <w:r>
              <w:rPr>
                <w:color w:val="00B050"/>
              </w:rPr>
              <w:tab/>
            </w:r>
            <w:r>
              <w:rPr>
                <w:color w:val="00B050"/>
              </w:rPr>
              <w:tab/>
            </w:r>
            <w:r>
              <w:rPr>
                <w:color w:val="00B050"/>
              </w:rPr>
              <w:tab/>
              <w:t>//　　　　　　　　　　“name” および</w:t>
            </w:r>
            <w:r>
              <w:rPr>
                <w:rFonts w:hint="eastAsia"/>
                <w:color w:val="00B050"/>
              </w:rPr>
              <w:t xml:space="preserve"> </w:t>
            </w:r>
            <w:r>
              <w:rPr>
                <w:color w:val="00B050"/>
              </w:rPr>
              <w:t>“arraySizeName” を全て列挙する。</w:t>
            </w:r>
          </w:p>
          <w:p w14:paraId="69B1A2F2" w14:textId="4E9402B0" w:rsidR="00C61E8B" w:rsidRPr="00BD5C94" w:rsidRDefault="00C61E8B" w:rsidP="00954CB0">
            <w:pPr>
              <w:pStyle w:val="2-"/>
              <w:rPr>
                <w:color w:val="00B050"/>
              </w:rPr>
            </w:pPr>
            <w:r>
              <w:rPr>
                <w:color w:val="00B050"/>
              </w:rPr>
              <w:tab/>
            </w:r>
            <w:r>
              <w:rPr>
                <w:color w:val="00B050"/>
              </w:rPr>
              <w:tab/>
            </w:r>
            <w:r>
              <w:rPr>
                <w:color w:val="00B050"/>
              </w:rPr>
              <w:tab/>
            </w:r>
            <w:r>
              <w:rPr>
                <w:color w:val="00B050"/>
              </w:rPr>
              <w:tab/>
            </w:r>
            <w:r>
              <w:rPr>
                <w:color w:val="00B050"/>
              </w:rPr>
              <w:tab/>
              <w:t>//　　　　　　　　　　アラインメントを考慮した配置にしたい場合などに使用</w:t>
            </w:r>
            <w:r w:rsidR="00966D9E">
              <w:rPr>
                <w:color w:val="00B050"/>
              </w:rPr>
              <w:t>する。</w:t>
            </w:r>
          </w:p>
          <w:p w14:paraId="23CF33DF" w14:textId="77777777" w:rsidR="00954CB0" w:rsidRDefault="00954CB0" w:rsidP="00954CB0">
            <w:pPr>
              <w:pStyle w:val="2-"/>
            </w:pPr>
            <w:r>
              <w:lastRenderedPageBreak/>
              <w:tab/>
            </w:r>
            <w:r>
              <w:tab/>
              <w:t>[</w:t>
            </w:r>
          </w:p>
          <w:p w14:paraId="67CDEA66" w14:textId="5CB9E765" w:rsidR="00BD602A" w:rsidRPr="00B5394E" w:rsidRDefault="00BD602A" w:rsidP="00954CB0">
            <w:pPr>
              <w:pStyle w:val="2-"/>
              <w:rPr>
                <w:color w:val="00B050"/>
              </w:rPr>
            </w:pPr>
            <w:r>
              <w:tab/>
            </w:r>
            <w:r>
              <w:tab/>
            </w:r>
            <w:r>
              <w:tab/>
              <w:t>“id”,</w:t>
            </w:r>
            <w:r w:rsidR="00307B7C">
              <w:tab/>
            </w:r>
            <w:r w:rsidR="00307B7C">
              <w:tab/>
            </w:r>
            <w:r w:rsidRPr="00B5394E">
              <w:rPr>
                <w:color w:val="00B050"/>
              </w:rPr>
              <w:t>//</w:t>
            </w:r>
            <w:r w:rsidR="00307B7C" w:rsidRPr="00B5394E">
              <w:rPr>
                <w:color w:val="00B050"/>
              </w:rPr>
              <w:t>ID：</w:t>
            </w:r>
            <w:r w:rsidRPr="00B5394E">
              <w:rPr>
                <w:color w:val="00B050"/>
              </w:rPr>
              <w:t>crc</w:t>
            </w:r>
          </w:p>
          <w:p w14:paraId="1D3D9A49" w14:textId="44256F3A" w:rsidR="00BD602A" w:rsidRDefault="00BD602A" w:rsidP="00954CB0">
            <w:pPr>
              <w:pStyle w:val="2-"/>
            </w:pPr>
            <w:r>
              <w:tab/>
            </w:r>
            <w:r>
              <w:tab/>
            </w:r>
            <w:r>
              <w:tab/>
              <w:t>“power”,</w:t>
            </w:r>
            <w:r w:rsidR="00307B7C">
              <w:tab/>
            </w:r>
            <w:r w:rsidR="00307B7C">
              <w:tab/>
            </w:r>
            <w:r w:rsidRPr="00B5394E">
              <w:rPr>
                <w:color w:val="00B050"/>
              </w:rPr>
              <w:t>//</w:t>
            </w:r>
            <w:r w:rsidR="00307B7C" w:rsidRPr="00B5394E">
              <w:rPr>
                <w:color w:val="00B050"/>
              </w:rPr>
              <w:t>力：</w:t>
            </w:r>
            <w:r w:rsidR="008A519C">
              <w:rPr>
                <w:rFonts w:hint="eastAsia"/>
                <w:color w:val="00B050"/>
              </w:rPr>
              <w:t>i</w:t>
            </w:r>
            <w:r w:rsidRPr="00B5394E">
              <w:rPr>
                <w:color w:val="00B050"/>
              </w:rPr>
              <w:t>8</w:t>
            </w:r>
          </w:p>
          <w:p w14:paraId="02E0D55B" w14:textId="4FA878A5" w:rsidR="00307B7C" w:rsidRPr="00B5394E" w:rsidRDefault="00307B7C" w:rsidP="00307B7C">
            <w:pPr>
              <w:pStyle w:val="2-"/>
              <w:rPr>
                <w:color w:val="00B050"/>
              </w:rPr>
            </w:pPr>
            <w:r>
              <w:tab/>
            </w:r>
            <w:r>
              <w:tab/>
            </w:r>
            <w:r>
              <w:tab/>
              <w:t>“abilitiesNum”,</w:t>
            </w:r>
            <w:r>
              <w:tab/>
            </w:r>
            <w:r w:rsidRPr="00B5394E">
              <w:rPr>
                <w:color w:val="00B050"/>
              </w:rPr>
              <w:t>//アビリティ</w:t>
            </w:r>
            <w:r w:rsidR="00B870E6">
              <w:rPr>
                <w:rFonts w:hint="eastAsia"/>
                <w:color w:val="00B050"/>
              </w:rPr>
              <w:t>(</w:t>
            </w:r>
            <w:r w:rsidR="00B870E6">
              <w:rPr>
                <w:color w:val="00B050"/>
              </w:rPr>
              <w:t>Num)</w:t>
            </w:r>
            <w:r w:rsidRPr="00B5394E">
              <w:rPr>
                <w:color w:val="00B050"/>
              </w:rPr>
              <w:t>：</w:t>
            </w:r>
            <w:r w:rsidR="008A519C">
              <w:rPr>
                <w:rFonts w:hint="eastAsia"/>
                <w:color w:val="00B050"/>
              </w:rPr>
              <w:t>i</w:t>
            </w:r>
            <w:r w:rsidRPr="00B5394E">
              <w:rPr>
                <w:rFonts w:hint="eastAsia"/>
                <w:color w:val="00B050"/>
              </w:rPr>
              <w:t>8</w:t>
            </w:r>
          </w:p>
          <w:p w14:paraId="27426A2D" w14:textId="62F464B7" w:rsidR="00F4645E" w:rsidRDefault="00F4645E" w:rsidP="00F4645E">
            <w:pPr>
              <w:pStyle w:val="2-"/>
            </w:pPr>
            <w:r>
              <w:tab/>
            </w:r>
            <w:r>
              <w:tab/>
            </w:r>
            <w:r>
              <w:tab/>
              <w:t>“fixed”,</w:t>
            </w:r>
            <w:r>
              <w:tab/>
            </w:r>
            <w:r>
              <w:tab/>
            </w:r>
            <w:r w:rsidRPr="00B5394E">
              <w:rPr>
                <w:color w:val="00B050"/>
              </w:rPr>
              <w:t>//</w:t>
            </w:r>
            <w:r>
              <w:rPr>
                <w:color w:val="00B050"/>
              </w:rPr>
              <w:t>固定値</w:t>
            </w:r>
            <w:r w:rsidRPr="00B5394E">
              <w:rPr>
                <w:color w:val="00B050"/>
              </w:rPr>
              <w:t>：</w:t>
            </w:r>
            <w:r w:rsidR="008A519C">
              <w:rPr>
                <w:rFonts w:hint="eastAsia"/>
                <w:color w:val="00B050"/>
              </w:rPr>
              <w:t>i</w:t>
            </w:r>
            <w:r>
              <w:rPr>
                <w:rFonts w:hint="eastAsia"/>
                <w:color w:val="00B050"/>
              </w:rPr>
              <w:t>16</w:t>
            </w:r>
          </w:p>
          <w:p w14:paraId="3331BDED" w14:textId="13AAB470" w:rsidR="00BD602A" w:rsidRPr="00B5394E" w:rsidRDefault="00BD602A" w:rsidP="00BD602A">
            <w:pPr>
              <w:pStyle w:val="2-"/>
              <w:rPr>
                <w:color w:val="00B050"/>
              </w:rPr>
            </w:pPr>
            <w:r>
              <w:tab/>
            </w:r>
            <w:r>
              <w:tab/>
            </w:r>
            <w:r>
              <w:tab/>
              <w:t>“tol”,</w:t>
            </w:r>
            <w:r w:rsidR="00307B7C">
              <w:tab/>
            </w:r>
            <w:r w:rsidR="00307B7C">
              <w:tab/>
            </w:r>
            <w:r w:rsidR="00307B7C" w:rsidRPr="00B5394E">
              <w:rPr>
                <w:color w:val="00B050"/>
              </w:rPr>
              <w:t>//耐性：</w:t>
            </w:r>
            <w:r w:rsidR="00B870E6">
              <w:rPr>
                <w:color w:val="00B050"/>
              </w:rPr>
              <w:t>f32</w:t>
            </w:r>
            <w:r w:rsidR="00307B7C" w:rsidRPr="00B5394E">
              <w:rPr>
                <w:color w:val="00B050"/>
              </w:rPr>
              <w:t>[10]</w:t>
            </w:r>
          </w:p>
          <w:p w14:paraId="216815B7" w14:textId="5C1449AF" w:rsidR="00BD602A" w:rsidRDefault="00BD602A" w:rsidP="00954CB0">
            <w:pPr>
              <w:pStyle w:val="2-"/>
            </w:pPr>
            <w:r>
              <w:tab/>
            </w:r>
            <w:r>
              <w:tab/>
            </w:r>
            <w:r>
              <w:tab/>
              <w:t>“name”,</w:t>
            </w:r>
            <w:r w:rsidR="00307B7C">
              <w:tab/>
            </w:r>
            <w:r w:rsidR="00307B7C">
              <w:tab/>
            </w:r>
            <w:r w:rsidR="00307B7C" w:rsidRPr="00B5394E">
              <w:rPr>
                <w:color w:val="00B050"/>
              </w:rPr>
              <w:t>//名前：</w:t>
            </w:r>
            <w:r w:rsidR="00307B7C" w:rsidRPr="00B5394E">
              <w:rPr>
                <w:rFonts w:hint="eastAsia"/>
                <w:color w:val="00B050"/>
              </w:rPr>
              <w:t>str</w:t>
            </w:r>
            <w:r w:rsidR="00307B7C" w:rsidRPr="00B5394E">
              <w:rPr>
                <w:color w:val="00B050"/>
              </w:rPr>
              <w:t>*</w:t>
            </w:r>
          </w:p>
          <w:p w14:paraId="41A45792" w14:textId="09F2997F" w:rsidR="00BD602A" w:rsidRPr="00B5394E" w:rsidRDefault="00BD602A" w:rsidP="00BD602A">
            <w:pPr>
              <w:pStyle w:val="2-"/>
              <w:rPr>
                <w:color w:val="00B050"/>
              </w:rPr>
            </w:pPr>
            <w:r>
              <w:tab/>
            </w:r>
            <w:r>
              <w:tab/>
            </w:r>
            <w:r>
              <w:tab/>
              <w:t>“condition”,</w:t>
            </w:r>
            <w:r w:rsidR="00307B7C">
              <w:tab/>
            </w:r>
            <w:r w:rsidR="00307B7C" w:rsidRPr="00B5394E">
              <w:rPr>
                <w:color w:val="00B050"/>
              </w:rPr>
              <w:t>//有効化条件：</w:t>
            </w:r>
            <w:r w:rsidR="00307B7C" w:rsidRPr="00B5394E">
              <w:rPr>
                <w:rFonts w:hint="eastAsia"/>
                <w:color w:val="00B050"/>
              </w:rPr>
              <w:t>T_EXPR</w:t>
            </w:r>
            <w:r w:rsidR="00307B7C" w:rsidRPr="00B5394E">
              <w:rPr>
                <w:color w:val="00B050"/>
              </w:rPr>
              <w:t>*</w:t>
            </w:r>
          </w:p>
          <w:p w14:paraId="58C05859" w14:textId="7E03519C" w:rsidR="00BD602A" w:rsidRPr="00B5394E" w:rsidRDefault="00BD602A" w:rsidP="00BD602A">
            <w:pPr>
              <w:pStyle w:val="2-"/>
              <w:rPr>
                <w:color w:val="00B050"/>
              </w:rPr>
            </w:pPr>
            <w:r>
              <w:tab/>
            </w:r>
            <w:r>
              <w:tab/>
            </w:r>
            <w:r>
              <w:tab/>
              <w:t>“</w:t>
            </w:r>
            <w:r w:rsidR="00307B7C">
              <w:t>abilities</w:t>
            </w:r>
            <w:r>
              <w:t>”,</w:t>
            </w:r>
            <w:r w:rsidR="00307B7C">
              <w:tab/>
            </w:r>
            <w:r w:rsidR="00307B7C" w:rsidRPr="00B5394E">
              <w:rPr>
                <w:color w:val="00B050"/>
              </w:rPr>
              <w:t>//アビリティ：</w:t>
            </w:r>
            <w:r w:rsidR="00307B7C" w:rsidRPr="00B5394E">
              <w:rPr>
                <w:rFonts w:hint="eastAsia"/>
                <w:color w:val="00B050"/>
              </w:rPr>
              <w:t>u32*</w:t>
            </w:r>
          </w:p>
          <w:p w14:paraId="34CE03DF" w14:textId="13F8D5DC" w:rsidR="00BD602A" w:rsidRDefault="00BD602A" w:rsidP="00954CB0">
            <w:pPr>
              <w:pStyle w:val="2-"/>
            </w:pPr>
            <w:r>
              <w:tab/>
            </w:r>
            <w:r>
              <w:tab/>
            </w:r>
            <w:r>
              <w:tab/>
              <w:t>“param”</w:t>
            </w:r>
            <w:r w:rsidR="00307B7C">
              <w:tab/>
            </w:r>
            <w:r w:rsidR="00307B7C">
              <w:tab/>
            </w:r>
            <w:r w:rsidR="00307B7C" w:rsidRPr="00B5394E">
              <w:rPr>
                <w:color w:val="00B050"/>
              </w:rPr>
              <w:t>//パラメータ：</w:t>
            </w:r>
            <w:r w:rsidR="00307B7C" w:rsidRPr="00B5394E">
              <w:rPr>
                <w:rFonts w:hint="eastAsia"/>
                <w:color w:val="00B050"/>
              </w:rPr>
              <w:t>T_PARAM</w:t>
            </w:r>
          </w:p>
          <w:p w14:paraId="47604FE1" w14:textId="4C311324" w:rsidR="00891604" w:rsidRDefault="00891604" w:rsidP="00954CB0">
            <w:pPr>
              <w:pStyle w:val="2-"/>
            </w:pPr>
            <w:r>
              <w:tab/>
            </w:r>
            <w:r>
              <w:tab/>
            </w:r>
            <w:r>
              <w:rPr>
                <w:rFonts w:hint="eastAsia"/>
              </w:rPr>
              <w:t>]</w:t>
            </w:r>
          </w:p>
          <w:p w14:paraId="0474F372" w14:textId="688A8024" w:rsidR="00820E75" w:rsidRDefault="00820E75" w:rsidP="000678ED">
            <w:pPr>
              <w:pStyle w:val="2-"/>
              <w:rPr>
                <w:color w:val="00B050"/>
              </w:rPr>
            </w:pPr>
            <w:r>
              <w:tab/>
            </w:r>
            <w:r w:rsidR="00D238FE">
              <w:t>}</w:t>
            </w:r>
            <w:r w:rsidR="00FB4AED">
              <w:rPr>
                <w:rFonts w:hint="eastAsia"/>
              </w:rPr>
              <w:t>,</w:t>
            </w:r>
          </w:p>
          <w:p w14:paraId="2F912E1E" w14:textId="77777777" w:rsidR="00B5394E" w:rsidRDefault="00B5394E" w:rsidP="00B5394E">
            <w:pPr>
              <w:pStyle w:val="2-"/>
            </w:pPr>
            <w:r>
              <w:tab/>
            </w:r>
          </w:p>
          <w:p w14:paraId="615AF29A" w14:textId="207B63B8" w:rsidR="00936E0E" w:rsidRPr="00936E0E" w:rsidRDefault="00B5394E" w:rsidP="00B5394E">
            <w:pPr>
              <w:pStyle w:val="2-"/>
              <w:rPr>
                <w:color w:val="00B050"/>
              </w:rPr>
            </w:pPr>
            <w:r>
              <w:tab/>
            </w:r>
            <w:r w:rsidRPr="00936E0E">
              <w:rPr>
                <w:color w:val="FF0000"/>
              </w:rPr>
              <w:t>“substructs”</w:t>
            </w:r>
            <w:r>
              <w:t>:</w:t>
            </w:r>
            <w:r>
              <w:tab/>
            </w:r>
            <w:r w:rsidRPr="00820E75">
              <w:rPr>
                <w:color w:val="00B050"/>
              </w:rPr>
              <w:t>//</w:t>
            </w:r>
            <w:r>
              <w:rPr>
                <w:color w:val="00B050"/>
              </w:rPr>
              <w:t>ネストした</w:t>
            </w:r>
            <w:r w:rsidRPr="00820E75">
              <w:rPr>
                <w:color w:val="00B050"/>
              </w:rPr>
              <w:t>構造体</w:t>
            </w:r>
            <w:r w:rsidR="00936E0E">
              <w:rPr>
                <w:rFonts w:hint="eastAsia"/>
                <w:color w:val="00B050"/>
              </w:rPr>
              <w:t xml:space="preserve">　※「struct」とほどぼ同様の構造だが、</w:t>
            </w:r>
            <w:r w:rsidR="00F83640">
              <w:rPr>
                <w:rFonts w:hint="eastAsia"/>
                <w:color w:val="00B050"/>
              </w:rPr>
              <w:t>配列で</w:t>
            </w:r>
            <w:r w:rsidR="00936E0E">
              <w:rPr>
                <w:rFonts w:hint="eastAsia"/>
                <w:color w:val="00B050"/>
              </w:rPr>
              <w:t>複数の</w:t>
            </w:r>
            <w:r w:rsidR="00F83640">
              <w:rPr>
                <w:rFonts w:hint="eastAsia"/>
                <w:color w:val="00B050"/>
              </w:rPr>
              <w:t>構造体を定義する</w:t>
            </w:r>
            <w:r w:rsidR="00936E0E">
              <w:rPr>
                <w:rFonts w:hint="eastAsia"/>
                <w:color w:val="00B050"/>
              </w:rPr>
              <w:t>。</w:t>
            </w:r>
          </w:p>
          <w:p w14:paraId="33752174" w14:textId="39CB2F7C" w:rsidR="00B5394E" w:rsidRDefault="00B5394E" w:rsidP="00B5394E">
            <w:pPr>
              <w:pStyle w:val="2-"/>
            </w:pPr>
            <w:r>
              <w:tab/>
            </w:r>
            <w:r>
              <w:rPr>
                <w:rFonts w:hint="eastAsia"/>
              </w:rPr>
              <w:t>[</w:t>
            </w:r>
          </w:p>
          <w:p w14:paraId="26927CEE" w14:textId="75E5154D" w:rsidR="00B5394E" w:rsidRDefault="00B5394E" w:rsidP="00B5394E">
            <w:pPr>
              <w:pStyle w:val="2-"/>
            </w:pPr>
            <w:r>
              <w:tab/>
            </w:r>
            <w:r>
              <w:tab/>
              <w:t>{</w:t>
            </w:r>
          </w:p>
          <w:p w14:paraId="72AC6955" w14:textId="070DAEE8" w:rsidR="00B5394E" w:rsidRDefault="00B5394E" w:rsidP="00B5394E">
            <w:pPr>
              <w:pStyle w:val="2-"/>
            </w:pPr>
            <w:r>
              <w:tab/>
            </w:r>
            <w:r>
              <w:tab/>
            </w:r>
            <w:r>
              <w:tab/>
            </w:r>
            <w:r w:rsidRPr="00F83640">
              <w:t>“name”</w:t>
            </w:r>
            <w:r>
              <w:t>: “T_PARAM”,</w:t>
            </w:r>
            <w:r w:rsidR="005945C2">
              <w:tab/>
            </w:r>
            <w:r w:rsidR="005945C2">
              <w:tab/>
            </w:r>
            <w:r w:rsidR="005945C2">
              <w:tab/>
            </w:r>
            <w:r w:rsidR="005945C2" w:rsidRPr="00BD5C94">
              <w:rPr>
                <w:color w:val="00B050"/>
              </w:rPr>
              <w:t>//構造体名</w:t>
            </w:r>
          </w:p>
          <w:p w14:paraId="6504CE05" w14:textId="32FBA55E" w:rsidR="005945C2" w:rsidRDefault="005945C2" w:rsidP="005945C2">
            <w:pPr>
              <w:pStyle w:val="2-"/>
              <w:rPr>
                <w:color w:val="00B050"/>
              </w:rPr>
            </w:pPr>
            <w:r>
              <w:tab/>
            </w:r>
            <w:r>
              <w:tab/>
            </w:r>
            <w:r>
              <w:tab/>
            </w:r>
            <w:r w:rsidRPr="00F83640">
              <w:t>“comment”</w:t>
            </w:r>
            <w:r>
              <w:t>: “パラメータ構造体”,</w:t>
            </w:r>
            <w:r>
              <w:tab/>
            </w:r>
            <w:r w:rsidRPr="00BD5C94">
              <w:rPr>
                <w:color w:val="00B050"/>
              </w:rPr>
              <w:t>//コメント</w:t>
            </w:r>
          </w:p>
          <w:p w14:paraId="046072A8" w14:textId="65ED8E76" w:rsidR="005945C2" w:rsidRDefault="005945C2" w:rsidP="005945C2">
            <w:pPr>
              <w:pStyle w:val="2-"/>
            </w:pPr>
            <w:r>
              <w:rPr>
                <w:color w:val="00B050"/>
              </w:rPr>
              <w:tab/>
            </w:r>
            <w:r>
              <w:rPr>
                <w:color w:val="00B050"/>
              </w:rPr>
              <w:tab/>
            </w:r>
            <w:r>
              <w:rPr>
                <w:color w:val="00B050"/>
              </w:rPr>
              <w:tab/>
            </w:r>
          </w:p>
          <w:p w14:paraId="031B4C89" w14:textId="7B03CBA1"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F83640">
              <w:t>“isMakeSource”</w:t>
            </w:r>
            <w:r w:rsidRPr="00706667">
              <w:t>: true,</w:t>
            </w:r>
            <w:r w:rsidRPr="00706667">
              <w:tab/>
            </w:r>
            <w:r w:rsidRPr="00706667">
              <w:tab/>
            </w:r>
            <w:r>
              <w:tab/>
            </w:r>
            <w:r>
              <w:rPr>
                <w:color w:val="00B050"/>
              </w:rPr>
              <w:t>//</w:t>
            </w:r>
            <w:r>
              <w:rPr>
                <w:rFonts w:hint="eastAsia"/>
                <w:color w:val="00B050"/>
              </w:rPr>
              <w:t>構造体の定義をC言語ヘッダーに出力するか？</w:t>
            </w:r>
          </w:p>
          <w:p w14:paraId="525A19C1" w14:textId="4DAB8D28"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936E0E">
              <w:rPr>
                <w:color w:val="FF0000"/>
              </w:rPr>
              <w:t>“isInternalStructure”</w:t>
            </w:r>
            <w:r w:rsidRPr="005945C2">
              <w:t>: true,</w:t>
            </w:r>
            <w:r w:rsidRPr="005945C2">
              <w:tab/>
            </w:r>
            <w:r>
              <w:rPr>
                <w:color w:val="00B050"/>
              </w:rPr>
              <w:t>//親の構造体の中にこの構造体を定義するかどうか？</w:t>
            </w:r>
          </w:p>
          <w:p w14:paraId="121DCC9F" w14:textId="098D65BB" w:rsidR="005945C2" w:rsidRDefault="005945C2" w:rsidP="005945C2">
            <w:pPr>
              <w:pStyle w:val="2-"/>
            </w:pPr>
            <w:r>
              <w:tab/>
            </w:r>
            <w:r>
              <w:tab/>
            </w:r>
            <w:r>
              <w:tab/>
            </w:r>
          </w:p>
          <w:p w14:paraId="7059DD10" w14:textId="58AC9AF8" w:rsidR="005945C2" w:rsidRPr="00BD5C94" w:rsidRDefault="005945C2" w:rsidP="005945C2">
            <w:pPr>
              <w:pStyle w:val="2-"/>
              <w:rPr>
                <w:color w:val="00B050"/>
              </w:rPr>
            </w:pPr>
            <w:r>
              <w:tab/>
            </w:r>
            <w:r>
              <w:tab/>
            </w:r>
            <w:r>
              <w:tab/>
            </w:r>
            <w:r w:rsidRPr="00F83640">
              <w:t>“</w:t>
            </w:r>
            <w:r w:rsidRPr="00F83640">
              <w:rPr>
                <w:rFonts w:hint="eastAsia"/>
              </w:rPr>
              <w:t>members</w:t>
            </w:r>
            <w:r w:rsidRPr="00F83640">
              <w:t>”</w:t>
            </w:r>
            <w:r>
              <w:t>:</w:t>
            </w:r>
            <w:r>
              <w:tab/>
            </w:r>
            <w:r w:rsidRPr="00BD5C94">
              <w:rPr>
                <w:color w:val="00B050"/>
              </w:rPr>
              <w:t>//メンバー</w:t>
            </w:r>
          </w:p>
          <w:p w14:paraId="4282A606" w14:textId="419FDF14" w:rsidR="005945C2" w:rsidRDefault="005945C2" w:rsidP="005945C2">
            <w:pPr>
              <w:pStyle w:val="2-"/>
            </w:pPr>
            <w:r>
              <w:tab/>
            </w:r>
            <w:r>
              <w:tab/>
            </w:r>
            <w:r>
              <w:tab/>
              <w:t>[</w:t>
            </w:r>
          </w:p>
          <w:p w14:paraId="00A32802" w14:textId="37435FBA" w:rsidR="005945C2" w:rsidRDefault="005945C2" w:rsidP="005945C2">
            <w:pPr>
              <w:pStyle w:val="2-"/>
            </w:pPr>
            <w:r>
              <w:tab/>
            </w:r>
            <w:r>
              <w:tab/>
            </w:r>
            <w:r>
              <w:tab/>
            </w:r>
            <w:r>
              <w:tab/>
              <w:t>{</w:t>
            </w:r>
          </w:p>
          <w:p w14:paraId="2FA85BDD" w14:textId="20E8F493" w:rsidR="00FC4C46" w:rsidRPr="00D702A5" w:rsidRDefault="00FC4C46" w:rsidP="00FC4C46">
            <w:pPr>
              <w:pStyle w:val="2-"/>
              <w:rPr>
                <w:color w:val="00B050"/>
              </w:rPr>
            </w:pPr>
            <w:r>
              <w:tab/>
            </w:r>
            <w:r>
              <w:tab/>
            </w:r>
            <w:r>
              <w:tab/>
            </w:r>
            <w:r>
              <w:tab/>
            </w:r>
            <w:r>
              <w:tab/>
              <w:t>“</w:t>
            </w:r>
            <w:r>
              <w:rPr>
                <w:rFonts w:hint="eastAsia"/>
              </w:rPr>
              <w:t>name</w:t>
            </w:r>
            <w:r>
              <w:t>”: “</w:t>
            </w:r>
            <w:r w:rsidR="00125EF3">
              <w:t>atk</w:t>
            </w:r>
            <w:r>
              <w:t>”,</w:t>
            </w:r>
            <w:r>
              <w:tab/>
            </w:r>
            <w:r>
              <w:tab/>
            </w:r>
            <w:r w:rsidRPr="00D702A5">
              <w:rPr>
                <w:color w:val="00B050"/>
              </w:rPr>
              <w:t>//</w:t>
            </w:r>
            <w:r w:rsidRPr="00D702A5">
              <w:rPr>
                <w:rFonts w:hint="eastAsia"/>
                <w:color w:val="00B050"/>
              </w:rPr>
              <w:t>メンバー名</w:t>
            </w:r>
          </w:p>
          <w:p w14:paraId="68D8F750" w14:textId="5F22454B" w:rsidR="00FC4C46" w:rsidRDefault="00FC4C46" w:rsidP="00FC4C46">
            <w:pPr>
              <w:pStyle w:val="2-"/>
            </w:pPr>
            <w:r>
              <w:tab/>
            </w:r>
            <w:r>
              <w:tab/>
            </w:r>
            <w:r>
              <w:tab/>
            </w:r>
            <w:r>
              <w:tab/>
            </w:r>
            <w:r>
              <w:tab/>
              <w:t>“comment”: “</w:t>
            </w:r>
            <w:r w:rsidR="00125EF3">
              <w:t>攻撃力</w:t>
            </w:r>
            <w:r>
              <w:t>”,</w:t>
            </w:r>
            <w:r w:rsidRPr="00D702A5">
              <w:rPr>
                <w:color w:val="00B050"/>
              </w:rPr>
              <w:t>//</w:t>
            </w:r>
            <w:r w:rsidRPr="00D702A5">
              <w:rPr>
                <w:rFonts w:hint="eastAsia"/>
                <w:color w:val="00B050"/>
              </w:rPr>
              <w:t>コメント</w:t>
            </w:r>
          </w:p>
          <w:p w14:paraId="2CA8404B" w14:textId="257E0026" w:rsidR="00FC4C46" w:rsidRDefault="00FC4C46" w:rsidP="00FC4C46">
            <w:pPr>
              <w:pStyle w:val="2-"/>
              <w:rPr>
                <w:color w:val="00B050"/>
              </w:rPr>
            </w:pPr>
            <w:r>
              <w:rPr>
                <w:color w:val="00B050"/>
              </w:rPr>
              <w:tab/>
            </w:r>
            <w:r>
              <w:rPr>
                <w:color w:val="00B050"/>
              </w:rPr>
              <w:tab/>
            </w:r>
            <w:r>
              <w:rPr>
                <w:color w:val="00B050"/>
              </w:rPr>
              <w:tab/>
            </w:r>
            <w:r>
              <w:rPr>
                <w:color w:val="00B050"/>
              </w:rPr>
              <w:tab/>
            </w:r>
            <w:r>
              <w:rPr>
                <w:color w:val="00B050"/>
              </w:rPr>
              <w:tab/>
            </w:r>
            <w:r>
              <w:t xml:space="preserve">“key”: </w:t>
            </w:r>
            <w:r w:rsidRPr="00D54528">
              <w:rPr>
                <w:color w:val="FF0000"/>
              </w:rPr>
              <w:t>“</w:t>
            </w:r>
            <w:r w:rsidR="00964583" w:rsidRPr="00D54528">
              <w:rPr>
                <w:rFonts w:hint="eastAsia"/>
                <w:color w:val="FF0000"/>
              </w:rPr>
              <w:t>atk</w:t>
            </w:r>
            <w:r w:rsidRPr="00D54528">
              <w:rPr>
                <w:color w:val="FF0000"/>
              </w:rPr>
              <w:t>”</w:t>
            </w:r>
            <w:r>
              <w:t>,</w:t>
            </w:r>
            <w:r>
              <w:tab/>
            </w:r>
            <w:r>
              <w:tab/>
            </w:r>
            <w:r w:rsidRPr="00BD5C94">
              <w:rPr>
                <w:color w:val="00B050"/>
              </w:rPr>
              <w:t>//</w:t>
            </w:r>
            <w:r w:rsidRPr="00BD5C94">
              <w:rPr>
                <w:rFonts w:hint="eastAsia"/>
                <w:color w:val="00B050"/>
              </w:rPr>
              <w:t>対象キー</w:t>
            </w:r>
            <w:r>
              <w:rPr>
                <w:rFonts w:hint="eastAsia"/>
                <w:color w:val="00B050"/>
              </w:rPr>
              <w:t xml:space="preserve">　※</w:t>
            </w:r>
            <w:r w:rsidR="00DB1A7E">
              <w:rPr>
                <w:rFonts w:hint="eastAsia"/>
                <w:color w:val="00B050"/>
              </w:rPr>
              <w:t>JSONデータ上の</w:t>
            </w:r>
            <w:r w:rsidR="00D54528">
              <w:rPr>
                <w:rFonts w:hint="eastAsia"/>
                <w:color w:val="00B050"/>
              </w:rPr>
              <w:t>ネストしたデータの</w:t>
            </w:r>
            <w:r w:rsidR="00DB1A7E">
              <w:rPr>
                <w:rFonts w:hint="eastAsia"/>
                <w:color w:val="00B050"/>
              </w:rPr>
              <w:t>キーだが、</w:t>
            </w:r>
          </w:p>
          <w:p w14:paraId="24476F16" w14:textId="77777777" w:rsidR="00D54528" w:rsidRDefault="00E03FF0"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4528">
              <w:rPr>
                <w:rFonts w:hint="eastAsia"/>
                <w:color w:val="00B050"/>
              </w:rPr>
              <w:t>親キーは指定しない。</w:t>
            </w:r>
          </w:p>
          <w:p w14:paraId="16886F58" w14:textId="2B116E95" w:rsidR="00E03FF0" w:rsidRPr="00BD5C94" w:rsidRDefault="00D54528"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E03FF0">
              <w:rPr>
                <w:color w:val="00B050"/>
              </w:rPr>
              <w:t>メンバー名と同じなら省略可能。</w:t>
            </w:r>
          </w:p>
          <w:p w14:paraId="6694A395" w14:textId="55512A75" w:rsidR="00FC4C46" w:rsidRDefault="00FC4C46" w:rsidP="00FC4C46">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2EBC27E1" w14:textId="3E12909D" w:rsidR="005945C2" w:rsidRDefault="005945C2" w:rsidP="005945C2">
            <w:pPr>
              <w:pStyle w:val="2-"/>
            </w:pPr>
            <w:r>
              <w:tab/>
            </w:r>
            <w:r>
              <w:tab/>
            </w:r>
            <w:r>
              <w:tab/>
            </w:r>
            <w:r>
              <w:tab/>
            </w:r>
            <w:r>
              <w:rPr>
                <w:rFonts w:hint="eastAsia"/>
              </w:rPr>
              <w:t>},</w:t>
            </w:r>
          </w:p>
          <w:p w14:paraId="65A60509" w14:textId="77777777" w:rsidR="00125EF3" w:rsidRDefault="00125EF3" w:rsidP="00125EF3">
            <w:pPr>
              <w:pStyle w:val="2-"/>
            </w:pPr>
            <w:r>
              <w:tab/>
            </w:r>
            <w:r>
              <w:tab/>
            </w:r>
            <w:r>
              <w:tab/>
            </w:r>
            <w:r>
              <w:tab/>
              <w:t>{</w:t>
            </w:r>
          </w:p>
          <w:p w14:paraId="2D1C0ADB" w14:textId="361B4606" w:rsidR="00125EF3" w:rsidRPr="00D702A5" w:rsidRDefault="00125EF3" w:rsidP="00125EF3">
            <w:pPr>
              <w:pStyle w:val="2-"/>
              <w:rPr>
                <w:color w:val="00B050"/>
              </w:rPr>
            </w:pPr>
            <w:r>
              <w:tab/>
            </w:r>
            <w:r>
              <w:tab/>
            </w:r>
            <w:r>
              <w:tab/>
            </w:r>
            <w:r>
              <w:tab/>
            </w:r>
            <w:r>
              <w:tab/>
              <w:t>“</w:t>
            </w:r>
            <w:r>
              <w:rPr>
                <w:rFonts w:hint="eastAsia"/>
              </w:rPr>
              <w:t>name</w:t>
            </w:r>
            <w:r>
              <w:t>”: “def”,</w:t>
            </w:r>
            <w:r>
              <w:tab/>
            </w:r>
            <w:r>
              <w:tab/>
            </w:r>
            <w:r w:rsidRPr="00D702A5">
              <w:rPr>
                <w:color w:val="00B050"/>
              </w:rPr>
              <w:t>//</w:t>
            </w:r>
            <w:r w:rsidRPr="00D702A5">
              <w:rPr>
                <w:rFonts w:hint="eastAsia"/>
                <w:color w:val="00B050"/>
              </w:rPr>
              <w:t>メンバー名</w:t>
            </w:r>
          </w:p>
          <w:p w14:paraId="27D92C35" w14:textId="635398AB" w:rsidR="00125EF3" w:rsidRDefault="00125EF3" w:rsidP="00125EF3">
            <w:pPr>
              <w:pStyle w:val="2-"/>
            </w:pPr>
            <w:r>
              <w:tab/>
            </w:r>
            <w:r>
              <w:tab/>
            </w:r>
            <w:r>
              <w:tab/>
            </w:r>
            <w:r>
              <w:tab/>
            </w:r>
            <w:r>
              <w:tab/>
              <w:t>“comment”: “守備力”,</w:t>
            </w:r>
            <w:r w:rsidRPr="00D702A5">
              <w:rPr>
                <w:color w:val="00B050"/>
              </w:rPr>
              <w:t>//</w:t>
            </w:r>
            <w:r w:rsidRPr="00D702A5">
              <w:rPr>
                <w:rFonts w:hint="eastAsia"/>
                <w:color w:val="00B050"/>
              </w:rPr>
              <w:t>コメント</w:t>
            </w:r>
          </w:p>
          <w:p w14:paraId="76D76265" w14:textId="378DE894" w:rsidR="00125EF3" w:rsidRDefault="00125EF3" w:rsidP="00125EF3">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3FE6A4C4" w14:textId="77777777" w:rsidR="00125EF3" w:rsidRDefault="00125EF3" w:rsidP="00125EF3">
            <w:pPr>
              <w:pStyle w:val="2-"/>
            </w:pPr>
            <w:r>
              <w:tab/>
            </w:r>
            <w:r>
              <w:tab/>
            </w:r>
            <w:r>
              <w:tab/>
            </w:r>
            <w:r>
              <w:tab/>
            </w:r>
            <w:r>
              <w:rPr>
                <w:rFonts w:hint="eastAsia"/>
              </w:rPr>
              <w:t>},</w:t>
            </w:r>
          </w:p>
          <w:p w14:paraId="0E4BD896" w14:textId="77777777" w:rsidR="00125EF3" w:rsidRDefault="00125EF3" w:rsidP="00125EF3">
            <w:pPr>
              <w:pStyle w:val="2-"/>
            </w:pPr>
            <w:r>
              <w:tab/>
            </w:r>
            <w:r>
              <w:tab/>
            </w:r>
            <w:r>
              <w:tab/>
            </w:r>
            <w:r>
              <w:tab/>
              <w:t>{</w:t>
            </w:r>
          </w:p>
          <w:p w14:paraId="0EC09CC1" w14:textId="42BF648A" w:rsidR="00125EF3" w:rsidRPr="00D702A5" w:rsidRDefault="00125EF3" w:rsidP="00125EF3">
            <w:pPr>
              <w:pStyle w:val="2-"/>
              <w:rPr>
                <w:color w:val="00B050"/>
              </w:rPr>
            </w:pPr>
            <w:r>
              <w:tab/>
            </w:r>
            <w:r>
              <w:tab/>
            </w:r>
            <w:r>
              <w:tab/>
            </w:r>
            <w:r>
              <w:tab/>
            </w:r>
            <w:r>
              <w:tab/>
              <w:t>“</w:t>
            </w:r>
            <w:r>
              <w:rPr>
                <w:rFonts w:hint="eastAsia"/>
              </w:rPr>
              <w:t>name</w:t>
            </w:r>
            <w:r>
              <w:t>”: “</w:t>
            </w:r>
            <w:r w:rsidR="00E00143">
              <w:t>special</w:t>
            </w:r>
            <w:r w:rsidR="00BB320A">
              <w:t>s</w:t>
            </w:r>
            <w:r>
              <w:t>”,</w:t>
            </w:r>
            <w:r>
              <w:tab/>
            </w:r>
            <w:r w:rsidR="00E00143">
              <w:tab/>
            </w:r>
            <w:r w:rsidRPr="00D702A5">
              <w:rPr>
                <w:color w:val="00B050"/>
              </w:rPr>
              <w:t>//</w:t>
            </w:r>
            <w:r w:rsidRPr="00D702A5">
              <w:rPr>
                <w:rFonts w:hint="eastAsia"/>
                <w:color w:val="00B050"/>
              </w:rPr>
              <w:t>メンバー名</w:t>
            </w:r>
          </w:p>
          <w:p w14:paraId="0E4A5CAD" w14:textId="5A729860" w:rsidR="00125EF3" w:rsidRDefault="00125EF3" w:rsidP="00125EF3">
            <w:pPr>
              <w:pStyle w:val="2-"/>
            </w:pPr>
            <w:r>
              <w:tab/>
            </w:r>
            <w:r>
              <w:tab/>
            </w:r>
            <w:r>
              <w:tab/>
            </w:r>
            <w:r>
              <w:tab/>
            </w:r>
            <w:r>
              <w:tab/>
              <w:t>“comment”: “</w:t>
            </w:r>
            <w:r w:rsidR="00E00143">
              <w:t>特殊能力</w:t>
            </w:r>
            <w:r>
              <w:t>”,</w:t>
            </w:r>
            <w:r>
              <w:tab/>
            </w:r>
            <w:r w:rsidRPr="00D702A5">
              <w:rPr>
                <w:color w:val="00B050"/>
              </w:rPr>
              <w:t>//</w:t>
            </w:r>
            <w:r w:rsidRPr="00D702A5">
              <w:rPr>
                <w:rFonts w:hint="eastAsia"/>
                <w:color w:val="00B050"/>
              </w:rPr>
              <w:t>コメント</w:t>
            </w:r>
          </w:p>
          <w:p w14:paraId="4FF95BA8" w14:textId="4B432293" w:rsidR="00A84D77" w:rsidRDefault="00A84D77" w:rsidP="00A84D77">
            <w:pPr>
              <w:pStyle w:val="2-"/>
            </w:pPr>
            <w:r>
              <w:tab/>
            </w:r>
            <w:r>
              <w:tab/>
            </w:r>
            <w:r>
              <w:tab/>
            </w:r>
            <w:r>
              <w:tab/>
            </w:r>
            <w:r>
              <w:tab/>
              <w:t xml:space="preserve">“type”: </w:t>
            </w:r>
            <w:r w:rsidRPr="00A84D77">
              <w:rPr>
                <w:color w:val="FF0000"/>
              </w:rPr>
              <w:t>“struct”</w:t>
            </w:r>
            <w:r>
              <w:t>,</w:t>
            </w:r>
            <w:r>
              <w:tab/>
            </w:r>
            <w:r>
              <w:tab/>
            </w:r>
            <w:r w:rsidRPr="00D702A5">
              <w:rPr>
                <w:color w:val="00B050"/>
              </w:rPr>
              <w:t>//</w:t>
            </w:r>
            <w:r w:rsidRPr="00D702A5">
              <w:rPr>
                <w:rFonts w:hint="eastAsia"/>
                <w:color w:val="00B050"/>
              </w:rPr>
              <w:t>データ型</w:t>
            </w:r>
            <w:r>
              <w:rPr>
                <w:rFonts w:hint="eastAsia"/>
                <w:color w:val="00B050"/>
              </w:rPr>
              <w:t xml:space="preserve">　※さらにネストした構造体も指定可能</w:t>
            </w:r>
          </w:p>
          <w:p w14:paraId="7757B080" w14:textId="7162E234" w:rsidR="00125EF3" w:rsidRDefault="00125EF3" w:rsidP="00125EF3">
            <w:pPr>
              <w:pStyle w:val="2-"/>
            </w:pPr>
            <w:r>
              <w:tab/>
            </w:r>
            <w:r>
              <w:tab/>
            </w:r>
            <w:r>
              <w:tab/>
            </w:r>
            <w:r>
              <w:tab/>
            </w:r>
            <w:r>
              <w:tab/>
              <w:t>“type</w:t>
            </w:r>
            <w:r w:rsidR="00A84D77">
              <w:t>Name</w:t>
            </w:r>
            <w:r>
              <w:t>”: “</w:t>
            </w:r>
            <w:r w:rsidR="00E00143">
              <w:t>T_SPECIAL_PARAM</w:t>
            </w:r>
            <w:r>
              <w:t>”,</w:t>
            </w:r>
            <w:r>
              <w:tab/>
            </w:r>
            <w:r w:rsidRPr="00D702A5">
              <w:rPr>
                <w:color w:val="00B050"/>
              </w:rPr>
              <w:t>//</w:t>
            </w:r>
            <w:r w:rsidRPr="00D702A5">
              <w:rPr>
                <w:rFonts w:hint="eastAsia"/>
                <w:color w:val="00B050"/>
              </w:rPr>
              <w:t>データ型</w:t>
            </w:r>
            <w:r w:rsidR="00A84D77">
              <w:rPr>
                <w:rFonts w:hint="eastAsia"/>
                <w:color w:val="00B050"/>
              </w:rPr>
              <w:t>名</w:t>
            </w:r>
          </w:p>
          <w:p w14:paraId="3115CCB6" w14:textId="0CEA78CF" w:rsidR="00E00143" w:rsidRDefault="00E00143" w:rsidP="00E00143">
            <w:pPr>
              <w:pStyle w:val="2-"/>
              <w:rPr>
                <w:color w:val="00B050"/>
              </w:rPr>
            </w:pPr>
            <w:r>
              <w:tab/>
            </w:r>
            <w:r>
              <w:tab/>
            </w:r>
            <w:r>
              <w:tab/>
            </w:r>
            <w:r>
              <w:tab/>
            </w:r>
            <w:r>
              <w:tab/>
              <w:t>“isVariableArray”: true,</w:t>
            </w:r>
            <w:r>
              <w:tab/>
            </w:r>
            <w:r w:rsidRPr="00BD5C94">
              <w:rPr>
                <w:color w:val="00B050"/>
              </w:rPr>
              <w:t>//</w:t>
            </w:r>
            <w:r>
              <w:rPr>
                <w:rFonts w:hint="eastAsia"/>
                <w:color w:val="00B050"/>
              </w:rPr>
              <w:t>不定長配列の指定</w:t>
            </w:r>
          </w:p>
          <w:p w14:paraId="415A6BB9" w14:textId="4380CAAA" w:rsidR="00E00143" w:rsidRDefault="00E00143" w:rsidP="00E00143">
            <w:pPr>
              <w:pStyle w:val="2-"/>
              <w:rPr>
                <w:color w:val="00B050"/>
              </w:rPr>
            </w:pPr>
            <w:r>
              <w:tab/>
            </w:r>
            <w:r>
              <w:tab/>
            </w:r>
            <w:r>
              <w:tab/>
            </w:r>
            <w:r>
              <w:tab/>
            </w:r>
            <w:r>
              <w:tab/>
              <w:t>“array</w:t>
            </w:r>
            <w:r>
              <w:rPr>
                <w:rFonts w:hint="eastAsia"/>
              </w:rPr>
              <w:t>Size</w:t>
            </w:r>
            <w:r>
              <w:t>Name”: “</w:t>
            </w:r>
            <w:r>
              <w:rPr>
                <w:rFonts w:hint="eastAsia"/>
              </w:rPr>
              <w:t>special</w:t>
            </w:r>
            <w:r w:rsidR="00BB320A">
              <w:t>s</w:t>
            </w:r>
            <w:r>
              <w:rPr>
                <w:rFonts w:hint="eastAsia"/>
              </w:rPr>
              <w:t>Num</w:t>
            </w:r>
            <w:r>
              <w:t>”</w:t>
            </w:r>
            <w:r w:rsidR="001D6C61" w:rsidRPr="00BD5C94">
              <w:rPr>
                <w:color w:val="00B050"/>
              </w:rPr>
              <w:t xml:space="preserve"> </w:t>
            </w:r>
            <w:r w:rsidRPr="00BD5C94">
              <w:rPr>
                <w:color w:val="00B050"/>
              </w:rPr>
              <w:t>//</w:t>
            </w:r>
            <w:r>
              <w:rPr>
                <w:rFonts w:hint="eastAsia"/>
                <w:color w:val="00B050"/>
              </w:rPr>
              <w:t>配列の要素数</w:t>
            </w:r>
          </w:p>
          <w:p w14:paraId="7A1B1BC7" w14:textId="34A82F2F" w:rsidR="00125EF3" w:rsidRDefault="00125EF3" w:rsidP="00125EF3">
            <w:pPr>
              <w:pStyle w:val="2-"/>
            </w:pPr>
            <w:r>
              <w:tab/>
            </w:r>
            <w:r>
              <w:tab/>
            </w:r>
            <w:r>
              <w:tab/>
            </w:r>
            <w:r>
              <w:tab/>
            </w:r>
            <w:r>
              <w:rPr>
                <w:rFonts w:hint="eastAsia"/>
              </w:rPr>
              <w:t>}</w:t>
            </w:r>
          </w:p>
          <w:p w14:paraId="6942A256" w14:textId="3326DD04" w:rsidR="005945C2" w:rsidRDefault="005945C2" w:rsidP="005945C2">
            <w:pPr>
              <w:pStyle w:val="2-"/>
            </w:pPr>
            <w:r>
              <w:tab/>
            </w:r>
            <w:r>
              <w:tab/>
            </w:r>
            <w:r>
              <w:tab/>
              <w:t>]</w:t>
            </w:r>
            <w:r w:rsidR="00F553D1">
              <w:t>,</w:t>
            </w:r>
          </w:p>
          <w:p w14:paraId="3EB9313C" w14:textId="77777777" w:rsidR="001D6C61" w:rsidRDefault="001D6C61" w:rsidP="001D6C61">
            <w:pPr>
              <w:pStyle w:val="2-"/>
            </w:pPr>
            <w:r>
              <w:tab/>
            </w:r>
            <w:r>
              <w:tab/>
            </w:r>
          </w:p>
          <w:p w14:paraId="61A2AADA" w14:textId="72DACDE5" w:rsidR="001D6C61" w:rsidRDefault="001D6C61" w:rsidP="001D6C61">
            <w:pPr>
              <w:pStyle w:val="2-"/>
              <w:rPr>
                <w:color w:val="00B050"/>
              </w:rPr>
            </w:pPr>
            <w:r>
              <w:tab/>
            </w:r>
            <w:r>
              <w:tab/>
            </w:r>
            <w:r>
              <w:tab/>
              <w:t>“</w:t>
            </w:r>
            <w:r>
              <w:rPr>
                <w:rFonts w:hint="eastAsia"/>
              </w:rPr>
              <w:t>membersOrder</w:t>
            </w:r>
            <w:r>
              <w:t>”:</w:t>
            </w:r>
            <w:r>
              <w:tab/>
            </w:r>
            <w:r w:rsidRPr="00BD5C94">
              <w:rPr>
                <w:color w:val="00B050"/>
              </w:rPr>
              <w:t>//メンバー</w:t>
            </w:r>
            <w:r>
              <w:rPr>
                <w:color w:val="00B050"/>
              </w:rPr>
              <w:t>の並び順</w:t>
            </w:r>
          </w:p>
          <w:p w14:paraId="1A602067" w14:textId="011F9F0C" w:rsidR="001D6C61" w:rsidRDefault="001D6C61" w:rsidP="001D6C61">
            <w:pPr>
              <w:pStyle w:val="2-"/>
            </w:pPr>
            <w:r>
              <w:tab/>
            </w:r>
            <w:r>
              <w:tab/>
            </w:r>
            <w:r>
              <w:tab/>
              <w:t>[</w:t>
            </w:r>
          </w:p>
          <w:p w14:paraId="74C7C523" w14:textId="2566D5CD" w:rsidR="001D6C61" w:rsidRPr="00B870E6" w:rsidRDefault="001D6C61" w:rsidP="001D6C61">
            <w:pPr>
              <w:pStyle w:val="2-"/>
              <w:rPr>
                <w:color w:val="00B050"/>
              </w:rPr>
            </w:pPr>
            <w:r>
              <w:tab/>
            </w:r>
            <w:r>
              <w:tab/>
            </w:r>
            <w:r>
              <w:tab/>
            </w:r>
            <w:r>
              <w:tab/>
              <w:t>“atk”,</w:t>
            </w:r>
            <w:r w:rsidR="00B870E6">
              <w:tab/>
            </w:r>
            <w:r w:rsidR="00B870E6">
              <w:tab/>
            </w:r>
            <w:r w:rsidR="00B870E6" w:rsidRPr="00B870E6">
              <w:rPr>
                <w:color w:val="00B050"/>
              </w:rPr>
              <w:t>//攻撃力</w:t>
            </w:r>
            <w:r w:rsidR="00B870E6" w:rsidRPr="00B870E6">
              <w:rPr>
                <w:rFonts w:hint="eastAsia"/>
                <w:color w:val="00B050"/>
              </w:rPr>
              <w:t>:i16</w:t>
            </w:r>
          </w:p>
          <w:p w14:paraId="2EE2D8FC" w14:textId="2A4687A3" w:rsidR="001D6C61" w:rsidRPr="00B870E6" w:rsidRDefault="001D6C61" w:rsidP="001D6C61">
            <w:pPr>
              <w:pStyle w:val="2-"/>
              <w:rPr>
                <w:color w:val="00B050"/>
              </w:rPr>
            </w:pPr>
            <w:r>
              <w:tab/>
            </w:r>
            <w:r>
              <w:tab/>
            </w:r>
            <w:r>
              <w:tab/>
            </w:r>
            <w:r>
              <w:tab/>
              <w:t>“def”,</w:t>
            </w:r>
            <w:r w:rsidR="00B870E6">
              <w:tab/>
            </w:r>
            <w:r w:rsidR="00B870E6">
              <w:tab/>
            </w:r>
            <w:r w:rsidR="00B870E6" w:rsidRPr="00B870E6">
              <w:rPr>
                <w:color w:val="00B050"/>
              </w:rPr>
              <w:t>//防御力</w:t>
            </w:r>
            <w:r w:rsidR="00B870E6" w:rsidRPr="00B870E6">
              <w:rPr>
                <w:rFonts w:hint="eastAsia"/>
                <w:color w:val="00B050"/>
              </w:rPr>
              <w:t>:i16</w:t>
            </w:r>
          </w:p>
          <w:p w14:paraId="4FAB0C65" w14:textId="26BE54ED" w:rsidR="001D6C61" w:rsidRPr="00B870E6" w:rsidRDefault="001D6C61" w:rsidP="001D6C61">
            <w:pPr>
              <w:pStyle w:val="2-"/>
              <w:rPr>
                <w:color w:val="00B050"/>
              </w:rPr>
            </w:pPr>
            <w:r>
              <w:tab/>
            </w:r>
            <w:r>
              <w:tab/>
            </w:r>
            <w:r>
              <w:tab/>
            </w:r>
            <w:r>
              <w:tab/>
              <w:t>“specialNum”,</w:t>
            </w:r>
            <w:r w:rsidR="00B870E6">
              <w:tab/>
            </w:r>
            <w:r w:rsidR="00B870E6" w:rsidRPr="00B870E6">
              <w:rPr>
                <w:color w:val="00B050"/>
              </w:rPr>
              <w:t>//特殊能力</w:t>
            </w:r>
            <w:r w:rsidR="00B870E6" w:rsidRPr="00B870E6">
              <w:rPr>
                <w:rFonts w:hint="eastAsia"/>
                <w:color w:val="00B050"/>
              </w:rPr>
              <w:t>(</w:t>
            </w:r>
            <w:r w:rsidR="00B870E6" w:rsidRPr="00B870E6">
              <w:rPr>
                <w:color w:val="00B050"/>
              </w:rPr>
              <w:t>Num</w:t>
            </w:r>
            <w:r w:rsidR="00B870E6" w:rsidRPr="00B870E6">
              <w:rPr>
                <w:rFonts w:hint="eastAsia"/>
                <w:color w:val="00B050"/>
              </w:rPr>
              <w:t>):</w:t>
            </w:r>
            <w:r w:rsidR="00B870E6" w:rsidRPr="00B870E6">
              <w:rPr>
                <w:color w:val="00B050"/>
              </w:rPr>
              <w:t>s32</w:t>
            </w:r>
          </w:p>
          <w:p w14:paraId="5BF4C338" w14:textId="6A28C63C" w:rsidR="001D6C61" w:rsidRPr="00B870E6" w:rsidRDefault="001D6C61" w:rsidP="001D6C61">
            <w:pPr>
              <w:pStyle w:val="2-"/>
              <w:rPr>
                <w:color w:val="00B050"/>
              </w:rPr>
            </w:pPr>
            <w:r>
              <w:tab/>
            </w:r>
            <w:r>
              <w:tab/>
            </w:r>
            <w:r>
              <w:tab/>
            </w:r>
            <w:r>
              <w:tab/>
              <w:t>“special”</w:t>
            </w:r>
            <w:r>
              <w:tab/>
            </w:r>
            <w:r w:rsidR="00B870E6">
              <w:tab/>
            </w:r>
            <w:r w:rsidR="00B870E6" w:rsidRPr="00B870E6">
              <w:rPr>
                <w:color w:val="00B050"/>
              </w:rPr>
              <w:t>//特殊能力</w:t>
            </w:r>
            <w:r w:rsidR="00B870E6" w:rsidRPr="00B870E6">
              <w:rPr>
                <w:rFonts w:hint="eastAsia"/>
                <w:color w:val="00B050"/>
              </w:rPr>
              <w:t>:T_SPECIAL_PARAM*</w:t>
            </w:r>
          </w:p>
          <w:p w14:paraId="46E9CC95" w14:textId="294C76DB" w:rsidR="001D6C61" w:rsidRDefault="001D6C61" w:rsidP="001D6C61">
            <w:pPr>
              <w:pStyle w:val="2-"/>
            </w:pPr>
            <w:r>
              <w:tab/>
            </w:r>
            <w:r>
              <w:tab/>
            </w:r>
            <w:r>
              <w:tab/>
            </w:r>
            <w:r>
              <w:rPr>
                <w:rFonts w:hint="eastAsia"/>
              </w:rPr>
              <w:t>]</w:t>
            </w:r>
          </w:p>
          <w:p w14:paraId="706F2F5E" w14:textId="3E5A6010" w:rsidR="00B5394E" w:rsidRDefault="00B5394E" w:rsidP="00B5394E">
            <w:pPr>
              <w:pStyle w:val="2-"/>
            </w:pPr>
            <w:r>
              <w:tab/>
            </w:r>
            <w:r>
              <w:tab/>
              <w:t>},</w:t>
            </w:r>
          </w:p>
          <w:p w14:paraId="0E4E4627" w14:textId="77777777" w:rsidR="00B5394E" w:rsidRDefault="00B5394E" w:rsidP="00B5394E">
            <w:pPr>
              <w:pStyle w:val="2-"/>
            </w:pPr>
            <w:r>
              <w:tab/>
            </w:r>
            <w:r>
              <w:tab/>
              <w:t>{</w:t>
            </w:r>
          </w:p>
          <w:p w14:paraId="14EB4944" w14:textId="6EAFAB44" w:rsidR="00B5394E" w:rsidRDefault="00B5394E" w:rsidP="00B5394E">
            <w:pPr>
              <w:pStyle w:val="2-"/>
            </w:pPr>
            <w:r>
              <w:tab/>
            </w:r>
            <w:r>
              <w:tab/>
            </w:r>
            <w:r>
              <w:tab/>
              <w:t>“name”: “T_</w:t>
            </w:r>
            <w:r w:rsidR="0015086D">
              <w:t>SPECIAL_</w:t>
            </w:r>
            <w:r>
              <w:t>PARAM”,</w:t>
            </w:r>
          </w:p>
          <w:p w14:paraId="3AB0852D" w14:textId="2A12EC1E" w:rsidR="006862F3" w:rsidRDefault="006862F3" w:rsidP="006862F3">
            <w:pPr>
              <w:pStyle w:val="2-"/>
              <w:rPr>
                <w:color w:val="00B050"/>
              </w:rPr>
            </w:pPr>
            <w:r>
              <w:tab/>
            </w:r>
            <w:r>
              <w:tab/>
            </w:r>
            <w:r>
              <w:tab/>
              <w:t>“comment”: “</w:t>
            </w:r>
            <w:r>
              <w:rPr>
                <w:rFonts w:hint="eastAsia"/>
              </w:rPr>
              <w:t>特殊</w:t>
            </w:r>
            <w:r>
              <w:t>パラメータ構造体”,</w:t>
            </w:r>
            <w:r w:rsidRPr="00BD5C94">
              <w:rPr>
                <w:color w:val="00B050"/>
              </w:rPr>
              <w:t>//コメント</w:t>
            </w:r>
          </w:p>
          <w:p w14:paraId="20F1E7EA" w14:textId="77777777" w:rsidR="006862F3" w:rsidRDefault="006862F3" w:rsidP="006862F3">
            <w:pPr>
              <w:pStyle w:val="2-"/>
            </w:pPr>
            <w:r>
              <w:rPr>
                <w:color w:val="00B050"/>
              </w:rPr>
              <w:tab/>
            </w:r>
            <w:r>
              <w:rPr>
                <w:color w:val="00B050"/>
              </w:rPr>
              <w:tab/>
            </w:r>
            <w:r>
              <w:rPr>
                <w:color w:val="00B050"/>
              </w:rPr>
              <w:tab/>
            </w:r>
          </w:p>
          <w:p w14:paraId="7B5ACA4E" w14:textId="45513888" w:rsidR="006862F3" w:rsidRDefault="006862F3" w:rsidP="006862F3">
            <w:pPr>
              <w:pStyle w:val="2-"/>
              <w:tabs>
                <w:tab w:val="clear" w:pos="2099"/>
                <w:tab w:val="left" w:pos="2030"/>
              </w:tabs>
              <w:rPr>
                <w:color w:val="00B050"/>
              </w:rPr>
            </w:pPr>
            <w:r>
              <w:rPr>
                <w:color w:val="00B050"/>
              </w:rPr>
              <w:tab/>
            </w:r>
            <w:r>
              <w:rPr>
                <w:color w:val="00B050"/>
              </w:rPr>
              <w:tab/>
            </w:r>
            <w:r>
              <w:rPr>
                <w:color w:val="00B050"/>
              </w:rPr>
              <w:tab/>
            </w:r>
            <w:r w:rsidRPr="00706667">
              <w:t xml:space="preserve">“isMakeSource”: </w:t>
            </w:r>
            <w:r w:rsidR="0015086D">
              <w:t>true</w:t>
            </w:r>
            <w:r w:rsidRPr="00706667">
              <w:t>,</w:t>
            </w:r>
            <w:r w:rsidRPr="00706667">
              <w:tab/>
            </w:r>
            <w:r>
              <w:tab/>
            </w:r>
            <w:r>
              <w:rPr>
                <w:color w:val="00B050"/>
              </w:rPr>
              <w:t>//</w:t>
            </w:r>
            <w:r>
              <w:rPr>
                <w:rFonts w:hint="eastAsia"/>
                <w:color w:val="00B050"/>
              </w:rPr>
              <w:t>構造体の定義をC言語ヘッダーに出力するか？</w:t>
            </w:r>
          </w:p>
          <w:p w14:paraId="0E6F7BED" w14:textId="7A20033F" w:rsidR="0015086D" w:rsidRDefault="0015086D" w:rsidP="0015086D">
            <w:pPr>
              <w:pStyle w:val="2-"/>
              <w:tabs>
                <w:tab w:val="clear" w:pos="2099"/>
                <w:tab w:val="left" w:pos="2030"/>
              </w:tabs>
              <w:rPr>
                <w:color w:val="00B050"/>
              </w:rPr>
            </w:pPr>
            <w:r>
              <w:rPr>
                <w:color w:val="00B050"/>
              </w:rPr>
              <w:tab/>
            </w:r>
            <w:r>
              <w:rPr>
                <w:color w:val="00B050"/>
              </w:rPr>
              <w:tab/>
            </w:r>
            <w:r>
              <w:rPr>
                <w:color w:val="00B050"/>
              </w:rPr>
              <w:tab/>
            </w:r>
            <w:r w:rsidRPr="0015086D">
              <w:t>“isInternalStructure”</w:t>
            </w:r>
            <w:r w:rsidRPr="005945C2">
              <w:t xml:space="preserve">: </w:t>
            </w:r>
            <w:r w:rsidR="000D6821">
              <w:t>false</w:t>
            </w:r>
            <w:r w:rsidRPr="005945C2">
              <w:t>,</w:t>
            </w:r>
            <w:r w:rsidRPr="005945C2">
              <w:tab/>
            </w:r>
            <w:r>
              <w:rPr>
                <w:color w:val="00B050"/>
              </w:rPr>
              <w:t>//親の構造体の中にこの構造体を定義するかどうか？</w:t>
            </w:r>
          </w:p>
          <w:p w14:paraId="3392F617" w14:textId="77777777" w:rsidR="006862F3" w:rsidRDefault="006862F3" w:rsidP="006862F3">
            <w:pPr>
              <w:pStyle w:val="2-"/>
            </w:pPr>
            <w:r>
              <w:tab/>
            </w:r>
            <w:r>
              <w:tab/>
            </w:r>
            <w:r>
              <w:tab/>
            </w:r>
          </w:p>
          <w:p w14:paraId="27F7B19D" w14:textId="77777777" w:rsidR="006862F3" w:rsidRPr="00BD5C94" w:rsidRDefault="006862F3" w:rsidP="006862F3">
            <w:pPr>
              <w:pStyle w:val="2-"/>
              <w:rPr>
                <w:color w:val="00B050"/>
              </w:rPr>
            </w:pPr>
            <w:r>
              <w:tab/>
            </w:r>
            <w:r>
              <w:tab/>
            </w:r>
            <w:r>
              <w:tab/>
              <w:t>“</w:t>
            </w:r>
            <w:r>
              <w:rPr>
                <w:rFonts w:hint="eastAsia"/>
              </w:rPr>
              <w:t>members</w:t>
            </w:r>
            <w:r>
              <w:t>”:</w:t>
            </w:r>
            <w:r>
              <w:tab/>
            </w:r>
            <w:r w:rsidRPr="00BD5C94">
              <w:rPr>
                <w:color w:val="00B050"/>
              </w:rPr>
              <w:t>//メンバー</w:t>
            </w:r>
          </w:p>
          <w:p w14:paraId="6465A508" w14:textId="77777777" w:rsidR="006862F3" w:rsidRDefault="006862F3" w:rsidP="006862F3">
            <w:pPr>
              <w:pStyle w:val="2-"/>
            </w:pPr>
            <w:r>
              <w:tab/>
            </w:r>
            <w:r>
              <w:tab/>
            </w:r>
            <w:r>
              <w:tab/>
              <w:t>[</w:t>
            </w:r>
          </w:p>
          <w:p w14:paraId="2A790B4F" w14:textId="77777777" w:rsidR="006862F3" w:rsidRDefault="006862F3" w:rsidP="006862F3">
            <w:pPr>
              <w:pStyle w:val="2-"/>
            </w:pPr>
            <w:r>
              <w:tab/>
            </w:r>
            <w:r>
              <w:tab/>
            </w:r>
            <w:r>
              <w:tab/>
            </w:r>
            <w:r>
              <w:tab/>
              <w:t>{</w:t>
            </w:r>
          </w:p>
          <w:p w14:paraId="00B3A2A8" w14:textId="5E0020D3" w:rsidR="006862F3" w:rsidRPr="00D702A5" w:rsidRDefault="006862F3" w:rsidP="006862F3">
            <w:pPr>
              <w:pStyle w:val="2-"/>
              <w:rPr>
                <w:color w:val="00B050"/>
              </w:rPr>
            </w:pPr>
            <w:r>
              <w:lastRenderedPageBreak/>
              <w:tab/>
            </w:r>
            <w:r>
              <w:tab/>
            </w:r>
            <w:r>
              <w:tab/>
            </w:r>
            <w:r>
              <w:tab/>
            </w:r>
            <w:r>
              <w:tab/>
              <w:t>“</w:t>
            </w:r>
            <w:r>
              <w:rPr>
                <w:rFonts w:hint="eastAsia"/>
              </w:rPr>
              <w:t>name</w:t>
            </w:r>
            <w:r>
              <w:t>”: “dark”,</w:t>
            </w:r>
            <w:r>
              <w:tab/>
            </w:r>
            <w:r w:rsidRPr="00D702A5">
              <w:rPr>
                <w:color w:val="00B050"/>
              </w:rPr>
              <w:t>//</w:t>
            </w:r>
            <w:r w:rsidRPr="00D702A5">
              <w:rPr>
                <w:rFonts w:hint="eastAsia"/>
                <w:color w:val="00B050"/>
              </w:rPr>
              <w:t>メンバー名</w:t>
            </w:r>
          </w:p>
          <w:p w14:paraId="0673A90D" w14:textId="475CB5FC" w:rsidR="006862F3" w:rsidRDefault="006862F3" w:rsidP="006862F3">
            <w:pPr>
              <w:pStyle w:val="2-"/>
            </w:pPr>
            <w:r>
              <w:tab/>
            </w:r>
            <w:r>
              <w:tab/>
            </w:r>
            <w:r>
              <w:tab/>
            </w:r>
            <w:r>
              <w:tab/>
            </w:r>
            <w:r>
              <w:tab/>
              <w:t>“comment”: “</w:t>
            </w:r>
            <w:r>
              <w:rPr>
                <w:rFonts w:hint="eastAsia"/>
              </w:rPr>
              <w:t>闇</w:t>
            </w:r>
            <w:r>
              <w:t>”,</w:t>
            </w:r>
            <w:r>
              <w:tab/>
            </w:r>
            <w:r w:rsidRPr="00D702A5">
              <w:rPr>
                <w:color w:val="00B050"/>
              </w:rPr>
              <w:t>//</w:t>
            </w:r>
            <w:r w:rsidRPr="00D702A5">
              <w:rPr>
                <w:rFonts w:hint="eastAsia"/>
                <w:color w:val="00B050"/>
              </w:rPr>
              <w:t>コメント</w:t>
            </w:r>
          </w:p>
          <w:p w14:paraId="328F7F0A" w14:textId="3C1B6658" w:rsidR="006862F3" w:rsidRDefault="006862F3" w:rsidP="006862F3">
            <w:pPr>
              <w:pStyle w:val="2-"/>
            </w:pPr>
            <w:r>
              <w:rPr>
                <w:color w:val="00B050"/>
              </w:rPr>
              <w:tab/>
            </w:r>
            <w:r>
              <w:rPr>
                <w:color w:val="00B050"/>
              </w:rPr>
              <w:tab/>
            </w:r>
            <w:r>
              <w:rPr>
                <w:color w:val="00B050"/>
              </w:rPr>
              <w:tab/>
            </w:r>
            <w:r>
              <w:rPr>
                <w:color w:val="00B050"/>
              </w:rPr>
              <w:tab/>
            </w:r>
            <w:r>
              <w:rPr>
                <w:color w:val="00B050"/>
              </w:rPr>
              <w:tab/>
            </w:r>
            <w:r>
              <w:t>“type”: “</w:t>
            </w:r>
            <w:r w:rsidR="00B870E6">
              <w:t>u32</w:t>
            </w:r>
            <w:r>
              <w:t>”</w:t>
            </w:r>
            <w:r>
              <w:tab/>
            </w:r>
            <w:r>
              <w:tab/>
            </w:r>
            <w:r w:rsidRPr="00D702A5">
              <w:rPr>
                <w:color w:val="00B050"/>
              </w:rPr>
              <w:t>//</w:t>
            </w:r>
            <w:r w:rsidRPr="00D702A5">
              <w:rPr>
                <w:rFonts w:hint="eastAsia"/>
                <w:color w:val="00B050"/>
              </w:rPr>
              <w:t>データ型</w:t>
            </w:r>
          </w:p>
          <w:p w14:paraId="4609697A" w14:textId="77777777" w:rsidR="006862F3" w:rsidRDefault="006862F3" w:rsidP="006862F3">
            <w:pPr>
              <w:pStyle w:val="2-"/>
            </w:pPr>
            <w:r>
              <w:tab/>
            </w:r>
            <w:r>
              <w:tab/>
            </w:r>
            <w:r>
              <w:tab/>
            </w:r>
            <w:r>
              <w:tab/>
            </w:r>
            <w:r>
              <w:rPr>
                <w:rFonts w:hint="eastAsia"/>
              </w:rPr>
              <w:t>},</w:t>
            </w:r>
          </w:p>
          <w:p w14:paraId="72205069" w14:textId="77777777" w:rsidR="006862F3" w:rsidRDefault="006862F3" w:rsidP="006862F3">
            <w:pPr>
              <w:pStyle w:val="2-"/>
            </w:pPr>
            <w:r>
              <w:tab/>
            </w:r>
            <w:r>
              <w:tab/>
            </w:r>
            <w:r>
              <w:tab/>
            </w:r>
            <w:r>
              <w:tab/>
              <w:t>{</w:t>
            </w:r>
          </w:p>
          <w:p w14:paraId="5CB9C1A1" w14:textId="652F2DE2" w:rsidR="006862F3" w:rsidRPr="00D702A5" w:rsidRDefault="006862F3" w:rsidP="006862F3">
            <w:pPr>
              <w:pStyle w:val="2-"/>
              <w:rPr>
                <w:color w:val="00B050"/>
              </w:rPr>
            </w:pPr>
            <w:r>
              <w:tab/>
            </w:r>
            <w:r>
              <w:tab/>
            </w:r>
            <w:r>
              <w:tab/>
            </w:r>
            <w:r>
              <w:tab/>
            </w:r>
            <w:r>
              <w:tab/>
              <w:t>“</w:t>
            </w:r>
            <w:r>
              <w:rPr>
                <w:rFonts w:hint="eastAsia"/>
              </w:rPr>
              <w:t>name</w:t>
            </w:r>
            <w:r>
              <w:t>”: “shine”,</w:t>
            </w:r>
            <w:r>
              <w:tab/>
            </w:r>
            <w:r w:rsidRPr="00D702A5">
              <w:rPr>
                <w:color w:val="00B050"/>
              </w:rPr>
              <w:t>//</w:t>
            </w:r>
            <w:r w:rsidRPr="00D702A5">
              <w:rPr>
                <w:rFonts w:hint="eastAsia"/>
                <w:color w:val="00B050"/>
              </w:rPr>
              <w:t>メンバー名</w:t>
            </w:r>
          </w:p>
          <w:p w14:paraId="5D46367F" w14:textId="78DFBFCE" w:rsidR="006862F3" w:rsidRDefault="006862F3" w:rsidP="006862F3">
            <w:pPr>
              <w:pStyle w:val="2-"/>
            </w:pPr>
            <w:r>
              <w:tab/>
            </w:r>
            <w:r>
              <w:tab/>
            </w:r>
            <w:r>
              <w:tab/>
            </w:r>
            <w:r>
              <w:tab/>
            </w:r>
            <w:r>
              <w:tab/>
              <w:t>“comment”: “</w:t>
            </w:r>
            <w:r>
              <w:rPr>
                <w:rFonts w:hint="eastAsia"/>
              </w:rPr>
              <w:t>光</w:t>
            </w:r>
            <w:r>
              <w:t>”,</w:t>
            </w:r>
            <w:r>
              <w:tab/>
            </w:r>
            <w:r w:rsidRPr="00D702A5">
              <w:rPr>
                <w:color w:val="00B050"/>
              </w:rPr>
              <w:t>//</w:t>
            </w:r>
            <w:r w:rsidRPr="00D702A5">
              <w:rPr>
                <w:rFonts w:hint="eastAsia"/>
                <w:color w:val="00B050"/>
              </w:rPr>
              <w:t>コメント</w:t>
            </w:r>
          </w:p>
          <w:p w14:paraId="69A58D63" w14:textId="71570258" w:rsidR="006862F3" w:rsidRDefault="006862F3" w:rsidP="006862F3">
            <w:pPr>
              <w:pStyle w:val="2-"/>
            </w:pPr>
            <w:r>
              <w:tab/>
            </w:r>
            <w:r>
              <w:tab/>
            </w:r>
            <w:r>
              <w:tab/>
            </w:r>
            <w:r>
              <w:tab/>
            </w:r>
            <w:r>
              <w:tab/>
              <w:t>“type”: “</w:t>
            </w:r>
            <w:r w:rsidR="00B870E6">
              <w:t>u32</w:t>
            </w:r>
            <w:r>
              <w:t>”</w:t>
            </w:r>
            <w:r>
              <w:tab/>
            </w:r>
            <w:r>
              <w:tab/>
            </w:r>
            <w:r w:rsidRPr="00D702A5">
              <w:rPr>
                <w:color w:val="00B050"/>
              </w:rPr>
              <w:t>//</w:t>
            </w:r>
            <w:r w:rsidRPr="00D702A5">
              <w:rPr>
                <w:rFonts w:hint="eastAsia"/>
                <w:color w:val="00B050"/>
              </w:rPr>
              <w:t>データ型</w:t>
            </w:r>
          </w:p>
          <w:p w14:paraId="0F2DF459" w14:textId="16B05129" w:rsidR="006862F3" w:rsidRDefault="006862F3" w:rsidP="006862F3">
            <w:pPr>
              <w:pStyle w:val="2-"/>
            </w:pPr>
            <w:r>
              <w:tab/>
            </w:r>
            <w:r>
              <w:tab/>
            </w:r>
            <w:r>
              <w:tab/>
            </w:r>
            <w:r>
              <w:tab/>
            </w:r>
            <w:r>
              <w:rPr>
                <w:rFonts w:hint="eastAsia"/>
              </w:rPr>
              <w:t>}</w:t>
            </w:r>
          </w:p>
          <w:p w14:paraId="083E7DC1" w14:textId="77777777" w:rsidR="006862F3" w:rsidRDefault="006862F3" w:rsidP="006862F3">
            <w:pPr>
              <w:pStyle w:val="2-"/>
            </w:pPr>
            <w:r>
              <w:tab/>
            </w:r>
            <w:r>
              <w:tab/>
            </w:r>
            <w:r>
              <w:tab/>
              <w:t>]</w:t>
            </w:r>
          </w:p>
          <w:p w14:paraId="6BE60721" w14:textId="052646CC" w:rsidR="00B5394E" w:rsidRDefault="00B5394E" w:rsidP="00B5394E">
            <w:pPr>
              <w:pStyle w:val="2-"/>
            </w:pPr>
            <w:r>
              <w:tab/>
            </w:r>
            <w:r>
              <w:tab/>
              <w:t>}</w:t>
            </w:r>
          </w:p>
          <w:p w14:paraId="31900EE1" w14:textId="1A479187" w:rsidR="00B5394E" w:rsidRDefault="00B5394E" w:rsidP="00B5394E">
            <w:pPr>
              <w:pStyle w:val="2-"/>
            </w:pPr>
            <w:r>
              <w:tab/>
              <w:t>]</w:t>
            </w:r>
            <w:r w:rsidR="00470958">
              <w:t>,</w:t>
            </w:r>
          </w:p>
          <w:p w14:paraId="54B040E1" w14:textId="55EAB149" w:rsidR="00BD2B06" w:rsidRDefault="00BD2B06" w:rsidP="00BD2B06">
            <w:pPr>
              <w:pStyle w:val="2-"/>
            </w:pPr>
            <w:r>
              <w:tab/>
            </w:r>
          </w:p>
          <w:p w14:paraId="042E46A7" w14:textId="483F4A70" w:rsidR="008F1DF8" w:rsidRPr="00783476" w:rsidRDefault="007A288C" w:rsidP="00BD2B06">
            <w:pPr>
              <w:pStyle w:val="2-"/>
              <w:rPr>
                <w:color w:val="00B050"/>
              </w:rPr>
            </w:pPr>
            <w:r>
              <w:tab/>
            </w:r>
            <w:r w:rsidR="008F1DF8" w:rsidRPr="00783476">
              <w:rPr>
                <w:color w:val="00B050"/>
              </w:rPr>
              <w:t>//</w:t>
            </w:r>
            <w:r w:rsidR="008F1DF8" w:rsidRPr="00783476">
              <w:rPr>
                <w:rFonts w:hint="eastAsia"/>
                <w:color w:val="00B050"/>
              </w:rPr>
              <w:t>エラー判定用ルール</w:t>
            </w:r>
            <w:r w:rsidR="003803C4" w:rsidRPr="00783476">
              <w:rPr>
                <w:rFonts w:hint="eastAsia"/>
                <w:color w:val="00B050"/>
              </w:rPr>
              <w:t xml:space="preserve">　※メンバーごとの min, max, isReuired 以外のルールを設定したい場合に</w:t>
            </w:r>
            <w:r w:rsidR="00D766F7" w:rsidRPr="00783476">
              <w:rPr>
                <w:rFonts w:hint="eastAsia"/>
                <w:color w:val="00B050"/>
              </w:rPr>
              <w:t>用いる</w:t>
            </w:r>
            <w:r w:rsidR="00784ED5" w:rsidRPr="00783476">
              <w:rPr>
                <w:rFonts w:hint="eastAsia"/>
                <w:color w:val="00B050"/>
              </w:rPr>
              <w:t>。</w:t>
            </w:r>
          </w:p>
          <w:p w14:paraId="7F4DFF6B" w14:textId="6C07678F" w:rsidR="00BB259F" w:rsidRPr="00783476" w:rsidRDefault="00BB259F" w:rsidP="00BD2B06">
            <w:pPr>
              <w:pStyle w:val="2-"/>
              <w:rPr>
                <w:color w:val="00B050"/>
              </w:rPr>
            </w:pPr>
            <w:r w:rsidRPr="00783476">
              <w:rPr>
                <w:color w:val="00B050"/>
              </w:rPr>
              <w:tab/>
              <w:t>//　　　　　　　　　　※複数のルールを指定可。</w:t>
            </w:r>
          </w:p>
          <w:p w14:paraId="2640B497" w14:textId="61F6AC93" w:rsidR="00FA3D0A" w:rsidRPr="00783476" w:rsidRDefault="00FA3D0A" w:rsidP="00BD2B06">
            <w:pPr>
              <w:pStyle w:val="2-"/>
              <w:rPr>
                <w:color w:val="00B050"/>
              </w:rPr>
            </w:pPr>
            <w:r w:rsidRPr="00783476">
              <w:rPr>
                <w:color w:val="00B050"/>
              </w:rPr>
              <w:tab/>
              <w:t xml:space="preserve">//　　　　　　　　　</w:t>
            </w:r>
            <w:r w:rsidR="008C0211" w:rsidRPr="00783476">
              <w:rPr>
                <w:color w:val="00B050"/>
              </w:rPr>
              <w:t xml:space="preserve">　※メンバー</w:t>
            </w:r>
            <w:r w:rsidRPr="00783476">
              <w:rPr>
                <w:color w:val="00B050"/>
              </w:rPr>
              <w:t>の値を計算結果</w:t>
            </w:r>
            <w:r w:rsidR="002D4180" w:rsidRPr="00783476">
              <w:rPr>
                <w:color w:val="00B050"/>
              </w:rPr>
              <w:t>など</w:t>
            </w:r>
            <w:r w:rsidRPr="00783476">
              <w:rPr>
                <w:color w:val="00B050"/>
              </w:rPr>
              <w:t>で書き換えたい場合にも</w:t>
            </w:r>
            <w:r w:rsidR="002A2CEC" w:rsidRPr="00783476">
              <w:rPr>
                <w:color w:val="00B050"/>
              </w:rPr>
              <w:t>利用</w:t>
            </w:r>
            <w:r w:rsidRPr="00783476">
              <w:rPr>
                <w:color w:val="00B050"/>
              </w:rPr>
              <w:t>可能。</w:t>
            </w:r>
          </w:p>
          <w:p w14:paraId="08B5EBF5" w14:textId="32B27B3B" w:rsidR="00BD2B06" w:rsidRPr="00783476" w:rsidRDefault="00BD2B06" w:rsidP="00BD2B06">
            <w:pPr>
              <w:pStyle w:val="2-"/>
              <w:rPr>
                <w:color w:val="00B050"/>
              </w:rPr>
            </w:pPr>
            <w:r w:rsidRPr="00783476">
              <w:tab/>
            </w:r>
            <w:r w:rsidRPr="00783476">
              <w:rPr>
                <w:color w:val="FF0000"/>
              </w:rPr>
              <w:t>“</w:t>
            </w:r>
            <w:r w:rsidRPr="00783476">
              <w:rPr>
                <w:rFonts w:hint="eastAsia"/>
                <w:color w:val="FF0000"/>
              </w:rPr>
              <w:t>rules</w:t>
            </w:r>
            <w:r w:rsidRPr="00783476">
              <w:rPr>
                <w:color w:val="FF0000"/>
              </w:rPr>
              <w:t>”</w:t>
            </w:r>
            <w:r w:rsidRPr="00783476">
              <w:t>:</w:t>
            </w:r>
          </w:p>
          <w:p w14:paraId="4629BEEA" w14:textId="4A8DF797" w:rsidR="00BD2B06" w:rsidRPr="00783476" w:rsidRDefault="00BD2B06" w:rsidP="00BD2B06">
            <w:pPr>
              <w:pStyle w:val="2-"/>
            </w:pPr>
            <w:r w:rsidRPr="00783476">
              <w:tab/>
              <w:t>[</w:t>
            </w:r>
          </w:p>
          <w:p w14:paraId="5B847917" w14:textId="4B12E7AA" w:rsidR="0053259E" w:rsidRPr="00783476" w:rsidRDefault="0053259E" w:rsidP="00BD2B06">
            <w:pPr>
              <w:pStyle w:val="2-"/>
            </w:pPr>
            <w:r w:rsidRPr="00783476">
              <w:tab/>
            </w:r>
            <w:r w:rsidRPr="00783476">
              <w:tab/>
              <w:t>{</w:t>
            </w:r>
          </w:p>
          <w:p w14:paraId="0E3DA995" w14:textId="5D95C49F"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w:t>
            </w:r>
            <w:r w:rsidR="00ED3917" w:rsidRPr="00783476">
              <w:rPr>
                <w:color w:val="00B050"/>
              </w:rPr>
              <w:t>ルール</w:t>
            </w:r>
            <w:r w:rsidRPr="00783476">
              <w:rPr>
                <w:color w:val="00B050"/>
              </w:rPr>
              <w:t xml:space="preserve">　※エラーメッセージ判定用の</w:t>
            </w:r>
            <w:r w:rsidR="00783476">
              <w:rPr>
                <w:color w:val="00B050"/>
              </w:rPr>
              <w:t>C#</w:t>
            </w:r>
            <w:r w:rsidRPr="00783476">
              <w:rPr>
                <w:rFonts w:hint="eastAsia"/>
                <w:color w:val="00B050"/>
              </w:rPr>
              <w:t>処理を記述。</w:t>
            </w:r>
            <w:r w:rsidR="00862B23" w:rsidRPr="00783476">
              <w:rPr>
                <w:rFonts w:hint="eastAsia"/>
                <w:color w:val="00B050"/>
              </w:rPr>
              <w:t>一塊の文字列として定義する。</w:t>
            </w:r>
          </w:p>
          <w:p w14:paraId="6E9F7E5C" w14:textId="0CAC1070"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 xml:space="preserve">//　　</w:t>
            </w:r>
            <w:r w:rsidR="00ED3917" w:rsidRPr="00783476">
              <w:rPr>
                <w:rFonts w:hint="eastAsia"/>
                <w:color w:val="00B050"/>
              </w:rPr>
              <w:t xml:space="preserve">　　　</w:t>
            </w:r>
            <w:r w:rsidRPr="00783476">
              <w:rPr>
                <w:rFonts w:hint="eastAsia"/>
                <w:color w:val="00B050"/>
              </w:rPr>
              <w:t>エラーがある場合はエラーメッセージを return し、</w:t>
            </w:r>
            <w:r w:rsidRPr="00783476">
              <w:rPr>
                <w:color w:val="00B050"/>
              </w:rPr>
              <w:t>問題が無い場合は</w:t>
            </w:r>
            <w:r w:rsidR="00783476">
              <w:rPr>
                <w:rFonts w:hint="eastAsia"/>
                <w:color w:val="00B050"/>
              </w:rPr>
              <w:t xml:space="preserve"> null</w:t>
            </w:r>
            <w:r w:rsidRPr="00783476">
              <w:rPr>
                <w:rFonts w:hint="eastAsia"/>
                <w:color w:val="00B050"/>
              </w:rPr>
              <w:t xml:space="preserve"> を retur</w:t>
            </w:r>
            <w:r w:rsidRPr="00783476">
              <w:rPr>
                <w:color w:val="00B050"/>
              </w:rPr>
              <w:t>n。</w:t>
            </w:r>
          </w:p>
          <w:p w14:paraId="0D2AA2C5" w14:textId="77777777"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※一つのオブジェクト（構造体）が取り込まれる毎に実行され、</w:t>
            </w:r>
          </w:p>
          <w:p w14:paraId="26B7CD4D" w14:textId="5B8DBFE1"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取り込んだオブジェクトは変数</w:t>
            </w:r>
            <w:r w:rsidRPr="00783476">
              <w:rPr>
                <w:rFonts w:hint="eastAsia"/>
                <w:color w:val="00B050"/>
              </w:rPr>
              <w:t xml:space="preserve"> obj として渡される。</w:t>
            </w:r>
          </w:p>
          <w:p w14:paraId="2C6B0663" w14:textId="77777777"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なお、この時の</w:t>
            </w:r>
            <w:r w:rsidRPr="00783476">
              <w:rPr>
                <w:rFonts w:hint="eastAsia"/>
                <w:color w:val="00B050"/>
              </w:rPr>
              <w:t xml:space="preserve"> obj は、strや可変長配列などの情報はポインター化（オフセット化）</w:t>
            </w:r>
          </w:p>
          <w:p w14:paraId="7FE9EB0D" w14:textId="6BE67D41"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されていないため、そのまま</w:t>
            </w:r>
            <w:r w:rsidR="002C3A49" w:rsidRPr="00783476">
              <w:rPr>
                <w:rFonts w:hint="eastAsia"/>
                <w:color w:val="00B050"/>
              </w:rPr>
              <w:t>メンバーに</w:t>
            </w:r>
            <w:r w:rsidRPr="00783476">
              <w:rPr>
                <w:rFonts w:hint="eastAsia"/>
                <w:color w:val="00B050"/>
              </w:rPr>
              <w:t>アクセスできる。</w:t>
            </w:r>
            <w:r w:rsidR="00FF7708" w:rsidRPr="00783476">
              <w:rPr>
                <w:rFonts w:hint="eastAsia"/>
                <w:color w:val="00B050"/>
              </w:rPr>
              <w:t>crcなどの組み込み関数、</w:t>
            </w:r>
          </w:p>
          <w:p w14:paraId="046018BC" w14:textId="61962A04"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exprによる計算式解析もまだ行われていない状態。ルールを一通りパスした後に</w:t>
            </w:r>
          </w:p>
          <w:p w14:paraId="58D6C3C1" w14:textId="2DB1E9F6"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それらの処理を行う。</w:t>
            </w:r>
          </w:p>
          <w:p w14:paraId="67E03166" w14:textId="4BDB3552" w:rsidR="007103D6" w:rsidRPr="00783476" w:rsidRDefault="007103D6" w:rsidP="00BB259F">
            <w:pPr>
              <w:pStyle w:val="2-"/>
              <w:rPr>
                <w:color w:val="00B050"/>
              </w:rPr>
            </w:pPr>
            <w:r w:rsidRPr="00783476">
              <w:rPr>
                <w:color w:val="00B050"/>
              </w:rPr>
              <w:tab/>
            </w:r>
            <w:r w:rsidRPr="00783476">
              <w:rPr>
                <w:color w:val="00B050"/>
              </w:rPr>
              <w:tab/>
            </w:r>
            <w:r w:rsidRPr="00783476">
              <w:rPr>
                <w:color w:val="00B050"/>
              </w:rPr>
              <w:tab/>
              <w:t>//　　　　※エラーメッセージ出力時は、データ定義位置の行番号と、主キーの情報もいっしょに出力される。</w:t>
            </w:r>
          </w:p>
          <w:p w14:paraId="3042638B" w14:textId="397E1E5C" w:rsidR="00862B23" w:rsidRDefault="00862B23" w:rsidP="00BB259F">
            <w:pPr>
              <w:pStyle w:val="2-"/>
              <w:rPr>
                <w:color w:val="00B050"/>
              </w:rPr>
            </w:pPr>
            <w:r w:rsidRPr="00783476">
              <w:rPr>
                <w:color w:val="00B050"/>
              </w:rPr>
              <w:tab/>
            </w:r>
            <w:r w:rsidRPr="00783476">
              <w:rPr>
                <w:color w:val="00B050"/>
              </w:rPr>
              <w:tab/>
            </w:r>
            <w:r w:rsidRPr="00783476">
              <w:rPr>
                <w:color w:val="00B050"/>
              </w:rPr>
              <w:tab/>
              <w:t>//　　　　※obj のメンバーに</w:t>
            </w:r>
            <w:r w:rsidR="00577432" w:rsidRPr="00783476">
              <w:rPr>
                <w:color w:val="00B050"/>
              </w:rPr>
              <w:t>値を代入</w:t>
            </w:r>
            <w:r w:rsidR="00783476">
              <w:rPr>
                <w:color w:val="00B050"/>
              </w:rPr>
              <w:t>すれば、そのまま実際の値として反映される</w:t>
            </w:r>
            <w:r w:rsidR="00577432" w:rsidRPr="00783476">
              <w:rPr>
                <w:color w:val="00B050"/>
              </w:rPr>
              <w:t>。</w:t>
            </w:r>
          </w:p>
          <w:p w14:paraId="3307FD01" w14:textId="4B756794" w:rsidR="00AD4DEB" w:rsidRPr="00783476" w:rsidRDefault="00AD4DEB" w:rsidP="00BB259F">
            <w:pPr>
              <w:pStyle w:val="2-"/>
              <w:rPr>
                <w:rFonts w:hint="eastAsia"/>
                <w:color w:val="00B050"/>
              </w:rPr>
            </w:pPr>
            <w:r>
              <w:rPr>
                <w:color w:val="00B050"/>
              </w:rPr>
              <w:tab/>
            </w:r>
            <w:r>
              <w:rPr>
                <w:color w:val="00B050"/>
              </w:rPr>
              <w:tab/>
            </w:r>
            <w:r>
              <w:rPr>
                <w:color w:val="00B050"/>
              </w:rPr>
              <w:tab/>
              <w:t>//　　　　※行が連結されてしまうので、</w:t>
            </w:r>
            <w:r>
              <w:rPr>
                <w:rFonts w:hint="eastAsia"/>
                <w:color w:val="00B050"/>
              </w:rPr>
              <w:t>「//」によるコメントの記述は禁止</w:t>
            </w:r>
          </w:p>
          <w:p w14:paraId="1F8D7B20" w14:textId="6E330362" w:rsidR="001361C5" w:rsidRPr="00783476" w:rsidRDefault="00230BDE" w:rsidP="00BD2B06">
            <w:pPr>
              <w:pStyle w:val="2-"/>
            </w:pPr>
            <w:r w:rsidRPr="00783476">
              <w:tab/>
            </w:r>
            <w:r w:rsidRPr="00783476">
              <w:tab/>
            </w:r>
            <w:r w:rsidRPr="00783476">
              <w:tab/>
            </w:r>
            <w:r w:rsidRPr="00783476">
              <w:rPr>
                <w:color w:val="FF0000"/>
              </w:rPr>
              <w:t>“</w:t>
            </w:r>
            <w:r w:rsidR="00B87B6B" w:rsidRPr="00783476">
              <w:rPr>
                <w:color w:val="FF0000"/>
              </w:rPr>
              <w:t>rule</w:t>
            </w:r>
            <w:r w:rsidRPr="00783476">
              <w:rPr>
                <w:color w:val="FF0000"/>
              </w:rPr>
              <w:t>”</w:t>
            </w:r>
            <w:r w:rsidRPr="00783476">
              <w:t>:</w:t>
            </w:r>
          </w:p>
          <w:p w14:paraId="68BEAF28" w14:textId="3615C24F" w:rsidR="00B87B6B" w:rsidRPr="00783476" w:rsidRDefault="001361C5" w:rsidP="00BD2B06">
            <w:pPr>
              <w:pStyle w:val="2-"/>
            </w:pPr>
            <w:r w:rsidRPr="00783476">
              <w:tab/>
            </w:r>
            <w:r w:rsidRPr="00783476">
              <w:tab/>
            </w:r>
            <w:r w:rsidRPr="00783476">
              <w:tab/>
            </w:r>
            <w:r w:rsidR="00230BDE" w:rsidRPr="00783476">
              <w:t>“</w:t>
            </w:r>
            <w:r w:rsidR="00F553D1" w:rsidRPr="00783476">
              <w:t xml:space="preserve"> \</w:t>
            </w:r>
          </w:p>
          <w:p w14:paraId="344ECD74" w14:textId="7BCC2657" w:rsidR="00B87B6B" w:rsidRPr="00783476" w:rsidRDefault="00B87B6B" w:rsidP="00BD2B06">
            <w:pPr>
              <w:pStyle w:val="2-"/>
            </w:pPr>
            <w:r w:rsidRPr="00783476">
              <w:tab/>
            </w:r>
            <w:r w:rsidRPr="00783476">
              <w:tab/>
            </w:r>
            <w:r w:rsidRPr="00783476">
              <w:tab/>
            </w:r>
            <w:r w:rsidRPr="00783476">
              <w:tab/>
              <w:t xml:space="preserve">var atk = </w:t>
            </w:r>
            <w:r w:rsidR="00D5221B" w:rsidRPr="00783476">
              <w:t>obj.</w:t>
            </w:r>
            <w:r w:rsidRPr="00783476">
              <w:t>param.atk;</w:t>
            </w:r>
            <w:r w:rsidR="00F553D1" w:rsidRPr="00783476">
              <w:t xml:space="preserve"> \</w:t>
            </w:r>
          </w:p>
          <w:p w14:paraId="773CD17E" w14:textId="61E7C90C" w:rsidR="00B87B6B" w:rsidRPr="00783476" w:rsidRDefault="00B87B6B" w:rsidP="00BD2B06">
            <w:pPr>
              <w:pStyle w:val="2-"/>
            </w:pPr>
            <w:r w:rsidRPr="00783476">
              <w:tab/>
            </w:r>
            <w:r w:rsidRPr="00783476">
              <w:tab/>
            </w:r>
            <w:r w:rsidRPr="00783476">
              <w:tab/>
            </w:r>
            <w:r w:rsidRPr="00783476">
              <w:tab/>
            </w:r>
            <w:r w:rsidRPr="00783476">
              <w:rPr>
                <w:rFonts w:hint="eastAsia"/>
              </w:rPr>
              <w:t xml:space="preserve">var </w:t>
            </w:r>
            <w:r w:rsidRPr="00783476">
              <w:t>def = obj.param.def;</w:t>
            </w:r>
            <w:r w:rsidR="00F553D1" w:rsidRPr="00783476">
              <w:t xml:space="preserve"> \</w:t>
            </w:r>
          </w:p>
          <w:p w14:paraId="4D7A3ACB" w14:textId="1418AB80" w:rsidR="00B87B6B" w:rsidRPr="00783476" w:rsidRDefault="00B87B6B" w:rsidP="00BD2B06">
            <w:pPr>
              <w:pStyle w:val="2-"/>
            </w:pPr>
            <w:r w:rsidRPr="00783476">
              <w:tab/>
            </w:r>
            <w:r w:rsidRPr="00783476">
              <w:tab/>
            </w:r>
            <w:r w:rsidRPr="00783476">
              <w:tab/>
            </w:r>
            <w:r w:rsidRPr="00783476">
              <w:tab/>
              <w:t>if(atk &lt; def)</w:t>
            </w:r>
            <w:r w:rsidR="00F553D1" w:rsidRPr="00783476">
              <w:t xml:space="preserve"> \</w:t>
            </w:r>
          </w:p>
          <w:p w14:paraId="647D4DC1" w14:textId="117814AF" w:rsidR="00B87B6B" w:rsidRPr="00783476" w:rsidRDefault="00B87B6B" w:rsidP="00BD2B06">
            <w:pPr>
              <w:pStyle w:val="2-"/>
            </w:pPr>
            <w:r w:rsidRPr="00783476">
              <w:tab/>
            </w:r>
            <w:r w:rsidRPr="00783476">
              <w:tab/>
            </w:r>
            <w:r w:rsidRPr="00783476">
              <w:tab/>
            </w:r>
            <w:r w:rsidRPr="00783476">
              <w:tab/>
              <w:t>{</w:t>
            </w:r>
            <w:r w:rsidR="00F553D1" w:rsidRPr="00783476">
              <w:t xml:space="preserve"> \</w:t>
            </w:r>
          </w:p>
          <w:p w14:paraId="6100D2B9" w14:textId="2F2730D8" w:rsidR="00B87B6B" w:rsidRPr="00783476" w:rsidRDefault="00B87B6B" w:rsidP="00BD2B06">
            <w:pPr>
              <w:pStyle w:val="2-"/>
            </w:pPr>
            <w:r w:rsidRPr="00783476">
              <w:tab/>
            </w:r>
            <w:r w:rsidRPr="00783476">
              <w:tab/>
            </w:r>
            <w:r w:rsidRPr="00783476">
              <w:tab/>
            </w:r>
            <w:r w:rsidRPr="00783476">
              <w:tab/>
            </w:r>
            <w:r w:rsidRPr="00783476">
              <w:tab/>
              <w:t xml:space="preserve">return </w:t>
            </w:r>
            <w:r w:rsidR="00F553D1" w:rsidRPr="00783476">
              <w:t>\</w:t>
            </w:r>
            <w:r w:rsidR="001361C5" w:rsidRPr="00783476">
              <w:t>“ATK(\”+ atk + \”)は、</w:t>
            </w:r>
            <w:r w:rsidR="001361C5" w:rsidRPr="00783476">
              <w:rPr>
                <w:rFonts w:hint="eastAsia"/>
              </w:rPr>
              <w:t>DEF(</w:t>
            </w:r>
            <w:r w:rsidR="001361C5" w:rsidRPr="00783476">
              <w:t xml:space="preserve">\”+ def + </w:t>
            </w:r>
            <w:r w:rsidR="00F553D1" w:rsidRPr="00783476">
              <w:t>\</w:t>
            </w:r>
            <w:r w:rsidR="001361C5" w:rsidRPr="00783476">
              <w:t>“) 以上の値にして下さい。</w:t>
            </w:r>
            <w:r w:rsidR="001361C5" w:rsidRPr="00783476">
              <w:rPr>
                <w:rFonts w:hint="eastAsia"/>
              </w:rPr>
              <w:t>\</w:t>
            </w:r>
            <w:r w:rsidR="001361C5" w:rsidRPr="00783476">
              <w:t>”;</w:t>
            </w:r>
            <w:r w:rsidR="00F553D1" w:rsidRPr="00783476">
              <w:t xml:space="preserve"> \</w:t>
            </w:r>
          </w:p>
          <w:p w14:paraId="1E55F7B2" w14:textId="0D89A949" w:rsidR="00B87B6B" w:rsidRDefault="00B87B6B" w:rsidP="00BD2B06">
            <w:pPr>
              <w:pStyle w:val="2-"/>
            </w:pPr>
            <w:r w:rsidRPr="00783476">
              <w:tab/>
            </w:r>
            <w:r w:rsidRPr="00783476">
              <w:tab/>
            </w:r>
            <w:r w:rsidRPr="00783476">
              <w:tab/>
            </w:r>
            <w:r w:rsidRPr="00783476">
              <w:tab/>
              <w:t>}</w:t>
            </w:r>
            <w:r w:rsidR="00F553D1" w:rsidRPr="00783476">
              <w:t xml:space="preserve"> \</w:t>
            </w:r>
          </w:p>
          <w:p w14:paraId="5534C42B" w14:textId="40D47E8F" w:rsidR="00C82573" w:rsidRPr="00783476" w:rsidRDefault="00C82573" w:rsidP="00BD2B06">
            <w:pPr>
              <w:pStyle w:val="2-"/>
              <w:rPr>
                <w:rFonts w:hint="eastAsia"/>
              </w:rPr>
            </w:pPr>
            <w:r>
              <w:tab/>
            </w:r>
            <w:r>
              <w:tab/>
            </w:r>
            <w:r>
              <w:tab/>
            </w:r>
            <w:r>
              <w:tab/>
            </w:r>
            <w:r w:rsidRPr="00783476">
              <w:t>obj.tol[</w:t>
            </w:r>
            <w:r>
              <w:t>2</w:t>
            </w:r>
            <w:r w:rsidRPr="00783476">
              <w:t>]</w:t>
            </w:r>
            <w:r>
              <w:t xml:space="preserve"> = </w:t>
            </w:r>
            <w:r w:rsidRPr="00783476">
              <w:t>obj.tol[0]</w:t>
            </w:r>
            <w:r>
              <w:t xml:space="preserve"> + </w:t>
            </w:r>
            <w:r w:rsidRPr="00783476">
              <w:t>obj.tol[</w:t>
            </w:r>
            <w:r>
              <w:t>1</w:t>
            </w:r>
            <w:r w:rsidRPr="00783476">
              <w:t>]</w:t>
            </w:r>
            <w:r>
              <w:t>;</w:t>
            </w:r>
            <w:r w:rsidRPr="00C82573">
              <w:rPr>
                <w:color w:val="00B050"/>
              </w:rPr>
              <w:t xml:space="preserve"> /</w:t>
            </w:r>
            <w:r w:rsidR="00AD4DEB">
              <w:rPr>
                <w:color w:val="00B050"/>
              </w:rPr>
              <w:t>*</w:t>
            </w:r>
            <w:r w:rsidRPr="00C82573">
              <w:rPr>
                <w:color w:val="00B050"/>
              </w:rPr>
              <w:t>値を書き換え可能</w:t>
            </w:r>
            <w:r w:rsidR="00AD4DEB">
              <w:rPr>
                <w:rFonts w:hint="eastAsia"/>
                <w:color w:val="00B050"/>
              </w:rPr>
              <w:t>*/</w:t>
            </w:r>
            <w:r w:rsidRPr="00C82573">
              <w:rPr>
                <w:rFonts w:hint="eastAsia"/>
                <w:color w:val="00B050"/>
              </w:rPr>
              <w:t xml:space="preserve"> </w:t>
            </w:r>
            <w:r>
              <w:t>\</w:t>
            </w:r>
          </w:p>
          <w:p w14:paraId="59532825" w14:textId="4B4AA7AA" w:rsidR="00B87B6B" w:rsidRPr="00783476" w:rsidRDefault="00B87B6B" w:rsidP="00BD2B06">
            <w:pPr>
              <w:pStyle w:val="2-"/>
            </w:pPr>
            <w:r w:rsidRPr="00783476">
              <w:tab/>
            </w:r>
            <w:r w:rsidRPr="00783476">
              <w:tab/>
            </w:r>
            <w:r w:rsidRPr="00783476">
              <w:tab/>
            </w:r>
            <w:r w:rsidRPr="00783476">
              <w:tab/>
              <w:t xml:space="preserve">return </w:t>
            </w:r>
            <w:r w:rsidR="00783476">
              <w:t>null</w:t>
            </w:r>
            <w:r w:rsidRPr="00783476">
              <w:t xml:space="preserve">; </w:t>
            </w:r>
            <w:r w:rsidR="00F553D1" w:rsidRPr="00783476">
              <w:t>\</w:t>
            </w:r>
          </w:p>
          <w:p w14:paraId="7E5F2B2C" w14:textId="1149DA94" w:rsidR="00B87B6B" w:rsidRPr="00783476" w:rsidRDefault="00B87B6B" w:rsidP="00BD2B06">
            <w:pPr>
              <w:pStyle w:val="2-"/>
            </w:pPr>
            <w:r w:rsidRPr="00783476">
              <w:tab/>
            </w:r>
            <w:r w:rsidRPr="00783476">
              <w:tab/>
            </w:r>
            <w:r w:rsidRPr="00783476">
              <w:tab/>
              <w:t>“</w:t>
            </w:r>
          </w:p>
          <w:p w14:paraId="2F4E32C2" w14:textId="1E9D7C8E" w:rsidR="0053259E" w:rsidRPr="00783476" w:rsidRDefault="0053259E" w:rsidP="00BD2B06">
            <w:pPr>
              <w:pStyle w:val="2-"/>
            </w:pPr>
            <w:r w:rsidRPr="00783476">
              <w:tab/>
            </w:r>
            <w:r w:rsidRPr="00783476">
              <w:tab/>
              <w:t>},</w:t>
            </w:r>
          </w:p>
          <w:p w14:paraId="1AC00C4F" w14:textId="5A7FCD1B" w:rsidR="0053259E" w:rsidRPr="00783476" w:rsidRDefault="0053259E" w:rsidP="00BD2B06">
            <w:pPr>
              <w:pStyle w:val="2-"/>
            </w:pPr>
            <w:r w:rsidRPr="00783476">
              <w:tab/>
            </w:r>
            <w:r w:rsidRPr="00783476">
              <w:tab/>
              <w:t>{</w:t>
            </w:r>
          </w:p>
          <w:p w14:paraId="288D0C02" w14:textId="53F37447" w:rsidR="00DB461E" w:rsidRPr="00783476" w:rsidRDefault="00DB461E" w:rsidP="00BD2B06">
            <w:pPr>
              <w:pStyle w:val="2-"/>
            </w:pPr>
            <w:r w:rsidRPr="00783476">
              <w:tab/>
            </w:r>
            <w:r w:rsidRPr="00783476">
              <w:tab/>
            </w:r>
            <w:r w:rsidRPr="00783476">
              <w:tab/>
              <w:t>//ルール</w:t>
            </w:r>
          </w:p>
          <w:p w14:paraId="78019922" w14:textId="77777777" w:rsidR="00E31845" w:rsidRPr="00783476" w:rsidRDefault="00E31845" w:rsidP="00E31845">
            <w:pPr>
              <w:pStyle w:val="2-"/>
            </w:pPr>
            <w:r w:rsidRPr="00783476">
              <w:tab/>
            </w:r>
            <w:r w:rsidRPr="00783476">
              <w:tab/>
            </w:r>
            <w:r w:rsidRPr="00783476">
              <w:tab/>
              <w:t>“rule”:</w:t>
            </w:r>
          </w:p>
          <w:p w14:paraId="705CA562" w14:textId="42BB4B74" w:rsidR="00E31845" w:rsidRPr="00783476" w:rsidRDefault="00E31845" w:rsidP="00E31845">
            <w:pPr>
              <w:pStyle w:val="2-"/>
            </w:pPr>
            <w:r w:rsidRPr="00783476">
              <w:tab/>
            </w:r>
            <w:r w:rsidRPr="00783476">
              <w:tab/>
            </w:r>
            <w:r w:rsidRPr="00783476">
              <w:tab/>
              <w:t>“</w:t>
            </w:r>
            <w:r w:rsidR="00EB0720" w:rsidRPr="00783476">
              <w:t xml:space="preserve"> \</w:t>
            </w:r>
          </w:p>
          <w:p w14:paraId="2D41A081" w14:textId="3D584FEE" w:rsidR="00ED3917" w:rsidRPr="00783476" w:rsidRDefault="00E31845" w:rsidP="00ED3917">
            <w:pPr>
              <w:pStyle w:val="2-"/>
            </w:pPr>
            <w:r w:rsidRPr="00783476">
              <w:tab/>
            </w:r>
            <w:r w:rsidRPr="00783476">
              <w:tab/>
            </w:r>
            <w:r w:rsidRPr="00783476">
              <w:tab/>
            </w:r>
            <w:r w:rsidRPr="00783476">
              <w:tab/>
            </w:r>
            <w:r w:rsidR="00455600" w:rsidRPr="00783476">
              <w:t>if(obj.tol[0] &gt; 0 &amp;&amp; obj.tol[1] &gt; 0)</w:t>
            </w:r>
            <w:r w:rsidR="00F553D1" w:rsidRPr="00783476">
              <w:t xml:space="preserve"> \</w:t>
            </w:r>
          </w:p>
          <w:p w14:paraId="2A221730" w14:textId="7FFF2FBB"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4B65B60F" w14:textId="7BD703B4" w:rsidR="00455600" w:rsidRPr="00783476" w:rsidRDefault="00455600" w:rsidP="00ED3917">
            <w:pPr>
              <w:pStyle w:val="2-"/>
            </w:pPr>
            <w:r w:rsidRPr="00783476">
              <w:tab/>
            </w:r>
            <w:r w:rsidRPr="00783476">
              <w:tab/>
            </w:r>
            <w:r w:rsidRPr="00783476">
              <w:tab/>
            </w:r>
            <w:r w:rsidRPr="00783476">
              <w:tab/>
            </w:r>
            <w:r w:rsidRPr="00783476">
              <w:tab/>
            </w:r>
            <w:r w:rsidRPr="00783476">
              <w:rPr>
                <w:rFonts w:hint="eastAsia"/>
              </w:rPr>
              <w:t>r</w:t>
            </w:r>
            <w:r w:rsidRPr="00783476">
              <w:t xml:space="preserve">eturn　</w:t>
            </w:r>
            <w:r w:rsidRPr="00783476">
              <w:rPr>
                <w:rFonts w:hint="eastAsia"/>
              </w:rPr>
              <w:t>\</w:t>
            </w:r>
            <w:r w:rsidRPr="00783476">
              <w:t>“「耐性」は</w:t>
            </w:r>
            <w:r w:rsidR="00860274" w:rsidRPr="00783476">
              <w:t>、</w:t>
            </w:r>
            <w:r w:rsidRPr="00783476">
              <w:t>どれか一つだけ入力して下さい。</w:t>
            </w:r>
            <w:r w:rsidRPr="00783476">
              <w:rPr>
                <w:rFonts w:hint="eastAsia"/>
              </w:rPr>
              <w:t>\</w:t>
            </w:r>
            <w:r w:rsidRPr="00783476">
              <w:t>”;</w:t>
            </w:r>
            <w:r w:rsidR="00F553D1" w:rsidRPr="00783476">
              <w:t xml:space="preserve"> \</w:t>
            </w:r>
          </w:p>
          <w:p w14:paraId="3FB76F93" w14:textId="02B60A74"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37B10B0B" w14:textId="11848D41" w:rsidR="00455600" w:rsidRPr="00783476" w:rsidRDefault="00455600" w:rsidP="00ED3917">
            <w:pPr>
              <w:pStyle w:val="2-"/>
            </w:pPr>
            <w:r w:rsidRPr="00783476">
              <w:tab/>
            </w:r>
            <w:r w:rsidRPr="00783476">
              <w:tab/>
            </w:r>
            <w:r w:rsidRPr="00783476">
              <w:tab/>
            </w:r>
            <w:r w:rsidRPr="00783476">
              <w:tab/>
              <w:t xml:space="preserve">return </w:t>
            </w:r>
            <w:r w:rsidR="00783476">
              <w:t>null</w:t>
            </w:r>
            <w:r w:rsidRPr="00783476">
              <w:t>;</w:t>
            </w:r>
            <w:r w:rsidR="00F553D1" w:rsidRPr="00783476">
              <w:t xml:space="preserve"> \</w:t>
            </w:r>
          </w:p>
          <w:p w14:paraId="073E8B88" w14:textId="77777777" w:rsidR="00E31845" w:rsidRPr="00783476" w:rsidRDefault="00E31845" w:rsidP="00E31845">
            <w:pPr>
              <w:pStyle w:val="2-"/>
            </w:pPr>
            <w:r w:rsidRPr="00783476">
              <w:tab/>
            </w:r>
            <w:r w:rsidRPr="00783476">
              <w:tab/>
            </w:r>
            <w:r w:rsidRPr="00783476">
              <w:tab/>
              <w:t>“</w:t>
            </w:r>
          </w:p>
          <w:p w14:paraId="73EC6696" w14:textId="4312DE54" w:rsidR="0053259E" w:rsidRPr="00783476" w:rsidRDefault="00F553D1" w:rsidP="00BD2B06">
            <w:pPr>
              <w:pStyle w:val="2-"/>
            </w:pPr>
            <w:r w:rsidRPr="00783476">
              <w:tab/>
            </w:r>
            <w:r w:rsidRPr="00783476">
              <w:tab/>
              <w:t>}</w:t>
            </w:r>
          </w:p>
          <w:p w14:paraId="44788422" w14:textId="73D3E99F" w:rsidR="00BD2B06" w:rsidRDefault="00BD2B06" w:rsidP="00BD2B06">
            <w:pPr>
              <w:pStyle w:val="2-"/>
            </w:pPr>
            <w:r w:rsidRPr="00783476">
              <w:tab/>
            </w:r>
            <w:r w:rsidRPr="00783476">
              <w:rPr>
                <w:rFonts w:hint="eastAsia"/>
              </w:rPr>
              <w:t>],</w:t>
            </w:r>
          </w:p>
          <w:p w14:paraId="2629B810" w14:textId="2EC5658B" w:rsidR="00A75534" w:rsidRPr="000678ED" w:rsidRDefault="00A75534" w:rsidP="000678ED">
            <w:pPr>
              <w:pStyle w:val="2-"/>
            </w:pPr>
            <w:r>
              <w:t>}</w:t>
            </w:r>
          </w:p>
        </w:tc>
      </w:tr>
    </w:tbl>
    <w:p w14:paraId="1FB552F5" w14:textId="522DD93C" w:rsidR="002357AC" w:rsidRDefault="003C6C83" w:rsidP="002357AC">
      <w:pPr>
        <w:pStyle w:val="2"/>
      </w:pPr>
      <w:bookmarkStart w:id="18" w:name="_Toc377185154"/>
      <w:r>
        <w:lastRenderedPageBreak/>
        <w:t>データ</w:t>
      </w:r>
      <w:r w:rsidR="002357AC">
        <w:rPr>
          <w:rFonts w:hint="eastAsia"/>
        </w:rPr>
        <w:t>型定義リスト</w:t>
      </w:r>
      <w:bookmarkEnd w:id="18"/>
    </w:p>
    <w:p w14:paraId="326E59F7" w14:textId="120D3FEC" w:rsidR="006B7362" w:rsidRDefault="006B7362" w:rsidP="006B7362">
      <w:pPr>
        <w:pStyle w:val="a9"/>
        <w:ind w:firstLine="283"/>
      </w:pPr>
      <w:r>
        <w:rPr>
          <w:rFonts w:hint="eastAsia"/>
        </w:rPr>
        <w:t>データフォーマットで使用するデータ型を定義するための</w:t>
      </w:r>
      <w:r>
        <w:rPr>
          <w:rFonts w:hint="eastAsia"/>
        </w:rPr>
        <w:t>JSON</w:t>
      </w:r>
      <w:r>
        <w:rPr>
          <w:rFonts w:hint="eastAsia"/>
        </w:rPr>
        <w:t>。</w:t>
      </w:r>
    </w:p>
    <w:p w14:paraId="4FA3D673" w14:textId="04A70A96" w:rsidR="006B7362" w:rsidRDefault="009A6A11" w:rsidP="00EF34B0">
      <w:pPr>
        <w:pStyle w:val="a9"/>
        <w:keepNext/>
        <w:widowControl/>
        <w:ind w:firstLine="283"/>
      </w:pPr>
      <w:r>
        <w:rPr>
          <w:rFonts w:hint="eastAsia"/>
        </w:rPr>
        <w:lastRenderedPageBreak/>
        <w:t>基本的な記述仕様は「拡張</w:t>
      </w:r>
      <w:r>
        <w:rPr>
          <w:rFonts w:hint="eastAsia"/>
        </w:rPr>
        <w:t>JSON</w:t>
      </w:r>
      <w:r>
        <w:rPr>
          <w:rFonts w:hint="eastAsia"/>
        </w:rPr>
        <w:t>」形式に従う。記述内容は、データ型定義のための設定項目が定められている。下記のサンプルでその仕様を示す。</w:t>
      </w:r>
      <w:r>
        <w:t>赤い</w:t>
      </w:r>
      <w:r>
        <w:rPr>
          <w:rFonts w:hint="eastAsia"/>
        </w:rPr>
        <w:t>字</w:t>
      </w:r>
      <w:r>
        <w:t>で書かれた</w:t>
      </w:r>
      <w:r w:rsidR="00AC7C9D">
        <w:t>項目が、サンプル中で初出の定義項目であり、詳しい説明を併記する</w:t>
      </w:r>
      <w:r>
        <w:t>。</w:t>
      </w:r>
    </w:p>
    <w:p w14:paraId="5B66D051" w14:textId="77777777" w:rsidR="006B7362" w:rsidRDefault="006B7362"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B7362" w14:paraId="3134201F" w14:textId="77777777" w:rsidTr="006B7362">
        <w:tc>
          <w:tcPr>
            <w:tcW w:w="8494" w:type="dxa"/>
          </w:tcPr>
          <w:p w14:paraId="0B345443" w14:textId="1A649D87" w:rsidR="006B7362" w:rsidRPr="00064528" w:rsidRDefault="00633153" w:rsidP="006B7362">
            <w:pPr>
              <w:pStyle w:val="2-"/>
              <w:rPr>
                <w:color w:val="00B050"/>
              </w:rPr>
            </w:pPr>
            <w:r w:rsidRPr="00064528">
              <w:rPr>
                <w:rFonts w:hint="eastAsia"/>
                <w:color w:val="00B050"/>
              </w:rPr>
              <w:t>//データ型</w:t>
            </w:r>
            <w:r w:rsidR="002E4952">
              <w:rPr>
                <w:rFonts w:hint="eastAsia"/>
                <w:color w:val="00B050"/>
              </w:rPr>
              <w:t>定義</w:t>
            </w:r>
            <w:r w:rsidRPr="00064528">
              <w:rPr>
                <w:rFonts w:hint="eastAsia"/>
                <w:color w:val="00B050"/>
              </w:rPr>
              <w:t>リスト</w:t>
            </w:r>
          </w:p>
          <w:p w14:paraId="5619D1E1" w14:textId="71DFC73C" w:rsidR="00633153" w:rsidRDefault="00633153" w:rsidP="006B7362">
            <w:pPr>
              <w:pStyle w:val="2-"/>
              <w:rPr>
                <w:color w:val="00B050"/>
              </w:rPr>
            </w:pPr>
            <w:r w:rsidRPr="00064528">
              <w:rPr>
                <w:rFonts w:hint="eastAsia"/>
                <w:color w:val="00B050"/>
              </w:rPr>
              <w:t>//※「データ型」の内容を定義する。</w:t>
            </w:r>
          </w:p>
          <w:p w14:paraId="1BA85D89" w14:textId="0870C5DB" w:rsidR="00064528" w:rsidRPr="00064528" w:rsidRDefault="00064528" w:rsidP="006B7362">
            <w:pPr>
              <w:pStyle w:val="2-"/>
              <w:rPr>
                <w:color w:val="00B050"/>
              </w:rPr>
            </w:pPr>
            <w:r>
              <w:rPr>
                <w:rFonts w:hint="eastAsia"/>
                <w:color w:val="00B050"/>
              </w:rPr>
              <w:t>//※プリミティブな型のみに対応し、構造体や配列は定義できない。</w:t>
            </w:r>
          </w:p>
          <w:p w14:paraId="26C65956" w14:textId="77777777" w:rsidR="00633153" w:rsidRDefault="00633153" w:rsidP="006B7362">
            <w:pPr>
              <w:pStyle w:val="2-"/>
            </w:pPr>
            <w:r>
              <w:rPr>
                <w:rFonts w:hint="eastAsia"/>
              </w:rPr>
              <w:t>[</w:t>
            </w:r>
          </w:p>
          <w:p w14:paraId="28B04071" w14:textId="7496E6E4" w:rsidR="001E599B" w:rsidRPr="00064528" w:rsidRDefault="001E599B" w:rsidP="006B7362">
            <w:pPr>
              <w:pStyle w:val="2-"/>
              <w:rPr>
                <w:color w:val="00B050"/>
              </w:rPr>
            </w:pPr>
            <w:r>
              <w:tab/>
            </w:r>
            <w:r w:rsidRPr="00064528">
              <w:rPr>
                <w:rFonts w:hint="eastAsia"/>
                <w:color w:val="00B050"/>
              </w:rPr>
              <w:t>//u16_ex 型</w:t>
            </w:r>
          </w:p>
          <w:p w14:paraId="4010692D" w14:textId="509FC607" w:rsidR="00633153" w:rsidRDefault="00633153" w:rsidP="006B7362">
            <w:pPr>
              <w:pStyle w:val="2-"/>
            </w:pPr>
            <w:r>
              <w:tab/>
              <w:t>{</w:t>
            </w:r>
          </w:p>
          <w:p w14:paraId="1C7CDCDA" w14:textId="6E9C6AF8" w:rsidR="00633153" w:rsidRDefault="00633153" w:rsidP="006B7362">
            <w:pPr>
              <w:pStyle w:val="2-"/>
            </w:pPr>
            <w:r>
              <w:tab/>
            </w:r>
            <w:r>
              <w:tab/>
            </w:r>
            <w:r w:rsidRPr="001E599B">
              <w:rPr>
                <w:color w:val="FF0000"/>
              </w:rPr>
              <w:t>“type”</w:t>
            </w:r>
            <w:r>
              <w:t>: “</w:t>
            </w:r>
            <w:r w:rsidR="00E07BE9">
              <w:t>u16</w:t>
            </w:r>
            <w:r w:rsidR="001E599B">
              <w:t>_ex</w:t>
            </w:r>
            <w:r>
              <w:t>”,</w:t>
            </w:r>
            <w:r>
              <w:tab/>
            </w:r>
            <w:r>
              <w:tab/>
            </w:r>
            <w:r>
              <w:tab/>
            </w:r>
            <w:r w:rsidRPr="00064528">
              <w:rPr>
                <w:color w:val="00B050"/>
              </w:rPr>
              <w:t>//データ型</w:t>
            </w:r>
          </w:p>
          <w:p w14:paraId="24E55C05" w14:textId="2EC02FAB" w:rsidR="00633153" w:rsidRPr="00064528" w:rsidRDefault="00633153" w:rsidP="006B7362">
            <w:pPr>
              <w:pStyle w:val="2-"/>
              <w:rPr>
                <w:color w:val="00B050"/>
              </w:rPr>
            </w:pPr>
            <w:r>
              <w:tab/>
            </w:r>
            <w:r>
              <w:tab/>
            </w:r>
            <w:r w:rsidRPr="001E599B">
              <w:rPr>
                <w:color w:val="FF0000"/>
              </w:rPr>
              <w:t>“typeName”</w:t>
            </w:r>
            <w:r>
              <w:t>: “unsigned int”,</w:t>
            </w:r>
            <w:r>
              <w:tab/>
            </w:r>
            <w:r w:rsidRPr="00064528">
              <w:rPr>
                <w:color w:val="00B050"/>
              </w:rPr>
              <w:t>//データ型名　※C言語ソース用</w:t>
            </w:r>
          </w:p>
          <w:p w14:paraId="1F438C69" w14:textId="1A4C2DE3" w:rsidR="00E07BE9" w:rsidRDefault="00633153" w:rsidP="00633153">
            <w:pPr>
              <w:pStyle w:val="2-"/>
            </w:pPr>
            <w:r>
              <w:tab/>
            </w:r>
            <w:r>
              <w:tab/>
            </w:r>
            <w:r w:rsidRPr="001E599B">
              <w:rPr>
                <w:color w:val="FF0000"/>
              </w:rPr>
              <w:t>“baseType”</w:t>
            </w:r>
            <w:r>
              <w:t>: “int”,</w:t>
            </w:r>
            <w:r>
              <w:tab/>
            </w:r>
            <w:r>
              <w:tab/>
            </w:r>
            <w:r>
              <w:tab/>
            </w:r>
            <w:r w:rsidRPr="00064528">
              <w:rPr>
                <w:color w:val="00B050"/>
              </w:rPr>
              <w:t>//基本データ型　※int</w:t>
            </w:r>
            <w:r w:rsidR="00E07BE9" w:rsidRPr="00064528">
              <w:rPr>
                <w:color w:val="00B050"/>
              </w:rPr>
              <w:t xml:space="preserve">（整数） </w:t>
            </w:r>
            <w:r w:rsidRPr="00064528">
              <w:rPr>
                <w:color w:val="00B050"/>
              </w:rPr>
              <w:t>/</w:t>
            </w:r>
            <w:r w:rsidR="00E07BE9" w:rsidRPr="00064528">
              <w:rPr>
                <w:color w:val="00B050"/>
              </w:rPr>
              <w:t xml:space="preserve"> </w:t>
            </w:r>
            <w:r w:rsidRPr="00064528">
              <w:rPr>
                <w:color w:val="00B050"/>
              </w:rPr>
              <w:t>float</w:t>
            </w:r>
            <w:r w:rsidR="00E07BE9" w:rsidRPr="00064528">
              <w:rPr>
                <w:color w:val="00B050"/>
              </w:rPr>
              <w:t xml:space="preserve">（浮動小数点） </w:t>
            </w:r>
            <w:r w:rsidRPr="00064528">
              <w:rPr>
                <w:color w:val="00B050"/>
              </w:rPr>
              <w:t>/</w:t>
            </w:r>
            <w:r w:rsidR="00BC33ED" w:rsidRPr="00064528">
              <w:rPr>
                <w:color w:val="00B050"/>
              </w:rPr>
              <w:t xml:space="preserve"> dec（固定小数点）</w:t>
            </w:r>
          </w:p>
          <w:p w14:paraId="7D1261A0" w14:textId="33E3C334" w:rsidR="001D5843" w:rsidRDefault="00E07BE9" w:rsidP="00633153">
            <w:pPr>
              <w:pStyle w:val="2-"/>
              <w:rPr>
                <w:color w:val="00B050"/>
              </w:rPr>
            </w:pPr>
            <w:r>
              <w:tab/>
            </w:r>
            <w:r>
              <w:tab/>
            </w:r>
            <w:r>
              <w:tab/>
            </w:r>
            <w:r>
              <w:tab/>
            </w:r>
            <w:r>
              <w:tab/>
            </w:r>
            <w:r>
              <w:tab/>
            </w:r>
            <w:r>
              <w:tab/>
            </w:r>
            <w:r>
              <w:tab/>
            </w:r>
            <w:r w:rsidRPr="00064528">
              <w:rPr>
                <w:color w:val="00B050"/>
              </w:rPr>
              <w:t xml:space="preserve">//　　　　　　　　</w:t>
            </w:r>
            <w:r w:rsidR="0081522A">
              <w:rPr>
                <w:rFonts w:hint="eastAsia"/>
                <w:color w:val="00B050"/>
              </w:rPr>
              <w:t>bool（真偽値）</w:t>
            </w:r>
            <w:r w:rsidR="001D5843">
              <w:rPr>
                <w:rFonts w:hint="eastAsia"/>
                <w:color w:val="00B050"/>
              </w:rPr>
              <w:t>/ str（文字列）/ expr（計算式）</w:t>
            </w:r>
            <w:r w:rsidRPr="00064528">
              <w:rPr>
                <w:color w:val="00B050"/>
              </w:rPr>
              <w:t xml:space="preserve"> </w:t>
            </w:r>
          </w:p>
          <w:p w14:paraId="04DB3260" w14:textId="35B2700B" w:rsidR="0081522A" w:rsidRDefault="001D5843"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2300">
              <w:rPr>
                <w:rFonts w:hint="eastAsia"/>
                <w:color w:val="00B050"/>
              </w:rPr>
              <w:t>ptr（ポインター）</w:t>
            </w:r>
            <w:r>
              <w:rPr>
                <w:color w:val="00B050"/>
              </w:rPr>
              <w:t>の</w:t>
            </w:r>
            <w:r w:rsidR="00E07BE9" w:rsidRPr="00064528">
              <w:rPr>
                <w:color w:val="00B050"/>
              </w:rPr>
              <w:t>いずれかで</w:t>
            </w:r>
            <w:r>
              <w:rPr>
                <w:color w:val="00B050"/>
              </w:rPr>
              <w:t>指定する。</w:t>
            </w:r>
          </w:p>
          <w:p w14:paraId="1981304A" w14:textId="0A139532"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※ptrは便宜上存在。任意のデータを扱うことができないが、</w:t>
            </w:r>
          </w:p>
          <w:p w14:paraId="2C4F5EDB" w14:textId="63754CEF"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構造体にポインター型のメンバーを含めたい場合に</w:t>
            </w:r>
          </w:p>
          <w:p w14:paraId="26154CE2" w14:textId="7A5BF3E3" w:rsidR="00D52300" w:rsidRP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使用する。</w:t>
            </w:r>
          </w:p>
          <w:p w14:paraId="42CBF079" w14:textId="4C0B10D7" w:rsidR="00633153" w:rsidRPr="00064528" w:rsidRDefault="00633153" w:rsidP="006B7362">
            <w:pPr>
              <w:pStyle w:val="2-"/>
              <w:rPr>
                <w:color w:val="00B050"/>
              </w:rPr>
            </w:pPr>
            <w:r>
              <w:tab/>
            </w:r>
            <w:r>
              <w:tab/>
            </w:r>
            <w:r w:rsidRPr="001E599B">
              <w:rPr>
                <w:color w:val="FF0000"/>
              </w:rPr>
              <w:t>“isUnsigned”</w:t>
            </w:r>
            <w:r>
              <w:t xml:space="preserve">: </w:t>
            </w:r>
            <w:r w:rsidR="00E07BE9">
              <w:t>true</w:t>
            </w:r>
            <w:r>
              <w:t>,</w:t>
            </w:r>
            <w:r>
              <w:tab/>
            </w:r>
            <w:r>
              <w:tab/>
            </w:r>
            <w:r>
              <w:tab/>
            </w:r>
            <w:r w:rsidRPr="00064528">
              <w:rPr>
                <w:color w:val="00B050"/>
              </w:rPr>
              <w:t>//</w:t>
            </w:r>
            <w:r w:rsidR="00E07BE9" w:rsidRPr="00064528">
              <w:rPr>
                <w:color w:val="00B050"/>
              </w:rPr>
              <w:t>符号無し指定　※基本データ型が</w:t>
            </w:r>
            <w:r w:rsidR="00E07BE9" w:rsidRPr="00064528">
              <w:rPr>
                <w:rFonts w:hint="eastAsia"/>
                <w:color w:val="00B050"/>
              </w:rPr>
              <w:t xml:space="preserve"> int </w:t>
            </w:r>
            <w:r w:rsidR="0020597E">
              <w:rPr>
                <w:rFonts w:hint="eastAsia"/>
                <w:color w:val="00B050"/>
              </w:rPr>
              <w:t>の場合のみ</w:t>
            </w:r>
            <w:r w:rsidR="00E07BE9" w:rsidRPr="00064528">
              <w:rPr>
                <w:rFonts w:hint="eastAsia"/>
                <w:color w:val="00B050"/>
              </w:rPr>
              <w:t>指定可。</w:t>
            </w:r>
          </w:p>
          <w:p w14:paraId="45CACB20" w14:textId="72D653DE" w:rsidR="00E07BE9" w:rsidRDefault="00633153" w:rsidP="00633153">
            <w:pPr>
              <w:pStyle w:val="2-"/>
              <w:tabs>
                <w:tab w:val="clear" w:pos="1661"/>
              </w:tabs>
            </w:pPr>
            <w:r>
              <w:tab/>
            </w:r>
            <w:r>
              <w:tab/>
            </w:r>
            <w:r w:rsidRPr="001E599B">
              <w:rPr>
                <w:color w:val="FF0000"/>
              </w:rPr>
              <w:t>“size”</w:t>
            </w:r>
            <w:r>
              <w:t xml:space="preserve">: </w:t>
            </w:r>
            <w:r w:rsidR="000B063D">
              <w:t>2</w:t>
            </w:r>
            <w:r>
              <w:t>,</w:t>
            </w:r>
            <w:r>
              <w:tab/>
            </w:r>
            <w:r>
              <w:tab/>
            </w:r>
            <w:r>
              <w:tab/>
            </w:r>
            <w:r>
              <w:tab/>
            </w:r>
            <w:r w:rsidRPr="00064528">
              <w:rPr>
                <w:color w:val="00B050"/>
              </w:rPr>
              <w:t>//</w:t>
            </w:r>
            <w:r w:rsidR="00E07BE9" w:rsidRPr="00064528">
              <w:rPr>
                <w:color w:val="00B050"/>
              </w:rPr>
              <w:t>データサイズ　※基本データ型が</w:t>
            </w:r>
            <w:r w:rsidR="00E07BE9" w:rsidRPr="00064528">
              <w:rPr>
                <w:rFonts w:hint="eastAsia"/>
                <w:color w:val="00B050"/>
              </w:rPr>
              <w:t xml:space="preserve"> int の場合は </w:t>
            </w:r>
            <w:r w:rsidR="00E07BE9" w:rsidRPr="00064528">
              <w:rPr>
                <w:color w:val="00B050"/>
              </w:rPr>
              <w:t>1,2,4,8 のいずれか。</w:t>
            </w:r>
          </w:p>
          <w:p w14:paraId="3A9D479D" w14:textId="5E0B6A1F" w:rsidR="00E07BE9" w:rsidRPr="00064528"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float の場合は</w:t>
            </w:r>
            <w:r w:rsidR="00BC33ED" w:rsidRPr="00064528">
              <w:rPr>
                <w:rFonts w:hint="eastAsia"/>
                <w:color w:val="00B050"/>
              </w:rPr>
              <w:t xml:space="preserve"> </w:t>
            </w:r>
            <w:r w:rsidR="00BC33ED" w:rsidRPr="00064528">
              <w:rPr>
                <w:color w:val="00B050"/>
              </w:rPr>
              <w:t xml:space="preserve">2, </w:t>
            </w:r>
            <w:r w:rsidR="00BC33ED" w:rsidRPr="00064528">
              <w:rPr>
                <w:rFonts w:hint="eastAsia"/>
                <w:color w:val="00B050"/>
              </w:rPr>
              <w:t>4, 8 のいずれか。</w:t>
            </w:r>
          </w:p>
          <w:p w14:paraId="5BAC6C5C" w14:textId="50BFB628" w:rsidR="00BC33ED" w:rsidRPr="00064528" w:rsidRDefault="00BC33ED" w:rsidP="0020597E">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dec の場合は 2, 4, 8 のいずれか。</w:t>
            </w:r>
          </w:p>
          <w:p w14:paraId="35541BCC" w14:textId="485E806E" w:rsidR="00633153"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00D52300">
              <w:rPr>
                <w:rFonts w:hint="eastAsia"/>
                <w:color w:val="00B050"/>
              </w:rPr>
              <w:t>str/scpr/</w:t>
            </w:r>
            <w:r w:rsidR="00BC33ED" w:rsidRPr="00064528">
              <w:rPr>
                <w:rFonts w:hint="eastAsia"/>
                <w:color w:val="00B050"/>
              </w:rPr>
              <w:t>p</w:t>
            </w:r>
            <w:r w:rsidR="00BC33ED" w:rsidRPr="00064528">
              <w:rPr>
                <w:color w:val="00B050"/>
              </w:rPr>
              <w:t xml:space="preserve">tr </w:t>
            </w:r>
            <w:r w:rsidRPr="00064528">
              <w:rPr>
                <w:color w:val="00B050"/>
              </w:rPr>
              <w:t>の場合は</w:t>
            </w:r>
            <w:r w:rsidR="00D52300">
              <w:rPr>
                <w:color w:val="00B050"/>
              </w:rPr>
              <w:t>サイズ指定不要。ポインターの</w:t>
            </w:r>
          </w:p>
          <w:p w14:paraId="6C71D1E7" w14:textId="3BD22346" w:rsidR="00D52300" w:rsidRDefault="00D52300"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サイズ（</w:t>
            </w:r>
            <w:r>
              <w:rPr>
                <w:rFonts w:hint="eastAsia"/>
                <w:color w:val="00B050"/>
              </w:rPr>
              <w:t>32/64</w:t>
            </w:r>
            <w:r>
              <w:rPr>
                <w:color w:val="00B050"/>
              </w:rPr>
              <w:t>bit）になる。</w:t>
            </w:r>
          </w:p>
          <w:p w14:paraId="0FAE56DD" w14:textId="18A1A36B" w:rsidR="0020597E" w:rsidRDefault="0020597E" w:rsidP="00633153">
            <w:pPr>
              <w:pStyle w:val="2-"/>
              <w:tabs>
                <w:tab w:val="clear" w:pos="1661"/>
              </w:tabs>
              <w:rPr>
                <w:color w:val="00B050"/>
              </w:rPr>
            </w:pPr>
            <w:r>
              <w:rPr>
                <w:color w:val="00B050"/>
              </w:rPr>
              <w:tab/>
            </w:r>
            <w:r>
              <w:rPr>
                <w:color w:val="00B050"/>
              </w:rPr>
              <w:tab/>
            </w:r>
            <w:r w:rsidRPr="0020597E">
              <w:rPr>
                <w:color w:val="FF0000"/>
              </w:rPr>
              <w:t>“decBits”</w:t>
            </w:r>
            <w:r w:rsidRPr="0020597E">
              <w:t>: 8,</w:t>
            </w:r>
            <w:r>
              <w:rPr>
                <w:color w:val="00B050"/>
              </w:rPr>
              <w:tab/>
            </w:r>
            <w:r>
              <w:rPr>
                <w:color w:val="00B050"/>
              </w:rPr>
              <w:tab/>
            </w:r>
            <w:r>
              <w:rPr>
                <w:color w:val="00B050"/>
              </w:rPr>
              <w:tab/>
            </w:r>
            <w:r>
              <w:rPr>
                <w:color w:val="00B050"/>
              </w:rPr>
              <w:tab/>
              <w:t>//固定小数の小数部のビット数　※基本データ型が</w:t>
            </w:r>
            <w:r>
              <w:rPr>
                <w:rFonts w:hint="eastAsia"/>
                <w:color w:val="00B050"/>
              </w:rPr>
              <w:t xml:space="preserve"> dec の場合のみ指定可。</w:t>
            </w:r>
          </w:p>
          <w:p w14:paraId="65BBF6E5" w14:textId="7F1332FD" w:rsidR="0020597E" w:rsidRDefault="0020597E"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省略時はデータサイズの半分</w:t>
            </w:r>
            <w:r>
              <w:rPr>
                <w:rFonts w:hint="eastAsia"/>
                <w:color w:val="00B050"/>
              </w:rPr>
              <w:t xml:space="preserve"> -1 の</w:t>
            </w:r>
          </w:p>
          <w:p w14:paraId="312CF4D9" w14:textId="48083CB7"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ビット数。2バイトなら 7bit、4バイト</w:t>
            </w:r>
          </w:p>
          <w:p w14:paraId="7F0E043B" w14:textId="57BDE572"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なら</w:t>
            </w:r>
            <w:r>
              <w:rPr>
                <w:rFonts w:hint="eastAsia"/>
                <w:color w:val="00B050"/>
              </w:rPr>
              <w:t>15</w:t>
            </w:r>
            <w:r>
              <w:rPr>
                <w:color w:val="00B050"/>
              </w:rPr>
              <w:t>bit、</w:t>
            </w:r>
            <w:r>
              <w:rPr>
                <w:rFonts w:hint="eastAsia"/>
                <w:color w:val="00B050"/>
              </w:rPr>
              <w:t>8バイトなら31bit。</w:t>
            </w:r>
          </w:p>
          <w:p w14:paraId="22801BAE" w14:textId="77777777" w:rsidR="000B063D" w:rsidRPr="00064528" w:rsidRDefault="00633153" w:rsidP="00633153">
            <w:pPr>
              <w:pStyle w:val="2-"/>
              <w:tabs>
                <w:tab w:val="clear" w:pos="1661"/>
              </w:tabs>
              <w:rPr>
                <w:color w:val="00B050"/>
              </w:rPr>
            </w:pPr>
            <w:r>
              <w:tab/>
            </w:r>
            <w:r>
              <w:tab/>
            </w:r>
            <w:r w:rsidRPr="001E599B">
              <w:rPr>
                <w:color w:val="FF0000"/>
              </w:rPr>
              <w:t>“min”</w:t>
            </w:r>
            <w:r>
              <w:t>: -1</w:t>
            </w:r>
            <w:r w:rsidR="000B063D">
              <w:t>0000</w:t>
            </w:r>
            <w:r>
              <w:t>,</w:t>
            </w:r>
            <w:r>
              <w:tab/>
            </w:r>
            <w:r>
              <w:tab/>
            </w:r>
            <w:r>
              <w:tab/>
            </w:r>
            <w:r>
              <w:tab/>
            </w:r>
            <w:r w:rsidRPr="00064528">
              <w:rPr>
                <w:color w:val="00B050"/>
              </w:rPr>
              <w:t>//</w:t>
            </w:r>
            <w:r w:rsidR="000B063D" w:rsidRPr="00064528">
              <w:rPr>
                <w:color w:val="00B050"/>
              </w:rPr>
              <w:t>最小値</w:t>
            </w:r>
            <w:r w:rsidR="000B063D" w:rsidRPr="00064528">
              <w:rPr>
                <w:rFonts w:hint="eastAsia"/>
                <w:color w:val="00B050"/>
              </w:rPr>
              <w:t xml:space="preserve">　※オプションで指定可。省略時は基本データ型、符号無し指定、</w:t>
            </w:r>
          </w:p>
          <w:p w14:paraId="5F7FFF15" w14:textId="456B19CD" w:rsidR="00633153" w:rsidRPr="00064528" w:rsidRDefault="000B063D"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データサイズから自動判定。</w:t>
            </w:r>
          </w:p>
          <w:p w14:paraId="497B82BF" w14:textId="2253B4E0" w:rsidR="00064528" w:rsidRPr="00064528" w:rsidRDefault="00633153" w:rsidP="00633153">
            <w:pPr>
              <w:pStyle w:val="2-"/>
              <w:tabs>
                <w:tab w:val="clear" w:pos="1661"/>
              </w:tabs>
              <w:rPr>
                <w:color w:val="00B050"/>
              </w:rPr>
            </w:pPr>
            <w:r>
              <w:tab/>
            </w:r>
            <w:r>
              <w:tab/>
            </w:r>
            <w:r w:rsidRPr="001E599B">
              <w:rPr>
                <w:color w:val="FF0000"/>
              </w:rPr>
              <w:t>“max”</w:t>
            </w:r>
            <w:r>
              <w:t xml:space="preserve">: </w:t>
            </w:r>
            <w:r w:rsidR="000B063D">
              <w:t>10000</w:t>
            </w:r>
            <w:r>
              <w:t>,</w:t>
            </w:r>
            <w:r>
              <w:tab/>
            </w:r>
            <w:r>
              <w:tab/>
            </w:r>
            <w:r>
              <w:tab/>
            </w:r>
            <w:r>
              <w:tab/>
            </w:r>
            <w:r w:rsidRPr="00064528">
              <w:rPr>
                <w:color w:val="00B050"/>
              </w:rPr>
              <w:t>//</w:t>
            </w:r>
            <w:r w:rsidR="000B063D" w:rsidRPr="00064528">
              <w:rPr>
                <w:color w:val="00B050"/>
              </w:rPr>
              <w:t>最大値</w:t>
            </w:r>
            <w:r w:rsidR="000B063D" w:rsidRPr="00064528">
              <w:rPr>
                <w:rFonts w:hint="eastAsia"/>
                <w:color w:val="00B050"/>
              </w:rPr>
              <w:t xml:space="preserve">　※（同上</w:t>
            </w:r>
            <w:r w:rsidR="00064528">
              <w:rPr>
                <w:color w:val="00B050"/>
              </w:rPr>
              <w:t>）</w:t>
            </w:r>
          </w:p>
          <w:p w14:paraId="1D2C795C" w14:textId="2C05999F" w:rsidR="00633153" w:rsidRDefault="00633153" w:rsidP="00633153">
            <w:pPr>
              <w:pStyle w:val="2-"/>
              <w:tabs>
                <w:tab w:val="clear" w:pos="1661"/>
              </w:tabs>
            </w:pPr>
            <w:r>
              <w:tab/>
            </w:r>
            <w:r>
              <w:tab/>
            </w:r>
            <w:r w:rsidRPr="001E599B">
              <w:rPr>
                <w:color w:val="FF0000"/>
              </w:rPr>
              <w:t>“default”</w:t>
            </w:r>
            <w:r>
              <w:t xml:space="preserve">: </w:t>
            </w:r>
            <w:r w:rsidR="00064528">
              <w:t>1</w:t>
            </w:r>
            <w:r>
              <w:tab/>
            </w:r>
            <w:r>
              <w:tab/>
            </w:r>
            <w:r>
              <w:tab/>
            </w:r>
            <w:r>
              <w:tab/>
            </w:r>
            <w:r w:rsidRPr="00064528">
              <w:rPr>
                <w:color w:val="00B050"/>
              </w:rPr>
              <w:t>//</w:t>
            </w:r>
            <w:r w:rsidR="000B063D" w:rsidRPr="00064528">
              <w:rPr>
                <w:color w:val="00B050"/>
              </w:rPr>
              <w:t>規定値　※オプションで指定</w:t>
            </w:r>
            <w:r w:rsidR="000B063D" w:rsidRPr="00064528">
              <w:rPr>
                <w:rFonts w:hint="eastAsia"/>
                <w:color w:val="00B050"/>
              </w:rPr>
              <w:t>可。</w:t>
            </w:r>
            <w:r w:rsidR="00064528" w:rsidRPr="00064528">
              <w:rPr>
                <w:rFonts w:hint="eastAsia"/>
                <w:color w:val="00B050"/>
              </w:rPr>
              <w:t>省略時は 0 。</w:t>
            </w:r>
          </w:p>
          <w:p w14:paraId="68D66576" w14:textId="75F5F124" w:rsidR="00633153" w:rsidRDefault="00633153" w:rsidP="006B7362">
            <w:pPr>
              <w:pStyle w:val="2-"/>
            </w:pPr>
            <w:r>
              <w:tab/>
              <w:t>},</w:t>
            </w:r>
          </w:p>
          <w:p w14:paraId="0828D63D" w14:textId="1EB7DEA0" w:rsidR="001E599B" w:rsidRPr="00064528" w:rsidRDefault="001E599B" w:rsidP="001E599B">
            <w:pPr>
              <w:pStyle w:val="2-"/>
              <w:rPr>
                <w:color w:val="00B050"/>
              </w:rPr>
            </w:pPr>
            <w:r>
              <w:tab/>
            </w:r>
            <w:r w:rsidRPr="00064528">
              <w:rPr>
                <w:rFonts w:hint="eastAsia"/>
                <w:color w:val="00B050"/>
              </w:rPr>
              <w:t>//</w:t>
            </w:r>
            <w:r w:rsidRPr="00064528">
              <w:rPr>
                <w:color w:val="00B050"/>
              </w:rPr>
              <w:t>crc</w:t>
            </w:r>
            <w:r w:rsidRPr="00064528">
              <w:rPr>
                <w:rFonts w:hint="eastAsia"/>
                <w:color w:val="00B050"/>
              </w:rPr>
              <w:t xml:space="preserve"> 型</w:t>
            </w:r>
          </w:p>
          <w:p w14:paraId="2AE2E2B8" w14:textId="77777777" w:rsidR="001E599B" w:rsidRDefault="001E599B" w:rsidP="001E599B">
            <w:pPr>
              <w:pStyle w:val="2-"/>
            </w:pPr>
            <w:r>
              <w:tab/>
              <w:t>{</w:t>
            </w:r>
          </w:p>
          <w:p w14:paraId="5D20802A" w14:textId="2D680813" w:rsidR="001E599B" w:rsidRPr="00064528" w:rsidRDefault="001E599B" w:rsidP="001E599B">
            <w:pPr>
              <w:pStyle w:val="2-"/>
              <w:rPr>
                <w:color w:val="00B050"/>
              </w:rPr>
            </w:pPr>
            <w:r>
              <w:tab/>
            </w:r>
            <w:r>
              <w:tab/>
            </w:r>
            <w:r w:rsidRPr="001E599B">
              <w:t>“type”</w:t>
            </w:r>
            <w:r>
              <w:t>: “crc”,</w:t>
            </w:r>
            <w:r>
              <w:tab/>
            </w:r>
            <w:r>
              <w:tab/>
            </w:r>
            <w:r>
              <w:tab/>
            </w:r>
            <w:r>
              <w:tab/>
            </w:r>
            <w:r w:rsidRPr="00064528">
              <w:rPr>
                <w:color w:val="00B050"/>
              </w:rPr>
              <w:t>//データ型</w:t>
            </w:r>
          </w:p>
          <w:p w14:paraId="42E1A47F" w14:textId="297C706D" w:rsidR="001E599B" w:rsidRPr="00064528" w:rsidRDefault="001E599B" w:rsidP="001E599B">
            <w:pPr>
              <w:pStyle w:val="2-"/>
              <w:rPr>
                <w:color w:val="00B050"/>
              </w:rPr>
            </w:pPr>
            <w:r>
              <w:tab/>
            </w:r>
            <w:r>
              <w:tab/>
            </w:r>
            <w:r w:rsidRPr="001E599B">
              <w:t>“typeName”</w:t>
            </w:r>
            <w:r>
              <w:t>: “unsinged int”,</w:t>
            </w:r>
            <w:r>
              <w:tab/>
            </w:r>
            <w:r w:rsidRPr="00064528">
              <w:rPr>
                <w:color w:val="00B050"/>
              </w:rPr>
              <w:t>//データ型名</w:t>
            </w:r>
          </w:p>
          <w:p w14:paraId="657082C9" w14:textId="4F1F70C8" w:rsidR="001E599B" w:rsidRPr="00064528" w:rsidRDefault="001E599B" w:rsidP="001E599B">
            <w:pPr>
              <w:pStyle w:val="2-"/>
              <w:rPr>
                <w:color w:val="00B050"/>
              </w:rPr>
            </w:pPr>
            <w:r>
              <w:tab/>
            </w:r>
            <w:r>
              <w:tab/>
            </w:r>
            <w:r w:rsidRPr="001E599B">
              <w:t>“baseType”</w:t>
            </w:r>
            <w:r>
              <w:t xml:space="preserve">: </w:t>
            </w:r>
            <w:r w:rsidRPr="001E599B">
              <w:t>“int”</w:t>
            </w:r>
            <w:r>
              <w:t>,</w:t>
            </w:r>
            <w:r>
              <w:tab/>
            </w:r>
            <w:r>
              <w:tab/>
            </w:r>
            <w:r>
              <w:tab/>
            </w:r>
            <w:r w:rsidRPr="00064528">
              <w:rPr>
                <w:color w:val="00B050"/>
              </w:rPr>
              <w:t>//基本データ型</w:t>
            </w:r>
          </w:p>
          <w:p w14:paraId="581AEE4B" w14:textId="307F95E2" w:rsidR="001E599B" w:rsidRPr="00064528" w:rsidRDefault="001E599B" w:rsidP="001E599B">
            <w:pPr>
              <w:pStyle w:val="2-"/>
              <w:rPr>
                <w:color w:val="00B050"/>
              </w:rPr>
            </w:pPr>
            <w:r>
              <w:tab/>
            </w:r>
            <w:r>
              <w:tab/>
            </w:r>
            <w:r w:rsidRPr="001E599B">
              <w:t>“isUnsigned”</w:t>
            </w:r>
            <w:r>
              <w:t>: true,</w:t>
            </w:r>
            <w:r>
              <w:tab/>
            </w:r>
            <w:r>
              <w:tab/>
            </w:r>
            <w:r>
              <w:tab/>
            </w:r>
            <w:r w:rsidRPr="00064528">
              <w:rPr>
                <w:color w:val="00B050"/>
              </w:rPr>
              <w:t>//符号無し指定</w:t>
            </w:r>
          </w:p>
          <w:p w14:paraId="1C34A151" w14:textId="29A5C862" w:rsidR="001E599B" w:rsidRPr="00064528" w:rsidRDefault="001E599B" w:rsidP="001E599B">
            <w:pPr>
              <w:pStyle w:val="2-"/>
              <w:tabs>
                <w:tab w:val="clear" w:pos="1661"/>
              </w:tabs>
              <w:rPr>
                <w:color w:val="00B050"/>
              </w:rPr>
            </w:pPr>
            <w:r>
              <w:tab/>
            </w:r>
            <w:r>
              <w:tab/>
            </w:r>
            <w:r w:rsidRPr="001E599B">
              <w:t>“size”</w:t>
            </w:r>
            <w:r>
              <w:t>: 4,</w:t>
            </w:r>
            <w:r>
              <w:tab/>
            </w:r>
            <w:r>
              <w:tab/>
            </w:r>
            <w:r>
              <w:tab/>
            </w:r>
            <w:r>
              <w:tab/>
            </w:r>
            <w:r w:rsidRPr="00064528">
              <w:rPr>
                <w:color w:val="00B050"/>
              </w:rPr>
              <w:t>//データサイズ</w:t>
            </w:r>
          </w:p>
          <w:p w14:paraId="648634B5" w14:textId="791DA8D9" w:rsidR="001E599B" w:rsidRPr="00064528" w:rsidRDefault="001E599B" w:rsidP="001E599B">
            <w:pPr>
              <w:pStyle w:val="2-"/>
              <w:tabs>
                <w:tab w:val="clear" w:pos="1661"/>
              </w:tabs>
              <w:rPr>
                <w:color w:val="00B050"/>
              </w:rPr>
            </w:pPr>
            <w:r>
              <w:tab/>
            </w:r>
            <w:r>
              <w:tab/>
            </w:r>
            <w:r w:rsidRPr="001E599B">
              <w:rPr>
                <w:color w:val="FF0000"/>
              </w:rPr>
              <w:t>“func”</w:t>
            </w:r>
            <w:r>
              <w:t>: “crc”</w:t>
            </w:r>
            <w:r>
              <w:tab/>
            </w:r>
            <w:r>
              <w:tab/>
            </w:r>
            <w:r>
              <w:tab/>
            </w:r>
            <w:r>
              <w:tab/>
            </w:r>
            <w:r w:rsidRPr="00064528">
              <w:rPr>
                <w:color w:val="00B050"/>
              </w:rPr>
              <w:t>//</w:t>
            </w:r>
            <w:r w:rsidRPr="00064528">
              <w:rPr>
                <w:rFonts w:hint="eastAsia"/>
                <w:color w:val="00B050"/>
              </w:rPr>
              <w:t>組み込み関数　※バイナリデータに変換する際に適用する</w:t>
            </w:r>
          </w:p>
          <w:p w14:paraId="583B6542" w14:textId="0FBB2A48" w:rsidR="001E599B" w:rsidRPr="00064528" w:rsidRDefault="001E599B" w:rsidP="001E599B">
            <w:pPr>
              <w:pStyle w:val="2-"/>
              <w:tabs>
                <w:tab w:val="clear" w:pos="1661"/>
              </w:tabs>
              <w:rPr>
                <w:color w:val="00B050"/>
              </w:rPr>
            </w:pPr>
            <w:r>
              <w:tab/>
            </w:r>
            <w:r>
              <w:tab/>
            </w:r>
            <w:r>
              <w:tab/>
            </w:r>
            <w:r>
              <w:tab/>
            </w:r>
            <w:r>
              <w:tab/>
            </w:r>
            <w:r>
              <w:tab/>
            </w:r>
            <w:r>
              <w:tab/>
            </w:r>
            <w:r w:rsidRPr="00064528">
              <w:rPr>
                <w:color w:val="00B050"/>
              </w:rPr>
              <w:t>//</w:t>
            </w:r>
            <w:r w:rsidRPr="00064528">
              <w:rPr>
                <w:rFonts w:hint="eastAsia"/>
                <w:color w:val="00B050"/>
              </w:rPr>
              <w:t xml:space="preserve">　　　　　　　　組み込み関数を指定</w:t>
            </w:r>
            <w:r w:rsidR="00463AB2">
              <w:rPr>
                <w:rFonts w:hint="eastAsia"/>
                <w:color w:val="00B050"/>
              </w:rPr>
              <w:t>する。</w:t>
            </w:r>
          </w:p>
          <w:p w14:paraId="56926C28" w14:textId="77777777" w:rsidR="001E599B" w:rsidRDefault="001E599B" w:rsidP="001E599B">
            <w:pPr>
              <w:pStyle w:val="2-"/>
            </w:pPr>
            <w:r>
              <w:tab/>
              <w:t>},</w:t>
            </w:r>
          </w:p>
          <w:p w14:paraId="321F12FF" w14:textId="6FEDCC64" w:rsidR="001E599B" w:rsidRPr="00064528" w:rsidRDefault="001E599B" w:rsidP="001E599B">
            <w:pPr>
              <w:pStyle w:val="2-"/>
              <w:rPr>
                <w:color w:val="00B050"/>
              </w:rPr>
            </w:pPr>
            <w:r>
              <w:tab/>
            </w:r>
            <w:r w:rsidRPr="00064528">
              <w:rPr>
                <w:color w:val="00B050"/>
              </w:rPr>
              <w:t>//</w:t>
            </w:r>
            <w:r w:rsidRPr="00064528">
              <w:rPr>
                <w:rFonts w:hint="eastAsia"/>
                <w:color w:val="00B050"/>
              </w:rPr>
              <w:t>文字列型</w:t>
            </w:r>
          </w:p>
          <w:p w14:paraId="52C43F48" w14:textId="77777777" w:rsidR="001E599B" w:rsidRDefault="001E599B" w:rsidP="001E599B">
            <w:pPr>
              <w:pStyle w:val="2-"/>
            </w:pPr>
            <w:r>
              <w:tab/>
              <w:t>{</w:t>
            </w:r>
          </w:p>
          <w:p w14:paraId="4DBC8785" w14:textId="139CA7BE" w:rsidR="001E599B" w:rsidRPr="00064528" w:rsidRDefault="001E599B" w:rsidP="001E599B">
            <w:pPr>
              <w:pStyle w:val="2-"/>
              <w:rPr>
                <w:color w:val="00B050"/>
              </w:rPr>
            </w:pPr>
            <w:r>
              <w:tab/>
            </w:r>
            <w:r>
              <w:tab/>
            </w:r>
            <w:r w:rsidRPr="001E599B">
              <w:t>“type”</w:t>
            </w:r>
            <w:r>
              <w:t>: “str”,</w:t>
            </w:r>
            <w:r>
              <w:tab/>
            </w:r>
            <w:r>
              <w:tab/>
            </w:r>
            <w:r>
              <w:tab/>
            </w:r>
            <w:r>
              <w:tab/>
            </w:r>
            <w:r w:rsidRPr="00064528">
              <w:rPr>
                <w:color w:val="00B050"/>
              </w:rPr>
              <w:t>//データ型</w:t>
            </w:r>
          </w:p>
          <w:p w14:paraId="54A7D567" w14:textId="3B615567" w:rsidR="001E599B" w:rsidRPr="00064528" w:rsidRDefault="001E599B" w:rsidP="001E599B">
            <w:pPr>
              <w:pStyle w:val="2-"/>
              <w:rPr>
                <w:color w:val="00B050"/>
              </w:rPr>
            </w:pPr>
            <w:r>
              <w:tab/>
            </w:r>
            <w:r>
              <w:tab/>
            </w:r>
            <w:r w:rsidRPr="001E599B">
              <w:t>“typeName”</w:t>
            </w:r>
            <w:r>
              <w:t>: “const char*”,</w:t>
            </w:r>
            <w:r>
              <w:tab/>
            </w:r>
            <w:r>
              <w:tab/>
            </w:r>
            <w:r w:rsidRPr="00064528">
              <w:rPr>
                <w:color w:val="00B050"/>
              </w:rPr>
              <w:t>//データ型名</w:t>
            </w:r>
          </w:p>
          <w:p w14:paraId="45B2B353" w14:textId="60E55BD3" w:rsidR="001E599B" w:rsidRPr="00064528" w:rsidRDefault="001E599B" w:rsidP="001E599B">
            <w:pPr>
              <w:pStyle w:val="2-"/>
              <w:rPr>
                <w:color w:val="00B050"/>
              </w:rPr>
            </w:pPr>
            <w:r>
              <w:tab/>
            </w:r>
            <w:r>
              <w:tab/>
            </w:r>
            <w:r w:rsidRPr="001E599B">
              <w:t>“baseType”</w:t>
            </w:r>
            <w:r>
              <w:t xml:space="preserve">: </w:t>
            </w:r>
            <w:r w:rsidRPr="001E599B">
              <w:rPr>
                <w:color w:val="FF0000"/>
              </w:rPr>
              <w:t>“</w:t>
            </w:r>
            <w:r w:rsidR="00804E13">
              <w:rPr>
                <w:rFonts w:hint="eastAsia"/>
                <w:color w:val="FF0000"/>
              </w:rPr>
              <w:t>s</w:t>
            </w:r>
            <w:r w:rsidRPr="001E599B">
              <w:rPr>
                <w:color w:val="FF0000"/>
              </w:rPr>
              <w:t>tr”</w:t>
            </w:r>
            <w:r>
              <w:tab/>
            </w:r>
            <w:r>
              <w:tab/>
            </w:r>
            <w:r>
              <w:tab/>
            </w:r>
            <w:r w:rsidRPr="00064528">
              <w:rPr>
                <w:color w:val="00B050"/>
              </w:rPr>
              <w:t>//基本データ型　※</w:t>
            </w:r>
            <w:r w:rsidR="00804E13">
              <w:rPr>
                <w:color w:val="00B050"/>
              </w:rPr>
              <w:t>s</w:t>
            </w:r>
            <w:r w:rsidRPr="00064528">
              <w:rPr>
                <w:color w:val="00B050"/>
              </w:rPr>
              <w:t xml:space="preserve">tr </w:t>
            </w:r>
            <w:r w:rsidRPr="00064528">
              <w:rPr>
                <w:rFonts w:hint="eastAsia"/>
                <w:color w:val="00B050"/>
              </w:rPr>
              <w:t>が指定されたデータは、JSONデータをバイナリ</w:t>
            </w:r>
          </w:p>
          <w:p w14:paraId="1422353D" w14:textId="68EAA645" w:rsidR="001E599B" w:rsidRPr="00064528" w:rsidRDefault="001E599B" w:rsidP="001E599B">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0CF9831B" w14:textId="62EA4C78" w:rsidR="001E599B" w:rsidRDefault="001E599B" w:rsidP="001E599B">
            <w:pPr>
              <w:pStyle w:val="2-"/>
            </w:pPr>
            <w:r>
              <w:tab/>
            </w:r>
            <w:r>
              <w:tab/>
            </w:r>
            <w:r>
              <w:tab/>
            </w:r>
            <w:r>
              <w:tab/>
            </w:r>
            <w:r>
              <w:tab/>
            </w:r>
            <w:r>
              <w:tab/>
            </w:r>
            <w:r>
              <w:tab/>
            </w:r>
            <w:r>
              <w:tab/>
            </w:r>
            <w:r w:rsidRPr="00064528">
              <w:rPr>
                <w:color w:val="00B050"/>
              </w:rPr>
              <w:t>//</w:t>
            </w:r>
            <w:r w:rsidRPr="00064528">
              <w:rPr>
                <w:rFonts w:hint="eastAsia"/>
                <w:color w:val="00B050"/>
              </w:rPr>
              <w:t xml:space="preserve">　　　　　　　　（文字列）をまとめ、その参照を扱うようになる。</w:t>
            </w:r>
          </w:p>
          <w:p w14:paraId="4A3083A8" w14:textId="77777777" w:rsidR="001E599B" w:rsidRDefault="001E599B" w:rsidP="001E599B">
            <w:pPr>
              <w:pStyle w:val="2-"/>
            </w:pPr>
            <w:r>
              <w:tab/>
              <w:t>},</w:t>
            </w:r>
          </w:p>
          <w:p w14:paraId="12E1A92B" w14:textId="6DA54A3B" w:rsidR="00AC1CA8" w:rsidRDefault="00AC1CA8" w:rsidP="00AC1CA8">
            <w:pPr>
              <w:pStyle w:val="2-"/>
            </w:pPr>
            <w:r>
              <w:tab/>
            </w:r>
            <w:r w:rsidRPr="00064528">
              <w:rPr>
                <w:color w:val="00B050"/>
              </w:rPr>
              <w:t>//</w:t>
            </w:r>
            <w:r w:rsidRPr="00064528">
              <w:rPr>
                <w:rFonts w:hint="eastAsia"/>
                <w:color w:val="00B050"/>
              </w:rPr>
              <w:t>計算式型</w:t>
            </w:r>
          </w:p>
          <w:p w14:paraId="76238692" w14:textId="77777777" w:rsidR="00AC1CA8" w:rsidRDefault="00AC1CA8" w:rsidP="00AC1CA8">
            <w:pPr>
              <w:pStyle w:val="2-"/>
            </w:pPr>
            <w:r>
              <w:tab/>
              <w:t>{</w:t>
            </w:r>
          </w:p>
          <w:p w14:paraId="4BEE98D5" w14:textId="5E47D02B" w:rsidR="00AC1CA8" w:rsidRPr="00064528" w:rsidRDefault="00AC1CA8" w:rsidP="00AC1CA8">
            <w:pPr>
              <w:pStyle w:val="2-"/>
              <w:rPr>
                <w:color w:val="00B050"/>
              </w:rPr>
            </w:pPr>
            <w:r>
              <w:tab/>
            </w:r>
            <w:r>
              <w:tab/>
            </w:r>
            <w:r w:rsidRPr="001E599B">
              <w:t>“type”</w:t>
            </w:r>
            <w:r>
              <w:t>: “</w:t>
            </w:r>
            <w:r w:rsidR="00497DA5">
              <w:t>expr</w:t>
            </w:r>
            <w:r>
              <w:t>”,</w:t>
            </w:r>
            <w:r>
              <w:tab/>
            </w:r>
            <w:r>
              <w:tab/>
            </w:r>
            <w:r>
              <w:tab/>
            </w:r>
            <w:r w:rsidRPr="00064528">
              <w:rPr>
                <w:color w:val="00B050"/>
              </w:rPr>
              <w:t>//データ型</w:t>
            </w:r>
          </w:p>
          <w:p w14:paraId="1B69FEB8" w14:textId="0409DC37" w:rsidR="00AC1CA8" w:rsidRPr="00064528" w:rsidRDefault="00AC1CA8" w:rsidP="00AC1CA8">
            <w:pPr>
              <w:pStyle w:val="2-"/>
              <w:rPr>
                <w:color w:val="00B050"/>
              </w:rPr>
            </w:pPr>
            <w:r>
              <w:tab/>
            </w:r>
            <w:r>
              <w:tab/>
            </w:r>
            <w:r w:rsidRPr="001E599B">
              <w:t>“typeName”</w:t>
            </w:r>
            <w:r>
              <w:t>: “</w:t>
            </w:r>
            <w:r w:rsidR="00497DA5">
              <w:t>T_EXPR*</w:t>
            </w:r>
            <w:r>
              <w:t>”,</w:t>
            </w:r>
            <w:r>
              <w:tab/>
            </w:r>
            <w:r>
              <w:tab/>
            </w:r>
            <w:r w:rsidRPr="00064528">
              <w:rPr>
                <w:color w:val="00B050"/>
              </w:rPr>
              <w:t>//データ型名</w:t>
            </w:r>
          </w:p>
          <w:p w14:paraId="733AFB97" w14:textId="2E13B983" w:rsidR="00804E13" w:rsidRPr="00064528" w:rsidRDefault="00AC1CA8" w:rsidP="00804E13">
            <w:pPr>
              <w:pStyle w:val="2-"/>
              <w:rPr>
                <w:color w:val="00B050"/>
              </w:rPr>
            </w:pPr>
            <w:r>
              <w:tab/>
            </w:r>
            <w:r>
              <w:tab/>
            </w:r>
            <w:r w:rsidRPr="001E599B">
              <w:t>“baseType”</w:t>
            </w:r>
            <w:r>
              <w:t xml:space="preserve">: </w:t>
            </w:r>
            <w:r w:rsidRPr="00804E13">
              <w:rPr>
                <w:color w:val="FF0000"/>
              </w:rPr>
              <w:t>“</w:t>
            </w:r>
            <w:r w:rsidR="00804E13" w:rsidRPr="00804E13">
              <w:rPr>
                <w:color w:val="FF0000"/>
              </w:rPr>
              <w:t>expr</w:t>
            </w:r>
            <w:r w:rsidRPr="00804E13">
              <w:rPr>
                <w:color w:val="FF0000"/>
              </w:rPr>
              <w:t>”</w:t>
            </w:r>
            <w:r>
              <w:t>,</w:t>
            </w:r>
            <w:r>
              <w:tab/>
            </w:r>
            <w:r>
              <w:tab/>
            </w:r>
            <w:r>
              <w:tab/>
            </w:r>
            <w:r w:rsidRPr="00064528">
              <w:rPr>
                <w:color w:val="00B050"/>
              </w:rPr>
              <w:t>//基本データ型</w:t>
            </w:r>
            <w:r w:rsidR="00804E13" w:rsidRPr="00064528">
              <w:rPr>
                <w:color w:val="00B050"/>
              </w:rPr>
              <w:t xml:space="preserve">　※</w:t>
            </w:r>
            <w:r w:rsidR="00804E13">
              <w:rPr>
                <w:color w:val="00B050"/>
              </w:rPr>
              <w:t>expr</w:t>
            </w:r>
            <w:r w:rsidR="00804E13" w:rsidRPr="00064528">
              <w:rPr>
                <w:color w:val="00B050"/>
              </w:rPr>
              <w:t xml:space="preserve"> </w:t>
            </w:r>
            <w:r w:rsidR="00804E13" w:rsidRPr="00064528">
              <w:rPr>
                <w:rFonts w:hint="eastAsia"/>
                <w:color w:val="00B050"/>
              </w:rPr>
              <w:t>が指定されたデータは、JSONデータをバイナリ</w:t>
            </w:r>
          </w:p>
          <w:p w14:paraId="38D2D6BA" w14:textId="77777777" w:rsidR="00804E13" w:rsidRPr="00064528" w:rsidRDefault="00804E13" w:rsidP="00804E13">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625061E2" w14:textId="77777777" w:rsidR="00804E13" w:rsidRDefault="00804E13" w:rsidP="00804E13">
            <w:pPr>
              <w:pStyle w:val="2-"/>
              <w:rPr>
                <w:color w:val="00B050"/>
              </w:rPr>
            </w:pPr>
            <w:r>
              <w:tab/>
            </w:r>
            <w:r>
              <w:tab/>
            </w:r>
            <w:r>
              <w:tab/>
            </w:r>
            <w:r>
              <w:tab/>
            </w:r>
            <w:r>
              <w:tab/>
            </w:r>
            <w:r>
              <w:tab/>
            </w:r>
            <w:r>
              <w:tab/>
            </w:r>
            <w:r>
              <w:tab/>
            </w:r>
            <w:r w:rsidRPr="00064528">
              <w:rPr>
                <w:color w:val="00B050"/>
              </w:rPr>
              <w:t>//</w:t>
            </w:r>
            <w:r>
              <w:rPr>
                <w:rFonts w:hint="eastAsia"/>
                <w:color w:val="00B050"/>
              </w:rPr>
              <w:t xml:space="preserve">　　　　　　　　（T_EXPR型の計算式データ</w:t>
            </w:r>
            <w:r w:rsidRPr="00064528">
              <w:rPr>
                <w:rFonts w:hint="eastAsia"/>
                <w:color w:val="00B050"/>
              </w:rPr>
              <w:t>）をまとめ、その参照を</w:t>
            </w:r>
          </w:p>
          <w:p w14:paraId="0B84759D" w14:textId="2551076A" w:rsidR="00804E13" w:rsidRDefault="00804E13" w:rsidP="00804E13">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Pr="00064528">
              <w:rPr>
                <w:rFonts w:hint="eastAsia"/>
                <w:color w:val="00B050"/>
              </w:rPr>
              <w:t>扱うようになる。</w:t>
            </w:r>
          </w:p>
          <w:p w14:paraId="14B4CC10" w14:textId="77777777" w:rsidR="00497DA5" w:rsidRDefault="00497DA5" w:rsidP="00497DA5">
            <w:pPr>
              <w:pStyle w:val="2-"/>
              <w:tabs>
                <w:tab w:val="clear" w:pos="1661"/>
              </w:tabs>
            </w:pPr>
            <w:r>
              <w:tab/>
            </w:r>
            <w:r>
              <w:tab/>
            </w:r>
            <w:r w:rsidRPr="00497DA5">
              <w:t>“func”</w:t>
            </w:r>
            <w:r>
              <w:t xml:space="preserve">: </w:t>
            </w:r>
            <w:r w:rsidRPr="00497DA5">
              <w:rPr>
                <w:color w:val="FF0000"/>
              </w:rPr>
              <w:t>“expr”</w:t>
            </w:r>
            <w:r>
              <w:tab/>
            </w:r>
            <w:r>
              <w:tab/>
            </w:r>
            <w:r>
              <w:tab/>
            </w:r>
            <w:r>
              <w:tab/>
            </w:r>
            <w:r w:rsidRPr="00064528">
              <w:rPr>
                <w:color w:val="00B050"/>
              </w:rPr>
              <w:t>//</w:t>
            </w:r>
            <w:r w:rsidRPr="00064528">
              <w:rPr>
                <w:rFonts w:hint="eastAsia"/>
                <w:color w:val="00B050"/>
              </w:rPr>
              <w:t>組み込み関数　※e</w:t>
            </w:r>
            <w:r w:rsidRPr="00064528">
              <w:rPr>
                <w:color w:val="00B050"/>
              </w:rPr>
              <w:t>xpr()組み込み関数は、計算式が記述された</w:t>
            </w:r>
          </w:p>
          <w:p w14:paraId="3DE2EC52" w14:textId="5BD8DCEA" w:rsidR="00497DA5" w:rsidRDefault="00497DA5" w:rsidP="00497DA5">
            <w:pPr>
              <w:pStyle w:val="2-"/>
              <w:tabs>
                <w:tab w:val="clear" w:pos="1661"/>
              </w:tabs>
            </w:pPr>
            <w:r>
              <w:tab/>
            </w:r>
            <w:r>
              <w:tab/>
            </w:r>
            <w:r>
              <w:tab/>
            </w:r>
            <w:r>
              <w:tab/>
            </w:r>
            <w:r>
              <w:tab/>
            </w:r>
            <w:r>
              <w:tab/>
            </w:r>
            <w:r>
              <w:tab/>
            </w:r>
            <w:r w:rsidRPr="00064528">
              <w:rPr>
                <w:color w:val="00B050"/>
              </w:rPr>
              <w:t>//　　　　　　　　文字列を、</w:t>
            </w:r>
            <w:r w:rsidRPr="00064528">
              <w:rPr>
                <w:rFonts w:hint="eastAsia"/>
                <w:color w:val="00B050"/>
              </w:rPr>
              <w:t>T_EXPR型（不定長のデータ部を含む）</w:t>
            </w:r>
            <w:r w:rsidR="00BC5187" w:rsidRPr="00064528">
              <w:rPr>
                <w:rFonts w:hint="eastAsia"/>
                <w:color w:val="00B050"/>
              </w:rPr>
              <w:t>の</w:t>
            </w:r>
          </w:p>
          <w:p w14:paraId="7027C690" w14:textId="5384DAA1" w:rsidR="00497DA5" w:rsidRPr="00064528" w:rsidRDefault="00497DA5" w:rsidP="00497DA5">
            <w:pPr>
              <w:pStyle w:val="2-"/>
              <w:tabs>
                <w:tab w:val="clear" w:pos="1661"/>
              </w:tabs>
              <w:rPr>
                <w:color w:val="00B050"/>
              </w:rPr>
            </w:pPr>
            <w:r>
              <w:lastRenderedPageBreak/>
              <w:tab/>
            </w:r>
            <w:r>
              <w:tab/>
            </w:r>
            <w:r>
              <w:tab/>
            </w:r>
            <w:r>
              <w:tab/>
            </w:r>
            <w:r>
              <w:tab/>
            </w:r>
            <w:r>
              <w:tab/>
            </w:r>
            <w:r>
              <w:tab/>
            </w:r>
            <w:r w:rsidRPr="00064528">
              <w:rPr>
                <w:color w:val="00B050"/>
              </w:rPr>
              <w:t xml:space="preserve">//　　　　　　　　</w:t>
            </w:r>
            <w:r w:rsidR="00BC5187" w:rsidRPr="00064528">
              <w:rPr>
                <w:color w:val="00B050"/>
              </w:rPr>
              <w:t>バイナリデータに</w:t>
            </w:r>
            <w:r w:rsidRPr="00064528">
              <w:rPr>
                <w:color w:val="00B050"/>
              </w:rPr>
              <w:t>変換する。</w:t>
            </w:r>
          </w:p>
          <w:p w14:paraId="2E4E64CC" w14:textId="69313101" w:rsidR="00AC1CA8" w:rsidRDefault="00AC1CA8" w:rsidP="00AC1CA8">
            <w:pPr>
              <w:pStyle w:val="2-"/>
            </w:pPr>
            <w:r>
              <w:tab/>
            </w:r>
            <w:r w:rsidR="00064528">
              <w:t>}</w:t>
            </w:r>
          </w:p>
          <w:p w14:paraId="3039B727" w14:textId="09EC0F37" w:rsidR="00633153" w:rsidRDefault="00633153" w:rsidP="006B7362">
            <w:pPr>
              <w:pStyle w:val="2-"/>
            </w:pPr>
            <w:r>
              <w:t>]</w:t>
            </w:r>
          </w:p>
        </w:tc>
      </w:tr>
    </w:tbl>
    <w:p w14:paraId="3C630197" w14:textId="77777777" w:rsidR="00064528" w:rsidRDefault="00064528" w:rsidP="002357AC">
      <w:pPr>
        <w:pStyle w:val="a9"/>
        <w:ind w:firstLine="283"/>
      </w:pPr>
    </w:p>
    <w:p w14:paraId="20E12E40" w14:textId="3A81E0E6" w:rsidR="002357AC" w:rsidRDefault="00064528" w:rsidP="002357AC">
      <w:pPr>
        <w:pStyle w:val="a9"/>
        <w:ind w:firstLine="283"/>
      </w:pPr>
      <w:r>
        <w:t>データ型定義リストは、複数の定義ファイルを変換ツール実行時に指定することが可能。</w:t>
      </w:r>
    </w:p>
    <w:p w14:paraId="239DA110" w14:textId="14162002" w:rsidR="00064528" w:rsidRDefault="00064528" w:rsidP="003E37F0">
      <w:pPr>
        <w:pStyle w:val="a9"/>
        <w:keepNext/>
        <w:keepLines/>
        <w:widowControl/>
        <w:ind w:firstLine="283"/>
      </w:pPr>
      <w:r>
        <w:t>もっとも基本的な定義リストには、下記のデータ型が定義される。</w:t>
      </w:r>
    </w:p>
    <w:p w14:paraId="37FF2E36" w14:textId="5AB45E9F" w:rsidR="003E37F0" w:rsidRDefault="003E37F0" w:rsidP="00FD4D9B">
      <w:pPr>
        <w:pStyle w:val="affff7"/>
        <w:tabs>
          <w:tab w:val="clear" w:pos="3119"/>
          <w:tab w:val="left" w:leader="dot" w:pos="1276"/>
        </w:tabs>
        <w:ind w:left="1417" w:right="-1" w:hangingChars="604" w:hanging="1268"/>
      </w:pPr>
      <w:r>
        <w:rPr>
          <w:rFonts w:hint="eastAsia"/>
        </w:rPr>
        <w:t>b</w:t>
      </w:r>
      <w:r w:rsidR="0081522A">
        <w:t>ool</w:t>
      </w:r>
      <w:r>
        <w:t xml:space="preserve"> </w:t>
      </w:r>
      <w:r>
        <w:tab/>
      </w:r>
      <w:r>
        <w:tab/>
      </w:r>
      <w:r>
        <w:t>真偽値：</w:t>
      </w:r>
      <w:r>
        <w:rPr>
          <w:rFonts w:hint="eastAsia"/>
        </w:rPr>
        <w:t>1</w:t>
      </w:r>
      <w:r>
        <w:rPr>
          <w:rFonts w:hint="eastAsia"/>
        </w:rPr>
        <w:t>バイト：</w:t>
      </w:r>
      <w:r>
        <w:rPr>
          <w:rFonts w:hint="eastAsia"/>
        </w:rPr>
        <w:t>true/false</w:t>
      </w:r>
    </w:p>
    <w:p w14:paraId="6C7FE1D4" w14:textId="672F163F" w:rsidR="003E37F0" w:rsidRDefault="00064528" w:rsidP="00FD4D9B">
      <w:pPr>
        <w:pStyle w:val="affff7"/>
        <w:tabs>
          <w:tab w:val="clear" w:pos="3119"/>
          <w:tab w:val="left" w:leader="dot" w:pos="1276"/>
        </w:tabs>
        <w:ind w:left="1417" w:right="-1" w:hangingChars="604" w:hanging="1268"/>
      </w:pPr>
      <w:r>
        <w:t>i8</w:t>
      </w:r>
      <w:r w:rsidR="003E37F0">
        <w:t xml:space="preserve"> </w:t>
      </w:r>
      <w:r w:rsidR="003E37F0">
        <w:tab/>
      </w:r>
      <w:r w:rsidR="003E37F0">
        <w:tab/>
      </w:r>
      <w:r w:rsidR="003E37F0">
        <w:t>符号付き</w:t>
      </w:r>
      <w:r w:rsidR="003E37F0">
        <w:rPr>
          <w:rFonts w:hint="eastAsia"/>
        </w:rPr>
        <w:t>8bit</w:t>
      </w:r>
      <w:r w:rsidR="003E37F0">
        <w:t>整数：</w:t>
      </w:r>
      <w:r w:rsidR="003E37F0">
        <w:rPr>
          <w:rFonts w:hint="eastAsia"/>
        </w:rPr>
        <w:t>1</w:t>
      </w:r>
      <w:r w:rsidR="003E37F0">
        <w:rPr>
          <w:rFonts w:hint="eastAsia"/>
        </w:rPr>
        <w:t>バイト：</w:t>
      </w:r>
      <w:r w:rsidR="003E37F0">
        <w:rPr>
          <w:rFonts w:hint="eastAsia"/>
        </w:rPr>
        <w:t>-128</w:t>
      </w:r>
      <w:r w:rsidR="00F21914">
        <w:rPr>
          <w:rFonts w:hint="eastAsia"/>
        </w:rPr>
        <w:t xml:space="preserve"> </w:t>
      </w:r>
      <w:r w:rsidR="003E37F0">
        <w:rPr>
          <w:rFonts w:hint="eastAsia"/>
        </w:rPr>
        <w:t>～</w:t>
      </w:r>
      <w:r w:rsidR="00F21914">
        <w:rPr>
          <w:rFonts w:hint="eastAsia"/>
        </w:rPr>
        <w:t xml:space="preserve"> </w:t>
      </w:r>
      <w:r w:rsidR="003E37F0">
        <w:rPr>
          <w:rFonts w:hint="eastAsia"/>
        </w:rPr>
        <w:t>127</w:t>
      </w:r>
    </w:p>
    <w:p w14:paraId="4C80AFE2" w14:textId="754DF864" w:rsidR="003E37F0" w:rsidRDefault="00064528" w:rsidP="00FD4D9B">
      <w:pPr>
        <w:pStyle w:val="affff7"/>
        <w:tabs>
          <w:tab w:val="clear" w:pos="3119"/>
          <w:tab w:val="left" w:leader="dot" w:pos="1276"/>
        </w:tabs>
        <w:ind w:left="1417" w:right="-1" w:hangingChars="604" w:hanging="1268"/>
      </w:pPr>
      <w:r>
        <w:t>u8</w:t>
      </w:r>
      <w:r w:rsidR="003E37F0">
        <w:t xml:space="preserve"> </w:t>
      </w:r>
      <w:r w:rsidR="003E37F0">
        <w:tab/>
      </w:r>
      <w:r w:rsidR="003E37F0">
        <w:tab/>
      </w:r>
      <w:r w:rsidR="003E37F0">
        <w:t>符号無し</w:t>
      </w:r>
      <w:r w:rsidR="003E37F0">
        <w:rPr>
          <w:rFonts w:hint="eastAsia"/>
        </w:rPr>
        <w:t>8bit</w:t>
      </w:r>
      <w:r w:rsidR="003E37F0">
        <w:t>整数：</w:t>
      </w:r>
      <w:r w:rsidR="003E37F0">
        <w:rPr>
          <w:rFonts w:hint="eastAsia"/>
        </w:rPr>
        <w:t>1</w:t>
      </w:r>
      <w:r w:rsidR="003E37F0">
        <w:rPr>
          <w:rFonts w:hint="eastAsia"/>
        </w:rPr>
        <w:t>バイト：</w:t>
      </w:r>
      <w:r w:rsidR="003E37F0">
        <w:rPr>
          <w:rFonts w:hint="eastAsia"/>
        </w:rPr>
        <w:t>0</w:t>
      </w:r>
      <w:r w:rsidR="00F21914">
        <w:t xml:space="preserve"> </w:t>
      </w:r>
      <w:r w:rsidR="003E37F0">
        <w:rPr>
          <w:rFonts w:hint="eastAsia"/>
        </w:rPr>
        <w:t>～</w:t>
      </w:r>
      <w:r w:rsidR="00F21914">
        <w:rPr>
          <w:rFonts w:hint="eastAsia"/>
        </w:rPr>
        <w:t xml:space="preserve"> </w:t>
      </w:r>
      <w:r w:rsidR="003E37F0">
        <w:rPr>
          <w:rFonts w:hint="eastAsia"/>
        </w:rPr>
        <w:t>255</w:t>
      </w:r>
    </w:p>
    <w:p w14:paraId="1882D6FE" w14:textId="4C4E8ACF" w:rsidR="003E37F0" w:rsidRDefault="00064528" w:rsidP="00FD4D9B">
      <w:pPr>
        <w:pStyle w:val="affff7"/>
        <w:tabs>
          <w:tab w:val="clear" w:pos="3119"/>
          <w:tab w:val="left" w:leader="dot" w:pos="1276"/>
        </w:tabs>
        <w:ind w:left="1417" w:right="-1" w:hangingChars="604" w:hanging="1268"/>
      </w:pPr>
      <w:r>
        <w:t>i16</w:t>
      </w:r>
      <w:r w:rsidR="003E37F0">
        <w:t xml:space="preserve"> </w:t>
      </w:r>
      <w:r w:rsidR="003E37F0">
        <w:tab/>
      </w:r>
      <w:r w:rsidR="003E37F0">
        <w:tab/>
      </w:r>
      <w:r w:rsidR="003E37F0">
        <w:t>符号付き</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-32</w:t>
      </w:r>
      <w:r w:rsidR="00FD4D9B">
        <w:t>,</w:t>
      </w:r>
      <w:r w:rsidR="00FD4D9B">
        <w:rPr>
          <w:rFonts w:hint="eastAsia"/>
        </w:rPr>
        <w:t>768</w:t>
      </w:r>
      <w:r w:rsidR="00F21914">
        <w:t xml:space="preserve"> </w:t>
      </w:r>
      <w:r w:rsidR="00FD4D9B">
        <w:rPr>
          <w:rFonts w:hint="eastAsia"/>
        </w:rPr>
        <w:t>～</w:t>
      </w:r>
      <w:r w:rsidR="00F21914">
        <w:rPr>
          <w:rFonts w:hint="eastAsia"/>
        </w:rPr>
        <w:t xml:space="preserve"> </w:t>
      </w:r>
      <w:r w:rsidR="00FD4D9B">
        <w:rPr>
          <w:rFonts w:hint="eastAsia"/>
        </w:rPr>
        <w:t>32</w:t>
      </w:r>
      <w:r w:rsidR="00FD4D9B">
        <w:t>,</w:t>
      </w:r>
      <w:r w:rsidR="00FD4D9B">
        <w:rPr>
          <w:rFonts w:hint="eastAsia"/>
        </w:rPr>
        <w:t>767</w:t>
      </w:r>
    </w:p>
    <w:p w14:paraId="1773C813" w14:textId="5B81AD53" w:rsidR="003E37F0" w:rsidRDefault="00064528" w:rsidP="00FD4D9B">
      <w:pPr>
        <w:pStyle w:val="affff7"/>
        <w:tabs>
          <w:tab w:val="clear" w:pos="3119"/>
          <w:tab w:val="left" w:leader="dot" w:pos="1276"/>
        </w:tabs>
        <w:ind w:left="1417" w:right="-1" w:hangingChars="604" w:hanging="1268"/>
      </w:pPr>
      <w:r>
        <w:t>u16</w:t>
      </w:r>
      <w:r w:rsidR="003E37F0">
        <w:t xml:space="preserve"> </w:t>
      </w:r>
      <w:r w:rsidR="003E37F0">
        <w:tab/>
      </w:r>
      <w:r w:rsidR="003E37F0">
        <w:tab/>
      </w:r>
      <w:r w:rsidR="003E37F0">
        <w:t>符号なし</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Pr>
          <w:rFonts w:hint="eastAsia"/>
        </w:rPr>
        <w:t>65</w:t>
      </w:r>
      <w:r w:rsidR="00FD4D9B">
        <w:t>,</w:t>
      </w:r>
      <w:r w:rsidR="00FD4D9B">
        <w:rPr>
          <w:rFonts w:hint="eastAsia"/>
        </w:rPr>
        <w:t>535</w:t>
      </w:r>
    </w:p>
    <w:p w14:paraId="777B087E" w14:textId="7685389B" w:rsidR="003E37F0" w:rsidRDefault="00064528" w:rsidP="00FD4D9B">
      <w:pPr>
        <w:pStyle w:val="affff7"/>
        <w:tabs>
          <w:tab w:val="clear" w:pos="3119"/>
          <w:tab w:val="left" w:leader="dot" w:pos="1276"/>
        </w:tabs>
        <w:ind w:left="1417" w:right="-1" w:hangingChars="604" w:hanging="1268"/>
      </w:pPr>
      <w:r>
        <w:t>i32</w:t>
      </w:r>
      <w:r w:rsidR="003E37F0">
        <w:t xml:space="preserve"> </w:t>
      </w:r>
      <w:r w:rsidR="003E37F0">
        <w:tab/>
      </w:r>
      <w:r w:rsidR="003E37F0">
        <w:tab/>
      </w:r>
      <w:r w:rsidR="003E37F0">
        <w:t>符号付き</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w:t>
      </w:r>
      <w:r w:rsidR="00FD4D9B" w:rsidRPr="00FD4D9B">
        <w:t>2</w:t>
      </w:r>
      <w:r w:rsidR="00FD4D9B">
        <w:t>,</w:t>
      </w:r>
      <w:r w:rsidR="00FD4D9B" w:rsidRPr="00FD4D9B">
        <w:t>147</w:t>
      </w:r>
      <w:r w:rsidR="00FD4D9B">
        <w:t>,</w:t>
      </w:r>
      <w:r w:rsidR="00FD4D9B" w:rsidRPr="00FD4D9B">
        <w:t>483</w:t>
      </w:r>
      <w:r w:rsidR="00FD4D9B">
        <w:t>,</w:t>
      </w:r>
      <w:r w:rsidR="00FD4D9B" w:rsidRPr="00FD4D9B">
        <w:t>648</w:t>
      </w:r>
      <w:r w:rsidR="00F21914">
        <w:t xml:space="preserve"> </w:t>
      </w:r>
      <w:r w:rsidR="00FD4D9B">
        <w:t>～</w:t>
      </w:r>
      <w:r w:rsidR="00F21914">
        <w:rPr>
          <w:rFonts w:hint="eastAsia"/>
        </w:rPr>
        <w:t xml:space="preserve"> </w:t>
      </w:r>
      <w:r w:rsidR="00FD4D9B" w:rsidRPr="00FD4D9B">
        <w:t>2</w:t>
      </w:r>
      <w:r w:rsidR="00FD4D9B">
        <w:t>,</w:t>
      </w:r>
      <w:r w:rsidR="00FD4D9B" w:rsidRPr="00FD4D9B">
        <w:t>147</w:t>
      </w:r>
      <w:r w:rsidR="00FD4D9B">
        <w:t>,</w:t>
      </w:r>
      <w:r w:rsidR="00FD4D9B" w:rsidRPr="00FD4D9B">
        <w:t>483</w:t>
      </w:r>
      <w:r w:rsidR="00FD4D9B">
        <w:t>,</w:t>
      </w:r>
      <w:r w:rsidR="00FD4D9B" w:rsidRPr="00FD4D9B">
        <w:t>64</w:t>
      </w:r>
      <w:r w:rsidR="00FD4D9B">
        <w:t>7</w:t>
      </w:r>
    </w:p>
    <w:p w14:paraId="30DC3ACE" w14:textId="063B9B58" w:rsidR="003E37F0" w:rsidRDefault="00064528" w:rsidP="00FD4D9B">
      <w:pPr>
        <w:pStyle w:val="affff7"/>
        <w:tabs>
          <w:tab w:val="clear" w:pos="3119"/>
          <w:tab w:val="left" w:leader="dot" w:pos="1276"/>
        </w:tabs>
        <w:ind w:left="1417" w:right="-1" w:hangingChars="604" w:hanging="1268"/>
      </w:pPr>
      <w:r>
        <w:t>u32</w:t>
      </w:r>
      <w:r w:rsidR="003E37F0">
        <w:t xml:space="preserve"> </w:t>
      </w:r>
      <w:r w:rsidR="003E37F0">
        <w:tab/>
      </w:r>
      <w:r w:rsidR="003E37F0">
        <w:tab/>
      </w:r>
      <w:r w:rsidR="003E37F0">
        <w:t>符号なし</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4</w:t>
      </w:r>
      <w:r w:rsidR="00FD4D9B">
        <w:t>,</w:t>
      </w:r>
      <w:r w:rsidR="00FD4D9B" w:rsidRPr="00FD4D9B">
        <w:t>294</w:t>
      </w:r>
      <w:r w:rsidR="00FD4D9B">
        <w:t>,</w:t>
      </w:r>
      <w:r w:rsidR="00FD4D9B" w:rsidRPr="00FD4D9B">
        <w:t>967</w:t>
      </w:r>
      <w:r w:rsidR="00FD4D9B">
        <w:t>,</w:t>
      </w:r>
      <w:r w:rsidR="00FD4D9B" w:rsidRPr="00FD4D9B">
        <w:t>29</w:t>
      </w:r>
      <w:r w:rsidR="00FD4D9B">
        <w:t>5</w:t>
      </w:r>
    </w:p>
    <w:p w14:paraId="4629022A" w14:textId="4F855441" w:rsidR="00F21914" w:rsidRDefault="00064528" w:rsidP="00193574">
      <w:pPr>
        <w:pStyle w:val="affff7"/>
        <w:tabs>
          <w:tab w:val="clear" w:pos="3119"/>
          <w:tab w:val="left" w:leader="dot" w:pos="1276"/>
        </w:tabs>
        <w:ind w:left="1417" w:hangingChars="604" w:hanging="1268"/>
      </w:pPr>
      <w:r>
        <w:t>i64</w:t>
      </w:r>
      <w:r w:rsidR="003E37F0">
        <w:t xml:space="preserve"> </w:t>
      </w:r>
      <w:r w:rsidR="003E37F0">
        <w:tab/>
      </w:r>
      <w:r w:rsidR="003E37F0">
        <w:tab/>
      </w:r>
      <w:r w:rsidR="003E37F0">
        <w:t>符号付き</w:t>
      </w:r>
      <w:r w:rsidR="003E37F0">
        <w:rPr>
          <w:rFonts w:hint="eastAsia"/>
        </w:rPr>
        <w:t>64bit</w:t>
      </w:r>
      <w:r w:rsidR="003E37F0">
        <w:rPr>
          <w:rFonts w:hint="eastAsia"/>
        </w:rPr>
        <w:t>整数：</w:t>
      </w:r>
      <w:r w:rsidR="003E37F0">
        <w:rPr>
          <w:rFonts w:hint="eastAsia"/>
        </w:rPr>
        <w:t>8</w:t>
      </w:r>
      <w:r w:rsidR="003E37F0">
        <w:rPr>
          <w:rFonts w:hint="eastAsia"/>
        </w:rPr>
        <w:t>バイト：</w:t>
      </w:r>
      <w:r w:rsidR="00F21914">
        <w:rPr>
          <w:rFonts w:hint="eastAsia"/>
        </w:rPr>
        <w:t>-</w:t>
      </w:r>
      <w:r w:rsidR="00F21914" w:rsidRPr="00193574">
        <w:t>9</w:t>
      </w:r>
      <w:r w:rsidR="00F21914">
        <w:t>,</w:t>
      </w:r>
      <w:r w:rsidR="00F21914" w:rsidRPr="00193574">
        <w:t>223</w:t>
      </w:r>
      <w:r w:rsidR="00F21914">
        <w:t>,</w:t>
      </w:r>
      <w:r w:rsidR="00F21914" w:rsidRPr="00193574">
        <w:t>372</w:t>
      </w:r>
      <w:r w:rsidR="00F21914">
        <w:t>,</w:t>
      </w:r>
      <w:r w:rsidR="00F21914" w:rsidRPr="00193574">
        <w:t>036</w:t>
      </w:r>
      <w:r w:rsidR="00F21914">
        <w:t>,</w:t>
      </w:r>
      <w:r w:rsidR="00F21914" w:rsidRPr="00193574">
        <w:t>854</w:t>
      </w:r>
      <w:r w:rsidR="00F21914">
        <w:t>,</w:t>
      </w:r>
      <w:r w:rsidR="00F21914" w:rsidRPr="00193574">
        <w:t>775</w:t>
      </w:r>
      <w:r w:rsidR="00F21914">
        <w:t>,</w:t>
      </w:r>
      <w:r w:rsidR="00F21914" w:rsidRPr="00193574">
        <w:t>80</w:t>
      </w:r>
      <w:r w:rsidR="00F21914">
        <w:t>8</w:t>
      </w:r>
    </w:p>
    <w:p w14:paraId="4167A6DD" w14:textId="37C3360B" w:rsidR="003E37F0" w:rsidRDefault="00F21914" w:rsidP="00F21914">
      <w:pPr>
        <w:pStyle w:val="affff7"/>
        <w:numPr>
          <w:ilvl w:val="0"/>
          <w:numId w:val="0"/>
        </w:numPr>
        <w:tabs>
          <w:tab w:val="clear" w:pos="426"/>
          <w:tab w:val="clear" w:pos="3119"/>
          <w:tab w:val="right" w:pos="8504"/>
        </w:tabs>
        <w:ind w:left="1417"/>
      </w:pPr>
      <w:r>
        <w:tab/>
      </w:r>
      <w:r w:rsidR="00193574">
        <w:t>～</w:t>
      </w:r>
      <w:r>
        <w:rPr>
          <w:rFonts w:hint="eastAsia"/>
        </w:rPr>
        <w:t xml:space="preserve"> </w:t>
      </w:r>
      <w:r w:rsidR="00193574" w:rsidRPr="00193574">
        <w:t>9</w:t>
      </w:r>
      <w:r w:rsidR="00193574">
        <w:t>,</w:t>
      </w:r>
      <w:r w:rsidR="00193574" w:rsidRPr="00193574">
        <w:t>223</w:t>
      </w:r>
      <w:r w:rsidR="00193574">
        <w:t>,</w:t>
      </w:r>
      <w:r w:rsidR="00193574" w:rsidRPr="00193574">
        <w:t>372</w:t>
      </w:r>
      <w:r w:rsidR="00193574">
        <w:t>,</w:t>
      </w:r>
      <w:r w:rsidR="00193574" w:rsidRPr="00193574">
        <w:t>036</w:t>
      </w:r>
      <w:r w:rsidR="00193574">
        <w:t>,</w:t>
      </w:r>
      <w:r w:rsidR="00193574" w:rsidRPr="00193574">
        <w:t>854</w:t>
      </w:r>
      <w:r w:rsidR="00193574">
        <w:t>,</w:t>
      </w:r>
      <w:r w:rsidR="00193574" w:rsidRPr="00193574">
        <w:t>775</w:t>
      </w:r>
      <w:r w:rsidR="00193574">
        <w:t>,</w:t>
      </w:r>
      <w:r w:rsidR="00193574" w:rsidRPr="00193574">
        <w:t>807</w:t>
      </w:r>
    </w:p>
    <w:p w14:paraId="71BDD833" w14:textId="44972D22" w:rsidR="003E37F0" w:rsidRDefault="00064528" w:rsidP="00FD4D9B">
      <w:pPr>
        <w:pStyle w:val="affff7"/>
        <w:tabs>
          <w:tab w:val="clear" w:pos="3119"/>
          <w:tab w:val="left" w:leader="dot" w:pos="1276"/>
        </w:tabs>
        <w:ind w:left="1417" w:hangingChars="604" w:hanging="1268"/>
      </w:pPr>
      <w:r>
        <w:t>u64</w:t>
      </w:r>
      <w:r w:rsidR="003E37F0">
        <w:t xml:space="preserve"> </w:t>
      </w:r>
      <w:r w:rsidR="003E37F0">
        <w:tab/>
      </w:r>
      <w:r w:rsidR="003E37F0">
        <w:tab/>
      </w:r>
      <w:r w:rsidR="003E37F0">
        <w:t>符号なし</w:t>
      </w:r>
      <w:r w:rsidR="003E37F0">
        <w:rPr>
          <w:rFonts w:hint="eastAsia"/>
        </w:rPr>
        <w:t>64bit</w:t>
      </w:r>
      <w:r w:rsidR="003E37F0">
        <w:rPr>
          <w:rFonts w:hint="eastAsia"/>
        </w:rPr>
        <w:t>整数：</w:t>
      </w:r>
      <w:r w:rsidR="003E37F0">
        <w:rPr>
          <w:rFonts w:hint="eastAsia"/>
        </w:rPr>
        <w:t>8</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18</w:t>
      </w:r>
      <w:r w:rsidR="00FD4D9B">
        <w:t>,</w:t>
      </w:r>
      <w:r w:rsidR="00FD4D9B" w:rsidRPr="00FD4D9B">
        <w:t>446</w:t>
      </w:r>
      <w:r w:rsidR="00FD4D9B">
        <w:t>,</w:t>
      </w:r>
      <w:r w:rsidR="00FD4D9B" w:rsidRPr="00FD4D9B">
        <w:t>744</w:t>
      </w:r>
      <w:r w:rsidR="00FD4D9B">
        <w:t>,</w:t>
      </w:r>
      <w:r w:rsidR="00FD4D9B" w:rsidRPr="00FD4D9B">
        <w:t>073</w:t>
      </w:r>
      <w:r w:rsidR="00FD4D9B">
        <w:t>,</w:t>
      </w:r>
      <w:r w:rsidR="00FD4D9B" w:rsidRPr="00FD4D9B">
        <w:t>709</w:t>
      </w:r>
      <w:r w:rsidR="00FD4D9B">
        <w:t>,</w:t>
      </w:r>
      <w:r w:rsidR="00FD4D9B" w:rsidRPr="00FD4D9B">
        <w:t>551</w:t>
      </w:r>
      <w:r w:rsidR="00FD4D9B">
        <w:t>,</w:t>
      </w:r>
      <w:r w:rsidR="00193574">
        <w:t>615</w:t>
      </w:r>
    </w:p>
    <w:p w14:paraId="104E4B67" w14:textId="42FA4C76" w:rsidR="003E37F0" w:rsidRDefault="00064528" w:rsidP="00FD4D9B">
      <w:pPr>
        <w:pStyle w:val="affff7"/>
        <w:tabs>
          <w:tab w:val="clear" w:pos="3119"/>
          <w:tab w:val="left" w:leader="dot" w:pos="1276"/>
        </w:tabs>
        <w:ind w:left="1417" w:right="-1" w:hangingChars="604" w:hanging="1268"/>
      </w:pPr>
      <w:r>
        <w:t>f32</w:t>
      </w:r>
      <w:r w:rsidR="003E37F0">
        <w:t xml:space="preserve"> </w:t>
      </w:r>
      <w:r w:rsidR="003E37F0">
        <w:tab/>
      </w:r>
      <w:r w:rsidR="003E37F0">
        <w:tab/>
      </w:r>
      <w:r w:rsidR="00F21914">
        <w:t>32bit</w:t>
      </w:r>
      <w:r w:rsidR="00F21914">
        <w:t>浮動小数点：</w:t>
      </w:r>
      <w:r w:rsidR="00F21914">
        <w:rPr>
          <w:rFonts w:hint="eastAsia"/>
        </w:rPr>
        <w:t>4</w:t>
      </w:r>
      <w:r w:rsidR="00F21914">
        <w:rPr>
          <w:rFonts w:hint="eastAsia"/>
        </w:rPr>
        <w:t>バイト：</w:t>
      </w:r>
      <w:r w:rsidR="00A144A3">
        <w:t>1 + 8 + 23 bits</w:t>
      </w:r>
      <w:r w:rsidR="00700CAA">
        <w:rPr>
          <w:rFonts w:hint="eastAsia"/>
        </w:rPr>
        <w:t>（符号＋指数＋仮数）</w:t>
      </w:r>
    </w:p>
    <w:p w14:paraId="36FAE452" w14:textId="1895BC85" w:rsidR="003E37F0" w:rsidRDefault="00064528" w:rsidP="00FD4D9B">
      <w:pPr>
        <w:pStyle w:val="affff7"/>
        <w:tabs>
          <w:tab w:val="clear" w:pos="3119"/>
          <w:tab w:val="left" w:leader="dot" w:pos="1276"/>
        </w:tabs>
        <w:ind w:left="1417" w:right="-1" w:hangingChars="604" w:hanging="1268"/>
      </w:pPr>
      <w:r>
        <w:t>f64</w:t>
      </w:r>
      <w:r w:rsidR="003E37F0">
        <w:t xml:space="preserve"> </w:t>
      </w:r>
      <w:r w:rsidR="003E37F0">
        <w:tab/>
      </w:r>
      <w:r w:rsidR="003E37F0">
        <w:tab/>
      </w:r>
      <w:r w:rsidR="00F21914">
        <w:t>64</w:t>
      </w:r>
      <w:r w:rsidR="00F21914">
        <w:rPr>
          <w:rFonts w:hint="eastAsia"/>
        </w:rPr>
        <w:t>bit</w:t>
      </w:r>
      <w:r w:rsidR="00F21914">
        <w:rPr>
          <w:rFonts w:hint="eastAsia"/>
        </w:rPr>
        <w:t>浮動小数点：</w:t>
      </w:r>
      <w:r w:rsidR="00F21914">
        <w:rPr>
          <w:rFonts w:hint="eastAsia"/>
        </w:rPr>
        <w:t>8</w:t>
      </w:r>
      <w:r w:rsidR="00F21914">
        <w:rPr>
          <w:rFonts w:hint="eastAsia"/>
        </w:rPr>
        <w:t>バイト：</w:t>
      </w:r>
      <w:r w:rsidR="00A144A3">
        <w:rPr>
          <w:rFonts w:hint="eastAsia"/>
        </w:rPr>
        <w:t>1 + 11 + 52 bits</w:t>
      </w:r>
      <w:r w:rsidR="00700CAA">
        <w:rPr>
          <w:rFonts w:hint="eastAsia"/>
        </w:rPr>
        <w:t>（符号＋指数＋仮数）</w:t>
      </w:r>
    </w:p>
    <w:p w14:paraId="675714CF" w14:textId="134990A9" w:rsidR="003E37F0" w:rsidRDefault="00EB4A50" w:rsidP="00FD4D9B">
      <w:pPr>
        <w:pStyle w:val="affff7"/>
        <w:tabs>
          <w:tab w:val="clear" w:pos="3119"/>
          <w:tab w:val="left" w:leader="dot" w:pos="1276"/>
        </w:tabs>
        <w:ind w:left="1417" w:right="-1" w:hangingChars="604" w:hanging="1268"/>
      </w:pPr>
      <w:r>
        <w:t>str</w:t>
      </w:r>
      <w:r w:rsidR="003E37F0">
        <w:t xml:space="preserve"> </w:t>
      </w:r>
      <w:r w:rsidR="003E37F0">
        <w:tab/>
      </w:r>
      <w:r w:rsidR="003E37F0">
        <w:tab/>
      </w:r>
      <w:r w:rsidR="00A144A3">
        <w:t>文字列：ポインター（オフセット値）＋実データ（</w:t>
      </w:r>
      <w:r w:rsidR="00A144A3">
        <w:rPr>
          <w:rFonts w:hint="eastAsia"/>
        </w:rPr>
        <w:t>cha</w:t>
      </w:r>
      <w:r w:rsidR="00A144A3">
        <w:t>r[]</w:t>
      </w:r>
      <w:r w:rsidR="00A144A3">
        <w:t>型）</w:t>
      </w:r>
    </w:p>
    <w:p w14:paraId="38755FB1" w14:textId="6BF52FBE" w:rsidR="003E37F0" w:rsidRDefault="003D1BD5" w:rsidP="00FD4D9B">
      <w:pPr>
        <w:pStyle w:val="affff7"/>
        <w:tabs>
          <w:tab w:val="clear" w:pos="3119"/>
          <w:tab w:val="left" w:leader="dot" w:pos="1276"/>
        </w:tabs>
        <w:ind w:left="1417" w:right="-1" w:hangingChars="604" w:hanging="1268"/>
      </w:pPr>
      <w:r>
        <w:t>expr</w:t>
      </w:r>
      <w:r w:rsidR="003E37F0">
        <w:t xml:space="preserve"> </w:t>
      </w:r>
      <w:r w:rsidR="003E37F0">
        <w:tab/>
      </w:r>
      <w:r w:rsidR="003E37F0">
        <w:tab/>
      </w:r>
      <w:r w:rsidR="00A144A3">
        <w:t>計算式：ポインター（オフセット値）＋実データ（</w:t>
      </w:r>
      <w:r w:rsidR="00A144A3">
        <w:rPr>
          <w:rFonts w:hint="eastAsia"/>
        </w:rPr>
        <w:t>T_EXPR</w:t>
      </w:r>
      <w:r w:rsidR="00A144A3">
        <w:rPr>
          <w:rFonts w:hint="eastAsia"/>
        </w:rPr>
        <w:t>型＋データ長</w:t>
      </w:r>
      <w:r w:rsidR="00A144A3">
        <w:t>）</w:t>
      </w:r>
    </w:p>
    <w:p w14:paraId="6BA72DEA" w14:textId="2EDEF787" w:rsidR="003E37F0" w:rsidRDefault="00EB4A50" w:rsidP="00FD4D9B">
      <w:pPr>
        <w:pStyle w:val="affff7"/>
        <w:tabs>
          <w:tab w:val="clear" w:pos="3119"/>
          <w:tab w:val="left" w:leader="dot" w:pos="1276"/>
        </w:tabs>
        <w:ind w:left="1417" w:right="-1" w:hangingChars="604" w:hanging="1268"/>
      </w:pPr>
      <w:r>
        <w:t>crc</w:t>
      </w:r>
      <w:r w:rsidR="003E37F0">
        <w:t xml:space="preserve"> </w:t>
      </w:r>
      <w:r w:rsidR="003E37F0">
        <w:tab/>
      </w:r>
      <w:r w:rsidR="003E37F0">
        <w:tab/>
      </w:r>
      <w:r w:rsidR="003D1BD5">
        <w:rPr>
          <w:rFonts w:hint="eastAsia"/>
        </w:rPr>
        <w:t>符号なし</w:t>
      </w:r>
      <w:r w:rsidR="003D1BD5">
        <w:rPr>
          <w:rFonts w:hint="eastAsia"/>
        </w:rPr>
        <w:t>32bit</w:t>
      </w:r>
      <w:r w:rsidR="003D1BD5">
        <w:rPr>
          <w:rFonts w:hint="eastAsia"/>
        </w:rPr>
        <w:t>整数：</w:t>
      </w:r>
      <w:r w:rsidR="003D1BD5">
        <w:rPr>
          <w:rFonts w:hint="eastAsia"/>
        </w:rPr>
        <w:t>4</w:t>
      </w:r>
      <w:r w:rsidR="003D1BD5">
        <w:rPr>
          <w:rFonts w:hint="eastAsia"/>
        </w:rPr>
        <w:t>バイト：</w:t>
      </w:r>
      <w:r w:rsidR="003D1BD5">
        <w:rPr>
          <w:rFonts w:hint="eastAsia"/>
        </w:rPr>
        <w:t>32bit</w:t>
      </w:r>
      <w:r w:rsidR="000C3183">
        <w:t xml:space="preserve"> </w:t>
      </w:r>
      <w:r w:rsidR="003D1BD5">
        <w:rPr>
          <w:rFonts w:hint="eastAsia"/>
        </w:rPr>
        <w:t>CRC</w:t>
      </w:r>
      <w:r w:rsidR="000C3183">
        <w:rPr>
          <w:rFonts w:hint="eastAsia"/>
        </w:rPr>
        <w:t>値</w:t>
      </w:r>
    </w:p>
    <w:p w14:paraId="2FD6B855" w14:textId="1754631F" w:rsidR="00064528" w:rsidRDefault="003D1BD5" w:rsidP="00FD4D9B">
      <w:pPr>
        <w:pStyle w:val="affff7"/>
        <w:tabs>
          <w:tab w:val="clear" w:pos="3119"/>
          <w:tab w:val="left" w:leader="dot" w:pos="1276"/>
        </w:tabs>
        <w:ind w:left="1417" w:right="-1" w:hangingChars="604" w:hanging="1268"/>
      </w:pPr>
      <w:r>
        <w:t>crc</w:t>
      </w:r>
      <w:r w:rsidR="00C65CC6">
        <w:rPr>
          <w:rFonts w:hint="eastAsia"/>
        </w:rPr>
        <w:t>s</w:t>
      </w:r>
      <w:r w:rsidR="003E37F0">
        <w:t xml:space="preserve"> </w:t>
      </w:r>
      <w:r w:rsidR="003E37F0">
        <w:tab/>
      </w:r>
      <w:r w:rsidR="003E37F0">
        <w:tab/>
      </w:r>
      <w:r>
        <w:rPr>
          <w:rFonts w:hint="eastAsia"/>
        </w:rPr>
        <w:t>符号なし</w:t>
      </w:r>
      <w:r>
        <w:rPr>
          <w:rFonts w:hint="eastAsia"/>
        </w:rPr>
        <w:t>32bit</w:t>
      </w:r>
      <w:r>
        <w:rPr>
          <w:rFonts w:hint="eastAsia"/>
        </w:rPr>
        <w:t>整数：</w:t>
      </w:r>
      <w:r>
        <w:rPr>
          <w:rFonts w:hint="eastAsia"/>
        </w:rPr>
        <w:t>4</w:t>
      </w:r>
      <w:r>
        <w:rPr>
          <w:rFonts w:hint="eastAsia"/>
        </w:rPr>
        <w:t>バイト：</w:t>
      </w:r>
      <w:r>
        <w:rPr>
          <w:rFonts w:hint="eastAsia"/>
        </w:rPr>
        <w:t>32bit</w:t>
      </w:r>
      <w:r w:rsidR="000C3183">
        <w:t xml:space="preserve"> </w:t>
      </w:r>
      <w:r>
        <w:rPr>
          <w:rFonts w:hint="eastAsia"/>
        </w:rPr>
        <w:t>CRC</w:t>
      </w:r>
      <w:r w:rsidR="000C3183">
        <w:rPr>
          <w:rFonts w:hint="eastAsia"/>
        </w:rPr>
        <w:t>値</w:t>
      </w:r>
      <w:r>
        <w:rPr>
          <w:rFonts w:hint="eastAsia"/>
        </w:rPr>
        <w:t>（文字列を小文字化して</w:t>
      </w:r>
      <w:r w:rsidR="000C3183">
        <w:rPr>
          <w:rFonts w:hint="eastAsia"/>
        </w:rPr>
        <w:t>算出</w:t>
      </w:r>
      <w:r>
        <w:rPr>
          <w:rFonts w:hint="eastAsia"/>
        </w:rPr>
        <w:t>）</w:t>
      </w:r>
    </w:p>
    <w:p w14:paraId="79B82451" w14:textId="1AF7A781" w:rsidR="002357AC" w:rsidRDefault="002357AC" w:rsidP="002357AC">
      <w:pPr>
        <w:pStyle w:val="2"/>
      </w:pPr>
      <w:bookmarkStart w:id="19" w:name="_Toc377185155"/>
      <w:r>
        <w:rPr>
          <w:rFonts w:hint="eastAsia"/>
        </w:rPr>
        <w:t>計算式用</w:t>
      </w:r>
      <w:r w:rsidR="002E4952">
        <w:rPr>
          <w:rFonts w:hint="eastAsia"/>
        </w:rPr>
        <w:t>拡張</w:t>
      </w:r>
      <w:r>
        <w:rPr>
          <w:rFonts w:hint="eastAsia"/>
        </w:rPr>
        <w:t>関数定義リスト</w:t>
      </w:r>
      <w:bookmarkEnd w:id="19"/>
    </w:p>
    <w:p w14:paraId="51443A59" w14:textId="0EE8F2A2" w:rsidR="0092178B" w:rsidRDefault="0055687D" w:rsidP="0092178B">
      <w:pPr>
        <w:pStyle w:val="a9"/>
        <w:ind w:firstLine="283"/>
      </w:pPr>
      <w:r>
        <w:rPr>
          <w:rFonts w:hint="eastAsia"/>
        </w:rPr>
        <w:t>「データ定義</w:t>
      </w:r>
      <w:r w:rsidR="002E4952">
        <w:rPr>
          <w:rFonts w:hint="eastAsia"/>
        </w:rPr>
        <w:t>JSON</w:t>
      </w:r>
      <w:r>
        <w:rPr>
          <w:rFonts w:hint="eastAsia"/>
        </w:rPr>
        <w:t>」</w:t>
      </w:r>
      <w:r w:rsidR="002E4952">
        <w:rPr>
          <w:rFonts w:hint="eastAsia"/>
        </w:rPr>
        <w:t>内の「計算式」で</w:t>
      </w:r>
      <w:r w:rsidR="0092178B">
        <w:rPr>
          <w:rFonts w:hint="eastAsia"/>
        </w:rPr>
        <w:t>使用する</w:t>
      </w:r>
      <w:r w:rsidR="002E4952">
        <w:rPr>
          <w:rFonts w:hint="eastAsia"/>
        </w:rPr>
        <w:t>拡張関数</w:t>
      </w:r>
      <w:r w:rsidR="0092178B">
        <w:rPr>
          <w:rFonts w:hint="eastAsia"/>
        </w:rPr>
        <w:t>を定義するための</w:t>
      </w:r>
      <w:r w:rsidR="0092178B">
        <w:rPr>
          <w:rFonts w:hint="eastAsia"/>
        </w:rPr>
        <w:t>JSON</w:t>
      </w:r>
      <w:r w:rsidR="0092178B">
        <w:rPr>
          <w:rFonts w:hint="eastAsia"/>
        </w:rPr>
        <w:t>。</w:t>
      </w:r>
    </w:p>
    <w:p w14:paraId="3BD17C24" w14:textId="20AAB3E4" w:rsidR="003F3E64" w:rsidRDefault="003F3E64" w:rsidP="0092178B">
      <w:pPr>
        <w:pStyle w:val="a9"/>
        <w:ind w:firstLine="283"/>
      </w:pPr>
      <w:r>
        <w:t>なお、これはあくまでも「計算式」の中で、ランタイム時に実行される関数を指定するためのものであり、バイナリデータ変換時に</w:t>
      </w:r>
      <w:r w:rsidR="00A564BB">
        <w:t>は</w:t>
      </w:r>
      <w:r w:rsidR="00A368FD">
        <w:t>処理</w:t>
      </w:r>
      <w:r w:rsidR="00A564BB">
        <w:t>されない</w:t>
      </w:r>
      <w:r>
        <w:t>ことに注意。</w:t>
      </w:r>
      <w:r w:rsidR="00A368FD">
        <w:t>（組み込み関数の場合は、パラメータに動的な要素がない限りは、データ変換時に</w:t>
      </w:r>
      <w:r w:rsidR="00214965">
        <w:t>も処理</w:t>
      </w:r>
      <w:r w:rsidR="00A368FD">
        <w:t>される。）</w:t>
      </w:r>
    </w:p>
    <w:p w14:paraId="417F57AD" w14:textId="500DA8E4" w:rsidR="0092178B" w:rsidRDefault="0092178B" w:rsidP="00EF34B0">
      <w:pPr>
        <w:pStyle w:val="a9"/>
        <w:keepNext/>
        <w:keepLines/>
        <w:widowControl/>
        <w:spacing w:beforeLines="50" w:before="180"/>
        <w:ind w:firstLine="283"/>
      </w:pPr>
      <w:r>
        <w:rPr>
          <w:rFonts w:hint="eastAsia"/>
        </w:rPr>
        <w:t>基本的な記述仕様は「拡張</w:t>
      </w:r>
      <w:r>
        <w:rPr>
          <w:rFonts w:hint="eastAsia"/>
        </w:rPr>
        <w:t>JSON</w:t>
      </w:r>
      <w:r>
        <w:rPr>
          <w:rFonts w:hint="eastAsia"/>
        </w:rPr>
        <w:t>」形式に従う。記述内容は、</w:t>
      </w:r>
      <w:r w:rsidR="002E4952">
        <w:rPr>
          <w:rFonts w:hint="eastAsia"/>
        </w:rPr>
        <w:t>拡張関数</w:t>
      </w:r>
      <w:r>
        <w:rPr>
          <w:rFonts w:hint="eastAsia"/>
        </w:rPr>
        <w:t>定義のための設定項目が定められている。下記のサンプルでその仕様を示す。</w:t>
      </w:r>
      <w:r>
        <w:t>赤い</w:t>
      </w:r>
      <w:r>
        <w:rPr>
          <w:rFonts w:hint="eastAsia"/>
        </w:rPr>
        <w:t>字</w:t>
      </w:r>
      <w:r>
        <w:t>で書かれた項目が、サンプル中で初出の定義項目であり、詳しい説明を併記</w:t>
      </w:r>
      <w:r w:rsidR="00AC7C9D">
        <w:t>す</w:t>
      </w:r>
      <w:r>
        <w:t>る。</w:t>
      </w:r>
    </w:p>
    <w:p w14:paraId="4D535E8A" w14:textId="77777777" w:rsidR="0092178B" w:rsidRDefault="0092178B"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2178B" w14:paraId="521747ED" w14:textId="77777777" w:rsidTr="0092178B">
        <w:tc>
          <w:tcPr>
            <w:tcW w:w="8494" w:type="dxa"/>
          </w:tcPr>
          <w:p w14:paraId="125EB40B" w14:textId="01636EDD" w:rsidR="0092178B" w:rsidRPr="00064528" w:rsidRDefault="0092178B" w:rsidP="0092178B">
            <w:pPr>
              <w:pStyle w:val="2-"/>
              <w:rPr>
                <w:color w:val="00B050"/>
              </w:rPr>
            </w:pPr>
            <w:r w:rsidRPr="00064528">
              <w:rPr>
                <w:rFonts w:hint="eastAsia"/>
                <w:color w:val="00B050"/>
              </w:rPr>
              <w:t>//</w:t>
            </w:r>
            <w:r w:rsidR="002E4952">
              <w:rPr>
                <w:rFonts w:hint="eastAsia"/>
                <w:color w:val="00B050"/>
              </w:rPr>
              <w:t>拡張関数定義</w:t>
            </w:r>
            <w:r w:rsidRPr="00064528">
              <w:rPr>
                <w:rFonts w:hint="eastAsia"/>
                <w:color w:val="00B050"/>
              </w:rPr>
              <w:t>リスト</w:t>
            </w:r>
          </w:p>
          <w:p w14:paraId="562DD0A7" w14:textId="3394D597" w:rsidR="0092178B" w:rsidRDefault="0092178B" w:rsidP="0092178B">
            <w:pPr>
              <w:pStyle w:val="2-"/>
              <w:rPr>
                <w:color w:val="00B050"/>
              </w:rPr>
            </w:pPr>
            <w:r w:rsidRPr="00064528">
              <w:rPr>
                <w:rFonts w:hint="eastAsia"/>
                <w:color w:val="00B050"/>
              </w:rPr>
              <w:t>//</w:t>
            </w:r>
            <w:r w:rsidR="002E4952">
              <w:rPr>
                <w:rFonts w:hint="eastAsia"/>
                <w:color w:val="00B050"/>
              </w:rPr>
              <w:t>※「拡張関数</w:t>
            </w:r>
            <w:r w:rsidRPr="00064528">
              <w:rPr>
                <w:rFonts w:hint="eastAsia"/>
                <w:color w:val="00B050"/>
              </w:rPr>
              <w:t>」の</w:t>
            </w:r>
            <w:r w:rsidR="002E4952">
              <w:rPr>
                <w:rFonts w:hint="eastAsia"/>
                <w:color w:val="00B050"/>
              </w:rPr>
              <w:t>名前とパラメータ</w:t>
            </w:r>
            <w:r w:rsidRPr="00064528">
              <w:rPr>
                <w:rFonts w:hint="eastAsia"/>
                <w:color w:val="00B050"/>
              </w:rPr>
              <w:t>を定義する。</w:t>
            </w:r>
          </w:p>
          <w:p w14:paraId="455189E3" w14:textId="06125B0C" w:rsidR="0092178B" w:rsidRDefault="0092178B" w:rsidP="0092178B">
            <w:pPr>
              <w:pStyle w:val="2-"/>
            </w:pPr>
            <w:r>
              <w:rPr>
                <w:rFonts w:hint="eastAsia"/>
              </w:rPr>
              <w:t>[</w:t>
            </w:r>
          </w:p>
          <w:p w14:paraId="6423AADF" w14:textId="6EB13EDF" w:rsidR="0092178B" w:rsidRPr="00064528" w:rsidRDefault="0092178B" w:rsidP="0092178B">
            <w:pPr>
              <w:pStyle w:val="2-"/>
              <w:rPr>
                <w:color w:val="00B050"/>
              </w:rPr>
            </w:pPr>
            <w:r>
              <w:tab/>
            </w:r>
            <w:r w:rsidRPr="00064528">
              <w:rPr>
                <w:rFonts w:hint="eastAsia"/>
                <w:color w:val="00B050"/>
              </w:rPr>
              <w:t>//</w:t>
            </w:r>
            <w:r w:rsidR="001A54AA">
              <w:rPr>
                <w:rFonts w:hint="eastAsia"/>
                <w:color w:val="00B050"/>
              </w:rPr>
              <w:t>フラグを更新：</w:t>
            </w:r>
            <w:r w:rsidR="001A54AA">
              <w:rPr>
                <w:color w:val="00B050"/>
              </w:rPr>
              <w:t xml:space="preserve">bool </w:t>
            </w:r>
            <w:r w:rsidR="003F3E64">
              <w:rPr>
                <w:color w:val="00B050"/>
              </w:rPr>
              <w:t xml:space="preserve">setFlag(“フラグ名”, </w:t>
            </w:r>
            <w:r w:rsidR="001A54AA">
              <w:rPr>
                <w:rFonts w:hint="eastAsia"/>
                <w:color w:val="00B050"/>
              </w:rPr>
              <w:t>b</w:t>
            </w:r>
            <w:r w:rsidR="001A54AA">
              <w:rPr>
                <w:color w:val="00B050"/>
              </w:rPr>
              <w:t>ool</w:t>
            </w:r>
            <w:r w:rsidR="003F3E64">
              <w:rPr>
                <w:color w:val="00B050"/>
              </w:rPr>
              <w:t>)</w:t>
            </w:r>
          </w:p>
          <w:p w14:paraId="475F0BF2" w14:textId="77777777" w:rsidR="0092178B" w:rsidRDefault="0092178B" w:rsidP="0092178B">
            <w:pPr>
              <w:pStyle w:val="2-"/>
            </w:pPr>
            <w:r>
              <w:tab/>
              <w:t>{</w:t>
            </w:r>
          </w:p>
          <w:p w14:paraId="245A2213" w14:textId="5B65D228" w:rsidR="0092178B" w:rsidRDefault="0092178B" w:rsidP="0092178B">
            <w:pPr>
              <w:pStyle w:val="2-"/>
            </w:pPr>
            <w:r>
              <w:tab/>
            </w:r>
            <w:r>
              <w:tab/>
            </w:r>
            <w:r w:rsidRPr="001E599B">
              <w:rPr>
                <w:color w:val="FF0000"/>
              </w:rPr>
              <w:t>“</w:t>
            </w:r>
            <w:r w:rsidR="003F3E64">
              <w:rPr>
                <w:color w:val="FF0000"/>
              </w:rPr>
              <w:t>func</w:t>
            </w:r>
            <w:r w:rsidRPr="001E599B">
              <w:rPr>
                <w:color w:val="FF0000"/>
              </w:rPr>
              <w:t>”</w:t>
            </w:r>
            <w:r>
              <w:t>: “</w:t>
            </w:r>
            <w:r w:rsidR="003F3E64">
              <w:t>getChapter</w:t>
            </w:r>
            <w:r>
              <w:t>”,</w:t>
            </w:r>
            <w:r>
              <w:tab/>
            </w:r>
            <w:r>
              <w:tab/>
            </w:r>
            <w:r w:rsidRPr="00064528">
              <w:rPr>
                <w:color w:val="00B050"/>
              </w:rPr>
              <w:t>//</w:t>
            </w:r>
            <w:r w:rsidR="003F3E64">
              <w:rPr>
                <w:color w:val="00B050"/>
              </w:rPr>
              <w:t>関数名</w:t>
            </w:r>
          </w:p>
          <w:p w14:paraId="30DA009B" w14:textId="68C84B63" w:rsidR="0092178B" w:rsidRDefault="0092178B" w:rsidP="0092178B">
            <w:pPr>
              <w:pStyle w:val="2-"/>
              <w:rPr>
                <w:color w:val="00B050"/>
              </w:rPr>
            </w:pPr>
            <w:r>
              <w:lastRenderedPageBreak/>
              <w:tab/>
            </w:r>
            <w:r>
              <w:tab/>
            </w:r>
            <w:r w:rsidRPr="001E599B">
              <w:rPr>
                <w:color w:val="FF0000"/>
              </w:rPr>
              <w:t>“</w:t>
            </w:r>
            <w:r w:rsidR="003F3E64">
              <w:rPr>
                <w:color w:val="FF0000"/>
              </w:rPr>
              <w:t>args</w:t>
            </w:r>
            <w:r w:rsidRPr="001E599B">
              <w:rPr>
                <w:color w:val="FF0000"/>
              </w:rPr>
              <w:t>”</w:t>
            </w:r>
            <w:r>
              <w:t xml:space="preserve">: </w:t>
            </w:r>
            <w:r w:rsidR="003F3E64">
              <w:t>[</w:t>
            </w:r>
            <w:r w:rsidR="001A54AA">
              <w:t xml:space="preserve"> “str”, “bool”</w:t>
            </w:r>
            <w:r w:rsidR="003F3E64">
              <w:t xml:space="preserve"> ]</w:t>
            </w:r>
            <w:r>
              <w:t>,</w:t>
            </w:r>
            <w:r>
              <w:tab/>
            </w:r>
            <w:r w:rsidRPr="00064528">
              <w:rPr>
                <w:color w:val="00B050"/>
              </w:rPr>
              <w:t>//</w:t>
            </w:r>
            <w:r w:rsidR="003F3E64">
              <w:rPr>
                <w:color w:val="00B050"/>
              </w:rPr>
              <w:t>パラメータ</w:t>
            </w:r>
            <w:r w:rsidR="001A54AA">
              <w:rPr>
                <w:color w:val="00B050"/>
              </w:rPr>
              <w:t xml:space="preserve">　※データ型を列挙</w:t>
            </w:r>
          </w:p>
          <w:p w14:paraId="3CF0A389" w14:textId="77777777" w:rsidR="001A54AA" w:rsidRDefault="0092178B" w:rsidP="0092178B">
            <w:pPr>
              <w:pStyle w:val="2-"/>
              <w:rPr>
                <w:color w:val="00B050"/>
              </w:rPr>
            </w:pPr>
            <w:r>
              <w:tab/>
            </w:r>
            <w:r>
              <w:tab/>
            </w:r>
            <w:r w:rsidRPr="001E599B">
              <w:rPr>
                <w:color w:val="FF0000"/>
              </w:rPr>
              <w:t>“</w:t>
            </w:r>
            <w:r w:rsidR="001A54AA">
              <w:rPr>
                <w:color w:val="FF0000"/>
              </w:rPr>
              <w:t>return</w:t>
            </w:r>
            <w:r w:rsidRPr="001E599B">
              <w:rPr>
                <w:color w:val="FF0000"/>
              </w:rPr>
              <w:t>”</w:t>
            </w:r>
            <w:r>
              <w:t>: “</w:t>
            </w:r>
            <w:r w:rsidR="001A54AA">
              <w:t>bool</w:t>
            </w:r>
            <w:r>
              <w:t>”,</w:t>
            </w:r>
            <w:r>
              <w:tab/>
            </w:r>
            <w:r>
              <w:tab/>
            </w:r>
            <w:r>
              <w:tab/>
            </w:r>
            <w:r w:rsidRPr="00064528">
              <w:rPr>
                <w:color w:val="00B050"/>
              </w:rPr>
              <w:t>//</w:t>
            </w:r>
            <w:r w:rsidR="001A54AA">
              <w:rPr>
                <w:color w:val="00B050"/>
              </w:rPr>
              <w:t>戻り値　※データ型を一つ指定</w:t>
            </w:r>
          </w:p>
          <w:p w14:paraId="2E9F3D05" w14:textId="77777777" w:rsidR="0092178B" w:rsidRDefault="0092178B" w:rsidP="0092178B">
            <w:pPr>
              <w:pStyle w:val="2-"/>
            </w:pPr>
            <w:r>
              <w:tab/>
              <w:t>},</w:t>
            </w:r>
          </w:p>
          <w:p w14:paraId="02358AF5" w14:textId="439ED556" w:rsidR="001A54AA" w:rsidRPr="00064528" w:rsidRDefault="001A54AA" w:rsidP="001A54AA">
            <w:pPr>
              <w:pStyle w:val="2-"/>
              <w:rPr>
                <w:color w:val="00B050"/>
              </w:rPr>
            </w:pPr>
            <w:r>
              <w:tab/>
            </w:r>
            <w:r w:rsidRPr="00064528">
              <w:rPr>
                <w:rFonts w:hint="eastAsia"/>
                <w:color w:val="00B050"/>
              </w:rPr>
              <w:t>//</w:t>
            </w:r>
            <w:r>
              <w:rPr>
                <w:rFonts w:hint="eastAsia"/>
                <w:color w:val="00B050"/>
              </w:rPr>
              <w:t>現在の章を取得：</w:t>
            </w:r>
            <w:r>
              <w:rPr>
                <w:color w:val="00B050"/>
              </w:rPr>
              <w:t xml:space="preserve">u32 </w:t>
            </w:r>
            <w:r>
              <w:rPr>
                <w:rFonts w:hint="eastAsia"/>
                <w:color w:val="00B050"/>
              </w:rPr>
              <w:t>g</w:t>
            </w:r>
            <w:r>
              <w:rPr>
                <w:color w:val="00B050"/>
              </w:rPr>
              <w:t>etChapter()</w:t>
            </w:r>
          </w:p>
          <w:p w14:paraId="5B209193" w14:textId="77777777" w:rsidR="001A54AA" w:rsidRDefault="001A54AA" w:rsidP="001A54AA">
            <w:pPr>
              <w:pStyle w:val="2-"/>
            </w:pPr>
            <w:r>
              <w:tab/>
              <w:t>{</w:t>
            </w:r>
          </w:p>
          <w:p w14:paraId="0B7D9391" w14:textId="6F2EFD58" w:rsidR="001A54AA" w:rsidRDefault="001A54AA" w:rsidP="001A54AA">
            <w:pPr>
              <w:pStyle w:val="2-"/>
            </w:pPr>
            <w:r>
              <w:tab/>
            </w:r>
            <w:r>
              <w:tab/>
            </w:r>
            <w:r w:rsidRPr="001A54AA">
              <w:t>“func”</w:t>
            </w:r>
            <w:r>
              <w:t>: “getChapter”,</w:t>
            </w:r>
            <w:r>
              <w:tab/>
            </w:r>
            <w:r w:rsidRPr="00064528">
              <w:rPr>
                <w:color w:val="00B050"/>
              </w:rPr>
              <w:t>//</w:t>
            </w:r>
            <w:r>
              <w:rPr>
                <w:color w:val="00B050"/>
              </w:rPr>
              <w:t>関数名</w:t>
            </w:r>
          </w:p>
          <w:p w14:paraId="3E6F4993" w14:textId="19F3F43F" w:rsidR="001A54AA" w:rsidRDefault="001A54AA" w:rsidP="001A54AA">
            <w:pPr>
              <w:pStyle w:val="2-"/>
              <w:rPr>
                <w:color w:val="00B050"/>
              </w:rPr>
            </w:pPr>
            <w:r>
              <w:tab/>
            </w:r>
            <w:r>
              <w:tab/>
            </w:r>
            <w:r w:rsidRPr="001A54AA">
              <w:t>“args”</w:t>
            </w:r>
            <w:r>
              <w:t xml:space="preserve">: </w:t>
            </w:r>
            <w:r w:rsidRPr="00F05A2F">
              <w:rPr>
                <w:color w:val="FF0000"/>
              </w:rPr>
              <w:t>[ ]</w:t>
            </w:r>
            <w:r>
              <w:t>,</w:t>
            </w:r>
            <w:r>
              <w:tab/>
            </w:r>
            <w:r>
              <w:tab/>
            </w:r>
            <w:r>
              <w:tab/>
            </w:r>
            <w:r w:rsidRPr="00064528">
              <w:rPr>
                <w:color w:val="00B050"/>
              </w:rPr>
              <w:t>//</w:t>
            </w:r>
            <w:r>
              <w:rPr>
                <w:color w:val="00B050"/>
              </w:rPr>
              <w:t>パラメータ　※パラメータがない場合は空の配列を指定するか、</w:t>
            </w:r>
          </w:p>
          <w:p w14:paraId="3EEDD21B" w14:textId="72F515A9" w:rsidR="001A54AA" w:rsidRDefault="001A54AA" w:rsidP="001A54AA">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args 自体を指定しない。</w:t>
            </w:r>
          </w:p>
          <w:p w14:paraId="7CA8D816" w14:textId="00E45228" w:rsidR="001A54AA" w:rsidRDefault="001A54AA" w:rsidP="001A54AA">
            <w:pPr>
              <w:pStyle w:val="2-"/>
              <w:rPr>
                <w:color w:val="00B050"/>
              </w:rPr>
            </w:pPr>
            <w:r>
              <w:tab/>
            </w:r>
            <w:r>
              <w:tab/>
            </w:r>
            <w:r w:rsidRPr="001A54AA">
              <w:t>“return”</w:t>
            </w:r>
            <w:r>
              <w:t>: “u32”,</w:t>
            </w:r>
            <w:r>
              <w:tab/>
            </w:r>
            <w:r>
              <w:tab/>
            </w:r>
            <w:r w:rsidRPr="00064528">
              <w:rPr>
                <w:color w:val="00B050"/>
              </w:rPr>
              <w:t>//</w:t>
            </w:r>
            <w:r>
              <w:rPr>
                <w:color w:val="00B050"/>
              </w:rPr>
              <w:t>戻り値</w:t>
            </w:r>
          </w:p>
          <w:p w14:paraId="7476ADB7" w14:textId="240C494D" w:rsidR="001A54AA" w:rsidRDefault="001A54AA" w:rsidP="001A54AA">
            <w:pPr>
              <w:pStyle w:val="2-"/>
            </w:pPr>
            <w:r>
              <w:tab/>
              <w:t>}</w:t>
            </w:r>
            <w:r w:rsidR="00F05A2F">
              <w:t>,</w:t>
            </w:r>
          </w:p>
          <w:p w14:paraId="012CF757" w14:textId="13BFA9D0" w:rsidR="00F05A2F" w:rsidRPr="00064528" w:rsidRDefault="00F05A2F" w:rsidP="00F05A2F">
            <w:pPr>
              <w:pStyle w:val="2-"/>
              <w:rPr>
                <w:color w:val="00B050"/>
              </w:rPr>
            </w:pPr>
            <w:r>
              <w:tab/>
            </w:r>
            <w:r w:rsidRPr="00064528">
              <w:rPr>
                <w:rFonts w:hint="eastAsia"/>
                <w:color w:val="00B050"/>
              </w:rPr>
              <w:t>//</w:t>
            </w:r>
            <w:r>
              <w:rPr>
                <w:rFonts w:hint="eastAsia"/>
                <w:color w:val="00B050"/>
              </w:rPr>
              <w:t>デバッグプリント：</w:t>
            </w:r>
            <w:r>
              <w:rPr>
                <w:color w:val="00B050"/>
              </w:rPr>
              <w:t>bool debugPrint()</w:t>
            </w:r>
          </w:p>
          <w:p w14:paraId="351962A7" w14:textId="77777777" w:rsidR="00F05A2F" w:rsidRDefault="00F05A2F" w:rsidP="00F05A2F">
            <w:pPr>
              <w:pStyle w:val="2-"/>
            </w:pPr>
            <w:r>
              <w:tab/>
              <w:t>{</w:t>
            </w:r>
          </w:p>
          <w:p w14:paraId="29EA744A" w14:textId="57913D90" w:rsidR="00F05A2F" w:rsidRDefault="00F05A2F" w:rsidP="00F05A2F">
            <w:pPr>
              <w:pStyle w:val="2-"/>
            </w:pPr>
            <w:r>
              <w:tab/>
            </w:r>
            <w:r>
              <w:tab/>
            </w:r>
            <w:r w:rsidRPr="001A54AA">
              <w:t>“func”</w:t>
            </w:r>
            <w:r>
              <w:t>: “debugPRint”,</w:t>
            </w:r>
            <w:r>
              <w:tab/>
            </w:r>
            <w:r w:rsidRPr="00064528">
              <w:rPr>
                <w:color w:val="00B050"/>
              </w:rPr>
              <w:t>//</w:t>
            </w:r>
            <w:r>
              <w:rPr>
                <w:color w:val="00B050"/>
              </w:rPr>
              <w:t>関数名</w:t>
            </w:r>
          </w:p>
          <w:p w14:paraId="0D439E2C" w14:textId="17AFB42B" w:rsidR="00F05A2F" w:rsidRDefault="00F05A2F" w:rsidP="00F05A2F">
            <w:pPr>
              <w:pStyle w:val="2-"/>
              <w:rPr>
                <w:color w:val="00B050"/>
              </w:rPr>
            </w:pPr>
            <w:r>
              <w:tab/>
            </w:r>
            <w:r>
              <w:tab/>
            </w:r>
            <w:r w:rsidRPr="001A54AA">
              <w:t>“args”</w:t>
            </w:r>
            <w:r>
              <w:t xml:space="preserve">: [ “str”, </w:t>
            </w:r>
            <w:r w:rsidRPr="00F05A2F">
              <w:rPr>
                <w:color w:val="FF0000"/>
              </w:rPr>
              <w:t>“…”</w:t>
            </w:r>
            <w:r>
              <w:t>],</w:t>
            </w:r>
            <w:r>
              <w:tab/>
            </w:r>
            <w:r w:rsidRPr="00064528">
              <w:rPr>
                <w:color w:val="00B050"/>
              </w:rPr>
              <w:t>//</w:t>
            </w:r>
            <w:r>
              <w:rPr>
                <w:color w:val="00B050"/>
              </w:rPr>
              <w:t>パラメータ　※</w:t>
            </w:r>
            <w:r>
              <w:rPr>
                <w:rFonts w:hint="eastAsia"/>
                <w:color w:val="00B050"/>
              </w:rPr>
              <w:t xml:space="preserve">不定長パラメータには </w:t>
            </w:r>
            <w:r>
              <w:rPr>
                <w:color w:val="00B050"/>
              </w:rPr>
              <w:t>“…”</w:t>
            </w:r>
            <w:r>
              <w:rPr>
                <w:rFonts w:hint="eastAsia"/>
                <w:color w:val="00B050"/>
              </w:rPr>
              <w:t>（ピリオド三つ）を指定する。</w:t>
            </w:r>
          </w:p>
          <w:p w14:paraId="7617AD86" w14:textId="7D3AFBFB" w:rsidR="00F05A2F" w:rsidRDefault="00F05A2F" w:rsidP="00F05A2F">
            <w:pPr>
              <w:pStyle w:val="2-"/>
              <w:rPr>
                <w:color w:val="00B050"/>
              </w:rPr>
            </w:pPr>
            <w:r>
              <w:tab/>
            </w:r>
            <w:r>
              <w:tab/>
            </w:r>
            <w:r w:rsidRPr="001A54AA">
              <w:t>“return”</w:t>
            </w:r>
            <w:r w:rsidR="00CA5CEC">
              <w:t>: “</w:t>
            </w:r>
            <w:r w:rsidR="00CA5CEC">
              <w:rPr>
                <w:rFonts w:hint="eastAsia"/>
              </w:rPr>
              <w:t>bool</w:t>
            </w:r>
            <w:r>
              <w:t>”,</w:t>
            </w:r>
            <w:r>
              <w:tab/>
            </w:r>
            <w:r>
              <w:tab/>
            </w:r>
            <w:r w:rsidRPr="00064528">
              <w:rPr>
                <w:color w:val="00B050"/>
              </w:rPr>
              <w:t>//</w:t>
            </w:r>
            <w:r>
              <w:rPr>
                <w:color w:val="00B050"/>
              </w:rPr>
              <w:t>戻り値</w:t>
            </w:r>
          </w:p>
          <w:p w14:paraId="0568E455" w14:textId="77777777" w:rsidR="00F05A2F" w:rsidRDefault="00F05A2F" w:rsidP="00F05A2F">
            <w:pPr>
              <w:pStyle w:val="2-"/>
            </w:pPr>
            <w:r>
              <w:tab/>
              <w:t>}</w:t>
            </w:r>
          </w:p>
          <w:p w14:paraId="09EFDDA9" w14:textId="77777777" w:rsidR="0092178B" w:rsidRDefault="0092178B" w:rsidP="0092178B">
            <w:pPr>
              <w:pStyle w:val="2-"/>
            </w:pPr>
            <w:r>
              <w:t>]</w:t>
            </w:r>
          </w:p>
        </w:tc>
      </w:tr>
    </w:tbl>
    <w:p w14:paraId="13A5C505" w14:textId="77777777" w:rsidR="00E8196B" w:rsidRDefault="00E8196B" w:rsidP="00E8196B">
      <w:pPr>
        <w:pStyle w:val="2"/>
      </w:pPr>
      <w:bookmarkStart w:id="20" w:name="_Toc377185156"/>
      <w:r>
        <w:rPr>
          <w:rFonts w:hint="eastAsia"/>
        </w:rPr>
        <w:lastRenderedPageBreak/>
        <w:t>チェック用</w:t>
      </w:r>
      <w:r>
        <w:rPr>
          <w:rFonts w:hint="eastAsia"/>
        </w:rPr>
        <w:t>JSON</w:t>
      </w:r>
      <w:bookmarkEnd w:id="20"/>
    </w:p>
    <w:p w14:paraId="1166F470" w14:textId="1EB135AE" w:rsidR="00521A80" w:rsidRDefault="00E8196B" w:rsidP="00E8196B">
      <w:pPr>
        <w:pStyle w:val="a9"/>
        <w:ind w:firstLine="283"/>
      </w:pPr>
      <w:r>
        <w:rPr>
          <w:rFonts w:hint="eastAsia"/>
        </w:rPr>
        <w:t>バイナリ</w:t>
      </w:r>
      <w:r w:rsidR="0066032E">
        <w:rPr>
          <w:rFonts w:hint="eastAsia"/>
        </w:rPr>
        <w:t>データ</w:t>
      </w:r>
      <w:r>
        <w:rPr>
          <w:rFonts w:hint="eastAsia"/>
        </w:rPr>
        <w:t>出力が成功した時にだけ</w:t>
      </w:r>
      <w:r w:rsidR="0066032E">
        <w:rPr>
          <w:rFonts w:hint="eastAsia"/>
        </w:rPr>
        <w:t>一緒に</w:t>
      </w:r>
      <w:r>
        <w:rPr>
          <w:rFonts w:hint="eastAsia"/>
        </w:rPr>
        <w:t>出力される。</w:t>
      </w:r>
    </w:p>
    <w:p w14:paraId="39134649" w14:textId="03145713" w:rsidR="00521A80" w:rsidRDefault="00521A80" w:rsidP="00521A80">
      <w:pPr>
        <w:pStyle w:val="a9"/>
        <w:ind w:firstLine="283"/>
      </w:pPr>
      <w:r>
        <w:t>チェック用</w:t>
      </w:r>
      <w:r>
        <w:t>JSON</w:t>
      </w:r>
      <w:r>
        <w:t>は拡張仕様を排除した</w:t>
      </w:r>
      <w:r>
        <w:rPr>
          <w:rFonts w:hint="eastAsia"/>
        </w:rPr>
        <w:t>JSON</w:t>
      </w:r>
      <w:r>
        <w:rPr>
          <w:rFonts w:hint="eastAsia"/>
        </w:rPr>
        <w:t>仕様のフォーマットのため、データの二次利用にも活用できる。</w:t>
      </w:r>
    </w:p>
    <w:p w14:paraId="1DDC89DA" w14:textId="2CF8011F" w:rsidR="001A54AA" w:rsidRDefault="00E8196B" w:rsidP="00EF34B0">
      <w:pPr>
        <w:pStyle w:val="a9"/>
        <w:keepNext/>
        <w:widowControl/>
        <w:ind w:firstLine="283"/>
      </w:pPr>
      <w:r>
        <w:rPr>
          <w:rFonts w:hint="eastAsia"/>
        </w:rPr>
        <w:t>バイナリデータの構造に合わせた構造</w:t>
      </w:r>
      <w:r w:rsidR="001A54AA">
        <w:rPr>
          <w:rFonts w:hint="eastAsia"/>
        </w:rPr>
        <w:t>だが、文字列や計算式、不定長配列などのポインター（オフセット）要素</w:t>
      </w:r>
      <w:r w:rsidR="00150705">
        <w:rPr>
          <w:rFonts w:hint="eastAsia"/>
        </w:rPr>
        <w:t>は</w:t>
      </w:r>
      <w:r w:rsidR="001A54AA">
        <w:rPr>
          <w:rFonts w:hint="eastAsia"/>
        </w:rPr>
        <w:t>展開されず、そのまま本来の位置に記述される</w:t>
      </w:r>
      <w:r>
        <w:rPr>
          <w:rFonts w:hint="eastAsia"/>
        </w:rPr>
        <w:t>。</w:t>
      </w:r>
      <w:r w:rsidR="001A54AA">
        <w:rPr>
          <w:rFonts w:hint="eastAsia"/>
        </w:rPr>
        <w:t>crc</w:t>
      </w:r>
      <w:r w:rsidR="001A54AA">
        <w:rPr>
          <w:rFonts w:hint="eastAsia"/>
        </w:rPr>
        <w:t>などの組み込み関数は計算</w:t>
      </w:r>
      <w:r w:rsidR="00521A80">
        <w:rPr>
          <w:rFonts w:hint="eastAsia"/>
        </w:rPr>
        <w:t>結果が出力され</w:t>
      </w:r>
      <w:r w:rsidR="001A54AA">
        <w:rPr>
          <w:rFonts w:hint="eastAsia"/>
        </w:rPr>
        <w:t>、計算式のようなバイナリデータは</w:t>
      </w:r>
      <w:r w:rsidR="001A54AA">
        <w:rPr>
          <w:rFonts w:hint="eastAsia"/>
        </w:rPr>
        <w:t>BASE64</w:t>
      </w:r>
      <w:r w:rsidR="001A54AA">
        <w:rPr>
          <w:rFonts w:hint="eastAsia"/>
        </w:rPr>
        <w:t>エンコードされた文字列</w:t>
      </w:r>
      <w:r w:rsidR="00521A80">
        <w:rPr>
          <w:rFonts w:hint="eastAsia"/>
        </w:rPr>
        <w:t>が出力</w:t>
      </w:r>
      <w:r w:rsidR="001A54AA">
        <w:rPr>
          <w:rFonts w:hint="eastAsia"/>
        </w:rPr>
        <w:t>される。</w:t>
      </w:r>
      <w:r w:rsidR="00521A80">
        <w:rPr>
          <w:rFonts w:hint="eastAsia"/>
        </w:rPr>
        <w:t>出力される</w:t>
      </w:r>
      <w:r w:rsidR="009A25F0">
        <w:rPr>
          <w:rFonts w:hint="eastAsia"/>
        </w:rPr>
        <w:t>データの並び順は、指定された「主キー」に基づいて並べ替えされた状態となる。</w:t>
      </w:r>
      <w:r w:rsidR="00521A80">
        <w:rPr>
          <w:rFonts w:hint="eastAsia"/>
        </w:rPr>
        <w:t>「副キー」と「インデックス」に指定されたインデックステーブル</w:t>
      </w:r>
      <w:r w:rsidR="004157FB">
        <w:rPr>
          <w:rFonts w:hint="eastAsia"/>
        </w:rPr>
        <w:t>も</w:t>
      </w:r>
      <w:r w:rsidR="00521A80">
        <w:rPr>
          <w:rFonts w:hint="eastAsia"/>
        </w:rPr>
        <w:t>別ファイルに出力され</w:t>
      </w:r>
      <w:r w:rsidR="004157FB">
        <w:rPr>
          <w:rFonts w:hint="eastAsia"/>
        </w:rPr>
        <w:t>、内容を確認することができ</w:t>
      </w:r>
      <w:r w:rsidR="00521A80">
        <w:rPr>
          <w:rFonts w:hint="eastAsia"/>
        </w:rPr>
        <w:t>る。</w:t>
      </w:r>
      <w:r w:rsidR="00150705">
        <w:rPr>
          <w:rFonts w:hint="eastAsia"/>
        </w:rPr>
        <w:t>以下にそれら</w:t>
      </w:r>
      <w:r w:rsidR="00D20C80">
        <w:rPr>
          <w:rFonts w:hint="eastAsia"/>
        </w:rPr>
        <w:t>のサンプル</w:t>
      </w:r>
      <w:r w:rsidR="00150705">
        <w:rPr>
          <w:rFonts w:hint="eastAsia"/>
        </w:rPr>
        <w:t>を</w:t>
      </w:r>
      <w:r w:rsidR="00D20C80">
        <w:rPr>
          <w:rFonts w:hint="eastAsia"/>
        </w:rPr>
        <w:t>示す。</w:t>
      </w:r>
    </w:p>
    <w:p w14:paraId="5EC7D364" w14:textId="6AA62055" w:rsidR="00C41AA9" w:rsidRDefault="00C41AA9" w:rsidP="0066032E">
      <w:pPr>
        <w:pStyle w:val="a9"/>
        <w:keepNext/>
        <w:keepLines/>
        <w:widowControl/>
        <w:spacing w:beforeLines="50" w:before="180"/>
        <w:ind w:left="2551" w:hangingChars="1215" w:hanging="2551"/>
      </w:pPr>
      <w:r>
        <w:t>例：</w:t>
      </w:r>
      <w:r w:rsidR="00561433">
        <w:t>データ</w:t>
      </w:r>
      <w:r w:rsidR="0066032E">
        <w:rPr>
          <w:rFonts w:hint="eastAsia"/>
        </w:rPr>
        <w:t>定義</w:t>
      </w:r>
      <w:r w:rsidR="00561433">
        <w:rPr>
          <w:rFonts w:hint="eastAsia"/>
        </w:rPr>
        <w:t xml:space="preserve">JSON </w:t>
      </w:r>
      <w:r w:rsidR="00561433" w:rsidRPr="00BD235B">
        <w:rPr>
          <w:rFonts w:hint="eastAsia"/>
          <w:color w:val="FF0000"/>
        </w:rPr>
        <w:t>⇒</w:t>
      </w:r>
      <w:r w:rsidR="005A2089">
        <w:rPr>
          <w:color w:val="FF0000"/>
        </w:rPr>
        <w:tab/>
      </w:r>
      <w:r w:rsidR="00561433">
        <w:rPr>
          <w:rFonts w:hint="eastAsia"/>
        </w:rPr>
        <w:t>チェック用</w:t>
      </w:r>
      <w:r w:rsidR="00561433">
        <w:rPr>
          <w:rFonts w:hint="eastAsia"/>
        </w:rPr>
        <w:t>JSON</w:t>
      </w:r>
      <w:r w:rsidR="00561433">
        <w:rPr>
          <w:rFonts w:hint="eastAsia"/>
        </w:rPr>
        <w:t>＆インデックスリスト</w:t>
      </w:r>
      <w:r w:rsidR="005A2089">
        <w:rPr>
          <w:rFonts w:hint="eastAsia"/>
        </w:rPr>
        <w:t>（主キー</w:t>
      </w:r>
      <w:r w:rsidR="005A2089">
        <w:rPr>
          <w:rFonts w:hint="eastAsia"/>
        </w:rPr>
        <w:t xml:space="preserve"> =</w:t>
      </w:r>
      <w:r w:rsidR="005A2089">
        <w:t xml:space="preserve"> ”id”</w:t>
      </w:r>
      <w:r w:rsidR="005A2089">
        <w:t>、副キー</w:t>
      </w:r>
      <w:r w:rsidR="005A2089">
        <w:rPr>
          <w:rFonts w:hint="eastAsia"/>
        </w:rPr>
        <w:t xml:space="preserve"> = </w:t>
      </w:r>
      <w:r w:rsidR="005A2089">
        <w:t>“name”</w:t>
      </w:r>
      <w:r w:rsidR="005A2089">
        <w:t>、インデックス</w:t>
      </w:r>
      <w:r w:rsidR="005A2089">
        <w:rPr>
          <w:rFonts w:hint="eastAsia"/>
        </w:rPr>
        <w:t xml:space="preserve"> = </w:t>
      </w:r>
      <w:r w:rsidR="005A2089">
        <w:t>“</w:t>
      </w:r>
      <w:r w:rsidR="00FD3043">
        <w:t>kana</w:t>
      </w:r>
      <w:r w:rsidR="005A2089">
        <w:t xml:space="preserve">” </w:t>
      </w:r>
      <w:r w:rsidR="005A2089">
        <w:t>を設定</w:t>
      </w:r>
      <w:r w:rsidR="00FD3043">
        <w:t>し、かつ、</w:t>
      </w:r>
      <w:r w:rsidR="00FD3043">
        <w:t>”kana”</w:t>
      </w:r>
      <w:r w:rsidR="00FD3043">
        <w:t>は実機用バイナリデータに出力されないものとする</w:t>
      </w:r>
      <w:r w:rsidR="005A2089">
        <w:rPr>
          <w:rFonts w:hint="eastAsia"/>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41AA9" w14:paraId="39722CB4" w14:textId="77777777" w:rsidTr="007E39B7">
        <w:tc>
          <w:tcPr>
            <w:tcW w:w="8494" w:type="dxa"/>
          </w:tcPr>
          <w:p w14:paraId="3F5F8B75" w14:textId="048C55F2" w:rsidR="00AA5626" w:rsidRDefault="00AA5626" w:rsidP="007E39B7">
            <w:pPr>
              <w:pStyle w:val="2-"/>
            </w:pPr>
            <w:r w:rsidRPr="00AA5626">
              <w:rPr>
                <w:rFonts w:hint="eastAsia"/>
                <w:color w:val="00B050"/>
              </w:rPr>
              <w:t>//キャラ定義</w:t>
            </w:r>
          </w:p>
          <w:p w14:paraId="4A269E45" w14:textId="2CEF225C" w:rsidR="00F827F6" w:rsidRPr="00AA5626" w:rsidRDefault="00F827F6" w:rsidP="007E39B7">
            <w:pPr>
              <w:pStyle w:val="2-"/>
            </w:pPr>
            <w:r w:rsidRPr="00AA5626">
              <w:rPr>
                <w:rFonts w:hint="eastAsia"/>
              </w:rPr>
              <w:t xml:space="preserve">#include </w:t>
            </w:r>
            <w:r w:rsidR="00D230FD" w:rsidRPr="00AA5626">
              <w:t>“header.jsonh”</w:t>
            </w:r>
          </w:p>
          <w:p w14:paraId="32FDE886" w14:textId="77777777" w:rsidR="00D230FD" w:rsidRPr="00AA5626" w:rsidRDefault="00D230FD" w:rsidP="007E39B7">
            <w:pPr>
              <w:pStyle w:val="2-"/>
            </w:pPr>
          </w:p>
          <w:p w14:paraId="5D64FB4D" w14:textId="46928D64" w:rsidR="00C41AA9" w:rsidRPr="00AA5626" w:rsidRDefault="00C41AA9" w:rsidP="007E39B7">
            <w:pPr>
              <w:pStyle w:val="2-"/>
            </w:pPr>
            <w:r w:rsidRPr="00AA5626">
              <w:rPr>
                <w:rFonts w:hint="eastAsia"/>
              </w:rPr>
              <w:t>[</w:t>
            </w:r>
          </w:p>
          <w:p w14:paraId="55A9BE2A" w14:textId="70FC167A" w:rsidR="00561433" w:rsidRPr="00AA5626" w:rsidRDefault="00561433" w:rsidP="007E39B7">
            <w:pPr>
              <w:pStyle w:val="2-"/>
            </w:pPr>
            <w:r w:rsidRPr="00AA5626">
              <w:tab/>
            </w:r>
            <w:r w:rsidR="00AA5626" w:rsidRPr="00AA5626">
              <w:rPr>
                <w:color w:val="00B050"/>
              </w:rPr>
              <w:t>//キャラ：山田</w:t>
            </w:r>
          </w:p>
          <w:p w14:paraId="2670A9A3" w14:textId="77777777" w:rsidR="009A25F0" w:rsidRPr="00AA5626" w:rsidRDefault="00C41AA9" w:rsidP="007E39B7">
            <w:pPr>
              <w:pStyle w:val="2-"/>
            </w:pPr>
            <w:r w:rsidRPr="00AA5626">
              <w:tab/>
            </w:r>
            <w:r w:rsidRPr="00AA5626">
              <w:rPr>
                <w:rFonts w:hint="eastAsia"/>
              </w:rPr>
              <w:t>{</w:t>
            </w:r>
          </w:p>
          <w:p w14:paraId="1BA7A5D6" w14:textId="49A171E1" w:rsidR="00C41AA9" w:rsidRPr="00A8446F" w:rsidRDefault="009A25F0" w:rsidP="007E39B7">
            <w:pPr>
              <w:pStyle w:val="2-"/>
              <w:rPr>
                <w:color w:val="00B050"/>
              </w:rPr>
            </w:pPr>
            <w:r w:rsidRPr="00AA5626">
              <w:tab/>
            </w:r>
            <w:r w:rsidRPr="00AA5626">
              <w:tab/>
            </w:r>
            <w:r w:rsidR="00C41AA9" w:rsidRPr="00AA5626">
              <w:t>“id”: “c0010”,</w:t>
            </w:r>
            <w:r w:rsidR="00A8446F">
              <w:tab/>
            </w:r>
            <w:r w:rsidR="00A8446F">
              <w:tab/>
            </w:r>
            <w:r w:rsidR="00A8446F" w:rsidRPr="00A8446F">
              <w:rPr>
                <w:color w:val="00B050"/>
              </w:rPr>
              <w:t>//ID：主キー</w:t>
            </w:r>
          </w:p>
          <w:p w14:paraId="480706B1" w14:textId="08115C8D" w:rsidR="009A25F0" w:rsidRPr="00A8446F" w:rsidRDefault="009A25F0" w:rsidP="00A8446F">
            <w:pPr>
              <w:pStyle w:val="2-"/>
              <w:tabs>
                <w:tab w:val="clear" w:pos="2099"/>
              </w:tabs>
              <w:rPr>
                <w:color w:val="00B050"/>
              </w:rPr>
            </w:pPr>
            <w:r w:rsidRPr="00AA5626">
              <w:tab/>
            </w:r>
            <w:r w:rsidRPr="00AA5626">
              <w:tab/>
              <w:t>“name”: “山田”,</w:t>
            </w:r>
            <w:r w:rsidR="00A8446F">
              <w:tab/>
            </w:r>
            <w:r w:rsidR="00A8446F" w:rsidRPr="00A8446F">
              <w:rPr>
                <w:color w:val="00B050"/>
              </w:rPr>
              <w:t>//名前：副キー</w:t>
            </w:r>
          </w:p>
          <w:p w14:paraId="2DA6F638" w14:textId="6E0D839C" w:rsidR="00A8446F" w:rsidRPr="00AA5626" w:rsidRDefault="00A8446F" w:rsidP="007E39B7">
            <w:pPr>
              <w:pStyle w:val="2-"/>
            </w:pPr>
            <w:r>
              <w:tab/>
            </w:r>
            <w:r>
              <w:tab/>
              <w:t>“</w:t>
            </w:r>
            <w:r w:rsidR="00FD3043">
              <w:t>kana</w:t>
            </w:r>
            <w:r>
              <w:t xml:space="preserve">”: </w:t>
            </w:r>
            <w:r w:rsidR="00FD3043">
              <w:t>“やまだ”</w:t>
            </w:r>
            <w:r>
              <w:t>,</w:t>
            </w:r>
            <w:r>
              <w:tab/>
            </w:r>
            <w:r w:rsidRPr="00A8446F">
              <w:rPr>
                <w:color w:val="00B050"/>
              </w:rPr>
              <w:t>//</w:t>
            </w:r>
            <w:r w:rsidR="00FD3043">
              <w:rPr>
                <w:color w:val="00B050"/>
              </w:rPr>
              <w:t>読み</w:t>
            </w:r>
            <w:r w:rsidRPr="00A8446F">
              <w:rPr>
                <w:color w:val="00B050"/>
              </w:rPr>
              <w:t>：インデックス</w:t>
            </w:r>
          </w:p>
          <w:p w14:paraId="6BB0370E" w14:textId="13BE0320" w:rsidR="009A25F0" w:rsidRPr="00AA5626" w:rsidRDefault="009A25F0" w:rsidP="007E39B7">
            <w:pPr>
              <w:pStyle w:val="2-"/>
            </w:pPr>
            <w:r w:rsidRPr="00AA5626">
              <w:tab/>
            </w:r>
            <w:r w:rsidRPr="00AA5626">
              <w:tab/>
              <w:t>“condition”: “getChapter() &gt;= 20”,</w:t>
            </w:r>
          </w:p>
          <w:p w14:paraId="13CCECC0" w14:textId="7465B867" w:rsidR="00561433" w:rsidRPr="00AA5626" w:rsidRDefault="00561433" w:rsidP="007E39B7">
            <w:pPr>
              <w:pStyle w:val="2-"/>
            </w:pPr>
            <w:r w:rsidRPr="00AA5626">
              <w:tab/>
            </w:r>
            <w:r w:rsidRPr="00AA5626">
              <w:tab/>
              <w:t>“param”:</w:t>
            </w:r>
          </w:p>
          <w:p w14:paraId="7D6042D2" w14:textId="18451691" w:rsidR="00561433" w:rsidRPr="00AA5626" w:rsidRDefault="00561433" w:rsidP="007E39B7">
            <w:pPr>
              <w:pStyle w:val="2-"/>
            </w:pPr>
            <w:r w:rsidRPr="00AA5626">
              <w:tab/>
            </w:r>
            <w:r w:rsidRPr="00AA5626">
              <w:tab/>
              <w:t>{</w:t>
            </w:r>
          </w:p>
          <w:p w14:paraId="2D7F82DB" w14:textId="777E04B1" w:rsidR="00561433" w:rsidRPr="00AA5626" w:rsidRDefault="00561433" w:rsidP="007E39B7">
            <w:pPr>
              <w:pStyle w:val="2-"/>
            </w:pPr>
            <w:r w:rsidRPr="00AA5626">
              <w:tab/>
            </w:r>
            <w:r w:rsidRPr="00AA5626">
              <w:tab/>
            </w:r>
            <w:r w:rsidRPr="00AA5626">
              <w:tab/>
              <w:t>“atk”: 10,</w:t>
            </w:r>
          </w:p>
          <w:p w14:paraId="3886E91F" w14:textId="58D105E3" w:rsidR="00561433" w:rsidRPr="00AA5626" w:rsidRDefault="00561433" w:rsidP="007E39B7">
            <w:pPr>
              <w:pStyle w:val="2-"/>
            </w:pPr>
            <w:r w:rsidRPr="00AA5626">
              <w:tab/>
            </w:r>
            <w:r w:rsidRPr="00AA5626">
              <w:tab/>
            </w:r>
            <w:r w:rsidRPr="00AA5626">
              <w:tab/>
              <w:t>“def”: 20</w:t>
            </w:r>
          </w:p>
          <w:p w14:paraId="65DBADF4" w14:textId="5E58F479" w:rsidR="00561433" w:rsidRPr="00AA5626" w:rsidRDefault="00561433" w:rsidP="007E39B7">
            <w:pPr>
              <w:pStyle w:val="2-"/>
            </w:pPr>
            <w:r w:rsidRPr="00AA5626">
              <w:tab/>
            </w:r>
            <w:r w:rsidRPr="00AA5626">
              <w:tab/>
              <w:t>},</w:t>
            </w:r>
          </w:p>
          <w:p w14:paraId="15A7AABD" w14:textId="5276E314" w:rsidR="00561433" w:rsidRPr="00AA5626" w:rsidRDefault="00561433" w:rsidP="007E39B7">
            <w:pPr>
              <w:pStyle w:val="2-"/>
            </w:pPr>
            <w:r w:rsidRPr="00AA5626">
              <w:tab/>
            </w:r>
            <w:r w:rsidRPr="00AA5626">
              <w:tab/>
              <w:t>“abilities”: [ “aaa”, “bbb” ]</w:t>
            </w:r>
          </w:p>
          <w:p w14:paraId="35F2568D" w14:textId="1861D591" w:rsidR="00561433" w:rsidRPr="00AA5626" w:rsidRDefault="00561433" w:rsidP="007E39B7">
            <w:pPr>
              <w:pStyle w:val="2-"/>
            </w:pPr>
            <w:r w:rsidRPr="00AA5626">
              <w:tab/>
              <w:t>},</w:t>
            </w:r>
          </w:p>
          <w:p w14:paraId="5231C447" w14:textId="397DA9EB" w:rsidR="00AA5626" w:rsidRPr="00AA5626" w:rsidRDefault="00AA5626" w:rsidP="00AA5626">
            <w:pPr>
              <w:pStyle w:val="2-"/>
              <w:rPr>
                <w:color w:val="00B050"/>
              </w:rPr>
            </w:pPr>
            <w:r w:rsidRPr="00AA5626">
              <w:tab/>
            </w:r>
            <w:r w:rsidRPr="00AA5626">
              <w:rPr>
                <w:color w:val="00B050"/>
              </w:rPr>
              <w:t>//キャラ：田中</w:t>
            </w:r>
          </w:p>
          <w:p w14:paraId="78B7F063" w14:textId="77777777" w:rsidR="00561433" w:rsidRPr="00AA5626" w:rsidRDefault="00561433" w:rsidP="00561433">
            <w:pPr>
              <w:pStyle w:val="2-"/>
            </w:pPr>
            <w:r w:rsidRPr="00AA5626">
              <w:lastRenderedPageBreak/>
              <w:tab/>
            </w:r>
            <w:r w:rsidRPr="00AA5626">
              <w:rPr>
                <w:rFonts w:hint="eastAsia"/>
              </w:rPr>
              <w:t>{</w:t>
            </w:r>
          </w:p>
          <w:p w14:paraId="48E0C4E2" w14:textId="77777777" w:rsidR="00A8446F" w:rsidRPr="00A8446F" w:rsidRDefault="00561433" w:rsidP="00A8446F">
            <w:pPr>
              <w:pStyle w:val="2-"/>
              <w:rPr>
                <w:color w:val="00B050"/>
              </w:rPr>
            </w:pPr>
            <w:r w:rsidRPr="00AA5626">
              <w:tab/>
            </w:r>
            <w:r w:rsidRPr="00AA5626">
              <w:tab/>
              <w:t xml:space="preserve">“id”: “c0020”, </w:t>
            </w:r>
            <w:r w:rsidR="00A8446F">
              <w:tab/>
            </w:r>
            <w:r w:rsidR="00A8446F" w:rsidRPr="00A8446F">
              <w:rPr>
                <w:color w:val="00B050"/>
              </w:rPr>
              <w:t>//ID：主キー</w:t>
            </w:r>
          </w:p>
          <w:p w14:paraId="27E063C8" w14:textId="6660C96B" w:rsidR="00A8446F" w:rsidRPr="00A8446F" w:rsidRDefault="00561433" w:rsidP="00A8446F">
            <w:pPr>
              <w:pStyle w:val="2-"/>
              <w:tabs>
                <w:tab w:val="clear" w:pos="2099"/>
              </w:tabs>
              <w:rPr>
                <w:color w:val="00B050"/>
              </w:rPr>
            </w:pPr>
            <w:r w:rsidRPr="00AA5626">
              <w:tab/>
            </w:r>
            <w:r w:rsidRPr="00AA5626">
              <w:tab/>
              <w:t>“name”: “田中”,</w:t>
            </w:r>
            <w:r w:rsidR="00A8446F">
              <w:t xml:space="preserve"> </w:t>
            </w:r>
            <w:r w:rsidR="00A8446F">
              <w:tab/>
            </w:r>
            <w:r w:rsidR="00A8446F" w:rsidRPr="00A8446F">
              <w:rPr>
                <w:color w:val="00B050"/>
              </w:rPr>
              <w:t>//名前：副キー</w:t>
            </w:r>
          </w:p>
          <w:p w14:paraId="7AF2B566" w14:textId="2E8E6AE1" w:rsidR="00FD3043" w:rsidRPr="00AA5626" w:rsidRDefault="00FD3043" w:rsidP="00FD3043">
            <w:pPr>
              <w:pStyle w:val="2-"/>
            </w:pPr>
            <w:r>
              <w:tab/>
            </w:r>
            <w:r>
              <w:tab/>
              <w:t>“kana”: “たなか”,</w:t>
            </w:r>
            <w:r>
              <w:tab/>
            </w:r>
            <w:r w:rsidRPr="00A8446F">
              <w:rPr>
                <w:color w:val="00B050"/>
              </w:rPr>
              <w:t>//</w:t>
            </w:r>
            <w:r>
              <w:rPr>
                <w:color w:val="00B050"/>
              </w:rPr>
              <w:t>読み</w:t>
            </w:r>
            <w:r w:rsidRPr="00A8446F">
              <w:rPr>
                <w:color w:val="00B050"/>
              </w:rPr>
              <w:t>：インデックス</w:t>
            </w:r>
          </w:p>
          <w:p w14:paraId="79007C81" w14:textId="77777777" w:rsidR="00561433" w:rsidRPr="00AA5626" w:rsidRDefault="00561433" w:rsidP="00561433">
            <w:pPr>
              <w:pStyle w:val="2-"/>
            </w:pPr>
            <w:r w:rsidRPr="00AA5626">
              <w:tab/>
            </w:r>
            <w:r w:rsidRPr="00AA5626">
              <w:tab/>
              <w:t>“param”:</w:t>
            </w:r>
          </w:p>
          <w:p w14:paraId="22B559A6" w14:textId="77777777" w:rsidR="00561433" w:rsidRPr="00AA5626" w:rsidRDefault="00561433" w:rsidP="00561433">
            <w:pPr>
              <w:pStyle w:val="2-"/>
            </w:pPr>
            <w:r w:rsidRPr="00AA5626">
              <w:tab/>
            </w:r>
            <w:r w:rsidRPr="00AA5626">
              <w:tab/>
              <w:t>{</w:t>
            </w:r>
          </w:p>
          <w:p w14:paraId="223D07A7" w14:textId="70AEEC66" w:rsidR="00561433" w:rsidRPr="00AA5626" w:rsidRDefault="00561433" w:rsidP="00561433">
            <w:pPr>
              <w:pStyle w:val="2-"/>
            </w:pPr>
            <w:r w:rsidRPr="00AA5626">
              <w:tab/>
            </w:r>
            <w:r w:rsidRPr="00AA5626">
              <w:tab/>
            </w:r>
            <w:r w:rsidRPr="00AA5626">
              <w:tab/>
              <w:t>“atk”: 11,</w:t>
            </w:r>
          </w:p>
          <w:p w14:paraId="1A5B5D0C" w14:textId="514B4D09" w:rsidR="00561433" w:rsidRPr="00AA5626" w:rsidRDefault="00561433" w:rsidP="00561433">
            <w:pPr>
              <w:pStyle w:val="2-"/>
            </w:pPr>
            <w:r w:rsidRPr="00AA5626">
              <w:tab/>
            </w:r>
            <w:r w:rsidRPr="00AA5626">
              <w:tab/>
            </w:r>
            <w:r w:rsidRPr="00AA5626">
              <w:tab/>
              <w:t>“def”: 2</w:t>
            </w:r>
            <w:r w:rsidR="00AA5626" w:rsidRPr="00AA5626">
              <w:t>1</w:t>
            </w:r>
          </w:p>
          <w:p w14:paraId="3E0D64DC" w14:textId="77777777" w:rsidR="00561433" w:rsidRPr="00AA5626" w:rsidRDefault="00561433" w:rsidP="00561433">
            <w:pPr>
              <w:pStyle w:val="2-"/>
            </w:pPr>
            <w:r w:rsidRPr="00AA5626">
              <w:tab/>
            </w:r>
            <w:r w:rsidRPr="00AA5626">
              <w:tab/>
              <w:t>},</w:t>
            </w:r>
          </w:p>
          <w:p w14:paraId="7D916E00" w14:textId="77777777" w:rsidR="00561433" w:rsidRPr="00AA5626" w:rsidRDefault="00561433" w:rsidP="00561433">
            <w:pPr>
              <w:pStyle w:val="2-"/>
            </w:pPr>
            <w:r w:rsidRPr="00AA5626">
              <w:tab/>
              <w:t>},</w:t>
            </w:r>
          </w:p>
          <w:p w14:paraId="1F2F1F67" w14:textId="5237BD21" w:rsidR="00AA5626" w:rsidRPr="00AA5626" w:rsidRDefault="00AA5626" w:rsidP="00AA5626">
            <w:pPr>
              <w:pStyle w:val="2-"/>
              <w:rPr>
                <w:color w:val="00B050"/>
              </w:rPr>
            </w:pPr>
            <w:r w:rsidRPr="00AA5626">
              <w:tab/>
            </w:r>
            <w:r w:rsidRPr="00AA5626">
              <w:rPr>
                <w:color w:val="00B050"/>
              </w:rPr>
              <w:t>//キャラ：佐藤</w:t>
            </w:r>
          </w:p>
          <w:p w14:paraId="03E385FC" w14:textId="77777777" w:rsidR="00561433" w:rsidRPr="00AA5626" w:rsidRDefault="00561433" w:rsidP="00561433">
            <w:pPr>
              <w:pStyle w:val="2-"/>
            </w:pPr>
            <w:r w:rsidRPr="00AA5626">
              <w:tab/>
            </w:r>
            <w:r w:rsidRPr="00AA5626">
              <w:rPr>
                <w:rFonts w:hint="eastAsia"/>
              </w:rPr>
              <w:t>{</w:t>
            </w:r>
          </w:p>
          <w:p w14:paraId="71EDEE43" w14:textId="4FDA6A36" w:rsidR="00A8446F" w:rsidRPr="00A8446F" w:rsidRDefault="00561433" w:rsidP="00A8446F">
            <w:pPr>
              <w:pStyle w:val="2-"/>
              <w:rPr>
                <w:color w:val="00B050"/>
              </w:rPr>
            </w:pPr>
            <w:r w:rsidRPr="00AA5626">
              <w:tab/>
            </w:r>
            <w:r w:rsidRPr="00AA5626">
              <w:tab/>
              <w:t>“id”: “c0030”,</w:t>
            </w:r>
            <w:r w:rsidR="00A8446F">
              <w:t xml:space="preserve"> </w:t>
            </w:r>
            <w:r w:rsidR="00A8446F">
              <w:tab/>
            </w:r>
            <w:r w:rsidR="00A8446F" w:rsidRPr="00A8446F">
              <w:rPr>
                <w:color w:val="00B050"/>
              </w:rPr>
              <w:t>//ID：主キー</w:t>
            </w:r>
          </w:p>
          <w:p w14:paraId="2A1BFEF1" w14:textId="0F101AB4" w:rsidR="00A8446F" w:rsidRPr="00A8446F" w:rsidRDefault="00561433" w:rsidP="00A8446F">
            <w:pPr>
              <w:pStyle w:val="2-"/>
              <w:tabs>
                <w:tab w:val="clear" w:pos="2099"/>
              </w:tabs>
              <w:rPr>
                <w:color w:val="00B050"/>
              </w:rPr>
            </w:pPr>
            <w:r w:rsidRPr="00AA5626">
              <w:tab/>
            </w:r>
            <w:r w:rsidRPr="00AA5626">
              <w:tab/>
              <w:t>“name”: “佐藤”,</w:t>
            </w:r>
            <w:r w:rsidR="00A8446F">
              <w:t xml:space="preserve"> </w:t>
            </w:r>
            <w:r w:rsidR="00A8446F">
              <w:tab/>
            </w:r>
            <w:r w:rsidR="00A8446F" w:rsidRPr="00A8446F">
              <w:rPr>
                <w:color w:val="00B050"/>
              </w:rPr>
              <w:t>//名前：副キー</w:t>
            </w:r>
          </w:p>
          <w:p w14:paraId="48BB4F03" w14:textId="3B4FD0D2" w:rsidR="00FD3043" w:rsidRPr="00AA5626" w:rsidRDefault="00FD3043" w:rsidP="00FD3043">
            <w:pPr>
              <w:pStyle w:val="2-"/>
            </w:pPr>
            <w:r>
              <w:tab/>
            </w:r>
            <w:r>
              <w:tab/>
              <w:t>“kana”: “さとう”,</w:t>
            </w:r>
            <w:r>
              <w:tab/>
            </w:r>
            <w:r w:rsidRPr="00A8446F">
              <w:rPr>
                <w:color w:val="00B050"/>
              </w:rPr>
              <w:t>//</w:t>
            </w:r>
            <w:r>
              <w:rPr>
                <w:color w:val="00B050"/>
              </w:rPr>
              <w:t>読み</w:t>
            </w:r>
            <w:r w:rsidRPr="00A8446F">
              <w:rPr>
                <w:color w:val="00B050"/>
              </w:rPr>
              <w:t>：インデックス</w:t>
            </w:r>
          </w:p>
          <w:p w14:paraId="77A63624" w14:textId="77777777" w:rsidR="00561433" w:rsidRPr="00AA5626" w:rsidRDefault="00561433" w:rsidP="00561433">
            <w:pPr>
              <w:pStyle w:val="2-"/>
            </w:pPr>
            <w:r w:rsidRPr="00AA5626">
              <w:tab/>
            </w:r>
            <w:r w:rsidRPr="00AA5626">
              <w:tab/>
              <w:t>“param”:</w:t>
            </w:r>
          </w:p>
          <w:p w14:paraId="3E78078D" w14:textId="77777777" w:rsidR="00561433" w:rsidRPr="00AA5626" w:rsidRDefault="00561433" w:rsidP="00561433">
            <w:pPr>
              <w:pStyle w:val="2-"/>
            </w:pPr>
            <w:r w:rsidRPr="00AA5626">
              <w:tab/>
            </w:r>
            <w:r w:rsidRPr="00AA5626">
              <w:tab/>
              <w:t>{</w:t>
            </w:r>
          </w:p>
          <w:p w14:paraId="1DC68B75" w14:textId="03EF5DC0" w:rsidR="00561433" w:rsidRPr="00AA5626" w:rsidRDefault="00561433" w:rsidP="00561433">
            <w:pPr>
              <w:pStyle w:val="2-"/>
            </w:pPr>
            <w:r w:rsidRPr="00AA5626">
              <w:tab/>
            </w:r>
            <w:r w:rsidRPr="00AA5626">
              <w:tab/>
            </w:r>
            <w:r w:rsidRPr="00AA5626">
              <w:tab/>
              <w:t>“atk”: 1</w:t>
            </w:r>
            <w:r w:rsidR="00AA5626" w:rsidRPr="00AA5626">
              <w:t>2</w:t>
            </w:r>
            <w:r w:rsidRPr="00AA5626">
              <w:t>,</w:t>
            </w:r>
          </w:p>
          <w:p w14:paraId="64E0DC2C" w14:textId="77777777" w:rsidR="00561433" w:rsidRPr="00AA5626" w:rsidRDefault="00561433" w:rsidP="00561433">
            <w:pPr>
              <w:pStyle w:val="2-"/>
            </w:pPr>
            <w:r w:rsidRPr="00AA5626">
              <w:tab/>
            </w:r>
            <w:r w:rsidRPr="00AA5626">
              <w:tab/>
            </w:r>
            <w:r w:rsidRPr="00AA5626">
              <w:tab/>
              <w:t>“def”: 22</w:t>
            </w:r>
          </w:p>
          <w:p w14:paraId="216B6791" w14:textId="77777777" w:rsidR="00561433" w:rsidRPr="00AA5626" w:rsidRDefault="00561433" w:rsidP="00561433">
            <w:pPr>
              <w:pStyle w:val="2-"/>
            </w:pPr>
            <w:r w:rsidRPr="00AA5626">
              <w:tab/>
            </w:r>
            <w:r w:rsidRPr="00AA5626">
              <w:tab/>
              <w:t>},</w:t>
            </w:r>
          </w:p>
          <w:p w14:paraId="46555C01" w14:textId="6105E113" w:rsidR="00561433" w:rsidRPr="00AA5626" w:rsidRDefault="00561433" w:rsidP="00561433">
            <w:pPr>
              <w:pStyle w:val="2-"/>
            </w:pPr>
            <w:r w:rsidRPr="00AA5626">
              <w:tab/>
            </w:r>
            <w:r w:rsidRPr="00AA5626">
              <w:tab/>
              <w:t>“abilities”: [ “xxx” ]</w:t>
            </w:r>
          </w:p>
          <w:p w14:paraId="3070E883" w14:textId="443CA315" w:rsidR="00561433" w:rsidRPr="00AA5626" w:rsidRDefault="00561433" w:rsidP="00561433">
            <w:pPr>
              <w:pStyle w:val="2-"/>
            </w:pPr>
            <w:r w:rsidRPr="00AA5626">
              <w:tab/>
              <w:t>}</w:t>
            </w:r>
          </w:p>
          <w:p w14:paraId="0991CD00" w14:textId="77777777" w:rsidR="00C41AA9" w:rsidRDefault="00C41AA9" w:rsidP="007E39B7">
            <w:pPr>
              <w:pStyle w:val="2-"/>
            </w:pPr>
            <w:r w:rsidRPr="00AA5626">
              <w:t>]</w:t>
            </w:r>
          </w:p>
        </w:tc>
      </w:tr>
    </w:tbl>
    <w:p w14:paraId="73F37B23" w14:textId="40D2FDD4" w:rsidR="00C41AA9" w:rsidRDefault="00AA5626" w:rsidP="00EF34B0">
      <w:pPr>
        <w:pStyle w:val="a9"/>
        <w:keepNext/>
        <w:keepLines/>
        <w:widowControl/>
        <w:spacing w:beforeLines="50" w:before="180"/>
        <w:ind w:firstLine="283"/>
        <w:rPr>
          <w:rFonts w:ascii="ＭＳ 明朝" w:eastAsia="ＭＳ 明朝" w:hAnsi="ＭＳ 明朝" w:cs="ＭＳ 明朝"/>
          <w:color w:val="FF0000"/>
        </w:rPr>
      </w:pPr>
      <w:r w:rsidRPr="00AA5626">
        <w:rPr>
          <w:rFonts w:ascii="ＭＳ 明朝" w:eastAsia="ＭＳ 明朝" w:hAnsi="ＭＳ 明朝" w:cs="ＭＳ 明朝"/>
          <w:color w:val="FF0000"/>
        </w:rPr>
        <w:lastRenderedPageBreak/>
        <w:t>↓</w:t>
      </w:r>
    </w:p>
    <w:p w14:paraId="7E8EE119" w14:textId="1A2406D8" w:rsidR="00BD235B" w:rsidRPr="00AA5626" w:rsidRDefault="00BD235B" w:rsidP="0068335C">
      <w:pPr>
        <w:pStyle w:val="a9"/>
        <w:keepNext/>
        <w:keepLines/>
        <w:widowControl/>
        <w:tabs>
          <w:tab w:val="left" w:pos="2127"/>
        </w:tabs>
        <w:spacing w:beforeLines="50" w:before="180"/>
        <w:ind w:left="2410" w:firstLineChars="0" w:hanging="2268"/>
        <w:rPr>
          <w:color w:val="FF0000"/>
        </w:rPr>
      </w:pPr>
      <w:r>
        <w:rPr>
          <w:rFonts w:hint="eastAsia"/>
        </w:rPr>
        <w:t>チェック用</w:t>
      </w:r>
      <w:r>
        <w:rPr>
          <w:rFonts w:hint="eastAsia"/>
        </w:rPr>
        <w:t>JSON</w:t>
      </w:r>
      <w:r>
        <w:rPr>
          <w:rFonts w:hint="eastAsia"/>
        </w:rPr>
        <w:t>：</w:t>
      </w:r>
      <w:r w:rsidR="005A2089">
        <w:tab/>
      </w:r>
      <w:r w:rsidR="005A2089">
        <w:rPr>
          <w:rFonts w:hint="eastAsia"/>
        </w:rPr>
        <w:t>※</w:t>
      </w:r>
      <w:r w:rsidR="005A2089">
        <w:tab/>
        <w:t>”id”</w:t>
      </w:r>
      <w:r w:rsidR="005A2089">
        <w:t>が</w:t>
      </w:r>
      <w:r w:rsidR="005A2089">
        <w:rPr>
          <w:rFonts w:hint="eastAsia"/>
        </w:rPr>
        <w:t>CRC</w:t>
      </w:r>
      <w:r w:rsidR="005A2089">
        <w:rPr>
          <w:rFonts w:hint="eastAsia"/>
        </w:rPr>
        <w:t>値に変換され、</w:t>
      </w:r>
      <w:r w:rsidR="005A2089">
        <w:t>”condition”</w:t>
      </w:r>
      <w:r w:rsidR="005A2089">
        <w:t>のバイナリコードが</w:t>
      </w:r>
      <w:r w:rsidR="005A2089">
        <w:rPr>
          <w:rFonts w:hint="eastAsia"/>
        </w:rPr>
        <w:t>BASE64</w:t>
      </w:r>
      <w:r w:rsidR="005A2089">
        <w:rPr>
          <w:rFonts w:hint="eastAsia"/>
        </w:rPr>
        <w:t>に変換され、リストの並びが主キー（</w:t>
      </w:r>
      <w:r w:rsidR="00081622">
        <w:t>”</w:t>
      </w:r>
      <w:r w:rsidR="005A2089">
        <w:rPr>
          <w:rFonts w:hint="eastAsia"/>
        </w:rPr>
        <w:t>id</w:t>
      </w:r>
      <w:r w:rsidR="00081622">
        <w:t>”</w:t>
      </w:r>
      <w:r w:rsidR="005A2089">
        <w:rPr>
          <w:rFonts w:hint="eastAsia"/>
        </w:rPr>
        <w:t>）の順に変わり、</w:t>
      </w:r>
      <w:r w:rsidR="00081622">
        <w:rPr>
          <w:rFonts w:hint="eastAsia"/>
        </w:rPr>
        <w:t>kana</w:t>
      </w:r>
      <w:r w:rsidR="00081622">
        <w:t>”</w:t>
      </w:r>
      <w:r w:rsidR="00081622">
        <w:t>が消滅し、</w:t>
      </w:r>
      <w:r w:rsidR="00081622">
        <w:rPr>
          <w:rFonts w:hint="eastAsia"/>
        </w:rPr>
        <w:t>abilities</w:t>
      </w:r>
      <w:r w:rsidR="00081622">
        <w:rPr>
          <w:rFonts w:hint="eastAsia"/>
        </w:rPr>
        <w:t>などの入力が</w:t>
      </w:r>
      <w:r w:rsidR="005A2089">
        <w:rPr>
          <w:rFonts w:hint="eastAsia"/>
        </w:rPr>
        <w:t>省略</w:t>
      </w:r>
      <w:r w:rsidR="00081622">
        <w:rPr>
          <w:rFonts w:hint="eastAsia"/>
        </w:rPr>
        <w:t>され</w:t>
      </w:r>
      <w:r w:rsidR="005A2089">
        <w:rPr>
          <w:rFonts w:hint="eastAsia"/>
        </w:rPr>
        <w:t>た項目が網羅されている。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A5626" w14:paraId="7D3909F2" w14:textId="77777777" w:rsidTr="007E39B7">
        <w:tc>
          <w:tcPr>
            <w:tcW w:w="8494" w:type="dxa"/>
          </w:tcPr>
          <w:p w14:paraId="77A12B0A" w14:textId="7253806F" w:rsidR="00AA5626" w:rsidRPr="00AA5626" w:rsidRDefault="00AA5626" w:rsidP="007E39B7">
            <w:pPr>
              <w:pStyle w:val="2-"/>
            </w:pPr>
            <w:r w:rsidRPr="00AA5626">
              <w:rPr>
                <w:rFonts w:hint="eastAsia"/>
              </w:rPr>
              <w:t>[</w:t>
            </w:r>
          </w:p>
          <w:p w14:paraId="048D3C56" w14:textId="77777777" w:rsidR="00322271" w:rsidRPr="00AA5626" w:rsidRDefault="00322271" w:rsidP="00322271">
            <w:pPr>
              <w:pStyle w:val="2-"/>
            </w:pPr>
            <w:r w:rsidRPr="00AA5626">
              <w:tab/>
            </w:r>
            <w:r w:rsidRPr="00AA5626">
              <w:rPr>
                <w:rFonts w:hint="eastAsia"/>
              </w:rPr>
              <w:t>{</w:t>
            </w:r>
          </w:p>
          <w:p w14:paraId="3950547B" w14:textId="77777777" w:rsidR="00322271" w:rsidRPr="00AA5626" w:rsidRDefault="00322271" w:rsidP="00322271">
            <w:pPr>
              <w:pStyle w:val="2-"/>
            </w:pPr>
            <w:r w:rsidRPr="00AA5626">
              <w:tab/>
            </w:r>
            <w:r w:rsidRPr="00AA5626">
              <w:tab/>
              <w:t xml:space="preserve">“id”: </w:t>
            </w:r>
            <w:r w:rsidRPr="00322271">
              <w:t>123306860</w:t>
            </w:r>
            <w:r w:rsidRPr="00AA5626">
              <w:t xml:space="preserve">, </w:t>
            </w:r>
          </w:p>
          <w:p w14:paraId="59C5D716" w14:textId="77777777" w:rsidR="00322271" w:rsidRPr="00AA5626" w:rsidRDefault="00322271" w:rsidP="00322271">
            <w:pPr>
              <w:pStyle w:val="2-"/>
            </w:pPr>
            <w:r w:rsidRPr="00AA5626">
              <w:tab/>
            </w:r>
            <w:r w:rsidRPr="00AA5626">
              <w:tab/>
              <w:t>“name”: “田中”,</w:t>
            </w:r>
          </w:p>
          <w:p w14:paraId="22F210F9" w14:textId="77777777" w:rsidR="005A2089" w:rsidRPr="00AA5626" w:rsidRDefault="005A2089" w:rsidP="005A2089">
            <w:pPr>
              <w:pStyle w:val="2-"/>
            </w:pPr>
            <w:r w:rsidRPr="00AA5626">
              <w:tab/>
            </w:r>
            <w:r w:rsidRPr="00AA5626">
              <w:tab/>
              <w:t xml:space="preserve">“condition”: </w:t>
            </w:r>
            <w:r>
              <w:t>null</w:t>
            </w:r>
            <w:r w:rsidRPr="00AA5626">
              <w:t>,</w:t>
            </w:r>
          </w:p>
          <w:p w14:paraId="15D9501F" w14:textId="77777777" w:rsidR="00322271" w:rsidRPr="00AA5626" w:rsidRDefault="00322271" w:rsidP="00322271">
            <w:pPr>
              <w:pStyle w:val="2-"/>
            </w:pPr>
            <w:r w:rsidRPr="00AA5626">
              <w:tab/>
            </w:r>
            <w:r w:rsidRPr="00AA5626">
              <w:tab/>
              <w:t>“param”:</w:t>
            </w:r>
          </w:p>
          <w:p w14:paraId="4CE362AB" w14:textId="77777777" w:rsidR="00322271" w:rsidRPr="00AA5626" w:rsidRDefault="00322271" w:rsidP="00322271">
            <w:pPr>
              <w:pStyle w:val="2-"/>
            </w:pPr>
            <w:r w:rsidRPr="00AA5626">
              <w:tab/>
            </w:r>
            <w:r w:rsidRPr="00AA5626">
              <w:tab/>
              <w:t>{</w:t>
            </w:r>
          </w:p>
          <w:p w14:paraId="4A4D16CF" w14:textId="77777777" w:rsidR="00322271" w:rsidRPr="00AA5626" w:rsidRDefault="00322271" w:rsidP="00322271">
            <w:pPr>
              <w:pStyle w:val="2-"/>
            </w:pPr>
            <w:r w:rsidRPr="00AA5626">
              <w:tab/>
            </w:r>
            <w:r w:rsidRPr="00AA5626">
              <w:tab/>
            </w:r>
            <w:r w:rsidRPr="00AA5626">
              <w:tab/>
              <w:t>“atk”: 11,</w:t>
            </w:r>
          </w:p>
          <w:p w14:paraId="0A70D121" w14:textId="77777777" w:rsidR="00322271" w:rsidRPr="00AA5626" w:rsidRDefault="00322271" w:rsidP="00322271">
            <w:pPr>
              <w:pStyle w:val="2-"/>
            </w:pPr>
            <w:r w:rsidRPr="00AA5626">
              <w:tab/>
            </w:r>
            <w:r w:rsidRPr="00AA5626">
              <w:tab/>
            </w:r>
            <w:r w:rsidRPr="00AA5626">
              <w:tab/>
              <w:t>“def”: 21</w:t>
            </w:r>
          </w:p>
          <w:p w14:paraId="25138EDF" w14:textId="77777777" w:rsidR="00322271" w:rsidRPr="00AA5626" w:rsidRDefault="00322271" w:rsidP="00322271">
            <w:pPr>
              <w:pStyle w:val="2-"/>
            </w:pPr>
            <w:r w:rsidRPr="00AA5626">
              <w:tab/>
            </w:r>
            <w:r w:rsidRPr="00AA5626">
              <w:tab/>
              <w:t>},</w:t>
            </w:r>
          </w:p>
          <w:p w14:paraId="4E4875E0" w14:textId="1EC84F47" w:rsidR="00322271" w:rsidRPr="00AA5626" w:rsidRDefault="00322271" w:rsidP="00322271">
            <w:pPr>
              <w:pStyle w:val="2-"/>
            </w:pPr>
            <w:r w:rsidRPr="00AA5626">
              <w:tab/>
            </w:r>
            <w:r w:rsidRPr="00AA5626">
              <w:tab/>
              <w:t>“abilities”: [</w:t>
            </w:r>
            <w:r>
              <w:t xml:space="preserve"> </w:t>
            </w:r>
            <w:r w:rsidRPr="00AA5626">
              <w:t>]</w:t>
            </w:r>
          </w:p>
          <w:p w14:paraId="7A5CB71B" w14:textId="77777777" w:rsidR="00322271" w:rsidRPr="00AA5626" w:rsidRDefault="00322271" w:rsidP="00322271">
            <w:pPr>
              <w:pStyle w:val="2-"/>
            </w:pPr>
            <w:r w:rsidRPr="00AA5626">
              <w:tab/>
              <w:t>},</w:t>
            </w:r>
          </w:p>
          <w:p w14:paraId="138F3877" w14:textId="77777777" w:rsidR="00A8446F" w:rsidRPr="00AA5626" w:rsidRDefault="00A8446F" w:rsidP="00A8446F">
            <w:pPr>
              <w:pStyle w:val="2-"/>
            </w:pPr>
            <w:r w:rsidRPr="00AA5626">
              <w:tab/>
            </w:r>
            <w:r w:rsidRPr="00AA5626">
              <w:rPr>
                <w:rFonts w:hint="eastAsia"/>
              </w:rPr>
              <w:t>{</w:t>
            </w:r>
          </w:p>
          <w:p w14:paraId="7875D8B0" w14:textId="77777777" w:rsidR="00A8446F" w:rsidRPr="00AA5626" w:rsidRDefault="00A8446F" w:rsidP="00A8446F">
            <w:pPr>
              <w:pStyle w:val="2-"/>
            </w:pPr>
            <w:r w:rsidRPr="00AA5626">
              <w:tab/>
            </w:r>
            <w:r w:rsidRPr="00AA5626">
              <w:tab/>
              <w:t xml:space="preserve">“id”: </w:t>
            </w:r>
            <w:r w:rsidRPr="00A8446F">
              <w:t>507687469</w:t>
            </w:r>
            <w:r w:rsidRPr="00AA5626">
              <w:t xml:space="preserve">, </w:t>
            </w:r>
          </w:p>
          <w:p w14:paraId="5C06BF43" w14:textId="77777777" w:rsidR="00A8446F" w:rsidRPr="00AA5626" w:rsidRDefault="00A8446F" w:rsidP="00A8446F">
            <w:pPr>
              <w:pStyle w:val="2-"/>
            </w:pPr>
            <w:r w:rsidRPr="00AA5626">
              <w:tab/>
            </w:r>
            <w:r w:rsidRPr="00AA5626">
              <w:tab/>
              <w:t>“name”: “佐藤”,</w:t>
            </w:r>
          </w:p>
          <w:p w14:paraId="3B81E1DF" w14:textId="77777777" w:rsidR="005A2089" w:rsidRPr="00AA5626" w:rsidRDefault="005A2089" w:rsidP="005A2089">
            <w:pPr>
              <w:pStyle w:val="2-"/>
            </w:pPr>
            <w:r w:rsidRPr="00AA5626">
              <w:tab/>
            </w:r>
            <w:r w:rsidRPr="00AA5626">
              <w:tab/>
              <w:t xml:space="preserve">“condition”: </w:t>
            </w:r>
            <w:r>
              <w:t>null</w:t>
            </w:r>
            <w:r w:rsidRPr="00AA5626">
              <w:t>,</w:t>
            </w:r>
          </w:p>
          <w:p w14:paraId="09E459C4" w14:textId="77777777" w:rsidR="00A8446F" w:rsidRPr="00AA5626" w:rsidRDefault="00A8446F" w:rsidP="00A8446F">
            <w:pPr>
              <w:pStyle w:val="2-"/>
            </w:pPr>
            <w:r w:rsidRPr="00AA5626">
              <w:tab/>
            </w:r>
            <w:r w:rsidRPr="00AA5626">
              <w:tab/>
              <w:t>“param”:</w:t>
            </w:r>
          </w:p>
          <w:p w14:paraId="18546150" w14:textId="77777777" w:rsidR="00A8446F" w:rsidRPr="00AA5626" w:rsidRDefault="00A8446F" w:rsidP="00A8446F">
            <w:pPr>
              <w:pStyle w:val="2-"/>
            </w:pPr>
            <w:r w:rsidRPr="00AA5626">
              <w:tab/>
            </w:r>
            <w:r w:rsidRPr="00AA5626">
              <w:tab/>
              <w:t>{</w:t>
            </w:r>
          </w:p>
          <w:p w14:paraId="7825FADF" w14:textId="77777777" w:rsidR="00A8446F" w:rsidRPr="00AA5626" w:rsidRDefault="00A8446F" w:rsidP="00A8446F">
            <w:pPr>
              <w:pStyle w:val="2-"/>
            </w:pPr>
            <w:r w:rsidRPr="00AA5626">
              <w:tab/>
            </w:r>
            <w:r w:rsidRPr="00AA5626">
              <w:tab/>
            </w:r>
            <w:r w:rsidRPr="00AA5626">
              <w:tab/>
              <w:t>“atk”: 12,</w:t>
            </w:r>
          </w:p>
          <w:p w14:paraId="641641C8" w14:textId="77777777" w:rsidR="00A8446F" w:rsidRPr="00AA5626" w:rsidRDefault="00A8446F" w:rsidP="00A8446F">
            <w:pPr>
              <w:pStyle w:val="2-"/>
            </w:pPr>
            <w:r w:rsidRPr="00AA5626">
              <w:tab/>
            </w:r>
            <w:r w:rsidRPr="00AA5626">
              <w:tab/>
            </w:r>
            <w:r w:rsidRPr="00AA5626">
              <w:tab/>
              <w:t>“def”: 22</w:t>
            </w:r>
          </w:p>
          <w:p w14:paraId="44E690C3" w14:textId="77777777" w:rsidR="00A8446F" w:rsidRPr="00AA5626" w:rsidRDefault="00A8446F" w:rsidP="00A8446F">
            <w:pPr>
              <w:pStyle w:val="2-"/>
            </w:pPr>
            <w:r w:rsidRPr="00AA5626">
              <w:tab/>
            </w:r>
            <w:r w:rsidRPr="00AA5626">
              <w:tab/>
              <w:t>},</w:t>
            </w:r>
          </w:p>
          <w:p w14:paraId="5C4C7363" w14:textId="77777777" w:rsidR="00A8446F" w:rsidRPr="00AA5626" w:rsidRDefault="00A8446F" w:rsidP="00A8446F">
            <w:pPr>
              <w:pStyle w:val="2-"/>
            </w:pPr>
            <w:r w:rsidRPr="00AA5626">
              <w:tab/>
            </w:r>
            <w:r w:rsidRPr="00AA5626">
              <w:tab/>
              <w:t>“abilities”: [ “xxx” ]</w:t>
            </w:r>
          </w:p>
          <w:p w14:paraId="7BF3820A" w14:textId="47D0BB1C" w:rsidR="00A8446F" w:rsidRPr="00AA5626" w:rsidRDefault="00A8446F" w:rsidP="00A8446F">
            <w:pPr>
              <w:pStyle w:val="2-"/>
            </w:pPr>
            <w:r w:rsidRPr="00AA5626">
              <w:tab/>
              <w:t>}</w:t>
            </w:r>
            <w:r>
              <w:t>,</w:t>
            </w:r>
          </w:p>
          <w:p w14:paraId="11BAD5C7" w14:textId="77777777" w:rsidR="00AA5626" w:rsidRPr="00AA5626" w:rsidRDefault="00AA5626" w:rsidP="007E39B7">
            <w:pPr>
              <w:pStyle w:val="2-"/>
            </w:pPr>
            <w:r w:rsidRPr="00AA5626">
              <w:tab/>
            </w:r>
            <w:r w:rsidRPr="00AA5626">
              <w:rPr>
                <w:rFonts w:hint="eastAsia"/>
              </w:rPr>
              <w:t>{</w:t>
            </w:r>
          </w:p>
          <w:p w14:paraId="47A7E079" w14:textId="0FBA5CEB" w:rsidR="00AA5626" w:rsidRPr="00AA5626" w:rsidRDefault="00AA5626" w:rsidP="007E39B7">
            <w:pPr>
              <w:pStyle w:val="2-"/>
            </w:pPr>
            <w:r w:rsidRPr="00AA5626">
              <w:tab/>
            </w:r>
            <w:r w:rsidRPr="00AA5626">
              <w:tab/>
              <w:t xml:space="preserve">“id”: </w:t>
            </w:r>
            <w:r w:rsidR="00322271" w:rsidRPr="00322271">
              <w:t>745853103</w:t>
            </w:r>
            <w:r w:rsidRPr="00AA5626">
              <w:t xml:space="preserve">, </w:t>
            </w:r>
          </w:p>
          <w:p w14:paraId="2DF5B1F5" w14:textId="46AFECBC" w:rsidR="00893A6E" w:rsidRPr="00AA5626" w:rsidRDefault="00893A6E" w:rsidP="00893A6E">
            <w:pPr>
              <w:pStyle w:val="2-"/>
            </w:pPr>
            <w:r>
              <w:tab/>
            </w:r>
            <w:r>
              <w:tab/>
              <w:t>“sortOrder”: 1,</w:t>
            </w:r>
            <w:r w:rsidRPr="00AA5626">
              <w:t xml:space="preserve"> </w:t>
            </w:r>
          </w:p>
          <w:p w14:paraId="64E86FBB" w14:textId="09257312" w:rsidR="00AA5626" w:rsidRPr="00AA5626" w:rsidRDefault="00AA5626" w:rsidP="007E39B7">
            <w:pPr>
              <w:pStyle w:val="2-"/>
            </w:pPr>
            <w:r w:rsidRPr="00AA5626">
              <w:tab/>
            </w:r>
            <w:r w:rsidRPr="00AA5626">
              <w:tab/>
              <w:t>“condition”: “</w:t>
            </w:r>
            <w:r w:rsidR="00BD235B" w:rsidRPr="00BD235B">
              <w:t>Z2V0Q2hhcHRlcigpID49IDIweA==</w:t>
            </w:r>
            <w:r w:rsidRPr="00AA5626">
              <w:t>”,</w:t>
            </w:r>
          </w:p>
          <w:p w14:paraId="4413546A" w14:textId="77777777" w:rsidR="00AA5626" w:rsidRPr="00AA5626" w:rsidRDefault="00AA5626" w:rsidP="007E39B7">
            <w:pPr>
              <w:pStyle w:val="2-"/>
            </w:pPr>
            <w:r w:rsidRPr="00AA5626">
              <w:tab/>
            </w:r>
            <w:r w:rsidRPr="00AA5626">
              <w:tab/>
              <w:t>“param”:</w:t>
            </w:r>
          </w:p>
          <w:p w14:paraId="349A4D89" w14:textId="77777777" w:rsidR="00AA5626" w:rsidRPr="00AA5626" w:rsidRDefault="00AA5626" w:rsidP="007E39B7">
            <w:pPr>
              <w:pStyle w:val="2-"/>
            </w:pPr>
            <w:r w:rsidRPr="00AA5626">
              <w:tab/>
            </w:r>
            <w:r w:rsidRPr="00AA5626">
              <w:tab/>
              <w:t>{</w:t>
            </w:r>
          </w:p>
          <w:p w14:paraId="1E9D513F" w14:textId="77777777" w:rsidR="00AA5626" w:rsidRPr="00AA5626" w:rsidRDefault="00AA5626" w:rsidP="007E39B7">
            <w:pPr>
              <w:pStyle w:val="2-"/>
            </w:pPr>
            <w:r w:rsidRPr="00AA5626">
              <w:tab/>
            </w:r>
            <w:r w:rsidRPr="00AA5626">
              <w:tab/>
            </w:r>
            <w:r w:rsidRPr="00AA5626">
              <w:tab/>
              <w:t>“atk”: 10,</w:t>
            </w:r>
          </w:p>
          <w:p w14:paraId="14429483" w14:textId="77777777" w:rsidR="00AA5626" w:rsidRPr="00AA5626" w:rsidRDefault="00AA5626" w:rsidP="007E39B7">
            <w:pPr>
              <w:pStyle w:val="2-"/>
            </w:pPr>
            <w:r w:rsidRPr="00AA5626">
              <w:tab/>
            </w:r>
            <w:r w:rsidRPr="00AA5626">
              <w:tab/>
            </w:r>
            <w:r w:rsidRPr="00AA5626">
              <w:tab/>
              <w:t>“def”: 20</w:t>
            </w:r>
          </w:p>
          <w:p w14:paraId="59482906" w14:textId="77777777" w:rsidR="00AA5626" w:rsidRPr="00AA5626" w:rsidRDefault="00AA5626" w:rsidP="007E39B7">
            <w:pPr>
              <w:pStyle w:val="2-"/>
            </w:pPr>
            <w:r w:rsidRPr="00AA5626">
              <w:lastRenderedPageBreak/>
              <w:tab/>
            </w:r>
            <w:r w:rsidRPr="00AA5626">
              <w:tab/>
              <w:t>},</w:t>
            </w:r>
          </w:p>
          <w:p w14:paraId="405AB74D" w14:textId="77777777" w:rsidR="00AA5626" w:rsidRPr="00AA5626" w:rsidRDefault="00AA5626" w:rsidP="007E39B7">
            <w:pPr>
              <w:pStyle w:val="2-"/>
            </w:pPr>
            <w:r w:rsidRPr="00AA5626">
              <w:tab/>
            </w:r>
            <w:r w:rsidRPr="00AA5626">
              <w:tab/>
              <w:t>“abilities”: [ “aaa”, “bbb” ]</w:t>
            </w:r>
          </w:p>
          <w:p w14:paraId="7336E2EE" w14:textId="77777777" w:rsidR="00AA5626" w:rsidRPr="00AA5626" w:rsidRDefault="00AA5626" w:rsidP="007E39B7">
            <w:pPr>
              <w:pStyle w:val="2-"/>
            </w:pPr>
            <w:r w:rsidRPr="00AA5626">
              <w:tab/>
              <w:t>},</w:t>
            </w:r>
          </w:p>
          <w:p w14:paraId="762825A4" w14:textId="77777777" w:rsidR="00AA5626" w:rsidRDefault="00AA5626" w:rsidP="007E39B7">
            <w:pPr>
              <w:pStyle w:val="2-"/>
            </w:pPr>
            <w:r w:rsidRPr="00AA5626">
              <w:t>]</w:t>
            </w:r>
          </w:p>
        </w:tc>
      </w:tr>
    </w:tbl>
    <w:p w14:paraId="2C41CC25" w14:textId="2A2DB16A" w:rsidR="00AC0302" w:rsidRPr="00AC0302" w:rsidRDefault="00837F9C" w:rsidP="0068335C">
      <w:pPr>
        <w:pStyle w:val="a9"/>
        <w:keepNext/>
        <w:keepLines/>
        <w:widowControl/>
        <w:tabs>
          <w:tab w:val="left" w:pos="3686"/>
        </w:tabs>
        <w:spacing w:beforeLines="50" w:before="180"/>
        <w:ind w:left="3969" w:hangingChars="1890" w:hanging="3969"/>
      </w:pPr>
      <w:r>
        <w:rPr>
          <w:rFonts w:hint="eastAsia"/>
        </w:rPr>
        <w:lastRenderedPageBreak/>
        <w:t>副キー</w:t>
      </w:r>
      <w:r w:rsidR="00E9352D">
        <w:rPr>
          <w:rFonts w:hint="eastAsia"/>
        </w:rPr>
        <w:t>検索</w:t>
      </w:r>
      <w:r>
        <w:rPr>
          <w:rFonts w:hint="eastAsia"/>
        </w:rPr>
        <w:t>用</w:t>
      </w:r>
      <w:r w:rsidR="00BD235B">
        <w:rPr>
          <w:rFonts w:hint="eastAsia"/>
        </w:rPr>
        <w:t>インデックス</w:t>
      </w:r>
      <w:r w:rsidR="005A2089">
        <w:rPr>
          <w:rFonts w:hint="eastAsia"/>
        </w:rPr>
        <w:t>テーブル</w:t>
      </w:r>
      <w:r w:rsidR="00BD235B">
        <w:rPr>
          <w:rFonts w:hint="eastAsia"/>
        </w:rPr>
        <w:t>：</w:t>
      </w:r>
      <w:r w:rsidR="00AE6440">
        <w:tab/>
      </w:r>
      <w:r>
        <w:rPr>
          <w:rFonts w:hint="eastAsia"/>
        </w:rPr>
        <w:t>※</w:t>
      </w:r>
      <w:r w:rsidR="00AE6440">
        <w:tab/>
      </w:r>
      <w:r w:rsidR="005A2089">
        <w:t>”name”</w:t>
      </w:r>
      <w:r>
        <w:t xml:space="preserve"> </w:t>
      </w:r>
      <w:r>
        <w:t>の</w:t>
      </w:r>
      <w:r>
        <w:rPr>
          <w:rFonts w:hint="eastAsia"/>
        </w:rPr>
        <w:t xml:space="preserve"> CRC</w:t>
      </w:r>
      <w:r w:rsidR="00E9352D">
        <w:rPr>
          <w:rFonts w:hint="eastAsia"/>
        </w:rPr>
        <w:t>順</w:t>
      </w:r>
      <w:r w:rsidR="00AC0302">
        <w:rPr>
          <w:rFonts w:hint="eastAsia"/>
        </w:rPr>
        <w:t>。</w:t>
      </w:r>
      <w:r w:rsidR="00AC0302">
        <w:t>”key”</w:t>
      </w:r>
      <w:r w:rsidR="00AC0302">
        <w:t>は</w:t>
      </w:r>
      <w:r w:rsidR="00AC0302">
        <w:t>”name”</w:t>
      </w:r>
      <w:r w:rsidR="00AC0302">
        <w:t>の</w:t>
      </w:r>
      <w:r w:rsidR="00AC0302">
        <w:rPr>
          <w:rFonts w:hint="eastAsia"/>
        </w:rPr>
        <w:t>CRC</w:t>
      </w:r>
      <w:r w:rsidR="00AC0302">
        <w:rPr>
          <w:rFonts w:hint="eastAsia"/>
        </w:rPr>
        <w:t>値を、</w:t>
      </w:r>
      <w:r w:rsidR="00AC0302">
        <w:t>”index”</w:t>
      </w:r>
      <w:r w:rsidR="00AC0302">
        <w:t>は出力データ（チェック用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235B" w14:paraId="20976DF6" w14:textId="77777777" w:rsidTr="007E39B7">
        <w:tc>
          <w:tcPr>
            <w:tcW w:w="8494" w:type="dxa"/>
          </w:tcPr>
          <w:p w14:paraId="7F35F6DF" w14:textId="77777777" w:rsidR="00BD235B" w:rsidRDefault="00BD235B" w:rsidP="007E39B7">
            <w:pPr>
              <w:pStyle w:val="2-"/>
            </w:pPr>
            <w:r w:rsidRPr="00AA5626">
              <w:rPr>
                <w:rFonts w:hint="eastAsia"/>
              </w:rPr>
              <w:t>[</w:t>
            </w:r>
          </w:p>
          <w:p w14:paraId="3D1AB6E6" w14:textId="0B5A3A03" w:rsidR="007E39B7" w:rsidRPr="00AA5626" w:rsidRDefault="007E39B7" w:rsidP="007E39B7">
            <w:pPr>
              <w:pStyle w:val="2-"/>
            </w:pPr>
            <w:r>
              <w:tab/>
              <w:t xml:space="preserve">{ “key”: </w:t>
            </w:r>
            <w:r w:rsidR="005A2089" w:rsidRPr="005A2089">
              <w:t>230889854</w:t>
            </w:r>
            <w:r>
              <w:t>, “index”: 2 },</w:t>
            </w:r>
          </w:p>
          <w:p w14:paraId="100BB524" w14:textId="6CFC6D9D" w:rsidR="007E39B7" w:rsidRPr="00AA5626" w:rsidRDefault="007E39B7" w:rsidP="007E39B7">
            <w:pPr>
              <w:pStyle w:val="2-"/>
            </w:pPr>
            <w:r>
              <w:tab/>
              <w:t xml:space="preserve">{ “key”: </w:t>
            </w:r>
            <w:r w:rsidRPr="007E39B7">
              <w:t>558509826</w:t>
            </w:r>
            <w:r>
              <w:t xml:space="preserve">, “index”: </w:t>
            </w:r>
            <w:r w:rsidR="005A2089">
              <w:t>1</w:t>
            </w:r>
            <w:r>
              <w:t xml:space="preserve"> },</w:t>
            </w:r>
          </w:p>
          <w:p w14:paraId="2C30E937" w14:textId="48F54037" w:rsidR="007E39B7" w:rsidRPr="00AA5626" w:rsidRDefault="007E39B7" w:rsidP="007E39B7">
            <w:pPr>
              <w:pStyle w:val="2-"/>
            </w:pPr>
            <w:r>
              <w:tab/>
              <w:t xml:space="preserve">{ “key”: </w:t>
            </w:r>
            <w:r w:rsidR="005A2089" w:rsidRPr="005A2089">
              <w:t>2850539082</w:t>
            </w:r>
            <w:r>
              <w:t xml:space="preserve">, “index”: </w:t>
            </w:r>
            <w:r w:rsidR="005A2089">
              <w:t>0</w:t>
            </w:r>
            <w:r w:rsidR="00AE6440">
              <w:t xml:space="preserve"> }</w:t>
            </w:r>
          </w:p>
          <w:p w14:paraId="602C5A77" w14:textId="771A0ABC" w:rsidR="00BD235B" w:rsidRDefault="00BD235B" w:rsidP="007E39B7">
            <w:pPr>
              <w:pStyle w:val="2-"/>
            </w:pPr>
            <w:r w:rsidRPr="00AA5626">
              <w:t>]</w:t>
            </w:r>
          </w:p>
        </w:tc>
      </w:tr>
    </w:tbl>
    <w:p w14:paraId="5C104678" w14:textId="612A9ED2" w:rsidR="00FD3043" w:rsidRPr="00AC0302" w:rsidRDefault="00FD3043" w:rsidP="0068335C">
      <w:pPr>
        <w:pStyle w:val="a9"/>
        <w:keepNext/>
        <w:keepLines/>
        <w:widowControl/>
        <w:tabs>
          <w:tab w:val="left" w:pos="3544"/>
        </w:tabs>
        <w:spacing w:beforeLines="50" w:before="180"/>
        <w:ind w:left="3826" w:hangingChars="1822" w:hanging="3826"/>
        <w:rPr>
          <w:color w:val="FF0000"/>
        </w:rPr>
      </w:pPr>
      <w:r>
        <w:rPr>
          <w:rFonts w:hint="eastAsia"/>
        </w:rPr>
        <w:t>並べ替え</w:t>
      </w:r>
      <w:r w:rsidR="00AE6440">
        <w:rPr>
          <w:rFonts w:hint="eastAsia"/>
        </w:rPr>
        <w:t>用</w:t>
      </w:r>
      <w:r>
        <w:rPr>
          <w:rFonts w:hint="eastAsia"/>
        </w:rPr>
        <w:t>インデックステーブル：</w:t>
      </w:r>
      <w:r w:rsidR="00AE6440">
        <w:tab/>
      </w:r>
      <w:r>
        <w:rPr>
          <w:rFonts w:hint="eastAsia"/>
        </w:rPr>
        <w:t>※</w:t>
      </w:r>
      <w:r w:rsidR="00AE6440">
        <w:tab/>
      </w:r>
      <w:r>
        <w:t xml:space="preserve">”kana” </w:t>
      </w:r>
      <w:r>
        <w:rPr>
          <w:rFonts w:hint="eastAsia"/>
        </w:rPr>
        <w:t>順</w:t>
      </w:r>
      <w:r w:rsidR="00AE6440">
        <w:rPr>
          <w:rFonts w:hint="eastAsia"/>
        </w:rPr>
        <w:t>（さとう→たなか→</w:t>
      </w:r>
      <w:r w:rsidR="00E41590">
        <w:rPr>
          <w:rFonts w:hint="eastAsia"/>
        </w:rPr>
        <w:t>やまだ</w:t>
      </w:r>
      <w:r w:rsidR="00AC0302">
        <w:rPr>
          <w:rFonts w:hint="eastAsia"/>
        </w:rPr>
        <w:t>）。数値は</w:t>
      </w:r>
      <w:r w:rsidR="00AC0302">
        <w:t>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D3043" w14:paraId="0F6EFAF7" w14:textId="77777777" w:rsidTr="00E4568F">
        <w:tc>
          <w:tcPr>
            <w:tcW w:w="8494" w:type="dxa"/>
          </w:tcPr>
          <w:p w14:paraId="307B90CE" w14:textId="689E9850" w:rsidR="00FD3043" w:rsidRDefault="00FD3043" w:rsidP="00E4568F">
            <w:pPr>
              <w:pStyle w:val="2-"/>
            </w:pPr>
            <w:r w:rsidRPr="00AA5626">
              <w:rPr>
                <w:rFonts w:hint="eastAsia"/>
              </w:rPr>
              <w:t>[</w:t>
            </w:r>
            <w:r w:rsidR="00AE6440">
              <w:t xml:space="preserve"> 1, 0, 2 ]</w:t>
            </w:r>
          </w:p>
        </w:tc>
      </w:tr>
    </w:tbl>
    <w:p w14:paraId="1C6FEAEA" w14:textId="52E3C95F" w:rsidR="00E8196B" w:rsidRDefault="00E8196B" w:rsidP="00E8196B">
      <w:pPr>
        <w:pStyle w:val="2"/>
      </w:pPr>
      <w:bookmarkStart w:id="21" w:name="_Toc377185157"/>
      <w:r>
        <w:rPr>
          <w:rFonts w:hint="eastAsia"/>
        </w:rPr>
        <w:t>C</w:t>
      </w:r>
      <w:r>
        <w:rPr>
          <w:rFonts w:hint="eastAsia"/>
        </w:rPr>
        <w:t>言語ソース</w:t>
      </w:r>
      <w:bookmarkEnd w:id="21"/>
    </w:p>
    <w:p w14:paraId="36DFB252" w14:textId="67AF81C2" w:rsidR="0054675D" w:rsidRDefault="0054675D" w:rsidP="00E4568F">
      <w:pPr>
        <w:pStyle w:val="a9"/>
        <w:ind w:firstLine="283"/>
      </w:pPr>
      <w:r>
        <w:rPr>
          <w:rFonts w:hint="eastAsia"/>
        </w:rPr>
        <w:t>構造体が定義されたヘッダーファイルと</w:t>
      </w:r>
      <w:r w:rsidR="00EE4A26">
        <w:rPr>
          <w:rFonts w:hint="eastAsia"/>
        </w:rPr>
        <w:t>、</w:t>
      </w:r>
      <w:r>
        <w:rPr>
          <w:rFonts w:hint="eastAsia"/>
        </w:rPr>
        <w:t>バージョン整合用</w:t>
      </w:r>
      <w:r w:rsidR="00EE4A26">
        <w:rPr>
          <w:rFonts w:hint="eastAsia"/>
        </w:rPr>
        <w:t>の</w:t>
      </w:r>
      <w:r>
        <w:rPr>
          <w:rFonts w:hint="eastAsia"/>
        </w:rPr>
        <w:t>構造</w:t>
      </w:r>
      <w:r w:rsidR="006F6726">
        <w:rPr>
          <w:rFonts w:hint="eastAsia"/>
        </w:rPr>
        <w:t>定義</w:t>
      </w:r>
      <w:r w:rsidR="00EE4A26">
        <w:rPr>
          <w:rFonts w:hint="eastAsia"/>
        </w:rPr>
        <w:t>情報が定義されたソース</w:t>
      </w:r>
      <w:r w:rsidR="006F6726">
        <w:rPr>
          <w:rFonts w:hint="eastAsia"/>
        </w:rPr>
        <w:t>ファイル</w:t>
      </w:r>
      <w:r>
        <w:rPr>
          <w:rFonts w:hint="eastAsia"/>
        </w:rPr>
        <w:t>。</w:t>
      </w:r>
    </w:p>
    <w:p w14:paraId="2BE3BEE3" w14:textId="77777777" w:rsidR="0055687D" w:rsidRDefault="0054675D" w:rsidP="00E4568F">
      <w:pPr>
        <w:pStyle w:val="a9"/>
        <w:ind w:firstLine="283"/>
      </w:pPr>
      <w:r>
        <w:rPr>
          <w:rFonts w:hint="eastAsia"/>
        </w:rPr>
        <w:t>データ変換ツールのオプションにより出力可能。その際、</w:t>
      </w:r>
      <w:r w:rsidR="0055687D">
        <w:rPr>
          <w:rFonts w:hint="eastAsia"/>
        </w:rPr>
        <w:t>「データ定義</w:t>
      </w:r>
      <w:r>
        <w:rPr>
          <w:rFonts w:hint="eastAsia"/>
        </w:rPr>
        <w:t>JSON</w:t>
      </w:r>
      <w:r w:rsidR="0055687D">
        <w:rPr>
          <w:rFonts w:hint="eastAsia"/>
        </w:rPr>
        <w:t>」</w:t>
      </w:r>
      <w:r>
        <w:rPr>
          <w:rFonts w:hint="eastAsia"/>
        </w:rPr>
        <w:t>は必要なく、</w:t>
      </w:r>
      <w:r w:rsidR="0055687D">
        <w:rPr>
          <w:rFonts w:hint="eastAsia"/>
        </w:rPr>
        <w:t>「</w:t>
      </w:r>
      <w:r>
        <w:rPr>
          <w:rFonts w:hint="eastAsia"/>
        </w:rPr>
        <w:t>フォーマット定義</w:t>
      </w:r>
      <w:r>
        <w:rPr>
          <w:rFonts w:hint="eastAsia"/>
        </w:rPr>
        <w:t>JSON</w:t>
      </w:r>
      <w:r w:rsidR="0055687D">
        <w:rPr>
          <w:rFonts w:hint="eastAsia"/>
        </w:rPr>
        <w:t>」</w:t>
      </w:r>
      <w:r>
        <w:rPr>
          <w:rFonts w:hint="eastAsia"/>
        </w:rPr>
        <w:t>に基づいて</w:t>
      </w:r>
      <w:r w:rsidR="00F122C6">
        <w:rPr>
          <w:rFonts w:hint="eastAsia"/>
        </w:rPr>
        <w:t>作成</w:t>
      </w:r>
      <w:r>
        <w:rPr>
          <w:rFonts w:hint="eastAsia"/>
        </w:rPr>
        <w:t>される。</w:t>
      </w:r>
    </w:p>
    <w:p w14:paraId="18206E08" w14:textId="6F0D6C60" w:rsidR="0055687D" w:rsidRDefault="0055687D" w:rsidP="00E4568F">
      <w:pPr>
        <w:pStyle w:val="a9"/>
        <w:ind w:firstLine="283"/>
      </w:pPr>
      <w:r>
        <w:rPr>
          <w:rFonts w:hint="eastAsia"/>
        </w:rPr>
        <w:t>「バージョン整合用構造定義」は、</w:t>
      </w:r>
      <w:r>
        <w:rPr>
          <w:rFonts w:hint="eastAsia"/>
        </w:rPr>
        <w:t>T_GAME_DATA_DECL</w:t>
      </w:r>
      <w:r>
        <w:rPr>
          <w:rFonts w:hint="eastAsia"/>
        </w:rPr>
        <w:t>型のデータで定義される</w:t>
      </w:r>
      <w:r>
        <w:rPr>
          <w:rFonts w:hint="eastAsia"/>
        </w:rPr>
        <w:t>static</w:t>
      </w:r>
      <w:r>
        <w:rPr>
          <w:rFonts w:hint="eastAsia"/>
        </w:rPr>
        <w:t>なデータ。この情報を取得するための関数</w:t>
      </w:r>
      <w:r>
        <w:rPr>
          <w:rFonts w:hint="eastAsia"/>
        </w:rPr>
        <w:t xml:space="preserve"> getGameDataDecl() </w:t>
      </w:r>
      <w:r>
        <w:rPr>
          <w:rFonts w:hint="eastAsia"/>
        </w:rPr>
        <w:t>も合わせて自動生成される。</w:t>
      </w:r>
    </w:p>
    <w:p w14:paraId="485AA7ED" w14:textId="63C73F8A" w:rsidR="00E4568F" w:rsidRDefault="00332985" w:rsidP="00EF34B0">
      <w:pPr>
        <w:pStyle w:val="a9"/>
        <w:keepNext/>
        <w:widowControl/>
        <w:ind w:firstLine="283"/>
      </w:pPr>
      <w:r>
        <w:rPr>
          <w:rFonts w:hint="eastAsia"/>
        </w:rPr>
        <w:t>以下</w:t>
      </w:r>
      <w:r w:rsidR="0055687D">
        <w:rPr>
          <w:rFonts w:hint="eastAsia"/>
        </w:rPr>
        <w:t>に</w:t>
      </w:r>
      <w:r>
        <w:rPr>
          <w:rFonts w:hint="eastAsia"/>
        </w:rPr>
        <w:t>自動生成されたファイルのサンプルを示す。</w:t>
      </w:r>
      <w:r w:rsidR="00BB36C1">
        <w:rPr>
          <w:rFonts w:hint="eastAsia"/>
        </w:rPr>
        <w:t>T_GAME_DATA_DECL</w:t>
      </w:r>
      <w:r w:rsidR="00BB36C1">
        <w:rPr>
          <w:rFonts w:hint="eastAsia"/>
        </w:rPr>
        <w:t>型の扱いについてもサンプルで示す。なお、この</w:t>
      </w:r>
      <w:r w:rsidR="00A54880">
        <w:rPr>
          <w:rFonts w:hint="eastAsia"/>
        </w:rPr>
        <w:t>内容</w:t>
      </w:r>
      <w:r w:rsidR="00BB36C1">
        <w:rPr>
          <w:rFonts w:hint="eastAsia"/>
        </w:rPr>
        <w:t>は、</w:t>
      </w:r>
      <w:r w:rsidR="00E43792">
        <w:rPr>
          <w:rFonts w:hint="eastAsia"/>
        </w:rPr>
        <w:t>前述の「フォーマット定義</w:t>
      </w:r>
      <w:r w:rsidR="00E43792">
        <w:rPr>
          <w:rFonts w:hint="eastAsia"/>
        </w:rPr>
        <w:t>JSON</w:t>
      </w:r>
      <w:r w:rsidR="00E67E6E">
        <w:rPr>
          <w:rFonts w:hint="eastAsia"/>
        </w:rPr>
        <w:t>」のサンプルに基づく</w:t>
      </w:r>
      <w:r w:rsidR="00E43792">
        <w:rPr>
          <w:rFonts w:hint="eastAsia"/>
        </w:rPr>
        <w:t>。</w:t>
      </w:r>
    </w:p>
    <w:p w14:paraId="289CCE27" w14:textId="09573060" w:rsidR="002E33F1" w:rsidRPr="00AC0302" w:rsidRDefault="002E33F1" w:rsidP="006F6726">
      <w:pPr>
        <w:pStyle w:val="a9"/>
        <w:keepNext/>
        <w:keepLines/>
        <w:widowControl/>
        <w:spacing w:beforeLines="50" w:before="180"/>
        <w:ind w:left="2" w:firstLineChars="0" w:firstLine="0"/>
        <w:rPr>
          <w:color w:val="FF0000"/>
        </w:rPr>
      </w:pPr>
      <w:r>
        <w:rPr>
          <w:rFonts w:hint="eastAsia"/>
        </w:rPr>
        <w:t>例：ヘッダーファイル</w:t>
      </w:r>
      <w:r w:rsidR="00534675">
        <w:rPr>
          <w:rFonts w:hint="eastAsia"/>
        </w:rPr>
        <w:t>：</w:t>
      </w:r>
      <w:r w:rsidR="00534675">
        <w:rPr>
          <w:rFonts w:hint="eastAsia"/>
        </w:rPr>
        <w:t>charaData.h</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E33F1" w14:paraId="10A58455" w14:textId="77777777" w:rsidTr="00A256F9">
        <w:tc>
          <w:tcPr>
            <w:tcW w:w="8494" w:type="dxa"/>
          </w:tcPr>
          <w:p w14:paraId="1862A94C" w14:textId="52655196" w:rsidR="002E33F1" w:rsidRDefault="002E33F1" w:rsidP="00A256F9">
            <w:pPr>
              <w:pStyle w:val="2-"/>
            </w:pPr>
            <w:r>
              <w:rPr>
                <w:rFonts w:hint="eastAsia"/>
              </w:rPr>
              <w:t>#pragma once</w:t>
            </w:r>
          </w:p>
          <w:p w14:paraId="047144EC" w14:textId="77777777" w:rsidR="002E33F1" w:rsidRDefault="002E33F1" w:rsidP="00A256F9">
            <w:pPr>
              <w:pStyle w:val="2-"/>
            </w:pPr>
            <w:r>
              <w:t>#ifndef __CHARA_DATA_H__</w:t>
            </w:r>
          </w:p>
          <w:p w14:paraId="4E615B09" w14:textId="77777777" w:rsidR="002E33F1" w:rsidRDefault="002E33F1" w:rsidP="002E33F1">
            <w:pPr>
              <w:pStyle w:val="2-"/>
            </w:pPr>
            <w:r>
              <w:rPr>
                <w:rFonts w:hint="eastAsia"/>
              </w:rPr>
              <w:t xml:space="preserve">#define </w:t>
            </w:r>
            <w:r>
              <w:t>__CHARA_DATA_H__</w:t>
            </w:r>
          </w:p>
          <w:p w14:paraId="7FA76A7F" w14:textId="1D5F62DC" w:rsidR="00BA49AF" w:rsidRDefault="00BA49AF" w:rsidP="00A256F9">
            <w:pPr>
              <w:pStyle w:val="2-"/>
            </w:pPr>
          </w:p>
          <w:p w14:paraId="6F6051C2" w14:textId="26B8AA7E" w:rsidR="00BA49AF" w:rsidRPr="00BA49AF" w:rsidRDefault="00BA49AF"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4EEC40FA" w14:textId="1AFD0783" w:rsidR="000D6821" w:rsidRPr="000D6821" w:rsidRDefault="000D6821" w:rsidP="00A256F9">
            <w:pPr>
              <w:pStyle w:val="2-"/>
              <w:rPr>
                <w:color w:val="00B050"/>
              </w:rPr>
            </w:pPr>
            <w:r w:rsidRPr="000D6821">
              <w:rPr>
                <w:rFonts w:hint="eastAsia"/>
                <w:color w:val="00B050"/>
              </w:rPr>
              <w:t xml:space="preserve">//Do not modify </w:t>
            </w:r>
            <w:r w:rsidRPr="000D6821">
              <w:rPr>
                <w:color w:val="00B050"/>
              </w:rPr>
              <w:t>this file manually.</w:t>
            </w:r>
          </w:p>
          <w:p w14:paraId="588590E2" w14:textId="77777777" w:rsidR="000D6821" w:rsidRDefault="000D6821" w:rsidP="00A256F9">
            <w:pPr>
              <w:pStyle w:val="2-"/>
            </w:pPr>
          </w:p>
          <w:p w14:paraId="533C7F1F" w14:textId="06799E52" w:rsidR="00C91C6A" w:rsidRDefault="00C91C6A" w:rsidP="00A256F9">
            <w:pPr>
              <w:pStyle w:val="2-"/>
            </w:pPr>
            <w:r>
              <w:rPr>
                <w:rFonts w:hint="eastAsia"/>
              </w:rPr>
              <w:t xml:space="preserve">#include </w:t>
            </w:r>
            <w:r>
              <w:t>“types.h”</w:t>
            </w:r>
          </w:p>
          <w:p w14:paraId="52E5BCA0" w14:textId="77777777" w:rsidR="00C91C6A" w:rsidRDefault="00C91C6A" w:rsidP="00A256F9">
            <w:pPr>
              <w:pStyle w:val="2-"/>
            </w:pPr>
          </w:p>
          <w:p w14:paraId="42743B9A" w14:textId="730F743A" w:rsidR="001B4BE5" w:rsidRDefault="001B4BE5" w:rsidP="00A256F9">
            <w:pPr>
              <w:pStyle w:val="2-"/>
            </w:pPr>
            <w:r>
              <w:t>n</w:t>
            </w:r>
            <w:r>
              <w:rPr>
                <w:rFonts w:hint="eastAsia"/>
              </w:rPr>
              <w:t xml:space="preserve">amespace </w:t>
            </w:r>
            <w:r w:rsidR="00EF08EC">
              <w:t>c</w:t>
            </w:r>
            <w:r>
              <w:t>haraDataDef</w:t>
            </w:r>
          </w:p>
          <w:p w14:paraId="53CA080D" w14:textId="77777777" w:rsidR="001B4BE5" w:rsidRDefault="001B4BE5" w:rsidP="00A256F9">
            <w:pPr>
              <w:pStyle w:val="2-"/>
            </w:pPr>
            <w:r>
              <w:t>{</w:t>
            </w:r>
          </w:p>
          <w:p w14:paraId="0E078AD2" w14:textId="77777777" w:rsidR="001B4BE5" w:rsidRDefault="001B4BE5" w:rsidP="00A256F9">
            <w:pPr>
              <w:pStyle w:val="2-"/>
            </w:pPr>
          </w:p>
          <w:p w14:paraId="6BF58C38" w14:textId="4CB03345" w:rsidR="00D51294" w:rsidRPr="000D6821" w:rsidRDefault="00D51294" w:rsidP="00A256F9">
            <w:pPr>
              <w:pStyle w:val="2-"/>
              <w:rPr>
                <w:color w:val="00B050"/>
              </w:rPr>
            </w:pPr>
            <w:r w:rsidRPr="000D6821">
              <w:rPr>
                <w:rFonts w:hint="eastAsia"/>
                <w:color w:val="00B050"/>
              </w:rPr>
              <w:t>//キャラパラメータ構造定義</w:t>
            </w:r>
          </w:p>
          <w:p w14:paraId="5AF527D0" w14:textId="0A054370" w:rsidR="00D51294" w:rsidRPr="000D6821" w:rsidRDefault="00D51294" w:rsidP="00A256F9">
            <w:pPr>
              <w:pStyle w:val="2-"/>
              <w:rPr>
                <w:color w:val="00B050"/>
              </w:rPr>
            </w:pPr>
            <w:r w:rsidRPr="000D6821">
              <w:rPr>
                <w:rFonts w:hint="eastAsia"/>
                <w:color w:val="00B050"/>
              </w:rPr>
              <w:t>//Name: CharaData</w:t>
            </w:r>
          </w:p>
          <w:p w14:paraId="5FBCA8D5" w14:textId="53F4372A" w:rsidR="00D51294" w:rsidRPr="000D6821" w:rsidRDefault="00D51294" w:rsidP="00A256F9">
            <w:pPr>
              <w:pStyle w:val="2-"/>
              <w:rPr>
                <w:color w:val="00B050"/>
              </w:rPr>
            </w:pPr>
            <w:r w:rsidRPr="000D6821">
              <w:rPr>
                <w:rFonts w:hint="eastAsia"/>
                <w:color w:val="00B050"/>
              </w:rPr>
              <w:t>//Version: 1.0</w:t>
            </w:r>
          </w:p>
          <w:p w14:paraId="461137C8" w14:textId="61F3540C" w:rsidR="00D51294" w:rsidRPr="000D6821" w:rsidRDefault="000D6821" w:rsidP="00A256F9">
            <w:pPr>
              <w:pStyle w:val="2-"/>
              <w:rPr>
                <w:color w:val="00B050"/>
              </w:rPr>
            </w:pPr>
            <w:r w:rsidRPr="000D6821">
              <w:rPr>
                <w:rFonts w:hint="eastAsia"/>
                <w:color w:val="00B050"/>
              </w:rPr>
              <w:t xml:space="preserve">//Update: </w:t>
            </w:r>
            <w:r>
              <w:rPr>
                <w:color w:val="00B050"/>
              </w:rPr>
              <w:t>204.1.10 12:34:56</w:t>
            </w:r>
          </w:p>
          <w:p w14:paraId="62328426" w14:textId="77777777" w:rsidR="000D6821" w:rsidRDefault="000D6821" w:rsidP="00A256F9">
            <w:pPr>
              <w:pStyle w:val="2-"/>
            </w:pPr>
          </w:p>
          <w:p w14:paraId="3FBDDC49" w14:textId="451A96C2" w:rsidR="000D6821" w:rsidRPr="000D6821" w:rsidRDefault="000D6821" w:rsidP="000D6821">
            <w:pPr>
              <w:pStyle w:val="2-"/>
              <w:rPr>
                <w:color w:val="00B050"/>
              </w:rPr>
            </w:pPr>
            <w:r w:rsidRPr="000D6821">
              <w:rPr>
                <w:rFonts w:hint="eastAsia"/>
                <w:color w:val="00B050"/>
              </w:rPr>
              <w:t>//特殊パラメータ構造体</w:t>
            </w:r>
          </w:p>
          <w:p w14:paraId="71B8BD8D" w14:textId="01160716" w:rsidR="000D6821" w:rsidRDefault="000D6821" w:rsidP="000D6821">
            <w:pPr>
              <w:pStyle w:val="2-"/>
            </w:pPr>
            <w:r>
              <w:lastRenderedPageBreak/>
              <w:t>struct T_SPECIAL_PARAM</w:t>
            </w:r>
          </w:p>
          <w:p w14:paraId="574CACAD" w14:textId="700EC12E" w:rsidR="000D6821" w:rsidRDefault="000D6821" w:rsidP="000D6821">
            <w:pPr>
              <w:pStyle w:val="2-"/>
            </w:pPr>
            <w:r>
              <w:t>{</w:t>
            </w:r>
          </w:p>
          <w:p w14:paraId="33895CC3" w14:textId="3ECAC668" w:rsidR="000D6821" w:rsidRPr="000D6821" w:rsidRDefault="000D6821" w:rsidP="000D6821">
            <w:pPr>
              <w:pStyle w:val="2-"/>
              <w:rPr>
                <w:color w:val="00B050"/>
              </w:rPr>
            </w:pPr>
            <w:r>
              <w:tab/>
            </w:r>
            <w:r w:rsidR="00B870E6">
              <w:t>unsigned int</w:t>
            </w:r>
            <w:r>
              <w:tab/>
              <w:t>dark;</w:t>
            </w:r>
            <w:r>
              <w:tab/>
            </w:r>
            <w:r w:rsidRPr="000D6821">
              <w:rPr>
                <w:color w:val="00B050"/>
              </w:rPr>
              <w:t>//闇</w:t>
            </w:r>
          </w:p>
          <w:p w14:paraId="37B87E9B" w14:textId="44C08449" w:rsidR="000D6821" w:rsidRDefault="000D6821" w:rsidP="000D6821">
            <w:pPr>
              <w:pStyle w:val="2-"/>
            </w:pPr>
            <w:r>
              <w:tab/>
            </w:r>
            <w:r w:rsidR="00B870E6">
              <w:t>unsigned int</w:t>
            </w:r>
            <w:r>
              <w:tab/>
              <w:t>shine;</w:t>
            </w:r>
            <w:r>
              <w:tab/>
            </w:r>
            <w:r w:rsidRPr="000D6821">
              <w:rPr>
                <w:color w:val="00B050"/>
              </w:rPr>
              <w:t>//光</w:t>
            </w:r>
          </w:p>
          <w:p w14:paraId="3BDDCB03" w14:textId="46C20F9A" w:rsidR="000D6821" w:rsidRDefault="000D6821" w:rsidP="000D6821">
            <w:pPr>
              <w:pStyle w:val="2-"/>
            </w:pPr>
            <w:r>
              <w:t>};</w:t>
            </w:r>
          </w:p>
          <w:p w14:paraId="314BB079" w14:textId="77777777" w:rsidR="000D6821" w:rsidRDefault="000D6821" w:rsidP="00A256F9">
            <w:pPr>
              <w:pStyle w:val="2-"/>
            </w:pPr>
          </w:p>
          <w:p w14:paraId="00EC9EE4" w14:textId="4583CA52" w:rsidR="002E33F1" w:rsidRPr="00E43792" w:rsidRDefault="00D51294" w:rsidP="00A256F9">
            <w:pPr>
              <w:pStyle w:val="2-"/>
              <w:rPr>
                <w:color w:val="00B050"/>
              </w:rPr>
            </w:pPr>
            <w:r w:rsidRPr="00E43792">
              <w:rPr>
                <w:rFonts w:hint="eastAsia"/>
                <w:color w:val="00B050"/>
              </w:rPr>
              <w:t>//キャラ構造体</w:t>
            </w:r>
          </w:p>
          <w:p w14:paraId="7AD99D0C" w14:textId="2B4856AC" w:rsidR="002E33F1" w:rsidRDefault="00646AD9" w:rsidP="00A256F9">
            <w:pPr>
              <w:pStyle w:val="2-"/>
            </w:pPr>
            <w:r>
              <w:rPr>
                <w:rFonts w:hint="eastAsia"/>
              </w:rPr>
              <w:t>s</w:t>
            </w:r>
            <w:r w:rsidR="001D6437">
              <w:rPr>
                <w:rFonts w:hint="eastAsia"/>
              </w:rPr>
              <w:t xml:space="preserve">truct </w:t>
            </w:r>
            <w:r w:rsidR="001D6437">
              <w:t>T_CHARA</w:t>
            </w:r>
          </w:p>
          <w:p w14:paraId="3C27DF35" w14:textId="77777777" w:rsidR="001D6437" w:rsidRDefault="001D6437" w:rsidP="00A256F9">
            <w:pPr>
              <w:pStyle w:val="2-"/>
            </w:pPr>
            <w:r>
              <w:t>{</w:t>
            </w:r>
          </w:p>
          <w:p w14:paraId="7F950E5E" w14:textId="137BCD10" w:rsidR="00646AD9" w:rsidRPr="00E43792" w:rsidRDefault="00646AD9" w:rsidP="00A256F9">
            <w:pPr>
              <w:pStyle w:val="2-"/>
              <w:rPr>
                <w:color w:val="00B050"/>
              </w:rPr>
            </w:pPr>
            <w:r>
              <w:tab/>
            </w:r>
            <w:r w:rsidRPr="00E43792">
              <w:rPr>
                <w:color w:val="00B050"/>
              </w:rPr>
              <w:t>//パラメータ構造体</w:t>
            </w:r>
          </w:p>
          <w:p w14:paraId="1131CB5F" w14:textId="1490518B" w:rsidR="00646AD9" w:rsidRDefault="00646AD9" w:rsidP="00A256F9">
            <w:pPr>
              <w:pStyle w:val="2-"/>
            </w:pPr>
            <w:r>
              <w:tab/>
              <w:t>struct T_PARAM</w:t>
            </w:r>
          </w:p>
          <w:p w14:paraId="0A259C85" w14:textId="701799F7" w:rsidR="00646AD9" w:rsidRDefault="00646AD9" w:rsidP="00A256F9">
            <w:pPr>
              <w:pStyle w:val="2-"/>
            </w:pPr>
            <w:r>
              <w:tab/>
              <w:t>{</w:t>
            </w:r>
          </w:p>
          <w:p w14:paraId="0F768BD9" w14:textId="44B29EDE" w:rsidR="00646AD9" w:rsidRPr="00E43792" w:rsidRDefault="00646AD9" w:rsidP="00A256F9">
            <w:pPr>
              <w:pStyle w:val="2-"/>
              <w:rPr>
                <w:color w:val="00B050"/>
              </w:rPr>
            </w:pPr>
            <w:r>
              <w:tab/>
            </w:r>
            <w:r>
              <w:tab/>
            </w:r>
            <w:r w:rsidR="00B870E6">
              <w:t>short</w:t>
            </w:r>
            <w:r>
              <w:tab/>
              <w:t>atk;</w:t>
            </w:r>
            <w:r>
              <w:tab/>
            </w:r>
            <w:r w:rsidRPr="00E43792">
              <w:rPr>
                <w:color w:val="00B050"/>
              </w:rPr>
              <w:t>//攻撃力</w:t>
            </w:r>
          </w:p>
          <w:p w14:paraId="4CED451B" w14:textId="4014BDCC" w:rsidR="00646AD9" w:rsidRDefault="00646AD9" w:rsidP="00A256F9">
            <w:pPr>
              <w:pStyle w:val="2-"/>
            </w:pPr>
            <w:r>
              <w:tab/>
            </w:r>
            <w:r>
              <w:tab/>
            </w:r>
            <w:r w:rsidR="00B870E6">
              <w:t>short</w:t>
            </w:r>
            <w:r>
              <w:tab/>
              <w:t>def;</w:t>
            </w:r>
            <w:r>
              <w:tab/>
            </w:r>
            <w:r w:rsidRPr="00E43792">
              <w:rPr>
                <w:color w:val="00B050"/>
              </w:rPr>
              <w:t>//守備力</w:t>
            </w:r>
          </w:p>
          <w:p w14:paraId="2AD988A6" w14:textId="5969E275" w:rsidR="00646AD9" w:rsidRDefault="00646AD9" w:rsidP="00A256F9">
            <w:pPr>
              <w:pStyle w:val="2-"/>
            </w:pPr>
            <w:r>
              <w:tab/>
            </w:r>
            <w:r>
              <w:tab/>
              <w:t>int</w:t>
            </w:r>
            <w:r>
              <w:tab/>
              <w:t>specialNum;</w:t>
            </w:r>
            <w:r w:rsidRPr="00E43792">
              <w:rPr>
                <w:color w:val="00B050"/>
              </w:rPr>
              <w:tab/>
              <w:t>//特殊能力</w:t>
            </w:r>
            <w:r w:rsidRPr="00E43792">
              <w:rPr>
                <w:rFonts w:hint="eastAsia"/>
                <w:color w:val="00B050"/>
              </w:rPr>
              <w:t xml:space="preserve"> (Num)</w:t>
            </w:r>
          </w:p>
          <w:p w14:paraId="4E219285" w14:textId="75AB02AF" w:rsidR="00646AD9" w:rsidRDefault="00646AD9" w:rsidP="00A256F9">
            <w:pPr>
              <w:pStyle w:val="2-"/>
            </w:pPr>
            <w:r>
              <w:tab/>
            </w:r>
            <w:r>
              <w:tab/>
              <w:t>T_SPECIAL_PARAM*</w:t>
            </w:r>
            <w:r>
              <w:tab/>
              <w:t>special;</w:t>
            </w:r>
            <w:r>
              <w:tab/>
            </w:r>
            <w:r w:rsidRPr="00E43792">
              <w:rPr>
                <w:color w:val="00B050"/>
              </w:rPr>
              <w:t>//特殊能力</w:t>
            </w:r>
          </w:p>
          <w:p w14:paraId="547A8035" w14:textId="4B8E737A" w:rsidR="00646AD9" w:rsidRDefault="00646AD9" w:rsidP="00A256F9">
            <w:pPr>
              <w:pStyle w:val="2-"/>
            </w:pPr>
            <w:r>
              <w:tab/>
              <w:t>};</w:t>
            </w:r>
          </w:p>
          <w:p w14:paraId="32F0F73F" w14:textId="6F6BA682" w:rsidR="00646AD9" w:rsidRDefault="00646AD9" w:rsidP="00A256F9">
            <w:pPr>
              <w:pStyle w:val="2-"/>
            </w:pPr>
            <w:r>
              <w:tab/>
            </w:r>
          </w:p>
          <w:p w14:paraId="692E015E" w14:textId="3CE5DD6D" w:rsidR="001D6437" w:rsidRDefault="001D6437" w:rsidP="00A256F9">
            <w:pPr>
              <w:pStyle w:val="2-"/>
            </w:pPr>
            <w:r>
              <w:tab/>
            </w:r>
            <w:r w:rsidR="00D27ABD">
              <w:t>CRC</w:t>
            </w:r>
            <w:r w:rsidR="00D27ABD">
              <w:tab/>
              <w:t>id;</w:t>
            </w:r>
            <w:r w:rsidR="00D27ABD">
              <w:tab/>
            </w:r>
            <w:r w:rsidR="00D27ABD" w:rsidRPr="00E43792">
              <w:rPr>
                <w:color w:val="00B050"/>
              </w:rPr>
              <w:t>//識別</w:t>
            </w:r>
            <w:r w:rsidR="00D27ABD" w:rsidRPr="00E43792">
              <w:rPr>
                <w:rFonts w:hint="eastAsia"/>
                <w:color w:val="00B050"/>
              </w:rPr>
              <w:t>ID</w:t>
            </w:r>
          </w:p>
          <w:p w14:paraId="769F2E0F" w14:textId="77777777" w:rsidR="00F91C56" w:rsidRPr="00E43792" w:rsidRDefault="00F91C56" w:rsidP="00F91C56">
            <w:pPr>
              <w:pStyle w:val="2-"/>
              <w:rPr>
                <w:color w:val="00B050"/>
              </w:rPr>
            </w:pPr>
            <w:r>
              <w:tab/>
            </w:r>
            <w:r>
              <w:rPr>
                <w:rFonts w:hint="eastAsia"/>
              </w:rPr>
              <w:t>char</w:t>
            </w:r>
            <w:r>
              <w:tab/>
              <w:t>power;</w:t>
            </w:r>
            <w:r>
              <w:tab/>
            </w:r>
            <w:r w:rsidRPr="00E43792">
              <w:rPr>
                <w:color w:val="00B050"/>
              </w:rPr>
              <w:t>//力</w:t>
            </w:r>
          </w:p>
          <w:p w14:paraId="53B6EB9C" w14:textId="77777777" w:rsidR="00F91C56" w:rsidRDefault="00F91C56" w:rsidP="00F91C56">
            <w:pPr>
              <w:pStyle w:val="2-"/>
            </w:pPr>
            <w:r>
              <w:tab/>
            </w:r>
            <w:r>
              <w:rPr>
                <w:rFonts w:hint="eastAsia"/>
              </w:rPr>
              <w:t>char</w:t>
            </w:r>
            <w:r>
              <w:tab/>
              <w:t>abilitiesNum;</w:t>
            </w:r>
            <w:r>
              <w:tab/>
            </w:r>
            <w:r w:rsidRPr="00E43792">
              <w:rPr>
                <w:color w:val="00B050"/>
              </w:rPr>
              <w:t>//アビリティ</w:t>
            </w:r>
            <w:r w:rsidRPr="00E43792">
              <w:rPr>
                <w:rFonts w:hint="eastAsia"/>
                <w:color w:val="00B050"/>
              </w:rPr>
              <w:t xml:space="preserve"> </w:t>
            </w:r>
            <w:r w:rsidRPr="00E43792">
              <w:rPr>
                <w:color w:val="00B050"/>
              </w:rPr>
              <w:t>(Num)</w:t>
            </w:r>
          </w:p>
          <w:p w14:paraId="75982A84" w14:textId="77777777" w:rsidR="00F91C56" w:rsidRDefault="00F91C56" w:rsidP="00F91C56">
            <w:pPr>
              <w:pStyle w:val="2-"/>
            </w:pPr>
            <w:r>
              <w:tab/>
              <w:t>short</w:t>
            </w:r>
            <w:r>
              <w:tab/>
              <w:t>fixed;</w:t>
            </w:r>
            <w:r>
              <w:tab/>
            </w:r>
            <w:r w:rsidRPr="00E43792">
              <w:rPr>
                <w:color w:val="00B050"/>
              </w:rPr>
              <w:t>//固定値</w:t>
            </w:r>
          </w:p>
          <w:p w14:paraId="5104A1DF" w14:textId="1CB649A3" w:rsidR="00F91C56" w:rsidRPr="00E43792" w:rsidRDefault="00F91C56" w:rsidP="00F91C56">
            <w:pPr>
              <w:pStyle w:val="2-"/>
              <w:rPr>
                <w:color w:val="00B050"/>
              </w:rPr>
            </w:pPr>
            <w:r>
              <w:tab/>
            </w:r>
            <w:r w:rsidR="006B47CE">
              <w:t>float</w:t>
            </w:r>
            <w:r>
              <w:tab/>
              <w:t>tol[10];</w:t>
            </w:r>
            <w:r>
              <w:tab/>
            </w:r>
            <w:r w:rsidRPr="00E43792">
              <w:rPr>
                <w:color w:val="00B050"/>
              </w:rPr>
              <w:t>//耐性</w:t>
            </w:r>
          </w:p>
          <w:p w14:paraId="5E784BF8" w14:textId="3BDF68E3" w:rsidR="00D27ABD" w:rsidRPr="00E43792" w:rsidRDefault="00D27ABD" w:rsidP="00A256F9">
            <w:pPr>
              <w:pStyle w:val="2-"/>
              <w:rPr>
                <w:color w:val="00B050"/>
              </w:rPr>
            </w:pPr>
            <w:r>
              <w:tab/>
            </w:r>
            <w:r w:rsidR="00084756">
              <w:t>c</w:t>
            </w:r>
            <w:r w:rsidR="00084756">
              <w:rPr>
                <w:rFonts w:hint="eastAsia"/>
              </w:rPr>
              <w:t xml:space="preserve">onst </w:t>
            </w:r>
            <w:r w:rsidR="00084756">
              <w:t>char* name;</w:t>
            </w:r>
            <w:r w:rsidR="00084756">
              <w:tab/>
            </w:r>
            <w:r w:rsidR="00084756" w:rsidRPr="00E43792">
              <w:rPr>
                <w:color w:val="00B050"/>
              </w:rPr>
              <w:t>//名前</w:t>
            </w:r>
          </w:p>
          <w:p w14:paraId="04C79AD8" w14:textId="6A518087" w:rsidR="00084756" w:rsidRPr="00E43792" w:rsidRDefault="00084756" w:rsidP="00A256F9">
            <w:pPr>
              <w:pStyle w:val="2-"/>
              <w:rPr>
                <w:color w:val="00B050"/>
              </w:rPr>
            </w:pPr>
            <w:r>
              <w:tab/>
              <w:t>const T_EXPR* condition;</w:t>
            </w:r>
            <w:r>
              <w:tab/>
            </w:r>
            <w:r w:rsidRPr="00E43792">
              <w:rPr>
                <w:color w:val="00B050"/>
              </w:rPr>
              <w:t>//有効化条件</w:t>
            </w:r>
          </w:p>
          <w:p w14:paraId="76069358" w14:textId="52B85AF7" w:rsidR="00084756" w:rsidRPr="00E43792" w:rsidRDefault="00084756" w:rsidP="00A256F9">
            <w:pPr>
              <w:pStyle w:val="2-"/>
              <w:rPr>
                <w:color w:val="00B050"/>
              </w:rPr>
            </w:pPr>
            <w:r>
              <w:tab/>
            </w:r>
            <w:r w:rsidR="001A1752">
              <w:t>unsigne</w:t>
            </w:r>
            <w:r w:rsidR="000D0711">
              <w:t>d</w:t>
            </w:r>
            <w:r w:rsidR="001A1752">
              <w:t xml:space="preserve"> int</w:t>
            </w:r>
            <w:r>
              <w:t>*</w:t>
            </w:r>
            <w:r>
              <w:tab/>
              <w:t>abilities;</w:t>
            </w:r>
            <w:r>
              <w:tab/>
            </w:r>
            <w:r w:rsidRPr="00E43792">
              <w:rPr>
                <w:color w:val="00B050"/>
              </w:rPr>
              <w:t>//アビリティ</w:t>
            </w:r>
          </w:p>
          <w:p w14:paraId="0B9ABF54" w14:textId="54ABC81B" w:rsidR="00084756" w:rsidRPr="00E43792" w:rsidRDefault="00084756" w:rsidP="00A256F9">
            <w:pPr>
              <w:pStyle w:val="2-"/>
              <w:rPr>
                <w:color w:val="00B050"/>
              </w:rPr>
            </w:pPr>
            <w:r>
              <w:tab/>
              <w:t>T_PARAM</w:t>
            </w:r>
            <w:r>
              <w:tab/>
              <w:t>param;</w:t>
            </w:r>
            <w:r>
              <w:tab/>
            </w:r>
            <w:r w:rsidRPr="00E43792">
              <w:rPr>
                <w:color w:val="00B050"/>
              </w:rPr>
              <w:t>//パラメータ</w:t>
            </w:r>
          </w:p>
          <w:p w14:paraId="13132782" w14:textId="6A518087" w:rsidR="001D6437" w:rsidRDefault="001D6437" w:rsidP="00A256F9">
            <w:pPr>
              <w:pStyle w:val="2-"/>
            </w:pPr>
            <w:r>
              <w:t>};</w:t>
            </w:r>
          </w:p>
          <w:p w14:paraId="72E8C6EA" w14:textId="77777777" w:rsidR="001D6437" w:rsidRDefault="001D6437" w:rsidP="00A256F9">
            <w:pPr>
              <w:pStyle w:val="2-"/>
            </w:pPr>
          </w:p>
          <w:p w14:paraId="15D837B0" w14:textId="7724FD2B" w:rsidR="001B4BE5" w:rsidRDefault="001B4BE5" w:rsidP="001B4BE5">
            <w:pPr>
              <w:pStyle w:val="2-"/>
            </w:pPr>
            <w:r>
              <w:rPr>
                <w:rFonts w:hint="eastAsia"/>
              </w:rPr>
              <w:t>}</w:t>
            </w:r>
            <w:r w:rsidRPr="001B4BE5">
              <w:rPr>
                <w:color w:val="00B050"/>
              </w:rPr>
              <w:t>//n</w:t>
            </w:r>
            <w:r w:rsidRPr="001B4BE5">
              <w:rPr>
                <w:rFonts w:hint="eastAsia"/>
                <w:color w:val="00B050"/>
              </w:rPr>
              <w:t xml:space="preserve">amespace </w:t>
            </w:r>
            <w:r w:rsidR="00EF08EC">
              <w:rPr>
                <w:color w:val="00B050"/>
              </w:rPr>
              <w:t>c</w:t>
            </w:r>
            <w:r w:rsidRPr="001B4BE5">
              <w:rPr>
                <w:color w:val="00B050"/>
              </w:rPr>
              <w:t>haraDataDef</w:t>
            </w:r>
          </w:p>
          <w:p w14:paraId="73DD8F88" w14:textId="77777777" w:rsidR="001B4BE5" w:rsidRDefault="001B4BE5" w:rsidP="00A256F9">
            <w:pPr>
              <w:pStyle w:val="2-"/>
            </w:pPr>
          </w:p>
          <w:p w14:paraId="229D8935" w14:textId="63279784" w:rsidR="002E33F1" w:rsidRPr="002E33F1" w:rsidRDefault="002E33F1" w:rsidP="00A256F9">
            <w:pPr>
              <w:pStyle w:val="2-"/>
            </w:pPr>
            <w:r>
              <w:t>#endif</w:t>
            </w:r>
            <w:r w:rsidRPr="00E43792">
              <w:rPr>
                <w:color w:val="00B050"/>
              </w:rPr>
              <w:t>//__CHARA_DATA_H__</w:t>
            </w:r>
          </w:p>
        </w:tc>
      </w:tr>
    </w:tbl>
    <w:p w14:paraId="35111BB7" w14:textId="55E69C0F" w:rsidR="006F6726" w:rsidRPr="00AC0302" w:rsidRDefault="006F6726" w:rsidP="006F6726">
      <w:pPr>
        <w:pStyle w:val="a9"/>
        <w:keepNext/>
        <w:keepLines/>
        <w:widowControl/>
        <w:spacing w:beforeLines="50" w:before="180"/>
        <w:ind w:left="2" w:firstLineChars="0" w:firstLine="0"/>
        <w:rPr>
          <w:color w:val="FF0000"/>
        </w:rPr>
      </w:pPr>
      <w:r>
        <w:rPr>
          <w:rFonts w:hint="eastAsia"/>
        </w:rPr>
        <w:lastRenderedPageBreak/>
        <w:t>例：バージョン整合用構造定義ファイル</w:t>
      </w:r>
      <w:r w:rsidR="00534675">
        <w:rPr>
          <w:rFonts w:hint="eastAsia"/>
        </w:rPr>
        <w:t>：</w:t>
      </w:r>
      <w:r w:rsidR="00534675">
        <w:rPr>
          <w:rFonts w:hint="eastAsia"/>
        </w:rPr>
        <w:t>charaData</w:t>
      </w:r>
      <w:r w:rsidR="00534675">
        <w:t>Dec</w:t>
      </w:r>
      <w:r w:rsidR="00005A99">
        <w:t>l</w:t>
      </w:r>
      <w:r w:rsidR="00534675">
        <w:rPr>
          <w:rFonts w:hint="eastAsia"/>
        </w:rPr>
        <w:t>.cpp</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F6726" w14:paraId="596A2004" w14:textId="77777777" w:rsidTr="00A256F9">
        <w:tc>
          <w:tcPr>
            <w:tcW w:w="8494" w:type="dxa"/>
          </w:tcPr>
          <w:p w14:paraId="57771A0D" w14:textId="526B075F" w:rsidR="006F6726" w:rsidRPr="00BA49AF" w:rsidRDefault="006F6726"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0F2F4323" w14:textId="77777777" w:rsidR="006F6726" w:rsidRPr="000D6821" w:rsidRDefault="006F6726" w:rsidP="00A256F9">
            <w:pPr>
              <w:pStyle w:val="2-"/>
              <w:rPr>
                <w:color w:val="00B050"/>
              </w:rPr>
            </w:pPr>
            <w:r w:rsidRPr="000D6821">
              <w:rPr>
                <w:rFonts w:hint="eastAsia"/>
                <w:color w:val="00B050"/>
              </w:rPr>
              <w:t xml:space="preserve">//Do not modify </w:t>
            </w:r>
            <w:r w:rsidRPr="000D6821">
              <w:rPr>
                <w:color w:val="00B050"/>
              </w:rPr>
              <w:t>this file manually.</w:t>
            </w:r>
          </w:p>
          <w:p w14:paraId="232F4419" w14:textId="77777777" w:rsidR="006F6726" w:rsidRDefault="006F6726" w:rsidP="00A256F9">
            <w:pPr>
              <w:pStyle w:val="2-"/>
            </w:pPr>
          </w:p>
          <w:p w14:paraId="67543744" w14:textId="3649F679" w:rsidR="006F6726" w:rsidRDefault="006F6726" w:rsidP="00A256F9">
            <w:pPr>
              <w:pStyle w:val="2-"/>
            </w:pPr>
            <w:r>
              <w:rPr>
                <w:rFonts w:hint="eastAsia"/>
              </w:rPr>
              <w:t xml:space="preserve">#include </w:t>
            </w:r>
            <w:r>
              <w:t>“</w:t>
            </w:r>
            <w:r w:rsidR="002E49E5">
              <w:t>gameDataDec</w:t>
            </w:r>
            <w:r w:rsidR="00906C9A">
              <w:t>l</w:t>
            </w:r>
            <w:r>
              <w:t>.h”</w:t>
            </w:r>
          </w:p>
          <w:p w14:paraId="563A6D89" w14:textId="77777777" w:rsidR="002E49E5" w:rsidRDefault="002E49E5" w:rsidP="00A256F9">
            <w:pPr>
              <w:pStyle w:val="2-"/>
              <w:rPr>
                <w:color w:val="00B050"/>
              </w:rPr>
            </w:pPr>
            <w:r>
              <w:rPr>
                <w:rFonts w:hint="eastAsia"/>
                <w:color w:val="00B050"/>
              </w:rPr>
              <w:t>/*</w:t>
            </w:r>
          </w:p>
          <w:p w14:paraId="24D910C9" w14:textId="601AF26F" w:rsidR="006F6726" w:rsidRDefault="002E49E5" w:rsidP="00A256F9">
            <w:pPr>
              <w:pStyle w:val="2-"/>
              <w:rPr>
                <w:color w:val="00B050"/>
              </w:rPr>
            </w:pPr>
            <w:r w:rsidRPr="002E49E5">
              <w:rPr>
                <w:rFonts w:hint="eastAsia"/>
                <w:color w:val="00B050"/>
              </w:rPr>
              <w:t>※このインクルード内で下記の構造体が定義されている</w:t>
            </w:r>
            <w:r>
              <w:rPr>
                <w:rFonts w:hint="eastAsia"/>
                <w:color w:val="00B050"/>
              </w:rPr>
              <w:t>。</w:t>
            </w:r>
          </w:p>
          <w:p w14:paraId="17A37A93" w14:textId="4EF00EE5" w:rsidR="002E49E5" w:rsidRDefault="002E49E5" w:rsidP="00A256F9">
            <w:pPr>
              <w:pStyle w:val="2-"/>
              <w:rPr>
                <w:color w:val="00B050"/>
              </w:rPr>
            </w:pPr>
            <w:r>
              <w:rPr>
                <w:color w:val="00B050"/>
              </w:rPr>
              <w:t xml:space="preserve">　本来このコメントの部分はファイル出力されないが、</w:t>
            </w:r>
          </w:p>
          <w:p w14:paraId="6A784646" w14:textId="71CC08D9" w:rsidR="002E49E5" w:rsidRDefault="002E49E5" w:rsidP="00A256F9">
            <w:pPr>
              <w:pStyle w:val="2-"/>
              <w:rPr>
                <w:color w:val="00B050"/>
              </w:rPr>
            </w:pPr>
            <w:r>
              <w:rPr>
                <w:rFonts w:hint="eastAsia"/>
                <w:color w:val="00B050"/>
              </w:rPr>
              <w:t xml:space="preserve">　このサンプルでは内容を分かり易くするために記述</w:t>
            </w:r>
            <w:r w:rsidR="003A5538">
              <w:rPr>
                <w:rFonts w:hint="eastAsia"/>
                <w:color w:val="00B050"/>
              </w:rPr>
              <w:t>している</w:t>
            </w:r>
            <w:r>
              <w:rPr>
                <w:rFonts w:hint="eastAsia"/>
                <w:color w:val="00B050"/>
              </w:rPr>
              <w:t>。</w:t>
            </w:r>
          </w:p>
          <w:p w14:paraId="05AEC607" w14:textId="77777777" w:rsidR="00490742" w:rsidRPr="002E49E5" w:rsidRDefault="00490742" w:rsidP="00A256F9">
            <w:pPr>
              <w:pStyle w:val="2-"/>
              <w:rPr>
                <w:color w:val="00B050"/>
              </w:rPr>
            </w:pPr>
          </w:p>
          <w:p w14:paraId="2AF65F53" w14:textId="1EAD9EB8" w:rsidR="00490742" w:rsidRDefault="00490742" w:rsidP="002E49E5">
            <w:pPr>
              <w:pStyle w:val="2-"/>
              <w:rPr>
                <w:color w:val="00B050"/>
              </w:rPr>
            </w:pPr>
            <w:r>
              <w:rPr>
                <w:rFonts w:hint="eastAsia"/>
                <w:color w:val="00B050"/>
              </w:rPr>
              <w:t>//ゲームデータ定義</w:t>
            </w:r>
          </w:p>
          <w:p w14:paraId="058C3A8B" w14:textId="4A7D976C" w:rsidR="002E49E5" w:rsidRPr="00005A99" w:rsidRDefault="002E49E5" w:rsidP="002E49E5">
            <w:pPr>
              <w:pStyle w:val="2-"/>
            </w:pPr>
            <w:r w:rsidRPr="00005A99">
              <w:t>struct T_GAME_DATA_DEC</w:t>
            </w:r>
            <w:r w:rsidR="00326238" w:rsidRPr="00005A99">
              <w:t>L</w:t>
            </w:r>
          </w:p>
          <w:p w14:paraId="6FAE8DE8" w14:textId="77777777" w:rsidR="002E49E5" w:rsidRPr="00005A99" w:rsidRDefault="002E49E5" w:rsidP="002E49E5">
            <w:pPr>
              <w:pStyle w:val="2-"/>
            </w:pPr>
            <w:r w:rsidRPr="00005A99">
              <w:t>{</w:t>
            </w:r>
          </w:p>
          <w:p w14:paraId="1CEFA21C" w14:textId="39AFCB8C" w:rsidR="00490742" w:rsidRPr="00005A99" w:rsidRDefault="00490742" w:rsidP="002E49E5">
            <w:pPr>
              <w:pStyle w:val="2-"/>
              <w:rPr>
                <w:color w:val="00B050"/>
              </w:rPr>
            </w:pPr>
            <w:r w:rsidRPr="00005A99">
              <w:tab/>
            </w:r>
            <w:r w:rsidRPr="00005A99">
              <w:rPr>
                <w:color w:val="00B050"/>
              </w:rPr>
              <w:t>//ゲームデータ構造体定義</w:t>
            </w:r>
          </w:p>
          <w:p w14:paraId="2965A1FD" w14:textId="0EEF4500" w:rsidR="003B0BE1" w:rsidRPr="00005A99" w:rsidRDefault="003B0BE1" w:rsidP="003B0BE1">
            <w:pPr>
              <w:pStyle w:val="2-"/>
            </w:pPr>
            <w:r w:rsidRPr="00005A99">
              <w:tab/>
              <w:t>struct STRUCT</w:t>
            </w:r>
          </w:p>
          <w:p w14:paraId="3B04301E" w14:textId="554D3529" w:rsidR="003B0BE1" w:rsidRPr="00005A99" w:rsidRDefault="003B0BE1" w:rsidP="003B0BE1">
            <w:pPr>
              <w:pStyle w:val="2-"/>
            </w:pPr>
            <w:r w:rsidRPr="00005A99">
              <w:tab/>
              <w:t>{</w:t>
            </w:r>
          </w:p>
          <w:p w14:paraId="28208FBB" w14:textId="396C0775" w:rsidR="00490742" w:rsidRPr="00005A99" w:rsidRDefault="00490742" w:rsidP="003B0BE1">
            <w:pPr>
              <w:pStyle w:val="2-"/>
            </w:pPr>
            <w:r w:rsidRPr="00005A99">
              <w:tab/>
            </w:r>
            <w:r w:rsidRPr="00005A99">
              <w:tab/>
            </w:r>
            <w:r w:rsidRPr="00005A99">
              <w:rPr>
                <w:color w:val="00B050"/>
              </w:rPr>
              <w:t>//ゲームデータ構造体メンバー定義</w:t>
            </w:r>
          </w:p>
          <w:p w14:paraId="28B73432" w14:textId="5507681E" w:rsidR="00621474" w:rsidRPr="00005A99" w:rsidRDefault="00621474" w:rsidP="00621474">
            <w:pPr>
              <w:pStyle w:val="2-"/>
            </w:pPr>
            <w:r w:rsidRPr="00005A99">
              <w:tab/>
            </w:r>
            <w:r w:rsidRPr="00005A99">
              <w:tab/>
              <w:t>struct MEMBER</w:t>
            </w:r>
          </w:p>
          <w:p w14:paraId="175A223B" w14:textId="780F7EA0" w:rsidR="00621474" w:rsidRPr="00005A99" w:rsidRDefault="00621474" w:rsidP="00621474">
            <w:pPr>
              <w:pStyle w:val="2-"/>
            </w:pPr>
            <w:r w:rsidRPr="00005A99">
              <w:tab/>
            </w:r>
            <w:r w:rsidRPr="00005A99">
              <w:tab/>
              <w:t>{</w:t>
            </w:r>
          </w:p>
          <w:p w14:paraId="77DFF085" w14:textId="552E11FA" w:rsidR="00621474" w:rsidRPr="00005A99" w:rsidRDefault="00621474" w:rsidP="00621474">
            <w:pPr>
              <w:pStyle w:val="2-"/>
              <w:rPr>
                <w:color w:val="00B050"/>
              </w:rPr>
            </w:pPr>
            <w:r w:rsidRPr="00005A99">
              <w:tab/>
            </w:r>
            <w:r w:rsidRPr="00005A99">
              <w:tab/>
            </w:r>
            <w:r w:rsidRPr="00005A99">
              <w:tab/>
              <w:t>unsigned int memberNameCrc;</w:t>
            </w:r>
            <w:r w:rsidR="008863A3" w:rsidRPr="00005A99">
              <w:tab/>
            </w:r>
            <w:r w:rsidR="008863A3" w:rsidRPr="00005A99">
              <w:rPr>
                <w:color w:val="00B050"/>
              </w:rPr>
              <w:t>//メンバー名</w:t>
            </w:r>
            <w:r w:rsidR="008863A3" w:rsidRPr="00005A99">
              <w:rPr>
                <w:rFonts w:hint="eastAsia"/>
                <w:color w:val="00B050"/>
              </w:rPr>
              <w:t>CRC</w:t>
            </w:r>
          </w:p>
          <w:p w14:paraId="651B1C45" w14:textId="707640F6" w:rsidR="00621474" w:rsidRPr="00005A99" w:rsidRDefault="00621474" w:rsidP="00621474">
            <w:pPr>
              <w:pStyle w:val="2-"/>
              <w:rPr>
                <w:color w:val="00B050"/>
              </w:rPr>
            </w:pPr>
            <w:r w:rsidRPr="00005A99">
              <w:tab/>
            </w:r>
            <w:r w:rsidRPr="00005A99">
              <w:tab/>
            </w:r>
            <w:r w:rsidRPr="00005A99">
              <w:tab/>
              <w:t xml:space="preserve">unsigned int </w:t>
            </w:r>
            <w:r w:rsidR="00682FA6" w:rsidRPr="00005A99">
              <w:t>data</w:t>
            </w:r>
            <w:r w:rsidRPr="00005A99">
              <w:t>NameCrc;</w:t>
            </w:r>
            <w:r w:rsidR="008863A3" w:rsidRPr="00005A99">
              <w:tab/>
            </w:r>
            <w:r w:rsidR="008863A3" w:rsidRPr="00005A99">
              <w:rPr>
                <w:color w:val="00B050"/>
              </w:rPr>
              <w:t>//</w:t>
            </w:r>
            <w:r w:rsidR="0087169B" w:rsidRPr="00005A99">
              <w:rPr>
                <w:color w:val="00B050"/>
              </w:rPr>
              <w:t>構造体</w:t>
            </w:r>
            <w:r w:rsidR="008863A3" w:rsidRPr="00005A99">
              <w:rPr>
                <w:color w:val="00B050"/>
              </w:rPr>
              <w:t>名</w:t>
            </w:r>
            <w:r w:rsidR="008863A3" w:rsidRPr="00005A99">
              <w:rPr>
                <w:rFonts w:hint="eastAsia"/>
                <w:color w:val="00B050"/>
              </w:rPr>
              <w:t>CRC</w:t>
            </w:r>
            <w:r w:rsidR="005B1BEC" w:rsidRPr="00005A99">
              <w:rPr>
                <w:color w:val="00B050"/>
              </w:rPr>
              <w:t xml:space="preserve">　※型種別</w:t>
            </w:r>
            <w:r w:rsidR="005B1BEC" w:rsidRPr="00005A99">
              <w:rPr>
                <w:rFonts w:hint="eastAsia"/>
                <w:color w:val="00B050"/>
              </w:rPr>
              <w:t xml:space="preserve"> =</w:t>
            </w:r>
            <w:r w:rsidR="005B1BEC" w:rsidRPr="00005A99">
              <w:rPr>
                <w:color w:val="00B050"/>
              </w:rPr>
              <w:t xml:space="preserve"> </w:t>
            </w:r>
            <w:r w:rsidR="0087169B" w:rsidRPr="00005A99">
              <w:rPr>
                <w:color w:val="00B050"/>
              </w:rPr>
              <w:t>struct</w:t>
            </w:r>
            <w:r w:rsidR="005B1BEC" w:rsidRPr="00005A99">
              <w:rPr>
                <w:rFonts w:hint="eastAsia"/>
                <w:color w:val="00B050"/>
              </w:rPr>
              <w:t xml:space="preserve"> の</w:t>
            </w:r>
            <w:r w:rsidR="0087169B" w:rsidRPr="00005A99">
              <w:rPr>
                <w:rFonts w:hint="eastAsia"/>
                <w:color w:val="00B050"/>
              </w:rPr>
              <w:t>場合に指定</w:t>
            </w:r>
            <w:r w:rsidR="00F539DE" w:rsidRPr="00005A99">
              <w:rPr>
                <w:rFonts w:hint="eastAsia"/>
                <w:color w:val="00B050"/>
              </w:rPr>
              <w:t>。</w:t>
            </w:r>
          </w:p>
          <w:p w14:paraId="5C1869F1" w14:textId="425A9BEB" w:rsidR="00621474" w:rsidRPr="00005A99" w:rsidRDefault="00621474" w:rsidP="00621474">
            <w:pPr>
              <w:pStyle w:val="2-"/>
              <w:rPr>
                <w:color w:val="00B050"/>
              </w:rPr>
            </w:pPr>
            <w:r w:rsidRPr="00005A99">
              <w:tab/>
            </w:r>
            <w:r w:rsidRPr="00005A99">
              <w:tab/>
            </w:r>
            <w:r w:rsidRPr="00005A99">
              <w:tab/>
              <w:t xml:space="preserve">unsigned </w:t>
            </w:r>
            <w:r w:rsidR="00F33257">
              <w:t>char</w:t>
            </w:r>
            <w:r w:rsidRPr="00005A99">
              <w:t xml:space="preserve"> baseType:3;</w:t>
            </w:r>
            <w:r w:rsidR="008863A3" w:rsidRPr="00005A99">
              <w:tab/>
            </w:r>
            <w:r w:rsidR="008863A3" w:rsidRPr="00005A99">
              <w:rPr>
                <w:color w:val="00B050"/>
              </w:rPr>
              <w:t>//型</w:t>
            </w:r>
            <w:r w:rsidR="008863A3" w:rsidRPr="00005A99">
              <w:rPr>
                <w:rFonts w:hint="eastAsia"/>
                <w:color w:val="00B050"/>
              </w:rPr>
              <w:t>種別</w:t>
            </w:r>
            <w:r w:rsidR="00FE179B" w:rsidRPr="00005A99">
              <w:rPr>
                <w:rFonts w:hint="eastAsia"/>
                <w:color w:val="00B050"/>
              </w:rPr>
              <w:t xml:space="preserve">　※0 = int, 1 = float, 2 = </w:t>
            </w:r>
            <w:r w:rsidR="00B25064" w:rsidRPr="00005A99">
              <w:rPr>
                <w:color w:val="00B050"/>
              </w:rPr>
              <w:t xml:space="preserve">dec, 3 = bool, 4 = </w:t>
            </w:r>
            <w:r w:rsidR="00D8225C" w:rsidRPr="00005A99">
              <w:rPr>
                <w:color w:val="00B050"/>
              </w:rPr>
              <w:t>str</w:t>
            </w:r>
            <w:r w:rsidR="00005A99">
              <w:rPr>
                <w:color w:val="00B050"/>
              </w:rPr>
              <w:t>、</w:t>
            </w:r>
          </w:p>
          <w:p w14:paraId="04FD4FC9" w14:textId="45DF552E" w:rsidR="00D8225C" w:rsidRPr="00005A99" w:rsidRDefault="00D8225C" w:rsidP="00621474">
            <w:pPr>
              <w:pStyle w:val="2-"/>
              <w:rPr>
                <w:color w:val="00B050"/>
              </w:rPr>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5 = expr, 6 = ptr</w:t>
            </w:r>
            <w:r w:rsidR="0087169B" w:rsidRPr="00005A99">
              <w:rPr>
                <w:color w:val="00B050"/>
              </w:rPr>
              <w:t>, 7 = struct</w:t>
            </w:r>
            <w:r w:rsidR="00005A99" w:rsidRPr="00005A99">
              <w:rPr>
                <w:rFonts w:hint="eastAsia"/>
                <w:color w:val="00B050"/>
              </w:rPr>
              <w:t>。</w:t>
            </w:r>
          </w:p>
          <w:p w14:paraId="2FA52B74" w14:textId="42F6CE85" w:rsidR="00621474" w:rsidRPr="00005A99" w:rsidRDefault="00F33257" w:rsidP="00621474">
            <w:pPr>
              <w:pStyle w:val="2-"/>
              <w:rPr>
                <w:color w:val="00B050"/>
              </w:rPr>
            </w:pPr>
            <w:r>
              <w:tab/>
            </w:r>
            <w:r>
              <w:tab/>
            </w:r>
            <w:r>
              <w:tab/>
              <w:t>unsigned char</w:t>
            </w:r>
            <w:r w:rsidR="00621474" w:rsidRPr="00005A99">
              <w:t xml:space="preserve"> isUnsigned:1;</w:t>
            </w:r>
            <w:r w:rsidR="008863A3" w:rsidRPr="00005A99">
              <w:tab/>
            </w:r>
            <w:r w:rsidR="008863A3" w:rsidRPr="00005A99">
              <w:rPr>
                <w:color w:val="00B050"/>
              </w:rPr>
              <w:t>//符号無し型か？</w:t>
            </w:r>
            <w:r w:rsidR="005B1BEC" w:rsidRPr="00005A99">
              <w:rPr>
                <w:color w:val="00B050"/>
              </w:rPr>
              <w:t xml:space="preserve">　※型種別</w:t>
            </w:r>
            <w:r w:rsidR="005B1BEC" w:rsidRPr="00005A99">
              <w:rPr>
                <w:rFonts w:hint="eastAsia"/>
                <w:color w:val="00B050"/>
              </w:rPr>
              <w:t xml:space="preserve"> = int の</w:t>
            </w:r>
            <w:r>
              <w:rPr>
                <w:rFonts w:hint="eastAsia"/>
                <w:color w:val="00B050"/>
              </w:rPr>
              <w:t>場合のみ</w:t>
            </w:r>
            <w:r w:rsidR="001A1752">
              <w:rPr>
                <w:rFonts w:hint="eastAsia"/>
                <w:color w:val="00B050"/>
              </w:rPr>
              <w:t>指定可。</w:t>
            </w:r>
          </w:p>
          <w:p w14:paraId="6E80C001" w14:textId="4E1C26A0" w:rsidR="00621474" w:rsidRPr="00005A99" w:rsidRDefault="00F33257" w:rsidP="00621474">
            <w:pPr>
              <w:pStyle w:val="2-"/>
            </w:pPr>
            <w:r>
              <w:tab/>
            </w:r>
            <w:r>
              <w:tab/>
            </w:r>
            <w:r>
              <w:tab/>
              <w:t>unsigned char</w:t>
            </w:r>
            <w:r w:rsidR="00621474" w:rsidRPr="00005A99">
              <w:t xml:space="preserve"> size:4;</w:t>
            </w:r>
            <w:r w:rsidR="008863A3" w:rsidRPr="00005A99">
              <w:tab/>
            </w:r>
            <w:r w:rsidR="008863A3" w:rsidRPr="00005A99">
              <w:tab/>
            </w:r>
            <w:r w:rsidR="008863A3" w:rsidRPr="00005A99">
              <w:rPr>
                <w:color w:val="00B050"/>
              </w:rPr>
              <w:t>//型のサイズ</w:t>
            </w:r>
            <w:r w:rsidR="00FE179B" w:rsidRPr="00005A99">
              <w:rPr>
                <w:color w:val="00B050"/>
              </w:rPr>
              <w:t xml:space="preserve">　※</w:t>
            </w:r>
            <w:r w:rsidR="005F585C" w:rsidRPr="00005A99">
              <w:rPr>
                <w:color w:val="00B050"/>
              </w:rPr>
              <w:t>int の場合は、1,2,4,8</w:t>
            </w:r>
            <w:r w:rsidR="00FE179B" w:rsidRPr="00005A99">
              <w:rPr>
                <w:color w:val="00B050"/>
              </w:rPr>
              <w:t xml:space="preserve"> のいずれか</w:t>
            </w:r>
            <w:r w:rsidR="00F539DE" w:rsidRPr="00005A99">
              <w:rPr>
                <w:rFonts w:hint="eastAsia"/>
                <w:color w:val="00B050"/>
              </w:rPr>
              <w:t>。</w:t>
            </w:r>
          </w:p>
          <w:p w14:paraId="601A1DC4" w14:textId="60B192AC" w:rsidR="005F585C" w:rsidRPr="00005A99" w:rsidRDefault="005F585C" w:rsidP="00621474">
            <w:pPr>
              <w:pStyle w:val="2-"/>
            </w:pPr>
            <w:r w:rsidRPr="00005A99">
              <w:tab/>
            </w:r>
            <w:r w:rsidRPr="00005A99">
              <w:tab/>
            </w:r>
            <w:r w:rsidRPr="00005A99">
              <w:tab/>
            </w:r>
            <w:r w:rsidRPr="00005A99">
              <w:tab/>
            </w:r>
            <w:r w:rsidRPr="00005A99">
              <w:tab/>
            </w:r>
            <w:r w:rsidRPr="00005A99">
              <w:tab/>
            </w:r>
            <w:r w:rsidRPr="00005A99">
              <w:tab/>
            </w:r>
            <w:r w:rsidRPr="00005A99">
              <w:tab/>
            </w:r>
            <w:r w:rsidRPr="00005A99">
              <w:rPr>
                <w:rFonts w:hint="eastAsia"/>
                <w:color w:val="00B050"/>
              </w:rPr>
              <w:t>//　　　　　　　float の場合は、2,4,8</w:t>
            </w:r>
            <w:r w:rsidRPr="00005A99">
              <w:rPr>
                <w:color w:val="00B050"/>
              </w:rPr>
              <w:t xml:space="preserve"> のいずれか。</w:t>
            </w:r>
          </w:p>
          <w:p w14:paraId="1754C6A6" w14:textId="50B7EC9E" w:rsidR="005F585C" w:rsidRPr="00005A99" w:rsidRDefault="005F585C" w:rsidP="00621474">
            <w:pPr>
              <w:pStyle w:val="2-"/>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dec</w:t>
            </w:r>
            <w:r w:rsidRPr="00005A99">
              <w:rPr>
                <w:rFonts w:hint="eastAsia"/>
                <w:color w:val="00B050"/>
              </w:rPr>
              <w:t xml:space="preserve"> の場合は 2,4,8 のいずれか。</w:t>
            </w:r>
          </w:p>
          <w:p w14:paraId="3AFD573E" w14:textId="187B44D5" w:rsidR="005F585C" w:rsidRPr="00005A99" w:rsidRDefault="005F585C" w:rsidP="00621474">
            <w:pPr>
              <w:pStyle w:val="2-"/>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bool の場合は 1。</w:t>
            </w:r>
          </w:p>
          <w:p w14:paraId="4C0C4C30" w14:textId="021EC4F5" w:rsidR="005F585C" w:rsidRDefault="005F585C" w:rsidP="00621474">
            <w:pPr>
              <w:pStyle w:val="2-"/>
              <w:rPr>
                <w:color w:val="00B050"/>
              </w:rPr>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 xml:space="preserve">str / expr / ptr </w:t>
            </w:r>
            <w:r w:rsidR="000D0711">
              <w:rPr>
                <w:color w:val="00B050"/>
              </w:rPr>
              <w:t xml:space="preserve">/struct </w:t>
            </w:r>
            <w:r w:rsidRPr="00005A99">
              <w:rPr>
                <w:rFonts w:hint="eastAsia"/>
                <w:color w:val="00B050"/>
              </w:rPr>
              <w:t xml:space="preserve">の場合は </w:t>
            </w:r>
            <w:r w:rsidR="000D0711">
              <w:rPr>
                <w:color w:val="00B050"/>
              </w:rPr>
              <w:t>0</w:t>
            </w:r>
            <w:r w:rsidRPr="00005A99">
              <w:rPr>
                <w:color w:val="00B050"/>
              </w:rPr>
              <w:t>。</w:t>
            </w:r>
          </w:p>
          <w:p w14:paraId="2902BA2B" w14:textId="78E48083" w:rsidR="00F33257" w:rsidRPr="00005A99" w:rsidRDefault="00F33257" w:rsidP="00621474">
            <w:pPr>
              <w:pStyle w:val="2-"/>
            </w:pPr>
            <w:r>
              <w:rPr>
                <w:color w:val="00B050"/>
              </w:rPr>
              <w:tab/>
            </w:r>
            <w:r>
              <w:rPr>
                <w:color w:val="00B050"/>
              </w:rPr>
              <w:tab/>
            </w:r>
            <w:r>
              <w:rPr>
                <w:color w:val="00B050"/>
              </w:rPr>
              <w:tab/>
            </w:r>
            <w:r w:rsidRPr="00F33257">
              <w:t>unsigned char padding[3];</w:t>
            </w:r>
            <w:r>
              <w:rPr>
                <w:color w:val="00B050"/>
              </w:rPr>
              <w:tab/>
              <w:t>//パディング　※0xdbで埋める</w:t>
            </w:r>
          </w:p>
          <w:p w14:paraId="60428B4D" w14:textId="77777777" w:rsidR="00360EB2" w:rsidRPr="00005A99" w:rsidRDefault="0087169B" w:rsidP="0087169B">
            <w:pPr>
              <w:pStyle w:val="2-"/>
            </w:pPr>
            <w:r w:rsidRPr="00005A99">
              <w:tab/>
            </w:r>
            <w:r w:rsidRPr="00005A99">
              <w:tab/>
            </w:r>
            <w:r w:rsidRPr="00005A99">
              <w:tab/>
              <w:t>unsigned int isVariableArray:1;</w:t>
            </w:r>
            <w:r w:rsidRPr="00005A99">
              <w:rPr>
                <w:color w:val="00B050"/>
              </w:rPr>
              <w:t>//不定長配列か？　※</w:t>
            </w:r>
            <w:r w:rsidR="00700D07" w:rsidRPr="00005A99">
              <w:rPr>
                <w:color w:val="00B050"/>
              </w:rPr>
              <w:t>true で不定長配列。</w:t>
            </w:r>
            <w:r w:rsidR="00360EB2" w:rsidRPr="00005A99">
              <w:rPr>
                <w:rFonts w:hint="eastAsia"/>
                <w:color w:val="00B050"/>
              </w:rPr>
              <w:t>この時、メンバーの実際の</w:t>
            </w:r>
          </w:p>
          <w:p w14:paraId="267E644F" w14:textId="656911BE" w:rsidR="0087169B" w:rsidRPr="00005A99" w:rsidRDefault="00360EB2" w:rsidP="0087169B">
            <w:pPr>
              <w:pStyle w:val="2-"/>
            </w:pPr>
            <w:r w:rsidRPr="00005A99">
              <w:lastRenderedPageBreak/>
              <w:tab/>
            </w:r>
            <w:r w:rsidRPr="00005A99">
              <w:tab/>
            </w:r>
            <w:r w:rsidRPr="00005A99">
              <w:tab/>
            </w:r>
            <w:r w:rsidRPr="00005A99">
              <w:tab/>
            </w:r>
            <w:r w:rsidRPr="00005A99">
              <w:tab/>
            </w:r>
            <w:r w:rsidRPr="00005A99">
              <w:tab/>
            </w:r>
            <w:r w:rsidRPr="00005A99">
              <w:tab/>
            </w:r>
            <w:r w:rsidRPr="00005A99">
              <w:tab/>
            </w:r>
            <w:r w:rsidRPr="00005A99">
              <w:rPr>
                <w:color w:val="00B050"/>
              </w:rPr>
              <w:t>//　　　　　　　　　　データ型はポインターとなる</w:t>
            </w:r>
            <w:r w:rsidR="00700D07" w:rsidRPr="00005A99">
              <w:rPr>
                <w:color w:val="00B050"/>
              </w:rPr>
              <w:t>。</w:t>
            </w:r>
          </w:p>
          <w:p w14:paraId="5C52CF69" w14:textId="3343C62D" w:rsidR="00621474" w:rsidRPr="00005A99" w:rsidRDefault="00621474" w:rsidP="00621474">
            <w:pPr>
              <w:pStyle w:val="2-"/>
            </w:pPr>
            <w:r w:rsidRPr="00005A99">
              <w:tab/>
            </w:r>
            <w:r w:rsidRPr="00005A99">
              <w:tab/>
            </w:r>
            <w:r w:rsidRPr="00005A99">
              <w:tab/>
              <w:t>unsigned int arraySize:16;</w:t>
            </w:r>
            <w:r w:rsidR="008863A3" w:rsidRPr="00005A99">
              <w:tab/>
            </w:r>
            <w:r w:rsidR="008863A3" w:rsidRPr="00005A99">
              <w:rPr>
                <w:color w:val="00B050"/>
              </w:rPr>
              <w:t>//配列要素数</w:t>
            </w:r>
            <w:r w:rsidR="00F539DE" w:rsidRPr="00005A99">
              <w:rPr>
                <w:color w:val="00B050"/>
              </w:rPr>
              <w:t xml:space="preserve">　※配列でない時</w:t>
            </w:r>
            <w:r w:rsidR="00546563" w:rsidRPr="00005A99">
              <w:rPr>
                <w:rFonts w:hint="eastAsia"/>
                <w:color w:val="00B050"/>
              </w:rPr>
              <w:t>や不定長の時</w:t>
            </w:r>
            <w:r w:rsidR="00F539DE" w:rsidRPr="00005A99">
              <w:rPr>
                <w:color w:val="00B050"/>
              </w:rPr>
              <w:t>は</w:t>
            </w:r>
            <w:r w:rsidR="00F539DE" w:rsidRPr="00005A99">
              <w:rPr>
                <w:rFonts w:hint="eastAsia"/>
                <w:color w:val="00B050"/>
              </w:rPr>
              <w:t xml:space="preserve"> 0。</w:t>
            </w:r>
          </w:p>
          <w:p w14:paraId="6FEBE275" w14:textId="475B913F" w:rsidR="00621474" w:rsidRPr="00005A99" w:rsidRDefault="00621474" w:rsidP="00621474">
            <w:pPr>
              <w:pStyle w:val="2-"/>
            </w:pPr>
            <w:r w:rsidRPr="00005A99">
              <w:tab/>
            </w:r>
            <w:r w:rsidRPr="00005A99">
              <w:tab/>
              <w:t>};</w:t>
            </w:r>
          </w:p>
          <w:p w14:paraId="3FE18544" w14:textId="3E58EB06" w:rsidR="00D4764A" w:rsidRPr="00005A99" w:rsidRDefault="00D4764A" w:rsidP="00D4764A">
            <w:pPr>
              <w:pStyle w:val="2-"/>
            </w:pPr>
            <w:r w:rsidRPr="00005A99">
              <w:tab/>
            </w:r>
            <w:r w:rsidRPr="00005A99">
              <w:tab/>
            </w:r>
          </w:p>
          <w:p w14:paraId="21D47B03" w14:textId="3BCD04E5" w:rsidR="00D4764A" w:rsidRPr="00005A99" w:rsidRDefault="00D4764A" w:rsidP="00D4764A">
            <w:pPr>
              <w:pStyle w:val="2-"/>
            </w:pPr>
            <w:r w:rsidRPr="00005A99">
              <w:tab/>
            </w:r>
            <w:r w:rsidRPr="00005A99">
              <w:tab/>
              <w:t>unsigned int structNameCrc;</w:t>
            </w:r>
            <w:r w:rsidR="008863A3" w:rsidRPr="00005A99">
              <w:tab/>
            </w:r>
            <w:r w:rsidR="008863A3" w:rsidRPr="00005A99">
              <w:rPr>
                <w:color w:val="00B050"/>
              </w:rPr>
              <w:t>//構造体名</w:t>
            </w:r>
            <w:r w:rsidR="008863A3" w:rsidRPr="00005A99">
              <w:rPr>
                <w:rFonts w:hint="eastAsia"/>
                <w:color w:val="00B050"/>
              </w:rPr>
              <w:t>CRC</w:t>
            </w:r>
          </w:p>
          <w:p w14:paraId="6F7FF8EE" w14:textId="36407AC9" w:rsidR="00D4764A" w:rsidRPr="00005A99" w:rsidRDefault="00D4764A" w:rsidP="00D4764A">
            <w:pPr>
              <w:pStyle w:val="2-"/>
            </w:pPr>
            <w:r w:rsidRPr="00005A99">
              <w:tab/>
            </w:r>
            <w:r w:rsidRPr="00005A99">
              <w:tab/>
              <w:t>unsigned short membersNum;</w:t>
            </w:r>
            <w:r w:rsidR="008863A3" w:rsidRPr="00005A99">
              <w:tab/>
            </w:r>
            <w:r w:rsidR="008863A3" w:rsidRPr="00005A99">
              <w:rPr>
                <w:color w:val="00B050"/>
              </w:rPr>
              <w:t>//構造体メンバー数</w:t>
            </w:r>
          </w:p>
          <w:p w14:paraId="1B7DB04F" w14:textId="2DDF1C91" w:rsidR="00D4764A" w:rsidRPr="00005A99" w:rsidRDefault="00D4764A" w:rsidP="00D4764A">
            <w:pPr>
              <w:pStyle w:val="2-"/>
            </w:pPr>
            <w:r w:rsidRPr="00005A99">
              <w:tab/>
            </w:r>
            <w:r w:rsidRPr="00005A99">
              <w:tab/>
              <w:t>MEMBER* members;</w:t>
            </w:r>
            <w:r w:rsidR="008863A3" w:rsidRPr="00005A99">
              <w:tab/>
            </w:r>
            <w:r w:rsidR="008863A3" w:rsidRPr="00005A99">
              <w:tab/>
            </w:r>
            <w:r w:rsidR="008863A3" w:rsidRPr="00005A99">
              <w:tab/>
            </w:r>
            <w:r w:rsidR="008863A3" w:rsidRPr="00005A99">
              <w:rPr>
                <w:color w:val="00B050"/>
              </w:rPr>
              <w:t>//構造体メンバー定義の参照</w:t>
            </w:r>
          </w:p>
          <w:p w14:paraId="3D5FA788" w14:textId="555EFC75" w:rsidR="003B0BE1" w:rsidRPr="00005A99" w:rsidRDefault="003B0BE1" w:rsidP="003B0BE1">
            <w:pPr>
              <w:pStyle w:val="2-"/>
            </w:pPr>
            <w:r w:rsidRPr="00005A99">
              <w:tab/>
              <w:t>};</w:t>
            </w:r>
          </w:p>
          <w:p w14:paraId="15A300E2" w14:textId="4AB33C3D" w:rsidR="003B0BE1" w:rsidRPr="00005A99" w:rsidRDefault="003B0BE1" w:rsidP="002E49E5">
            <w:pPr>
              <w:pStyle w:val="2-"/>
            </w:pPr>
            <w:r w:rsidRPr="00005A99">
              <w:tab/>
            </w:r>
          </w:p>
          <w:p w14:paraId="1686EBF4" w14:textId="444D39A2" w:rsidR="002E49E5" w:rsidRPr="00005A99" w:rsidRDefault="002E49E5" w:rsidP="002E49E5">
            <w:pPr>
              <w:pStyle w:val="2-"/>
            </w:pPr>
            <w:r w:rsidRPr="00005A99">
              <w:tab/>
              <w:t>unsigned int formatNameCrc;</w:t>
            </w:r>
            <w:r w:rsidR="008863A3" w:rsidRPr="00005A99">
              <w:tab/>
            </w:r>
            <w:r w:rsidR="008863A3" w:rsidRPr="00005A99">
              <w:rPr>
                <w:rFonts w:hint="eastAsia"/>
                <w:color w:val="00B050"/>
              </w:rPr>
              <w:t>//データフォーマット名CRC</w:t>
            </w:r>
          </w:p>
          <w:p w14:paraId="5116AE0E" w14:textId="73083241" w:rsidR="002E49E5" w:rsidRPr="00005A99" w:rsidRDefault="002E49E5" w:rsidP="002E49E5">
            <w:pPr>
              <w:pStyle w:val="2-"/>
            </w:pPr>
            <w:r w:rsidRPr="00005A99">
              <w:tab/>
              <w:t>unsigned short majorVer;</w:t>
            </w:r>
            <w:r w:rsidR="008863A3" w:rsidRPr="00005A99">
              <w:tab/>
            </w:r>
            <w:r w:rsidR="008863A3" w:rsidRPr="00005A99">
              <w:tab/>
            </w:r>
            <w:r w:rsidR="008863A3" w:rsidRPr="00005A99">
              <w:rPr>
                <w:color w:val="00B050"/>
              </w:rPr>
              <w:t>//データフォーマットメジャーバージョン</w:t>
            </w:r>
          </w:p>
          <w:p w14:paraId="6E2034B0" w14:textId="355037FF" w:rsidR="002E49E5" w:rsidRDefault="002E49E5" w:rsidP="002E49E5">
            <w:pPr>
              <w:pStyle w:val="2-"/>
              <w:rPr>
                <w:color w:val="00B050"/>
              </w:rPr>
            </w:pPr>
            <w:r w:rsidRPr="00005A99">
              <w:tab/>
              <w:t>unsigned short minorVer;</w:t>
            </w:r>
            <w:r w:rsidR="008863A3" w:rsidRPr="00005A99">
              <w:tab/>
            </w:r>
            <w:r w:rsidR="008863A3" w:rsidRPr="00005A99">
              <w:tab/>
            </w:r>
            <w:r w:rsidR="008863A3" w:rsidRPr="00005A99">
              <w:rPr>
                <w:color w:val="00B050"/>
              </w:rPr>
              <w:t>//データフォーマットマイナーバージョン</w:t>
            </w:r>
          </w:p>
          <w:p w14:paraId="0283FA55" w14:textId="2FA1E681" w:rsidR="003B0BE1" w:rsidRPr="00005A99" w:rsidRDefault="003B0BE1" w:rsidP="003B0BE1">
            <w:pPr>
              <w:pStyle w:val="2-"/>
            </w:pPr>
            <w:r w:rsidRPr="00005A99">
              <w:tab/>
              <w:t>u</w:t>
            </w:r>
            <w:r w:rsidRPr="00005A99">
              <w:rPr>
                <w:rFonts w:hint="eastAsia"/>
              </w:rPr>
              <w:t xml:space="preserve">nsigned </w:t>
            </w:r>
            <w:r w:rsidR="005F70B4" w:rsidRPr="00005A99">
              <w:t>short</w:t>
            </w:r>
            <w:r w:rsidRPr="00005A99">
              <w:t xml:space="preserve"> structsNum;</w:t>
            </w:r>
            <w:r w:rsidR="008863A3" w:rsidRPr="00005A99">
              <w:tab/>
            </w:r>
            <w:r w:rsidR="008863A3" w:rsidRPr="00005A99">
              <w:rPr>
                <w:color w:val="00B050"/>
              </w:rPr>
              <w:t>//</w:t>
            </w:r>
            <w:r w:rsidR="004606CF" w:rsidRPr="00005A99">
              <w:rPr>
                <w:color w:val="00B050"/>
              </w:rPr>
              <w:t>構造体数</w:t>
            </w:r>
          </w:p>
          <w:p w14:paraId="270FE6EB" w14:textId="26E81388" w:rsidR="003B0BE1" w:rsidRPr="00005A99" w:rsidRDefault="003B0BE1" w:rsidP="003B0BE1">
            <w:pPr>
              <w:pStyle w:val="2-"/>
            </w:pPr>
            <w:r w:rsidRPr="00005A99">
              <w:tab/>
              <w:t>STRUCT* structs;</w:t>
            </w:r>
            <w:r w:rsidR="004606CF" w:rsidRPr="00005A99">
              <w:tab/>
            </w:r>
            <w:r w:rsidR="004606CF" w:rsidRPr="00005A99">
              <w:tab/>
            </w:r>
            <w:r w:rsidR="004606CF" w:rsidRPr="00005A99">
              <w:tab/>
            </w:r>
            <w:r w:rsidR="004606CF" w:rsidRPr="00005A99">
              <w:rPr>
                <w:color w:val="00B050"/>
              </w:rPr>
              <w:t>//構造体定義の参照</w:t>
            </w:r>
          </w:p>
          <w:p w14:paraId="64922977" w14:textId="77777777" w:rsidR="002E49E5" w:rsidRPr="00005A99" w:rsidRDefault="002E49E5" w:rsidP="002E49E5">
            <w:pPr>
              <w:pStyle w:val="2-"/>
            </w:pPr>
            <w:r w:rsidRPr="00005A99">
              <w:t>};</w:t>
            </w:r>
          </w:p>
          <w:p w14:paraId="1CEF67B8" w14:textId="433B474C" w:rsidR="002E49E5" w:rsidRPr="002E49E5" w:rsidRDefault="002E49E5" w:rsidP="00A256F9">
            <w:pPr>
              <w:pStyle w:val="2-"/>
              <w:rPr>
                <w:color w:val="00B050"/>
              </w:rPr>
            </w:pPr>
            <w:r w:rsidRPr="002E49E5">
              <w:rPr>
                <w:color w:val="00B050"/>
              </w:rPr>
              <w:t>*/</w:t>
            </w:r>
          </w:p>
          <w:p w14:paraId="0AB49259" w14:textId="77777777" w:rsidR="002E49E5" w:rsidRDefault="002E49E5" w:rsidP="00A256F9">
            <w:pPr>
              <w:pStyle w:val="2-"/>
            </w:pPr>
          </w:p>
          <w:p w14:paraId="09E8D60B" w14:textId="21A3E31A" w:rsidR="006A399E" w:rsidRDefault="006A399E" w:rsidP="006A399E">
            <w:pPr>
              <w:pStyle w:val="2-"/>
            </w:pPr>
            <w:r>
              <w:t>n</w:t>
            </w:r>
            <w:r>
              <w:rPr>
                <w:rFonts w:hint="eastAsia"/>
              </w:rPr>
              <w:t xml:space="preserve">amespace </w:t>
            </w:r>
            <w:r>
              <w:t>c</w:t>
            </w:r>
            <w:r w:rsidR="002E49E5">
              <w:t>haraDataDec</w:t>
            </w:r>
            <w:r w:rsidR="007A288C">
              <w:t>l</w:t>
            </w:r>
          </w:p>
          <w:p w14:paraId="446816DF" w14:textId="77777777" w:rsidR="006A399E" w:rsidRDefault="006A399E" w:rsidP="006A399E">
            <w:pPr>
              <w:pStyle w:val="2-"/>
            </w:pPr>
            <w:r>
              <w:t>{</w:t>
            </w:r>
          </w:p>
          <w:p w14:paraId="6F758128" w14:textId="77777777" w:rsidR="006A399E" w:rsidRDefault="006A399E" w:rsidP="00A256F9">
            <w:pPr>
              <w:pStyle w:val="2-"/>
            </w:pPr>
          </w:p>
          <w:p w14:paraId="3665A3C5" w14:textId="77777777" w:rsidR="006F6726" w:rsidRPr="000D6821" w:rsidRDefault="006F6726" w:rsidP="00A256F9">
            <w:pPr>
              <w:pStyle w:val="2-"/>
              <w:rPr>
                <w:color w:val="00B050"/>
              </w:rPr>
            </w:pPr>
            <w:r w:rsidRPr="000D6821">
              <w:rPr>
                <w:rFonts w:hint="eastAsia"/>
                <w:color w:val="00B050"/>
              </w:rPr>
              <w:t>//キャラパラメータ構造定義</w:t>
            </w:r>
          </w:p>
          <w:p w14:paraId="7448919B" w14:textId="77777777" w:rsidR="006F6726" w:rsidRPr="000D6821" w:rsidRDefault="006F6726" w:rsidP="00A256F9">
            <w:pPr>
              <w:pStyle w:val="2-"/>
              <w:rPr>
                <w:color w:val="00B050"/>
              </w:rPr>
            </w:pPr>
            <w:r w:rsidRPr="000D6821">
              <w:rPr>
                <w:rFonts w:hint="eastAsia"/>
                <w:color w:val="00B050"/>
              </w:rPr>
              <w:t>//Name: CharaData</w:t>
            </w:r>
          </w:p>
          <w:p w14:paraId="1F06EDBB" w14:textId="77777777" w:rsidR="006F6726" w:rsidRPr="000D6821" w:rsidRDefault="006F6726" w:rsidP="00A256F9">
            <w:pPr>
              <w:pStyle w:val="2-"/>
              <w:rPr>
                <w:color w:val="00B050"/>
              </w:rPr>
            </w:pPr>
            <w:r w:rsidRPr="000D6821">
              <w:rPr>
                <w:rFonts w:hint="eastAsia"/>
                <w:color w:val="00B050"/>
              </w:rPr>
              <w:t>//Version: 1.0</w:t>
            </w:r>
          </w:p>
          <w:p w14:paraId="67DAF3AD" w14:textId="77777777" w:rsidR="006F6726" w:rsidRPr="000D6821" w:rsidRDefault="006F6726" w:rsidP="00A256F9">
            <w:pPr>
              <w:pStyle w:val="2-"/>
              <w:rPr>
                <w:color w:val="00B050"/>
              </w:rPr>
            </w:pPr>
            <w:r w:rsidRPr="000D6821">
              <w:rPr>
                <w:rFonts w:hint="eastAsia"/>
                <w:color w:val="00B050"/>
              </w:rPr>
              <w:t xml:space="preserve">//Update: </w:t>
            </w:r>
            <w:r>
              <w:rPr>
                <w:color w:val="00B050"/>
              </w:rPr>
              <w:t>204.1.10 12:34:56</w:t>
            </w:r>
          </w:p>
          <w:p w14:paraId="55C31E65" w14:textId="77777777" w:rsidR="006F6726" w:rsidRDefault="006F6726" w:rsidP="00A256F9">
            <w:pPr>
              <w:pStyle w:val="2-"/>
            </w:pPr>
          </w:p>
          <w:p w14:paraId="6D90F45D" w14:textId="4C7D9AAD" w:rsidR="001740AA" w:rsidRDefault="001740AA" w:rsidP="00A256F9">
            <w:pPr>
              <w:pStyle w:val="2-"/>
              <w:rPr>
                <w:color w:val="00B050"/>
              </w:rPr>
            </w:pPr>
            <w:r w:rsidRPr="001740AA">
              <w:rPr>
                <w:rFonts w:hint="eastAsia"/>
                <w:color w:val="00B050"/>
              </w:rPr>
              <w:t>//データ構造定義</w:t>
            </w:r>
          </w:p>
          <w:p w14:paraId="7486EBD7" w14:textId="77777777" w:rsidR="004A411E" w:rsidRDefault="004A411E" w:rsidP="00A256F9">
            <w:pPr>
              <w:pStyle w:val="2-"/>
              <w:rPr>
                <w:color w:val="00B050"/>
              </w:rPr>
            </w:pPr>
          </w:p>
          <w:p w14:paraId="77127EBA" w14:textId="1E2846C7" w:rsidR="004A411E" w:rsidRPr="001740AA" w:rsidRDefault="004A411E" w:rsidP="00A256F9">
            <w:pPr>
              <w:pStyle w:val="2-"/>
              <w:rPr>
                <w:color w:val="00B050"/>
              </w:rPr>
            </w:pPr>
            <w:r>
              <w:rPr>
                <w:rFonts w:hint="eastAsia"/>
                <w:color w:val="00B050"/>
              </w:rPr>
              <w:t>//構造体のメンバー定義</w:t>
            </w:r>
          </w:p>
          <w:p w14:paraId="536F6215" w14:textId="6209AAFE" w:rsidR="00DB6D70" w:rsidRDefault="00DB6D70" w:rsidP="00DB6D70">
            <w:pPr>
              <w:pStyle w:val="2-"/>
            </w:pPr>
            <w:r>
              <w:t xml:space="preserve">static const int s_structMembersNum = </w:t>
            </w:r>
            <w:r w:rsidR="00591D17">
              <w:t>9 + 4 + 2</w:t>
            </w:r>
            <w:r>
              <w:t>;</w:t>
            </w:r>
            <w:r w:rsidR="004A411E" w:rsidRPr="004A411E">
              <w:rPr>
                <w:color w:val="00B050"/>
              </w:rPr>
              <w:t xml:space="preserve"> //</w:t>
            </w:r>
            <w:r w:rsidR="00CA67F5">
              <w:rPr>
                <w:color w:val="00B050"/>
              </w:rPr>
              <w:t>全構造体</w:t>
            </w:r>
            <w:r w:rsidR="004A411E" w:rsidRPr="004A411E">
              <w:rPr>
                <w:color w:val="00B050"/>
              </w:rPr>
              <w:t>の全メンバー数</w:t>
            </w:r>
          </w:p>
          <w:p w14:paraId="67E6C5E5" w14:textId="50BAB54B" w:rsidR="00395FB9" w:rsidRDefault="00395FB9" w:rsidP="00395FB9">
            <w:pPr>
              <w:pStyle w:val="2-"/>
            </w:pPr>
            <w:r>
              <w:t>static T_GAME_DATA_DEC</w:t>
            </w:r>
            <w:r w:rsidR="00D935D0">
              <w:t>L</w:t>
            </w:r>
            <w:r>
              <w:t>::STRUCT</w:t>
            </w:r>
            <w:r w:rsidR="00EE6FBE">
              <w:t>::MEMBER</w:t>
            </w:r>
            <w:r>
              <w:t xml:space="preserve"> </w:t>
            </w:r>
            <w:r w:rsidR="00D935D0">
              <w:t>s_</w:t>
            </w:r>
            <w:r>
              <w:t>structMembers[</w:t>
            </w:r>
            <w:r w:rsidR="00706C2A">
              <w:t>s_structMembersNum</w:t>
            </w:r>
            <w:r>
              <w:t>] =</w:t>
            </w:r>
          </w:p>
          <w:p w14:paraId="1B42C0AE" w14:textId="77777777" w:rsidR="00395FB9" w:rsidRDefault="00395FB9" w:rsidP="00395FB9">
            <w:pPr>
              <w:pStyle w:val="2-"/>
            </w:pPr>
            <w:r>
              <w:t>{</w:t>
            </w:r>
          </w:p>
          <w:p w14:paraId="2533F519" w14:textId="548BBEE7" w:rsidR="007A1E72" w:rsidRDefault="007A1E72" w:rsidP="00395FB9">
            <w:pPr>
              <w:pStyle w:val="2-"/>
            </w:pPr>
            <w:r>
              <w:tab/>
            </w:r>
            <w:r w:rsidRPr="00B94404">
              <w:rPr>
                <w:color w:val="00B050"/>
              </w:rPr>
              <w:t>//T_CHARA</w:t>
            </w:r>
            <w:r w:rsidR="004A411E">
              <w:rPr>
                <w:color w:val="00B050"/>
              </w:rPr>
              <w:t>構造体</w:t>
            </w:r>
          </w:p>
          <w:p w14:paraId="5E65FB37" w14:textId="6E92DF7A" w:rsidR="00B94404" w:rsidRDefault="00B94404" w:rsidP="00B94404">
            <w:pPr>
              <w:pStyle w:val="2-"/>
            </w:pPr>
            <w:r>
              <w:tab/>
              <w:t>{</w:t>
            </w:r>
            <w:r w:rsidR="001A1752">
              <w:t xml:space="preserve"> 0x</w:t>
            </w:r>
            <w:r w:rsidR="001A1752" w:rsidRPr="001A1752">
              <w:t>e66c3671</w:t>
            </w:r>
            <w:r w:rsidR="001A1752">
              <w:t xml:space="preserve">, 0x00000000, 0, true, 4, false, 0 </w:t>
            </w:r>
            <w:r>
              <w:t>},</w:t>
            </w:r>
            <w:r>
              <w:tab/>
            </w:r>
            <w:r w:rsidRPr="00B94404">
              <w:rPr>
                <w:rFonts w:hint="eastAsia"/>
                <w:color w:val="00B050"/>
              </w:rPr>
              <w:t>//</w:t>
            </w:r>
            <w:r w:rsidR="001A1752">
              <w:rPr>
                <w:color w:val="00B050"/>
              </w:rPr>
              <w:t>識別</w:t>
            </w:r>
            <w:r w:rsidR="001A1752">
              <w:rPr>
                <w:rFonts w:hint="eastAsia"/>
                <w:color w:val="00B050"/>
              </w:rPr>
              <w:t>ID:</w:t>
            </w:r>
            <w:r w:rsidR="001A1752">
              <w:rPr>
                <w:color w:val="00B050"/>
              </w:rPr>
              <w:t>”id”</w:t>
            </w:r>
            <w:r w:rsidR="00C3658F">
              <w:rPr>
                <w:color w:val="00B050"/>
              </w:rPr>
              <w:t>:crc</w:t>
            </w:r>
          </w:p>
          <w:p w14:paraId="713D0FA0" w14:textId="72D7B3D6" w:rsidR="00C3658F" w:rsidRDefault="00C3658F" w:rsidP="00C3658F">
            <w:pPr>
              <w:pStyle w:val="2-"/>
            </w:pPr>
            <w:r>
              <w:tab/>
              <w:t>{ 0x</w:t>
            </w:r>
            <w:r w:rsidRPr="001A1752">
              <w:t>ab8a01a0</w:t>
            </w:r>
            <w:r>
              <w:t>, 0x00000000, 0, false, 1, false, 0 },</w:t>
            </w:r>
            <w:r>
              <w:tab/>
            </w:r>
            <w:r w:rsidRPr="00B94404">
              <w:rPr>
                <w:rFonts w:hint="eastAsia"/>
                <w:color w:val="00B050"/>
              </w:rPr>
              <w:t>//</w:t>
            </w:r>
            <w:r>
              <w:rPr>
                <w:rFonts w:hint="eastAsia"/>
                <w:color w:val="00B050"/>
              </w:rPr>
              <w:t>力:</w:t>
            </w:r>
            <w:r>
              <w:rPr>
                <w:color w:val="00B050"/>
              </w:rPr>
              <w:t>”power”:i8</w:t>
            </w:r>
          </w:p>
          <w:p w14:paraId="1FB12368" w14:textId="2D54F187" w:rsidR="00C3658F" w:rsidRDefault="00C3658F" w:rsidP="00C3658F">
            <w:pPr>
              <w:pStyle w:val="2-"/>
            </w:pPr>
            <w:r>
              <w:tab/>
              <w:t>{ 0x</w:t>
            </w:r>
            <w:r w:rsidRPr="0010406D">
              <w:t>9c504212</w:t>
            </w:r>
            <w:r>
              <w:t>, 0x00000000, 0, false, 1, false, 0 },</w:t>
            </w:r>
            <w:r>
              <w:tab/>
            </w:r>
            <w:r w:rsidRPr="00B94404">
              <w:rPr>
                <w:rFonts w:hint="eastAsia"/>
                <w:color w:val="00B050"/>
              </w:rPr>
              <w:t>//</w:t>
            </w:r>
            <w:r>
              <w:rPr>
                <w:rFonts w:hint="eastAsia"/>
                <w:color w:val="00B050"/>
              </w:rPr>
              <w:t>アビリティ(Num):</w:t>
            </w:r>
            <w:r>
              <w:rPr>
                <w:color w:val="00B050"/>
              </w:rPr>
              <w:t>”abiriliesNum”</w:t>
            </w:r>
            <w:r w:rsidR="006B47CE">
              <w:rPr>
                <w:color w:val="00B050"/>
              </w:rPr>
              <w:t>:i8</w:t>
            </w:r>
          </w:p>
          <w:p w14:paraId="7029B299" w14:textId="555B5EE9" w:rsidR="00C3658F" w:rsidRDefault="00C3658F" w:rsidP="00C3658F">
            <w:pPr>
              <w:pStyle w:val="2-"/>
            </w:pPr>
            <w:r>
              <w:tab/>
              <w:t>{ 0x</w:t>
            </w:r>
            <w:r w:rsidRPr="002E6BFD">
              <w:t>9ec9ce32</w:t>
            </w:r>
            <w:r>
              <w:t>, 0x00000000, 0, false, 2, false, 0 },</w:t>
            </w:r>
            <w:r>
              <w:tab/>
            </w:r>
            <w:r w:rsidRPr="00B94404">
              <w:rPr>
                <w:rFonts w:hint="eastAsia"/>
                <w:color w:val="00B050"/>
              </w:rPr>
              <w:t>//</w:t>
            </w:r>
            <w:r>
              <w:rPr>
                <w:rFonts w:hint="eastAsia"/>
                <w:color w:val="00B050"/>
              </w:rPr>
              <w:t>固定値:</w:t>
            </w:r>
            <w:r>
              <w:rPr>
                <w:color w:val="00B050"/>
              </w:rPr>
              <w:t>”fixed”:i16</w:t>
            </w:r>
          </w:p>
          <w:p w14:paraId="09636492" w14:textId="391749B5" w:rsidR="00B94404" w:rsidRDefault="00B94404" w:rsidP="00B94404">
            <w:pPr>
              <w:pStyle w:val="2-"/>
            </w:pPr>
            <w:r>
              <w:tab/>
              <w:t>{</w:t>
            </w:r>
            <w:r w:rsidR="001A1752">
              <w:t xml:space="preserve"> 0x</w:t>
            </w:r>
            <w:r w:rsidR="001A1752" w:rsidRPr="001A1752">
              <w:t>5e237e06</w:t>
            </w:r>
            <w:r w:rsidR="001A1752">
              <w:t xml:space="preserve">, 0x00000000, 4, false, </w:t>
            </w:r>
            <w:r w:rsidR="000D0711">
              <w:t>0</w:t>
            </w:r>
            <w:r w:rsidR="001A1752">
              <w:t xml:space="preserve">, false, 0 </w:t>
            </w:r>
            <w:r>
              <w:t>},</w:t>
            </w:r>
            <w:r>
              <w:tab/>
            </w:r>
            <w:r w:rsidRPr="00B94404">
              <w:rPr>
                <w:rFonts w:hint="eastAsia"/>
                <w:color w:val="00B050"/>
              </w:rPr>
              <w:t>//</w:t>
            </w:r>
            <w:r w:rsidR="001A1752">
              <w:rPr>
                <w:rFonts w:hint="eastAsia"/>
                <w:color w:val="00B050"/>
              </w:rPr>
              <w:t>名前:</w:t>
            </w:r>
            <w:r w:rsidR="001A1752">
              <w:rPr>
                <w:color w:val="00B050"/>
              </w:rPr>
              <w:t>”name”</w:t>
            </w:r>
            <w:r w:rsidR="006B47CE">
              <w:rPr>
                <w:color w:val="00B050"/>
              </w:rPr>
              <w:t>:str</w:t>
            </w:r>
          </w:p>
          <w:p w14:paraId="4515E49E" w14:textId="4D736C9C" w:rsidR="00B94404" w:rsidRDefault="00B94404" w:rsidP="00B94404">
            <w:pPr>
              <w:pStyle w:val="2-"/>
            </w:pPr>
            <w:r>
              <w:tab/>
              <w:t>{</w:t>
            </w:r>
            <w:r w:rsidR="001A1752">
              <w:t xml:space="preserve"> 0x</w:t>
            </w:r>
            <w:r w:rsidR="001A1752" w:rsidRPr="001A1752">
              <w:t>bdd68843</w:t>
            </w:r>
            <w:r w:rsidR="001A1752">
              <w:t xml:space="preserve">, 0x00000000, 5, false, </w:t>
            </w:r>
            <w:r w:rsidR="000D0711">
              <w:t>0</w:t>
            </w:r>
            <w:r w:rsidR="001A1752">
              <w:t xml:space="preserve">, false, 0 </w:t>
            </w:r>
            <w:r>
              <w:t>},</w:t>
            </w:r>
            <w:r>
              <w:tab/>
            </w:r>
            <w:r w:rsidRPr="00B94404">
              <w:rPr>
                <w:rFonts w:hint="eastAsia"/>
                <w:color w:val="00B050"/>
              </w:rPr>
              <w:t>//</w:t>
            </w:r>
            <w:r w:rsidR="001A1752">
              <w:rPr>
                <w:rFonts w:hint="eastAsia"/>
                <w:color w:val="00B050"/>
              </w:rPr>
              <w:t>有効化条件:</w:t>
            </w:r>
            <w:r w:rsidR="001A1752">
              <w:rPr>
                <w:color w:val="00B050"/>
              </w:rPr>
              <w:t>”condition”</w:t>
            </w:r>
            <w:r w:rsidR="006B47CE">
              <w:rPr>
                <w:color w:val="00B050"/>
              </w:rPr>
              <w:t>:expr</w:t>
            </w:r>
          </w:p>
          <w:p w14:paraId="68E00E33" w14:textId="741243E7" w:rsidR="00B94404" w:rsidRDefault="00B94404" w:rsidP="00B94404">
            <w:pPr>
              <w:pStyle w:val="2-"/>
            </w:pPr>
            <w:r>
              <w:tab/>
              <w:t>{</w:t>
            </w:r>
            <w:r w:rsidR="001A1752">
              <w:t xml:space="preserve"> 0x</w:t>
            </w:r>
            <w:r w:rsidR="001A1752" w:rsidRPr="001A1752">
              <w:t>0ad84385</w:t>
            </w:r>
            <w:r w:rsidR="006B47CE">
              <w:t>, 0x00000000, 1</w:t>
            </w:r>
            <w:r w:rsidR="001A1752">
              <w:t xml:space="preserve">, false, 1, false, 10 </w:t>
            </w:r>
            <w:r>
              <w:t>},</w:t>
            </w:r>
            <w:r>
              <w:tab/>
            </w:r>
            <w:r w:rsidRPr="00B94404">
              <w:rPr>
                <w:rFonts w:hint="eastAsia"/>
                <w:color w:val="00B050"/>
              </w:rPr>
              <w:t>//</w:t>
            </w:r>
            <w:r w:rsidR="001A1752">
              <w:rPr>
                <w:rFonts w:hint="eastAsia"/>
                <w:color w:val="00B050"/>
              </w:rPr>
              <w:t>耐性:</w:t>
            </w:r>
            <w:r w:rsidR="001A1752">
              <w:rPr>
                <w:color w:val="00B050"/>
              </w:rPr>
              <w:t>”tol”</w:t>
            </w:r>
            <w:r w:rsidR="006B47CE">
              <w:rPr>
                <w:color w:val="00B050"/>
              </w:rPr>
              <w:t>:f32</w:t>
            </w:r>
          </w:p>
          <w:p w14:paraId="768D9BB5" w14:textId="7BC3E83B" w:rsidR="00B94404" w:rsidRDefault="00B94404" w:rsidP="00B94404">
            <w:pPr>
              <w:pStyle w:val="2-"/>
            </w:pPr>
            <w:r>
              <w:tab/>
              <w:t>{</w:t>
            </w:r>
            <w:r w:rsidR="001A1752">
              <w:t xml:space="preserve"> 0x</w:t>
            </w:r>
            <w:r w:rsidR="001A1752" w:rsidRPr="001A1752">
              <w:t>b8388da4</w:t>
            </w:r>
            <w:r w:rsidR="001A1752">
              <w:t xml:space="preserve">, 0x00000000, </w:t>
            </w:r>
            <w:r w:rsidR="000D0711">
              <w:t xml:space="preserve">0, true, 4, true, 0 </w:t>
            </w:r>
            <w:r>
              <w:t>},</w:t>
            </w:r>
            <w:r>
              <w:tab/>
            </w:r>
            <w:r w:rsidRPr="00B94404">
              <w:rPr>
                <w:rFonts w:hint="eastAsia"/>
                <w:color w:val="00B050"/>
              </w:rPr>
              <w:t>//</w:t>
            </w:r>
            <w:r w:rsidR="001A1752">
              <w:rPr>
                <w:rFonts w:hint="eastAsia"/>
                <w:color w:val="00B050"/>
              </w:rPr>
              <w:t>アビリティ:</w:t>
            </w:r>
            <w:r w:rsidR="001A1752">
              <w:rPr>
                <w:color w:val="00B050"/>
              </w:rPr>
              <w:t>”abilities”</w:t>
            </w:r>
            <w:r w:rsidR="006B47CE">
              <w:rPr>
                <w:color w:val="00B050"/>
              </w:rPr>
              <w:t>:u32*</w:t>
            </w:r>
          </w:p>
          <w:p w14:paraId="309DF9F7" w14:textId="4319F1BB" w:rsidR="00B94404" w:rsidRDefault="00B94404" w:rsidP="00B94404">
            <w:pPr>
              <w:pStyle w:val="2-"/>
            </w:pPr>
            <w:r>
              <w:tab/>
              <w:t>{</w:t>
            </w:r>
            <w:r w:rsidR="00C9597A">
              <w:t xml:space="preserve"> 0x</w:t>
            </w:r>
            <w:r w:rsidR="00C9597A" w:rsidRPr="00C9597A">
              <w:t>a4fa7c89</w:t>
            </w:r>
            <w:r w:rsidR="00C9597A">
              <w:t>, 0x</w:t>
            </w:r>
            <w:r w:rsidR="00C9597A" w:rsidRPr="00C9597A">
              <w:t>22a2e1dc</w:t>
            </w:r>
            <w:r w:rsidR="00C9597A">
              <w:t xml:space="preserve">, 7, false, 0, false, 0 </w:t>
            </w:r>
            <w:r>
              <w:t>},</w:t>
            </w:r>
            <w:r>
              <w:tab/>
            </w:r>
            <w:r w:rsidRPr="00B94404">
              <w:rPr>
                <w:rFonts w:hint="eastAsia"/>
                <w:color w:val="00B050"/>
              </w:rPr>
              <w:t>//</w:t>
            </w:r>
            <w:r w:rsidR="00C9597A">
              <w:rPr>
                <w:rFonts w:hint="eastAsia"/>
                <w:color w:val="00B050"/>
              </w:rPr>
              <w:t>パラメータ:</w:t>
            </w:r>
            <w:r w:rsidR="00C9597A">
              <w:rPr>
                <w:color w:val="00B050"/>
              </w:rPr>
              <w:t>”param”</w:t>
            </w:r>
            <w:r w:rsidR="006B47CE">
              <w:rPr>
                <w:color w:val="00B050"/>
              </w:rPr>
              <w:t>:T_PARAM</w:t>
            </w:r>
          </w:p>
          <w:p w14:paraId="6486B832" w14:textId="6DC0934E" w:rsidR="007A1E72" w:rsidRDefault="007A1E72" w:rsidP="00395FB9">
            <w:pPr>
              <w:pStyle w:val="2-"/>
            </w:pPr>
            <w:r>
              <w:tab/>
            </w:r>
            <w:r w:rsidRPr="00B94404">
              <w:rPr>
                <w:color w:val="00B050"/>
              </w:rPr>
              <w:t>//T_PARAM</w:t>
            </w:r>
            <w:r w:rsidR="004A411E">
              <w:rPr>
                <w:color w:val="00B050"/>
              </w:rPr>
              <w:t>構造体</w:t>
            </w:r>
          </w:p>
          <w:p w14:paraId="2EAA8E8F" w14:textId="1574AD97" w:rsidR="00B94404" w:rsidRDefault="00B94404" w:rsidP="00B94404">
            <w:pPr>
              <w:pStyle w:val="2-"/>
            </w:pPr>
            <w:r>
              <w:tab/>
              <w:t>{</w:t>
            </w:r>
            <w:r w:rsidR="00BB320A">
              <w:t xml:space="preserve"> 0x</w:t>
            </w:r>
            <w:r w:rsidR="00BB320A" w:rsidRPr="00BB320A">
              <w:t>27677c27</w:t>
            </w:r>
            <w:r w:rsidR="00BB320A">
              <w:t xml:space="preserve">, 0x00000000, 0, false, 2, false, 0 </w:t>
            </w:r>
            <w:r>
              <w:t>},</w:t>
            </w:r>
            <w:r>
              <w:tab/>
            </w:r>
            <w:r w:rsidRPr="00B94404">
              <w:rPr>
                <w:rFonts w:hint="eastAsia"/>
                <w:color w:val="00B050"/>
              </w:rPr>
              <w:t>//</w:t>
            </w:r>
            <w:r w:rsidR="00BB320A">
              <w:rPr>
                <w:color w:val="00B050"/>
              </w:rPr>
              <w:t>攻撃力</w:t>
            </w:r>
            <w:r w:rsidR="00BB320A">
              <w:rPr>
                <w:rFonts w:hint="eastAsia"/>
                <w:color w:val="00B050"/>
              </w:rPr>
              <w:t>:</w:t>
            </w:r>
            <w:r w:rsidR="00BB320A">
              <w:rPr>
                <w:color w:val="00B050"/>
              </w:rPr>
              <w:t>”atk”:i16</w:t>
            </w:r>
          </w:p>
          <w:p w14:paraId="602BCA15" w14:textId="4F44D704" w:rsidR="00B94404" w:rsidRDefault="00B94404" w:rsidP="00B94404">
            <w:pPr>
              <w:pStyle w:val="2-"/>
            </w:pPr>
            <w:r>
              <w:tab/>
              <w:t>{</w:t>
            </w:r>
            <w:r w:rsidR="00BB320A">
              <w:t xml:space="preserve"> 0x</w:t>
            </w:r>
            <w:r w:rsidR="00BB320A" w:rsidRPr="00BB320A">
              <w:t>0cc4e161</w:t>
            </w:r>
            <w:r w:rsidR="00BB320A">
              <w:t xml:space="preserve">, 0x00000000, 0, false, 2, false, 0 </w:t>
            </w:r>
            <w:r>
              <w:t>},</w:t>
            </w:r>
            <w:r>
              <w:tab/>
            </w:r>
            <w:r w:rsidRPr="00B94404">
              <w:rPr>
                <w:rFonts w:hint="eastAsia"/>
                <w:color w:val="00B050"/>
              </w:rPr>
              <w:t>//</w:t>
            </w:r>
            <w:r w:rsidR="00BB320A">
              <w:rPr>
                <w:rFonts w:hint="eastAsia"/>
                <w:color w:val="00B050"/>
              </w:rPr>
              <w:t>防御力:</w:t>
            </w:r>
            <w:r w:rsidR="00BB320A">
              <w:rPr>
                <w:color w:val="00B050"/>
              </w:rPr>
              <w:t>”def”:i16</w:t>
            </w:r>
          </w:p>
          <w:p w14:paraId="0AF46212" w14:textId="1F7ADEFC" w:rsidR="00B94404" w:rsidRDefault="00B94404" w:rsidP="00B94404">
            <w:pPr>
              <w:pStyle w:val="2-"/>
            </w:pPr>
            <w:r>
              <w:tab/>
              <w:t>{</w:t>
            </w:r>
            <w:r w:rsidR="00474762">
              <w:t xml:space="preserve"> 0x</w:t>
            </w:r>
            <w:r w:rsidR="00474762" w:rsidRPr="00474762">
              <w:t>cd1415d7</w:t>
            </w:r>
            <w:r w:rsidR="00474762">
              <w:t xml:space="preserve">, 0x00000000, 0, false, 4, false, 0 </w:t>
            </w:r>
            <w:r>
              <w:t>},</w:t>
            </w:r>
            <w:r>
              <w:tab/>
            </w:r>
            <w:r w:rsidRPr="00B94404">
              <w:rPr>
                <w:rFonts w:hint="eastAsia"/>
                <w:color w:val="00B050"/>
              </w:rPr>
              <w:t>//</w:t>
            </w:r>
            <w:r w:rsidR="00BB320A">
              <w:rPr>
                <w:rFonts w:hint="eastAsia"/>
                <w:color w:val="00B050"/>
              </w:rPr>
              <w:t>特殊能力(Num):</w:t>
            </w:r>
            <w:r w:rsidR="00BB320A">
              <w:rPr>
                <w:color w:val="00B050"/>
              </w:rPr>
              <w:t>”specialsNum”:i32</w:t>
            </w:r>
          </w:p>
          <w:p w14:paraId="5C63093B" w14:textId="153076C1" w:rsidR="00B94404" w:rsidRDefault="00B94404" w:rsidP="00B94404">
            <w:pPr>
              <w:pStyle w:val="2-"/>
            </w:pPr>
            <w:r>
              <w:tab/>
              <w:t>{</w:t>
            </w:r>
            <w:r w:rsidR="00C72F33">
              <w:t xml:space="preserve"> 0x</w:t>
            </w:r>
            <w:r w:rsidR="00C72F33" w:rsidRPr="00C72F33">
              <w:t>4c6b3fe3</w:t>
            </w:r>
            <w:r w:rsidR="00C72F33">
              <w:t>, 0x</w:t>
            </w:r>
            <w:r w:rsidR="00C72F33" w:rsidRPr="00C72F33">
              <w:t>84f96e44</w:t>
            </w:r>
            <w:r w:rsidR="00C72F33">
              <w:t xml:space="preserve">, 7, false, 0, true, 0 </w:t>
            </w:r>
            <w:r>
              <w:t>},</w:t>
            </w:r>
            <w:r>
              <w:tab/>
            </w:r>
            <w:r w:rsidRPr="00B94404">
              <w:rPr>
                <w:rFonts w:hint="eastAsia"/>
                <w:color w:val="00B050"/>
              </w:rPr>
              <w:t>//</w:t>
            </w:r>
            <w:r w:rsidR="00BB320A">
              <w:rPr>
                <w:rFonts w:hint="eastAsia"/>
                <w:color w:val="00B050"/>
              </w:rPr>
              <w:t>特殊能力:</w:t>
            </w:r>
            <w:r w:rsidR="00BB320A">
              <w:rPr>
                <w:color w:val="00B050"/>
              </w:rPr>
              <w:t>”specials”:T_SPECIAL_PARAM</w:t>
            </w:r>
            <w:r w:rsidR="00C72F33">
              <w:rPr>
                <w:color w:val="00B050"/>
              </w:rPr>
              <w:t>*</w:t>
            </w:r>
          </w:p>
          <w:p w14:paraId="3D592056" w14:textId="0FDFFD2B" w:rsidR="007A1E72" w:rsidRDefault="007A1E72" w:rsidP="00395FB9">
            <w:pPr>
              <w:pStyle w:val="2-"/>
            </w:pPr>
            <w:r>
              <w:tab/>
            </w:r>
            <w:r w:rsidRPr="00B94404">
              <w:rPr>
                <w:color w:val="00B050"/>
              </w:rPr>
              <w:t>//T_SPECIAL_PARAM</w:t>
            </w:r>
            <w:r w:rsidR="004A411E">
              <w:rPr>
                <w:color w:val="00B050"/>
              </w:rPr>
              <w:t>構造体</w:t>
            </w:r>
          </w:p>
          <w:p w14:paraId="27D03030" w14:textId="7418E25C" w:rsidR="007A1E72" w:rsidRDefault="007A1E72" w:rsidP="00395FB9">
            <w:pPr>
              <w:pStyle w:val="2-"/>
            </w:pPr>
            <w:r>
              <w:tab/>
              <w:t>{</w:t>
            </w:r>
            <w:r w:rsidR="00C72F33">
              <w:t xml:space="preserve"> 0x</w:t>
            </w:r>
            <w:r w:rsidR="00C72F33" w:rsidRPr="00C72F33">
              <w:t>1b7cbdfb</w:t>
            </w:r>
            <w:r w:rsidR="00C72F33">
              <w:t>, 0x00000000, 0, true, 4, false, 0</w:t>
            </w:r>
            <w:r w:rsidR="00C72F33" w:rsidRPr="00C72F33">
              <w:t xml:space="preserve"> </w:t>
            </w:r>
            <w:r>
              <w:t>},</w:t>
            </w:r>
            <w:r w:rsidR="00B94404">
              <w:tab/>
            </w:r>
            <w:r w:rsidR="00B94404" w:rsidRPr="00B94404">
              <w:rPr>
                <w:rFonts w:hint="eastAsia"/>
                <w:color w:val="00B050"/>
              </w:rPr>
              <w:t>//</w:t>
            </w:r>
            <w:r w:rsidR="00C72F33">
              <w:rPr>
                <w:rFonts w:hint="eastAsia"/>
                <w:color w:val="00B050"/>
              </w:rPr>
              <w:t>闇:</w:t>
            </w:r>
            <w:r w:rsidR="00C72F33">
              <w:rPr>
                <w:color w:val="00B050"/>
              </w:rPr>
              <w:t>”dark”:u32</w:t>
            </w:r>
          </w:p>
          <w:p w14:paraId="416DDC55" w14:textId="7613125B" w:rsidR="00B94404" w:rsidRDefault="00B94404" w:rsidP="00B94404">
            <w:pPr>
              <w:pStyle w:val="2-"/>
            </w:pPr>
            <w:r>
              <w:tab/>
              <w:t>{</w:t>
            </w:r>
            <w:r w:rsidR="00C72F33">
              <w:t xml:space="preserve"> 0x</w:t>
            </w:r>
            <w:r w:rsidR="00C72F33" w:rsidRPr="00C72F33">
              <w:t>076291bf</w:t>
            </w:r>
            <w:r w:rsidR="00C72F33">
              <w:t xml:space="preserve">, 0x00000000, 0, true, 4, false, 0 </w:t>
            </w:r>
            <w:r>
              <w:t>},</w:t>
            </w:r>
            <w:r>
              <w:tab/>
            </w:r>
            <w:r w:rsidRPr="00B94404">
              <w:rPr>
                <w:rFonts w:hint="eastAsia"/>
                <w:color w:val="00B050"/>
              </w:rPr>
              <w:t>//</w:t>
            </w:r>
            <w:r w:rsidR="00C72F33">
              <w:rPr>
                <w:rFonts w:hint="eastAsia"/>
                <w:color w:val="00B050"/>
              </w:rPr>
              <w:t>光:</w:t>
            </w:r>
            <w:r w:rsidR="00C72F33">
              <w:rPr>
                <w:color w:val="00B050"/>
              </w:rPr>
              <w:t>”shine”:u32</w:t>
            </w:r>
          </w:p>
          <w:p w14:paraId="6AE6888F" w14:textId="77777777" w:rsidR="00395FB9" w:rsidRDefault="00395FB9" w:rsidP="00395FB9">
            <w:pPr>
              <w:pStyle w:val="2-"/>
            </w:pPr>
            <w:r>
              <w:t>};</w:t>
            </w:r>
          </w:p>
          <w:p w14:paraId="1F000868" w14:textId="77777777" w:rsidR="004A411E" w:rsidRDefault="004A411E" w:rsidP="00395FB9">
            <w:pPr>
              <w:pStyle w:val="2-"/>
            </w:pPr>
          </w:p>
          <w:p w14:paraId="5F4F3095" w14:textId="357511AB" w:rsidR="004A411E" w:rsidRPr="004A411E" w:rsidRDefault="004A411E" w:rsidP="00395FB9">
            <w:pPr>
              <w:pStyle w:val="2-"/>
              <w:rPr>
                <w:color w:val="00B050"/>
              </w:rPr>
            </w:pPr>
            <w:r w:rsidRPr="004A411E">
              <w:rPr>
                <w:color w:val="00B050"/>
              </w:rPr>
              <w:t>//構造体の定義</w:t>
            </w:r>
          </w:p>
          <w:p w14:paraId="09808B29" w14:textId="16851FD3" w:rsidR="000271E8" w:rsidRDefault="000271E8" w:rsidP="00395FB9">
            <w:pPr>
              <w:pStyle w:val="2-"/>
            </w:pPr>
            <w:r>
              <w:t>static const int s_structsNum = 3;</w:t>
            </w:r>
            <w:r w:rsidR="004A411E" w:rsidRPr="004A411E">
              <w:rPr>
                <w:color w:val="00B050"/>
              </w:rPr>
              <w:t xml:space="preserve"> //全</w:t>
            </w:r>
            <w:r w:rsidR="00EA14A7">
              <w:rPr>
                <w:color w:val="00B050"/>
              </w:rPr>
              <w:t>構造体</w:t>
            </w:r>
            <w:r w:rsidR="004A411E" w:rsidRPr="004A411E">
              <w:rPr>
                <w:color w:val="00B050"/>
              </w:rPr>
              <w:t>数</w:t>
            </w:r>
          </w:p>
          <w:p w14:paraId="6AA6BA75" w14:textId="29DE1BA8" w:rsidR="00621474" w:rsidRDefault="00621474" w:rsidP="00621474">
            <w:pPr>
              <w:pStyle w:val="2-"/>
            </w:pPr>
            <w:r>
              <w:t>static T_GAME_DATA_DEC</w:t>
            </w:r>
            <w:r w:rsidR="00D935D0">
              <w:t>L</w:t>
            </w:r>
            <w:r w:rsidR="00EE6FBE">
              <w:t>::</w:t>
            </w:r>
            <w:r>
              <w:t>STRUCT</w:t>
            </w:r>
            <w:r w:rsidR="00D4764A">
              <w:t xml:space="preserve"> </w:t>
            </w:r>
            <w:r w:rsidR="00D935D0">
              <w:t>s_</w:t>
            </w:r>
            <w:r w:rsidR="00D4764A">
              <w:t>structs[</w:t>
            </w:r>
            <w:r w:rsidR="000271E8">
              <w:t>s_structsNum</w:t>
            </w:r>
            <w:r w:rsidR="00D4764A">
              <w:t>] =</w:t>
            </w:r>
          </w:p>
          <w:p w14:paraId="53B9C06C" w14:textId="77777777" w:rsidR="00D4764A" w:rsidRDefault="00D4764A" w:rsidP="00621474">
            <w:pPr>
              <w:pStyle w:val="2-"/>
            </w:pPr>
            <w:r>
              <w:t>{</w:t>
            </w:r>
          </w:p>
          <w:p w14:paraId="14839FD6" w14:textId="182371A4" w:rsidR="0062027D" w:rsidRPr="007A1E72" w:rsidRDefault="0062027D" w:rsidP="00621474">
            <w:pPr>
              <w:pStyle w:val="2-"/>
              <w:rPr>
                <w:color w:val="00B050"/>
              </w:rPr>
            </w:pPr>
            <w:r>
              <w:tab/>
            </w:r>
            <w:r>
              <w:rPr>
                <w:rFonts w:hint="eastAsia"/>
              </w:rPr>
              <w:t>{</w:t>
            </w:r>
            <w:r w:rsidR="00347C76">
              <w:t xml:space="preserve"> 0x</w:t>
            </w:r>
            <w:r w:rsidR="00C72F33" w:rsidRPr="00C72F33">
              <w:t>0ed35394</w:t>
            </w:r>
            <w:r w:rsidR="00742DC4">
              <w:t xml:space="preserve">, </w:t>
            </w:r>
            <w:r w:rsidR="007A1E72">
              <w:t>9</w:t>
            </w:r>
            <w:r w:rsidR="00F72154">
              <w:t xml:space="preserve">, </w:t>
            </w:r>
            <w:r w:rsidR="00742DC4">
              <w:t>&amp;s_structMembers[0]</w:t>
            </w:r>
            <w:r w:rsidR="00347C76">
              <w:t xml:space="preserve"> </w:t>
            </w:r>
            <w:r>
              <w:rPr>
                <w:rFonts w:hint="eastAsia"/>
              </w:rPr>
              <w:t>},</w:t>
            </w:r>
            <w:r w:rsidR="00F72154">
              <w:tab/>
            </w:r>
            <w:r w:rsidR="00F72154" w:rsidRPr="007A1E72">
              <w:rPr>
                <w:color w:val="00B050"/>
              </w:rPr>
              <w:t>//T_CHARA</w:t>
            </w:r>
          </w:p>
          <w:p w14:paraId="2016A55E" w14:textId="418FE0E5" w:rsidR="00F72154" w:rsidRPr="007A1E72" w:rsidRDefault="00F72154" w:rsidP="00F72154">
            <w:pPr>
              <w:pStyle w:val="2-"/>
              <w:rPr>
                <w:color w:val="00B050"/>
              </w:rPr>
            </w:pPr>
            <w:r>
              <w:tab/>
            </w:r>
            <w:r>
              <w:rPr>
                <w:rFonts w:hint="eastAsia"/>
              </w:rPr>
              <w:t>{</w:t>
            </w:r>
            <w:r>
              <w:t xml:space="preserve"> 0x</w:t>
            </w:r>
            <w:r w:rsidR="00C72F33" w:rsidRPr="00C9597A">
              <w:t>22a2e1dc</w:t>
            </w:r>
            <w:r>
              <w:t xml:space="preserve">, </w:t>
            </w:r>
            <w:r w:rsidR="007A1E72">
              <w:t>4</w:t>
            </w:r>
            <w:r>
              <w:t>, &amp;s_structMembers[</w:t>
            </w:r>
            <w:r w:rsidR="007A1E72">
              <w:t>9</w:t>
            </w:r>
            <w:r>
              <w:t xml:space="preserve">] </w:t>
            </w:r>
            <w:r>
              <w:rPr>
                <w:rFonts w:hint="eastAsia"/>
              </w:rPr>
              <w:t>},</w:t>
            </w:r>
            <w:r>
              <w:tab/>
            </w:r>
            <w:r w:rsidRPr="007A1E72">
              <w:rPr>
                <w:color w:val="00B050"/>
              </w:rPr>
              <w:t>//T_PARAM</w:t>
            </w:r>
          </w:p>
          <w:p w14:paraId="1FD2DAFF" w14:textId="4FE6887B" w:rsidR="00F72154" w:rsidRPr="007A1E72" w:rsidRDefault="00F72154" w:rsidP="00F72154">
            <w:pPr>
              <w:pStyle w:val="2-"/>
              <w:rPr>
                <w:color w:val="00B050"/>
              </w:rPr>
            </w:pPr>
            <w:r>
              <w:tab/>
            </w:r>
            <w:r>
              <w:rPr>
                <w:rFonts w:hint="eastAsia"/>
              </w:rPr>
              <w:t>{</w:t>
            </w:r>
            <w:r>
              <w:t xml:space="preserve"> 0x</w:t>
            </w:r>
            <w:r w:rsidR="00C72F33" w:rsidRPr="00C72F33">
              <w:t>84f96e44</w:t>
            </w:r>
            <w:r>
              <w:t xml:space="preserve">, </w:t>
            </w:r>
            <w:r w:rsidR="007A1E72">
              <w:t>2</w:t>
            </w:r>
            <w:r>
              <w:t>, &amp;s_structMembers[</w:t>
            </w:r>
            <w:r w:rsidR="007A1E72">
              <w:t>13</w:t>
            </w:r>
            <w:r>
              <w:t xml:space="preserve">] </w:t>
            </w:r>
            <w:r>
              <w:rPr>
                <w:rFonts w:hint="eastAsia"/>
              </w:rPr>
              <w:t>},</w:t>
            </w:r>
            <w:r>
              <w:tab/>
            </w:r>
            <w:r w:rsidRPr="007A1E72">
              <w:rPr>
                <w:color w:val="00B050"/>
              </w:rPr>
              <w:t>//T_SPECIAL_PARAM</w:t>
            </w:r>
          </w:p>
          <w:p w14:paraId="62FCD5E9" w14:textId="60C8A709" w:rsidR="00D4764A" w:rsidRDefault="00D4764A" w:rsidP="00621474">
            <w:pPr>
              <w:pStyle w:val="2-"/>
            </w:pPr>
            <w:r>
              <w:t>};</w:t>
            </w:r>
          </w:p>
          <w:p w14:paraId="661541D4" w14:textId="77777777" w:rsidR="004A411E" w:rsidRDefault="004A411E" w:rsidP="00621474">
            <w:pPr>
              <w:pStyle w:val="2-"/>
            </w:pPr>
          </w:p>
          <w:p w14:paraId="588B42F9" w14:textId="04385C18" w:rsidR="004A411E" w:rsidRPr="004A411E" w:rsidRDefault="004A411E" w:rsidP="00621474">
            <w:pPr>
              <w:pStyle w:val="2-"/>
              <w:rPr>
                <w:color w:val="00B050"/>
              </w:rPr>
            </w:pPr>
            <w:r w:rsidRPr="004A411E">
              <w:rPr>
                <w:color w:val="00B050"/>
              </w:rPr>
              <w:t>//</w:t>
            </w:r>
            <w:r>
              <w:rPr>
                <w:color w:val="00B050"/>
              </w:rPr>
              <w:t>フォーマット情報</w:t>
            </w:r>
            <w:r w:rsidRPr="004A411E">
              <w:rPr>
                <w:color w:val="00B050"/>
              </w:rPr>
              <w:t>定義</w:t>
            </w:r>
            <w:r>
              <w:rPr>
                <w:color w:val="00B050"/>
              </w:rPr>
              <w:t>（バージョンを含む）</w:t>
            </w:r>
          </w:p>
          <w:p w14:paraId="23D72441" w14:textId="158869BA" w:rsidR="00045B09" w:rsidRDefault="003B0BE1" w:rsidP="003E67C0">
            <w:pPr>
              <w:pStyle w:val="2-"/>
            </w:pPr>
            <w:r>
              <w:t xml:space="preserve">static </w:t>
            </w:r>
            <w:r w:rsidR="0011156A">
              <w:t>T_GAME_DATA_DEC</w:t>
            </w:r>
            <w:r w:rsidR="00D935D0">
              <w:t>L</w:t>
            </w:r>
            <w:r w:rsidR="0011156A">
              <w:t xml:space="preserve"> </w:t>
            </w:r>
            <w:r w:rsidR="00D935D0">
              <w:t>s_</w:t>
            </w:r>
            <w:r w:rsidR="0011156A">
              <w:t>dec</w:t>
            </w:r>
            <w:r w:rsidR="00D935D0">
              <w:t>l</w:t>
            </w:r>
            <w:r>
              <w:t xml:space="preserve"> =</w:t>
            </w:r>
          </w:p>
          <w:p w14:paraId="214A8B89" w14:textId="77777777" w:rsidR="00045B09" w:rsidRDefault="003B0BE1" w:rsidP="003E67C0">
            <w:pPr>
              <w:pStyle w:val="2-"/>
            </w:pPr>
            <w:r>
              <w:t>{</w:t>
            </w:r>
          </w:p>
          <w:p w14:paraId="71F61E41" w14:textId="750E0926" w:rsidR="00D935D0" w:rsidRPr="000271E8" w:rsidRDefault="00DC1246" w:rsidP="00DC1246">
            <w:pPr>
              <w:pStyle w:val="2-"/>
              <w:rPr>
                <w:color w:val="00B050"/>
              </w:rPr>
            </w:pPr>
            <w:r>
              <w:tab/>
            </w:r>
            <w:r w:rsidR="00D935D0">
              <w:rPr>
                <w:rFonts w:hint="eastAsia"/>
              </w:rPr>
              <w:t>0x</w:t>
            </w:r>
            <w:r w:rsidR="000271E8" w:rsidRPr="000271E8">
              <w:t>e1e4a645</w:t>
            </w:r>
            <w:r w:rsidR="00D935D0">
              <w:rPr>
                <w:rFonts w:hint="eastAsia"/>
              </w:rPr>
              <w:t>,</w:t>
            </w:r>
            <w:r w:rsidR="003D539E">
              <w:tab/>
            </w:r>
            <w:r w:rsidR="00D935D0" w:rsidRPr="000271E8">
              <w:rPr>
                <w:rFonts w:hint="eastAsia"/>
                <w:color w:val="00B050"/>
              </w:rPr>
              <w:t>//フォーマット名CRC</w:t>
            </w:r>
            <w:r w:rsidR="003D539E" w:rsidRPr="000271E8">
              <w:rPr>
                <w:rFonts w:hint="eastAsia"/>
                <w:color w:val="00B050"/>
              </w:rPr>
              <w:t>：CharaData</w:t>
            </w:r>
          </w:p>
          <w:p w14:paraId="09F38B18" w14:textId="4E7DED04" w:rsidR="00D935D0" w:rsidRPr="000271E8" w:rsidRDefault="00D935D0" w:rsidP="00D935D0">
            <w:pPr>
              <w:pStyle w:val="2-"/>
              <w:rPr>
                <w:color w:val="00B050"/>
              </w:rPr>
            </w:pPr>
            <w:r>
              <w:tab/>
              <w:t>1,</w:t>
            </w:r>
            <w:r>
              <w:tab/>
            </w:r>
            <w:r w:rsidR="003D539E">
              <w:tab/>
            </w:r>
            <w:r w:rsidRPr="000271E8">
              <w:rPr>
                <w:color w:val="00B050"/>
              </w:rPr>
              <w:t>//フォーマットメジャーバージョン</w:t>
            </w:r>
          </w:p>
          <w:p w14:paraId="5F2BC559" w14:textId="0AEE519B" w:rsidR="00D935D0" w:rsidRDefault="00D935D0" w:rsidP="00D935D0">
            <w:pPr>
              <w:pStyle w:val="2-"/>
              <w:rPr>
                <w:color w:val="00B050"/>
              </w:rPr>
            </w:pPr>
            <w:r>
              <w:lastRenderedPageBreak/>
              <w:tab/>
              <w:t>0,</w:t>
            </w:r>
            <w:r>
              <w:tab/>
            </w:r>
            <w:r w:rsidR="003D539E">
              <w:tab/>
            </w:r>
            <w:r w:rsidRPr="000271E8">
              <w:rPr>
                <w:color w:val="00B050"/>
              </w:rPr>
              <w:t>//フォーマットマイナーバージョン</w:t>
            </w:r>
          </w:p>
          <w:p w14:paraId="2D3ED8ED" w14:textId="76F2E6F1" w:rsidR="00D935D0" w:rsidRDefault="00D935D0" w:rsidP="00D935D0">
            <w:pPr>
              <w:pStyle w:val="2-"/>
            </w:pPr>
            <w:r>
              <w:tab/>
            </w:r>
            <w:r w:rsidR="000271E8">
              <w:t>s_structsNum</w:t>
            </w:r>
            <w:r>
              <w:t>,</w:t>
            </w:r>
            <w:r w:rsidRPr="000271E8">
              <w:rPr>
                <w:color w:val="00B050"/>
              </w:rPr>
              <w:t>//</w:t>
            </w:r>
            <w:r w:rsidR="002C1CDE">
              <w:rPr>
                <w:color w:val="00B050"/>
              </w:rPr>
              <w:t>構造体</w:t>
            </w:r>
            <w:r w:rsidRPr="000271E8">
              <w:rPr>
                <w:color w:val="00B050"/>
              </w:rPr>
              <w:t>数</w:t>
            </w:r>
          </w:p>
          <w:p w14:paraId="74D9F414" w14:textId="73A4FA16" w:rsidR="00D935D0" w:rsidRDefault="00D935D0" w:rsidP="00D935D0">
            <w:pPr>
              <w:pStyle w:val="2-"/>
            </w:pPr>
            <w:r>
              <w:tab/>
            </w:r>
            <w:r w:rsidR="00742DC4">
              <w:t>&amp;</w:t>
            </w:r>
            <w:r w:rsidR="000271E8">
              <w:t>s</w:t>
            </w:r>
            <w:r w:rsidR="003D539E">
              <w:t>_structs</w:t>
            </w:r>
            <w:r w:rsidR="00742DC4">
              <w:t>[0]</w:t>
            </w:r>
            <w:r w:rsidR="003D539E" w:rsidRPr="00005A99">
              <w:rPr>
                <w:color w:val="00B050"/>
              </w:rPr>
              <w:t>//構造体定義の参照</w:t>
            </w:r>
          </w:p>
          <w:p w14:paraId="350D2789" w14:textId="43D7D871" w:rsidR="0011156A" w:rsidRDefault="003B0BE1" w:rsidP="003E67C0">
            <w:pPr>
              <w:pStyle w:val="2-"/>
            </w:pPr>
            <w:r>
              <w:t>}</w:t>
            </w:r>
            <w:r w:rsidR="0011156A">
              <w:t>;</w:t>
            </w:r>
          </w:p>
          <w:p w14:paraId="6E41DFE4" w14:textId="77777777" w:rsidR="00B600D7" w:rsidRDefault="00B600D7" w:rsidP="003E67C0">
            <w:pPr>
              <w:pStyle w:val="2-"/>
            </w:pPr>
          </w:p>
          <w:p w14:paraId="70371FB8" w14:textId="63E51FD9" w:rsidR="00B600D7" w:rsidRPr="0062027D" w:rsidRDefault="00B600D7" w:rsidP="003E67C0">
            <w:pPr>
              <w:pStyle w:val="2-"/>
              <w:rPr>
                <w:color w:val="00B050"/>
              </w:rPr>
            </w:pPr>
            <w:r w:rsidRPr="0062027D">
              <w:rPr>
                <w:color w:val="00B050"/>
              </w:rPr>
              <w:t>//データ構造定義取得関数</w:t>
            </w:r>
          </w:p>
          <w:p w14:paraId="2065D8B6" w14:textId="7E921EC4" w:rsidR="00EE6FBE" w:rsidRDefault="00EE6FBE" w:rsidP="003E67C0">
            <w:pPr>
              <w:pStyle w:val="2-"/>
            </w:pPr>
            <w:r>
              <w:t>const T_GAME_DATA_DEC</w:t>
            </w:r>
            <w:r w:rsidR="00D935D0">
              <w:t>L</w:t>
            </w:r>
            <w:r>
              <w:t>* getGameDataDec</w:t>
            </w:r>
            <w:r w:rsidR="00D935D0">
              <w:t>l</w:t>
            </w:r>
            <w:r>
              <w:t xml:space="preserve">(){return </w:t>
            </w:r>
            <w:r w:rsidR="0049068B">
              <w:t>&amp;</w:t>
            </w:r>
            <w:r w:rsidR="00D935D0">
              <w:t>s_</w:t>
            </w:r>
            <w:r>
              <w:t>dec</w:t>
            </w:r>
            <w:r w:rsidR="00D935D0">
              <w:t>l</w:t>
            </w:r>
            <w:r>
              <w:t>;}</w:t>
            </w:r>
          </w:p>
          <w:p w14:paraId="676237BF" w14:textId="77777777" w:rsidR="006F6726" w:rsidRDefault="006F6726" w:rsidP="00A256F9">
            <w:pPr>
              <w:pStyle w:val="2-"/>
            </w:pPr>
          </w:p>
          <w:p w14:paraId="3E01781F" w14:textId="64F35B65" w:rsidR="006F6726" w:rsidRPr="002E33F1" w:rsidRDefault="006A399E" w:rsidP="00A256F9">
            <w:pPr>
              <w:pStyle w:val="2-"/>
            </w:pPr>
            <w:r>
              <w:rPr>
                <w:rFonts w:hint="eastAsia"/>
              </w:rPr>
              <w:t>}</w:t>
            </w:r>
            <w:r w:rsidRPr="001B4BE5">
              <w:rPr>
                <w:color w:val="00B050"/>
              </w:rPr>
              <w:t>//n</w:t>
            </w:r>
            <w:r w:rsidRPr="001B4BE5">
              <w:rPr>
                <w:rFonts w:hint="eastAsia"/>
                <w:color w:val="00B050"/>
              </w:rPr>
              <w:t xml:space="preserve">amespace </w:t>
            </w:r>
            <w:r>
              <w:rPr>
                <w:color w:val="00B050"/>
              </w:rPr>
              <w:t>c</w:t>
            </w:r>
            <w:r w:rsidR="001E6D1E">
              <w:rPr>
                <w:color w:val="00B050"/>
              </w:rPr>
              <w:t>haraDataDecl</w:t>
            </w:r>
          </w:p>
        </w:tc>
      </w:tr>
    </w:tbl>
    <w:p w14:paraId="4D3367FB" w14:textId="4F23768E" w:rsidR="007B15A5" w:rsidRDefault="00591D17" w:rsidP="00E403A9">
      <w:pPr>
        <w:pStyle w:val="a9"/>
        <w:keepNext/>
        <w:keepLines/>
        <w:widowControl/>
        <w:spacing w:beforeLines="50" w:before="180"/>
        <w:ind w:firstLine="283"/>
      </w:pPr>
      <w:r>
        <w:lastRenderedPageBreak/>
        <w:t>「バージョン整合用構造定義」</w:t>
      </w:r>
      <w:r w:rsidR="002E0FF5">
        <w:t>データ</w:t>
      </w:r>
      <w:r w:rsidR="007B15A5">
        <w:t>は</w:t>
      </w:r>
      <w:r w:rsidR="0007110B">
        <w:t>、</w:t>
      </w:r>
      <w:r w:rsidR="00F85947">
        <w:t>以下</w:t>
      </w:r>
      <w:r w:rsidR="007B15A5">
        <w:t>の二つの目的で使用される。</w:t>
      </w:r>
    </w:p>
    <w:p w14:paraId="1B9666DC" w14:textId="63E6A158" w:rsidR="007B15A5" w:rsidRDefault="007B15A5" w:rsidP="00E403A9">
      <w:pPr>
        <w:pStyle w:val="a9"/>
        <w:keepNext/>
        <w:keepLines/>
        <w:widowControl/>
        <w:numPr>
          <w:ilvl w:val="0"/>
          <w:numId w:val="48"/>
        </w:numPr>
        <w:spacing w:beforeLines="50" w:before="180"/>
        <w:ind w:left="641" w:firstLineChars="0" w:hanging="357"/>
      </w:pPr>
      <w:r>
        <w:rPr>
          <w:rFonts w:hint="eastAsia"/>
        </w:rPr>
        <w:t>バージョン整合</w:t>
      </w:r>
      <w:r w:rsidR="000D2F8C">
        <w:rPr>
          <w:rFonts w:hint="eastAsia"/>
        </w:rPr>
        <w:t>判定</w:t>
      </w:r>
      <w:r>
        <w:rPr>
          <w:rFonts w:hint="eastAsia"/>
        </w:rPr>
        <w:t>：</w:t>
      </w:r>
    </w:p>
    <w:p w14:paraId="2FB1BCF1" w14:textId="6746F4BB" w:rsidR="00591D17" w:rsidRPr="007B15A5" w:rsidRDefault="002E0FF5" w:rsidP="007B15A5">
      <w:pPr>
        <w:pStyle w:val="a9"/>
        <w:ind w:left="643" w:firstLineChars="0" w:firstLine="0"/>
        <w:rPr>
          <w:sz w:val="20"/>
          <w:szCs w:val="20"/>
        </w:rPr>
      </w:pPr>
      <w:r w:rsidRPr="007B15A5">
        <w:rPr>
          <w:rFonts w:hint="eastAsia"/>
          <w:sz w:val="20"/>
          <w:szCs w:val="20"/>
        </w:rPr>
        <w:t>バイナリデータ取り込み時に、バイナリデータのデータ構造と実機側のデータ構造が一致しているかどうかの判定に</w:t>
      </w:r>
      <w:r w:rsidR="007B15A5" w:rsidRPr="007B15A5">
        <w:rPr>
          <w:rFonts w:hint="eastAsia"/>
          <w:sz w:val="20"/>
          <w:szCs w:val="20"/>
        </w:rPr>
        <w:t>用い</w:t>
      </w:r>
      <w:r w:rsidRPr="007B15A5">
        <w:rPr>
          <w:rFonts w:hint="eastAsia"/>
          <w:sz w:val="20"/>
          <w:szCs w:val="20"/>
        </w:rPr>
        <w:t>る。バイナリデータのヘッダー部にも同様の</w:t>
      </w:r>
      <w:r w:rsidRPr="007B15A5">
        <w:rPr>
          <w:sz w:val="20"/>
          <w:szCs w:val="20"/>
        </w:rPr>
        <w:t>「バージョン整合用構造定義」データが記録されており、両者を比較する。</w:t>
      </w:r>
      <w:r w:rsidR="00D6129E" w:rsidRPr="007B15A5">
        <w:rPr>
          <w:sz w:val="20"/>
          <w:szCs w:val="20"/>
        </w:rPr>
        <w:t>両者が</w:t>
      </w:r>
      <w:r w:rsidR="000D2F8C">
        <w:rPr>
          <w:sz w:val="20"/>
          <w:szCs w:val="20"/>
        </w:rPr>
        <w:t>一致する場合はバイナリデータをまるごとコピーできるが、</w:t>
      </w:r>
      <w:r w:rsidR="00D6129E" w:rsidRPr="007B15A5">
        <w:rPr>
          <w:sz w:val="20"/>
          <w:szCs w:val="20"/>
        </w:rPr>
        <w:t>不一致だった場合は、</w:t>
      </w:r>
      <w:r w:rsidR="007B15A5" w:rsidRPr="007B15A5">
        <w:rPr>
          <w:sz w:val="20"/>
          <w:szCs w:val="20"/>
        </w:rPr>
        <w:t>両者の情報を比較しながら、名前が一致する項目のデータを一つずつ</w:t>
      </w:r>
      <w:r w:rsidR="00D6129E" w:rsidRPr="007B15A5">
        <w:rPr>
          <w:sz w:val="20"/>
          <w:szCs w:val="20"/>
        </w:rPr>
        <w:t>コピー</w:t>
      </w:r>
      <w:r w:rsidR="007B15A5" w:rsidRPr="007B15A5">
        <w:rPr>
          <w:sz w:val="20"/>
          <w:szCs w:val="20"/>
        </w:rPr>
        <w:t>する</w:t>
      </w:r>
      <w:r w:rsidR="00D6129E" w:rsidRPr="007B15A5">
        <w:rPr>
          <w:sz w:val="20"/>
          <w:szCs w:val="20"/>
        </w:rPr>
        <w:t>。</w:t>
      </w:r>
    </w:p>
    <w:p w14:paraId="64226E5C" w14:textId="42389E73" w:rsidR="007B15A5" w:rsidRDefault="007B15A5" w:rsidP="00E403A9">
      <w:pPr>
        <w:pStyle w:val="a9"/>
        <w:keepNext/>
        <w:keepLines/>
        <w:widowControl/>
        <w:numPr>
          <w:ilvl w:val="0"/>
          <w:numId w:val="48"/>
        </w:numPr>
        <w:spacing w:beforeLines="50" w:before="180"/>
        <w:ind w:left="641" w:firstLineChars="0" w:hanging="357"/>
      </w:pPr>
      <w:r>
        <w:t>ポインター補正：</w:t>
      </w:r>
    </w:p>
    <w:p w14:paraId="7CD47D28" w14:textId="17F0B8BC" w:rsidR="007B15A5" w:rsidRPr="007B15A5" w:rsidRDefault="007B15A5" w:rsidP="007B15A5">
      <w:pPr>
        <w:pStyle w:val="a9"/>
        <w:ind w:left="643" w:firstLineChars="0" w:firstLine="0"/>
        <w:rPr>
          <w:sz w:val="20"/>
          <w:szCs w:val="20"/>
        </w:rPr>
      </w:pPr>
      <w:r w:rsidRPr="007B15A5">
        <w:rPr>
          <w:sz w:val="20"/>
          <w:szCs w:val="20"/>
        </w:rPr>
        <w:t>バイナリデータ取り込み後、文字列、計算式、不定長配列のデータは、データのオフセットが記録されているため、ポインターに修正する。</w:t>
      </w:r>
    </w:p>
    <w:p w14:paraId="6619FE3C" w14:textId="50AA4530" w:rsidR="00395E95" w:rsidRDefault="00591D17" w:rsidP="00395E95">
      <w:pPr>
        <w:pStyle w:val="2"/>
      </w:pPr>
      <w:bookmarkStart w:id="22" w:name="_Toc377185158"/>
      <w:r>
        <w:rPr>
          <w:rFonts w:hint="eastAsia"/>
        </w:rPr>
        <w:t>バイナリデータ</w:t>
      </w:r>
      <w:bookmarkEnd w:id="22"/>
    </w:p>
    <w:p w14:paraId="0E3B341E" w14:textId="3DDB075D" w:rsidR="00395E95" w:rsidRPr="0038622B" w:rsidRDefault="00B1034F" w:rsidP="00395E95">
      <w:pPr>
        <w:pStyle w:val="a9"/>
        <w:ind w:firstLine="283"/>
      </w:pPr>
      <w:r>
        <w:rPr>
          <w:rFonts w:hint="eastAsia"/>
        </w:rPr>
        <w:t>「</w:t>
      </w:r>
      <w:r w:rsidR="003E37F0">
        <w:t>データ</w:t>
      </w:r>
      <w:r w:rsidR="0066032E">
        <w:rPr>
          <w:rFonts w:hint="eastAsia"/>
        </w:rPr>
        <w:t>定義</w:t>
      </w:r>
      <w:r w:rsidR="003E37F0">
        <w:rPr>
          <w:rFonts w:hint="eastAsia"/>
        </w:rPr>
        <w:t>JSON</w:t>
      </w:r>
      <w:r>
        <w:rPr>
          <w:rFonts w:hint="eastAsia"/>
        </w:rPr>
        <w:t>」が変換された実機向けのデータ。</w:t>
      </w:r>
    </w:p>
    <w:p w14:paraId="2D41400E" w14:textId="4E6C5057" w:rsidR="006A09AD" w:rsidRDefault="00862930" w:rsidP="00E403A9">
      <w:pPr>
        <w:pStyle w:val="a9"/>
        <w:keepNext/>
        <w:keepLines/>
        <w:widowControl/>
        <w:spacing w:beforeLines="50" w:before="180"/>
        <w:ind w:firstLine="283"/>
      </w:pPr>
      <w:r>
        <w:rPr>
          <w:rFonts w:hint="eastAsia"/>
        </w:rPr>
        <w:t>基本構造は下記の通り。</w:t>
      </w:r>
    </w:p>
    <w:bookmarkStart w:id="23" w:name="_MON_1450919891"/>
    <w:bookmarkEnd w:id="23"/>
    <w:p w14:paraId="2438BE84" w14:textId="27C38FB9" w:rsidR="00AE6AC0" w:rsidRDefault="006D467F" w:rsidP="0015542C">
      <w:pPr>
        <w:pStyle w:val="a9"/>
        <w:ind w:firstLineChars="0" w:firstLine="0"/>
      </w:pPr>
      <w:r>
        <w:object w:dxaOrig="12285" w:dyaOrig="4935" w14:anchorId="65352054">
          <v:shape id="_x0000_i1026" type="#_x0000_t75" style="width:417pt;height:167.6pt" o:ole="">
            <v:imagedata r:id="rId21" o:title=""/>
          </v:shape>
          <o:OLEObject Type="Embed" ProgID="Excel.Sheet.12" ShapeID="_x0000_i1026" DrawAspect="Content" ObjectID="_1450950231" r:id="rId22"/>
        </w:object>
      </w:r>
    </w:p>
    <w:bookmarkStart w:id="24" w:name="_MON_1450913600"/>
    <w:bookmarkEnd w:id="24"/>
    <w:p w14:paraId="6A92AAAE" w14:textId="045201FB" w:rsidR="0015542C" w:rsidRDefault="00AE6AC0" w:rsidP="0015542C">
      <w:pPr>
        <w:pStyle w:val="a9"/>
        <w:ind w:firstLineChars="0" w:firstLine="0"/>
      </w:pPr>
      <w:r>
        <w:object w:dxaOrig="12285" w:dyaOrig="2940" w14:anchorId="31BDC33F">
          <v:shape id="_x0000_i1027" type="#_x0000_t75" style="width:417pt;height:100.2pt" o:ole="">
            <v:imagedata r:id="rId23" o:title=""/>
          </v:shape>
          <o:OLEObject Type="Embed" ProgID="Excel.Sheet.12" ShapeID="_x0000_i1027" DrawAspect="Content" ObjectID="_1450950232" r:id="rId24"/>
        </w:object>
      </w:r>
    </w:p>
    <w:bookmarkStart w:id="25" w:name="_MON_1450915468"/>
    <w:bookmarkEnd w:id="25"/>
    <w:p w14:paraId="51E0A5BD" w14:textId="77DAA78C" w:rsidR="0015542C" w:rsidRDefault="00C229EB" w:rsidP="0015542C">
      <w:pPr>
        <w:pStyle w:val="a9"/>
        <w:ind w:firstLineChars="0" w:firstLine="0"/>
      </w:pPr>
      <w:r>
        <w:object w:dxaOrig="12600" w:dyaOrig="7260" w14:anchorId="58EDE594">
          <v:shape id="_x0000_i1028" type="#_x0000_t75" style="width:422.2pt;height:243.65pt" o:ole="">
            <v:imagedata r:id="rId25" o:title=""/>
          </v:shape>
          <o:OLEObject Type="Embed" ProgID="Excel.Sheet.12" ShapeID="_x0000_i1028" DrawAspect="Content" ObjectID="_1450950233" r:id="rId26"/>
        </w:object>
      </w:r>
    </w:p>
    <w:bookmarkStart w:id="26" w:name="_MON_1450913666"/>
    <w:bookmarkEnd w:id="26"/>
    <w:p w14:paraId="1A149062" w14:textId="7525CAB1" w:rsidR="0015542C" w:rsidRDefault="00AE6AC0" w:rsidP="0015542C">
      <w:pPr>
        <w:pStyle w:val="a9"/>
        <w:ind w:firstLineChars="0" w:firstLine="0"/>
      </w:pPr>
      <w:r>
        <w:object w:dxaOrig="11316" w:dyaOrig="1769" w14:anchorId="21F3CD28">
          <v:shape id="_x0000_i1029" type="#_x0000_t75" style="width:424.5pt;height:66.25pt" o:ole="">
            <v:imagedata r:id="rId27" o:title=""/>
          </v:shape>
          <o:OLEObject Type="Embed" ProgID="Excel.Sheet.12" ShapeID="_x0000_i1029" DrawAspect="Content" ObjectID="_1450950234" r:id="rId28"/>
        </w:object>
      </w:r>
    </w:p>
    <w:bookmarkStart w:id="27" w:name="_MON_1450913753"/>
    <w:bookmarkEnd w:id="27"/>
    <w:p w14:paraId="6910618D" w14:textId="7F4D9406" w:rsidR="0015542C" w:rsidRDefault="00AE6AC0" w:rsidP="0015542C">
      <w:pPr>
        <w:pStyle w:val="a9"/>
        <w:ind w:firstLineChars="0" w:firstLine="0"/>
      </w:pPr>
      <w:r>
        <w:object w:dxaOrig="12285" w:dyaOrig="1740" w14:anchorId="347B5270">
          <v:shape id="_x0000_i1030" type="#_x0000_t75" style="width:422.2pt;height:59.9pt" o:ole="">
            <v:imagedata r:id="rId29" o:title=""/>
          </v:shape>
          <o:OLEObject Type="Embed" ProgID="Excel.Sheet.12" ShapeID="_x0000_i1030" DrawAspect="Content" ObjectID="_1450950235" r:id="rId30"/>
        </w:object>
      </w:r>
    </w:p>
    <w:bookmarkStart w:id="28" w:name="_MON_1450913801"/>
    <w:bookmarkEnd w:id="28"/>
    <w:p w14:paraId="1E801B5D" w14:textId="22B71A27" w:rsidR="0015542C" w:rsidRDefault="00AE6AC0" w:rsidP="0015542C">
      <w:pPr>
        <w:pStyle w:val="a9"/>
        <w:ind w:firstLineChars="0" w:firstLine="0"/>
      </w:pPr>
      <w:r>
        <w:object w:dxaOrig="12285" w:dyaOrig="3180" w14:anchorId="33A68585">
          <v:shape id="_x0000_i1031" type="#_x0000_t75" style="width:419.35pt;height:108.3pt" o:ole="">
            <v:imagedata r:id="rId31" o:title=""/>
          </v:shape>
          <o:OLEObject Type="Embed" ProgID="Excel.Sheet.12" ShapeID="_x0000_i1031" DrawAspect="Content" ObjectID="_1450950236" r:id="rId32"/>
        </w:object>
      </w:r>
    </w:p>
    <w:bookmarkStart w:id="29" w:name="_MON_1450913877"/>
    <w:bookmarkEnd w:id="29"/>
    <w:p w14:paraId="02875306" w14:textId="67927179" w:rsidR="0015542C" w:rsidRDefault="00AE6AC0" w:rsidP="0015542C">
      <w:pPr>
        <w:pStyle w:val="a9"/>
        <w:ind w:firstLineChars="0" w:firstLine="0"/>
      </w:pPr>
      <w:r>
        <w:object w:dxaOrig="12285" w:dyaOrig="2940" w14:anchorId="1C88C23B">
          <v:shape id="_x0000_i1032" type="#_x0000_t75" style="width:417.6pt;height:100.2pt" o:ole="">
            <v:imagedata r:id="rId33" o:title=""/>
          </v:shape>
          <o:OLEObject Type="Embed" ProgID="Excel.Sheet.12" ShapeID="_x0000_i1032" DrawAspect="Content" ObjectID="_1450950237" r:id="rId34"/>
        </w:object>
      </w:r>
    </w:p>
    <w:bookmarkStart w:id="30" w:name="_MON_1450913948"/>
    <w:bookmarkEnd w:id="30"/>
    <w:p w14:paraId="2E894B70" w14:textId="2843BC58" w:rsidR="0015542C" w:rsidRDefault="00AE6AC0" w:rsidP="0015542C">
      <w:pPr>
        <w:pStyle w:val="a9"/>
        <w:ind w:firstLineChars="0" w:firstLine="0"/>
      </w:pPr>
      <w:r>
        <w:object w:dxaOrig="12285" w:dyaOrig="1020" w14:anchorId="641FD709">
          <v:shape id="_x0000_i1033" type="#_x0000_t75" style="width:416.45pt;height:34pt" o:ole="">
            <v:imagedata r:id="rId35" o:title=""/>
          </v:shape>
          <o:OLEObject Type="Embed" ProgID="Excel.Sheet.12" ShapeID="_x0000_i1033" DrawAspect="Content" ObjectID="_1450950238" r:id="rId36"/>
        </w:object>
      </w:r>
    </w:p>
    <w:bookmarkStart w:id="31" w:name="_MON_1450913993"/>
    <w:bookmarkEnd w:id="31"/>
    <w:p w14:paraId="389A665E" w14:textId="0934273D" w:rsidR="00AE6AC0" w:rsidRDefault="00A03641" w:rsidP="0015542C">
      <w:pPr>
        <w:pStyle w:val="a9"/>
        <w:ind w:firstLineChars="0" w:firstLine="0"/>
      </w:pPr>
      <w:r>
        <w:object w:dxaOrig="12285" w:dyaOrig="3225" w14:anchorId="1655EAF5">
          <v:shape id="_x0000_i1034" type="#_x0000_t75" style="width:417pt;height:109.45pt" o:ole="">
            <v:imagedata r:id="rId37" o:title=""/>
          </v:shape>
          <o:OLEObject Type="Embed" ProgID="Excel.Sheet.12" ShapeID="_x0000_i1034" DrawAspect="Content" ObjectID="_1450950239" r:id="rId38"/>
        </w:object>
      </w:r>
    </w:p>
    <w:bookmarkStart w:id="32" w:name="_MON_1450914050"/>
    <w:bookmarkEnd w:id="32"/>
    <w:p w14:paraId="6218461D" w14:textId="0B8060D7" w:rsidR="00AE6AC0" w:rsidRDefault="002464E2" w:rsidP="0015542C">
      <w:pPr>
        <w:pStyle w:val="a9"/>
        <w:ind w:firstLineChars="0" w:firstLine="0"/>
      </w:pPr>
      <w:r>
        <w:object w:dxaOrig="12285" w:dyaOrig="780" w14:anchorId="5846A565">
          <v:shape id="_x0000_i1035" type="#_x0000_t75" style="width:418.2pt;height:27.05pt" o:ole="">
            <v:imagedata r:id="rId39" o:title=""/>
          </v:shape>
          <o:OLEObject Type="Embed" ProgID="Excel.Sheet.12" ShapeID="_x0000_i1035" DrawAspect="Content" ObjectID="_1450950240" r:id="rId40"/>
        </w:object>
      </w:r>
    </w:p>
    <w:p w14:paraId="48F25B0F" w14:textId="546C2731" w:rsidR="00AE6AC0" w:rsidRDefault="002464E2" w:rsidP="00B422EE">
      <w:pPr>
        <w:pStyle w:val="a9"/>
        <w:spacing w:beforeLines="50" w:before="180"/>
        <w:ind w:firstLine="283"/>
      </w:pPr>
      <w:r>
        <w:t>「データ部」内のデータには、「可変長データ」「計算式データ」「文字列データ」が</w:t>
      </w:r>
      <w:r w:rsidR="00AE258A">
        <w:t>含まれる</w:t>
      </w:r>
      <w:r>
        <w:t>。それらは、それぞれ「可変長データ部」「計算式データ部」「文字列データ部」を指すポインター型で</w:t>
      </w:r>
      <w:r w:rsidR="00AE258A">
        <w:t>定義されているが</w:t>
      </w:r>
      <w:r>
        <w:t>、「バイナリデータ」内では、オフセット値が記録されているため、それをポインターに変換する必要がある。</w:t>
      </w:r>
    </w:p>
    <w:p w14:paraId="5D19CB06" w14:textId="465A33EC" w:rsidR="00B422EE" w:rsidRDefault="00C229EB" w:rsidP="00B422EE">
      <w:pPr>
        <w:pStyle w:val="a9"/>
        <w:ind w:firstLine="283"/>
      </w:pPr>
      <w:r>
        <w:rPr>
          <w:rFonts w:hint="eastAsia"/>
        </w:rPr>
        <w:t>それぞれのオフセット値は、</w:t>
      </w:r>
      <w:r w:rsidR="00A03641">
        <w:rPr>
          <w:rFonts w:hint="eastAsia"/>
        </w:rPr>
        <w:t>いずれも</w:t>
      </w:r>
      <w:r>
        <w:rPr>
          <w:rFonts w:hint="eastAsia"/>
        </w:rPr>
        <w:t>バイナリデータの先頭からのオフセット値になっているため、単純に先頭ポインターを加算するだけで変換できる。オフセット値が</w:t>
      </w:r>
      <w:r>
        <w:rPr>
          <w:rFonts w:hint="eastAsia"/>
        </w:rPr>
        <w:t xml:space="preserve"> 0 </w:t>
      </w:r>
      <w:r>
        <w:rPr>
          <w:rFonts w:hint="eastAsia"/>
        </w:rPr>
        <w:t>のデータは</w:t>
      </w:r>
      <w:r>
        <w:rPr>
          <w:rFonts w:hint="eastAsia"/>
        </w:rPr>
        <w:t xml:space="preserve"> </w:t>
      </w:r>
      <w:r w:rsidR="00097F69">
        <w:rPr>
          <w:rFonts w:hint="eastAsia"/>
        </w:rPr>
        <w:t>nullptr</w:t>
      </w:r>
      <w:r>
        <w:rPr>
          <w:rFonts w:hint="eastAsia"/>
        </w:rPr>
        <w:t>。</w:t>
      </w:r>
    </w:p>
    <w:p w14:paraId="5BAD1AC3" w14:textId="525FCFB6" w:rsidR="00C30D82" w:rsidRDefault="00C30D82" w:rsidP="00C30D82">
      <w:pPr>
        <w:pStyle w:val="a9"/>
        <w:spacing w:beforeLines="50" w:before="180"/>
        <w:ind w:firstLine="283"/>
      </w:pPr>
      <w:r>
        <w:t>どのデータ項目をポインターに変換する必要があるかは、ソースコードに組み込まれている「</w:t>
      </w:r>
      <w:r w:rsidRPr="00C30D82">
        <w:rPr>
          <w:rFonts w:hint="eastAsia"/>
        </w:rPr>
        <w:t>バージョン整合用構造定義</w:t>
      </w:r>
      <w:r>
        <w:rPr>
          <w:rFonts w:hint="eastAsia"/>
        </w:rPr>
        <w:t>」に基づく。</w:t>
      </w:r>
    </w:p>
    <w:p w14:paraId="40B06324" w14:textId="01799DC3" w:rsidR="00C30D82" w:rsidRDefault="00C30D82" w:rsidP="00B422EE">
      <w:pPr>
        <w:pStyle w:val="a9"/>
        <w:ind w:firstLine="283"/>
      </w:pPr>
      <w:r>
        <w:rPr>
          <w:rFonts w:hint="eastAsia"/>
        </w:rPr>
        <w:t>また、データ取り込み時には、この「</w:t>
      </w:r>
      <w:r w:rsidRPr="00C30D82">
        <w:rPr>
          <w:rFonts w:hint="eastAsia"/>
        </w:rPr>
        <w:t>バージョン整合用構造定義</w:t>
      </w:r>
      <w:r>
        <w:rPr>
          <w:rFonts w:hint="eastAsia"/>
        </w:rPr>
        <w:t>」とバイナリデータ内の「構造定義部」の内容を比較し、そのままコピー可能かどうか判定する。</w:t>
      </w:r>
      <w:r w:rsidR="00B02E91">
        <w:rPr>
          <w:rFonts w:hint="eastAsia"/>
        </w:rPr>
        <w:t>構造が不一致の場合、全体サイズを計算してメモリを確保し、必要な情報を一つずつコピーする。この時、ヘッダー部の各種オフセット値は書き換えられるが、「構造定義部」は</w:t>
      </w:r>
      <w:r w:rsidR="000E4D4A">
        <w:rPr>
          <w:rFonts w:hint="eastAsia"/>
        </w:rPr>
        <w:t>そのままとなる</w:t>
      </w:r>
      <w:r w:rsidR="00B02E91">
        <w:rPr>
          <w:rFonts w:hint="eastAsia"/>
        </w:rPr>
        <w:t>。</w:t>
      </w:r>
    </w:p>
    <w:p w14:paraId="23EECF07" w14:textId="20F674CB" w:rsidR="00B02E91" w:rsidRPr="00B422EE" w:rsidRDefault="00B02E91" w:rsidP="00B02E91">
      <w:pPr>
        <w:pStyle w:val="a9"/>
        <w:spacing w:beforeLines="50" w:before="180"/>
        <w:ind w:firstLine="283"/>
      </w:pPr>
      <w:r>
        <w:t>データ取り込み時に、「デバッグデータ部」を取り込むかどうか指定することが可能。取り込まなかった場合は、ヘッダー部内の「デバッグデータ部のオフセット」を</w:t>
      </w:r>
      <w:r>
        <w:rPr>
          <w:rFonts w:hint="eastAsia"/>
        </w:rPr>
        <w:t>0</w:t>
      </w:r>
      <w:r w:rsidR="00E06BAA">
        <w:rPr>
          <w:rFonts w:hint="eastAsia"/>
        </w:rPr>
        <w:t>がになり、デバッグテキストの参照ができなくなる</w:t>
      </w:r>
      <w:r>
        <w:rPr>
          <w:rFonts w:hint="eastAsia"/>
        </w:rPr>
        <w:t>。</w:t>
      </w:r>
    </w:p>
    <w:p w14:paraId="59C23B49" w14:textId="49A44C5C" w:rsidR="004C6924" w:rsidRDefault="00296FE4" w:rsidP="004C6924">
      <w:pPr>
        <w:pStyle w:val="1"/>
      </w:pPr>
      <w:bookmarkStart w:id="33" w:name="_Toc377185159"/>
      <w:r>
        <w:rPr>
          <w:rFonts w:hint="eastAsia"/>
        </w:rPr>
        <w:lastRenderedPageBreak/>
        <w:t>値の演算と</w:t>
      </w:r>
      <w:r w:rsidR="00422F15">
        <w:rPr>
          <w:rFonts w:hint="eastAsia"/>
        </w:rPr>
        <w:t>組み込み</w:t>
      </w:r>
      <w:r w:rsidR="004C6924">
        <w:rPr>
          <w:rFonts w:hint="eastAsia"/>
        </w:rPr>
        <w:t>関数</w:t>
      </w:r>
      <w:bookmarkEnd w:id="33"/>
    </w:p>
    <w:p w14:paraId="10450714" w14:textId="06474124" w:rsidR="00296FE4" w:rsidRDefault="00296FE4" w:rsidP="00296FE4">
      <w:pPr>
        <w:pStyle w:val="a8"/>
        <w:ind w:firstLine="283"/>
      </w:pPr>
      <w:r>
        <w:t>拡張</w:t>
      </w:r>
      <w:r>
        <w:rPr>
          <w:rFonts w:hint="eastAsia"/>
        </w:rPr>
        <w:t>JSON</w:t>
      </w:r>
      <w:r>
        <w:rPr>
          <w:rFonts w:hint="eastAsia"/>
        </w:rPr>
        <w:t>の仕様により、「データ定義</w:t>
      </w:r>
      <w:r>
        <w:rPr>
          <w:rFonts w:hint="eastAsia"/>
        </w:rPr>
        <w:t>JSON</w:t>
      </w:r>
      <w:r>
        <w:rPr>
          <w:rFonts w:hint="eastAsia"/>
        </w:rPr>
        <w:t>」</w:t>
      </w:r>
      <w:r>
        <w:t>の「値」には、演算と組み込み関数の使用が可能。</w:t>
      </w:r>
      <w:r w:rsidR="009B6AA1">
        <w:t>データ変換時に演算が行われ、算出された値がバイナリデータに出力される。</w:t>
      </w:r>
    </w:p>
    <w:p w14:paraId="10918A39" w14:textId="68D86B29" w:rsidR="0018242B" w:rsidRDefault="0018242B" w:rsidP="00296FE4">
      <w:pPr>
        <w:pStyle w:val="a8"/>
        <w:ind w:firstLine="283"/>
      </w:pPr>
      <w:r>
        <w:t>使用可能な演算子と組み込み関数は、後述する「計算式」とほぼ同じ。仕様も「計算式」の説明に記述。</w:t>
      </w:r>
      <w:r w:rsidR="00A564BB">
        <w:t>なお、「</w:t>
      </w:r>
      <w:r>
        <w:t>計算式解析関数</w:t>
      </w:r>
      <w:r w:rsidR="00A564BB">
        <w:t>：</w:t>
      </w:r>
      <w:r>
        <w:rPr>
          <w:rFonts w:hint="eastAsia"/>
        </w:rPr>
        <w:t>expr()</w:t>
      </w:r>
      <w:r w:rsidR="00A564BB">
        <w:rPr>
          <w:rFonts w:hint="eastAsia"/>
        </w:rPr>
        <w:t>」</w:t>
      </w:r>
      <w:r>
        <w:rPr>
          <w:rFonts w:hint="eastAsia"/>
        </w:rPr>
        <w:t>だけは、</w:t>
      </w:r>
      <w:r w:rsidR="005957E2">
        <w:rPr>
          <w:rFonts w:hint="eastAsia"/>
        </w:rPr>
        <w:t>計算式用の組み込み関数に存在しない</w:t>
      </w:r>
      <w:r>
        <w:rPr>
          <w:rFonts w:hint="eastAsia"/>
        </w:rPr>
        <w:t>。</w:t>
      </w:r>
    </w:p>
    <w:p w14:paraId="67448B01" w14:textId="38807087" w:rsidR="004C6924" w:rsidRDefault="006F6C72" w:rsidP="004C6924">
      <w:pPr>
        <w:pStyle w:val="2"/>
      </w:pPr>
      <w:bookmarkStart w:id="34" w:name="_Toc377185160"/>
      <w:r>
        <w:t>計算式</w:t>
      </w:r>
      <w:r w:rsidR="00C55641">
        <w:t>解析</w:t>
      </w:r>
      <w:r>
        <w:t>関数</w:t>
      </w:r>
      <w:r w:rsidR="00C55641">
        <w:t>：</w:t>
      </w:r>
      <w:r w:rsidR="00C55641">
        <w:rPr>
          <w:rFonts w:hint="eastAsia"/>
        </w:rPr>
        <w:t>expr()</w:t>
      </w:r>
      <w:bookmarkEnd w:id="34"/>
    </w:p>
    <w:p w14:paraId="4B9596F4" w14:textId="684BEF42" w:rsidR="004C6924" w:rsidRPr="005957E2" w:rsidRDefault="003104B8" w:rsidP="005957E2">
      <w:pPr>
        <w:pStyle w:val="affff6"/>
        <w:keepNext/>
        <w:keepLines/>
        <w:widowControl/>
        <w:ind w:left="447" w:hanging="298"/>
      </w:pPr>
      <w:r w:rsidRPr="005957E2">
        <w:t>関数名：</w:t>
      </w:r>
      <w:r w:rsidRPr="005957E2">
        <w:rPr>
          <w:rFonts w:hint="eastAsia"/>
        </w:rPr>
        <w:t>expr</w:t>
      </w:r>
    </w:p>
    <w:p w14:paraId="3279089B" w14:textId="06B8DAAF" w:rsidR="003104B8" w:rsidRPr="005957E2" w:rsidRDefault="003104B8" w:rsidP="005957E2">
      <w:pPr>
        <w:pStyle w:val="affff6"/>
        <w:keepNext/>
        <w:keepLines/>
        <w:widowControl/>
        <w:ind w:left="447" w:hanging="298"/>
      </w:pPr>
      <w:r w:rsidRPr="005957E2">
        <w:t>パラメータ：計算式文字列</w:t>
      </w:r>
    </w:p>
    <w:p w14:paraId="7CAA2D0F" w14:textId="43B0AA51" w:rsidR="003104B8" w:rsidRPr="005957E2" w:rsidRDefault="003104B8" w:rsidP="005957E2">
      <w:pPr>
        <w:pStyle w:val="affff6"/>
        <w:keepNext/>
        <w:keepLines/>
        <w:widowControl/>
        <w:ind w:left="447" w:hanging="298"/>
      </w:pPr>
      <w:r w:rsidRPr="005957E2">
        <w:t>戻り値：</w:t>
      </w:r>
      <w:r w:rsidRPr="005957E2">
        <w:rPr>
          <w:rFonts w:hint="eastAsia"/>
        </w:rPr>
        <w:t>T_EXPR</w:t>
      </w:r>
      <w:r w:rsidRPr="005957E2">
        <w:rPr>
          <w:rFonts w:hint="eastAsia"/>
        </w:rPr>
        <w:t>型（計算式型）</w:t>
      </w:r>
    </w:p>
    <w:p w14:paraId="3922B6AD" w14:textId="4CA1172B" w:rsidR="00045E07" w:rsidRPr="005957E2" w:rsidRDefault="00045E07" w:rsidP="005957E2">
      <w:pPr>
        <w:pStyle w:val="affff6"/>
        <w:keepNext/>
        <w:keepLines/>
        <w:widowControl/>
        <w:ind w:left="447" w:hanging="298"/>
        <w:rPr>
          <w:rFonts w:asciiTheme="majorEastAsia" w:eastAsiaTheme="majorEastAsia" w:hAnsiTheme="majorEastAsia"/>
        </w:rPr>
      </w:pPr>
      <w:r w:rsidRPr="005957E2">
        <w:t>用例：</w:t>
      </w:r>
      <w:r w:rsidRPr="005957E2">
        <w:rPr>
          <w:rFonts w:asciiTheme="majorEastAsia" w:eastAsiaTheme="majorEastAsia" w:hAnsiTheme="majorEastAsia" w:hint="eastAsia"/>
          <w:color w:val="0070C0"/>
        </w:rPr>
        <w:t>expr(</w:t>
      </w:r>
      <w:r w:rsidRPr="005957E2">
        <w:rPr>
          <w:rFonts w:asciiTheme="majorEastAsia" w:eastAsiaTheme="majorEastAsia" w:hAnsiTheme="majorEastAsia"/>
          <w:color w:val="0070C0"/>
        </w:rPr>
        <w:t>“getChapter() &gt;= 20 &amp;&amp; getFlag(\”flag1\”) == On”)</w:t>
      </w:r>
    </w:p>
    <w:p w14:paraId="78ADC65E" w14:textId="0DA29F4E" w:rsidR="00045E07" w:rsidRPr="005957E2" w:rsidRDefault="004E31B2" w:rsidP="005957E2">
      <w:pPr>
        <w:pStyle w:val="a9"/>
        <w:spacing w:beforeLines="50" w:before="180"/>
        <w:ind w:firstLine="283"/>
      </w:pPr>
      <w:r>
        <w:rPr>
          <w:rFonts w:hint="eastAsia"/>
        </w:rPr>
        <w:t>計算式</w:t>
      </w:r>
      <w:r w:rsidR="007D7E75">
        <w:rPr>
          <w:rFonts w:hint="eastAsia"/>
        </w:rPr>
        <w:t>の文字列を、</w:t>
      </w:r>
      <w:r>
        <w:rPr>
          <w:rFonts w:hint="eastAsia"/>
        </w:rPr>
        <w:t>ランタイム</w:t>
      </w:r>
      <w:r w:rsidR="007D7E75">
        <w:rPr>
          <w:rFonts w:hint="eastAsia"/>
        </w:rPr>
        <w:t>時に</w:t>
      </w:r>
      <w:r>
        <w:rPr>
          <w:rFonts w:hint="eastAsia"/>
        </w:rPr>
        <w:t>実行可能な</w:t>
      </w:r>
      <w:r w:rsidR="007D7E75">
        <w:rPr>
          <w:rFonts w:hint="eastAsia"/>
        </w:rPr>
        <w:t>バイナリの</w:t>
      </w:r>
      <w:r>
        <w:rPr>
          <w:rFonts w:hint="eastAsia"/>
        </w:rPr>
        <w:t>計算式データに</w:t>
      </w:r>
      <w:r w:rsidR="007D7E75">
        <w:rPr>
          <w:rFonts w:hint="eastAsia"/>
        </w:rPr>
        <w:t>変換して返す。計算式に関する仕様は後述。</w:t>
      </w:r>
    </w:p>
    <w:p w14:paraId="061BF00C" w14:textId="654871B4" w:rsidR="004C6924" w:rsidRDefault="002D70AD" w:rsidP="004C6924">
      <w:pPr>
        <w:pStyle w:val="1"/>
      </w:pPr>
      <w:bookmarkStart w:id="35" w:name="_Toc377185161"/>
      <w:r>
        <w:rPr>
          <w:rFonts w:hint="eastAsia"/>
        </w:rPr>
        <w:t>計算式</w:t>
      </w:r>
      <w:bookmarkEnd w:id="35"/>
    </w:p>
    <w:p w14:paraId="7CC8B195" w14:textId="3121D02A" w:rsidR="00DD56EC" w:rsidRDefault="00DD56EC" w:rsidP="002D70AD">
      <w:pPr>
        <w:pStyle w:val="a8"/>
        <w:ind w:firstLine="283"/>
      </w:pPr>
      <w:r>
        <w:rPr>
          <w:rFonts w:hint="eastAsia"/>
        </w:rPr>
        <w:t>「データ定義</w:t>
      </w:r>
      <w:r>
        <w:rPr>
          <w:rFonts w:hint="eastAsia"/>
        </w:rPr>
        <w:t>JSON</w:t>
      </w:r>
      <w:r>
        <w:rPr>
          <w:rFonts w:hint="eastAsia"/>
        </w:rPr>
        <w:t>」内で、ランタイム時に実行するための計算式を使用できる。</w:t>
      </w:r>
    </w:p>
    <w:p w14:paraId="008D049E" w14:textId="2431413C" w:rsidR="00CD2CD4" w:rsidRDefault="00AA0F25" w:rsidP="00CD2CD4">
      <w:pPr>
        <w:pStyle w:val="a8"/>
        <w:keepNext/>
        <w:widowControl/>
        <w:ind w:firstLine="283"/>
      </w:pPr>
      <w:r>
        <w:t>例えば、会話テキストの選択条件として</w:t>
      </w:r>
      <w:r w:rsidR="00DD56EC">
        <w:t>「</w:t>
      </w:r>
      <w:r w:rsidR="00DD56EC">
        <w:t>○</w:t>
      </w:r>
      <w:r w:rsidR="00DD56EC">
        <w:t>章以降</w:t>
      </w:r>
      <w:r>
        <w:t>なら」</w:t>
      </w:r>
      <w:r w:rsidR="00DD56EC">
        <w:t>「</w:t>
      </w:r>
      <w:r w:rsidR="00DD56EC">
        <w:t>XXX</w:t>
      </w:r>
      <w:r w:rsidR="00DD56EC">
        <w:t>フラグが立っていた</w:t>
      </w:r>
      <w:r>
        <w:t>なら</w:t>
      </w:r>
      <w:r w:rsidR="00DD56EC">
        <w:t>ら</w:t>
      </w:r>
      <w:r>
        <w:t>」「</w:t>
      </w:r>
      <w:r>
        <w:rPr>
          <w:rFonts w:ascii="Cambria Math" w:hAnsi="Cambria Math" w:cs="Cambria Math"/>
        </w:rPr>
        <w:t>△</w:t>
      </w:r>
      <w:r>
        <w:rPr>
          <w:rFonts w:ascii="Cambria Math" w:hAnsi="Cambria Math" w:cs="Cambria Math"/>
        </w:rPr>
        <w:t>章時に</w:t>
      </w:r>
      <w:r>
        <w:t>フラグＡ</w:t>
      </w:r>
      <w:r>
        <w:rPr>
          <w:rFonts w:hint="eastAsia"/>
        </w:rPr>
        <w:t>=OFF</w:t>
      </w:r>
      <w:r>
        <w:rPr>
          <w:rFonts w:hint="eastAsia"/>
        </w:rPr>
        <w:t>で</w:t>
      </w:r>
      <w:r>
        <w:t>フラグＢ</w:t>
      </w:r>
      <w:r>
        <w:rPr>
          <w:rFonts w:hint="eastAsia"/>
        </w:rPr>
        <w:t>=ON</w:t>
      </w:r>
      <w:r>
        <w:t>なら」といった条件を与えたい場合などに使用する。</w:t>
      </w:r>
      <w:r w:rsidR="002F4FD2">
        <w:t>汎用的なデータであるため、</w:t>
      </w:r>
      <w:r w:rsidR="002F4FD2">
        <w:rPr>
          <w:rFonts w:hint="eastAsia"/>
        </w:rPr>
        <w:t>Excel</w:t>
      </w:r>
      <w:r w:rsidR="002F4FD2">
        <w:rPr>
          <w:rFonts w:hint="eastAsia"/>
        </w:rPr>
        <w:t>シートの会話テキストに並べて条件判定式として記述するようなことが可能。</w:t>
      </w:r>
    </w:p>
    <w:p w14:paraId="666AEEDD" w14:textId="65C5DA8A" w:rsidR="00CD2CD4" w:rsidRDefault="00CD2CD4" w:rsidP="00CD2CD4">
      <w:pPr>
        <w:pStyle w:val="a8"/>
        <w:keepNext/>
        <w:keepLines/>
        <w:widowControl/>
        <w:ind w:firstLine="283"/>
      </w:pPr>
      <w:r>
        <w:rPr>
          <w:rFonts w:hint="eastAsia"/>
        </w:rPr>
        <w:t>例：</w:t>
      </w:r>
    </w:p>
    <w:p w14:paraId="725DC296" w14:textId="3605A650" w:rsidR="00CD2CD4" w:rsidRDefault="002F4FD2" w:rsidP="00AA0F25">
      <w:pPr>
        <w:pStyle w:val="a8"/>
        <w:ind w:firstLine="283"/>
      </w:pPr>
      <w:r>
        <w:object w:dxaOrig="9009" w:dyaOrig="1989" w14:anchorId="0532B795">
          <v:shape id="_x0000_i1036" type="#_x0000_t75" style="width:395.7pt;height:87.55pt" o:ole="">
            <v:imagedata r:id="rId41" o:title=""/>
          </v:shape>
          <o:OLEObject Type="Embed" ProgID="Excel.Sheet.12" ShapeID="_x0000_i1036" DrawAspect="Content" ObjectID="_1450950241" r:id="rId42"/>
        </w:object>
      </w:r>
    </w:p>
    <w:p w14:paraId="77333D7B" w14:textId="31A2CDD2" w:rsidR="00AA0F25" w:rsidRDefault="00CD2CD4" w:rsidP="002F4FD2">
      <w:pPr>
        <w:pStyle w:val="a8"/>
        <w:spacing w:beforeLines="50" w:before="180"/>
        <w:ind w:firstLine="283"/>
      </w:pPr>
      <w:r>
        <w:rPr>
          <w:rFonts w:hint="eastAsia"/>
        </w:rPr>
        <w:t>複雑な判定条件が必要になっても</w:t>
      </w:r>
      <w:r w:rsidR="002F4FD2">
        <w:rPr>
          <w:rFonts w:hint="eastAsia"/>
        </w:rPr>
        <w:t>、</w:t>
      </w:r>
      <w:r>
        <w:rPr>
          <w:rFonts w:hint="eastAsia"/>
        </w:rPr>
        <w:t>データシートを拡張せずに対応できる</w:t>
      </w:r>
      <w:r w:rsidR="002F4FD2">
        <w:rPr>
          <w:rFonts w:hint="eastAsia"/>
        </w:rPr>
        <w:t>点も利点</w:t>
      </w:r>
      <w:r>
        <w:rPr>
          <w:rFonts w:hint="eastAsia"/>
        </w:rPr>
        <w:t>。拡張関数さえ登録すれば、どのようなタイトルでも</w:t>
      </w:r>
      <w:r w:rsidR="002F4FD2">
        <w:rPr>
          <w:rFonts w:hint="eastAsia"/>
        </w:rPr>
        <w:t>、</w:t>
      </w:r>
      <w:r>
        <w:rPr>
          <w:rFonts w:hint="eastAsia"/>
        </w:rPr>
        <w:t>タイトル依存の情報を扱うことができる。</w:t>
      </w:r>
    </w:p>
    <w:p w14:paraId="4DBEADAE" w14:textId="15866EFD" w:rsidR="002F4FD2" w:rsidRDefault="002F4FD2" w:rsidP="002F4FD2">
      <w:pPr>
        <w:pStyle w:val="a8"/>
        <w:spacing w:beforeLines="50" w:before="180"/>
        <w:ind w:firstLine="283"/>
      </w:pPr>
      <w:r>
        <w:t>章判定やフラグ判定などの基本的な要素は専用の入力欄を設けて、実機用のデータにす</w:t>
      </w:r>
      <w:r>
        <w:lastRenderedPageBreak/>
        <w:t>る際に計算式化するような方法も有効。この場合、判定要素の追加が必要になって</w:t>
      </w:r>
      <w:r>
        <w:rPr>
          <w:rFonts w:hint="eastAsia"/>
        </w:rPr>
        <w:t>Excel</w:t>
      </w:r>
      <w:r w:rsidR="009466ED">
        <w:rPr>
          <w:rFonts w:hint="eastAsia"/>
        </w:rPr>
        <w:t>シート</w:t>
      </w:r>
      <w:r>
        <w:rPr>
          <w:rFonts w:hint="eastAsia"/>
        </w:rPr>
        <w:t>を拡張することがあっても、実機用のデータはそのまま（一つの計算式があるだけ）に</w:t>
      </w:r>
      <w:r w:rsidR="009466ED">
        <w:rPr>
          <w:rFonts w:hint="eastAsia"/>
        </w:rPr>
        <w:t>して、少しでも手間を軽減することが</w:t>
      </w:r>
      <w:r>
        <w:rPr>
          <w:rFonts w:hint="eastAsia"/>
        </w:rPr>
        <w:t>できる。</w:t>
      </w:r>
    </w:p>
    <w:p w14:paraId="78D4A7E4" w14:textId="17F53F69" w:rsidR="002D70AD" w:rsidRDefault="00DD56EC" w:rsidP="002F4FD2">
      <w:pPr>
        <w:pStyle w:val="a8"/>
        <w:keepNext/>
        <w:widowControl/>
        <w:spacing w:beforeLines="50" w:before="180"/>
        <w:ind w:firstLine="283"/>
      </w:pPr>
      <w:r>
        <w:t>以降、</w:t>
      </w:r>
      <w:r w:rsidR="002D70AD">
        <w:t>計算式データ</w:t>
      </w:r>
      <w:r>
        <w:t>に関する仕様を示す。</w:t>
      </w:r>
    </w:p>
    <w:p w14:paraId="11FA5C13" w14:textId="565DF185" w:rsidR="00DD56EC" w:rsidRDefault="00DD56EC" w:rsidP="00DD56EC">
      <w:pPr>
        <w:pStyle w:val="2"/>
      </w:pPr>
      <w:bookmarkStart w:id="36" w:name="_Toc377185162"/>
      <w:r>
        <w:t>計算式の構文</w:t>
      </w:r>
      <w:bookmarkEnd w:id="36"/>
    </w:p>
    <w:p w14:paraId="639430F1" w14:textId="5BD0C74D" w:rsidR="00DD56EC" w:rsidRDefault="003803DA" w:rsidP="00DD56EC">
      <w:pPr>
        <w:pStyle w:val="a9"/>
        <w:ind w:firstLine="283"/>
      </w:pPr>
      <w:r>
        <w:rPr>
          <w:rFonts w:hint="eastAsia"/>
        </w:rPr>
        <w:t>計算式の構文は、下記の要素で成り立つ。</w:t>
      </w:r>
    </w:p>
    <w:p w14:paraId="737AB747" w14:textId="5B89B3F0" w:rsidR="003803DA" w:rsidRDefault="003803DA" w:rsidP="003803DA">
      <w:pPr>
        <w:pStyle w:val="affff6"/>
        <w:ind w:left="447" w:hanging="298"/>
      </w:pPr>
      <w:r>
        <w:rPr>
          <w:rFonts w:hint="eastAsia"/>
        </w:rPr>
        <w:t>値（整数、小数、真偽値）</w:t>
      </w:r>
    </w:p>
    <w:p w14:paraId="242BFDE4" w14:textId="69EB1E25" w:rsidR="00590466" w:rsidRDefault="00590466" w:rsidP="00434E7A">
      <w:pPr>
        <w:pStyle w:val="a"/>
      </w:pPr>
      <w:r>
        <w:rPr>
          <w:rFonts w:hint="eastAsia"/>
        </w:rPr>
        <w:t>整数</w:t>
      </w:r>
      <w:r w:rsidR="00B43C1C">
        <w:rPr>
          <w:rFonts w:hint="eastAsia"/>
        </w:rPr>
        <w:t>には、</w:t>
      </w:r>
      <w:r>
        <w:rPr>
          <w:rFonts w:hint="eastAsia"/>
        </w:rPr>
        <w:t>10</w:t>
      </w:r>
      <w:r>
        <w:rPr>
          <w:rFonts w:hint="eastAsia"/>
        </w:rPr>
        <w:t>進表記、</w:t>
      </w:r>
      <w:r>
        <w:rPr>
          <w:rFonts w:hint="eastAsia"/>
        </w:rPr>
        <w:t>8</w:t>
      </w:r>
      <w:r>
        <w:rPr>
          <w:rFonts w:hint="eastAsia"/>
        </w:rPr>
        <w:t>進表記（</w:t>
      </w:r>
      <w:r>
        <w:rPr>
          <w:rFonts w:hint="eastAsia"/>
        </w:rPr>
        <w:t>0 + 0~</w:t>
      </w:r>
      <w:r>
        <w:t>7</w:t>
      </w:r>
      <w:r>
        <w:rPr>
          <w:rFonts w:hint="eastAsia"/>
        </w:rPr>
        <w:t>）、</w:t>
      </w:r>
      <w:r>
        <w:rPr>
          <w:rFonts w:hint="eastAsia"/>
        </w:rPr>
        <w:t>16</w:t>
      </w:r>
      <w:r>
        <w:rPr>
          <w:rFonts w:hint="eastAsia"/>
        </w:rPr>
        <w:t>進表記（</w:t>
      </w:r>
      <w:r>
        <w:rPr>
          <w:rFonts w:hint="eastAsia"/>
        </w:rPr>
        <w:t>0x + 0~</w:t>
      </w:r>
      <w:r>
        <w:t>f</w:t>
      </w:r>
      <w:r>
        <w:rPr>
          <w:rFonts w:hint="eastAsia"/>
        </w:rPr>
        <w:t>）、</w:t>
      </w:r>
      <w:r>
        <w:rPr>
          <w:rFonts w:hint="eastAsia"/>
        </w:rPr>
        <w:t>2</w:t>
      </w:r>
      <w:r>
        <w:rPr>
          <w:rFonts w:hint="eastAsia"/>
        </w:rPr>
        <w:t>進表記（</w:t>
      </w:r>
      <w:r>
        <w:rPr>
          <w:rFonts w:hint="eastAsia"/>
        </w:rPr>
        <w:t>0b + 0~1</w:t>
      </w:r>
      <w:r>
        <w:rPr>
          <w:rFonts w:hint="eastAsia"/>
        </w:rPr>
        <w:t>）が使用可能。</w:t>
      </w:r>
    </w:p>
    <w:p w14:paraId="66D628E2" w14:textId="0ABEF0A6" w:rsidR="003803DA" w:rsidRDefault="003803DA" w:rsidP="00434E7A">
      <w:pPr>
        <w:pStyle w:val="a"/>
      </w:pPr>
      <w:r>
        <w:rPr>
          <w:rFonts w:hint="eastAsia"/>
        </w:rPr>
        <w:t>真偽値は、真値に</w:t>
      </w:r>
      <w:r>
        <w:rPr>
          <w:rFonts w:hint="eastAsia"/>
        </w:rPr>
        <w:t xml:space="preserve"> true, yes, on </w:t>
      </w:r>
      <w:r>
        <w:rPr>
          <w:rFonts w:hint="eastAsia"/>
        </w:rPr>
        <w:t>のいずれか、偽値に</w:t>
      </w:r>
      <w:r>
        <w:rPr>
          <w:rFonts w:hint="eastAsia"/>
        </w:rPr>
        <w:t xml:space="preserve"> false, no, off </w:t>
      </w:r>
      <w:r>
        <w:rPr>
          <w:rFonts w:hint="eastAsia"/>
        </w:rPr>
        <w:t>のいずれかを記述可能。大文字／小文字は問わない。</w:t>
      </w:r>
    </w:p>
    <w:p w14:paraId="0E08C257" w14:textId="77777777" w:rsidR="00434E7A" w:rsidRDefault="003803DA" w:rsidP="003803DA">
      <w:pPr>
        <w:pStyle w:val="affff6"/>
        <w:ind w:left="447" w:hanging="298"/>
      </w:pPr>
      <w:r>
        <w:rPr>
          <w:rFonts w:hint="eastAsia"/>
        </w:rPr>
        <w:t>文字列</w:t>
      </w:r>
    </w:p>
    <w:p w14:paraId="34044BAE" w14:textId="1E5DA579" w:rsidR="003803DA" w:rsidRDefault="003803DA" w:rsidP="00434E7A">
      <w:pPr>
        <w:pStyle w:val="a"/>
      </w:pPr>
      <w:r>
        <w:rPr>
          <w:rFonts w:hint="eastAsia"/>
        </w:rPr>
        <w:t>文字列はダブルクォーテーションもしくはシングルクォーテーションのどちらかで囲む</w:t>
      </w:r>
      <w:r w:rsidR="00434E7A">
        <w:rPr>
          <w:rFonts w:hint="eastAsia"/>
        </w:rPr>
        <w:t>。</w:t>
      </w:r>
    </w:p>
    <w:p w14:paraId="19EEDAF2" w14:textId="16ABADBE" w:rsidR="00014CEB" w:rsidRDefault="00434E7A" w:rsidP="00014CEB">
      <w:pPr>
        <w:pStyle w:val="a"/>
        <w:keepNext/>
        <w:keepLines/>
        <w:widowControl/>
        <w:ind w:left="998" w:hanging="255"/>
      </w:pPr>
      <w:r>
        <w:rPr>
          <w:rFonts w:hint="eastAsia"/>
        </w:rPr>
        <w:t>文字列内にはエスケープ文字を使用可能。使用可能なエスケープ文字は</w:t>
      </w:r>
      <w:r w:rsidR="00014CEB">
        <w:rPr>
          <w:rFonts w:hint="eastAsia"/>
        </w:rPr>
        <w:t>下記のとおり。</w:t>
      </w:r>
    </w:p>
    <w:p w14:paraId="5E246037" w14:textId="77777777" w:rsidR="00014CEB" w:rsidRDefault="00434E7A" w:rsidP="00014CEB">
      <w:pPr>
        <w:pStyle w:val="a"/>
        <w:numPr>
          <w:ilvl w:val="0"/>
          <w:numId w:val="0"/>
        </w:numPr>
        <w:ind w:left="1276"/>
      </w:pPr>
      <w:r>
        <w:rPr>
          <w:rFonts w:hint="eastAsia"/>
        </w:rPr>
        <w:t>\</w:t>
      </w:r>
      <w:r>
        <w:t>”</w:t>
      </w:r>
      <w:r>
        <w:rPr>
          <w:rFonts w:hint="eastAsia"/>
        </w:rPr>
        <w:t>（ダブルクォーテーション）</w:t>
      </w:r>
    </w:p>
    <w:p w14:paraId="72774569" w14:textId="77777777" w:rsidR="00014CEB" w:rsidRDefault="00434E7A" w:rsidP="00014CEB">
      <w:pPr>
        <w:pStyle w:val="a"/>
        <w:numPr>
          <w:ilvl w:val="0"/>
          <w:numId w:val="0"/>
        </w:numPr>
        <w:ind w:left="1276"/>
      </w:pPr>
      <w:r>
        <w:rPr>
          <w:rFonts w:hint="eastAsia"/>
        </w:rPr>
        <w:t>\</w:t>
      </w:r>
      <w:r>
        <w:t>’</w:t>
      </w:r>
      <w:r>
        <w:rPr>
          <w:rFonts w:hint="eastAsia"/>
        </w:rPr>
        <w:t>（シングルクォーテーション）</w:t>
      </w:r>
    </w:p>
    <w:p w14:paraId="6131788F" w14:textId="0DC8AC26" w:rsidR="00014CEB" w:rsidRDefault="00434E7A" w:rsidP="00014CEB">
      <w:pPr>
        <w:pStyle w:val="a"/>
        <w:numPr>
          <w:ilvl w:val="0"/>
          <w:numId w:val="0"/>
        </w:numPr>
        <w:ind w:left="1276"/>
      </w:pPr>
      <w:r>
        <w:rPr>
          <w:rFonts w:hint="eastAsia"/>
        </w:rPr>
        <w:t>\n</w:t>
      </w:r>
      <w:r>
        <w:rPr>
          <w:rFonts w:hint="eastAsia"/>
        </w:rPr>
        <w:t>（改行）</w:t>
      </w:r>
      <w:r w:rsidR="00014CEB">
        <w:rPr>
          <w:rFonts w:hint="eastAsia"/>
        </w:rPr>
        <w:t>／</w:t>
      </w:r>
      <w:r w:rsidR="00014CEB">
        <w:rPr>
          <w:rFonts w:hint="eastAsia"/>
        </w:rPr>
        <w:t xml:space="preserve"> </w:t>
      </w:r>
      <w:r>
        <w:rPr>
          <w:rFonts w:hint="eastAsia"/>
        </w:rPr>
        <w:t>\r</w:t>
      </w:r>
      <w:r>
        <w:rPr>
          <w:rFonts w:hint="eastAsia"/>
        </w:rPr>
        <w:t>（改行）</w:t>
      </w:r>
      <w:r w:rsidR="00014CEB">
        <w:rPr>
          <w:rFonts w:hint="eastAsia"/>
        </w:rPr>
        <w:t>／</w:t>
      </w:r>
      <w:r w:rsidR="00014CEB">
        <w:rPr>
          <w:rFonts w:hint="eastAsia"/>
        </w:rPr>
        <w:t xml:space="preserve"> </w:t>
      </w:r>
      <w:r>
        <w:rPr>
          <w:rFonts w:hint="eastAsia"/>
        </w:rPr>
        <w:t>\r\n</w:t>
      </w:r>
      <w:r>
        <w:rPr>
          <w:rFonts w:hint="eastAsia"/>
        </w:rPr>
        <w:t>（改行）</w:t>
      </w:r>
      <w:r w:rsidR="00014CEB">
        <w:rPr>
          <w:rFonts w:hint="eastAsia"/>
        </w:rPr>
        <w:t xml:space="preserve"> </w:t>
      </w:r>
      <w:r w:rsidR="00014CEB">
        <w:rPr>
          <w:rFonts w:hint="eastAsia"/>
        </w:rPr>
        <w:t>※どれも</w:t>
      </w:r>
      <w:r w:rsidR="0094597C">
        <w:rPr>
          <w:rFonts w:hint="eastAsia"/>
        </w:rPr>
        <w:t>単一</w:t>
      </w:r>
      <w:r w:rsidR="00014CEB">
        <w:rPr>
          <w:rFonts w:hint="eastAsia"/>
        </w:rPr>
        <w:t>の改行として扱われる</w:t>
      </w:r>
    </w:p>
    <w:p w14:paraId="5BEFFEAB" w14:textId="6BF6CA46" w:rsidR="00434E7A" w:rsidRDefault="00434E7A" w:rsidP="00014CEB">
      <w:pPr>
        <w:pStyle w:val="a"/>
        <w:numPr>
          <w:ilvl w:val="0"/>
          <w:numId w:val="0"/>
        </w:numPr>
        <w:ind w:left="1276"/>
      </w:pPr>
      <w:r>
        <w:rPr>
          <w:rFonts w:hint="eastAsia"/>
        </w:rPr>
        <w:t>\\</w:t>
      </w:r>
      <w:r>
        <w:rPr>
          <w:rFonts w:hint="eastAsia"/>
        </w:rPr>
        <w:t>（</w:t>
      </w:r>
      <w:r>
        <w:rPr>
          <w:rFonts w:hint="eastAsia"/>
        </w:rPr>
        <w:t>\</w:t>
      </w:r>
      <w:r>
        <w:rPr>
          <w:rFonts w:hint="eastAsia"/>
        </w:rPr>
        <w:t>マーク）</w:t>
      </w:r>
    </w:p>
    <w:p w14:paraId="2106273A" w14:textId="3B661159" w:rsidR="003803DA" w:rsidRDefault="003803DA" w:rsidP="003803DA">
      <w:pPr>
        <w:pStyle w:val="affff6"/>
        <w:ind w:left="447" w:hanging="298"/>
      </w:pPr>
      <w:r>
        <w:rPr>
          <w:rFonts w:hint="eastAsia"/>
        </w:rPr>
        <w:t>単項演算子（</w:t>
      </w:r>
      <w:r>
        <w:rPr>
          <w:rFonts w:hint="eastAsia"/>
        </w:rPr>
        <w:t>+, -, ~</w:t>
      </w:r>
      <w:r w:rsidR="00434E7A">
        <w:t>, !</w:t>
      </w:r>
      <w:r>
        <w:rPr>
          <w:rFonts w:hint="eastAsia"/>
        </w:rPr>
        <w:t>）</w:t>
      </w:r>
      <w:r w:rsidR="002F0401">
        <w:rPr>
          <w:rFonts w:hint="eastAsia"/>
        </w:rPr>
        <w:t>※</w:t>
      </w:r>
      <w:r w:rsidR="002F0401">
        <w:rPr>
          <w:rFonts w:hint="eastAsia"/>
        </w:rPr>
        <w:t>C</w:t>
      </w:r>
      <w:r w:rsidR="002F0401">
        <w:rPr>
          <w:rFonts w:hint="eastAsia"/>
        </w:rPr>
        <w:t>言語準拠</w:t>
      </w:r>
    </w:p>
    <w:p w14:paraId="7466B748" w14:textId="707B126C" w:rsidR="003803DA" w:rsidRDefault="003803DA" w:rsidP="003803DA">
      <w:pPr>
        <w:pStyle w:val="affff6"/>
        <w:ind w:left="447" w:hanging="298"/>
      </w:pPr>
      <w:r>
        <w:rPr>
          <w:rFonts w:hint="eastAsia"/>
        </w:rPr>
        <w:t>四則演算子（</w:t>
      </w:r>
      <w:r>
        <w:rPr>
          <w:rFonts w:hint="eastAsia"/>
        </w:rPr>
        <w:t>+, -, * , /</w:t>
      </w:r>
      <w:r w:rsidR="002F0401">
        <w:t>, %</w:t>
      </w:r>
      <w:r>
        <w:rPr>
          <w:rFonts w:hint="eastAsia"/>
        </w:rPr>
        <w:t>）</w:t>
      </w:r>
      <w:r w:rsidR="002F0401">
        <w:rPr>
          <w:rFonts w:hint="eastAsia"/>
        </w:rPr>
        <w:t>※</w:t>
      </w:r>
      <w:r w:rsidR="002F0401">
        <w:rPr>
          <w:rFonts w:hint="eastAsia"/>
        </w:rPr>
        <w:t>C</w:t>
      </w:r>
      <w:r w:rsidR="002F0401">
        <w:rPr>
          <w:rFonts w:hint="eastAsia"/>
        </w:rPr>
        <w:t>言語準拠</w:t>
      </w:r>
    </w:p>
    <w:p w14:paraId="03EE29F5" w14:textId="79485DB1" w:rsidR="003803DA" w:rsidRDefault="003803DA" w:rsidP="003803DA">
      <w:pPr>
        <w:pStyle w:val="affff6"/>
        <w:ind w:left="447" w:hanging="298"/>
      </w:pPr>
      <w:r>
        <w:rPr>
          <w:rFonts w:hint="eastAsia"/>
        </w:rPr>
        <w:t>ビット演算子（</w:t>
      </w:r>
      <w:r>
        <w:rPr>
          <w:rFonts w:hint="eastAsia"/>
        </w:rPr>
        <w:t>&amp;</w:t>
      </w:r>
      <w:r>
        <w:t>,</w:t>
      </w:r>
      <w:r>
        <w:rPr>
          <w:rFonts w:hint="eastAsia"/>
        </w:rPr>
        <w:t xml:space="preserve"> |</w:t>
      </w:r>
      <w:r>
        <w:t>, ^, ~</w:t>
      </w:r>
      <w:r w:rsidR="00434E7A">
        <w:t>, &lt;&lt;, &gt;&gt;, &gt;&gt;&gt;</w:t>
      </w:r>
      <w:r>
        <w:rPr>
          <w:rFonts w:hint="eastAsia"/>
        </w:rPr>
        <w:t>）</w:t>
      </w:r>
      <w:r w:rsidR="002F0401">
        <w:rPr>
          <w:rFonts w:hint="eastAsia"/>
        </w:rPr>
        <w:t>※</w:t>
      </w:r>
      <w:r w:rsidR="002F0401">
        <w:rPr>
          <w:rFonts w:hint="eastAsia"/>
        </w:rPr>
        <w:t>C</w:t>
      </w:r>
      <w:r w:rsidR="002F0401">
        <w:rPr>
          <w:rFonts w:hint="eastAsia"/>
        </w:rPr>
        <w:t>言語／</w:t>
      </w:r>
      <w:r w:rsidR="002F0401">
        <w:rPr>
          <w:rFonts w:hint="eastAsia"/>
        </w:rPr>
        <w:t>Java</w:t>
      </w:r>
      <w:r w:rsidR="002F0401">
        <w:rPr>
          <w:rFonts w:hint="eastAsia"/>
        </w:rPr>
        <w:t>準拠</w:t>
      </w:r>
    </w:p>
    <w:p w14:paraId="38805AEA" w14:textId="55B45288" w:rsidR="00434E7A" w:rsidRDefault="00434E7A" w:rsidP="003803DA">
      <w:pPr>
        <w:pStyle w:val="affff6"/>
        <w:ind w:left="447" w:hanging="298"/>
      </w:pPr>
      <w:r>
        <w:rPr>
          <w:rFonts w:hint="eastAsia"/>
        </w:rPr>
        <w:t>判定式（</w:t>
      </w:r>
      <w:r>
        <w:rPr>
          <w:rFonts w:hint="eastAsia"/>
        </w:rPr>
        <w:t xml:space="preserve">==, </w:t>
      </w:r>
      <w:r>
        <w:t xml:space="preserve">!=, </w:t>
      </w:r>
      <w:r>
        <w:rPr>
          <w:rFonts w:hint="eastAsia"/>
        </w:rPr>
        <w:t>&gt;, &lt;, &gt;=, &lt;=</w:t>
      </w:r>
      <w:r>
        <w:rPr>
          <w:rFonts w:hint="eastAsia"/>
        </w:rPr>
        <w:t>）</w:t>
      </w:r>
      <w:r w:rsidR="002F0401">
        <w:rPr>
          <w:rFonts w:hint="eastAsia"/>
        </w:rPr>
        <w:t>※</w:t>
      </w:r>
      <w:r w:rsidR="002F0401">
        <w:rPr>
          <w:rFonts w:hint="eastAsia"/>
        </w:rPr>
        <w:t>C</w:t>
      </w:r>
      <w:r w:rsidR="002F0401">
        <w:rPr>
          <w:rFonts w:hint="eastAsia"/>
        </w:rPr>
        <w:t>言語準拠</w:t>
      </w:r>
    </w:p>
    <w:p w14:paraId="0DBC3692" w14:textId="01CF0506" w:rsidR="00434E7A" w:rsidRDefault="00434E7A" w:rsidP="003803DA">
      <w:pPr>
        <w:pStyle w:val="affff6"/>
        <w:ind w:left="447" w:hanging="298"/>
      </w:pPr>
      <w:r>
        <w:rPr>
          <w:rFonts w:hint="eastAsia"/>
        </w:rPr>
        <w:t>論理演算子（</w:t>
      </w:r>
      <w:r>
        <w:rPr>
          <w:rFonts w:hint="eastAsia"/>
        </w:rPr>
        <w:t>&amp;&amp;, ||</w:t>
      </w:r>
      <w:r>
        <w:rPr>
          <w:rFonts w:hint="eastAsia"/>
        </w:rPr>
        <w:t>）</w:t>
      </w:r>
      <w:r w:rsidR="002F0401">
        <w:rPr>
          <w:rFonts w:hint="eastAsia"/>
        </w:rPr>
        <w:t>※</w:t>
      </w:r>
      <w:r w:rsidR="002F0401">
        <w:rPr>
          <w:rFonts w:hint="eastAsia"/>
        </w:rPr>
        <w:t>C</w:t>
      </w:r>
      <w:r w:rsidR="002F0401">
        <w:rPr>
          <w:rFonts w:hint="eastAsia"/>
        </w:rPr>
        <w:t>言語準拠</w:t>
      </w:r>
    </w:p>
    <w:p w14:paraId="010C06E3" w14:textId="7E0073F1" w:rsidR="00434E7A" w:rsidRDefault="00434E7A" w:rsidP="003803DA">
      <w:pPr>
        <w:pStyle w:val="affff6"/>
        <w:ind w:left="447" w:hanging="298"/>
      </w:pPr>
      <w:r>
        <w:rPr>
          <w:rFonts w:hint="eastAsia"/>
        </w:rPr>
        <w:t>三項演算子（</w:t>
      </w:r>
      <w:r>
        <w:rPr>
          <w:rFonts w:hint="eastAsia"/>
        </w:rPr>
        <w:t>x ?</w:t>
      </w:r>
      <w:r>
        <w:t xml:space="preserve"> y : z</w:t>
      </w:r>
      <w:r>
        <w:rPr>
          <w:rFonts w:hint="eastAsia"/>
        </w:rPr>
        <w:t>）</w:t>
      </w:r>
      <w:r w:rsidR="002F0401">
        <w:rPr>
          <w:rFonts w:hint="eastAsia"/>
        </w:rPr>
        <w:t>※</w:t>
      </w:r>
      <w:r w:rsidR="002F0401">
        <w:rPr>
          <w:rFonts w:hint="eastAsia"/>
        </w:rPr>
        <w:t>C</w:t>
      </w:r>
      <w:r w:rsidR="002F0401">
        <w:rPr>
          <w:rFonts w:hint="eastAsia"/>
        </w:rPr>
        <w:t>言語準拠</w:t>
      </w:r>
    </w:p>
    <w:p w14:paraId="5DB2CEB5" w14:textId="726CF0AB" w:rsidR="00434E7A" w:rsidRDefault="00434E7A" w:rsidP="003803DA">
      <w:pPr>
        <w:pStyle w:val="affff6"/>
        <w:ind w:left="447" w:hanging="298"/>
      </w:pPr>
      <w:r>
        <w:rPr>
          <w:rFonts w:hint="eastAsia"/>
        </w:rPr>
        <w:t>かっこ（丸かっこのみ）</w:t>
      </w:r>
      <w:r w:rsidR="002F0401">
        <w:rPr>
          <w:rFonts w:hint="eastAsia"/>
        </w:rPr>
        <w:t>※</w:t>
      </w:r>
      <w:r w:rsidR="002F0401">
        <w:rPr>
          <w:rFonts w:hint="eastAsia"/>
        </w:rPr>
        <w:t>C</w:t>
      </w:r>
      <w:r w:rsidR="002F0401">
        <w:rPr>
          <w:rFonts w:hint="eastAsia"/>
        </w:rPr>
        <w:t>言語準拠</w:t>
      </w:r>
    </w:p>
    <w:p w14:paraId="7BF073F7" w14:textId="2E12153E" w:rsidR="00B43C1C" w:rsidRDefault="00B43C1C" w:rsidP="003803DA">
      <w:pPr>
        <w:pStyle w:val="affff6"/>
        <w:ind w:left="447" w:hanging="298"/>
      </w:pPr>
      <w:r>
        <w:rPr>
          <w:rFonts w:hint="eastAsia"/>
        </w:rPr>
        <w:t>組み込み関数　※あらかじめ用意されている関数。</w:t>
      </w:r>
    </w:p>
    <w:p w14:paraId="77DFA3A1" w14:textId="0A0EB0C5" w:rsidR="00B43C1C" w:rsidRDefault="00B43C1C" w:rsidP="003803DA">
      <w:pPr>
        <w:pStyle w:val="affff6"/>
        <w:ind w:left="447" w:hanging="298"/>
      </w:pPr>
      <w:r>
        <w:rPr>
          <w:rFonts w:hint="eastAsia"/>
        </w:rPr>
        <w:t>拡張関数　※タイトル固有の関数。</w:t>
      </w:r>
    </w:p>
    <w:p w14:paraId="0DDFF4CE" w14:textId="75C072B5" w:rsidR="008078F2" w:rsidRDefault="008078F2" w:rsidP="003803DA">
      <w:pPr>
        <w:pStyle w:val="affff6"/>
        <w:ind w:left="447" w:hanging="298"/>
      </w:pPr>
      <w:r>
        <w:rPr>
          <w:rFonts w:hint="eastAsia"/>
        </w:rPr>
        <w:t>「</w:t>
      </w:r>
      <w:r>
        <w:rPr>
          <w:rFonts w:hint="eastAsia"/>
        </w:rPr>
        <w:t>,</w:t>
      </w:r>
      <w:r>
        <w:rPr>
          <w:rFonts w:hint="eastAsia"/>
        </w:rPr>
        <w:t>」（コンマ）　※関数のパラメータの区切り用。</w:t>
      </w:r>
    </w:p>
    <w:p w14:paraId="580C381C" w14:textId="129192FB" w:rsidR="008078F2" w:rsidRDefault="008078F2" w:rsidP="003803DA">
      <w:pPr>
        <w:pStyle w:val="affff6"/>
        <w:ind w:left="447" w:hanging="298"/>
      </w:pPr>
      <w:r>
        <w:rPr>
          <w:rFonts w:hint="eastAsia"/>
        </w:rPr>
        <w:t>「</w:t>
      </w:r>
      <w:r>
        <w:rPr>
          <w:rFonts w:hint="eastAsia"/>
        </w:rPr>
        <w:t>;</w:t>
      </w:r>
      <w:r>
        <w:rPr>
          <w:rFonts w:hint="eastAsia"/>
        </w:rPr>
        <w:t>」（セミコロン）　※演算と無関係に複数の関数を呼び出したい時用。</w:t>
      </w:r>
    </w:p>
    <w:p w14:paraId="165A99D0" w14:textId="7C63180F" w:rsidR="003803DA" w:rsidRDefault="00DB7E70" w:rsidP="00590466">
      <w:pPr>
        <w:pStyle w:val="a9"/>
        <w:keepNext/>
        <w:keepLines/>
        <w:widowControl/>
        <w:spacing w:beforeLines="50" w:before="180"/>
        <w:ind w:firstLine="283"/>
      </w:pPr>
      <w:r>
        <w:rPr>
          <w:rFonts w:hint="eastAsia"/>
        </w:rPr>
        <w:t>なお、下記の</w:t>
      </w:r>
      <w:r w:rsidR="003803DA">
        <w:rPr>
          <w:rFonts w:hint="eastAsia"/>
        </w:rPr>
        <w:t>要素</w:t>
      </w:r>
      <w:r>
        <w:rPr>
          <w:rFonts w:hint="eastAsia"/>
        </w:rPr>
        <w:t>に</w:t>
      </w:r>
      <w:r w:rsidR="00590466">
        <w:rPr>
          <w:rFonts w:hint="eastAsia"/>
        </w:rPr>
        <w:t>は</w:t>
      </w:r>
      <w:r>
        <w:rPr>
          <w:rFonts w:hint="eastAsia"/>
        </w:rPr>
        <w:t>対応しない</w:t>
      </w:r>
      <w:r w:rsidR="00590466">
        <w:rPr>
          <w:rFonts w:hint="eastAsia"/>
        </w:rPr>
        <w:t>。</w:t>
      </w:r>
    </w:p>
    <w:p w14:paraId="0F7854D1" w14:textId="7A506A1A" w:rsidR="003803DA" w:rsidRDefault="003803DA" w:rsidP="003803DA">
      <w:pPr>
        <w:pStyle w:val="affff6"/>
        <w:ind w:left="447" w:hanging="298"/>
      </w:pPr>
      <w:r>
        <w:rPr>
          <w:rFonts w:hint="eastAsia"/>
        </w:rPr>
        <w:t>変数</w:t>
      </w:r>
    </w:p>
    <w:p w14:paraId="7A035476" w14:textId="0AFAACFB" w:rsidR="003803DA" w:rsidRDefault="003803DA" w:rsidP="003803DA">
      <w:pPr>
        <w:pStyle w:val="affff6"/>
        <w:ind w:left="447" w:hanging="298"/>
      </w:pPr>
      <w:r>
        <w:rPr>
          <w:rFonts w:hint="eastAsia"/>
        </w:rPr>
        <w:t>代入</w:t>
      </w:r>
      <w:r w:rsidR="002F0401">
        <w:rPr>
          <w:rFonts w:hint="eastAsia"/>
        </w:rPr>
        <w:t>および代入を伴う演算</w:t>
      </w:r>
      <w:r>
        <w:rPr>
          <w:rFonts w:hint="eastAsia"/>
        </w:rPr>
        <w:t>（</w:t>
      </w:r>
      <w:r w:rsidR="002F0401">
        <w:rPr>
          <w:rFonts w:hint="eastAsia"/>
        </w:rPr>
        <w:t xml:space="preserve">=, </w:t>
      </w:r>
      <w:r w:rsidR="002F0401">
        <w:t>+=, -=, *=, /=, ++, --</w:t>
      </w:r>
      <w:r>
        <w:rPr>
          <w:rFonts w:hint="eastAsia"/>
        </w:rPr>
        <w:t>）</w:t>
      </w:r>
    </w:p>
    <w:p w14:paraId="786C8346" w14:textId="54176B44" w:rsidR="00EA5841" w:rsidRDefault="00EA5841" w:rsidP="00EA5841">
      <w:pPr>
        <w:pStyle w:val="2"/>
      </w:pPr>
      <w:bookmarkStart w:id="37" w:name="_Toc377185163"/>
      <w:r>
        <w:lastRenderedPageBreak/>
        <w:t>応演算子</w:t>
      </w:r>
      <w:bookmarkEnd w:id="37"/>
    </w:p>
    <w:p w14:paraId="75F506EB" w14:textId="6318268A" w:rsidR="00EA5841" w:rsidRDefault="00EA5841" w:rsidP="00EA5841">
      <w:pPr>
        <w:pStyle w:val="a9"/>
        <w:ind w:firstLineChars="0" w:firstLine="0"/>
      </w:pPr>
      <w:r>
        <w:object w:dxaOrig="12019" w:dyaOrig="15165" w14:anchorId="0323331D">
          <v:shape id="_x0000_i1037" type="#_x0000_t75" style="width:6in;height:544.9pt" o:ole="">
            <v:imagedata r:id="rId43" o:title=""/>
          </v:shape>
          <o:OLEObject Type="Embed" ProgID="Excel.Sheet.12" ShapeID="_x0000_i1037" DrawAspect="Content" ObjectID="_1450950242" r:id="rId44"/>
        </w:object>
      </w:r>
      <w:r>
        <w:t>文字列の演算には対応しない。例えば、「</w:t>
      </w:r>
      <w:r>
        <w:rPr>
          <w:rFonts w:hint="eastAsia"/>
        </w:rPr>
        <w:t>+</w:t>
      </w:r>
      <w:r>
        <w:rPr>
          <w:rFonts w:hint="eastAsia"/>
        </w:rPr>
        <w:t>」演算子で文字列連結といったことはできない。基本的に、文字列操作のような、メモリ操作を要する処理は計算式内では実行できない。</w:t>
      </w:r>
    </w:p>
    <w:p w14:paraId="308B718C" w14:textId="700C8902" w:rsidR="008078F2" w:rsidRDefault="008078F2" w:rsidP="008078F2">
      <w:pPr>
        <w:pStyle w:val="a9"/>
        <w:spacing w:beforeLines="50" w:before="180"/>
        <w:ind w:firstLineChars="0" w:firstLine="0"/>
      </w:pPr>
      <w:r>
        <w:rPr>
          <w:rFonts w:hint="eastAsia"/>
        </w:rPr>
        <w:t>リスト中の一部の説明「</w:t>
      </w:r>
      <w:r>
        <w:t>…</w:t>
      </w:r>
      <w:r>
        <w:rPr>
          <w:rFonts w:hint="eastAsia"/>
        </w:rPr>
        <w:t>なら右値を評価しない」とあるのは、例えば、</w:t>
      </w:r>
      <w:r w:rsidRPr="009F6F85">
        <w:rPr>
          <w:rFonts w:hint="eastAsia"/>
          <w:color w:val="0070C0"/>
        </w:rPr>
        <w:t>「</w:t>
      </w:r>
      <w:r w:rsidRPr="009F6F85">
        <w:rPr>
          <w:rFonts w:hint="eastAsia"/>
          <w:color w:val="0070C0"/>
        </w:rPr>
        <w:t>get</w:t>
      </w:r>
      <w:r w:rsidR="009F6F85">
        <w:rPr>
          <w:color w:val="0070C0"/>
        </w:rPr>
        <w:t>Chapter()</w:t>
      </w:r>
      <w:r w:rsidRPr="009F6F85">
        <w:rPr>
          <w:color w:val="0070C0"/>
        </w:rPr>
        <w:t xml:space="preserve"> </w:t>
      </w:r>
      <w:r w:rsidR="009F6F85">
        <w:rPr>
          <w:color w:val="0070C0"/>
        </w:rPr>
        <w:t>&gt;</w:t>
      </w:r>
      <w:r w:rsidRPr="009F6F85">
        <w:rPr>
          <w:color w:val="0070C0"/>
        </w:rPr>
        <w:t xml:space="preserve">= </w:t>
      </w:r>
      <w:r w:rsidR="009F6F85">
        <w:rPr>
          <w:color w:val="0070C0"/>
        </w:rPr>
        <w:lastRenderedPageBreak/>
        <w:t>30</w:t>
      </w:r>
      <w:r w:rsidRPr="009F6F85">
        <w:rPr>
          <w:color w:val="0070C0"/>
        </w:rPr>
        <w:t xml:space="preserve"> &amp;&amp; getFlag(“flag”) == ON</w:t>
      </w:r>
      <w:r w:rsidRPr="009F6F85">
        <w:rPr>
          <w:rFonts w:hint="eastAsia"/>
          <w:color w:val="0070C0"/>
        </w:rPr>
        <w:t>」</w:t>
      </w:r>
      <w:r>
        <w:rPr>
          <w:rFonts w:hint="eastAsia"/>
        </w:rPr>
        <w:t>という計算式があった場合、</w:t>
      </w:r>
      <w:r w:rsidR="009F6F85">
        <w:rPr>
          <w:rFonts w:hint="eastAsia"/>
        </w:rPr>
        <w:t>論理演算子</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の左値</w:t>
      </w:r>
      <w:r w:rsidR="009F6F85" w:rsidRPr="009F6F85">
        <w:rPr>
          <w:rFonts w:hint="eastAsia"/>
          <w:color w:val="0070C0"/>
        </w:rPr>
        <w:t>「</w:t>
      </w:r>
      <w:r w:rsidR="009F6F85" w:rsidRPr="009F6F85">
        <w:rPr>
          <w:rFonts w:hint="eastAsia"/>
          <w:color w:val="0070C0"/>
        </w:rPr>
        <w:t>getChaptere() &gt;= 30</w:t>
      </w:r>
      <w:r w:rsidR="009F6F85" w:rsidRPr="009F6F85">
        <w:rPr>
          <w:rFonts w:hint="eastAsia"/>
          <w:color w:val="0070C0"/>
        </w:rPr>
        <w:t>」</w:t>
      </w:r>
      <w:r w:rsidR="009F6F85">
        <w:rPr>
          <w:rFonts w:hint="eastAsia"/>
        </w:rPr>
        <w:t>の結果が偽だった時点で、</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の結果が偽と確定するため、右値の</w:t>
      </w:r>
      <w:r w:rsidR="009F6F85" w:rsidRPr="009F6F85">
        <w:rPr>
          <w:rFonts w:hint="eastAsia"/>
          <w:color w:val="0070C0"/>
        </w:rPr>
        <w:t>「</w:t>
      </w:r>
      <w:r w:rsidR="009F6F85" w:rsidRPr="009F6F85">
        <w:rPr>
          <w:rFonts w:hint="eastAsia"/>
          <w:color w:val="0070C0"/>
        </w:rPr>
        <w:t>getFlag(</w:t>
      </w:r>
      <w:r w:rsidR="009F6F85" w:rsidRPr="009F6F85">
        <w:rPr>
          <w:color w:val="0070C0"/>
        </w:rPr>
        <w:t>“flag”) == ON</w:t>
      </w:r>
      <w:r w:rsidR="009F6F85" w:rsidRPr="009F6F85">
        <w:rPr>
          <w:rFonts w:hint="eastAsia"/>
          <w:color w:val="0070C0"/>
        </w:rPr>
        <w:t>」</w:t>
      </w:r>
      <w:r w:rsidR="009F6F85">
        <w:rPr>
          <w:rFonts w:hint="eastAsia"/>
        </w:rPr>
        <w:t>が評価されず、関数</w:t>
      </w:r>
      <w:r w:rsidR="009F6F85" w:rsidRPr="009F6F85">
        <w:rPr>
          <w:rFonts w:hint="eastAsia"/>
          <w:color w:val="0070C0"/>
        </w:rPr>
        <w:t>「</w:t>
      </w:r>
      <w:r w:rsidR="009F6F85" w:rsidRPr="009F6F85">
        <w:rPr>
          <w:rFonts w:hint="eastAsia"/>
          <w:color w:val="0070C0"/>
        </w:rPr>
        <w:t>getFlag</w:t>
      </w:r>
      <w:r w:rsidR="009F6F85" w:rsidRPr="009F6F85">
        <w:rPr>
          <w:color w:val="0070C0"/>
        </w:rPr>
        <w:t>()</w:t>
      </w:r>
      <w:r w:rsidR="009F6F85" w:rsidRPr="009F6F85">
        <w:rPr>
          <w:rFonts w:hint="eastAsia"/>
          <w:color w:val="0070C0"/>
        </w:rPr>
        <w:t>」</w:t>
      </w:r>
      <w:r w:rsidR="009F6F85">
        <w:rPr>
          <w:rFonts w:hint="eastAsia"/>
        </w:rPr>
        <w:t>も呼び出されないことを意味する。これは</w:t>
      </w:r>
      <w:r w:rsidR="009F6F85">
        <w:rPr>
          <w:rFonts w:hint="eastAsia"/>
        </w:rPr>
        <w:t>C</w:t>
      </w:r>
      <w:r w:rsidR="009F6F85">
        <w:rPr>
          <w:rFonts w:hint="eastAsia"/>
        </w:rPr>
        <w:t>言語と同じ挙動である。評価が省略されることにより、処理が少しでも効率化される。</w:t>
      </w:r>
    </w:p>
    <w:p w14:paraId="471448C6" w14:textId="15BEE41C" w:rsidR="00EA5841" w:rsidRDefault="00EA5841" w:rsidP="00EA5841">
      <w:pPr>
        <w:pStyle w:val="2"/>
      </w:pPr>
      <w:bookmarkStart w:id="38" w:name="_Toc377185164"/>
      <w:r>
        <w:rPr>
          <w:rFonts w:hint="eastAsia"/>
        </w:rPr>
        <w:t>組み込み関数</w:t>
      </w:r>
      <w:bookmarkEnd w:id="38"/>
    </w:p>
    <w:p w14:paraId="49AFBBC7" w14:textId="77777777" w:rsidR="00EB157E" w:rsidRDefault="000D00C0" w:rsidP="00EA5841">
      <w:pPr>
        <w:pStyle w:val="a9"/>
        <w:ind w:firstLine="283"/>
      </w:pPr>
      <w:r>
        <w:rPr>
          <w:rFonts w:hint="eastAsia"/>
        </w:rPr>
        <w:t>下記の組み込み関数に対応する。</w:t>
      </w:r>
      <w:r w:rsidR="009341F8">
        <w:rPr>
          <w:rFonts w:hint="eastAsia"/>
        </w:rPr>
        <w:t>どれもありきたりの関数なので、細かい仕様は省略し、関数を列挙する。</w:t>
      </w:r>
    </w:p>
    <w:p w14:paraId="45AD1FE9" w14:textId="498C78F0" w:rsidR="004B1099" w:rsidRDefault="004B1099" w:rsidP="004B1099">
      <w:pPr>
        <w:pStyle w:val="affff7"/>
      </w:pPr>
      <w:r>
        <w:t>crc(“str”)</w:t>
      </w:r>
      <w:r>
        <w:rPr>
          <w:rFonts w:hint="eastAsia"/>
        </w:rPr>
        <w:t xml:space="preserve"> </w:t>
      </w:r>
      <w:r>
        <w:tab/>
      </w:r>
      <w:r>
        <w:tab/>
      </w:r>
      <w:r>
        <w:t>文字列</w:t>
      </w:r>
      <w:r>
        <w:t>”str”</w:t>
      </w:r>
      <w:r>
        <w:t>の</w:t>
      </w:r>
      <w:r>
        <w:t>CRC</w:t>
      </w:r>
      <w:r>
        <w:t>値を算出</w:t>
      </w:r>
    </w:p>
    <w:p w14:paraId="2FDA7401" w14:textId="29B230FC" w:rsidR="004B1099" w:rsidRDefault="004B1099" w:rsidP="004B1099">
      <w:pPr>
        <w:pStyle w:val="affff7"/>
      </w:pPr>
      <w:r>
        <w:rPr>
          <w:rFonts w:hint="eastAsia"/>
        </w:rPr>
        <w:t>c</w:t>
      </w:r>
      <w:r>
        <w:t xml:space="preserve">rcs(“str”) </w:t>
      </w:r>
      <w:r>
        <w:tab/>
      </w:r>
      <w:r>
        <w:tab/>
      </w:r>
      <w:r>
        <w:t>文字列</w:t>
      </w:r>
      <w:r>
        <w:t>”str”</w:t>
      </w:r>
      <w:r>
        <w:t>を小文字化した文字列の</w:t>
      </w:r>
      <w:r>
        <w:rPr>
          <w:rFonts w:hint="eastAsia"/>
        </w:rPr>
        <w:t>CRC</w:t>
      </w:r>
      <w:r>
        <w:rPr>
          <w:rFonts w:hint="eastAsia"/>
        </w:rPr>
        <w:t>値を算出</w:t>
      </w:r>
    </w:p>
    <w:p w14:paraId="340E00B9" w14:textId="0D826379" w:rsidR="004B1099" w:rsidRDefault="004B1099" w:rsidP="004B1099">
      <w:pPr>
        <w:pStyle w:val="affff7"/>
      </w:pPr>
      <w:r>
        <w:rPr>
          <w:rFonts w:hint="eastAsia"/>
        </w:rPr>
        <w:t>p</w:t>
      </w:r>
      <w:r>
        <w:t xml:space="preserve">ow(x, y) </w:t>
      </w:r>
      <w:r>
        <w:tab/>
      </w:r>
      <w:r>
        <w:tab/>
        <w:t xml:space="preserve">x </w:t>
      </w:r>
      <w:r>
        <w:t>の</w:t>
      </w:r>
      <w:r>
        <w:rPr>
          <w:rFonts w:hint="eastAsia"/>
        </w:rPr>
        <w:t xml:space="preserve"> y </w:t>
      </w:r>
      <w:r>
        <w:rPr>
          <w:rFonts w:hint="eastAsia"/>
        </w:rPr>
        <w:t>乗を算出</w:t>
      </w:r>
    </w:p>
    <w:p w14:paraId="5E2ECC5C" w14:textId="1931CEBC" w:rsidR="004B1099" w:rsidRDefault="004B1099" w:rsidP="004B1099">
      <w:pPr>
        <w:pStyle w:val="affff7"/>
      </w:pPr>
      <w:r>
        <w:rPr>
          <w:rFonts w:hint="eastAsia"/>
        </w:rPr>
        <w:t>s</w:t>
      </w:r>
      <w:r>
        <w:t xml:space="preserve">qrt(x) </w:t>
      </w:r>
      <w:r>
        <w:tab/>
      </w:r>
      <w:r>
        <w:tab/>
        <w:t xml:space="preserve">x </w:t>
      </w:r>
      <w:r>
        <w:t>の平方根を算出</w:t>
      </w:r>
    </w:p>
    <w:p w14:paraId="0F56DC6E" w14:textId="543354A4" w:rsidR="00056663" w:rsidRDefault="00056663" w:rsidP="00056663">
      <w:pPr>
        <w:pStyle w:val="affff7"/>
      </w:pPr>
      <w:r>
        <w:rPr>
          <w:rFonts w:hint="eastAsia"/>
        </w:rPr>
        <w:t>a</w:t>
      </w:r>
      <w:r>
        <w:t xml:space="preserve">bs(x) </w:t>
      </w:r>
      <w:r>
        <w:tab/>
      </w:r>
      <w:r>
        <w:tab/>
        <w:t xml:space="preserve">x </w:t>
      </w:r>
      <w:r>
        <w:t>の絶対値を返す</w:t>
      </w:r>
    </w:p>
    <w:p w14:paraId="12530F3A" w14:textId="6E424BF7" w:rsidR="00056663" w:rsidRDefault="00056663" w:rsidP="00056663">
      <w:pPr>
        <w:pStyle w:val="affff7"/>
      </w:pPr>
      <w:r>
        <w:t xml:space="preserve">sign(x) </w:t>
      </w:r>
      <w:r>
        <w:tab/>
      </w:r>
      <w:r>
        <w:tab/>
        <w:t xml:space="preserve">x </w:t>
      </w:r>
      <w:r>
        <w:t>の符号を返す（</w:t>
      </w:r>
      <w:r>
        <w:rPr>
          <w:rFonts w:hint="eastAsia"/>
        </w:rPr>
        <w:t>x=</w:t>
      </w:r>
      <w:r>
        <w:t>負</w:t>
      </w:r>
      <w:r>
        <w:t>…</w:t>
      </w:r>
      <w:r>
        <w:rPr>
          <w:rFonts w:hint="eastAsia"/>
        </w:rPr>
        <w:t>-1</w:t>
      </w:r>
      <w:r>
        <w:rPr>
          <w:rFonts w:hint="eastAsia"/>
        </w:rPr>
        <w:t>、</w:t>
      </w:r>
      <w:r>
        <w:rPr>
          <w:rFonts w:hint="eastAsia"/>
        </w:rPr>
        <w:t>x=0</w:t>
      </w:r>
      <w:r>
        <w:t>…</w:t>
      </w:r>
      <w:r>
        <w:rPr>
          <w:rFonts w:hint="eastAsia"/>
        </w:rPr>
        <w:t>0</w:t>
      </w:r>
      <w:r>
        <w:rPr>
          <w:rFonts w:hint="eastAsia"/>
        </w:rPr>
        <w:t>、</w:t>
      </w:r>
      <w:r>
        <w:rPr>
          <w:rFonts w:hint="eastAsia"/>
        </w:rPr>
        <w:t>x=</w:t>
      </w:r>
      <w:r>
        <w:rPr>
          <w:rFonts w:hint="eastAsia"/>
        </w:rPr>
        <w:t>正</w:t>
      </w:r>
      <w:r>
        <w:t>…1</w:t>
      </w:r>
      <w:r>
        <w:t>）</w:t>
      </w:r>
    </w:p>
    <w:p w14:paraId="26D4D0AC" w14:textId="5C5BFB7D" w:rsidR="004B1099" w:rsidRPr="004B1099" w:rsidRDefault="004B1099" w:rsidP="004B1099">
      <w:pPr>
        <w:pStyle w:val="affff7"/>
      </w:pPr>
      <w:r>
        <w:rPr>
          <w:rFonts w:hint="eastAsia"/>
        </w:rPr>
        <w:t>s</w:t>
      </w:r>
      <w:r>
        <w:t xml:space="preserve">in(x) </w:t>
      </w:r>
      <w:r>
        <w:tab/>
      </w:r>
      <w:r>
        <w:tab/>
        <w:t xml:space="preserve">x </w:t>
      </w:r>
      <w:r>
        <w:t>の</w:t>
      </w:r>
      <w:r>
        <w:rPr>
          <w:rFonts w:hint="eastAsia"/>
        </w:rPr>
        <w:t>s</w:t>
      </w:r>
      <w:r>
        <w:t>in</w:t>
      </w:r>
      <w:r>
        <w:t xml:space="preserve">値を算出　</w:t>
      </w:r>
      <w:r>
        <w:rPr>
          <w:rFonts w:ascii="ＭＳ 明朝" w:eastAsia="ＭＳ 明朝" w:hAnsi="ＭＳ 明朝" w:cs="ＭＳ 明朝"/>
        </w:rPr>
        <w:t>※xはラジアン</w:t>
      </w:r>
    </w:p>
    <w:p w14:paraId="4FCBDBC7" w14:textId="3A0788CC" w:rsidR="004B1099" w:rsidRPr="004B1099" w:rsidRDefault="004B1099" w:rsidP="004B1099">
      <w:pPr>
        <w:pStyle w:val="affff7"/>
      </w:pPr>
      <w:r>
        <w:t xml:space="preserve">cos(x) </w:t>
      </w:r>
      <w:r>
        <w:tab/>
      </w:r>
      <w:r>
        <w:tab/>
        <w:t xml:space="preserve">x </w:t>
      </w:r>
      <w:r>
        <w:t>の</w:t>
      </w:r>
      <w:r>
        <w:rPr>
          <w:rFonts w:hint="eastAsia"/>
        </w:rPr>
        <w:t>cos</w:t>
      </w:r>
      <w:r>
        <w:t xml:space="preserve">値を算出　</w:t>
      </w:r>
      <w:r>
        <w:rPr>
          <w:rFonts w:ascii="ＭＳ 明朝" w:eastAsia="ＭＳ 明朝" w:hAnsi="ＭＳ 明朝" w:cs="ＭＳ 明朝"/>
        </w:rPr>
        <w:t>※xはラジアン</w:t>
      </w:r>
    </w:p>
    <w:p w14:paraId="4E17CEB4" w14:textId="1523278A" w:rsidR="004B1099" w:rsidRPr="004B1099" w:rsidRDefault="004B1099" w:rsidP="004B1099">
      <w:pPr>
        <w:pStyle w:val="affff7"/>
      </w:pPr>
      <w:r>
        <w:t xml:space="preserve">tan(x) </w:t>
      </w:r>
      <w:r>
        <w:tab/>
      </w:r>
      <w:r>
        <w:tab/>
        <w:t xml:space="preserve">x </w:t>
      </w:r>
      <w:r>
        <w:t>の</w:t>
      </w:r>
      <w:r>
        <w:rPr>
          <w:rFonts w:hint="eastAsia"/>
        </w:rPr>
        <w:t>ta</w:t>
      </w:r>
      <w:r>
        <w:t>n</w:t>
      </w:r>
      <w:r>
        <w:t xml:space="preserve">値を算出　</w:t>
      </w:r>
      <w:r>
        <w:rPr>
          <w:rFonts w:ascii="ＭＳ 明朝" w:eastAsia="ＭＳ 明朝" w:hAnsi="ＭＳ 明朝" w:cs="ＭＳ 明朝"/>
        </w:rPr>
        <w:t>※xはラジアン</w:t>
      </w:r>
    </w:p>
    <w:p w14:paraId="28D2527D" w14:textId="37AF08C4" w:rsidR="004B1099" w:rsidRPr="004B1099" w:rsidRDefault="004B1099" w:rsidP="004B1099">
      <w:pPr>
        <w:pStyle w:val="affff7"/>
      </w:pPr>
      <w:r>
        <w:t>a</w:t>
      </w:r>
      <w:r>
        <w:rPr>
          <w:rFonts w:hint="eastAsia"/>
        </w:rPr>
        <w:t>s</w:t>
      </w:r>
      <w:r>
        <w:t xml:space="preserve">in(x) </w:t>
      </w:r>
      <w:r>
        <w:tab/>
      </w:r>
      <w:r>
        <w:tab/>
        <w:t xml:space="preserve">x </w:t>
      </w:r>
      <w:r>
        <w:t>の</w:t>
      </w:r>
      <w:r>
        <w:rPr>
          <w:rFonts w:hint="eastAsia"/>
        </w:rPr>
        <w:t>as</w:t>
      </w:r>
      <w:r>
        <w:t>in</w:t>
      </w:r>
      <w:r>
        <w:t xml:space="preserve">値を算出　</w:t>
      </w:r>
      <w:r>
        <w:rPr>
          <w:rFonts w:ascii="ＭＳ 明朝" w:eastAsia="ＭＳ 明朝" w:hAnsi="ＭＳ 明朝" w:cs="ＭＳ 明朝"/>
        </w:rPr>
        <w:t>※xは</w:t>
      </w:r>
      <w:r>
        <w:rPr>
          <w:rFonts w:ascii="ＭＳ 明朝" w:eastAsia="ＭＳ 明朝" w:hAnsi="ＭＳ 明朝" w:cs="ＭＳ 明朝" w:hint="eastAsia"/>
        </w:rPr>
        <w:t>sin値</w:t>
      </w:r>
    </w:p>
    <w:p w14:paraId="27B346AD" w14:textId="1A5E054B" w:rsidR="004B1099" w:rsidRPr="004B1099" w:rsidRDefault="004B1099" w:rsidP="004B1099">
      <w:pPr>
        <w:pStyle w:val="affff7"/>
      </w:pPr>
      <w:r>
        <w:t xml:space="preserve">acos(x) </w:t>
      </w:r>
      <w:r>
        <w:tab/>
      </w:r>
      <w:r>
        <w:tab/>
        <w:t xml:space="preserve">x </w:t>
      </w:r>
      <w:r>
        <w:t>の</w:t>
      </w:r>
      <w:r>
        <w:rPr>
          <w:rFonts w:hint="eastAsia"/>
        </w:rPr>
        <w:t>acos</w:t>
      </w:r>
      <w:r>
        <w:t xml:space="preserve">値を算出　</w:t>
      </w:r>
      <w:r>
        <w:rPr>
          <w:rFonts w:ascii="ＭＳ 明朝" w:eastAsia="ＭＳ 明朝" w:hAnsi="ＭＳ 明朝" w:cs="ＭＳ 明朝"/>
        </w:rPr>
        <w:t>※xは</w:t>
      </w:r>
      <w:r>
        <w:rPr>
          <w:rFonts w:ascii="ＭＳ 明朝" w:eastAsia="ＭＳ 明朝" w:hAnsi="ＭＳ 明朝" w:cs="ＭＳ 明朝" w:hint="eastAsia"/>
        </w:rPr>
        <w:t>c</w:t>
      </w:r>
      <w:r>
        <w:rPr>
          <w:rFonts w:ascii="ＭＳ 明朝" w:eastAsia="ＭＳ 明朝" w:hAnsi="ＭＳ 明朝" w:cs="ＭＳ 明朝"/>
        </w:rPr>
        <w:t>os値</w:t>
      </w:r>
    </w:p>
    <w:p w14:paraId="23AB1658" w14:textId="0FC403C5" w:rsidR="004B1099" w:rsidRDefault="004B1099" w:rsidP="004B1099">
      <w:pPr>
        <w:pStyle w:val="affff7"/>
      </w:pPr>
      <w:r>
        <w:t xml:space="preserve">atan(x) </w:t>
      </w:r>
      <w:r>
        <w:tab/>
      </w:r>
      <w:r>
        <w:tab/>
        <w:t xml:space="preserve">x </w:t>
      </w:r>
      <w:r>
        <w:t>の</w:t>
      </w:r>
      <w:r>
        <w:rPr>
          <w:rFonts w:hint="eastAsia"/>
        </w:rPr>
        <w:t>ata</w:t>
      </w:r>
      <w:r>
        <w:t>n</w:t>
      </w:r>
      <w:r>
        <w:t xml:space="preserve">値を算出　</w:t>
      </w:r>
      <w:r>
        <w:rPr>
          <w:rFonts w:ascii="ＭＳ 明朝" w:eastAsia="ＭＳ 明朝" w:hAnsi="ＭＳ 明朝" w:cs="ＭＳ 明朝"/>
        </w:rPr>
        <w:t>※xはtan値</w:t>
      </w:r>
    </w:p>
    <w:p w14:paraId="6E28A86D" w14:textId="6031A097" w:rsidR="004B1099" w:rsidRDefault="00056663" w:rsidP="004B1099">
      <w:pPr>
        <w:pStyle w:val="affff7"/>
      </w:pPr>
      <w:r>
        <w:rPr>
          <w:rFonts w:hint="eastAsia"/>
        </w:rPr>
        <w:t xml:space="preserve">atan2(x, y) </w:t>
      </w:r>
      <w:r>
        <w:rPr>
          <w:rFonts w:hint="eastAsia"/>
        </w:rPr>
        <w:tab/>
      </w:r>
      <w:r>
        <w:tab/>
        <w:t xml:space="preserve">x, y </w:t>
      </w:r>
      <w:r>
        <w:t>の</w:t>
      </w:r>
      <w:r>
        <w:rPr>
          <w:rFonts w:hint="eastAsia"/>
        </w:rPr>
        <w:t xml:space="preserve"> atan2 </w:t>
      </w:r>
      <w:r>
        <w:rPr>
          <w:rFonts w:hint="eastAsia"/>
        </w:rPr>
        <w:t>値を算出</w:t>
      </w:r>
    </w:p>
    <w:p w14:paraId="2804DE7C" w14:textId="3F0F4754" w:rsidR="00056663" w:rsidRDefault="00056663" w:rsidP="004B1099">
      <w:pPr>
        <w:pStyle w:val="affff7"/>
      </w:pPr>
      <w:r>
        <w:rPr>
          <w:rFonts w:hint="eastAsia"/>
        </w:rPr>
        <w:t xml:space="preserve">toRad(x) </w:t>
      </w:r>
      <w:r>
        <w:rPr>
          <w:rFonts w:hint="eastAsia"/>
        </w:rPr>
        <w:tab/>
      </w:r>
      <w:r>
        <w:rPr>
          <w:rFonts w:hint="eastAsia"/>
        </w:rPr>
        <w:tab/>
      </w:r>
      <w:r>
        <w:rPr>
          <w:rFonts w:hint="eastAsia"/>
        </w:rPr>
        <w:t>度をラジアンに変換</w:t>
      </w:r>
    </w:p>
    <w:p w14:paraId="48304A0A" w14:textId="31623E93" w:rsidR="00056663" w:rsidRDefault="00056663" w:rsidP="004B1099">
      <w:pPr>
        <w:pStyle w:val="affff7"/>
      </w:pPr>
      <w:r>
        <w:rPr>
          <w:rFonts w:hint="eastAsia"/>
        </w:rPr>
        <w:t>t</w:t>
      </w:r>
      <w:r>
        <w:t>oDe</w:t>
      </w:r>
      <w:r w:rsidR="00902AF7">
        <w:t>g</w:t>
      </w:r>
      <w:r>
        <w:t xml:space="preserve">(x) </w:t>
      </w:r>
      <w:r>
        <w:tab/>
      </w:r>
      <w:r>
        <w:tab/>
      </w:r>
      <w:r>
        <w:t>ラジアンを度に変換</w:t>
      </w:r>
    </w:p>
    <w:p w14:paraId="797FFCD1" w14:textId="62A4706C" w:rsidR="00056663" w:rsidRDefault="00056663" w:rsidP="004B1099">
      <w:pPr>
        <w:pStyle w:val="affff7"/>
      </w:pPr>
      <w:r>
        <w:rPr>
          <w:rFonts w:hint="eastAsia"/>
        </w:rPr>
        <w:t>p</w:t>
      </w:r>
      <w:r>
        <w:t xml:space="preserve">i() </w:t>
      </w:r>
      <w:r>
        <w:tab/>
      </w:r>
      <w:r>
        <w:tab/>
        <w:t>π</w:t>
      </w:r>
      <w:r>
        <w:t>（</w:t>
      </w:r>
      <w:r>
        <w:rPr>
          <w:rFonts w:hint="eastAsia"/>
        </w:rPr>
        <w:t>3.14159265</w:t>
      </w:r>
      <w:r>
        <w:t>）を返す</w:t>
      </w:r>
    </w:p>
    <w:p w14:paraId="4783A65A" w14:textId="4D488FB6" w:rsidR="00EA5841" w:rsidRDefault="009341F8" w:rsidP="00056663">
      <w:pPr>
        <w:pStyle w:val="a9"/>
        <w:spacing w:beforeLines="50" w:before="180"/>
        <w:ind w:firstLine="283"/>
      </w:pPr>
      <w:r>
        <w:rPr>
          <w:rFonts w:hint="eastAsia"/>
        </w:rPr>
        <w:t>なお、組み込み関数</w:t>
      </w:r>
      <w:r w:rsidR="00EB157E">
        <w:rPr>
          <w:rFonts w:hint="eastAsia"/>
        </w:rPr>
        <w:t>は、できる限り</w:t>
      </w:r>
      <w:r>
        <w:rPr>
          <w:rFonts w:hint="eastAsia"/>
        </w:rPr>
        <w:t>データ変換時に計算結果を算出して</w:t>
      </w:r>
      <w:r w:rsidR="00EB157E">
        <w:rPr>
          <w:rFonts w:hint="eastAsia"/>
        </w:rPr>
        <w:t>値に置き換えるようにする。</w:t>
      </w:r>
      <w:r w:rsidR="000734C2">
        <w:rPr>
          <w:rFonts w:hint="eastAsia"/>
        </w:rPr>
        <w:t>できない場合はランタイム時に計算される。</w:t>
      </w:r>
      <w:r w:rsidR="00EB157E">
        <w:rPr>
          <w:rFonts w:hint="eastAsia"/>
        </w:rPr>
        <w:t>基本的に、</w:t>
      </w:r>
      <w:r w:rsidR="00420266">
        <w:rPr>
          <w:rFonts w:hint="eastAsia"/>
        </w:rPr>
        <w:t>拡張関数が</w:t>
      </w:r>
      <w:r w:rsidR="00EB157E">
        <w:rPr>
          <w:rFonts w:hint="eastAsia"/>
        </w:rPr>
        <w:t>パラメータに含まれない限りは算出可能である。</w:t>
      </w:r>
      <w:r w:rsidRPr="004B1099">
        <w:rPr>
          <w:rFonts w:ascii="ＭＳ ゴシック" w:hAnsi="ＭＳ ゴシック" w:hint="eastAsia"/>
        </w:rPr>
        <w:t>（例：</w:t>
      </w:r>
      <w:r w:rsidRPr="004B1099">
        <w:rPr>
          <w:rFonts w:ascii="ＭＳ ゴシック" w:hAnsi="ＭＳ ゴシック"/>
          <w:color w:val="0070C0"/>
        </w:rPr>
        <w:t>crc(“c0010”)</w:t>
      </w:r>
      <w:r w:rsidRPr="004B1099">
        <w:rPr>
          <w:rFonts w:ascii="ＭＳ ゴシック" w:hAnsi="ＭＳ ゴシック" w:cs="ＭＳ 明朝"/>
          <w:color w:val="FF0000"/>
        </w:rPr>
        <w:t>⇒</w:t>
      </w:r>
      <w:r w:rsidRPr="004B1099">
        <w:rPr>
          <w:rFonts w:ascii="ＭＳ ゴシック" w:hAnsi="ＭＳ ゴシック" w:cs="ＭＳ 明朝"/>
        </w:rPr>
        <w:t>可、</w:t>
      </w:r>
      <w:r w:rsidRPr="004B1099">
        <w:rPr>
          <w:rFonts w:ascii="ＭＳ ゴシック" w:hAnsi="ＭＳ ゴシック" w:cs="ＭＳ 明朝"/>
          <w:color w:val="0070C0"/>
        </w:rPr>
        <w:t>pow</w:t>
      </w:r>
      <w:r w:rsidRPr="004B1099">
        <w:rPr>
          <w:rFonts w:ascii="ＭＳ ゴシック" w:hAnsi="ＭＳ ゴシック" w:cs="ＭＳ 明朝" w:hint="eastAsia"/>
          <w:color w:val="0070C0"/>
        </w:rPr>
        <w:t>(4</w:t>
      </w:r>
      <w:r w:rsidRPr="004B1099">
        <w:rPr>
          <w:rFonts w:ascii="ＭＳ ゴシック" w:hAnsi="ＭＳ ゴシック" w:cs="ＭＳ 明朝"/>
          <w:color w:val="0070C0"/>
        </w:rPr>
        <w:t>,3</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sqrt(2.0 * 2</w:t>
      </w:r>
      <w:r w:rsidRPr="004B1099">
        <w:rPr>
          <w:rFonts w:ascii="ＭＳ ゴシック" w:hAnsi="ＭＳ ゴシック" w:cs="ＭＳ 明朝"/>
          <w:color w:val="0070C0"/>
        </w:rPr>
        <w:t>.0</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color w:val="0070C0"/>
        </w:rPr>
        <w:t>toRad</w:t>
      </w:r>
      <w:r w:rsidRPr="004B1099">
        <w:rPr>
          <w:rFonts w:ascii="ＭＳ ゴシック" w:hAnsi="ＭＳ ゴシック" w:cs="ＭＳ 明朝" w:hint="eastAsia"/>
          <w:color w:val="0070C0"/>
        </w:rPr>
        <w:t>(</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cos(toRad(</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00EB157E" w:rsidRPr="004B1099">
        <w:rPr>
          <w:rFonts w:ascii="ＭＳ ゴシック" w:hAnsi="ＭＳ ゴシック" w:cs="ＭＳ 明朝"/>
          <w:color w:val="0070C0"/>
        </w:rPr>
        <w:t>pow</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getUserLevel(</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,2)</w:t>
      </w:r>
      <w:r w:rsidR="00EB157E" w:rsidRPr="004B1099">
        <w:rPr>
          <w:rFonts w:ascii="ＭＳ ゴシック" w:hAnsi="ＭＳ ゴシック" w:cs="ＭＳ 明朝"/>
          <w:color w:val="FF0000"/>
        </w:rPr>
        <w:t>⇒不可</w:t>
      </w:r>
      <w:r w:rsidRPr="004B1099">
        <w:rPr>
          <w:rFonts w:ascii="ＭＳ ゴシック" w:hAnsi="ＭＳ ゴシック" w:hint="eastAsia"/>
        </w:rPr>
        <w:t>）</w:t>
      </w:r>
    </w:p>
    <w:p w14:paraId="35A228C7" w14:textId="77777777" w:rsidR="000D00C0" w:rsidRPr="009341F8" w:rsidRDefault="000D00C0" w:rsidP="00EA5841">
      <w:pPr>
        <w:pStyle w:val="a9"/>
        <w:ind w:firstLine="283"/>
      </w:pPr>
    </w:p>
    <w:p w14:paraId="7038A0F4" w14:textId="3CB788AA" w:rsidR="00EA5841" w:rsidRDefault="00EA5841" w:rsidP="00EA5841">
      <w:pPr>
        <w:pStyle w:val="2"/>
      </w:pPr>
      <w:bookmarkStart w:id="39" w:name="_Toc377185165"/>
      <w:r>
        <w:rPr>
          <w:rFonts w:hint="eastAsia"/>
        </w:rPr>
        <w:t>拡張関数</w:t>
      </w:r>
      <w:bookmarkEnd w:id="39"/>
    </w:p>
    <w:p w14:paraId="76765D77" w14:textId="2BD33106" w:rsidR="00F05A2F" w:rsidRDefault="00F05A2F" w:rsidP="00F05A2F">
      <w:pPr>
        <w:pStyle w:val="a9"/>
        <w:ind w:firstLine="283"/>
      </w:pPr>
      <w:r>
        <w:rPr>
          <w:rFonts w:hint="eastAsia"/>
        </w:rPr>
        <w:t>拡張関数も使い方は組み込み関数と同様。</w:t>
      </w:r>
    </w:p>
    <w:p w14:paraId="2552D69B" w14:textId="657F4EFB" w:rsidR="002C4B52" w:rsidRDefault="002C4B52" w:rsidP="00F05A2F">
      <w:pPr>
        <w:pStyle w:val="a9"/>
        <w:ind w:firstLine="283"/>
      </w:pPr>
      <w:r>
        <w:lastRenderedPageBreak/>
        <w:t>タイトル固有の関数を呼び出すことができる。</w:t>
      </w:r>
    </w:p>
    <w:p w14:paraId="600C7C15" w14:textId="296FE577" w:rsidR="00F05A2F" w:rsidRPr="00F05A2F" w:rsidRDefault="00F05A2F" w:rsidP="00F05A2F">
      <w:pPr>
        <w:pStyle w:val="a9"/>
        <w:ind w:firstLine="283"/>
      </w:pPr>
      <w:r>
        <w:rPr>
          <w:rFonts w:hint="eastAsia"/>
        </w:rPr>
        <w:t>データ変換時に</w:t>
      </w:r>
      <w:r w:rsidR="000D00C0">
        <w:rPr>
          <w:rFonts w:hint="eastAsia"/>
        </w:rPr>
        <w:t>は、</w:t>
      </w:r>
      <w:r>
        <w:rPr>
          <w:rFonts w:hint="eastAsia"/>
        </w:rPr>
        <w:t>「拡張関数定義リスト」に基づいて、関数名と</w:t>
      </w:r>
      <w:r w:rsidR="00E12239">
        <w:rPr>
          <w:rFonts w:hint="eastAsia"/>
        </w:rPr>
        <w:t>パラメータ</w:t>
      </w:r>
      <w:r>
        <w:rPr>
          <w:rFonts w:hint="eastAsia"/>
        </w:rPr>
        <w:t>が</w:t>
      </w:r>
      <w:r w:rsidR="00E12239">
        <w:rPr>
          <w:rFonts w:hint="eastAsia"/>
        </w:rPr>
        <w:t>正しいかどうかがチェックされる。</w:t>
      </w:r>
    </w:p>
    <w:p w14:paraId="65A6C261" w14:textId="77777777" w:rsidR="001614A8" w:rsidRDefault="001614A8" w:rsidP="001614A8">
      <w:pPr>
        <w:pStyle w:val="1"/>
      </w:pPr>
      <w:bookmarkStart w:id="40" w:name="_Toc377185166"/>
      <w:r>
        <w:rPr>
          <w:rFonts w:hint="eastAsia"/>
        </w:rPr>
        <w:t>処理仕様</w:t>
      </w:r>
      <w:bookmarkEnd w:id="40"/>
    </w:p>
    <w:p w14:paraId="3830E05E" w14:textId="62C15234" w:rsidR="00D96007" w:rsidRPr="00D96007" w:rsidRDefault="00D96007" w:rsidP="00D96007">
      <w:pPr>
        <w:pStyle w:val="a8"/>
        <w:ind w:firstLine="283"/>
      </w:pPr>
      <w:r>
        <w:t>データ変換</w:t>
      </w:r>
      <w:r w:rsidR="009D67EC">
        <w:t>および実機でのデータ取り込み</w:t>
      </w:r>
      <w:r>
        <w:t>の処理仕様を示す。</w:t>
      </w:r>
    </w:p>
    <w:p w14:paraId="497BF2F5" w14:textId="77777777" w:rsidR="001614A8" w:rsidRDefault="001614A8" w:rsidP="001614A8">
      <w:pPr>
        <w:pStyle w:val="2"/>
      </w:pPr>
      <w:bookmarkStart w:id="41" w:name="_Toc377185167"/>
      <w:r>
        <w:rPr>
          <w:rFonts w:hint="eastAsia"/>
        </w:rPr>
        <w:t>プリプロセッサ</w:t>
      </w:r>
      <w:bookmarkEnd w:id="41"/>
    </w:p>
    <w:p w14:paraId="3324742D" w14:textId="5C4AB9DC" w:rsidR="00C60514" w:rsidRDefault="001B7A11" w:rsidP="001614A8">
      <w:pPr>
        <w:pStyle w:val="a9"/>
        <w:ind w:firstLine="283"/>
      </w:pPr>
      <w:r>
        <w:t>プリプロセッサには</w:t>
      </w:r>
      <w:r w:rsidR="00C60514">
        <w:t>MinGW(GCC)</w:t>
      </w:r>
      <w:r w:rsidR="00C60514" w:rsidRPr="00C60514">
        <w:t xml:space="preserve"> </w:t>
      </w:r>
      <w:r w:rsidR="00C60514">
        <w:fldChar w:fldCharType="begin"/>
      </w:r>
      <w:r w:rsidR="00C60514">
        <w:instrText xml:space="preserve"> XE "MinGW" \y “MinGW” </w:instrText>
      </w:r>
      <w:r w:rsidR="00C60514">
        <w:fldChar w:fldCharType="end"/>
      </w:r>
      <w:r w:rsidR="00C60514">
        <w:fldChar w:fldCharType="begin"/>
      </w:r>
      <w:r w:rsidR="00C60514">
        <w:instrText xml:space="preserve"> XE "GCC" \y “GCC” </w:instrText>
      </w:r>
      <w:r w:rsidR="00C60514">
        <w:fldChar w:fldCharType="end"/>
      </w:r>
      <w:r>
        <w:t>を使用。</w:t>
      </w:r>
    </w:p>
    <w:p w14:paraId="1889ADA7" w14:textId="1D321141" w:rsidR="00C60514" w:rsidRDefault="001B7A11" w:rsidP="001614A8">
      <w:pPr>
        <w:pStyle w:val="a9"/>
        <w:ind w:firstLine="283"/>
        <w:rPr>
          <w:rStyle w:val="afff3"/>
        </w:rPr>
      </w:pPr>
      <w:r>
        <w:t>ダウンロードサイト：</w:t>
      </w:r>
      <w:r>
        <w:rPr>
          <w:rFonts w:hint="eastAsia"/>
        </w:rPr>
        <w:t xml:space="preserve"> </w:t>
      </w:r>
      <w:hyperlink r:id="rId45" w:history="1">
        <w:r w:rsidR="00C60514" w:rsidRPr="00F43B75">
          <w:rPr>
            <w:rStyle w:val="afff3"/>
          </w:rPr>
          <w:t>http://sourceforge.net/projects/mingw/files/Installer/</w:t>
        </w:r>
      </w:hyperlink>
    </w:p>
    <w:p w14:paraId="64E5BA8F" w14:textId="15F289F8" w:rsidR="001B7A11" w:rsidRPr="001B7A11" w:rsidRDefault="00DE2F2D" w:rsidP="001614A8">
      <w:pPr>
        <w:pStyle w:val="a9"/>
        <w:ind w:firstLine="283"/>
      </w:pPr>
      <w:r>
        <w:t>（インストール方法は省略）</w:t>
      </w:r>
    </w:p>
    <w:p w14:paraId="74D7A832" w14:textId="70D4FCC2" w:rsidR="00745BD4"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rPr>
        <w:t>実行手順</w:t>
      </w:r>
      <w:r w:rsidRPr="00515B7E">
        <w:rPr>
          <w:rFonts w:ascii="ＭＳ ゴシック" w:hAnsi="ＭＳ ゴシック" w:cs="ＭＳ 明朝" w:hint="eastAsia"/>
        </w:rPr>
        <w:t>①：</w:t>
      </w:r>
      <w:r w:rsidRPr="00515B7E">
        <w:rPr>
          <w:rFonts w:ascii="ＭＳ ゴシック" w:hAnsi="ＭＳ ゴシック" w:cs="ＭＳ 明朝"/>
        </w:rPr>
        <w:tab/>
      </w:r>
      <w:r w:rsidRPr="00515B7E">
        <w:rPr>
          <w:rFonts w:ascii="ＭＳ ゴシック" w:hAnsi="ＭＳ ゴシック" w:cs="ＭＳ 明朝" w:hint="eastAsia"/>
        </w:rPr>
        <w:t>MinGWのパスを通す。バッチファイルなどで、実行時にだけパスに追加する方法でも可。</w:t>
      </w:r>
    </w:p>
    <w:p w14:paraId="27B2293E" w14:textId="15026056" w:rsidR="00F70EB5" w:rsidRPr="00515B7E" w:rsidRDefault="00F70EB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173681CF" w14:textId="38C3AB34" w:rsidR="00F70EB5" w:rsidRPr="00515B7E" w:rsidRDefault="00F70EB5" w:rsidP="00F70EB5">
      <w:pPr>
        <w:pStyle w:val="a9"/>
        <w:ind w:left="1418" w:hangingChars="675" w:hanging="1418"/>
        <w:rPr>
          <w:rFonts w:ascii="ＭＳ ゴシック" w:hAnsi="ＭＳ ゴシック" w:cs="ＭＳ 明朝"/>
        </w:rPr>
      </w:pPr>
      <w:r w:rsidRPr="00515B7E">
        <w:rPr>
          <w:rFonts w:ascii="ＭＳ ゴシック" w:hAnsi="ＭＳ ゴシック" w:cs="ＭＳ 明朝"/>
        </w:rPr>
        <w:tab/>
        <w:t>SET PATH=C:\MinGW\bin;%PATH%</w:t>
      </w:r>
    </w:p>
    <w:p w14:paraId="313AD329" w14:textId="2BD9CCC0" w:rsidR="00F70EB5"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実行手順</w:t>
      </w:r>
      <w:r w:rsidRPr="00515B7E">
        <w:rPr>
          <w:rFonts w:ascii="ＭＳ ゴシック" w:hAnsi="ＭＳ ゴシック" w:cs="ＭＳ 明朝" w:hint="eastAsia"/>
        </w:rPr>
        <w:t>②：</w:t>
      </w:r>
      <w:r w:rsidRPr="00515B7E">
        <w:rPr>
          <w:rFonts w:ascii="ＭＳ ゴシック" w:hAnsi="ＭＳ ゴシック" w:cs="ＭＳ 明朝"/>
        </w:rPr>
        <w:tab/>
      </w:r>
      <w:r w:rsidR="00E11484" w:rsidRPr="00515B7E">
        <w:rPr>
          <w:rFonts w:ascii="ＭＳ ゴシック" w:hAnsi="ＭＳ ゴシック" w:cs="ＭＳ 明朝"/>
        </w:rPr>
        <w:t>コマンドラインコンパイラ</w:t>
      </w:r>
      <w:r w:rsidR="00E11484" w:rsidRPr="00515B7E">
        <w:rPr>
          <w:rFonts w:ascii="ＭＳ ゴシック" w:hAnsi="ＭＳ ゴシック" w:cs="ＭＳ 明朝" w:hint="eastAsia"/>
        </w:rPr>
        <w:t xml:space="preserve"> </w:t>
      </w:r>
      <w:r w:rsidR="00242385" w:rsidRPr="00515B7E">
        <w:rPr>
          <w:rFonts w:ascii="ＭＳ ゴシック" w:hAnsi="ＭＳ ゴシック" w:cs="ＭＳ 明朝"/>
        </w:rPr>
        <w:t>g++.exe を使用し、</w:t>
      </w:r>
      <w:r w:rsidR="00E11484" w:rsidRPr="00515B7E">
        <w:rPr>
          <w:rFonts w:ascii="ＭＳ ゴシック" w:hAnsi="ＭＳ ゴシック" w:cs="ＭＳ 明朝"/>
        </w:rPr>
        <w:t>プリプロセッサを実行</w:t>
      </w:r>
      <w:r w:rsidR="00242385" w:rsidRPr="00515B7E">
        <w:rPr>
          <w:rFonts w:ascii="ＭＳ ゴシック" w:hAnsi="ＭＳ ゴシック" w:cs="ＭＳ 明朝"/>
        </w:rPr>
        <w:t>。</w:t>
      </w:r>
    </w:p>
    <w:p w14:paraId="4766B2AD" w14:textId="5C61DABB" w:rsidR="00242385" w:rsidRPr="00515B7E" w:rsidRDefault="0024238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31112C39" w14:textId="1216887A" w:rsidR="00242385" w:rsidRPr="00515B7E" w:rsidRDefault="00242385" w:rsidP="00F70EB5">
      <w:pPr>
        <w:pStyle w:val="a9"/>
        <w:ind w:left="1418" w:hangingChars="675" w:hanging="1418"/>
        <w:rPr>
          <w:rFonts w:ascii="ＭＳ ゴシック" w:hAnsi="ＭＳ ゴシック" w:cs="ＭＳ 明朝"/>
        </w:rPr>
      </w:pPr>
      <w:r w:rsidRPr="00515B7E">
        <w:rPr>
          <w:rFonts w:ascii="ＭＳ ゴシック" w:hAnsi="ＭＳ ゴシック" w:cs="ＭＳ 明朝"/>
        </w:rPr>
        <w:tab/>
        <w:t>$ g++.exe –x c++</w:t>
      </w:r>
      <w:r w:rsidR="00694577" w:rsidRPr="00515B7E">
        <w:rPr>
          <w:rFonts w:ascii="ＭＳ ゴシック" w:hAnsi="ＭＳ ゴシック" w:cs="ＭＳ 明朝"/>
        </w:rPr>
        <w:t xml:space="preserve"> -E </w:t>
      </w:r>
      <w:r w:rsidRPr="00515B7E">
        <w:rPr>
          <w:rFonts w:ascii="ＭＳ ゴシック" w:hAnsi="ＭＳ ゴシック" w:cs="ＭＳ 明朝"/>
        </w:rPr>
        <w:t>–c data.json –o data.i.json</w:t>
      </w:r>
    </w:p>
    <w:p w14:paraId="057E5B68" w14:textId="1E30A3E8" w:rsidR="00694577" w:rsidRPr="00515B7E" w:rsidRDefault="00694577"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【使用オプション】</w:t>
      </w:r>
    </w:p>
    <w:p w14:paraId="4B0CC336" w14:textId="343D0A6A" w:rsidR="00694577" w:rsidRPr="00515B7E" w:rsidRDefault="00694577" w:rsidP="00694577">
      <w:pPr>
        <w:pStyle w:val="a9"/>
        <w:tabs>
          <w:tab w:val="left" w:leader="dot" w:pos="2977"/>
        </w:tabs>
        <w:ind w:leftChars="810" w:left="3119" w:hangingChars="675" w:hanging="1418"/>
        <w:rPr>
          <w:rFonts w:ascii="ＭＳ ゴシック" w:hAnsi="ＭＳ ゴシック" w:cs="ＭＳ 明朝"/>
        </w:rPr>
      </w:pPr>
      <w:r w:rsidRPr="00515B7E">
        <w:rPr>
          <w:rFonts w:ascii="ＭＳ ゴシック" w:hAnsi="ＭＳ ゴシック" w:cs="ＭＳ 明朝"/>
        </w:rPr>
        <w:t xml:space="preserve">-x c++ </w:t>
      </w:r>
      <w:r w:rsidRPr="00515B7E">
        <w:rPr>
          <w:rFonts w:ascii="ＭＳ ゴシック" w:hAnsi="ＭＳ ゴシック" w:cs="ＭＳ 明朝"/>
        </w:rPr>
        <w:tab/>
      </w:r>
      <w:r w:rsidRPr="00515B7E">
        <w:rPr>
          <w:rFonts w:ascii="ＭＳ ゴシック" w:hAnsi="ＭＳ ゴシック" w:cs="ＭＳ 明朝"/>
        </w:rPr>
        <w:tab/>
        <w:t>C++ 言語として処理</w:t>
      </w:r>
    </w:p>
    <w:p w14:paraId="1C693376" w14:textId="77777777" w:rsidR="00FF4043" w:rsidRPr="00515B7E" w:rsidRDefault="00FF4043" w:rsidP="00FF4043">
      <w:pPr>
        <w:pStyle w:val="a9"/>
        <w:tabs>
          <w:tab w:val="left" w:leader="dot" w:pos="2977"/>
        </w:tabs>
        <w:ind w:leftChars="810" w:left="3119" w:hangingChars="675" w:hanging="1418"/>
        <w:rPr>
          <w:rFonts w:ascii="ＭＳ ゴシック" w:hAnsi="ＭＳ ゴシック" w:cs="ＭＳ 明朝"/>
        </w:rPr>
      </w:pPr>
      <w:r w:rsidRPr="00515B7E">
        <w:rPr>
          <w:rFonts w:ascii="ＭＳ ゴシック" w:hAnsi="ＭＳ ゴシック" w:cs="ＭＳ 明朝"/>
        </w:rPr>
        <w:t>-</w:t>
      </w:r>
      <w:r w:rsidRPr="00515B7E">
        <w:rPr>
          <w:rFonts w:ascii="ＭＳ ゴシック" w:hAnsi="ＭＳ ゴシック" w:cs="ＭＳ 明朝" w:hint="eastAsia"/>
        </w:rPr>
        <w:t xml:space="preserve">E </w:t>
      </w:r>
      <w:r w:rsidRPr="00515B7E">
        <w:rPr>
          <w:rFonts w:ascii="ＭＳ ゴシック" w:hAnsi="ＭＳ ゴシック" w:cs="ＭＳ 明朝" w:hint="eastAsia"/>
        </w:rPr>
        <w:tab/>
      </w:r>
      <w:r w:rsidRPr="00515B7E">
        <w:rPr>
          <w:rFonts w:ascii="ＭＳ ゴシック" w:hAnsi="ＭＳ ゴシック" w:cs="ＭＳ 明朝" w:hint="eastAsia"/>
        </w:rPr>
        <w:tab/>
      </w:r>
      <w:r w:rsidRPr="00515B7E">
        <w:rPr>
          <w:rFonts w:ascii="ＭＳ ゴシック" w:hAnsi="ＭＳ ゴシック" w:cs="ＭＳ 明朝"/>
        </w:rPr>
        <w:t>Cプリプロセッサだけを実行</w:t>
      </w:r>
    </w:p>
    <w:p w14:paraId="24C560D2" w14:textId="03F83BAB" w:rsidR="00694577" w:rsidRPr="00515B7E" w:rsidRDefault="00FF4043" w:rsidP="00694577">
      <w:pPr>
        <w:pStyle w:val="a9"/>
        <w:tabs>
          <w:tab w:val="left" w:leader="dot" w:pos="2977"/>
        </w:tabs>
        <w:ind w:leftChars="810" w:left="3119" w:hangingChars="675" w:hanging="1418"/>
        <w:rPr>
          <w:rFonts w:ascii="ＭＳ ゴシック" w:hAnsi="ＭＳ ゴシック" w:cs="ＭＳ 明朝"/>
        </w:rPr>
      </w:pPr>
      <w:r w:rsidRPr="00515B7E">
        <w:rPr>
          <w:rFonts w:ascii="ＭＳ ゴシック" w:hAnsi="ＭＳ ゴシック" w:cs="ＭＳ 明朝"/>
        </w:rPr>
        <w:t>-P</w:t>
      </w:r>
      <w:r w:rsidR="00694577" w:rsidRPr="00515B7E">
        <w:rPr>
          <w:rFonts w:ascii="ＭＳ ゴシック" w:hAnsi="ＭＳ ゴシック" w:cs="ＭＳ 明朝" w:hint="eastAsia"/>
        </w:rPr>
        <w:t xml:space="preserve"> </w:t>
      </w:r>
      <w:r w:rsidR="00694577" w:rsidRPr="00515B7E">
        <w:rPr>
          <w:rFonts w:ascii="ＭＳ ゴシック" w:hAnsi="ＭＳ ゴシック" w:cs="ＭＳ 明朝" w:hint="eastAsia"/>
        </w:rPr>
        <w:tab/>
      </w:r>
      <w:r w:rsidR="00694577" w:rsidRPr="00515B7E">
        <w:rPr>
          <w:rFonts w:ascii="ＭＳ ゴシック" w:hAnsi="ＭＳ ゴシック" w:cs="ＭＳ 明朝" w:hint="eastAsia"/>
        </w:rPr>
        <w:tab/>
      </w:r>
      <w:r w:rsidRPr="00515B7E">
        <w:rPr>
          <w:rFonts w:ascii="ＭＳ ゴシック" w:hAnsi="ＭＳ ゴシック" w:cs="ＭＳ 明朝"/>
        </w:rPr>
        <w:t>#line 文を出力しない</w:t>
      </w:r>
    </w:p>
    <w:p w14:paraId="44F6EB15" w14:textId="22D5FA0A" w:rsidR="00694577" w:rsidRPr="00515B7E" w:rsidRDefault="00694577" w:rsidP="00694577">
      <w:pPr>
        <w:pStyle w:val="a9"/>
        <w:tabs>
          <w:tab w:val="left" w:leader="dot" w:pos="2977"/>
        </w:tabs>
        <w:ind w:leftChars="810" w:left="3119" w:hangingChars="675" w:hanging="1418"/>
        <w:rPr>
          <w:rFonts w:ascii="ＭＳ ゴシック" w:hAnsi="ＭＳ ゴシック" w:cs="ＭＳ 明朝"/>
        </w:rPr>
      </w:pPr>
      <w:r w:rsidRPr="00515B7E">
        <w:rPr>
          <w:rFonts w:ascii="ＭＳ ゴシック" w:hAnsi="ＭＳ ゴシック" w:cs="ＭＳ 明朝"/>
        </w:rPr>
        <w:t xml:space="preserve">-c </w:t>
      </w:r>
      <w:r w:rsidRPr="00515B7E">
        <w:rPr>
          <w:rFonts w:ascii="ＭＳ ゴシック" w:hAnsi="ＭＳ ゴシック" w:cs="ＭＳ 明朝"/>
        </w:rPr>
        <w:tab/>
      </w:r>
      <w:r w:rsidRPr="00515B7E">
        <w:rPr>
          <w:rFonts w:ascii="ＭＳ ゴシック" w:hAnsi="ＭＳ ゴシック" w:cs="ＭＳ 明朝"/>
        </w:rPr>
        <w:tab/>
        <w:t>入力ファイルを指定</w:t>
      </w:r>
    </w:p>
    <w:p w14:paraId="05E61BAA" w14:textId="2922EA25" w:rsidR="00694577" w:rsidRPr="00515B7E" w:rsidRDefault="00694577" w:rsidP="00694577">
      <w:pPr>
        <w:pStyle w:val="a9"/>
        <w:tabs>
          <w:tab w:val="left" w:leader="dot" w:pos="2977"/>
        </w:tabs>
        <w:ind w:leftChars="810" w:left="3119" w:hangingChars="675" w:hanging="1418"/>
        <w:rPr>
          <w:rFonts w:ascii="ＭＳ ゴシック" w:hAnsi="ＭＳ ゴシック" w:cs="ＭＳ 明朝"/>
        </w:rPr>
      </w:pPr>
      <w:r w:rsidRPr="00515B7E">
        <w:rPr>
          <w:rFonts w:ascii="ＭＳ ゴシック" w:hAnsi="ＭＳ ゴシック" w:cs="ＭＳ 明朝" w:hint="eastAsia"/>
        </w:rPr>
        <w:t>-</w:t>
      </w:r>
      <w:r w:rsidRPr="00515B7E">
        <w:rPr>
          <w:rFonts w:ascii="ＭＳ ゴシック" w:hAnsi="ＭＳ ゴシック" w:cs="ＭＳ 明朝"/>
        </w:rPr>
        <w:t xml:space="preserve">o </w:t>
      </w:r>
      <w:r w:rsidRPr="00515B7E">
        <w:rPr>
          <w:rFonts w:ascii="ＭＳ ゴシック" w:hAnsi="ＭＳ ゴシック" w:cs="ＭＳ 明朝"/>
        </w:rPr>
        <w:tab/>
      </w:r>
      <w:r w:rsidRPr="00515B7E">
        <w:rPr>
          <w:rFonts w:ascii="ＭＳ ゴシック" w:hAnsi="ＭＳ ゴシック" w:cs="ＭＳ 明朝"/>
        </w:rPr>
        <w:tab/>
        <w:t>出力ファイルを指定</w:t>
      </w:r>
    </w:p>
    <w:p w14:paraId="3B7D48C9" w14:textId="4D9F8158" w:rsidR="00694577" w:rsidRPr="00515B7E" w:rsidRDefault="00694577" w:rsidP="00694577">
      <w:pPr>
        <w:pStyle w:val="a9"/>
        <w:tabs>
          <w:tab w:val="left" w:leader="dot" w:pos="2977"/>
        </w:tabs>
        <w:ind w:leftChars="810" w:left="3119" w:hangingChars="675" w:hanging="1418"/>
        <w:rPr>
          <w:rFonts w:ascii="ＭＳ ゴシック" w:hAnsi="ＭＳ ゴシック" w:cs="ＭＳ 明朝"/>
        </w:rPr>
      </w:pPr>
      <w:r w:rsidRPr="00515B7E">
        <w:rPr>
          <w:rFonts w:ascii="ＭＳ ゴシック" w:hAnsi="ＭＳ ゴシック" w:cs="ＭＳ 明朝"/>
        </w:rPr>
        <w:t xml:space="preserve">-Idir </w:t>
      </w:r>
      <w:r w:rsidRPr="00515B7E">
        <w:rPr>
          <w:rFonts w:ascii="ＭＳ ゴシック" w:hAnsi="ＭＳ ゴシック" w:cs="ＭＳ 明朝"/>
        </w:rPr>
        <w:tab/>
      </w:r>
      <w:r w:rsidRPr="00515B7E">
        <w:rPr>
          <w:rFonts w:ascii="ＭＳ ゴシック" w:hAnsi="ＭＳ ゴシック" w:cs="ＭＳ 明朝"/>
        </w:rPr>
        <w:tab/>
        <w:t>インクルードファイルの検索パスを指定（複数指定可）</w:t>
      </w:r>
    </w:p>
    <w:p w14:paraId="44F87776" w14:textId="3A70FD66" w:rsidR="00694577" w:rsidRPr="00515B7E" w:rsidRDefault="00694577" w:rsidP="00694577">
      <w:pPr>
        <w:pStyle w:val="a9"/>
        <w:tabs>
          <w:tab w:val="left" w:leader="dot" w:pos="2977"/>
        </w:tabs>
        <w:ind w:leftChars="810" w:left="3119" w:hangingChars="675" w:hanging="1418"/>
        <w:rPr>
          <w:rFonts w:ascii="ＭＳ ゴシック" w:hAnsi="ＭＳ ゴシック" w:cs="ＭＳ 明朝"/>
        </w:rPr>
      </w:pPr>
      <w:r w:rsidRPr="00515B7E">
        <w:rPr>
          <w:rFonts w:ascii="ＭＳ ゴシック" w:hAnsi="ＭＳ ゴシック" w:cs="ＭＳ 明朝" w:hint="eastAsia"/>
        </w:rPr>
        <w:t>-</w:t>
      </w:r>
      <w:r w:rsidRPr="00515B7E">
        <w:rPr>
          <w:rFonts w:ascii="ＭＳ ゴシック" w:hAnsi="ＭＳ ゴシック" w:cs="ＭＳ 明朝"/>
        </w:rPr>
        <w:t>include file</w:t>
      </w:r>
    </w:p>
    <w:p w14:paraId="0E49A5F9" w14:textId="479BB0D0" w:rsidR="00694577" w:rsidRPr="00515B7E" w:rsidRDefault="00694577" w:rsidP="00694577">
      <w:pPr>
        <w:pStyle w:val="a9"/>
        <w:tabs>
          <w:tab w:val="left" w:leader="dot" w:pos="2977"/>
        </w:tabs>
        <w:ind w:leftChars="810" w:left="3119" w:hangingChars="675" w:hanging="1418"/>
        <w:rPr>
          <w:rFonts w:ascii="ＭＳ ゴシック" w:hAnsi="ＭＳ ゴシック" w:cs="ＭＳ 明朝"/>
        </w:rPr>
      </w:pPr>
      <w:r w:rsidRPr="00515B7E">
        <w:rPr>
          <w:rFonts w:ascii="ＭＳ ゴシック" w:hAnsi="ＭＳ ゴシック" w:cs="ＭＳ 明朝"/>
        </w:rPr>
        <w:t xml:space="preserve">　</w:t>
      </w:r>
      <w:r w:rsidRPr="00515B7E">
        <w:rPr>
          <w:rFonts w:ascii="ＭＳ ゴシック" w:hAnsi="ＭＳ ゴシック" w:cs="ＭＳ 明朝"/>
        </w:rPr>
        <w:tab/>
      </w:r>
      <w:r w:rsidRPr="00515B7E">
        <w:rPr>
          <w:rFonts w:ascii="ＭＳ ゴシック" w:hAnsi="ＭＳ ゴシック" w:cs="ＭＳ 明朝"/>
        </w:rPr>
        <w:tab/>
      </w:r>
      <w:r w:rsidR="00911AE7" w:rsidRPr="00515B7E">
        <w:rPr>
          <w:rFonts w:ascii="ＭＳ ゴシック" w:hAnsi="ＭＳ ゴシック" w:cs="ＭＳ 明朝"/>
        </w:rPr>
        <w:t>強制</w:t>
      </w:r>
      <w:r w:rsidRPr="00515B7E">
        <w:rPr>
          <w:rFonts w:ascii="ＭＳ ゴシック" w:hAnsi="ＭＳ ゴシック" w:cs="ＭＳ 明朝"/>
        </w:rPr>
        <w:t>インクルードファイル</w:t>
      </w:r>
      <w:r w:rsidR="00911AE7" w:rsidRPr="00515B7E">
        <w:rPr>
          <w:rFonts w:ascii="ＭＳ ゴシック" w:hAnsi="ＭＳ ゴシック" w:cs="ＭＳ 明朝"/>
        </w:rPr>
        <w:t>を</w:t>
      </w:r>
      <w:r w:rsidRPr="00515B7E">
        <w:rPr>
          <w:rFonts w:ascii="ＭＳ ゴシック" w:hAnsi="ＭＳ ゴシック" w:cs="ＭＳ 明朝"/>
        </w:rPr>
        <w:t>指定</w:t>
      </w:r>
    </w:p>
    <w:p w14:paraId="633794DA" w14:textId="5A1D3E82" w:rsidR="00911AE7" w:rsidRPr="00515B7E" w:rsidRDefault="00911AE7" w:rsidP="00694577">
      <w:pPr>
        <w:pStyle w:val="a9"/>
        <w:tabs>
          <w:tab w:val="left" w:leader="dot" w:pos="2977"/>
        </w:tabs>
        <w:ind w:leftChars="810" w:left="3119" w:hangingChars="675" w:hanging="1418"/>
        <w:rPr>
          <w:rFonts w:ascii="ＭＳ ゴシック" w:hAnsi="ＭＳ ゴシック" w:cs="ＭＳ 明朝"/>
        </w:rPr>
      </w:pPr>
      <w:r w:rsidRPr="00515B7E">
        <w:rPr>
          <w:rFonts w:ascii="ＭＳ ゴシック" w:hAnsi="ＭＳ ゴシック" w:cs="ＭＳ 明朝" w:hint="eastAsia"/>
        </w:rPr>
        <w:t>-</w:t>
      </w:r>
      <w:r w:rsidRPr="00515B7E">
        <w:rPr>
          <w:rFonts w:ascii="ＭＳ ゴシック" w:hAnsi="ＭＳ ゴシック" w:cs="ＭＳ 明朝"/>
        </w:rPr>
        <w:t>Dmacro</w:t>
      </w:r>
    </w:p>
    <w:p w14:paraId="60B7868D" w14:textId="4F36A5ED" w:rsidR="00850D79" w:rsidRPr="00515B7E" w:rsidRDefault="00850D79" w:rsidP="00850D79">
      <w:pPr>
        <w:pStyle w:val="a9"/>
        <w:tabs>
          <w:tab w:val="left" w:leader="dot" w:pos="2977"/>
        </w:tabs>
        <w:ind w:leftChars="810" w:left="3119" w:hangingChars="675" w:hanging="1418"/>
        <w:rPr>
          <w:rFonts w:ascii="ＭＳ ゴシック" w:hAnsi="ＭＳ ゴシック" w:cs="ＭＳ 明朝"/>
        </w:rPr>
      </w:pPr>
      <w:r w:rsidRPr="00515B7E">
        <w:rPr>
          <w:rFonts w:ascii="ＭＳ ゴシック" w:hAnsi="ＭＳ ゴシック" w:cs="ＭＳ 明朝" w:hint="eastAsia"/>
        </w:rPr>
        <w:t>-</w:t>
      </w:r>
      <w:r w:rsidRPr="00515B7E">
        <w:rPr>
          <w:rFonts w:ascii="ＭＳ ゴシック" w:hAnsi="ＭＳ ゴシック" w:cs="ＭＳ 明朝"/>
        </w:rPr>
        <w:t>Dmacro=defn</w:t>
      </w:r>
    </w:p>
    <w:p w14:paraId="12657A9B" w14:textId="5203DEC0" w:rsidR="00911AE7" w:rsidRPr="00515B7E" w:rsidRDefault="00911AE7" w:rsidP="00694577">
      <w:pPr>
        <w:pStyle w:val="a9"/>
        <w:tabs>
          <w:tab w:val="left" w:leader="dot" w:pos="2977"/>
        </w:tabs>
        <w:ind w:leftChars="810" w:left="3119" w:hangingChars="675" w:hanging="1418"/>
        <w:rPr>
          <w:rFonts w:ascii="ＭＳ ゴシック" w:hAnsi="ＭＳ ゴシック" w:cs="ＭＳ 明朝"/>
        </w:rPr>
      </w:pPr>
      <w:r w:rsidRPr="00515B7E">
        <w:rPr>
          <w:rFonts w:ascii="ＭＳ ゴシック" w:hAnsi="ＭＳ ゴシック" w:cs="ＭＳ 明朝"/>
        </w:rPr>
        <w:t xml:space="preserve">　</w:t>
      </w:r>
      <w:r w:rsidRPr="00515B7E">
        <w:rPr>
          <w:rFonts w:ascii="ＭＳ ゴシック" w:hAnsi="ＭＳ ゴシック" w:cs="ＭＳ 明朝"/>
        </w:rPr>
        <w:tab/>
      </w:r>
      <w:r w:rsidRPr="00515B7E">
        <w:rPr>
          <w:rFonts w:ascii="ＭＳ ゴシック" w:hAnsi="ＭＳ ゴシック" w:cs="ＭＳ 明朝"/>
        </w:rPr>
        <w:tab/>
        <w:t>マクロを定義</w:t>
      </w:r>
      <w:r w:rsidR="004D1664" w:rsidRPr="00515B7E">
        <w:rPr>
          <w:rFonts w:ascii="ＭＳ ゴシック" w:hAnsi="ＭＳ ゴシック" w:cs="ＭＳ 明朝"/>
        </w:rPr>
        <w:t>（</w:t>
      </w:r>
      <w:r w:rsidR="004D1664" w:rsidRPr="00515B7E">
        <w:rPr>
          <w:rFonts w:ascii="ＭＳ ゴシック" w:hAnsi="ＭＳ ゴシック" w:cs="ＭＳ 明朝" w:hint="eastAsia"/>
        </w:rPr>
        <w:t>=</w:t>
      </w:r>
      <w:r w:rsidR="004D1664" w:rsidRPr="00515B7E">
        <w:rPr>
          <w:rFonts w:ascii="ＭＳ ゴシック" w:hAnsi="ＭＳ ゴシック" w:cs="ＭＳ 明朝"/>
        </w:rPr>
        <w:t>defn が無いときは</w:t>
      </w:r>
      <w:r w:rsidR="004D1664" w:rsidRPr="00515B7E">
        <w:rPr>
          <w:rFonts w:ascii="ＭＳ ゴシック" w:hAnsi="ＭＳ ゴシック" w:cs="ＭＳ 明朝" w:hint="eastAsia"/>
        </w:rPr>
        <w:t xml:space="preserve"> 1 になる</w:t>
      </w:r>
      <w:r w:rsidR="004D1664" w:rsidRPr="00515B7E">
        <w:rPr>
          <w:rFonts w:ascii="ＭＳ ゴシック" w:hAnsi="ＭＳ ゴシック" w:cs="ＭＳ 明朝"/>
        </w:rPr>
        <w:t>）</w:t>
      </w:r>
    </w:p>
    <w:p w14:paraId="3ADB0164" w14:textId="23CF6029" w:rsidR="00911AE7" w:rsidRPr="00515B7E" w:rsidRDefault="00911AE7" w:rsidP="00694577">
      <w:pPr>
        <w:pStyle w:val="a9"/>
        <w:tabs>
          <w:tab w:val="left" w:leader="dot" w:pos="2977"/>
        </w:tabs>
        <w:ind w:leftChars="810" w:left="3119" w:hangingChars="675" w:hanging="1418"/>
        <w:rPr>
          <w:rFonts w:ascii="ＭＳ ゴシック" w:hAnsi="ＭＳ ゴシック" w:cs="ＭＳ 明朝"/>
        </w:rPr>
      </w:pPr>
      <w:r w:rsidRPr="00515B7E">
        <w:rPr>
          <w:rFonts w:ascii="ＭＳ ゴシック" w:hAnsi="ＭＳ ゴシック" w:cs="ＭＳ 明朝" w:hint="eastAsia"/>
        </w:rPr>
        <w:t>-</w:t>
      </w:r>
      <w:r w:rsidRPr="00515B7E">
        <w:rPr>
          <w:rFonts w:ascii="ＭＳ ゴシック" w:hAnsi="ＭＳ ゴシック" w:cs="ＭＳ 明朝"/>
        </w:rPr>
        <w:t xml:space="preserve">M </w:t>
      </w:r>
      <w:r w:rsidRPr="00515B7E">
        <w:rPr>
          <w:rFonts w:ascii="ＭＳ ゴシック" w:hAnsi="ＭＳ ゴシック" w:cs="ＭＳ 明朝"/>
        </w:rPr>
        <w:tab/>
      </w:r>
      <w:r w:rsidRPr="00515B7E">
        <w:rPr>
          <w:rFonts w:ascii="ＭＳ ゴシック" w:hAnsi="ＭＳ ゴシック" w:cs="ＭＳ 明朝"/>
        </w:rPr>
        <w:tab/>
        <w:t>依存ファイル（インクルードファイル）のリストアップ</w:t>
      </w:r>
    </w:p>
    <w:p w14:paraId="65A8BF09" w14:textId="3257EF81" w:rsidR="00911AE7" w:rsidRPr="00515B7E" w:rsidRDefault="00911AE7" w:rsidP="00694577">
      <w:pPr>
        <w:pStyle w:val="a9"/>
        <w:tabs>
          <w:tab w:val="left" w:leader="dot" w:pos="2977"/>
        </w:tabs>
        <w:ind w:leftChars="810" w:left="3119" w:hangingChars="675" w:hanging="1418"/>
        <w:rPr>
          <w:rFonts w:ascii="ＭＳ ゴシック" w:hAnsi="ＭＳ ゴシック" w:cs="ＭＳ 明朝"/>
        </w:rPr>
      </w:pPr>
      <w:r w:rsidRPr="00515B7E">
        <w:rPr>
          <w:rFonts w:ascii="ＭＳ ゴシック" w:hAnsi="ＭＳ ゴシック" w:cs="ＭＳ 明朝" w:hint="eastAsia"/>
        </w:rPr>
        <w:t>-</w:t>
      </w:r>
      <w:r w:rsidRPr="00515B7E">
        <w:rPr>
          <w:rFonts w:ascii="ＭＳ ゴシック" w:hAnsi="ＭＳ ゴシック" w:cs="ＭＳ 明朝"/>
        </w:rPr>
        <w:t>Mf file</w:t>
      </w:r>
    </w:p>
    <w:p w14:paraId="77C742BB" w14:textId="1D69142C" w:rsidR="00911AE7" w:rsidRPr="00515B7E" w:rsidRDefault="00911AE7" w:rsidP="00694577">
      <w:pPr>
        <w:pStyle w:val="a9"/>
        <w:tabs>
          <w:tab w:val="left" w:leader="dot" w:pos="2977"/>
        </w:tabs>
        <w:ind w:leftChars="810" w:left="3119" w:hangingChars="675" w:hanging="1418"/>
        <w:rPr>
          <w:rFonts w:ascii="ＭＳ ゴシック" w:hAnsi="ＭＳ ゴシック" w:cs="ＭＳ 明朝"/>
        </w:rPr>
      </w:pPr>
      <w:r w:rsidRPr="00515B7E">
        <w:rPr>
          <w:rFonts w:ascii="ＭＳ ゴシック" w:hAnsi="ＭＳ ゴシック" w:cs="ＭＳ 明朝"/>
        </w:rPr>
        <w:lastRenderedPageBreak/>
        <w:t xml:space="preserve">　</w:t>
      </w:r>
      <w:r w:rsidRPr="00515B7E">
        <w:rPr>
          <w:rFonts w:ascii="ＭＳ ゴシック" w:hAnsi="ＭＳ ゴシック" w:cs="ＭＳ 明朝"/>
        </w:rPr>
        <w:tab/>
      </w:r>
      <w:r w:rsidRPr="00515B7E">
        <w:rPr>
          <w:rFonts w:ascii="ＭＳ ゴシック" w:hAnsi="ＭＳ ゴシック" w:cs="ＭＳ 明朝"/>
        </w:rPr>
        <w:tab/>
        <w:t>依存ファイルのリストをファイルに出力</w:t>
      </w:r>
    </w:p>
    <w:p w14:paraId="35A9CD28" w14:textId="77777777" w:rsidR="00D96007" w:rsidRDefault="00D96007" w:rsidP="00D96007">
      <w:pPr>
        <w:pStyle w:val="2"/>
      </w:pPr>
      <w:bookmarkStart w:id="42" w:name="_Toc377185169"/>
      <w:r>
        <w:rPr>
          <w:rFonts w:hint="eastAsia"/>
        </w:rPr>
        <w:t>データ変換ツール</w:t>
      </w:r>
      <w:bookmarkEnd w:id="42"/>
    </w:p>
    <w:p w14:paraId="357B58CB" w14:textId="04277290" w:rsidR="00F90A12" w:rsidRDefault="00F90A12" w:rsidP="009E6199">
      <w:pPr>
        <w:pStyle w:val="affff6"/>
        <w:keepNext/>
        <w:keepLines/>
        <w:widowControl/>
        <w:ind w:left="447" w:hanging="298"/>
      </w:pPr>
      <w:r>
        <w:rPr>
          <w:rFonts w:hint="eastAsia"/>
        </w:rPr>
        <w:t>開発言語：</w:t>
      </w:r>
      <w:r>
        <w:rPr>
          <w:rFonts w:hint="eastAsia"/>
        </w:rPr>
        <w:t>C#</w:t>
      </w:r>
      <w:r w:rsidR="005F5135">
        <w:t>コンソールアプリケーション</w:t>
      </w:r>
      <w:r>
        <w:rPr>
          <w:rFonts w:hint="eastAsia"/>
        </w:rPr>
        <w:t>（</w:t>
      </w:r>
      <w:r>
        <w:rPr>
          <w:rFonts w:hint="eastAsia"/>
        </w:rPr>
        <w:t>.Net Framework</w:t>
      </w:r>
      <w:r>
        <w:t>4.0</w:t>
      </w:r>
      <w:r>
        <w:t>以上</w:t>
      </w:r>
      <w:r>
        <w:rPr>
          <w:rFonts w:hint="eastAsia"/>
        </w:rPr>
        <w:t>）</w:t>
      </w:r>
    </w:p>
    <w:p w14:paraId="4E305A23" w14:textId="792556CA" w:rsidR="00D96007" w:rsidRDefault="0052728D" w:rsidP="009E6199">
      <w:pPr>
        <w:pStyle w:val="affff6"/>
        <w:numPr>
          <w:ilvl w:val="0"/>
          <w:numId w:val="0"/>
        </w:numPr>
        <w:ind w:leftChars="675" w:left="2552" w:hangingChars="540" w:hanging="1134"/>
      </w:pPr>
      <w:r>
        <w:rPr>
          <w:rFonts w:hint="eastAsia"/>
        </w:rPr>
        <w:t>選定</w:t>
      </w:r>
      <w:r w:rsidR="00F90A12">
        <w:rPr>
          <w:rFonts w:hint="eastAsia"/>
        </w:rPr>
        <w:t>理由：</w:t>
      </w:r>
      <w:r>
        <w:tab/>
      </w:r>
      <w:r w:rsidR="00F90A12">
        <w:rPr>
          <w:rFonts w:hint="eastAsia"/>
        </w:rPr>
        <w:t>開発</w:t>
      </w:r>
      <w:r w:rsidR="00EC7D98">
        <w:rPr>
          <w:rFonts w:hint="eastAsia"/>
        </w:rPr>
        <w:t>の</w:t>
      </w:r>
      <w:r w:rsidR="00F90A12">
        <w:rPr>
          <w:rFonts w:hint="eastAsia"/>
        </w:rPr>
        <w:t>し易さ、</w:t>
      </w:r>
      <w:r w:rsidR="00F90A12">
        <w:rPr>
          <w:rFonts w:hint="eastAsia"/>
        </w:rPr>
        <w:t>JSON</w:t>
      </w:r>
      <w:r w:rsidR="00F90A12">
        <w:rPr>
          <w:rFonts w:hint="eastAsia"/>
        </w:rPr>
        <w:t>パーサーの利用、</w:t>
      </w:r>
      <w:r w:rsidR="00F90A12">
        <w:rPr>
          <w:rFonts w:hint="eastAsia"/>
        </w:rPr>
        <w:t>dynamic</w:t>
      </w:r>
      <w:r w:rsidR="00F90A12">
        <w:t>型</w:t>
      </w:r>
      <w:r>
        <w:t>（遅延バインド）</w:t>
      </w:r>
      <w:r w:rsidR="00F90A12">
        <w:t>の利用</w:t>
      </w:r>
      <w:r w:rsidR="00F90A12">
        <w:rPr>
          <w:rFonts w:hint="eastAsia"/>
        </w:rPr>
        <w:t>。</w:t>
      </w:r>
    </w:p>
    <w:p w14:paraId="16B18FBC" w14:textId="287F6E15" w:rsidR="009E6199" w:rsidRDefault="009E6199" w:rsidP="009E6199">
      <w:pPr>
        <w:pStyle w:val="affff6"/>
        <w:keepNext/>
        <w:keepLines/>
        <w:widowControl/>
        <w:ind w:left="447" w:hanging="298"/>
      </w:pPr>
      <w:r>
        <w:rPr>
          <w:rFonts w:hint="eastAsia"/>
        </w:rPr>
        <w:t>使用ライブラリ：</w:t>
      </w:r>
      <w:r>
        <w:rPr>
          <w:rFonts w:hint="eastAsia"/>
        </w:rPr>
        <w:t>JSON.</w:t>
      </w:r>
      <w:r>
        <w:t xml:space="preserve"> Net</w:t>
      </w:r>
    </w:p>
    <w:p w14:paraId="3BAEE848" w14:textId="17A7C5E2" w:rsidR="009E6199" w:rsidRDefault="00AC5334" w:rsidP="009E6199">
      <w:pPr>
        <w:pStyle w:val="affff6"/>
        <w:keepNext/>
        <w:keepLines/>
        <w:widowControl/>
        <w:numPr>
          <w:ilvl w:val="0"/>
          <w:numId w:val="0"/>
        </w:numPr>
        <w:ind w:left="2127"/>
      </w:pPr>
      <w:hyperlink r:id="rId46" w:history="1">
        <w:r w:rsidR="009E6199" w:rsidRPr="00C71C3A">
          <w:rPr>
            <w:rStyle w:val="afff3"/>
          </w:rPr>
          <w:t>http://json.codeplex.com/downloads/get/744406</w:t>
        </w:r>
      </w:hyperlink>
    </w:p>
    <w:p w14:paraId="3030C2B2" w14:textId="35C6A22B" w:rsidR="00F90A12" w:rsidRDefault="00F90A12" w:rsidP="00F90A12">
      <w:pPr>
        <w:pStyle w:val="affff6"/>
        <w:ind w:left="447" w:hanging="298"/>
      </w:pPr>
      <w:r>
        <w:rPr>
          <w:rFonts w:hint="eastAsia"/>
        </w:rPr>
        <w:t>ツール名：</w:t>
      </w:r>
      <w:r>
        <w:rPr>
          <w:rFonts w:hint="eastAsia"/>
        </w:rPr>
        <w:t>gdconv.exe</w:t>
      </w:r>
      <w:r>
        <w:rPr>
          <w:rFonts w:hint="eastAsia"/>
        </w:rPr>
        <w:t xml:space="preserve">　※</w:t>
      </w:r>
      <w:r>
        <w:rPr>
          <w:rFonts w:hint="eastAsia"/>
        </w:rPr>
        <w:t>Game</w:t>
      </w:r>
      <w:r>
        <w:t xml:space="preserve"> </w:t>
      </w:r>
      <w:r>
        <w:rPr>
          <w:rFonts w:hint="eastAsia"/>
        </w:rPr>
        <w:t>Data</w:t>
      </w:r>
      <w:r>
        <w:t xml:space="preserve"> </w:t>
      </w:r>
      <w:r>
        <w:rPr>
          <w:rFonts w:hint="eastAsia"/>
        </w:rPr>
        <w:t>CONVert</w:t>
      </w:r>
      <w:r w:rsidR="00034B4E">
        <w:rPr>
          <w:rFonts w:hint="eastAsia"/>
        </w:rPr>
        <w:t>or</w:t>
      </w:r>
      <w:r>
        <w:t xml:space="preserve"> </w:t>
      </w:r>
      <w:r>
        <w:t>の意。</w:t>
      </w:r>
    </w:p>
    <w:p w14:paraId="6CF8E8AE" w14:textId="31E84716" w:rsidR="00F90A12" w:rsidRDefault="00F90A12" w:rsidP="00F90A12">
      <w:pPr>
        <w:pStyle w:val="affff6"/>
        <w:ind w:left="447" w:hanging="298"/>
      </w:pPr>
      <w:r>
        <w:t>使用方法：</w:t>
      </w:r>
      <w:r w:rsidR="009E6199">
        <w:rPr>
          <w:rFonts w:hint="eastAsia"/>
        </w:rPr>
        <w:t>（例）</w:t>
      </w:r>
    </w:p>
    <w:p w14:paraId="412AE52A" w14:textId="0A5EAB8D" w:rsidR="00F90A12" w:rsidRDefault="00F90A12" w:rsidP="00F82F67">
      <w:pPr>
        <w:pStyle w:val="affff6"/>
        <w:numPr>
          <w:ilvl w:val="0"/>
          <w:numId w:val="0"/>
        </w:numPr>
        <w:ind w:leftChars="810" w:left="1984" w:hangingChars="135" w:hanging="283"/>
      </w:pPr>
      <w:r>
        <w:rPr>
          <w:rFonts w:hint="eastAsia"/>
        </w:rPr>
        <w:t xml:space="preserve">$ gdconv.exe </w:t>
      </w:r>
      <w:r w:rsidR="00700367">
        <w:t xml:space="preserve">--be </w:t>
      </w:r>
      <w:r w:rsidR="00085D40">
        <w:t xml:space="preserve">--p64 </w:t>
      </w:r>
      <w:r w:rsidR="00FC73F7">
        <w:t>--</w:t>
      </w:r>
      <w:r w:rsidR="00A62705">
        <w:t>s</w:t>
      </w:r>
      <w:r w:rsidR="00FC73F7">
        <w:t>p8</w:t>
      </w:r>
      <w:r w:rsidR="00A62705">
        <w:t xml:space="preserve"> </w:t>
      </w:r>
      <w:r w:rsidR="00F82F67">
        <w:t>--</w:t>
      </w:r>
      <w:r w:rsidR="00F82F67">
        <w:rPr>
          <w:rFonts w:hint="eastAsia"/>
        </w:rPr>
        <w:t>tf8</w:t>
      </w:r>
      <w:r w:rsidR="00F82F67">
        <w:t xml:space="preserve"> -</w:t>
      </w:r>
      <w:r w:rsidR="00885C47">
        <w:t>d</w:t>
      </w:r>
      <w:r w:rsidR="00F82F67">
        <w:t xml:space="preserve"> char_format.json -t types.json -t ext_types.json -f funcs.json -f ext_funcs.json -i chara_data.json -o chara_data.bin -c chara_data_chk.json</w:t>
      </w:r>
    </w:p>
    <w:p w14:paraId="658D28A4" w14:textId="70DC20FA" w:rsidR="0032347A" w:rsidRDefault="0032347A" w:rsidP="00233FDD">
      <w:pPr>
        <w:pStyle w:val="affff6"/>
        <w:keepNext/>
        <w:keepLines/>
        <w:widowControl/>
        <w:numPr>
          <w:ilvl w:val="0"/>
          <w:numId w:val="0"/>
        </w:numPr>
        <w:ind w:left="1559"/>
      </w:pPr>
      <w:r>
        <w:t>【オプション】</w:t>
      </w:r>
    </w:p>
    <w:p w14:paraId="6B3F7BCA" w14:textId="2AFEEE28" w:rsidR="003E1D7F" w:rsidRDefault="003E1D7F" w:rsidP="003E1D7F">
      <w:pPr>
        <w:pStyle w:val="affff6"/>
        <w:numPr>
          <w:ilvl w:val="0"/>
          <w:numId w:val="0"/>
        </w:numPr>
        <w:tabs>
          <w:tab w:val="left" w:leader="dot" w:pos="2977"/>
        </w:tabs>
        <w:ind w:leftChars="809" w:left="3119" w:hangingChars="676" w:hanging="1420"/>
        <w:rPr>
          <w:rFonts w:ascii="ＭＳ 明朝" w:eastAsia="ＭＳ 明朝" w:hAnsi="ＭＳ 明朝" w:cs="ＭＳ 明朝" w:hint="eastAsia"/>
        </w:rPr>
      </w:pPr>
      <w:r>
        <w:t xml:space="preserve">--le </w:t>
      </w:r>
      <w:r>
        <w:tab/>
      </w:r>
      <w:r>
        <w:tab/>
      </w:r>
      <w:r>
        <w:t xml:space="preserve">リトルエンディアン　</w:t>
      </w:r>
      <w:r>
        <w:rPr>
          <w:rFonts w:ascii="ＭＳ 明朝" w:eastAsia="ＭＳ 明朝" w:hAnsi="ＭＳ 明朝" w:cs="ＭＳ 明朝"/>
        </w:rPr>
        <w:t>※</w:t>
      </w:r>
      <w:r>
        <w:rPr>
          <w:rFonts w:ascii="ＭＳ 明朝" w:eastAsia="ＭＳ 明朝" w:hAnsi="ＭＳ 明朝" w:cs="ＭＳ 明朝"/>
        </w:rPr>
        <w:t>デフォルト</w:t>
      </w:r>
    </w:p>
    <w:p w14:paraId="3B033A9E" w14:textId="4F06F195" w:rsidR="00F82F67" w:rsidRDefault="003E1D7F" w:rsidP="003E1D7F">
      <w:pPr>
        <w:pStyle w:val="affff6"/>
        <w:numPr>
          <w:ilvl w:val="0"/>
          <w:numId w:val="0"/>
        </w:numPr>
        <w:tabs>
          <w:tab w:val="left" w:leader="dot" w:pos="2977"/>
        </w:tabs>
        <w:ind w:leftChars="809" w:left="3119" w:hangingChars="676" w:hanging="1420"/>
      </w:pPr>
      <w:r>
        <w:t xml:space="preserve">--be </w:t>
      </w:r>
      <w:r>
        <w:tab/>
      </w:r>
      <w:r>
        <w:tab/>
      </w:r>
      <w:r>
        <w:t>ビッグエンディアン</w:t>
      </w:r>
    </w:p>
    <w:p w14:paraId="3890E900" w14:textId="1C244D72" w:rsidR="003E1D7F" w:rsidRDefault="003E1D7F" w:rsidP="003E1D7F">
      <w:pPr>
        <w:pStyle w:val="affff6"/>
        <w:numPr>
          <w:ilvl w:val="0"/>
          <w:numId w:val="0"/>
        </w:numPr>
        <w:tabs>
          <w:tab w:val="left" w:leader="dot" w:pos="2977"/>
        </w:tabs>
        <w:ind w:leftChars="809" w:left="3119" w:hangingChars="676" w:hanging="1420"/>
      </w:pPr>
      <w:r>
        <w:rPr>
          <w:rFonts w:hint="eastAsia"/>
        </w:rPr>
        <w:t xml:space="preserve">--p32 </w:t>
      </w:r>
      <w:r>
        <w:rPr>
          <w:rFonts w:hint="eastAsia"/>
        </w:rPr>
        <w:tab/>
      </w:r>
      <w:r>
        <w:rPr>
          <w:rFonts w:hint="eastAsia"/>
        </w:rPr>
        <w:tab/>
      </w:r>
      <w:r>
        <w:rPr>
          <w:rFonts w:hint="eastAsia"/>
        </w:rPr>
        <w:t>ポインターサイズ：</w:t>
      </w:r>
      <w:r>
        <w:rPr>
          <w:rFonts w:hint="eastAsia"/>
        </w:rPr>
        <w:t>32bit</w:t>
      </w:r>
      <w:r>
        <w:rPr>
          <w:rFonts w:hint="eastAsia"/>
        </w:rPr>
        <w:t>（</w:t>
      </w:r>
      <w:r>
        <w:rPr>
          <w:rFonts w:hint="eastAsia"/>
        </w:rPr>
        <w:t>4</w:t>
      </w:r>
      <w:r>
        <w:rPr>
          <w:rFonts w:hint="eastAsia"/>
        </w:rPr>
        <w:t>バイト）　※デフォルト</w:t>
      </w:r>
    </w:p>
    <w:p w14:paraId="37BBDA9E" w14:textId="29BDEEF5" w:rsidR="003E1D7F" w:rsidRDefault="003E1D7F" w:rsidP="003E1D7F">
      <w:pPr>
        <w:pStyle w:val="affff6"/>
        <w:numPr>
          <w:ilvl w:val="0"/>
          <w:numId w:val="0"/>
        </w:numPr>
        <w:tabs>
          <w:tab w:val="left" w:leader="dot" w:pos="2977"/>
        </w:tabs>
        <w:ind w:leftChars="809" w:left="3119" w:hangingChars="676" w:hanging="1420"/>
      </w:pPr>
      <w:r>
        <w:rPr>
          <w:rFonts w:hint="eastAsia"/>
        </w:rPr>
        <w:t>-</w:t>
      </w:r>
      <w:r>
        <w:t xml:space="preserve">-p64 </w:t>
      </w:r>
      <w:r>
        <w:tab/>
      </w:r>
      <w:r>
        <w:tab/>
      </w:r>
      <w:r>
        <w:t>ポインターサイズ：</w:t>
      </w:r>
      <w:r>
        <w:rPr>
          <w:rFonts w:hint="eastAsia"/>
        </w:rPr>
        <w:t>6</w:t>
      </w:r>
      <w:r>
        <w:t>4</w:t>
      </w:r>
      <w:r>
        <w:rPr>
          <w:rFonts w:hint="eastAsia"/>
        </w:rPr>
        <w:t>bit</w:t>
      </w:r>
      <w:r>
        <w:rPr>
          <w:rFonts w:hint="eastAsia"/>
        </w:rPr>
        <w:t>（</w:t>
      </w:r>
      <w:r>
        <w:rPr>
          <w:rFonts w:hint="eastAsia"/>
        </w:rPr>
        <w:t>8</w:t>
      </w:r>
      <w:r>
        <w:rPr>
          <w:rFonts w:hint="eastAsia"/>
        </w:rPr>
        <w:t>バイト）</w:t>
      </w:r>
    </w:p>
    <w:p w14:paraId="7684FE13" w14:textId="5A6498E1" w:rsidR="003E1D7F" w:rsidRDefault="003E1D7F" w:rsidP="003E1D7F">
      <w:pPr>
        <w:pStyle w:val="affff6"/>
        <w:numPr>
          <w:ilvl w:val="0"/>
          <w:numId w:val="0"/>
        </w:numPr>
        <w:tabs>
          <w:tab w:val="left" w:leader="dot" w:pos="2977"/>
        </w:tabs>
        <w:ind w:leftChars="809" w:left="3119" w:hangingChars="676" w:hanging="1420"/>
      </w:pPr>
      <w:r>
        <w:t>--sp</w:t>
      </w:r>
      <w:r>
        <w:rPr>
          <w:rFonts w:hint="eastAsia"/>
        </w:rPr>
        <w:t>1</w:t>
      </w:r>
      <w:r>
        <w:t xml:space="preserve"> </w:t>
      </w:r>
      <w:r>
        <w:tab/>
      </w:r>
      <w:r>
        <w:tab/>
      </w:r>
      <w:r>
        <w:t>構造体パッキング（アラインメント）：</w:t>
      </w:r>
      <w:r>
        <w:rPr>
          <w:rFonts w:hint="eastAsia"/>
        </w:rPr>
        <w:t>1</w:t>
      </w:r>
      <w:r>
        <w:rPr>
          <w:rFonts w:hint="eastAsia"/>
        </w:rPr>
        <w:t>バイト</w:t>
      </w:r>
    </w:p>
    <w:p w14:paraId="3878880E" w14:textId="7E505722" w:rsidR="003E1D7F" w:rsidRDefault="003E1D7F" w:rsidP="003E1D7F">
      <w:pPr>
        <w:pStyle w:val="affff6"/>
        <w:numPr>
          <w:ilvl w:val="0"/>
          <w:numId w:val="0"/>
        </w:numPr>
        <w:tabs>
          <w:tab w:val="left" w:leader="dot" w:pos="2977"/>
        </w:tabs>
        <w:ind w:leftChars="809" w:left="3119" w:hangingChars="676" w:hanging="1420"/>
      </w:pPr>
      <w:r>
        <w:t>--sp</w:t>
      </w:r>
      <w:r>
        <w:rPr>
          <w:rFonts w:hint="eastAsia"/>
        </w:rPr>
        <w:t>2</w:t>
      </w:r>
      <w:r>
        <w:t xml:space="preserve"> </w:t>
      </w:r>
      <w:r>
        <w:tab/>
      </w:r>
      <w:r>
        <w:tab/>
      </w:r>
      <w:r>
        <w:t>構造体パッキング（アラインメント）：</w:t>
      </w:r>
      <w:r>
        <w:rPr>
          <w:rFonts w:hint="eastAsia"/>
        </w:rPr>
        <w:t>2</w:t>
      </w:r>
      <w:r>
        <w:rPr>
          <w:rFonts w:hint="eastAsia"/>
        </w:rPr>
        <w:t>バイト</w:t>
      </w:r>
    </w:p>
    <w:p w14:paraId="03085BC1" w14:textId="23D91EB1" w:rsidR="003E1D7F" w:rsidRDefault="003E1D7F" w:rsidP="003E1D7F">
      <w:pPr>
        <w:pStyle w:val="affff6"/>
        <w:numPr>
          <w:ilvl w:val="0"/>
          <w:numId w:val="0"/>
        </w:numPr>
        <w:tabs>
          <w:tab w:val="left" w:leader="dot" w:pos="2977"/>
        </w:tabs>
        <w:ind w:leftChars="809" w:left="3119" w:hangingChars="676" w:hanging="1420"/>
      </w:pPr>
      <w:r>
        <w:t>--sp</w:t>
      </w:r>
      <w:r>
        <w:t>4</w:t>
      </w:r>
      <w:r>
        <w:t xml:space="preserve"> </w:t>
      </w:r>
      <w:r>
        <w:tab/>
      </w:r>
      <w:r>
        <w:tab/>
      </w:r>
      <w:r>
        <w:t>構造体パッキング（アラインメント）：</w:t>
      </w:r>
      <w:r>
        <w:rPr>
          <w:rFonts w:hint="eastAsia"/>
        </w:rPr>
        <w:t>4</w:t>
      </w:r>
      <w:r>
        <w:rPr>
          <w:rFonts w:hint="eastAsia"/>
        </w:rPr>
        <w:t>バイト</w:t>
      </w:r>
    </w:p>
    <w:p w14:paraId="72B4A658" w14:textId="362288E5" w:rsidR="003E1D7F" w:rsidRDefault="003E1D7F" w:rsidP="003E1D7F">
      <w:pPr>
        <w:pStyle w:val="affff6"/>
        <w:numPr>
          <w:ilvl w:val="0"/>
          <w:numId w:val="0"/>
        </w:numPr>
        <w:tabs>
          <w:tab w:val="left" w:leader="dot" w:pos="2977"/>
        </w:tabs>
        <w:ind w:leftChars="809" w:left="3119" w:right="-427" w:hangingChars="676" w:hanging="1420"/>
      </w:pPr>
      <w:r>
        <w:t>--sp</w:t>
      </w:r>
      <w:r>
        <w:t>8</w:t>
      </w:r>
      <w:r>
        <w:t xml:space="preserve"> </w:t>
      </w:r>
      <w:r>
        <w:tab/>
      </w:r>
      <w:r>
        <w:tab/>
      </w:r>
      <w:r>
        <w:t>構造体パッキング（アラインメント）：</w:t>
      </w:r>
      <w:r>
        <w:rPr>
          <w:rFonts w:hint="eastAsia"/>
        </w:rPr>
        <w:t>8</w:t>
      </w:r>
      <w:r>
        <w:rPr>
          <w:rFonts w:hint="eastAsia"/>
        </w:rPr>
        <w:t>バイト</w:t>
      </w:r>
      <w:r>
        <w:rPr>
          <w:rFonts w:hint="eastAsia"/>
        </w:rPr>
        <w:t xml:space="preserve">　※デフォルト</w:t>
      </w:r>
    </w:p>
    <w:p w14:paraId="175E76C2" w14:textId="5B7B1FC6" w:rsidR="003E1D7F" w:rsidRDefault="003E1D7F" w:rsidP="003E1D7F">
      <w:pPr>
        <w:pStyle w:val="affff6"/>
        <w:numPr>
          <w:ilvl w:val="0"/>
          <w:numId w:val="0"/>
        </w:numPr>
        <w:tabs>
          <w:tab w:val="left" w:leader="dot" w:pos="2977"/>
        </w:tabs>
        <w:ind w:leftChars="809" w:left="3119" w:hangingChars="676" w:hanging="1420"/>
      </w:pPr>
      <w:r>
        <w:t>--sp</w:t>
      </w:r>
      <w:r>
        <w:rPr>
          <w:rFonts w:hint="eastAsia"/>
        </w:rPr>
        <w:t>1</w:t>
      </w:r>
      <w:r>
        <w:t>6</w:t>
      </w:r>
      <w:r>
        <w:t xml:space="preserve"> </w:t>
      </w:r>
      <w:r>
        <w:tab/>
      </w:r>
      <w:r>
        <w:tab/>
      </w:r>
      <w:r>
        <w:t>構造体パッキング（アラインメント）：</w:t>
      </w:r>
      <w:r>
        <w:rPr>
          <w:rFonts w:hint="eastAsia"/>
        </w:rPr>
        <w:t>1</w:t>
      </w:r>
      <w:r>
        <w:t>6</w:t>
      </w:r>
      <w:r>
        <w:rPr>
          <w:rFonts w:hint="eastAsia"/>
        </w:rPr>
        <w:t>バイト</w:t>
      </w:r>
    </w:p>
    <w:p w14:paraId="078BC1A8" w14:textId="62739960" w:rsidR="008F429D" w:rsidRDefault="008F429D" w:rsidP="003E1D7F">
      <w:pPr>
        <w:pStyle w:val="affff6"/>
        <w:numPr>
          <w:ilvl w:val="0"/>
          <w:numId w:val="0"/>
        </w:numPr>
        <w:tabs>
          <w:tab w:val="left" w:leader="dot" w:pos="2977"/>
        </w:tabs>
        <w:ind w:leftChars="809" w:left="3119" w:hangingChars="676" w:hanging="1420"/>
        <w:rPr>
          <w:rFonts w:hint="eastAsia"/>
        </w:rPr>
      </w:pPr>
      <w:r>
        <w:rPr>
          <w:rFonts w:hint="eastAsia"/>
        </w:rPr>
        <w:t>-</w:t>
      </w:r>
      <w:r>
        <w:t xml:space="preserve">-source </w:t>
      </w:r>
      <w:r>
        <w:tab/>
      </w:r>
      <w:r>
        <w:tab/>
      </w:r>
      <w:r>
        <w:t>ソースファイル</w:t>
      </w:r>
      <w:r w:rsidR="00E87559">
        <w:rPr>
          <w:rFonts w:hint="eastAsia"/>
        </w:rPr>
        <w:t>生成</w:t>
      </w:r>
      <w:r>
        <w:t xml:space="preserve">　</w:t>
      </w:r>
      <w:r>
        <w:rPr>
          <w:rFonts w:ascii="ＭＳ 明朝" w:eastAsia="ＭＳ 明朝" w:hAnsi="ＭＳ 明朝" w:cs="ＭＳ 明朝"/>
        </w:rPr>
        <w:t>※</w:t>
      </w:r>
      <w:r>
        <w:rPr>
          <w:rFonts w:ascii="ＭＳ 明朝" w:eastAsia="ＭＳ 明朝" w:hAnsi="ＭＳ 明朝" w:cs="ＭＳ 明朝" w:hint="eastAsia"/>
        </w:rPr>
        <w:t>-</w:t>
      </w:r>
      <w:r>
        <w:rPr>
          <w:rFonts w:ascii="ＭＳ 明朝" w:eastAsia="ＭＳ 明朝" w:hAnsi="ＭＳ 明朝" w:cs="ＭＳ 明朝"/>
        </w:rPr>
        <w:t>c, -o オプションは無視される</w:t>
      </w:r>
    </w:p>
    <w:p w14:paraId="6049DB69" w14:textId="1B1244F8" w:rsidR="003E1D7F" w:rsidRDefault="00885C47" w:rsidP="003E1D7F">
      <w:pPr>
        <w:pStyle w:val="affff6"/>
        <w:numPr>
          <w:ilvl w:val="0"/>
          <w:numId w:val="0"/>
        </w:numPr>
        <w:tabs>
          <w:tab w:val="left" w:leader="dot" w:pos="2977"/>
        </w:tabs>
        <w:ind w:leftChars="809" w:left="3119" w:hangingChars="676" w:hanging="1420"/>
      </w:pPr>
      <w:r>
        <w:rPr>
          <w:rFonts w:hint="eastAsia"/>
        </w:rPr>
        <w:t>-</w:t>
      </w:r>
      <w:r>
        <w:t xml:space="preserve">d file </w:t>
      </w:r>
      <w:r>
        <w:tab/>
      </w:r>
      <w:r>
        <w:tab/>
      </w:r>
      <w:r>
        <w:t>フォーマット定義</w:t>
      </w:r>
      <w:r>
        <w:rPr>
          <w:rFonts w:hint="eastAsia"/>
        </w:rPr>
        <w:t>JSON</w:t>
      </w:r>
      <w:r>
        <w:t>ファイル指定</w:t>
      </w:r>
    </w:p>
    <w:p w14:paraId="26EC9A43" w14:textId="622773FB" w:rsidR="00885C47" w:rsidRDefault="00885C47" w:rsidP="003E1D7F">
      <w:pPr>
        <w:pStyle w:val="affff6"/>
        <w:numPr>
          <w:ilvl w:val="0"/>
          <w:numId w:val="0"/>
        </w:numPr>
        <w:tabs>
          <w:tab w:val="left" w:leader="dot" w:pos="2977"/>
        </w:tabs>
        <w:ind w:leftChars="809" w:left="3119" w:hangingChars="676" w:hanging="1420"/>
      </w:pPr>
      <w:r>
        <w:rPr>
          <w:rFonts w:hint="eastAsia"/>
        </w:rPr>
        <w:t xml:space="preserve">-t file </w:t>
      </w:r>
      <w:r>
        <w:rPr>
          <w:rFonts w:hint="eastAsia"/>
        </w:rPr>
        <w:tab/>
      </w:r>
      <w:r>
        <w:rPr>
          <w:rFonts w:hint="eastAsia"/>
        </w:rPr>
        <w:tab/>
      </w:r>
      <w:r>
        <w:rPr>
          <w:rFonts w:hint="eastAsia"/>
        </w:rPr>
        <w:t>データ型定義リストファイル指定　※複数指定可</w:t>
      </w:r>
    </w:p>
    <w:p w14:paraId="393EE55E" w14:textId="45D6FC06" w:rsidR="00885C47" w:rsidRDefault="00885C47" w:rsidP="00885C47">
      <w:pPr>
        <w:pStyle w:val="affff6"/>
        <w:numPr>
          <w:ilvl w:val="0"/>
          <w:numId w:val="0"/>
        </w:numPr>
        <w:tabs>
          <w:tab w:val="left" w:leader="dot" w:pos="2977"/>
        </w:tabs>
        <w:ind w:leftChars="809" w:left="3119" w:right="-285" w:hangingChars="676" w:hanging="1420"/>
      </w:pPr>
      <w:r>
        <w:rPr>
          <w:rFonts w:hint="eastAsia"/>
        </w:rPr>
        <w:t xml:space="preserve">-f file </w:t>
      </w:r>
      <w:r>
        <w:rPr>
          <w:rFonts w:hint="eastAsia"/>
        </w:rPr>
        <w:tab/>
      </w:r>
      <w:r>
        <w:rPr>
          <w:rFonts w:hint="eastAsia"/>
        </w:rPr>
        <w:tab/>
      </w:r>
      <w:r>
        <w:rPr>
          <w:rFonts w:hint="eastAsia"/>
        </w:rPr>
        <w:t>計算式用拡張関数定義リストファイル指定　※複数指定可</w:t>
      </w:r>
    </w:p>
    <w:p w14:paraId="638F4918" w14:textId="2145171F" w:rsidR="00885C47" w:rsidRDefault="00012DD0" w:rsidP="00517A4E">
      <w:pPr>
        <w:pStyle w:val="affff6"/>
        <w:numPr>
          <w:ilvl w:val="0"/>
          <w:numId w:val="0"/>
        </w:numPr>
        <w:tabs>
          <w:tab w:val="left" w:leader="dot" w:pos="2977"/>
        </w:tabs>
        <w:ind w:leftChars="809" w:left="3119" w:right="-1" w:hangingChars="676" w:hanging="1420"/>
        <w:rPr>
          <w:rFonts w:hint="eastAsia"/>
        </w:rPr>
      </w:pPr>
      <w:r>
        <w:t xml:space="preserve">-i file </w:t>
      </w:r>
      <w:r>
        <w:tab/>
      </w:r>
      <w:r>
        <w:tab/>
      </w:r>
      <w:r>
        <w:t>データ定義</w:t>
      </w:r>
      <w:r>
        <w:rPr>
          <w:rFonts w:hint="eastAsia"/>
        </w:rPr>
        <w:t>JSON</w:t>
      </w:r>
      <w:r>
        <w:rPr>
          <w:rFonts w:hint="eastAsia"/>
        </w:rPr>
        <w:t>ファイル（入力ファイル）指定</w:t>
      </w:r>
    </w:p>
    <w:p w14:paraId="364DDB94" w14:textId="5A9247A0" w:rsidR="00012DD0" w:rsidRDefault="00012DD0" w:rsidP="00517A4E">
      <w:pPr>
        <w:pStyle w:val="affff6"/>
        <w:numPr>
          <w:ilvl w:val="0"/>
          <w:numId w:val="0"/>
        </w:numPr>
        <w:tabs>
          <w:tab w:val="left" w:leader="dot" w:pos="2977"/>
        </w:tabs>
        <w:ind w:leftChars="809" w:left="3119" w:right="-1" w:hangingChars="676" w:hanging="1420"/>
      </w:pPr>
      <w:r>
        <w:rPr>
          <w:rFonts w:hint="eastAsia"/>
        </w:rPr>
        <w:t xml:space="preserve">-o file </w:t>
      </w:r>
      <w:r>
        <w:rPr>
          <w:rFonts w:hint="eastAsia"/>
        </w:rPr>
        <w:tab/>
      </w:r>
      <w:r>
        <w:tab/>
      </w:r>
      <w:r>
        <w:t>バイナリファイル（出力ファイル）指定</w:t>
      </w:r>
    </w:p>
    <w:p w14:paraId="0A4A8233" w14:textId="21449A4A" w:rsidR="00012DD0" w:rsidRDefault="00012DD0" w:rsidP="00517A4E">
      <w:pPr>
        <w:pStyle w:val="affff6"/>
        <w:numPr>
          <w:ilvl w:val="0"/>
          <w:numId w:val="0"/>
        </w:numPr>
        <w:tabs>
          <w:tab w:val="left" w:leader="dot" w:pos="2977"/>
        </w:tabs>
        <w:ind w:leftChars="809" w:left="3119" w:right="-1" w:hangingChars="676" w:hanging="1420"/>
        <w:rPr>
          <w:rFonts w:hint="eastAsia"/>
        </w:rPr>
      </w:pPr>
      <w:r>
        <w:rPr>
          <w:rFonts w:hint="eastAsia"/>
        </w:rPr>
        <w:t xml:space="preserve">-c file </w:t>
      </w:r>
      <w:r>
        <w:rPr>
          <w:rFonts w:hint="eastAsia"/>
        </w:rPr>
        <w:tab/>
      </w:r>
      <w:r>
        <w:rPr>
          <w:rFonts w:hint="eastAsia"/>
        </w:rPr>
        <w:tab/>
      </w:r>
      <w:r>
        <w:rPr>
          <w:rFonts w:hint="eastAsia"/>
        </w:rPr>
        <w:t>チェック用</w:t>
      </w:r>
      <w:r>
        <w:rPr>
          <w:rFonts w:hint="eastAsia"/>
        </w:rPr>
        <w:t>JSON</w:t>
      </w:r>
      <w:r>
        <w:rPr>
          <w:rFonts w:hint="eastAsia"/>
        </w:rPr>
        <w:t>ファイル（出力ファイル）指定</w:t>
      </w:r>
    </w:p>
    <w:p w14:paraId="417DC66B" w14:textId="50C097C8" w:rsidR="00012DD0" w:rsidRDefault="008F429D" w:rsidP="008F429D">
      <w:pPr>
        <w:pStyle w:val="affff6"/>
        <w:numPr>
          <w:ilvl w:val="0"/>
          <w:numId w:val="0"/>
        </w:numPr>
        <w:ind w:leftChars="809" w:left="1985" w:right="-1" w:hangingChars="136" w:hanging="286"/>
        <w:rPr>
          <w:rFonts w:hint="eastAsia"/>
        </w:rPr>
      </w:pPr>
      <w:r>
        <w:rPr>
          <w:rFonts w:ascii="ＭＳ 明朝" w:eastAsia="ＭＳ 明朝" w:hAnsi="ＭＳ 明朝" w:cs="ＭＳ 明朝"/>
        </w:rPr>
        <w:t>※</w:t>
      </w:r>
      <w:r w:rsidR="00012DD0">
        <w:t>C</w:t>
      </w:r>
      <w:r w:rsidR="00012DD0">
        <w:t>言語ヘッダーファイル（出力ファイル）</w:t>
      </w:r>
      <w:r>
        <w:t>と</w:t>
      </w:r>
      <w:r w:rsidR="00012DD0">
        <w:t>C</w:t>
      </w:r>
      <w:r w:rsidR="00012DD0">
        <w:t>言語</w:t>
      </w:r>
      <w:r w:rsidR="00012DD0">
        <w:t>ソース（構造定義情報）</w:t>
      </w:r>
      <w:r w:rsidR="00012DD0">
        <w:t>ファイル（出力ファイル）</w:t>
      </w:r>
      <w:r>
        <w:t>はデータ定義</w:t>
      </w:r>
      <w:r>
        <w:rPr>
          <w:rFonts w:hint="eastAsia"/>
        </w:rPr>
        <w:t>JSON</w:t>
      </w:r>
      <w:r>
        <w:rPr>
          <w:rFonts w:hint="eastAsia"/>
        </w:rPr>
        <w:t>内で指定。</w:t>
      </w:r>
    </w:p>
    <w:p w14:paraId="2B9DEC2C" w14:textId="4A1FB5B8" w:rsidR="001614A8" w:rsidRDefault="009D67EC" w:rsidP="001614A8">
      <w:pPr>
        <w:pStyle w:val="2"/>
      </w:pPr>
      <w:bookmarkStart w:id="43" w:name="_Toc377185170"/>
      <w:r>
        <w:rPr>
          <w:rFonts w:hint="eastAsia"/>
        </w:rPr>
        <w:lastRenderedPageBreak/>
        <w:t>データ</w:t>
      </w:r>
      <w:r w:rsidR="001614A8">
        <w:rPr>
          <w:rFonts w:hint="eastAsia"/>
        </w:rPr>
        <w:t>取り込み処理</w:t>
      </w:r>
      <w:r w:rsidR="00420592">
        <w:rPr>
          <w:rFonts w:hint="eastAsia"/>
        </w:rPr>
        <w:t>（ランタイム）</w:t>
      </w:r>
      <w:bookmarkEnd w:id="43"/>
    </w:p>
    <w:p w14:paraId="647A237B" w14:textId="77777777" w:rsidR="001614A8" w:rsidRDefault="001614A8" w:rsidP="001614A8">
      <w:pPr>
        <w:pStyle w:val="a9"/>
        <w:ind w:firstLine="283"/>
      </w:pPr>
      <w:bookmarkStart w:id="44" w:name="_GoBack"/>
      <w:bookmarkEnd w:id="44"/>
    </w:p>
    <w:p w14:paraId="35DB9EC9" w14:textId="77777777" w:rsidR="009D67EC" w:rsidRPr="001614A8" w:rsidRDefault="009D67EC" w:rsidP="009D67EC">
      <w:pPr>
        <w:pStyle w:val="a9"/>
        <w:ind w:firstLine="283"/>
      </w:pPr>
    </w:p>
    <w:p w14:paraId="456748AE" w14:textId="1813C956" w:rsidR="009D67EC" w:rsidRDefault="009D67EC" w:rsidP="009D67EC">
      <w:pPr>
        <w:pStyle w:val="2"/>
      </w:pPr>
      <w:bookmarkStart w:id="45" w:name="_Toc377185171"/>
      <w:r>
        <w:rPr>
          <w:rFonts w:hint="eastAsia"/>
        </w:rPr>
        <w:t>データアクセス処理</w:t>
      </w:r>
      <w:r w:rsidR="00420592">
        <w:rPr>
          <w:rFonts w:hint="eastAsia"/>
        </w:rPr>
        <w:t>（ランタイム）</w:t>
      </w:r>
      <w:bookmarkEnd w:id="45"/>
    </w:p>
    <w:p w14:paraId="265C15E0" w14:textId="77777777" w:rsidR="009D67EC" w:rsidRDefault="009D67EC" w:rsidP="009D67EC">
      <w:pPr>
        <w:pStyle w:val="a9"/>
        <w:ind w:firstLine="283"/>
      </w:pPr>
    </w:p>
    <w:p w14:paraId="17DA12EB" w14:textId="77777777" w:rsidR="000D00C0" w:rsidRDefault="000D00C0" w:rsidP="001614A8">
      <w:pPr>
        <w:pStyle w:val="a9"/>
        <w:ind w:firstLine="283"/>
      </w:pPr>
    </w:p>
    <w:p w14:paraId="346AB44A" w14:textId="273EFF67" w:rsidR="000D00C0" w:rsidRDefault="000D00C0" w:rsidP="000D00C0">
      <w:pPr>
        <w:pStyle w:val="1"/>
      </w:pPr>
      <w:bookmarkStart w:id="46" w:name="_Toc377185172"/>
      <w:r>
        <w:rPr>
          <w:rFonts w:hint="eastAsia"/>
        </w:rPr>
        <w:t>計算式</w:t>
      </w:r>
      <w:r w:rsidR="0012167A">
        <w:rPr>
          <w:rFonts w:hint="eastAsia"/>
        </w:rPr>
        <w:t>処理</w:t>
      </w:r>
      <w:r>
        <w:rPr>
          <w:rFonts w:hint="eastAsia"/>
        </w:rPr>
        <w:t>仕様</w:t>
      </w:r>
      <w:bookmarkEnd w:id="46"/>
    </w:p>
    <w:p w14:paraId="292E98D5" w14:textId="77777777" w:rsidR="000D00C0" w:rsidRDefault="000D00C0" w:rsidP="000D00C0">
      <w:pPr>
        <w:pStyle w:val="2"/>
      </w:pPr>
      <w:bookmarkStart w:id="47" w:name="_Toc377185173"/>
      <w:r>
        <w:t>計算式解析</w:t>
      </w:r>
      <w:r>
        <w:rPr>
          <w:rFonts w:hint="eastAsia"/>
        </w:rPr>
        <w:t>処理</w:t>
      </w:r>
      <w:bookmarkEnd w:id="47"/>
    </w:p>
    <w:p w14:paraId="6E443EC7" w14:textId="1EC00030" w:rsidR="006B3961" w:rsidRDefault="006B3961" w:rsidP="006B3961">
      <w:pPr>
        <w:pStyle w:val="a9"/>
        <w:ind w:firstLine="283"/>
      </w:pPr>
      <w:r>
        <w:t>データ変換の処理中に行われる</w:t>
      </w:r>
      <w:r w:rsidR="00FE2F03">
        <w:rPr>
          <w:rFonts w:hint="eastAsia"/>
        </w:rPr>
        <w:t>「</w:t>
      </w:r>
      <w:r>
        <w:t>計算式解析処理</w:t>
      </w:r>
      <w:r w:rsidR="00FE2F03">
        <w:t>」</w:t>
      </w:r>
      <w:r>
        <w:t>について、詳しく説明する。</w:t>
      </w:r>
    </w:p>
    <w:p w14:paraId="19A521AB" w14:textId="201DEB55" w:rsidR="006B3961" w:rsidRPr="006B3961" w:rsidRDefault="006B3961" w:rsidP="006B3961">
      <w:pPr>
        <w:pStyle w:val="a9"/>
        <w:ind w:firstLine="283"/>
      </w:pPr>
      <w:r>
        <w:t>基本的な処理の流れは、「字句解析（トークン分解）」</w:t>
      </w:r>
      <w:r>
        <w:rPr>
          <w:rFonts w:ascii="ＭＳ 明朝" w:eastAsia="ＭＳ 明朝" w:hAnsi="ＭＳ 明朝" w:cs="ＭＳ 明朝"/>
        </w:rPr>
        <w:t>⇒「抽象構文木作成」⇒「ポーランド記法</w:t>
      </w:r>
      <w:r w:rsidR="00886DA5">
        <w:rPr>
          <w:rFonts w:ascii="ＭＳ 明朝" w:eastAsia="ＭＳ 明朝" w:hAnsi="ＭＳ 明朝" w:cs="ＭＳ 明朝"/>
        </w:rPr>
        <w:t>による</w:t>
      </w:r>
      <w:r>
        <w:rPr>
          <w:rFonts w:ascii="ＭＳ 明朝" w:eastAsia="ＭＳ 明朝" w:hAnsi="ＭＳ 明朝" w:cs="ＭＳ 明朝"/>
        </w:rPr>
        <w:t>バイナリデータ化」。</w:t>
      </w:r>
    </w:p>
    <w:p w14:paraId="5BB02575" w14:textId="77777777" w:rsidR="000D00C0" w:rsidRDefault="000D00C0" w:rsidP="000D00C0">
      <w:pPr>
        <w:pStyle w:val="a9"/>
        <w:ind w:right="-285" w:firstLineChars="0" w:firstLine="0"/>
      </w:pPr>
      <w:r>
        <w:object w:dxaOrig="15106" w:dyaOrig="2146" w14:anchorId="43687140">
          <v:shape id="_x0000_i1038" type="#_x0000_t75" style="width:431.4pt;height:61.05pt" o:ole="">
            <v:imagedata r:id="rId47" o:title=""/>
          </v:shape>
          <o:OLEObject Type="Embed" ProgID="Visio.Drawing.15" ShapeID="_x0000_i1038" DrawAspect="Content" ObjectID="_1450950243" r:id="rId48"/>
        </w:object>
      </w:r>
    </w:p>
    <w:p w14:paraId="1D13D436" w14:textId="77777777" w:rsidR="000D00C0" w:rsidRDefault="000D00C0" w:rsidP="000D00C0">
      <w:pPr>
        <w:pStyle w:val="a9"/>
        <w:ind w:right="-285" w:firstLineChars="0" w:firstLine="0"/>
      </w:pPr>
      <w:r>
        <w:object w:dxaOrig="15256" w:dyaOrig="7470" w14:anchorId="18CD7361">
          <v:shape id="_x0000_i1039" type="#_x0000_t75" style="width:428.55pt;height:209.65pt" o:ole="">
            <v:imagedata r:id="rId49" o:title=""/>
          </v:shape>
          <o:OLEObject Type="Embed" ProgID="Visio.Drawing.15" ShapeID="_x0000_i1039" DrawAspect="Content" ObjectID="_1450950244" r:id="rId50"/>
        </w:object>
      </w:r>
    </w:p>
    <w:p w14:paraId="2BEC9C5C" w14:textId="77777777" w:rsidR="000D00C0" w:rsidRDefault="000D00C0" w:rsidP="000D00C0">
      <w:pPr>
        <w:pStyle w:val="a9"/>
        <w:ind w:right="-285" w:firstLineChars="0" w:firstLine="0"/>
      </w:pPr>
      <w:r>
        <w:object w:dxaOrig="15376" w:dyaOrig="7516" w14:anchorId="1CCFFC86">
          <v:shape id="_x0000_i1040" type="#_x0000_t75" style="width:429.1pt;height:209.65pt" o:ole="">
            <v:imagedata r:id="rId51" o:title=""/>
          </v:shape>
          <o:OLEObject Type="Embed" ProgID="Visio.Drawing.15" ShapeID="_x0000_i1040" DrawAspect="Content" ObjectID="_1450950245" r:id="rId52"/>
        </w:object>
      </w:r>
    </w:p>
    <w:p w14:paraId="72E688B0" w14:textId="77777777" w:rsidR="000D00C0" w:rsidRDefault="000D00C0" w:rsidP="000D00C0">
      <w:pPr>
        <w:pStyle w:val="a9"/>
        <w:ind w:right="-285" w:firstLineChars="0" w:firstLine="0"/>
      </w:pPr>
      <w:r>
        <w:object w:dxaOrig="16531" w:dyaOrig="7456" w14:anchorId="72176191">
          <v:shape id="_x0000_i1041" type="#_x0000_t75" style="width:426.25pt;height:191.8pt" o:ole="">
            <v:imagedata r:id="rId53" o:title=""/>
          </v:shape>
          <o:OLEObject Type="Embed" ProgID="Visio.Drawing.15" ShapeID="_x0000_i1041" DrawAspect="Content" ObjectID="_1450950246" r:id="rId54"/>
        </w:object>
      </w:r>
    </w:p>
    <w:p w14:paraId="3173658D" w14:textId="555C5BDC" w:rsidR="000D00C0" w:rsidRDefault="003B3F96" w:rsidP="000D00C0">
      <w:pPr>
        <w:pStyle w:val="a9"/>
        <w:ind w:right="-285" w:firstLineChars="0" w:firstLine="0"/>
      </w:pPr>
      <w:r>
        <w:fldChar w:fldCharType="begin"/>
      </w:r>
      <w:r>
        <w:instrText xml:space="preserve"> XE "</w:instrText>
      </w:r>
      <w:r>
        <w:instrText>計算式</w:instrText>
      </w:r>
      <w:r>
        <w:instrText>:</w:instrText>
      </w:r>
      <w:r>
        <w:instrText>ポーランド記法</w:instrText>
      </w:r>
      <w:r>
        <w:instrText>" \y “</w:instrText>
      </w:r>
      <w:r>
        <w:instrText>けいさんしき</w:instrText>
      </w:r>
      <w:r>
        <w:rPr>
          <w:rFonts w:hint="eastAsia"/>
        </w:rPr>
        <w:instrText>:</w:instrText>
      </w:r>
      <w:r>
        <w:instrText>ぽーらんどきほう</w:instrText>
      </w:r>
      <w:r>
        <w:instrText xml:space="preserve">” </w:instrText>
      </w:r>
      <w:r>
        <w:fldChar w:fldCharType="end"/>
      </w:r>
      <w:r w:rsidR="000D00C0">
        <w:object w:dxaOrig="13636" w:dyaOrig="3226" w14:anchorId="0606DD0F">
          <v:shape id="_x0000_i1042" type="#_x0000_t75" style="width:423.35pt;height:100.2pt" o:ole="">
            <v:imagedata r:id="rId55" o:title=""/>
          </v:shape>
          <o:OLEObject Type="Embed" ProgID="Visio.Drawing.15" ShapeID="_x0000_i1042" DrawAspect="Content" ObjectID="_1450950247" r:id="rId56"/>
        </w:object>
      </w:r>
    </w:p>
    <w:p w14:paraId="7BA9DF8B" w14:textId="5850BEAC" w:rsidR="000D00C0" w:rsidRDefault="003B3F96" w:rsidP="000D00C0">
      <w:pPr>
        <w:pStyle w:val="a9"/>
        <w:ind w:right="-285" w:firstLineChars="0" w:firstLine="0"/>
      </w:pPr>
      <w:r>
        <w:fldChar w:fldCharType="begin"/>
      </w:r>
      <w:r>
        <w:instrText xml:space="preserve"> XE "</w:instrText>
      </w:r>
      <w:r>
        <w:instrText>計算式</w:instrText>
      </w:r>
      <w:r>
        <w:instrText>:</w:instrText>
      </w:r>
      <w:r>
        <w:rPr>
          <w:rFonts w:hint="eastAsia"/>
        </w:rPr>
        <w:instrText>逆</w:instrText>
      </w:r>
      <w:r>
        <w:instrText>ポーランド記法</w:instrText>
      </w:r>
      <w:r>
        <w:instrText>" \y “</w:instrText>
      </w:r>
      <w:r>
        <w:instrText>けいさんしき</w:instrText>
      </w:r>
      <w:r>
        <w:instrText>:</w:instrText>
      </w:r>
      <w:r>
        <w:rPr>
          <w:rFonts w:hint="eastAsia"/>
        </w:rPr>
        <w:instrText>ぎゃく</w:instrText>
      </w:r>
      <w:r>
        <w:instrText>ぽーらんどきほう</w:instrText>
      </w:r>
      <w:r>
        <w:instrText xml:space="preserve">” </w:instrText>
      </w:r>
      <w:r>
        <w:fldChar w:fldCharType="end"/>
      </w:r>
      <w:r w:rsidR="000D00C0">
        <w:object w:dxaOrig="13561" w:dyaOrig="4006" w14:anchorId="505B32C8">
          <v:shape id="_x0000_i1043" type="#_x0000_t75" style="width:421.65pt;height:125pt" o:ole="">
            <v:imagedata r:id="rId57" o:title=""/>
          </v:shape>
          <o:OLEObject Type="Embed" ProgID="Visio.Drawing.15" ShapeID="_x0000_i1043" DrawAspect="Content" ObjectID="_1450950248" r:id="rId58"/>
        </w:object>
      </w:r>
    </w:p>
    <w:p w14:paraId="606D63A6" w14:textId="77777777" w:rsidR="000D00C0" w:rsidRDefault="000D00C0" w:rsidP="000D00C0">
      <w:pPr>
        <w:pStyle w:val="a9"/>
        <w:ind w:right="-285" w:firstLineChars="0" w:firstLine="0"/>
      </w:pPr>
      <w:r>
        <w:object w:dxaOrig="11941" w:dyaOrig="7966" w14:anchorId="55B8148C">
          <v:shape id="_x0000_i1044" type="#_x0000_t75" style="width:431.4pt;height:4in" o:ole="">
            <v:imagedata r:id="rId59" o:title=""/>
          </v:shape>
          <o:OLEObject Type="Embed" ProgID="Visio.Drawing.15" ShapeID="_x0000_i1044" DrawAspect="Content" ObjectID="_1450950249" r:id="rId60"/>
        </w:object>
      </w:r>
    </w:p>
    <w:p w14:paraId="3EF1D23B" w14:textId="5F94C11A" w:rsidR="000D00C0" w:rsidRDefault="000D00C0" w:rsidP="000D00C0">
      <w:pPr>
        <w:pStyle w:val="a9"/>
        <w:ind w:right="-285" w:firstLineChars="0" w:firstLine="0"/>
      </w:pPr>
      <w:r>
        <w:object w:dxaOrig="11956" w:dyaOrig="6420" w14:anchorId="11F91C4C">
          <v:shape id="_x0000_i1045" type="#_x0000_t75" style="width:421.05pt;height:225.8pt" o:ole="">
            <v:imagedata r:id="rId61" o:title=""/>
          </v:shape>
          <o:OLEObject Type="Embed" ProgID="Visio.Drawing.15" ShapeID="_x0000_i1045" DrawAspect="Content" ObjectID="_1450950250" r:id="rId62"/>
        </w:object>
      </w:r>
    </w:p>
    <w:p w14:paraId="5E1AE94A" w14:textId="77777777" w:rsidR="000D00C0" w:rsidRDefault="000D00C0" w:rsidP="000D00C0">
      <w:pPr>
        <w:pStyle w:val="a9"/>
        <w:ind w:right="-143" w:firstLineChars="0" w:firstLine="0"/>
      </w:pPr>
      <w:r>
        <w:object w:dxaOrig="11446" w:dyaOrig="6060" w14:anchorId="1CBF567E">
          <v:shape id="_x0000_i1046" type="#_x0000_t75" style="width:423.95pt;height:224.05pt" o:ole="">
            <v:imagedata r:id="rId63" o:title=""/>
          </v:shape>
          <o:OLEObject Type="Embed" ProgID="Visio.Drawing.15" ShapeID="_x0000_i1046" DrawAspect="Content" ObjectID="_1450950251" r:id="rId64"/>
        </w:object>
      </w:r>
    </w:p>
    <w:p w14:paraId="49749D24" w14:textId="77777777" w:rsidR="000D00C0" w:rsidRDefault="000D00C0" w:rsidP="000D00C0">
      <w:pPr>
        <w:pStyle w:val="a9"/>
        <w:ind w:right="-143" w:firstLineChars="0" w:firstLine="0"/>
      </w:pPr>
      <w:r>
        <w:object w:dxaOrig="15780" w:dyaOrig="11086" w14:anchorId="7365F32A">
          <v:shape id="_x0000_i1047" type="#_x0000_t75" style="width:422.8pt;height:296.65pt" o:ole="">
            <v:imagedata r:id="rId65" o:title=""/>
          </v:shape>
          <o:OLEObject Type="Embed" ProgID="Visio.Drawing.15" ShapeID="_x0000_i1047" DrawAspect="Content" ObjectID="_1450950252" r:id="rId66"/>
        </w:object>
      </w:r>
    </w:p>
    <w:p w14:paraId="7CCEC91D" w14:textId="632897D7" w:rsidR="000F65D1" w:rsidRDefault="000F65D1" w:rsidP="000D00C0">
      <w:pPr>
        <w:pStyle w:val="2"/>
      </w:pPr>
      <w:bookmarkStart w:id="48" w:name="_Toc377185174"/>
      <w:r>
        <w:t>計算式データ</w:t>
      </w:r>
      <w:r w:rsidR="00774B39">
        <w:t>の</w:t>
      </w:r>
      <w:r>
        <w:t>構造</w:t>
      </w:r>
      <w:bookmarkEnd w:id="48"/>
    </w:p>
    <w:p w14:paraId="7D61C2B5" w14:textId="77777777" w:rsidR="000F65D1" w:rsidRPr="000F65D1" w:rsidRDefault="000F65D1" w:rsidP="000F65D1">
      <w:pPr>
        <w:pStyle w:val="a9"/>
        <w:ind w:firstLine="283"/>
      </w:pPr>
    </w:p>
    <w:p w14:paraId="312B0D76" w14:textId="05B8D528" w:rsidR="000D00C0" w:rsidRDefault="000D00C0" w:rsidP="000D00C0">
      <w:pPr>
        <w:pStyle w:val="2"/>
      </w:pPr>
      <w:bookmarkStart w:id="49" w:name="_Toc377185175"/>
      <w:r>
        <w:lastRenderedPageBreak/>
        <w:t>計算式</w:t>
      </w:r>
      <w:r>
        <w:rPr>
          <w:rFonts w:hint="eastAsia"/>
        </w:rPr>
        <w:t>実行処理</w:t>
      </w:r>
      <w:r w:rsidR="00420592">
        <w:rPr>
          <w:rFonts w:hint="eastAsia"/>
        </w:rPr>
        <w:t>（ランタイム）</w:t>
      </w:r>
      <w:bookmarkEnd w:id="49"/>
    </w:p>
    <w:p w14:paraId="24148CC0" w14:textId="77777777" w:rsidR="000D00C0" w:rsidRPr="001614A8" w:rsidRDefault="000D00C0" w:rsidP="001614A8">
      <w:pPr>
        <w:pStyle w:val="a9"/>
        <w:ind w:firstLine="283"/>
      </w:pPr>
    </w:p>
    <w:p w14:paraId="3CB01B2C" w14:textId="15449577" w:rsidR="00BE030B" w:rsidRDefault="0055289D" w:rsidP="00BE030B">
      <w:pPr>
        <w:pStyle w:val="1"/>
      </w:pPr>
      <w:bookmarkStart w:id="50" w:name="_Toc377185176"/>
      <w:r>
        <w:rPr>
          <w:rFonts w:hint="eastAsia"/>
        </w:rPr>
        <w:t>データ変換作業</w:t>
      </w:r>
      <w:r w:rsidR="00BE030B">
        <w:rPr>
          <w:rFonts w:hint="eastAsia"/>
        </w:rPr>
        <w:t>環境</w:t>
      </w:r>
      <w:r w:rsidR="0059501E">
        <w:rPr>
          <w:rFonts w:hint="eastAsia"/>
        </w:rPr>
        <w:t>の改善</w:t>
      </w:r>
      <w:bookmarkEnd w:id="50"/>
    </w:p>
    <w:p w14:paraId="5483B9AA" w14:textId="5DEF6BC5" w:rsidR="002600C4" w:rsidRDefault="002600C4" w:rsidP="002600C4">
      <w:pPr>
        <w:pStyle w:val="2"/>
      </w:pPr>
      <w:bookmarkStart w:id="51" w:name="_Toc377185177"/>
      <w:r>
        <w:rPr>
          <w:rFonts w:hint="eastAsia"/>
        </w:rPr>
        <w:t>バッチファイル</w:t>
      </w:r>
      <w:r>
        <w:t xml:space="preserve"> </w:t>
      </w:r>
      <w:r>
        <w:t>の利用</w:t>
      </w:r>
      <w:bookmarkEnd w:id="51"/>
    </w:p>
    <w:p w14:paraId="5C768A3E" w14:textId="4506552F" w:rsidR="002600C4" w:rsidRDefault="002600C4" w:rsidP="002600C4">
      <w:pPr>
        <w:pStyle w:val="a9"/>
        <w:ind w:firstLine="283"/>
      </w:pPr>
      <w:r>
        <w:fldChar w:fldCharType="begin"/>
      </w:r>
      <w:r>
        <w:instrText xml:space="preserve"> XE "SCons" \y “SCons” </w:instrText>
      </w:r>
      <w:r>
        <w:fldChar w:fldCharType="end"/>
      </w:r>
    </w:p>
    <w:p w14:paraId="4B0F39A1" w14:textId="77777777" w:rsidR="00BE030B" w:rsidRDefault="00BE030B" w:rsidP="00BE030B">
      <w:pPr>
        <w:pStyle w:val="2"/>
      </w:pPr>
      <w:bookmarkStart w:id="52" w:name="_Toc377185178"/>
      <w:r>
        <w:rPr>
          <w:rFonts w:hint="eastAsia"/>
        </w:rPr>
        <w:t>S</w:t>
      </w:r>
      <w:r>
        <w:t xml:space="preserve">Cons </w:t>
      </w:r>
      <w:r>
        <w:t>の利用</w:t>
      </w:r>
      <w:bookmarkEnd w:id="52"/>
    </w:p>
    <w:p w14:paraId="2222BCBE" w14:textId="77777777" w:rsidR="00745BD4" w:rsidRDefault="00745BD4" w:rsidP="00745BD4">
      <w:pPr>
        <w:pStyle w:val="a9"/>
        <w:ind w:firstLine="283"/>
      </w:pPr>
      <w:r>
        <w:t>SCons</w:t>
      </w:r>
      <w:r w:rsidRPr="00C60514">
        <w:t xml:space="preserve"> </w:t>
      </w:r>
      <w:r>
        <w:fldChar w:fldCharType="begin"/>
      </w:r>
      <w:r>
        <w:instrText xml:space="preserve"> XE "SCons" \y “SCons” </w:instrText>
      </w:r>
      <w:r>
        <w:fldChar w:fldCharType="end"/>
      </w:r>
    </w:p>
    <w:p w14:paraId="29AF840A" w14:textId="77777777" w:rsidR="00745BD4" w:rsidRDefault="00745BD4" w:rsidP="00745BD4">
      <w:pPr>
        <w:pStyle w:val="a9"/>
        <w:ind w:firstLine="283"/>
      </w:pPr>
      <w:r>
        <w:t>Python</w:t>
      </w:r>
      <w:r w:rsidRPr="00C60514">
        <w:t xml:space="preserve"> </w:t>
      </w:r>
      <w:r>
        <w:fldChar w:fldCharType="begin"/>
      </w:r>
      <w:r>
        <w:instrText xml:space="preserve"> XE "Python" \y “Python” </w:instrText>
      </w:r>
      <w:r>
        <w:fldChar w:fldCharType="end"/>
      </w:r>
    </w:p>
    <w:p w14:paraId="4D694441" w14:textId="77777777" w:rsidR="001614A8" w:rsidRPr="00801698" w:rsidRDefault="001614A8" w:rsidP="00801698">
      <w:pPr>
        <w:pStyle w:val="a9"/>
        <w:ind w:firstLine="283"/>
      </w:pPr>
    </w:p>
    <w:p w14:paraId="5A6C5C89" w14:textId="77777777" w:rsidR="003B4CE7" w:rsidRDefault="003B4CE7" w:rsidP="003B4CE7">
      <w:pPr>
        <w:pStyle w:val="af8"/>
      </w:pPr>
      <w:r>
        <w:rPr>
          <w:rFonts w:hint="eastAsia"/>
        </w:rPr>
        <w:t>以上</w:t>
      </w:r>
    </w:p>
    <w:p w14:paraId="0A26D554" w14:textId="77777777" w:rsidR="003B4CE7" w:rsidRDefault="003B4CE7" w:rsidP="00104C92">
      <w:pPr>
        <w:sectPr w:rsidR="003B4CE7" w:rsidSect="006F450B">
          <w:headerReference w:type="even" r:id="rId67"/>
          <w:headerReference w:type="default" r:id="rId68"/>
          <w:footerReference w:type="default" r:id="rId69"/>
          <w:headerReference w:type="first" r:id="rId70"/>
          <w:pgSz w:w="11906" w:h="16838"/>
          <w:pgMar w:top="1985" w:right="1701" w:bottom="1701" w:left="1701" w:header="1134" w:footer="850" w:gutter="0"/>
          <w:pgNumType w:start="1"/>
          <w:cols w:space="425"/>
          <w:docGrid w:type="lines" w:linePitch="360"/>
        </w:sectPr>
      </w:pPr>
    </w:p>
    <w:p w14:paraId="0ED2BE07" w14:textId="77777777" w:rsidR="0006787B" w:rsidRDefault="00966ADB" w:rsidP="008F4EF7">
      <w:pPr>
        <w:pStyle w:val="affff1"/>
        <w:spacing w:before="180"/>
      </w:pPr>
      <w:r>
        <w:lastRenderedPageBreak/>
        <w:t>索引</w:t>
      </w:r>
    </w:p>
    <w:p w14:paraId="252340B4" w14:textId="77777777" w:rsidR="003B3F96" w:rsidRDefault="00AF276B" w:rsidP="00F10DC2">
      <w:pPr>
        <w:rPr>
          <w:noProof/>
        </w:rPr>
        <w:sectPr w:rsidR="003B3F96" w:rsidSect="003B3F96">
          <w:headerReference w:type="even" r:id="rId71"/>
          <w:headerReference w:type="default" r:id="rId72"/>
          <w:footerReference w:type="default" r:id="rId73"/>
          <w:headerReference w:type="first" r:id="rId74"/>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14:paraId="547606CA" w14:textId="77777777" w:rsidR="003B3F96" w:rsidRDefault="003B3F96">
      <w:pPr>
        <w:pStyle w:val="affff3"/>
        <w:keepNext/>
        <w:tabs>
          <w:tab w:val="right" w:leader="dot" w:pos="3882"/>
        </w:tabs>
        <w:rPr>
          <w:rFonts w:eastAsiaTheme="minorEastAsia"/>
          <w:b w:val="0"/>
          <w:bCs w:val="0"/>
          <w:noProof/>
        </w:rPr>
      </w:pPr>
      <w:r>
        <w:rPr>
          <w:rFonts w:hint="eastAsia"/>
          <w:noProof/>
        </w:rPr>
        <w:lastRenderedPageBreak/>
        <w:t>Ｇ</w:t>
      </w:r>
    </w:p>
    <w:p w14:paraId="4EEF6593" w14:textId="77777777" w:rsidR="003B3F96" w:rsidRDefault="003B3F96">
      <w:pPr>
        <w:pStyle w:val="13"/>
        <w:tabs>
          <w:tab w:val="right" w:leader="dot" w:pos="3882"/>
        </w:tabs>
        <w:rPr>
          <w:noProof/>
        </w:rPr>
      </w:pPr>
      <w:r>
        <w:rPr>
          <w:noProof/>
        </w:rPr>
        <w:t>GCC</w:t>
      </w:r>
      <w:r>
        <w:rPr>
          <w:noProof/>
        </w:rPr>
        <w:tab/>
        <w:t>28</w:t>
      </w:r>
    </w:p>
    <w:p w14:paraId="51188B59" w14:textId="77777777" w:rsidR="003B3F96" w:rsidRDefault="003B3F96">
      <w:pPr>
        <w:pStyle w:val="affff3"/>
        <w:keepNext/>
        <w:tabs>
          <w:tab w:val="right" w:leader="dot" w:pos="3882"/>
        </w:tabs>
        <w:rPr>
          <w:rFonts w:eastAsiaTheme="minorEastAsia"/>
          <w:b w:val="0"/>
          <w:bCs w:val="0"/>
          <w:noProof/>
        </w:rPr>
      </w:pPr>
      <w:r>
        <w:rPr>
          <w:rFonts w:hint="eastAsia"/>
          <w:noProof/>
        </w:rPr>
        <w:t>Ｊ</w:t>
      </w:r>
    </w:p>
    <w:p w14:paraId="35A6B218" w14:textId="77777777" w:rsidR="003B3F96" w:rsidRDefault="003B3F96">
      <w:pPr>
        <w:pStyle w:val="13"/>
        <w:tabs>
          <w:tab w:val="right" w:leader="dot" w:pos="3882"/>
        </w:tabs>
        <w:rPr>
          <w:noProof/>
        </w:rPr>
      </w:pPr>
      <w:r>
        <w:rPr>
          <w:noProof/>
        </w:rPr>
        <w:t>JSON</w:t>
      </w:r>
      <w:r>
        <w:rPr>
          <w:noProof/>
        </w:rPr>
        <w:tab/>
        <w:t>6</w:t>
      </w:r>
    </w:p>
    <w:p w14:paraId="570B179D" w14:textId="77777777" w:rsidR="003B3F96" w:rsidRDefault="003B3F96">
      <w:pPr>
        <w:pStyle w:val="affff3"/>
        <w:keepNext/>
        <w:tabs>
          <w:tab w:val="right" w:leader="dot" w:pos="3882"/>
        </w:tabs>
        <w:rPr>
          <w:rFonts w:eastAsiaTheme="minorEastAsia"/>
          <w:b w:val="0"/>
          <w:bCs w:val="0"/>
          <w:noProof/>
        </w:rPr>
      </w:pPr>
      <w:r>
        <w:rPr>
          <w:rFonts w:hint="eastAsia"/>
          <w:noProof/>
        </w:rPr>
        <w:t>Ｍ</w:t>
      </w:r>
    </w:p>
    <w:p w14:paraId="5F95B428" w14:textId="77777777" w:rsidR="003B3F96" w:rsidRDefault="003B3F96">
      <w:pPr>
        <w:pStyle w:val="13"/>
        <w:tabs>
          <w:tab w:val="right" w:leader="dot" w:pos="3882"/>
        </w:tabs>
        <w:rPr>
          <w:noProof/>
        </w:rPr>
      </w:pPr>
      <w:r>
        <w:rPr>
          <w:noProof/>
        </w:rPr>
        <w:t>MinGW</w:t>
      </w:r>
      <w:r>
        <w:rPr>
          <w:noProof/>
        </w:rPr>
        <w:tab/>
        <w:t>28</w:t>
      </w:r>
    </w:p>
    <w:p w14:paraId="0D2D3F5F" w14:textId="77777777" w:rsidR="003B3F96" w:rsidRDefault="003B3F96">
      <w:pPr>
        <w:pStyle w:val="affff3"/>
        <w:keepNext/>
        <w:tabs>
          <w:tab w:val="right" w:leader="dot" w:pos="3882"/>
        </w:tabs>
        <w:rPr>
          <w:rFonts w:eastAsiaTheme="minorEastAsia"/>
          <w:b w:val="0"/>
          <w:bCs w:val="0"/>
          <w:noProof/>
        </w:rPr>
      </w:pPr>
      <w:r>
        <w:rPr>
          <w:rFonts w:hint="eastAsia"/>
          <w:noProof/>
        </w:rPr>
        <w:t>Ｐ</w:t>
      </w:r>
    </w:p>
    <w:p w14:paraId="1BE4D503" w14:textId="77777777" w:rsidR="003B3F96" w:rsidRDefault="003B3F96">
      <w:pPr>
        <w:pStyle w:val="13"/>
        <w:tabs>
          <w:tab w:val="right" w:leader="dot" w:pos="3882"/>
        </w:tabs>
        <w:rPr>
          <w:noProof/>
        </w:rPr>
      </w:pPr>
      <w:r>
        <w:rPr>
          <w:noProof/>
        </w:rPr>
        <w:t>Python</w:t>
      </w:r>
      <w:r>
        <w:rPr>
          <w:noProof/>
        </w:rPr>
        <w:tab/>
        <w:t>33</w:t>
      </w:r>
    </w:p>
    <w:p w14:paraId="34CCA217" w14:textId="77777777" w:rsidR="003B3F96" w:rsidRDefault="003B3F96">
      <w:pPr>
        <w:pStyle w:val="affff3"/>
        <w:keepNext/>
        <w:tabs>
          <w:tab w:val="right" w:leader="dot" w:pos="3882"/>
        </w:tabs>
        <w:rPr>
          <w:rFonts w:eastAsiaTheme="minorEastAsia"/>
          <w:b w:val="0"/>
          <w:bCs w:val="0"/>
          <w:noProof/>
        </w:rPr>
      </w:pPr>
      <w:r>
        <w:rPr>
          <w:rFonts w:hint="eastAsia"/>
          <w:noProof/>
        </w:rPr>
        <w:lastRenderedPageBreak/>
        <w:t>Ｓ</w:t>
      </w:r>
    </w:p>
    <w:p w14:paraId="29732991" w14:textId="77777777" w:rsidR="003B3F96" w:rsidRDefault="003B3F96">
      <w:pPr>
        <w:pStyle w:val="13"/>
        <w:tabs>
          <w:tab w:val="right" w:leader="dot" w:pos="3882"/>
        </w:tabs>
        <w:rPr>
          <w:noProof/>
        </w:rPr>
      </w:pPr>
      <w:r>
        <w:rPr>
          <w:noProof/>
        </w:rPr>
        <w:t>SCons</w:t>
      </w:r>
      <w:r>
        <w:rPr>
          <w:noProof/>
        </w:rPr>
        <w:tab/>
        <w:t>33</w:t>
      </w:r>
    </w:p>
    <w:p w14:paraId="420E7804" w14:textId="77777777" w:rsidR="003B3F96" w:rsidRDefault="003B3F96">
      <w:pPr>
        <w:pStyle w:val="affff3"/>
        <w:keepNext/>
        <w:tabs>
          <w:tab w:val="right" w:leader="dot" w:pos="3882"/>
        </w:tabs>
        <w:rPr>
          <w:rFonts w:eastAsiaTheme="minorEastAsia"/>
          <w:b w:val="0"/>
          <w:bCs w:val="0"/>
          <w:noProof/>
        </w:rPr>
      </w:pPr>
      <w:r>
        <w:rPr>
          <w:rFonts w:hint="eastAsia"/>
          <w:noProof/>
        </w:rPr>
        <w:t>け</w:t>
      </w:r>
    </w:p>
    <w:p w14:paraId="401F1136" w14:textId="77777777" w:rsidR="003B3F96" w:rsidRDefault="003B3F96">
      <w:pPr>
        <w:pStyle w:val="13"/>
        <w:tabs>
          <w:tab w:val="right" w:leader="dot" w:pos="3882"/>
        </w:tabs>
        <w:rPr>
          <w:noProof/>
        </w:rPr>
      </w:pPr>
      <w:r>
        <w:rPr>
          <w:rFonts w:hint="eastAsia"/>
          <w:noProof/>
        </w:rPr>
        <w:t>計算式</w:t>
      </w:r>
    </w:p>
    <w:p w14:paraId="02E423B5" w14:textId="77777777" w:rsidR="003B3F96" w:rsidRDefault="003B3F96">
      <w:pPr>
        <w:pStyle w:val="26"/>
        <w:tabs>
          <w:tab w:val="right" w:leader="dot" w:pos="3882"/>
        </w:tabs>
        <w:rPr>
          <w:noProof/>
        </w:rPr>
      </w:pPr>
      <w:r>
        <w:rPr>
          <w:rFonts w:hint="eastAsia"/>
          <w:noProof/>
        </w:rPr>
        <w:t>逆ポーランド記法</w:t>
      </w:r>
      <w:r>
        <w:rPr>
          <w:noProof/>
        </w:rPr>
        <w:tab/>
        <w:t>30</w:t>
      </w:r>
    </w:p>
    <w:p w14:paraId="053A7720" w14:textId="77777777" w:rsidR="003B3F96" w:rsidRDefault="003B3F96">
      <w:pPr>
        <w:pStyle w:val="26"/>
        <w:tabs>
          <w:tab w:val="right" w:leader="dot" w:pos="3882"/>
        </w:tabs>
        <w:rPr>
          <w:noProof/>
        </w:rPr>
      </w:pPr>
      <w:r>
        <w:rPr>
          <w:rFonts w:hint="eastAsia"/>
          <w:noProof/>
        </w:rPr>
        <w:t>ポーランド記法</w:t>
      </w:r>
      <w:r>
        <w:rPr>
          <w:noProof/>
        </w:rPr>
        <w:tab/>
        <w:t>30</w:t>
      </w:r>
    </w:p>
    <w:p w14:paraId="2EF8CC16" w14:textId="77777777" w:rsidR="003B3F96" w:rsidRDefault="003B3F96">
      <w:pPr>
        <w:pStyle w:val="13"/>
        <w:tabs>
          <w:tab w:val="right" w:leader="dot" w:pos="3882"/>
        </w:tabs>
        <w:rPr>
          <w:noProof/>
        </w:rPr>
      </w:pPr>
      <w:r>
        <w:rPr>
          <w:rFonts w:hint="eastAsia"/>
          <w:noProof/>
        </w:rPr>
        <w:t>ゲームデータ</w:t>
      </w:r>
      <w:r>
        <w:rPr>
          <w:noProof/>
        </w:rPr>
        <w:tab/>
        <w:t>1</w:t>
      </w:r>
    </w:p>
    <w:p w14:paraId="3923954B" w14:textId="77777777" w:rsidR="003B3F96" w:rsidRDefault="003B3F96" w:rsidP="00F10DC2">
      <w:pPr>
        <w:rPr>
          <w:noProof/>
        </w:rPr>
        <w:sectPr w:rsidR="003B3F96" w:rsidSect="003B3F96">
          <w:type w:val="continuous"/>
          <w:pgSz w:w="11906" w:h="16838"/>
          <w:pgMar w:top="1985" w:right="1701" w:bottom="1701" w:left="1701" w:header="1304" w:footer="1020" w:gutter="0"/>
          <w:pgNumType w:fmt="lowerRoman"/>
          <w:cols w:num="2" w:space="720"/>
          <w:docGrid w:type="lines" w:linePitch="360"/>
        </w:sectPr>
      </w:pPr>
    </w:p>
    <w:p w14:paraId="4EC5FBD8" w14:textId="77777777" w:rsidR="00F10DC2" w:rsidRPr="00F10DC2" w:rsidRDefault="00AF276B" w:rsidP="00F10DC2">
      <w:pPr>
        <w:sectPr w:rsidR="00F10DC2" w:rsidRPr="00F10DC2" w:rsidSect="003B3F96">
          <w:type w:val="continuous"/>
          <w:pgSz w:w="11906" w:h="16838"/>
          <w:pgMar w:top="1985" w:right="1701" w:bottom="1701" w:left="1701" w:header="1304" w:footer="1020" w:gutter="0"/>
          <w:pgNumType w:fmt="lowerRoman"/>
          <w:cols w:space="425"/>
          <w:docGrid w:type="lines" w:linePitch="360"/>
        </w:sectPr>
      </w:pPr>
      <w:r>
        <w:lastRenderedPageBreak/>
        <w:fldChar w:fldCharType="end"/>
      </w:r>
    </w:p>
    <w:p w14:paraId="1C5B6B82" w14:textId="77777777" w:rsidR="00104C92" w:rsidRDefault="00104C92" w:rsidP="00104C92">
      <w:pPr>
        <w:sectPr w:rsidR="00104C92" w:rsidSect="0006787B">
          <w:type w:val="continuous"/>
          <w:pgSz w:w="11906" w:h="16838"/>
          <w:pgMar w:top="1985" w:right="1701" w:bottom="1701" w:left="1701" w:header="1304" w:footer="1020" w:gutter="0"/>
          <w:pgNumType w:fmt="lowerRoman"/>
          <w:cols w:space="425"/>
          <w:docGrid w:type="lines" w:linePitch="360"/>
        </w:sectPr>
      </w:pPr>
    </w:p>
    <w:p w14:paraId="7A380C20" w14:textId="77777777" w:rsidR="00104C92" w:rsidRPr="000D4978" w:rsidRDefault="00AC5334" w:rsidP="000D4978">
      <w:pPr>
        <w:pStyle w:val="afff"/>
        <w:spacing w:before="5040"/>
      </w:pPr>
      <w:fldSimple w:instr=" TITLE   \* MERGEFORMAT ">
        <w:r w:rsidR="003B3F96">
          <w:t>ゲームデータ仕様</w:t>
        </w:r>
      </w:fldSimple>
    </w:p>
    <w:p w14:paraId="533626C7" w14:textId="77777777" w:rsidR="00966ADB" w:rsidRPr="000D4978" w:rsidRDefault="00127A17">
      <w:pPr>
        <w:pStyle w:val="afff0"/>
      </w:pPr>
      <w:r w:rsidRPr="000D4978">
        <w:t>以</w:t>
      </w:r>
      <w:r w:rsidR="000D4978" w:rsidRPr="000D4978">
        <w:t xml:space="preserve">　</w:t>
      </w:r>
      <w:r w:rsidRPr="000D4978">
        <w:t>上</w:t>
      </w:r>
    </w:p>
    <w:sectPr w:rsidR="00966ADB" w:rsidRPr="000D4978" w:rsidSect="006F450B">
      <w:headerReference w:type="even" r:id="rId75"/>
      <w:headerReference w:type="default" r:id="rId76"/>
      <w:footerReference w:type="default" r:id="rId77"/>
      <w:headerReference w:type="first" r:id="rId78"/>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2AD7D6" w14:textId="77777777" w:rsidR="00E32670" w:rsidRDefault="00E32670" w:rsidP="002B2600">
      <w:r>
        <w:separator/>
      </w:r>
    </w:p>
  </w:endnote>
  <w:endnote w:type="continuationSeparator" w:id="0">
    <w:p w14:paraId="2515E3E5" w14:textId="77777777" w:rsidR="00E32670" w:rsidRDefault="00E32670"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AC5334" w:rsidRPr="00B46F4A" w:rsidRDefault="00AC5334" w:rsidP="003B4CE7">
    <w:pPr>
      <w:pStyle w:val="aff7"/>
    </w:pPr>
    <w:fldSimple w:instr=" TITLE   \* MERGEFORMAT ">
      <w:r>
        <w:rPr>
          <w:rFonts w:hint="eastAsia"/>
        </w:rPr>
        <w:t>ゲームデータ仕様</w:t>
      </w:r>
    </w:fldSimple>
    <w:r w:rsidRPr="00B46F4A">
      <w:tab/>
    </w:r>
    <w:r w:rsidRPr="00B46F4A">
      <w:fldChar w:fldCharType="begin"/>
    </w:r>
    <w:r w:rsidRPr="00B46F4A">
      <w:instrText>PAGE \* MERGEFORMAT</w:instrText>
    </w:r>
    <w:r w:rsidRPr="00B46F4A">
      <w:fldChar w:fldCharType="separate"/>
    </w:r>
    <w:r w:rsidR="00F82F67">
      <w:rPr>
        <w:noProof/>
      </w:rPr>
      <w:t>i</w:t>
    </w:r>
    <w:r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AC5334" w:rsidRPr="00B46F4A" w:rsidRDefault="00AC5334" w:rsidP="00B46F4A">
    <w:pPr>
      <w:pStyle w:val="aff7"/>
    </w:pPr>
    <w:fldSimple w:instr=" TITLE   \* MERGEFORMAT ">
      <w:r>
        <w:rPr>
          <w:rFonts w:hint="eastAsia"/>
        </w:rPr>
        <w:t>ゲームデータ仕様</w:t>
      </w:r>
    </w:fldSimple>
    <w:r w:rsidRPr="00B46F4A">
      <w:tab/>
    </w:r>
    <w:r w:rsidRPr="00B46F4A">
      <w:fldChar w:fldCharType="begin"/>
    </w:r>
    <w:r w:rsidRPr="00B46F4A">
      <w:instrText>PAGE \* MERGEFORMAT</w:instrText>
    </w:r>
    <w:r w:rsidRPr="00B46F4A">
      <w:fldChar w:fldCharType="separate"/>
    </w:r>
    <w:r w:rsidR="00F82F67">
      <w:rPr>
        <w:noProof/>
      </w:rPr>
      <w:t>iii</w:t>
    </w:r>
    <w:r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AC5334" w:rsidRPr="00B46F4A" w:rsidRDefault="00AC5334" w:rsidP="00B46F4A">
    <w:pPr>
      <w:pStyle w:val="aff7"/>
    </w:pPr>
    <w:fldSimple w:instr=" TITLE   \* MERGEFORMAT ">
      <w:r>
        <w:rPr>
          <w:rFonts w:hint="eastAsia"/>
        </w:rPr>
        <w:t>ゲームデータ仕様</w:t>
      </w:r>
    </w:fldSimple>
    <w:r w:rsidRPr="00B46F4A">
      <w:tab/>
    </w:r>
    <w:r w:rsidRPr="00B46F4A">
      <w:fldChar w:fldCharType="begin"/>
    </w:r>
    <w:r w:rsidRPr="00B46F4A">
      <w:instrText>PAGE \* MERGEFORMAT</w:instrText>
    </w:r>
    <w:r w:rsidRPr="00B46F4A">
      <w:fldChar w:fldCharType="separate"/>
    </w:r>
    <w:r w:rsidR="00E87559">
      <w:rPr>
        <w:noProof/>
      </w:rPr>
      <w:t>34</w:t>
    </w:r>
    <w:r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AC5334" w:rsidRPr="00FA5A67" w:rsidRDefault="00AC5334" w:rsidP="00EB06D4">
    <w:pPr>
      <w:pStyle w:val="aff7"/>
      <w:tabs>
        <w:tab w:val="left" w:pos="6440"/>
      </w:tabs>
    </w:pPr>
    <w:fldSimple w:instr=" TITLE   \* MERGEFORMAT ">
      <w:r>
        <w:rPr>
          <w:rFonts w:hint="eastAsia"/>
        </w:rPr>
        <w:t>ゲームデータ仕様</w:t>
      </w:r>
    </w:fldSimple>
    <w:r w:rsidRPr="00FA5A67">
      <w:tab/>
    </w:r>
    <w:r>
      <w:tab/>
    </w:r>
    <w:r w:rsidRPr="00FA5A67">
      <w:fldChar w:fldCharType="begin"/>
    </w:r>
    <w:r w:rsidRPr="00FA5A67">
      <w:instrText>PAGE \* MERGEFORMAT</w:instrText>
    </w:r>
    <w:r w:rsidRPr="00FA5A67">
      <w:fldChar w:fldCharType="separate"/>
    </w:r>
    <w:r w:rsidR="008F429D">
      <w:rPr>
        <w:noProof/>
      </w:rPr>
      <w:t>i</w:t>
    </w:r>
    <w:r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AC5334" w:rsidRPr="00B46F4A" w:rsidRDefault="00AC5334"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79518A" w14:textId="77777777" w:rsidR="00E32670" w:rsidRDefault="00E32670" w:rsidP="002B2600">
      <w:r>
        <w:separator/>
      </w:r>
    </w:p>
  </w:footnote>
  <w:footnote w:type="continuationSeparator" w:id="0">
    <w:p w14:paraId="45FBD4AB" w14:textId="77777777" w:rsidR="00E32670" w:rsidRDefault="00E32670"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77777777" w:rsidR="00AC5334" w:rsidRDefault="00AC5334">
    <w:pPr>
      <w:pStyle w:val="aff5"/>
    </w:pPr>
    <w:r>
      <w:rPr>
        <w:noProof/>
      </w:rPr>
      <w:pict w14:anchorId="077DD5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5" o:spid="_x0000_s2076" type="#_x0000_t136" style="position:absolute;left:0;text-align:left;margin-left:0;margin-top:0;width:374.7pt;height:224.8pt;rotation:315;z-index:-25164902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7777777" w:rsidR="00AC5334" w:rsidRPr="0060641B" w:rsidRDefault="00AC5334" w:rsidP="003B4CE7">
    <w:pPr>
      <w:pStyle w:val="aff5"/>
    </w:pPr>
    <w:r>
      <w:rPr>
        <w:noProof/>
      </w:rPr>
      <w:pict w14:anchorId="34376E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5" o:spid="_x0000_s2086" type="#_x0000_t136" style="position:absolute;left:0;text-align:left;margin-left:0;margin-top:0;width:374.7pt;height:224.8pt;rotation:315;z-index:-25162854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t>■</w:t>
    </w:r>
    <w:r>
      <w:fldChar w:fldCharType="begin"/>
    </w:r>
    <w:r>
      <w:instrText xml:space="preserve"> STYLEREF  "</w:instrText>
    </w:r>
    <w:r>
      <w:instrText>見出し</w:instrText>
    </w:r>
    <w:r>
      <w:instrText xml:space="preserve"> 1"  \* MERGEFORMAT </w:instrText>
    </w:r>
    <w:r>
      <w:fldChar w:fldCharType="separate"/>
    </w:r>
    <w:r w:rsidR="00E87559">
      <w:rPr>
        <w:rFonts w:hint="eastAsia"/>
        <w:noProof/>
      </w:rPr>
      <w:t>データ変換作業環境の改善</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77777777" w:rsidR="00AC5334" w:rsidRDefault="00AC5334">
    <w:pPr>
      <w:pStyle w:val="aff5"/>
    </w:pPr>
    <w:r>
      <w:rPr>
        <w:noProof/>
      </w:rPr>
      <w:pict w14:anchorId="4D874A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3" o:spid="_x0000_s2084" type="#_x0000_t136" style="position:absolute;left:0;text-align:left;margin-left:0;margin-top:0;width:374.7pt;height:224.8pt;rotation:315;z-index:-25163264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77777777" w:rsidR="00AC5334" w:rsidRDefault="00AC5334">
    <w:pPr>
      <w:pStyle w:val="aff5"/>
    </w:pPr>
    <w:r>
      <w:rPr>
        <w:noProof/>
      </w:rPr>
      <w:pict w14:anchorId="5A39BBD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7" o:spid="_x0000_s2088" type="#_x0000_t136" style="position:absolute;left:0;text-align:left;margin-left:0;margin-top:0;width:374.7pt;height:224.8pt;rotation:315;z-index:-25162444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77777777" w:rsidR="00AC5334" w:rsidRPr="0060641B" w:rsidRDefault="00AC5334" w:rsidP="003B4CE7">
    <w:pPr>
      <w:pStyle w:val="aff5"/>
    </w:pPr>
    <w:r>
      <w:rPr>
        <w:noProof/>
      </w:rPr>
      <w:pict w14:anchorId="73E91C5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8" o:spid="_x0000_s2089" type="#_x0000_t136" style="position:absolute;left:0;text-align:left;margin-left:0;margin-top:0;width:374.7pt;height:224.8pt;rotation:315;z-index:-25162240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r>
    <w:r>
      <w:t>【索引】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77777777" w:rsidR="00AC5334" w:rsidRDefault="00AC5334">
    <w:pPr>
      <w:pStyle w:val="aff5"/>
    </w:pPr>
    <w:r>
      <w:rPr>
        <w:noProof/>
      </w:rPr>
      <w:pict w14:anchorId="50F06C7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6" o:spid="_x0000_s2087" type="#_x0000_t136" style="position:absolute;left:0;text-align:left;margin-left:0;margin-top:0;width:374.7pt;height:224.8pt;rotation:315;z-index:-25162649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77777777" w:rsidR="00AC5334" w:rsidRDefault="00AC5334">
    <w:pPr>
      <w:pStyle w:val="aff5"/>
    </w:pPr>
    <w:r>
      <w:rPr>
        <w:noProof/>
      </w:rPr>
      <w:pict w14:anchorId="327E53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90" o:spid="_x0000_s2091" type="#_x0000_t136" style="position:absolute;left:0;text-align:left;margin-left:0;margin-top:0;width:374.7pt;height:224.8pt;rotation:315;z-index:-25161830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77777777" w:rsidR="00AC5334" w:rsidRPr="0060641B" w:rsidRDefault="00AC5334" w:rsidP="00FA5A67">
    <w:r>
      <w:rPr>
        <w:noProof/>
      </w:rPr>
      <w:pict w14:anchorId="33512F3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91" o:spid="_x0000_s2092" type="#_x0000_t136" style="position:absolute;left:0;text-align:left;margin-left:0;margin-top:0;width:374.7pt;height:224.8pt;rotation:315;z-index:-25161625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77777777" w:rsidR="00AC5334" w:rsidRDefault="00AC5334">
    <w:pPr>
      <w:pStyle w:val="aff5"/>
    </w:pPr>
    <w:r>
      <w:rPr>
        <w:noProof/>
      </w:rPr>
      <w:pict w14:anchorId="4C8C2F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9" o:spid="_x0000_s2090" type="#_x0000_t136" style="position:absolute;left:0;text-align:left;margin-left:0;margin-top:0;width:374.7pt;height:224.8pt;rotation:315;z-index:-25162035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77777777" w:rsidR="00AC5334" w:rsidRDefault="00AC5334">
    <w:pPr>
      <w:pStyle w:val="aff5"/>
    </w:pPr>
    <w:r>
      <w:rPr>
        <w:noProof/>
      </w:rPr>
      <w:pict w14:anchorId="016DBDC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4" o:spid="_x0000_s2075" type="#_x0000_t136" style="position:absolute;left:0;text-align:left;margin-left:0;margin-top:0;width:374.7pt;height:224.8pt;rotation:315;z-index:-25165107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77777777" w:rsidR="00AC5334" w:rsidRDefault="00AC5334">
    <w:pPr>
      <w:pStyle w:val="aff5"/>
    </w:pPr>
    <w:r>
      <w:rPr>
        <w:noProof/>
      </w:rPr>
      <w:pict w14:anchorId="6A1731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8" o:spid="_x0000_s2079" type="#_x0000_t136" style="position:absolute;left:0;text-align:left;margin-left:0;margin-top:0;width:374.7pt;height:224.8pt;rotation:315;z-index:-25164288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77777777" w:rsidR="00AC5334" w:rsidRPr="0060641B" w:rsidRDefault="00AC5334" w:rsidP="0060641B">
    <w:pPr>
      <w:pStyle w:val="aff5"/>
    </w:pPr>
    <w:r>
      <w:rPr>
        <w:noProof/>
      </w:rPr>
      <w:pict w14:anchorId="16E0B2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9" o:spid="_x0000_s2080" type="#_x0000_t136" style="position:absolute;left:0;text-align:left;margin-left:0;margin-top:0;width:374.7pt;height:224.8pt;rotation:315;z-index:-25164083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r>
    <w:r>
      <w:t>【改訂履歴】</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77777777" w:rsidR="00AC5334" w:rsidRDefault="00AC5334">
    <w:pPr>
      <w:pStyle w:val="aff5"/>
    </w:pPr>
    <w:r>
      <w:rPr>
        <w:noProof/>
      </w:rPr>
      <w:pict w14:anchorId="451B4E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7" o:spid="_x0000_s2078" type="#_x0000_t136" style="position:absolute;left:0;text-align:left;margin-left:0;margin-top:0;width:374.7pt;height:224.8pt;rotation:315;z-index:-25164492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77777777" w:rsidR="00AC5334" w:rsidRDefault="00AC5334">
    <w:pPr>
      <w:pStyle w:val="aff5"/>
    </w:pPr>
    <w:r>
      <w:rPr>
        <w:noProof/>
      </w:rPr>
      <w:pict w14:anchorId="43A708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1" o:spid="_x0000_s2082" type="#_x0000_t136" style="position:absolute;left:0;text-align:left;margin-left:0;margin-top:0;width:374.7pt;height:224.8pt;rotation:315;z-index:-25163673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77777777" w:rsidR="00AC5334" w:rsidRPr="0060641B" w:rsidRDefault="00AC5334" w:rsidP="0060641B">
    <w:pPr>
      <w:pStyle w:val="aff5"/>
    </w:pPr>
    <w:r>
      <w:rPr>
        <w:noProof/>
      </w:rPr>
      <w:pict w14:anchorId="7A08E61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2" o:spid="_x0000_s2083" type="#_x0000_t136" style="position:absolute;left:0;text-align:left;margin-left:0;margin-top:0;width:374.7pt;height:224.8pt;rotation:315;z-index:-25163468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r>
    <w:r>
      <w:t>【目次】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77777777" w:rsidR="00AC5334" w:rsidRDefault="00AC5334">
    <w:pPr>
      <w:pStyle w:val="aff5"/>
    </w:pPr>
    <w:r>
      <w:rPr>
        <w:noProof/>
      </w:rPr>
      <w:pict w14:anchorId="4270608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0" o:spid="_x0000_s2081" type="#_x0000_t136" style="position:absolute;left:0;text-align:left;margin-left:0;margin-top:0;width:374.7pt;height:224.8pt;rotation:315;z-index:-25163878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7777777" w:rsidR="00AC5334" w:rsidRDefault="00AC5334">
    <w:pPr>
      <w:pStyle w:val="aff5"/>
    </w:pPr>
    <w:r>
      <w:rPr>
        <w:noProof/>
      </w:rPr>
      <w:pict w14:anchorId="6C3479F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4" o:spid="_x0000_s2085" type="#_x0000_t136" style="position:absolute;left:0;text-align:left;margin-left:0;margin-top:0;width:374.7pt;height:224.8pt;rotation:315;z-index:-25163059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C1823758"/>
    <w:lvl w:ilvl="0" w:tplc="9334C0AC">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AF62B292"/>
    <w:lvl w:ilvl="0" w:tplc="126E55E8">
      <w:start w:val="1"/>
      <w:numFmt w:val="bullet"/>
      <w:pStyle w:val="2"/>
      <w:lvlText w:val="▼"/>
      <w:lvlJc w:val="left"/>
      <w:pPr>
        <w:ind w:left="420" w:hanging="420"/>
      </w:pPr>
      <w:rPr>
        <w:rFonts w:ascii="メイリオ" w:eastAsia="メイリオ" w:hAnsi="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E1562A34"/>
    <w:lvl w:ilvl="0" w:tplc="6A3011A8">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0">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5">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6">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4"/>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5"/>
  </w:num>
  <w:num w:numId="11">
    <w:abstractNumId w:val="11"/>
  </w:num>
  <w:num w:numId="12">
    <w:abstractNumId w:val="37"/>
  </w:num>
  <w:num w:numId="13">
    <w:abstractNumId w:val="18"/>
  </w:num>
  <w:num w:numId="14">
    <w:abstractNumId w:val="26"/>
  </w:num>
  <w:num w:numId="15">
    <w:abstractNumId w:val="43"/>
  </w:num>
  <w:num w:numId="16">
    <w:abstractNumId w:val="47"/>
  </w:num>
  <w:num w:numId="17">
    <w:abstractNumId w:val="6"/>
  </w:num>
  <w:num w:numId="18">
    <w:abstractNumId w:val="28"/>
  </w:num>
  <w:num w:numId="19">
    <w:abstractNumId w:val="32"/>
  </w:num>
  <w:num w:numId="20">
    <w:abstractNumId w:val="14"/>
  </w:num>
  <w:num w:numId="21">
    <w:abstractNumId w:val="22"/>
  </w:num>
  <w:num w:numId="22">
    <w:abstractNumId w:val="42"/>
  </w:num>
  <w:num w:numId="23">
    <w:abstractNumId w:val="19"/>
  </w:num>
  <w:num w:numId="24">
    <w:abstractNumId w:val="46"/>
  </w:num>
  <w:num w:numId="25">
    <w:abstractNumId w:val="35"/>
  </w:num>
  <w:num w:numId="26">
    <w:abstractNumId w:val="13"/>
  </w:num>
  <w:num w:numId="27">
    <w:abstractNumId w:val="27"/>
  </w:num>
  <w:num w:numId="28">
    <w:abstractNumId w:val="16"/>
  </w:num>
  <w:num w:numId="29">
    <w:abstractNumId w:val="29"/>
  </w:num>
  <w:num w:numId="30">
    <w:abstractNumId w:val="41"/>
  </w:num>
  <w:num w:numId="31">
    <w:abstractNumId w:val="20"/>
  </w:num>
  <w:num w:numId="32">
    <w:abstractNumId w:val="40"/>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39"/>
  </w:num>
  <w:num w:numId="45">
    <w:abstractNumId w:val="24"/>
  </w:num>
  <w:num w:numId="46">
    <w:abstractNumId w:val="25"/>
  </w:num>
  <w:num w:numId="47">
    <w:abstractNumId w:val="7"/>
  </w:num>
  <w:num w:numId="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dirty"/>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093">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52D2"/>
    <w:rsid w:val="00005A99"/>
    <w:rsid w:val="000079FD"/>
    <w:rsid w:val="00012DD0"/>
    <w:rsid w:val="0001387D"/>
    <w:rsid w:val="000139B4"/>
    <w:rsid w:val="00014CEB"/>
    <w:rsid w:val="00016381"/>
    <w:rsid w:val="00017087"/>
    <w:rsid w:val="00023ED2"/>
    <w:rsid w:val="000271E8"/>
    <w:rsid w:val="00031880"/>
    <w:rsid w:val="00032E0C"/>
    <w:rsid w:val="00034B4E"/>
    <w:rsid w:val="000378CE"/>
    <w:rsid w:val="000413D3"/>
    <w:rsid w:val="00045B09"/>
    <w:rsid w:val="00045E07"/>
    <w:rsid w:val="00050A56"/>
    <w:rsid w:val="00056663"/>
    <w:rsid w:val="000571C9"/>
    <w:rsid w:val="00060DFE"/>
    <w:rsid w:val="00064528"/>
    <w:rsid w:val="00066E94"/>
    <w:rsid w:val="0006787B"/>
    <w:rsid w:val="000678ED"/>
    <w:rsid w:val="0007110B"/>
    <w:rsid w:val="000734C2"/>
    <w:rsid w:val="0007385F"/>
    <w:rsid w:val="00081622"/>
    <w:rsid w:val="000817BB"/>
    <w:rsid w:val="00084756"/>
    <w:rsid w:val="00085D40"/>
    <w:rsid w:val="00091978"/>
    <w:rsid w:val="00091D61"/>
    <w:rsid w:val="00095A1D"/>
    <w:rsid w:val="00096E7F"/>
    <w:rsid w:val="00097F69"/>
    <w:rsid w:val="000A1139"/>
    <w:rsid w:val="000A6FD7"/>
    <w:rsid w:val="000B04D1"/>
    <w:rsid w:val="000B063D"/>
    <w:rsid w:val="000B24CD"/>
    <w:rsid w:val="000B6429"/>
    <w:rsid w:val="000C3183"/>
    <w:rsid w:val="000D00C0"/>
    <w:rsid w:val="000D0711"/>
    <w:rsid w:val="000D1B9A"/>
    <w:rsid w:val="000D1F11"/>
    <w:rsid w:val="000D2F8C"/>
    <w:rsid w:val="000D4978"/>
    <w:rsid w:val="000D6821"/>
    <w:rsid w:val="000E44C2"/>
    <w:rsid w:val="000E49BF"/>
    <w:rsid w:val="000E4D4A"/>
    <w:rsid w:val="000F11C6"/>
    <w:rsid w:val="000F65D1"/>
    <w:rsid w:val="000F7DBC"/>
    <w:rsid w:val="0010406D"/>
    <w:rsid w:val="00104C92"/>
    <w:rsid w:val="0010751F"/>
    <w:rsid w:val="0011156A"/>
    <w:rsid w:val="00111B6F"/>
    <w:rsid w:val="0011602D"/>
    <w:rsid w:val="00117097"/>
    <w:rsid w:val="0012167A"/>
    <w:rsid w:val="001220B9"/>
    <w:rsid w:val="0012537D"/>
    <w:rsid w:val="001256D9"/>
    <w:rsid w:val="00125EF3"/>
    <w:rsid w:val="001261B3"/>
    <w:rsid w:val="00127A17"/>
    <w:rsid w:val="00134FB5"/>
    <w:rsid w:val="001361C5"/>
    <w:rsid w:val="001378AD"/>
    <w:rsid w:val="001401BC"/>
    <w:rsid w:val="00146D47"/>
    <w:rsid w:val="00147DD9"/>
    <w:rsid w:val="00150705"/>
    <w:rsid w:val="0015079B"/>
    <w:rsid w:val="0015086D"/>
    <w:rsid w:val="0015542C"/>
    <w:rsid w:val="00160482"/>
    <w:rsid w:val="001614A8"/>
    <w:rsid w:val="00164746"/>
    <w:rsid w:val="00167D76"/>
    <w:rsid w:val="001740AA"/>
    <w:rsid w:val="0018242B"/>
    <w:rsid w:val="00192757"/>
    <w:rsid w:val="00192C98"/>
    <w:rsid w:val="00193574"/>
    <w:rsid w:val="001A1752"/>
    <w:rsid w:val="001A179E"/>
    <w:rsid w:val="001A2A91"/>
    <w:rsid w:val="001A54AA"/>
    <w:rsid w:val="001A7981"/>
    <w:rsid w:val="001B2286"/>
    <w:rsid w:val="001B4BE5"/>
    <w:rsid w:val="001B5B05"/>
    <w:rsid w:val="001B7A11"/>
    <w:rsid w:val="001C23BB"/>
    <w:rsid w:val="001C5383"/>
    <w:rsid w:val="001C5611"/>
    <w:rsid w:val="001D0C55"/>
    <w:rsid w:val="001D0CB8"/>
    <w:rsid w:val="001D4527"/>
    <w:rsid w:val="001D48C8"/>
    <w:rsid w:val="001D5843"/>
    <w:rsid w:val="001D6437"/>
    <w:rsid w:val="001D6C61"/>
    <w:rsid w:val="001E599B"/>
    <w:rsid w:val="001E6D1E"/>
    <w:rsid w:val="001F04AA"/>
    <w:rsid w:val="001F149B"/>
    <w:rsid w:val="001F20D0"/>
    <w:rsid w:val="001F4A9C"/>
    <w:rsid w:val="002054BD"/>
    <w:rsid w:val="0020597E"/>
    <w:rsid w:val="00214965"/>
    <w:rsid w:val="002229F8"/>
    <w:rsid w:val="002244E2"/>
    <w:rsid w:val="0022708F"/>
    <w:rsid w:val="00230BDE"/>
    <w:rsid w:val="00233FDD"/>
    <w:rsid w:val="002357AC"/>
    <w:rsid w:val="002360AD"/>
    <w:rsid w:val="00242385"/>
    <w:rsid w:val="002464E2"/>
    <w:rsid w:val="00254B5A"/>
    <w:rsid w:val="00255A22"/>
    <w:rsid w:val="00255D6E"/>
    <w:rsid w:val="002600C4"/>
    <w:rsid w:val="00265222"/>
    <w:rsid w:val="002751E6"/>
    <w:rsid w:val="00280C2F"/>
    <w:rsid w:val="00283439"/>
    <w:rsid w:val="00296FE4"/>
    <w:rsid w:val="002A2CEC"/>
    <w:rsid w:val="002A775F"/>
    <w:rsid w:val="002B2600"/>
    <w:rsid w:val="002C12AC"/>
    <w:rsid w:val="002C1CDE"/>
    <w:rsid w:val="002C3A49"/>
    <w:rsid w:val="002C4B52"/>
    <w:rsid w:val="002C6AF0"/>
    <w:rsid w:val="002D293D"/>
    <w:rsid w:val="002D4180"/>
    <w:rsid w:val="002D70AD"/>
    <w:rsid w:val="002E016E"/>
    <w:rsid w:val="002E0FF5"/>
    <w:rsid w:val="002E168D"/>
    <w:rsid w:val="002E33F1"/>
    <w:rsid w:val="002E4952"/>
    <w:rsid w:val="002E49E5"/>
    <w:rsid w:val="002E6BBF"/>
    <w:rsid w:val="002E6BFD"/>
    <w:rsid w:val="002E7152"/>
    <w:rsid w:val="002F0401"/>
    <w:rsid w:val="002F21CC"/>
    <w:rsid w:val="002F4FD2"/>
    <w:rsid w:val="0030155B"/>
    <w:rsid w:val="00305EA8"/>
    <w:rsid w:val="00307B7C"/>
    <w:rsid w:val="003104B8"/>
    <w:rsid w:val="00313D8F"/>
    <w:rsid w:val="00316314"/>
    <w:rsid w:val="00322271"/>
    <w:rsid w:val="0032347A"/>
    <w:rsid w:val="00326238"/>
    <w:rsid w:val="00326DAA"/>
    <w:rsid w:val="0032765F"/>
    <w:rsid w:val="00332985"/>
    <w:rsid w:val="00332C78"/>
    <w:rsid w:val="00333BE7"/>
    <w:rsid w:val="00334EE5"/>
    <w:rsid w:val="00347C76"/>
    <w:rsid w:val="003524CB"/>
    <w:rsid w:val="00360EB2"/>
    <w:rsid w:val="00366DA7"/>
    <w:rsid w:val="00372F3A"/>
    <w:rsid w:val="003761B4"/>
    <w:rsid w:val="003803C4"/>
    <w:rsid w:val="003803DA"/>
    <w:rsid w:val="0038622B"/>
    <w:rsid w:val="003909F5"/>
    <w:rsid w:val="00395E95"/>
    <w:rsid w:val="00395FB9"/>
    <w:rsid w:val="0039749D"/>
    <w:rsid w:val="003A2FDD"/>
    <w:rsid w:val="003A5538"/>
    <w:rsid w:val="003B0BE1"/>
    <w:rsid w:val="003B3F96"/>
    <w:rsid w:val="003B4CE7"/>
    <w:rsid w:val="003B5C4F"/>
    <w:rsid w:val="003B77B7"/>
    <w:rsid w:val="003C3015"/>
    <w:rsid w:val="003C3947"/>
    <w:rsid w:val="003C4431"/>
    <w:rsid w:val="003C6C83"/>
    <w:rsid w:val="003D1B3F"/>
    <w:rsid w:val="003D1BD5"/>
    <w:rsid w:val="003D4783"/>
    <w:rsid w:val="003D539E"/>
    <w:rsid w:val="003E0B80"/>
    <w:rsid w:val="003E1D7F"/>
    <w:rsid w:val="003E37F0"/>
    <w:rsid w:val="003E67C0"/>
    <w:rsid w:val="003F3E64"/>
    <w:rsid w:val="003F4156"/>
    <w:rsid w:val="003F68C1"/>
    <w:rsid w:val="004003C4"/>
    <w:rsid w:val="00404055"/>
    <w:rsid w:val="00405D54"/>
    <w:rsid w:val="00406610"/>
    <w:rsid w:val="00407A68"/>
    <w:rsid w:val="00414B1B"/>
    <w:rsid w:val="004157FB"/>
    <w:rsid w:val="00416691"/>
    <w:rsid w:val="00420266"/>
    <w:rsid w:val="00420592"/>
    <w:rsid w:val="00422F15"/>
    <w:rsid w:val="00423A63"/>
    <w:rsid w:val="00430BB2"/>
    <w:rsid w:val="00434E7A"/>
    <w:rsid w:val="00435A3F"/>
    <w:rsid w:val="004376E8"/>
    <w:rsid w:val="00447847"/>
    <w:rsid w:val="00455084"/>
    <w:rsid w:val="00455600"/>
    <w:rsid w:val="004563F0"/>
    <w:rsid w:val="004606CF"/>
    <w:rsid w:val="00462E82"/>
    <w:rsid w:val="004630D7"/>
    <w:rsid w:val="00463457"/>
    <w:rsid w:val="00463AB2"/>
    <w:rsid w:val="00467D92"/>
    <w:rsid w:val="00470958"/>
    <w:rsid w:val="00474762"/>
    <w:rsid w:val="00477C38"/>
    <w:rsid w:val="00482E71"/>
    <w:rsid w:val="00487C12"/>
    <w:rsid w:val="0049068B"/>
    <w:rsid w:val="00490742"/>
    <w:rsid w:val="00496282"/>
    <w:rsid w:val="00497DA5"/>
    <w:rsid w:val="004A1D70"/>
    <w:rsid w:val="004A2BBC"/>
    <w:rsid w:val="004A411E"/>
    <w:rsid w:val="004A4F75"/>
    <w:rsid w:val="004B1099"/>
    <w:rsid w:val="004B379E"/>
    <w:rsid w:val="004B3830"/>
    <w:rsid w:val="004C013A"/>
    <w:rsid w:val="004C6924"/>
    <w:rsid w:val="004D1664"/>
    <w:rsid w:val="004D778A"/>
    <w:rsid w:val="004E31B2"/>
    <w:rsid w:val="004E78DB"/>
    <w:rsid w:val="004F2F1A"/>
    <w:rsid w:val="00507919"/>
    <w:rsid w:val="00515B7E"/>
    <w:rsid w:val="00517A4E"/>
    <w:rsid w:val="00521A80"/>
    <w:rsid w:val="005258DB"/>
    <w:rsid w:val="00525950"/>
    <w:rsid w:val="0052728D"/>
    <w:rsid w:val="0053259E"/>
    <w:rsid w:val="00534675"/>
    <w:rsid w:val="00543C33"/>
    <w:rsid w:val="0054574A"/>
    <w:rsid w:val="00546563"/>
    <w:rsid w:val="0054675D"/>
    <w:rsid w:val="0055289D"/>
    <w:rsid w:val="005531FF"/>
    <w:rsid w:val="00553A1B"/>
    <w:rsid w:val="00554956"/>
    <w:rsid w:val="0055687D"/>
    <w:rsid w:val="00556DA5"/>
    <w:rsid w:val="00561433"/>
    <w:rsid w:val="00565E06"/>
    <w:rsid w:val="00573C80"/>
    <w:rsid w:val="005771E2"/>
    <w:rsid w:val="00577271"/>
    <w:rsid w:val="00577432"/>
    <w:rsid w:val="00582B77"/>
    <w:rsid w:val="00583063"/>
    <w:rsid w:val="00590466"/>
    <w:rsid w:val="00591D17"/>
    <w:rsid w:val="005945C2"/>
    <w:rsid w:val="00594FF3"/>
    <w:rsid w:val="0059501E"/>
    <w:rsid w:val="005957E2"/>
    <w:rsid w:val="005A2089"/>
    <w:rsid w:val="005A22FB"/>
    <w:rsid w:val="005B1BEC"/>
    <w:rsid w:val="005B3097"/>
    <w:rsid w:val="005B7B7C"/>
    <w:rsid w:val="005C0F27"/>
    <w:rsid w:val="005C4318"/>
    <w:rsid w:val="005C5F5F"/>
    <w:rsid w:val="005C6F97"/>
    <w:rsid w:val="005D6433"/>
    <w:rsid w:val="005E2E83"/>
    <w:rsid w:val="005E35A6"/>
    <w:rsid w:val="005E53AA"/>
    <w:rsid w:val="005F187D"/>
    <w:rsid w:val="005F3E47"/>
    <w:rsid w:val="005F4065"/>
    <w:rsid w:val="005F5135"/>
    <w:rsid w:val="005F5360"/>
    <w:rsid w:val="005F585C"/>
    <w:rsid w:val="005F70B4"/>
    <w:rsid w:val="00603F63"/>
    <w:rsid w:val="00604FC4"/>
    <w:rsid w:val="0060641B"/>
    <w:rsid w:val="00610544"/>
    <w:rsid w:val="00610969"/>
    <w:rsid w:val="0061670E"/>
    <w:rsid w:val="00616DAF"/>
    <w:rsid w:val="0062017B"/>
    <w:rsid w:val="0062027D"/>
    <w:rsid w:val="00621474"/>
    <w:rsid w:val="00623C95"/>
    <w:rsid w:val="00625A9D"/>
    <w:rsid w:val="006327D1"/>
    <w:rsid w:val="00633153"/>
    <w:rsid w:val="00633190"/>
    <w:rsid w:val="00635A49"/>
    <w:rsid w:val="00642F5B"/>
    <w:rsid w:val="0064466E"/>
    <w:rsid w:val="00645740"/>
    <w:rsid w:val="00645C50"/>
    <w:rsid w:val="00646AD9"/>
    <w:rsid w:val="00655DFE"/>
    <w:rsid w:val="0066032E"/>
    <w:rsid w:val="006603C9"/>
    <w:rsid w:val="0067251C"/>
    <w:rsid w:val="00672B5F"/>
    <w:rsid w:val="00672FFB"/>
    <w:rsid w:val="00680707"/>
    <w:rsid w:val="00682FA6"/>
    <w:rsid w:val="0068335C"/>
    <w:rsid w:val="006862F3"/>
    <w:rsid w:val="00694577"/>
    <w:rsid w:val="006A09AD"/>
    <w:rsid w:val="006A399E"/>
    <w:rsid w:val="006A656F"/>
    <w:rsid w:val="006B02D5"/>
    <w:rsid w:val="006B2F27"/>
    <w:rsid w:val="006B3961"/>
    <w:rsid w:val="006B47CE"/>
    <w:rsid w:val="006B7362"/>
    <w:rsid w:val="006B7DF4"/>
    <w:rsid w:val="006D2A95"/>
    <w:rsid w:val="006D467F"/>
    <w:rsid w:val="006D4BFB"/>
    <w:rsid w:val="006D4E13"/>
    <w:rsid w:val="006D7F95"/>
    <w:rsid w:val="006E6178"/>
    <w:rsid w:val="006F128E"/>
    <w:rsid w:val="006F2288"/>
    <w:rsid w:val="006F450B"/>
    <w:rsid w:val="006F6726"/>
    <w:rsid w:val="006F6C72"/>
    <w:rsid w:val="00700367"/>
    <w:rsid w:val="00700CAA"/>
    <w:rsid w:val="00700D07"/>
    <w:rsid w:val="00702ADA"/>
    <w:rsid w:val="00706667"/>
    <w:rsid w:val="00706C2A"/>
    <w:rsid w:val="007103D6"/>
    <w:rsid w:val="00711372"/>
    <w:rsid w:val="0071404E"/>
    <w:rsid w:val="007151E9"/>
    <w:rsid w:val="00715A7E"/>
    <w:rsid w:val="007210BD"/>
    <w:rsid w:val="00724554"/>
    <w:rsid w:val="00726E35"/>
    <w:rsid w:val="00742DC4"/>
    <w:rsid w:val="007434F9"/>
    <w:rsid w:val="00745BD4"/>
    <w:rsid w:val="00747DC1"/>
    <w:rsid w:val="007614E9"/>
    <w:rsid w:val="00764573"/>
    <w:rsid w:val="007723C7"/>
    <w:rsid w:val="00773882"/>
    <w:rsid w:val="00774B39"/>
    <w:rsid w:val="00775A7E"/>
    <w:rsid w:val="00783476"/>
    <w:rsid w:val="00784ED5"/>
    <w:rsid w:val="007930EA"/>
    <w:rsid w:val="007A1328"/>
    <w:rsid w:val="007A1E72"/>
    <w:rsid w:val="007A288C"/>
    <w:rsid w:val="007A3CCA"/>
    <w:rsid w:val="007A4FA5"/>
    <w:rsid w:val="007A5CE2"/>
    <w:rsid w:val="007B15A5"/>
    <w:rsid w:val="007C7EE2"/>
    <w:rsid w:val="007D7E75"/>
    <w:rsid w:val="007E39B7"/>
    <w:rsid w:val="007E63E6"/>
    <w:rsid w:val="007E766D"/>
    <w:rsid w:val="007F3A25"/>
    <w:rsid w:val="007F6DAD"/>
    <w:rsid w:val="00801698"/>
    <w:rsid w:val="00804E13"/>
    <w:rsid w:val="008078F2"/>
    <w:rsid w:val="00810FBA"/>
    <w:rsid w:val="00811772"/>
    <w:rsid w:val="00811875"/>
    <w:rsid w:val="00813D29"/>
    <w:rsid w:val="0081522A"/>
    <w:rsid w:val="00817B57"/>
    <w:rsid w:val="00820E75"/>
    <w:rsid w:val="0082373C"/>
    <w:rsid w:val="008335F1"/>
    <w:rsid w:val="00836B00"/>
    <w:rsid w:val="00837F9C"/>
    <w:rsid w:val="0084333A"/>
    <w:rsid w:val="00845CD7"/>
    <w:rsid w:val="00846273"/>
    <w:rsid w:val="00850D79"/>
    <w:rsid w:val="00855CA8"/>
    <w:rsid w:val="00855EBD"/>
    <w:rsid w:val="00860274"/>
    <w:rsid w:val="00862930"/>
    <w:rsid w:val="00862B23"/>
    <w:rsid w:val="00864B28"/>
    <w:rsid w:val="0087169B"/>
    <w:rsid w:val="00885C47"/>
    <w:rsid w:val="008863A3"/>
    <w:rsid w:val="00886DA5"/>
    <w:rsid w:val="008909DB"/>
    <w:rsid w:val="00891604"/>
    <w:rsid w:val="00893A6E"/>
    <w:rsid w:val="00897812"/>
    <w:rsid w:val="008A0150"/>
    <w:rsid w:val="008A331F"/>
    <w:rsid w:val="008A519C"/>
    <w:rsid w:val="008A6B30"/>
    <w:rsid w:val="008B0E3D"/>
    <w:rsid w:val="008C0211"/>
    <w:rsid w:val="008C1B7D"/>
    <w:rsid w:val="008D015E"/>
    <w:rsid w:val="008F1DF8"/>
    <w:rsid w:val="008F429D"/>
    <w:rsid w:val="008F4CC5"/>
    <w:rsid w:val="008F4EF7"/>
    <w:rsid w:val="008F697D"/>
    <w:rsid w:val="0090149A"/>
    <w:rsid w:val="00902AF7"/>
    <w:rsid w:val="00906C9A"/>
    <w:rsid w:val="0090739C"/>
    <w:rsid w:val="00910D30"/>
    <w:rsid w:val="00911AE7"/>
    <w:rsid w:val="00912EB2"/>
    <w:rsid w:val="00915A87"/>
    <w:rsid w:val="00915EB7"/>
    <w:rsid w:val="00917402"/>
    <w:rsid w:val="0092178B"/>
    <w:rsid w:val="00922AF0"/>
    <w:rsid w:val="0092404E"/>
    <w:rsid w:val="00926B96"/>
    <w:rsid w:val="009341F8"/>
    <w:rsid w:val="00935DD9"/>
    <w:rsid w:val="00936E0E"/>
    <w:rsid w:val="009455B2"/>
    <w:rsid w:val="0094597C"/>
    <w:rsid w:val="009466ED"/>
    <w:rsid w:val="00947426"/>
    <w:rsid w:val="00947C6D"/>
    <w:rsid w:val="00954CB0"/>
    <w:rsid w:val="00957827"/>
    <w:rsid w:val="009617D5"/>
    <w:rsid w:val="00962250"/>
    <w:rsid w:val="00962827"/>
    <w:rsid w:val="00963766"/>
    <w:rsid w:val="00964583"/>
    <w:rsid w:val="00965718"/>
    <w:rsid w:val="009669C6"/>
    <w:rsid w:val="00966ADB"/>
    <w:rsid w:val="00966D9E"/>
    <w:rsid w:val="00966EBB"/>
    <w:rsid w:val="009845AF"/>
    <w:rsid w:val="00992832"/>
    <w:rsid w:val="009968E9"/>
    <w:rsid w:val="009A15CA"/>
    <w:rsid w:val="009A25F0"/>
    <w:rsid w:val="009A2BF5"/>
    <w:rsid w:val="009A52EA"/>
    <w:rsid w:val="009A6A11"/>
    <w:rsid w:val="009B03B4"/>
    <w:rsid w:val="009B0921"/>
    <w:rsid w:val="009B3423"/>
    <w:rsid w:val="009B48E9"/>
    <w:rsid w:val="009B5BD0"/>
    <w:rsid w:val="009B6AA1"/>
    <w:rsid w:val="009C02F1"/>
    <w:rsid w:val="009C121C"/>
    <w:rsid w:val="009C5D37"/>
    <w:rsid w:val="009D09CC"/>
    <w:rsid w:val="009D2B42"/>
    <w:rsid w:val="009D467A"/>
    <w:rsid w:val="009D67EC"/>
    <w:rsid w:val="009E04D5"/>
    <w:rsid w:val="009E559B"/>
    <w:rsid w:val="009E6199"/>
    <w:rsid w:val="009F434D"/>
    <w:rsid w:val="009F5313"/>
    <w:rsid w:val="009F6F85"/>
    <w:rsid w:val="00A021C0"/>
    <w:rsid w:val="00A03641"/>
    <w:rsid w:val="00A05179"/>
    <w:rsid w:val="00A13761"/>
    <w:rsid w:val="00A144A3"/>
    <w:rsid w:val="00A15EC5"/>
    <w:rsid w:val="00A17F52"/>
    <w:rsid w:val="00A25382"/>
    <w:rsid w:val="00A256F9"/>
    <w:rsid w:val="00A33052"/>
    <w:rsid w:val="00A33F90"/>
    <w:rsid w:val="00A368FD"/>
    <w:rsid w:val="00A36CB9"/>
    <w:rsid w:val="00A37FC2"/>
    <w:rsid w:val="00A46B38"/>
    <w:rsid w:val="00A5159C"/>
    <w:rsid w:val="00A54880"/>
    <w:rsid w:val="00A56099"/>
    <w:rsid w:val="00A564BB"/>
    <w:rsid w:val="00A62705"/>
    <w:rsid w:val="00A6636F"/>
    <w:rsid w:val="00A71850"/>
    <w:rsid w:val="00A75534"/>
    <w:rsid w:val="00A76655"/>
    <w:rsid w:val="00A8421E"/>
    <w:rsid w:val="00A8446F"/>
    <w:rsid w:val="00A84D77"/>
    <w:rsid w:val="00A975B9"/>
    <w:rsid w:val="00A97E67"/>
    <w:rsid w:val="00AA0D0A"/>
    <w:rsid w:val="00AA0F25"/>
    <w:rsid w:val="00AA3365"/>
    <w:rsid w:val="00AA3430"/>
    <w:rsid w:val="00AA5626"/>
    <w:rsid w:val="00AB2665"/>
    <w:rsid w:val="00AB3417"/>
    <w:rsid w:val="00AC0302"/>
    <w:rsid w:val="00AC1CA8"/>
    <w:rsid w:val="00AC5334"/>
    <w:rsid w:val="00AC7C9D"/>
    <w:rsid w:val="00AD25BB"/>
    <w:rsid w:val="00AD41D9"/>
    <w:rsid w:val="00AD4DEB"/>
    <w:rsid w:val="00AE12FE"/>
    <w:rsid w:val="00AE258A"/>
    <w:rsid w:val="00AE4E38"/>
    <w:rsid w:val="00AE5C6C"/>
    <w:rsid w:val="00AE6440"/>
    <w:rsid w:val="00AE6AC0"/>
    <w:rsid w:val="00AE7DE1"/>
    <w:rsid w:val="00AF276B"/>
    <w:rsid w:val="00AF2805"/>
    <w:rsid w:val="00B014B7"/>
    <w:rsid w:val="00B02673"/>
    <w:rsid w:val="00B02E91"/>
    <w:rsid w:val="00B1034F"/>
    <w:rsid w:val="00B10D7B"/>
    <w:rsid w:val="00B11010"/>
    <w:rsid w:val="00B13A9C"/>
    <w:rsid w:val="00B17010"/>
    <w:rsid w:val="00B17FF8"/>
    <w:rsid w:val="00B2488E"/>
    <w:rsid w:val="00B25064"/>
    <w:rsid w:val="00B312D7"/>
    <w:rsid w:val="00B35D53"/>
    <w:rsid w:val="00B422EE"/>
    <w:rsid w:val="00B432B2"/>
    <w:rsid w:val="00B43C1C"/>
    <w:rsid w:val="00B46F4A"/>
    <w:rsid w:val="00B508A0"/>
    <w:rsid w:val="00B5394E"/>
    <w:rsid w:val="00B54FC9"/>
    <w:rsid w:val="00B563A4"/>
    <w:rsid w:val="00B57E45"/>
    <w:rsid w:val="00B600D7"/>
    <w:rsid w:val="00B64E9E"/>
    <w:rsid w:val="00B6636F"/>
    <w:rsid w:val="00B676FE"/>
    <w:rsid w:val="00B74591"/>
    <w:rsid w:val="00B748ED"/>
    <w:rsid w:val="00B77849"/>
    <w:rsid w:val="00B870E6"/>
    <w:rsid w:val="00B87B6B"/>
    <w:rsid w:val="00B94404"/>
    <w:rsid w:val="00B94CA9"/>
    <w:rsid w:val="00BA0E33"/>
    <w:rsid w:val="00BA49AF"/>
    <w:rsid w:val="00BA5F95"/>
    <w:rsid w:val="00BB259F"/>
    <w:rsid w:val="00BB2B31"/>
    <w:rsid w:val="00BB320A"/>
    <w:rsid w:val="00BB36C1"/>
    <w:rsid w:val="00BB44A3"/>
    <w:rsid w:val="00BC33ED"/>
    <w:rsid w:val="00BC5008"/>
    <w:rsid w:val="00BC5187"/>
    <w:rsid w:val="00BC6763"/>
    <w:rsid w:val="00BC71F6"/>
    <w:rsid w:val="00BD0A5C"/>
    <w:rsid w:val="00BD1B77"/>
    <w:rsid w:val="00BD235B"/>
    <w:rsid w:val="00BD2B06"/>
    <w:rsid w:val="00BD4D27"/>
    <w:rsid w:val="00BD4F81"/>
    <w:rsid w:val="00BD5C94"/>
    <w:rsid w:val="00BD602A"/>
    <w:rsid w:val="00BE030B"/>
    <w:rsid w:val="00BE2D0A"/>
    <w:rsid w:val="00BE6D3D"/>
    <w:rsid w:val="00BF0F93"/>
    <w:rsid w:val="00BF4298"/>
    <w:rsid w:val="00C02DC6"/>
    <w:rsid w:val="00C05697"/>
    <w:rsid w:val="00C05944"/>
    <w:rsid w:val="00C06359"/>
    <w:rsid w:val="00C12249"/>
    <w:rsid w:val="00C15D03"/>
    <w:rsid w:val="00C1740F"/>
    <w:rsid w:val="00C229EB"/>
    <w:rsid w:val="00C270DF"/>
    <w:rsid w:val="00C30D82"/>
    <w:rsid w:val="00C31EA7"/>
    <w:rsid w:val="00C3658F"/>
    <w:rsid w:val="00C37BF5"/>
    <w:rsid w:val="00C41AA9"/>
    <w:rsid w:val="00C467D7"/>
    <w:rsid w:val="00C46831"/>
    <w:rsid w:val="00C4795F"/>
    <w:rsid w:val="00C55641"/>
    <w:rsid w:val="00C60514"/>
    <w:rsid w:val="00C61E8B"/>
    <w:rsid w:val="00C63A31"/>
    <w:rsid w:val="00C6449E"/>
    <w:rsid w:val="00C65CC6"/>
    <w:rsid w:val="00C72F33"/>
    <w:rsid w:val="00C818CE"/>
    <w:rsid w:val="00C82573"/>
    <w:rsid w:val="00C828A6"/>
    <w:rsid w:val="00C91C6A"/>
    <w:rsid w:val="00C93263"/>
    <w:rsid w:val="00C9597A"/>
    <w:rsid w:val="00CA5CEC"/>
    <w:rsid w:val="00CA67F5"/>
    <w:rsid w:val="00CA687D"/>
    <w:rsid w:val="00CB1DEA"/>
    <w:rsid w:val="00CB597B"/>
    <w:rsid w:val="00CB69F1"/>
    <w:rsid w:val="00CC4C07"/>
    <w:rsid w:val="00CD0E18"/>
    <w:rsid w:val="00CD2CD4"/>
    <w:rsid w:val="00CD664C"/>
    <w:rsid w:val="00CD7B99"/>
    <w:rsid w:val="00CF6534"/>
    <w:rsid w:val="00D02167"/>
    <w:rsid w:val="00D033AE"/>
    <w:rsid w:val="00D039B1"/>
    <w:rsid w:val="00D03BFA"/>
    <w:rsid w:val="00D14F3A"/>
    <w:rsid w:val="00D15FAF"/>
    <w:rsid w:val="00D16E42"/>
    <w:rsid w:val="00D1776E"/>
    <w:rsid w:val="00D20C80"/>
    <w:rsid w:val="00D230FD"/>
    <w:rsid w:val="00D238FE"/>
    <w:rsid w:val="00D255E7"/>
    <w:rsid w:val="00D2694C"/>
    <w:rsid w:val="00D27ABD"/>
    <w:rsid w:val="00D30242"/>
    <w:rsid w:val="00D34788"/>
    <w:rsid w:val="00D44613"/>
    <w:rsid w:val="00D4764A"/>
    <w:rsid w:val="00D51294"/>
    <w:rsid w:val="00D5221B"/>
    <w:rsid w:val="00D52300"/>
    <w:rsid w:val="00D54528"/>
    <w:rsid w:val="00D5593B"/>
    <w:rsid w:val="00D6129E"/>
    <w:rsid w:val="00D702A5"/>
    <w:rsid w:val="00D727E3"/>
    <w:rsid w:val="00D766F7"/>
    <w:rsid w:val="00D77726"/>
    <w:rsid w:val="00D8225C"/>
    <w:rsid w:val="00D836BC"/>
    <w:rsid w:val="00D8372E"/>
    <w:rsid w:val="00D851FE"/>
    <w:rsid w:val="00D85CF9"/>
    <w:rsid w:val="00D86008"/>
    <w:rsid w:val="00D86382"/>
    <w:rsid w:val="00D86AD4"/>
    <w:rsid w:val="00D928E6"/>
    <w:rsid w:val="00D935D0"/>
    <w:rsid w:val="00D96007"/>
    <w:rsid w:val="00DA750C"/>
    <w:rsid w:val="00DB1A7E"/>
    <w:rsid w:val="00DB461E"/>
    <w:rsid w:val="00DB6D70"/>
    <w:rsid w:val="00DB6FFB"/>
    <w:rsid w:val="00DB7E70"/>
    <w:rsid w:val="00DC0A8F"/>
    <w:rsid w:val="00DC1246"/>
    <w:rsid w:val="00DC57C3"/>
    <w:rsid w:val="00DD49AA"/>
    <w:rsid w:val="00DD4E63"/>
    <w:rsid w:val="00DD56EC"/>
    <w:rsid w:val="00DE2F2D"/>
    <w:rsid w:val="00DE5305"/>
    <w:rsid w:val="00DE66D5"/>
    <w:rsid w:val="00DF3F3B"/>
    <w:rsid w:val="00DF5793"/>
    <w:rsid w:val="00E00143"/>
    <w:rsid w:val="00E02117"/>
    <w:rsid w:val="00E03FF0"/>
    <w:rsid w:val="00E04739"/>
    <w:rsid w:val="00E06BAA"/>
    <w:rsid w:val="00E07BE9"/>
    <w:rsid w:val="00E11484"/>
    <w:rsid w:val="00E12239"/>
    <w:rsid w:val="00E136FC"/>
    <w:rsid w:val="00E13C00"/>
    <w:rsid w:val="00E175A1"/>
    <w:rsid w:val="00E17780"/>
    <w:rsid w:val="00E27742"/>
    <w:rsid w:val="00E31845"/>
    <w:rsid w:val="00E32670"/>
    <w:rsid w:val="00E403A9"/>
    <w:rsid w:val="00E41590"/>
    <w:rsid w:val="00E4222E"/>
    <w:rsid w:val="00E43792"/>
    <w:rsid w:val="00E43E09"/>
    <w:rsid w:val="00E4568F"/>
    <w:rsid w:val="00E56917"/>
    <w:rsid w:val="00E63469"/>
    <w:rsid w:val="00E67B63"/>
    <w:rsid w:val="00E67E6E"/>
    <w:rsid w:val="00E73650"/>
    <w:rsid w:val="00E77F9A"/>
    <w:rsid w:val="00E8196B"/>
    <w:rsid w:val="00E83327"/>
    <w:rsid w:val="00E87559"/>
    <w:rsid w:val="00E9352D"/>
    <w:rsid w:val="00EA14A7"/>
    <w:rsid w:val="00EA2190"/>
    <w:rsid w:val="00EA5841"/>
    <w:rsid w:val="00EB06D4"/>
    <w:rsid w:val="00EB0720"/>
    <w:rsid w:val="00EB157E"/>
    <w:rsid w:val="00EB4A50"/>
    <w:rsid w:val="00EC0FD6"/>
    <w:rsid w:val="00EC28B2"/>
    <w:rsid w:val="00EC6DA0"/>
    <w:rsid w:val="00EC7D98"/>
    <w:rsid w:val="00ED3917"/>
    <w:rsid w:val="00ED553D"/>
    <w:rsid w:val="00EE4683"/>
    <w:rsid w:val="00EE4A26"/>
    <w:rsid w:val="00EE6FBE"/>
    <w:rsid w:val="00EE7BEE"/>
    <w:rsid w:val="00EF08EC"/>
    <w:rsid w:val="00EF34B0"/>
    <w:rsid w:val="00EF79B1"/>
    <w:rsid w:val="00F05A2F"/>
    <w:rsid w:val="00F10DC2"/>
    <w:rsid w:val="00F122C6"/>
    <w:rsid w:val="00F12B43"/>
    <w:rsid w:val="00F2080C"/>
    <w:rsid w:val="00F21914"/>
    <w:rsid w:val="00F23033"/>
    <w:rsid w:val="00F33257"/>
    <w:rsid w:val="00F37313"/>
    <w:rsid w:val="00F41FF2"/>
    <w:rsid w:val="00F424AD"/>
    <w:rsid w:val="00F453F0"/>
    <w:rsid w:val="00F4645E"/>
    <w:rsid w:val="00F473C6"/>
    <w:rsid w:val="00F50A64"/>
    <w:rsid w:val="00F5355B"/>
    <w:rsid w:val="00F539DE"/>
    <w:rsid w:val="00F553D1"/>
    <w:rsid w:val="00F605C4"/>
    <w:rsid w:val="00F60976"/>
    <w:rsid w:val="00F62A8D"/>
    <w:rsid w:val="00F63E92"/>
    <w:rsid w:val="00F70EB5"/>
    <w:rsid w:val="00F72154"/>
    <w:rsid w:val="00F75BF6"/>
    <w:rsid w:val="00F8170A"/>
    <w:rsid w:val="00F81A5A"/>
    <w:rsid w:val="00F82137"/>
    <w:rsid w:val="00F827F6"/>
    <w:rsid w:val="00F82F67"/>
    <w:rsid w:val="00F83640"/>
    <w:rsid w:val="00F85947"/>
    <w:rsid w:val="00F859B2"/>
    <w:rsid w:val="00F85DBB"/>
    <w:rsid w:val="00F87551"/>
    <w:rsid w:val="00F90A12"/>
    <w:rsid w:val="00F910FB"/>
    <w:rsid w:val="00F91C56"/>
    <w:rsid w:val="00FA02FB"/>
    <w:rsid w:val="00FA2D2E"/>
    <w:rsid w:val="00FA3404"/>
    <w:rsid w:val="00FA3D0A"/>
    <w:rsid w:val="00FA50ED"/>
    <w:rsid w:val="00FA5A67"/>
    <w:rsid w:val="00FB0F36"/>
    <w:rsid w:val="00FB4AED"/>
    <w:rsid w:val="00FC4C46"/>
    <w:rsid w:val="00FC73F7"/>
    <w:rsid w:val="00FD3043"/>
    <w:rsid w:val="00FD4D9B"/>
    <w:rsid w:val="00FD7A2D"/>
    <w:rsid w:val="00FE01C5"/>
    <w:rsid w:val="00FE179B"/>
    <w:rsid w:val="00FE2F03"/>
    <w:rsid w:val="00FE6A92"/>
    <w:rsid w:val="00FF4043"/>
    <w:rsid w:val="00FF43C4"/>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93">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61670E"/>
    <w:pPr>
      <w:keepNext/>
      <w:keepLines/>
      <w:widowControl/>
      <w:numPr>
        <w:numId w:val="36"/>
      </w:numPr>
      <w:pBdr>
        <w:bottom w:val="double" w:sz="4" w:space="1" w:color="auto"/>
      </w:pBdr>
      <w:spacing w:beforeLines="150" w:before="150" w:afterLines="50" w:after="50"/>
      <w:ind w:leftChars="142" w:left="142" w:hangingChars="141" w:hanging="295"/>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61670E"/>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430BB2"/>
    <w:pPr>
      <w:tabs>
        <w:tab w:val="right" w:leader="dot" w:pos="8494"/>
      </w:tabs>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1.emf"/><Relationship Id="rId26" Type="http://schemas.openxmlformats.org/officeDocument/2006/relationships/package" Target="embeddings/Microsoft_Excel_Worksheet4.xlsx"/><Relationship Id="rId39" Type="http://schemas.openxmlformats.org/officeDocument/2006/relationships/image" Target="media/image11.emf"/><Relationship Id="rId21" Type="http://schemas.openxmlformats.org/officeDocument/2006/relationships/image" Target="media/image2.emf"/><Relationship Id="rId34" Type="http://schemas.openxmlformats.org/officeDocument/2006/relationships/package" Target="embeddings/Microsoft_Excel_Worksheet8.xlsx"/><Relationship Id="rId42" Type="http://schemas.openxmlformats.org/officeDocument/2006/relationships/package" Target="embeddings/Microsoft_Excel_Worksheet12.xlsx"/><Relationship Id="rId47" Type="http://schemas.openxmlformats.org/officeDocument/2006/relationships/image" Target="media/image14.emf"/><Relationship Id="rId50" Type="http://schemas.openxmlformats.org/officeDocument/2006/relationships/package" Target="embeddings/Microsoft_Visio___15.vsdx"/><Relationship Id="rId55" Type="http://schemas.openxmlformats.org/officeDocument/2006/relationships/image" Target="media/image18.emf"/><Relationship Id="rId63" Type="http://schemas.openxmlformats.org/officeDocument/2006/relationships/image" Target="media/image22.emf"/><Relationship Id="rId68" Type="http://schemas.openxmlformats.org/officeDocument/2006/relationships/header" Target="header10.xml"/><Relationship Id="rId76"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6.emf"/><Relationship Id="rId11" Type="http://schemas.openxmlformats.org/officeDocument/2006/relationships/header" Target="header4.xml"/><Relationship Id="rId24" Type="http://schemas.openxmlformats.org/officeDocument/2006/relationships/package" Target="embeddings/Microsoft_Excel_Worksheet3.xlsx"/><Relationship Id="rId32" Type="http://schemas.openxmlformats.org/officeDocument/2006/relationships/package" Target="embeddings/Microsoft_Excel_Worksheet7.xlsx"/><Relationship Id="rId37" Type="http://schemas.openxmlformats.org/officeDocument/2006/relationships/image" Target="media/image10.emf"/><Relationship Id="rId40" Type="http://schemas.openxmlformats.org/officeDocument/2006/relationships/package" Target="embeddings/Microsoft_Excel_Worksheet11.xlsx"/><Relationship Id="rId45" Type="http://schemas.openxmlformats.org/officeDocument/2006/relationships/hyperlink" Target="http://sourceforge.net/projects/mingw/files/Installer/" TargetMode="External"/><Relationship Id="rId53" Type="http://schemas.openxmlformats.org/officeDocument/2006/relationships/image" Target="media/image17.emf"/><Relationship Id="rId58" Type="http://schemas.openxmlformats.org/officeDocument/2006/relationships/package" Target="embeddings/Microsoft_Visio___19.vsdx"/><Relationship Id="rId66" Type="http://schemas.openxmlformats.org/officeDocument/2006/relationships/package" Target="embeddings/Microsoft_Visio___23.vsdx"/><Relationship Id="rId74" Type="http://schemas.openxmlformats.org/officeDocument/2006/relationships/header" Target="header14.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1.emf"/><Relationship Id="rId10" Type="http://schemas.openxmlformats.org/officeDocument/2006/relationships/header" Target="header3.xml"/><Relationship Id="rId19" Type="http://schemas.openxmlformats.org/officeDocument/2006/relationships/package" Target="embeddings/Microsoft_Visio___1.vsdx"/><Relationship Id="rId31" Type="http://schemas.openxmlformats.org/officeDocument/2006/relationships/image" Target="media/image7.emf"/><Relationship Id="rId44" Type="http://schemas.openxmlformats.org/officeDocument/2006/relationships/package" Target="embeddings/Microsoft_Excel_Worksheet13.xlsx"/><Relationship Id="rId52" Type="http://schemas.openxmlformats.org/officeDocument/2006/relationships/package" Target="embeddings/Microsoft_Visio___16.vsdx"/><Relationship Id="rId60" Type="http://schemas.openxmlformats.org/officeDocument/2006/relationships/package" Target="embeddings/Microsoft_Visio___20.vsdx"/><Relationship Id="rId65" Type="http://schemas.openxmlformats.org/officeDocument/2006/relationships/image" Target="media/image23.emf"/><Relationship Id="rId73" Type="http://schemas.openxmlformats.org/officeDocument/2006/relationships/footer" Target="footer4.xml"/><Relationship Id="rId78"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package" Target="embeddings/Microsoft_Excel_Worksheet2.xlsx"/><Relationship Id="rId27" Type="http://schemas.openxmlformats.org/officeDocument/2006/relationships/image" Target="media/image5.emf"/><Relationship Id="rId30" Type="http://schemas.openxmlformats.org/officeDocument/2006/relationships/package" Target="embeddings/Microsoft_Excel_Worksheet6.xls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package" Target="embeddings/Microsoft_Visio___14.vsdx"/><Relationship Id="rId56" Type="http://schemas.openxmlformats.org/officeDocument/2006/relationships/package" Target="embeddings/Microsoft_Visio___18.vsdx"/><Relationship Id="rId64" Type="http://schemas.openxmlformats.org/officeDocument/2006/relationships/package" Target="embeddings/Microsoft_Visio___22.vsdx"/><Relationship Id="rId69" Type="http://schemas.openxmlformats.org/officeDocument/2006/relationships/footer" Target="footer3.xml"/><Relationship Id="rId77"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16.emf"/><Relationship Id="rId72" Type="http://schemas.openxmlformats.org/officeDocument/2006/relationships/header" Target="header13.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8.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Excel_Worksheet10.xlsx"/><Relationship Id="rId46" Type="http://schemas.openxmlformats.org/officeDocument/2006/relationships/hyperlink" Target="http://json.codeplex.com/downloads/get/744406" TargetMode="External"/><Relationship Id="rId59" Type="http://schemas.openxmlformats.org/officeDocument/2006/relationships/image" Target="media/image20.emf"/><Relationship Id="rId67" Type="http://schemas.openxmlformats.org/officeDocument/2006/relationships/header" Target="header9.xml"/><Relationship Id="rId20" Type="http://schemas.openxmlformats.org/officeDocument/2006/relationships/hyperlink" Target="http://ja.wikipedia.org/wiki/JavaScript_Object_Notation" TargetMode="External"/><Relationship Id="rId41" Type="http://schemas.openxmlformats.org/officeDocument/2006/relationships/image" Target="media/image12.emf"/><Relationship Id="rId54" Type="http://schemas.openxmlformats.org/officeDocument/2006/relationships/package" Target="embeddings/Microsoft_Visio___17.vsdx"/><Relationship Id="rId62" Type="http://schemas.openxmlformats.org/officeDocument/2006/relationships/package" Target="embeddings/Microsoft_Visio___21.vsdx"/><Relationship Id="rId70" Type="http://schemas.openxmlformats.org/officeDocument/2006/relationships/header" Target="header11.xml"/><Relationship Id="rId75"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3.emf"/><Relationship Id="rId28" Type="http://schemas.openxmlformats.org/officeDocument/2006/relationships/package" Target="embeddings/Microsoft_Excel_Worksheet5.xlsx"/><Relationship Id="rId36" Type="http://schemas.openxmlformats.org/officeDocument/2006/relationships/package" Target="embeddings/Microsoft_Excel_Worksheet9.xlsx"/><Relationship Id="rId49" Type="http://schemas.openxmlformats.org/officeDocument/2006/relationships/image" Target="media/image15.emf"/><Relationship Id="rId57" Type="http://schemas.openxmlformats.org/officeDocument/2006/relationships/image" Target="media/image19.emf"/></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1D285-71EB-45B0-88FD-76B5098C7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4097</TotalTime>
  <Pages>41</Pages>
  <Words>5318</Words>
  <Characters>30314</Characters>
  <Application>Microsoft Office Word</Application>
  <DocSecurity>0</DocSecurity>
  <Lines>252</Lines>
  <Paragraphs>71</Paragraphs>
  <ScaleCrop>false</ScaleCrop>
  <HeadingPairs>
    <vt:vector size="2" baseType="variant">
      <vt:variant>
        <vt:lpstr>タイトル</vt:lpstr>
      </vt:variant>
      <vt:variant>
        <vt:i4>1</vt:i4>
      </vt:variant>
    </vt:vector>
  </HeadingPairs>
  <TitlesOfParts>
    <vt:vector size="1" baseType="lpstr">
      <vt:lpstr>ゲームデータ仕様</vt:lpstr>
    </vt:vector>
  </TitlesOfParts>
  <Company/>
  <LinksUpToDate>false</LinksUpToDate>
  <CharactersWithSpaces>35561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ゲームデータ仕様</dc:title>
  <dc:subject>ゲームデータの変換とフォーマット</dc:subject>
  <dc:creator>板垣 衛</dc:creator>
  <cp:keywords/>
  <dc:description/>
  <cp:lastModifiedBy>板垣衛</cp:lastModifiedBy>
  <cp:revision>694</cp:revision>
  <cp:lastPrinted>2014-01-11T03:17:00Z</cp:lastPrinted>
  <dcterms:created xsi:type="dcterms:W3CDTF">2014-01-07T17:50:00Z</dcterms:created>
  <dcterms:modified xsi:type="dcterms:W3CDTF">2014-01-11T03:53:00Z</dcterms:modified>
  <cp:category>仕様・設計書</cp:category>
  <cp:contentStatus/>
</cp:coreProperties>
</file>