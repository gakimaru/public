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E079DA" w:rsidP="00966ADB">
      <w:pPr>
        <w:pStyle w:val="af4"/>
      </w:pPr>
      <w:fldSimple w:instr=" TITLE   \* MERGEFORMAT ">
        <w:r w:rsidR="00EB6D97">
          <w:t>マルチスレッドプログラミングの基礎</w:t>
        </w:r>
      </w:fldSimple>
    </w:p>
    <w:p w14:paraId="68C1382C" w14:textId="77777777" w:rsidR="00EC0FD6" w:rsidRPr="00C31EA7" w:rsidRDefault="00EC28B2" w:rsidP="00966ADB">
      <w:pPr>
        <w:pStyle w:val="af5"/>
      </w:pPr>
      <w:r>
        <w:rPr>
          <w:rFonts w:hint="eastAsia"/>
        </w:rPr>
        <w:t xml:space="preserve">－ </w:t>
      </w:r>
      <w:fldSimple w:instr=" SUBJECT   \* MERGEFORMAT ">
        <w:r w:rsidR="00EB6D97">
          <w:t>スレッ</w:t>
        </w:r>
        <w:bookmarkStart w:id="0" w:name="_GoBack"/>
        <w:bookmarkEnd w:id="0"/>
        <w:r w:rsidR="00EB6D97">
          <w:t>ド制御のための基礎</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EB6D97">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04348BC9" w14:textId="77777777" w:rsidR="00EB6D97"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808354" w:history="1">
        <w:r w:rsidR="00EB6D97" w:rsidRPr="00DF42CF">
          <w:rPr>
            <w:rStyle w:val="afff3"/>
            <w:rFonts w:ascii="Wingdings" w:hAnsi="Wingdings"/>
          </w:rPr>
          <w:t></w:t>
        </w:r>
        <w:r w:rsidR="00EB6D97">
          <w:rPr>
            <w:rFonts w:asciiTheme="minorHAnsi" w:eastAsiaTheme="minorEastAsia" w:hAnsiTheme="minorHAnsi" w:cstheme="minorBidi"/>
            <w:b w:val="0"/>
            <w:sz w:val="21"/>
          </w:rPr>
          <w:tab/>
        </w:r>
        <w:r w:rsidR="00EB6D97" w:rsidRPr="00DF42CF">
          <w:rPr>
            <w:rStyle w:val="afff3"/>
            <w:rFonts w:hint="eastAsia"/>
          </w:rPr>
          <w:t>概略</w:t>
        </w:r>
        <w:r w:rsidR="00EB6D97">
          <w:rPr>
            <w:webHidden/>
          </w:rPr>
          <w:tab/>
        </w:r>
        <w:r w:rsidR="00EB6D97">
          <w:rPr>
            <w:webHidden/>
          </w:rPr>
          <w:fldChar w:fldCharType="begin"/>
        </w:r>
        <w:r w:rsidR="00EB6D97">
          <w:rPr>
            <w:webHidden/>
          </w:rPr>
          <w:instrText xml:space="preserve"> PAGEREF _Toc378808354 \h </w:instrText>
        </w:r>
        <w:r w:rsidR="00EB6D97">
          <w:rPr>
            <w:webHidden/>
          </w:rPr>
        </w:r>
        <w:r w:rsidR="00EB6D97">
          <w:rPr>
            <w:webHidden/>
          </w:rPr>
          <w:fldChar w:fldCharType="separate"/>
        </w:r>
        <w:r w:rsidR="002E251A">
          <w:rPr>
            <w:webHidden/>
          </w:rPr>
          <w:t>1</w:t>
        </w:r>
        <w:r w:rsidR="00EB6D97">
          <w:rPr>
            <w:webHidden/>
          </w:rPr>
          <w:fldChar w:fldCharType="end"/>
        </w:r>
      </w:hyperlink>
    </w:p>
    <w:p w14:paraId="6EE3443B"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355"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目的</w:t>
        </w:r>
        <w:r>
          <w:rPr>
            <w:webHidden/>
          </w:rPr>
          <w:tab/>
        </w:r>
        <w:r>
          <w:rPr>
            <w:webHidden/>
          </w:rPr>
          <w:fldChar w:fldCharType="begin"/>
        </w:r>
        <w:r>
          <w:rPr>
            <w:webHidden/>
          </w:rPr>
          <w:instrText xml:space="preserve"> PAGEREF _Toc378808355 \h </w:instrText>
        </w:r>
        <w:r>
          <w:rPr>
            <w:webHidden/>
          </w:rPr>
        </w:r>
        <w:r>
          <w:rPr>
            <w:webHidden/>
          </w:rPr>
          <w:fldChar w:fldCharType="separate"/>
        </w:r>
        <w:r w:rsidR="002E251A">
          <w:rPr>
            <w:webHidden/>
          </w:rPr>
          <w:t>1</w:t>
        </w:r>
        <w:r>
          <w:rPr>
            <w:webHidden/>
          </w:rPr>
          <w:fldChar w:fldCharType="end"/>
        </w:r>
      </w:hyperlink>
    </w:p>
    <w:p w14:paraId="1FBD7DB4"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356"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本書のサンプルプログラムについて</w:t>
        </w:r>
        <w:r>
          <w:rPr>
            <w:webHidden/>
          </w:rPr>
          <w:tab/>
        </w:r>
        <w:r>
          <w:rPr>
            <w:webHidden/>
          </w:rPr>
          <w:fldChar w:fldCharType="begin"/>
        </w:r>
        <w:r>
          <w:rPr>
            <w:webHidden/>
          </w:rPr>
          <w:instrText xml:space="preserve"> PAGEREF _Toc378808356 \h </w:instrText>
        </w:r>
        <w:r>
          <w:rPr>
            <w:webHidden/>
          </w:rPr>
        </w:r>
        <w:r>
          <w:rPr>
            <w:webHidden/>
          </w:rPr>
          <w:fldChar w:fldCharType="separate"/>
        </w:r>
        <w:r w:rsidR="002E251A">
          <w:rPr>
            <w:webHidden/>
          </w:rPr>
          <w:t>1</w:t>
        </w:r>
        <w:r>
          <w:rPr>
            <w:webHidden/>
          </w:rPr>
          <w:fldChar w:fldCharType="end"/>
        </w:r>
      </w:hyperlink>
    </w:p>
    <w:p w14:paraId="438C1604" w14:textId="77777777" w:rsidR="00EB6D97" w:rsidRDefault="00EB6D97">
      <w:pPr>
        <w:pStyle w:val="25"/>
        <w:rPr>
          <w:rFonts w:asciiTheme="minorHAnsi" w:eastAsiaTheme="minorEastAsia" w:hAnsiTheme="minorHAnsi" w:cstheme="minorBidi"/>
          <w:b w:val="0"/>
        </w:rPr>
      </w:pPr>
      <w:hyperlink w:anchor="_Toc37880835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サンプルプログラムのビルド・実行環境</w:t>
        </w:r>
        <w:r>
          <w:rPr>
            <w:webHidden/>
          </w:rPr>
          <w:tab/>
        </w:r>
        <w:r>
          <w:rPr>
            <w:webHidden/>
          </w:rPr>
          <w:fldChar w:fldCharType="begin"/>
        </w:r>
        <w:r>
          <w:rPr>
            <w:webHidden/>
          </w:rPr>
          <w:instrText xml:space="preserve"> PAGEREF _Toc378808357 \h </w:instrText>
        </w:r>
        <w:r>
          <w:rPr>
            <w:webHidden/>
          </w:rPr>
        </w:r>
        <w:r>
          <w:rPr>
            <w:webHidden/>
          </w:rPr>
          <w:fldChar w:fldCharType="separate"/>
        </w:r>
        <w:r w:rsidR="002E251A">
          <w:rPr>
            <w:webHidden/>
          </w:rPr>
          <w:t>1</w:t>
        </w:r>
        <w:r>
          <w:rPr>
            <w:webHidden/>
          </w:rPr>
          <w:fldChar w:fldCharType="end"/>
        </w:r>
      </w:hyperlink>
    </w:p>
    <w:p w14:paraId="7035770F" w14:textId="77777777" w:rsidR="00EB6D97" w:rsidRDefault="00EB6D97">
      <w:pPr>
        <w:pStyle w:val="25"/>
        <w:rPr>
          <w:rFonts w:asciiTheme="minorHAnsi" w:eastAsiaTheme="minorEastAsia" w:hAnsiTheme="minorHAnsi" w:cstheme="minorBidi"/>
          <w:b w:val="0"/>
        </w:rPr>
      </w:pPr>
      <w:hyperlink w:anchor="_Toc37880835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サンプルプログラム記載の方針について</w:t>
        </w:r>
        <w:r>
          <w:rPr>
            <w:webHidden/>
          </w:rPr>
          <w:tab/>
        </w:r>
        <w:r>
          <w:rPr>
            <w:webHidden/>
          </w:rPr>
          <w:fldChar w:fldCharType="begin"/>
        </w:r>
        <w:r>
          <w:rPr>
            <w:webHidden/>
          </w:rPr>
          <w:instrText xml:space="preserve"> PAGEREF _Toc378808358 \h </w:instrText>
        </w:r>
        <w:r>
          <w:rPr>
            <w:webHidden/>
          </w:rPr>
        </w:r>
        <w:r>
          <w:rPr>
            <w:webHidden/>
          </w:rPr>
          <w:fldChar w:fldCharType="separate"/>
        </w:r>
        <w:r w:rsidR="002E251A">
          <w:rPr>
            <w:webHidden/>
          </w:rPr>
          <w:t>2</w:t>
        </w:r>
        <w:r>
          <w:rPr>
            <w:webHidden/>
          </w:rPr>
          <w:fldChar w:fldCharType="end"/>
        </w:r>
      </w:hyperlink>
    </w:p>
    <w:p w14:paraId="4E2571F6"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359"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スレッドの仕組み</w:t>
        </w:r>
        <w:r>
          <w:rPr>
            <w:webHidden/>
          </w:rPr>
          <w:tab/>
        </w:r>
        <w:r>
          <w:rPr>
            <w:webHidden/>
          </w:rPr>
          <w:fldChar w:fldCharType="begin"/>
        </w:r>
        <w:r>
          <w:rPr>
            <w:webHidden/>
          </w:rPr>
          <w:instrText xml:space="preserve"> PAGEREF _Toc378808359 \h </w:instrText>
        </w:r>
        <w:r>
          <w:rPr>
            <w:webHidden/>
          </w:rPr>
        </w:r>
        <w:r>
          <w:rPr>
            <w:webHidden/>
          </w:rPr>
          <w:fldChar w:fldCharType="separate"/>
        </w:r>
        <w:r w:rsidR="002E251A">
          <w:rPr>
            <w:webHidden/>
          </w:rPr>
          <w:t>2</w:t>
        </w:r>
        <w:r>
          <w:rPr>
            <w:webHidden/>
          </w:rPr>
          <w:fldChar w:fldCharType="end"/>
        </w:r>
      </w:hyperlink>
    </w:p>
    <w:p w14:paraId="0D91B96C" w14:textId="77777777" w:rsidR="00EB6D97" w:rsidRDefault="00EB6D97">
      <w:pPr>
        <w:pStyle w:val="25"/>
        <w:rPr>
          <w:rFonts w:asciiTheme="minorHAnsi" w:eastAsiaTheme="minorEastAsia" w:hAnsiTheme="minorHAnsi" w:cstheme="minorBidi"/>
          <w:b w:val="0"/>
        </w:rPr>
      </w:pPr>
      <w:hyperlink w:anchor="_Toc37880836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マルチタスク</w:t>
        </w:r>
        <w:r>
          <w:rPr>
            <w:webHidden/>
          </w:rPr>
          <w:tab/>
        </w:r>
        <w:r>
          <w:rPr>
            <w:webHidden/>
          </w:rPr>
          <w:fldChar w:fldCharType="begin"/>
        </w:r>
        <w:r>
          <w:rPr>
            <w:webHidden/>
          </w:rPr>
          <w:instrText xml:space="preserve"> PAGEREF _Toc378808360 \h </w:instrText>
        </w:r>
        <w:r>
          <w:rPr>
            <w:webHidden/>
          </w:rPr>
        </w:r>
        <w:r>
          <w:rPr>
            <w:webHidden/>
          </w:rPr>
          <w:fldChar w:fldCharType="separate"/>
        </w:r>
        <w:r w:rsidR="002E251A">
          <w:rPr>
            <w:webHidden/>
          </w:rPr>
          <w:t>3</w:t>
        </w:r>
        <w:r>
          <w:rPr>
            <w:webHidden/>
          </w:rPr>
          <w:fldChar w:fldCharType="end"/>
        </w:r>
      </w:hyperlink>
    </w:p>
    <w:p w14:paraId="2A83098D" w14:textId="77777777" w:rsidR="00EB6D97" w:rsidRDefault="00EB6D97">
      <w:pPr>
        <w:pStyle w:val="32"/>
        <w:tabs>
          <w:tab w:val="left" w:pos="840"/>
        </w:tabs>
        <w:ind w:left="578" w:hanging="309"/>
        <w:rPr>
          <w:rFonts w:eastAsiaTheme="minorEastAsia"/>
        </w:rPr>
      </w:pPr>
      <w:hyperlink w:anchor="_Toc378808361" w:history="1">
        <w:r w:rsidRPr="00DF42CF">
          <w:rPr>
            <w:rStyle w:val="afff3"/>
            <w:rFonts w:ascii="Wingdings" w:hAnsi="Wingdings"/>
          </w:rPr>
          <w:t></w:t>
        </w:r>
        <w:r>
          <w:rPr>
            <w:rFonts w:eastAsiaTheme="minorEastAsia"/>
          </w:rPr>
          <w:tab/>
        </w:r>
        <w:r w:rsidRPr="00DF42CF">
          <w:rPr>
            <w:rStyle w:val="afff3"/>
            <w:rFonts w:hint="eastAsia"/>
          </w:rPr>
          <w:t>ノンプリエンプティブなマルチタスク</w:t>
        </w:r>
        <w:r>
          <w:rPr>
            <w:webHidden/>
          </w:rPr>
          <w:tab/>
        </w:r>
        <w:r>
          <w:rPr>
            <w:webHidden/>
          </w:rPr>
          <w:fldChar w:fldCharType="begin"/>
        </w:r>
        <w:r>
          <w:rPr>
            <w:webHidden/>
          </w:rPr>
          <w:instrText xml:space="preserve"> PAGEREF _Toc378808361 \h </w:instrText>
        </w:r>
        <w:r>
          <w:rPr>
            <w:webHidden/>
          </w:rPr>
        </w:r>
        <w:r>
          <w:rPr>
            <w:webHidden/>
          </w:rPr>
          <w:fldChar w:fldCharType="separate"/>
        </w:r>
        <w:r w:rsidR="002E251A">
          <w:rPr>
            <w:webHidden/>
          </w:rPr>
          <w:t>3</w:t>
        </w:r>
        <w:r>
          <w:rPr>
            <w:webHidden/>
          </w:rPr>
          <w:fldChar w:fldCharType="end"/>
        </w:r>
      </w:hyperlink>
    </w:p>
    <w:p w14:paraId="00122B3C" w14:textId="77777777" w:rsidR="00EB6D97" w:rsidRDefault="00EB6D97">
      <w:pPr>
        <w:pStyle w:val="32"/>
        <w:tabs>
          <w:tab w:val="left" w:pos="840"/>
        </w:tabs>
        <w:ind w:left="578" w:hanging="309"/>
        <w:rPr>
          <w:rFonts w:eastAsiaTheme="minorEastAsia"/>
        </w:rPr>
      </w:pPr>
      <w:hyperlink w:anchor="_Toc378808362" w:history="1">
        <w:r w:rsidRPr="00DF42CF">
          <w:rPr>
            <w:rStyle w:val="afff3"/>
            <w:rFonts w:ascii="Wingdings" w:hAnsi="Wingdings"/>
          </w:rPr>
          <w:t></w:t>
        </w:r>
        <w:r>
          <w:rPr>
            <w:rFonts w:eastAsiaTheme="minorEastAsia"/>
          </w:rPr>
          <w:tab/>
        </w:r>
        <w:r w:rsidRPr="00DF42CF">
          <w:rPr>
            <w:rStyle w:val="afff3"/>
            <w:rFonts w:hint="eastAsia"/>
          </w:rPr>
          <w:t>プリエンプティブなマルチタスク</w:t>
        </w:r>
        <w:r>
          <w:rPr>
            <w:webHidden/>
          </w:rPr>
          <w:tab/>
        </w:r>
        <w:r>
          <w:rPr>
            <w:webHidden/>
          </w:rPr>
          <w:fldChar w:fldCharType="begin"/>
        </w:r>
        <w:r>
          <w:rPr>
            <w:webHidden/>
          </w:rPr>
          <w:instrText xml:space="preserve"> PAGEREF _Toc378808362 \h </w:instrText>
        </w:r>
        <w:r>
          <w:rPr>
            <w:webHidden/>
          </w:rPr>
        </w:r>
        <w:r>
          <w:rPr>
            <w:webHidden/>
          </w:rPr>
          <w:fldChar w:fldCharType="separate"/>
        </w:r>
        <w:r w:rsidR="002E251A">
          <w:rPr>
            <w:webHidden/>
          </w:rPr>
          <w:t>4</w:t>
        </w:r>
        <w:r>
          <w:rPr>
            <w:webHidden/>
          </w:rPr>
          <w:fldChar w:fldCharType="end"/>
        </w:r>
      </w:hyperlink>
    </w:p>
    <w:p w14:paraId="54115B70" w14:textId="77777777" w:rsidR="00EB6D97" w:rsidRDefault="00EB6D97">
      <w:pPr>
        <w:pStyle w:val="32"/>
        <w:tabs>
          <w:tab w:val="left" w:pos="840"/>
        </w:tabs>
        <w:ind w:left="578" w:hanging="309"/>
        <w:rPr>
          <w:rFonts w:eastAsiaTheme="minorEastAsia"/>
        </w:rPr>
      </w:pPr>
      <w:hyperlink w:anchor="_Toc378808363" w:history="1">
        <w:r w:rsidRPr="00DF42CF">
          <w:rPr>
            <w:rStyle w:val="afff3"/>
            <w:rFonts w:ascii="Wingdings" w:hAnsi="Wingdings"/>
          </w:rPr>
          <w:t></w:t>
        </w:r>
        <w:r>
          <w:rPr>
            <w:rFonts w:eastAsiaTheme="minorEastAsia"/>
          </w:rPr>
          <w:tab/>
        </w:r>
        <w:r w:rsidRPr="00DF42CF">
          <w:rPr>
            <w:rStyle w:val="afff3"/>
            <w:rFonts w:hint="eastAsia"/>
          </w:rPr>
          <w:t>タイムスライス</w:t>
        </w:r>
        <w:r>
          <w:rPr>
            <w:webHidden/>
          </w:rPr>
          <w:tab/>
        </w:r>
        <w:r>
          <w:rPr>
            <w:webHidden/>
          </w:rPr>
          <w:fldChar w:fldCharType="begin"/>
        </w:r>
        <w:r>
          <w:rPr>
            <w:webHidden/>
          </w:rPr>
          <w:instrText xml:space="preserve"> PAGEREF _Toc378808363 \h </w:instrText>
        </w:r>
        <w:r>
          <w:rPr>
            <w:webHidden/>
          </w:rPr>
        </w:r>
        <w:r>
          <w:rPr>
            <w:webHidden/>
          </w:rPr>
          <w:fldChar w:fldCharType="separate"/>
        </w:r>
        <w:r w:rsidR="002E251A">
          <w:rPr>
            <w:webHidden/>
          </w:rPr>
          <w:t>4</w:t>
        </w:r>
        <w:r>
          <w:rPr>
            <w:webHidden/>
          </w:rPr>
          <w:fldChar w:fldCharType="end"/>
        </w:r>
      </w:hyperlink>
    </w:p>
    <w:p w14:paraId="38EDABD6" w14:textId="77777777" w:rsidR="00EB6D97" w:rsidRDefault="00EB6D97">
      <w:pPr>
        <w:pStyle w:val="32"/>
        <w:tabs>
          <w:tab w:val="left" w:pos="840"/>
        </w:tabs>
        <w:ind w:left="578" w:hanging="309"/>
        <w:rPr>
          <w:rFonts w:eastAsiaTheme="minorEastAsia"/>
        </w:rPr>
      </w:pPr>
      <w:hyperlink w:anchor="_Toc378808364" w:history="1">
        <w:r w:rsidRPr="00DF42CF">
          <w:rPr>
            <w:rStyle w:val="afff3"/>
            <w:rFonts w:ascii="Wingdings" w:hAnsi="Wingdings"/>
          </w:rPr>
          <w:t></w:t>
        </w:r>
        <w:r>
          <w:rPr>
            <w:rFonts w:eastAsiaTheme="minorEastAsia"/>
          </w:rPr>
          <w:tab/>
        </w:r>
        <w:r w:rsidRPr="00DF42CF">
          <w:rPr>
            <w:rStyle w:val="afff3"/>
            <w:rFonts w:hint="eastAsia"/>
          </w:rPr>
          <w:t>並行と並列</w:t>
        </w:r>
        <w:r>
          <w:rPr>
            <w:webHidden/>
          </w:rPr>
          <w:tab/>
        </w:r>
        <w:r>
          <w:rPr>
            <w:webHidden/>
          </w:rPr>
          <w:fldChar w:fldCharType="begin"/>
        </w:r>
        <w:r>
          <w:rPr>
            <w:webHidden/>
          </w:rPr>
          <w:instrText xml:space="preserve"> PAGEREF _Toc378808364 \h </w:instrText>
        </w:r>
        <w:r>
          <w:rPr>
            <w:webHidden/>
          </w:rPr>
        </w:r>
        <w:r>
          <w:rPr>
            <w:webHidden/>
          </w:rPr>
          <w:fldChar w:fldCharType="separate"/>
        </w:r>
        <w:r w:rsidR="002E251A">
          <w:rPr>
            <w:webHidden/>
          </w:rPr>
          <w:t>5</w:t>
        </w:r>
        <w:r>
          <w:rPr>
            <w:webHidden/>
          </w:rPr>
          <w:fldChar w:fldCharType="end"/>
        </w:r>
      </w:hyperlink>
    </w:p>
    <w:p w14:paraId="10E5F12F" w14:textId="77777777" w:rsidR="00EB6D97" w:rsidRDefault="00EB6D97">
      <w:pPr>
        <w:pStyle w:val="25"/>
        <w:rPr>
          <w:rFonts w:asciiTheme="minorHAnsi" w:eastAsiaTheme="minorEastAsia" w:hAnsiTheme="minorHAnsi" w:cstheme="minorBidi"/>
          <w:b w:val="0"/>
        </w:rPr>
      </w:pPr>
      <w:hyperlink w:anchor="_Toc378808365"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OS</w:t>
        </w:r>
        <w:r w:rsidRPr="00DF42CF">
          <w:rPr>
            <w:rStyle w:val="afff3"/>
            <w:rFonts w:hint="eastAsia"/>
          </w:rPr>
          <w:t>とカーネル</w:t>
        </w:r>
        <w:r>
          <w:rPr>
            <w:webHidden/>
          </w:rPr>
          <w:tab/>
        </w:r>
        <w:r>
          <w:rPr>
            <w:webHidden/>
          </w:rPr>
          <w:fldChar w:fldCharType="begin"/>
        </w:r>
        <w:r>
          <w:rPr>
            <w:webHidden/>
          </w:rPr>
          <w:instrText xml:space="preserve"> PAGEREF _Toc378808365 \h </w:instrText>
        </w:r>
        <w:r>
          <w:rPr>
            <w:webHidden/>
          </w:rPr>
        </w:r>
        <w:r>
          <w:rPr>
            <w:webHidden/>
          </w:rPr>
          <w:fldChar w:fldCharType="separate"/>
        </w:r>
        <w:r w:rsidR="002E251A">
          <w:rPr>
            <w:webHidden/>
          </w:rPr>
          <w:t>5</w:t>
        </w:r>
        <w:r>
          <w:rPr>
            <w:webHidden/>
          </w:rPr>
          <w:fldChar w:fldCharType="end"/>
        </w:r>
      </w:hyperlink>
    </w:p>
    <w:p w14:paraId="606253A4" w14:textId="77777777" w:rsidR="00EB6D97" w:rsidRDefault="00EB6D97">
      <w:pPr>
        <w:pStyle w:val="32"/>
        <w:tabs>
          <w:tab w:val="left" w:pos="840"/>
        </w:tabs>
        <w:ind w:left="578" w:hanging="309"/>
        <w:rPr>
          <w:rFonts w:eastAsiaTheme="minorEastAsia"/>
        </w:rPr>
      </w:pPr>
      <w:hyperlink w:anchor="_Toc378808366" w:history="1">
        <w:r w:rsidRPr="00DF42CF">
          <w:rPr>
            <w:rStyle w:val="afff3"/>
            <w:rFonts w:ascii="Wingdings" w:hAnsi="Wingdings"/>
          </w:rPr>
          <w:t></w:t>
        </w:r>
        <w:r>
          <w:rPr>
            <w:rFonts w:eastAsiaTheme="minorEastAsia"/>
          </w:rPr>
          <w:tab/>
        </w:r>
        <w:r w:rsidRPr="00DF42CF">
          <w:rPr>
            <w:rStyle w:val="afff3"/>
            <w:rFonts w:hint="eastAsia"/>
          </w:rPr>
          <w:t>モノリシックカーネル</w:t>
        </w:r>
        <w:r>
          <w:rPr>
            <w:webHidden/>
          </w:rPr>
          <w:tab/>
        </w:r>
        <w:r>
          <w:rPr>
            <w:webHidden/>
          </w:rPr>
          <w:fldChar w:fldCharType="begin"/>
        </w:r>
        <w:r>
          <w:rPr>
            <w:webHidden/>
          </w:rPr>
          <w:instrText xml:space="preserve"> PAGEREF _Toc378808366 \h </w:instrText>
        </w:r>
        <w:r>
          <w:rPr>
            <w:webHidden/>
          </w:rPr>
        </w:r>
        <w:r>
          <w:rPr>
            <w:webHidden/>
          </w:rPr>
          <w:fldChar w:fldCharType="separate"/>
        </w:r>
        <w:r w:rsidR="002E251A">
          <w:rPr>
            <w:webHidden/>
          </w:rPr>
          <w:t>6</w:t>
        </w:r>
        <w:r>
          <w:rPr>
            <w:webHidden/>
          </w:rPr>
          <w:fldChar w:fldCharType="end"/>
        </w:r>
      </w:hyperlink>
    </w:p>
    <w:p w14:paraId="372FA3EE" w14:textId="77777777" w:rsidR="00EB6D97" w:rsidRDefault="00EB6D97">
      <w:pPr>
        <w:pStyle w:val="32"/>
        <w:tabs>
          <w:tab w:val="left" w:pos="840"/>
        </w:tabs>
        <w:ind w:left="578" w:hanging="309"/>
        <w:rPr>
          <w:rFonts w:eastAsiaTheme="minorEastAsia"/>
        </w:rPr>
      </w:pPr>
      <w:hyperlink w:anchor="_Toc378808367" w:history="1">
        <w:r w:rsidRPr="00DF42CF">
          <w:rPr>
            <w:rStyle w:val="afff3"/>
            <w:rFonts w:ascii="Wingdings" w:hAnsi="Wingdings"/>
          </w:rPr>
          <w:t></w:t>
        </w:r>
        <w:r>
          <w:rPr>
            <w:rFonts w:eastAsiaTheme="minorEastAsia"/>
          </w:rPr>
          <w:tab/>
        </w:r>
        <w:r w:rsidRPr="00DF42CF">
          <w:rPr>
            <w:rStyle w:val="afff3"/>
            <w:rFonts w:hint="eastAsia"/>
          </w:rPr>
          <w:t>マイクロカーネル</w:t>
        </w:r>
        <w:r>
          <w:rPr>
            <w:webHidden/>
          </w:rPr>
          <w:tab/>
        </w:r>
        <w:r>
          <w:rPr>
            <w:webHidden/>
          </w:rPr>
          <w:fldChar w:fldCharType="begin"/>
        </w:r>
        <w:r>
          <w:rPr>
            <w:webHidden/>
          </w:rPr>
          <w:instrText xml:space="preserve"> PAGEREF _Toc378808367 \h </w:instrText>
        </w:r>
        <w:r>
          <w:rPr>
            <w:webHidden/>
          </w:rPr>
        </w:r>
        <w:r>
          <w:rPr>
            <w:webHidden/>
          </w:rPr>
          <w:fldChar w:fldCharType="separate"/>
        </w:r>
        <w:r w:rsidR="002E251A">
          <w:rPr>
            <w:webHidden/>
          </w:rPr>
          <w:t>7</w:t>
        </w:r>
        <w:r>
          <w:rPr>
            <w:webHidden/>
          </w:rPr>
          <w:fldChar w:fldCharType="end"/>
        </w:r>
      </w:hyperlink>
    </w:p>
    <w:p w14:paraId="39B0A3C6" w14:textId="77777777" w:rsidR="00EB6D97" w:rsidRDefault="00EB6D97">
      <w:pPr>
        <w:pStyle w:val="32"/>
        <w:tabs>
          <w:tab w:val="left" w:pos="840"/>
        </w:tabs>
        <w:ind w:left="578" w:hanging="309"/>
        <w:rPr>
          <w:rFonts w:eastAsiaTheme="minorEastAsia"/>
        </w:rPr>
      </w:pPr>
      <w:hyperlink w:anchor="_Toc378808368" w:history="1">
        <w:r w:rsidRPr="00DF42CF">
          <w:rPr>
            <w:rStyle w:val="afff3"/>
            <w:rFonts w:ascii="Wingdings" w:hAnsi="Wingdings"/>
          </w:rPr>
          <w:t></w:t>
        </w:r>
        <w:r>
          <w:rPr>
            <w:rFonts w:eastAsiaTheme="minorEastAsia"/>
          </w:rPr>
          <w:tab/>
        </w:r>
        <w:r w:rsidRPr="00DF42CF">
          <w:rPr>
            <w:rStyle w:val="afff3"/>
            <w:rFonts w:hint="eastAsia"/>
          </w:rPr>
          <w:t>ハイブリッドカーネル</w:t>
        </w:r>
        <w:r>
          <w:rPr>
            <w:webHidden/>
          </w:rPr>
          <w:tab/>
        </w:r>
        <w:r>
          <w:rPr>
            <w:webHidden/>
          </w:rPr>
          <w:fldChar w:fldCharType="begin"/>
        </w:r>
        <w:r>
          <w:rPr>
            <w:webHidden/>
          </w:rPr>
          <w:instrText xml:space="preserve"> PAGEREF _Toc378808368 \h </w:instrText>
        </w:r>
        <w:r>
          <w:rPr>
            <w:webHidden/>
          </w:rPr>
        </w:r>
        <w:r>
          <w:rPr>
            <w:webHidden/>
          </w:rPr>
          <w:fldChar w:fldCharType="separate"/>
        </w:r>
        <w:r w:rsidR="002E251A">
          <w:rPr>
            <w:webHidden/>
          </w:rPr>
          <w:t>7</w:t>
        </w:r>
        <w:r>
          <w:rPr>
            <w:webHidden/>
          </w:rPr>
          <w:fldChar w:fldCharType="end"/>
        </w:r>
      </w:hyperlink>
    </w:p>
    <w:p w14:paraId="4887B341" w14:textId="77777777" w:rsidR="00EB6D97" w:rsidRDefault="00EB6D97">
      <w:pPr>
        <w:pStyle w:val="32"/>
        <w:tabs>
          <w:tab w:val="left" w:pos="840"/>
        </w:tabs>
        <w:ind w:left="578" w:hanging="309"/>
        <w:rPr>
          <w:rFonts w:eastAsiaTheme="minorEastAsia"/>
        </w:rPr>
      </w:pPr>
      <w:hyperlink w:anchor="_Toc378808369" w:history="1">
        <w:r w:rsidRPr="00DF42CF">
          <w:rPr>
            <w:rStyle w:val="afff3"/>
            <w:rFonts w:ascii="Wingdings" w:hAnsi="Wingdings"/>
          </w:rPr>
          <w:t></w:t>
        </w:r>
        <w:r>
          <w:rPr>
            <w:rFonts w:eastAsiaTheme="minorEastAsia"/>
          </w:rPr>
          <w:tab/>
        </w:r>
        <w:r w:rsidRPr="00DF42CF">
          <w:rPr>
            <w:rStyle w:val="afff3"/>
            <w:rFonts w:hint="eastAsia"/>
          </w:rPr>
          <w:t>カーネルモードとユーザーモード</w:t>
        </w:r>
        <w:r>
          <w:rPr>
            <w:webHidden/>
          </w:rPr>
          <w:tab/>
        </w:r>
        <w:r>
          <w:rPr>
            <w:webHidden/>
          </w:rPr>
          <w:fldChar w:fldCharType="begin"/>
        </w:r>
        <w:r>
          <w:rPr>
            <w:webHidden/>
          </w:rPr>
          <w:instrText xml:space="preserve"> PAGEREF _Toc378808369 \h </w:instrText>
        </w:r>
        <w:r>
          <w:rPr>
            <w:webHidden/>
          </w:rPr>
        </w:r>
        <w:r>
          <w:rPr>
            <w:webHidden/>
          </w:rPr>
          <w:fldChar w:fldCharType="separate"/>
        </w:r>
        <w:r w:rsidR="002E251A">
          <w:rPr>
            <w:webHidden/>
          </w:rPr>
          <w:t>8</w:t>
        </w:r>
        <w:r>
          <w:rPr>
            <w:webHidden/>
          </w:rPr>
          <w:fldChar w:fldCharType="end"/>
        </w:r>
      </w:hyperlink>
    </w:p>
    <w:p w14:paraId="18F493AA" w14:textId="77777777" w:rsidR="00EB6D97" w:rsidRDefault="00EB6D97">
      <w:pPr>
        <w:pStyle w:val="32"/>
        <w:tabs>
          <w:tab w:val="left" w:pos="840"/>
        </w:tabs>
        <w:ind w:left="578" w:hanging="309"/>
        <w:rPr>
          <w:rFonts w:eastAsiaTheme="minorEastAsia"/>
        </w:rPr>
      </w:pPr>
      <w:hyperlink w:anchor="_Toc378808370" w:history="1">
        <w:r w:rsidRPr="00DF42CF">
          <w:rPr>
            <w:rStyle w:val="afff3"/>
            <w:rFonts w:ascii="Wingdings" w:hAnsi="Wingdings"/>
          </w:rPr>
          <w:t></w:t>
        </w:r>
        <w:r>
          <w:rPr>
            <w:rFonts w:eastAsiaTheme="minorEastAsia"/>
          </w:rPr>
          <w:tab/>
        </w:r>
        <w:r w:rsidRPr="00DF42CF">
          <w:rPr>
            <w:rStyle w:val="afff3"/>
          </w:rPr>
          <w:t>BIOS</w:t>
        </w:r>
        <w:r>
          <w:rPr>
            <w:webHidden/>
          </w:rPr>
          <w:tab/>
        </w:r>
        <w:r>
          <w:rPr>
            <w:webHidden/>
          </w:rPr>
          <w:fldChar w:fldCharType="begin"/>
        </w:r>
        <w:r>
          <w:rPr>
            <w:webHidden/>
          </w:rPr>
          <w:instrText xml:space="preserve"> PAGEREF _Toc378808370 \h </w:instrText>
        </w:r>
        <w:r>
          <w:rPr>
            <w:webHidden/>
          </w:rPr>
        </w:r>
        <w:r>
          <w:rPr>
            <w:webHidden/>
          </w:rPr>
          <w:fldChar w:fldCharType="separate"/>
        </w:r>
        <w:r w:rsidR="002E251A">
          <w:rPr>
            <w:webHidden/>
          </w:rPr>
          <w:t>8</w:t>
        </w:r>
        <w:r>
          <w:rPr>
            <w:webHidden/>
          </w:rPr>
          <w:fldChar w:fldCharType="end"/>
        </w:r>
      </w:hyperlink>
    </w:p>
    <w:p w14:paraId="79D1AC6F" w14:textId="77777777" w:rsidR="00EB6D97" w:rsidRDefault="00EB6D97">
      <w:pPr>
        <w:pStyle w:val="25"/>
        <w:rPr>
          <w:rFonts w:asciiTheme="minorHAnsi" w:eastAsiaTheme="minorEastAsia" w:hAnsiTheme="minorHAnsi" w:cstheme="minorBidi"/>
          <w:b w:val="0"/>
        </w:rPr>
      </w:pPr>
      <w:hyperlink w:anchor="_Toc37880837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プロセスとスレッド</w:t>
        </w:r>
        <w:r>
          <w:rPr>
            <w:webHidden/>
          </w:rPr>
          <w:tab/>
        </w:r>
        <w:r>
          <w:rPr>
            <w:webHidden/>
          </w:rPr>
          <w:fldChar w:fldCharType="begin"/>
        </w:r>
        <w:r>
          <w:rPr>
            <w:webHidden/>
          </w:rPr>
          <w:instrText xml:space="preserve"> PAGEREF _Toc378808371 \h </w:instrText>
        </w:r>
        <w:r>
          <w:rPr>
            <w:webHidden/>
          </w:rPr>
        </w:r>
        <w:r>
          <w:rPr>
            <w:webHidden/>
          </w:rPr>
          <w:fldChar w:fldCharType="separate"/>
        </w:r>
        <w:r w:rsidR="002E251A">
          <w:rPr>
            <w:webHidden/>
          </w:rPr>
          <w:t>9</w:t>
        </w:r>
        <w:r>
          <w:rPr>
            <w:webHidden/>
          </w:rPr>
          <w:fldChar w:fldCharType="end"/>
        </w:r>
      </w:hyperlink>
    </w:p>
    <w:p w14:paraId="7BD109B1" w14:textId="77777777" w:rsidR="00EB6D97" w:rsidRDefault="00EB6D97">
      <w:pPr>
        <w:pStyle w:val="32"/>
        <w:tabs>
          <w:tab w:val="left" w:pos="840"/>
        </w:tabs>
        <w:ind w:left="578" w:hanging="309"/>
        <w:rPr>
          <w:rFonts w:eastAsiaTheme="minorEastAsia"/>
        </w:rPr>
      </w:pPr>
      <w:hyperlink w:anchor="_Toc378808372" w:history="1">
        <w:r w:rsidRPr="00DF42CF">
          <w:rPr>
            <w:rStyle w:val="afff3"/>
            <w:rFonts w:ascii="Wingdings" w:hAnsi="Wingdings"/>
          </w:rPr>
          <w:t></w:t>
        </w:r>
        <w:r>
          <w:rPr>
            <w:rFonts w:eastAsiaTheme="minorEastAsia"/>
          </w:rPr>
          <w:tab/>
        </w:r>
        <w:r w:rsidRPr="00DF42CF">
          <w:rPr>
            <w:rStyle w:val="afff3"/>
            <w:rFonts w:hint="eastAsia"/>
          </w:rPr>
          <w:t>プロセス</w:t>
        </w:r>
        <w:r>
          <w:rPr>
            <w:webHidden/>
          </w:rPr>
          <w:tab/>
        </w:r>
        <w:r>
          <w:rPr>
            <w:webHidden/>
          </w:rPr>
          <w:fldChar w:fldCharType="begin"/>
        </w:r>
        <w:r>
          <w:rPr>
            <w:webHidden/>
          </w:rPr>
          <w:instrText xml:space="preserve"> PAGEREF _Toc378808372 \h </w:instrText>
        </w:r>
        <w:r>
          <w:rPr>
            <w:webHidden/>
          </w:rPr>
        </w:r>
        <w:r>
          <w:rPr>
            <w:webHidden/>
          </w:rPr>
          <w:fldChar w:fldCharType="separate"/>
        </w:r>
        <w:r w:rsidR="002E251A">
          <w:rPr>
            <w:webHidden/>
          </w:rPr>
          <w:t>9</w:t>
        </w:r>
        <w:r>
          <w:rPr>
            <w:webHidden/>
          </w:rPr>
          <w:fldChar w:fldCharType="end"/>
        </w:r>
      </w:hyperlink>
    </w:p>
    <w:p w14:paraId="1D6DD6BF" w14:textId="77777777" w:rsidR="00EB6D97" w:rsidRDefault="00EB6D97">
      <w:pPr>
        <w:pStyle w:val="32"/>
        <w:tabs>
          <w:tab w:val="left" w:pos="840"/>
        </w:tabs>
        <w:ind w:left="578" w:hanging="309"/>
        <w:rPr>
          <w:rFonts w:eastAsiaTheme="minorEastAsia"/>
        </w:rPr>
      </w:pPr>
      <w:hyperlink w:anchor="_Toc378808373" w:history="1">
        <w:r w:rsidRPr="00DF42CF">
          <w:rPr>
            <w:rStyle w:val="afff3"/>
            <w:rFonts w:ascii="Wingdings" w:hAnsi="Wingdings"/>
          </w:rPr>
          <w:t></w:t>
        </w:r>
        <w:r>
          <w:rPr>
            <w:rFonts w:eastAsiaTheme="minorEastAsia"/>
          </w:rPr>
          <w:tab/>
        </w:r>
        <w:r w:rsidRPr="00DF42CF">
          <w:rPr>
            <w:rStyle w:val="afff3"/>
            <w:rFonts w:hint="eastAsia"/>
          </w:rPr>
          <w:t>スレッド</w:t>
        </w:r>
        <w:r>
          <w:rPr>
            <w:webHidden/>
          </w:rPr>
          <w:tab/>
        </w:r>
        <w:r>
          <w:rPr>
            <w:webHidden/>
          </w:rPr>
          <w:fldChar w:fldCharType="begin"/>
        </w:r>
        <w:r>
          <w:rPr>
            <w:webHidden/>
          </w:rPr>
          <w:instrText xml:space="preserve"> PAGEREF _Toc378808373 \h </w:instrText>
        </w:r>
        <w:r>
          <w:rPr>
            <w:webHidden/>
          </w:rPr>
        </w:r>
        <w:r>
          <w:rPr>
            <w:webHidden/>
          </w:rPr>
          <w:fldChar w:fldCharType="separate"/>
        </w:r>
        <w:r w:rsidR="002E251A">
          <w:rPr>
            <w:webHidden/>
          </w:rPr>
          <w:t>10</w:t>
        </w:r>
        <w:r>
          <w:rPr>
            <w:webHidden/>
          </w:rPr>
          <w:fldChar w:fldCharType="end"/>
        </w:r>
      </w:hyperlink>
    </w:p>
    <w:p w14:paraId="19D41237" w14:textId="77777777" w:rsidR="00EB6D97" w:rsidRDefault="00EB6D97">
      <w:pPr>
        <w:pStyle w:val="32"/>
        <w:tabs>
          <w:tab w:val="left" w:pos="840"/>
        </w:tabs>
        <w:ind w:left="578" w:hanging="309"/>
        <w:rPr>
          <w:rFonts w:eastAsiaTheme="minorEastAsia"/>
        </w:rPr>
      </w:pPr>
      <w:hyperlink w:anchor="_Toc378808374" w:history="1">
        <w:r w:rsidRPr="00DF42CF">
          <w:rPr>
            <w:rStyle w:val="afff3"/>
            <w:rFonts w:ascii="Wingdings" w:hAnsi="Wingdings"/>
          </w:rPr>
          <w:t></w:t>
        </w:r>
        <w:r>
          <w:rPr>
            <w:rFonts w:eastAsiaTheme="minorEastAsia"/>
          </w:rPr>
          <w:tab/>
        </w:r>
        <w:r w:rsidRPr="00DF42CF">
          <w:rPr>
            <w:rStyle w:val="afff3"/>
            <w:rFonts w:hint="eastAsia"/>
          </w:rPr>
          <w:t>メモリ空間の保護</w:t>
        </w:r>
        <w:r>
          <w:rPr>
            <w:webHidden/>
          </w:rPr>
          <w:tab/>
        </w:r>
        <w:r>
          <w:rPr>
            <w:webHidden/>
          </w:rPr>
          <w:fldChar w:fldCharType="begin"/>
        </w:r>
        <w:r>
          <w:rPr>
            <w:webHidden/>
          </w:rPr>
          <w:instrText xml:space="preserve"> PAGEREF _Toc378808374 \h </w:instrText>
        </w:r>
        <w:r>
          <w:rPr>
            <w:webHidden/>
          </w:rPr>
        </w:r>
        <w:r>
          <w:rPr>
            <w:webHidden/>
          </w:rPr>
          <w:fldChar w:fldCharType="separate"/>
        </w:r>
        <w:r w:rsidR="002E251A">
          <w:rPr>
            <w:webHidden/>
          </w:rPr>
          <w:t>10</w:t>
        </w:r>
        <w:r>
          <w:rPr>
            <w:webHidden/>
          </w:rPr>
          <w:fldChar w:fldCharType="end"/>
        </w:r>
      </w:hyperlink>
    </w:p>
    <w:p w14:paraId="77CB7DA0" w14:textId="77777777" w:rsidR="00EB6D97" w:rsidRDefault="00EB6D97">
      <w:pPr>
        <w:pStyle w:val="32"/>
        <w:tabs>
          <w:tab w:val="left" w:pos="840"/>
        </w:tabs>
        <w:ind w:left="578" w:hanging="309"/>
        <w:rPr>
          <w:rFonts w:eastAsiaTheme="minorEastAsia"/>
        </w:rPr>
      </w:pPr>
      <w:hyperlink w:anchor="_Toc378808375" w:history="1">
        <w:r w:rsidRPr="00DF42CF">
          <w:rPr>
            <w:rStyle w:val="afff3"/>
            <w:rFonts w:ascii="Wingdings" w:hAnsi="Wingdings"/>
          </w:rPr>
          <w:t></w:t>
        </w:r>
        <w:r>
          <w:rPr>
            <w:rFonts w:eastAsiaTheme="minorEastAsia"/>
          </w:rPr>
          <w:tab/>
        </w:r>
        <w:r w:rsidRPr="00DF42CF">
          <w:rPr>
            <w:rStyle w:val="afff3"/>
            <w:rFonts w:hint="eastAsia"/>
          </w:rPr>
          <w:t>プロセスの終了時のリソースの解放</w:t>
        </w:r>
        <w:r>
          <w:rPr>
            <w:webHidden/>
          </w:rPr>
          <w:tab/>
        </w:r>
        <w:r>
          <w:rPr>
            <w:webHidden/>
          </w:rPr>
          <w:fldChar w:fldCharType="begin"/>
        </w:r>
        <w:r>
          <w:rPr>
            <w:webHidden/>
          </w:rPr>
          <w:instrText xml:space="preserve"> PAGEREF _Toc378808375 \h </w:instrText>
        </w:r>
        <w:r>
          <w:rPr>
            <w:webHidden/>
          </w:rPr>
        </w:r>
        <w:r>
          <w:rPr>
            <w:webHidden/>
          </w:rPr>
          <w:fldChar w:fldCharType="separate"/>
        </w:r>
        <w:r w:rsidR="002E251A">
          <w:rPr>
            <w:webHidden/>
          </w:rPr>
          <w:t>10</w:t>
        </w:r>
        <w:r>
          <w:rPr>
            <w:webHidden/>
          </w:rPr>
          <w:fldChar w:fldCharType="end"/>
        </w:r>
      </w:hyperlink>
    </w:p>
    <w:p w14:paraId="549F656D" w14:textId="77777777" w:rsidR="00EB6D97" w:rsidRDefault="00EB6D97">
      <w:pPr>
        <w:pStyle w:val="32"/>
        <w:tabs>
          <w:tab w:val="left" w:pos="840"/>
        </w:tabs>
        <w:ind w:left="578" w:hanging="309"/>
        <w:rPr>
          <w:rFonts w:eastAsiaTheme="minorEastAsia"/>
        </w:rPr>
      </w:pPr>
      <w:hyperlink w:anchor="_Toc378808376" w:history="1">
        <w:r w:rsidRPr="00DF42CF">
          <w:rPr>
            <w:rStyle w:val="afff3"/>
            <w:rFonts w:ascii="Wingdings" w:hAnsi="Wingdings"/>
          </w:rPr>
          <w:t></w:t>
        </w:r>
        <w:r>
          <w:rPr>
            <w:rFonts w:eastAsiaTheme="minorEastAsia"/>
          </w:rPr>
          <w:tab/>
        </w:r>
        <w:r w:rsidRPr="00DF42CF">
          <w:rPr>
            <w:rStyle w:val="afff3"/>
            <w:rFonts w:hint="eastAsia"/>
          </w:rPr>
          <w:t>サービス／デーモン</w:t>
        </w:r>
        <w:r>
          <w:rPr>
            <w:webHidden/>
          </w:rPr>
          <w:tab/>
        </w:r>
        <w:r>
          <w:rPr>
            <w:webHidden/>
          </w:rPr>
          <w:fldChar w:fldCharType="begin"/>
        </w:r>
        <w:r>
          <w:rPr>
            <w:webHidden/>
          </w:rPr>
          <w:instrText xml:space="preserve"> PAGEREF _Toc378808376 \h </w:instrText>
        </w:r>
        <w:r>
          <w:rPr>
            <w:webHidden/>
          </w:rPr>
        </w:r>
        <w:r>
          <w:rPr>
            <w:webHidden/>
          </w:rPr>
          <w:fldChar w:fldCharType="separate"/>
        </w:r>
        <w:r w:rsidR="002E251A">
          <w:rPr>
            <w:webHidden/>
          </w:rPr>
          <w:t>11</w:t>
        </w:r>
        <w:r>
          <w:rPr>
            <w:webHidden/>
          </w:rPr>
          <w:fldChar w:fldCharType="end"/>
        </w:r>
      </w:hyperlink>
    </w:p>
    <w:p w14:paraId="0202DBA5"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377"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スレッドとハードウェア</w:t>
        </w:r>
        <w:r>
          <w:rPr>
            <w:webHidden/>
          </w:rPr>
          <w:tab/>
        </w:r>
        <w:r>
          <w:rPr>
            <w:webHidden/>
          </w:rPr>
          <w:fldChar w:fldCharType="begin"/>
        </w:r>
        <w:r>
          <w:rPr>
            <w:webHidden/>
          </w:rPr>
          <w:instrText xml:space="preserve"> PAGEREF _Toc378808377 \h </w:instrText>
        </w:r>
        <w:r>
          <w:rPr>
            <w:webHidden/>
          </w:rPr>
        </w:r>
        <w:r>
          <w:rPr>
            <w:webHidden/>
          </w:rPr>
          <w:fldChar w:fldCharType="separate"/>
        </w:r>
        <w:r w:rsidR="002E251A">
          <w:rPr>
            <w:webHidden/>
          </w:rPr>
          <w:t>11</w:t>
        </w:r>
        <w:r>
          <w:rPr>
            <w:webHidden/>
          </w:rPr>
          <w:fldChar w:fldCharType="end"/>
        </w:r>
      </w:hyperlink>
    </w:p>
    <w:p w14:paraId="42B102A3" w14:textId="77777777" w:rsidR="00EB6D97" w:rsidRDefault="00EB6D97">
      <w:pPr>
        <w:pStyle w:val="25"/>
        <w:rPr>
          <w:rFonts w:asciiTheme="minorHAnsi" w:eastAsiaTheme="minorEastAsia" w:hAnsiTheme="minorHAnsi" w:cstheme="minorBidi"/>
          <w:b w:val="0"/>
        </w:rPr>
      </w:pPr>
      <w:hyperlink w:anchor="_Toc37880837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CPU</w:t>
        </w:r>
        <w:r>
          <w:rPr>
            <w:webHidden/>
          </w:rPr>
          <w:tab/>
        </w:r>
        <w:r>
          <w:rPr>
            <w:webHidden/>
          </w:rPr>
          <w:fldChar w:fldCharType="begin"/>
        </w:r>
        <w:r>
          <w:rPr>
            <w:webHidden/>
          </w:rPr>
          <w:instrText xml:space="preserve"> PAGEREF _Toc378808378 \h </w:instrText>
        </w:r>
        <w:r>
          <w:rPr>
            <w:webHidden/>
          </w:rPr>
        </w:r>
        <w:r>
          <w:rPr>
            <w:webHidden/>
          </w:rPr>
          <w:fldChar w:fldCharType="separate"/>
        </w:r>
        <w:r w:rsidR="002E251A">
          <w:rPr>
            <w:webHidden/>
          </w:rPr>
          <w:t>11</w:t>
        </w:r>
        <w:r>
          <w:rPr>
            <w:webHidden/>
          </w:rPr>
          <w:fldChar w:fldCharType="end"/>
        </w:r>
      </w:hyperlink>
    </w:p>
    <w:p w14:paraId="1BBEFBD0" w14:textId="77777777" w:rsidR="00EB6D97" w:rsidRDefault="00EB6D97">
      <w:pPr>
        <w:pStyle w:val="32"/>
        <w:tabs>
          <w:tab w:val="left" w:pos="840"/>
        </w:tabs>
        <w:ind w:left="578" w:hanging="309"/>
        <w:rPr>
          <w:rFonts w:eastAsiaTheme="minorEastAsia"/>
        </w:rPr>
      </w:pPr>
      <w:hyperlink w:anchor="_Toc378808379" w:history="1">
        <w:r w:rsidRPr="00DF42CF">
          <w:rPr>
            <w:rStyle w:val="afff3"/>
            <w:rFonts w:ascii="Wingdings" w:hAnsi="Wingdings"/>
          </w:rPr>
          <w:t></w:t>
        </w:r>
        <w:r>
          <w:rPr>
            <w:rFonts w:eastAsiaTheme="minorEastAsia"/>
          </w:rPr>
          <w:tab/>
        </w:r>
        <w:r w:rsidRPr="00DF42CF">
          <w:rPr>
            <w:rStyle w:val="afff3"/>
          </w:rPr>
          <w:t>CISC</w:t>
        </w:r>
        <w:r w:rsidRPr="00DF42CF">
          <w:rPr>
            <w:rStyle w:val="afff3"/>
            <w:rFonts w:hint="eastAsia"/>
          </w:rPr>
          <w:t>と</w:t>
        </w:r>
        <w:r w:rsidRPr="00DF42CF">
          <w:rPr>
            <w:rStyle w:val="afff3"/>
          </w:rPr>
          <w:t>RISC</w:t>
        </w:r>
        <w:r>
          <w:rPr>
            <w:webHidden/>
          </w:rPr>
          <w:tab/>
        </w:r>
        <w:r>
          <w:rPr>
            <w:webHidden/>
          </w:rPr>
          <w:fldChar w:fldCharType="begin"/>
        </w:r>
        <w:r>
          <w:rPr>
            <w:webHidden/>
          </w:rPr>
          <w:instrText xml:space="preserve"> PAGEREF _Toc378808379 \h </w:instrText>
        </w:r>
        <w:r>
          <w:rPr>
            <w:webHidden/>
          </w:rPr>
        </w:r>
        <w:r>
          <w:rPr>
            <w:webHidden/>
          </w:rPr>
          <w:fldChar w:fldCharType="separate"/>
        </w:r>
        <w:r w:rsidR="002E251A">
          <w:rPr>
            <w:webHidden/>
          </w:rPr>
          <w:t>12</w:t>
        </w:r>
        <w:r>
          <w:rPr>
            <w:webHidden/>
          </w:rPr>
          <w:fldChar w:fldCharType="end"/>
        </w:r>
      </w:hyperlink>
    </w:p>
    <w:p w14:paraId="08CF27D1" w14:textId="77777777" w:rsidR="00EB6D97" w:rsidRDefault="00EB6D97">
      <w:pPr>
        <w:pStyle w:val="25"/>
        <w:rPr>
          <w:rFonts w:asciiTheme="minorHAnsi" w:eastAsiaTheme="minorEastAsia" w:hAnsiTheme="minorHAnsi" w:cstheme="minorBidi"/>
          <w:b w:val="0"/>
        </w:rPr>
      </w:pPr>
      <w:hyperlink w:anchor="_Toc37880838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シングルプロセッサ／シングルコア</w:t>
        </w:r>
        <w:r>
          <w:rPr>
            <w:webHidden/>
          </w:rPr>
          <w:tab/>
        </w:r>
        <w:r>
          <w:rPr>
            <w:webHidden/>
          </w:rPr>
          <w:fldChar w:fldCharType="begin"/>
        </w:r>
        <w:r>
          <w:rPr>
            <w:webHidden/>
          </w:rPr>
          <w:instrText xml:space="preserve"> PAGEREF _Toc378808380 \h </w:instrText>
        </w:r>
        <w:r>
          <w:rPr>
            <w:webHidden/>
          </w:rPr>
        </w:r>
        <w:r>
          <w:rPr>
            <w:webHidden/>
          </w:rPr>
          <w:fldChar w:fldCharType="separate"/>
        </w:r>
        <w:r w:rsidR="002E251A">
          <w:rPr>
            <w:webHidden/>
          </w:rPr>
          <w:t>12</w:t>
        </w:r>
        <w:r>
          <w:rPr>
            <w:webHidden/>
          </w:rPr>
          <w:fldChar w:fldCharType="end"/>
        </w:r>
      </w:hyperlink>
    </w:p>
    <w:p w14:paraId="0E373AD2" w14:textId="77777777" w:rsidR="00EB6D97" w:rsidRDefault="00EB6D97">
      <w:pPr>
        <w:pStyle w:val="25"/>
        <w:rPr>
          <w:rFonts w:asciiTheme="minorHAnsi" w:eastAsiaTheme="minorEastAsia" w:hAnsiTheme="minorHAnsi" w:cstheme="minorBidi"/>
          <w:b w:val="0"/>
        </w:rPr>
      </w:pPr>
      <w:hyperlink w:anchor="_Toc37880838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マルチプロセッサ／マルチコア／論理プロセッサ</w:t>
        </w:r>
        <w:r>
          <w:rPr>
            <w:webHidden/>
          </w:rPr>
          <w:tab/>
        </w:r>
        <w:r>
          <w:rPr>
            <w:webHidden/>
          </w:rPr>
          <w:fldChar w:fldCharType="begin"/>
        </w:r>
        <w:r>
          <w:rPr>
            <w:webHidden/>
          </w:rPr>
          <w:instrText xml:space="preserve"> PAGEREF _Toc378808381 \h </w:instrText>
        </w:r>
        <w:r>
          <w:rPr>
            <w:webHidden/>
          </w:rPr>
        </w:r>
        <w:r>
          <w:rPr>
            <w:webHidden/>
          </w:rPr>
          <w:fldChar w:fldCharType="separate"/>
        </w:r>
        <w:r w:rsidR="002E251A">
          <w:rPr>
            <w:webHidden/>
          </w:rPr>
          <w:t>13</w:t>
        </w:r>
        <w:r>
          <w:rPr>
            <w:webHidden/>
          </w:rPr>
          <w:fldChar w:fldCharType="end"/>
        </w:r>
      </w:hyperlink>
    </w:p>
    <w:p w14:paraId="77D83F1C" w14:textId="77777777" w:rsidR="00EB6D97" w:rsidRDefault="00EB6D97">
      <w:pPr>
        <w:pStyle w:val="25"/>
        <w:rPr>
          <w:rFonts w:asciiTheme="minorHAnsi" w:eastAsiaTheme="minorEastAsia" w:hAnsiTheme="minorHAnsi" w:cstheme="minorBidi"/>
          <w:b w:val="0"/>
        </w:rPr>
      </w:pPr>
      <w:hyperlink w:anchor="_Toc378808382"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ハイパースレッディング・テクノロジー</w:t>
        </w:r>
        <w:r>
          <w:rPr>
            <w:webHidden/>
          </w:rPr>
          <w:tab/>
        </w:r>
        <w:r>
          <w:rPr>
            <w:webHidden/>
          </w:rPr>
          <w:fldChar w:fldCharType="begin"/>
        </w:r>
        <w:r>
          <w:rPr>
            <w:webHidden/>
          </w:rPr>
          <w:instrText xml:space="preserve"> PAGEREF _Toc378808382 \h </w:instrText>
        </w:r>
        <w:r>
          <w:rPr>
            <w:webHidden/>
          </w:rPr>
        </w:r>
        <w:r>
          <w:rPr>
            <w:webHidden/>
          </w:rPr>
          <w:fldChar w:fldCharType="separate"/>
        </w:r>
        <w:r w:rsidR="002E251A">
          <w:rPr>
            <w:webHidden/>
          </w:rPr>
          <w:t>14</w:t>
        </w:r>
        <w:r>
          <w:rPr>
            <w:webHidden/>
          </w:rPr>
          <w:fldChar w:fldCharType="end"/>
        </w:r>
      </w:hyperlink>
    </w:p>
    <w:p w14:paraId="3DFA178C" w14:textId="77777777" w:rsidR="00EB6D97" w:rsidRDefault="00EB6D97">
      <w:pPr>
        <w:pStyle w:val="25"/>
        <w:rPr>
          <w:rFonts w:asciiTheme="minorHAnsi" w:eastAsiaTheme="minorEastAsia" w:hAnsiTheme="minorHAnsi" w:cstheme="minorBidi"/>
          <w:b w:val="0"/>
        </w:rPr>
      </w:pPr>
      <w:hyperlink w:anchor="_Toc378808383"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コプロセッサ</w:t>
        </w:r>
        <w:r>
          <w:rPr>
            <w:webHidden/>
          </w:rPr>
          <w:tab/>
        </w:r>
        <w:r>
          <w:rPr>
            <w:webHidden/>
          </w:rPr>
          <w:fldChar w:fldCharType="begin"/>
        </w:r>
        <w:r>
          <w:rPr>
            <w:webHidden/>
          </w:rPr>
          <w:instrText xml:space="preserve"> PAGEREF _Toc378808383 \h </w:instrText>
        </w:r>
        <w:r>
          <w:rPr>
            <w:webHidden/>
          </w:rPr>
        </w:r>
        <w:r>
          <w:rPr>
            <w:webHidden/>
          </w:rPr>
          <w:fldChar w:fldCharType="separate"/>
        </w:r>
        <w:r w:rsidR="002E251A">
          <w:rPr>
            <w:webHidden/>
          </w:rPr>
          <w:t>15</w:t>
        </w:r>
        <w:r>
          <w:rPr>
            <w:webHidden/>
          </w:rPr>
          <w:fldChar w:fldCharType="end"/>
        </w:r>
      </w:hyperlink>
    </w:p>
    <w:p w14:paraId="3E6631CC" w14:textId="77777777" w:rsidR="00EB6D97" w:rsidRDefault="00EB6D97">
      <w:pPr>
        <w:pStyle w:val="25"/>
        <w:rPr>
          <w:rFonts w:asciiTheme="minorHAnsi" w:eastAsiaTheme="minorEastAsia" w:hAnsiTheme="minorHAnsi" w:cstheme="minorBidi"/>
          <w:b w:val="0"/>
        </w:rPr>
      </w:pPr>
      <w:hyperlink w:anchor="_Toc378808384"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浮動小数点演算装置（</w:t>
        </w:r>
        <w:r w:rsidRPr="00DF42CF">
          <w:rPr>
            <w:rStyle w:val="afff3"/>
          </w:rPr>
          <w:t>FPU</w:t>
        </w:r>
        <w:r w:rsidRPr="00DF42CF">
          <w:rPr>
            <w:rStyle w:val="afff3"/>
            <w:rFonts w:hint="eastAsia"/>
          </w:rPr>
          <w:t>）／</w:t>
        </w:r>
        <w:r w:rsidRPr="00DF42CF">
          <w:rPr>
            <w:rStyle w:val="afff3"/>
          </w:rPr>
          <w:t>SIMD</w:t>
        </w:r>
        <w:r>
          <w:rPr>
            <w:webHidden/>
          </w:rPr>
          <w:tab/>
        </w:r>
        <w:r>
          <w:rPr>
            <w:webHidden/>
          </w:rPr>
          <w:fldChar w:fldCharType="begin"/>
        </w:r>
        <w:r>
          <w:rPr>
            <w:webHidden/>
          </w:rPr>
          <w:instrText xml:space="preserve"> PAGEREF _Toc378808384 \h </w:instrText>
        </w:r>
        <w:r>
          <w:rPr>
            <w:webHidden/>
          </w:rPr>
        </w:r>
        <w:r>
          <w:rPr>
            <w:webHidden/>
          </w:rPr>
          <w:fldChar w:fldCharType="separate"/>
        </w:r>
        <w:r w:rsidR="002E251A">
          <w:rPr>
            <w:webHidden/>
          </w:rPr>
          <w:t>15</w:t>
        </w:r>
        <w:r>
          <w:rPr>
            <w:webHidden/>
          </w:rPr>
          <w:fldChar w:fldCharType="end"/>
        </w:r>
      </w:hyperlink>
    </w:p>
    <w:p w14:paraId="71913413" w14:textId="77777777" w:rsidR="00EB6D97" w:rsidRDefault="00EB6D97">
      <w:pPr>
        <w:pStyle w:val="32"/>
        <w:tabs>
          <w:tab w:val="left" w:pos="840"/>
        </w:tabs>
        <w:ind w:left="578" w:hanging="309"/>
        <w:rPr>
          <w:rFonts w:eastAsiaTheme="minorEastAsia"/>
        </w:rPr>
      </w:pPr>
      <w:hyperlink w:anchor="_Toc378808385" w:history="1">
        <w:r w:rsidRPr="00DF42CF">
          <w:rPr>
            <w:rStyle w:val="afff3"/>
            <w:rFonts w:ascii="Wingdings" w:hAnsi="Wingdings"/>
          </w:rPr>
          <w:t></w:t>
        </w:r>
        <w:r>
          <w:rPr>
            <w:rFonts w:eastAsiaTheme="minorEastAsia"/>
          </w:rPr>
          <w:tab/>
        </w:r>
        <w:r w:rsidRPr="00DF42CF">
          <w:rPr>
            <w:rStyle w:val="afff3"/>
          </w:rPr>
          <w:t>SIMD</w:t>
        </w:r>
        <w:r w:rsidRPr="00DF42CF">
          <w:rPr>
            <w:rStyle w:val="afff3"/>
            <w:rFonts w:hint="eastAsia"/>
          </w:rPr>
          <w:t>／</w:t>
        </w:r>
        <w:r w:rsidRPr="00DF42CF">
          <w:rPr>
            <w:rStyle w:val="afff3"/>
          </w:rPr>
          <w:t>MIMD</w:t>
        </w:r>
        <w:r w:rsidRPr="00DF42CF">
          <w:rPr>
            <w:rStyle w:val="afff3"/>
            <w:rFonts w:hint="eastAsia"/>
          </w:rPr>
          <w:t>／</w:t>
        </w:r>
        <w:r w:rsidRPr="00DF42CF">
          <w:rPr>
            <w:rStyle w:val="afff3"/>
          </w:rPr>
          <w:t>SISD</w:t>
        </w:r>
        <w:r w:rsidRPr="00DF42CF">
          <w:rPr>
            <w:rStyle w:val="afff3"/>
            <w:rFonts w:hint="eastAsia"/>
          </w:rPr>
          <w:t>／</w:t>
        </w:r>
        <w:r w:rsidRPr="00DF42CF">
          <w:rPr>
            <w:rStyle w:val="afff3"/>
          </w:rPr>
          <w:t>MISD</w:t>
        </w:r>
        <w:r>
          <w:rPr>
            <w:webHidden/>
          </w:rPr>
          <w:tab/>
        </w:r>
        <w:r>
          <w:rPr>
            <w:webHidden/>
          </w:rPr>
          <w:fldChar w:fldCharType="begin"/>
        </w:r>
        <w:r>
          <w:rPr>
            <w:webHidden/>
          </w:rPr>
          <w:instrText xml:space="preserve"> PAGEREF _Toc378808385 \h </w:instrText>
        </w:r>
        <w:r>
          <w:rPr>
            <w:webHidden/>
          </w:rPr>
        </w:r>
        <w:r>
          <w:rPr>
            <w:webHidden/>
          </w:rPr>
          <w:fldChar w:fldCharType="separate"/>
        </w:r>
        <w:r w:rsidR="002E251A">
          <w:rPr>
            <w:webHidden/>
          </w:rPr>
          <w:t>15</w:t>
        </w:r>
        <w:r>
          <w:rPr>
            <w:webHidden/>
          </w:rPr>
          <w:fldChar w:fldCharType="end"/>
        </w:r>
      </w:hyperlink>
    </w:p>
    <w:p w14:paraId="6A87BC5A" w14:textId="77777777" w:rsidR="00EB6D97" w:rsidRDefault="00EB6D97">
      <w:pPr>
        <w:pStyle w:val="25"/>
        <w:rPr>
          <w:rFonts w:asciiTheme="minorHAnsi" w:eastAsiaTheme="minorEastAsia" w:hAnsiTheme="minorHAnsi" w:cstheme="minorBidi"/>
          <w:b w:val="0"/>
        </w:rPr>
      </w:pPr>
      <w:hyperlink w:anchor="_Toc378808386"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GPU</w:t>
        </w:r>
        <w:r>
          <w:rPr>
            <w:webHidden/>
          </w:rPr>
          <w:tab/>
        </w:r>
        <w:r>
          <w:rPr>
            <w:webHidden/>
          </w:rPr>
          <w:fldChar w:fldCharType="begin"/>
        </w:r>
        <w:r>
          <w:rPr>
            <w:webHidden/>
          </w:rPr>
          <w:instrText xml:space="preserve"> PAGEREF _Toc378808386 \h </w:instrText>
        </w:r>
        <w:r>
          <w:rPr>
            <w:webHidden/>
          </w:rPr>
        </w:r>
        <w:r>
          <w:rPr>
            <w:webHidden/>
          </w:rPr>
          <w:fldChar w:fldCharType="separate"/>
        </w:r>
        <w:r w:rsidR="002E251A">
          <w:rPr>
            <w:webHidden/>
          </w:rPr>
          <w:t>16</w:t>
        </w:r>
        <w:r>
          <w:rPr>
            <w:webHidden/>
          </w:rPr>
          <w:fldChar w:fldCharType="end"/>
        </w:r>
      </w:hyperlink>
    </w:p>
    <w:p w14:paraId="7451C7D9" w14:textId="77777777" w:rsidR="00EB6D97" w:rsidRDefault="00EB6D97">
      <w:pPr>
        <w:pStyle w:val="25"/>
        <w:rPr>
          <w:rFonts w:asciiTheme="minorHAnsi" w:eastAsiaTheme="minorEastAsia" w:hAnsiTheme="minorHAnsi" w:cstheme="minorBidi"/>
          <w:b w:val="0"/>
        </w:rPr>
      </w:pPr>
      <w:hyperlink w:anchor="_Toc37880838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メインメモリ</w:t>
        </w:r>
        <w:r>
          <w:rPr>
            <w:webHidden/>
          </w:rPr>
          <w:tab/>
        </w:r>
        <w:r>
          <w:rPr>
            <w:webHidden/>
          </w:rPr>
          <w:fldChar w:fldCharType="begin"/>
        </w:r>
        <w:r>
          <w:rPr>
            <w:webHidden/>
          </w:rPr>
          <w:instrText xml:space="preserve"> PAGEREF _Toc378808387 \h </w:instrText>
        </w:r>
        <w:r>
          <w:rPr>
            <w:webHidden/>
          </w:rPr>
        </w:r>
        <w:r>
          <w:rPr>
            <w:webHidden/>
          </w:rPr>
          <w:fldChar w:fldCharType="separate"/>
        </w:r>
        <w:r w:rsidR="002E251A">
          <w:rPr>
            <w:webHidden/>
          </w:rPr>
          <w:t>16</w:t>
        </w:r>
        <w:r>
          <w:rPr>
            <w:webHidden/>
          </w:rPr>
          <w:fldChar w:fldCharType="end"/>
        </w:r>
      </w:hyperlink>
    </w:p>
    <w:p w14:paraId="006CB30B" w14:textId="77777777" w:rsidR="00EB6D97" w:rsidRDefault="00EB6D97">
      <w:pPr>
        <w:pStyle w:val="25"/>
        <w:rPr>
          <w:rFonts w:asciiTheme="minorHAnsi" w:eastAsiaTheme="minorEastAsia" w:hAnsiTheme="minorHAnsi" w:cstheme="minorBidi"/>
          <w:b w:val="0"/>
        </w:rPr>
      </w:pPr>
      <w:hyperlink w:anchor="_Toc37880838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RAM</w:t>
        </w:r>
        <w:r w:rsidRPr="00DF42CF">
          <w:rPr>
            <w:rStyle w:val="afff3"/>
            <w:rFonts w:hint="eastAsia"/>
          </w:rPr>
          <w:t>と</w:t>
        </w:r>
        <w:r w:rsidRPr="00DF42CF">
          <w:rPr>
            <w:rStyle w:val="afff3"/>
          </w:rPr>
          <w:t>ROM</w:t>
        </w:r>
        <w:r>
          <w:rPr>
            <w:webHidden/>
          </w:rPr>
          <w:tab/>
        </w:r>
        <w:r>
          <w:rPr>
            <w:webHidden/>
          </w:rPr>
          <w:fldChar w:fldCharType="begin"/>
        </w:r>
        <w:r>
          <w:rPr>
            <w:webHidden/>
          </w:rPr>
          <w:instrText xml:space="preserve"> PAGEREF _Toc378808388 \h </w:instrText>
        </w:r>
        <w:r>
          <w:rPr>
            <w:webHidden/>
          </w:rPr>
        </w:r>
        <w:r>
          <w:rPr>
            <w:webHidden/>
          </w:rPr>
          <w:fldChar w:fldCharType="separate"/>
        </w:r>
        <w:r w:rsidR="002E251A">
          <w:rPr>
            <w:webHidden/>
          </w:rPr>
          <w:t>16</w:t>
        </w:r>
        <w:r>
          <w:rPr>
            <w:webHidden/>
          </w:rPr>
          <w:fldChar w:fldCharType="end"/>
        </w:r>
      </w:hyperlink>
    </w:p>
    <w:p w14:paraId="651D4CFD" w14:textId="77777777" w:rsidR="00EB6D97" w:rsidRDefault="00EB6D97">
      <w:pPr>
        <w:pStyle w:val="25"/>
        <w:rPr>
          <w:rFonts w:asciiTheme="minorHAnsi" w:eastAsiaTheme="minorEastAsia" w:hAnsiTheme="minorHAnsi" w:cstheme="minorBidi"/>
          <w:b w:val="0"/>
        </w:rPr>
      </w:pPr>
      <w:hyperlink w:anchor="_Toc378808389"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キャッシュメモリ</w:t>
        </w:r>
        <w:r>
          <w:rPr>
            <w:webHidden/>
          </w:rPr>
          <w:tab/>
        </w:r>
        <w:r>
          <w:rPr>
            <w:webHidden/>
          </w:rPr>
          <w:fldChar w:fldCharType="begin"/>
        </w:r>
        <w:r>
          <w:rPr>
            <w:webHidden/>
          </w:rPr>
          <w:instrText xml:space="preserve"> PAGEREF _Toc378808389 \h </w:instrText>
        </w:r>
        <w:r>
          <w:rPr>
            <w:webHidden/>
          </w:rPr>
        </w:r>
        <w:r>
          <w:rPr>
            <w:webHidden/>
          </w:rPr>
          <w:fldChar w:fldCharType="separate"/>
        </w:r>
        <w:r w:rsidR="002E251A">
          <w:rPr>
            <w:webHidden/>
          </w:rPr>
          <w:t>17</w:t>
        </w:r>
        <w:r>
          <w:rPr>
            <w:webHidden/>
          </w:rPr>
          <w:fldChar w:fldCharType="end"/>
        </w:r>
      </w:hyperlink>
    </w:p>
    <w:p w14:paraId="301F7542" w14:textId="77777777" w:rsidR="00EB6D97" w:rsidRDefault="00EB6D97">
      <w:pPr>
        <w:pStyle w:val="25"/>
        <w:rPr>
          <w:rFonts w:asciiTheme="minorHAnsi" w:eastAsiaTheme="minorEastAsia" w:hAnsiTheme="minorHAnsi" w:cstheme="minorBidi"/>
          <w:b w:val="0"/>
        </w:rPr>
      </w:pPr>
      <w:hyperlink w:anchor="_Toc37880839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レジスタ</w:t>
        </w:r>
        <w:r>
          <w:rPr>
            <w:webHidden/>
          </w:rPr>
          <w:tab/>
        </w:r>
        <w:r>
          <w:rPr>
            <w:webHidden/>
          </w:rPr>
          <w:fldChar w:fldCharType="begin"/>
        </w:r>
        <w:r>
          <w:rPr>
            <w:webHidden/>
          </w:rPr>
          <w:instrText xml:space="preserve"> PAGEREF _Toc378808390 \h </w:instrText>
        </w:r>
        <w:r>
          <w:rPr>
            <w:webHidden/>
          </w:rPr>
        </w:r>
        <w:r>
          <w:rPr>
            <w:webHidden/>
          </w:rPr>
          <w:fldChar w:fldCharType="separate"/>
        </w:r>
        <w:r w:rsidR="002E251A">
          <w:rPr>
            <w:webHidden/>
          </w:rPr>
          <w:t>17</w:t>
        </w:r>
        <w:r>
          <w:rPr>
            <w:webHidden/>
          </w:rPr>
          <w:fldChar w:fldCharType="end"/>
        </w:r>
      </w:hyperlink>
    </w:p>
    <w:p w14:paraId="41E220C5" w14:textId="77777777" w:rsidR="00EB6D97" w:rsidRDefault="00EB6D97">
      <w:pPr>
        <w:pStyle w:val="25"/>
        <w:rPr>
          <w:rFonts w:asciiTheme="minorHAnsi" w:eastAsiaTheme="minorEastAsia" w:hAnsiTheme="minorHAnsi" w:cstheme="minorBidi"/>
          <w:b w:val="0"/>
        </w:rPr>
      </w:pPr>
      <w:hyperlink w:anchor="_Toc37880839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GPU</w:t>
        </w:r>
        <w:r w:rsidRPr="00DF42CF">
          <w:rPr>
            <w:rStyle w:val="afff3"/>
            <w:rFonts w:hint="eastAsia"/>
          </w:rPr>
          <w:t>メモリ／ユニファイドメモリ</w:t>
        </w:r>
        <w:r>
          <w:rPr>
            <w:webHidden/>
          </w:rPr>
          <w:tab/>
        </w:r>
        <w:r>
          <w:rPr>
            <w:webHidden/>
          </w:rPr>
          <w:fldChar w:fldCharType="begin"/>
        </w:r>
        <w:r>
          <w:rPr>
            <w:webHidden/>
          </w:rPr>
          <w:instrText xml:space="preserve"> PAGEREF _Toc378808391 \h </w:instrText>
        </w:r>
        <w:r>
          <w:rPr>
            <w:webHidden/>
          </w:rPr>
        </w:r>
        <w:r>
          <w:rPr>
            <w:webHidden/>
          </w:rPr>
          <w:fldChar w:fldCharType="separate"/>
        </w:r>
        <w:r w:rsidR="002E251A">
          <w:rPr>
            <w:webHidden/>
          </w:rPr>
          <w:t>18</w:t>
        </w:r>
        <w:r>
          <w:rPr>
            <w:webHidden/>
          </w:rPr>
          <w:fldChar w:fldCharType="end"/>
        </w:r>
      </w:hyperlink>
    </w:p>
    <w:p w14:paraId="1B0FFD76" w14:textId="77777777" w:rsidR="00EB6D97" w:rsidRDefault="00EB6D97">
      <w:pPr>
        <w:pStyle w:val="25"/>
        <w:rPr>
          <w:rFonts w:asciiTheme="minorHAnsi" w:eastAsiaTheme="minorEastAsia" w:hAnsiTheme="minorHAnsi" w:cstheme="minorBidi"/>
          <w:b w:val="0"/>
        </w:rPr>
      </w:pPr>
      <w:hyperlink w:anchor="_Toc378808392"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DMAC</w:t>
        </w:r>
        <w:r>
          <w:rPr>
            <w:webHidden/>
          </w:rPr>
          <w:tab/>
        </w:r>
        <w:r>
          <w:rPr>
            <w:webHidden/>
          </w:rPr>
          <w:fldChar w:fldCharType="begin"/>
        </w:r>
        <w:r>
          <w:rPr>
            <w:webHidden/>
          </w:rPr>
          <w:instrText xml:space="preserve"> PAGEREF _Toc378808392 \h </w:instrText>
        </w:r>
        <w:r>
          <w:rPr>
            <w:webHidden/>
          </w:rPr>
        </w:r>
        <w:r>
          <w:rPr>
            <w:webHidden/>
          </w:rPr>
          <w:fldChar w:fldCharType="separate"/>
        </w:r>
        <w:r w:rsidR="002E251A">
          <w:rPr>
            <w:webHidden/>
          </w:rPr>
          <w:t>18</w:t>
        </w:r>
        <w:r>
          <w:rPr>
            <w:webHidden/>
          </w:rPr>
          <w:fldChar w:fldCharType="end"/>
        </w:r>
      </w:hyperlink>
    </w:p>
    <w:p w14:paraId="4F7B4DD1" w14:textId="77777777" w:rsidR="00EB6D97" w:rsidRDefault="00EB6D97">
      <w:pPr>
        <w:pStyle w:val="25"/>
        <w:rPr>
          <w:rFonts w:asciiTheme="minorHAnsi" w:eastAsiaTheme="minorEastAsia" w:hAnsiTheme="minorHAnsi" w:cstheme="minorBidi"/>
          <w:b w:val="0"/>
        </w:rPr>
      </w:pPr>
      <w:hyperlink w:anchor="_Toc378808393"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Cell</w:t>
        </w:r>
        <w:r>
          <w:rPr>
            <w:webHidden/>
          </w:rPr>
          <w:tab/>
        </w:r>
        <w:r>
          <w:rPr>
            <w:webHidden/>
          </w:rPr>
          <w:fldChar w:fldCharType="begin"/>
        </w:r>
        <w:r>
          <w:rPr>
            <w:webHidden/>
          </w:rPr>
          <w:instrText xml:space="preserve"> PAGEREF _Toc378808393 \h </w:instrText>
        </w:r>
        <w:r>
          <w:rPr>
            <w:webHidden/>
          </w:rPr>
        </w:r>
        <w:r>
          <w:rPr>
            <w:webHidden/>
          </w:rPr>
          <w:fldChar w:fldCharType="separate"/>
        </w:r>
        <w:r w:rsidR="002E251A">
          <w:rPr>
            <w:webHidden/>
          </w:rPr>
          <w:t>18</w:t>
        </w:r>
        <w:r>
          <w:rPr>
            <w:webHidden/>
          </w:rPr>
          <w:fldChar w:fldCharType="end"/>
        </w:r>
      </w:hyperlink>
    </w:p>
    <w:p w14:paraId="48651C5F" w14:textId="77777777" w:rsidR="00EB6D97" w:rsidRDefault="00EB6D97">
      <w:pPr>
        <w:pStyle w:val="25"/>
        <w:rPr>
          <w:rFonts w:asciiTheme="minorHAnsi" w:eastAsiaTheme="minorEastAsia" w:hAnsiTheme="minorHAnsi" w:cstheme="minorBidi"/>
          <w:b w:val="0"/>
        </w:rPr>
      </w:pPr>
      <w:hyperlink w:anchor="_Toc378808394"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サーバー</w:t>
        </w:r>
        <w:r>
          <w:rPr>
            <w:webHidden/>
          </w:rPr>
          <w:tab/>
        </w:r>
        <w:r>
          <w:rPr>
            <w:webHidden/>
          </w:rPr>
          <w:fldChar w:fldCharType="begin"/>
        </w:r>
        <w:r>
          <w:rPr>
            <w:webHidden/>
          </w:rPr>
          <w:instrText xml:space="preserve"> PAGEREF _Toc378808394 \h </w:instrText>
        </w:r>
        <w:r>
          <w:rPr>
            <w:webHidden/>
          </w:rPr>
        </w:r>
        <w:r>
          <w:rPr>
            <w:webHidden/>
          </w:rPr>
          <w:fldChar w:fldCharType="separate"/>
        </w:r>
        <w:r w:rsidR="002E251A">
          <w:rPr>
            <w:webHidden/>
          </w:rPr>
          <w:t>19</w:t>
        </w:r>
        <w:r>
          <w:rPr>
            <w:webHidden/>
          </w:rPr>
          <w:fldChar w:fldCharType="end"/>
        </w:r>
      </w:hyperlink>
    </w:p>
    <w:p w14:paraId="69FE535B"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395"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マルチスレッドの意義</w:t>
        </w:r>
        <w:r>
          <w:rPr>
            <w:webHidden/>
          </w:rPr>
          <w:tab/>
        </w:r>
        <w:r>
          <w:rPr>
            <w:webHidden/>
          </w:rPr>
          <w:fldChar w:fldCharType="begin"/>
        </w:r>
        <w:r>
          <w:rPr>
            <w:webHidden/>
          </w:rPr>
          <w:instrText xml:space="preserve"> PAGEREF _Toc378808395 \h </w:instrText>
        </w:r>
        <w:r>
          <w:rPr>
            <w:webHidden/>
          </w:rPr>
        </w:r>
        <w:r>
          <w:rPr>
            <w:webHidden/>
          </w:rPr>
          <w:fldChar w:fldCharType="separate"/>
        </w:r>
        <w:r w:rsidR="002E251A">
          <w:rPr>
            <w:webHidden/>
          </w:rPr>
          <w:t>19</w:t>
        </w:r>
        <w:r>
          <w:rPr>
            <w:webHidden/>
          </w:rPr>
          <w:fldChar w:fldCharType="end"/>
        </w:r>
      </w:hyperlink>
    </w:p>
    <w:p w14:paraId="5CD0CB02" w14:textId="77777777" w:rsidR="00EB6D97" w:rsidRDefault="00EB6D97">
      <w:pPr>
        <w:pStyle w:val="25"/>
        <w:rPr>
          <w:rFonts w:asciiTheme="minorHAnsi" w:eastAsiaTheme="minorEastAsia" w:hAnsiTheme="minorHAnsi" w:cstheme="minorBidi"/>
          <w:b w:val="0"/>
        </w:rPr>
      </w:pPr>
      <w:hyperlink w:anchor="_Toc378808396"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マルチプロセス</w:t>
        </w:r>
        <w:r>
          <w:rPr>
            <w:webHidden/>
          </w:rPr>
          <w:tab/>
        </w:r>
        <w:r>
          <w:rPr>
            <w:webHidden/>
          </w:rPr>
          <w:fldChar w:fldCharType="begin"/>
        </w:r>
        <w:r>
          <w:rPr>
            <w:webHidden/>
          </w:rPr>
          <w:instrText xml:space="preserve"> PAGEREF _Toc378808396 \h </w:instrText>
        </w:r>
        <w:r>
          <w:rPr>
            <w:webHidden/>
          </w:rPr>
        </w:r>
        <w:r>
          <w:rPr>
            <w:webHidden/>
          </w:rPr>
          <w:fldChar w:fldCharType="separate"/>
        </w:r>
        <w:r w:rsidR="002E251A">
          <w:rPr>
            <w:webHidden/>
          </w:rPr>
          <w:t>19</w:t>
        </w:r>
        <w:r>
          <w:rPr>
            <w:webHidden/>
          </w:rPr>
          <w:fldChar w:fldCharType="end"/>
        </w:r>
      </w:hyperlink>
    </w:p>
    <w:p w14:paraId="5108FCB8" w14:textId="77777777" w:rsidR="00EB6D97" w:rsidRDefault="00EB6D97">
      <w:pPr>
        <w:pStyle w:val="25"/>
        <w:rPr>
          <w:rFonts w:asciiTheme="minorHAnsi" w:eastAsiaTheme="minorEastAsia" w:hAnsiTheme="minorHAnsi" w:cstheme="minorBidi"/>
          <w:b w:val="0"/>
        </w:rPr>
      </w:pPr>
      <w:hyperlink w:anchor="_Toc37880839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マルチスレッドの意義①：同時実行</w:t>
        </w:r>
        <w:r>
          <w:rPr>
            <w:webHidden/>
          </w:rPr>
          <w:tab/>
        </w:r>
        <w:r>
          <w:rPr>
            <w:webHidden/>
          </w:rPr>
          <w:fldChar w:fldCharType="begin"/>
        </w:r>
        <w:r>
          <w:rPr>
            <w:webHidden/>
          </w:rPr>
          <w:instrText xml:space="preserve"> PAGEREF _Toc378808397 \h </w:instrText>
        </w:r>
        <w:r>
          <w:rPr>
            <w:webHidden/>
          </w:rPr>
        </w:r>
        <w:r>
          <w:rPr>
            <w:webHidden/>
          </w:rPr>
          <w:fldChar w:fldCharType="separate"/>
        </w:r>
        <w:r w:rsidR="002E251A">
          <w:rPr>
            <w:webHidden/>
          </w:rPr>
          <w:t>20</w:t>
        </w:r>
        <w:r>
          <w:rPr>
            <w:webHidden/>
          </w:rPr>
          <w:fldChar w:fldCharType="end"/>
        </w:r>
      </w:hyperlink>
    </w:p>
    <w:p w14:paraId="60D3F562" w14:textId="77777777" w:rsidR="00EB6D97" w:rsidRDefault="00EB6D97">
      <w:pPr>
        <w:pStyle w:val="25"/>
        <w:rPr>
          <w:rFonts w:asciiTheme="minorHAnsi" w:eastAsiaTheme="minorEastAsia" w:hAnsiTheme="minorHAnsi" w:cstheme="minorBidi"/>
          <w:b w:val="0"/>
        </w:rPr>
      </w:pPr>
      <w:hyperlink w:anchor="_Toc37880839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マルチスレッドの意義②：同時接続</w:t>
        </w:r>
        <w:r>
          <w:rPr>
            <w:webHidden/>
          </w:rPr>
          <w:tab/>
        </w:r>
        <w:r>
          <w:rPr>
            <w:webHidden/>
          </w:rPr>
          <w:fldChar w:fldCharType="begin"/>
        </w:r>
        <w:r>
          <w:rPr>
            <w:webHidden/>
          </w:rPr>
          <w:instrText xml:space="preserve"> PAGEREF _Toc378808398 \h </w:instrText>
        </w:r>
        <w:r>
          <w:rPr>
            <w:webHidden/>
          </w:rPr>
        </w:r>
        <w:r>
          <w:rPr>
            <w:webHidden/>
          </w:rPr>
          <w:fldChar w:fldCharType="separate"/>
        </w:r>
        <w:r w:rsidR="002E251A">
          <w:rPr>
            <w:webHidden/>
          </w:rPr>
          <w:t>20</w:t>
        </w:r>
        <w:r>
          <w:rPr>
            <w:webHidden/>
          </w:rPr>
          <w:fldChar w:fldCharType="end"/>
        </w:r>
      </w:hyperlink>
    </w:p>
    <w:p w14:paraId="3E79A8F0" w14:textId="77777777" w:rsidR="00EB6D97" w:rsidRDefault="00EB6D97">
      <w:pPr>
        <w:pStyle w:val="25"/>
        <w:rPr>
          <w:rFonts w:asciiTheme="minorHAnsi" w:eastAsiaTheme="minorEastAsia" w:hAnsiTheme="minorHAnsi" w:cstheme="minorBidi"/>
          <w:b w:val="0"/>
        </w:rPr>
      </w:pPr>
      <w:hyperlink w:anchor="_Toc378808399"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マルチスレッドの意義③：分散・高速化</w:t>
        </w:r>
        <w:r>
          <w:rPr>
            <w:webHidden/>
          </w:rPr>
          <w:tab/>
        </w:r>
        <w:r>
          <w:rPr>
            <w:webHidden/>
          </w:rPr>
          <w:fldChar w:fldCharType="begin"/>
        </w:r>
        <w:r>
          <w:rPr>
            <w:webHidden/>
          </w:rPr>
          <w:instrText xml:space="preserve"> PAGEREF _Toc378808399 \h </w:instrText>
        </w:r>
        <w:r>
          <w:rPr>
            <w:webHidden/>
          </w:rPr>
        </w:r>
        <w:r>
          <w:rPr>
            <w:webHidden/>
          </w:rPr>
          <w:fldChar w:fldCharType="separate"/>
        </w:r>
        <w:r w:rsidR="002E251A">
          <w:rPr>
            <w:webHidden/>
          </w:rPr>
          <w:t>20</w:t>
        </w:r>
        <w:r>
          <w:rPr>
            <w:webHidden/>
          </w:rPr>
          <w:fldChar w:fldCharType="end"/>
        </w:r>
      </w:hyperlink>
    </w:p>
    <w:p w14:paraId="5C52CE16" w14:textId="77777777" w:rsidR="00EB6D97" w:rsidRDefault="00EB6D97">
      <w:pPr>
        <w:pStyle w:val="25"/>
        <w:rPr>
          <w:rFonts w:asciiTheme="minorHAnsi" w:eastAsiaTheme="minorEastAsia" w:hAnsiTheme="minorHAnsi" w:cstheme="minorBidi"/>
          <w:b w:val="0"/>
        </w:rPr>
      </w:pPr>
      <w:hyperlink w:anchor="_Toc37880840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ゲームの並行処理</w:t>
        </w:r>
        <w:r>
          <w:rPr>
            <w:webHidden/>
          </w:rPr>
          <w:tab/>
        </w:r>
        <w:r>
          <w:rPr>
            <w:webHidden/>
          </w:rPr>
          <w:fldChar w:fldCharType="begin"/>
        </w:r>
        <w:r>
          <w:rPr>
            <w:webHidden/>
          </w:rPr>
          <w:instrText xml:space="preserve"> PAGEREF _Toc378808400 \h </w:instrText>
        </w:r>
        <w:r>
          <w:rPr>
            <w:webHidden/>
          </w:rPr>
        </w:r>
        <w:r>
          <w:rPr>
            <w:webHidden/>
          </w:rPr>
          <w:fldChar w:fldCharType="separate"/>
        </w:r>
        <w:r w:rsidR="002E251A">
          <w:rPr>
            <w:webHidden/>
          </w:rPr>
          <w:t>21</w:t>
        </w:r>
        <w:r>
          <w:rPr>
            <w:webHidden/>
          </w:rPr>
          <w:fldChar w:fldCharType="end"/>
        </w:r>
      </w:hyperlink>
    </w:p>
    <w:p w14:paraId="6FB90618" w14:textId="77777777" w:rsidR="00EB6D97" w:rsidRDefault="00EB6D97">
      <w:pPr>
        <w:pStyle w:val="25"/>
        <w:rPr>
          <w:rFonts w:asciiTheme="minorHAnsi" w:eastAsiaTheme="minorEastAsia" w:hAnsiTheme="minorHAnsi" w:cstheme="minorBidi"/>
          <w:b w:val="0"/>
        </w:rPr>
      </w:pPr>
      <w:hyperlink w:anchor="_Toc37880840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ゲームでのスレッド活用</w:t>
        </w:r>
        <w:r>
          <w:rPr>
            <w:webHidden/>
          </w:rPr>
          <w:tab/>
        </w:r>
        <w:r>
          <w:rPr>
            <w:webHidden/>
          </w:rPr>
          <w:fldChar w:fldCharType="begin"/>
        </w:r>
        <w:r>
          <w:rPr>
            <w:webHidden/>
          </w:rPr>
          <w:instrText xml:space="preserve"> PAGEREF _Toc378808401 \h </w:instrText>
        </w:r>
        <w:r>
          <w:rPr>
            <w:webHidden/>
          </w:rPr>
        </w:r>
        <w:r>
          <w:rPr>
            <w:webHidden/>
          </w:rPr>
          <w:fldChar w:fldCharType="separate"/>
        </w:r>
        <w:r w:rsidR="002E251A">
          <w:rPr>
            <w:webHidden/>
          </w:rPr>
          <w:t>21</w:t>
        </w:r>
        <w:r>
          <w:rPr>
            <w:webHidden/>
          </w:rPr>
          <w:fldChar w:fldCharType="end"/>
        </w:r>
      </w:hyperlink>
    </w:p>
    <w:p w14:paraId="282BBA56"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402"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プログラムの動作原理</w:t>
        </w:r>
        <w:r>
          <w:rPr>
            <w:webHidden/>
          </w:rPr>
          <w:tab/>
        </w:r>
        <w:r>
          <w:rPr>
            <w:webHidden/>
          </w:rPr>
          <w:fldChar w:fldCharType="begin"/>
        </w:r>
        <w:r>
          <w:rPr>
            <w:webHidden/>
          </w:rPr>
          <w:instrText xml:space="preserve"> PAGEREF _Toc378808402 \h </w:instrText>
        </w:r>
        <w:r>
          <w:rPr>
            <w:webHidden/>
          </w:rPr>
        </w:r>
        <w:r>
          <w:rPr>
            <w:webHidden/>
          </w:rPr>
          <w:fldChar w:fldCharType="separate"/>
        </w:r>
        <w:r w:rsidR="002E251A">
          <w:rPr>
            <w:webHidden/>
          </w:rPr>
          <w:t>22</w:t>
        </w:r>
        <w:r>
          <w:rPr>
            <w:webHidden/>
          </w:rPr>
          <w:fldChar w:fldCharType="end"/>
        </w:r>
      </w:hyperlink>
    </w:p>
    <w:p w14:paraId="30983336" w14:textId="77777777" w:rsidR="00EB6D97" w:rsidRDefault="00EB6D97">
      <w:pPr>
        <w:pStyle w:val="25"/>
        <w:rPr>
          <w:rFonts w:asciiTheme="minorHAnsi" w:eastAsiaTheme="minorEastAsia" w:hAnsiTheme="minorHAnsi" w:cstheme="minorBidi"/>
          <w:b w:val="0"/>
        </w:rPr>
      </w:pPr>
      <w:hyperlink w:anchor="_Toc378808403"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メモリ構造</w:t>
        </w:r>
        <w:r>
          <w:rPr>
            <w:webHidden/>
          </w:rPr>
          <w:tab/>
        </w:r>
        <w:r>
          <w:rPr>
            <w:webHidden/>
          </w:rPr>
          <w:fldChar w:fldCharType="begin"/>
        </w:r>
        <w:r>
          <w:rPr>
            <w:webHidden/>
          </w:rPr>
          <w:instrText xml:space="preserve"> PAGEREF _Toc378808403 \h </w:instrText>
        </w:r>
        <w:r>
          <w:rPr>
            <w:webHidden/>
          </w:rPr>
        </w:r>
        <w:r>
          <w:rPr>
            <w:webHidden/>
          </w:rPr>
          <w:fldChar w:fldCharType="separate"/>
        </w:r>
        <w:r w:rsidR="002E251A">
          <w:rPr>
            <w:webHidden/>
          </w:rPr>
          <w:t>22</w:t>
        </w:r>
        <w:r>
          <w:rPr>
            <w:webHidden/>
          </w:rPr>
          <w:fldChar w:fldCharType="end"/>
        </w:r>
      </w:hyperlink>
    </w:p>
    <w:p w14:paraId="59F15A69" w14:textId="77777777" w:rsidR="00EB6D97" w:rsidRDefault="00EB6D97">
      <w:pPr>
        <w:pStyle w:val="25"/>
        <w:rPr>
          <w:rFonts w:asciiTheme="minorHAnsi" w:eastAsiaTheme="minorEastAsia" w:hAnsiTheme="minorHAnsi" w:cstheme="minorBidi"/>
          <w:b w:val="0"/>
        </w:rPr>
      </w:pPr>
      <w:hyperlink w:anchor="_Toc378808404"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機械語／アセンブラ／プログラムカウンタ</w:t>
        </w:r>
        <w:r>
          <w:rPr>
            <w:webHidden/>
          </w:rPr>
          <w:tab/>
        </w:r>
        <w:r>
          <w:rPr>
            <w:webHidden/>
          </w:rPr>
          <w:fldChar w:fldCharType="begin"/>
        </w:r>
        <w:r>
          <w:rPr>
            <w:webHidden/>
          </w:rPr>
          <w:instrText xml:space="preserve"> PAGEREF _Toc378808404 \h </w:instrText>
        </w:r>
        <w:r>
          <w:rPr>
            <w:webHidden/>
          </w:rPr>
        </w:r>
        <w:r>
          <w:rPr>
            <w:webHidden/>
          </w:rPr>
          <w:fldChar w:fldCharType="separate"/>
        </w:r>
        <w:r w:rsidR="002E251A">
          <w:rPr>
            <w:webHidden/>
          </w:rPr>
          <w:t>26</w:t>
        </w:r>
        <w:r>
          <w:rPr>
            <w:webHidden/>
          </w:rPr>
          <w:fldChar w:fldCharType="end"/>
        </w:r>
      </w:hyperlink>
    </w:p>
    <w:p w14:paraId="1B26460A" w14:textId="77777777" w:rsidR="00EB6D97" w:rsidRDefault="00EB6D97">
      <w:pPr>
        <w:pStyle w:val="25"/>
        <w:rPr>
          <w:rFonts w:asciiTheme="minorHAnsi" w:eastAsiaTheme="minorEastAsia" w:hAnsiTheme="minorHAnsi" w:cstheme="minorBidi"/>
          <w:b w:val="0"/>
        </w:rPr>
      </w:pPr>
      <w:hyperlink w:anchor="_Toc378808405"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スタック領域</w:t>
        </w:r>
        <w:r>
          <w:rPr>
            <w:webHidden/>
          </w:rPr>
          <w:tab/>
        </w:r>
        <w:r>
          <w:rPr>
            <w:webHidden/>
          </w:rPr>
          <w:fldChar w:fldCharType="begin"/>
        </w:r>
        <w:r>
          <w:rPr>
            <w:webHidden/>
          </w:rPr>
          <w:instrText xml:space="preserve"> PAGEREF _Toc378808405 \h </w:instrText>
        </w:r>
        <w:r>
          <w:rPr>
            <w:webHidden/>
          </w:rPr>
        </w:r>
        <w:r>
          <w:rPr>
            <w:webHidden/>
          </w:rPr>
          <w:fldChar w:fldCharType="separate"/>
        </w:r>
        <w:r w:rsidR="002E251A">
          <w:rPr>
            <w:webHidden/>
          </w:rPr>
          <w:t>27</w:t>
        </w:r>
        <w:r>
          <w:rPr>
            <w:webHidden/>
          </w:rPr>
          <w:fldChar w:fldCharType="end"/>
        </w:r>
      </w:hyperlink>
    </w:p>
    <w:p w14:paraId="2659A395" w14:textId="77777777" w:rsidR="00EB6D97" w:rsidRDefault="00EB6D97">
      <w:pPr>
        <w:pStyle w:val="25"/>
        <w:rPr>
          <w:rFonts w:asciiTheme="minorHAnsi" w:eastAsiaTheme="minorEastAsia" w:hAnsiTheme="minorHAnsi" w:cstheme="minorBidi"/>
          <w:b w:val="0"/>
        </w:rPr>
      </w:pPr>
      <w:hyperlink w:anchor="_Toc378808406"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スレッドとコンテキストスイッチ</w:t>
        </w:r>
        <w:r>
          <w:rPr>
            <w:webHidden/>
          </w:rPr>
          <w:tab/>
        </w:r>
        <w:r>
          <w:rPr>
            <w:webHidden/>
          </w:rPr>
          <w:fldChar w:fldCharType="begin"/>
        </w:r>
        <w:r>
          <w:rPr>
            <w:webHidden/>
          </w:rPr>
          <w:instrText xml:space="preserve"> PAGEREF _Toc378808406 \h </w:instrText>
        </w:r>
        <w:r>
          <w:rPr>
            <w:webHidden/>
          </w:rPr>
        </w:r>
        <w:r>
          <w:rPr>
            <w:webHidden/>
          </w:rPr>
          <w:fldChar w:fldCharType="separate"/>
        </w:r>
        <w:r w:rsidR="002E251A">
          <w:rPr>
            <w:webHidden/>
          </w:rPr>
          <w:t>29</w:t>
        </w:r>
        <w:r>
          <w:rPr>
            <w:webHidden/>
          </w:rPr>
          <w:fldChar w:fldCharType="end"/>
        </w:r>
      </w:hyperlink>
    </w:p>
    <w:p w14:paraId="57E55C93" w14:textId="77777777" w:rsidR="00EB6D97" w:rsidRDefault="00EB6D97">
      <w:pPr>
        <w:pStyle w:val="25"/>
        <w:rPr>
          <w:rFonts w:asciiTheme="minorHAnsi" w:eastAsiaTheme="minorEastAsia" w:hAnsiTheme="minorHAnsi" w:cstheme="minorBidi"/>
          <w:b w:val="0"/>
        </w:rPr>
      </w:pPr>
      <w:hyperlink w:anchor="_Toc37880840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スレッドスケジューリング</w:t>
        </w:r>
        <w:r>
          <w:rPr>
            <w:webHidden/>
          </w:rPr>
          <w:tab/>
        </w:r>
        <w:r>
          <w:rPr>
            <w:webHidden/>
          </w:rPr>
          <w:fldChar w:fldCharType="begin"/>
        </w:r>
        <w:r>
          <w:rPr>
            <w:webHidden/>
          </w:rPr>
          <w:instrText xml:space="preserve"> PAGEREF _Toc378808407 \h </w:instrText>
        </w:r>
        <w:r>
          <w:rPr>
            <w:webHidden/>
          </w:rPr>
        </w:r>
        <w:r>
          <w:rPr>
            <w:webHidden/>
          </w:rPr>
          <w:fldChar w:fldCharType="separate"/>
        </w:r>
        <w:r w:rsidR="002E251A">
          <w:rPr>
            <w:webHidden/>
          </w:rPr>
          <w:t>30</w:t>
        </w:r>
        <w:r>
          <w:rPr>
            <w:webHidden/>
          </w:rPr>
          <w:fldChar w:fldCharType="end"/>
        </w:r>
      </w:hyperlink>
    </w:p>
    <w:p w14:paraId="151D5E41" w14:textId="77777777" w:rsidR="00EB6D97" w:rsidRDefault="00EB6D97">
      <w:pPr>
        <w:pStyle w:val="25"/>
        <w:rPr>
          <w:rFonts w:asciiTheme="minorHAnsi" w:eastAsiaTheme="minorEastAsia" w:hAnsiTheme="minorHAnsi" w:cstheme="minorBidi"/>
          <w:b w:val="0"/>
        </w:rPr>
      </w:pPr>
      <w:hyperlink w:anchor="_Toc37880840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スレッド優先度</w:t>
        </w:r>
        <w:r>
          <w:rPr>
            <w:webHidden/>
          </w:rPr>
          <w:tab/>
        </w:r>
        <w:r>
          <w:rPr>
            <w:webHidden/>
          </w:rPr>
          <w:fldChar w:fldCharType="begin"/>
        </w:r>
        <w:r>
          <w:rPr>
            <w:webHidden/>
          </w:rPr>
          <w:instrText xml:space="preserve"> PAGEREF _Toc378808408 \h </w:instrText>
        </w:r>
        <w:r>
          <w:rPr>
            <w:webHidden/>
          </w:rPr>
        </w:r>
        <w:r>
          <w:rPr>
            <w:webHidden/>
          </w:rPr>
          <w:fldChar w:fldCharType="separate"/>
        </w:r>
        <w:r w:rsidR="002E251A">
          <w:rPr>
            <w:webHidden/>
          </w:rPr>
          <w:t>30</w:t>
        </w:r>
        <w:r>
          <w:rPr>
            <w:webHidden/>
          </w:rPr>
          <w:fldChar w:fldCharType="end"/>
        </w:r>
      </w:hyperlink>
    </w:p>
    <w:p w14:paraId="22B597D7"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409"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様々なスレッド</w:t>
        </w:r>
        <w:r>
          <w:rPr>
            <w:webHidden/>
          </w:rPr>
          <w:tab/>
        </w:r>
        <w:r>
          <w:rPr>
            <w:webHidden/>
          </w:rPr>
          <w:fldChar w:fldCharType="begin"/>
        </w:r>
        <w:r>
          <w:rPr>
            <w:webHidden/>
          </w:rPr>
          <w:instrText xml:space="preserve"> PAGEREF _Toc378808409 \h </w:instrText>
        </w:r>
        <w:r>
          <w:rPr>
            <w:webHidden/>
          </w:rPr>
        </w:r>
        <w:r>
          <w:rPr>
            <w:webHidden/>
          </w:rPr>
          <w:fldChar w:fldCharType="separate"/>
        </w:r>
        <w:r w:rsidR="002E251A">
          <w:rPr>
            <w:webHidden/>
          </w:rPr>
          <w:t>31</w:t>
        </w:r>
        <w:r>
          <w:rPr>
            <w:webHidden/>
          </w:rPr>
          <w:fldChar w:fldCharType="end"/>
        </w:r>
      </w:hyperlink>
    </w:p>
    <w:p w14:paraId="2B8EDDBC" w14:textId="77777777" w:rsidR="00EB6D97" w:rsidRDefault="00EB6D97">
      <w:pPr>
        <w:pStyle w:val="25"/>
        <w:rPr>
          <w:rFonts w:asciiTheme="minorHAnsi" w:eastAsiaTheme="minorEastAsia" w:hAnsiTheme="minorHAnsi" w:cstheme="minorBidi"/>
          <w:b w:val="0"/>
        </w:rPr>
      </w:pPr>
      <w:hyperlink w:anchor="_Toc37880841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fork</w:t>
        </w:r>
        <w:r w:rsidRPr="00DF42CF">
          <w:rPr>
            <w:rStyle w:val="afff3"/>
            <w:rFonts w:hint="eastAsia"/>
          </w:rPr>
          <w:t>（</w:t>
        </w:r>
        <w:r w:rsidRPr="00DF42CF">
          <w:rPr>
            <w:rStyle w:val="afff3"/>
          </w:rPr>
          <w:t>Unix</w:t>
        </w:r>
        <w:r w:rsidRPr="00DF42CF">
          <w:rPr>
            <w:rStyle w:val="afff3"/>
            <w:rFonts w:hint="eastAsia"/>
          </w:rPr>
          <w:t>系）</w:t>
        </w:r>
        <w:r>
          <w:rPr>
            <w:webHidden/>
          </w:rPr>
          <w:tab/>
        </w:r>
        <w:r>
          <w:rPr>
            <w:webHidden/>
          </w:rPr>
          <w:fldChar w:fldCharType="begin"/>
        </w:r>
        <w:r>
          <w:rPr>
            <w:webHidden/>
          </w:rPr>
          <w:instrText xml:space="preserve"> PAGEREF _Toc378808410 \h </w:instrText>
        </w:r>
        <w:r>
          <w:rPr>
            <w:webHidden/>
          </w:rPr>
        </w:r>
        <w:r>
          <w:rPr>
            <w:webHidden/>
          </w:rPr>
          <w:fldChar w:fldCharType="separate"/>
        </w:r>
        <w:r w:rsidR="002E251A">
          <w:rPr>
            <w:webHidden/>
          </w:rPr>
          <w:t>31</w:t>
        </w:r>
        <w:r>
          <w:rPr>
            <w:webHidden/>
          </w:rPr>
          <w:fldChar w:fldCharType="end"/>
        </w:r>
      </w:hyperlink>
    </w:p>
    <w:p w14:paraId="22DD4BD7" w14:textId="77777777" w:rsidR="00EB6D97" w:rsidRDefault="00EB6D97">
      <w:pPr>
        <w:pStyle w:val="25"/>
        <w:rPr>
          <w:rFonts w:asciiTheme="minorHAnsi" w:eastAsiaTheme="minorEastAsia" w:hAnsiTheme="minorHAnsi" w:cstheme="minorBidi"/>
          <w:b w:val="0"/>
        </w:rPr>
      </w:pPr>
      <w:hyperlink w:anchor="_Toc37880841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Posix</w:t>
        </w:r>
        <w:r w:rsidRPr="00DF42CF">
          <w:rPr>
            <w:rStyle w:val="afff3"/>
            <w:rFonts w:hint="eastAsia"/>
          </w:rPr>
          <w:t>ライブラリ（</w:t>
        </w:r>
        <w:r w:rsidRPr="00DF42CF">
          <w:rPr>
            <w:rStyle w:val="afff3"/>
          </w:rPr>
          <w:t>Unix</w:t>
        </w:r>
        <w:r w:rsidRPr="00DF42CF">
          <w:rPr>
            <w:rStyle w:val="afff3"/>
            <w:rFonts w:hint="eastAsia"/>
          </w:rPr>
          <w:t>系）</w:t>
        </w:r>
        <w:r>
          <w:rPr>
            <w:webHidden/>
          </w:rPr>
          <w:tab/>
        </w:r>
        <w:r>
          <w:rPr>
            <w:webHidden/>
          </w:rPr>
          <w:fldChar w:fldCharType="begin"/>
        </w:r>
        <w:r>
          <w:rPr>
            <w:webHidden/>
          </w:rPr>
          <w:instrText xml:space="preserve"> PAGEREF _Toc378808411 \h </w:instrText>
        </w:r>
        <w:r>
          <w:rPr>
            <w:webHidden/>
          </w:rPr>
        </w:r>
        <w:r>
          <w:rPr>
            <w:webHidden/>
          </w:rPr>
          <w:fldChar w:fldCharType="separate"/>
        </w:r>
        <w:r w:rsidR="002E251A">
          <w:rPr>
            <w:webHidden/>
          </w:rPr>
          <w:t>35</w:t>
        </w:r>
        <w:r>
          <w:rPr>
            <w:webHidden/>
          </w:rPr>
          <w:fldChar w:fldCharType="end"/>
        </w:r>
      </w:hyperlink>
    </w:p>
    <w:p w14:paraId="1EB34914" w14:textId="77777777" w:rsidR="00EB6D97" w:rsidRDefault="00EB6D97">
      <w:pPr>
        <w:pStyle w:val="25"/>
        <w:rPr>
          <w:rFonts w:asciiTheme="minorHAnsi" w:eastAsiaTheme="minorEastAsia" w:hAnsiTheme="minorHAnsi" w:cstheme="minorBidi"/>
          <w:b w:val="0"/>
        </w:rPr>
      </w:pPr>
      <w:hyperlink w:anchor="_Toc378808412"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Win32API</w:t>
        </w:r>
        <w:r w:rsidRPr="00DF42CF">
          <w:rPr>
            <w:rStyle w:val="afff3"/>
            <w:rFonts w:hint="eastAsia"/>
          </w:rPr>
          <w:t>（</w:t>
        </w:r>
        <w:r w:rsidRPr="00DF42CF">
          <w:rPr>
            <w:rStyle w:val="afff3"/>
          </w:rPr>
          <w:t>Windows</w:t>
        </w:r>
        <w:r w:rsidRPr="00DF42CF">
          <w:rPr>
            <w:rStyle w:val="afff3"/>
            <w:rFonts w:hint="eastAsia"/>
          </w:rPr>
          <w:t>系）</w:t>
        </w:r>
        <w:r>
          <w:rPr>
            <w:webHidden/>
          </w:rPr>
          <w:tab/>
        </w:r>
        <w:r>
          <w:rPr>
            <w:webHidden/>
          </w:rPr>
          <w:fldChar w:fldCharType="begin"/>
        </w:r>
        <w:r>
          <w:rPr>
            <w:webHidden/>
          </w:rPr>
          <w:instrText xml:space="preserve"> PAGEREF _Toc378808412 \h </w:instrText>
        </w:r>
        <w:r>
          <w:rPr>
            <w:webHidden/>
          </w:rPr>
        </w:r>
        <w:r>
          <w:rPr>
            <w:webHidden/>
          </w:rPr>
          <w:fldChar w:fldCharType="separate"/>
        </w:r>
        <w:r w:rsidR="002E251A">
          <w:rPr>
            <w:webHidden/>
          </w:rPr>
          <w:t>40</w:t>
        </w:r>
        <w:r>
          <w:rPr>
            <w:webHidden/>
          </w:rPr>
          <w:fldChar w:fldCharType="end"/>
        </w:r>
      </w:hyperlink>
    </w:p>
    <w:p w14:paraId="5F07532A" w14:textId="77777777" w:rsidR="00EB6D97" w:rsidRDefault="00EB6D97">
      <w:pPr>
        <w:pStyle w:val="25"/>
        <w:rPr>
          <w:rFonts w:asciiTheme="minorHAnsi" w:eastAsiaTheme="minorEastAsia" w:hAnsiTheme="minorHAnsi" w:cstheme="minorBidi"/>
          <w:b w:val="0"/>
        </w:rPr>
      </w:pPr>
      <w:hyperlink w:anchor="_Toc378808413"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C++11</w:t>
        </w:r>
        <w:r w:rsidRPr="00DF42CF">
          <w:rPr>
            <w:rStyle w:val="afff3"/>
            <w:rFonts w:hint="eastAsia"/>
          </w:rPr>
          <w:t>版スレッド</w:t>
        </w:r>
        <w:r>
          <w:rPr>
            <w:webHidden/>
          </w:rPr>
          <w:tab/>
        </w:r>
        <w:r>
          <w:rPr>
            <w:webHidden/>
          </w:rPr>
          <w:fldChar w:fldCharType="begin"/>
        </w:r>
        <w:r>
          <w:rPr>
            <w:webHidden/>
          </w:rPr>
          <w:instrText xml:space="preserve"> PAGEREF _Toc378808413 \h </w:instrText>
        </w:r>
        <w:r>
          <w:rPr>
            <w:webHidden/>
          </w:rPr>
        </w:r>
        <w:r>
          <w:rPr>
            <w:webHidden/>
          </w:rPr>
          <w:fldChar w:fldCharType="separate"/>
        </w:r>
        <w:r w:rsidR="002E251A">
          <w:rPr>
            <w:webHidden/>
          </w:rPr>
          <w:t>46</w:t>
        </w:r>
        <w:r>
          <w:rPr>
            <w:webHidden/>
          </w:rPr>
          <w:fldChar w:fldCharType="end"/>
        </w:r>
      </w:hyperlink>
    </w:p>
    <w:p w14:paraId="370E565D" w14:textId="77777777" w:rsidR="00EB6D97" w:rsidRDefault="00EB6D97">
      <w:pPr>
        <w:pStyle w:val="25"/>
        <w:rPr>
          <w:rFonts w:asciiTheme="minorHAnsi" w:eastAsiaTheme="minorEastAsia" w:hAnsiTheme="minorHAnsi" w:cstheme="minorBidi"/>
          <w:b w:val="0"/>
        </w:rPr>
      </w:pPr>
      <w:hyperlink w:anchor="_Toc378808414"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OpenMP</w:t>
        </w:r>
        <w:r>
          <w:rPr>
            <w:webHidden/>
          </w:rPr>
          <w:tab/>
        </w:r>
        <w:r>
          <w:rPr>
            <w:webHidden/>
          </w:rPr>
          <w:fldChar w:fldCharType="begin"/>
        </w:r>
        <w:r>
          <w:rPr>
            <w:webHidden/>
          </w:rPr>
          <w:instrText xml:space="preserve"> PAGEREF _Toc378808414 \h </w:instrText>
        </w:r>
        <w:r>
          <w:rPr>
            <w:webHidden/>
          </w:rPr>
        </w:r>
        <w:r>
          <w:rPr>
            <w:webHidden/>
          </w:rPr>
          <w:fldChar w:fldCharType="separate"/>
        </w:r>
        <w:r w:rsidR="002E251A">
          <w:rPr>
            <w:webHidden/>
          </w:rPr>
          <w:t>50</w:t>
        </w:r>
        <w:r>
          <w:rPr>
            <w:webHidden/>
          </w:rPr>
          <w:fldChar w:fldCharType="end"/>
        </w:r>
      </w:hyperlink>
    </w:p>
    <w:p w14:paraId="3C13FB09" w14:textId="77777777" w:rsidR="00EB6D97" w:rsidRDefault="00EB6D97">
      <w:pPr>
        <w:pStyle w:val="25"/>
        <w:rPr>
          <w:rFonts w:asciiTheme="minorHAnsi" w:eastAsiaTheme="minorEastAsia" w:hAnsiTheme="minorHAnsi" w:cstheme="minorBidi"/>
          <w:b w:val="0"/>
        </w:rPr>
      </w:pPr>
      <w:hyperlink w:anchor="_Toc378808415"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C++11</w:t>
        </w:r>
        <w:r w:rsidRPr="00DF42CF">
          <w:rPr>
            <w:rStyle w:val="afff3"/>
            <w:rFonts w:hint="eastAsia"/>
          </w:rPr>
          <w:t>版非同期関数</w:t>
        </w:r>
        <w:r>
          <w:rPr>
            <w:webHidden/>
          </w:rPr>
          <w:tab/>
        </w:r>
        <w:r>
          <w:rPr>
            <w:webHidden/>
          </w:rPr>
          <w:fldChar w:fldCharType="begin"/>
        </w:r>
        <w:r>
          <w:rPr>
            <w:webHidden/>
          </w:rPr>
          <w:instrText xml:space="preserve"> PAGEREF _Toc378808415 \h </w:instrText>
        </w:r>
        <w:r>
          <w:rPr>
            <w:webHidden/>
          </w:rPr>
        </w:r>
        <w:r>
          <w:rPr>
            <w:webHidden/>
          </w:rPr>
          <w:fldChar w:fldCharType="separate"/>
        </w:r>
        <w:r w:rsidR="002E251A">
          <w:rPr>
            <w:webHidden/>
          </w:rPr>
          <w:t>55</w:t>
        </w:r>
        <w:r>
          <w:rPr>
            <w:webHidden/>
          </w:rPr>
          <w:fldChar w:fldCharType="end"/>
        </w:r>
      </w:hyperlink>
    </w:p>
    <w:p w14:paraId="65926C86" w14:textId="77777777" w:rsidR="00EB6D97" w:rsidRDefault="00EB6D97">
      <w:pPr>
        <w:pStyle w:val="25"/>
        <w:rPr>
          <w:rFonts w:asciiTheme="minorHAnsi" w:eastAsiaTheme="minorEastAsia" w:hAnsiTheme="minorHAnsi" w:cstheme="minorBidi"/>
          <w:b w:val="0"/>
        </w:rPr>
      </w:pPr>
      <w:hyperlink w:anchor="_Toc378808416"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ファイバースレッド／コルーチン</w:t>
        </w:r>
        <w:r>
          <w:rPr>
            <w:webHidden/>
          </w:rPr>
          <w:tab/>
        </w:r>
        <w:r>
          <w:rPr>
            <w:webHidden/>
          </w:rPr>
          <w:fldChar w:fldCharType="begin"/>
        </w:r>
        <w:r>
          <w:rPr>
            <w:webHidden/>
          </w:rPr>
          <w:instrText xml:space="preserve"> PAGEREF _Toc378808416 \h </w:instrText>
        </w:r>
        <w:r>
          <w:rPr>
            <w:webHidden/>
          </w:rPr>
        </w:r>
        <w:r>
          <w:rPr>
            <w:webHidden/>
          </w:rPr>
          <w:fldChar w:fldCharType="separate"/>
        </w:r>
        <w:r w:rsidR="002E251A">
          <w:rPr>
            <w:webHidden/>
          </w:rPr>
          <w:t>59</w:t>
        </w:r>
        <w:r>
          <w:rPr>
            <w:webHidden/>
          </w:rPr>
          <w:fldChar w:fldCharType="end"/>
        </w:r>
      </w:hyperlink>
    </w:p>
    <w:p w14:paraId="3D5A2BDE" w14:textId="77777777" w:rsidR="00EB6D97" w:rsidRDefault="00EB6D97">
      <w:pPr>
        <w:pStyle w:val="25"/>
        <w:rPr>
          <w:rFonts w:asciiTheme="minorHAnsi" w:eastAsiaTheme="minorEastAsia" w:hAnsiTheme="minorHAnsi" w:cstheme="minorBidi"/>
          <w:b w:val="0"/>
        </w:rPr>
      </w:pPr>
      <w:hyperlink w:anchor="_Toc37880841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SPURS</w:t>
        </w:r>
        <w:r w:rsidRPr="00DF42CF">
          <w:rPr>
            <w:rStyle w:val="afff3"/>
            <w:rFonts w:hint="eastAsia"/>
          </w:rPr>
          <w:t>／</w:t>
        </w:r>
        <w:r w:rsidRPr="00DF42CF">
          <w:rPr>
            <w:rStyle w:val="afff3"/>
          </w:rPr>
          <w:t>GPGPU</w:t>
        </w:r>
        <w:r w:rsidRPr="00DF42CF">
          <w:rPr>
            <w:rStyle w:val="afff3"/>
            <w:rFonts w:hint="eastAsia"/>
          </w:rPr>
          <w:t>／</w:t>
        </w:r>
        <w:r w:rsidRPr="00DF42CF">
          <w:rPr>
            <w:rStyle w:val="afff3"/>
          </w:rPr>
          <w:t>DirectCompute</w:t>
        </w:r>
        <w:r w:rsidRPr="00DF42CF">
          <w:rPr>
            <w:rStyle w:val="afff3"/>
            <w:rFonts w:hint="eastAsia"/>
          </w:rPr>
          <w:t>／</w:t>
        </w:r>
        <w:r w:rsidRPr="00DF42CF">
          <w:rPr>
            <w:rStyle w:val="afff3"/>
          </w:rPr>
          <w:t>CUDA</w:t>
        </w:r>
        <w:r w:rsidRPr="00DF42CF">
          <w:rPr>
            <w:rStyle w:val="afff3"/>
            <w:rFonts w:hint="eastAsia"/>
          </w:rPr>
          <w:t>／</w:t>
        </w:r>
        <w:r w:rsidRPr="00DF42CF">
          <w:rPr>
            <w:rStyle w:val="afff3"/>
          </w:rPr>
          <w:t>ATI Stream</w:t>
        </w:r>
        <w:r w:rsidRPr="00DF42CF">
          <w:rPr>
            <w:rStyle w:val="afff3"/>
            <w:rFonts w:hint="eastAsia"/>
          </w:rPr>
          <w:t>／</w:t>
        </w:r>
        <w:r w:rsidRPr="00DF42CF">
          <w:rPr>
            <w:rStyle w:val="afff3"/>
          </w:rPr>
          <w:t>OpenCL</w:t>
        </w:r>
        <w:r>
          <w:rPr>
            <w:webHidden/>
          </w:rPr>
          <w:tab/>
        </w:r>
        <w:r>
          <w:rPr>
            <w:webHidden/>
          </w:rPr>
          <w:fldChar w:fldCharType="begin"/>
        </w:r>
        <w:r>
          <w:rPr>
            <w:webHidden/>
          </w:rPr>
          <w:instrText xml:space="preserve"> PAGEREF _Toc378808417 \h </w:instrText>
        </w:r>
        <w:r>
          <w:rPr>
            <w:webHidden/>
          </w:rPr>
        </w:r>
        <w:r>
          <w:rPr>
            <w:webHidden/>
          </w:rPr>
          <w:fldChar w:fldCharType="separate"/>
        </w:r>
        <w:r w:rsidR="002E251A">
          <w:rPr>
            <w:webHidden/>
          </w:rPr>
          <w:t>63</w:t>
        </w:r>
        <w:r>
          <w:rPr>
            <w:webHidden/>
          </w:rPr>
          <w:fldChar w:fldCharType="end"/>
        </w:r>
      </w:hyperlink>
    </w:p>
    <w:p w14:paraId="4751BFA9" w14:textId="77777777" w:rsidR="00EB6D97" w:rsidRDefault="00EB6D97">
      <w:pPr>
        <w:pStyle w:val="25"/>
        <w:rPr>
          <w:rFonts w:asciiTheme="minorHAnsi" w:eastAsiaTheme="minorEastAsia" w:hAnsiTheme="minorHAnsi" w:cstheme="minorBidi"/>
          <w:b w:val="0"/>
        </w:rPr>
      </w:pPr>
      <w:hyperlink w:anchor="_Toc37880841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クライアント・サーバー／クラウド／グリッド／</w:t>
        </w:r>
        <w:r w:rsidRPr="00DF42CF">
          <w:rPr>
            <w:rStyle w:val="afff3"/>
          </w:rPr>
          <w:t>RPC</w:t>
        </w:r>
        <w:r w:rsidRPr="00DF42CF">
          <w:rPr>
            <w:rStyle w:val="afff3"/>
            <w:rFonts w:hint="eastAsia"/>
          </w:rPr>
          <w:t>／</w:t>
        </w:r>
        <w:r w:rsidRPr="00DF42CF">
          <w:rPr>
            <w:rStyle w:val="afff3"/>
          </w:rPr>
          <w:t>ORB</w:t>
        </w:r>
        <w:r w:rsidRPr="00DF42CF">
          <w:rPr>
            <w:rStyle w:val="afff3"/>
            <w:rFonts w:hint="eastAsia"/>
          </w:rPr>
          <w:t>／</w:t>
        </w:r>
        <w:r w:rsidRPr="00DF42CF">
          <w:rPr>
            <w:rStyle w:val="afff3"/>
          </w:rPr>
          <w:t>Hadoop</w:t>
        </w:r>
        <w:r>
          <w:rPr>
            <w:webHidden/>
          </w:rPr>
          <w:tab/>
        </w:r>
        <w:r>
          <w:rPr>
            <w:webHidden/>
          </w:rPr>
          <w:fldChar w:fldCharType="begin"/>
        </w:r>
        <w:r>
          <w:rPr>
            <w:webHidden/>
          </w:rPr>
          <w:instrText xml:space="preserve"> PAGEREF _Toc378808418 \h </w:instrText>
        </w:r>
        <w:r>
          <w:rPr>
            <w:webHidden/>
          </w:rPr>
        </w:r>
        <w:r>
          <w:rPr>
            <w:webHidden/>
          </w:rPr>
          <w:fldChar w:fldCharType="separate"/>
        </w:r>
        <w:r w:rsidR="002E251A">
          <w:rPr>
            <w:webHidden/>
          </w:rPr>
          <w:t>64</w:t>
        </w:r>
        <w:r>
          <w:rPr>
            <w:webHidden/>
          </w:rPr>
          <w:fldChar w:fldCharType="end"/>
        </w:r>
      </w:hyperlink>
    </w:p>
    <w:p w14:paraId="26329255" w14:textId="77777777" w:rsidR="00EB6D97" w:rsidRDefault="00EB6D97">
      <w:pPr>
        <w:pStyle w:val="25"/>
        <w:rPr>
          <w:rFonts w:asciiTheme="minorHAnsi" w:eastAsiaTheme="minorEastAsia" w:hAnsiTheme="minorHAnsi" w:cstheme="minorBidi"/>
          <w:b w:val="0"/>
        </w:rPr>
      </w:pPr>
      <w:hyperlink w:anchor="_Toc378808419"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割り込み／システムコール</w:t>
        </w:r>
        <w:r>
          <w:rPr>
            <w:webHidden/>
          </w:rPr>
          <w:tab/>
        </w:r>
        <w:r>
          <w:rPr>
            <w:webHidden/>
          </w:rPr>
          <w:fldChar w:fldCharType="begin"/>
        </w:r>
        <w:r>
          <w:rPr>
            <w:webHidden/>
          </w:rPr>
          <w:instrText xml:space="preserve"> PAGEREF _Toc378808419 \h </w:instrText>
        </w:r>
        <w:r>
          <w:rPr>
            <w:webHidden/>
          </w:rPr>
        </w:r>
        <w:r>
          <w:rPr>
            <w:webHidden/>
          </w:rPr>
          <w:fldChar w:fldCharType="separate"/>
        </w:r>
        <w:r w:rsidR="002E251A">
          <w:rPr>
            <w:webHidden/>
          </w:rPr>
          <w:t>66</w:t>
        </w:r>
        <w:r>
          <w:rPr>
            <w:webHidden/>
          </w:rPr>
          <w:fldChar w:fldCharType="end"/>
        </w:r>
      </w:hyperlink>
    </w:p>
    <w:p w14:paraId="7D249BD8" w14:textId="77777777" w:rsidR="00EB6D97" w:rsidRDefault="00EB6D97">
      <w:pPr>
        <w:pStyle w:val="32"/>
        <w:tabs>
          <w:tab w:val="left" w:pos="840"/>
        </w:tabs>
        <w:ind w:left="578" w:hanging="309"/>
        <w:rPr>
          <w:rFonts w:eastAsiaTheme="minorEastAsia"/>
        </w:rPr>
      </w:pPr>
      <w:hyperlink w:anchor="_Toc378808420" w:history="1">
        <w:r w:rsidRPr="00DF42CF">
          <w:rPr>
            <w:rStyle w:val="afff3"/>
            <w:rFonts w:ascii="Wingdings" w:hAnsi="Wingdings"/>
          </w:rPr>
          <w:t></w:t>
        </w:r>
        <w:r>
          <w:rPr>
            <w:rFonts w:eastAsiaTheme="minorEastAsia"/>
          </w:rPr>
          <w:tab/>
        </w:r>
        <w:r w:rsidRPr="00DF42CF">
          <w:rPr>
            <w:rStyle w:val="afff3"/>
            <w:rFonts w:hint="eastAsia"/>
          </w:rPr>
          <w:t>割り込みの具体例：垂直同期割り込み（</w:t>
        </w:r>
        <w:r w:rsidRPr="00DF42CF">
          <w:rPr>
            <w:rStyle w:val="afff3"/>
          </w:rPr>
          <w:t>V-SYNC</w:t>
        </w:r>
        <w:r w:rsidRPr="00DF42CF">
          <w:rPr>
            <w:rStyle w:val="afff3"/>
            <w:rFonts w:hint="eastAsia"/>
          </w:rPr>
          <w:t>割り込み）</w:t>
        </w:r>
        <w:r>
          <w:rPr>
            <w:webHidden/>
          </w:rPr>
          <w:tab/>
        </w:r>
        <w:r>
          <w:rPr>
            <w:webHidden/>
          </w:rPr>
          <w:fldChar w:fldCharType="begin"/>
        </w:r>
        <w:r>
          <w:rPr>
            <w:webHidden/>
          </w:rPr>
          <w:instrText xml:space="preserve"> PAGEREF _Toc378808420 \h </w:instrText>
        </w:r>
        <w:r>
          <w:rPr>
            <w:webHidden/>
          </w:rPr>
        </w:r>
        <w:r>
          <w:rPr>
            <w:webHidden/>
          </w:rPr>
          <w:fldChar w:fldCharType="separate"/>
        </w:r>
        <w:r w:rsidR="002E251A">
          <w:rPr>
            <w:webHidden/>
          </w:rPr>
          <w:t>66</w:t>
        </w:r>
        <w:r>
          <w:rPr>
            <w:webHidden/>
          </w:rPr>
          <w:fldChar w:fldCharType="end"/>
        </w:r>
      </w:hyperlink>
    </w:p>
    <w:p w14:paraId="007BACED" w14:textId="77777777" w:rsidR="00EB6D97" w:rsidRDefault="00EB6D97">
      <w:pPr>
        <w:pStyle w:val="32"/>
        <w:tabs>
          <w:tab w:val="left" w:pos="840"/>
        </w:tabs>
        <w:ind w:left="578" w:hanging="309"/>
        <w:rPr>
          <w:rFonts w:eastAsiaTheme="minorEastAsia"/>
        </w:rPr>
      </w:pPr>
      <w:hyperlink w:anchor="_Toc378808421" w:history="1">
        <w:r w:rsidRPr="00DF42CF">
          <w:rPr>
            <w:rStyle w:val="afff3"/>
            <w:rFonts w:ascii="Wingdings" w:hAnsi="Wingdings"/>
          </w:rPr>
          <w:t></w:t>
        </w:r>
        <w:r>
          <w:rPr>
            <w:rFonts w:eastAsiaTheme="minorEastAsia"/>
          </w:rPr>
          <w:tab/>
        </w:r>
        <w:r w:rsidRPr="00DF42CF">
          <w:rPr>
            <w:rStyle w:val="afff3"/>
            <w:rFonts w:hint="eastAsia"/>
          </w:rPr>
          <w:t>割り込みとコンテキストスイッチ、スタック領域の配慮</w:t>
        </w:r>
        <w:r>
          <w:rPr>
            <w:webHidden/>
          </w:rPr>
          <w:tab/>
        </w:r>
        <w:r>
          <w:rPr>
            <w:webHidden/>
          </w:rPr>
          <w:fldChar w:fldCharType="begin"/>
        </w:r>
        <w:r>
          <w:rPr>
            <w:webHidden/>
          </w:rPr>
          <w:instrText xml:space="preserve"> PAGEREF _Toc378808421 \h </w:instrText>
        </w:r>
        <w:r>
          <w:rPr>
            <w:webHidden/>
          </w:rPr>
        </w:r>
        <w:r>
          <w:rPr>
            <w:webHidden/>
          </w:rPr>
          <w:fldChar w:fldCharType="separate"/>
        </w:r>
        <w:r w:rsidR="002E251A">
          <w:rPr>
            <w:webHidden/>
          </w:rPr>
          <w:t>67</w:t>
        </w:r>
        <w:r>
          <w:rPr>
            <w:webHidden/>
          </w:rPr>
          <w:fldChar w:fldCharType="end"/>
        </w:r>
      </w:hyperlink>
    </w:p>
    <w:p w14:paraId="23A5B287" w14:textId="77777777" w:rsidR="00EB6D97" w:rsidRDefault="00EB6D97">
      <w:pPr>
        <w:pStyle w:val="32"/>
        <w:tabs>
          <w:tab w:val="left" w:pos="840"/>
        </w:tabs>
        <w:ind w:left="578" w:hanging="309"/>
        <w:rPr>
          <w:rFonts w:eastAsiaTheme="minorEastAsia"/>
        </w:rPr>
      </w:pPr>
      <w:hyperlink w:anchor="_Toc378808422" w:history="1">
        <w:r w:rsidRPr="00DF42CF">
          <w:rPr>
            <w:rStyle w:val="afff3"/>
            <w:rFonts w:ascii="Wingdings" w:hAnsi="Wingdings"/>
          </w:rPr>
          <w:t></w:t>
        </w:r>
        <w:r>
          <w:rPr>
            <w:rFonts w:eastAsiaTheme="minorEastAsia"/>
          </w:rPr>
          <w:tab/>
        </w:r>
        <w:r w:rsidRPr="00DF42CF">
          <w:rPr>
            <w:rStyle w:val="afff3"/>
            <w:rFonts w:hint="eastAsia"/>
          </w:rPr>
          <w:t>割り込みハンドラ／割り込みサブルーチン（</w:t>
        </w:r>
        <w:r w:rsidRPr="00DF42CF">
          <w:rPr>
            <w:rStyle w:val="afff3"/>
          </w:rPr>
          <w:t>ISR</w:t>
        </w:r>
        <w:r w:rsidRPr="00DF42CF">
          <w:rPr>
            <w:rStyle w:val="afff3"/>
            <w:rFonts w:hint="eastAsia"/>
          </w:rPr>
          <w:t>）</w:t>
        </w:r>
        <w:r>
          <w:rPr>
            <w:webHidden/>
          </w:rPr>
          <w:tab/>
        </w:r>
        <w:r>
          <w:rPr>
            <w:webHidden/>
          </w:rPr>
          <w:fldChar w:fldCharType="begin"/>
        </w:r>
        <w:r>
          <w:rPr>
            <w:webHidden/>
          </w:rPr>
          <w:instrText xml:space="preserve"> PAGEREF _Toc378808422 \h </w:instrText>
        </w:r>
        <w:r>
          <w:rPr>
            <w:webHidden/>
          </w:rPr>
        </w:r>
        <w:r>
          <w:rPr>
            <w:webHidden/>
          </w:rPr>
          <w:fldChar w:fldCharType="separate"/>
        </w:r>
        <w:r w:rsidR="002E251A">
          <w:rPr>
            <w:webHidden/>
          </w:rPr>
          <w:t>68</w:t>
        </w:r>
        <w:r>
          <w:rPr>
            <w:webHidden/>
          </w:rPr>
          <w:fldChar w:fldCharType="end"/>
        </w:r>
      </w:hyperlink>
    </w:p>
    <w:p w14:paraId="26BEA1E3" w14:textId="77777777" w:rsidR="00EB6D97" w:rsidRDefault="00EB6D97">
      <w:pPr>
        <w:pStyle w:val="32"/>
        <w:tabs>
          <w:tab w:val="left" w:pos="840"/>
        </w:tabs>
        <w:ind w:left="578" w:hanging="309"/>
        <w:rPr>
          <w:rFonts w:eastAsiaTheme="minorEastAsia"/>
        </w:rPr>
      </w:pPr>
      <w:hyperlink w:anchor="_Toc378808423" w:history="1">
        <w:r w:rsidRPr="00DF42CF">
          <w:rPr>
            <w:rStyle w:val="afff3"/>
            <w:rFonts w:ascii="Wingdings" w:hAnsi="Wingdings"/>
          </w:rPr>
          <w:t></w:t>
        </w:r>
        <w:r>
          <w:rPr>
            <w:rFonts w:eastAsiaTheme="minorEastAsia"/>
          </w:rPr>
          <w:tab/>
        </w:r>
        <w:r w:rsidRPr="00DF42CF">
          <w:rPr>
            <w:rStyle w:val="afff3"/>
            <w:rFonts w:hint="eastAsia"/>
          </w:rPr>
          <w:t>割り込みハンドラの処理</w:t>
        </w:r>
        <w:r>
          <w:rPr>
            <w:webHidden/>
          </w:rPr>
          <w:tab/>
        </w:r>
        <w:r>
          <w:rPr>
            <w:webHidden/>
          </w:rPr>
          <w:fldChar w:fldCharType="begin"/>
        </w:r>
        <w:r>
          <w:rPr>
            <w:webHidden/>
          </w:rPr>
          <w:instrText xml:space="preserve"> PAGEREF _Toc378808423 \h </w:instrText>
        </w:r>
        <w:r>
          <w:rPr>
            <w:webHidden/>
          </w:rPr>
        </w:r>
        <w:r>
          <w:rPr>
            <w:webHidden/>
          </w:rPr>
          <w:fldChar w:fldCharType="separate"/>
        </w:r>
        <w:r w:rsidR="002E251A">
          <w:rPr>
            <w:webHidden/>
          </w:rPr>
          <w:t>68</w:t>
        </w:r>
        <w:r>
          <w:rPr>
            <w:webHidden/>
          </w:rPr>
          <w:fldChar w:fldCharType="end"/>
        </w:r>
      </w:hyperlink>
    </w:p>
    <w:p w14:paraId="7A555352" w14:textId="77777777" w:rsidR="00EB6D97" w:rsidRDefault="00EB6D97">
      <w:pPr>
        <w:pStyle w:val="32"/>
        <w:tabs>
          <w:tab w:val="left" w:pos="840"/>
        </w:tabs>
        <w:ind w:left="578" w:hanging="309"/>
        <w:rPr>
          <w:rFonts w:eastAsiaTheme="minorEastAsia"/>
        </w:rPr>
      </w:pPr>
      <w:hyperlink w:anchor="_Toc378808424" w:history="1">
        <w:r w:rsidRPr="00DF42CF">
          <w:rPr>
            <w:rStyle w:val="afff3"/>
            <w:rFonts w:ascii="Wingdings" w:hAnsi="Wingdings"/>
          </w:rPr>
          <w:t></w:t>
        </w:r>
        <w:r>
          <w:rPr>
            <w:rFonts w:eastAsiaTheme="minorEastAsia"/>
          </w:rPr>
          <w:tab/>
        </w:r>
        <w:r w:rsidRPr="00DF42CF">
          <w:rPr>
            <w:rStyle w:val="afff3"/>
            <w:rFonts w:hint="eastAsia"/>
          </w:rPr>
          <w:t>ハードウェア割り込みとソフトウェア割り込み、イベントコールバック</w:t>
        </w:r>
        <w:r>
          <w:rPr>
            <w:webHidden/>
          </w:rPr>
          <w:tab/>
        </w:r>
        <w:r>
          <w:rPr>
            <w:webHidden/>
          </w:rPr>
          <w:fldChar w:fldCharType="begin"/>
        </w:r>
        <w:r>
          <w:rPr>
            <w:webHidden/>
          </w:rPr>
          <w:instrText xml:space="preserve"> PAGEREF _Toc378808424 \h </w:instrText>
        </w:r>
        <w:r>
          <w:rPr>
            <w:webHidden/>
          </w:rPr>
        </w:r>
        <w:r>
          <w:rPr>
            <w:webHidden/>
          </w:rPr>
          <w:fldChar w:fldCharType="separate"/>
        </w:r>
        <w:r w:rsidR="002E251A">
          <w:rPr>
            <w:webHidden/>
          </w:rPr>
          <w:t>68</w:t>
        </w:r>
        <w:r>
          <w:rPr>
            <w:webHidden/>
          </w:rPr>
          <w:fldChar w:fldCharType="end"/>
        </w:r>
      </w:hyperlink>
    </w:p>
    <w:p w14:paraId="366A6EC8" w14:textId="77777777" w:rsidR="00EB6D97" w:rsidRDefault="00EB6D97">
      <w:pPr>
        <w:pStyle w:val="32"/>
        <w:tabs>
          <w:tab w:val="left" w:pos="840"/>
        </w:tabs>
        <w:ind w:left="578" w:hanging="309"/>
        <w:rPr>
          <w:rFonts w:eastAsiaTheme="minorEastAsia"/>
        </w:rPr>
      </w:pPr>
      <w:hyperlink w:anchor="_Toc378808425" w:history="1">
        <w:r w:rsidRPr="00DF42CF">
          <w:rPr>
            <w:rStyle w:val="afff3"/>
            <w:rFonts w:ascii="Wingdings" w:hAnsi="Wingdings"/>
          </w:rPr>
          <w:t></w:t>
        </w:r>
        <w:r>
          <w:rPr>
            <w:rFonts w:eastAsiaTheme="minorEastAsia"/>
          </w:rPr>
          <w:tab/>
        </w:r>
        <w:r w:rsidRPr="00DF42CF">
          <w:rPr>
            <w:rStyle w:val="afff3"/>
            <w:rFonts w:hint="eastAsia"/>
          </w:rPr>
          <w:t>シグナル</w:t>
        </w:r>
        <w:r>
          <w:rPr>
            <w:webHidden/>
          </w:rPr>
          <w:tab/>
        </w:r>
        <w:r>
          <w:rPr>
            <w:webHidden/>
          </w:rPr>
          <w:fldChar w:fldCharType="begin"/>
        </w:r>
        <w:r>
          <w:rPr>
            <w:webHidden/>
          </w:rPr>
          <w:instrText xml:space="preserve"> PAGEREF _Toc378808425 \h </w:instrText>
        </w:r>
        <w:r>
          <w:rPr>
            <w:webHidden/>
          </w:rPr>
        </w:r>
        <w:r>
          <w:rPr>
            <w:webHidden/>
          </w:rPr>
          <w:fldChar w:fldCharType="separate"/>
        </w:r>
        <w:r w:rsidR="002E251A">
          <w:rPr>
            <w:webHidden/>
          </w:rPr>
          <w:t>69</w:t>
        </w:r>
        <w:r>
          <w:rPr>
            <w:webHidden/>
          </w:rPr>
          <w:fldChar w:fldCharType="end"/>
        </w:r>
      </w:hyperlink>
    </w:p>
    <w:p w14:paraId="2C28C5CD" w14:textId="77777777" w:rsidR="00EB6D97" w:rsidRDefault="00EB6D97">
      <w:pPr>
        <w:pStyle w:val="32"/>
        <w:tabs>
          <w:tab w:val="left" w:pos="840"/>
        </w:tabs>
        <w:ind w:left="578" w:hanging="309"/>
        <w:rPr>
          <w:rFonts w:eastAsiaTheme="minorEastAsia"/>
        </w:rPr>
      </w:pPr>
      <w:hyperlink w:anchor="_Toc378808426" w:history="1">
        <w:r w:rsidRPr="00DF42CF">
          <w:rPr>
            <w:rStyle w:val="afff3"/>
            <w:rFonts w:ascii="Wingdings" w:hAnsi="Wingdings"/>
          </w:rPr>
          <w:t></w:t>
        </w:r>
        <w:r>
          <w:rPr>
            <w:rFonts w:eastAsiaTheme="minorEastAsia"/>
          </w:rPr>
          <w:tab/>
        </w:r>
        <w:r w:rsidRPr="00DF42CF">
          <w:rPr>
            <w:rStyle w:val="afff3"/>
            <w:rFonts w:hint="eastAsia"/>
          </w:rPr>
          <w:t>タイマー割り込み</w:t>
        </w:r>
        <w:r>
          <w:rPr>
            <w:webHidden/>
          </w:rPr>
          <w:tab/>
        </w:r>
        <w:r>
          <w:rPr>
            <w:webHidden/>
          </w:rPr>
          <w:fldChar w:fldCharType="begin"/>
        </w:r>
        <w:r>
          <w:rPr>
            <w:webHidden/>
          </w:rPr>
          <w:instrText xml:space="preserve"> PAGEREF _Toc378808426 \h </w:instrText>
        </w:r>
        <w:r>
          <w:rPr>
            <w:webHidden/>
          </w:rPr>
        </w:r>
        <w:r>
          <w:rPr>
            <w:webHidden/>
          </w:rPr>
          <w:fldChar w:fldCharType="separate"/>
        </w:r>
        <w:r w:rsidR="002E251A">
          <w:rPr>
            <w:webHidden/>
          </w:rPr>
          <w:t>69</w:t>
        </w:r>
        <w:r>
          <w:rPr>
            <w:webHidden/>
          </w:rPr>
          <w:fldChar w:fldCharType="end"/>
        </w:r>
      </w:hyperlink>
    </w:p>
    <w:p w14:paraId="33390677" w14:textId="77777777" w:rsidR="00EB6D97" w:rsidRDefault="00EB6D97">
      <w:pPr>
        <w:pStyle w:val="32"/>
        <w:tabs>
          <w:tab w:val="left" w:pos="840"/>
        </w:tabs>
        <w:ind w:left="578" w:hanging="309"/>
        <w:rPr>
          <w:rFonts w:eastAsiaTheme="minorEastAsia"/>
        </w:rPr>
      </w:pPr>
      <w:hyperlink w:anchor="_Toc378808427" w:history="1">
        <w:r w:rsidRPr="00DF42CF">
          <w:rPr>
            <w:rStyle w:val="afff3"/>
            <w:rFonts w:ascii="Wingdings" w:hAnsi="Wingdings"/>
          </w:rPr>
          <w:t></w:t>
        </w:r>
        <w:r>
          <w:rPr>
            <w:rFonts w:eastAsiaTheme="minorEastAsia"/>
          </w:rPr>
          <w:tab/>
        </w:r>
        <w:r w:rsidRPr="00DF42CF">
          <w:rPr>
            <w:rStyle w:val="afff3"/>
            <w:rFonts w:hint="eastAsia"/>
          </w:rPr>
          <w:t>システムコール</w:t>
        </w:r>
        <w:r>
          <w:rPr>
            <w:webHidden/>
          </w:rPr>
          <w:tab/>
        </w:r>
        <w:r>
          <w:rPr>
            <w:webHidden/>
          </w:rPr>
          <w:fldChar w:fldCharType="begin"/>
        </w:r>
        <w:r>
          <w:rPr>
            <w:webHidden/>
          </w:rPr>
          <w:instrText xml:space="preserve"> PAGEREF _Toc378808427 \h </w:instrText>
        </w:r>
        <w:r>
          <w:rPr>
            <w:webHidden/>
          </w:rPr>
        </w:r>
        <w:r>
          <w:rPr>
            <w:webHidden/>
          </w:rPr>
          <w:fldChar w:fldCharType="separate"/>
        </w:r>
        <w:r w:rsidR="002E251A">
          <w:rPr>
            <w:webHidden/>
          </w:rPr>
          <w:t>70</w:t>
        </w:r>
        <w:r>
          <w:rPr>
            <w:webHidden/>
          </w:rPr>
          <w:fldChar w:fldCharType="end"/>
        </w:r>
      </w:hyperlink>
    </w:p>
    <w:p w14:paraId="2DB9D787"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428"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マルチスレッドで起こり得る問題①</w:t>
        </w:r>
        <w:r>
          <w:rPr>
            <w:webHidden/>
          </w:rPr>
          <w:tab/>
        </w:r>
        <w:r>
          <w:rPr>
            <w:webHidden/>
          </w:rPr>
          <w:fldChar w:fldCharType="begin"/>
        </w:r>
        <w:r>
          <w:rPr>
            <w:webHidden/>
          </w:rPr>
          <w:instrText xml:space="preserve"> PAGEREF _Toc378808428 \h </w:instrText>
        </w:r>
        <w:r>
          <w:rPr>
            <w:webHidden/>
          </w:rPr>
        </w:r>
        <w:r>
          <w:rPr>
            <w:webHidden/>
          </w:rPr>
          <w:fldChar w:fldCharType="separate"/>
        </w:r>
        <w:r w:rsidR="002E251A">
          <w:rPr>
            <w:webHidden/>
          </w:rPr>
          <w:t>70</w:t>
        </w:r>
        <w:r>
          <w:rPr>
            <w:webHidden/>
          </w:rPr>
          <w:fldChar w:fldCharType="end"/>
        </w:r>
      </w:hyperlink>
    </w:p>
    <w:p w14:paraId="4D8E16C8" w14:textId="77777777" w:rsidR="00EB6D97" w:rsidRDefault="00EB6D97">
      <w:pPr>
        <w:pStyle w:val="25"/>
        <w:rPr>
          <w:rFonts w:asciiTheme="minorHAnsi" w:eastAsiaTheme="minorEastAsia" w:hAnsiTheme="minorHAnsi" w:cstheme="minorBidi"/>
          <w:b w:val="0"/>
        </w:rPr>
      </w:pPr>
      <w:hyperlink w:anchor="_Toc378808429"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データ破損（不完全なアトミック操作）</w:t>
        </w:r>
        <w:r>
          <w:rPr>
            <w:webHidden/>
          </w:rPr>
          <w:tab/>
        </w:r>
        <w:r>
          <w:rPr>
            <w:webHidden/>
          </w:rPr>
          <w:fldChar w:fldCharType="begin"/>
        </w:r>
        <w:r>
          <w:rPr>
            <w:webHidden/>
          </w:rPr>
          <w:instrText xml:space="preserve"> PAGEREF _Toc378808429 \h </w:instrText>
        </w:r>
        <w:r>
          <w:rPr>
            <w:webHidden/>
          </w:rPr>
        </w:r>
        <w:r>
          <w:rPr>
            <w:webHidden/>
          </w:rPr>
          <w:fldChar w:fldCharType="separate"/>
        </w:r>
        <w:r w:rsidR="002E251A">
          <w:rPr>
            <w:webHidden/>
          </w:rPr>
          <w:t>71</w:t>
        </w:r>
        <w:r>
          <w:rPr>
            <w:webHidden/>
          </w:rPr>
          <w:fldChar w:fldCharType="end"/>
        </w:r>
      </w:hyperlink>
    </w:p>
    <w:p w14:paraId="5F0CCE19" w14:textId="77777777" w:rsidR="00EB6D97" w:rsidRDefault="00EB6D97">
      <w:pPr>
        <w:pStyle w:val="32"/>
        <w:tabs>
          <w:tab w:val="left" w:pos="840"/>
        </w:tabs>
        <w:ind w:left="578" w:hanging="309"/>
        <w:rPr>
          <w:rFonts w:eastAsiaTheme="minorEastAsia"/>
        </w:rPr>
      </w:pPr>
      <w:hyperlink w:anchor="_Toc378808430" w:history="1">
        <w:r w:rsidRPr="00DF42CF">
          <w:rPr>
            <w:rStyle w:val="afff3"/>
            <w:rFonts w:ascii="Wingdings" w:hAnsi="Wingdings"/>
          </w:rPr>
          <w:t></w:t>
        </w:r>
        <w:r>
          <w:rPr>
            <w:rFonts w:eastAsiaTheme="minorEastAsia"/>
          </w:rPr>
          <w:tab/>
        </w:r>
        <w:r w:rsidRPr="00DF42CF">
          <w:rPr>
            <w:rStyle w:val="afff3"/>
            <w:rFonts w:hint="eastAsia"/>
          </w:rPr>
          <w:t>解決策</w:t>
        </w:r>
        <w:r>
          <w:rPr>
            <w:webHidden/>
          </w:rPr>
          <w:tab/>
        </w:r>
        <w:r>
          <w:rPr>
            <w:webHidden/>
          </w:rPr>
          <w:fldChar w:fldCharType="begin"/>
        </w:r>
        <w:r>
          <w:rPr>
            <w:webHidden/>
          </w:rPr>
          <w:instrText xml:space="preserve"> PAGEREF _Toc378808430 \h </w:instrText>
        </w:r>
        <w:r>
          <w:rPr>
            <w:webHidden/>
          </w:rPr>
        </w:r>
        <w:r>
          <w:rPr>
            <w:webHidden/>
          </w:rPr>
          <w:fldChar w:fldCharType="separate"/>
        </w:r>
        <w:r w:rsidR="002E251A">
          <w:rPr>
            <w:webHidden/>
          </w:rPr>
          <w:t>72</w:t>
        </w:r>
        <w:r>
          <w:rPr>
            <w:webHidden/>
          </w:rPr>
          <w:fldChar w:fldCharType="end"/>
        </w:r>
      </w:hyperlink>
    </w:p>
    <w:p w14:paraId="094B6DF3" w14:textId="77777777" w:rsidR="00EB6D97" w:rsidRDefault="00EB6D97">
      <w:pPr>
        <w:pStyle w:val="25"/>
        <w:rPr>
          <w:rFonts w:asciiTheme="minorHAnsi" w:eastAsiaTheme="minorEastAsia" w:hAnsiTheme="minorHAnsi" w:cstheme="minorBidi"/>
          <w:b w:val="0"/>
        </w:rPr>
      </w:pPr>
      <w:hyperlink w:anchor="_Toc37880843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スレッド間の情報共有の失敗①：コンパイラの最適化による問題</w:t>
        </w:r>
        <w:r>
          <w:rPr>
            <w:webHidden/>
          </w:rPr>
          <w:tab/>
        </w:r>
        <w:r>
          <w:rPr>
            <w:webHidden/>
          </w:rPr>
          <w:fldChar w:fldCharType="begin"/>
        </w:r>
        <w:r>
          <w:rPr>
            <w:webHidden/>
          </w:rPr>
          <w:instrText xml:space="preserve"> PAGEREF _Toc378808431 \h </w:instrText>
        </w:r>
        <w:r>
          <w:rPr>
            <w:webHidden/>
          </w:rPr>
        </w:r>
        <w:r>
          <w:rPr>
            <w:webHidden/>
          </w:rPr>
          <w:fldChar w:fldCharType="separate"/>
        </w:r>
        <w:r w:rsidR="002E251A">
          <w:rPr>
            <w:webHidden/>
          </w:rPr>
          <w:t>72</w:t>
        </w:r>
        <w:r>
          <w:rPr>
            <w:webHidden/>
          </w:rPr>
          <w:fldChar w:fldCharType="end"/>
        </w:r>
      </w:hyperlink>
    </w:p>
    <w:p w14:paraId="2DC5C717" w14:textId="77777777" w:rsidR="00EB6D97" w:rsidRDefault="00EB6D97">
      <w:pPr>
        <w:pStyle w:val="32"/>
        <w:tabs>
          <w:tab w:val="left" w:pos="840"/>
        </w:tabs>
        <w:ind w:left="578" w:hanging="309"/>
        <w:rPr>
          <w:rFonts w:eastAsiaTheme="minorEastAsia"/>
        </w:rPr>
      </w:pPr>
      <w:hyperlink w:anchor="_Toc378808432" w:history="1">
        <w:r w:rsidRPr="00DF42CF">
          <w:rPr>
            <w:rStyle w:val="afff3"/>
            <w:rFonts w:ascii="Wingdings" w:hAnsi="Wingdings"/>
          </w:rPr>
          <w:t></w:t>
        </w:r>
        <w:r>
          <w:rPr>
            <w:rFonts w:eastAsiaTheme="minorEastAsia"/>
          </w:rPr>
          <w:tab/>
        </w:r>
        <w:r w:rsidRPr="00DF42CF">
          <w:rPr>
            <w:rStyle w:val="afff3"/>
            <w:rFonts w:hint="eastAsia"/>
          </w:rPr>
          <w:t>解決策</w:t>
        </w:r>
        <w:r>
          <w:rPr>
            <w:webHidden/>
          </w:rPr>
          <w:tab/>
        </w:r>
        <w:r>
          <w:rPr>
            <w:webHidden/>
          </w:rPr>
          <w:fldChar w:fldCharType="begin"/>
        </w:r>
        <w:r>
          <w:rPr>
            <w:webHidden/>
          </w:rPr>
          <w:instrText xml:space="preserve"> PAGEREF _Toc378808432 \h </w:instrText>
        </w:r>
        <w:r>
          <w:rPr>
            <w:webHidden/>
          </w:rPr>
        </w:r>
        <w:r>
          <w:rPr>
            <w:webHidden/>
          </w:rPr>
          <w:fldChar w:fldCharType="separate"/>
        </w:r>
        <w:r w:rsidR="002E251A">
          <w:rPr>
            <w:webHidden/>
          </w:rPr>
          <w:t>75</w:t>
        </w:r>
        <w:r>
          <w:rPr>
            <w:webHidden/>
          </w:rPr>
          <w:fldChar w:fldCharType="end"/>
        </w:r>
      </w:hyperlink>
    </w:p>
    <w:p w14:paraId="17737F98" w14:textId="77777777" w:rsidR="00EB6D97" w:rsidRDefault="00EB6D97">
      <w:pPr>
        <w:pStyle w:val="25"/>
        <w:rPr>
          <w:rFonts w:asciiTheme="minorHAnsi" w:eastAsiaTheme="minorEastAsia" w:hAnsiTheme="minorHAnsi" w:cstheme="minorBidi"/>
          <w:b w:val="0"/>
        </w:rPr>
      </w:pPr>
      <w:hyperlink w:anchor="_Toc378808433"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スレッド間の情報共有の失敗②：</w:t>
        </w:r>
        <w:r w:rsidRPr="00DF42CF">
          <w:rPr>
            <w:rStyle w:val="afff3"/>
          </w:rPr>
          <w:t>CPU</w:t>
        </w:r>
        <w:r w:rsidRPr="00DF42CF">
          <w:rPr>
            <w:rStyle w:val="afff3"/>
            <w:rFonts w:hint="eastAsia"/>
          </w:rPr>
          <w:t>の最適化による問題</w:t>
        </w:r>
        <w:r>
          <w:rPr>
            <w:webHidden/>
          </w:rPr>
          <w:tab/>
        </w:r>
        <w:r>
          <w:rPr>
            <w:webHidden/>
          </w:rPr>
          <w:fldChar w:fldCharType="begin"/>
        </w:r>
        <w:r>
          <w:rPr>
            <w:webHidden/>
          </w:rPr>
          <w:instrText xml:space="preserve"> PAGEREF _Toc378808433 \h </w:instrText>
        </w:r>
        <w:r>
          <w:rPr>
            <w:webHidden/>
          </w:rPr>
        </w:r>
        <w:r>
          <w:rPr>
            <w:webHidden/>
          </w:rPr>
          <w:fldChar w:fldCharType="separate"/>
        </w:r>
        <w:r w:rsidR="002E251A">
          <w:rPr>
            <w:webHidden/>
          </w:rPr>
          <w:t>76</w:t>
        </w:r>
        <w:r>
          <w:rPr>
            <w:webHidden/>
          </w:rPr>
          <w:fldChar w:fldCharType="end"/>
        </w:r>
      </w:hyperlink>
    </w:p>
    <w:p w14:paraId="44F2B393" w14:textId="77777777" w:rsidR="00EB6D97" w:rsidRDefault="00EB6D97">
      <w:pPr>
        <w:pStyle w:val="32"/>
        <w:tabs>
          <w:tab w:val="left" w:pos="840"/>
        </w:tabs>
        <w:ind w:left="578" w:hanging="309"/>
        <w:rPr>
          <w:rFonts w:eastAsiaTheme="minorEastAsia"/>
        </w:rPr>
      </w:pPr>
      <w:hyperlink w:anchor="_Toc378808434" w:history="1">
        <w:r w:rsidRPr="00DF42CF">
          <w:rPr>
            <w:rStyle w:val="afff3"/>
            <w:rFonts w:ascii="Wingdings" w:hAnsi="Wingdings"/>
          </w:rPr>
          <w:t></w:t>
        </w:r>
        <w:r>
          <w:rPr>
            <w:rFonts w:eastAsiaTheme="minorEastAsia"/>
          </w:rPr>
          <w:tab/>
        </w:r>
        <w:r w:rsidRPr="00DF42CF">
          <w:rPr>
            <w:rStyle w:val="afff3"/>
            <w:rFonts w:hint="eastAsia"/>
          </w:rPr>
          <w:t>問題点</w:t>
        </w:r>
        <w:r>
          <w:rPr>
            <w:webHidden/>
          </w:rPr>
          <w:tab/>
        </w:r>
        <w:r>
          <w:rPr>
            <w:webHidden/>
          </w:rPr>
          <w:fldChar w:fldCharType="begin"/>
        </w:r>
        <w:r>
          <w:rPr>
            <w:webHidden/>
          </w:rPr>
          <w:instrText xml:space="preserve"> PAGEREF _Toc378808434 \h </w:instrText>
        </w:r>
        <w:r>
          <w:rPr>
            <w:webHidden/>
          </w:rPr>
        </w:r>
        <w:r>
          <w:rPr>
            <w:webHidden/>
          </w:rPr>
          <w:fldChar w:fldCharType="separate"/>
        </w:r>
        <w:r w:rsidR="002E251A">
          <w:rPr>
            <w:webHidden/>
          </w:rPr>
          <w:t>76</w:t>
        </w:r>
        <w:r>
          <w:rPr>
            <w:webHidden/>
          </w:rPr>
          <w:fldChar w:fldCharType="end"/>
        </w:r>
      </w:hyperlink>
    </w:p>
    <w:p w14:paraId="2DDFE193" w14:textId="77777777" w:rsidR="00EB6D97" w:rsidRDefault="00EB6D97">
      <w:pPr>
        <w:pStyle w:val="32"/>
        <w:tabs>
          <w:tab w:val="left" w:pos="840"/>
        </w:tabs>
        <w:ind w:left="578" w:hanging="309"/>
        <w:rPr>
          <w:rFonts w:eastAsiaTheme="minorEastAsia"/>
        </w:rPr>
      </w:pPr>
      <w:hyperlink w:anchor="_Toc378808435" w:history="1">
        <w:r w:rsidRPr="00DF42CF">
          <w:rPr>
            <w:rStyle w:val="afff3"/>
            <w:rFonts w:ascii="Wingdings" w:hAnsi="Wingdings"/>
          </w:rPr>
          <w:t></w:t>
        </w:r>
        <w:r>
          <w:rPr>
            <w:rFonts w:eastAsiaTheme="minorEastAsia"/>
          </w:rPr>
          <w:tab/>
        </w:r>
        <w:r w:rsidRPr="00DF42CF">
          <w:rPr>
            <w:rStyle w:val="afff3"/>
            <w:rFonts w:hint="eastAsia"/>
          </w:rPr>
          <w:t>アウト・オブ・オーダー実行</w:t>
        </w:r>
        <w:r>
          <w:rPr>
            <w:webHidden/>
          </w:rPr>
          <w:tab/>
        </w:r>
        <w:r>
          <w:rPr>
            <w:webHidden/>
          </w:rPr>
          <w:fldChar w:fldCharType="begin"/>
        </w:r>
        <w:r>
          <w:rPr>
            <w:webHidden/>
          </w:rPr>
          <w:instrText xml:space="preserve"> PAGEREF _Toc378808435 \h </w:instrText>
        </w:r>
        <w:r>
          <w:rPr>
            <w:webHidden/>
          </w:rPr>
        </w:r>
        <w:r>
          <w:rPr>
            <w:webHidden/>
          </w:rPr>
          <w:fldChar w:fldCharType="separate"/>
        </w:r>
        <w:r w:rsidR="002E251A">
          <w:rPr>
            <w:webHidden/>
          </w:rPr>
          <w:t>76</w:t>
        </w:r>
        <w:r>
          <w:rPr>
            <w:webHidden/>
          </w:rPr>
          <w:fldChar w:fldCharType="end"/>
        </w:r>
      </w:hyperlink>
    </w:p>
    <w:p w14:paraId="00DD8FB6" w14:textId="77777777" w:rsidR="00EB6D97" w:rsidRDefault="00EB6D97">
      <w:pPr>
        <w:pStyle w:val="32"/>
        <w:tabs>
          <w:tab w:val="left" w:pos="840"/>
        </w:tabs>
        <w:ind w:left="578" w:hanging="309"/>
        <w:rPr>
          <w:rFonts w:eastAsiaTheme="minorEastAsia"/>
        </w:rPr>
      </w:pPr>
      <w:hyperlink w:anchor="_Toc378808436" w:history="1">
        <w:r w:rsidRPr="00DF42CF">
          <w:rPr>
            <w:rStyle w:val="afff3"/>
            <w:rFonts w:ascii="Wingdings" w:hAnsi="Wingdings"/>
          </w:rPr>
          <w:t></w:t>
        </w:r>
        <w:r>
          <w:rPr>
            <w:rFonts w:eastAsiaTheme="minorEastAsia"/>
          </w:rPr>
          <w:tab/>
        </w:r>
        <w:r w:rsidRPr="00DF42CF">
          <w:rPr>
            <w:rStyle w:val="afff3"/>
            <w:rFonts w:hint="eastAsia"/>
          </w:rPr>
          <w:t>メモリ操作命令：ロード／ストア</w:t>
        </w:r>
        <w:r>
          <w:rPr>
            <w:webHidden/>
          </w:rPr>
          <w:tab/>
        </w:r>
        <w:r>
          <w:rPr>
            <w:webHidden/>
          </w:rPr>
          <w:fldChar w:fldCharType="begin"/>
        </w:r>
        <w:r>
          <w:rPr>
            <w:webHidden/>
          </w:rPr>
          <w:instrText xml:space="preserve"> PAGEREF _Toc378808436 \h </w:instrText>
        </w:r>
        <w:r>
          <w:rPr>
            <w:webHidden/>
          </w:rPr>
        </w:r>
        <w:r>
          <w:rPr>
            <w:webHidden/>
          </w:rPr>
          <w:fldChar w:fldCharType="separate"/>
        </w:r>
        <w:r w:rsidR="002E251A">
          <w:rPr>
            <w:webHidden/>
          </w:rPr>
          <w:t>77</w:t>
        </w:r>
        <w:r>
          <w:rPr>
            <w:webHidden/>
          </w:rPr>
          <w:fldChar w:fldCharType="end"/>
        </w:r>
      </w:hyperlink>
    </w:p>
    <w:p w14:paraId="4EDEDB49" w14:textId="77777777" w:rsidR="00EB6D97" w:rsidRDefault="00EB6D97">
      <w:pPr>
        <w:pStyle w:val="32"/>
        <w:tabs>
          <w:tab w:val="left" w:pos="840"/>
        </w:tabs>
        <w:ind w:left="578" w:hanging="309"/>
        <w:rPr>
          <w:rFonts w:eastAsiaTheme="minorEastAsia"/>
        </w:rPr>
      </w:pPr>
      <w:hyperlink w:anchor="_Toc378808437" w:history="1">
        <w:r w:rsidRPr="00DF42CF">
          <w:rPr>
            <w:rStyle w:val="afff3"/>
            <w:rFonts w:ascii="Wingdings" w:hAnsi="Wingdings"/>
          </w:rPr>
          <w:t></w:t>
        </w:r>
        <w:r>
          <w:rPr>
            <w:rFonts w:eastAsiaTheme="minorEastAsia"/>
          </w:rPr>
          <w:tab/>
        </w:r>
        <w:r w:rsidRPr="00DF42CF">
          <w:rPr>
            <w:rStyle w:val="afff3"/>
            <w:rFonts w:hint="eastAsia"/>
          </w:rPr>
          <w:t>メモリバリア</w:t>
        </w:r>
        <w:r>
          <w:rPr>
            <w:webHidden/>
          </w:rPr>
          <w:tab/>
        </w:r>
        <w:r>
          <w:rPr>
            <w:webHidden/>
          </w:rPr>
          <w:fldChar w:fldCharType="begin"/>
        </w:r>
        <w:r>
          <w:rPr>
            <w:webHidden/>
          </w:rPr>
          <w:instrText xml:space="preserve"> PAGEREF _Toc378808437 \h </w:instrText>
        </w:r>
        <w:r>
          <w:rPr>
            <w:webHidden/>
          </w:rPr>
        </w:r>
        <w:r>
          <w:rPr>
            <w:webHidden/>
          </w:rPr>
          <w:fldChar w:fldCharType="separate"/>
        </w:r>
        <w:r w:rsidR="002E251A">
          <w:rPr>
            <w:webHidden/>
          </w:rPr>
          <w:t>77</w:t>
        </w:r>
        <w:r>
          <w:rPr>
            <w:webHidden/>
          </w:rPr>
          <w:fldChar w:fldCharType="end"/>
        </w:r>
      </w:hyperlink>
    </w:p>
    <w:p w14:paraId="568F52C4" w14:textId="77777777" w:rsidR="00EB6D97" w:rsidRDefault="00EB6D97">
      <w:pPr>
        <w:pStyle w:val="32"/>
        <w:tabs>
          <w:tab w:val="left" w:pos="840"/>
        </w:tabs>
        <w:ind w:left="578" w:hanging="309"/>
        <w:rPr>
          <w:rFonts w:eastAsiaTheme="minorEastAsia"/>
        </w:rPr>
      </w:pPr>
      <w:hyperlink w:anchor="_Toc378808438" w:history="1">
        <w:r w:rsidRPr="00DF42CF">
          <w:rPr>
            <w:rStyle w:val="afff3"/>
            <w:rFonts w:ascii="Wingdings" w:hAnsi="Wingdings"/>
          </w:rPr>
          <w:t></w:t>
        </w:r>
        <w:r>
          <w:rPr>
            <w:rFonts w:eastAsiaTheme="minorEastAsia"/>
          </w:rPr>
          <w:tab/>
        </w:r>
        <w:r w:rsidRPr="00DF42CF">
          <w:rPr>
            <w:rStyle w:val="afff3"/>
            <w:rFonts w:hint="eastAsia"/>
          </w:rPr>
          <w:t>解決策①</w:t>
        </w:r>
        <w:r>
          <w:rPr>
            <w:webHidden/>
          </w:rPr>
          <w:tab/>
        </w:r>
        <w:r>
          <w:rPr>
            <w:webHidden/>
          </w:rPr>
          <w:fldChar w:fldCharType="begin"/>
        </w:r>
        <w:r>
          <w:rPr>
            <w:webHidden/>
          </w:rPr>
          <w:instrText xml:space="preserve"> PAGEREF _Toc378808438 \h </w:instrText>
        </w:r>
        <w:r>
          <w:rPr>
            <w:webHidden/>
          </w:rPr>
        </w:r>
        <w:r>
          <w:rPr>
            <w:webHidden/>
          </w:rPr>
          <w:fldChar w:fldCharType="separate"/>
        </w:r>
        <w:r w:rsidR="002E251A">
          <w:rPr>
            <w:webHidden/>
          </w:rPr>
          <w:t>77</w:t>
        </w:r>
        <w:r>
          <w:rPr>
            <w:webHidden/>
          </w:rPr>
          <w:fldChar w:fldCharType="end"/>
        </w:r>
      </w:hyperlink>
    </w:p>
    <w:p w14:paraId="536706F0" w14:textId="77777777" w:rsidR="00EB6D97" w:rsidRDefault="00EB6D97">
      <w:pPr>
        <w:pStyle w:val="32"/>
        <w:tabs>
          <w:tab w:val="left" w:pos="840"/>
        </w:tabs>
        <w:ind w:left="578" w:hanging="309"/>
        <w:rPr>
          <w:rFonts w:eastAsiaTheme="minorEastAsia"/>
        </w:rPr>
      </w:pPr>
      <w:hyperlink w:anchor="_Toc378808439" w:history="1">
        <w:r w:rsidRPr="00DF42CF">
          <w:rPr>
            <w:rStyle w:val="afff3"/>
            <w:rFonts w:ascii="Wingdings" w:hAnsi="Wingdings"/>
          </w:rPr>
          <w:t></w:t>
        </w:r>
        <w:r>
          <w:rPr>
            <w:rFonts w:eastAsiaTheme="minorEastAsia"/>
          </w:rPr>
          <w:tab/>
        </w:r>
        <w:r w:rsidRPr="00DF42CF">
          <w:rPr>
            <w:rStyle w:val="afff3"/>
            <w:rFonts w:hint="eastAsia"/>
          </w:rPr>
          <w:t>別の解決策：ロックフリー</w:t>
        </w:r>
        <w:r>
          <w:rPr>
            <w:webHidden/>
          </w:rPr>
          <w:tab/>
        </w:r>
        <w:r>
          <w:rPr>
            <w:webHidden/>
          </w:rPr>
          <w:fldChar w:fldCharType="begin"/>
        </w:r>
        <w:r>
          <w:rPr>
            <w:webHidden/>
          </w:rPr>
          <w:instrText xml:space="preserve"> PAGEREF _Toc378808439 \h </w:instrText>
        </w:r>
        <w:r>
          <w:rPr>
            <w:webHidden/>
          </w:rPr>
        </w:r>
        <w:r>
          <w:rPr>
            <w:webHidden/>
          </w:rPr>
          <w:fldChar w:fldCharType="separate"/>
        </w:r>
        <w:r w:rsidR="002E251A">
          <w:rPr>
            <w:webHidden/>
          </w:rPr>
          <w:t>77</w:t>
        </w:r>
        <w:r>
          <w:rPr>
            <w:webHidden/>
          </w:rPr>
          <w:fldChar w:fldCharType="end"/>
        </w:r>
      </w:hyperlink>
    </w:p>
    <w:p w14:paraId="328207F2" w14:textId="77777777" w:rsidR="00EB6D97" w:rsidRDefault="00EB6D97">
      <w:pPr>
        <w:pStyle w:val="32"/>
        <w:tabs>
          <w:tab w:val="left" w:pos="840"/>
        </w:tabs>
        <w:ind w:left="578" w:hanging="309"/>
        <w:rPr>
          <w:rFonts w:eastAsiaTheme="minorEastAsia"/>
        </w:rPr>
      </w:pPr>
      <w:hyperlink w:anchor="_Toc378808440" w:history="1">
        <w:r w:rsidRPr="00DF42CF">
          <w:rPr>
            <w:rStyle w:val="afff3"/>
            <w:rFonts w:ascii="Wingdings" w:hAnsi="Wingdings"/>
          </w:rPr>
          <w:t></w:t>
        </w:r>
        <w:r>
          <w:rPr>
            <w:rFonts w:eastAsiaTheme="minorEastAsia"/>
          </w:rPr>
          <w:tab/>
        </w:r>
        <w:r w:rsidRPr="00DF42CF">
          <w:rPr>
            <w:rStyle w:val="afff3"/>
            <w:rFonts w:hint="eastAsia"/>
          </w:rPr>
          <w:t>解決策②</w:t>
        </w:r>
        <w:r>
          <w:rPr>
            <w:webHidden/>
          </w:rPr>
          <w:tab/>
        </w:r>
        <w:r>
          <w:rPr>
            <w:webHidden/>
          </w:rPr>
          <w:fldChar w:fldCharType="begin"/>
        </w:r>
        <w:r>
          <w:rPr>
            <w:webHidden/>
          </w:rPr>
          <w:instrText xml:space="preserve"> PAGEREF _Toc378808440 \h </w:instrText>
        </w:r>
        <w:r>
          <w:rPr>
            <w:webHidden/>
          </w:rPr>
        </w:r>
        <w:r>
          <w:rPr>
            <w:webHidden/>
          </w:rPr>
          <w:fldChar w:fldCharType="separate"/>
        </w:r>
        <w:r w:rsidR="002E251A">
          <w:rPr>
            <w:webHidden/>
          </w:rPr>
          <w:t>78</w:t>
        </w:r>
        <w:r>
          <w:rPr>
            <w:webHidden/>
          </w:rPr>
          <w:fldChar w:fldCharType="end"/>
        </w:r>
      </w:hyperlink>
    </w:p>
    <w:p w14:paraId="417791D3" w14:textId="77777777" w:rsidR="00EB6D97" w:rsidRDefault="00EB6D97">
      <w:pPr>
        <w:pStyle w:val="25"/>
        <w:rPr>
          <w:rFonts w:asciiTheme="minorHAnsi" w:eastAsiaTheme="minorEastAsia" w:hAnsiTheme="minorHAnsi" w:cstheme="minorBidi"/>
          <w:b w:val="0"/>
        </w:rPr>
      </w:pPr>
      <w:hyperlink w:anchor="_Toc37880844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困難なマルチスレッドプログラミング</w:t>
        </w:r>
        <w:r>
          <w:rPr>
            <w:webHidden/>
          </w:rPr>
          <w:tab/>
        </w:r>
        <w:r>
          <w:rPr>
            <w:webHidden/>
          </w:rPr>
          <w:fldChar w:fldCharType="begin"/>
        </w:r>
        <w:r>
          <w:rPr>
            <w:webHidden/>
          </w:rPr>
          <w:instrText xml:space="preserve"> PAGEREF _Toc378808441 \h </w:instrText>
        </w:r>
        <w:r>
          <w:rPr>
            <w:webHidden/>
          </w:rPr>
        </w:r>
        <w:r>
          <w:rPr>
            <w:webHidden/>
          </w:rPr>
          <w:fldChar w:fldCharType="separate"/>
        </w:r>
        <w:r w:rsidR="002E251A">
          <w:rPr>
            <w:webHidden/>
          </w:rPr>
          <w:t>79</w:t>
        </w:r>
        <w:r>
          <w:rPr>
            <w:webHidden/>
          </w:rPr>
          <w:fldChar w:fldCharType="end"/>
        </w:r>
      </w:hyperlink>
    </w:p>
    <w:p w14:paraId="23222D5C"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442"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スレッドの同期</w:t>
        </w:r>
        <w:r>
          <w:rPr>
            <w:webHidden/>
          </w:rPr>
          <w:tab/>
        </w:r>
        <w:r>
          <w:rPr>
            <w:webHidden/>
          </w:rPr>
          <w:fldChar w:fldCharType="begin"/>
        </w:r>
        <w:r>
          <w:rPr>
            <w:webHidden/>
          </w:rPr>
          <w:instrText xml:space="preserve"> PAGEREF _Toc378808442 \h </w:instrText>
        </w:r>
        <w:r>
          <w:rPr>
            <w:webHidden/>
          </w:rPr>
        </w:r>
        <w:r>
          <w:rPr>
            <w:webHidden/>
          </w:rPr>
          <w:fldChar w:fldCharType="separate"/>
        </w:r>
        <w:r w:rsidR="002E251A">
          <w:rPr>
            <w:webHidden/>
          </w:rPr>
          <w:t>79</w:t>
        </w:r>
        <w:r>
          <w:rPr>
            <w:webHidden/>
          </w:rPr>
          <w:fldChar w:fldCharType="end"/>
        </w:r>
      </w:hyperlink>
    </w:p>
    <w:p w14:paraId="7132F6DD" w14:textId="77777777" w:rsidR="00EB6D97" w:rsidRDefault="00EB6D97">
      <w:pPr>
        <w:pStyle w:val="25"/>
        <w:rPr>
          <w:rFonts w:asciiTheme="minorHAnsi" w:eastAsiaTheme="minorEastAsia" w:hAnsiTheme="minorHAnsi" w:cstheme="minorBidi"/>
          <w:b w:val="0"/>
        </w:rPr>
      </w:pPr>
      <w:hyperlink w:anchor="_Toc378808443"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ビジーウェイト</w:t>
        </w:r>
        <w:r>
          <w:rPr>
            <w:webHidden/>
          </w:rPr>
          <w:tab/>
        </w:r>
        <w:r>
          <w:rPr>
            <w:webHidden/>
          </w:rPr>
          <w:fldChar w:fldCharType="begin"/>
        </w:r>
        <w:r>
          <w:rPr>
            <w:webHidden/>
          </w:rPr>
          <w:instrText xml:space="preserve"> PAGEREF _Toc378808443 \h </w:instrText>
        </w:r>
        <w:r>
          <w:rPr>
            <w:webHidden/>
          </w:rPr>
        </w:r>
        <w:r>
          <w:rPr>
            <w:webHidden/>
          </w:rPr>
          <w:fldChar w:fldCharType="separate"/>
        </w:r>
        <w:r w:rsidR="002E251A">
          <w:rPr>
            <w:webHidden/>
          </w:rPr>
          <w:t>80</w:t>
        </w:r>
        <w:r>
          <w:rPr>
            <w:webHidden/>
          </w:rPr>
          <w:fldChar w:fldCharType="end"/>
        </w:r>
      </w:hyperlink>
    </w:p>
    <w:p w14:paraId="4B357153" w14:textId="77777777" w:rsidR="00EB6D97" w:rsidRDefault="00EB6D97">
      <w:pPr>
        <w:pStyle w:val="25"/>
        <w:rPr>
          <w:rFonts w:asciiTheme="minorHAnsi" w:eastAsiaTheme="minorEastAsia" w:hAnsiTheme="minorHAnsi" w:cstheme="minorBidi"/>
          <w:b w:val="0"/>
        </w:rPr>
      </w:pPr>
      <w:hyperlink w:anchor="_Toc378808444"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スリープ</w:t>
        </w:r>
        <w:r>
          <w:rPr>
            <w:webHidden/>
          </w:rPr>
          <w:tab/>
        </w:r>
        <w:r>
          <w:rPr>
            <w:webHidden/>
          </w:rPr>
          <w:fldChar w:fldCharType="begin"/>
        </w:r>
        <w:r>
          <w:rPr>
            <w:webHidden/>
          </w:rPr>
          <w:instrText xml:space="preserve"> PAGEREF _Toc378808444 \h </w:instrText>
        </w:r>
        <w:r>
          <w:rPr>
            <w:webHidden/>
          </w:rPr>
        </w:r>
        <w:r>
          <w:rPr>
            <w:webHidden/>
          </w:rPr>
          <w:fldChar w:fldCharType="separate"/>
        </w:r>
        <w:r w:rsidR="002E251A">
          <w:rPr>
            <w:webHidden/>
          </w:rPr>
          <w:t>80</w:t>
        </w:r>
        <w:r>
          <w:rPr>
            <w:webHidden/>
          </w:rPr>
          <w:fldChar w:fldCharType="end"/>
        </w:r>
      </w:hyperlink>
    </w:p>
    <w:p w14:paraId="5C494C80" w14:textId="77777777" w:rsidR="00EB6D97" w:rsidRDefault="00EB6D97">
      <w:pPr>
        <w:pStyle w:val="25"/>
        <w:rPr>
          <w:rFonts w:asciiTheme="minorHAnsi" w:eastAsiaTheme="minorEastAsia" w:hAnsiTheme="minorHAnsi" w:cstheme="minorBidi"/>
          <w:b w:val="0"/>
        </w:rPr>
      </w:pPr>
      <w:hyperlink w:anchor="_Toc378808445"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スリープと</w:t>
        </w:r>
        <w:r w:rsidRPr="00DF42CF">
          <w:rPr>
            <w:rStyle w:val="afff3"/>
          </w:rPr>
          <w:t>Yield</w:t>
        </w:r>
        <w:r>
          <w:rPr>
            <w:webHidden/>
          </w:rPr>
          <w:tab/>
        </w:r>
        <w:r>
          <w:rPr>
            <w:webHidden/>
          </w:rPr>
          <w:fldChar w:fldCharType="begin"/>
        </w:r>
        <w:r>
          <w:rPr>
            <w:webHidden/>
          </w:rPr>
          <w:instrText xml:space="preserve"> PAGEREF _Toc378808445 \h </w:instrText>
        </w:r>
        <w:r>
          <w:rPr>
            <w:webHidden/>
          </w:rPr>
        </w:r>
        <w:r>
          <w:rPr>
            <w:webHidden/>
          </w:rPr>
          <w:fldChar w:fldCharType="separate"/>
        </w:r>
        <w:r w:rsidR="002E251A">
          <w:rPr>
            <w:webHidden/>
          </w:rPr>
          <w:t>81</w:t>
        </w:r>
        <w:r>
          <w:rPr>
            <w:webHidden/>
          </w:rPr>
          <w:fldChar w:fldCharType="end"/>
        </w:r>
      </w:hyperlink>
    </w:p>
    <w:p w14:paraId="0308B20E"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446"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様々な同期手法</w:t>
        </w:r>
        <w:r>
          <w:rPr>
            <w:webHidden/>
          </w:rPr>
          <w:tab/>
        </w:r>
        <w:r>
          <w:rPr>
            <w:webHidden/>
          </w:rPr>
          <w:fldChar w:fldCharType="begin"/>
        </w:r>
        <w:r>
          <w:rPr>
            <w:webHidden/>
          </w:rPr>
          <w:instrText xml:space="preserve"> PAGEREF _Toc378808446 \h </w:instrText>
        </w:r>
        <w:r>
          <w:rPr>
            <w:webHidden/>
          </w:rPr>
        </w:r>
        <w:r>
          <w:rPr>
            <w:webHidden/>
          </w:rPr>
          <w:fldChar w:fldCharType="separate"/>
        </w:r>
        <w:r w:rsidR="002E251A">
          <w:rPr>
            <w:webHidden/>
          </w:rPr>
          <w:t>82</w:t>
        </w:r>
        <w:r>
          <w:rPr>
            <w:webHidden/>
          </w:rPr>
          <w:fldChar w:fldCharType="end"/>
        </w:r>
      </w:hyperlink>
    </w:p>
    <w:p w14:paraId="7FA3779B" w14:textId="77777777" w:rsidR="00EB6D97" w:rsidRDefault="00EB6D97">
      <w:pPr>
        <w:pStyle w:val="25"/>
        <w:rPr>
          <w:rFonts w:asciiTheme="minorHAnsi" w:eastAsiaTheme="minorEastAsia" w:hAnsiTheme="minorHAnsi" w:cstheme="minorBidi"/>
          <w:b w:val="0"/>
        </w:rPr>
      </w:pPr>
      <w:hyperlink w:anchor="_Toc37880844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排他制御（ロック）</w:t>
        </w:r>
        <w:r>
          <w:rPr>
            <w:webHidden/>
          </w:rPr>
          <w:tab/>
        </w:r>
        <w:r>
          <w:rPr>
            <w:webHidden/>
          </w:rPr>
          <w:fldChar w:fldCharType="begin"/>
        </w:r>
        <w:r>
          <w:rPr>
            <w:webHidden/>
          </w:rPr>
          <w:instrText xml:space="preserve"> PAGEREF _Toc378808447 \h </w:instrText>
        </w:r>
        <w:r>
          <w:rPr>
            <w:webHidden/>
          </w:rPr>
        </w:r>
        <w:r>
          <w:rPr>
            <w:webHidden/>
          </w:rPr>
          <w:fldChar w:fldCharType="separate"/>
        </w:r>
        <w:r w:rsidR="002E251A">
          <w:rPr>
            <w:webHidden/>
          </w:rPr>
          <w:t>83</w:t>
        </w:r>
        <w:r>
          <w:rPr>
            <w:webHidden/>
          </w:rPr>
          <w:fldChar w:fldCharType="end"/>
        </w:r>
      </w:hyperlink>
    </w:p>
    <w:p w14:paraId="3D30822D" w14:textId="77777777" w:rsidR="00EB6D97" w:rsidRDefault="00EB6D97">
      <w:pPr>
        <w:pStyle w:val="25"/>
        <w:rPr>
          <w:rFonts w:asciiTheme="minorHAnsi" w:eastAsiaTheme="minorEastAsia" w:hAnsiTheme="minorHAnsi" w:cstheme="minorBidi"/>
          <w:b w:val="0"/>
        </w:rPr>
      </w:pPr>
      <w:hyperlink w:anchor="_Toc37880844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排他制御：通常変数でロック（誤ったロック）</w:t>
        </w:r>
        <w:r>
          <w:rPr>
            <w:webHidden/>
          </w:rPr>
          <w:tab/>
        </w:r>
        <w:r>
          <w:rPr>
            <w:webHidden/>
          </w:rPr>
          <w:fldChar w:fldCharType="begin"/>
        </w:r>
        <w:r>
          <w:rPr>
            <w:webHidden/>
          </w:rPr>
          <w:instrText xml:space="preserve"> PAGEREF _Toc378808448 \h </w:instrText>
        </w:r>
        <w:r>
          <w:rPr>
            <w:webHidden/>
          </w:rPr>
        </w:r>
        <w:r>
          <w:rPr>
            <w:webHidden/>
          </w:rPr>
          <w:fldChar w:fldCharType="separate"/>
        </w:r>
        <w:r w:rsidR="002E251A">
          <w:rPr>
            <w:webHidden/>
          </w:rPr>
          <w:t>83</w:t>
        </w:r>
        <w:r>
          <w:rPr>
            <w:webHidden/>
          </w:rPr>
          <w:fldChar w:fldCharType="end"/>
        </w:r>
      </w:hyperlink>
    </w:p>
    <w:p w14:paraId="08FED57D" w14:textId="77777777" w:rsidR="00EB6D97" w:rsidRDefault="00EB6D97">
      <w:pPr>
        <w:pStyle w:val="32"/>
        <w:tabs>
          <w:tab w:val="left" w:pos="840"/>
        </w:tabs>
        <w:ind w:left="578" w:hanging="309"/>
        <w:rPr>
          <w:rFonts w:eastAsiaTheme="minorEastAsia"/>
        </w:rPr>
      </w:pPr>
      <w:hyperlink w:anchor="_Toc378808449"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w:t>
        </w:r>
        <w:r>
          <w:rPr>
            <w:webHidden/>
          </w:rPr>
          <w:tab/>
        </w:r>
        <w:r>
          <w:rPr>
            <w:webHidden/>
          </w:rPr>
          <w:fldChar w:fldCharType="begin"/>
        </w:r>
        <w:r>
          <w:rPr>
            <w:webHidden/>
          </w:rPr>
          <w:instrText xml:space="preserve"> PAGEREF _Toc378808449 \h </w:instrText>
        </w:r>
        <w:r>
          <w:rPr>
            <w:webHidden/>
          </w:rPr>
        </w:r>
        <w:r>
          <w:rPr>
            <w:webHidden/>
          </w:rPr>
          <w:fldChar w:fldCharType="separate"/>
        </w:r>
        <w:r w:rsidR="002E251A">
          <w:rPr>
            <w:webHidden/>
          </w:rPr>
          <w:t>83</w:t>
        </w:r>
        <w:r>
          <w:rPr>
            <w:webHidden/>
          </w:rPr>
          <w:fldChar w:fldCharType="end"/>
        </w:r>
      </w:hyperlink>
    </w:p>
    <w:p w14:paraId="3350C76C" w14:textId="77777777" w:rsidR="00EB6D97" w:rsidRDefault="00EB6D97">
      <w:pPr>
        <w:pStyle w:val="25"/>
        <w:rPr>
          <w:rFonts w:asciiTheme="minorHAnsi" w:eastAsiaTheme="minorEastAsia" w:hAnsiTheme="minorHAnsi" w:cstheme="minorBidi"/>
          <w:b w:val="0"/>
        </w:rPr>
      </w:pPr>
      <w:hyperlink w:anchor="_Toc37880845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排他制御：ミューテックス</w:t>
        </w:r>
        <w:r>
          <w:rPr>
            <w:webHidden/>
          </w:rPr>
          <w:tab/>
        </w:r>
        <w:r>
          <w:rPr>
            <w:webHidden/>
          </w:rPr>
          <w:fldChar w:fldCharType="begin"/>
        </w:r>
        <w:r>
          <w:rPr>
            <w:webHidden/>
          </w:rPr>
          <w:instrText xml:space="preserve"> PAGEREF _Toc378808450 \h </w:instrText>
        </w:r>
        <w:r>
          <w:rPr>
            <w:webHidden/>
          </w:rPr>
        </w:r>
        <w:r>
          <w:rPr>
            <w:webHidden/>
          </w:rPr>
          <w:fldChar w:fldCharType="separate"/>
        </w:r>
        <w:r w:rsidR="002E251A">
          <w:rPr>
            <w:webHidden/>
          </w:rPr>
          <w:t>86</w:t>
        </w:r>
        <w:r>
          <w:rPr>
            <w:webHidden/>
          </w:rPr>
          <w:fldChar w:fldCharType="end"/>
        </w:r>
      </w:hyperlink>
    </w:p>
    <w:p w14:paraId="3CFF37C0" w14:textId="77777777" w:rsidR="00EB6D97" w:rsidRDefault="00EB6D97">
      <w:pPr>
        <w:pStyle w:val="32"/>
        <w:tabs>
          <w:tab w:val="left" w:pos="840"/>
        </w:tabs>
        <w:ind w:left="578" w:hanging="309"/>
        <w:rPr>
          <w:rFonts w:eastAsiaTheme="minorEastAsia"/>
        </w:rPr>
      </w:pPr>
      <w:hyperlink w:anchor="_Toc378808451" w:history="1">
        <w:r w:rsidRPr="00DF42CF">
          <w:rPr>
            <w:rStyle w:val="afff3"/>
            <w:rFonts w:ascii="Wingdings" w:hAnsi="Wingdings"/>
          </w:rPr>
          <w:t></w:t>
        </w:r>
        <w:r>
          <w:rPr>
            <w:rFonts w:eastAsiaTheme="minorEastAsia"/>
          </w:rPr>
          <w:tab/>
        </w:r>
        <w:r w:rsidRPr="00DF42CF">
          <w:rPr>
            <w:rStyle w:val="afff3"/>
          </w:rPr>
          <w:t>Posix</w:t>
        </w:r>
        <w:r w:rsidRPr="00DF42CF">
          <w:rPr>
            <w:rStyle w:val="afff3"/>
            <w:rFonts w:hint="eastAsia"/>
          </w:rPr>
          <w:t>ライブラリ版</w:t>
        </w:r>
        <w:r>
          <w:rPr>
            <w:webHidden/>
          </w:rPr>
          <w:tab/>
        </w:r>
        <w:r>
          <w:rPr>
            <w:webHidden/>
          </w:rPr>
          <w:fldChar w:fldCharType="begin"/>
        </w:r>
        <w:r>
          <w:rPr>
            <w:webHidden/>
          </w:rPr>
          <w:instrText xml:space="preserve"> PAGEREF _Toc378808451 \h </w:instrText>
        </w:r>
        <w:r>
          <w:rPr>
            <w:webHidden/>
          </w:rPr>
        </w:r>
        <w:r>
          <w:rPr>
            <w:webHidden/>
          </w:rPr>
          <w:fldChar w:fldCharType="separate"/>
        </w:r>
        <w:r w:rsidR="002E251A">
          <w:rPr>
            <w:webHidden/>
          </w:rPr>
          <w:t>86</w:t>
        </w:r>
        <w:r>
          <w:rPr>
            <w:webHidden/>
          </w:rPr>
          <w:fldChar w:fldCharType="end"/>
        </w:r>
      </w:hyperlink>
    </w:p>
    <w:p w14:paraId="260A9F76" w14:textId="77777777" w:rsidR="00EB6D97" w:rsidRDefault="00EB6D97">
      <w:pPr>
        <w:pStyle w:val="32"/>
        <w:tabs>
          <w:tab w:val="left" w:pos="840"/>
        </w:tabs>
        <w:ind w:left="578" w:hanging="309"/>
        <w:rPr>
          <w:rFonts w:eastAsiaTheme="minorEastAsia"/>
        </w:rPr>
      </w:pPr>
      <w:hyperlink w:anchor="_Toc378808452"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版（名前なし）</w:t>
        </w:r>
        <w:r>
          <w:rPr>
            <w:webHidden/>
          </w:rPr>
          <w:tab/>
        </w:r>
        <w:r>
          <w:rPr>
            <w:webHidden/>
          </w:rPr>
          <w:fldChar w:fldCharType="begin"/>
        </w:r>
        <w:r>
          <w:rPr>
            <w:webHidden/>
          </w:rPr>
          <w:instrText xml:space="preserve"> PAGEREF _Toc378808452 \h </w:instrText>
        </w:r>
        <w:r>
          <w:rPr>
            <w:webHidden/>
          </w:rPr>
        </w:r>
        <w:r>
          <w:rPr>
            <w:webHidden/>
          </w:rPr>
          <w:fldChar w:fldCharType="separate"/>
        </w:r>
        <w:r w:rsidR="002E251A">
          <w:rPr>
            <w:webHidden/>
          </w:rPr>
          <w:t>89</w:t>
        </w:r>
        <w:r>
          <w:rPr>
            <w:webHidden/>
          </w:rPr>
          <w:fldChar w:fldCharType="end"/>
        </w:r>
      </w:hyperlink>
    </w:p>
    <w:p w14:paraId="00943C20" w14:textId="77777777" w:rsidR="00EB6D97" w:rsidRDefault="00EB6D97">
      <w:pPr>
        <w:pStyle w:val="32"/>
        <w:tabs>
          <w:tab w:val="left" w:pos="840"/>
        </w:tabs>
        <w:ind w:left="578" w:hanging="309"/>
        <w:rPr>
          <w:rFonts w:eastAsiaTheme="minorEastAsia"/>
        </w:rPr>
      </w:pPr>
      <w:hyperlink w:anchor="_Toc378808453"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版（名前付き）</w:t>
        </w:r>
        <w:r>
          <w:rPr>
            <w:webHidden/>
          </w:rPr>
          <w:tab/>
        </w:r>
        <w:r>
          <w:rPr>
            <w:webHidden/>
          </w:rPr>
          <w:fldChar w:fldCharType="begin"/>
        </w:r>
        <w:r>
          <w:rPr>
            <w:webHidden/>
          </w:rPr>
          <w:instrText xml:space="preserve"> PAGEREF _Toc378808453 \h </w:instrText>
        </w:r>
        <w:r>
          <w:rPr>
            <w:webHidden/>
          </w:rPr>
        </w:r>
        <w:r>
          <w:rPr>
            <w:webHidden/>
          </w:rPr>
          <w:fldChar w:fldCharType="separate"/>
        </w:r>
        <w:r w:rsidR="002E251A">
          <w:rPr>
            <w:webHidden/>
          </w:rPr>
          <w:t>91</w:t>
        </w:r>
        <w:r>
          <w:rPr>
            <w:webHidden/>
          </w:rPr>
          <w:fldChar w:fldCharType="end"/>
        </w:r>
      </w:hyperlink>
    </w:p>
    <w:p w14:paraId="51D34B53" w14:textId="77777777" w:rsidR="00EB6D97" w:rsidRDefault="00EB6D97">
      <w:pPr>
        <w:pStyle w:val="32"/>
        <w:tabs>
          <w:tab w:val="left" w:pos="840"/>
        </w:tabs>
        <w:ind w:left="578" w:hanging="309"/>
        <w:rPr>
          <w:rFonts w:eastAsiaTheme="minorEastAsia"/>
        </w:rPr>
      </w:pPr>
      <w:hyperlink w:anchor="_Toc378808454" w:history="1">
        <w:r w:rsidRPr="00DF42CF">
          <w:rPr>
            <w:rStyle w:val="afff3"/>
            <w:rFonts w:ascii="Wingdings" w:hAnsi="Wingdings"/>
          </w:rPr>
          <w:t></w:t>
        </w:r>
        <w:r>
          <w:rPr>
            <w:rFonts w:eastAsiaTheme="minorEastAsia"/>
          </w:rPr>
          <w:tab/>
        </w:r>
        <w:r w:rsidRPr="00DF42CF">
          <w:rPr>
            <w:rStyle w:val="afff3"/>
          </w:rPr>
          <w:t>C++11</w:t>
        </w:r>
        <w:r w:rsidRPr="00DF42CF">
          <w:rPr>
            <w:rStyle w:val="afff3"/>
            <w:rFonts w:hint="eastAsia"/>
          </w:rPr>
          <w:t>版</w:t>
        </w:r>
        <w:r>
          <w:rPr>
            <w:webHidden/>
          </w:rPr>
          <w:tab/>
        </w:r>
        <w:r>
          <w:rPr>
            <w:webHidden/>
          </w:rPr>
          <w:fldChar w:fldCharType="begin"/>
        </w:r>
        <w:r>
          <w:rPr>
            <w:webHidden/>
          </w:rPr>
          <w:instrText xml:space="preserve"> PAGEREF _Toc378808454 \h </w:instrText>
        </w:r>
        <w:r>
          <w:rPr>
            <w:webHidden/>
          </w:rPr>
        </w:r>
        <w:r>
          <w:rPr>
            <w:webHidden/>
          </w:rPr>
          <w:fldChar w:fldCharType="separate"/>
        </w:r>
        <w:r w:rsidR="002E251A">
          <w:rPr>
            <w:webHidden/>
          </w:rPr>
          <w:t>94</w:t>
        </w:r>
        <w:r>
          <w:rPr>
            <w:webHidden/>
          </w:rPr>
          <w:fldChar w:fldCharType="end"/>
        </w:r>
      </w:hyperlink>
    </w:p>
    <w:p w14:paraId="31FD95BB" w14:textId="77777777" w:rsidR="00EB6D97" w:rsidRDefault="00EB6D97">
      <w:pPr>
        <w:pStyle w:val="25"/>
        <w:rPr>
          <w:rFonts w:asciiTheme="minorHAnsi" w:eastAsiaTheme="minorEastAsia" w:hAnsiTheme="minorHAnsi" w:cstheme="minorBidi"/>
          <w:b w:val="0"/>
        </w:rPr>
      </w:pPr>
      <w:hyperlink w:anchor="_Toc378808455"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排他制御：スピンロック</w:t>
        </w:r>
        <w:r>
          <w:rPr>
            <w:webHidden/>
          </w:rPr>
          <w:tab/>
        </w:r>
        <w:r>
          <w:rPr>
            <w:webHidden/>
          </w:rPr>
          <w:fldChar w:fldCharType="begin"/>
        </w:r>
        <w:r>
          <w:rPr>
            <w:webHidden/>
          </w:rPr>
          <w:instrText xml:space="preserve"> PAGEREF _Toc378808455 \h </w:instrText>
        </w:r>
        <w:r>
          <w:rPr>
            <w:webHidden/>
          </w:rPr>
        </w:r>
        <w:r>
          <w:rPr>
            <w:webHidden/>
          </w:rPr>
          <w:fldChar w:fldCharType="separate"/>
        </w:r>
        <w:r w:rsidR="002E251A">
          <w:rPr>
            <w:webHidden/>
          </w:rPr>
          <w:t>96</w:t>
        </w:r>
        <w:r>
          <w:rPr>
            <w:webHidden/>
          </w:rPr>
          <w:fldChar w:fldCharType="end"/>
        </w:r>
      </w:hyperlink>
    </w:p>
    <w:p w14:paraId="6865FF6C" w14:textId="77777777" w:rsidR="00EB6D97" w:rsidRDefault="00EB6D97">
      <w:pPr>
        <w:pStyle w:val="32"/>
        <w:tabs>
          <w:tab w:val="left" w:pos="840"/>
        </w:tabs>
        <w:ind w:left="578" w:hanging="309"/>
        <w:rPr>
          <w:rFonts w:eastAsiaTheme="minorEastAsia"/>
        </w:rPr>
      </w:pPr>
      <w:hyperlink w:anchor="_Toc378808456" w:history="1">
        <w:r w:rsidRPr="00DF42CF">
          <w:rPr>
            <w:rStyle w:val="afff3"/>
            <w:rFonts w:ascii="Wingdings" w:hAnsi="Wingdings"/>
          </w:rPr>
          <w:t></w:t>
        </w:r>
        <w:r>
          <w:rPr>
            <w:rFonts w:eastAsiaTheme="minorEastAsia"/>
          </w:rPr>
          <w:tab/>
        </w:r>
        <w:r w:rsidRPr="00DF42CF">
          <w:rPr>
            <w:rStyle w:val="afff3"/>
          </w:rPr>
          <w:t>Posix</w:t>
        </w:r>
        <w:r w:rsidRPr="00DF42CF">
          <w:rPr>
            <w:rStyle w:val="afff3"/>
            <w:rFonts w:hint="eastAsia"/>
          </w:rPr>
          <w:t>ライブラリ版</w:t>
        </w:r>
        <w:r>
          <w:rPr>
            <w:webHidden/>
          </w:rPr>
          <w:tab/>
        </w:r>
        <w:r>
          <w:rPr>
            <w:webHidden/>
          </w:rPr>
          <w:fldChar w:fldCharType="begin"/>
        </w:r>
        <w:r>
          <w:rPr>
            <w:webHidden/>
          </w:rPr>
          <w:instrText xml:space="preserve"> PAGEREF _Toc378808456 \h </w:instrText>
        </w:r>
        <w:r>
          <w:rPr>
            <w:webHidden/>
          </w:rPr>
        </w:r>
        <w:r>
          <w:rPr>
            <w:webHidden/>
          </w:rPr>
          <w:fldChar w:fldCharType="separate"/>
        </w:r>
        <w:r w:rsidR="002E251A">
          <w:rPr>
            <w:webHidden/>
          </w:rPr>
          <w:t>97</w:t>
        </w:r>
        <w:r>
          <w:rPr>
            <w:webHidden/>
          </w:rPr>
          <w:fldChar w:fldCharType="end"/>
        </w:r>
      </w:hyperlink>
    </w:p>
    <w:p w14:paraId="2C04BFEE" w14:textId="77777777" w:rsidR="00EB6D97" w:rsidRDefault="00EB6D97">
      <w:pPr>
        <w:pStyle w:val="25"/>
        <w:rPr>
          <w:rFonts w:asciiTheme="minorHAnsi" w:eastAsiaTheme="minorEastAsia" w:hAnsiTheme="minorHAnsi" w:cstheme="minorBidi"/>
          <w:b w:val="0"/>
        </w:rPr>
      </w:pPr>
      <w:hyperlink w:anchor="_Toc37880845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排他制御：クリティカルセクション</w:t>
        </w:r>
        <w:r>
          <w:rPr>
            <w:webHidden/>
          </w:rPr>
          <w:tab/>
        </w:r>
        <w:r>
          <w:rPr>
            <w:webHidden/>
          </w:rPr>
          <w:fldChar w:fldCharType="begin"/>
        </w:r>
        <w:r>
          <w:rPr>
            <w:webHidden/>
          </w:rPr>
          <w:instrText xml:space="preserve"> PAGEREF _Toc378808457 \h </w:instrText>
        </w:r>
        <w:r>
          <w:rPr>
            <w:webHidden/>
          </w:rPr>
        </w:r>
        <w:r>
          <w:rPr>
            <w:webHidden/>
          </w:rPr>
          <w:fldChar w:fldCharType="separate"/>
        </w:r>
        <w:r w:rsidR="002E251A">
          <w:rPr>
            <w:webHidden/>
          </w:rPr>
          <w:t>99</w:t>
        </w:r>
        <w:r>
          <w:rPr>
            <w:webHidden/>
          </w:rPr>
          <w:fldChar w:fldCharType="end"/>
        </w:r>
      </w:hyperlink>
    </w:p>
    <w:p w14:paraId="4D43E44D" w14:textId="77777777" w:rsidR="00EB6D97" w:rsidRDefault="00EB6D97">
      <w:pPr>
        <w:pStyle w:val="32"/>
        <w:tabs>
          <w:tab w:val="left" w:pos="840"/>
        </w:tabs>
        <w:ind w:left="578" w:hanging="309"/>
        <w:rPr>
          <w:rFonts w:eastAsiaTheme="minorEastAsia"/>
        </w:rPr>
      </w:pPr>
      <w:hyperlink w:anchor="_Toc378808458"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w:t>
        </w:r>
        <w:r>
          <w:rPr>
            <w:webHidden/>
          </w:rPr>
          <w:tab/>
        </w:r>
        <w:r>
          <w:rPr>
            <w:webHidden/>
          </w:rPr>
          <w:fldChar w:fldCharType="begin"/>
        </w:r>
        <w:r>
          <w:rPr>
            <w:webHidden/>
          </w:rPr>
          <w:instrText xml:space="preserve"> PAGEREF _Toc378808458 \h </w:instrText>
        </w:r>
        <w:r>
          <w:rPr>
            <w:webHidden/>
          </w:rPr>
        </w:r>
        <w:r>
          <w:rPr>
            <w:webHidden/>
          </w:rPr>
          <w:fldChar w:fldCharType="separate"/>
        </w:r>
        <w:r w:rsidR="002E251A">
          <w:rPr>
            <w:webHidden/>
          </w:rPr>
          <w:t>99</w:t>
        </w:r>
        <w:r>
          <w:rPr>
            <w:webHidden/>
          </w:rPr>
          <w:fldChar w:fldCharType="end"/>
        </w:r>
      </w:hyperlink>
    </w:p>
    <w:p w14:paraId="409A4BD1" w14:textId="77777777" w:rsidR="00EB6D97" w:rsidRDefault="00EB6D97">
      <w:pPr>
        <w:pStyle w:val="25"/>
        <w:rPr>
          <w:rFonts w:asciiTheme="minorHAnsi" w:eastAsiaTheme="minorEastAsia" w:hAnsiTheme="minorHAnsi" w:cstheme="minorBidi"/>
          <w:b w:val="0"/>
        </w:rPr>
      </w:pPr>
      <w:hyperlink w:anchor="_Toc378808459"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変数操作による排他制御</w:t>
        </w:r>
        <w:r>
          <w:rPr>
            <w:webHidden/>
          </w:rPr>
          <w:tab/>
        </w:r>
        <w:r>
          <w:rPr>
            <w:webHidden/>
          </w:rPr>
          <w:fldChar w:fldCharType="begin"/>
        </w:r>
        <w:r>
          <w:rPr>
            <w:webHidden/>
          </w:rPr>
          <w:instrText xml:space="preserve"> PAGEREF _Toc378808459 \h </w:instrText>
        </w:r>
        <w:r>
          <w:rPr>
            <w:webHidden/>
          </w:rPr>
        </w:r>
        <w:r>
          <w:rPr>
            <w:webHidden/>
          </w:rPr>
          <w:fldChar w:fldCharType="separate"/>
        </w:r>
        <w:r w:rsidR="002E251A">
          <w:rPr>
            <w:webHidden/>
          </w:rPr>
          <w:t>102</w:t>
        </w:r>
        <w:r>
          <w:rPr>
            <w:webHidden/>
          </w:rPr>
          <w:fldChar w:fldCharType="end"/>
        </w:r>
      </w:hyperlink>
    </w:p>
    <w:p w14:paraId="7A5B75B3" w14:textId="77777777" w:rsidR="00EB6D97" w:rsidRDefault="00EB6D97">
      <w:pPr>
        <w:pStyle w:val="25"/>
        <w:rPr>
          <w:rFonts w:asciiTheme="minorHAnsi" w:eastAsiaTheme="minorEastAsia" w:hAnsiTheme="minorHAnsi" w:cstheme="minorBidi"/>
          <w:b w:val="0"/>
        </w:rPr>
      </w:pPr>
      <w:hyperlink w:anchor="_Toc37880846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変数操作による排他制御：</w:t>
        </w:r>
        <w:r w:rsidRPr="00DF42CF">
          <w:rPr>
            <w:rStyle w:val="afff3"/>
          </w:rPr>
          <w:t>volatile</w:t>
        </w:r>
        <w:r w:rsidRPr="00DF42CF">
          <w:rPr>
            <w:rStyle w:val="afff3"/>
            <w:rFonts w:hint="eastAsia"/>
          </w:rPr>
          <w:t>型修飾子（誤ったロック）</w:t>
        </w:r>
        <w:r>
          <w:rPr>
            <w:webHidden/>
          </w:rPr>
          <w:tab/>
        </w:r>
        <w:r>
          <w:rPr>
            <w:webHidden/>
          </w:rPr>
          <w:fldChar w:fldCharType="begin"/>
        </w:r>
        <w:r>
          <w:rPr>
            <w:webHidden/>
          </w:rPr>
          <w:instrText xml:space="preserve"> PAGEREF _Toc378808460 \h </w:instrText>
        </w:r>
        <w:r>
          <w:rPr>
            <w:webHidden/>
          </w:rPr>
        </w:r>
        <w:r>
          <w:rPr>
            <w:webHidden/>
          </w:rPr>
          <w:fldChar w:fldCharType="separate"/>
        </w:r>
        <w:r w:rsidR="002E251A">
          <w:rPr>
            <w:webHidden/>
          </w:rPr>
          <w:t>102</w:t>
        </w:r>
        <w:r>
          <w:rPr>
            <w:webHidden/>
          </w:rPr>
          <w:fldChar w:fldCharType="end"/>
        </w:r>
      </w:hyperlink>
    </w:p>
    <w:p w14:paraId="21BF5FFF" w14:textId="77777777" w:rsidR="00EB6D97" w:rsidRDefault="00EB6D97">
      <w:pPr>
        <w:pStyle w:val="32"/>
        <w:tabs>
          <w:tab w:val="left" w:pos="840"/>
        </w:tabs>
        <w:ind w:left="578" w:hanging="309"/>
        <w:rPr>
          <w:rFonts w:eastAsiaTheme="minorEastAsia"/>
        </w:rPr>
      </w:pPr>
      <w:hyperlink w:anchor="_Toc378808461"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w:t>
        </w:r>
        <w:r>
          <w:rPr>
            <w:webHidden/>
          </w:rPr>
          <w:tab/>
        </w:r>
        <w:r>
          <w:rPr>
            <w:webHidden/>
          </w:rPr>
          <w:fldChar w:fldCharType="begin"/>
        </w:r>
        <w:r>
          <w:rPr>
            <w:webHidden/>
          </w:rPr>
          <w:instrText xml:space="preserve"> PAGEREF _Toc378808461 \h </w:instrText>
        </w:r>
        <w:r>
          <w:rPr>
            <w:webHidden/>
          </w:rPr>
        </w:r>
        <w:r>
          <w:rPr>
            <w:webHidden/>
          </w:rPr>
          <w:fldChar w:fldCharType="separate"/>
        </w:r>
        <w:r w:rsidR="002E251A">
          <w:rPr>
            <w:webHidden/>
          </w:rPr>
          <w:t>102</w:t>
        </w:r>
        <w:r>
          <w:rPr>
            <w:webHidden/>
          </w:rPr>
          <w:fldChar w:fldCharType="end"/>
        </w:r>
      </w:hyperlink>
    </w:p>
    <w:p w14:paraId="45D278CD" w14:textId="77777777" w:rsidR="00EB6D97" w:rsidRDefault="00EB6D97">
      <w:pPr>
        <w:pStyle w:val="25"/>
        <w:rPr>
          <w:rFonts w:asciiTheme="minorHAnsi" w:eastAsiaTheme="minorEastAsia" w:hAnsiTheme="minorHAnsi" w:cstheme="minorBidi"/>
          <w:b w:val="0"/>
        </w:rPr>
      </w:pPr>
      <w:hyperlink w:anchor="_Toc378808462"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変数操作による排他制御：インラインアセンブラ</w:t>
        </w:r>
        <w:r>
          <w:rPr>
            <w:webHidden/>
          </w:rPr>
          <w:tab/>
        </w:r>
        <w:r>
          <w:rPr>
            <w:webHidden/>
          </w:rPr>
          <w:fldChar w:fldCharType="begin"/>
        </w:r>
        <w:r>
          <w:rPr>
            <w:webHidden/>
          </w:rPr>
          <w:instrText xml:space="preserve"> PAGEREF _Toc378808462 \h </w:instrText>
        </w:r>
        <w:r>
          <w:rPr>
            <w:webHidden/>
          </w:rPr>
        </w:r>
        <w:r>
          <w:rPr>
            <w:webHidden/>
          </w:rPr>
          <w:fldChar w:fldCharType="separate"/>
        </w:r>
        <w:r w:rsidR="002E251A">
          <w:rPr>
            <w:webHidden/>
          </w:rPr>
          <w:t>105</w:t>
        </w:r>
        <w:r>
          <w:rPr>
            <w:webHidden/>
          </w:rPr>
          <w:fldChar w:fldCharType="end"/>
        </w:r>
      </w:hyperlink>
    </w:p>
    <w:p w14:paraId="36712F08" w14:textId="77777777" w:rsidR="00EB6D97" w:rsidRDefault="00EB6D97">
      <w:pPr>
        <w:pStyle w:val="32"/>
        <w:tabs>
          <w:tab w:val="left" w:pos="840"/>
        </w:tabs>
        <w:ind w:left="578" w:hanging="309"/>
        <w:rPr>
          <w:rFonts w:eastAsiaTheme="minorEastAsia"/>
        </w:rPr>
      </w:pPr>
      <w:hyperlink w:anchor="_Toc378808463"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w:t>
        </w:r>
        <w:r>
          <w:rPr>
            <w:webHidden/>
          </w:rPr>
          <w:tab/>
        </w:r>
        <w:r>
          <w:rPr>
            <w:webHidden/>
          </w:rPr>
          <w:fldChar w:fldCharType="begin"/>
        </w:r>
        <w:r>
          <w:rPr>
            <w:webHidden/>
          </w:rPr>
          <w:instrText xml:space="preserve"> PAGEREF _Toc378808463 \h </w:instrText>
        </w:r>
        <w:r>
          <w:rPr>
            <w:webHidden/>
          </w:rPr>
        </w:r>
        <w:r>
          <w:rPr>
            <w:webHidden/>
          </w:rPr>
          <w:fldChar w:fldCharType="separate"/>
        </w:r>
        <w:r w:rsidR="002E251A">
          <w:rPr>
            <w:webHidden/>
          </w:rPr>
          <w:t>105</w:t>
        </w:r>
        <w:r>
          <w:rPr>
            <w:webHidden/>
          </w:rPr>
          <w:fldChar w:fldCharType="end"/>
        </w:r>
      </w:hyperlink>
    </w:p>
    <w:p w14:paraId="2F262897" w14:textId="77777777" w:rsidR="00EB6D97" w:rsidRDefault="00EB6D97">
      <w:pPr>
        <w:pStyle w:val="25"/>
        <w:rPr>
          <w:rFonts w:asciiTheme="minorHAnsi" w:eastAsiaTheme="minorEastAsia" w:hAnsiTheme="minorHAnsi" w:cstheme="minorBidi"/>
          <w:b w:val="0"/>
        </w:rPr>
      </w:pPr>
      <w:hyperlink w:anchor="_Toc378808464"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変数操作による排他制御：アトミック操作（インターロック操作）</w:t>
        </w:r>
        <w:r>
          <w:rPr>
            <w:webHidden/>
          </w:rPr>
          <w:tab/>
        </w:r>
        <w:r>
          <w:rPr>
            <w:webHidden/>
          </w:rPr>
          <w:fldChar w:fldCharType="begin"/>
        </w:r>
        <w:r>
          <w:rPr>
            <w:webHidden/>
          </w:rPr>
          <w:instrText xml:space="preserve"> PAGEREF _Toc378808464 \h </w:instrText>
        </w:r>
        <w:r>
          <w:rPr>
            <w:webHidden/>
          </w:rPr>
        </w:r>
        <w:r>
          <w:rPr>
            <w:webHidden/>
          </w:rPr>
          <w:fldChar w:fldCharType="separate"/>
        </w:r>
        <w:r w:rsidR="002E251A">
          <w:rPr>
            <w:webHidden/>
          </w:rPr>
          <w:t>108</w:t>
        </w:r>
        <w:r>
          <w:rPr>
            <w:webHidden/>
          </w:rPr>
          <w:fldChar w:fldCharType="end"/>
        </w:r>
      </w:hyperlink>
    </w:p>
    <w:p w14:paraId="65EFE4CC" w14:textId="77777777" w:rsidR="00EB6D97" w:rsidRDefault="00EB6D97">
      <w:pPr>
        <w:pStyle w:val="32"/>
        <w:tabs>
          <w:tab w:val="left" w:pos="840"/>
        </w:tabs>
        <w:ind w:left="578" w:hanging="309"/>
        <w:rPr>
          <w:rFonts w:eastAsiaTheme="minorEastAsia"/>
        </w:rPr>
      </w:pPr>
      <w:hyperlink w:anchor="_Toc378808465"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版：インターロック操作</w:t>
        </w:r>
        <w:r>
          <w:rPr>
            <w:webHidden/>
          </w:rPr>
          <w:tab/>
        </w:r>
        <w:r>
          <w:rPr>
            <w:webHidden/>
          </w:rPr>
          <w:fldChar w:fldCharType="begin"/>
        </w:r>
        <w:r>
          <w:rPr>
            <w:webHidden/>
          </w:rPr>
          <w:instrText xml:space="preserve"> PAGEREF _Toc378808465 \h </w:instrText>
        </w:r>
        <w:r>
          <w:rPr>
            <w:webHidden/>
          </w:rPr>
        </w:r>
        <w:r>
          <w:rPr>
            <w:webHidden/>
          </w:rPr>
          <w:fldChar w:fldCharType="separate"/>
        </w:r>
        <w:r w:rsidR="002E251A">
          <w:rPr>
            <w:webHidden/>
          </w:rPr>
          <w:t>108</w:t>
        </w:r>
        <w:r>
          <w:rPr>
            <w:webHidden/>
          </w:rPr>
          <w:fldChar w:fldCharType="end"/>
        </w:r>
      </w:hyperlink>
    </w:p>
    <w:p w14:paraId="3F294BF0" w14:textId="77777777" w:rsidR="00EB6D97" w:rsidRDefault="00EB6D97">
      <w:pPr>
        <w:pStyle w:val="32"/>
        <w:tabs>
          <w:tab w:val="left" w:pos="840"/>
        </w:tabs>
        <w:ind w:left="578" w:hanging="309"/>
        <w:rPr>
          <w:rFonts w:eastAsiaTheme="minorEastAsia"/>
        </w:rPr>
      </w:pPr>
      <w:hyperlink w:anchor="_Toc378808466" w:history="1">
        <w:r w:rsidRPr="00DF42CF">
          <w:rPr>
            <w:rStyle w:val="afff3"/>
            <w:rFonts w:ascii="Wingdings" w:hAnsi="Wingdings"/>
          </w:rPr>
          <w:t></w:t>
        </w:r>
        <w:r>
          <w:rPr>
            <w:rFonts w:eastAsiaTheme="minorEastAsia"/>
          </w:rPr>
          <w:tab/>
        </w:r>
        <w:r w:rsidRPr="00DF42CF">
          <w:rPr>
            <w:rStyle w:val="afff3"/>
          </w:rPr>
          <w:t>C++11</w:t>
        </w:r>
        <w:r w:rsidRPr="00DF42CF">
          <w:rPr>
            <w:rStyle w:val="afff3"/>
            <w:rFonts w:hint="eastAsia"/>
          </w:rPr>
          <w:t>版：アトミック操作</w:t>
        </w:r>
        <w:r>
          <w:rPr>
            <w:webHidden/>
          </w:rPr>
          <w:tab/>
        </w:r>
        <w:r>
          <w:rPr>
            <w:webHidden/>
          </w:rPr>
          <w:fldChar w:fldCharType="begin"/>
        </w:r>
        <w:r>
          <w:rPr>
            <w:webHidden/>
          </w:rPr>
          <w:instrText xml:space="preserve"> PAGEREF _Toc378808466 \h </w:instrText>
        </w:r>
        <w:r>
          <w:rPr>
            <w:webHidden/>
          </w:rPr>
        </w:r>
        <w:r>
          <w:rPr>
            <w:webHidden/>
          </w:rPr>
          <w:fldChar w:fldCharType="separate"/>
        </w:r>
        <w:r w:rsidR="002E251A">
          <w:rPr>
            <w:webHidden/>
          </w:rPr>
          <w:t>110</w:t>
        </w:r>
        <w:r>
          <w:rPr>
            <w:webHidden/>
          </w:rPr>
          <w:fldChar w:fldCharType="end"/>
        </w:r>
      </w:hyperlink>
    </w:p>
    <w:p w14:paraId="2E530A42" w14:textId="77777777" w:rsidR="00EB6D97" w:rsidRDefault="00EB6D97">
      <w:pPr>
        <w:pStyle w:val="32"/>
        <w:tabs>
          <w:tab w:val="left" w:pos="840"/>
        </w:tabs>
        <w:ind w:left="578" w:hanging="309"/>
        <w:rPr>
          <w:rFonts w:eastAsiaTheme="minorEastAsia"/>
        </w:rPr>
      </w:pPr>
      <w:hyperlink w:anchor="_Toc378808467" w:history="1">
        <w:r w:rsidRPr="00DF42CF">
          <w:rPr>
            <w:rStyle w:val="afff3"/>
            <w:rFonts w:ascii="Wingdings" w:hAnsi="Wingdings"/>
          </w:rPr>
          <w:t></w:t>
        </w:r>
        <w:r>
          <w:rPr>
            <w:rFonts w:eastAsiaTheme="minorEastAsia"/>
          </w:rPr>
          <w:tab/>
        </w:r>
        <w:r w:rsidRPr="00DF42CF">
          <w:rPr>
            <w:rStyle w:val="afff3"/>
          </w:rPr>
          <w:t>C++11</w:t>
        </w:r>
        <w:r w:rsidRPr="00DF42CF">
          <w:rPr>
            <w:rStyle w:val="afff3"/>
            <w:rFonts w:hint="eastAsia"/>
          </w:rPr>
          <w:t>版：アトミック操作（フラグ型）</w:t>
        </w:r>
        <w:r>
          <w:rPr>
            <w:webHidden/>
          </w:rPr>
          <w:tab/>
        </w:r>
        <w:r>
          <w:rPr>
            <w:webHidden/>
          </w:rPr>
          <w:fldChar w:fldCharType="begin"/>
        </w:r>
        <w:r>
          <w:rPr>
            <w:webHidden/>
          </w:rPr>
          <w:instrText xml:space="preserve"> PAGEREF _Toc378808467 \h </w:instrText>
        </w:r>
        <w:r>
          <w:rPr>
            <w:webHidden/>
          </w:rPr>
        </w:r>
        <w:r>
          <w:rPr>
            <w:webHidden/>
          </w:rPr>
          <w:fldChar w:fldCharType="separate"/>
        </w:r>
        <w:r w:rsidR="002E251A">
          <w:rPr>
            <w:webHidden/>
          </w:rPr>
          <w:t>112</w:t>
        </w:r>
        <w:r>
          <w:rPr>
            <w:webHidden/>
          </w:rPr>
          <w:fldChar w:fldCharType="end"/>
        </w:r>
      </w:hyperlink>
    </w:p>
    <w:p w14:paraId="42BD582C" w14:textId="77777777" w:rsidR="00EB6D97" w:rsidRDefault="00EB6D97">
      <w:pPr>
        <w:pStyle w:val="25"/>
        <w:rPr>
          <w:rFonts w:asciiTheme="minorHAnsi" w:eastAsiaTheme="minorEastAsia" w:hAnsiTheme="minorHAnsi" w:cstheme="minorBidi"/>
          <w:b w:val="0"/>
        </w:rPr>
      </w:pPr>
      <w:hyperlink w:anchor="_Toc37880846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特殊な排他制御：リード・ライトロック</w:t>
        </w:r>
        <w:r>
          <w:rPr>
            <w:webHidden/>
          </w:rPr>
          <w:tab/>
        </w:r>
        <w:r>
          <w:rPr>
            <w:webHidden/>
          </w:rPr>
          <w:fldChar w:fldCharType="begin"/>
        </w:r>
        <w:r>
          <w:rPr>
            <w:webHidden/>
          </w:rPr>
          <w:instrText xml:space="preserve"> PAGEREF _Toc378808468 \h </w:instrText>
        </w:r>
        <w:r>
          <w:rPr>
            <w:webHidden/>
          </w:rPr>
        </w:r>
        <w:r>
          <w:rPr>
            <w:webHidden/>
          </w:rPr>
          <w:fldChar w:fldCharType="separate"/>
        </w:r>
        <w:r w:rsidR="002E251A">
          <w:rPr>
            <w:webHidden/>
          </w:rPr>
          <w:t>113</w:t>
        </w:r>
        <w:r>
          <w:rPr>
            <w:webHidden/>
          </w:rPr>
          <w:fldChar w:fldCharType="end"/>
        </w:r>
      </w:hyperlink>
    </w:p>
    <w:p w14:paraId="74EC73C9" w14:textId="77777777" w:rsidR="00EB6D97" w:rsidRDefault="00EB6D97">
      <w:pPr>
        <w:pStyle w:val="32"/>
        <w:tabs>
          <w:tab w:val="left" w:pos="840"/>
        </w:tabs>
        <w:ind w:left="578" w:hanging="309"/>
        <w:rPr>
          <w:rFonts w:eastAsiaTheme="minorEastAsia"/>
        </w:rPr>
      </w:pPr>
      <w:hyperlink w:anchor="_Toc378808469" w:history="1">
        <w:r w:rsidRPr="00DF42CF">
          <w:rPr>
            <w:rStyle w:val="afff3"/>
            <w:rFonts w:ascii="Wingdings" w:hAnsi="Wingdings"/>
          </w:rPr>
          <w:t></w:t>
        </w:r>
        <w:r>
          <w:rPr>
            <w:rFonts w:eastAsiaTheme="minorEastAsia"/>
          </w:rPr>
          <w:tab/>
        </w:r>
        <w:r w:rsidRPr="00DF42CF">
          <w:rPr>
            <w:rStyle w:val="afff3"/>
          </w:rPr>
          <w:t>Posix</w:t>
        </w:r>
        <w:r w:rsidRPr="00DF42CF">
          <w:rPr>
            <w:rStyle w:val="afff3"/>
            <w:rFonts w:hint="eastAsia"/>
          </w:rPr>
          <w:t>ライブラリ版</w:t>
        </w:r>
        <w:r>
          <w:rPr>
            <w:webHidden/>
          </w:rPr>
          <w:tab/>
        </w:r>
        <w:r>
          <w:rPr>
            <w:webHidden/>
          </w:rPr>
          <w:fldChar w:fldCharType="begin"/>
        </w:r>
        <w:r>
          <w:rPr>
            <w:webHidden/>
          </w:rPr>
          <w:instrText xml:space="preserve"> PAGEREF _Toc378808469 \h </w:instrText>
        </w:r>
        <w:r>
          <w:rPr>
            <w:webHidden/>
          </w:rPr>
        </w:r>
        <w:r>
          <w:rPr>
            <w:webHidden/>
          </w:rPr>
          <w:fldChar w:fldCharType="separate"/>
        </w:r>
        <w:r w:rsidR="002E251A">
          <w:rPr>
            <w:webHidden/>
          </w:rPr>
          <w:t>113</w:t>
        </w:r>
        <w:r>
          <w:rPr>
            <w:webHidden/>
          </w:rPr>
          <w:fldChar w:fldCharType="end"/>
        </w:r>
      </w:hyperlink>
    </w:p>
    <w:p w14:paraId="2E22E420" w14:textId="77777777" w:rsidR="00EB6D97" w:rsidRDefault="00EB6D97">
      <w:pPr>
        <w:pStyle w:val="25"/>
        <w:rPr>
          <w:rFonts w:asciiTheme="minorHAnsi" w:eastAsiaTheme="minorEastAsia" w:hAnsiTheme="minorHAnsi" w:cstheme="minorBidi"/>
          <w:b w:val="0"/>
        </w:rPr>
      </w:pPr>
      <w:hyperlink w:anchor="_Toc37880847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有限共有リソース使用権獲得</w:t>
        </w:r>
        <w:r>
          <w:rPr>
            <w:webHidden/>
          </w:rPr>
          <w:tab/>
        </w:r>
        <w:r>
          <w:rPr>
            <w:webHidden/>
          </w:rPr>
          <w:fldChar w:fldCharType="begin"/>
        </w:r>
        <w:r>
          <w:rPr>
            <w:webHidden/>
          </w:rPr>
          <w:instrText xml:space="preserve"> PAGEREF _Toc378808470 \h </w:instrText>
        </w:r>
        <w:r>
          <w:rPr>
            <w:webHidden/>
          </w:rPr>
        </w:r>
        <w:r>
          <w:rPr>
            <w:webHidden/>
          </w:rPr>
          <w:fldChar w:fldCharType="separate"/>
        </w:r>
        <w:r w:rsidR="002E251A">
          <w:rPr>
            <w:webHidden/>
          </w:rPr>
          <w:t>118</w:t>
        </w:r>
        <w:r>
          <w:rPr>
            <w:webHidden/>
          </w:rPr>
          <w:fldChar w:fldCharType="end"/>
        </w:r>
      </w:hyperlink>
    </w:p>
    <w:p w14:paraId="0B966E14" w14:textId="77777777" w:rsidR="00EB6D97" w:rsidRDefault="00EB6D97">
      <w:pPr>
        <w:pStyle w:val="25"/>
        <w:rPr>
          <w:rFonts w:asciiTheme="minorHAnsi" w:eastAsiaTheme="minorEastAsia" w:hAnsiTheme="minorHAnsi" w:cstheme="minorBidi"/>
          <w:b w:val="0"/>
        </w:rPr>
      </w:pPr>
      <w:hyperlink w:anchor="_Toc37880847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有限共有リソース使用権獲得：セマフォ</w:t>
        </w:r>
        <w:r>
          <w:rPr>
            <w:webHidden/>
          </w:rPr>
          <w:tab/>
        </w:r>
        <w:r>
          <w:rPr>
            <w:webHidden/>
          </w:rPr>
          <w:fldChar w:fldCharType="begin"/>
        </w:r>
        <w:r>
          <w:rPr>
            <w:webHidden/>
          </w:rPr>
          <w:instrText xml:space="preserve"> PAGEREF _Toc378808471 \h </w:instrText>
        </w:r>
        <w:r>
          <w:rPr>
            <w:webHidden/>
          </w:rPr>
        </w:r>
        <w:r>
          <w:rPr>
            <w:webHidden/>
          </w:rPr>
          <w:fldChar w:fldCharType="separate"/>
        </w:r>
        <w:r w:rsidR="002E251A">
          <w:rPr>
            <w:webHidden/>
          </w:rPr>
          <w:t>118</w:t>
        </w:r>
        <w:r>
          <w:rPr>
            <w:webHidden/>
          </w:rPr>
          <w:fldChar w:fldCharType="end"/>
        </w:r>
      </w:hyperlink>
    </w:p>
    <w:p w14:paraId="2509AF90" w14:textId="77777777" w:rsidR="00EB6D97" w:rsidRDefault="00EB6D97">
      <w:pPr>
        <w:pStyle w:val="32"/>
        <w:tabs>
          <w:tab w:val="left" w:pos="840"/>
        </w:tabs>
        <w:ind w:left="578" w:hanging="309"/>
        <w:rPr>
          <w:rFonts w:eastAsiaTheme="minorEastAsia"/>
        </w:rPr>
      </w:pPr>
      <w:hyperlink w:anchor="_Toc378808472" w:history="1">
        <w:r w:rsidRPr="00DF42CF">
          <w:rPr>
            <w:rStyle w:val="afff3"/>
            <w:rFonts w:ascii="Wingdings" w:hAnsi="Wingdings"/>
          </w:rPr>
          <w:t></w:t>
        </w:r>
        <w:r>
          <w:rPr>
            <w:rFonts w:eastAsiaTheme="minorEastAsia"/>
          </w:rPr>
          <w:tab/>
        </w:r>
        <w:r w:rsidRPr="00DF42CF">
          <w:rPr>
            <w:rStyle w:val="afff3"/>
          </w:rPr>
          <w:t>SystemV</w:t>
        </w:r>
        <w:r w:rsidRPr="00DF42CF">
          <w:rPr>
            <w:rStyle w:val="afff3"/>
            <w:rFonts w:hint="eastAsia"/>
          </w:rPr>
          <w:t>版</w:t>
        </w:r>
        <w:r>
          <w:rPr>
            <w:webHidden/>
          </w:rPr>
          <w:tab/>
        </w:r>
        <w:r>
          <w:rPr>
            <w:webHidden/>
          </w:rPr>
          <w:fldChar w:fldCharType="begin"/>
        </w:r>
        <w:r>
          <w:rPr>
            <w:webHidden/>
          </w:rPr>
          <w:instrText xml:space="preserve"> PAGEREF _Toc378808472 \h </w:instrText>
        </w:r>
        <w:r>
          <w:rPr>
            <w:webHidden/>
          </w:rPr>
        </w:r>
        <w:r>
          <w:rPr>
            <w:webHidden/>
          </w:rPr>
          <w:fldChar w:fldCharType="separate"/>
        </w:r>
        <w:r w:rsidR="002E251A">
          <w:rPr>
            <w:webHidden/>
          </w:rPr>
          <w:t>119</w:t>
        </w:r>
        <w:r>
          <w:rPr>
            <w:webHidden/>
          </w:rPr>
          <w:fldChar w:fldCharType="end"/>
        </w:r>
      </w:hyperlink>
    </w:p>
    <w:p w14:paraId="7FA0E6EC" w14:textId="77777777" w:rsidR="00EB6D97" w:rsidRDefault="00EB6D97">
      <w:pPr>
        <w:pStyle w:val="32"/>
        <w:tabs>
          <w:tab w:val="left" w:pos="840"/>
        </w:tabs>
        <w:ind w:left="578" w:hanging="309"/>
        <w:rPr>
          <w:rFonts w:eastAsiaTheme="minorEastAsia"/>
        </w:rPr>
      </w:pPr>
      <w:hyperlink w:anchor="_Toc378808473" w:history="1">
        <w:r w:rsidRPr="00DF42CF">
          <w:rPr>
            <w:rStyle w:val="afff3"/>
            <w:rFonts w:ascii="Wingdings" w:hAnsi="Wingdings"/>
          </w:rPr>
          <w:t></w:t>
        </w:r>
        <w:r>
          <w:rPr>
            <w:rFonts w:eastAsiaTheme="minorEastAsia"/>
          </w:rPr>
          <w:tab/>
        </w:r>
        <w:r w:rsidRPr="00DF42CF">
          <w:rPr>
            <w:rStyle w:val="afff3"/>
          </w:rPr>
          <w:t>Posix</w:t>
        </w:r>
        <w:r w:rsidRPr="00DF42CF">
          <w:rPr>
            <w:rStyle w:val="afff3"/>
            <w:rFonts w:hint="eastAsia"/>
          </w:rPr>
          <w:t>ライブラリ版（名前なし）</w:t>
        </w:r>
        <w:r>
          <w:rPr>
            <w:webHidden/>
          </w:rPr>
          <w:tab/>
        </w:r>
        <w:r>
          <w:rPr>
            <w:webHidden/>
          </w:rPr>
          <w:fldChar w:fldCharType="begin"/>
        </w:r>
        <w:r>
          <w:rPr>
            <w:webHidden/>
          </w:rPr>
          <w:instrText xml:space="preserve"> PAGEREF _Toc378808473 \h </w:instrText>
        </w:r>
        <w:r>
          <w:rPr>
            <w:webHidden/>
          </w:rPr>
        </w:r>
        <w:r>
          <w:rPr>
            <w:webHidden/>
          </w:rPr>
          <w:fldChar w:fldCharType="separate"/>
        </w:r>
        <w:r w:rsidR="002E251A">
          <w:rPr>
            <w:webHidden/>
          </w:rPr>
          <w:t>123</w:t>
        </w:r>
        <w:r>
          <w:rPr>
            <w:webHidden/>
          </w:rPr>
          <w:fldChar w:fldCharType="end"/>
        </w:r>
      </w:hyperlink>
    </w:p>
    <w:p w14:paraId="5AC7F41A" w14:textId="77777777" w:rsidR="00EB6D97" w:rsidRDefault="00EB6D97">
      <w:pPr>
        <w:pStyle w:val="32"/>
        <w:tabs>
          <w:tab w:val="left" w:pos="840"/>
        </w:tabs>
        <w:ind w:left="578" w:hanging="309"/>
        <w:rPr>
          <w:rFonts w:eastAsiaTheme="minorEastAsia"/>
        </w:rPr>
      </w:pPr>
      <w:hyperlink w:anchor="_Toc378808474" w:history="1">
        <w:r w:rsidRPr="00DF42CF">
          <w:rPr>
            <w:rStyle w:val="afff3"/>
            <w:rFonts w:ascii="Wingdings" w:hAnsi="Wingdings"/>
          </w:rPr>
          <w:t></w:t>
        </w:r>
        <w:r>
          <w:rPr>
            <w:rFonts w:eastAsiaTheme="minorEastAsia"/>
          </w:rPr>
          <w:tab/>
        </w:r>
        <w:r w:rsidRPr="00DF42CF">
          <w:rPr>
            <w:rStyle w:val="afff3"/>
          </w:rPr>
          <w:t>Posix</w:t>
        </w:r>
        <w:r w:rsidRPr="00DF42CF">
          <w:rPr>
            <w:rStyle w:val="afff3"/>
            <w:rFonts w:hint="eastAsia"/>
          </w:rPr>
          <w:t>ライブラリ版（名前付き）</w:t>
        </w:r>
        <w:r>
          <w:rPr>
            <w:webHidden/>
          </w:rPr>
          <w:tab/>
        </w:r>
        <w:r>
          <w:rPr>
            <w:webHidden/>
          </w:rPr>
          <w:fldChar w:fldCharType="begin"/>
        </w:r>
        <w:r>
          <w:rPr>
            <w:webHidden/>
          </w:rPr>
          <w:instrText xml:space="preserve"> PAGEREF _Toc378808474 \h </w:instrText>
        </w:r>
        <w:r>
          <w:rPr>
            <w:webHidden/>
          </w:rPr>
        </w:r>
        <w:r>
          <w:rPr>
            <w:webHidden/>
          </w:rPr>
          <w:fldChar w:fldCharType="separate"/>
        </w:r>
        <w:r w:rsidR="002E251A">
          <w:rPr>
            <w:webHidden/>
          </w:rPr>
          <w:t>127</w:t>
        </w:r>
        <w:r>
          <w:rPr>
            <w:webHidden/>
          </w:rPr>
          <w:fldChar w:fldCharType="end"/>
        </w:r>
      </w:hyperlink>
    </w:p>
    <w:p w14:paraId="43EC79C3" w14:textId="77777777" w:rsidR="00EB6D97" w:rsidRDefault="00EB6D97">
      <w:pPr>
        <w:pStyle w:val="32"/>
        <w:tabs>
          <w:tab w:val="left" w:pos="840"/>
        </w:tabs>
        <w:ind w:left="578" w:hanging="309"/>
        <w:rPr>
          <w:rFonts w:eastAsiaTheme="minorEastAsia"/>
        </w:rPr>
      </w:pPr>
      <w:hyperlink w:anchor="_Toc378808475"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版（名前なし）</w:t>
        </w:r>
        <w:r>
          <w:rPr>
            <w:webHidden/>
          </w:rPr>
          <w:tab/>
        </w:r>
        <w:r>
          <w:rPr>
            <w:webHidden/>
          </w:rPr>
          <w:fldChar w:fldCharType="begin"/>
        </w:r>
        <w:r>
          <w:rPr>
            <w:webHidden/>
          </w:rPr>
          <w:instrText xml:space="preserve"> PAGEREF _Toc378808475 \h </w:instrText>
        </w:r>
        <w:r>
          <w:rPr>
            <w:webHidden/>
          </w:rPr>
        </w:r>
        <w:r>
          <w:rPr>
            <w:webHidden/>
          </w:rPr>
          <w:fldChar w:fldCharType="separate"/>
        </w:r>
        <w:r w:rsidR="002E251A">
          <w:rPr>
            <w:webHidden/>
          </w:rPr>
          <w:t>130</w:t>
        </w:r>
        <w:r>
          <w:rPr>
            <w:webHidden/>
          </w:rPr>
          <w:fldChar w:fldCharType="end"/>
        </w:r>
      </w:hyperlink>
    </w:p>
    <w:p w14:paraId="62081264" w14:textId="77777777" w:rsidR="00EB6D97" w:rsidRDefault="00EB6D97">
      <w:pPr>
        <w:pStyle w:val="32"/>
        <w:tabs>
          <w:tab w:val="left" w:pos="840"/>
        </w:tabs>
        <w:ind w:left="578" w:hanging="309"/>
        <w:rPr>
          <w:rFonts w:eastAsiaTheme="minorEastAsia"/>
        </w:rPr>
      </w:pPr>
      <w:hyperlink w:anchor="_Toc378808476"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版（名前付き）</w:t>
        </w:r>
        <w:r>
          <w:rPr>
            <w:webHidden/>
          </w:rPr>
          <w:tab/>
        </w:r>
        <w:r>
          <w:rPr>
            <w:webHidden/>
          </w:rPr>
          <w:fldChar w:fldCharType="begin"/>
        </w:r>
        <w:r>
          <w:rPr>
            <w:webHidden/>
          </w:rPr>
          <w:instrText xml:space="preserve"> PAGEREF _Toc378808476 \h </w:instrText>
        </w:r>
        <w:r>
          <w:rPr>
            <w:webHidden/>
          </w:rPr>
        </w:r>
        <w:r>
          <w:rPr>
            <w:webHidden/>
          </w:rPr>
          <w:fldChar w:fldCharType="separate"/>
        </w:r>
        <w:r w:rsidR="002E251A">
          <w:rPr>
            <w:webHidden/>
          </w:rPr>
          <w:t>134</w:t>
        </w:r>
        <w:r>
          <w:rPr>
            <w:webHidden/>
          </w:rPr>
          <w:fldChar w:fldCharType="end"/>
        </w:r>
      </w:hyperlink>
    </w:p>
    <w:p w14:paraId="6AB67D63" w14:textId="77777777" w:rsidR="00EB6D97" w:rsidRDefault="00EB6D97">
      <w:pPr>
        <w:pStyle w:val="25"/>
        <w:rPr>
          <w:rFonts w:asciiTheme="minorHAnsi" w:eastAsiaTheme="minorEastAsia" w:hAnsiTheme="minorHAnsi" w:cstheme="minorBidi"/>
          <w:b w:val="0"/>
        </w:rPr>
      </w:pPr>
      <w:hyperlink w:anchor="_Toc37880847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モニター</w:t>
        </w:r>
        <w:r>
          <w:rPr>
            <w:webHidden/>
          </w:rPr>
          <w:tab/>
        </w:r>
        <w:r>
          <w:rPr>
            <w:webHidden/>
          </w:rPr>
          <w:fldChar w:fldCharType="begin"/>
        </w:r>
        <w:r>
          <w:rPr>
            <w:webHidden/>
          </w:rPr>
          <w:instrText xml:space="preserve"> PAGEREF _Toc378808477 \h </w:instrText>
        </w:r>
        <w:r>
          <w:rPr>
            <w:webHidden/>
          </w:rPr>
        </w:r>
        <w:r>
          <w:rPr>
            <w:webHidden/>
          </w:rPr>
          <w:fldChar w:fldCharType="separate"/>
        </w:r>
        <w:r w:rsidR="002E251A">
          <w:rPr>
            <w:webHidden/>
          </w:rPr>
          <w:t>138</w:t>
        </w:r>
        <w:r>
          <w:rPr>
            <w:webHidden/>
          </w:rPr>
          <w:fldChar w:fldCharType="end"/>
        </w:r>
      </w:hyperlink>
    </w:p>
    <w:p w14:paraId="75F530DA" w14:textId="77777777" w:rsidR="00EB6D97" w:rsidRDefault="00EB6D97">
      <w:pPr>
        <w:pStyle w:val="25"/>
        <w:rPr>
          <w:rFonts w:asciiTheme="minorHAnsi" w:eastAsiaTheme="minorEastAsia" w:hAnsiTheme="minorHAnsi" w:cstheme="minorBidi"/>
          <w:b w:val="0"/>
        </w:rPr>
      </w:pPr>
      <w:hyperlink w:anchor="_Toc37880847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モニター：条件変数</w:t>
        </w:r>
        <w:r>
          <w:rPr>
            <w:webHidden/>
          </w:rPr>
          <w:tab/>
        </w:r>
        <w:r>
          <w:rPr>
            <w:webHidden/>
          </w:rPr>
          <w:fldChar w:fldCharType="begin"/>
        </w:r>
        <w:r>
          <w:rPr>
            <w:webHidden/>
          </w:rPr>
          <w:instrText xml:space="preserve"> PAGEREF _Toc378808478 \h </w:instrText>
        </w:r>
        <w:r>
          <w:rPr>
            <w:webHidden/>
          </w:rPr>
        </w:r>
        <w:r>
          <w:rPr>
            <w:webHidden/>
          </w:rPr>
          <w:fldChar w:fldCharType="separate"/>
        </w:r>
        <w:r w:rsidR="002E251A">
          <w:rPr>
            <w:webHidden/>
          </w:rPr>
          <w:t>138</w:t>
        </w:r>
        <w:r>
          <w:rPr>
            <w:webHidden/>
          </w:rPr>
          <w:fldChar w:fldCharType="end"/>
        </w:r>
      </w:hyperlink>
    </w:p>
    <w:p w14:paraId="5A601EFE" w14:textId="77777777" w:rsidR="00EB6D97" w:rsidRDefault="00EB6D97">
      <w:pPr>
        <w:pStyle w:val="32"/>
        <w:tabs>
          <w:tab w:val="left" w:pos="840"/>
        </w:tabs>
        <w:ind w:left="578" w:hanging="309"/>
        <w:rPr>
          <w:rFonts w:eastAsiaTheme="minorEastAsia"/>
        </w:rPr>
      </w:pPr>
      <w:hyperlink w:anchor="_Toc378808479" w:history="1">
        <w:r w:rsidRPr="00DF42CF">
          <w:rPr>
            <w:rStyle w:val="afff3"/>
            <w:rFonts w:ascii="Wingdings" w:hAnsi="Wingdings"/>
          </w:rPr>
          <w:t></w:t>
        </w:r>
        <w:r>
          <w:rPr>
            <w:rFonts w:eastAsiaTheme="minorEastAsia"/>
          </w:rPr>
          <w:tab/>
        </w:r>
        <w:r w:rsidRPr="00DF42CF">
          <w:rPr>
            <w:rStyle w:val="afff3"/>
          </w:rPr>
          <w:t>Posix</w:t>
        </w:r>
        <w:r w:rsidRPr="00DF42CF">
          <w:rPr>
            <w:rStyle w:val="afff3"/>
            <w:rFonts w:hint="eastAsia"/>
          </w:rPr>
          <w:t>ライブラリ版</w:t>
        </w:r>
        <w:r>
          <w:rPr>
            <w:webHidden/>
          </w:rPr>
          <w:tab/>
        </w:r>
        <w:r>
          <w:rPr>
            <w:webHidden/>
          </w:rPr>
          <w:fldChar w:fldCharType="begin"/>
        </w:r>
        <w:r>
          <w:rPr>
            <w:webHidden/>
          </w:rPr>
          <w:instrText xml:space="preserve"> PAGEREF _Toc378808479 \h </w:instrText>
        </w:r>
        <w:r>
          <w:rPr>
            <w:webHidden/>
          </w:rPr>
        </w:r>
        <w:r>
          <w:rPr>
            <w:webHidden/>
          </w:rPr>
          <w:fldChar w:fldCharType="separate"/>
        </w:r>
        <w:r w:rsidR="002E251A">
          <w:rPr>
            <w:webHidden/>
          </w:rPr>
          <w:t>138</w:t>
        </w:r>
        <w:r>
          <w:rPr>
            <w:webHidden/>
          </w:rPr>
          <w:fldChar w:fldCharType="end"/>
        </w:r>
      </w:hyperlink>
    </w:p>
    <w:p w14:paraId="3491E398" w14:textId="77777777" w:rsidR="00EB6D97" w:rsidRDefault="00EB6D97">
      <w:pPr>
        <w:pStyle w:val="32"/>
        <w:tabs>
          <w:tab w:val="left" w:pos="840"/>
        </w:tabs>
        <w:ind w:left="578" w:hanging="309"/>
        <w:rPr>
          <w:rFonts w:eastAsiaTheme="minorEastAsia"/>
        </w:rPr>
      </w:pPr>
      <w:hyperlink w:anchor="_Toc378808480" w:history="1">
        <w:r w:rsidRPr="00DF42CF">
          <w:rPr>
            <w:rStyle w:val="afff3"/>
            <w:rFonts w:ascii="Wingdings" w:hAnsi="Wingdings"/>
          </w:rPr>
          <w:t></w:t>
        </w:r>
        <w:r>
          <w:rPr>
            <w:rFonts w:eastAsiaTheme="minorEastAsia"/>
          </w:rPr>
          <w:tab/>
        </w:r>
        <w:r w:rsidRPr="00DF42CF">
          <w:rPr>
            <w:rStyle w:val="afff3"/>
          </w:rPr>
          <w:t>C++11</w:t>
        </w:r>
        <w:r w:rsidRPr="00DF42CF">
          <w:rPr>
            <w:rStyle w:val="afff3"/>
            <w:rFonts w:hint="eastAsia"/>
          </w:rPr>
          <w:t>版</w:t>
        </w:r>
        <w:r>
          <w:rPr>
            <w:webHidden/>
          </w:rPr>
          <w:tab/>
        </w:r>
        <w:r>
          <w:rPr>
            <w:webHidden/>
          </w:rPr>
          <w:fldChar w:fldCharType="begin"/>
        </w:r>
        <w:r>
          <w:rPr>
            <w:webHidden/>
          </w:rPr>
          <w:instrText xml:space="preserve"> PAGEREF _Toc378808480 \h </w:instrText>
        </w:r>
        <w:r>
          <w:rPr>
            <w:webHidden/>
          </w:rPr>
        </w:r>
        <w:r>
          <w:rPr>
            <w:webHidden/>
          </w:rPr>
          <w:fldChar w:fldCharType="separate"/>
        </w:r>
        <w:r w:rsidR="002E251A">
          <w:rPr>
            <w:webHidden/>
          </w:rPr>
          <w:t>144</w:t>
        </w:r>
        <w:r>
          <w:rPr>
            <w:webHidden/>
          </w:rPr>
          <w:fldChar w:fldCharType="end"/>
        </w:r>
      </w:hyperlink>
    </w:p>
    <w:p w14:paraId="5BD51895" w14:textId="77777777" w:rsidR="00EB6D97" w:rsidRDefault="00EB6D97">
      <w:pPr>
        <w:pStyle w:val="25"/>
        <w:rPr>
          <w:rFonts w:asciiTheme="minorHAnsi" w:eastAsiaTheme="minorEastAsia" w:hAnsiTheme="minorHAnsi" w:cstheme="minorBidi"/>
          <w:b w:val="0"/>
        </w:rPr>
      </w:pPr>
      <w:hyperlink w:anchor="_Toc378808481"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モニター：イベント</w:t>
        </w:r>
        <w:r>
          <w:rPr>
            <w:webHidden/>
          </w:rPr>
          <w:tab/>
        </w:r>
        <w:r>
          <w:rPr>
            <w:webHidden/>
          </w:rPr>
          <w:fldChar w:fldCharType="begin"/>
        </w:r>
        <w:r>
          <w:rPr>
            <w:webHidden/>
          </w:rPr>
          <w:instrText xml:space="preserve"> PAGEREF _Toc378808481 \h </w:instrText>
        </w:r>
        <w:r>
          <w:rPr>
            <w:webHidden/>
          </w:rPr>
        </w:r>
        <w:r>
          <w:rPr>
            <w:webHidden/>
          </w:rPr>
          <w:fldChar w:fldCharType="separate"/>
        </w:r>
        <w:r w:rsidR="002E251A">
          <w:rPr>
            <w:webHidden/>
          </w:rPr>
          <w:t>149</w:t>
        </w:r>
        <w:r>
          <w:rPr>
            <w:webHidden/>
          </w:rPr>
          <w:fldChar w:fldCharType="end"/>
        </w:r>
      </w:hyperlink>
    </w:p>
    <w:p w14:paraId="191CE838" w14:textId="77777777" w:rsidR="00EB6D97" w:rsidRDefault="00EB6D97">
      <w:pPr>
        <w:pStyle w:val="32"/>
        <w:tabs>
          <w:tab w:val="left" w:pos="840"/>
        </w:tabs>
        <w:ind w:left="578" w:hanging="309"/>
        <w:rPr>
          <w:rFonts w:eastAsiaTheme="minorEastAsia"/>
        </w:rPr>
      </w:pPr>
      <w:hyperlink w:anchor="_Toc378808482"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版（名前なし）</w:t>
        </w:r>
        <w:r>
          <w:rPr>
            <w:webHidden/>
          </w:rPr>
          <w:tab/>
        </w:r>
        <w:r>
          <w:rPr>
            <w:webHidden/>
          </w:rPr>
          <w:fldChar w:fldCharType="begin"/>
        </w:r>
        <w:r>
          <w:rPr>
            <w:webHidden/>
          </w:rPr>
          <w:instrText xml:space="preserve"> PAGEREF _Toc378808482 \h </w:instrText>
        </w:r>
        <w:r>
          <w:rPr>
            <w:webHidden/>
          </w:rPr>
        </w:r>
        <w:r>
          <w:rPr>
            <w:webHidden/>
          </w:rPr>
          <w:fldChar w:fldCharType="separate"/>
        </w:r>
        <w:r w:rsidR="002E251A">
          <w:rPr>
            <w:webHidden/>
          </w:rPr>
          <w:t>149</w:t>
        </w:r>
        <w:r>
          <w:rPr>
            <w:webHidden/>
          </w:rPr>
          <w:fldChar w:fldCharType="end"/>
        </w:r>
      </w:hyperlink>
    </w:p>
    <w:p w14:paraId="050568E4" w14:textId="77777777" w:rsidR="00EB6D97" w:rsidRDefault="00EB6D97">
      <w:pPr>
        <w:pStyle w:val="32"/>
        <w:tabs>
          <w:tab w:val="left" w:pos="840"/>
        </w:tabs>
        <w:ind w:left="578" w:hanging="309"/>
        <w:rPr>
          <w:rFonts w:eastAsiaTheme="minorEastAsia"/>
        </w:rPr>
      </w:pPr>
      <w:hyperlink w:anchor="_Toc378808483"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版（名前付き）</w:t>
        </w:r>
        <w:r>
          <w:rPr>
            <w:webHidden/>
          </w:rPr>
          <w:tab/>
        </w:r>
        <w:r>
          <w:rPr>
            <w:webHidden/>
          </w:rPr>
          <w:fldChar w:fldCharType="begin"/>
        </w:r>
        <w:r>
          <w:rPr>
            <w:webHidden/>
          </w:rPr>
          <w:instrText xml:space="preserve"> PAGEREF _Toc378808483 \h </w:instrText>
        </w:r>
        <w:r>
          <w:rPr>
            <w:webHidden/>
          </w:rPr>
        </w:r>
        <w:r>
          <w:rPr>
            <w:webHidden/>
          </w:rPr>
          <w:fldChar w:fldCharType="separate"/>
        </w:r>
        <w:r w:rsidR="002E251A">
          <w:rPr>
            <w:webHidden/>
          </w:rPr>
          <w:t>154</w:t>
        </w:r>
        <w:r>
          <w:rPr>
            <w:webHidden/>
          </w:rPr>
          <w:fldChar w:fldCharType="end"/>
        </w:r>
      </w:hyperlink>
    </w:p>
    <w:p w14:paraId="3B959D50" w14:textId="77777777" w:rsidR="00EB6D97" w:rsidRDefault="00EB6D97">
      <w:pPr>
        <w:pStyle w:val="25"/>
        <w:rPr>
          <w:rFonts w:asciiTheme="minorHAnsi" w:eastAsiaTheme="minorEastAsia" w:hAnsiTheme="minorHAnsi" w:cstheme="minorBidi"/>
          <w:b w:val="0"/>
        </w:rPr>
      </w:pPr>
      <w:hyperlink w:anchor="_Toc378808484"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モニター：アトミック操作（インターロック操作）によるビジーなモニター</w:t>
        </w:r>
        <w:r>
          <w:rPr>
            <w:webHidden/>
          </w:rPr>
          <w:tab/>
        </w:r>
        <w:r>
          <w:rPr>
            <w:webHidden/>
          </w:rPr>
          <w:fldChar w:fldCharType="begin"/>
        </w:r>
        <w:r>
          <w:rPr>
            <w:webHidden/>
          </w:rPr>
          <w:instrText xml:space="preserve"> PAGEREF _Toc378808484 \h </w:instrText>
        </w:r>
        <w:r>
          <w:rPr>
            <w:webHidden/>
          </w:rPr>
        </w:r>
        <w:r>
          <w:rPr>
            <w:webHidden/>
          </w:rPr>
          <w:fldChar w:fldCharType="separate"/>
        </w:r>
        <w:r w:rsidR="002E251A">
          <w:rPr>
            <w:webHidden/>
          </w:rPr>
          <w:t>161</w:t>
        </w:r>
        <w:r>
          <w:rPr>
            <w:webHidden/>
          </w:rPr>
          <w:fldChar w:fldCharType="end"/>
        </w:r>
      </w:hyperlink>
    </w:p>
    <w:p w14:paraId="75C0DF86" w14:textId="77777777" w:rsidR="00EB6D97" w:rsidRDefault="00EB6D97">
      <w:pPr>
        <w:pStyle w:val="32"/>
        <w:tabs>
          <w:tab w:val="left" w:pos="840"/>
        </w:tabs>
        <w:ind w:left="578" w:hanging="309"/>
        <w:rPr>
          <w:rFonts w:eastAsiaTheme="minorEastAsia"/>
        </w:rPr>
      </w:pPr>
      <w:hyperlink w:anchor="_Toc378808485" w:history="1">
        <w:r w:rsidRPr="00DF42CF">
          <w:rPr>
            <w:rStyle w:val="afff3"/>
            <w:rFonts w:ascii="Wingdings" w:hAnsi="Wingdings"/>
          </w:rPr>
          <w:t></w:t>
        </w:r>
        <w:r>
          <w:rPr>
            <w:rFonts w:eastAsiaTheme="minorEastAsia"/>
          </w:rPr>
          <w:tab/>
        </w:r>
        <w:r w:rsidRPr="00DF42CF">
          <w:rPr>
            <w:rStyle w:val="afff3"/>
            <w:rFonts w:hint="eastAsia"/>
          </w:rPr>
          <w:t>【用語解説】コンペア・アンド・スワップ（</w:t>
        </w:r>
        <w:r w:rsidRPr="00DF42CF">
          <w:rPr>
            <w:rStyle w:val="afff3"/>
          </w:rPr>
          <w:t>CAS</w:t>
        </w:r>
        <w:r w:rsidRPr="00DF42CF">
          <w:rPr>
            <w:rStyle w:val="afff3"/>
            <w:rFonts w:hint="eastAsia"/>
          </w:rPr>
          <w:t>）操作</w:t>
        </w:r>
        <w:r>
          <w:rPr>
            <w:webHidden/>
          </w:rPr>
          <w:tab/>
        </w:r>
        <w:r>
          <w:rPr>
            <w:webHidden/>
          </w:rPr>
          <w:fldChar w:fldCharType="begin"/>
        </w:r>
        <w:r>
          <w:rPr>
            <w:webHidden/>
          </w:rPr>
          <w:instrText xml:space="preserve"> PAGEREF _Toc378808485 \h </w:instrText>
        </w:r>
        <w:r>
          <w:rPr>
            <w:webHidden/>
          </w:rPr>
        </w:r>
        <w:r>
          <w:rPr>
            <w:webHidden/>
          </w:rPr>
          <w:fldChar w:fldCharType="separate"/>
        </w:r>
        <w:r w:rsidR="002E251A">
          <w:rPr>
            <w:webHidden/>
          </w:rPr>
          <w:t>161</w:t>
        </w:r>
        <w:r>
          <w:rPr>
            <w:webHidden/>
          </w:rPr>
          <w:fldChar w:fldCharType="end"/>
        </w:r>
      </w:hyperlink>
    </w:p>
    <w:p w14:paraId="034C133E" w14:textId="77777777" w:rsidR="00EB6D97" w:rsidRDefault="00EB6D97">
      <w:pPr>
        <w:pStyle w:val="32"/>
        <w:tabs>
          <w:tab w:val="left" w:pos="840"/>
        </w:tabs>
        <w:ind w:left="578" w:hanging="309"/>
        <w:rPr>
          <w:rFonts w:eastAsiaTheme="minorEastAsia"/>
        </w:rPr>
      </w:pPr>
      <w:hyperlink w:anchor="_Toc378808486" w:history="1">
        <w:r w:rsidRPr="00DF42CF">
          <w:rPr>
            <w:rStyle w:val="afff3"/>
            <w:rFonts w:ascii="Wingdings" w:hAnsi="Wingdings"/>
          </w:rPr>
          <w:t></w:t>
        </w:r>
        <w:r>
          <w:rPr>
            <w:rFonts w:eastAsiaTheme="minorEastAsia"/>
          </w:rPr>
          <w:tab/>
        </w:r>
        <w:r w:rsidRPr="00DF42CF">
          <w:rPr>
            <w:rStyle w:val="afff3"/>
          </w:rPr>
          <w:t>Win32API</w:t>
        </w:r>
        <w:r w:rsidRPr="00DF42CF">
          <w:rPr>
            <w:rStyle w:val="afff3"/>
            <w:rFonts w:hint="eastAsia"/>
          </w:rPr>
          <w:t>版：インターロック操作</w:t>
        </w:r>
        <w:r>
          <w:rPr>
            <w:webHidden/>
          </w:rPr>
          <w:tab/>
        </w:r>
        <w:r>
          <w:rPr>
            <w:webHidden/>
          </w:rPr>
          <w:fldChar w:fldCharType="begin"/>
        </w:r>
        <w:r>
          <w:rPr>
            <w:webHidden/>
          </w:rPr>
          <w:instrText xml:space="preserve"> PAGEREF _Toc378808486 \h </w:instrText>
        </w:r>
        <w:r>
          <w:rPr>
            <w:webHidden/>
          </w:rPr>
        </w:r>
        <w:r>
          <w:rPr>
            <w:webHidden/>
          </w:rPr>
          <w:fldChar w:fldCharType="separate"/>
        </w:r>
        <w:r w:rsidR="002E251A">
          <w:rPr>
            <w:webHidden/>
          </w:rPr>
          <w:t>161</w:t>
        </w:r>
        <w:r>
          <w:rPr>
            <w:webHidden/>
          </w:rPr>
          <w:fldChar w:fldCharType="end"/>
        </w:r>
      </w:hyperlink>
    </w:p>
    <w:p w14:paraId="188AD2DF" w14:textId="77777777" w:rsidR="00EB6D97" w:rsidRDefault="00EB6D97">
      <w:pPr>
        <w:pStyle w:val="32"/>
        <w:tabs>
          <w:tab w:val="left" w:pos="840"/>
        </w:tabs>
        <w:ind w:left="578" w:hanging="309"/>
        <w:rPr>
          <w:rFonts w:eastAsiaTheme="minorEastAsia"/>
        </w:rPr>
      </w:pPr>
      <w:hyperlink w:anchor="_Toc378808487" w:history="1">
        <w:r w:rsidRPr="00DF42CF">
          <w:rPr>
            <w:rStyle w:val="afff3"/>
            <w:rFonts w:ascii="Wingdings" w:hAnsi="Wingdings"/>
          </w:rPr>
          <w:t></w:t>
        </w:r>
        <w:r>
          <w:rPr>
            <w:rFonts w:eastAsiaTheme="minorEastAsia"/>
          </w:rPr>
          <w:tab/>
        </w:r>
        <w:r w:rsidRPr="00DF42CF">
          <w:rPr>
            <w:rStyle w:val="afff3"/>
          </w:rPr>
          <w:t>C++11</w:t>
        </w:r>
        <w:r w:rsidRPr="00DF42CF">
          <w:rPr>
            <w:rStyle w:val="afff3"/>
            <w:rFonts w:hint="eastAsia"/>
          </w:rPr>
          <w:t>版：アトミック操作</w:t>
        </w:r>
        <w:r>
          <w:rPr>
            <w:webHidden/>
          </w:rPr>
          <w:tab/>
        </w:r>
        <w:r>
          <w:rPr>
            <w:webHidden/>
          </w:rPr>
          <w:fldChar w:fldCharType="begin"/>
        </w:r>
        <w:r>
          <w:rPr>
            <w:webHidden/>
          </w:rPr>
          <w:instrText xml:space="preserve"> PAGEREF _Toc378808487 \h </w:instrText>
        </w:r>
        <w:r>
          <w:rPr>
            <w:webHidden/>
          </w:rPr>
        </w:r>
        <w:r>
          <w:rPr>
            <w:webHidden/>
          </w:rPr>
          <w:fldChar w:fldCharType="separate"/>
        </w:r>
        <w:r w:rsidR="002E251A">
          <w:rPr>
            <w:webHidden/>
          </w:rPr>
          <w:t>166</w:t>
        </w:r>
        <w:r>
          <w:rPr>
            <w:webHidden/>
          </w:rPr>
          <w:fldChar w:fldCharType="end"/>
        </w:r>
      </w:hyperlink>
    </w:p>
    <w:p w14:paraId="20C861F9" w14:textId="77777777" w:rsidR="00EB6D97" w:rsidRDefault="00EB6D97">
      <w:pPr>
        <w:pStyle w:val="32"/>
        <w:tabs>
          <w:tab w:val="left" w:pos="840"/>
        </w:tabs>
        <w:ind w:left="578" w:hanging="309"/>
        <w:rPr>
          <w:rFonts w:eastAsiaTheme="minorEastAsia"/>
        </w:rPr>
      </w:pPr>
      <w:hyperlink w:anchor="_Toc378808488" w:history="1">
        <w:r w:rsidRPr="00DF42CF">
          <w:rPr>
            <w:rStyle w:val="afff3"/>
            <w:rFonts w:ascii="Wingdings" w:hAnsi="Wingdings"/>
          </w:rPr>
          <w:t></w:t>
        </w:r>
        <w:r>
          <w:rPr>
            <w:rFonts w:eastAsiaTheme="minorEastAsia"/>
          </w:rPr>
          <w:tab/>
        </w:r>
        <w:r w:rsidRPr="00DF42CF">
          <w:rPr>
            <w:rStyle w:val="afff3"/>
          </w:rPr>
          <w:t>C++11</w:t>
        </w:r>
        <w:r w:rsidRPr="00DF42CF">
          <w:rPr>
            <w:rStyle w:val="afff3"/>
            <w:rFonts w:hint="eastAsia"/>
          </w:rPr>
          <w:t>版：アトミック操作のメモリオーダー指定</w:t>
        </w:r>
        <w:r>
          <w:rPr>
            <w:webHidden/>
          </w:rPr>
          <w:tab/>
        </w:r>
        <w:r>
          <w:rPr>
            <w:webHidden/>
          </w:rPr>
          <w:fldChar w:fldCharType="begin"/>
        </w:r>
        <w:r>
          <w:rPr>
            <w:webHidden/>
          </w:rPr>
          <w:instrText xml:space="preserve"> PAGEREF _Toc378808488 \h </w:instrText>
        </w:r>
        <w:r>
          <w:rPr>
            <w:webHidden/>
          </w:rPr>
        </w:r>
        <w:r>
          <w:rPr>
            <w:webHidden/>
          </w:rPr>
          <w:fldChar w:fldCharType="separate"/>
        </w:r>
        <w:r w:rsidR="002E251A">
          <w:rPr>
            <w:webHidden/>
          </w:rPr>
          <w:t>171</w:t>
        </w:r>
        <w:r>
          <w:rPr>
            <w:webHidden/>
          </w:rPr>
          <w:fldChar w:fldCharType="end"/>
        </w:r>
      </w:hyperlink>
    </w:p>
    <w:p w14:paraId="42635756" w14:textId="77777777" w:rsidR="00EB6D97" w:rsidRDefault="00EB6D97">
      <w:pPr>
        <w:pStyle w:val="25"/>
        <w:rPr>
          <w:rFonts w:asciiTheme="minorHAnsi" w:eastAsiaTheme="minorEastAsia" w:hAnsiTheme="minorHAnsi" w:cstheme="minorBidi"/>
          <w:b w:val="0"/>
        </w:rPr>
      </w:pPr>
      <w:hyperlink w:anchor="_Toc378808489"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Call Once</w:t>
        </w:r>
        <w:r>
          <w:rPr>
            <w:webHidden/>
          </w:rPr>
          <w:tab/>
        </w:r>
        <w:r>
          <w:rPr>
            <w:webHidden/>
          </w:rPr>
          <w:fldChar w:fldCharType="begin"/>
        </w:r>
        <w:r>
          <w:rPr>
            <w:webHidden/>
          </w:rPr>
          <w:instrText xml:space="preserve"> PAGEREF _Toc378808489 \h </w:instrText>
        </w:r>
        <w:r>
          <w:rPr>
            <w:webHidden/>
          </w:rPr>
        </w:r>
        <w:r>
          <w:rPr>
            <w:webHidden/>
          </w:rPr>
          <w:fldChar w:fldCharType="separate"/>
        </w:r>
        <w:r w:rsidR="002E251A">
          <w:rPr>
            <w:webHidden/>
          </w:rPr>
          <w:t>174</w:t>
        </w:r>
        <w:r>
          <w:rPr>
            <w:webHidden/>
          </w:rPr>
          <w:fldChar w:fldCharType="end"/>
        </w:r>
      </w:hyperlink>
    </w:p>
    <w:p w14:paraId="781A5BD3" w14:textId="77777777" w:rsidR="00EB6D97" w:rsidRDefault="00EB6D97">
      <w:pPr>
        <w:pStyle w:val="32"/>
        <w:tabs>
          <w:tab w:val="left" w:pos="840"/>
        </w:tabs>
        <w:ind w:left="578" w:hanging="309"/>
        <w:rPr>
          <w:rFonts w:eastAsiaTheme="minorEastAsia"/>
        </w:rPr>
      </w:pPr>
      <w:hyperlink w:anchor="_Toc378808490" w:history="1">
        <w:r w:rsidRPr="00DF42CF">
          <w:rPr>
            <w:rStyle w:val="afff3"/>
            <w:rFonts w:ascii="Wingdings" w:hAnsi="Wingdings"/>
          </w:rPr>
          <w:t></w:t>
        </w:r>
        <w:r>
          <w:rPr>
            <w:rFonts w:eastAsiaTheme="minorEastAsia"/>
          </w:rPr>
          <w:tab/>
        </w:r>
        <w:r w:rsidRPr="00DF42CF">
          <w:rPr>
            <w:rStyle w:val="afff3"/>
          </w:rPr>
          <w:t>Posix</w:t>
        </w:r>
        <w:r w:rsidRPr="00DF42CF">
          <w:rPr>
            <w:rStyle w:val="afff3"/>
            <w:rFonts w:hint="eastAsia"/>
          </w:rPr>
          <w:t>ライブラリ版</w:t>
        </w:r>
        <w:r>
          <w:rPr>
            <w:webHidden/>
          </w:rPr>
          <w:tab/>
        </w:r>
        <w:r>
          <w:rPr>
            <w:webHidden/>
          </w:rPr>
          <w:fldChar w:fldCharType="begin"/>
        </w:r>
        <w:r>
          <w:rPr>
            <w:webHidden/>
          </w:rPr>
          <w:instrText xml:space="preserve"> PAGEREF _Toc378808490 \h </w:instrText>
        </w:r>
        <w:r>
          <w:rPr>
            <w:webHidden/>
          </w:rPr>
        </w:r>
        <w:r>
          <w:rPr>
            <w:webHidden/>
          </w:rPr>
          <w:fldChar w:fldCharType="separate"/>
        </w:r>
        <w:r w:rsidR="002E251A">
          <w:rPr>
            <w:webHidden/>
          </w:rPr>
          <w:t>174</w:t>
        </w:r>
        <w:r>
          <w:rPr>
            <w:webHidden/>
          </w:rPr>
          <w:fldChar w:fldCharType="end"/>
        </w:r>
      </w:hyperlink>
    </w:p>
    <w:p w14:paraId="2641A8D6" w14:textId="77777777" w:rsidR="00EB6D97" w:rsidRDefault="00EB6D97">
      <w:pPr>
        <w:pStyle w:val="32"/>
        <w:tabs>
          <w:tab w:val="left" w:pos="840"/>
        </w:tabs>
        <w:ind w:left="578" w:hanging="309"/>
        <w:rPr>
          <w:rFonts w:eastAsiaTheme="minorEastAsia"/>
        </w:rPr>
      </w:pPr>
      <w:hyperlink w:anchor="_Toc378808491" w:history="1">
        <w:r w:rsidRPr="00DF42CF">
          <w:rPr>
            <w:rStyle w:val="afff3"/>
            <w:rFonts w:ascii="Wingdings" w:hAnsi="Wingdings"/>
          </w:rPr>
          <w:t></w:t>
        </w:r>
        <w:r>
          <w:rPr>
            <w:rFonts w:eastAsiaTheme="minorEastAsia"/>
          </w:rPr>
          <w:tab/>
        </w:r>
        <w:r w:rsidRPr="00DF42CF">
          <w:rPr>
            <w:rStyle w:val="afff3"/>
          </w:rPr>
          <w:t>C++11</w:t>
        </w:r>
        <w:r w:rsidRPr="00DF42CF">
          <w:rPr>
            <w:rStyle w:val="afff3"/>
            <w:rFonts w:hint="eastAsia"/>
          </w:rPr>
          <w:t>版</w:t>
        </w:r>
        <w:r>
          <w:rPr>
            <w:webHidden/>
          </w:rPr>
          <w:tab/>
        </w:r>
        <w:r>
          <w:rPr>
            <w:webHidden/>
          </w:rPr>
          <w:fldChar w:fldCharType="begin"/>
        </w:r>
        <w:r>
          <w:rPr>
            <w:webHidden/>
          </w:rPr>
          <w:instrText xml:space="preserve"> PAGEREF _Toc378808491 \h </w:instrText>
        </w:r>
        <w:r>
          <w:rPr>
            <w:webHidden/>
          </w:rPr>
        </w:r>
        <w:r>
          <w:rPr>
            <w:webHidden/>
          </w:rPr>
          <w:fldChar w:fldCharType="separate"/>
        </w:r>
        <w:r w:rsidR="002E251A">
          <w:rPr>
            <w:webHidden/>
          </w:rPr>
          <w:t>175</w:t>
        </w:r>
        <w:r>
          <w:rPr>
            <w:webHidden/>
          </w:rPr>
          <w:fldChar w:fldCharType="end"/>
        </w:r>
      </w:hyperlink>
    </w:p>
    <w:p w14:paraId="3FF6E4E5" w14:textId="77777777" w:rsidR="00EB6D97" w:rsidRDefault="00EB6D97">
      <w:pPr>
        <w:pStyle w:val="25"/>
        <w:rPr>
          <w:rFonts w:asciiTheme="minorHAnsi" w:eastAsiaTheme="minorEastAsia" w:hAnsiTheme="minorHAnsi" w:cstheme="minorBidi"/>
          <w:b w:val="0"/>
        </w:rPr>
      </w:pPr>
      <w:hyperlink w:anchor="_Toc378808492"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先物（</w:t>
        </w:r>
        <w:r w:rsidRPr="00DF42CF">
          <w:rPr>
            <w:rStyle w:val="afff3"/>
          </w:rPr>
          <w:t xml:space="preserve">promise </w:t>
        </w:r>
        <w:r w:rsidRPr="00DF42CF">
          <w:rPr>
            <w:rStyle w:val="afff3"/>
            <w:rFonts w:hint="eastAsia"/>
          </w:rPr>
          <w:t>と</w:t>
        </w:r>
        <w:r w:rsidRPr="00DF42CF">
          <w:rPr>
            <w:rStyle w:val="afff3"/>
          </w:rPr>
          <w:t xml:space="preserve"> future</w:t>
        </w:r>
        <w:r w:rsidRPr="00DF42CF">
          <w:rPr>
            <w:rStyle w:val="afff3"/>
            <w:rFonts w:hint="eastAsia"/>
          </w:rPr>
          <w:t>）</w:t>
        </w:r>
        <w:r>
          <w:rPr>
            <w:webHidden/>
          </w:rPr>
          <w:tab/>
        </w:r>
        <w:r>
          <w:rPr>
            <w:webHidden/>
          </w:rPr>
          <w:fldChar w:fldCharType="begin"/>
        </w:r>
        <w:r>
          <w:rPr>
            <w:webHidden/>
          </w:rPr>
          <w:instrText xml:space="preserve"> PAGEREF _Toc378808492 \h </w:instrText>
        </w:r>
        <w:r>
          <w:rPr>
            <w:webHidden/>
          </w:rPr>
        </w:r>
        <w:r>
          <w:rPr>
            <w:webHidden/>
          </w:rPr>
          <w:fldChar w:fldCharType="separate"/>
        </w:r>
        <w:r w:rsidR="002E251A">
          <w:rPr>
            <w:webHidden/>
          </w:rPr>
          <w:t>177</w:t>
        </w:r>
        <w:r>
          <w:rPr>
            <w:webHidden/>
          </w:rPr>
          <w:fldChar w:fldCharType="end"/>
        </w:r>
      </w:hyperlink>
    </w:p>
    <w:p w14:paraId="7DB80625" w14:textId="77777777" w:rsidR="00EB6D97" w:rsidRDefault="00EB6D97">
      <w:pPr>
        <w:pStyle w:val="32"/>
        <w:tabs>
          <w:tab w:val="left" w:pos="840"/>
        </w:tabs>
        <w:ind w:left="578" w:hanging="309"/>
        <w:rPr>
          <w:rFonts w:eastAsiaTheme="minorEastAsia"/>
        </w:rPr>
      </w:pPr>
      <w:hyperlink w:anchor="_Toc378808493" w:history="1">
        <w:r w:rsidRPr="00DF42CF">
          <w:rPr>
            <w:rStyle w:val="afff3"/>
            <w:rFonts w:ascii="Wingdings" w:hAnsi="Wingdings"/>
          </w:rPr>
          <w:t></w:t>
        </w:r>
        <w:r>
          <w:rPr>
            <w:rFonts w:eastAsiaTheme="minorEastAsia"/>
          </w:rPr>
          <w:tab/>
        </w:r>
        <w:r w:rsidRPr="00DF42CF">
          <w:rPr>
            <w:rStyle w:val="afff3"/>
          </w:rPr>
          <w:t>C++11</w:t>
        </w:r>
        <w:r w:rsidRPr="00DF42CF">
          <w:rPr>
            <w:rStyle w:val="afff3"/>
            <w:rFonts w:hint="eastAsia"/>
          </w:rPr>
          <w:t>版</w:t>
        </w:r>
        <w:r>
          <w:rPr>
            <w:webHidden/>
          </w:rPr>
          <w:tab/>
        </w:r>
        <w:r>
          <w:rPr>
            <w:webHidden/>
          </w:rPr>
          <w:fldChar w:fldCharType="begin"/>
        </w:r>
        <w:r>
          <w:rPr>
            <w:webHidden/>
          </w:rPr>
          <w:instrText xml:space="preserve"> PAGEREF _Toc378808493 \h </w:instrText>
        </w:r>
        <w:r>
          <w:rPr>
            <w:webHidden/>
          </w:rPr>
        </w:r>
        <w:r>
          <w:rPr>
            <w:webHidden/>
          </w:rPr>
          <w:fldChar w:fldCharType="separate"/>
        </w:r>
        <w:r w:rsidR="002E251A">
          <w:rPr>
            <w:webHidden/>
          </w:rPr>
          <w:t>177</w:t>
        </w:r>
        <w:r>
          <w:rPr>
            <w:webHidden/>
          </w:rPr>
          <w:fldChar w:fldCharType="end"/>
        </w:r>
      </w:hyperlink>
    </w:p>
    <w:p w14:paraId="17D0BB4B" w14:textId="77777777" w:rsidR="00EB6D97" w:rsidRDefault="00EB6D97">
      <w:pPr>
        <w:pStyle w:val="25"/>
        <w:rPr>
          <w:rFonts w:asciiTheme="minorHAnsi" w:eastAsiaTheme="minorEastAsia" w:hAnsiTheme="minorHAnsi" w:cstheme="minorBidi"/>
          <w:b w:val="0"/>
        </w:rPr>
      </w:pPr>
      <w:hyperlink w:anchor="_Toc378808494"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割り込み：シグナル</w:t>
        </w:r>
        <w:r>
          <w:rPr>
            <w:webHidden/>
          </w:rPr>
          <w:tab/>
        </w:r>
        <w:r>
          <w:rPr>
            <w:webHidden/>
          </w:rPr>
          <w:fldChar w:fldCharType="begin"/>
        </w:r>
        <w:r>
          <w:rPr>
            <w:webHidden/>
          </w:rPr>
          <w:instrText xml:space="preserve"> PAGEREF _Toc378808494 \h </w:instrText>
        </w:r>
        <w:r>
          <w:rPr>
            <w:webHidden/>
          </w:rPr>
        </w:r>
        <w:r>
          <w:rPr>
            <w:webHidden/>
          </w:rPr>
          <w:fldChar w:fldCharType="separate"/>
        </w:r>
        <w:r w:rsidR="002E251A">
          <w:rPr>
            <w:webHidden/>
          </w:rPr>
          <w:t>178</w:t>
        </w:r>
        <w:r>
          <w:rPr>
            <w:webHidden/>
          </w:rPr>
          <w:fldChar w:fldCharType="end"/>
        </w:r>
      </w:hyperlink>
    </w:p>
    <w:p w14:paraId="3DADFDD8" w14:textId="77777777" w:rsidR="00EB6D97" w:rsidRDefault="00EB6D97">
      <w:pPr>
        <w:pStyle w:val="32"/>
        <w:tabs>
          <w:tab w:val="left" w:pos="840"/>
        </w:tabs>
        <w:ind w:left="578" w:hanging="309"/>
        <w:rPr>
          <w:rFonts w:eastAsiaTheme="minorEastAsia"/>
        </w:rPr>
      </w:pPr>
      <w:hyperlink w:anchor="_Toc378808495" w:history="1">
        <w:r w:rsidRPr="00DF42CF">
          <w:rPr>
            <w:rStyle w:val="afff3"/>
            <w:rFonts w:ascii="Wingdings" w:hAnsi="Wingdings"/>
          </w:rPr>
          <w:t></w:t>
        </w:r>
        <w:r>
          <w:rPr>
            <w:rFonts w:eastAsiaTheme="minorEastAsia"/>
          </w:rPr>
          <w:tab/>
        </w:r>
        <w:r w:rsidRPr="00DF42CF">
          <w:rPr>
            <w:rStyle w:val="afff3"/>
          </w:rPr>
          <w:t>Posix</w:t>
        </w:r>
        <w:r w:rsidRPr="00DF42CF">
          <w:rPr>
            <w:rStyle w:val="afff3"/>
            <w:rFonts w:hint="eastAsia"/>
          </w:rPr>
          <w:t>ライブラリ版</w:t>
        </w:r>
        <w:r>
          <w:rPr>
            <w:webHidden/>
          </w:rPr>
          <w:tab/>
        </w:r>
        <w:r>
          <w:rPr>
            <w:webHidden/>
          </w:rPr>
          <w:fldChar w:fldCharType="begin"/>
        </w:r>
        <w:r>
          <w:rPr>
            <w:webHidden/>
          </w:rPr>
          <w:instrText xml:space="preserve"> PAGEREF _Toc378808495 \h </w:instrText>
        </w:r>
        <w:r>
          <w:rPr>
            <w:webHidden/>
          </w:rPr>
        </w:r>
        <w:r>
          <w:rPr>
            <w:webHidden/>
          </w:rPr>
          <w:fldChar w:fldCharType="separate"/>
        </w:r>
        <w:r w:rsidR="002E251A">
          <w:rPr>
            <w:webHidden/>
          </w:rPr>
          <w:t>179</w:t>
        </w:r>
        <w:r>
          <w:rPr>
            <w:webHidden/>
          </w:rPr>
          <w:fldChar w:fldCharType="end"/>
        </w:r>
      </w:hyperlink>
    </w:p>
    <w:p w14:paraId="56F019E4" w14:textId="77777777" w:rsidR="00EB6D97" w:rsidRDefault="00EB6D97">
      <w:pPr>
        <w:pStyle w:val="32"/>
        <w:tabs>
          <w:tab w:val="left" w:pos="840"/>
        </w:tabs>
        <w:ind w:left="578" w:hanging="309"/>
        <w:rPr>
          <w:rFonts w:eastAsiaTheme="minorEastAsia"/>
        </w:rPr>
      </w:pPr>
      <w:hyperlink w:anchor="_Toc378808496" w:history="1">
        <w:r w:rsidRPr="00DF42CF">
          <w:rPr>
            <w:rStyle w:val="afff3"/>
            <w:rFonts w:ascii="Wingdings" w:hAnsi="Wingdings"/>
          </w:rPr>
          <w:t></w:t>
        </w:r>
        <w:r>
          <w:rPr>
            <w:rFonts w:eastAsiaTheme="minorEastAsia"/>
          </w:rPr>
          <w:tab/>
        </w:r>
        <w:r w:rsidRPr="00DF42CF">
          <w:rPr>
            <w:rStyle w:val="afff3"/>
            <w:rFonts w:hint="eastAsia"/>
          </w:rPr>
          <w:t>【用語解説】リエントラント</w:t>
        </w:r>
        <w:r>
          <w:rPr>
            <w:webHidden/>
          </w:rPr>
          <w:tab/>
        </w:r>
        <w:r>
          <w:rPr>
            <w:webHidden/>
          </w:rPr>
          <w:fldChar w:fldCharType="begin"/>
        </w:r>
        <w:r>
          <w:rPr>
            <w:webHidden/>
          </w:rPr>
          <w:instrText xml:space="preserve"> PAGEREF _Toc378808496 \h </w:instrText>
        </w:r>
        <w:r>
          <w:rPr>
            <w:webHidden/>
          </w:rPr>
        </w:r>
        <w:r>
          <w:rPr>
            <w:webHidden/>
          </w:rPr>
          <w:fldChar w:fldCharType="separate"/>
        </w:r>
        <w:r w:rsidR="002E251A">
          <w:rPr>
            <w:webHidden/>
          </w:rPr>
          <w:t>185</w:t>
        </w:r>
        <w:r>
          <w:rPr>
            <w:webHidden/>
          </w:rPr>
          <w:fldChar w:fldCharType="end"/>
        </w:r>
      </w:hyperlink>
    </w:p>
    <w:p w14:paraId="541E122C"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497"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マルチスレッドで起こり得る問題②</w:t>
        </w:r>
        <w:r>
          <w:rPr>
            <w:webHidden/>
          </w:rPr>
          <w:tab/>
        </w:r>
        <w:r>
          <w:rPr>
            <w:webHidden/>
          </w:rPr>
          <w:fldChar w:fldCharType="begin"/>
        </w:r>
        <w:r>
          <w:rPr>
            <w:webHidden/>
          </w:rPr>
          <w:instrText xml:space="preserve"> PAGEREF _Toc378808497 \h </w:instrText>
        </w:r>
        <w:r>
          <w:rPr>
            <w:webHidden/>
          </w:rPr>
        </w:r>
        <w:r>
          <w:rPr>
            <w:webHidden/>
          </w:rPr>
          <w:fldChar w:fldCharType="separate"/>
        </w:r>
        <w:r w:rsidR="002E251A">
          <w:rPr>
            <w:webHidden/>
          </w:rPr>
          <w:t>186</w:t>
        </w:r>
        <w:r>
          <w:rPr>
            <w:webHidden/>
          </w:rPr>
          <w:fldChar w:fldCharType="end"/>
        </w:r>
      </w:hyperlink>
    </w:p>
    <w:p w14:paraId="20AC13BA" w14:textId="77777777" w:rsidR="00EB6D97" w:rsidRDefault="00EB6D97">
      <w:pPr>
        <w:pStyle w:val="25"/>
        <w:rPr>
          <w:rFonts w:asciiTheme="minorHAnsi" w:eastAsiaTheme="minorEastAsia" w:hAnsiTheme="minorHAnsi" w:cstheme="minorBidi"/>
          <w:b w:val="0"/>
        </w:rPr>
      </w:pPr>
      <w:hyperlink w:anchor="_Toc37880849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デッドロック</w:t>
        </w:r>
        <w:r>
          <w:rPr>
            <w:webHidden/>
          </w:rPr>
          <w:tab/>
        </w:r>
        <w:r>
          <w:rPr>
            <w:webHidden/>
          </w:rPr>
          <w:fldChar w:fldCharType="begin"/>
        </w:r>
        <w:r>
          <w:rPr>
            <w:webHidden/>
          </w:rPr>
          <w:instrText xml:space="preserve"> PAGEREF _Toc378808498 \h </w:instrText>
        </w:r>
        <w:r>
          <w:rPr>
            <w:webHidden/>
          </w:rPr>
        </w:r>
        <w:r>
          <w:rPr>
            <w:webHidden/>
          </w:rPr>
          <w:fldChar w:fldCharType="separate"/>
        </w:r>
        <w:r w:rsidR="002E251A">
          <w:rPr>
            <w:webHidden/>
          </w:rPr>
          <w:t>186</w:t>
        </w:r>
        <w:r>
          <w:rPr>
            <w:webHidden/>
          </w:rPr>
          <w:fldChar w:fldCharType="end"/>
        </w:r>
      </w:hyperlink>
    </w:p>
    <w:p w14:paraId="047D9613" w14:textId="77777777" w:rsidR="00EB6D97" w:rsidRDefault="00EB6D97">
      <w:pPr>
        <w:pStyle w:val="32"/>
        <w:tabs>
          <w:tab w:val="left" w:pos="840"/>
        </w:tabs>
        <w:ind w:left="578" w:hanging="309"/>
        <w:rPr>
          <w:rFonts w:eastAsiaTheme="minorEastAsia"/>
        </w:rPr>
      </w:pPr>
      <w:hyperlink w:anchor="_Toc378808499" w:history="1">
        <w:r w:rsidRPr="00DF42CF">
          <w:rPr>
            <w:rStyle w:val="afff3"/>
            <w:rFonts w:ascii="Wingdings" w:hAnsi="Wingdings"/>
          </w:rPr>
          <w:t></w:t>
        </w:r>
        <w:r>
          <w:rPr>
            <w:rFonts w:eastAsiaTheme="minorEastAsia"/>
          </w:rPr>
          <w:tab/>
        </w:r>
        <w:r w:rsidRPr="00DF42CF">
          <w:rPr>
            <w:rStyle w:val="afff3"/>
            <w:rFonts w:hint="eastAsia"/>
          </w:rPr>
          <w:t>【問題】相互ロック</w:t>
        </w:r>
        <w:r>
          <w:rPr>
            <w:webHidden/>
          </w:rPr>
          <w:tab/>
        </w:r>
        <w:r>
          <w:rPr>
            <w:webHidden/>
          </w:rPr>
          <w:fldChar w:fldCharType="begin"/>
        </w:r>
        <w:r>
          <w:rPr>
            <w:webHidden/>
          </w:rPr>
          <w:instrText xml:space="preserve"> PAGEREF _Toc378808499 \h </w:instrText>
        </w:r>
        <w:r>
          <w:rPr>
            <w:webHidden/>
          </w:rPr>
        </w:r>
        <w:r>
          <w:rPr>
            <w:webHidden/>
          </w:rPr>
          <w:fldChar w:fldCharType="separate"/>
        </w:r>
        <w:r w:rsidR="002E251A">
          <w:rPr>
            <w:webHidden/>
          </w:rPr>
          <w:t>187</w:t>
        </w:r>
        <w:r>
          <w:rPr>
            <w:webHidden/>
          </w:rPr>
          <w:fldChar w:fldCharType="end"/>
        </w:r>
      </w:hyperlink>
    </w:p>
    <w:p w14:paraId="60F2FFA9" w14:textId="77777777" w:rsidR="00EB6D97" w:rsidRDefault="00EB6D97">
      <w:pPr>
        <w:pStyle w:val="32"/>
        <w:tabs>
          <w:tab w:val="left" w:pos="840"/>
        </w:tabs>
        <w:ind w:left="578" w:hanging="309"/>
        <w:rPr>
          <w:rFonts w:eastAsiaTheme="minorEastAsia"/>
        </w:rPr>
      </w:pPr>
      <w:hyperlink w:anchor="_Toc378808500" w:history="1">
        <w:r w:rsidRPr="00DF42CF">
          <w:rPr>
            <w:rStyle w:val="afff3"/>
            <w:rFonts w:ascii="Wingdings" w:hAnsi="Wingdings"/>
          </w:rPr>
          <w:t></w:t>
        </w:r>
        <w:r>
          <w:rPr>
            <w:rFonts w:eastAsiaTheme="minorEastAsia"/>
          </w:rPr>
          <w:tab/>
        </w:r>
        <w:r w:rsidRPr="00DF42CF">
          <w:rPr>
            <w:rStyle w:val="afff3"/>
            <w:rFonts w:hint="eastAsia"/>
          </w:rPr>
          <w:t>【解決策】相互ロック</w:t>
        </w:r>
        <w:r>
          <w:rPr>
            <w:webHidden/>
          </w:rPr>
          <w:tab/>
        </w:r>
        <w:r>
          <w:rPr>
            <w:webHidden/>
          </w:rPr>
          <w:fldChar w:fldCharType="begin"/>
        </w:r>
        <w:r>
          <w:rPr>
            <w:webHidden/>
          </w:rPr>
          <w:instrText xml:space="preserve"> PAGEREF _Toc378808500 \h </w:instrText>
        </w:r>
        <w:r>
          <w:rPr>
            <w:webHidden/>
          </w:rPr>
        </w:r>
        <w:r>
          <w:rPr>
            <w:webHidden/>
          </w:rPr>
          <w:fldChar w:fldCharType="separate"/>
        </w:r>
        <w:r w:rsidR="002E251A">
          <w:rPr>
            <w:webHidden/>
          </w:rPr>
          <w:t>187</w:t>
        </w:r>
        <w:r>
          <w:rPr>
            <w:webHidden/>
          </w:rPr>
          <w:fldChar w:fldCharType="end"/>
        </w:r>
      </w:hyperlink>
    </w:p>
    <w:p w14:paraId="6546EF67" w14:textId="77777777" w:rsidR="00EB6D97" w:rsidRDefault="00EB6D97">
      <w:pPr>
        <w:pStyle w:val="32"/>
        <w:tabs>
          <w:tab w:val="left" w:pos="840"/>
        </w:tabs>
        <w:ind w:left="578" w:hanging="309"/>
        <w:rPr>
          <w:rFonts w:eastAsiaTheme="minorEastAsia"/>
        </w:rPr>
      </w:pPr>
      <w:hyperlink w:anchor="_Toc378808501" w:history="1">
        <w:r w:rsidRPr="00DF42CF">
          <w:rPr>
            <w:rStyle w:val="afff3"/>
            <w:rFonts w:ascii="Wingdings" w:hAnsi="Wingdings"/>
          </w:rPr>
          <w:t></w:t>
        </w:r>
        <w:r>
          <w:rPr>
            <w:rFonts w:eastAsiaTheme="minorEastAsia"/>
          </w:rPr>
          <w:tab/>
        </w:r>
        <w:r w:rsidRPr="00DF42CF">
          <w:rPr>
            <w:rStyle w:val="afff3"/>
            <w:rFonts w:hint="eastAsia"/>
          </w:rPr>
          <w:t>【問題】再帰ロック</w:t>
        </w:r>
        <w:r>
          <w:rPr>
            <w:webHidden/>
          </w:rPr>
          <w:tab/>
        </w:r>
        <w:r>
          <w:rPr>
            <w:webHidden/>
          </w:rPr>
          <w:fldChar w:fldCharType="begin"/>
        </w:r>
        <w:r>
          <w:rPr>
            <w:webHidden/>
          </w:rPr>
          <w:instrText xml:space="preserve"> PAGEREF _Toc378808501 \h </w:instrText>
        </w:r>
        <w:r>
          <w:rPr>
            <w:webHidden/>
          </w:rPr>
        </w:r>
        <w:r>
          <w:rPr>
            <w:webHidden/>
          </w:rPr>
          <w:fldChar w:fldCharType="separate"/>
        </w:r>
        <w:r w:rsidR="002E251A">
          <w:rPr>
            <w:webHidden/>
          </w:rPr>
          <w:t>189</w:t>
        </w:r>
        <w:r>
          <w:rPr>
            <w:webHidden/>
          </w:rPr>
          <w:fldChar w:fldCharType="end"/>
        </w:r>
      </w:hyperlink>
    </w:p>
    <w:p w14:paraId="6D5B29AB" w14:textId="77777777" w:rsidR="00EB6D97" w:rsidRDefault="00EB6D97">
      <w:pPr>
        <w:pStyle w:val="32"/>
        <w:tabs>
          <w:tab w:val="left" w:pos="840"/>
        </w:tabs>
        <w:ind w:left="578" w:hanging="309"/>
        <w:rPr>
          <w:rFonts w:eastAsiaTheme="minorEastAsia"/>
        </w:rPr>
      </w:pPr>
      <w:hyperlink w:anchor="_Toc378808502" w:history="1">
        <w:r w:rsidRPr="00DF42CF">
          <w:rPr>
            <w:rStyle w:val="afff3"/>
            <w:rFonts w:ascii="Wingdings" w:hAnsi="Wingdings"/>
          </w:rPr>
          <w:t></w:t>
        </w:r>
        <w:r>
          <w:rPr>
            <w:rFonts w:eastAsiaTheme="minorEastAsia"/>
          </w:rPr>
          <w:tab/>
        </w:r>
        <w:r w:rsidRPr="00DF42CF">
          <w:rPr>
            <w:rStyle w:val="afff3"/>
            <w:rFonts w:hint="eastAsia"/>
          </w:rPr>
          <w:t>【解決策】再帰ロック</w:t>
        </w:r>
        <w:r>
          <w:rPr>
            <w:webHidden/>
          </w:rPr>
          <w:tab/>
        </w:r>
        <w:r>
          <w:rPr>
            <w:webHidden/>
          </w:rPr>
          <w:fldChar w:fldCharType="begin"/>
        </w:r>
        <w:r>
          <w:rPr>
            <w:webHidden/>
          </w:rPr>
          <w:instrText xml:space="preserve"> PAGEREF _Toc378808502 \h </w:instrText>
        </w:r>
        <w:r>
          <w:rPr>
            <w:webHidden/>
          </w:rPr>
        </w:r>
        <w:r>
          <w:rPr>
            <w:webHidden/>
          </w:rPr>
          <w:fldChar w:fldCharType="separate"/>
        </w:r>
        <w:r w:rsidR="002E251A">
          <w:rPr>
            <w:webHidden/>
          </w:rPr>
          <w:t>189</w:t>
        </w:r>
        <w:r>
          <w:rPr>
            <w:webHidden/>
          </w:rPr>
          <w:fldChar w:fldCharType="end"/>
        </w:r>
      </w:hyperlink>
    </w:p>
    <w:p w14:paraId="5D5A6A7F" w14:textId="77777777" w:rsidR="00EB6D97" w:rsidRDefault="00EB6D97">
      <w:pPr>
        <w:pStyle w:val="25"/>
        <w:rPr>
          <w:rFonts w:asciiTheme="minorHAnsi" w:eastAsiaTheme="minorEastAsia" w:hAnsiTheme="minorHAnsi" w:cstheme="minorBidi"/>
          <w:b w:val="0"/>
        </w:rPr>
      </w:pPr>
      <w:hyperlink w:anchor="_Toc378808503"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【モニターの問題】通知の取りこぼし</w:t>
        </w:r>
        <w:r>
          <w:rPr>
            <w:webHidden/>
          </w:rPr>
          <w:tab/>
        </w:r>
        <w:r>
          <w:rPr>
            <w:webHidden/>
          </w:rPr>
          <w:fldChar w:fldCharType="begin"/>
        </w:r>
        <w:r>
          <w:rPr>
            <w:webHidden/>
          </w:rPr>
          <w:instrText xml:space="preserve"> PAGEREF _Toc378808503 \h </w:instrText>
        </w:r>
        <w:r>
          <w:rPr>
            <w:webHidden/>
          </w:rPr>
        </w:r>
        <w:r>
          <w:rPr>
            <w:webHidden/>
          </w:rPr>
          <w:fldChar w:fldCharType="separate"/>
        </w:r>
        <w:r w:rsidR="002E251A">
          <w:rPr>
            <w:webHidden/>
          </w:rPr>
          <w:t>190</w:t>
        </w:r>
        <w:r>
          <w:rPr>
            <w:webHidden/>
          </w:rPr>
          <w:fldChar w:fldCharType="end"/>
        </w:r>
      </w:hyperlink>
    </w:p>
    <w:p w14:paraId="70B48132" w14:textId="77777777" w:rsidR="00EB6D97" w:rsidRDefault="00EB6D97">
      <w:pPr>
        <w:pStyle w:val="32"/>
        <w:tabs>
          <w:tab w:val="left" w:pos="840"/>
        </w:tabs>
        <w:ind w:left="578" w:hanging="309"/>
        <w:rPr>
          <w:rFonts w:eastAsiaTheme="minorEastAsia"/>
        </w:rPr>
      </w:pPr>
      <w:hyperlink w:anchor="_Toc378808504" w:history="1">
        <w:r w:rsidRPr="00DF42CF">
          <w:rPr>
            <w:rStyle w:val="afff3"/>
            <w:rFonts w:ascii="Wingdings" w:hAnsi="Wingdings"/>
          </w:rPr>
          <w:t></w:t>
        </w:r>
        <w:r>
          <w:rPr>
            <w:rFonts w:eastAsiaTheme="minorEastAsia"/>
          </w:rPr>
          <w:tab/>
        </w:r>
        <w:r w:rsidRPr="00DF42CF">
          <w:rPr>
            <w:rStyle w:val="afff3"/>
            <w:rFonts w:hint="eastAsia"/>
          </w:rPr>
          <w:t>解決策</w:t>
        </w:r>
        <w:r>
          <w:rPr>
            <w:webHidden/>
          </w:rPr>
          <w:tab/>
        </w:r>
        <w:r>
          <w:rPr>
            <w:webHidden/>
          </w:rPr>
          <w:fldChar w:fldCharType="begin"/>
        </w:r>
        <w:r>
          <w:rPr>
            <w:webHidden/>
          </w:rPr>
          <w:instrText xml:space="preserve"> PAGEREF _Toc378808504 \h </w:instrText>
        </w:r>
        <w:r>
          <w:rPr>
            <w:webHidden/>
          </w:rPr>
        </w:r>
        <w:r>
          <w:rPr>
            <w:webHidden/>
          </w:rPr>
          <w:fldChar w:fldCharType="separate"/>
        </w:r>
        <w:r w:rsidR="002E251A">
          <w:rPr>
            <w:webHidden/>
          </w:rPr>
          <w:t>190</w:t>
        </w:r>
        <w:r>
          <w:rPr>
            <w:webHidden/>
          </w:rPr>
          <w:fldChar w:fldCharType="end"/>
        </w:r>
      </w:hyperlink>
    </w:p>
    <w:p w14:paraId="57CD4D0E" w14:textId="77777777" w:rsidR="00EB6D97" w:rsidRDefault="00EB6D97">
      <w:pPr>
        <w:pStyle w:val="25"/>
        <w:rPr>
          <w:rFonts w:asciiTheme="minorHAnsi" w:eastAsiaTheme="minorEastAsia" w:hAnsiTheme="minorHAnsi" w:cstheme="minorBidi"/>
          <w:b w:val="0"/>
        </w:rPr>
      </w:pPr>
      <w:hyperlink w:anchor="_Toc378808505"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低速化</w:t>
        </w:r>
        <w:r>
          <w:rPr>
            <w:webHidden/>
          </w:rPr>
          <w:tab/>
        </w:r>
        <w:r>
          <w:rPr>
            <w:webHidden/>
          </w:rPr>
          <w:fldChar w:fldCharType="begin"/>
        </w:r>
        <w:r>
          <w:rPr>
            <w:webHidden/>
          </w:rPr>
          <w:instrText xml:space="preserve"> PAGEREF _Toc378808505 \h </w:instrText>
        </w:r>
        <w:r>
          <w:rPr>
            <w:webHidden/>
          </w:rPr>
        </w:r>
        <w:r>
          <w:rPr>
            <w:webHidden/>
          </w:rPr>
          <w:fldChar w:fldCharType="separate"/>
        </w:r>
        <w:r w:rsidR="002E251A">
          <w:rPr>
            <w:webHidden/>
          </w:rPr>
          <w:t>191</w:t>
        </w:r>
        <w:r>
          <w:rPr>
            <w:webHidden/>
          </w:rPr>
          <w:fldChar w:fldCharType="end"/>
        </w:r>
      </w:hyperlink>
    </w:p>
    <w:p w14:paraId="7A11EF85" w14:textId="77777777" w:rsidR="00EB6D97" w:rsidRDefault="00EB6D97">
      <w:pPr>
        <w:pStyle w:val="32"/>
        <w:tabs>
          <w:tab w:val="left" w:pos="840"/>
        </w:tabs>
        <w:ind w:left="578" w:hanging="309"/>
        <w:rPr>
          <w:rFonts w:eastAsiaTheme="minorEastAsia"/>
        </w:rPr>
      </w:pPr>
      <w:hyperlink w:anchor="_Toc378808506" w:history="1">
        <w:r w:rsidRPr="00DF42CF">
          <w:rPr>
            <w:rStyle w:val="afff3"/>
            <w:rFonts w:ascii="Wingdings" w:hAnsi="Wingdings"/>
          </w:rPr>
          <w:t></w:t>
        </w:r>
        <w:r>
          <w:rPr>
            <w:rFonts w:eastAsiaTheme="minorEastAsia"/>
          </w:rPr>
          <w:tab/>
        </w:r>
        <w:r w:rsidRPr="00DF42CF">
          <w:rPr>
            <w:rStyle w:val="afff3"/>
            <w:rFonts w:hint="eastAsia"/>
          </w:rPr>
          <w:t>解決策</w:t>
        </w:r>
        <w:r>
          <w:rPr>
            <w:webHidden/>
          </w:rPr>
          <w:tab/>
        </w:r>
        <w:r>
          <w:rPr>
            <w:webHidden/>
          </w:rPr>
          <w:fldChar w:fldCharType="begin"/>
        </w:r>
        <w:r>
          <w:rPr>
            <w:webHidden/>
          </w:rPr>
          <w:instrText xml:space="preserve"> PAGEREF _Toc378808506 \h </w:instrText>
        </w:r>
        <w:r>
          <w:rPr>
            <w:webHidden/>
          </w:rPr>
        </w:r>
        <w:r>
          <w:rPr>
            <w:webHidden/>
          </w:rPr>
          <w:fldChar w:fldCharType="separate"/>
        </w:r>
        <w:r w:rsidR="002E251A">
          <w:rPr>
            <w:webHidden/>
          </w:rPr>
          <w:t>191</w:t>
        </w:r>
        <w:r>
          <w:rPr>
            <w:webHidden/>
          </w:rPr>
          <w:fldChar w:fldCharType="end"/>
        </w:r>
      </w:hyperlink>
    </w:p>
    <w:p w14:paraId="1D1EAE90" w14:textId="77777777" w:rsidR="00EB6D97" w:rsidRDefault="00EB6D97">
      <w:pPr>
        <w:pStyle w:val="25"/>
        <w:rPr>
          <w:rFonts w:asciiTheme="minorHAnsi" w:eastAsiaTheme="minorEastAsia" w:hAnsiTheme="minorHAnsi" w:cstheme="minorBidi"/>
          <w:b w:val="0"/>
        </w:rPr>
      </w:pPr>
      <w:hyperlink w:anchor="_Toc378808507"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メモリ不足</w:t>
        </w:r>
        <w:r>
          <w:rPr>
            <w:webHidden/>
          </w:rPr>
          <w:tab/>
        </w:r>
        <w:r>
          <w:rPr>
            <w:webHidden/>
          </w:rPr>
          <w:fldChar w:fldCharType="begin"/>
        </w:r>
        <w:r>
          <w:rPr>
            <w:webHidden/>
          </w:rPr>
          <w:instrText xml:space="preserve"> PAGEREF _Toc378808507 \h </w:instrText>
        </w:r>
        <w:r>
          <w:rPr>
            <w:webHidden/>
          </w:rPr>
        </w:r>
        <w:r>
          <w:rPr>
            <w:webHidden/>
          </w:rPr>
          <w:fldChar w:fldCharType="separate"/>
        </w:r>
        <w:r w:rsidR="002E251A">
          <w:rPr>
            <w:webHidden/>
          </w:rPr>
          <w:t>192</w:t>
        </w:r>
        <w:r>
          <w:rPr>
            <w:webHidden/>
          </w:rPr>
          <w:fldChar w:fldCharType="end"/>
        </w:r>
      </w:hyperlink>
    </w:p>
    <w:p w14:paraId="3D1B9DDC" w14:textId="77777777" w:rsidR="00EB6D97" w:rsidRDefault="00EB6D97">
      <w:pPr>
        <w:pStyle w:val="25"/>
        <w:rPr>
          <w:rFonts w:asciiTheme="minorHAnsi" w:eastAsiaTheme="minorEastAsia" w:hAnsiTheme="minorHAnsi" w:cstheme="minorBidi"/>
          <w:b w:val="0"/>
        </w:rPr>
      </w:pPr>
      <w:hyperlink w:anchor="_Toc37880850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ゾンビスレッド（リソースの枯渇）</w:t>
        </w:r>
        <w:r>
          <w:rPr>
            <w:webHidden/>
          </w:rPr>
          <w:tab/>
        </w:r>
        <w:r>
          <w:rPr>
            <w:webHidden/>
          </w:rPr>
          <w:fldChar w:fldCharType="begin"/>
        </w:r>
        <w:r>
          <w:rPr>
            <w:webHidden/>
          </w:rPr>
          <w:instrText xml:space="preserve"> PAGEREF _Toc378808508 \h </w:instrText>
        </w:r>
        <w:r>
          <w:rPr>
            <w:webHidden/>
          </w:rPr>
        </w:r>
        <w:r>
          <w:rPr>
            <w:webHidden/>
          </w:rPr>
          <w:fldChar w:fldCharType="separate"/>
        </w:r>
        <w:r w:rsidR="002E251A">
          <w:rPr>
            <w:webHidden/>
          </w:rPr>
          <w:t>192</w:t>
        </w:r>
        <w:r>
          <w:rPr>
            <w:webHidden/>
          </w:rPr>
          <w:fldChar w:fldCharType="end"/>
        </w:r>
      </w:hyperlink>
    </w:p>
    <w:p w14:paraId="6783C8B3"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509"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様々なデータ共有手法</w:t>
        </w:r>
        <w:r>
          <w:rPr>
            <w:webHidden/>
          </w:rPr>
          <w:tab/>
        </w:r>
        <w:r>
          <w:rPr>
            <w:webHidden/>
          </w:rPr>
          <w:fldChar w:fldCharType="begin"/>
        </w:r>
        <w:r>
          <w:rPr>
            <w:webHidden/>
          </w:rPr>
          <w:instrText xml:space="preserve"> PAGEREF _Toc378808509 \h </w:instrText>
        </w:r>
        <w:r>
          <w:rPr>
            <w:webHidden/>
          </w:rPr>
        </w:r>
        <w:r>
          <w:rPr>
            <w:webHidden/>
          </w:rPr>
          <w:fldChar w:fldCharType="separate"/>
        </w:r>
        <w:r w:rsidR="002E251A">
          <w:rPr>
            <w:webHidden/>
          </w:rPr>
          <w:t>193</w:t>
        </w:r>
        <w:r>
          <w:rPr>
            <w:webHidden/>
          </w:rPr>
          <w:fldChar w:fldCharType="end"/>
        </w:r>
      </w:hyperlink>
    </w:p>
    <w:p w14:paraId="45B77BAE" w14:textId="77777777" w:rsidR="00EB6D97" w:rsidRDefault="00EB6D97">
      <w:pPr>
        <w:pStyle w:val="25"/>
        <w:rPr>
          <w:rFonts w:asciiTheme="minorHAnsi" w:eastAsiaTheme="minorEastAsia" w:hAnsiTheme="minorHAnsi" w:cstheme="minorBidi"/>
          <w:b w:val="0"/>
        </w:rPr>
      </w:pPr>
      <w:hyperlink w:anchor="_Toc378808510"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volatile</w:t>
        </w:r>
        <w:r w:rsidRPr="00DF42CF">
          <w:rPr>
            <w:rStyle w:val="afff3"/>
            <w:rFonts w:hint="eastAsia"/>
          </w:rPr>
          <w:t>型修飾子、アトミック型の使いどころ</w:t>
        </w:r>
        <w:r>
          <w:rPr>
            <w:webHidden/>
          </w:rPr>
          <w:tab/>
        </w:r>
        <w:r>
          <w:rPr>
            <w:webHidden/>
          </w:rPr>
          <w:fldChar w:fldCharType="begin"/>
        </w:r>
        <w:r>
          <w:rPr>
            <w:webHidden/>
          </w:rPr>
          <w:instrText xml:space="preserve"> PAGEREF _Toc378808510 \h </w:instrText>
        </w:r>
        <w:r>
          <w:rPr>
            <w:webHidden/>
          </w:rPr>
        </w:r>
        <w:r>
          <w:rPr>
            <w:webHidden/>
          </w:rPr>
          <w:fldChar w:fldCharType="separate"/>
        </w:r>
        <w:r w:rsidR="002E251A">
          <w:rPr>
            <w:webHidden/>
          </w:rPr>
          <w:t>193</w:t>
        </w:r>
        <w:r>
          <w:rPr>
            <w:webHidden/>
          </w:rPr>
          <w:fldChar w:fldCharType="end"/>
        </w:r>
      </w:hyperlink>
    </w:p>
    <w:p w14:paraId="2B109755" w14:textId="77777777" w:rsidR="00EB6D97" w:rsidRDefault="00EB6D97">
      <w:pPr>
        <w:pStyle w:val="32"/>
        <w:tabs>
          <w:tab w:val="left" w:pos="840"/>
        </w:tabs>
        <w:ind w:left="578" w:hanging="309"/>
        <w:rPr>
          <w:rFonts w:eastAsiaTheme="minorEastAsia"/>
        </w:rPr>
      </w:pPr>
      <w:hyperlink w:anchor="_Toc378808511" w:history="1">
        <w:r w:rsidRPr="00DF42CF">
          <w:rPr>
            <w:rStyle w:val="afff3"/>
            <w:rFonts w:ascii="Wingdings" w:hAnsi="Wingdings"/>
          </w:rPr>
          <w:t></w:t>
        </w:r>
        <w:r>
          <w:rPr>
            <w:rFonts w:eastAsiaTheme="minorEastAsia"/>
          </w:rPr>
          <w:tab/>
        </w:r>
        <w:r w:rsidRPr="00DF42CF">
          <w:rPr>
            <w:rStyle w:val="afff3"/>
          </w:rPr>
          <w:t>volatile</w:t>
        </w:r>
        <w:r w:rsidRPr="00DF42CF">
          <w:rPr>
            <w:rStyle w:val="afff3"/>
            <w:rFonts w:hint="eastAsia"/>
          </w:rPr>
          <w:t>型修飾子の使いどころ</w:t>
        </w:r>
        <w:r>
          <w:rPr>
            <w:webHidden/>
          </w:rPr>
          <w:tab/>
        </w:r>
        <w:r>
          <w:rPr>
            <w:webHidden/>
          </w:rPr>
          <w:fldChar w:fldCharType="begin"/>
        </w:r>
        <w:r>
          <w:rPr>
            <w:webHidden/>
          </w:rPr>
          <w:instrText xml:space="preserve"> PAGEREF _Toc378808511 \h </w:instrText>
        </w:r>
        <w:r>
          <w:rPr>
            <w:webHidden/>
          </w:rPr>
        </w:r>
        <w:r>
          <w:rPr>
            <w:webHidden/>
          </w:rPr>
          <w:fldChar w:fldCharType="separate"/>
        </w:r>
        <w:r w:rsidR="002E251A">
          <w:rPr>
            <w:webHidden/>
          </w:rPr>
          <w:t>194</w:t>
        </w:r>
        <w:r>
          <w:rPr>
            <w:webHidden/>
          </w:rPr>
          <w:fldChar w:fldCharType="end"/>
        </w:r>
      </w:hyperlink>
    </w:p>
    <w:p w14:paraId="368A588B" w14:textId="77777777" w:rsidR="00EB6D97" w:rsidRDefault="00EB6D97">
      <w:pPr>
        <w:pStyle w:val="32"/>
        <w:tabs>
          <w:tab w:val="left" w:pos="840"/>
        </w:tabs>
        <w:ind w:left="578" w:hanging="309"/>
        <w:rPr>
          <w:rFonts w:eastAsiaTheme="minorEastAsia"/>
        </w:rPr>
      </w:pPr>
      <w:hyperlink w:anchor="_Toc378808512" w:history="1">
        <w:r w:rsidRPr="00DF42CF">
          <w:rPr>
            <w:rStyle w:val="afff3"/>
            <w:rFonts w:ascii="Wingdings" w:hAnsi="Wingdings"/>
          </w:rPr>
          <w:t></w:t>
        </w:r>
        <w:r>
          <w:rPr>
            <w:rFonts w:eastAsiaTheme="minorEastAsia"/>
          </w:rPr>
          <w:tab/>
        </w:r>
        <w:r w:rsidRPr="00DF42CF">
          <w:rPr>
            <w:rStyle w:val="afff3"/>
            <w:rFonts w:hint="eastAsia"/>
          </w:rPr>
          <w:t>アトミック型の使いどころ</w:t>
        </w:r>
        <w:r>
          <w:rPr>
            <w:webHidden/>
          </w:rPr>
          <w:tab/>
        </w:r>
        <w:r>
          <w:rPr>
            <w:webHidden/>
          </w:rPr>
          <w:fldChar w:fldCharType="begin"/>
        </w:r>
        <w:r>
          <w:rPr>
            <w:webHidden/>
          </w:rPr>
          <w:instrText xml:space="preserve"> PAGEREF _Toc378808512 \h </w:instrText>
        </w:r>
        <w:r>
          <w:rPr>
            <w:webHidden/>
          </w:rPr>
        </w:r>
        <w:r>
          <w:rPr>
            <w:webHidden/>
          </w:rPr>
          <w:fldChar w:fldCharType="separate"/>
        </w:r>
        <w:r w:rsidR="002E251A">
          <w:rPr>
            <w:webHidden/>
          </w:rPr>
          <w:t>195</w:t>
        </w:r>
        <w:r>
          <w:rPr>
            <w:webHidden/>
          </w:rPr>
          <w:fldChar w:fldCharType="end"/>
        </w:r>
      </w:hyperlink>
    </w:p>
    <w:p w14:paraId="74739CF7" w14:textId="77777777" w:rsidR="00EB6D97" w:rsidRDefault="00EB6D97">
      <w:pPr>
        <w:pStyle w:val="25"/>
        <w:rPr>
          <w:rFonts w:asciiTheme="minorHAnsi" w:eastAsiaTheme="minorEastAsia" w:hAnsiTheme="minorHAnsi" w:cstheme="minorBidi"/>
          <w:b w:val="0"/>
        </w:rPr>
      </w:pPr>
      <w:hyperlink w:anchor="_Toc378808513"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スレッドローカルストレージ（</w:t>
        </w:r>
        <w:r w:rsidRPr="00DF42CF">
          <w:rPr>
            <w:rStyle w:val="afff3"/>
          </w:rPr>
          <w:t>TLS</w:t>
        </w:r>
        <w:r w:rsidRPr="00DF42CF">
          <w:rPr>
            <w:rStyle w:val="afff3"/>
            <w:rFonts w:hint="eastAsia"/>
          </w:rPr>
          <w:t>）</w:t>
        </w:r>
        <w:r>
          <w:rPr>
            <w:webHidden/>
          </w:rPr>
          <w:tab/>
        </w:r>
        <w:r>
          <w:rPr>
            <w:webHidden/>
          </w:rPr>
          <w:fldChar w:fldCharType="begin"/>
        </w:r>
        <w:r>
          <w:rPr>
            <w:webHidden/>
          </w:rPr>
          <w:instrText xml:space="preserve"> PAGEREF _Toc378808513 \h </w:instrText>
        </w:r>
        <w:r>
          <w:rPr>
            <w:webHidden/>
          </w:rPr>
        </w:r>
        <w:r>
          <w:rPr>
            <w:webHidden/>
          </w:rPr>
          <w:fldChar w:fldCharType="separate"/>
        </w:r>
        <w:r w:rsidR="002E251A">
          <w:rPr>
            <w:webHidden/>
          </w:rPr>
          <w:t>196</w:t>
        </w:r>
        <w:r>
          <w:rPr>
            <w:webHidden/>
          </w:rPr>
          <w:fldChar w:fldCharType="end"/>
        </w:r>
      </w:hyperlink>
    </w:p>
    <w:p w14:paraId="1259B315" w14:textId="77777777" w:rsidR="00EB6D97" w:rsidRDefault="00EB6D97">
      <w:pPr>
        <w:pStyle w:val="32"/>
        <w:tabs>
          <w:tab w:val="left" w:pos="840"/>
        </w:tabs>
        <w:ind w:left="578" w:hanging="309"/>
        <w:rPr>
          <w:rFonts w:eastAsiaTheme="minorEastAsia"/>
        </w:rPr>
      </w:pPr>
      <w:hyperlink w:anchor="_Toc378808514" w:history="1">
        <w:r w:rsidRPr="00DF42CF">
          <w:rPr>
            <w:rStyle w:val="afff3"/>
            <w:rFonts w:ascii="Wingdings" w:hAnsi="Wingdings"/>
          </w:rPr>
          <w:t></w:t>
        </w:r>
        <w:r>
          <w:rPr>
            <w:rFonts w:eastAsiaTheme="minorEastAsia"/>
          </w:rPr>
          <w:tab/>
        </w:r>
        <w:r w:rsidRPr="00DF42CF">
          <w:rPr>
            <w:rStyle w:val="afff3"/>
            <w:rFonts w:hint="eastAsia"/>
          </w:rPr>
          <w:t>スレッドローカルストレージの使い方</w:t>
        </w:r>
        <w:r>
          <w:rPr>
            <w:webHidden/>
          </w:rPr>
          <w:tab/>
        </w:r>
        <w:r>
          <w:rPr>
            <w:webHidden/>
          </w:rPr>
          <w:fldChar w:fldCharType="begin"/>
        </w:r>
        <w:r>
          <w:rPr>
            <w:webHidden/>
          </w:rPr>
          <w:instrText xml:space="preserve"> PAGEREF _Toc378808514 \h </w:instrText>
        </w:r>
        <w:r>
          <w:rPr>
            <w:webHidden/>
          </w:rPr>
        </w:r>
        <w:r>
          <w:rPr>
            <w:webHidden/>
          </w:rPr>
          <w:fldChar w:fldCharType="separate"/>
        </w:r>
        <w:r w:rsidR="002E251A">
          <w:rPr>
            <w:webHidden/>
          </w:rPr>
          <w:t>196</w:t>
        </w:r>
        <w:r>
          <w:rPr>
            <w:webHidden/>
          </w:rPr>
          <w:fldChar w:fldCharType="end"/>
        </w:r>
      </w:hyperlink>
    </w:p>
    <w:p w14:paraId="1637F024" w14:textId="77777777" w:rsidR="00EB6D97" w:rsidRDefault="00EB6D97">
      <w:pPr>
        <w:pStyle w:val="32"/>
        <w:tabs>
          <w:tab w:val="left" w:pos="840"/>
        </w:tabs>
        <w:ind w:left="578" w:hanging="309"/>
        <w:rPr>
          <w:rFonts w:eastAsiaTheme="minorEastAsia"/>
        </w:rPr>
      </w:pPr>
      <w:hyperlink w:anchor="_Toc378808515" w:history="1">
        <w:r w:rsidRPr="00DF42CF">
          <w:rPr>
            <w:rStyle w:val="afff3"/>
            <w:rFonts w:ascii="Wingdings" w:hAnsi="Wingdings"/>
          </w:rPr>
          <w:t></w:t>
        </w:r>
        <w:r>
          <w:rPr>
            <w:rFonts w:eastAsiaTheme="minorEastAsia"/>
          </w:rPr>
          <w:tab/>
        </w:r>
        <w:r w:rsidRPr="00DF42CF">
          <w:rPr>
            <w:rStyle w:val="afff3"/>
            <w:rFonts w:hint="eastAsia"/>
          </w:rPr>
          <w:t>スレッドローカルストレージの使いどころ</w:t>
        </w:r>
        <w:r>
          <w:rPr>
            <w:webHidden/>
          </w:rPr>
          <w:tab/>
        </w:r>
        <w:r>
          <w:rPr>
            <w:webHidden/>
          </w:rPr>
          <w:fldChar w:fldCharType="begin"/>
        </w:r>
        <w:r>
          <w:rPr>
            <w:webHidden/>
          </w:rPr>
          <w:instrText xml:space="preserve"> PAGEREF _Toc378808515 \h </w:instrText>
        </w:r>
        <w:r>
          <w:rPr>
            <w:webHidden/>
          </w:rPr>
        </w:r>
        <w:r>
          <w:rPr>
            <w:webHidden/>
          </w:rPr>
          <w:fldChar w:fldCharType="separate"/>
        </w:r>
        <w:r w:rsidR="002E251A">
          <w:rPr>
            <w:webHidden/>
          </w:rPr>
          <w:t>197</w:t>
        </w:r>
        <w:r>
          <w:rPr>
            <w:webHidden/>
          </w:rPr>
          <w:fldChar w:fldCharType="end"/>
        </w:r>
      </w:hyperlink>
    </w:p>
    <w:p w14:paraId="7B0461CD" w14:textId="77777777" w:rsidR="00EB6D97" w:rsidRDefault="00EB6D97">
      <w:pPr>
        <w:pStyle w:val="32"/>
        <w:tabs>
          <w:tab w:val="left" w:pos="840"/>
        </w:tabs>
        <w:ind w:left="578" w:hanging="309"/>
        <w:rPr>
          <w:rFonts w:eastAsiaTheme="minorEastAsia"/>
        </w:rPr>
      </w:pPr>
      <w:hyperlink w:anchor="_Toc378808516" w:history="1">
        <w:r w:rsidRPr="00DF42CF">
          <w:rPr>
            <w:rStyle w:val="afff3"/>
            <w:rFonts w:ascii="Wingdings" w:hAnsi="Wingdings"/>
          </w:rPr>
          <w:t></w:t>
        </w:r>
        <w:r>
          <w:rPr>
            <w:rFonts w:eastAsiaTheme="minorEastAsia"/>
          </w:rPr>
          <w:tab/>
        </w:r>
        <w:r w:rsidRPr="00DF42CF">
          <w:rPr>
            <w:rStyle w:val="afff3"/>
            <w:rFonts w:hint="eastAsia"/>
          </w:rPr>
          <w:t>スレッドローカルストレージの注意点①</w:t>
        </w:r>
        <w:r>
          <w:rPr>
            <w:webHidden/>
          </w:rPr>
          <w:tab/>
        </w:r>
        <w:r>
          <w:rPr>
            <w:webHidden/>
          </w:rPr>
          <w:fldChar w:fldCharType="begin"/>
        </w:r>
        <w:r>
          <w:rPr>
            <w:webHidden/>
          </w:rPr>
          <w:instrText xml:space="preserve"> PAGEREF _Toc378808516 \h </w:instrText>
        </w:r>
        <w:r>
          <w:rPr>
            <w:webHidden/>
          </w:rPr>
        </w:r>
        <w:r>
          <w:rPr>
            <w:webHidden/>
          </w:rPr>
          <w:fldChar w:fldCharType="separate"/>
        </w:r>
        <w:r w:rsidR="002E251A">
          <w:rPr>
            <w:webHidden/>
          </w:rPr>
          <w:t>197</w:t>
        </w:r>
        <w:r>
          <w:rPr>
            <w:webHidden/>
          </w:rPr>
          <w:fldChar w:fldCharType="end"/>
        </w:r>
      </w:hyperlink>
    </w:p>
    <w:p w14:paraId="7228F5AC" w14:textId="77777777" w:rsidR="00EB6D97" w:rsidRDefault="00EB6D97">
      <w:pPr>
        <w:pStyle w:val="32"/>
        <w:tabs>
          <w:tab w:val="left" w:pos="840"/>
        </w:tabs>
        <w:ind w:left="578" w:hanging="309"/>
        <w:rPr>
          <w:rFonts w:eastAsiaTheme="minorEastAsia"/>
        </w:rPr>
      </w:pPr>
      <w:hyperlink w:anchor="_Toc378808517" w:history="1">
        <w:r w:rsidRPr="00DF42CF">
          <w:rPr>
            <w:rStyle w:val="afff3"/>
            <w:rFonts w:ascii="Wingdings" w:hAnsi="Wingdings"/>
          </w:rPr>
          <w:t></w:t>
        </w:r>
        <w:r>
          <w:rPr>
            <w:rFonts w:eastAsiaTheme="minorEastAsia"/>
          </w:rPr>
          <w:tab/>
        </w:r>
        <w:r w:rsidRPr="00DF42CF">
          <w:rPr>
            <w:rStyle w:val="afff3"/>
            <w:rFonts w:hint="eastAsia"/>
          </w:rPr>
          <w:t>スレッドローカルストレージの注意点②</w:t>
        </w:r>
        <w:r>
          <w:rPr>
            <w:webHidden/>
          </w:rPr>
          <w:tab/>
        </w:r>
        <w:r>
          <w:rPr>
            <w:webHidden/>
          </w:rPr>
          <w:fldChar w:fldCharType="begin"/>
        </w:r>
        <w:r>
          <w:rPr>
            <w:webHidden/>
          </w:rPr>
          <w:instrText xml:space="preserve"> PAGEREF _Toc378808517 \h </w:instrText>
        </w:r>
        <w:r>
          <w:rPr>
            <w:webHidden/>
          </w:rPr>
        </w:r>
        <w:r>
          <w:rPr>
            <w:webHidden/>
          </w:rPr>
          <w:fldChar w:fldCharType="separate"/>
        </w:r>
        <w:r w:rsidR="002E251A">
          <w:rPr>
            <w:webHidden/>
          </w:rPr>
          <w:t>198</w:t>
        </w:r>
        <w:r>
          <w:rPr>
            <w:webHidden/>
          </w:rPr>
          <w:fldChar w:fldCharType="end"/>
        </w:r>
      </w:hyperlink>
    </w:p>
    <w:p w14:paraId="2865BF99" w14:textId="77777777" w:rsidR="00EB6D97" w:rsidRDefault="00EB6D97">
      <w:pPr>
        <w:pStyle w:val="25"/>
        <w:rPr>
          <w:rFonts w:asciiTheme="minorHAnsi" w:eastAsiaTheme="minorEastAsia" w:hAnsiTheme="minorHAnsi" w:cstheme="minorBidi"/>
          <w:b w:val="0"/>
        </w:rPr>
      </w:pPr>
      <w:hyperlink w:anchor="_Toc378808518"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Fonts w:hint="eastAsia"/>
          </w:rPr>
          <w:t>その他のデータ共有方法</w:t>
        </w:r>
        <w:r>
          <w:rPr>
            <w:webHidden/>
          </w:rPr>
          <w:tab/>
        </w:r>
        <w:r>
          <w:rPr>
            <w:webHidden/>
          </w:rPr>
          <w:fldChar w:fldCharType="begin"/>
        </w:r>
        <w:r>
          <w:rPr>
            <w:webHidden/>
          </w:rPr>
          <w:instrText xml:space="preserve"> PAGEREF _Toc378808518 \h </w:instrText>
        </w:r>
        <w:r>
          <w:rPr>
            <w:webHidden/>
          </w:rPr>
        </w:r>
        <w:r>
          <w:rPr>
            <w:webHidden/>
          </w:rPr>
          <w:fldChar w:fldCharType="separate"/>
        </w:r>
        <w:r w:rsidR="002E251A">
          <w:rPr>
            <w:webHidden/>
          </w:rPr>
          <w:t>198</w:t>
        </w:r>
        <w:r>
          <w:rPr>
            <w:webHidden/>
          </w:rPr>
          <w:fldChar w:fldCharType="end"/>
        </w:r>
      </w:hyperlink>
    </w:p>
    <w:p w14:paraId="62740AA6" w14:textId="77777777" w:rsidR="00EB6D97" w:rsidRDefault="00EB6D97">
      <w:pPr>
        <w:pStyle w:val="32"/>
        <w:tabs>
          <w:tab w:val="left" w:pos="840"/>
        </w:tabs>
        <w:ind w:left="578" w:hanging="309"/>
        <w:rPr>
          <w:rFonts w:eastAsiaTheme="minorEastAsia"/>
        </w:rPr>
      </w:pPr>
      <w:hyperlink w:anchor="_Toc378808519" w:history="1">
        <w:r w:rsidRPr="00DF42CF">
          <w:rPr>
            <w:rStyle w:val="afff3"/>
            <w:rFonts w:ascii="Wingdings" w:hAnsi="Wingdings"/>
          </w:rPr>
          <w:t></w:t>
        </w:r>
        <w:r>
          <w:rPr>
            <w:rFonts w:eastAsiaTheme="minorEastAsia"/>
          </w:rPr>
          <w:tab/>
        </w:r>
        <w:r w:rsidRPr="00DF42CF">
          <w:rPr>
            <w:rStyle w:val="afff3"/>
          </w:rPr>
          <w:t>SystemV</w:t>
        </w:r>
        <w:r w:rsidRPr="00DF42CF">
          <w:rPr>
            <w:rStyle w:val="afff3"/>
            <w:rFonts w:hint="eastAsia"/>
          </w:rPr>
          <w:t>共有メモリ</w:t>
        </w:r>
        <w:r>
          <w:rPr>
            <w:webHidden/>
          </w:rPr>
          <w:tab/>
        </w:r>
        <w:r>
          <w:rPr>
            <w:webHidden/>
          </w:rPr>
          <w:fldChar w:fldCharType="begin"/>
        </w:r>
        <w:r>
          <w:rPr>
            <w:webHidden/>
          </w:rPr>
          <w:instrText xml:space="preserve"> PAGEREF _Toc378808519 \h </w:instrText>
        </w:r>
        <w:r>
          <w:rPr>
            <w:webHidden/>
          </w:rPr>
        </w:r>
        <w:r>
          <w:rPr>
            <w:webHidden/>
          </w:rPr>
          <w:fldChar w:fldCharType="separate"/>
        </w:r>
        <w:r w:rsidR="002E251A">
          <w:rPr>
            <w:webHidden/>
          </w:rPr>
          <w:t>199</w:t>
        </w:r>
        <w:r>
          <w:rPr>
            <w:webHidden/>
          </w:rPr>
          <w:fldChar w:fldCharType="end"/>
        </w:r>
      </w:hyperlink>
    </w:p>
    <w:p w14:paraId="18C979BE" w14:textId="77777777" w:rsidR="00EB6D97" w:rsidRDefault="00EB6D97">
      <w:pPr>
        <w:pStyle w:val="32"/>
        <w:tabs>
          <w:tab w:val="left" w:pos="840"/>
        </w:tabs>
        <w:ind w:left="578" w:hanging="309"/>
        <w:rPr>
          <w:rFonts w:eastAsiaTheme="minorEastAsia"/>
        </w:rPr>
      </w:pPr>
      <w:hyperlink w:anchor="_Toc378808520" w:history="1">
        <w:r w:rsidRPr="00DF42CF">
          <w:rPr>
            <w:rStyle w:val="afff3"/>
            <w:rFonts w:ascii="Wingdings" w:hAnsi="Wingdings"/>
          </w:rPr>
          <w:t></w:t>
        </w:r>
        <w:r>
          <w:rPr>
            <w:rFonts w:eastAsiaTheme="minorEastAsia"/>
          </w:rPr>
          <w:tab/>
        </w:r>
        <w:r w:rsidRPr="00DF42CF">
          <w:rPr>
            <w:rStyle w:val="afff3"/>
            <w:rFonts w:hint="eastAsia"/>
          </w:rPr>
          <w:t>メモリマップトファイル</w:t>
        </w:r>
        <w:r>
          <w:rPr>
            <w:webHidden/>
          </w:rPr>
          <w:tab/>
        </w:r>
        <w:r>
          <w:rPr>
            <w:webHidden/>
          </w:rPr>
          <w:fldChar w:fldCharType="begin"/>
        </w:r>
        <w:r>
          <w:rPr>
            <w:webHidden/>
          </w:rPr>
          <w:instrText xml:space="preserve"> PAGEREF _Toc378808520 \h </w:instrText>
        </w:r>
        <w:r>
          <w:rPr>
            <w:webHidden/>
          </w:rPr>
        </w:r>
        <w:r>
          <w:rPr>
            <w:webHidden/>
          </w:rPr>
          <w:fldChar w:fldCharType="separate"/>
        </w:r>
        <w:r w:rsidR="002E251A">
          <w:rPr>
            <w:webHidden/>
          </w:rPr>
          <w:t>199</w:t>
        </w:r>
        <w:r>
          <w:rPr>
            <w:webHidden/>
          </w:rPr>
          <w:fldChar w:fldCharType="end"/>
        </w:r>
      </w:hyperlink>
    </w:p>
    <w:p w14:paraId="04503609" w14:textId="77777777" w:rsidR="00EB6D97" w:rsidRDefault="00EB6D97">
      <w:pPr>
        <w:pStyle w:val="32"/>
        <w:tabs>
          <w:tab w:val="left" w:pos="840"/>
        </w:tabs>
        <w:ind w:left="578" w:hanging="309"/>
        <w:rPr>
          <w:rFonts w:eastAsiaTheme="minorEastAsia"/>
        </w:rPr>
      </w:pPr>
      <w:hyperlink w:anchor="_Toc378808521" w:history="1">
        <w:r w:rsidRPr="00DF42CF">
          <w:rPr>
            <w:rStyle w:val="afff3"/>
            <w:rFonts w:ascii="Wingdings" w:hAnsi="Wingdings"/>
          </w:rPr>
          <w:t></w:t>
        </w:r>
        <w:r>
          <w:rPr>
            <w:rFonts w:eastAsiaTheme="minorEastAsia"/>
          </w:rPr>
          <w:tab/>
        </w:r>
        <w:r w:rsidRPr="00DF42CF">
          <w:rPr>
            <w:rStyle w:val="afff3"/>
            <w:rFonts w:hint="eastAsia"/>
          </w:rPr>
          <w:t>シグナル</w:t>
        </w:r>
        <w:r>
          <w:rPr>
            <w:webHidden/>
          </w:rPr>
          <w:tab/>
        </w:r>
        <w:r>
          <w:rPr>
            <w:webHidden/>
          </w:rPr>
          <w:fldChar w:fldCharType="begin"/>
        </w:r>
        <w:r>
          <w:rPr>
            <w:webHidden/>
          </w:rPr>
          <w:instrText xml:space="preserve"> PAGEREF _Toc378808521 \h </w:instrText>
        </w:r>
        <w:r>
          <w:rPr>
            <w:webHidden/>
          </w:rPr>
        </w:r>
        <w:r>
          <w:rPr>
            <w:webHidden/>
          </w:rPr>
          <w:fldChar w:fldCharType="separate"/>
        </w:r>
        <w:r w:rsidR="002E251A">
          <w:rPr>
            <w:webHidden/>
          </w:rPr>
          <w:t>199</w:t>
        </w:r>
        <w:r>
          <w:rPr>
            <w:webHidden/>
          </w:rPr>
          <w:fldChar w:fldCharType="end"/>
        </w:r>
      </w:hyperlink>
    </w:p>
    <w:p w14:paraId="143599BD" w14:textId="77777777" w:rsidR="00EB6D97" w:rsidRDefault="00EB6D97">
      <w:pPr>
        <w:pStyle w:val="32"/>
        <w:tabs>
          <w:tab w:val="left" w:pos="840"/>
        </w:tabs>
        <w:ind w:left="578" w:hanging="309"/>
        <w:rPr>
          <w:rFonts w:eastAsiaTheme="minorEastAsia"/>
        </w:rPr>
      </w:pPr>
      <w:hyperlink w:anchor="_Toc378808522" w:history="1">
        <w:r w:rsidRPr="00DF42CF">
          <w:rPr>
            <w:rStyle w:val="afff3"/>
            <w:rFonts w:ascii="Wingdings" w:hAnsi="Wingdings"/>
          </w:rPr>
          <w:t></w:t>
        </w:r>
        <w:r>
          <w:rPr>
            <w:rFonts w:eastAsiaTheme="minorEastAsia"/>
          </w:rPr>
          <w:tab/>
        </w:r>
        <w:r w:rsidRPr="00DF42CF">
          <w:rPr>
            <w:rStyle w:val="afff3"/>
            <w:rFonts w:hint="eastAsia"/>
          </w:rPr>
          <w:t>ウインドウメッセージ</w:t>
        </w:r>
        <w:r>
          <w:rPr>
            <w:webHidden/>
          </w:rPr>
          <w:tab/>
        </w:r>
        <w:r>
          <w:rPr>
            <w:webHidden/>
          </w:rPr>
          <w:fldChar w:fldCharType="begin"/>
        </w:r>
        <w:r>
          <w:rPr>
            <w:webHidden/>
          </w:rPr>
          <w:instrText xml:space="preserve"> PAGEREF _Toc378808522 \h </w:instrText>
        </w:r>
        <w:r>
          <w:rPr>
            <w:webHidden/>
          </w:rPr>
        </w:r>
        <w:r>
          <w:rPr>
            <w:webHidden/>
          </w:rPr>
          <w:fldChar w:fldCharType="separate"/>
        </w:r>
        <w:r w:rsidR="002E251A">
          <w:rPr>
            <w:webHidden/>
          </w:rPr>
          <w:t>199</w:t>
        </w:r>
        <w:r>
          <w:rPr>
            <w:webHidden/>
          </w:rPr>
          <w:fldChar w:fldCharType="end"/>
        </w:r>
      </w:hyperlink>
    </w:p>
    <w:p w14:paraId="6757B06A" w14:textId="77777777" w:rsidR="00EB6D97" w:rsidRDefault="00EB6D97">
      <w:pPr>
        <w:pStyle w:val="32"/>
        <w:tabs>
          <w:tab w:val="left" w:pos="840"/>
        </w:tabs>
        <w:ind w:left="578" w:hanging="309"/>
        <w:rPr>
          <w:rFonts w:eastAsiaTheme="minorEastAsia"/>
        </w:rPr>
      </w:pPr>
      <w:hyperlink w:anchor="_Toc378808523" w:history="1">
        <w:r w:rsidRPr="00DF42CF">
          <w:rPr>
            <w:rStyle w:val="afff3"/>
            <w:rFonts w:ascii="Wingdings" w:hAnsi="Wingdings"/>
          </w:rPr>
          <w:t></w:t>
        </w:r>
        <w:r>
          <w:rPr>
            <w:rFonts w:eastAsiaTheme="minorEastAsia"/>
          </w:rPr>
          <w:tab/>
        </w:r>
        <w:r w:rsidRPr="00DF42CF">
          <w:rPr>
            <w:rStyle w:val="afff3"/>
            <w:rFonts w:hint="eastAsia"/>
          </w:rPr>
          <w:t>パイプ</w:t>
        </w:r>
        <w:r>
          <w:rPr>
            <w:webHidden/>
          </w:rPr>
          <w:tab/>
        </w:r>
        <w:r>
          <w:rPr>
            <w:webHidden/>
          </w:rPr>
          <w:fldChar w:fldCharType="begin"/>
        </w:r>
        <w:r>
          <w:rPr>
            <w:webHidden/>
          </w:rPr>
          <w:instrText xml:space="preserve"> PAGEREF _Toc378808523 \h </w:instrText>
        </w:r>
        <w:r>
          <w:rPr>
            <w:webHidden/>
          </w:rPr>
        </w:r>
        <w:r>
          <w:rPr>
            <w:webHidden/>
          </w:rPr>
          <w:fldChar w:fldCharType="separate"/>
        </w:r>
        <w:r w:rsidR="002E251A">
          <w:rPr>
            <w:webHidden/>
          </w:rPr>
          <w:t>200</w:t>
        </w:r>
        <w:r>
          <w:rPr>
            <w:webHidden/>
          </w:rPr>
          <w:fldChar w:fldCharType="end"/>
        </w:r>
      </w:hyperlink>
    </w:p>
    <w:p w14:paraId="2A17BAA9" w14:textId="77777777" w:rsidR="00EB6D97" w:rsidRDefault="00EB6D97">
      <w:pPr>
        <w:pStyle w:val="32"/>
        <w:tabs>
          <w:tab w:val="left" w:pos="840"/>
        </w:tabs>
        <w:ind w:left="578" w:hanging="309"/>
        <w:rPr>
          <w:rFonts w:eastAsiaTheme="minorEastAsia"/>
        </w:rPr>
      </w:pPr>
      <w:hyperlink w:anchor="_Toc378808524" w:history="1">
        <w:r w:rsidRPr="00DF42CF">
          <w:rPr>
            <w:rStyle w:val="afff3"/>
            <w:rFonts w:ascii="Wingdings" w:hAnsi="Wingdings"/>
          </w:rPr>
          <w:t></w:t>
        </w:r>
        <w:r>
          <w:rPr>
            <w:rFonts w:eastAsiaTheme="minorEastAsia"/>
          </w:rPr>
          <w:tab/>
        </w:r>
        <w:r w:rsidRPr="00DF42CF">
          <w:rPr>
            <w:rStyle w:val="afff3"/>
            <w:rFonts w:hint="eastAsia"/>
          </w:rPr>
          <w:t>名前付きパイプ（</w:t>
        </w:r>
        <w:r w:rsidRPr="00DF42CF">
          <w:rPr>
            <w:rStyle w:val="afff3"/>
          </w:rPr>
          <w:t>Windows</w:t>
        </w:r>
        <w:r w:rsidRPr="00DF42CF">
          <w:rPr>
            <w:rStyle w:val="afff3"/>
            <w:rFonts w:hint="eastAsia"/>
          </w:rPr>
          <w:t>）</w:t>
        </w:r>
        <w:r>
          <w:rPr>
            <w:webHidden/>
          </w:rPr>
          <w:tab/>
        </w:r>
        <w:r>
          <w:rPr>
            <w:webHidden/>
          </w:rPr>
          <w:fldChar w:fldCharType="begin"/>
        </w:r>
        <w:r>
          <w:rPr>
            <w:webHidden/>
          </w:rPr>
          <w:instrText xml:space="preserve"> PAGEREF _Toc378808524 \h </w:instrText>
        </w:r>
        <w:r>
          <w:rPr>
            <w:webHidden/>
          </w:rPr>
        </w:r>
        <w:r>
          <w:rPr>
            <w:webHidden/>
          </w:rPr>
          <w:fldChar w:fldCharType="separate"/>
        </w:r>
        <w:r w:rsidR="002E251A">
          <w:rPr>
            <w:webHidden/>
          </w:rPr>
          <w:t>200</w:t>
        </w:r>
        <w:r>
          <w:rPr>
            <w:webHidden/>
          </w:rPr>
          <w:fldChar w:fldCharType="end"/>
        </w:r>
      </w:hyperlink>
    </w:p>
    <w:p w14:paraId="6B60AB4D" w14:textId="77777777" w:rsidR="00EB6D97" w:rsidRDefault="00EB6D97">
      <w:pPr>
        <w:pStyle w:val="32"/>
        <w:tabs>
          <w:tab w:val="left" w:pos="840"/>
        </w:tabs>
        <w:ind w:left="578" w:hanging="309"/>
        <w:rPr>
          <w:rFonts w:eastAsiaTheme="minorEastAsia"/>
        </w:rPr>
      </w:pPr>
      <w:hyperlink w:anchor="_Toc378808525" w:history="1">
        <w:r w:rsidRPr="00DF42CF">
          <w:rPr>
            <w:rStyle w:val="afff3"/>
            <w:rFonts w:ascii="Wingdings" w:hAnsi="Wingdings"/>
          </w:rPr>
          <w:t></w:t>
        </w:r>
        <w:r>
          <w:rPr>
            <w:rFonts w:eastAsiaTheme="minorEastAsia"/>
          </w:rPr>
          <w:tab/>
        </w:r>
        <w:r w:rsidRPr="00DF42CF">
          <w:rPr>
            <w:rStyle w:val="afff3"/>
            <w:rFonts w:hint="eastAsia"/>
          </w:rPr>
          <w:t>名前付きパイプ（</w:t>
        </w:r>
        <w:r w:rsidRPr="00DF42CF">
          <w:rPr>
            <w:rStyle w:val="afff3"/>
          </w:rPr>
          <w:t>Uninx</w:t>
        </w:r>
        <w:r w:rsidRPr="00DF42CF">
          <w:rPr>
            <w:rStyle w:val="afff3"/>
            <w:rFonts w:hint="eastAsia"/>
          </w:rPr>
          <w:t>）</w:t>
        </w:r>
        <w:r>
          <w:rPr>
            <w:webHidden/>
          </w:rPr>
          <w:tab/>
        </w:r>
        <w:r>
          <w:rPr>
            <w:webHidden/>
          </w:rPr>
          <w:fldChar w:fldCharType="begin"/>
        </w:r>
        <w:r>
          <w:rPr>
            <w:webHidden/>
          </w:rPr>
          <w:instrText xml:space="preserve"> PAGEREF _Toc378808525 \h </w:instrText>
        </w:r>
        <w:r>
          <w:rPr>
            <w:webHidden/>
          </w:rPr>
        </w:r>
        <w:r>
          <w:rPr>
            <w:webHidden/>
          </w:rPr>
          <w:fldChar w:fldCharType="separate"/>
        </w:r>
        <w:r w:rsidR="002E251A">
          <w:rPr>
            <w:webHidden/>
          </w:rPr>
          <w:t>201</w:t>
        </w:r>
        <w:r>
          <w:rPr>
            <w:webHidden/>
          </w:rPr>
          <w:fldChar w:fldCharType="end"/>
        </w:r>
      </w:hyperlink>
    </w:p>
    <w:p w14:paraId="769894DE" w14:textId="77777777" w:rsidR="00EB6D97" w:rsidRDefault="00EB6D97">
      <w:pPr>
        <w:pStyle w:val="32"/>
        <w:tabs>
          <w:tab w:val="left" w:pos="840"/>
        </w:tabs>
        <w:ind w:left="578" w:hanging="309"/>
        <w:rPr>
          <w:rFonts w:eastAsiaTheme="minorEastAsia"/>
        </w:rPr>
      </w:pPr>
      <w:hyperlink w:anchor="_Toc378808526" w:history="1">
        <w:r w:rsidRPr="00DF42CF">
          <w:rPr>
            <w:rStyle w:val="afff3"/>
            <w:rFonts w:ascii="Wingdings" w:hAnsi="Wingdings"/>
          </w:rPr>
          <w:t></w:t>
        </w:r>
        <w:r>
          <w:rPr>
            <w:rFonts w:eastAsiaTheme="minorEastAsia"/>
          </w:rPr>
          <w:tab/>
        </w:r>
        <w:r w:rsidRPr="00DF42CF">
          <w:rPr>
            <w:rStyle w:val="afff3"/>
            <w:rFonts w:hint="eastAsia"/>
          </w:rPr>
          <w:t>ソケット</w:t>
        </w:r>
        <w:r>
          <w:rPr>
            <w:webHidden/>
          </w:rPr>
          <w:tab/>
        </w:r>
        <w:r>
          <w:rPr>
            <w:webHidden/>
          </w:rPr>
          <w:fldChar w:fldCharType="begin"/>
        </w:r>
        <w:r>
          <w:rPr>
            <w:webHidden/>
          </w:rPr>
          <w:instrText xml:space="preserve"> PAGEREF _Toc378808526 \h </w:instrText>
        </w:r>
        <w:r>
          <w:rPr>
            <w:webHidden/>
          </w:rPr>
        </w:r>
        <w:r>
          <w:rPr>
            <w:webHidden/>
          </w:rPr>
          <w:fldChar w:fldCharType="separate"/>
        </w:r>
        <w:r w:rsidR="002E251A">
          <w:rPr>
            <w:webHidden/>
          </w:rPr>
          <w:t>201</w:t>
        </w:r>
        <w:r>
          <w:rPr>
            <w:webHidden/>
          </w:rPr>
          <w:fldChar w:fldCharType="end"/>
        </w:r>
      </w:hyperlink>
    </w:p>
    <w:p w14:paraId="5693F811" w14:textId="77777777" w:rsidR="00EB6D97" w:rsidRDefault="00EB6D97">
      <w:pPr>
        <w:pStyle w:val="32"/>
        <w:tabs>
          <w:tab w:val="left" w:pos="840"/>
        </w:tabs>
        <w:ind w:left="578" w:hanging="309"/>
        <w:rPr>
          <w:rFonts w:eastAsiaTheme="minorEastAsia"/>
        </w:rPr>
      </w:pPr>
      <w:hyperlink w:anchor="_Toc378808527" w:history="1">
        <w:r w:rsidRPr="00DF42CF">
          <w:rPr>
            <w:rStyle w:val="afff3"/>
            <w:rFonts w:ascii="Wingdings" w:hAnsi="Wingdings"/>
          </w:rPr>
          <w:t></w:t>
        </w:r>
        <w:r>
          <w:rPr>
            <w:rFonts w:eastAsiaTheme="minorEastAsia"/>
          </w:rPr>
          <w:tab/>
        </w:r>
        <w:r w:rsidRPr="00DF42CF">
          <w:rPr>
            <w:rStyle w:val="afff3"/>
            <w:rFonts w:hint="eastAsia"/>
          </w:rPr>
          <w:t>メッセージキュー</w:t>
        </w:r>
        <w:r>
          <w:rPr>
            <w:webHidden/>
          </w:rPr>
          <w:tab/>
        </w:r>
        <w:r>
          <w:rPr>
            <w:webHidden/>
          </w:rPr>
          <w:fldChar w:fldCharType="begin"/>
        </w:r>
        <w:r>
          <w:rPr>
            <w:webHidden/>
          </w:rPr>
          <w:instrText xml:space="preserve"> PAGEREF _Toc378808527 \h </w:instrText>
        </w:r>
        <w:r>
          <w:rPr>
            <w:webHidden/>
          </w:rPr>
        </w:r>
        <w:r>
          <w:rPr>
            <w:webHidden/>
          </w:rPr>
          <w:fldChar w:fldCharType="separate"/>
        </w:r>
        <w:r w:rsidR="002E251A">
          <w:rPr>
            <w:webHidden/>
          </w:rPr>
          <w:t>201</w:t>
        </w:r>
        <w:r>
          <w:rPr>
            <w:webHidden/>
          </w:rPr>
          <w:fldChar w:fldCharType="end"/>
        </w:r>
      </w:hyperlink>
    </w:p>
    <w:p w14:paraId="05A081EA" w14:textId="77777777" w:rsidR="00EB6D97" w:rsidRDefault="00EB6D97">
      <w:pPr>
        <w:pStyle w:val="12"/>
        <w:spacing w:before="180"/>
        <w:ind w:left="325" w:hanging="325"/>
        <w:rPr>
          <w:rFonts w:asciiTheme="minorHAnsi" w:eastAsiaTheme="minorEastAsia" w:hAnsiTheme="minorHAnsi" w:cstheme="minorBidi"/>
          <w:b w:val="0"/>
          <w:sz w:val="21"/>
        </w:rPr>
      </w:pPr>
      <w:hyperlink w:anchor="_Toc378808528" w:history="1">
        <w:r w:rsidRPr="00DF42CF">
          <w:rPr>
            <w:rStyle w:val="afff3"/>
            <w:rFonts w:ascii="Wingdings" w:hAnsi="Wingdings"/>
          </w:rPr>
          <w:t></w:t>
        </w:r>
        <w:r>
          <w:rPr>
            <w:rFonts w:asciiTheme="minorHAnsi" w:eastAsiaTheme="minorEastAsia" w:hAnsiTheme="minorHAnsi" w:cstheme="minorBidi"/>
            <w:b w:val="0"/>
            <w:sz w:val="21"/>
          </w:rPr>
          <w:tab/>
        </w:r>
        <w:r w:rsidRPr="00DF42CF">
          <w:rPr>
            <w:rStyle w:val="afff3"/>
            <w:rFonts w:hint="eastAsia"/>
          </w:rPr>
          <w:t>並列処理の活用</w:t>
        </w:r>
        <w:r>
          <w:rPr>
            <w:webHidden/>
          </w:rPr>
          <w:tab/>
        </w:r>
        <w:r>
          <w:rPr>
            <w:webHidden/>
          </w:rPr>
          <w:fldChar w:fldCharType="begin"/>
        </w:r>
        <w:r>
          <w:rPr>
            <w:webHidden/>
          </w:rPr>
          <w:instrText xml:space="preserve"> PAGEREF _Toc378808528 \h </w:instrText>
        </w:r>
        <w:r>
          <w:rPr>
            <w:webHidden/>
          </w:rPr>
        </w:r>
        <w:r>
          <w:rPr>
            <w:webHidden/>
          </w:rPr>
          <w:fldChar w:fldCharType="separate"/>
        </w:r>
        <w:r w:rsidR="002E251A">
          <w:rPr>
            <w:webHidden/>
          </w:rPr>
          <w:t>202</w:t>
        </w:r>
        <w:r>
          <w:rPr>
            <w:webHidden/>
          </w:rPr>
          <w:fldChar w:fldCharType="end"/>
        </w:r>
      </w:hyperlink>
    </w:p>
    <w:p w14:paraId="79A4AA66" w14:textId="77777777" w:rsidR="00EB6D97" w:rsidRDefault="00EB6D97">
      <w:pPr>
        <w:pStyle w:val="25"/>
        <w:rPr>
          <w:rFonts w:asciiTheme="minorHAnsi" w:eastAsiaTheme="minorEastAsia" w:hAnsiTheme="minorHAnsi" w:cstheme="minorBidi"/>
          <w:b w:val="0"/>
        </w:rPr>
      </w:pPr>
      <w:hyperlink w:anchor="_Toc378808529" w:history="1">
        <w:r w:rsidRPr="00DF42CF">
          <w:rPr>
            <w:rStyle w:val="afff3"/>
            <w:rFonts w:ascii="メイリオ" w:eastAsia="メイリオ" w:hAnsi="メイリオ" w:hint="eastAsia"/>
          </w:rPr>
          <w:t>▼</w:t>
        </w:r>
        <w:r>
          <w:rPr>
            <w:rFonts w:asciiTheme="minorHAnsi" w:eastAsiaTheme="minorEastAsia" w:hAnsiTheme="minorHAnsi" w:cstheme="minorBidi"/>
            <w:b w:val="0"/>
          </w:rPr>
          <w:tab/>
        </w:r>
        <w:r w:rsidRPr="00DF42CF">
          <w:rPr>
            <w:rStyle w:val="afff3"/>
          </w:rPr>
          <w:t>MapReduce</w:t>
        </w:r>
        <w:r>
          <w:rPr>
            <w:webHidden/>
          </w:rPr>
          <w:tab/>
        </w:r>
        <w:r>
          <w:rPr>
            <w:webHidden/>
          </w:rPr>
          <w:fldChar w:fldCharType="begin"/>
        </w:r>
        <w:r>
          <w:rPr>
            <w:webHidden/>
          </w:rPr>
          <w:instrText xml:space="preserve"> PAGEREF _Toc378808529 \h </w:instrText>
        </w:r>
        <w:r>
          <w:rPr>
            <w:webHidden/>
          </w:rPr>
        </w:r>
        <w:r>
          <w:rPr>
            <w:webHidden/>
          </w:rPr>
          <w:fldChar w:fldCharType="separate"/>
        </w:r>
        <w:r w:rsidR="002E251A">
          <w:rPr>
            <w:webHidden/>
          </w:rPr>
          <w:t>202</w:t>
        </w:r>
        <w:r>
          <w:rPr>
            <w:webHidden/>
          </w:rPr>
          <w:fldChar w:fldCharType="end"/>
        </w:r>
      </w:hyperlink>
    </w:p>
    <w:p w14:paraId="3D29F454" w14:textId="77777777" w:rsidR="00EB6D97" w:rsidRDefault="00EB6D97">
      <w:pPr>
        <w:pStyle w:val="32"/>
        <w:tabs>
          <w:tab w:val="left" w:pos="840"/>
        </w:tabs>
        <w:ind w:left="578" w:hanging="309"/>
        <w:rPr>
          <w:rFonts w:eastAsiaTheme="minorEastAsia"/>
        </w:rPr>
      </w:pPr>
      <w:hyperlink w:anchor="_Toc378808530" w:history="1">
        <w:r w:rsidRPr="00DF42CF">
          <w:rPr>
            <w:rStyle w:val="afff3"/>
            <w:rFonts w:ascii="Wingdings" w:hAnsi="Wingdings"/>
          </w:rPr>
          <w:t></w:t>
        </w:r>
        <w:r>
          <w:rPr>
            <w:rFonts w:eastAsiaTheme="minorEastAsia"/>
          </w:rPr>
          <w:tab/>
        </w:r>
        <w:r w:rsidRPr="00DF42CF">
          <w:rPr>
            <w:rStyle w:val="afff3"/>
            <w:rFonts w:hint="eastAsia"/>
          </w:rPr>
          <w:t>耐障害性／スケールアウト</w:t>
        </w:r>
        <w:r>
          <w:rPr>
            <w:webHidden/>
          </w:rPr>
          <w:tab/>
        </w:r>
        <w:r>
          <w:rPr>
            <w:webHidden/>
          </w:rPr>
          <w:fldChar w:fldCharType="begin"/>
        </w:r>
        <w:r>
          <w:rPr>
            <w:webHidden/>
          </w:rPr>
          <w:instrText xml:space="preserve"> PAGEREF _Toc378808530 \h </w:instrText>
        </w:r>
        <w:r>
          <w:rPr>
            <w:webHidden/>
          </w:rPr>
        </w:r>
        <w:r>
          <w:rPr>
            <w:webHidden/>
          </w:rPr>
          <w:fldChar w:fldCharType="separate"/>
        </w:r>
        <w:r w:rsidR="002E251A">
          <w:rPr>
            <w:webHidden/>
          </w:rPr>
          <w:t>203</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8808354"/>
      <w:r>
        <w:lastRenderedPageBreak/>
        <w:t>概略</w:t>
      </w:r>
      <w:bookmarkEnd w:id="1"/>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2" w:name="_Toc378808355"/>
      <w:r>
        <w:rPr>
          <w:rFonts w:hint="eastAsia"/>
        </w:rPr>
        <w:t>目的</w:t>
      </w:r>
      <w:bookmarkEnd w:id="2"/>
    </w:p>
    <w:p w14:paraId="1D70E40E" w14:textId="6B570E44"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w:t>
      </w:r>
      <w:r w:rsidR="00E079DA">
        <w:rPr>
          <w:rFonts w:hint="eastAsia"/>
        </w:rPr>
        <w:t>た</w:t>
      </w:r>
      <w:r w:rsidR="000F6DA8">
        <w:rPr>
          <w:rFonts w:hint="eastAsia"/>
        </w:rPr>
        <w:t>「</w:t>
      </w:r>
      <w:r w:rsidR="00222BB0">
        <w:rPr>
          <w:rFonts w:hint="eastAsia"/>
        </w:rPr>
        <w:t>最適な</w:t>
      </w:r>
      <w:r w:rsidR="000F6DA8">
        <w:rPr>
          <w:rFonts w:hint="eastAsia"/>
        </w:rPr>
        <w:t>」</w:t>
      </w:r>
      <w:r w:rsidR="00222BB0">
        <w:rPr>
          <w:rFonts w:hint="eastAsia"/>
        </w:rPr>
        <w:t>マルチスレッド</w:t>
      </w:r>
      <w:r w:rsidR="00E079DA">
        <w:rPr>
          <w:rFonts w:hint="eastAsia"/>
        </w:rPr>
        <w:t>プログラム構造の設計に導くことを</w:t>
      </w:r>
      <w:r w:rsidR="00B108BC">
        <w:rPr>
          <w:rFonts w:hint="eastAsia"/>
        </w:rPr>
        <w:t>目的とする</w:t>
      </w:r>
      <w:r w:rsidR="005E4415">
        <w:rPr>
          <w:rFonts w:hint="eastAsia"/>
        </w:rPr>
        <w:t>。</w:t>
      </w:r>
    </w:p>
    <w:p w14:paraId="3471C6AD" w14:textId="65356CEA" w:rsidR="00E079DA" w:rsidRDefault="00E079DA" w:rsidP="00E079DA">
      <w:pPr>
        <w:pStyle w:val="a8"/>
        <w:spacing w:beforeLines="50" w:before="180"/>
        <w:ind w:firstLine="283"/>
        <w:rPr>
          <w:rFonts w:hint="eastAsia"/>
        </w:rPr>
      </w:pPr>
      <w:r>
        <w:rPr>
          <w:rFonts w:hint="eastAsia"/>
        </w:rPr>
        <w:t>本書ではマルチスレッドプログラミングに関係する要素を広範囲に取り上げているが、一つ一つの要素はあまり深く掘り下げていない。そのため、実際のプログラミングの際は専門のドキュメントを参照することになるが、それらはとかく専門用語にあふれている。本書は、そのようなドキュメントを読む解くための手がかりとして、専門用語の説明書・手引き書となることも目的とする。</w:t>
      </w:r>
    </w:p>
    <w:p w14:paraId="3CB83A35" w14:textId="3763786C" w:rsidR="00383725" w:rsidRDefault="00383725" w:rsidP="00383725">
      <w:pPr>
        <w:pStyle w:val="1"/>
      </w:pPr>
      <w:bookmarkStart w:id="3" w:name="_Toc378808356"/>
      <w:r>
        <w:rPr>
          <w:rFonts w:hint="eastAsia"/>
        </w:rPr>
        <w:t>本書のサンプルプログラムについて</w:t>
      </w:r>
      <w:bookmarkEnd w:id="3"/>
    </w:p>
    <w:p w14:paraId="734B8E37" w14:textId="18240928" w:rsidR="00383725" w:rsidRDefault="00383725" w:rsidP="00383725">
      <w:pPr>
        <w:pStyle w:val="a8"/>
        <w:ind w:firstLine="283"/>
      </w:pPr>
      <w:r>
        <w:rPr>
          <w:rFonts w:hint="eastAsia"/>
        </w:rPr>
        <w:t>本書には多数のサンプルプログラムを</w:t>
      </w:r>
      <w:r w:rsidR="004B42D8">
        <w:rPr>
          <w:rFonts w:hint="eastAsia"/>
        </w:rPr>
        <w:t>、</w:t>
      </w:r>
      <w:r>
        <w:rPr>
          <w:rFonts w:hint="eastAsia"/>
        </w:rPr>
        <w:t>その実行結果とともに記載している。</w:t>
      </w:r>
    </w:p>
    <w:p w14:paraId="37DE1739" w14:textId="77777777" w:rsidR="004B42D8" w:rsidRPr="005A39A4" w:rsidRDefault="004B42D8" w:rsidP="004B42D8">
      <w:pPr>
        <w:pStyle w:val="2"/>
      </w:pPr>
      <w:bookmarkStart w:id="4" w:name="_Toc378808357"/>
      <w:r>
        <w:rPr>
          <w:rFonts w:hint="eastAsia"/>
        </w:rPr>
        <w:t>サンプルプログラムのビルド・実行環境</w:t>
      </w:r>
      <w:bookmarkEnd w:id="4"/>
    </w:p>
    <w:p w14:paraId="029DD89A" w14:textId="4385C40D" w:rsidR="00383725" w:rsidRDefault="004B42D8" w:rsidP="00383725">
      <w:pPr>
        <w:pStyle w:val="a8"/>
        <w:ind w:firstLine="283"/>
      </w:pPr>
      <w:r>
        <w:rPr>
          <w:rFonts w:hint="eastAsia"/>
        </w:rPr>
        <w:t>実行結果には、</w:t>
      </w:r>
      <w:r w:rsidR="00383725">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4B42D8">
      <w:pPr>
        <w:pStyle w:val="a8"/>
        <w:keepNext/>
        <w:keepLines/>
        <w:widowControl/>
        <w:spacing w:beforeLines="50" w:before="180"/>
        <w:ind w:firstLine="285"/>
        <w:rPr>
          <w:b/>
        </w:rPr>
      </w:pPr>
      <w:r w:rsidRPr="005A39A4">
        <w:rPr>
          <w:b/>
        </w:rPr>
        <w:lastRenderedPageBreak/>
        <w:t>【</w:t>
      </w:r>
      <w:r w:rsidRPr="005A39A4">
        <w:rPr>
          <w:rFonts w:hint="eastAsia"/>
          <w:b/>
        </w:rPr>
        <w:t>W</w:t>
      </w:r>
      <w:r w:rsidRPr="005A39A4">
        <w:rPr>
          <w:b/>
        </w:rPr>
        <w:t>indows</w:t>
      </w:r>
      <w:r w:rsidRPr="005A39A4">
        <w:rPr>
          <w:b/>
        </w:rPr>
        <w:t>系】</w:t>
      </w:r>
    </w:p>
    <w:p w14:paraId="6F612308" w14:textId="51A196D7" w:rsidR="00383725" w:rsidRDefault="00383725" w:rsidP="004B42D8">
      <w:pPr>
        <w:pStyle w:val="a4"/>
        <w:keepNext/>
        <w:keepLines/>
        <w:widowControl/>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4B42D8">
      <w:pPr>
        <w:pStyle w:val="a4"/>
        <w:keepNext/>
        <w:keepLines/>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4B42D8">
      <w:pPr>
        <w:pStyle w:val="a4"/>
        <w:keepNext/>
        <w:keepLines/>
        <w:widowControl/>
        <w:numPr>
          <w:ilvl w:val="0"/>
          <w:numId w:val="0"/>
        </w:numPr>
        <w:ind w:leftChars="405" w:left="850" w:firstLine="1"/>
      </w:pPr>
      <w:r>
        <w:rPr>
          <w:rFonts w:ascii="ＭＳ 明朝" w:eastAsia="ＭＳ 明朝" w:hAnsi="ＭＳ 明朝" w:cs="ＭＳ 明朝"/>
        </w:rPr>
        <w:t xml:space="preserve">⇒ </w:t>
      </w:r>
      <w:r>
        <w:t>論理プロセッサ</w:t>
      </w:r>
      <w:r>
        <w:t>×8</w:t>
      </w:r>
    </w:p>
    <w:p w14:paraId="268972E6" w14:textId="489BF8ED" w:rsidR="00383725" w:rsidRDefault="005A39A4" w:rsidP="004B42D8">
      <w:pPr>
        <w:pStyle w:val="a4"/>
        <w:keepNext/>
        <w:keepLines/>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4B42D8">
      <w:pPr>
        <w:pStyle w:val="a4"/>
        <w:keepLines/>
        <w:widowControl/>
        <w:numPr>
          <w:ilvl w:val="0"/>
          <w:numId w:val="0"/>
        </w:numPr>
        <w:ind w:left="851"/>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4B42D8">
      <w:pPr>
        <w:pStyle w:val="a8"/>
        <w:keepNext/>
        <w:keepLines/>
        <w:widowControl/>
        <w:spacing w:beforeLines="50" w:before="180"/>
        <w:ind w:firstLine="285"/>
        <w:rPr>
          <w:b/>
        </w:rPr>
      </w:pPr>
      <w:r w:rsidRPr="005A39A4">
        <w:rPr>
          <w:b/>
        </w:rPr>
        <w:t>【</w:t>
      </w:r>
      <w:r>
        <w:rPr>
          <w:rFonts w:hint="eastAsia"/>
          <w:b/>
        </w:rPr>
        <w:t>Unix</w:t>
      </w:r>
      <w:r w:rsidRPr="005A39A4">
        <w:rPr>
          <w:b/>
        </w:rPr>
        <w:t>系】</w:t>
      </w:r>
    </w:p>
    <w:p w14:paraId="62F7202F" w14:textId="5DE2674B" w:rsidR="005A39A4" w:rsidRDefault="005A39A4" w:rsidP="004B42D8">
      <w:pPr>
        <w:pStyle w:val="a4"/>
        <w:keepNext/>
        <w:keepLines/>
        <w:widowControl/>
        <w:ind w:left="447" w:hanging="298"/>
      </w:pPr>
      <w:r>
        <w:rPr>
          <w:rFonts w:hint="eastAsia"/>
        </w:rPr>
        <w:t>O</w:t>
      </w:r>
      <w:r>
        <w:t>S</w:t>
      </w:r>
      <w:r>
        <w:t>：</w:t>
      </w:r>
      <w:r>
        <w:t>CentOS 6.4, 64bit</w:t>
      </w:r>
    </w:p>
    <w:p w14:paraId="2DC7172D" w14:textId="22EEAFEC" w:rsidR="005A39A4" w:rsidRDefault="005A39A4" w:rsidP="004B42D8">
      <w:pPr>
        <w:pStyle w:val="a4"/>
        <w:keepNext/>
        <w:keepLines/>
        <w:widowControl/>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4B42D8">
      <w:pPr>
        <w:pStyle w:val="a4"/>
        <w:keepNext/>
        <w:keepLines/>
        <w:widowControl/>
        <w:ind w:left="447" w:hanging="298"/>
      </w:pPr>
      <w:r>
        <w:rPr>
          <w:rFonts w:hint="eastAsia"/>
        </w:rPr>
        <w:t>Compiler</w:t>
      </w:r>
      <w:r>
        <w:rPr>
          <w:rFonts w:hint="eastAsia"/>
        </w:rPr>
        <w:t>：</w:t>
      </w:r>
      <w:r>
        <w:rPr>
          <w:rFonts w:hint="eastAsia"/>
        </w:rPr>
        <w:t>GCC 4.4.7</w:t>
      </w:r>
    </w:p>
    <w:p w14:paraId="6B140623" w14:textId="480A99AD" w:rsidR="005A39A4" w:rsidRDefault="005A39A4" w:rsidP="004B42D8">
      <w:pPr>
        <w:pStyle w:val="a4"/>
        <w:keepNext/>
        <w:keepLines/>
        <w:widowControl/>
        <w:numPr>
          <w:ilvl w:val="0"/>
          <w:numId w:val="0"/>
        </w:numPr>
        <w:ind w:left="851"/>
      </w:pP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Default="00E73F27" w:rsidP="004B42D8">
      <w:pPr>
        <w:pStyle w:val="a8"/>
        <w:keepLines/>
        <w:widowControl/>
        <w:spacing w:beforeLines="50" w:before="180"/>
        <w:ind w:firstLine="283"/>
      </w:pPr>
      <w:r>
        <w:rPr>
          <w:rFonts w:hint="eastAsia"/>
        </w:rPr>
        <w:t>※一部</w:t>
      </w:r>
      <w:r>
        <w:rPr>
          <w:rFonts w:hint="eastAsia"/>
        </w:rPr>
        <w:t xml:space="preserve">Cygwin6.3,64bit + </w:t>
      </w:r>
      <w:r>
        <w:t xml:space="preserve">GCC 4.8.2 </w:t>
      </w:r>
      <w:r>
        <w:rPr>
          <w:rFonts w:hint="eastAsia"/>
        </w:rPr>
        <w:t>で実行したものもあり。</w:t>
      </w:r>
    </w:p>
    <w:p w14:paraId="5B88EC00" w14:textId="15EDED01" w:rsidR="004B42D8" w:rsidRDefault="004B42D8" w:rsidP="004B42D8">
      <w:pPr>
        <w:pStyle w:val="2"/>
      </w:pPr>
      <w:bookmarkStart w:id="5" w:name="_Toc378808358"/>
      <w:r>
        <w:rPr>
          <w:rFonts w:hint="eastAsia"/>
        </w:rPr>
        <w:t>サンプルプログラム</w:t>
      </w:r>
      <w:r w:rsidR="00A073F3">
        <w:rPr>
          <w:rFonts w:hint="eastAsia"/>
        </w:rPr>
        <w:t>記載の方針</w:t>
      </w:r>
      <w:r>
        <w:rPr>
          <w:rFonts w:hint="eastAsia"/>
        </w:rPr>
        <w:t>について</w:t>
      </w:r>
      <w:bookmarkEnd w:id="5"/>
    </w:p>
    <w:p w14:paraId="4FEFFC41" w14:textId="33FAE65E" w:rsidR="004B42D8" w:rsidRDefault="006852C6" w:rsidP="004B42D8">
      <w:pPr>
        <w:pStyle w:val="a9"/>
        <w:ind w:firstLine="283"/>
      </w:pPr>
      <w:r>
        <w:rPr>
          <w:rFonts w:hint="eastAsia"/>
        </w:rPr>
        <w:t>本書に記載するサンプルプログラムは、</w:t>
      </w:r>
      <w:r w:rsidR="004B42D8">
        <w:rPr>
          <w:rFonts w:hint="eastAsia"/>
        </w:rPr>
        <w:t>関数リファレンス的な</w:t>
      </w:r>
      <w:r>
        <w:rPr>
          <w:rFonts w:hint="eastAsia"/>
        </w:rPr>
        <w:t>性質の</w:t>
      </w:r>
      <w:r w:rsidR="004B42D8">
        <w:rPr>
          <w:rFonts w:hint="eastAsia"/>
        </w:rPr>
        <w:t>ものではなく、</w:t>
      </w:r>
      <w:r w:rsidR="00A073F3">
        <w:rPr>
          <w:rFonts w:hint="eastAsia"/>
        </w:rPr>
        <w:t>なるべく</w:t>
      </w:r>
      <w:r w:rsidR="004B42D8">
        <w:rPr>
          <w:rFonts w:hint="eastAsia"/>
        </w:rPr>
        <w:t>各技術の</w:t>
      </w:r>
      <w:r>
        <w:rPr>
          <w:rFonts w:hint="eastAsia"/>
        </w:rPr>
        <w:t>性質を把握するための具体的な用例として</w:t>
      </w:r>
      <w:r w:rsidR="004B42D8">
        <w:rPr>
          <w:rFonts w:hint="eastAsia"/>
        </w:rPr>
        <w:t>示している。</w:t>
      </w:r>
    </w:p>
    <w:p w14:paraId="0E4BDBE6" w14:textId="428C170F" w:rsidR="006852C6" w:rsidRDefault="004B42D8" w:rsidP="004B42D8">
      <w:pPr>
        <w:pStyle w:val="a9"/>
        <w:ind w:firstLine="283"/>
      </w:pPr>
      <w:r>
        <w:t>そのため、やや長めの</w:t>
      </w:r>
      <w:r w:rsidR="00A073F3">
        <w:t>コード</w:t>
      </w:r>
      <w:r>
        <w:t>となっている</w:t>
      </w:r>
      <w:r w:rsidR="006852C6">
        <w:t>が、各</w:t>
      </w:r>
      <w:r>
        <w:t>技術のポイントとなる箇所には分かり易く着色している</w:t>
      </w:r>
      <w:r w:rsidR="006852C6">
        <w:t>ため、要所を把握しやすいようにしている。</w:t>
      </w:r>
    </w:p>
    <w:p w14:paraId="7A8FEF5A" w14:textId="3AFA6B80" w:rsidR="004B42D8" w:rsidRDefault="006852C6" w:rsidP="004B42D8">
      <w:pPr>
        <w:pStyle w:val="a9"/>
        <w:ind w:firstLine="283"/>
      </w:pPr>
      <w:r>
        <w:t>なお、各技術の機能を網羅的に紹介するものではないが、少しでも広範囲にポイントを抑えたものになるようにしている。</w:t>
      </w:r>
    </w:p>
    <w:p w14:paraId="02FC05A0" w14:textId="77777777" w:rsidR="00A073F3" w:rsidRDefault="004B42D8" w:rsidP="004B42D8">
      <w:pPr>
        <w:pStyle w:val="a9"/>
        <w:spacing w:beforeLines="50" w:before="180"/>
        <w:ind w:firstLine="283"/>
      </w:pPr>
      <w:r>
        <w:t>各サンプルプログラムは、同系統技術の比較のために、大部分が同じコードになっているものも多い。しかし、ドキュメントが全体的に長</w:t>
      </w:r>
      <w:r w:rsidR="00A073F3">
        <w:t>いこともあり</w:t>
      </w:r>
      <w:r>
        <w:t>、</w:t>
      </w:r>
      <w:r w:rsidR="00A073F3">
        <w:t>差分での記載とせず、それぞれ完全に動作する状態のサンプルを示す方針としている。</w:t>
      </w:r>
    </w:p>
    <w:p w14:paraId="09505729" w14:textId="19707982" w:rsidR="004B42D8" w:rsidRPr="004B42D8" w:rsidRDefault="00A073F3" w:rsidP="00A073F3">
      <w:pPr>
        <w:pStyle w:val="a9"/>
        <w:ind w:firstLine="283"/>
      </w:pPr>
      <w:r>
        <w:t>これにより、部分的にドキュメントを参照したい時に、広範囲に読み返さなくても良いものとしている。</w:t>
      </w:r>
    </w:p>
    <w:p w14:paraId="10DE568B" w14:textId="5881D7FA" w:rsidR="00801698" w:rsidRDefault="00C937D0" w:rsidP="00801698">
      <w:pPr>
        <w:pStyle w:val="1"/>
      </w:pPr>
      <w:bookmarkStart w:id="6" w:name="_Toc378808359"/>
      <w:r>
        <w:rPr>
          <w:rFonts w:hint="eastAsia"/>
        </w:rPr>
        <w:t>スレッドの</w:t>
      </w:r>
      <w:r w:rsidR="00A77C3A">
        <w:rPr>
          <w:rFonts w:hint="eastAsia"/>
        </w:rPr>
        <w:t>仕組み</w:t>
      </w:r>
      <w:bookmarkEnd w:id="6"/>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pPr>
      <w:r>
        <w:rPr>
          <w:rFonts w:hint="eastAsia"/>
        </w:rPr>
        <w:t>主に、スレッドの挙動とスレッドがなにによって管理されるのかを説明する。</w:t>
      </w:r>
    </w:p>
    <w:p w14:paraId="3CAAC9B8" w14:textId="52F16E22" w:rsidR="00801698" w:rsidRDefault="00C937D0" w:rsidP="00383725">
      <w:pPr>
        <w:pStyle w:val="2"/>
      </w:pPr>
      <w:bookmarkStart w:id="7" w:name="_Toc378808360"/>
      <w:r>
        <w:rPr>
          <w:rFonts w:hint="eastAsia"/>
        </w:rPr>
        <w:lastRenderedPageBreak/>
        <w:t>マルチタスク</w:t>
      </w:r>
      <w:bookmarkEnd w:id="7"/>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62EFDE8D" w:rsidR="00BD6BBE" w:rsidRDefault="00BD6BBE" w:rsidP="00CB5EAA">
      <w:pPr>
        <w:pStyle w:val="3"/>
      </w:pPr>
      <w:bookmarkStart w:id="8" w:name="_Toc378808361"/>
      <w:r>
        <w:rPr>
          <w:rFonts w:hint="eastAsia"/>
        </w:rPr>
        <w:t>ノンプリエンプティブなマルチタスク</w:t>
      </w:r>
      <w:bookmarkEnd w:id="8"/>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550870"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2D98DB86" w:rsidR="00C937D0" w:rsidRDefault="00C937D0" w:rsidP="00CB5EAA">
      <w:pPr>
        <w:pStyle w:val="3"/>
      </w:pPr>
      <w:bookmarkStart w:id="9" w:name="_Toc378808362"/>
      <w:r>
        <w:rPr>
          <w:rFonts w:hint="eastAsia"/>
        </w:rPr>
        <w:lastRenderedPageBreak/>
        <w:t>プリエン</w:t>
      </w:r>
      <w:r w:rsidR="00BD6BBE">
        <w:rPr>
          <w:rFonts w:hint="eastAsia"/>
        </w:rPr>
        <w:t>プ</w:t>
      </w:r>
      <w:r>
        <w:rPr>
          <w:rFonts w:hint="eastAsia"/>
        </w:rPr>
        <w:t>ティブなマルチタスク</w:t>
      </w:r>
      <w:bookmarkEnd w:id="9"/>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550871"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5EB19378" w:rsidR="00D009CA" w:rsidRDefault="00D009CA" w:rsidP="00CB5EAA">
      <w:pPr>
        <w:pStyle w:val="3"/>
      </w:pPr>
      <w:bookmarkStart w:id="10" w:name="_Toc378808363"/>
      <w:r>
        <w:rPr>
          <w:rFonts w:hint="eastAsia"/>
        </w:rPr>
        <w:t>タイムスライス</w:t>
      </w:r>
      <w:bookmarkEnd w:id="10"/>
    </w:p>
    <w:p w14:paraId="129DC755" w14:textId="730F08AE"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「タイムスライス」と呼ぶ。</w:t>
      </w:r>
    </w:p>
    <w:p w14:paraId="6ED58BB6" w14:textId="2DDA4F87" w:rsidR="008B4D4E" w:rsidRDefault="008B4D4E" w:rsidP="00CB5EAA">
      <w:pPr>
        <w:pStyle w:val="3"/>
      </w:pPr>
      <w:bookmarkStart w:id="11" w:name="_Toc378808364"/>
      <w:r>
        <w:rPr>
          <w:rFonts w:hint="eastAsia"/>
        </w:rPr>
        <w:lastRenderedPageBreak/>
        <w:t>並行と並列</w:t>
      </w:r>
      <w:bookmarkEnd w:id="11"/>
    </w:p>
    <w:p w14:paraId="4D074B6E" w14:textId="104F0D76"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Pr>
          <w:rFonts w:hint="eastAsia"/>
        </w:rPr>
        <w:t>Concurrent</w:t>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77777777"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Pr>
          <w:rFonts w:hint="eastAsia"/>
        </w:rPr>
        <w:t>Parallel</w:t>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550872"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32A3997E" w:rsidR="00C937D0" w:rsidRDefault="00C937D0" w:rsidP="00C937D0">
      <w:pPr>
        <w:pStyle w:val="2"/>
      </w:pPr>
      <w:bookmarkStart w:id="12" w:name="_Toc378808365"/>
      <w:r>
        <w:rPr>
          <w:rFonts w:hint="eastAsia"/>
        </w:rPr>
        <w:t>OS</w:t>
      </w:r>
      <w:r>
        <w:rPr>
          <w:rFonts w:hint="eastAsia"/>
        </w:rPr>
        <w:t>とカーネル</w:t>
      </w:r>
      <w:bookmarkEnd w:id="12"/>
    </w:p>
    <w:p w14:paraId="7A15A26C" w14:textId="4DBBBF43"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1795421C"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550873"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67975237"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各種デバイスを制御する個々のプログラムを「デバイスドライバー」と呼び、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21D3F6E0" w:rsidR="00C937D0" w:rsidRDefault="00C937D0" w:rsidP="00CB5EAA">
      <w:pPr>
        <w:pStyle w:val="3"/>
      </w:pPr>
      <w:bookmarkStart w:id="13" w:name="_Toc378808366"/>
      <w:r>
        <w:rPr>
          <w:rFonts w:hint="eastAsia"/>
        </w:rPr>
        <w:t>モノリシックカーネル</w:t>
      </w:r>
      <w:bookmarkEnd w:id="13"/>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4E0C8BBF" w:rsidR="001508DE" w:rsidRDefault="00123EC2"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550874" r:id="rId28"/>
        </w:object>
      </w:r>
    </w:p>
    <w:p w14:paraId="0237B268" w14:textId="78612C58" w:rsidR="00C15179" w:rsidRDefault="00C15179" w:rsidP="008679F9">
      <w:pPr>
        <w:pStyle w:val="aa"/>
        <w:spacing w:beforeLines="50" w:before="180"/>
        <w:ind w:left="447" w:firstLine="283"/>
      </w:pPr>
      <w:r>
        <w:rPr>
          <w:rFonts w:hint="eastAsia"/>
        </w:rPr>
        <w:t>単純には、デバイスドライバーがカ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肥大化する。また、デバイスドライバーに深刻な問題があると、</w:t>
      </w:r>
      <w:r>
        <w:rPr>
          <w:rFonts w:hint="eastAsia"/>
        </w:rPr>
        <w:t>OS</w:t>
      </w:r>
      <w:r>
        <w:rPr>
          <w:rFonts w:hint="eastAsia"/>
        </w:rPr>
        <w:t>全体が停止するような事態も招く。</w:t>
      </w:r>
    </w:p>
    <w:p w14:paraId="2D72F415" w14:textId="6553A2E4"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デバイスドライバーを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74153005" w:rsidR="00C937D0" w:rsidRDefault="00C937D0" w:rsidP="00CB5EAA">
      <w:pPr>
        <w:pStyle w:val="3"/>
      </w:pPr>
      <w:bookmarkStart w:id="14" w:name="_Toc378808367"/>
      <w:r>
        <w:rPr>
          <w:rFonts w:hint="eastAsia"/>
        </w:rPr>
        <w:lastRenderedPageBreak/>
        <w:t>マイクロカーネル</w:t>
      </w:r>
      <w:bookmarkEnd w:id="14"/>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626645CA" w:rsidR="00123EC2" w:rsidRDefault="00123EC2"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550875"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1D4E8223" w:rsidR="00A4203E" w:rsidRDefault="008679F9" w:rsidP="004E36FE">
      <w:pPr>
        <w:pStyle w:val="aa"/>
        <w:spacing w:beforeLines="50" w:before="180"/>
        <w:ind w:left="447" w:firstLine="283"/>
      </w:pPr>
      <w:r>
        <w:rPr>
          <w:rFonts w:hint="eastAsia"/>
        </w:rPr>
        <w:t>カーネル自体は必要最小限にとどめ、デバイスドライバーなどの他の「準カーネル」機能を切り離して構成している。そのため、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7B583DAB" w14:textId="21CCDEBB" w:rsidR="00763462" w:rsidRDefault="00763462" w:rsidP="00763462">
      <w:pPr>
        <w:pStyle w:val="aa"/>
        <w:spacing w:beforeLines="50" w:before="180"/>
        <w:ind w:left="447" w:firstLine="283"/>
      </w:pPr>
      <w:r>
        <w:rPr>
          <w:rFonts w:hint="eastAsia"/>
        </w:rPr>
        <w:t>マルチスレッド制御の観点で言えば、より高度な機能が提供されていると言える。例えば、後述する「名前付きパイプ」では、高度な通信の抽象化が実現できている。「名前付きパイプ」は、</w:t>
      </w:r>
      <w:r>
        <w:rPr>
          <w:rFonts w:hint="eastAsia"/>
        </w:rPr>
        <w:t>OS</w:t>
      </w:r>
      <w:r>
        <w:rPr>
          <w:rFonts w:hint="eastAsia"/>
        </w:rPr>
        <w:t>に対してユーザーがインストールした通信プロトコル（</w:t>
      </w:r>
      <w:r>
        <w:rPr>
          <w:rFonts w:hint="eastAsia"/>
        </w:rPr>
        <w:t>TCP/IP</w:t>
      </w:r>
      <w:r>
        <w:rPr>
          <w:rFonts w:hint="eastAsia"/>
        </w:rPr>
        <w:t>や</w:t>
      </w:r>
      <w:r>
        <w:rPr>
          <w:rFonts w:hint="eastAsia"/>
        </w:rPr>
        <w:t>NetBUEI</w:t>
      </w:r>
      <w:r>
        <w:rPr>
          <w:rFonts w:hint="eastAsia"/>
        </w:rPr>
        <w:t>、</w:t>
      </w:r>
      <w:r>
        <w:t>IPX/SPX</w:t>
      </w:r>
      <w:r>
        <w:rPr>
          <w:rFonts w:hint="eastAsia"/>
        </w:rPr>
        <w:t>など）を意識することなく、全く同じ手続きでプロセス間通信もネットワーク通信も可能な通信手段である。</w:t>
      </w:r>
    </w:p>
    <w:p w14:paraId="59360DC6" w14:textId="7D382548" w:rsidR="001F21EA" w:rsidRDefault="001F21EA" w:rsidP="001F21EA">
      <w:pPr>
        <w:pStyle w:val="3"/>
      </w:pPr>
      <w:bookmarkStart w:id="15" w:name="_Toc378808368"/>
      <w:r>
        <w:rPr>
          <w:rFonts w:hint="eastAsia"/>
        </w:rPr>
        <w:t>ハイブリッドカーネル</w:t>
      </w:r>
      <w:bookmarkEnd w:id="15"/>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lastRenderedPageBreak/>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6" w:name="_Toc378808369"/>
      <w:r>
        <w:rPr>
          <w:rFonts w:hint="eastAsia"/>
        </w:rPr>
        <w:t>カーネルモードとユーザーモード</w:t>
      </w:r>
      <w:bookmarkEnd w:id="16"/>
    </w:p>
    <w:p w14:paraId="09764A9E" w14:textId="5754C7EE" w:rsidR="00A4203E" w:rsidRDefault="00A315D6" w:rsidP="00A315D6">
      <w:pPr>
        <w:pStyle w:val="aa"/>
        <w:ind w:left="447" w:firstLine="283"/>
      </w:pPr>
      <w:r>
        <w:t>マルチスレッドプログラミングでカーネル</w:t>
      </w:r>
      <w:r w:rsidR="00997674">
        <w:rPr>
          <w:rFonts w:hint="eastAsia"/>
        </w:rPr>
        <w:t>の方式</w:t>
      </w:r>
      <w:r>
        <w:t>を意識する必要性はあまりないが、</w:t>
      </w:r>
      <w:r w:rsidR="00A4203E">
        <w:t>OS</w:t>
      </w:r>
      <w:r w:rsidR="00A4203E">
        <w:t>が使用するメモリ量や</w:t>
      </w:r>
      <w:r w:rsidR="00A4203E">
        <w:t>CPU</w:t>
      </w:r>
      <w:r w:rsidR="00A4203E">
        <w:t>は意識したいところ。</w:t>
      </w:r>
      <w:r w:rsidR="00A4203E">
        <w:t>PS3</w:t>
      </w:r>
      <w:r w:rsidR="00A4203E">
        <w:t>の開発では、システムバージョンアップの際に所用メモリ量が削減されることを切実に願うことがあった。</w:t>
      </w:r>
    </w:p>
    <w:p w14:paraId="338973C1" w14:textId="1501219F" w:rsidR="00A315D6" w:rsidRDefault="00A4203E" w:rsidP="00A4203E">
      <w:pPr>
        <w:pStyle w:val="aa"/>
        <w:spacing w:beforeLines="50" w:before="180"/>
        <w:ind w:left="447" w:firstLine="283"/>
      </w:pPr>
      <w:r>
        <w:t>また</w:t>
      </w:r>
      <w:r w:rsidR="00A315D6">
        <w:t>、</w:t>
      </w:r>
      <w:r w:rsidR="001930B1">
        <w:rPr>
          <w:rFonts w:hint="eastAsia"/>
        </w:rPr>
        <w:t>パフォーマンスチューニングの際、</w:t>
      </w:r>
      <w:r w:rsidR="004E36FE">
        <w:rPr>
          <w:rFonts w:hint="eastAsia"/>
        </w:rPr>
        <w:t>ユーザーモード側（</w:t>
      </w:r>
      <w:r w:rsidR="00A315D6">
        <w:t>ゲーム側</w:t>
      </w:r>
      <w:r w:rsidR="004E36FE">
        <w:rPr>
          <w:rFonts w:hint="eastAsia"/>
        </w:rPr>
        <w:t>）</w:t>
      </w:r>
      <w:r w:rsidR="00A315D6">
        <w:t>の処理負荷</w:t>
      </w:r>
      <w:r>
        <w:t>が高いのか、</w:t>
      </w:r>
      <w:r w:rsidR="00A315D6">
        <w:t>カーネル</w:t>
      </w:r>
      <w:r w:rsidR="004E36FE">
        <w:rPr>
          <w:rFonts w:hint="eastAsia"/>
        </w:rPr>
        <w:t>モード</w:t>
      </w:r>
      <w:r w:rsidR="00A315D6">
        <w:t>側の処理負荷</w:t>
      </w:r>
      <w:r>
        <w:t>が高いのかは、可能な限り意識したい。</w:t>
      </w:r>
    </w:p>
    <w:p w14:paraId="23E02142" w14:textId="77777777" w:rsidR="00A4203E" w:rsidRDefault="00A315D6" w:rsidP="004E36FE">
      <w:pPr>
        <w:pStyle w:val="aa"/>
        <w:spacing w:beforeLines="50" w:before="180"/>
        <w:ind w:left="447"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0CEB2224" w14:textId="7B4DDC9C" w:rsidR="00A315D6" w:rsidRDefault="00A315D6" w:rsidP="00A4203E">
      <w:pPr>
        <w:pStyle w:val="aa"/>
        <w:ind w:left="447" w:firstLine="283"/>
      </w:pPr>
      <w:r>
        <w:rPr>
          <w:rFonts w:hint="eastAsia"/>
        </w:rPr>
        <w:t>この「カーネル時間」</w:t>
      </w:r>
      <w:r w:rsidR="00A4203E">
        <w:rPr>
          <w:rFonts w:hint="eastAsia"/>
        </w:rPr>
        <w:t>がカーネルモードの処理負荷を意味する。</w:t>
      </w:r>
      <w:r>
        <w:rPr>
          <w:rFonts w:hint="eastAsia"/>
        </w:rPr>
        <w:t>全体の</w:t>
      </w:r>
      <w:r>
        <w:rPr>
          <w:rFonts w:hint="eastAsia"/>
        </w:rPr>
        <w:t>CPU</w:t>
      </w:r>
      <w:r>
        <w:rPr>
          <w:rFonts w:hint="eastAsia"/>
        </w:rPr>
        <w:t>使用率のうち、カーネルが占めている割合を示す。</w:t>
      </w:r>
      <w:r w:rsidR="009E61CB">
        <w:rPr>
          <w:rFonts w:hint="eastAsia"/>
        </w:rPr>
        <w:t>カーネル時間が高まるのは、</w:t>
      </w:r>
      <w:r>
        <w:rPr>
          <w:rFonts w:hint="eastAsia"/>
        </w:rPr>
        <w:t>デバイスへのアクセスやグラフィックス、ネットワーク通信などが込み合</w:t>
      </w:r>
      <w:r w:rsidR="009E61CB">
        <w:rPr>
          <w:rFonts w:hint="eastAsia"/>
        </w:rPr>
        <w:t>った時である</w:t>
      </w:r>
      <w:r>
        <w:rPr>
          <w:rFonts w:hint="eastAsia"/>
        </w:rPr>
        <w:t>。</w:t>
      </w:r>
    </w:p>
    <w:p w14:paraId="2DF75327" w14:textId="4FAA6237" w:rsidR="00A315D6" w:rsidRDefault="00A315D6" w:rsidP="00A315D6">
      <w:pPr>
        <w:pStyle w:val="aa"/>
        <w:ind w:left="447"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4AA63B96" w14:textId="2112455D" w:rsidR="00B87A3B" w:rsidRDefault="00B87A3B" w:rsidP="00B87A3B">
      <w:pPr>
        <w:pStyle w:val="3"/>
      </w:pPr>
      <w:bookmarkStart w:id="17" w:name="_Toc378808370"/>
      <w:r>
        <w:rPr>
          <w:rFonts w:hint="eastAsia"/>
        </w:rPr>
        <w:t>BIOS</w:t>
      </w:r>
      <w:bookmarkEnd w:id="17"/>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8" w:name="_Toc378808371"/>
      <w:r>
        <w:rPr>
          <w:rFonts w:hint="eastAsia"/>
        </w:rPr>
        <w:lastRenderedPageBreak/>
        <w:t>プロセス</w:t>
      </w:r>
      <w:r w:rsidR="00D776B9">
        <w:rPr>
          <w:rFonts w:hint="eastAsia"/>
        </w:rPr>
        <w:t>とスレッド</w:t>
      </w:r>
      <w:bookmarkEnd w:id="18"/>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550876" r:id="rId33"/>
        </w:object>
      </w:r>
    </w:p>
    <w:p w14:paraId="77C872B6" w14:textId="77777777" w:rsidR="00D776B9" w:rsidRDefault="00D776B9" w:rsidP="00D776B9">
      <w:pPr>
        <w:pStyle w:val="3"/>
      </w:pPr>
      <w:bookmarkStart w:id="19" w:name="_Toc378808372"/>
      <w:r>
        <w:rPr>
          <w:rFonts w:hint="eastAsia"/>
        </w:rPr>
        <w:t>プロセス</w:t>
      </w:r>
      <w:bookmarkEnd w:id="19"/>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46F99F08" w:rsidR="006508AD" w:rsidRDefault="006508AD" w:rsidP="006508AD">
      <w:pPr>
        <w:pStyle w:val="4"/>
        <w:spacing w:before="360" w:after="180"/>
        <w:ind w:left="594"/>
      </w:pPr>
      <w:r>
        <w:rPr>
          <w:rFonts w:hint="eastAsia"/>
        </w:rPr>
        <w:t>子プロセス</w:t>
      </w:r>
    </w:p>
    <w:p w14:paraId="7156C4BA" w14:textId="7BF54D74" w:rsidR="006508AD" w:rsidRPr="006508AD" w:rsidRDefault="007621F8" w:rsidP="006508AD">
      <w:pPr>
        <w:pStyle w:val="ab"/>
        <w:ind w:left="594" w:firstLine="283"/>
      </w:pPr>
      <w:r>
        <w:rPr>
          <w:rFonts w:hint="eastAsia"/>
        </w:rPr>
        <w:t>プロセスは「子プロセス」というプロセスを生成できる。両者はメモリ空間を共有できないが、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r w:rsidR="000C22E7">
        <w:rPr>
          <w:rFonts w:hint="eastAsia"/>
        </w:rPr>
        <w:t>親プロセスは子プロセス</w:t>
      </w:r>
      <w:r w:rsidR="009852DA">
        <w:rPr>
          <w:rFonts w:hint="eastAsia"/>
        </w:rPr>
        <w:t>の</w:t>
      </w:r>
      <w:r w:rsidR="000C22E7">
        <w:rPr>
          <w:rFonts w:hint="eastAsia"/>
        </w:rPr>
        <w:t>終了を待ったり、子プロセスを終了させたりといった制御が可能。</w:t>
      </w:r>
    </w:p>
    <w:p w14:paraId="3BD1D639" w14:textId="5FE5A66D" w:rsidR="00A77C3A" w:rsidRDefault="00A77C3A" w:rsidP="00D776B9">
      <w:pPr>
        <w:pStyle w:val="3"/>
      </w:pPr>
      <w:bookmarkStart w:id="20" w:name="_Toc378808373"/>
      <w:r>
        <w:rPr>
          <w:rFonts w:hint="eastAsia"/>
        </w:rPr>
        <w:lastRenderedPageBreak/>
        <w:t>スレッド</w:t>
      </w:r>
      <w:bookmarkEnd w:id="20"/>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77777777"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並行で動作させることができる。</w:t>
      </w:r>
    </w:p>
    <w:p w14:paraId="38B924C7" w14:textId="5FE5B5CC"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がその関数をスレッドとして実行し、マルチタスクスケジューリングの対象に加えて制御する。</w:t>
      </w:r>
    </w:p>
    <w:p w14:paraId="31A0FBA9" w14:textId="02AF168D" w:rsidR="00B1715F" w:rsidRDefault="00B1715F" w:rsidP="00B1715F">
      <w:pPr>
        <w:pStyle w:val="3"/>
      </w:pPr>
      <w:bookmarkStart w:id="21" w:name="_Toc378808374"/>
      <w:r>
        <w:rPr>
          <w:rFonts w:hint="eastAsia"/>
        </w:rPr>
        <w:t>メモリ空間の保護</w:t>
      </w:r>
      <w:bookmarkEnd w:id="21"/>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232A19E7"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が制御する「仮想メモリ空間（仮想アドレス）」によって保護されるため、メモリアドレスを直接指定しても、他のプロセスに干渉することはできない。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0802570" w:rsidR="00092A73" w:rsidRDefault="00092A73" w:rsidP="00092A73">
      <w:pPr>
        <w:pStyle w:val="aa"/>
        <w:spacing w:beforeLines="50" w:before="180"/>
        <w:ind w:left="447" w:firstLine="283"/>
      </w:pPr>
      <w:r>
        <w:t>逆にスレッド内だけで保護されるメモリ領域を扱うこともできる。これは「</w:t>
      </w:r>
      <w:r>
        <w:t>TLS</w:t>
      </w:r>
      <w:r>
        <w:t>＝</w:t>
      </w:r>
      <w:r>
        <w:rPr>
          <w:rFonts w:hint="eastAsia"/>
        </w:rPr>
        <w:t>Thread Local Strage</w:t>
      </w:r>
      <w:r>
        <w:rPr>
          <w:rFonts w:hint="eastAsia"/>
        </w:rPr>
        <w:t>」（スレッドローカルストレージ）と呼ばれる仕組みで、ゲームプログラミングでもかなり利用価値が高い。詳しくは後述する。</w:t>
      </w:r>
    </w:p>
    <w:p w14:paraId="04FB45D6" w14:textId="59BE10E8" w:rsidR="00B1715F" w:rsidRDefault="00B1715F" w:rsidP="00B1715F">
      <w:pPr>
        <w:pStyle w:val="3"/>
      </w:pPr>
      <w:bookmarkStart w:id="22" w:name="_Toc378808375"/>
      <w:r>
        <w:rPr>
          <w:rFonts w:hint="eastAsia"/>
        </w:rPr>
        <w:t>プロセスの終了時のリソースの解放</w:t>
      </w:r>
      <w:bookmarkEnd w:id="22"/>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4AF3E52"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ゲームプレイではやがてメモリ不足などの問題を引き起こすので、</w:t>
      </w:r>
      <w:r>
        <w:rPr>
          <w:rFonts w:hint="eastAsia"/>
        </w:rPr>
        <w:t>きちんと明示的に全ての解放を行うべき。</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26DA26CF" w:rsidR="00F931A9" w:rsidRDefault="00F931A9" w:rsidP="00F931A9">
      <w:pPr>
        <w:pStyle w:val="3"/>
      </w:pPr>
      <w:bookmarkStart w:id="23" w:name="_Toc378808376"/>
      <w:r>
        <w:rPr>
          <w:rFonts w:hint="eastAsia"/>
        </w:rPr>
        <w:lastRenderedPageBreak/>
        <w:t>サービス／デーモン</w:t>
      </w:r>
      <w:bookmarkEnd w:id="23"/>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3B5CB6FB" w:rsidR="00F931A9" w:rsidRDefault="00AC7562" w:rsidP="00F931A9">
      <w:pPr>
        <w:pStyle w:val="aa"/>
        <w:ind w:left="447" w:firstLine="283"/>
      </w:pPr>
      <w:r>
        <w:rPr>
          <w:rFonts w:hint="eastAsia"/>
        </w:rPr>
        <w:t>GUI</w:t>
      </w:r>
      <w:r>
        <w:rPr>
          <w:rFonts w:hint="eastAsia"/>
        </w:rPr>
        <w:t>を持った「フロントエンド（プロセス）」に対して、姿の見えない</w:t>
      </w:r>
      <w:r w:rsidR="00AD5C5F">
        <w:rPr>
          <w:rFonts w:hint="eastAsia"/>
        </w:rPr>
        <w:t>「バックエンド</w:t>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77777777" w:rsidR="00AC7562" w:rsidRDefault="00F931A9" w:rsidP="00AC7562">
      <w:pPr>
        <w:pStyle w:val="aa"/>
        <w:spacing w:beforeLines="50" w:before="180"/>
        <w:ind w:left="447" w:firstLine="283"/>
      </w:pPr>
      <w:r>
        <w:rPr>
          <w:rFonts w:hint="eastAsia"/>
        </w:rPr>
        <w:t>ログインしなくても</w:t>
      </w:r>
      <w:r>
        <w:rPr>
          <w:rFonts w:hint="eastAsia"/>
        </w:rPr>
        <w:t>OS</w:t>
      </w:r>
      <w:r>
        <w:rPr>
          <w:rFonts w:hint="eastAsia"/>
        </w:rPr>
        <w:t>起動と同時に実行するように</w:t>
      </w:r>
      <w:r>
        <w:rPr>
          <w:rFonts w:hint="eastAsia"/>
        </w:rPr>
        <w:t>OS</w:t>
      </w:r>
      <w:r>
        <w:rPr>
          <w:rFonts w:hint="eastAsia"/>
        </w:rPr>
        <w:t>が管理</w:t>
      </w:r>
      <w:r w:rsidR="00E03646">
        <w:rPr>
          <w:rFonts w:hint="eastAsia"/>
        </w:rPr>
        <w:t>する。</w:t>
      </w:r>
    </w:p>
    <w:p w14:paraId="65856169" w14:textId="5289351A"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何らかのリクエストが来るまでスリープして待ち続けるような処理が多い。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4" w:name="_Toc378808377"/>
      <w:r>
        <w:rPr>
          <w:rFonts w:hint="eastAsia"/>
        </w:rPr>
        <w:t>スレッドとハードウェア</w:t>
      </w:r>
      <w:bookmarkEnd w:id="24"/>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27E092AE"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rPr>
          <w:rFonts w:hint="eastAsia"/>
        </w:rPr>
        <w:t xml:space="preserve"> </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一部のプロセッサは特定の処理に専門化してロードの手間をなくようにすべきか？（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781BC46A" w:rsidR="00E211F0" w:rsidRDefault="00E211F0" w:rsidP="00E211F0">
      <w:pPr>
        <w:pStyle w:val="2"/>
      </w:pPr>
      <w:bookmarkStart w:id="25" w:name="_Toc378808378"/>
      <w:r>
        <w:rPr>
          <w:rFonts w:hint="eastAsia"/>
        </w:rPr>
        <w:t>CPU</w:t>
      </w:r>
      <w:bookmarkEnd w:id="25"/>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2C52EDC4" w:rsidR="00E211F0" w:rsidRDefault="00DB0D45" w:rsidP="00DB0D45">
      <w:pPr>
        <w:pStyle w:val="affff7"/>
      </w:pPr>
      <w:r>
        <w:rPr>
          <w:rFonts w:hint="eastAsia"/>
        </w:rPr>
        <w:t xml:space="preserve">MPU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4812C296" w:rsidR="00EF494D" w:rsidRDefault="003A25D4" w:rsidP="00DB0D45">
      <w:pPr>
        <w:pStyle w:val="affff7"/>
      </w:pPr>
      <w:r>
        <w:rPr>
          <w:rFonts w:hint="eastAsia"/>
        </w:rPr>
        <w:t xml:space="preserve">PPE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4F989F6F" w:rsidR="00904C50" w:rsidRDefault="00904C50" w:rsidP="00250708">
      <w:pPr>
        <w:pStyle w:val="affff7"/>
      </w:pPr>
      <w:r>
        <w:lastRenderedPageBreak/>
        <w:t xml:space="preserve">APU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2AFF80A2" w:rsidR="00A10F96" w:rsidRDefault="00A10F96" w:rsidP="00A10F96">
      <w:pPr>
        <w:pStyle w:val="3"/>
      </w:pPr>
      <w:bookmarkStart w:id="26" w:name="_Toc378808379"/>
      <w:r>
        <w:rPr>
          <w:rFonts w:hint="eastAsia"/>
        </w:rPr>
        <w:t>C</w:t>
      </w:r>
      <w:r>
        <w:t>ISC</w:t>
      </w:r>
      <w:r w:rsidR="0089500A">
        <w:t>と</w:t>
      </w:r>
      <w:r>
        <w:rPr>
          <w:rFonts w:hint="eastAsia"/>
        </w:rPr>
        <w:t>RISC</w:t>
      </w:r>
      <w:bookmarkEnd w:id="26"/>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649AF58E" w:rsidR="0031440E" w:rsidRDefault="0031440E" w:rsidP="0031440E">
      <w:pPr>
        <w:pStyle w:val="2"/>
      </w:pPr>
      <w:bookmarkStart w:id="27" w:name="_Toc378808380"/>
      <w:r>
        <w:rPr>
          <w:rFonts w:hint="eastAsia"/>
        </w:rPr>
        <w:t>シングルプロセッサ／シングルコア</w:t>
      </w:r>
      <w:bookmarkEnd w:id="27"/>
    </w:p>
    <w:p w14:paraId="7FF8D5DF" w14:textId="08C4D7E8" w:rsidR="0031440E" w:rsidRDefault="00165F19" w:rsidP="0031440E">
      <w:pPr>
        <w:pStyle w:val="a9"/>
        <w:ind w:firstLine="283"/>
      </w:pPr>
      <w:r>
        <w:rPr>
          <w:rFonts w:hint="eastAsia"/>
        </w:rPr>
        <w:t>まず、「プロセッサ」と「プロセス」は言葉が似ているが全く別物なので注意。</w:t>
      </w:r>
    </w:p>
    <w:p w14:paraId="029B8B1E" w14:textId="7F6E1083"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であるが、「プロセッサ」は物理的な演算装置のことを意味する。</w:t>
      </w:r>
    </w:p>
    <w:p w14:paraId="4E011216" w14:textId="234EC460"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コア（演算装置の演算部）が搭載された状態」のことである。</w:t>
      </w:r>
    </w:p>
    <w:p w14:paraId="7ADC8EF7" w14:textId="489343C7" w:rsidR="00A77C3A" w:rsidRDefault="00A77C3A" w:rsidP="00A77C3A">
      <w:pPr>
        <w:pStyle w:val="2"/>
      </w:pPr>
      <w:bookmarkStart w:id="28" w:name="_Toc378808381"/>
      <w:r>
        <w:rPr>
          <w:rFonts w:hint="eastAsia"/>
        </w:rPr>
        <w:lastRenderedPageBreak/>
        <w:t>マルチプロセッサ</w:t>
      </w:r>
      <w:r w:rsidR="00CA66E1">
        <w:rPr>
          <w:rFonts w:hint="eastAsia"/>
        </w:rPr>
        <w:t>／マルチコア</w:t>
      </w:r>
      <w:r w:rsidR="00180ADD">
        <w:rPr>
          <w:rFonts w:hint="eastAsia"/>
        </w:rPr>
        <w:t>／論理プロセッサ</w:t>
      </w:r>
      <w:bookmarkEnd w:id="28"/>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550877" r:id="rId35"/>
        </w:object>
      </w:r>
    </w:p>
    <w:p w14:paraId="19E058F8" w14:textId="21CE3773"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77777777"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10B7A5DC"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ホモジニアスマルチコア」と呼び、異種のコアを搭載しているモノを「ヘテロジニアスマルチコア」と呼ぶ。後者の代表例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6F404806" w:rsidR="00E71698" w:rsidRDefault="00E71698" w:rsidP="00E71698">
      <w:pPr>
        <w:pStyle w:val="2"/>
      </w:pPr>
      <w:bookmarkStart w:id="29" w:name="_Toc378808382"/>
      <w:r>
        <w:rPr>
          <w:rFonts w:hint="eastAsia"/>
        </w:rPr>
        <w:t>ハイパースレッディング</w:t>
      </w:r>
      <w:r w:rsidR="00BF5029">
        <w:rPr>
          <w:rFonts w:hint="eastAsia"/>
        </w:rPr>
        <w:t>・テクノロジー</w:t>
      </w:r>
      <w:bookmarkEnd w:id="29"/>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420EF825" w:rsidR="00A10F96" w:rsidRDefault="00A10F96" w:rsidP="00311CA0">
      <w:pPr>
        <w:pStyle w:val="2"/>
      </w:pPr>
      <w:bookmarkStart w:id="30" w:name="_Toc378808383"/>
      <w:r>
        <w:t>コプロセッサ</w:t>
      </w:r>
      <w:bookmarkEnd w:id="30"/>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E0B8D1A" w:rsidR="00311CA0" w:rsidRDefault="00311CA0" w:rsidP="00311CA0">
      <w:pPr>
        <w:pStyle w:val="2"/>
      </w:pPr>
      <w:bookmarkStart w:id="31" w:name="_Toc378808384"/>
      <w:r>
        <w:t>浮動小数点演算装置</w:t>
      </w:r>
      <w:r w:rsidR="000A1483">
        <w:t>（</w:t>
      </w:r>
      <w:r>
        <w:rPr>
          <w:rFonts w:hint="eastAsia"/>
        </w:rPr>
        <w:t>FPU</w:t>
      </w:r>
      <w:r w:rsidR="000A1483">
        <w:rPr>
          <w:rFonts w:hint="eastAsia"/>
        </w:rPr>
        <w:t>）</w:t>
      </w:r>
      <w:r>
        <w:rPr>
          <w:rFonts w:hint="eastAsia"/>
        </w:rPr>
        <w:t>／</w:t>
      </w:r>
      <w:r w:rsidR="00962857">
        <w:t>SIMD</w:t>
      </w:r>
      <w:bookmarkEnd w:id="31"/>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583D7A6D"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736C1137"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259B8931" w:rsidR="003941A9" w:rsidRDefault="003941A9" w:rsidP="003941A9">
      <w:pPr>
        <w:pStyle w:val="3"/>
      </w:pPr>
      <w:bookmarkStart w:id="32" w:name="_Toc378808385"/>
      <w:r>
        <w:t>SIMD</w:t>
      </w:r>
      <w:r>
        <w:t>／</w:t>
      </w:r>
      <w:r>
        <w:rPr>
          <w:rFonts w:hint="eastAsia"/>
        </w:rPr>
        <w:t>MIMD</w:t>
      </w:r>
      <w:r>
        <w:rPr>
          <w:rFonts w:hint="eastAsia"/>
        </w:rPr>
        <w:t>／</w:t>
      </w:r>
      <w:r>
        <w:rPr>
          <w:rFonts w:hint="eastAsia"/>
        </w:rPr>
        <w:t>SISD</w:t>
      </w:r>
      <w:r>
        <w:rPr>
          <w:rFonts w:hint="eastAsia"/>
        </w:rPr>
        <w:t>／</w:t>
      </w:r>
      <w:r>
        <w:rPr>
          <w:rFonts w:hint="eastAsia"/>
        </w:rPr>
        <w:t>MISD</w:t>
      </w:r>
      <w:bookmarkEnd w:id="32"/>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77777777" w:rsidR="00A10F96" w:rsidRDefault="00A10F96" w:rsidP="00A10F96">
      <w:pPr>
        <w:pStyle w:val="2"/>
      </w:pPr>
      <w:bookmarkStart w:id="33" w:name="_Toc378808386"/>
      <w:r>
        <w:rPr>
          <w:rFonts w:hint="eastAsia"/>
        </w:rPr>
        <w:t>G</w:t>
      </w:r>
      <w:r>
        <w:t>PU</w:t>
      </w:r>
      <w:bookmarkEnd w:id="33"/>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77777777" w:rsidR="00311CA0" w:rsidRDefault="00311CA0" w:rsidP="00311CA0">
      <w:pPr>
        <w:pStyle w:val="2"/>
      </w:pPr>
      <w:bookmarkStart w:id="34" w:name="_Toc378808387"/>
      <w:r>
        <w:t>メイン</w:t>
      </w:r>
      <w:r>
        <w:rPr>
          <w:rFonts w:hint="eastAsia"/>
        </w:rPr>
        <w:t>メモリ</w:t>
      </w:r>
      <w:bookmarkEnd w:id="34"/>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42E77365" w:rsidR="0088310E" w:rsidRDefault="0088310E" w:rsidP="0088310E">
      <w:pPr>
        <w:pStyle w:val="2"/>
      </w:pPr>
      <w:bookmarkStart w:id="35" w:name="_Toc378808388"/>
      <w:r>
        <w:rPr>
          <w:rFonts w:hint="eastAsia"/>
        </w:rPr>
        <w:t>R</w:t>
      </w:r>
      <w:r>
        <w:t>AM</w:t>
      </w:r>
      <w:r>
        <w:t>と</w:t>
      </w:r>
      <w:r>
        <w:rPr>
          <w:rFonts w:hint="eastAsia"/>
        </w:rPr>
        <w:t>ROM</w:t>
      </w:r>
      <w:bookmarkEnd w:id="35"/>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6ADD7C5F" w14:textId="26F69A66" w:rsidR="0088310E" w:rsidRDefault="00140657" w:rsidP="0088310E">
      <w:pPr>
        <w:pStyle w:val="a9"/>
        <w:spacing w:beforeLines="50" w:before="180"/>
        <w:ind w:firstLine="283"/>
      </w:pPr>
      <w:r>
        <w:rPr>
          <w:rFonts w:hint="eastAsia"/>
        </w:rPr>
        <w:t>ゲームプロでは、データを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62A81776" w:rsidR="006260F8" w:rsidRDefault="006260F8" w:rsidP="006260F8">
      <w:pPr>
        <w:pStyle w:val="2"/>
      </w:pPr>
      <w:bookmarkStart w:id="36" w:name="_Toc378808389"/>
      <w:r>
        <w:rPr>
          <w:rFonts w:hint="eastAsia"/>
        </w:rPr>
        <w:lastRenderedPageBreak/>
        <w:t>キャッシュメモリ</w:t>
      </w:r>
      <w:bookmarkEnd w:id="36"/>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228D5FFC"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25777081" w:rsidR="000019BD" w:rsidRDefault="000019BD" w:rsidP="000019BD">
      <w:pPr>
        <w:pStyle w:val="2"/>
      </w:pPr>
      <w:bookmarkStart w:id="37" w:name="_Toc378808390"/>
      <w:r>
        <w:rPr>
          <w:rFonts w:hint="eastAsia"/>
        </w:rPr>
        <w:t>レジスタ</w:t>
      </w:r>
      <w:bookmarkEnd w:id="37"/>
    </w:p>
    <w:p w14:paraId="75A7E6AE" w14:textId="77777777" w:rsidR="000019BD" w:rsidRDefault="000019BD" w:rsidP="000019BD">
      <w:pPr>
        <w:pStyle w:val="a9"/>
        <w:ind w:firstLine="283"/>
      </w:pPr>
      <w:r>
        <w:t>CPU</w:t>
      </w:r>
      <w:r>
        <w:t>は演算に使う値を「レジスタ」という領域に保存して扱う。</w:t>
      </w:r>
    </w:p>
    <w:p w14:paraId="4549A7A2" w14:textId="77777777" w:rsidR="000019BD" w:rsidRDefault="000019BD" w:rsidP="000019BD">
      <w:pPr>
        <w:pStyle w:val="a9"/>
        <w:ind w:firstLine="283"/>
      </w:pPr>
      <w:r>
        <w:t>レジスタは変数の一種であるが、</w:t>
      </w:r>
      <w:r>
        <w:t>C</w:t>
      </w:r>
      <w:r>
        <w:t>言語などのように自由な変数が使えるわけではなく、</w:t>
      </w:r>
      <w:r>
        <w:t>CPU</w:t>
      </w:r>
      <w:r>
        <w:t>によって扱えるレジスタの種類と数が固定されている。</w:t>
      </w:r>
    </w:p>
    <w:p w14:paraId="35B0C699" w14:textId="763C5CBE" w:rsidR="000019BD" w:rsidRDefault="000019BD" w:rsidP="000019BD">
      <w:pPr>
        <w:pStyle w:val="a9"/>
        <w:ind w:firstLine="283"/>
      </w:pPr>
      <w:r>
        <w:t>C</w:t>
      </w:r>
      <w:r>
        <w:t>言語などが扱う多数の変数はメモリ上で扱われ、都度レジスタに読み込んだり書き戻したりすることで処理する。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Pr="00962857"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59DCEECA" w14:textId="7EA7704C" w:rsidR="00311CA0" w:rsidRDefault="00311CA0" w:rsidP="00311CA0">
      <w:pPr>
        <w:pStyle w:val="2"/>
      </w:pPr>
      <w:bookmarkStart w:id="38" w:name="_Toc378808391"/>
      <w:r>
        <w:rPr>
          <w:rFonts w:hint="eastAsia"/>
        </w:rPr>
        <w:t>G</w:t>
      </w:r>
      <w:r>
        <w:t>PU</w:t>
      </w:r>
      <w:r>
        <w:rPr>
          <w:rFonts w:hint="eastAsia"/>
        </w:rPr>
        <w:t>メモリ</w:t>
      </w:r>
      <w:r w:rsidR="00EF6D0B">
        <w:rPr>
          <w:rFonts w:hint="eastAsia"/>
        </w:rPr>
        <w:t>／ユニファイドメモリ</w:t>
      </w:r>
      <w:bookmarkEnd w:id="38"/>
    </w:p>
    <w:p w14:paraId="3FFE6B08" w14:textId="5533565F"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15B3E750"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25B8612D" w:rsidR="00F03FD8" w:rsidRDefault="00F03FD8" w:rsidP="003D4A36">
      <w:pPr>
        <w:pStyle w:val="a9"/>
        <w:ind w:firstLine="283"/>
      </w:pPr>
      <w:r>
        <w:rPr>
          <w:rFonts w:hint="eastAsia"/>
        </w:rPr>
        <w:t>AMD</w:t>
      </w:r>
      <w:r w:rsidR="003D4A36">
        <w:rPr>
          <w:rFonts w:hint="eastAsia"/>
        </w:rPr>
        <w:t>は</w:t>
      </w:r>
      <w:r>
        <w:rPr>
          <w:rFonts w:hint="eastAsia"/>
        </w:rPr>
        <w:t>「</w:t>
      </w:r>
      <w:r>
        <w:rPr>
          <w:rFonts w:hint="eastAsia"/>
        </w:rPr>
        <w:t>APU</w:t>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1ED9A9F3" w:rsidR="00244CE8" w:rsidRDefault="00244CE8" w:rsidP="00244CE8">
      <w:pPr>
        <w:pStyle w:val="2"/>
      </w:pPr>
      <w:bookmarkStart w:id="39" w:name="_Toc378808392"/>
      <w:r>
        <w:rPr>
          <w:rFonts w:hint="eastAsia"/>
        </w:rPr>
        <w:t>D</w:t>
      </w:r>
      <w:r>
        <w:t>MA</w:t>
      </w:r>
      <w:r w:rsidR="00250708">
        <w:t>C</w:t>
      </w:r>
      <w:bookmarkEnd w:id="39"/>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507D8A19" w:rsidR="00244CE8" w:rsidRDefault="00244CE8" w:rsidP="00244CE8">
      <w:pPr>
        <w:pStyle w:val="2"/>
      </w:pPr>
      <w:bookmarkStart w:id="40" w:name="_Toc378808393"/>
      <w:r>
        <w:rPr>
          <w:rFonts w:hint="eastAsia"/>
        </w:rPr>
        <w:t>Cell</w:t>
      </w:r>
      <w:bookmarkEnd w:id="40"/>
    </w:p>
    <w:p w14:paraId="0420681B" w14:textId="6C5E9262"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個のプロセッサコアで一つのプロセッサを構成している。</w:t>
      </w:r>
    </w:p>
    <w:p w14:paraId="683D1877" w14:textId="77777777" w:rsidR="001F23C1" w:rsidRDefault="00250708" w:rsidP="00244CE8">
      <w:pPr>
        <w:pStyle w:val="a9"/>
        <w:ind w:firstLine="283"/>
      </w:pPr>
      <w:r>
        <w:rPr>
          <w:rFonts w:hint="eastAsia"/>
        </w:rPr>
        <w:t>「</w:t>
      </w:r>
      <w:r>
        <w:rPr>
          <w:rFonts w:hint="eastAsia"/>
        </w:rPr>
        <w:t>SPU</w:t>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lastRenderedPageBreak/>
        <w:t>は自身が持つ</w:t>
      </w:r>
      <w:r>
        <w:rPr>
          <w:rFonts w:hint="eastAsia"/>
        </w:rPr>
        <w:t>256KB</w:t>
      </w:r>
      <w:r>
        <w:rPr>
          <w:rFonts w:hint="eastAsia"/>
        </w:rPr>
        <w:t>のローカルメモリ（</w:t>
      </w:r>
      <w:r>
        <w:rPr>
          <w:rFonts w:hint="eastAsia"/>
        </w:rPr>
        <w:t>LS =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4C63C7EF" w:rsidR="00174D7B" w:rsidRPr="00250708" w:rsidRDefault="00901699" w:rsidP="00174D7B">
      <w:pPr>
        <w:pStyle w:val="2"/>
        <w:rPr>
          <w:b w:val="0"/>
        </w:rPr>
      </w:pPr>
      <w:bookmarkStart w:id="41" w:name="_Toc378808394"/>
      <w:r>
        <w:rPr>
          <w:rFonts w:hint="eastAsia"/>
        </w:rPr>
        <w:t>サーバー</w:t>
      </w:r>
      <w:bookmarkEnd w:id="41"/>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533B9072"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42" w:name="_Toc378808395"/>
      <w:r>
        <w:rPr>
          <w:rFonts w:hint="eastAsia"/>
        </w:rPr>
        <w:t>マルチスレッドの意義</w:t>
      </w:r>
      <w:bookmarkEnd w:id="42"/>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4776D911" w:rsidR="003F1DF2" w:rsidRDefault="00B9715F" w:rsidP="003F1DF2">
      <w:pPr>
        <w:pStyle w:val="2"/>
      </w:pPr>
      <w:bookmarkStart w:id="43" w:name="_Toc378808396"/>
      <w:r>
        <w:rPr>
          <w:rFonts w:hint="eastAsia"/>
        </w:rPr>
        <w:t>マルチプロセス</w:t>
      </w:r>
      <w:bookmarkEnd w:id="43"/>
    </w:p>
    <w:p w14:paraId="47200566" w14:textId="2A0517A9"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lastRenderedPageBreak/>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4" w:name="_Toc378808397"/>
      <w:r>
        <w:rPr>
          <w:rFonts w:hint="eastAsia"/>
        </w:rPr>
        <w:t>マルチスレッド</w:t>
      </w:r>
      <w:r w:rsidR="005441AA">
        <w:rPr>
          <w:rFonts w:hint="eastAsia"/>
        </w:rPr>
        <w:t>の意義①：同時実行</w:t>
      </w:r>
      <w:bookmarkEnd w:id="44"/>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5" w:name="_Toc378808398"/>
      <w:r>
        <w:rPr>
          <w:rFonts w:hint="eastAsia"/>
        </w:rPr>
        <w:t>マルチスレッドの意義②：</w:t>
      </w:r>
      <w:r w:rsidR="005441AA">
        <w:rPr>
          <w:rFonts w:hint="eastAsia"/>
        </w:rPr>
        <w:t>同時接続</w:t>
      </w:r>
      <w:bookmarkEnd w:id="45"/>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6" w:name="_Toc378808399"/>
      <w:r>
        <w:rPr>
          <w:rFonts w:hint="eastAsia"/>
        </w:rPr>
        <w:t>マルチスレッドの意義③：</w:t>
      </w:r>
      <w:r w:rsidR="002177DA">
        <w:rPr>
          <w:rFonts w:hint="eastAsia"/>
        </w:rPr>
        <w:t>分散・</w:t>
      </w:r>
      <w:r w:rsidR="00AB186E">
        <w:rPr>
          <w:rFonts w:hint="eastAsia"/>
        </w:rPr>
        <w:t>高速化</w:t>
      </w:r>
      <w:bookmarkEnd w:id="46"/>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274F7384" w:rsidR="00AB186E" w:rsidRDefault="00AB186E" w:rsidP="00316973">
      <w:pPr>
        <w:pStyle w:val="a9"/>
        <w:spacing w:beforeLines="50" w:before="180"/>
        <w:ind w:firstLine="283"/>
      </w:pPr>
      <w:r>
        <w:rPr>
          <w:rFonts w:hint="eastAsia"/>
        </w:rPr>
        <w:t>しかし、「メニーコア時代」と呼ばれ、安価なマルチコアプロセッサーが一般化した現在は、スレッドを高速化に利用する意義が生じている。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lastRenderedPageBreak/>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7" w:name="_Toc378808400"/>
      <w:r>
        <w:t>ゲーム</w:t>
      </w:r>
      <w:r>
        <w:rPr>
          <w:rFonts w:hint="eastAsia"/>
        </w:rPr>
        <w:t>の並行処理</w:t>
      </w:r>
      <w:bookmarkEnd w:id="47"/>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8" w:name="_Toc378808401"/>
      <w:r>
        <w:t>ゲーム</w:t>
      </w:r>
      <w:r>
        <w:rPr>
          <w:rFonts w:hint="eastAsia"/>
        </w:rPr>
        <w:t>でのスレッド活用</w:t>
      </w:r>
      <w:bookmarkEnd w:id="48"/>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9" w:name="_Toc378808402"/>
      <w:r>
        <w:rPr>
          <w:rFonts w:hint="eastAsia"/>
        </w:rPr>
        <w:lastRenderedPageBreak/>
        <w:t>プログラムの動作原理</w:t>
      </w:r>
      <w:bookmarkEnd w:id="49"/>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35ABA973" w:rsidR="00624A6F" w:rsidRDefault="00624A6F" w:rsidP="003F1DF2">
      <w:pPr>
        <w:pStyle w:val="2"/>
      </w:pPr>
      <w:bookmarkStart w:id="50" w:name="_Toc378808403"/>
      <w:r>
        <w:t>メモリ構造</w:t>
      </w:r>
      <w:bookmarkEnd w:id="50"/>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7" o:title=""/>
          </v:shape>
          <o:OLEObject Type="Embed" ProgID="Visio.Drawing.15" ShapeID="_x0000_i1033" DrawAspect="Content" ObjectID="_1452550878"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lastRenderedPageBreak/>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lastRenderedPageBreak/>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78E0CF7C"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02FB7F70"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lastRenderedPageBreak/>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4F6516E7"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lastRenderedPageBreak/>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971547D" w:rsidR="00B2649E" w:rsidRDefault="0089500A" w:rsidP="00B2649E">
      <w:pPr>
        <w:pStyle w:val="2"/>
      </w:pPr>
      <w:bookmarkStart w:id="51" w:name="_Toc378808404"/>
      <w:r>
        <w:lastRenderedPageBreak/>
        <w:t>機械語／アセンブラ／</w:t>
      </w:r>
      <w:r w:rsidR="00B2649E">
        <w:t>プログラムカウンタ</w:t>
      </w:r>
      <w:bookmarkEnd w:id="51"/>
    </w:p>
    <w:p w14:paraId="7824DF1D" w14:textId="41197E53" w:rsidR="00B2649E" w:rsidRDefault="001A6680" w:rsidP="00B2649E">
      <w:pPr>
        <w:pStyle w:val="a9"/>
        <w:ind w:firstLine="283"/>
      </w:pPr>
      <w:r>
        <w:rPr>
          <w:rFonts w:hint="eastAsia"/>
        </w:rPr>
        <w:t>「</w:t>
      </w:r>
      <w:r w:rsidR="00195C1A">
        <w:rPr>
          <w:rFonts w:hint="eastAsia"/>
        </w:rPr>
        <w:t>プログラム</w:t>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58CC7C96" w:rsidR="00195C1A" w:rsidRDefault="00056A61" w:rsidP="001A6680">
      <w:pPr>
        <w:pStyle w:val="a9"/>
        <w:spacing w:beforeLines="50" w:before="180"/>
        <w:ind w:firstLine="283"/>
      </w:pPr>
      <w:r>
        <w:rPr>
          <w:rFonts w:hint="eastAsia"/>
        </w:rPr>
        <w:t>機械語コードは</w:t>
      </w:r>
      <w:r>
        <w:rPr>
          <w:rFonts w:hint="eastAsia"/>
        </w:rPr>
        <w:t>16</w:t>
      </w:r>
      <w:r>
        <w:rPr>
          <w:rFonts w:hint="eastAsia"/>
        </w:rPr>
        <w:t>進数（というか</w:t>
      </w:r>
      <w:r>
        <w:rPr>
          <w:rFonts w:hint="eastAsia"/>
        </w:rPr>
        <w:t>2</w:t>
      </w:r>
      <w:r>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5E0B499C"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7E24FBAD" w:rsidR="00C937D0" w:rsidRDefault="00624A6F" w:rsidP="00C937D0">
      <w:pPr>
        <w:pStyle w:val="2"/>
      </w:pPr>
      <w:bookmarkStart w:id="52" w:name="_Toc378808405"/>
      <w:r>
        <w:rPr>
          <w:rFonts w:hint="eastAsia"/>
        </w:rPr>
        <w:t>スタック</w:t>
      </w:r>
      <w:r w:rsidR="00B2649E">
        <w:rPr>
          <w:rFonts w:hint="eastAsia"/>
        </w:rPr>
        <w:t>領域</w:t>
      </w:r>
      <w:bookmarkEnd w:id="52"/>
    </w:p>
    <w:p w14:paraId="1781F2C3" w14:textId="19C79264" w:rsidR="00FE2E9A" w:rsidRDefault="00FE2E9A" w:rsidP="00C937D0">
      <w:pPr>
        <w:pStyle w:val="a9"/>
        <w:ind w:firstLine="283"/>
      </w:pPr>
      <w:r>
        <w:rPr>
          <w:rFonts w:hint="eastAsia"/>
        </w:rPr>
        <w:t>スタック領域とは、関数内のローカル変数と、関数呼び出しからの復帰のために使用されるメモリ領域のこと。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3D82BC1E" w:rsidR="00E3147A" w:rsidRDefault="00E70BB4" w:rsidP="00E3147A">
      <w:pPr>
        <w:pStyle w:val="a9"/>
        <w:keepNext/>
        <w:widowControl/>
        <w:spacing w:beforeLines="50" w:before="180"/>
        <w:ind w:firstLineChars="0" w:firstLine="0"/>
      </w:pPr>
      <w:r>
        <w:rPr>
          <w:rFonts w:hint="eastAsia"/>
        </w:rPr>
        <w:t>スタック確認のための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lastRenderedPageBreak/>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41E174CF"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スタックは領域の最下層から順に積まれていき、一つの関数が使用する範囲を「スタックフレーム」と呼ぶ。</w:t>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9" o:title=""/>
          </v:shape>
          <o:OLEObject Type="Embed" ProgID="Visio.Drawing.15" ShapeID="_x0000_i1034" DrawAspect="Content" ObjectID="_1452550879"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3E04E09C" w:rsidR="003732D1" w:rsidRDefault="003732D1" w:rsidP="003732D1">
      <w:pPr>
        <w:pStyle w:val="a9"/>
        <w:spacing w:beforeLines="50" w:before="180"/>
        <w:ind w:firstLine="283"/>
      </w:pPr>
      <w:r>
        <w:rPr>
          <w:rFonts w:hint="eastAsia"/>
        </w:rPr>
        <w:t>スタックサイズを超える関数呼び出しや変数確保が行われると、スタックオーバーフローが起こり、プログラム全体が停止する。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lastRenderedPageBreak/>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lastRenderedPageBreak/>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A62AD18"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53" w:name="_Toc378808406"/>
      <w:r>
        <w:rPr>
          <w:rFonts w:hint="eastAsia"/>
        </w:rPr>
        <w:t>スレッドと</w:t>
      </w:r>
      <w:r w:rsidR="00326CDF">
        <w:rPr>
          <w:rFonts w:hint="eastAsia"/>
        </w:rPr>
        <w:t>コンテキスト</w:t>
      </w:r>
      <w:r w:rsidR="006C7D64">
        <w:rPr>
          <w:rFonts w:hint="eastAsia"/>
        </w:rPr>
        <w:t>スイッチ</w:t>
      </w:r>
      <w:bookmarkEnd w:id="53"/>
    </w:p>
    <w:p w14:paraId="6F5410DC" w14:textId="31684667" w:rsidR="00F048FC" w:rsidRDefault="00574A8B" w:rsidP="00F048FC">
      <w:pPr>
        <w:pStyle w:val="a9"/>
        <w:ind w:firstLine="283"/>
      </w:pPr>
      <w:r>
        <w:t>アクティブなタスクが切り替わることを「コンテキストスイッチ」と呼ぶ。</w:t>
      </w:r>
    </w:p>
    <w:p w14:paraId="00E81EAA" w14:textId="340C7277" w:rsidR="00574A8B" w:rsidRDefault="00574A8B" w:rsidP="00F048FC">
      <w:pPr>
        <w:pStyle w:val="a9"/>
        <w:ind w:firstLine="283"/>
      </w:pPr>
      <w:r>
        <w:t>「コンテキスト」とは、タスクを実行中の</w:t>
      </w:r>
      <w:r>
        <w:t>CPU</w:t>
      </w:r>
      <w:r>
        <w:t>の状態のことで、スイッチする際に全てのレジスターの情報を退避・復元する。</w:t>
      </w:r>
      <w:r w:rsidR="00FD6DA6">
        <w:t>レジスターの中にはプログラムカウンタとスタック</w:t>
      </w:r>
      <w:r w:rsidR="00FD6DA6">
        <w:lastRenderedPageBreak/>
        <w:t>ポインターも含まれる。</w:t>
      </w:r>
    </w:p>
    <w:p w14:paraId="5097E77B" w14:textId="18BE49FF" w:rsidR="00FD6DA6" w:rsidRDefault="00F617FE" w:rsidP="00F617FE">
      <w:pPr>
        <w:pStyle w:val="a9"/>
        <w:spacing w:beforeLines="50" w:before="180"/>
        <w:ind w:firstLine="283"/>
      </w:pPr>
      <w:r>
        <w:t>スレッドの挙動としては、スレッドが</w:t>
      </w:r>
      <w:r w:rsidR="00FD6DA6">
        <w:t>タイムスライスの所要時間（「クォンタム」とも言う）を使い切った時か、スレッドが待機状態（スリープ）に入った時に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788798A4" w:rsidR="00F617FE" w:rsidRDefault="00F617FE" w:rsidP="00F617FE">
      <w:pPr>
        <w:pStyle w:val="2"/>
      </w:pPr>
      <w:bookmarkStart w:id="54" w:name="_Toc378808407"/>
      <w:r>
        <w:rPr>
          <w:rFonts w:hint="eastAsia"/>
        </w:rPr>
        <w:t>スレッドスケジューリング</w:t>
      </w:r>
      <w:bookmarkEnd w:id="54"/>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29E7F815" w:rsidR="00574A8B" w:rsidRDefault="00574A8B" w:rsidP="00574A8B">
      <w:pPr>
        <w:pStyle w:val="2"/>
      </w:pPr>
      <w:bookmarkStart w:id="55" w:name="_Toc378808408"/>
      <w:r>
        <w:rPr>
          <w:rFonts w:hint="eastAsia"/>
        </w:rPr>
        <w:t>スレッド優先度</w:t>
      </w:r>
      <w:bookmarkEnd w:id="55"/>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1" o:title="" cropbottom="4720f"/>
          </v:shape>
          <o:OLEObject Type="Embed" ProgID="Visio.Drawing.15" ShapeID="_x0000_i1035" DrawAspect="Content" ObjectID="_1452550880" r:id="rId42"/>
        </w:object>
      </w:r>
    </w:p>
    <w:p w14:paraId="5E025C2A" w14:textId="07A43DC2" w:rsidR="0041473E" w:rsidRDefault="00D00E70" w:rsidP="00021527">
      <w:pPr>
        <w:pStyle w:val="a9"/>
        <w:keepNext/>
        <w:widowControl/>
        <w:spacing w:beforeLines="50" w:before="180"/>
        <w:ind w:firstLine="283"/>
      </w:pPr>
      <w:r>
        <w:lastRenderedPageBreak/>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7A4D7DE9"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Pr>
          <w:rFonts w:hint="eastAsia"/>
        </w:rPr>
        <w:t>CPU</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6" w:name="_Toc378808409"/>
      <w:r>
        <w:rPr>
          <w:rFonts w:hint="eastAsia"/>
        </w:rPr>
        <w:t>様々なスレッド</w:t>
      </w:r>
      <w:bookmarkEnd w:id="56"/>
    </w:p>
    <w:p w14:paraId="43A8360F" w14:textId="4A432374" w:rsidR="000B1780" w:rsidRPr="005E5037" w:rsidRDefault="000B1780" w:rsidP="000B1780">
      <w:pPr>
        <w:pStyle w:val="a8"/>
        <w:spacing w:beforeLines="50" w:before="180"/>
        <w:ind w:firstLine="283"/>
      </w:pPr>
      <w:r>
        <w:rPr>
          <w:rFonts w:hint="eastAsia"/>
        </w:rPr>
        <w:t>幾つかのマルチスレッドプログラミングの説明とサンプルプログラムを示す。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46BD9CF0" w:rsidR="004E6E76" w:rsidRDefault="00C303A9" w:rsidP="004E6E76">
      <w:pPr>
        <w:pStyle w:val="2"/>
      </w:pPr>
      <w:bookmarkStart w:id="57" w:name="_Toc378808410"/>
      <w:r>
        <w:t>f</w:t>
      </w:r>
      <w:r w:rsidR="004E6E76">
        <w:t>ork</w:t>
      </w:r>
      <w:r w:rsidR="004E6E76">
        <w:t>（</w:t>
      </w:r>
      <w:r w:rsidR="004E6E76">
        <w:rPr>
          <w:rFonts w:hint="eastAsia"/>
        </w:rPr>
        <w:t>Unix</w:t>
      </w:r>
      <w:r w:rsidR="004E6E76">
        <w:rPr>
          <w:rFonts w:hint="eastAsia"/>
        </w:rPr>
        <w:t>系</w:t>
      </w:r>
      <w:r w:rsidR="004E6E76">
        <w:t>）</w:t>
      </w:r>
      <w:bookmarkEnd w:id="57"/>
    </w:p>
    <w:p w14:paraId="0285A06B" w14:textId="77777777" w:rsidR="000D7241" w:rsidRDefault="00BD259A" w:rsidP="00B25A61">
      <w:pPr>
        <w:pStyle w:val="a9"/>
        <w:ind w:firstLine="283"/>
      </w:pPr>
      <w:r>
        <w:t>まずは</w:t>
      </w:r>
      <w:r w:rsidR="00C303A9">
        <w:rPr>
          <w:rFonts w:hint="eastAsia"/>
        </w:rPr>
        <w:t>f</w:t>
      </w:r>
      <w:r>
        <w:rPr>
          <w:rFonts w:hint="eastAsia"/>
        </w:rPr>
        <w:t>ork</w:t>
      </w:r>
      <w:r w:rsidR="00C303A9">
        <w:rPr>
          <w:rFonts w:hint="eastAsia"/>
        </w:rPr>
        <w:t>（フォーク）</w:t>
      </w:r>
      <w:r w:rsidR="000D7241">
        <w:rPr>
          <w:rFonts w:hint="eastAsia"/>
        </w:rPr>
        <w:t>を説明する</w:t>
      </w:r>
      <w:r>
        <w:rPr>
          <w:rFonts w:hint="eastAsia"/>
        </w:rPr>
        <w:t>。</w:t>
      </w:r>
    </w:p>
    <w:p w14:paraId="397A5FA5" w14:textId="5931A6D4" w:rsidR="000D7241" w:rsidRDefault="000D7241" w:rsidP="000D7241">
      <w:pPr>
        <w:pStyle w:val="a9"/>
        <w:spacing w:beforeLines="50" w:before="180"/>
        <w:ind w:firstLine="283"/>
      </w:pPr>
      <w:r>
        <w:t>マルチスレッド</w:t>
      </w:r>
      <w:r>
        <w:rPr>
          <w:rFonts w:hint="eastAsia"/>
        </w:rPr>
        <w:t>プログラミングを学習すると、</w:t>
      </w:r>
      <w:r>
        <w:t>同じ言葉で意味の異なる「</w:t>
      </w:r>
      <w:r>
        <w:rPr>
          <w:rFonts w:hint="eastAsia"/>
        </w:rPr>
        <w:t>fork-join</w:t>
      </w:r>
      <w:r>
        <w:rPr>
          <w:rFonts w:hint="eastAsia"/>
        </w:rPr>
        <w:t>モデル」という言葉もあり、混乱を招きかねないので、あえて旧来の「</w:t>
      </w:r>
      <w:r>
        <w:rPr>
          <w:rFonts w:hint="eastAsia"/>
        </w:rPr>
        <w:t>fork</w:t>
      </w:r>
      <w:r>
        <w:rPr>
          <w:rFonts w:hint="eastAsia"/>
        </w:rPr>
        <w:t>」を説明する。なお、</w:t>
      </w:r>
      <w:r>
        <w:lastRenderedPageBreak/>
        <w:t>「</w:t>
      </w:r>
      <w:r>
        <w:rPr>
          <w:rFonts w:hint="eastAsia"/>
        </w:rPr>
        <w:t>fork-join</w:t>
      </w:r>
      <w:r>
        <w:rPr>
          <w:rFonts w:hint="eastAsia"/>
        </w:rPr>
        <w:t>モデル」は、</w:t>
      </w:r>
      <w:r w:rsidR="002177DA">
        <w:rPr>
          <w:rFonts w:hint="eastAsia"/>
        </w:rPr>
        <w:t>分散・並列処理の処理モデルのこと。</w:t>
      </w:r>
    </w:p>
    <w:p w14:paraId="3448994F" w14:textId="42FBFB83"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p>
    <w:p w14:paraId="591D7A49" w14:textId="50CCC1FE" w:rsidR="00BD259A" w:rsidRDefault="000A2E1D" w:rsidP="000260B7">
      <w:pPr>
        <w:pStyle w:val="a9"/>
        <w:spacing w:beforeLines="50" w:before="180"/>
        <w:ind w:firstLine="283"/>
      </w:pPr>
      <w:r>
        <w:rPr>
          <w:rFonts w:hint="eastAsia"/>
        </w:rPr>
        <w:t>関数をスレッド化する通常のマルチスレッドプログラミングを先に学習していると奇妙に見えるコードである。マルチスレッドよりもコードを短くまとめることができる。</w:t>
      </w:r>
    </w:p>
    <w:p w14:paraId="16CBF363" w14:textId="697E86B7" w:rsidR="000A2E1D" w:rsidRDefault="000A2E1D" w:rsidP="004E6E76">
      <w:pPr>
        <w:pStyle w:val="a9"/>
        <w:ind w:firstLine="283"/>
      </w:pPr>
      <w:r>
        <w:t>マルチプロセスなのでスレッドに比べて所用メモリ量が大きく、</w:t>
      </w:r>
      <w:r w:rsidR="00C303A9">
        <w:t>メモリ空間の共有もできない。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lastRenderedPageBreak/>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lastRenderedPageBreak/>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lastRenderedPageBreak/>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66E0C469" w:rsidR="00A30AAF" w:rsidRDefault="00A30AAF" w:rsidP="00A30AAF">
      <w:pPr>
        <w:pStyle w:val="2"/>
      </w:pPr>
      <w:bookmarkStart w:id="58" w:name="_Toc378808411"/>
      <w:r>
        <w:rPr>
          <w:rFonts w:hint="eastAsia"/>
        </w:rPr>
        <w:t>P</w:t>
      </w:r>
      <w:r>
        <w:t>osix</w:t>
      </w:r>
      <w:r w:rsidR="00021A25">
        <w:rPr>
          <w:rFonts w:hint="eastAsia"/>
        </w:rPr>
        <w:t>ライブラリ</w:t>
      </w:r>
      <w:r w:rsidR="00D2349E">
        <w:rPr>
          <w:rFonts w:hint="eastAsia"/>
        </w:rPr>
        <w:t>（</w:t>
      </w:r>
      <w:r w:rsidR="00D2349E">
        <w:rPr>
          <w:rFonts w:hint="eastAsia"/>
        </w:rPr>
        <w:t>Unix</w:t>
      </w:r>
      <w:r w:rsidR="00D2349E">
        <w:rPr>
          <w:rFonts w:hint="eastAsia"/>
        </w:rPr>
        <w:t>系）</w:t>
      </w:r>
      <w:bookmarkEnd w:id="58"/>
    </w:p>
    <w:p w14:paraId="6BCADCE9" w14:textId="29CEACF5" w:rsidR="00D44F57" w:rsidRDefault="00F96884" w:rsidP="00D44F57">
      <w:pPr>
        <w:pStyle w:val="a9"/>
        <w:ind w:firstLine="283"/>
      </w:pPr>
      <w:r>
        <w:rPr>
          <w:rFonts w:hint="eastAsia"/>
        </w:rPr>
        <w:t>Posix</w:t>
      </w:r>
      <w:r w:rsidR="00021A25">
        <w:rPr>
          <w:rFonts w:hint="eastAsia"/>
        </w:rPr>
        <w:t>ライブラリ</w:t>
      </w:r>
      <w:r>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7FF1D11D" w14:textId="52C40946" w:rsidR="002177DA" w:rsidRDefault="002177DA" w:rsidP="002177DA">
      <w:pPr>
        <w:pStyle w:val="a9"/>
        <w:ind w:firstLine="283"/>
      </w:pPr>
      <w:r w:rsidRPr="00C67540">
        <w:rPr>
          <w:rFonts w:hint="eastAsia"/>
          <w:color w:val="0070C0"/>
        </w:rPr>
        <w:t>ork</w:t>
      </w:r>
      <w:r w:rsidR="00C67540">
        <w:rPr>
          <w:color w:val="0070C0"/>
        </w:rPr>
        <w:t>版</w:t>
      </w:r>
      <w:r w:rsidRPr="00C67540">
        <w:rPr>
          <w:rFonts w:hint="eastAsia"/>
          <w:color w:val="0070C0"/>
        </w:rPr>
        <w:t>との比較で用意したサンプルだが、</w:t>
      </w:r>
      <w:r w:rsidRPr="00C67540">
        <w:rPr>
          <w:color w:val="0070C0"/>
        </w:rPr>
        <w:t>スレッドのサンプルとしては少し複雑すぎる。後述する同期処理のサンプルがもっとシンプルで分かり易い。</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w:t>
      </w:r>
      <w:r>
        <w:lastRenderedPageBreak/>
        <w:t>にしようとすると、少し複雑になることが分かる。</w:t>
      </w:r>
    </w:p>
    <w:p w14:paraId="1321029A" w14:textId="1ADB9293" w:rsidR="00F96884" w:rsidRDefault="00F96884" w:rsidP="002177DA">
      <w:pPr>
        <w:pStyle w:val="a9"/>
        <w:spacing w:beforeLines="50" w:before="180"/>
        <w:ind w:firstLine="283"/>
      </w:pPr>
      <w:r>
        <w:t xml:space="preserve">malloc() </w:t>
      </w:r>
      <w:r>
        <w:t>で獲得したメモリは、子スレッドに受け渡すとすぐに不要になるが、元のスレッドで</w:t>
      </w:r>
      <w:r>
        <w:rPr>
          <w:rFonts w:hint="eastAsia"/>
        </w:rPr>
        <w:t>free</w:t>
      </w:r>
      <w:r>
        <w:t>()</w:t>
      </w:r>
      <w:r>
        <w:rPr>
          <w:rFonts w:hint="eastAsia"/>
        </w:rPr>
        <w:t xml:space="preserve"> </w:t>
      </w:r>
      <w:r>
        <w:rPr>
          <w:rFonts w:hint="eastAsia"/>
        </w:rPr>
        <w:t>しないとハングする</w:t>
      </w:r>
      <w:r w:rsidR="00AB59B5">
        <w:rPr>
          <w:rFonts w:hint="eastAsia"/>
        </w:rPr>
        <w:t>点に注意</w:t>
      </w:r>
      <w:r>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pPr>
      <w:r>
        <w:t>サンプルには示していないが、スレッド生成時の属性指定により、スタック領域のサイズやスレッド優先度などを設定することが可能。</w:t>
      </w:r>
    </w:p>
    <w:p w14:paraId="76D053C8" w14:textId="7735E6E5" w:rsidR="00D44F57" w:rsidRDefault="00D44F57" w:rsidP="00D44F57">
      <w:pPr>
        <w:pStyle w:val="a9"/>
        <w:keepNext/>
        <w:widowControl/>
        <w:spacing w:beforeLines="50" w:before="180"/>
        <w:ind w:firstLineChars="0" w:firstLine="0"/>
      </w:pPr>
      <w:r>
        <w:t>Posix</w:t>
      </w:r>
      <w:r w:rsidR="00021A25">
        <w:t>ライブラリ</w:t>
      </w:r>
      <w:r w:rsidR="005A5AF6">
        <w:t>版スレッド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77777777" w:rsidR="007B6174" w:rsidRDefault="007B6174" w:rsidP="007B6174">
            <w:pPr>
              <w:pStyle w:val="2-"/>
            </w:pPr>
            <w:r w:rsidRPr="00F96884">
              <w:rPr>
                <w:rFonts w:hint="eastAsia"/>
                <w:color w:val="FF0000"/>
              </w:rPr>
              <w:t>__thread</w:t>
            </w:r>
            <w:r>
              <w:rPr>
                <w:rFonts w:hint="eastAsia"/>
              </w:rPr>
              <w:t xml:space="preserve"> pthread_t tls_pth = 0;</w:t>
            </w:r>
            <w:r w:rsidRPr="00B46227">
              <w:rPr>
                <w:rFonts w:hint="eastAsia"/>
                <w:color w:val="00B050"/>
              </w:rPr>
              <w:t>//CC版TLS指定</w:t>
            </w:r>
          </w:p>
          <w:p w14:paraId="4FA0094B" w14:textId="77777777" w:rsidR="007B6174" w:rsidRPr="00B46227" w:rsidRDefault="007B6174" w:rsidP="007B6174">
            <w:pPr>
              <w:pStyle w:val="2-"/>
              <w:rPr>
                <w:color w:val="00B050"/>
              </w:rPr>
            </w:pPr>
            <w:r w:rsidRPr="00B46227">
              <w:rPr>
                <w:rFonts w:hint="eastAsia"/>
                <w:color w:val="00B050"/>
              </w:rPr>
              <w:t>//</w:t>
            </w:r>
            <w:r w:rsidRPr="00F96884">
              <w:rPr>
                <w:rFonts w:hint="eastAsia"/>
                <w:color w:val="FF0000"/>
              </w:rPr>
              <w:t>thread_local</w:t>
            </w:r>
            <w:r w:rsidRPr="00B46227">
              <w:rPr>
                <w:rFonts w:hint="eastAsia"/>
                <w:color w:val="00B050"/>
              </w:rPr>
              <w:t xml:space="preserve"> pthread_t tls_pth = 0;//C++11仕様版</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lastRenderedPageBreak/>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lastRenderedPageBreak/>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lastRenderedPageBreak/>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lastRenderedPageBreak/>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5D483C4C" w:rsidR="00A30AAF" w:rsidRDefault="00A30AAF" w:rsidP="00A30AAF">
      <w:pPr>
        <w:pStyle w:val="2"/>
      </w:pPr>
      <w:bookmarkStart w:id="59" w:name="_Toc378808412"/>
      <w:r>
        <w:rPr>
          <w:rFonts w:hint="eastAsia"/>
        </w:rPr>
        <w:t>Win</w:t>
      </w:r>
      <w:r w:rsidR="000D7241">
        <w:t>32API</w:t>
      </w:r>
      <w:r w:rsidR="00D2349E">
        <w:rPr>
          <w:rFonts w:hint="eastAsia"/>
        </w:rPr>
        <w:t>（</w:t>
      </w:r>
      <w:r w:rsidR="00D2349E">
        <w:rPr>
          <w:rFonts w:hint="eastAsia"/>
        </w:rPr>
        <w:t>Windows</w:t>
      </w:r>
      <w:r w:rsidR="00D2349E">
        <w:rPr>
          <w:rFonts w:hint="eastAsia"/>
        </w:rPr>
        <w:t>系）</w:t>
      </w:r>
      <w:bookmarkEnd w:id="59"/>
    </w:p>
    <w:p w14:paraId="36185683" w14:textId="0AD9207D" w:rsidR="00C67540" w:rsidRDefault="00C67540" w:rsidP="001E63EA">
      <w:pPr>
        <w:pStyle w:val="a9"/>
        <w:ind w:firstLine="283"/>
      </w:pPr>
      <w:r>
        <w:t>前述の</w:t>
      </w:r>
      <w:r w:rsidR="00E3409D">
        <w:t>fork</w:t>
      </w:r>
      <w:r w:rsidR="00E3409D">
        <w:t>版</w:t>
      </w:r>
      <w:r w:rsidR="001E63EA">
        <w:t>、</w:t>
      </w:r>
      <w:r w:rsidR="001E63EA">
        <w:rPr>
          <w:rFonts w:hint="eastAsia"/>
        </w:rPr>
        <w:t>Posix</w:t>
      </w:r>
      <w:r w:rsidR="001E63EA">
        <w:rPr>
          <w:rFonts w:hint="eastAsia"/>
        </w:rPr>
        <w:t>ライブラリ版</w:t>
      </w:r>
      <w:r w:rsidR="00E3409D">
        <w:t>と同じ挙動のサンプル</w:t>
      </w:r>
      <w:r>
        <w:t>を示す</w:t>
      </w:r>
      <w:r w:rsidR="00E3409D">
        <w:t>。</w:t>
      </w:r>
    </w:p>
    <w:p w14:paraId="5ABEB6DF" w14:textId="4264CB79" w:rsidR="00C67540" w:rsidRPr="00C67540" w:rsidRDefault="00C67540" w:rsidP="00C67540">
      <w:pPr>
        <w:pStyle w:val="a9"/>
        <w:ind w:firstLine="283"/>
        <w:rPr>
          <w:color w:val="0070C0"/>
        </w:rPr>
      </w:pPr>
      <w:r w:rsidRPr="00C67540">
        <w:rPr>
          <w:color w:val="0070C0"/>
        </w:rPr>
        <w:t>f</w:t>
      </w:r>
      <w:r w:rsidRPr="00C67540">
        <w:rPr>
          <w:rFonts w:hint="eastAsia"/>
          <w:color w:val="0070C0"/>
        </w:rPr>
        <w:t>ork</w:t>
      </w:r>
      <w:r w:rsidRPr="00C67540">
        <w:rPr>
          <w:rFonts w:hint="eastAsia"/>
          <w:color w:val="0070C0"/>
        </w:rPr>
        <w:t>版との比較で用意したサンプルだが、</w:t>
      </w:r>
      <w:r w:rsidRPr="00C67540">
        <w:rPr>
          <w:color w:val="0070C0"/>
        </w:rPr>
        <w:t>スレッドのサンプルとしては少し複雑すぎる。後述する同期処理のサンプルがもっとシンプルで分かり易い。</w:t>
      </w:r>
    </w:p>
    <w:p w14:paraId="2B6F8FDA" w14:textId="2A526B83"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t>Posix</w:t>
      </w:r>
      <w:r w:rsidR="00C67540">
        <w:t>ライブラリ</w:t>
      </w:r>
      <w:r w:rsidR="001E63EA">
        <w:rPr>
          <w:rFonts w:hint="eastAsia"/>
        </w:rPr>
        <w:t>版と異なる。</w:t>
      </w:r>
    </w:p>
    <w:p w14:paraId="602FF49A" w14:textId="014B0DCE" w:rsidR="00E3409D" w:rsidRDefault="001E63EA" w:rsidP="00E3409D">
      <w:pPr>
        <w:pStyle w:val="a9"/>
        <w:ind w:firstLine="283"/>
      </w:pPr>
      <w:r>
        <w:rPr>
          <w:rFonts w:hint="eastAsia"/>
        </w:rPr>
        <w:t>Windows</w:t>
      </w:r>
      <w:r>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pPr>
      <w:r>
        <w:lastRenderedPageBreak/>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269DBF59" w14:textId="77777777" w:rsidR="00305003" w:rsidRPr="00305003" w:rsidRDefault="00305003" w:rsidP="00305003">
            <w:pPr>
              <w:pStyle w:val="2-"/>
              <w:rPr>
                <w:color w:val="00B050"/>
              </w:rPr>
            </w:pPr>
            <w:r w:rsidRPr="00305003">
              <w:rPr>
                <w:rFonts w:hint="eastAsia"/>
                <w:color w:val="00B050"/>
              </w:rPr>
              <w:t>//</w:t>
            </w:r>
            <w:r w:rsidRPr="00305003">
              <w:rPr>
                <w:rFonts w:hint="eastAsia"/>
                <w:color w:val="FF0000"/>
              </w:rPr>
              <w:t>thread_local</w:t>
            </w:r>
            <w:r w:rsidRPr="00305003">
              <w:rPr>
                <w:rFonts w:hint="eastAsia"/>
                <w:color w:val="00B050"/>
              </w:rPr>
              <w:t xml:space="preserve"> unsigned int tls_tid = 0;//C++11仕様版TLS指定：Visual C++ 2013 では未対応</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lastRenderedPageBreak/>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lastRenderedPageBreak/>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lastRenderedPageBreak/>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lastRenderedPageBreak/>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9892F50" w:rsidR="00D21006" w:rsidRDefault="00D21006" w:rsidP="00D21006">
      <w:pPr>
        <w:pStyle w:val="2"/>
      </w:pPr>
      <w:bookmarkStart w:id="60" w:name="_Toc378808413"/>
      <w:r>
        <w:lastRenderedPageBreak/>
        <w:t>C++11</w:t>
      </w:r>
      <w:r w:rsidR="00BC5C9F">
        <w:rPr>
          <w:rFonts w:hint="eastAsia"/>
        </w:rPr>
        <w:t>版</w:t>
      </w:r>
      <w:r>
        <w:rPr>
          <w:rFonts w:hint="eastAsia"/>
        </w:rPr>
        <w:t>スレッド</w:t>
      </w:r>
      <w:bookmarkEnd w:id="60"/>
    </w:p>
    <w:p w14:paraId="08FC0E0A" w14:textId="19B04E94" w:rsidR="00D21006" w:rsidRDefault="00D21006" w:rsidP="00D21006">
      <w:pPr>
        <w:pStyle w:val="a9"/>
        <w:ind w:firstLine="283"/>
      </w:pPr>
      <w:r>
        <w:rPr>
          <w:rFonts w:hint="eastAsia"/>
        </w:rPr>
        <w:t>上記の</w:t>
      </w:r>
      <w:r>
        <w:t>Win</w:t>
      </w:r>
      <w:r w:rsidR="002177DA">
        <w:t>32API</w:t>
      </w:r>
      <w:r>
        <w:t>版</w:t>
      </w:r>
      <w:r>
        <w:rPr>
          <w:rFonts w:hint="eastAsia"/>
        </w:rPr>
        <w:t>をベースに</w:t>
      </w:r>
      <w:r>
        <w:rPr>
          <w:rFonts w:hint="eastAsia"/>
        </w:rPr>
        <w:t>C++11</w:t>
      </w:r>
      <w:r>
        <w:rPr>
          <w:rFonts w:hint="eastAsia"/>
        </w:rPr>
        <w:t>版にしたもの。</w:t>
      </w:r>
    </w:p>
    <w:p w14:paraId="3DCE29E5" w14:textId="77777777" w:rsidR="007F28C4" w:rsidRPr="007F28C4" w:rsidRDefault="007F28C4" w:rsidP="007F28C4">
      <w:pPr>
        <w:pStyle w:val="a9"/>
        <w:ind w:firstLine="283"/>
        <w:rPr>
          <w:color w:val="0070C0"/>
        </w:rPr>
      </w:pPr>
      <w:r w:rsidRPr="007F28C4">
        <w:rPr>
          <w:color w:val="0070C0"/>
        </w:rPr>
        <w:t>f</w:t>
      </w:r>
      <w:r w:rsidRPr="007F28C4">
        <w:rPr>
          <w:rFonts w:hint="eastAsia"/>
          <w:color w:val="0070C0"/>
        </w:rPr>
        <w:t>ork</w:t>
      </w:r>
      <w:r w:rsidRPr="007F28C4">
        <w:rPr>
          <w:rFonts w:hint="eastAsia"/>
          <w:color w:val="0070C0"/>
        </w:rPr>
        <w:t>との比較で用意したサンプルだが、</w:t>
      </w:r>
      <w:r w:rsidRPr="007F28C4">
        <w:rPr>
          <w:color w:val="0070C0"/>
        </w:rPr>
        <w:t>スレッドのサンプルとしては少し複雑すぎる。後述する同期処理のサンプルがもっとシンプルで分かり易い。</w:t>
      </w:r>
    </w:p>
    <w:p w14:paraId="0E73797E" w14:textId="3771023F"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全体的にクラスオブジェクトベースの操作でシンプルなコードになる。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//thread_local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lastRenderedPageBreak/>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lastRenderedPageBreak/>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printf("%s -&gt; [%d] CREATED:C%d(0x%08x,0x%08x)\n", thread_name, i, tinfo.level + 1, 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lastRenderedPageBreak/>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lastRenderedPageBreak/>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09F34505" w:rsidR="00D2349E" w:rsidRDefault="00D2349E" w:rsidP="00D2349E">
      <w:pPr>
        <w:pStyle w:val="2"/>
      </w:pPr>
      <w:bookmarkStart w:id="61" w:name="_Toc378808414"/>
      <w:r>
        <w:lastRenderedPageBreak/>
        <w:t>OpenMP</w:t>
      </w:r>
      <w:bookmarkEnd w:id="61"/>
    </w:p>
    <w:p w14:paraId="06C90794" w14:textId="6B75C5C2"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w:t>
      </w:r>
      <w:r w:rsidR="003950BD">
        <w:rPr>
          <w:rFonts w:hint="eastAsia"/>
        </w:rPr>
        <w:lastRenderedPageBreak/>
        <w:t>た並列処理が書きやすい。</w:t>
      </w:r>
    </w:p>
    <w:p w14:paraId="6F0A4B43" w14:textId="3BD9E854"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lastRenderedPageBreak/>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lastRenderedPageBreak/>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lastRenderedPageBreak/>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lastRenderedPageBreak/>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41545FD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w:t>
      </w:r>
      <w:r w:rsidR="00AD766C">
        <w:rPr>
          <w:rFonts w:hint="eastAsia"/>
        </w:rPr>
        <w:t>処理に</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11EE2663" w14:textId="278614C4" w:rsidR="00A5575B" w:rsidRPr="00F13CC6"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によってスケジューリングされる。スタックサイズは直接指定できず、環境変数によって設定する。ほか、ロック機構なども用意されている。</w:t>
      </w:r>
    </w:p>
    <w:p w14:paraId="46F6CE41" w14:textId="41A83A44" w:rsidR="00F809CD" w:rsidRDefault="00F809CD" w:rsidP="00F809CD">
      <w:pPr>
        <w:pStyle w:val="2"/>
      </w:pPr>
      <w:bookmarkStart w:id="62" w:name="_Toc378808415"/>
      <w:r>
        <w:rPr>
          <w:rFonts w:hint="eastAsia"/>
        </w:rPr>
        <w:t>C++11</w:t>
      </w:r>
      <w:r>
        <w:rPr>
          <w:rFonts w:hint="eastAsia"/>
        </w:rPr>
        <w:t>版非同期関数</w:t>
      </w:r>
      <w:bookmarkEnd w:id="62"/>
    </w:p>
    <w:p w14:paraId="05536F68" w14:textId="1805B9C6" w:rsidR="00F809CD" w:rsidRDefault="00F809CD" w:rsidP="00F809CD">
      <w:pPr>
        <w:pStyle w:val="a9"/>
        <w:ind w:firstLine="283"/>
      </w:pPr>
      <w:r>
        <w:rPr>
          <w:rFonts w:hint="eastAsia"/>
        </w:rPr>
        <w:t>Open</w:t>
      </w:r>
      <w:r>
        <w:t>MP</w:t>
      </w:r>
      <w:r>
        <w:rPr>
          <w:rFonts w:hint="eastAsia"/>
        </w:rPr>
        <w:t>のような並列処理の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35287014" w:rsidR="008B2292" w:rsidRDefault="008B2292" w:rsidP="00F809CD">
      <w:pPr>
        <w:pStyle w:val="a9"/>
        <w:ind w:firstLine="283"/>
      </w:pPr>
      <w:r>
        <w:t>OpenMP</w:t>
      </w:r>
      <w:r>
        <w:t>に比べて、</w:t>
      </w:r>
      <w:r>
        <w:t>C++</w:t>
      </w:r>
      <w:r>
        <w:t>言語的な手続きでの処理の流れが把握し易い。</w:t>
      </w:r>
    </w:p>
    <w:p w14:paraId="3CD6E21C" w14:textId="0E89D10C" w:rsidR="00F809CD" w:rsidRDefault="00456DEB" w:rsidP="00874659">
      <w:pPr>
        <w:pStyle w:val="a9"/>
        <w:spacing w:beforeLines="50" w:before="180"/>
        <w:ind w:firstLine="283"/>
      </w:pPr>
      <w:r>
        <w:t>C++11</w:t>
      </w:r>
      <w:r>
        <w:rPr>
          <w:rFonts w:hint="eastAsia"/>
        </w:rPr>
        <w:t>の非同期関数の</w:t>
      </w:r>
      <w:r w:rsidR="00F809CD">
        <w:rPr>
          <w:rFonts w:hint="eastAsia"/>
        </w:rPr>
        <w:t>サンプルコードを示す。</w:t>
      </w:r>
    </w:p>
    <w:p w14:paraId="7A635377" w14:textId="498F3CA0" w:rsidR="008B2292" w:rsidRDefault="008B2292" w:rsidP="00F809CD">
      <w:pPr>
        <w:pStyle w:val="a9"/>
        <w:ind w:firstLine="283"/>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pPr>
            <w:r>
              <w:rPr>
                <w:rFonts w:hint="eastAsia"/>
              </w:rPr>
              <w:t>#include &lt;thread&gt;</w:t>
            </w:r>
            <w:r w:rsidRPr="00AC11B7">
              <w:rPr>
                <w:rFonts w:hint="eastAsia"/>
                <w:color w:val="00B050"/>
              </w:rPr>
              <w:t>//スリープ用</w:t>
            </w:r>
          </w:p>
          <w:p w14:paraId="20255B2A" w14:textId="3F08CAEE" w:rsidR="00D205FE" w:rsidRDefault="00D205FE" w:rsidP="00D205FE">
            <w:pPr>
              <w:pStyle w:val="2-"/>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pPr>
            <w:r>
              <w:rPr>
                <w:rFonts w:hint="eastAsia"/>
              </w:rPr>
              <w:t>#include &lt;vector&gt;</w:t>
            </w:r>
            <w:r w:rsidRPr="00AC11B7">
              <w:rPr>
                <w:rFonts w:hint="eastAsia"/>
                <w:color w:val="00B050"/>
              </w:rPr>
              <w:t>//テスト計算用</w:t>
            </w:r>
          </w:p>
          <w:p w14:paraId="24BB0209" w14:textId="77777777" w:rsidR="00D205FE" w:rsidRDefault="00D205FE" w:rsidP="00D205FE">
            <w:pPr>
              <w:pStyle w:val="2-"/>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color w:val="00B050"/>
              </w:rPr>
            </w:pPr>
            <w:r w:rsidRPr="00AC11B7">
              <w:rPr>
                <w:rFonts w:hint="eastAsia"/>
                <w:color w:val="00B050"/>
              </w:rPr>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color w:val="00B050"/>
              </w:rPr>
            </w:pPr>
            <w:r w:rsidRPr="00AC11B7">
              <w:rPr>
                <w:rFonts w:hint="eastAsia"/>
                <w:color w:val="00B050"/>
              </w:rPr>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pPr>
            <w:r>
              <w:lastRenderedPageBreak/>
              <w:tab/>
            </w:r>
            <w:r>
              <w:tab/>
            </w:r>
            <w:r w:rsidRPr="00AC11B7">
              <w:rPr>
                <w:color w:val="00B050"/>
              </w:rPr>
              <w:t>//.get()メソッドは、処理の完了を待って結果を返す</w:t>
            </w:r>
          </w:p>
          <w:p w14:paraId="6ABE7A96" w14:textId="77777777" w:rsidR="00D205FE" w:rsidRDefault="00D205FE" w:rsidP="00D205FE">
            <w:pPr>
              <w:pStyle w:val="2-"/>
            </w:pPr>
            <w:r>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pPr>
            <w:r>
              <w:rPr>
                <w:rFonts w:hint="eastAsia"/>
              </w:rPr>
              <w:lastRenderedPageBreak/>
              <w:tab/>
            </w:r>
            <w:r w:rsidRPr="00AC11B7">
              <w:rPr>
                <w:rFonts w:hint="eastAsia"/>
                <w:color w:val="00B050"/>
              </w:rPr>
              <w:t>//非同期関数でソート</w:t>
            </w:r>
          </w:p>
          <w:p w14:paraId="1E061D70" w14:textId="1D03A26B" w:rsidR="00D205FE" w:rsidRDefault="00D205FE" w:rsidP="00D205FE">
            <w:pPr>
              <w:pStyle w:val="2-"/>
            </w:pPr>
            <w:r>
              <w:rPr>
                <w:rFonts w:hint="eastAsia"/>
              </w:rPr>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3BA3BC5B" w:rsidR="00A42DD8" w:rsidRDefault="00A42DD8" w:rsidP="00A42DD8">
            <w:pPr>
              <w:pStyle w:val="2-"/>
            </w:pPr>
            <w:r>
              <w:tab/>
            </w:r>
            <w:r>
              <w:tab/>
            </w:r>
            <w:r>
              <w:tab/>
            </w:r>
            <w:r w:rsidRPr="00A42DD8">
              <w:rPr>
                <w:color w:val="00B050"/>
              </w:rPr>
              <w:t>//非同期処理には、関数ポインタ</w:t>
            </w:r>
            <w:r w:rsidRPr="00A42DD8">
              <w:rPr>
                <w:rFonts w:hint="eastAsia"/>
                <w:color w:val="00B050"/>
              </w:rPr>
              <w:t>ー</w:t>
            </w:r>
            <w:r w:rsidRPr="00A42DD8">
              <w:rPr>
                <w:color w:val="00B050"/>
              </w:rPr>
              <w:t>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tab/>
            </w:r>
            <w:r>
              <w:tab/>
            </w:r>
          </w:p>
          <w:p w14:paraId="2F7463A0" w14:textId="77777777" w:rsidR="00D205FE" w:rsidRDefault="00D205FE" w:rsidP="00D205FE">
            <w:pPr>
              <w:pStyle w:val="2-"/>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77777777" w:rsidR="00A42DD8" w:rsidRDefault="00A42DD8" w:rsidP="00A42DD8">
            <w:pPr>
              <w:pStyle w:val="2-"/>
            </w:pPr>
            <w:r>
              <w:rPr>
                <w:rFonts w:hint="eastAsia"/>
              </w:rPr>
              <w:tab/>
            </w:r>
            <w:r>
              <w:rPr>
                <w:rFonts w:hint="eastAsia"/>
              </w:rPr>
              <w:tab/>
            </w:r>
            <w:r>
              <w:rPr>
                <w:rFonts w:hint="eastAsia"/>
              </w:rPr>
              <w:tab/>
            </w:r>
            <w:r w:rsidRPr="00A42DD8">
              <w:rPr>
                <w:rFonts w:hint="eastAsia"/>
                <w:color w:val="00B050"/>
              </w:rPr>
              <w:t>//非同期処理には、関数ポインター以外にも、関数オブジェクトやラムダ式を渡すことができる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lastRenderedPageBreak/>
              <w:tab/>
            </w:r>
            <w:r>
              <w:tab/>
              <w:t>printf("----------------------------------------\n");</w:t>
            </w:r>
          </w:p>
          <w:p w14:paraId="2C8CAE65" w14:textId="77777777" w:rsidR="00D205FE" w:rsidRDefault="00D205FE" w:rsidP="00D205FE">
            <w:pPr>
              <w:pStyle w:val="2-"/>
            </w:pPr>
            <w:r>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0E76F9F7" w14:textId="0928261D" w:rsidR="004662AC" w:rsidRDefault="004662AC" w:rsidP="004662AC">
      <w:pPr>
        <w:pStyle w:val="a9"/>
        <w:spacing w:beforeLines="50" w:before="180"/>
        <w:ind w:firstLine="283"/>
      </w:pPr>
      <w:r>
        <w:rPr>
          <w:rFonts w:hint="eastAsia"/>
        </w:rPr>
        <w:t>なお、このサンプルプログラムに含めた並列ソート処理は、</w:t>
      </w:r>
      <w:r>
        <w:rPr>
          <w:rFonts w:hint="eastAsia"/>
        </w:rPr>
        <w:t>MapReduce</w:t>
      </w:r>
      <w:r>
        <w:rPr>
          <w:rFonts w:hint="eastAsia"/>
        </w:rPr>
        <w:t>というプログラミングモデルを参考にしている。</w:t>
      </w:r>
      <w:r>
        <w:rPr>
          <w:rFonts w:hint="eastAsia"/>
        </w:rPr>
        <w:t>MapReduce</w:t>
      </w:r>
      <w:r>
        <w:rPr>
          <w:rFonts w:hint="eastAsia"/>
        </w:rPr>
        <w:t>については、本書の最後に簡単な説明を添えている。</w:t>
      </w:r>
    </w:p>
    <w:p w14:paraId="191D911F" w14:textId="6F4513A7" w:rsidR="00A30AAF" w:rsidRDefault="00A30AAF" w:rsidP="00A30AAF">
      <w:pPr>
        <w:pStyle w:val="2"/>
      </w:pPr>
      <w:bookmarkStart w:id="63" w:name="_Toc378808416"/>
      <w:r>
        <w:rPr>
          <w:rFonts w:hint="eastAsia"/>
        </w:rPr>
        <w:t>ファイバースレッド</w:t>
      </w:r>
      <w:r w:rsidR="0002519B">
        <w:rPr>
          <w:rFonts w:hint="eastAsia"/>
        </w:rPr>
        <w:t>／コルーチン</w:t>
      </w:r>
      <w:bookmarkEnd w:id="63"/>
    </w:p>
    <w:p w14:paraId="1E550178" w14:textId="5EF3223F" w:rsidR="00A30AAF" w:rsidRDefault="0002519B" w:rsidP="00A30AAF">
      <w:pPr>
        <w:pStyle w:val="a9"/>
        <w:ind w:firstLine="283"/>
      </w:pPr>
      <w:r>
        <w:t>「</w:t>
      </w:r>
      <w:r w:rsidR="005B0E26">
        <w:t>ファイバースレッド</w:t>
      </w:r>
      <w:r>
        <w:t>」</w:t>
      </w:r>
      <w:r w:rsidR="005B0E26">
        <w:t>はノンプリエンプティブなマルチタスクの仕組みである。</w:t>
      </w:r>
    </w:p>
    <w:p w14:paraId="76C6721E" w14:textId="75A4102B" w:rsidR="00475B32" w:rsidRDefault="00D35801" w:rsidP="00A30AAF">
      <w:pPr>
        <w:pStyle w:val="a9"/>
        <w:ind w:firstLine="283"/>
      </w:pPr>
      <w:r>
        <w:rPr>
          <w:rFonts w:hint="eastAsia"/>
        </w:rPr>
        <w:t>OS</w:t>
      </w:r>
      <w:r>
        <w:rPr>
          <w:rFonts w:hint="eastAsia"/>
        </w:rPr>
        <w:t>のコンテキストスイッチに頼らず、自分で明示的に</w:t>
      </w:r>
      <w:r w:rsidR="0002519B">
        <w:rPr>
          <w:rFonts w:hint="eastAsia"/>
        </w:rPr>
        <w:t>タスクの</w:t>
      </w:r>
      <w:r>
        <w:rPr>
          <w:rFonts w:hint="eastAsia"/>
        </w:rPr>
        <w:t>切り替えを行う</w:t>
      </w:r>
      <w:r w:rsidR="0002519B">
        <w:rPr>
          <w:rFonts w:hint="eastAsia"/>
        </w:rPr>
        <w:t>必要がある</w:t>
      </w:r>
      <w:r w:rsidR="00475B32">
        <w:rPr>
          <w:rFonts w:hint="eastAsia"/>
        </w:rPr>
        <w:t>。当然並列処理は不可能だが、</w:t>
      </w:r>
      <w:r w:rsidR="00475B32">
        <w:rPr>
          <w:rFonts w:hint="eastAsia"/>
        </w:rPr>
        <w:t>OS</w:t>
      </w:r>
      <w:r w:rsidR="00475B32">
        <w:rPr>
          <w:rFonts w:hint="eastAsia"/>
        </w:rPr>
        <w:t>の負担が軽い分、軽量なスレッド管理手法である</w:t>
      </w:r>
      <w:r>
        <w:rPr>
          <w:rFonts w:hint="eastAsia"/>
        </w:rPr>
        <w:t>。</w:t>
      </w:r>
    </w:p>
    <w:p w14:paraId="697CDAE2" w14:textId="5E77F3EF" w:rsidR="005B0E26" w:rsidRDefault="0002519B" w:rsidP="00A30AAF">
      <w:pPr>
        <w:pStyle w:val="a9"/>
        <w:ind w:firstLine="283"/>
      </w:pPr>
      <w:r>
        <w:rPr>
          <w:rFonts w:hint="eastAsia"/>
        </w:rPr>
        <w:t>通常のスレッドと同様に、それぞれのファイバースレッドが独自にスタック領域を持つので、ライフサイクルの長いプログラムを平行動作させることができる。</w:t>
      </w:r>
      <w:r w:rsidR="00475B32">
        <w:rPr>
          <w:rFonts w:hint="eastAsia"/>
        </w:rPr>
        <w:t>明示的なスレッドの解放を行わないと、（同一スレッド上の）他のタスクをブロックしてしまうので注意が必要。</w:t>
      </w:r>
    </w:p>
    <w:p w14:paraId="24020A84" w14:textId="77777777" w:rsidR="00B43226" w:rsidRDefault="0002519B" w:rsidP="00B43226">
      <w:pPr>
        <w:pStyle w:val="a9"/>
        <w:spacing w:beforeLines="50" w:before="180"/>
        <w:ind w:firstLine="283"/>
      </w:pPr>
      <w:r>
        <w:rPr>
          <w:rFonts w:hint="eastAsia"/>
        </w:rPr>
        <w:lastRenderedPageBreak/>
        <w:t>ファイバースレッドは「コルーチン」とも言われる。</w:t>
      </w:r>
    </w:p>
    <w:p w14:paraId="392C5EC4" w14:textId="77777777" w:rsidR="00B43226" w:rsidRDefault="0002519B" w:rsidP="00A30AAF">
      <w:pPr>
        <w:pStyle w:val="a9"/>
        <w:ind w:firstLine="283"/>
      </w:pPr>
      <w:r>
        <w:rPr>
          <w:rFonts w:hint="eastAsia"/>
        </w:rPr>
        <w:t>「コルーチン」は、</w:t>
      </w:r>
      <w:r>
        <w:rPr>
          <w:rFonts w:hint="eastAsia"/>
        </w:rPr>
        <w:t>Lua</w:t>
      </w:r>
      <w:r>
        <w:t>や</w:t>
      </w:r>
      <w:r>
        <w:rPr>
          <w:rFonts w:hint="eastAsia"/>
        </w:rPr>
        <w:t>Sq</w:t>
      </w:r>
      <w:r>
        <w:t>irre</w:t>
      </w:r>
      <w:r>
        <w:rPr>
          <w:rFonts w:hint="eastAsia"/>
        </w:rPr>
        <w:t>l</w:t>
      </w:r>
      <w:r>
        <w:rPr>
          <w:rFonts w:hint="eastAsia"/>
        </w:rPr>
        <w:t>などの汎用スクリプト言語や、</w:t>
      </w:r>
      <w:r>
        <w:rPr>
          <w:rFonts w:hint="eastAsia"/>
        </w:rPr>
        <w:t>C#</w:t>
      </w:r>
      <w:r>
        <w:rPr>
          <w:rFonts w:hint="eastAsia"/>
        </w:rPr>
        <w:t>などで採用している仕組みで、</w:t>
      </w:r>
      <w:r w:rsidR="00B43226">
        <w:rPr>
          <w:rFonts w:hint="eastAsia"/>
        </w:rPr>
        <w:t>ファイバースレッドと同じく独自のスタック領域を持ったノンプリエンプティブなマルチタスクである。</w:t>
      </w:r>
    </w:p>
    <w:p w14:paraId="1F1677BC" w14:textId="46BA9DB7" w:rsidR="0002519B" w:rsidRDefault="00B43226" w:rsidP="00A30AAF">
      <w:pPr>
        <w:pStyle w:val="a9"/>
        <w:ind w:firstLine="283"/>
      </w:pPr>
      <w:r>
        <w:rPr>
          <w:rFonts w:hint="eastAsia"/>
        </w:rPr>
        <w:t>汎用スクリプト言語のコルーチンは、ゲームでもよく用いられる。</w:t>
      </w:r>
      <w:r w:rsidR="00475B32">
        <w:rPr>
          <w:rFonts w:hint="eastAsia"/>
        </w:rPr>
        <w:t>例えば、キャラクターの意思決定処理（</w:t>
      </w:r>
      <w:r w:rsidR="00475B32">
        <w:rPr>
          <w:rFonts w:hint="eastAsia"/>
        </w:rPr>
        <w:t>AI</w:t>
      </w:r>
      <w:r w:rsidR="00475B32">
        <w:rPr>
          <w:rFonts w:hint="eastAsia"/>
        </w:rPr>
        <w:t>）をコルーチン化する</w:t>
      </w:r>
      <w:r w:rsidR="008A6EF3">
        <w:rPr>
          <w:rFonts w:hint="eastAsia"/>
        </w:rPr>
        <w:t>ことで、シーンに登場するキャラ一それぞれに意思決定処理のインスタンスを持たせることができる。</w:t>
      </w:r>
    </w:p>
    <w:p w14:paraId="4C705DF4" w14:textId="77777777" w:rsidR="008D755E" w:rsidRDefault="00475B32" w:rsidP="00CC6FF7">
      <w:pPr>
        <w:pStyle w:val="a9"/>
        <w:keepNext/>
        <w:widowControl/>
        <w:spacing w:beforeLines="50" w:before="180"/>
        <w:ind w:firstLine="283"/>
      </w:pPr>
      <w:r>
        <w:rPr>
          <w:rFonts w:hint="eastAsia"/>
        </w:rPr>
        <w:t>ファイバースレッドの</w:t>
      </w:r>
      <w:r w:rsidR="008A6EF3">
        <w:rPr>
          <w:rFonts w:hint="eastAsia"/>
        </w:rPr>
        <w:t>使いどころとしては、「並列処理の待ち受け」という方法がある。</w:t>
      </w:r>
    </w:p>
    <w:p w14:paraId="29A0E74A" w14:textId="0DD12D30" w:rsidR="008D755E" w:rsidRDefault="008A6EF3" w:rsidP="00CC6FF7">
      <w:pPr>
        <w:pStyle w:val="a9"/>
        <w:keepNext/>
        <w:widowControl/>
        <w:ind w:firstLine="283"/>
      </w:pPr>
      <w:r>
        <w:rPr>
          <w:rFonts w:hint="eastAsia"/>
        </w:rPr>
        <w:t>外部プロセッサで全く別のプログラムを動作させる場合に、その完了をファイバースレッドで待ち受ける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5" o:title=""/>
          </v:shape>
          <o:OLEObject Type="Embed" ProgID="Visio.Drawing.15" ShapeID="_x0000_i1036" DrawAspect="Content" ObjectID="_1452550881" r:id="rId46"/>
        </w:object>
      </w:r>
    </w:p>
    <w:p w14:paraId="0FC40A40" w14:textId="3335BE92" w:rsidR="007C20DC" w:rsidRDefault="007C20DC" w:rsidP="006E351E">
      <w:pPr>
        <w:pStyle w:val="a9"/>
        <w:keepNext/>
        <w:widowControl/>
        <w:spacing w:beforeLines="50" w:before="180"/>
        <w:ind w:firstLine="283"/>
      </w:pPr>
      <w:r>
        <w:rPr>
          <w:rFonts w:hint="eastAsia"/>
        </w:rPr>
        <w:t>Windows</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46863EF6" w:rsidR="0048628C" w:rsidRDefault="0048628C" w:rsidP="0048628C">
      <w:pPr>
        <w:pStyle w:val="a9"/>
        <w:keepNext/>
        <w:widowControl/>
        <w:spacing w:beforeLines="50" w:before="180"/>
        <w:ind w:firstLineChars="0" w:firstLine="0"/>
      </w:pPr>
      <w:r>
        <w:t>ファイバースレッド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lastRenderedPageBreak/>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77777777"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//ファイバースレッドのインスタンスのポインター</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77777777" w:rsidR="0048628C" w:rsidRPr="0048628C" w:rsidRDefault="0048628C" w:rsidP="0048628C">
            <w:pPr>
              <w:pStyle w:val="2-"/>
              <w:rPr>
                <w:color w:val="FF0000"/>
              </w:rPr>
            </w:pPr>
            <w:r w:rsidRPr="0048628C">
              <w:rPr>
                <w:rFonts w:hint="eastAsia"/>
                <w:color w:val="FF0000"/>
              </w:rPr>
              <w:tab/>
              <w:t>//  （ファイバースレッドの切り替えは、関数呼び出しと違って</w:t>
            </w:r>
          </w:p>
          <w:p w14:paraId="2DEC6A0A" w14:textId="0450F525" w:rsidR="0048628C" w:rsidRPr="0048628C" w:rsidRDefault="0048628C" w:rsidP="0048628C">
            <w:pPr>
              <w:pStyle w:val="2-"/>
              <w:rPr>
                <w:color w:val="FF0000"/>
              </w:rPr>
            </w:pPr>
            <w:r w:rsidRPr="0048628C">
              <w:rPr>
                <w:rFonts w:hint="eastAsia"/>
                <w:color w:val="FF0000"/>
              </w:rPr>
              <w:tab/>
              <w:t>//  単純なプログラムカウンタの切り替えなので、return すると、</w:t>
            </w:r>
          </w:p>
          <w:p w14:paraId="61ACC25E" w14:textId="77777777" w:rsidR="0048628C" w:rsidRPr="0048628C" w:rsidRDefault="0048628C" w:rsidP="0048628C">
            <w:pPr>
              <w:pStyle w:val="2-"/>
              <w:rPr>
                <w:color w:val="FF0000"/>
              </w:rPr>
            </w:pPr>
            <w:r w:rsidRPr="0048628C">
              <w:rPr>
                <w:rFonts w:hint="eastAsia"/>
                <w:color w:val="FF0000"/>
              </w:rPr>
              <w:tab/>
              <w:t>//  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64" w:name="_Toc378808417"/>
      <w:r>
        <w:rPr>
          <w:rFonts w:hint="eastAsia"/>
        </w:rPr>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64"/>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31DEBFF1" w:rsidR="005026B8" w:rsidRDefault="00207418" w:rsidP="00207418">
      <w:pPr>
        <w:pStyle w:val="affff7"/>
      </w:pPr>
      <w:r>
        <w:rPr>
          <w:rFonts w:hint="eastAsia"/>
        </w:rPr>
        <w:t>S</w:t>
      </w:r>
      <w:r w:rsidR="005026B8">
        <w:t>PURS</w:t>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lastRenderedPageBreak/>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6DBFEF77" w:rsidR="003127F1" w:rsidRDefault="00207418" w:rsidP="00207418">
      <w:pPr>
        <w:pStyle w:val="affff7"/>
      </w:pPr>
      <w:r>
        <w:rPr>
          <w:rFonts w:hint="eastAsia"/>
        </w:rPr>
        <w:t xml:space="preserve">GPGPU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」自体は技術的概念を指す言葉であって、特定のフレームワークではない。</w:t>
      </w:r>
    </w:p>
    <w:p w14:paraId="008C978F" w14:textId="0BDBE1BD" w:rsidR="003127F1" w:rsidRDefault="003127F1" w:rsidP="003127F1">
      <w:pPr>
        <w:pStyle w:val="affff7"/>
      </w:pPr>
      <w:r>
        <w:t xml:space="preserve">DirectCompute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57AFE7CC" w:rsidR="00207418" w:rsidRDefault="00207418" w:rsidP="00207418">
      <w:pPr>
        <w:pStyle w:val="affff7"/>
      </w:pPr>
      <w:r>
        <w:t xml:space="preserve">CUDA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7CC2F9F4" w:rsidR="00207418" w:rsidRDefault="00207418" w:rsidP="00207418">
      <w:pPr>
        <w:pStyle w:val="affff7"/>
      </w:pPr>
      <w:r>
        <w:t>A</w:t>
      </w:r>
      <w:r w:rsidR="00947C2E">
        <w:t>TI</w:t>
      </w:r>
      <w:r>
        <w:t xml:space="preserve"> Stream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672B0C67" w:rsidR="00207418" w:rsidRDefault="00207418" w:rsidP="00207418">
      <w:pPr>
        <w:pStyle w:val="affff7"/>
      </w:pPr>
      <w:r>
        <w:t xml:space="preserve">OpenCL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65" w:name="_Toc378808418"/>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65"/>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59D481ED" w:rsidR="00683DB0" w:rsidRDefault="005E2E52" w:rsidP="005E2E52">
      <w:pPr>
        <w:pStyle w:val="affff7"/>
      </w:pPr>
      <w:r>
        <w:rPr>
          <w:rFonts w:hint="eastAsia"/>
        </w:rPr>
        <w:t>クライアント・サーバー</w:t>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w:t>
      </w:r>
      <w:r>
        <w:rPr>
          <w:rFonts w:hint="eastAsia"/>
        </w:rPr>
        <w:lastRenderedPageBreak/>
        <w:t>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77777777" w:rsidR="00785C12" w:rsidRDefault="005E2E52" w:rsidP="005E2E52">
      <w:pPr>
        <w:pStyle w:val="affff7"/>
      </w:pPr>
      <w:r>
        <w:rPr>
          <w:rFonts w:hint="eastAsia"/>
        </w:rPr>
        <w:t>クラウド</w:t>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682AFBC4"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p>
    <w:p w14:paraId="66BCD180" w14:textId="1FDCC517" w:rsidR="00785C12" w:rsidRDefault="005E2E52" w:rsidP="005E2E52">
      <w:pPr>
        <w:pStyle w:val="affff7"/>
      </w:pPr>
      <w:r>
        <w:rPr>
          <w:rFonts w:hint="eastAsia"/>
        </w:rPr>
        <w:t>グリッド</w:t>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08BF9473" w:rsidR="00910C29" w:rsidRDefault="005E2E52" w:rsidP="005E2E52">
      <w:pPr>
        <w:pStyle w:val="affff7"/>
      </w:pPr>
      <w:r>
        <w:t xml:space="preserve">RPC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13796B42"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5C39CADA" w:rsidR="00910C29" w:rsidRDefault="005E2E52" w:rsidP="005E2E52">
      <w:pPr>
        <w:pStyle w:val="affff7"/>
      </w:pPr>
      <w:r>
        <w:t xml:space="preserve">ORB </w:t>
      </w:r>
      <w:r>
        <w:tab/>
      </w:r>
      <w:r>
        <w:tab/>
      </w:r>
      <w:r w:rsidR="001F3D16">
        <w:rPr>
          <w:rFonts w:hint="eastAsia"/>
        </w:rPr>
        <w:t>Object Request Broker</w:t>
      </w:r>
      <w:r w:rsidR="00910C29">
        <w:rPr>
          <w:rFonts w:hint="eastAsia"/>
        </w:rPr>
        <w:t>（オブジェクト・リクエスト・ブ</w:t>
      </w:r>
      <w:r w:rsidR="00910C29">
        <w:rPr>
          <w:rFonts w:hint="eastAsia"/>
        </w:rPr>
        <w:lastRenderedPageBreak/>
        <w:t>ローカー）</w:t>
      </w:r>
      <w:r w:rsidR="001F3D16">
        <w:rPr>
          <w:rFonts w:hint="eastAsia"/>
        </w:rPr>
        <w:t>。</w:t>
      </w:r>
    </w:p>
    <w:p w14:paraId="6E1C2057" w14:textId="105BCE74"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p>
    <w:p w14:paraId="2D0BF31C" w14:textId="16ED956C" w:rsidR="00910C29" w:rsidRDefault="005E2E52" w:rsidP="005E2E52">
      <w:pPr>
        <w:pStyle w:val="affff7"/>
      </w:pPr>
      <w:r>
        <w:t xml:space="preserve">Hadoop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2B6F9BC4"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Pr>
          <w:rFonts w:hint="eastAsia"/>
        </w:rPr>
        <w:t>」という、グリッド・コンピューティング的な取り組みもあった。</w:t>
      </w:r>
      <w:r w:rsidR="006A2247">
        <w:rPr>
          <w:rFonts w:hint="eastAsia"/>
        </w:rPr>
        <w:t>現在終了しているとのこと。</w:t>
      </w:r>
    </w:p>
    <w:p w14:paraId="011482FB" w14:textId="77777777" w:rsidR="00DA2B39" w:rsidRDefault="00DA2B39" w:rsidP="00DA2B39">
      <w:pPr>
        <w:pStyle w:val="2"/>
      </w:pPr>
      <w:bookmarkStart w:id="66" w:name="_Toc378808419"/>
      <w:r>
        <w:rPr>
          <w:rFonts w:hint="eastAsia"/>
        </w:rPr>
        <w:t>割り込み／システムコール</w:t>
      </w:r>
      <w:bookmarkEnd w:id="66"/>
    </w:p>
    <w:p w14:paraId="0AF184AB" w14:textId="517B09A6" w:rsidR="00DA2B39" w:rsidRDefault="00B12F74" w:rsidP="00DA2B39">
      <w:pPr>
        <w:pStyle w:val="a9"/>
        <w:ind w:firstLine="283"/>
      </w:pPr>
      <w:r>
        <w:rPr>
          <w:rFonts w:hint="eastAsia"/>
        </w:rPr>
        <w:t>最後に</w:t>
      </w:r>
      <w:r w:rsidR="001A0B97">
        <w:rPr>
          <w:rFonts w:hint="eastAsia"/>
        </w:rPr>
        <w:t>、原初に立ち戻り、</w:t>
      </w:r>
      <w:r>
        <w:rPr>
          <w:rFonts w:hint="eastAsia"/>
        </w:rPr>
        <w:t>「マルチ</w:t>
      </w:r>
      <w:r w:rsidR="001A0B97">
        <w:rPr>
          <w:rFonts w:hint="eastAsia"/>
        </w:rPr>
        <w:t>スレッド」や「マルチプロセス」以前の並行処理について</w:t>
      </w:r>
      <w:r w:rsidR="00A83760">
        <w:rPr>
          <w:rFonts w:hint="eastAsia"/>
        </w:rPr>
        <w:t>解説する</w:t>
      </w:r>
      <w:r>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014FC3F5" w:rsidR="00EA3941" w:rsidRDefault="00EA3941" w:rsidP="00EA3941">
      <w:pPr>
        <w:pStyle w:val="3"/>
      </w:pPr>
      <w:bookmarkStart w:id="67" w:name="_Toc378808420"/>
      <w:r>
        <w:rPr>
          <w:rFonts w:hint="eastAsia"/>
        </w:rPr>
        <w:t>割り込みの具体例：垂直同期割り込み</w:t>
      </w:r>
      <w:r w:rsidR="00312857">
        <w:rPr>
          <w:rFonts w:hint="eastAsia"/>
        </w:rPr>
        <w:t>（</w:t>
      </w:r>
      <w:r w:rsidR="00312857">
        <w:rPr>
          <w:rFonts w:hint="eastAsia"/>
        </w:rPr>
        <w:t>V-SYNC</w:t>
      </w:r>
      <w:r w:rsidR="00312857">
        <w:rPr>
          <w:rFonts w:hint="eastAsia"/>
        </w:rPr>
        <w:t>割り込み）</w:t>
      </w:r>
      <w:bookmarkEnd w:id="67"/>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lastRenderedPageBreak/>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1195A66A" w:rsidR="00EA3941" w:rsidRDefault="00FD603D" w:rsidP="00EA3941">
      <w:pPr>
        <w:pStyle w:val="4"/>
        <w:spacing w:before="360" w:after="180"/>
        <w:ind w:left="594"/>
      </w:pPr>
      <w:r>
        <w:rPr>
          <w:rFonts w:hint="eastAsia"/>
        </w:rPr>
        <w:t>余談：垂直同期割り込みの失敗</w:t>
      </w:r>
      <w:r>
        <w:rPr>
          <w:rFonts w:hint="eastAsia"/>
        </w:rPr>
        <w:t xml:space="preserve"> </w:t>
      </w:r>
      <w:r>
        <w:rPr>
          <w:rFonts w:hint="eastAsia"/>
        </w:rPr>
        <w:t>～</w:t>
      </w:r>
      <w:r>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8" w:name="_Toc378808421"/>
      <w:r>
        <w:rPr>
          <w:rFonts w:hint="eastAsia"/>
        </w:rPr>
        <w:t>割り込みとコンテキストスイッチ</w:t>
      </w:r>
      <w:r w:rsidR="00113C8B">
        <w:rPr>
          <w:rFonts w:hint="eastAsia"/>
        </w:rPr>
        <w:t>、スタック領域の配慮</w:t>
      </w:r>
      <w:bookmarkEnd w:id="68"/>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24A2C23E" w:rsidR="00113C8B" w:rsidRDefault="00113C8B" w:rsidP="00772F3B">
      <w:pPr>
        <w:pStyle w:val="aa"/>
        <w:spacing w:beforeLines="50" w:before="180"/>
        <w:ind w:left="447" w:firstLine="283"/>
      </w:pPr>
      <w:r>
        <w:t>割り込みの</w:t>
      </w:r>
      <w:r w:rsidR="00772F3B">
        <w:rPr>
          <w:rFonts w:hint="eastAsia"/>
        </w:rPr>
        <w:t>コンテキスト（</w:t>
      </w:r>
      <w:r w:rsidR="00772F3B">
        <w:rPr>
          <w:rFonts w:hint="eastAsia"/>
        </w:rPr>
        <w:t>CPU</w:t>
      </w:r>
      <w:r w:rsidR="00772F3B">
        <w:rPr>
          <w:rFonts w:hint="eastAsia"/>
        </w:rPr>
        <w:t>のレジスタなど）の退避は、その時のスタックに記録されるのが普通である。</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7777777" w:rsidR="00B70728" w:rsidRDefault="0088568D" w:rsidP="0013745F">
      <w:pPr>
        <w:pStyle w:val="aa"/>
        <w:ind w:left="447" w:firstLine="283"/>
      </w:pPr>
      <w:r>
        <w:t>「どの程度の余裕が必要か」は、「どのような割り込み処理が実装されているか」に</w:t>
      </w:r>
      <w:r>
        <w:lastRenderedPageBreak/>
        <w:t>注意する必要がある。</w:t>
      </w:r>
    </w:p>
    <w:p w14:paraId="6561F7F9" w14:textId="023FB593" w:rsidR="0088568D" w:rsidRPr="0013745F" w:rsidRDefault="0088568D" w:rsidP="0013745F">
      <w:pPr>
        <w:pStyle w:val="aa"/>
        <w:ind w:left="447" w:firstLine="283"/>
      </w:pPr>
      <w:r>
        <w:t>また、「絶対に割り込みを</w:t>
      </w:r>
      <w:r w:rsidR="00B70728">
        <w:t>受け付けできない」スレッドが必要なら、割り込み処理側と何らかの同期手法を確立する必要がある。</w:t>
      </w:r>
    </w:p>
    <w:p w14:paraId="45722D99" w14:textId="282AC75C" w:rsidR="009B42BA" w:rsidRDefault="009B42BA" w:rsidP="009B42BA">
      <w:pPr>
        <w:pStyle w:val="3"/>
      </w:pPr>
      <w:bookmarkStart w:id="69" w:name="_Toc378808422"/>
      <w:r>
        <w:rPr>
          <w:rFonts w:hint="eastAsia"/>
        </w:rPr>
        <w:t>割り込みハンドラ／割り込みサブルーチン（</w:t>
      </w:r>
      <w:r>
        <w:rPr>
          <w:rFonts w:hint="eastAsia"/>
        </w:rPr>
        <w:t>ISR</w:t>
      </w:r>
      <w:r>
        <w:rPr>
          <w:rFonts w:hint="eastAsia"/>
        </w:rPr>
        <w:t>）</w:t>
      </w:r>
      <w:bookmarkEnd w:id="69"/>
    </w:p>
    <w:p w14:paraId="484C31F4" w14:textId="7C9B681F" w:rsidR="009B42BA" w:rsidRDefault="009B42BA" w:rsidP="009B42BA">
      <w:pPr>
        <w:pStyle w:val="aa"/>
        <w:ind w:left="447" w:firstLine="283"/>
      </w:pPr>
      <w:r>
        <w:t>割り込みで実行される処理は、「割り込みサブルーチン」や「割り込みハンドラ」と呼ぶ。「</w:t>
      </w:r>
      <w:r>
        <w:rPr>
          <w:rFonts w:hint="eastAsia"/>
        </w:rPr>
        <w:t>ISR</w:t>
      </w:r>
      <w:r>
        <w:rPr>
          <w:rFonts w:hint="eastAsia"/>
        </w:rPr>
        <w:t>」（</w:t>
      </w:r>
      <w:r>
        <w:rPr>
          <w:rFonts w:hint="eastAsia"/>
        </w:rPr>
        <w:t>Interrupt Service Routine</w:t>
      </w:r>
      <w:r>
        <w:rPr>
          <w:rFonts w:hint="eastAsia"/>
        </w:rPr>
        <w:t>）という略語も用いられる。</w:t>
      </w:r>
    </w:p>
    <w:p w14:paraId="654F79E6" w14:textId="0B91D64C" w:rsidR="002A0DDB" w:rsidRDefault="002A0DDB" w:rsidP="002A0DDB">
      <w:pPr>
        <w:pStyle w:val="aa"/>
        <w:ind w:left="447" w:firstLine="283"/>
      </w:pPr>
      <w:r>
        <w:t>以降、「割り込みハンドラ」で統一する。</w:t>
      </w:r>
    </w:p>
    <w:p w14:paraId="39015E4F" w14:textId="77777777" w:rsidR="00F50D7A" w:rsidRDefault="002A0DDB" w:rsidP="002A0DDB">
      <w:pPr>
        <w:pStyle w:val="aa"/>
        <w:spacing w:beforeLines="50" w:before="180"/>
        <w:ind w:left="447" w:firstLine="283"/>
      </w:pPr>
      <w:r>
        <w:rPr>
          <w:rFonts w:hint="eastAsia"/>
        </w:rPr>
        <w:t>O</w:t>
      </w:r>
      <w:r>
        <w:t>S</w:t>
      </w:r>
      <w:r>
        <w:t>に対して、特定の割り込み条件に対する割り込みハンドラを登録しておくと、その後条件が揃った時に割り込みハンドラが実行されるようになる。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70" w:name="_Toc378808423"/>
      <w:r>
        <w:rPr>
          <w:rFonts w:hint="eastAsia"/>
        </w:rPr>
        <w:t>割り込み</w:t>
      </w:r>
      <w:r w:rsidR="009B42BA">
        <w:rPr>
          <w:rFonts w:hint="eastAsia"/>
        </w:rPr>
        <w:t>ハンドラの</w:t>
      </w:r>
      <w:r>
        <w:rPr>
          <w:rFonts w:hint="eastAsia"/>
        </w:rPr>
        <w:t>処理</w:t>
      </w:r>
      <w:bookmarkEnd w:id="70"/>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33473A0A" w:rsidR="00F64EDB" w:rsidRDefault="00F64EDB" w:rsidP="00F64EDB">
      <w:pPr>
        <w:pStyle w:val="3"/>
      </w:pPr>
      <w:bookmarkStart w:id="71" w:name="_Toc378808424"/>
      <w:r>
        <w:rPr>
          <w:rFonts w:hint="eastAsia"/>
        </w:rPr>
        <w:t>ハードウェア割り込みとソフトウェア割り込み</w:t>
      </w:r>
      <w:r w:rsidR="00AE3180">
        <w:rPr>
          <w:rFonts w:hint="eastAsia"/>
        </w:rPr>
        <w:t>、イベントコールバック</w:t>
      </w:r>
      <w:bookmarkEnd w:id="71"/>
    </w:p>
    <w:p w14:paraId="41B6C472" w14:textId="484EB54A"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77777777" w:rsidR="00290C1D" w:rsidRDefault="00290C1D" w:rsidP="00290C1D">
      <w:pPr>
        <w:pStyle w:val="aa"/>
        <w:spacing w:beforeLines="50" w:before="180"/>
        <w:ind w:left="447" w:firstLine="283"/>
      </w:pPr>
      <w:r>
        <w:t>ハードウェア割り込みに対して「ソフトウェア割り込み」（</w:t>
      </w:r>
      <w:r>
        <w:rPr>
          <w:rFonts w:hint="eastAsia"/>
        </w:rPr>
        <w:t xml:space="preserve">SWI = WoftWare </w:t>
      </w:r>
      <w:r>
        <w:rPr>
          <w:rFonts w:hint="eastAsia"/>
        </w:rPr>
        <w:lastRenderedPageBreak/>
        <w:t>Interrupt</w:t>
      </w:r>
      <w:r>
        <w:t>）というものもある。</w:t>
      </w:r>
    </w:p>
    <w:p w14:paraId="3E8BA12A" w14:textId="395648A9"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、プロセスに対する終了命令などもソフトウェア割り込みである。</w:t>
      </w:r>
    </w:p>
    <w:p w14:paraId="7660D8C7" w14:textId="4F7AAA5A" w:rsidR="00290C1D" w:rsidRDefault="00290C1D" w:rsidP="00290C1D">
      <w:pPr>
        <w:pStyle w:val="aa"/>
        <w:ind w:left="447" w:firstLine="283"/>
      </w:pPr>
      <w:r>
        <w:t>割り込みに対して割り込みハンドラを登録して実行することには変わりがない</w:t>
      </w:r>
      <w:r w:rsidR="009D1135">
        <w:t>が、ハードウェア割り込みのような厳密な即時性はない。割り込みを登録したスレッドの動作時に反応するので、スタック領域の不安は少ない。</w:t>
      </w:r>
    </w:p>
    <w:p w14:paraId="3DF76B5F" w14:textId="18BAE561" w:rsidR="00AE3180"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などに応じたイベントコールバックを定義できる。これも割り込みの一種のようなものであるが、基本的に各アプリケーションで制御され、特にコンテキストの切り替えを行うこともなく、逐次処理される。</w:t>
      </w:r>
    </w:p>
    <w:p w14:paraId="00BC38BC" w14:textId="2AC7858E" w:rsidR="00AE3180" w:rsidRDefault="00AE3180" w:rsidP="00AE3180">
      <w:pPr>
        <w:pStyle w:val="3"/>
      </w:pPr>
      <w:bookmarkStart w:id="72" w:name="_Toc378808425"/>
      <w:r>
        <w:rPr>
          <w:rFonts w:hint="eastAsia"/>
        </w:rPr>
        <w:t>シグナル</w:t>
      </w:r>
      <w:bookmarkEnd w:id="72"/>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0D4AAEFE"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p>
    <w:p w14:paraId="05D00EB6" w14:textId="39777344" w:rsidR="005B50C3" w:rsidRDefault="005B50C3" w:rsidP="005B50C3">
      <w:pPr>
        <w:pStyle w:val="aa"/>
        <w:spacing w:beforeLines="50" w:before="180"/>
        <w:ind w:left="447" w:firstLine="283"/>
      </w:pPr>
      <w:r>
        <w:t>スレッドごとに任意のシグナルに対するイベントハンドラを登録するごとができるため、スレッド間の通信に用いることもできる。</w:t>
      </w:r>
    </w:p>
    <w:p w14:paraId="435B6071" w14:textId="1582E6A7" w:rsidR="00C00EB5" w:rsidRDefault="00E636A4" w:rsidP="005B50C3">
      <w:pPr>
        <w:pStyle w:val="aa"/>
        <w:spacing w:beforeLines="50" w:before="180"/>
        <w:ind w:left="447" w:firstLine="283"/>
      </w:pPr>
      <w:r>
        <w:rPr>
          <w:rFonts w:hint="eastAsia"/>
        </w:rPr>
        <w:t>なお、シグナルの発行を行うコマンドや関数は「</w:t>
      </w:r>
      <w:r>
        <w:rPr>
          <w:rFonts w:hint="eastAsia"/>
        </w:rPr>
        <w:t>kill</w:t>
      </w:r>
      <w:r>
        <w:rPr>
          <w:rFonts w:hint="eastAsia"/>
        </w:rPr>
        <w:t>」である。プロセスに終了要求を送るのが主な用途のためであるが、様々なシグナルに対応する。</w:t>
      </w:r>
    </w:p>
    <w:p w14:paraId="0E15FFD8" w14:textId="16E42585" w:rsidR="00921BDB" w:rsidRPr="00AE3180" w:rsidRDefault="00921BDB" w:rsidP="005B50C3">
      <w:pPr>
        <w:pStyle w:val="aa"/>
        <w:spacing w:beforeLines="50" w:before="180"/>
        <w:ind w:left="447" w:firstLine="283"/>
      </w:pPr>
      <w:r>
        <w:rPr>
          <w:rFonts w:hint="eastAsia"/>
        </w:rPr>
        <w:t>Windows</w:t>
      </w:r>
      <w:r>
        <w:rPr>
          <w:rFonts w:hint="eastAsia"/>
        </w:rPr>
        <w:t>では、シグナルと同様に、プロセスの外から何らかの要求を行う際は、ウインドウメッセージを用いる。</w:t>
      </w:r>
    </w:p>
    <w:p w14:paraId="21D69FA2" w14:textId="3C0243FF" w:rsidR="00F64EDB" w:rsidRDefault="00AE3180" w:rsidP="00F64EDB">
      <w:pPr>
        <w:pStyle w:val="3"/>
      </w:pPr>
      <w:bookmarkStart w:id="73" w:name="_Toc378808426"/>
      <w:r>
        <w:rPr>
          <w:rFonts w:hint="eastAsia"/>
        </w:rPr>
        <w:t>タイマー</w:t>
      </w:r>
      <w:r w:rsidR="00F64EDB">
        <w:rPr>
          <w:rFonts w:hint="eastAsia"/>
        </w:rPr>
        <w:t>割り込み</w:t>
      </w:r>
      <w:bookmarkEnd w:id="73"/>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703CAE11" w:rsidR="00C00EB5" w:rsidRDefault="00C00EB5" w:rsidP="005B50C3">
      <w:pPr>
        <w:pStyle w:val="aa"/>
        <w:spacing w:beforeLines="50" w:before="180"/>
        <w:ind w:left="447" w:firstLine="283"/>
      </w:pPr>
      <w:r>
        <w:t>Unix</w:t>
      </w:r>
      <w:r>
        <w:t>系</w:t>
      </w:r>
      <w:r>
        <w:t>OS</w:t>
      </w:r>
      <w:r>
        <w:t>では、一定間隔で「アラーム」というシグナルを発行するソフトウェアタイマー割り込みを用意している。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74" w:name="_Toc378808427"/>
      <w:r>
        <w:rPr>
          <w:rFonts w:hint="eastAsia"/>
        </w:rPr>
        <w:lastRenderedPageBreak/>
        <w:t>システムコール</w:t>
      </w:r>
      <w:bookmarkEnd w:id="74"/>
    </w:p>
    <w:p w14:paraId="5ECF010C" w14:textId="77777777"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Pr>
          <w:rFonts w:hint="eastAsia"/>
        </w:rPr>
        <w:t>が管理している。</w:t>
      </w:r>
    </w:p>
    <w:p w14:paraId="26D508AF" w14:textId="72204B81" w:rsidR="00F64EDB" w:rsidRDefault="00A97305" w:rsidP="00F64EDB">
      <w:pPr>
        <w:pStyle w:val="aa"/>
        <w:ind w:left="447" w:firstLine="283"/>
      </w:pPr>
      <w:r>
        <w:rPr>
          <w:rFonts w:hint="eastAsia"/>
        </w:rPr>
        <w:t>OS</w:t>
      </w:r>
      <w:r>
        <w:rPr>
          <w:rFonts w:hint="eastAsia"/>
        </w:rPr>
        <w:t>は、タスク管理（ソフトウェア割り込みを含む）、メモリ管理、ファイルシステムなどを管理しており、</w:t>
      </w:r>
      <w:r>
        <w:rPr>
          <w:rFonts w:hint="eastAsia"/>
        </w:rPr>
        <w:t>OS</w:t>
      </w:r>
      <w:r>
        <w:rPr>
          <w:rFonts w:hint="eastAsia"/>
        </w:rPr>
        <w:t>はこれらの機能を使うために「システムコール」と呼ばれる関数を提供している。</w:t>
      </w:r>
    </w:p>
    <w:p w14:paraId="5BFD993C" w14:textId="24314E64" w:rsidR="00A97305" w:rsidRDefault="00A97305" w:rsidP="00A97305">
      <w:pPr>
        <w:pStyle w:val="aa"/>
        <w:spacing w:beforeLines="50" w:before="180"/>
        <w:ind w:left="447" w:firstLine="283"/>
      </w:pPr>
      <w:r>
        <w:t>SDK</w:t>
      </w:r>
      <w:r>
        <w:t>の関数リファレンスで、システムコールとして紹介されているものや、内部でシステムコールを使用していると説明されているものは、</w:t>
      </w:r>
      <w:r>
        <w:t>OS</w:t>
      </w:r>
      <w:r>
        <w:t>の機能を使用するものであることを示している。</w:t>
      </w:r>
    </w:p>
    <w:p w14:paraId="317AEFBC" w14:textId="24F34881" w:rsidR="00A97305" w:rsidRPr="00F64EDB" w:rsidRDefault="00A97305" w:rsidP="00A97305">
      <w:pPr>
        <w:pStyle w:val="aa"/>
        <w:ind w:left="447" w:firstLine="283"/>
      </w:pPr>
      <w:r>
        <w:t>例えば、</w:t>
      </w:r>
      <w:r>
        <w:rPr>
          <w:rFonts w:hint="eastAsia"/>
        </w:rPr>
        <w:t xml:space="preserve">fopen() </w:t>
      </w:r>
      <w:r>
        <w:rPr>
          <w:rFonts w:hint="eastAsia"/>
        </w:rPr>
        <w:t>や</w:t>
      </w:r>
      <w:r>
        <w:rPr>
          <w:rFonts w:hint="eastAsia"/>
        </w:rPr>
        <w:t xml:space="preserve"> malloc() </w:t>
      </w:r>
      <w:r>
        <w:rPr>
          <w:rFonts w:hint="eastAsia"/>
        </w:rPr>
        <w:t>などは内部でシステムコールを使用している。</w:t>
      </w:r>
    </w:p>
    <w:p w14:paraId="49B92A98" w14:textId="4F8758E0" w:rsidR="003F1DF2" w:rsidRDefault="003F1DF2" w:rsidP="003F1DF2">
      <w:pPr>
        <w:pStyle w:val="1"/>
      </w:pPr>
      <w:bookmarkStart w:id="75" w:name="_Toc378808428"/>
      <w:r>
        <w:rPr>
          <w:rFonts w:hint="eastAsia"/>
        </w:rPr>
        <w:t>マルチスレッドで起こ</w:t>
      </w:r>
      <w:r w:rsidR="00394B92">
        <w:rPr>
          <w:rFonts w:hint="eastAsia"/>
        </w:rPr>
        <w:t>り得る</w:t>
      </w:r>
      <w:r>
        <w:rPr>
          <w:rFonts w:hint="eastAsia"/>
        </w:rPr>
        <w:t>問題①</w:t>
      </w:r>
      <w:bookmarkEnd w:id="75"/>
    </w:p>
    <w:p w14:paraId="69AE420D" w14:textId="33543DE9" w:rsidR="002D197F" w:rsidRPr="004E7CC8" w:rsidRDefault="002D197F" w:rsidP="002D197F">
      <w:pPr>
        <w:pStyle w:val="a8"/>
        <w:ind w:firstLine="283"/>
        <w:rPr>
          <w:color w:val="FF0000"/>
        </w:rPr>
      </w:pPr>
      <w:r w:rsidRPr="004E7CC8">
        <w:rPr>
          <w:color w:val="FF0000"/>
        </w:rP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t>以降、マルチスレッドプログラミングで実際に起こりえる問題とその対策を説明していく。</w:t>
      </w:r>
    </w:p>
    <w:p w14:paraId="5FA3E801" w14:textId="034D41AC" w:rsidR="003F1DF2" w:rsidRDefault="0087747D" w:rsidP="00C72090">
      <w:pPr>
        <w:pStyle w:val="2"/>
      </w:pPr>
      <w:bookmarkStart w:id="76" w:name="_Toc378808429"/>
      <w:r>
        <w:rPr>
          <w:rFonts w:hint="eastAsia"/>
        </w:rPr>
        <w:lastRenderedPageBreak/>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6"/>
    </w:p>
    <w:p w14:paraId="2E085697" w14:textId="30B012A9" w:rsidR="003F1DF2" w:rsidRDefault="006A211A" w:rsidP="00C72090">
      <w:pPr>
        <w:pStyle w:val="a9"/>
        <w:keepNext/>
        <w:keepLines/>
        <w:widowControl/>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7" o:title=""/>
          </v:shape>
          <o:OLEObject Type="Embed" ProgID="Visio.Drawing.15" ShapeID="_x0000_i1037" DrawAspect="Content" ObjectID="_1452550882" r:id="rId48"/>
        </w:object>
      </w:r>
    </w:p>
    <w:p w14:paraId="447B74E3" w14:textId="27294FD9" w:rsidR="006A211A" w:rsidRDefault="006A211A" w:rsidP="003F1DF2">
      <w:pPr>
        <w:pStyle w:val="a9"/>
        <w:ind w:firstLine="283"/>
      </w:pPr>
      <w:r>
        <w:t>この問題は、一方が処理を始めた時点で、他のスレッドが処理できないように</w:t>
      </w:r>
      <w:r w:rsidRPr="00B82E65">
        <w:rPr>
          <w:color w:val="FF0000"/>
        </w:rPr>
        <w:t>「ロック」</w:t>
      </w:r>
      <w:r>
        <w:t>することで解消できる。</w:t>
      </w:r>
    </w:p>
    <w:p w14:paraId="2E431873" w14:textId="050AD18E" w:rsidR="00B123B2" w:rsidRDefault="00B123B2" w:rsidP="00B123B2">
      <w:pPr>
        <w:pStyle w:val="a9"/>
        <w:keepNext/>
        <w:widowControl/>
        <w:spacing w:beforeLines="50" w:before="180"/>
        <w:ind w:firstLineChars="0" w:firstLine="0"/>
      </w:pPr>
      <w:r>
        <w:t>データ破損の改善例：</w:t>
      </w:r>
    </w:p>
    <w:p w14:paraId="5F0DBB7B" w14:textId="7D4CD057" w:rsidR="00B123B2" w:rsidRPr="00B123B2" w:rsidRDefault="004064AB" w:rsidP="004064AB">
      <w:pPr>
        <w:pStyle w:val="a9"/>
        <w:ind w:rightChars="-68" w:right="-143" w:firstLineChars="0" w:firstLine="0"/>
      </w:pPr>
      <w:r>
        <w:object w:dxaOrig="10726" w:dyaOrig="4620" w14:anchorId="6A8ACBE9">
          <v:shape id="_x0000_i1038" type="#_x0000_t75" style="width:419.35pt;height:180.85pt" o:ole="">
            <v:imagedata r:id="rId49" o:title=""/>
          </v:shape>
          <o:OLEObject Type="Embed" ProgID="Visio.Drawing.15" ShapeID="_x0000_i1038" DrawAspect="Content" ObjectID="_1452550883" r:id="rId50"/>
        </w:object>
      </w:r>
    </w:p>
    <w:p w14:paraId="6030C14E" w14:textId="231175C4" w:rsidR="006A211A" w:rsidRDefault="006A211A" w:rsidP="00B82E65">
      <w:pPr>
        <w:pStyle w:val="a9"/>
        <w:spacing w:beforeLines="50" w:before="180"/>
        <w:ind w:firstLine="283"/>
      </w:pPr>
      <w:r>
        <w:t>このように、読み込み～書き込みの過程で割り込まれては困る一続きの操作（処理）を、</w:t>
      </w:r>
      <w:r w:rsidRPr="00B06BC6">
        <w:rPr>
          <w:color w:val="FF0000"/>
        </w:rPr>
        <w:t>「不可分操作」</w:t>
      </w:r>
      <w:r>
        <w:t>もしくは</w:t>
      </w:r>
      <w:r w:rsidRPr="00B06BC6">
        <w:rPr>
          <w:color w:val="FF0000"/>
        </w:rPr>
        <w:t>「アトミック操作」</w:t>
      </w:r>
      <w:r>
        <w:t>と呼ぶ。</w:t>
      </w:r>
    </w:p>
    <w:p w14:paraId="1EE98C72" w14:textId="1F8D785F" w:rsidR="006A211A" w:rsidRDefault="00242E13" w:rsidP="00B82E65">
      <w:pPr>
        <w:pStyle w:val="a9"/>
        <w:spacing w:beforeLines="50" w:before="180"/>
        <w:ind w:firstLine="283"/>
      </w:pPr>
      <w:r>
        <w:t>また、一旦読み出して書き戻すような操作ではなく、「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w:t>
      </w:r>
      <w:r>
        <w:rPr>
          <w:rFonts w:hint="eastAsia"/>
        </w:rPr>
        <w:lastRenderedPageBreak/>
        <w:t>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Pr>
          <w:rFonts w:hint="eastAsia"/>
        </w:rPr>
        <w:t>」という処理に展開されるので、途中で割り込まれる事は十分に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B82E65">
      <w:pPr>
        <w:pStyle w:val="a9"/>
        <w:spacing w:beforeLines="50" w:before="180"/>
        <w:ind w:firstLine="283"/>
      </w:pPr>
      <w:r>
        <w:t>こうした問題はタイミングによって生じる問題である。</w:t>
      </w:r>
    </w:p>
    <w:p w14:paraId="604A1571" w14:textId="3FDC5DA3" w:rsidR="00B82E65" w:rsidRDefault="00B82E65" w:rsidP="00B82E65">
      <w:pPr>
        <w:pStyle w:val="a9"/>
        <w:ind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B82E65">
      <w:pPr>
        <w:pStyle w:val="a9"/>
        <w:ind w:firstLine="283"/>
      </w:pPr>
      <w:r>
        <w:t>マルチコア環境ではあらゆるタイミングで並列動作するので、長らく大丈夫だったはずの処理でも問題を起こす可能性がある。</w:t>
      </w:r>
    </w:p>
    <w:p w14:paraId="01071FA4" w14:textId="51ACEC41" w:rsidR="00B90838" w:rsidRDefault="00B90838" w:rsidP="00B90838">
      <w:pPr>
        <w:pStyle w:val="3"/>
      </w:pPr>
      <w:bookmarkStart w:id="77" w:name="_Toc378808430"/>
      <w:r>
        <w:rPr>
          <w:rFonts w:hint="eastAsia"/>
        </w:rPr>
        <w:t>解決策</w:t>
      </w:r>
      <w:bookmarkEnd w:id="77"/>
    </w:p>
    <w:p w14:paraId="6D833DB9" w14:textId="020E9DC1" w:rsidR="007B2546" w:rsidRDefault="007B2546" w:rsidP="00B90838">
      <w:pPr>
        <w:pStyle w:val="aa"/>
        <w:ind w:left="447" w:firstLine="283"/>
      </w:pPr>
      <w:r>
        <w:t>このような問題が起こらないように</w:t>
      </w:r>
      <w:r w:rsidR="00B90838">
        <w:t>するには明示的に</w:t>
      </w:r>
      <w:r w:rsidRPr="007B2546">
        <w:rPr>
          <w:color w:val="FF0000"/>
        </w:rPr>
        <w:t>「同期」</w:t>
      </w:r>
      <w:r w:rsidR="00B90838">
        <w:t>を行う必要がある</w:t>
      </w:r>
      <w:r>
        <w:t>。</w:t>
      </w:r>
    </w:p>
    <w:p w14:paraId="05C6B82E" w14:textId="76E762E3" w:rsidR="00B90838" w:rsidRPr="00B90838" w:rsidRDefault="00B90838" w:rsidP="00B90838">
      <w:pPr>
        <w:pStyle w:val="aa"/>
        <w:ind w:left="447" w:firstLine="283"/>
      </w:pPr>
      <w:r>
        <w:t>アトミック操作を保証するための「排他制御」（ロック）や、一方の準備ができるまで監視しながら待機する「モニター」などを用いることで、適切な同期をとることができる。</w:t>
      </w:r>
    </w:p>
    <w:p w14:paraId="3019F9AC" w14:textId="7F08AF51" w:rsidR="007B2546" w:rsidRDefault="007B2546" w:rsidP="00B90838">
      <w:pPr>
        <w:pStyle w:val="aa"/>
        <w:spacing w:beforeLines="50" w:before="180"/>
        <w:ind w:left="447" w:firstLine="283"/>
      </w:pPr>
      <w:r>
        <w:t>同期には様々な</w:t>
      </w:r>
      <w:r w:rsidR="00B90838">
        <w:t>種類と</w:t>
      </w:r>
      <w:r>
        <w:t>問題がある。</w:t>
      </w:r>
      <w:r w:rsidR="00B90838">
        <w:t>詳細は後述する。</w:t>
      </w:r>
    </w:p>
    <w:p w14:paraId="564711C0" w14:textId="416EEB2E" w:rsidR="00B47398" w:rsidRDefault="00B47398" w:rsidP="00B47398">
      <w:pPr>
        <w:pStyle w:val="2"/>
      </w:pPr>
      <w:bookmarkStart w:id="78" w:name="_Toc378808431"/>
      <w:r>
        <w:rPr>
          <w:rFonts w:hint="eastAsia"/>
        </w:rPr>
        <w:t>スレッド間の情報共有の失敗</w:t>
      </w:r>
      <w:r w:rsidR="00B946A2">
        <w:rPr>
          <w:rFonts w:hint="eastAsia"/>
        </w:rPr>
        <w:t>①：コンパイラの最適化</w:t>
      </w:r>
      <w:r w:rsidR="004E7CC8">
        <w:rPr>
          <w:rFonts w:hint="eastAsia"/>
        </w:rPr>
        <w:t>による</w:t>
      </w:r>
      <w:r w:rsidR="00B946A2">
        <w:rPr>
          <w:rFonts w:hint="eastAsia"/>
        </w:rPr>
        <w:t>問題</w:t>
      </w:r>
      <w:bookmarkEnd w:id="78"/>
    </w:p>
    <w:p w14:paraId="7F80E05E" w14:textId="513DC0A9" w:rsidR="00B47398" w:rsidRDefault="0059752A" w:rsidP="00B47398">
      <w:pPr>
        <w:pStyle w:val="a9"/>
        <w:ind w:firstLine="283"/>
      </w:pPr>
      <w:r>
        <w:t>マルチスレッドプログラミングでは、</w:t>
      </w:r>
      <w:r w:rsidR="00CD0FB6">
        <w:t>他のスレッドが更新した情報を確実に扱える</w:t>
      </w:r>
      <w:r w:rsidR="001C4F35">
        <w:t>ように</w:t>
      </w:r>
      <w:r w:rsidR="00CD0FB6">
        <w:t>気にかける必要がある。</w:t>
      </w:r>
    </w:p>
    <w:p w14:paraId="354E3BB8" w14:textId="41926FEA" w:rsidR="0059752A" w:rsidRDefault="00881371" w:rsidP="00881371">
      <w:pPr>
        <w:pStyle w:val="a9"/>
        <w:spacing w:beforeLines="50" w:before="180"/>
        <w:ind w:firstLine="283"/>
      </w:pPr>
      <w:r>
        <w:rPr>
          <w:rFonts w:hint="eastAsia"/>
        </w:rPr>
        <w:t>問題となる処理のサンプルを示す。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lastRenderedPageBreak/>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lastRenderedPageBreak/>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lastRenderedPageBreak/>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lastRenderedPageBreak/>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lastRenderedPageBreak/>
        <w:t>前述の「レジスタ」の説明で、コンパイラが最適化によって変数の参照を極力減らすことを解説した。</w:t>
      </w:r>
      <w:r w:rsidR="00E2245F">
        <w:t>この結果は、その影響を受けたものである。</w:t>
      </w:r>
    </w:p>
    <w:p w14:paraId="0970DB2C" w14:textId="3E1AABDD"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Pr>
          <w:rFonts w:hint="eastAsia"/>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bookmarkStart w:id="79" w:name="_Toc378808432"/>
      <w:r>
        <w:rPr>
          <w:rFonts w:hint="eastAsia"/>
        </w:rPr>
        <w:t>解決策</w:t>
      </w:r>
      <w:bookmarkEnd w:id="79"/>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A43CDCD"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88948D0" w:rsidR="00D41679" w:rsidRDefault="00D41679" w:rsidP="00D31BAF">
      <w:pPr>
        <w:pStyle w:val="aa"/>
        <w:ind w:left="447" w:firstLine="283"/>
      </w:pPr>
      <w:r>
        <w:t>ソースを変更した再度確認したものを示す。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lastRenderedPageBreak/>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7FD28B29" w:rsidR="00B946A2" w:rsidRDefault="00B946A2" w:rsidP="00B946A2">
      <w:pPr>
        <w:pStyle w:val="2"/>
      </w:pPr>
      <w:bookmarkStart w:id="80" w:name="_Toc378808433"/>
      <w:r>
        <w:rPr>
          <w:rFonts w:hint="eastAsia"/>
        </w:rPr>
        <w:lastRenderedPageBreak/>
        <w:t>スレッド間の情報共有の失敗②：</w:t>
      </w:r>
      <w:r>
        <w:rPr>
          <w:rFonts w:hint="eastAsia"/>
        </w:rPr>
        <w:t>CPU</w:t>
      </w:r>
      <w:r>
        <w:rPr>
          <w:rFonts w:hint="eastAsia"/>
        </w:rPr>
        <w:t>の最適化</w:t>
      </w:r>
      <w:r w:rsidR="004E7CC8">
        <w:rPr>
          <w:rFonts w:hint="eastAsia"/>
        </w:rPr>
        <w:t>による</w:t>
      </w:r>
      <w:r>
        <w:rPr>
          <w:rFonts w:hint="eastAsia"/>
        </w:rPr>
        <w:t>問題</w:t>
      </w:r>
      <w:bookmarkEnd w:id="80"/>
    </w:p>
    <w:p w14:paraId="458D1DDE" w14:textId="4B319662" w:rsidR="00B946A2" w:rsidRDefault="00360576" w:rsidP="00B946A2">
      <w:pPr>
        <w:pStyle w:val="a9"/>
        <w:ind w:firstLine="283"/>
      </w:pPr>
      <w:r>
        <w:t>後述する「ミューテックス」のような、安全だが低速な同期手法に頼らず、高速化のためにと、自前で同期の制御を行おうとすると、</w:t>
      </w:r>
      <w:r w:rsidRPr="00F302CC">
        <w:rPr>
          <w:color w:val="FF0000"/>
        </w:rPr>
        <w:t>一見して</w:t>
      </w:r>
      <w:r w:rsidR="00C72090" w:rsidRPr="00F302CC">
        <w:rPr>
          <w:rFonts w:hint="eastAsia"/>
          <w:color w:val="FF0000"/>
        </w:rPr>
        <w:t>CPU</w:t>
      </w:r>
      <w:r w:rsidR="00C72090" w:rsidRPr="00F302CC">
        <w:rPr>
          <w:rFonts w:hint="eastAsia"/>
          <w:color w:val="FF0000"/>
        </w:rPr>
        <w:t>の不具合とも思えるような</w:t>
      </w:r>
      <w:r w:rsidRPr="004E7CC8">
        <w:rPr>
          <w:color w:val="FF0000"/>
        </w:rPr>
        <w:t>不可思議な問題</w:t>
      </w:r>
      <w:r>
        <w:t>に直面することがある。</w:t>
      </w:r>
    </w:p>
    <w:p w14:paraId="1ADCE702" w14:textId="1F609822" w:rsidR="00360576" w:rsidRDefault="00360576" w:rsidP="00360576">
      <w:pPr>
        <w:pStyle w:val="3"/>
      </w:pPr>
      <w:bookmarkStart w:id="81" w:name="_Toc378808434"/>
      <w:r>
        <w:t>問題点</w:t>
      </w:r>
      <w:bookmarkEnd w:id="81"/>
    </w:p>
    <w:p w14:paraId="57B90AB8" w14:textId="51D86262" w:rsidR="00360576" w:rsidRDefault="00166529" w:rsidP="002F1BB1">
      <w:pPr>
        <w:pStyle w:val="aa"/>
        <w:keepNext/>
        <w:widowControl/>
        <w:spacing w:afterLines="50" w:after="180"/>
        <w:ind w:left="447" w:firstLine="283"/>
      </w:pPr>
      <w:r>
        <w:rPr>
          <w:rFonts w:hint="eastAsia"/>
        </w:rPr>
        <w:t>例えば、下記のような処理があるとする。</w:t>
      </w:r>
    </w:p>
    <w:p w14:paraId="4E4BA789" w14:textId="77777777" w:rsidR="002F1BB1" w:rsidRPr="002F1BB1" w:rsidRDefault="002F1BB1" w:rsidP="002F1BB1">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08AECA8C" w14:textId="77777777" w:rsidTr="002F1BB1">
        <w:tc>
          <w:tcPr>
            <w:tcW w:w="8221" w:type="dxa"/>
          </w:tcPr>
          <w:p w14:paraId="3D883670" w14:textId="636768CA" w:rsidR="002F1BB1" w:rsidRDefault="002F1BB1" w:rsidP="002F1BB1">
            <w:pPr>
              <w:pStyle w:val="3-"/>
            </w:pPr>
            <w:r>
              <w:t>volatile bool flg = false;</w:t>
            </w:r>
          </w:p>
          <w:p w14:paraId="7B62644D" w14:textId="112C02A6" w:rsidR="002F1BB1" w:rsidRDefault="002F1BB1" w:rsidP="002F1BB1">
            <w:pPr>
              <w:pStyle w:val="3-"/>
            </w:pPr>
            <w:r>
              <w:t>volatile int val = 0;</w:t>
            </w:r>
          </w:p>
        </w:tc>
      </w:tr>
    </w:tbl>
    <w:p w14:paraId="7C0B2E3A" w14:textId="69DB42EF" w:rsidR="002F1BB1" w:rsidRPr="002F1BB1" w:rsidRDefault="002F1BB1" w:rsidP="002F1BB1">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34FF54AF" w14:textId="77777777" w:rsidTr="00F302CC">
        <w:tc>
          <w:tcPr>
            <w:tcW w:w="8221" w:type="dxa"/>
          </w:tcPr>
          <w:p w14:paraId="17A0597C" w14:textId="7E3A2876" w:rsidR="002F1BB1" w:rsidRDefault="002F1BB1" w:rsidP="00F302CC">
            <w:pPr>
              <w:pStyle w:val="3-"/>
            </w:pPr>
            <w:r>
              <w:t>val = 123;</w:t>
            </w:r>
            <w:r>
              <w:tab/>
            </w:r>
            <w:r w:rsidRPr="002F1BB1">
              <w:rPr>
                <w:color w:val="00B050"/>
              </w:rPr>
              <w:t>//</w:t>
            </w:r>
            <w:r w:rsidRPr="002F1BB1">
              <w:rPr>
                <w:rFonts w:hint="eastAsia"/>
                <w:color w:val="00B050"/>
              </w:rPr>
              <w:t>先に値をセットしてから、</w:t>
            </w:r>
          </w:p>
          <w:p w14:paraId="2FD261D1" w14:textId="27BC4F47" w:rsidR="002F1BB1" w:rsidRDefault="002F1BB1" w:rsidP="002F1BB1">
            <w:pPr>
              <w:pStyle w:val="3-"/>
            </w:pPr>
            <w:r>
              <w:t>flg = true;</w:t>
            </w:r>
            <w:r>
              <w:tab/>
            </w:r>
            <w:r w:rsidRPr="002F1BB1">
              <w:rPr>
                <w:color w:val="00B050"/>
              </w:rPr>
              <w:t>//</w:t>
            </w:r>
            <w:r w:rsidRPr="002F1BB1">
              <w:rPr>
                <w:rFonts w:hint="eastAsia"/>
                <w:color w:val="00B050"/>
              </w:rPr>
              <w:t>フラグを更新</w:t>
            </w:r>
          </w:p>
        </w:tc>
      </w:tr>
    </w:tbl>
    <w:p w14:paraId="4C43ADCE" w14:textId="46B6AB8C" w:rsidR="002F1BB1" w:rsidRPr="002F1BB1" w:rsidRDefault="002F1BB1" w:rsidP="002F1BB1">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1A90D29C" w14:textId="77777777" w:rsidTr="00F302CC">
        <w:tc>
          <w:tcPr>
            <w:tcW w:w="8221" w:type="dxa"/>
          </w:tcPr>
          <w:p w14:paraId="3D512896" w14:textId="75532DF5" w:rsidR="002F1BB1" w:rsidRPr="002F1BB1" w:rsidRDefault="00D659AD" w:rsidP="00F302CC">
            <w:pPr>
              <w:pStyle w:val="3-"/>
              <w:rPr>
                <w:color w:val="00B050"/>
              </w:rPr>
            </w:pPr>
            <w:r>
              <w:t>if</w:t>
            </w:r>
            <w:r w:rsidR="002F1BB1">
              <w:t>(flg)</w:t>
            </w:r>
            <w:r w:rsidR="002F1BB1" w:rsidRPr="002F1BB1">
              <w:rPr>
                <w:color w:val="00B050"/>
              </w:rPr>
              <w:t xml:space="preserve"> //</w:t>
            </w:r>
            <w:r>
              <w:rPr>
                <w:rFonts w:hint="eastAsia"/>
                <w:color w:val="00B050"/>
              </w:rPr>
              <w:t>フラグの更新状態をチェック</w:t>
            </w:r>
          </w:p>
          <w:p w14:paraId="6D8ECE64" w14:textId="1097026A" w:rsidR="002F1BB1" w:rsidRDefault="00D659AD" w:rsidP="002F1BB1">
            <w:pPr>
              <w:pStyle w:val="3-"/>
            </w:pPr>
            <w:r>
              <w:tab/>
            </w:r>
            <w:r w:rsidR="002F1BB1" w:rsidRPr="002F1BB1">
              <w:t>std::cout &lt;&lt; "val=" &lt;&lt; val &lt;&lt; std::endl;</w:t>
            </w:r>
            <w:r w:rsidR="002F1BB1">
              <w:t xml:space="preserve"> </w:t>
            </w:r>
            <w:r w:rsidR="002F1BB1" w:rsidRPr="002F1BB1">
              <w:rPr>
                <w:color w:val="00B050"/>
              </w:rPr>
              <w:t>//</w:t>
            </w:r>
            <w:r w:rsidR="002F1BB1" w:rsidRPr="002F1BB1">
              <w:rPr>
                <w:rFonts w:hint="eastAsia"/>
                <w:color w:val="00B050"/>
              </w:rPr>
              <w:t>値を表示</w:t>
            </w:r>
          </w:p>
        </w:tc>
      </w:tr>
    </w:tbl>
    <w:p w14:paraId="24C0889C" w14:textId="2DC965BD" w:rsidR="002F1BB1" w:rsidRPr="00600544" w:rsidRDefault="002F1BB1" w:rsidP="002F1BB1">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00600544" w:rsidRPr="00600544">
        <w:rPr>
          <w:rFonts w:hint="eastAsia"/>
          <w:color w:val="FF0000"/>
        </w:rPr>
        <w:t>※タイミングによって起こり得る問題</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67AD217A" w14:textId="77777777" w:rsidTr="00F302CC">
        <w:tc>
          <w:tcPr>
            <w:tcW w:w="8221" w:type="dxa"/>
          </w:tcPr>
          <w:p w14:paraId="4B145FD4" w14:textId="683CF9BF" w:rsidR="002F1BB1" w:rsidRDefault="002F1BB1" w:rsidP="00D659AD">
            <w:pPr>
              <w:pStyle w:val="3-"/>
            </w:pPr>
            <w:r w:rsidRPr="002F1BB1">
              <w:rPr>
                <w:color w:val="FF0000"/>
              </w:rPr>
              <w:t>val=</w:t>
            </w:r>
            <w:r w:rsidRPr="002F1BB1">
              <w:rPr>
                <w:rFonts w:hint="eastAsia"/>
                <w:color w:val="FF0000"/>
              </w:rPr>
              <w:t>0</w:t>
            </w:r>
            <w:r w:rsidR="00F302CC">
              <w:rPr>
                <w:color w:val="FF0000"/>
              </w:rPr>
              <w:tab/>
            </w:r>
            <w:r w:rsidR="00F302CC">
              <w:rPr>
                <w:color w:val="FF0000"/>
              </w:rPr>
              <w:tab/>
            </w:r>
            <w:r w:rsidR="00F302CC">
              <w:rPr>
                <w:rFonts w:hint="eastAsia"/>
                <w:color w:val="FF0000"/>
              </w:rPr>
              <w:t>←普通に考えて確実に 123 となるはずが、そうならない場合がある</w:t>
            </w:r>
          </w:p>
        </w:tc>
      </w:tr>
    </w:tbl>
    <w:p w14:paraId="40B4AD3B" w14:textId="38545C96" w:rsidR="002F1BB1" w:rsidRDefault="002F1BB1" w:rsidP="002F1BB1">
      <w:pPr>
        <w:pStyle w:val="aa"/>
        <w:keepNext/>
        <w:widowControl/>
        <w:spacing w:beforeLines="50" w:before="180"/>
        <w:ind w:left="447" w:firstLine="283"/>
      </w:pPr>
      <w:r>
        <w:rPr>
          <w:rFonts w:hint="eastAsia"/>
        </w:rPr>
        <w:t>スレッド</w:t>
      </w:r>
      <w:r>
        <w:rPr>
          <w:rFonts w:hint="eastAsia"/>
        </w:rPr>
        <w:t>A</w:t>
      </w:r>
      <w:r>
        <w:rPr>
          <w:rFonts w:hint="eastAsia"/>
        </w:rPr>
        <w:t>は、変数</w:t>
      </w:r>
      <w:r>
        <w:rPr>
          <w:rFonts w:hint="eastAsia"/>
        </w:rPr>
        <w:t xml:space="preserve"> </w:t>
      </w:r>
      <w:r>
        <w:t xml:space="preserve">val </w:t>
      </w:r>
      <w:r>
        <w:rPr>
          <w:rFonts w:hint="eastAsia"/>
        </w:rPr>
        <w:t>に値をセットした上で</w:t>
      </w:r>
      <w:r>
        <w:rPr>
          <w:rFonts w:hint="eastAsia"/>
        </w:rPr>
        <w:t xml:space="preserve"> flg </w:t>
      </w:r>
      <w:r>
        <w:rPr>
          <w:rFonts w:hint="eastAsia"/>
        </w:rPr>
        <w:t>を更新することで、スレッド</w:t>
      </w:r>
      <w:r>
        <w:rPr>
          <w:rFonts w:hint="eastAsia"/>
        </w:rPr>
        <w:t>B</w:t>
      </w:r>
      <w:r>
        <w:rPr>
          <w:rFonts w:hint="eastAsia"/>
        </w:rPr>
        <w:t>に値の更新を通知している。</w:t>
      </w:r>
    </w:p>
    <w:p w14:paraId="4D65673B" w14:textId="11363932" w:rsidR="002F1BB1" w:rsidRDefault="002F1BB1" w:rsidP="002F1BB1">
      <w:pPr>
        <w:pStyle w:val="aa"/>
        <w:keepNext/>
        <w:widowControl/>
        <w:ind w:left="447" w:firstLine="283"/>
      </w:pPr>
      <w:r>
        <w:rPr>
          <w:rFonts w:hint="eastAsia"/>
        </w:rPr>
        <w:t>スレッド</w:t>
      </w:r>
      <w:r>
        <w:rPr>
          <w:rFonts w:hint="eastAsia"/>
        </w:rPr>
        <w:t>B</w:t>
      </w:r>
      <w:r>
        <w:rPr>
          <w:rFonts w:hint="eastAsia"/>
        </w:rPr>
        <w:t>はフラグの更新を</w:t>
      </w:r>
      <w:r w:rsidR="00D659AD">
        <w:rPr>
          <w:rFonts w:hint="eastAsia"/>
        </w:rPr>
        <w:t>確認してから</w:t>
      </w:r>
      <w:r>
        <w:rPr>
          <w:rFonts w:hint="eastAsia"/>
        </w:rPr>
        <w:t>、変数</w:t>
      </w:r>
      <w:r>
        <w:rPr>
          <w:rFonts w:hint="eastAsia"/>
        </w:rPr>
        <w:t xml:space="preserve"> val </w:t>
      </w:r>
      <w:r>
        <w:rPr>
          <w:rFonts w:hint="eastAsia"/>
        </w:rPr>
        <w:t>を表示している。</w:t>
      </w:r>
    </w:p>
    <w:p w14:paraId="4C157C6F" w14:textId="4190FF43" w:rsidR="002F1BB1" w:rsidRPr="002F1BB1" w:rsidRDefault="00600544" w:rsidP="002F1BB1">
      <w:pPr>
        <w:pStyle w:val="aa"/>
        <w:keepNext/>
        <w:widowControl/>
        <w:ind w:left="447" w:firstLine="283"/>
      </w:pPr>
      <w:r>
        <w:t>val</w:t>
      </w:r>
      <w:r>
        <w:rPr>
          <w:rFonts w:hint="eastAsia"/>
        </w:rPr>
        <w:t>を先に更新してから</w:t>
      </w:r>
      <w:r>
        <w:rPr>
          <w:rFonts w:hint="eastAsia"/>
        </w:rPr>
        <w:t xml:space="preserve"> flg </w:t>
      </w:r>
      <w:r>
        <w:rPr>
          <w:rFonts w:hint="eastAsia"/>
        </w:rPr>
        <w:t>を更新しているので、</w:t>
      </w:r>
      <w:r>
        <w:rPr>
          <w:rFonts w:hint="eastAsia"/>
        </w:rPr>
        <w:t>flg</w:t>
      </w:r>
      <w:r>
        <w:rPr>
          <w:rFonts w:hint="eastAsia"/>
        </w:rPr>
        <w:t>の更新が確認できれば</w:t>
      </w:r>
      <w:r>
        <w:rPr>
          <w:rFonts w:hint="eastAsia"/>
        </w:rPr>
        <w:t>val</w:t>
      </w:r>
      <w:r>
        <w:rPr>
          <w:rFonts w:hint="eastAsia"/>
        </w:rPr>
        <w:t>には確実に値が格納されているはずである。</w:t>
      </w:r>
      <w:r w:rsidRPr="00600544">
        <w:rPr>
          <w:rFonts w:hint="eastAsia"/>
          <w:color w:val="FF0000"/>
        </w:rPr>
        <w:t>しかし、そうならないことがある。</w:t>
      </w:r>
    </w:p>
    <w:p w14:paraId="51BFA64A" w14:textId="32FD8742" w:rsidR="00B946A2" w:rsidRDefault="00B946A2" w:rsidP="00B946A2">
      <w:pPr>
        <w:pStyle w:val="3"/>
      </w:pPr>
      <w:bookmarkStart w:id="82" w:name="_Toc378808435"/>
      <w:r>
        <w:rPr>
          <w:rFonts w:hint="eastAsia"/>
        </w:rPr>
        <w:t>アウト・オブ・オーダー実行</w:t>
      </w:r>
      <w:bookmarkEnd w:id="82"/>
    </w:p>
    <w:p w14:paraId="7D3E7349" w14:textId="1AD38724" w:rsidR="00B946A2" w:rsidRDefault="00600544" w:rsidP="00B946A2">
      <w:pPr>
        <w:pStyle w:val="aa"/>
        <w:ind w:left="447" w:firstLine="283"/>
      </w:pPr>
      <w:r>
        <w:rPr>
          <w:rFonts w:hint="eastAsia"/>
        </w:rPr>
        <w:t>CPU</w:t>
      </w:r>
      <w:r>
        <w:rPr>
          <w:rFonts w:hint="eastAsia"/>
        </w:rPr>
        <w:t>は、必ずしもプログラム（機械語・アセンブラ）の順序通りに実行するとは限らない。</w:t>
      </w:r>
    </w:p>
    <w:p w14:paraId="3FF4232E" w14:textId="3DCE34BA" w:rsidR="00600544" w:rsidRDefault="00600544" w:rsidP="00B946A2">
      <w:pPr>
        <w:pStyle w:val="aa"/>
        <w:ind w:left="447" w:firstLine="283"/>
      </w:pPr>
      <w:r>
        <w:rPr>
          <w:rFonts w:hint="eastAsia"/>
        </w:rPr>
        <w:t>CPU</w:t>
      </w:r>
      <w:r>
        <w:rPr>
          <w:rFonts w:hint="eastAsia"/>
        </w:rPr>
        <w:t>は、命令の実行効率を上げるために、「アウト・オブ・オーダー」（順序を守らない実行）という、最適化を実行時に行う。</w:t>
      </w:r>
    </w:p>
    <w:p w14:paraId="2AC9958B" w14:textId="1002AB1D" w:rsidR="00600544" w:rsidRDefault="00600544" w:rsidP="00B946A2">
      <w:pPr>
        <w:pStyle w:val="aa"/>
        <w:ind w:left="447" w:firstLine="283"/>
      </w:pPr>
      <w:r>
        <w:rPr>
          <w:rFonts w:hint="eastAsia"/>
        </w:rPr>
        <w:t>CPU</w:t>
      </w:r>
      <w:r>
        <w:rPr>
          <w:rFonts w:hint="eastAsia"/>
        </w:rPr>
        <w:t>の内部では、機械語の命令コードを逐次処理していくのだが、この時、可能な限り複数の命令を同時に実行しようとする。これは、「スーパースカラー」（もしくは</w:t>
      </w:r>
      <w:r w:rsidR="00A22790">
        <w:rPr>
          <w:rFonts w:hint="eastAsia"/>
        </w:rPr>
        <w:t>「</w:t>
      </w:r>
      <w:r>
        <w:rPr>
          <w:rFonts w:hint="eastAsia"/>
        </w:rPr>
        <w:t>スーパースケーラ</w:t>
      </w:r>
      <w:r w:rsidR="00A22790">
        <w:rPr>
          <w:rFonts w:hint="eastAsia"/>
        </w:rPr>
        <w:t>」</w:t>
      </w:r>
      <w:r>
        <w:rPr>
          <w:rFonts w:hint="eastAsia"/>
        </w:rPr>
        <w:t>）と呼ばれる、命令パイプラインを並列に処理する技術である。</w:t>
      </w:r>
    </w:p>
    <w:p w14:paraId="0525C14D" w14:textId="29357D4F" w:rsidR="00600544" w:rsidRDefault="00600544" w:rsidP="00B946A2">
      <w:pPr>
        <w:pStyle w:val="aa"/>
        <w:ind w:left="447" w:firstLine="283"/>
      </w:pPr>
      <w:r>
        <w:rPr>
          <w:rFonts w:hint="eastAsia"/>
        </w:rPr>
        <w:lastRenderedPageBreak/>
        <w:t>これにより、実行順序が逆転することが</w:t>
      </w:r>
      <w:r w:rsidR="00F302CC">
        <w:rPr>
          <w:rFonts w:hint="eastAsia"/>
        </w:rPr>
        <w:t>起こり得る。</w:t>
      </w:r>
    </w:p>
    <w:p w14:paraId="6333309E" w14:textId="625A88A4" w:rsidR="00600544" w:rsidRDefault="00600544" w:rsidP="00F302CC">
      <w:pPr>
        <w:pStyle w:val="aa"/>
        <w:spacing w:beforeLines="50" w:before="180"/>
        <w:ind w:left="447" w:firstLine="283"/>
      </w:pPr>
      <w:r>
        <w:rPr>
          <w:rFonts w:hint="eastAsia"/>
        </w:rPr>
        <w:t>本来はプログラムの整合性を損なわない範囲でこのような最適化</w:t>
      </w:r>
      <w:r w:rsidR="00F302CC">
        <w:rPr>
          <w:rFonts w:hint="eastAsia"/>
        </w:rPr>
        <w:t>を行っているのだが、マルチスレッドや割り込みによって途中</w:t>
      </w:r>
      <w:r w:rsidR="00342A86">
        <w:rPr>
          <w:rFonts w:hint="eastAsia"/>
        </w:rPr>
        <w:t>に処理が割り込まれると、</w:t>
      </w:r>
      <w:r w:rsidR="00F302CC">
        <w:rPr>
          <w:rFonts w:hint="eastAsia"/>
        </w:rPr>
        <w:t>問題</w:t>
      </w:r>
      <w:r w:rsidR="00342A86">
        <w:rPr>
          <w:rFonts w:hint="eastAsia"/>
        </w:rPr>
        <w:t>として表面化</w:t>
      </w:r>
      <w:r w:rsidR="00F302CC">
        <w:rPr>
          <w:rFonts w:hint="eastAsia"/>
        </w:rPr>
        <w:t>することが起こり得る。</w:t>
      </w:r>
    </w:p>
    <w:p w14:paraId="4638EC32" w14:textId="767CE4DD" w:rsidR="00342A86" w:rsidRPr="00600544" w:rsidRDefault="00342A86" w:rsidP="00F302CC">
      <w:pPr>
        <w:pStyle w:val="aa"/>
        <w:spacing w:beforeLines="50" w:before="180"/>
        <w:ind w:left="447" w:firstLine="283"/>
        <w:rPr>
          <w:rFonts w:hint="eastAsia"/>
        </w:rPr>
      </w:pPr>
      <w:r>
        <w:t>なお、「アウト・オブ・オーダー実行」に対して、順序どおりに命令を実行することを「イン・オーダー実行」と呼ぶ。</w:t>
      </w:r>
    </w:p>
    <w:p w14:paraId="7C48FC40" w14:textId="6DEADD69" w:rsidR="00F302CC" w:rsidRDefault="00F302CC" w:rsidP="00F302CC">
      <w:pPr>
        <w:pStyle w:val="3"/>
      </w:pPr>
      <w:bookmarkStart w:id="83" w:name="_Toc378808436"/>
      <w:r>
        <w:rPr>
          <w:rFonts w:hint="eastAsia"/>
        </w:rPr>
        <w:t>メモリ操作命令：ロード／ストア</w:t>
      </w:r>
      <w:bookmarkEnd w:id="83"/>
    </w:p>
    <w:p w14:paraId="663D080B" w14:textId="36F0C983" w:rsidR="00F302CC" w:rsidRDefault="00F302CC" w:rsidP="00F302CC">
      <w:pPr>
        <w:pStyle w:val="aa"/>
        <w:ind w:left="447" w:firstLine="283"/>
      </w:pPr>
      <w:r>
        <w:rPr>
          <w:rFonts w:hint="eastAsia"/>
        </w:rPr>
        <w:t>このような問題は、</w:t>
      </w:r>
      <w:r>
        <w:rPr>
          <w:rFonts w:hint="eastAsia"/>
        </w:rPr>
        <w:t>CPU</w:t>
      </w:r>
      <w:r>
        <w:rPr>
          <w:rFonts w:hint="eastAsia"/>
        </w:rPr>
        <w:t>のメモリ操作命令の順序が損なわれると起こる。</w:t>
      </w:r>
    </w:p>
    <w:p w14:paraId="4E6F86DF" w14:textId="30868F77" w:rsidR="00F302CC" w:rsidRDefault="00F302CC" w:rsidP="00F302CC">
      <w:pPr>
        <w:pStyle w:val="aa"/>
        <w:ind w:left="447" w:firstLine="283"/>
      </w:pPr>
      <w:r>
        <w:rPr>
          <w:rFonts w:hint="eastAsia"/>
        </w:rPr>
        <w:t>CPU</w:t>
      </w:r>
      <w:r>
        <w:rPr>
          <w:rFonts w:hint="eastAsia"/>
        </w:rPr>
        <w:t>は、メモリ上のデータを操作する際、「ロード」命令によってメモリからレジスタ（</w:t>
      </w:r>
      <w:r>
        <w:rPr>
          <w:rFonts w:hint="eastAsia"/>
        </w:rPr>
        <w:t>CPU</w:t>
      </w:r>
      <w:r>
        <w:rPr>
          <w:rFonts w:hint="eastAsia"/>
        </w:rPr>
        <w:t>内の変数）に読み出し、値を更新した後、「ストア」命令によってレジスタからメモリに書き戻す。</w:t>
      </w:r>
    </w:p>
    <w:p w14:paraId="353AA84A" w14:textId="4767D004" w:rsidR="00F302CC" w:rsidRDefault="00F302CC" w:rsidP="00F302CC">
      <w:pPr>
        <w:pStyle w:val="aa"/>
        <w:ind w:left="447" w:firstLine="283"/>
      </w:pPr>
      <w:r>
        <w:t>x</w:t>
      </w:r>
      <w:r>
        <w:rPr>
          <w:rFonts w:hint="eastAsia"/>
        </w:rPr>
        <w:t>8</w:t>
      </w:r>
      <w:r>
        <w:t>6</w:t>
      </w:r>
      <w:r>
        <w:rPr>
          <w:rFonts w:hint="eastAsia"/>
        </w:rPr>
        <w:t>系</w:t>
      </w:r>
      <w:r>
        <w:rPr>
          <w:rFonts w:hint="eastAsia"/>
        </w:rPr>
        <w:t>CPU</w:t>
      </w:r>
      <w:r>
        <w:rPr>
          <w:rFonts w:hint="eastAsia"/>
        </w:rPr>
        <w:t>における一般的なロード命令は「</w:t>
      </w:r>
      <w:r>
        <w:rPr>
          <w:rFonts w:hint="eastAsia"/>
        </w:rPr>
        <w:t>MOV reg, [mem]</w:t>
      </w:r>
      <w:r>
        <w:rPr>
          <w:rFonts w:hint="eastAsia"/>
        </w:rPr>
        <w:t>」で、ストア命令は「</w:t>
      </w:r>
      <w:r>
        <w:rPr>
          <w:rFonts w:hint="eastAsia"/>
        </w:rPr>
        <w:t>MOV [mem], reg</w:t>
      </w:r>
      <w:r>
        <w:rPr>
          <w:rFonts w:hint="eastAsia"/>
        </w:rPr>
        <w:t>」というものである。命令はどちらも「</w:t>
      </w:r>
      <w:r>
        <w:rPr>
          <w:rFonts w:hint="eastAsia"/>
        </w:rPr>
        <w:t>MOV</w:t>
      </w:r>
      <w:r>
        <w:rPr>
          <w:rFonts w:hint="eastAsia"/>
        </w:rPr>
        <w:t>」であるが、その操作が「レジスタ←メモリ」（ロード）か「メモリ←レジスタ」（ストア）で呼び分ける。</w:t>
      </w:r>
      <w:r w:rsidR="00A22790">
        <w:rPr>
          <w:rFonts w:hint="eastAsia"/>
        </w:rPr>
        <w:t>ほか、ロードとストアをいっぺんに行う「</w:t>
      </w:r>
      <w:r w:rsidR="00A22790">
        <w:rPr>
          <w:rFonts w:hint="eastAsia"/>
        </w:rPr>
        <w:t>XCHG</w:t>
      </w:r>
      <w:r w:rsidR="00A22790">
        <w:rPr>
          <w:rFonts w:hint="eastAsia"/>
        </w:rPr>
        <w:t>」という命令もある。</w:t>
      </w:r>
    </w:p>
    <w:p w14:paraId="066C5C81" w14:textId="1525B721" w:rsidR="00F302CC" w:rsidRDefault="00F302CC" w:rsidP="00F302CC">
      <w:pPr>
        <w:pStyle w:val="3"/>
      </w:pPr>
      <w:bookmarkStart w:id="84" w:name="_Toc378808437"/>
      <w:r>
        <w:rPr>
          <w:rFonts w:hint="eastAsia"/>
        </w:rPr>
        <w:t>メモリバリア</w:t>
      </w:r>
      <w:bookmarkEnd w:id="84"/>
    </w:p>
    <w:p w14:paraId="62EF3B10" w14:textId="59542550" w:rsidR="00F302CC" w:rsidRDefault="00F302CC" w:rsidP="00F302CC">
      <w:pPr>
        <w:pStyle w:val="aa"/>
        <w:ind w:left="447" w:firstLine="283"/>
      </w:pPr>
      <w:r>
        <w:rPr>
          <w:rFonts w:hint="eastAsia"/>
        </w:rPr>
        <w:t>このような問題の解決策は、</w:t>
      </w:r>
      <w:r>
        <w:rPr>
          <w:rFonts w:hint="eastAsia"/>
        </w:rPr>
        <w:t>CPU</w:t>
      </w:r>
      <w:r>
        <w:rPr>
          <w:rFonts w:hint="eastAsia"/>
        </w:rPr>
        <w:t>の命令レベルで用意されている。</w:t>
      </w:r>
    </w:p>
    <w:p w14:paraId="2A39B2CE" w14:textId="1379E94B" w:rsidR="00F302CC" w:rsidRDefault="00F302CC" w:rsidP="00F302CC">
      <w:pPr>
        <w:pStyle w:val="aa"/>
        <w:ind w:left="447" w:firstLine="283"/>
      </w:pPr>
      <w:r>
        <w:rPr>
          <w:rFonts w:hint="eastAsia"/>
        </w:rPr>
        <w:t>CPU</w:t>
      </w:r>
      <w:r>
        <w:rPr>
          <w:rFonts w:hint="eastAsia"/>
        </w:rPr>
        <w:t>に対して、メモリ操作命令の順序性を保証するように</w:t>
      </w:r>
      <w:r w:rsidR="00A22790">
        <w:rPr>
          <w:rFonts w:hint="eastAsia"/>
        </w:rPr>
        <w:t>働きかける命令があり、そのような命令を「メモリバリア」（もしくは「メモリフェンス」）と呼ぶ。</w:t>
      </w:r>
    </w:p>
    <w:p w14:paraId="0A64E477" w14:textId="37988E19" w:rsidR="00A22790" w:rsidRDefault="00A22790" w:rsidP="00A22790">
      <w:pPr>
        <w:pStyle w:val="3"/>
      </w:pPr>
      <w:bookmarkStart w:id="85" w:name="_Toc378808438"/>
      <w:r>
        <w:rPr>
          <w:rFonts w:hint="eastAsia"/>
        </w:rPr>
        <w:t>解決策①</w:t>
      </w:r>
      <w:bookmarkEnd w:id="85"/>
    </w:p>
    <w:p w14:paraId="677AB62F" w14:textId="77777777" w:rsidR="00A22790" w:rsidRDefault="00A22790" w:rsidP="00A22790">
      <w:pPr>
        <w:pStyle w:val="aa"/>
        <w:ind w:left="447" w:firstLine="283"/>
      </w:pPr>
      <w:r>
        <w:rPr>
          <w:rFonts w:hint="eastAsia"/>
        </w:rPr>
        <w:t>このような問題は、前述の「データ破損」で示した解決策を用いることで対処できる。</w:t>
      </w:r>
    </w:p>
    <w:p w14:paraId="76EE3024" w14:textId="582051CA" w:rsidR="00A22790" w:rsidRPr="00A22790" w:rsidRDefault="00A22790" w:rsidP="00A22790">
      <w:pPr>
        <w:pStyle w:val="aa"/>
        <w:ind w:left="447" w:firstLine="283"/>
      </w:pPr>
      <w:r>
        <w:rPr>
          <w:rFonts w:hint="eastAsia"/>
        </w:rPr>
        <w:t>OS</w:t>
      </w:r>
      <w:r>
        <w:rPr>
          <w:rFonts w:hint="eastAsia"/>
        </w:rPr>
        <w:t>や</w:t>
      </w:r>
      <w:r>
        <w:rPr>
          <w:rFonts w:hint="eastAsia"/>
        </w:rPr>
        <w:t>SDK</w:t>
      </w:r>
      <w:r>
        <w:rPr>
          <w:rFonts w:hint="eastAsia"/>
        </w:rPr>
        <w:t>によって用意されている「排他制御」（ロック）の仕組みを利用することで、メモリバリアの確実性も保証される。</w:t>
      </w:r>
    </w:p>
    <w:p w14:paraId="38D2C044" w14:textId="048B92F6" w:rsidR="00B433EB" w:rsidRDefault="00A22790" w:rsidP="00B433EB">
      <w:pPr>
        <w:pStyle w:val="3"/>
      </w:pPr>
      <w:bookmarkStart w:id="86" w:name="_Toc378808439"/>
      <w:r>
        <w:rPr>
          <w:rFonts w:hint="eastAsia"/>
        </w:rPr>
        <w:t>別の解決策：</w:t>
      </w:r>
      <w:r w:rsidR="00B433EB">
        <w:rPr>
          <w:rFonts w:hint="eastAsia"/>
        </w:rPr>
        <w:t>ロックフリー</w:t>
      </w:r>
      <w:bookmarkEnd w:id="86"/>
    </w:p>
    <w:p w14:paraId="4BEA0094" w14:textId="446C31C2" w:rsidR="00B433EB" w:rsidRDefault="00A22790" w:rsidP="00B433EB">
      <w:pPr>
        <w:pStyle w:val="aa"/>
        <w:ind w:left="447" w:firstLine="283"/>
      </w:pPr>
      <w:r>
        <w:rPr>
          <w:rFonts w:hint="eastAsia"/>
        </w:rPr>
        <w:t>ちょっとした値の更新で</w:t>
      </w:r>
      <w:r w:rsidR="00D659AD">
        <w:rPr>
          <w:rFonts w:hint="eastAsia"/>
        </w:rPr>
        <w:t>逐一ロックを行うのは処理コストが高い。</w:t>
      </w:r>
    </w:p>
    <w:p w14:paraId="05BDC083" w14:textId="312D2163" w:rsidR="00D659AD" w:rsidRDefault="00D659AD" w:rsidP="00B433EB">
      <w:pPr>
        <w:pStyle w:val="aa"/>
        <w:ind w:left="447" w:firstLine="283"/>
      </w:pPr>
      <w:r>
        <w:rPr>
          <w:rFonts w:hint="eastAsia"/>
        </w:rPr>
        <w:t>ロックを用いずにデータ共有を保証することができれば、ロックを使わないで済む場面もある。</w:t>
      </w:r>
    </w:p>
    <w:p w14:paraId="2B669CD9" w14:textId="2D7CE09C" w:rsidR="00D659AD" w:rsidRDefault="00D659AD" w:rsidP="00B433EB">
      <w:pPr>
        <w:pStyle w:val="aa"/>
        <w:ind w:left="447" w:firstLine="283"/>
      </w:pPr>
      <w:r>
        <w:rPr>
          <w:rFonts w:hint="eastAsia"/>
        </w:rPr>
        <w:t>ロックを用いずに確実なデータ共有を保証する手法（アルゴリズム）を「ロックフ</w:t>
      </w:r>
      <w:r>
        <w:rPr>
          <w:rFonts w:hint="eastAsia"/>
        </w:rPr>
        <w:lastRenderedPageBreak/>
        <w:t>リー」（</w:t>
      </w:r>
      <w:r>
        <w:rPr>
          <w:rFonts w:hint="eastAsia"/>
        </w:rPr>
        <w:t>Lock-Free</w:t>
      </w:r>
      <w:r>
        <w:rPr>
          <w:rFonts w:hint="eastAsia"/>
        </w:rPr>
        <w:t>）と呼ぶ。また、スレッドの処理全体がロックフリーな処理になっていることを「ウェイトフリー」（</w:t>
      </w:r>
      <w:r>
        <w:rPr>
          <w:rFonts w:hint="eastAsia"/>
        </w:rPr>
        <w:t>Wait-Free</w:t>
      </w:r>
      <w:r>
        <w:rPr>
          <w:rFonts w:hint="eastAsia"/>
        </w:rPr>
        <w:t>）と呼ぶ。</w:t>
      </w:r>
    </w:p>
    <w:p w14:paraId="2EB2DC14" w14:textId="6AD55A7A" w:rsidR="00D659AD" w:rsidRPr="00D659AD" w:rsidRDefault="00D659AD" w:rsidP="00B433EB">
      <w:pPr>
        <w:pStyle w:val="aa"/>
        <w:ind w:left="447" w:firstLine="283"/>
      </w:pPr>
      <w:r>
        <w:rPr>
          <w:rFonts w:hint="eastAsia"/>
        </w:rPr>
        <w:t>処理のパフォーマンスを追求するなら、このようなロックフリーの処理構造を追求しなければならない。</w:t>
      </w:r>
    </w:p>
    <w:p w14:paraId="5FD9C50F" w14:textId="49CBF976" w:rsidR="00B946A2" w:rsidRDefault="00B946A2" w:rsidP="00B946A2">
      <w:pPr>
        <w:pStyle w:val="3"/>
      </w:pPr>
      <w:bookmarkStart w:id="87" w:name="_Toc378808440"/>
      <w:r>
        <w:rPr>
          <w:rFonts w:hint="eastAsia"/>
        </w:rPr>
        <w:t>解決策</w:t>
      </w:r>
      <w:r w:rsidR="00D659AD">
        <w:rPr>
          <w:rFonts w:hint="eastAsia"/>
        </w:rPr>
        <w:t>②</w:t>
      </w:r>
      <w:bookmarkEnd w:id="87"/>
    </w:p>
    <w:p w14:paraId="312DF1A5" w14:textId="10A4238B" w:rsidR="00D659AD" w:rsidRDefault="00D659AD" w:rsidP="00D659AD">
      <w:pPr>
        <w:pStyle w:val="aa"/>
        <w:ind w:left="447" w:firstLine="283"/>
      </w:pPr>
      <w:r>
        <w:rPr>
          <w:rFonts w:hint="eastAsia"/>
        </w:rPr>
        <w:t>ロックフリーな処理を実現するには、</w:t>
      </w:r>
      <w:r>
        <w:rPr>
          <w:rFonts w:hint="eastAsia"/>
        </w:rPr>
        <w:t>CPU</w:t>
      </w:r>
      <w:r>
        <w:rPr>
          <w:rFonts w:hint="eastAsia"/>
        </w:rPr>
        <w:t>のメモリバリア命令</w:t>
      </w:r>
      <w:r w:rsidR="004841DD">
        <w:rPr>
          <w:rFonts w:hint="eastAsia"/>
        </w:rPr>
        <w:t>を使用</w:t>
      </w:r>
      <w:r>
        <w:rPr>
          <w:rFonts w:hint="eastAsia"/>
        </w:rPr>
        <w:t>することである。</w:t>
      </w:r>
    </w:p>
    <w:p w14:paraId="253E4587" w14:textId="6036A2EA" w:rsidR="004841DD" w:rsidRDefault="00D659AD" w:rsidP="00D659AD">
      <w:pPr>
        <w:pStyle w:val="aa"/>
        <w:ind w:left="447" w:firstLine="283"/>
      </w:pPr>
      <w:r>
        <w:rPr>
          <w:rFonts w:hint="eastAsia"/>
        </w:rPr>
        <w:t>C++11</w:t>
      </w:r>
      <w:r>
        <w:rPr>
          <w:rFonts w:hint="eastAsia"/>
        </w:rPr>
        <w:t>では、</w:t>
      </w:r>
      <w:r w:rsidR="004841DD">
        <w:rPr>
          <w:rFonts w:hint="eastAsia"/>
        </w:rPr>
        <w:t>「アトミック型」と呼ばれるクラスが用意されており、これを使用すれば、コンパイラが</w:t>
      </w:r>
      <w:r w:rsidR="004841DD">
        <w:rPr>
          <w:rFonts w:hint="eastAsia"/>
        </w:rPr>
        <w:t>C</w:t>
      </w:r>
      <w:r w:rsidR="004841DD">
        <w:t>PU</w:t>
      </w:r>
      <w:r w:rsidR="004841DD">
        <w:rPr>
          <w:rFonts w:hint="eastAsia"/>
        </w:rPr>
        <w:t>のメモリバリア命令を使用するようにコード生成する。</w:t>
      </w:r>
    </w:p>
    <w:p w14:paraId="03F441E6" w14:textId="38A3903A" w:rsidR="004841DD" w:rsidRDefault="004841DD" w:rsidP="009E4C7C">
      <w:pPr>
        <w:pStyle w:val="aa"/>
        <w:keepNext/>
        <w:widowControl/>
        <w:spacing w:afterLines="50" w:after="180"/>
        <w:ind w:left="447" w:firstLine="283"/>
      </w:pPr>
      <w:r>
        <w:rPr>
          <w:rFonts w:hint="eastAsia"/>
        </w:rPr>
        <w:t>「アトミック型」は、ロックフリーでデータを共有する手段となる。これを用いた場合、前述の問題のコードはこのように修正する。</w:t>
      </w:r>
    </w:p>
    <w:p w14:paraId="2AD26514" w14:textId="77777777" w:rsidR="004841DD" w:rsidRPr="002F1BB1" w:rsidRDefault="004841DD" w:rsidP="004841DD">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5A7069EE" w14:textId="77777777" w:rsidTr="006F6262">
        <w:tc>
          <w:tcPr>
            <w:tcW w:w="8221" w:type="dxa"/>
          </w:tcPr>
          <w:p w14:paraId="647C8409" w14:textId="06E4563E" w:rsidR="004841DD" w:rsidRDefault="004841DD" w:rsidP="006F6262">
            <w:pPr>
              <w:pStyle w:val="3-"/>
            </w:pPr>
            <w:r w:rsidRPr="004841DD">
              <w:rPr>
                <w:color w:val="FF0000"/>
              </w:rPr>
              <w:t>std::atmic&lt;bool&gt;</w:t>
            </w:r>
            <w:r>
              <w:t xml:space="preserve"> flg = false;</w:t>
            </w:r>
          </w:p>
          <w:p w14:paraId="17E229F5" w14:textId="77777777" w:rsidR="004841DD" w:rsidRDefault="004841DD" w:rsidP="006F6262">
            <w:pPr>
              <w:pStyle w:val="3-"/>
            </w:pPr>
            <w:r>
              <w:t>volatile int val = 0;</w:t>
            </w:r>
          </w:p>
        </w:tc>
      </w:tr>
    </w:tbl>
    <w:p w14:paraId="259CA5B5" w14:textId="77777777" w:rsidR="004841DD" w:rsidRPr="002F1BB1" w:rsidRDefault="004841DD" w:rsidP="004841DD">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A8A85E" w14:textId="77777777" w:rsidTr="006F6262">
        <w:tc>
          <w:tcPr>
            <w:tcW w:w="8221" w:type="dxa"/>
          </w:tcPr>
          <w:p w14:paraId="058DC6DB" w14:textId="77777777" w:rsidR="004841DD" w:rsidRDefault="004841DD" w:rsidP="006F6262">
            <w:pPr>
              <w:pStyle w:val="3-"/>
            </w:pPr>
            <w:r>
              <w:t>val = 123;</w:t>
            </w:r>
            <w:r>
              <w:tab/>
            </w:r>
            <w:r w:rsidRPr="002F1BB1">
              <w:rPr>
                <w:color w:val="00B050"/>
              </w:rPr>
              <w:t>//</w:t>
            </w:r>
            <w:r w:rsidRPr="002F1BB1">
              <w:rPr>
                <w:rFonts w:hint="eastAsia"/>
                <w:color w:val="00B050"/>
              </w:rPr>
              <w:t>先に値をセットしてから、</w:t>
            </w:r>
          </w:p>
          <w:p w14:paraId="2B127895" w14:textId="436B9B4F" w:rsidR="004841DD" w:rsidRDefault="004841DD" w:rsidP="004841DD">
            <w:pPr>
              <w:pStyle w:val="3-"/>
            </w:pPr>
            <w:r>
              <w:t>flg</w:t>
            </w:r>
            <w:r w:rsidRPr="004841DD">
              <w:rPr>
                <w:color w:val="FF0000"/>
              </w:rPr>
              <w:t>.store(true)</w:t>
            </w:r>
            <w:r>
              <w:t>;</w:t>
            </w:r>
            <w:r>
              <w:tab/>
            </w:r>
            <w:r w:rsidRPr="002F1BB1">
              <w:rPr>
                <w:color w:val="00B050"/>
              </w:rPr>
              <w:t>//</w:t>
            </w:r>
            <w:r w:rsidRPr="002F1BB1">
              <w:rPr>
                <w:rFonts w:hint="eastAsia"/>
                <w:color w:val="00B050"/>
              </w:rPr>
              <w:t>フラグを更新</w:t>
            </w:r>
          </w:p>
        </w:tc>
      </w:tr>
    </w:tbl>
    <w:p w14:paraId="27501FDA" w14:textId="77777777" w:rsidR="004841DD" w:rsidRPr="002F1BB1" w:rsidRDefault="004841DD" w:rsidP="004841DD">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1EDED14E" w14:textId="77777777" w:rsidTr="006F6262">
        <w:tc>
          <w:tcPr>
            <w:tcW w:w="8221" w:type="dxa"/>
          </w:tcPr>
          <w:p w14:paraId="47E2B1DB" w14:textId="1231EBFC" w:rsidR="004841DD" w:rsidRPr="002F1BB1" w:rsidRDefault="004841DD" w:rsidP="006F6262">
            <w:pPr>
              <w:pStyle w:val="3-"/>
              <w:rPr>
                <w:color w:val="00B050"/>
              </w:rPr>
            </w:pPr>
            <w:r>
              <w:t>if(flg</w:t>
            </w:r>
            <w:r w:rsidRPr="004841DD">
              <w:rPr>
                <w:color w:val="FF0000"/>
              </w:rPr>
              <w:t>.load()</w:t>
            </w:r>
            <w:r>
              <w:t>)</w:t>
            </w:r>
            <w:r w:rsidRPr="002F1BB1">
              <w:rPr>
                <w:color w:val="00B050"/>
              </w:rPr>
              <w:t xml:space="preserve"> //</w:t>
            </w:r>
            <w:r>
              <w:rPr>
                <w:rFonts w:hint="eastAsia"/>
                <w:color w:val="00B050"/>
              </w:rPr>
              <w:t>フラグの更新状態をチェック</w:t>
            </w:r>
          </w:p>
          <w:p w14:paraId="5ECDF938" w14:textId="77777777" w:rsidR="004841DD" w:rsidRDefault="004841DD"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65106FC1" w14:textId="76A2E8F9" w:rsidR="004841DD" w:rsidRPr="00600544" w:rsidRDefault="004841DD" w:rsidP="004841DD">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Pr="00600544">
        <w:rPr>
          <w:rFonts w:hint="eastAsia"/>
          <w:color w:val="FF0000"/>
        </w:rPr>
        <w:t xml:space="preserve"> </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166507" w14:textId="77777777" w:rsidTr="006F6262">
        <w:tc>
          <w:tcPr>
            <w:tcW w:w="8221" w:type="dxa"/>
          </w:tcPr>
          <w:p w14:paraId="429C37D3" w14:textId="73600A0A" w:rsidR="004841DD" w:rsidRDefault="004841DD" w:rsidP="004841DD">
            <w:pPr>
              <w:pStyle w:val="3-"/>
            </w:pPr>
            <w:r w:rsidRPr="002F1BB1">
              <w:rPr>
                <w:color w:val="FF0000"/>
              </w:rPr>
              <w:t>val=</w:t>
            </w:r>
            <w:r>
              <w:rPr>
                <w:color w:val="FF0000"/>
              </w:rPr>
              <w:t>123</w:t>
            </w:r>
            <w:r>
              <w:rPr>
                <w:color w:val="FF0000"/>
              </w:rPr>
              <w:tab/>
            </w:r>
            <w:r>
              <w:rPr>
                <w:rFonts w:hint="eastAsia"/>
                <w:color w:val="FF0000"/>
              </w:rPr>
              <w:t>←確実に 123 という結果が得られる</w:t>
            </w:r>
          </w:p>
        </w:tc>
      </w:tr>
    </w:tbl>
    <w:p w14:paraId="748499E1" w14:textId="77777777" w:rsidR="009E4C7C" w:rsidRDefault="004841DD" w:rsidP="009E4C7C">
      <w:pPr>
        <w:pStyle w:val="aa"/>
        <w:spacing w:beforeLines="50" w:before="180"/>
        <w:ind w:left="447" w:firstLine="283"/>
      </w:pPr>
      <w:r>
        <w:rPr>
          <w:rFonts w:hint="eastAsia"/>
        </w:rPr>
        <w:t>「アトミック型」にはメモリ操作方法を指定するオプションがあり、それを使うと、逆に「メモリバリアを使わない」という指定もできる。これにより、余計な命令が発行されなくなるため、わずかにパフォーマンスが向上する。厳密なパフォーマンスチューニングを行う場合に活用できる。</w:t>
      </w:r>
    </w:p>
    <w:p w14:paraId="3C2EB368" w14:textId="1E104D8B" w:rsidR="004841DD" w:rsidRDefault="009E4C7C" w:rsidP="009E4C7C">
      <w:pPr>
        <w:pStyle w:val="aa"/>
        <w:keepNext/>
        <w:widowControl/>
        <w:spacing w:afterLines="50" w:after="180"/>
        <w:ind w:left="447" w:firstLine="283"/>
      </w:pPr>
      <w:r>
        <w:rPr>
          <w:rFonts w:hint="eastAsia"/>
        </w:rPr>
        <w:t>参考までに、メモリ操作方法を指定したコードは下記のようになる。</w:t>
      </w:r>
    </w:p>
    <w:p w14:paraId="723AFB5F" w14:textId="77777777" w:rsidR="009E4C7C" w:rsidRPr="002F1BB1" w:rsidRDefault="009E4C7C" w:rsidP="009E4C7C">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54123D63" w14:textId="77777777" w:rsidTr="006F6262">
        <w:tc>
          <w:tcPr>
            <w:tcW w:w="8221" w:type="dxa"/>
          </w:tcPr>
          <w:p w14:paraId="5BCA5BFA" w14:textId="77777777" w:rsidR="009E4C7C" w:rsidRDefault="009E4C7C" w:rsidP="006F6262">
            <w:pPr>
              <w:pStyle w:val="3-"/>
            </w:pPr>
            <w:r>
              <w:t>val = 123;</w:t>
            </w:r>
            <w:r>
              <w:tab/>
            </w:r>
            <w:r w:rsidRPr="002F1BB1">
              <w:rPr>
                <w:color w:val="00B050"/>
              </w:rPr>
              <w:t>//</w:t>
            </w:r>
            <w:r w:rsidRPr="002F1BB1">
              <w:rPr>
                <w:rFonts w:hint="eastAsia"/>
                <w:color w:val="00B050"/>
              </w:rPr>
              <w:t>先に値をセットしてから、</w:t>
            </w:r>
          </w:p>
          <w:p w14:paraId="7D377862" w14:textId="4A35232B" w:rsidR="009E4C7C" w:rsidRDefault="009E4C7C" w:rsidP="009E4C7C">
            <w:pPr>
              <w:pStyle w:val="3-"/>
            </w:pPr>
            <w:r>
              <w:t>flg</w:t>
            </w:r>
            <w:r w:rsidRPr="004841DD">
              <w:rPr>
                <w:color w:val="FF0000"/>
              </w:rPr>
              <w:t>.store(true</w:t>
            </w:r>
            <w:r>
              <w:rPr>
                <w:color w:val="FF0000"/>
              </w:rPr>
              <w:t xml:space="preserve">, </w:t>
            </w:r>
            <w:r w:rsidRPr="009E4C7C">
              <w:rPr>
                <w:color w:val="FF0000"/>
              </w:rPr>
              <w:t>std::memory_order_release</w:t>
            </w:r>
            <w:r w:rsidRPr="004841DD">
              <w:rPr>
                <w:color w:val="FF0000"/>
              </w:rPr>
              <w:t>)</w:t>
            </w:r>
            <w:r>
              <w:t>;</w:t>
            </w:r>
            <w:r w:rsidRPr="002F1BB1">
              <w:rPr>
                <w:color w:val="00B050"/>
              </w:rPr>
              <w:t>//</w:t>
            </w:r>
            <w:r w:rsidRPr="002F1BB1">
              <w:rPr>
                <w:rFonts w:hint="eastAsia"/>
                <w:color w:val="00B050"/>
              </w:rPr>
              <w:t>フラグを更新</w:t>
            </w:r>
            <w:r>
              <w:rPr>
                <w:rFonts w:hint="eastAsia"/>
                <w:color w:val="00B050"/>
              </w:rPr>
              <w:t>：ストア専用のメモリバリアを指定</w:t>
            </w:r>
          </w:p>
        </w:tc>
      </w:tr>
    </w:tbl>
    <w:p w14:paraId="5AC9ED7C" w14:textId="77777777" w:rsidR="009E4C7C" w:rsidRPr="002F1BB1" w:rsidRDefault="009E4C7C" w:rsidP="009E4C7C">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358FDF97" w14:textId="77777777" w:rsidTr="006F6262">
        <w:tc>
          <w:tcPr>
            <w:tcW w:w="8221" w:type="dxa"/>
          </w:tcPr>
          <w:p w14:paraId="0FA884D1" w14:textId="52F2AD15" w:rsidR="009E4C7C" w:rsidRPr="002F1BB1" w:rsidRDefault="009E4C7C" w:rsidP="006F6262">
            <w:pPr>
              <w:pStyle w:val="3-"/>
              <w:rPr>
                <w:color w:val="00B050"/>
              </w:rPr>
            </w:pPr>
            <w:r>
              <w:t>if(flg</w:t>
            </w:r>
            <w:r w:rsidRPr="004841DD">
              <w:rPr>
                <w:color w:val="FF0000"/>
              </w:rPr>
              <w:t>.load(</w:t>
            </w:r>
            <w:r w:rsidRPr="009E4C7C">
              <w:rPr>
                <w:color w:val="FF0000"/>
              </w:rPr>
              <w:t>std::memory_order_relaxed</w:t>
            </w:r>
            <w:r w:rsidRPr="004841DD">
              <w:rPr>
                <w:color w:val="FF0000"/>
              </w:rPr>
              <w:t>)</w:t>
            </w:r>
            <w:r>
              <w:t>)</w:t>
            </w:r>
            <w:r w:rsidRPr="002F1BB1">
              <w:rPr>
                <w:color w:val="00B050"/>
              </w:rPr>
              <w:t xml:space="preserve"> //</w:t>
            </w:r>
            <w:r>
              <w:rPr>
                <w:rFonts w:hint="eastAsia"/>
                <w:color w:val="00B050"/>
              </w:rPr>
              <w:t>フラグの更新状態をチェック：メモリバリアなし</w:t>
            </w:r>
          </w:p>
          <w:p w14:paraId="4EFC0670" w14:textId="77777777" w:rsidR="009E4C7C" w:rsidRDefault="009E4C7C"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1CABCCE9" w14:textId="2CFEB6D7" w:rsidR="004841DD" w:rsidRDefault="009E4C7C" w:rsidP="009E4C7C">
      <w:pPr>
        <w:pStyle w:val="aa"/>
        <w:spacing w:beforeLines="50" w:before="180"/>
        <w:ind w:left="447" w:firstLine="283"/>
      </w:pPr>
      <w:r>
        <w:rPr>
          <w:rFonts w:hint="eastAsia"/>
        </w:rPr>
        <w:t>「アトミック型」のデフォルトは、ロード／ストア共にメモリバリアすることである。</w:t>
      </w:r>
    </w:p>
    <w:p w14:paraId="44AA648D" w14:textId="71DE6282" w:rsidR="00136202" w:rsidRPr="00502241" w:rsidRDefault="00502241" w:rsidP="009E4C7C">
      <w:pPr>
        <w:pStyle w:val="aa"/>
        <w:spacing w:beforeLines="50" w:before="180"/>
        <w:ind w:left="447" w:firstLine="283"/>
        <w:rPr>
          <w:rFonts w:hint="eastAsia"/>
          <w:color w:val="FF0000"/>
        </w:rPr>
      </w:pPr>
      <w:r>
        <w:rPr>
          <w:rFonts w:hint="eastAsia"/>
          <w:color w:val="FF0000"/>
        </w:rPr>
        <w:t>以上のように、</w:t>
      </w:r>
      <w:r w:rsidR="00136202" w:rsidRPr="00502241">
        <w:rPr>
          <w:rFonts w:hint="eastAsia"/>
          <w:color w:val="FF0000"/>
        </w:rPr>
        <w:t>C++11</w:t>
      </w:r>
      <w:r w:rsidR="00136202" w:rsidRPr="00502241">
        <w:rPr>
          <w:rFonts w:hint="eastAsia"/>
          <w:color w:val="FF0000"/>
        </w:rPr>
        <w:t>のアトミック型は、一見して単なるクラスライブラリだが、</w:t>
      </w:r>
      <w:r w:rsidR="00136202" w:rsidRPr="00502241">
        <w:rPr>
          <w:rFonts w:hint="eastAsia"/>
          <w:color w:val="FF0000"/>
        </w:rPr>
        <w:t>volatle</w:t>
      </w:r>
      <w:r w:rsidR="00136202" w:rsidRPr="00502241">
        <w:rPr>
          <w:rFonts w:hint="eastAsia"/>
          <w:color w:val="FF0000"/>
        </w:rPr>
        <w:t>型と同様に、コンパイラにコード生成の方法を指定するためのものであ</w:t>
      </w:r>
      <w:r w:rsidRPr="00502241">
        <w:rPr>
          <w:rFonts w:hint="eastAsia"/>
          <w:color w:val="FF0000"/>
        </w:rPr>
        <w:t>り、言語仕様に密着している。</w:t>
      </w:r>
    </w:p>
    <w:p w14:paraId="42B922AF" w14:textId="7B761666" w:rsidR="009E4C7C" w:rsidRDefault="009E4C7C" w:rsidP="009E4C7C">
      <w:pPr>
        <w:pStyle w:val="aa"/>
        <w:spacing w:beforeLines="50" w:before="180"/>
        <w:ind w:left="447" w:firstLine="283"/>
      </w:pPr>
      <w:r>
        <w:rPr>
          <w:rFonts w:hint="eastAsia"/>
        </w:rPr>
        <w:t>このメモリ操作指定に関する説明は割愛するが、後述する「モニター：アトミック</w:t>
      </w:r>
      <w:r>
        <w:rPr>
          <w:rFonts w:hint="eastAsia"/>
        </w:rPr>
        <w:lastRenderedPageBreak/>
        <w:t>操作によるビジーウェイト」のサンプルプログラムに、コメントとして説明を記載している。</w:t>
      </w:r>
    </w:p>
    <w:p w14:paraId="2BBB2743" w14:textId="585FFD08" w:rsidR="00D31BAF" w:rsidRDefault="00D31BAF" w:rsidP="00D31BAF">
      <w:pPr>
        <w:pStyle w:val="2"/>
      </w:pPr>
      <w:bookmarkStart w:id="88" w:name="_Toc378808441"/>
      <w:r>
        <w:rPr>
          <w:rFonts w:hint="eastAsia"/>
        </w:rPr>
        <w:t>困難なマルチスレッドプログラミング</w:t>
      </w:r>
      <w:bookmarkEnd w:id="88"/>
    </w:p>
    <w:p w14:paraId="25BB2BAE" w14:textId="112D5A81"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w:t>
      </w:r>
      <w:r w:rsidR="006F6262">
        <w:rPr>
          <w:rFonts w:hint="eastAsia"/>
        </w:rPr>
        <w:t>ていないと、問題発生時に原因を探り当てることが非常に困難となり、闇雲にハードウェアやコンパイラの不具合を疑いだすことにもなりかねない。</w:t>
      </w:r>
    </w:p>
    <w:p w14:paraId="41D0B261" w14:textId="77777777" w:rsidR="006F6262"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48631C6C" w14:textId="77777777" w:rsidR="004E7CC8" w:rsidRDefault="006F6262" w:rsidP="007B2546">
      <w:pPr>
        <w:pStyle w:val="a9"/>
        <w:tabs>
          <w:tab w:val="left" w:pos="4896"/>
        </w:tabs>
        <w:spacing w:beforeLines="50" w:before="180"/>
        <w:ind w:firstLine="283"/>
      </w:pPr>
      <w:r w:rsidRPr="006F6262">
        <w:rPr>
          <w:rFonts w:hint="eastAsia"/>
        </w:rPr>
        <w:t>マルチスレッドプログラミングでは、デバッガも有効に</w:t>
      </w:r>
      <w:r w:rsidR="007A2717">
        <w:rPr>
          <w:rFonts w:hint="eastAsia"/>
        </w:rPr>
        <w:t>使えない</w:t>
      </w:r>
      <w:r w:rsidRPr="006F6262">
        <w:rPr>
          <w:rFonts w:hint="eastAsia"/>
        </w:rPr>
        <w:t>ことがあ</w:t>
      </w:r>
      <w:r>
        <w:rPr>
          <w:rFonts w:hint="eastAsia"/>
        </w:rPr>
        <w:t>ったり、</w:t>
      </w:r>
      <w:r w:rsidR="007A2717">
        <w:rPr>
          <w:rFonts w:hint="eastAsia"/>
        </w:rPr>
        <w:t>デバッグ用の変数操作一つで挙動が変わったりする。後者は、メモリ操作が増えて、思いがけずメモリバリアの役割を果たし、問題が再現しなくなるといったことがある。</w:t>
      </w:r>
    </w:p>
    <w:p w14:paraId="47A808C6" w14:textId="380FDE34" w:rsidR="006612DD" w:rsidRPr="006F6262" w:rsidRDefault="004E7CC8" w:rsidP="004E7CC8">
      <w:pPr>
        <w:pStyle w:val="a9"/>
        <w:tabs>
          <w:tab w:val="left" w:pos="4896"/>
        </w:tabs>
        <w:ind w:firstLine="283"/>
      </w:pPr>
      <w:r>
        <w:rPr>
          <w:rFonts w:hint="eastAsia"/>
        </w:rPr>
        <w:t>繰り返しになるが、</w:t>
      </w:r>
      <w:r w:rsidR="007A2717">
        <w:rPr>
          <w:rFonts w:hint="eastAsia"/>
        </w:rPr>
        <w:t>このような</w:t>
      </w:r>
      <w:r w:rsidR="006F6262" w:rsidRPr="006F6262">
        <w:rPr>
          <w:rFonts w:hint="eastAsia"/>
        </w:rPr>
        <w:t>十分な知識と理解がないと、マルチスレッドの問題を自力で解決することができない。</w:t>
      </w:r>
    </w:p>
    <w:p w14:paraId="0FA28172" w14:textId="1FD2906B" w:rsidR="004C0EAC" w:rsidRDefault="002E6E2A" w:rsidP="004C0EAC">
      <w:pPr>
        <w:pStyle w:val="1"/>
      </w:pPr>
      <w:bookmarkStart w:id="89" w:name="_Toc378808442"/>
      <w:r>
        <w:rPr>
          <w:rFonts w:hint="eastAsia"/>
        </w:rPr>
        <w:t>スレッドの</w:t>
      </w:r>
      <w:r w:rsidR="004C0EAC">
        <w:rPr>
          <w:rFonts w:hint="eastAsia"/>
        </w:rPr>
        <w:t>同期</w:t>
      </w:r>
      <w:bookmarkEnd w:id="89"/>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323A3461" w:rsidR="004C0EAC" w:rsidRDefault="004C0EAC" w:rsidP="004C0EAC">
      <w:pPr>
        <w:pStyle w:val="2"/>
      </w:pPr>
      <w:bookmarkStart w:id="90" w:name="_Toc378808443"/>
      <w:r>
        <w:rPr>
          <w:rFonts w:hint="eastAsia"/>
        </w:rPr>
        <w:lastRenderedPageBreak/>
        <w:t>ビジーウェイト</w:t>
      </w:r>
      <w:bookmarkEnd w:id="90"/>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ビジーウェイトを扱うものがある。</w:t>
      </w:r>
    </w:p>
    <w:p w14:paraId="2D814A59" w14:textId="325730B3" w:rsidR="007A12F7" w:rsidRDefault="00126F39" w:rsidP="00126F39">
      <w:pPr>
        <w:pStyle w:val="a9"/>
        <w:spacing w:beforeLines="50" w:before="180"/>
        <w:ind w:firstLine="283"/>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19D6FC30" w:rsidR="004C0EAC" w:rsidRDefault="004C0EAC" w:rsidP="004C0EAC">
      <w:pPr>
        <w:pStyle w:val="2"/>
      </w:pPr>
      <w:bookmarkStart w:id="91" w:name="_Toc378808444"/>
      <w:r>
        <w:rPr>
          <w:rFonts w:hint="eastAsia"/>
        </w:rPr>
        <w:t>スリープ</w:t>
      </w:r>
      <w:bookmarkEnd w:id="91"/>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w:t>
      </w:r>
      <w:r w:rsidR="00B0048B">
        <w:lastRenderedPageBreak/>
        <w:t>め、環境に合わせて使い分けること</w:t>
      </w:r>
      <w:r>
        <w:t>。</w:t>
      </w:r>
    </w:p>
    <w:p w14:paraId="156F6ACF" w14:textId="202E85B9" w:rsidR="00F617FE" w:rsidRDefault="00C056CB" w:rsidP="00F617FE">
      <w:pPr>
        <w:pStyle w:val="2"/>
      </w:pPr>
      <w:bookmarkStart w:id="92" w:name="_Toc378808445"/>
      <w:r>
        <w:rPr>
          <w:rFonts w:hint="eastAsia"/>
        </w:rPr>
        <w:t>スリープと</w:t>
      </w:r>
      <w:r w:rsidR="006C4DA6">
        <w:rPr>
          <w:rFonts w:hint="eastAsia"/>
        </w:rPr>
        <w:t>Y</w:t>
      </w:r>
      <w:r w:rsidR="00F617FE">
        <w:rPr>
          <w:rFonts w:hint="eastAsia"/>
        </w:rPr>
        <w:t>ield</w:t>
      </w:r>
      <w:bookmarkEnd w:id="92"/>
      <w:r>
        <w:t xml:space="preserve"> </w:t>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25902AA7" w:rsidR="00725876" w:rsidRDefault="001E74FA" w:rsidP="001E74FA">
      <w:pPr>
        <w:pStyle w:val="a9"/>
        <w:ind w:firstLine="283"/>
      </w:pPr>
      <w:r>
        <w:rPr>
          <w:rFonts w:hint="eastAsia"/>
        </w:rPr>
        <w:t xml:space="preserve">Posix </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93" w:name="_Toc378808446"/>
      <w:r>
        <w:rPr>
          <w:rFonts w:hint="eastAsia"/>
        </w:rPr>
        <w:lastRenderedPageBreak/>
        <w:t>様々な同期手法</w:t>
      </w:r>
      <w:bookmarkEnd w:id="93"/>
    </w:p>
    <w:p w14:paraId="7EFAF1FB" w14:textId="0CD64E2F" w:rsidR="003C57DF" w:rsidRDefault="009221E1" w:rsidP="00080C48">
      <w:pPr>
        <w:pStyle w:val="a8"/>
        <w:keepNext/>
        <w:widowControl/>
        <w:ind w:firstLine="283"/>
      </w:pPr>
      <w:r>
        <w:t>まず、様々な同期</w:t>
      </w:r>
      <w:r w:rsidR="00080C48">
        <w:t>手法を列挙する。</w:t>
      </w:r>
    </w:p>
    <w:bookmarkStart w:id="94" w:name="_MON_1452490692"/>
    <w:bookmarkEnd w:id="94"/>
    <w:p w14:paraId="10A84666" w14:textId="23D8BF64" w:rsidR="008C047E" w:rsidRDefault="00D73BC1" w:rsidP="00696651">
      <w:pPr>
        <w:pStyle w:val="a8"/>
        <w:ind w:leftChars="-270" w:left="-567" w:rightChars="-405" w:right="-850" w:firstLineChars="0" w:firstLine="0"/>
      </w:pPr>
      <w:r>
        <w:object w:dxaOrig="15653" w:dyaOrig="15979" w14:anchorId="475437AB">
          <v:shape id="_x0000_i1039" type="#_x0000_t75" style="width:482.1pt;height:491.9pt" o:ole="">
            <v:imagedata r:id="rId51" o:title=""/>
          </v:shape>
          <o:OLEObject Type="Embed" ProgID="Excel.Sheet.12" ShapeID="_x0000_i1039" DrawAspect="Content" ObjectID="_1452550884" r:id="rId52"/>
        </w:object>
      </w:r>
    </w:p>
    <w:p w14:paraId="5FB7653C" w14:textId="17EF3468" w:rsidR="009221E1" w:rsidRDefault="009221E1" w:rsidP="00696651">
      <w:pPr>
        <w:pStyle w:val="a8"/>
        <w:spacing w:beforeLines="50" w:before="180"/>
        <w:ind w:firstLine="283"/>
      </w:pPr>
      <w:r>
        <w:rPr>
          <w:rFonts w:hint="eastAsia"/>
        </w:rPr>
        <w:t>以上に列挙した</w:t>
      </w:r>
      <w:r w:rsidR="00696651">
        <w:rPr>
          <w:rFonts w:hint="eastAsia"/>
        </w:rPr>
        <w:t>も</w:t>
      </w:r>
      <w:r>
        <w:rPr>
          <w:rFonts w:hint="eastAsia"/>
        </w:rPr>
        <w:t>のは、とりわけ代表的なものである。これらの</w:t>
      </w:r>
      <w:r w:rsidR="00965A76">
        <w:rPr>
          <w:rFonts w:hint="eastAsia"/>
        </w:rPr>
        <w:t>知識があれ</w:t>
      </w:r>
      <w:r>
        <w:rPr>
          <w:rFonts w:hint="eastAsia"/>
        </w:rPr>
        <w:t>ば、ゲーム用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.Net 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w:t>
      </w:r>
      <w:r>
        <w:rPr>
          <w:rFonts w:hint="eastAsia"/>
        </w:rPr>
        <w:lastRenderedPageBreak/>
        <w:t>ブラリなど、枚挙にいとまがない。</w:t>
      </w:r>
    </w:p>
    <w:p w14:paraId="3FA7B3B9" w14:textId="28BF1E1B" w:rsidR="000B1780" w:rsidRDefault="000B1780" w:rsidP="00452FF9">
      <w:pPr>
        <w:pStyle w:val="a8"/>
        <w:spacing w:beforeLines="50" w:before="180"/>
        <w:ind w:firstLine="283"/>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070D02F" w:rsidR="0036070F" w:rsidRDefault="0036070F" w:rsidP="0036070F">
      <w:pPr>
        <w:pStyle w:val="2"/>
      </w:pPr>
      <w:bookmarkStart w:id="95" w:name="_Toc378808447"/>
      <w:r>
        <w:rPr>
          <w:rFonts w:hint="eastAsia"/>
        </w:rPr>
        <w:t>排他制御</w:t>
      </w:r>
      <w:r w:rsidR="006A3ABB">
        <w:rPr>
          <w:rFonts w:hint="eastAsia"/>
        </w:rPr>
        <w:t>（ロック）</w:t>
      </w:r>
      <w:bookmarkEnd w:id="95"/>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bookmarkStart w:id="96" w:name="_Toc378808448"/>
      <w:r>
        <w:rPr>
          <w:rFonts w:hint="eastAsia"/>
        </w:rPr>
        <w:t>排他制御：</w:t>
      </w:r>
      <w:r w:rsidR="00737B12">
        <w:rPr>
          <w:rFonts w:hint="eastAsia"/>
        </w:rPr>
        <w:t>通常変数でロック</w:t>
      </w:r>
      <w:r w:rsidR="000A1665">
        <w:rPr>
          <w:rFonts w:hint="eastAsia"/>
        </w:rPr>
        <w:t>（誤ったロック）</w:t>
      </w:r>
      <w:bookmarkEnd w:id="96"/>
    </w:p>
    <w:p w14:paraId="6CF3D122" w14:textId="381FF080" w:rsidR="004362AB" w:rsidRDefault="004362AB" w:rsidP="00737B12">
      <w:pPr>
        <w:pStyle w:val="a9"/>
        <w:ind w:firstLineChars="128" w:firstLine="269"/>
      </w:pPr>
      <w:r>
        <w:t>まず、他の処理との比較用に、</w:t>
      </w:r>
      <w:r>
        <w:t>OS</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pPr>
      <w:r>
        <w:t>最も高速ではあるが、同期が成立していない。</w:t>
      </w:r>
    </w:p>
    <w:p w14:paraId="02E1F891" w14:textId="6E4372DE" w:rsidR="00737B12" w:rsidRDefault="00737B12" w:rsidP="00737B12">
      <w:pPr>
        <w:pStyle w:val="3"/>
      </w:pPr>
      <w:bookmarkStart w:id="97" w:name="_Toc378808449"/>
      <w:r>
        <w:t>Win32</w:t>
      </w:r>
      <w:r w:rsidR="000D7241">
        <w:t>API</w:t>
      </w:r>
      <w:r>
        <w:rPr>
          <w:rFonts w:hint="eastAsia"/>
        </w:rPr>
        <w:t>版</w:t>
      </w:r>
      <w:bookmarkEnd w:id="97"/>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Default="006C4F1D" w:rsidP="006C4F1D">
            <w:pPr>
              <w:pStyle w:val="3-"/>
            </w:pPr>
            <w:r>
              <w:rPr>
                <w:rFonts w:hint="eastAsia"/>
              </w:rPr>
              <w:t>//ロック取得用変数</w:t>
            </w:r>
          </w:p>
          <w:p w14:paraId="663A60A7" w14:textId="77777777" w:rsidR="006C4F1D" w:rsidRDefault="006C4F1D" w:rsidP="006C4F1D">
            <w:pPr>
              <w:pStyle w:val="3-"/>
            </w:pPr>
            <w:r>
              <w:t>static int s_lock = 0;</w:t>
            </w:r>
          </w:p>
          <w:p w14:paraId="689AE359" w14:textId="77777777" w:rsidR="006C4F1D" w:rsidRDefault="006C4F1D" w:rsidP="006C4F1D">
            <w:pPr>
              <w:pStyle w:val="3-"/>
            </w:pPr>
          </w:p>
          <w:p w14:paraId="1910B0C4" w14:textId="77777777" w:rsidR="006C4F1D" w:rsidRDefault="006C4F1D" w:rsidP="006C4F1D">
            <w:pPr>
              <w:pStyle w:val="3-"/>
            </w:pPr>
            <w:r>
              <w:rPr>
                <w:rFonts w:hint="eastAsia"/>
              </w:rPr>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Default="006C4F1D" w:rsidP="006C4F1D">
            <w:pPr>
              <w:pStyle w:val="3-"/>
            </w:pPr>
            <w:r>
              <w:rPr>
                <w:rFonts w:hint="eastAsia"/>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Default="006C4F1D" w:rsidP="006C4F1D">
            <w:pPr>
              <w:pStyle w:val="3-"/>
            </w:pPr>
            <w:r>
              <w:rPr>
                <w:rFonts w:hint="eastAsia"/>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pPr>
            <w:r>
              <w:rPr>
                <w:rFonts w:hint="eastAsia"/>
              </w:rPr>
              <w:tab/>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Default="006C4F1D" w:rsidP="006C4F1D">
            <w:pPr>
              <w:pStyle w:val="3-"/>
            </w:pPr>
            <w:r>
              <w:rPr>
                <w:rFonts w:hint="eastAsia"/>
              </w:rPr>
              <w:tab/>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pPr>
            <w:r>
              <w:rPr>
                <w:rFonts w:hint="eastAsia"/>
              </w:rPr>
              <w:tab/>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pPr>
            <w:r>
              <w:rPr>
                <w:rFonts w:hint="eastAsia"/>
              </w:rPr>
              <w:tab/>
            </w:r>
            <w:r>
              <w:rPr>
                <w:rFonts w:hint="eastAsia"/>
              </w:rPr>
              <w:tab/>
              <w:t>//ロック取得用変数でロック取得待ち</w:t>
            </w:r>
          </w:p>
          <w:p w14:paraId="387ECF41" w14:textId="77777777" w:rsidR="006C4F1D" w:rsidRDefault="006C4F1D" w:rsidP="006C4F1D">
            <w:pPr>
              <w:pStyle w:val="3-"/>
            </w:pPr>
            <w:r>
              <w:tab/>
            </w:r>
            <w:r>
              <w:tab/>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pPr>
            <w:r>
              <w:rPr>
                <w:rFonts w:hint="eastAsia"/>
              </w:rPr>
              <w:tab/>
            </w:r>
            <w:r>
              <w:rPr>
                <w:rFonts w:hint="eastAsia"/>
              </w:rPr>
              <w:tab/>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pPr>
            <w:r>
              <w:rPr>
                <w:rFonts w:hint="eastAsia"/>
              </w:rPr>
              <w:tab/>
            </w:r>
            <w:r>
              <w:rPr>
                <w:rFonts w:hint="eastAsia"/>
              </w:rPr>
              <w:tab/>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pPr>
            <w:r>
              <w:rPr>
                <w:rFonts w:hint="eastAsia"/>
              </w:rPr>
              <w:tab/>
            </w:r>
            <w:r>
              <w:rPr>
                <w:rFonts w:hint="eastAsia"/>
              </w:rPr>
              <w:tab/>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pPr>
            <w:r>
              <w:rPr>
                <w:rFonts w:hint="eastAsia"/>
              </w:rPr>
              <w:tab/>
            </w:r>
            <w:r>
              <w:rPr>
                <w:rFonts w:hint="eastAsia"/>
              </w:rPr>
              <w:tab/>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pPr>
            <w:r>
              <w:rPr>
                <w:rFonts w:hint="eastAsia"/>
              </w:rPr>
              <w:tab/>
            </w:r>
            <w:r>
              <w:rPr>
                <w:rFonts w:hint="eastAsia"/>
              </w:rPr>
              <w:tab/>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pPr>
            <w:r>
              <w:rPr>
                <w:rFonts w:hint="eastAsia"/>
              </w:rPr>
              <w:tab/>
            </w:r>
            <w:r>
              <w:rPr>
                <w:rFonts w:hint="eastAsia"/>
              </w:rPr>
              <w:tab/>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pPr>
            <w:r>
              <w:rPr>
                <w:rFonts w:hint="eastAsia"/>
              </w:rPr>
              <w:tab/>
            </w:r>
            <w:r>
              <w:rPr>
                <w:rFonts w:hint="eastAsia"/>
              </w:rPr>
              <w:tab/>
              <w:t>//ロック取得用変数でロック解除</w:t>
            </w:r>
          </w:p>
          <w:p w14:paraId="2A674F10" w14:textId="77777777" w:rsidR="006C4F1D" w:rsidRDefault="006C4F1D" w:rsidP="006C4F1D">
            <w:pPr>
              <w:pStyle w:val="3-"/>
            </w:pPr>
            <w:r>
              <w:tab/>
            </w:r>
            <w:r>
              <w:tab/>
              <w:t>s_lock = 0;</w:t>
            </w:r>
          </w:p>
          <w:p w14:paraId="5850F340" w14:textId="77777777" w:rsidR="006C4F1D" w:rsidRDefault="006C4F1D" w:rsidP="006C4F1D">
            <w:pPr>
              <w:pStyle w:val="3-"/>
            </w:pPr>
          </w:p>
          <w:p w14:paraId="3490C14E" w14:textId="77777777" w:rsidR="006C4F1D" w:rsidRDefault="006C4F1D" w:rsidP="006C4F1D">
            <w:pPr>
              <w:pStyle w:val="3-"/>
            </w:pPr>
            <w:r>
              <w:rPr>
                <w:rFonts w:hint="eastAsia"/>
              </w:rPr>
              <w:tab/>
            </w:r>
            <w:r>
              <w:rPr>
                <w:rFonts w:hint="eastAsia"/>
              </w:rPr>
              <w:tab/>
              <w:t>//スレッド切り替えのためのスリープ</w:t>
            </w:r>
          </w:p>
          <w:p w14:paraId="3054AC1F" w14:textId="77777777" w:rsidR="006C4F1D" w:rsidRDefault="006C4F1D" w:rsidP="006C4F1D">
            <w:pPr>
              <w:pStyle w:val="3-"/>
            </w:pPr>
            <w:r>
              <w:tab/>
            </w:r>
            <w:r>
              <w:tab/>
              <w:t>Sleep(0);</w:t>
            </w:r>
          </w:p>
          <w:p w14:paraId="3B5BF27C" w14:textId="77777777" w:rsidR="006C4F1D" w:rsidRDefault="006C4F1D" w:rsidP="006C4F1D">
            <w:pPr>
              <w:pStyle w:val="3-"/>
            </w:pPr>
            <w:r>
              <w:rPr>
                <w:rFonts w:hint="eastAsia"/>
              </w:rPr>
              <w:tab/>
              <w:t>//</w:t>
            </w:r>
            <w:r>
              <w:rPr>
                <w:rFonts w:hint="eastAsia"/>
              </w:rPr>
              <w:tab/>
              <w:t>//スレッド切り替え</w:t>
            </w:r>
          </w:p>
          <w:p w14:paraId="517254FD" w14:textId="77777777" w:rsidR="006C4F1D" w:rsidRDefault="006C4F1D" w:rsidP="006C4F1D">
            <w:pPr>
              <w:pStyle w:val="3-"/>
            </w:pPr>
            <w:r>
              <w:rPr>
                <w:rFonts w:hint="eastAsia"/>
              </w:rPr>
              <w:tab/>
              <w:t>//</w:t>
            </w:r>
            <w:r>
              <w:rPr>
                <w:rFonts w:hint="eastAsia"/>
              </w:rPr>
              <w:tab/>
              <w:t>SwitchToThread();//OSに任せて再スケジューリング</w:t>
            </w:r>
          </w:p>
          <w:p w14:paraId="2A3354DD" w14:textId="77777777" w:rsidR="006C4F1D" w:rsidRDefault="006C4F1D" w:rsidP="006C4F1D">
            <w:pPr>
              <w:pStyle w:val="3-"/>
            </w:pPr>
            <w:r>
              <w:rPr>
                <w:rFonts w:hint="eastAsia"/>
              </w:rPr>
              <w:tab/>
              <w:t>//</w:t>
            </w:r>
            <w:r>
              <w:rPr>
                <w:rFonts w:hint="eastAsia"/>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pPr>
            <w:r>
              <w:rPr>
                <w:rFonts w:hint="eastAsia"/>
              </w:rPr>
              <w:tab/>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t>}</w:t>
            </w:r>
          </w:p>
          <w:p w14:paraId="1CB6D22A" w14:textId="77777777" w:rsidR="006C4F1D" w:rsidRDefault="006C4F1D" w:rsidP="006C4F1D">
            <w:pPr>
              <w:pStyle w:val="3-"/>
            </w:pPr>
          </w:p>
          <w:p w14:paraId="2CA96788" w14:textId="77777777" w:rsidR="006C4F1D" w:rsidRDefault="006C4F1D" w:rsidP="006C4F1D">
            <w:pPr>
              <w:pStyle w:val="3-"/>
            </w:pPr>
            <w:r>
              <w:rPr>
                <w:rFonts w:hint="eastAsia"/>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pPr>
            <w:r>
              <w:rPr>
                <w:rFonts w:hint="eastAsia"/>
              </w:rPr>
              <w:tab/>
              <w:t>//スレッド作成</w:t>
            </w:r>
          </w:p>
          <w:p w14:paraId="6C8618D6" w14:textId="77777777" w:rsidR="006C4F1D" w:rsidRDefault="006C4F1D" w:rsidP="006C4F1D">
            <w:pPr>
              <w:pStyle w:val="3-"/>
            </w:pPr>
            <w:r>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lastRenderedPageBreak/>
              <w:tab/>
              <w:t>HANDLE hThread[THREAD_NUM] =</w:t>
            </w:r>
          </w:p>
          <w:p w14:paraId="3D72A82B" w14:textId="77777777" w:rsidR="006C4F1D" w:rsidRDefault="006C4F1D" w:rsidP="006C4F1D">
            <w:pPr>
              <w:pStyle w:val="3-"/>
            </w:pPr>
            <w:r>
              <w:tab/>
              <w:t>{</w:t>
            </w:r>
          </w:p>
          <w:p w14:paraId="72AA5B53" w14:textId="77777777" w:rsidR="006C4F1D" w:rsidRDefault="006C4F1D" w:rsidP="006C4F1D">
            <w:pPr>
              <w:pStyle w:val="3-"/>
            </w:pPr>
            <w:r>
              <w:rPr>
                <w:rFonts w:hint="eastAsia"/>
              </w:rPr>
              <w:tab/>
            </w:r>
            <w:r>
              <w:rPr>
                <w:rFonts w:hint="eastAsia"/>
              </w:rPr>
              <w:tab/>
              <w:t>(HANDLE)_beginthreadex(nullptr, 0, threadFunc, "太郎", 0, &amp;tid[0]),</w:t>
            </w:r>
          </w:p>
          <w:p w14:paraId="0C7E79F7" w14:textId="77777777" w:rsidR="006C4F1D" w:rsidRDefault="006C4F1D" w:rsidP="006C4F1D">
            <w:pPr>
              <w:pStyle w:val="3-"/>
            </w:pPr>
            <w:r>
              <w:rPr>
                <w:rFonts w:hint="eastAsia"/>
              </w:rPr>
              <w:tab/>
            </w:r>
            <w:r>
              <w:rPr>
                <w:rFonts w:hint="eastAsia"/>
              </w:rPr>
              <w:tab/>
              <w:t>(HANDLE)_beginthreadex(nullptr, 0, threadFunc, "次郎", 0, &amp;tid[1]),</w:t>
            </w:r>
          </w:p>
          <w:p w14:paraId="6B19A11D" w14:textId="77777777" w:rsidR="006C4F1D" w:rsidRDefault="006C4F1D" w:rsidP="006C4F1D">
            <w:pPr>
              <w:pStyle w:val="3-"/>
            </w:pPr>
            <w:r>
              <w:rPr>
                <w:rFonts w:hint="eastAsia"/>
              </w:rPr>
              <w:tab/>
            </w:r>
            <w:r>
              <w:rPr>
                <w:rFonts w:hint="eastAsia"/>
              </w:rPr>
              <w:tab/>
              <w:t>(HANDLE)_beginthreadex(nullptr, 0,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Default="006C4F1D" w:rsidP="006C4F1D">
            <w:pPr>
              <w:pStyle w:val="3-"/>
            </w:pPr>
            <w:r>
              <w:rPr>
                <w:rFonts w:hint="eastAsia"/>
              </w:rPr>
              <w:tab/>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pPr>
            <w:r>
              <w:rPr>
                <w:rFonts w:hint="eastAsia"/>
              </w:rPr>
              <w:tab/>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pPr>
            <w:r>
              <w:rPr>
                <w:rFonts w:hint="eastAsia"/>
              </w:rPr>
              <w:tab/>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Default="006C4F1D" w:rsidP="006C4F1D">
            <w:pPr>
              <w:pStyle w:val="3-"/>
            </w:pPr>
            <w:r>
              <w:tab/>
            </w:r>
            <w:r>
              <w:tab/>
            </w:r>
            <w:r>
              <w:tab/>
              <w:t>while (s_lock != 0){} s_lock = 1;</w:t>
            </w:r>
          </w:p>
          <w:p w14:paraId="6BFEB481" w14:textId="77777777" w:rsidR="006C4F1D" w:rsidRDefault="006C4F1D" w:rsidP="006C4F1D">
            <w:pPr>
              <w:pStyle w:val="3-"/>
            </w:pPr>
            <w:r>
              <w:tab/>
            </w:r>
            <w:r>
              <w:tab/>
            </w:r>
            <w: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6C4F1D">
            <w:pPr>
              <w:pStyle w:val="3-"/>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color w:val="auto"/>
              </w:rPr>
            </w:pPr>
            <w:r w:rsidRPr="001F4C59">
              <w:rPr>
                <w:rFonts w:hint="eastAsia"/>
                <w:color w:val="auto"/>
              </w:rPr>
              <w:t>- begin:太郎 -</w:t>
            </w:r>
          </w:p>
          <w:p w14:paraId="6C58DAC5" w14:textId="77777777" w:rsidR="006C4F1D" w:rsidRPr="001F4C59" w:rsidRDefault="006C4F1D" w:rsidP="006C4F1D">
            <w:pPr>
              <w:pStyle w:val="3-"/>
              <w:rPr>
                <w:color w:val="auto"/>
              </w:rPr>
            </w:pPr>
            <w:r w:rsidRPr="001F4C59">
              <w:rPr>
                <w:rFonts w:hint="eastAsia"/>
                <w:color w:val="auto"/>
              </w:rPr>
              <w:t>太郎: [BEFORE] commonData=0, tlsData=0</w:t>
            </w:r>
          </w:p>
          <w:p w14:paraId="27CDAB42" w14:textId="77777777" w:rsidR="006C4F1D" w:rsidRPr="001F4C59" w:rsidRDefault="006C4F1D" w:rsidP="006C4F1D">
            <w:pPr>
              <w:pStyle w:val="3-"/>
              <w:rPr>
                <w:color w:val="auto"/>
              </w:rPr>
            </w:pPr>
            <w:r w:rsidRPr="001F4C59">
              <w:rPr>
                <w:rFonts w:hint="eastAsia"/>
                <w:color w:val="auto"/>
              </w:rPr>
              <w:t>- begin:次郎 -</w:t>
            </w:r>
          </w:p>
          <w:p w14:paraId="182FC7D7" w14:textId="77777777" w:rsidR="006C4F1D" w:rsidRPr="001F4C59" w:rsidRDefault="006C4F1D" w:rsidP="006C4F1D">
            <w:pPr>
              <w:pStyle w:val="3-"/>
              <w:rPr>
                <w:color w:val="auto"/>
              </w:rPr>
            </w:pPr>
            <w:r w:rsidRPr="001F4C59">
              <w:rPr>
                <w:rFonts w:hint="eastAsia"/>
                <w:color w:val="auto"/>
              </w:rPr>
              <w:t>- begin:三郎 -</w:t>
            </w:r>
          </w:p>
          <w:p w14:paraId="7C1233CE" w14:textId="77777777" w:rsidR="006C4F1D" w:rsidRPr="001F4C59" w:rsidRDefault="006C4F1D" w:rsidP="006C4F1D">
            <w:pPr>
              <w:pStyle w:val="3-"/>
              <w:rPr>
                <w:color w:val="auto"/>
              </w:rPr>
            </w:pPr>
            <w:r w:rsidRPr="001F4C59">
              <w:rPr>
                <w:rFonts w:hint="eastAsia"/>
                <w:color w:val="auto"/>
              </w:rPr>
              <w:t>太郎: [AFTER]  commonData=1, tlsData=1</w:t>
            </w:r>
          </w:p>
          <w:p w14:paraId="615A6896" w14:textId="77777777" w:rsidR="006C4F1D" w:rsidRPr="001F4C59" w:rsidRDefault="006C4F1D" w:rsidP="006C4F1D">
            <w:pPr>
              <w:pStyle w:val="3-"/>
              <w:rPr>
                <w:color w:val="auto"/>
              </w:rPr>
            </w:pPr>
            <w:r w:rsidRPr="001F4C59">
              <w:rPr>
                <w:rFonts w:hint="eastAsia"/>
                <w:color w:val="auto"/>
              </w:rPr>
              <w:t>次郎: [BEFORE] commonData=1, tlsData=0</w:t>
            </w:r>
          </w:p>
          <w:p w14:paraId="646B1AFB" w14:textId="77777777" w:rsidR="006C4F1D" w:rsidRPr="001F4C59" w:rsidRDefault="006C4F1D" w:rsidP="006C4F1D">
            <w:pPr>
              <w:pStyle w:val="3-"/>
              <w:rPr>
                <w:color w:val="auto"/>
              </w:rPr>
            </w:pPr>
            <w:r w:rsidRPr="001F4C59">
              <w:rPr>
                <w:rFonts w:hint="eastAsia"/>
                <w:color w:val="auto"/>
              </w:rPr>
              <w:t>三郎: [BEFORE] commonData=1, tlsData=0</w:t>
            </w:r>
          </w:p>
          <w:p w14:paraId="7BF6FCE0" w14:textId="77777777" w:rsidR="006C4F1D" w:rsidRPr="001F4C59" w:rsidRDefault="006C4F1D" w:rsidP="006C4F1D">
            <w:pPr>
              <w:pStyle w:val="3-"/>
              <w:rPr>
                <w:color w:val="auto"/>
              </w:rPr>
            </w:pPr>
            <w:r w:rsidRPr="001F4C59">
              <w:rPr>
                <w:rFonts w:hint="eastAsia"/>
                <w:color w:val="auto"/>
              </w:rPr>
              <w:t>次郎: [AFTER]  commonData=2, tlsData=1</w:t>
            </w:r>
          </w:p>
          <w:p w14:paraId="4D501A94" w14:textId="77777777" w:rsidR="006C4F1D" w:rsidRPr="001F4C59" w:rsidRDefault="006C4F1D" w:rsidP="006C4F1D">
            <w:pPr>
              <w:pStyle w:val="3-"/>
              <w:rPr>
                <w:color w:val="auto"/>
              </w:rPr>
            </w:pPr>
            <w:r w:rsidRPr="001F4C59">
              <w:rPr>
                <w:rFonts w:hint="eastAsia"/>
                <w:color w:val="auto"/>
              </w:rPr>
              <w:t>三郎: [AFTER]  commonData=2, tlsData=1</w:t>
            </w:r>
          </w:p>
          <w:p w14:paraId="15188DB0" w14:textId="77777777" w:rsidR="006C4F1D" w:rsidRPr="001F4C59" w:rsidRDefault="006C4F1D" w:rsidP="006C4F1D">
            <w:pPr>
              <w:pStyle w:val="3-"/>
              <w:rPr>
                <w:color w:val="auto"/>
              </w:rPr>
            </w:pPr>
            <w:r w:rsidRPr="001F4C59">
              <w:rPr>
                <w:rFonts w:hint="eastAsia"/>
                <w:color w:val="auto"/>
              </w:rPr>
              <w:t>太郎: [BEFORE] commonData=2, tlsData=1</w:t>
            </w:r>
          </w:p>
          <w:p w14:paraId="6A005E52" w14:textId="77777777" w:rsidR="006C4F1D" w:rsidRPr="001F4C59" w:rsidRDefault="006C4F1D" w:rsidP="006C4F1D">
            <w:pPr>
              <w:pStyle w:val="3-"/>
              <w:rPr>
                <w:color w:val="auto"/>
              </w:rPr>
            </w:pPr>
            <w:r w:rsidRPr="001F4C59">
              <w:rPr>
                <w:rFonts w:hint="eastAsia"/>
                <w:color w:val="auto"/>
              </w:rPr>
              <w:t>次郎: [BEFORE] commonData=2, tlsData=1</w:t>
            </w:r>
          </w:p>
          <w:p w14:paraId="2B2F5146" w14:textId="77777777" w:rsidR="006C4F1D" w:rsidRPr="001F4C59" w:rsidRDefault="006C4F1D" w:rsidP="006C4F1D">
            <w:pPr>
              <w:pStyle w:val="3-"/>
              <w:rPr>
                <w:color w:val="auto"/>
              </w:rPr>
            </w:pPr>
            <w:r w:rsidRPr="001F4C59">
              <w:rPr>
                <w:rFonts w:hint="eastAsia"/>
                <w:color w:val="auto"/>
              </w:rPr>
              <w:t>次郎: [AFTER]  commonData=3, tlsData=2</w:t>
            </w:r>
          </w:p>
          <w:p w14:paraId="514DA9F8" w14:textId="77777777" w:rsidR="006C4F1D" w:rsidRPr="001F4C59" w:rsidRDefault="006C4F1D" w:rsidP="006C4F1D">
            <w:pPr>
              <w:pStyle w:val="3-"/>
              <w:rPr>
                <w:color w:val="auto"/>
              </w:rPr>
            </w:pPr>
            <w:r w:rsidRPr="001F4C59">
              <w:rPr>
                <w:rFonts w:hint="eastAsia"/>
                <w:color w:val="auto"/>
              </w:rPr>
              <w:t>太郎: [AFTER]  commonData=3, tlsData=2</w:t>
            </w:r>
          </w:p>
          <w:p w14:paraId="2B7E6A22" w14:textId="77777777" w:rsidR="006C4F1D" w:rsidRPr="001F4C59" w:rsidRDefault="006C4F1D" w:rsidP="006C4F1D">
            <w:pPr>
              <w:pStyle w:val="3-"/>
              <w:rPr>
                <w:color w:val="auto"/>
              </w:rPr>
            </w:pPr>
            <w:r w:rsidRPr="001F4C59">
              <w:rPr>
                <w:rFonts w:hint="eastAsia"/>
                <w:color w:val="auto"/>
              </w:rPr>
              <w:t>三郎: [BEFORE] commonData=3, tlsData=1</w:t>
            </w:r>
          </w:p>
          <w:p w14:paraId="2BBA686E" w14:textId="77777777" w:rsidR="006C4F1D" w:rsidRPr="001F4C59" w:rsidRDefault="006C4F1D" w:rsidP="006C4F1D">
            <w:pPr>
              <w:pStyle w:val="3-"/>
              <w:rPr>
                <w:color w:val="auto"/>
              </w:rPr>
            </w:pPr>
            <w:r w:rsidRPr="001F4C59">
              <w:rPr>
                <w:rFonts w:hint="eastAsia"/>
                <w:color w:val="auto"/>
              </w:rPr>
              <w:t>三郎: [AFTER]  commonData=4, tlsData=2</w:t>
            </w:r>
          </w:p>
          <w:p w14:paraId="294501C7" w14:textId="77777777" w:rsidR="006C4F1D" w:rsidRPr="001F4C59" w:rsidRDefault="006C4F1D" w:rsidP="006C4F1D">
            <w:pPr>
              <w:pStyle w:val="3-"/>
              <w:rPr>
                <w:color w:val="auto"/>
              </w:rPr>
            </w:pPr>
            <w:r w:rsidRPr="001F4C59">
              <w:rPr>
                <w:rFonts w:hint="eastAsia"/>
                <w:color w:val="auto"/>
              </w:rPr>
              <w:t>太郎: [BEFORE] commonData=4, tlsData=2</w:t>
            </w:r>
          </w:p>
          <w:p w14:paraId="57620383" w14:textId="77777777" w:rsidR="006C4F1D" w:rsidRPr="001F4C59" w:rsidRDefault="006C4F1D" w:rsidP="006C4F1D">
            <w:pPr>
              <w:pStyle w:val="3-"/>
              <w:rPr>
                <w:color w:val="auto"/>
              </w:rPr>
            </w:pPr>
            <w:r w:rsidRPr="001F4C59">
              <w:rPr>
                <w:rFonts w:hint="eastAsia"/>
                <w:color w:val="auto"/>
              </w:rPr>
              <w:t>次郎: [BEFORE] commonData=4, tlsData=2</w:t>
            </w:r>
          </w:p>
          <w:p w14:paraId="662D98B9" w14:textId="77777777" w:rsidR="006C4F1D" w:rsidRPr="001F4C59" w:rsidRDefault="006C4F1D" w:rsidP="006C4F1D">
            <w:pPr>
              <w:pStyle w:val="3-"/>
              <w:rPr>
                <w:color w:val="auto"/>
              </w:rPr>
            </w:pPr>
            <w:r w:rsidRPr="001F4C59">
              <w:rPr>
                <w:rFonts w:hint="eastAsia"/>
                <w:color w:val="auto"/>
              </w:rPr>
              <w:t>次郎: [AFTER]  commonData=5, tlsData=3</w:t>
            </w:r>
          </w:p>
          <w:p w14:paraId="7E48CCC4" w14:textId="77777777" w:rsidR="006C4F1D" w:rsidRPr="001F4C59" w:rsidRDefault="006C4F1D" w:rsidP="006C4F1D">
            <w:pPr>
              <w:pStyle w:val="3-"/>
              <w:rPr>
                <w:color w:val="auto"/>
              </w:rPr>
            </w:pPr>
            <w:r w:rsidRPr="001F4C59">
              <w:rPr>
                <w:rFonts w:hint="eastAsia"/>
                <w:color w:val="auto"/>
              </w:rPr>
              <w:t>太郎: [AFTER]  commonData=5, tlsData=3</w:t>
            </w:r>
          </w:p>
          <w:p w14:paraId="49E47A0E" w14:textId="77777777" w:rsidR="006C4F1D" w:rsidRPr="001F4C59" w:rsidRDefault="006C4F1D" w:rsidP="006C4F1D">
            <w:pPr>
              <w:pStyle w:val="3-"/>
              <w:rPr>
                <w:color w:val="auto"/>
              </w:rPr>
            </w:pPr>
            <w:r w:rsidRPr="001F4C59">
              <w:rPr>
                <w:rFonts w:hint="eastAsia"/>
                <w:color w:val="auto"/>
              </w:rPr>
              <w:t>- end:次郎 -</w:t>
            </w:r>
          </w:p>
          <w:p w14:paraId="5D2B58DB" w14:textId="77777777" w:rsidR="006C4F1D" w:rsidRPr="001F4C59" w:rsidRDefault="006C4F1D" w:rsidP="006C4F1D">
            <w:pPr>
              <w:pStyle w:val="3-"/>
              <w:rPr>
                <w:color w:val="auto"/>
              </w:rPr>
            </w:pPr>
            <w:r w:rsidRPr="001F4C59">
              <w:rPr>
                <w:rFonts w:hint="eastAsia"/>
                <w:color w:val="auto"/>
              </w:rPr>
              <w:t>三郎: [BEFORE] commonData=5, tlsData=2</w:t>
            </w:r>
          </w:p>
          <w:p w14:paraId="62FCA75E" w14:textId="77777777" w:rsidR="006C4F1D" w:rsidRPr="001F4C59" w:rsidRDefault="006C4F1D" w:rsidP="006C4F1D">
            <w:pPr>
              <w:pStyle w:val="3-"/>
              <w:rPr>
                <w:color w:val="auto"/>
              </w:rPr>
            </w:pPr>
            <w:r w:rsidRPr="001F4C59">
              <w:rPr>
                <w:rFonts w:hint="eastAsia"/>
                <w:color w:val="auto"/>
              </w:rPr>
              <w:t>- end:太郎 -</w:t>
            </w:r>
          </w:p>
          <w:p w14:paraId="11ADAAE0" w14:textId="77777777" w:rsidR="006C4F1D" w:rsidRPr="001F4C59" w:rsidRDefault="006C4F1D" w:rsidP="006C4F1D">
            <w:pPr>
              <w:pStyle w:val="3-"/>
              <w:rPr>
                <w:color w:val="auto"/>
              </w:rPr>
            </w:pPr>
            <w:r w:rsidRPr="001F4C59">
              <w:rPr>
                <w:rFonts w:hint="eastAsia"/>
                <w:color w:val="auto"/>
              </w:rPr>
              <w:t>三郎: [AFTER]  commonData=6, tlsData=3</w:t>
            </w:r>
          </w:p>
          <w:p w14:paraId="4E81122A" w14:textId="77777777" w:rsidR="006C4F1D" w:rsidRPr="001F4C59" w:rsidRDefault="006C4F1D" w:rsidP="006C4F1D">
            <w:pPr>
              <w:pStyle w:val="3-"/>
              <w:rPr>
                <w:color w:val="auto"/>
              </w:rPr>
            </w:pPr>
            <w:r w:rsidRPr="001F4C59">
              <w:rPr>
                <w:rFonts w:hint="eastAsia"/>
                <w:color w:val="auto"/>
              </w:rPr>
              <w:t>- end:三郎 -</w:t>
            </w:r>
          </w:p>
          <w:p w14:paraId="35729303" w14:textId="48A2B757" w:rsidR="00737B12" w:rsidRPr="00DD51B6" w:rsidRDefault="006C4F1D" w:rsidP="006C4F1D">
            <w:pPr>
              <w:pStyle w:val="3-"/>
            </w:pPr>
            <w:r w:rsidRPr="001F4C59">
              <w:rPr>
                <w:color w:val="auto"/>
              </w:rPr>
              <w:t>Loop * 10000000 = 0.006544 sec</w:t>
            </w:r>
          </w:p>
        </w:tc>
      </w:tr>
    </w:tbl>
    <w:p w14:paraId="118E9DB7" w14:textId="4315DFC4" w:rsidR="00DE3BF2" w:rsidRDefault="0036070F" w:rsidP="00DE3BF2">
      <w:pPr>
        <w:pStyle w:val="2"/>
      </w:pPr>
      <w:bookmarkStart w:id="98" w:name="_Toc378808450"/>
      <w:r>
        <w:rPr>
          <w:rFonts w:hint="eastAsia"/>
        </w:rPr>
        <w:lastRenderedPageBreak/>
        <w:t>排他制御：</w:t>
      </w:r>
      <w:r w:rsidR="00DE3BF2">
        <w:t>ミューテックス</w:t>
      </w:r>
      <w:bookmarkEnd w:id="98"/>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5DC16292" w:rsidR="00DE3BF2" w:rsidRDefault="00DE3BF2" w:rsidP="00DE3BF2">
      <w:pPr>
        <w:pStyle w:val="a9"/>
        <w:ind w:firstLine="283"/>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方式の代表格はスピンロック。</w:t>
      </w:r>
    </w:p>
    <w:p w14:paraId="70CD53CB" w14:textId="2A323CE3" w:rsidR="00DE3BF2" w:rsidRDefault="00DE3BF2" w:rsidP="00DE3BF2">
      <w:pPr>
        <w:pStyle w:val="3"/>
      </w:pPr>
      <w:bookmarkStart w:id="99" w:name="_Toc378808451"/>
      <w:r>
        <w:rPr>
          <w:rFonts w:hint="eastAsia"/>
        </w:rPr>
        <w:t>Posix</w:t>
      </w:r>
      <w:r>
        <w:rPr>
          <w:rFonts w:hint="eastAsia"/>
        </w:rPr>
        <w:t>ライブラリ版</w:t>
      </w:r>
      <w:bookmarkEnd w:id="99"/>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F2F4FF" w:rsidR="001F4C59" w:rsidRPr="005A5C1F" w:rsidRDefault="001F4C59" w:rsidP="00DE3BF2">
      <w:pPr>
        <w:pStyle w:val="aa"/>
        <w:ind w:left="447" w:firstLine="283"/>
      </w:pPr>
      <w:r>
        <w:t>再帰ロックとは、同一スレッドが何度もロックを取得できること。取得した数と同じ数だけ解放する必要がある。</w:t>
      </w:r>
      <w:r w:rsidR="00897D74">
        <w:t>再帰ロック無効時は二度目のロックでデッドロックを起こす。</w:t>
      </w:r>
    </w:p>
    <w:p w14:paraId="15A0D678" w14:textId="092647F8" w:rsidR="005A5C1F" w:rsidRDefault="005A5C1F" w:rsidP="005A5C1F">
      <w:pPr>
        <w:pStyle w:val="aa"/>
        <w:keepNext/>
        <w:widowControl/>
        <w:spacing w:beforeLines="50" w:before="180"/>
        <w:ind w:leftChars="203" w:left="447" w:hangingChars="10" w:hanging="21"/>
      </w:pPr>
      <w:r>
        <w:rPr>
          <w:rFonts w:hint="eastAsia"/>
        </w:rPr>
        <w:t>Posix</w:t>
      </w:r>
      <w:r w:rsidR="005A5AF6">
        <w:rPr>
          <w:rFonts w:hint="eastAsia"/>
        </w:rPr>
        <w:t>ライブラリ</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Default="001F4C59" w:rsidP="001F4C59">
            <w:pPr>
              <w:pStyle w:val="3-"/>
            </w:pPr>
            <w:r>
              <w:t>#include &lt;pthread.h&gt;</w:t>
            </w:r>
          </w:p>
          <w:p w14:paraId="549D9E2A" w14:textId="77777777" w:rsidR="001F4C59" w:rsidRDefault="001F4C59" w:rsidP="001F4C59">
            <w:pPr>
              <w:pStyle w:val="3-"/>
            </w:pPr>
            <w:r>
              <w:t>#include &lt;unistd.h&gt;</w:t>
            </w:r>
          </w:p>
          <w:p w14:paraId="3DC99A3C" w14:textId="77777777" w:rsidR="001F4C59" w:rsidRDefault="001F4C59" w:rsidP="001F4C59">
            <w:pPr>
              <w:pStyle w:val="3-"/>
            </w:pPr>
          </w:p>
          <w:p w14:paraId="7A2EB5A0" w14:textId="77777777" w:rsidR="001F4C59" w:rsidRDefault="001F4C59" w:rsidP="001F4C59">
            <w:pPr>
              <w:pStyle w:val="3-"/>
            </w:pPr>
            <w:r>
              <w:rPr>
                <w:rFonts w:hint="eastAsia"/>
              </w:rPr>
              <w:t>#include &lt;sys/time.h&gt; //時間計測用</w:t>
            </w:r>
          </w:p>
          <w:p w14:paraId="6CFAC66A" w14:textId="77777777" w:rsidR="001F4C59" w:rsidRDefault="001F4C59" w:rsidP="001F4C59">
            <w:pPr>
              <w:pStyle w:val="3-"/>
            </w:pPr>
          </w:p>
          <w:p w14:paraId="6B9AC41F" w14:textId="77777777" w:rsidR="001F4C59" w:rsidRDefault="001F4C59" w:rsidP="001F4C59">
            <w:pPr>
              <w:pStyle w:val="3-"/>
            </w:pPr>
            <w:r>
              <w:rPr>
                <w:rFonts w:hint="eastAsia"/>
              </w:rPr>
              <w:t>//CygwinのGCCではこの拡張定数が使えない</w:t>
            </w:r>
          </w:p>
          <w:p w14:paraId="2B62BD98" w14:textId="77777777" w:rsidR="001F4C59" w:rsidRDefault="001F4C59" w:rsidP="001F4C59">
            <w:pPr>
              <w:pStyle w:val="3-"/>
            </w:pPr>
            <w:r>
              <w:t>//#define PTHREAD_MUTEX_FAST_NP       (0)</w:t>
            </w:r>
          </w:p>
          <w:p w14:paraId="06102C17" w14:textId="77777777" w:rsidR="001F4C59" w:rsidRDefault="001F4C59" w:rsidP="001F4C59">
            <w:pPr>
              <w:pStyle w:val="3-"/>
            </w:pPr>
            <w:r>
              <w:t>//#define PTHREAD_MUTEX_RECURSIVE_NP  (1)</w:t>
            </w:r>
          </w:p>
          <w:p w14:paraId="357826DA" w14:textId="77777777" w:rsidR="001F4C59" w:rsidRDefault="001F4C59" w:rsidP="001F4C59">
            <w:pPr>
              <w:pStyle w:val="3-"/>
            </w:pPr>
            <w:r>
              <w:t>//#define PTHREAD_MUTEX_ERRORCHECK_NP (2)</w:t>
            </w:r>
          </w:p>
          <w:p w14:paraId="5D775162" w14:textId="77777777" w:rsidR="001F4C59" w:rsidRDefault="001F4C59" w:rsidP="001F4C59">
            <w:pPr>
              <w:pStyle w:val="3-"/>
            </w:pPr>
          </w:p>
          <w:p w14:paraId="457A14C9" w14:textId="77777777" w:rsidR="001F4C59" w:rsidRDefault="001F4C59" w:rsidP="001F4C59">
            <w:pPr>
              <w:pStyle w:val="3-"/>
            </w:pPr>
            <w:r>
              <w:rPr>
                <w:rFonts w:hint="eastAsia"/>
              </w:rPr>
              <w:t>//ミューテックス</w:t>
            </w:r>
          </w:p>
          <w:p w14:paraId="777C4A58" w14:textId="77777777" w:rsidR="001F4C59" w:rsidRDefault="001F4C59" w:rsidP="001F4C59">
            <w:pPr>
              <w:pStyle w:val="3-"/>
            </w:pPr>
            <w: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pPr>
            <w:r>
              <w:rPr>
                <w:rFonts w:hint="eastAsia"/>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Default="001F4C59" w:rsidP="001F4C59">
            <w:pPr>
              <w:pStyle w:val="3-"/>
            </w:pPr>
            <w:r>
              <w:rPr>
                <w:rFonts w:hint="eastAsia"/>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Default="001F4C59" w:rsidP="001F4C59">
            <w:pPr>
              <w:pStyle w:val="3-"/>
            </w:pPr>
            <w:r>
              <w:rPr>
                <w:rFonts w:hint="eastAsia"/>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pPr>
            <w:r>
              <w:rPr>
                <w:rFonts w:hint="eastAsia"/>
              </w:rPr>
              <w:tab/>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pPr>
            <w:r>
              <w:rPr>
                <w:rFonts w:hint="eastAsia"/>
              </w:rPr>
              <w:tab/>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pPr>
            <w:r>
              <w:rPr>
                <w:rFonts w:hint="eastAsia"/>
              </w:rPr>
              <w:tab/>
              <w:t>//処理</w:t>
            </w:r>
          </w:p>
          <w:p w14:paraId="08A4AD62" w14:textId="77777777" w:rsidR="001F4C59" w:rsidRDefault="001F4C59" w:rsidP="001F4C59">
            <w:pPr>
              <w:pStyle w:val="3-"/>
            </w:pPr>
            <w:r>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pPr>
            <w:r>
              <w:rPr>
                <w:rFonts w:hint="eastAsia"/>
              </w:rPr>
              <w:tab/>
            </w:r>
            <w:r>
              <w:rPr>
                <w:rFonts w:hint="eastAsia"/>
              </w:rPr>
              <w:tab/>
              <w:t>//ミューテックス取得</w:t>
            </w:r>
          </w:p>
          <w:p w14:paraId="5AD7F476" w14:textId="77777777" w:rsidR="001F4C59" w:rsidRDefault="001F4C59" w:rsidP="001F4C59">
            <w:pPr>
              <w:pStyle w:val="3-"/>
            </w:pPr>
            <w:r>
              <w:tab/>
            </w:r>
            <w:r>
              <w:tab/>
              <w:t>pthread_mutex_lock(&amp;s_mutex);</w:t>
            </w:r>
          </w:p>
          <w:p w14:paraId="29CA3E64" w14:textId="77777777" w:rsidR="001F4C59" w:rsidRDefault="001F4C59" w:rsidP="001F4C59">
            <w:pPr>
              <w:pStyle w:val="3-"/>
            </w:pPr>
            <w:r>
              <w:rPr>
                <w:rFonts w:hint="eastAsia"/>
              </w:rPr>
              <w:lastRenderedPageBreak/>
              <w:tab/>
              <w:t>//</w:t>
            </w:r>
            <w:r>
              <w:rPr>
                <w:rFonts w:hint="eastAsia"/>
              </w:rPr>
              <w:tab/>
              <w:t>pthread_mutex_trylock(&amp;s_mutex);//取得できない時に他の処理を行いたい場合は 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pPr>
            <w:r>
              <w:rPr>
                <w:rFonts w:hint="eastAsia"/>
              </w:rPr>
              <w:tab/>
            </w:r>
            <w:r>
              <w:rPr>
                <w:rFonts w:hint="eastAsia"/>
              </w:rPr>
              <w:tab/>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Default="001F4C59" w:rsidP="001F4C59">
            <w:pPr>
              <w:pStyle w:val="3-"/>
            </w:pPr>
            <w:r>
              <w:rPr>
                <w:rFonts w:hint="eastAsia"/>
              </w:rPr>
              <w:tab/>
            </w:r>
            <w:r>
              <w:rPr>
                <w:rFonts w:hint="eastAsia"/>
              </w:rPr>
              <w:tab/>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pPr>
            <w:r>
              <w:rPr>
                <w:rFonts w:hint="eastAsia"/>
              </w:rPr>
              <w:tab/>
            </w:r>
            <w:r>
              <w:rPr>
                <w:rFonts w:hint="eastAsia"/>
              </w:rPr>
              <w:tab/>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Default="001F4C59" w:rsidP="001F4C59">
            <w:pPr>
              <w:pStyle w:val="3-"/>
            </w:pPr>
            <w:r>
              <w:rPr>
                <w:rFonts w:hint="eastAsia"/>
              </w:rPr>
              <w:tab/>
            </w:r>
            <w:r>
              <w:rPr>
                <w:rFonts w:hint="eastAsia"/>
              </w:rPr>
              <w:tab/>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pPr>
            <w:r>
              <w:rPr>
                <w:rFonts w:hint="eastAsia"/>
              </w:rPr>
              <w:tab/>
            </w:r>
            <w:r>
              <w:rPr>
                <w:rFonts w:hint="eastAsia"/>
              </w:rPr>
              <w:tab/>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pPr>
            <w:r>
              <w:rPr>
                <w:rFonts w:hint="eastAsia"/>
              </w:rPr>
              <w:tab/>
            </w:r>
            <w:r>
              <w:rPr>
                <w:rFonts w:hint="eastAsia"/>
              </w:rPr>
              <w:tab/>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pPr>
            <w:r>
              <w:rPr>
                <w:rFonts w:hint="eastAsia"/>
              </w:rPr>
              <w:tab/>
            </w:r>
            <w:r>
              <w:rPr>
                <w:rFonts w:hint="eastAsia"/>
              </w:rPr>
              <w:tab/>
              <w:t>//ミューテックス解放</w:t>
            </w:r>
          </w:p>
          <w:p w14:paraId="1B603DE2" w14:textId="77777777" w:rsidR="001F4C59" w:rsidRDefault="001F4C59" w:rsidP="001F4C59">
            <w:pPr>
              <w:pStyle w:val="3-"/>
            </w:pPr>
            <w:r>
              <w:tab/>
            </w:r>
            <w:r>
              <w:tab/>
              <w:t>pthread_mutex_unlock(&amp;s_mutex);</w:t>
            </w:r>
          </w:p>
          <w:p w14:paraId="5632C5F7" w14:textId="77777777" w:rsidR="001F4C59" w:rsidRDefault="001F4C59" w:rsidP="001F4C59">
            <w:pPr>
              <w:pStyle w:val="3-"/>
            </w:pPr>
            <w:r>
              <w:tab/>
            </w:r>
            <w:r>
              <w:tab/>
            </w:r>
          </w:p>
          <w:p w14:paraId="74E17DC7" w14:textId="77777777" w:rsidR="001F4C59" w:rsidRDefault="001F4C59" w:rsidP="001F4C59">
            <w:pPr>
              <w:pStyle w:val="3-"/>
            </w:pPr>
            <w:r>
              <w:rPr>
                <w:rFonts w:hint="eastAsia"/>
              </w:rPr>
              <w:tab/>
            </w:r>
            <w:r>
              <w:rPr>
                <w:rFonts w:hint="eastAsia"/>
              </w:rPr>
              <w:tab/>
              <w:t>//スレッド切り替えのためのスリープ</w:t>
            </w:r>
          </w:p>
          <w:p w14:paraId="09A32E76" w14:textId="77777777" w:rsidR="001F4C59" w:rsidRDefault="001F4C59" w:rsidP="001F4C59">
            <w:pPr>
              <w:pStyle w:val="3-"/>
            </w:pPr>
            <w:r>
              <w:tab/>
            </w:r>
            <w:r>
              <w:tab/>
              <w:t>usleep(0);</w:t>
            </w:r>
          </w:p>
          <w:p w14:paraId="543A1F63" w14:textId="77777777" w:rsidR="001F4C59" w:rsidRDefault="001F4C59" w:rsidP="001F4C59">
            <w:pPr>
              <w:pStyle w:val="3-"/>
            </w:pPr>
            <w:r>
              <w:rPr>
                <w:rFonts w:hint="eastAsia"/>
              </w:rPr>
              <w:tab/>
              <w:t>//</w:t>
            </w:r>
            <w:r>
              <w:rPr>
                <w:rFonts w:hint="eastAsia"/>
              </w:rPr>
              <w:tab/>
              <w:t>//スレッド切り替え</w:t>
            </w:r>
          </w:p>
          <w:p w14:paraId="54D2ED7C" w14:textId="77777777" w:rsidR="001F4C59" w:rsidRDefault="001F4C59" w:rsidP="001F4C59">
            <w:pPr>
              <w:pStyle w:val="3-"/>
            </w:pPr>
            <w:r>
              <w:rPr>
                <w:rFonts w:hint="eastAsia"/>
              </w:rPr>
              <w:tab/>
              <w:t>//</w:t>
            </w:r>
            <w:r>
              <w:rPr>
                <w:rFonts w:hint="eastAsia"/>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pPr>
            <w:r>
              <w:rPr>
                <w:rFonts w:hint="eastAsia"/>
              </w:rPr>
              <w:tab/>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Default="001F4C59" w:rsidP="001F4C59">
            <w:pPr>
              <w:pStyle w:val="3-"/>
            </w:pPr>
            <w:r>
              <w:rPr>
                <w:rFonts w:hint="eastAsia"/>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Default="001F4C59" w:rsidP="001F4C59">
            <w:pPr>
              <w:pStyle w:val="3-"/>
            </w:pPr>
            <w:r>
              <w:rPr>
                <w:rFonts w:hint="eastAsia"/>
              </w:rPr>
              <w:tab/>
              <w:t>//ミューテックス生成</w:t>
            </w:r>
          </w:p>
          <w:p w14:paraId="24438837" w14:textId="77777777" w:rsidR="001F4C59" w:rsidRDefault="001F4C59" w:rsidP="001F4C59">
            <w:pPr>
              <w:pStyle w:val="3-"/>
            </w:pPr>
            <w:r>
              <w:rPr>
                <w:rFonts w:hint="eastAsia"/>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Default="001F4C59" w:rsidP="001F4C59">
            <w:pPr>
              <w:pStyle w:val="3-"/>
            </w:pPr>
            <w:r>
              <w:tab/>
              <w:t>//</w:t>
            </w:r>
            <w:r>
              <w:tab/>
              <w:t>pthread_mutexattr_t attr;</w:t>
            </w:r>
          </w:p>
          <w:p w14:paraId="5A4680B9" w14:textId="77777777" w:rsidR="001F4C59" w:rsidRDefault="001F4C59" w:rsidP="001F4C59">
            <w:pPr>
              <w:pStyle w:val="3-"/>
            </w:pPr>
            <w:r>
              <w:tab/>
              <w:t>//</w:t>
            </w:r>
            <w:r>
              <w:tab/>
              <w:t>pthread_mutexattr_init(&amp;attr);</w:t>
            </w:r>
          </w:p>
          <w:p w14:paraId="5DC5270D" w14:textId="77777777" w:rsidR="001F4C59" w:rsidRDefault="001F4C59" w:rsidP="001F4C59">
            <w:pPr>
              <w:pStyle w:val="3-"/>
            </w:pPr>
            <w:r>
              <w:rPr>
                <w:rFonts w:hint="eastAsia"/>
              </w:rPr>
              <w:tab/>
              <w:t>//</w:t>
            </w:r>
            <w:r>
              <w:rPr>
                <w:rFonts w:hint="eastAsia"/>
              </w:rPr>
              <w:tab/>
              <w:t>pthread_mutexattr_setpshared(&amp;attr, PTHREAD_PROCESS_SHARED);//プロセス間で共有</w:t>
            </w:r>
          </w:p>
          <w:p w14:paraId="6F780280" w14:textId="77777777" w:rsidR="001F4C59" w:rsidRDefault="001F4C59" w:rsidP="001F4C59">
            <w:pPr>
              <w:pStyle w:val="3-"/>
            </w:pPr>
            <w:r>
              <w:rPr>
                <w:rFonts w:hint="eastAsia"/>
              </w:rPr>
              <w:tab/>
              <w:t>//</w:t>
            </w:r>
            <w:r>
              <w:rPr>
                <w:rFonts w:hint="eastAsia"/>
              </w:rPr>
              <w:tab/>
              <w:t>pthread_mutexattr_setpshared(&amp;attr, PTHREAD_PROCESS_PRIVATE);//単独プロセス専用　※デフォルト</w:t>
            </w:r>
          </w:p>
          <w:p w14:paraId="6A04CE1A" w14:textId="77777777" w:rsidR="001F4C59" w:rsidRDefault="001F4C59" w:rsidP="001F4C59">
            <w:pPr>
              <w:pStyle w:val="3-"/>
            </w:pPr>
            <w:r>
              <w:rPr>
                <w:rFonts w:hint="eastAsia"/>
              </w:rPr>
              <w:tab/>
              <w:t>//</w:t>
            </w:r>
            <w:r>
              <w:rPr>
                <w:rFonts w:hint="eastAsia"/>
              </w:rPr>
              <w:tab/>
              <w:t>pthread_mutexattr_settype(&amp;attr, PTHREAD_MUTEX_FAST_NP);//高速（Fast）ミューテックス属性　※デフォルト</w:t>
            </w:r>
          </w:p>
          <w:p w14:paraId="5563A0F9" w14:textId="77777777" w:rsidR="001F4C59" w:rsidRDefault="001F4C59" w:rsidP="001F4C59">
            <w:pPr>
              <w:pStyle w:val="3-"/>
            </w:pPr>
            <w:r>
              <w:rPr>
                <w:rFonts w:hint="eastAsia"/>
              </w:rPr>
              <w:tab/>
              <w:t>//</w:t>
            </w:r>
            <w:r>
              <w:rPr>
                <w:rFonts w:hint="eastAsia"/>
              </w:rPr>
              <w:tab/>
              <w:t>pthread_mutexattr_settype(&amp;attr, PTHREAD_MUTEX_RECURSIVE_NP);//再帰的な (recursive) ミューテックス属性　※多重ロックに対して多重開放が必要</w:t>
            </w:r>
          </w:p>
          <w:p w14:paraId="6A234F04" w14:textId="77777777" w:rsidR="001F4C59" w:rsidRDefault="001F4C59" w:rsidP="001F4C59">
            <w:pPr>
              <w:pStyle w:val="3-"/>
            </w:pPr>
            <w:r>
              <w:rPr>
                <w:rFonts w:hint="eastAsia"/>
              </w:rPr>
              <w:tab/>
              <w:t>//</w:t>
            </w:r>
            <w:r>
              <w:rPr>
                <w:rFonts w:hint="eastAsia"/>
              </w:rPr>
              <w:tab/>
              <w:t>pthread_mutexattr_settype(&amp;attr, PTHREAD_MUTEX_ERRORCHECK_NP);//エラー検査を行う (error checking) ミューテックス属性　※デッドロック検出（pthread_mutex_lock() がエラーコード EDEADLK を返す）</w:t>
            </w:r>
          </w:p>
          <w:p w14:paraId="679B2F22" w14:textId="77777777" w:rsidR="001F4C59" w:rsidRDefault="001F4C59" w:rsidP="001F4C59">
            <w:pPr>
              <w:pStyle w:val="3-"/>
            </w:pPr>
            <w:r>
              <w:tab/>
              <w:t>//</w:t>
            </w:r>
            <w:r>
              <w:tab/>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pPr>
            <w:r>
              <w:rPr>
                <w:rFonts w:hint="eastAsia"/>
              </w:rPr>
              <w:tab/>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pPr>
            <w:r>
              <w:rPr>
                <w:rFonts w:hint="eastAsia"/>
              </w:rPr>
              <w:lastRenderedPageBreak/>
              <w:tab/>
            </w:r>
            <w:r>
              <w:rPr>
                <w:rFonts w:hint="eastAsia"/>
              </w:rPr>
              <w:tab/>
              <w:t>pthread_attr_setstacksize(&amp;attr, 1024);//スタックサイズ指定</w:t>
            </w:r>
          </w:p>
          <w:p w14:paraId="0BD51732" w14:textId="77777777" w:rsidR="001F4C59" w:rsidRDefault="001F4C59" w:rsidP="001F4C59">
            <w:pPr>
              <w:pStyle w:val="3-"/>
            </w:pPr>
            <w:r>
              <w:rPr>
                <w:rFonts w:hint="eastAsia"/>
              </w:rPr>
              <w:tab/>
            </w:r>
            <w:r>
              <w:rPr>
                <w:rFonts w:hint="eastAsia"/>
              </w:rPr>
              <w:tab/>
              <w:t>pthread_create(&amp;pth[0], &amp;attr, threadFunc, (void*)"太郎");</w:t>
            </w:r>
          </w:p>
          <w:p w14:paraId="08E7A286" w14:textId="77777777" w:rsidR="001F4C59" w:rsidRDefault="001F4C59" w:rsidP="001F4C59">
            <w:pPr>
              <w:pStyle w:val="3-"/>
            </w:pPr>
            <w:r>
              <w:rPr>
                <w:rFonts w:hint="eastAsia"/>
              </w:rPr>
              <w:tab/>
            </w:r>
            <w:r>
              <w:rPr>
                <w:rFonts w:hint="eastAsia"/>
              </w:rPr>
              <w:tab/>
              <w:t>pthread_create(&amp;pth[1], &amp;attr, threadFunc, (void*)"次郎");</w:t>
            </w:r>
          </w:p>
          <w:p w14:paraId="39529B7D" w14:textId="77777777" w:rsidR="001F4C59" w:rsidRDefault="001F4C59" w:rsidP="001F4C59">
            <w:pPr>
              <w:pStyle w:val="3-"/>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Default="001F4C59" w:rsidP="001F4C59">
            <w:pPr>
              <w:pStyle w:val="3-"/>
            </w:pPr>
            <w:r>
              <w:rPr>
                <w:rFonts w:hint="eastAsia"/>
              </w:rPr>
              <w:tab/>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pPr>
            <w:r>
              <w:rPr>
                <w:rFonts w:hint="eastAsia"/>
              </w:rPr>
              <w:tab/>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t>pthread_mutex_lock(&amp;s_mutex);</w:t>
            </w:r>
          </w:p>
          <w:p w14:paraId="50C6D242" w14:textId="77777777" w:rsidR="001F4C59" w:rsidRDefault="001F4C59" w:rsidP="001F4C59">
            <w:pPr>
              <w:pStyle w:val="3-"/>
            </w:pPr>
            <w:r>
              <w:tab/>
            </w:r>
            <w:r>
              <w:tab/>
            </w:r>
            <w:r>
              <w:tab/>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pPr>
            <w:r>
              <w:rPr>
                <w:rFonts w:hint="eastAsia"/>
              </w:rPr>
              <w:tab/>
              <w:t>//ミューテックス破棄</w:t>
            </w:r>
          </w:p>
          <w:p w14:paraId="30629D36" w14:textId="77777777" w:rsidR="001F4C59" w:rsidRDefault="001F4C59" w:rsidP="001F4C59">
            <w:pPr>
              <w:pStyle w:val="3-"/>
            </w:pPr>
            <w:r>
              <w:rPr>
                <w:rFonts w:hint="eastAsia"/>
              </w:rPr>
              <w:tab/>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t>//</w:t>
            </w:r>
            <w:r>
              <w:tab/>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4963E5A9" w14:textId="77777777" w:rsidR="001F4C59" w:rsidRDefault="001F4C59" w:rsidP="001F4C59">
            <w:pPr>
              <w:pStyle w:val="3-"/>
            </w:pPr>
            <w:r>
              <w:t>$ ./sync</w:t>
            </w:r>
          </w:p>
          <w:p w14:paraId="186E65F4" w14:textId="77777777" w:rsidR="001F4C59" w:rsidRPr="001F4C59" w:rsidRDefault="001F4C59" w:rsidP="001F4C59">
            <w:pPr>
              <w:pStyle w:val="3-"/>
              <w:rPr>
                <w:color w:val="auto"/>
              </w:rPr>
            </w:pPr>
            <w:r w:rsidRPr="001F4C59">
              <w:rPr>
                <w:rFonts w:hint="eastAsia"/>
                <w:color w:val="auto"/>
              </w:rPr>
              <w:t>- begin:三郎 -</w:t>
            </w:r>
          </w:p>
          <w:p w14:paraId="5E4A0826" w14:textId="77777777" w:rsidR="001F4C59" w:rsidRPr="001F4C59" w:rsidRDefault="001F4C59" w:rsidP="001F4C59">
            <w:pPr>
              <w:pStyle w:val="3-"/>
              <w:rPr>
                <w:color w:val="auto"/>
              </w:rPr>
            </w:pPr>
            <w:r w:rsidRPr="001F4C59">
              <w:rPr>
                <w:rFonts w:hint="eastAsia"/>
                <w:color w:val="auto"/>
              </w:rPr>
              <w:t>三郎: [BEFORE] commonData=0, tlsData=0</w:t>
            </w:r>
          </w:p>
          <w:p w14:paraId="592770B8" w14:textId="77777777" w:rsidR="001F4C59" w:rsidRPr="001F4C59" w:rsidRDefault="001F4C59" w:rsidP="001F4C59">
            <w:pPr>
              <w:pStyle w:val="3-"/>
              <w:rPr>
                <w:color w:val="auto"/>
              </w:rPr>
            </w:pPr>
            <w:r w:rsidRPr="001F4C59">
              <w:rPr>
                <w:rFonts w:hint="eastAsia"/>
                <w:color w:val="auto"/>
              </w:rPr>
              <w:t>三郎: [AFTER]  commonData=1, tlsData=1</w:t>
            </w:r>
          </w:p>
          <w:p w14:paraId="591C37A8" w14:textId="77777777" w:rsidR="001F4C59" w:rsidRPr="001F4C59" w:rsidRDefault="001F4C59" w:rsidP="001F4C59">
            <w:pPr>
              <w:pStyle w:val="3-"/>
              <w:rPr>
                <w:color w:val="auto"/>
              </w:rPr>
            </w:pPr>
            <w:r w:rsidRPr="001F4C59">
              <w:rPr>
                <w:rFonts w:hint="eastAsia"/>
                <w:color w:val="auto"/>
              </w:rPr>
              <w:t>三郎: [BEFORE] commonData=1, tlsData=1</w:t>
            </w:r>
          </w:p>
          <w:p w14:paraId="2A9008B1" w14:textId="77777777" w:rsidR="001F4C59" w:rsidRPr="001F4C59" w:rsidRDefault="001F4C59" w:rsidP="001F4C59">
            <w:pPr>
              <w:pStyle w:val="3-"/>
              <w:rPr>
                <w:color w:val="auto"/>
              </w:rPr>
            </w:pPr>
            <w:r w:rsidRPr="001F4C59">
              <w:rPr>
                <w:rFonts w:hint="eastAsia"/>
                <w:color w:val="auto"/>
              </w:rPr>
              <w:t>- begin:太郎 -</w:t>
            </w:r>
          </w:p>
          <w:p w14:paraId="72AA2DEA" w14:textId="77777777" w:rsidR="001F4C59" w:rsidRPr="001F4C59" w:rsidRDefault="001F4C59" w:rsidP="001F4C59">
            <w:pPr>
              <w:pStyle w:val="3-"/>
              <w:rPr>
                <w:color w:val="auto"/>
              </w:rPr>
            </w:pPr>
            <w:r w:rsidRPr="001F4C59">
              <w:rPr>
                <w:rFonts w:hint="eastAsia"/>
                <w:color w:val="auto"/>
              </w:rPr>
              <w:t>三郎: [AFTER]  commonData=2, tlsData=2</w:t>
            </w:r>
          </w:p>
          <w:p w14:paraId="05B04C05" w14:textId="77777777" w:rsidR="001F4C59" w:rsidRPr="001F4C59" w:rsidRDefault="001F4C59" w:rsidP="001F4C59">
            <w:pPr>
              <w:pStyle w:val="3-"/>
              <w:rPr>
                <w:color w:val="auto"/>
              </w:rPr>
            </w:pPr>
            <w:r w:rsidRPr="001F4C59">
              <w:rPr>
                <w:rFonts w:hint="eastAsia"/>
                <w:color w:val="auto"/>
              </w:rPr>
              <w:t>太郎: [BEFORE] commonData=2, tlsData=0</w:t>
            </w:r>
          </w:p>
          <w:p w14:paraId="5760FF68" w14:textId="77777777" w:rsidR="001F4C59" w:rsidRPr="001F4C59" w:rsidRDefault="001F4C59" w:rsidP="001F4C59">
            <w:pPr>
              <w:pStyle w:val="3-"/>
              <w:rPr>
                <w:color w:val="auto"/>
              </w:rPr>
            </w:pPr>
            <w:r w:rsidRPr="001F4C59">
              <w:rPr>
                <w:rFonts w:hint="eastAsia"/>
                <w:color w:val="auto"/>
              </w:rPr>
              <w:t>- begin:次郎 -</w:t>
            </w:r>
          </w:p>
          <w:p w14:paraId="3F331D56" w14:textId="77777777" w:rsidR="001F4C59" w:rsidRPr="001F4C59" w:rsidRDefault="001F4C59" w:rsidP="001F4C59">
            <w:pPr>
              <w:pStyle w:val="3-"/>
              <w:rPr>
                <w:color w:val="auto"/>
              </w:rPr>
            </w:pPr>
            <w:r w:rsidRPr="001F4C59">
              <w:rPr>
                <w:rFonts w:hint="eastAsia"/>
                <w:color w:val="auto"/>
              </w:rPr>
              <w:t>太郎: [AFTER]  commonData=3, tlsData=1</w:t>
            </w:r>
          </w:p>
          <w:p w14:paraId="26F93CF1" w14:textId="77777777" w:rsidR="001F4C59" w:rsidRPr="001F4C59" w:rsidRDefault="001F4C59" w:rsidP="001F4C59">
            <w:pPr>
              <w:pStyle w:val="3-"/>
              <w:rPr>
                <w:color w:val="auto"/>
              </w:rPr>
            </w:pPr>
            <w:r w:rsidRPr="001F4C59">
              <w:rPr>
                <w:rFonts w:hint="eastAsia"/>
                <w:color w:val="auto"/>
              </w:rPr>
              <w:t>三郎: [BEFORE] commonData=3, tlsData=2</w:t>
            </w:r>
          </w:p>
          <w:p w14:paraId="42A3B514" w14:textId="77777777" w:rsidR="001F4C59" w:rsidRPr="001F4C59" w:rsidRDefault="001F4C59" w:rsidP="001F4C59">
            <w:pPr>
              <w:pStyle w:val="3-"/>
              <w:rPr>
                <w:color w:val="auto"/>
              </w:rPr>
            </w:pPr>
            <w:r w:rsidRPr="001F4C59">
              <w:rPr>
                <w:rFonts w:hint="eastAsia"/>
                <w:color w:val="auto"/>
              </w:rPr>
              <w:t>三郎: [AFTER]  commonData=4, tlsData=3</w:t>
            </w:r>
          </w:p>
          <w:p w14:paraId="1D669DB4" w14:textId="77777777" w:rsidR="001F4C59" w:rsidRPr="001F4C59" w:rsidRDefault="001F4C59" w:rsidP="001F4C59">
            <w:pPr>
              <w:pStyle w:val="3-"/>
              <w:rPr>
                <w:color w:val="auto"/>
              </w:rPr>
            </w:pPr>
            <w:r w:rsidRPr="001F4C59">
              <w:rPr>
                <w:rFonts w:hint="eastAsia"/>
                <w:color w:val="auto"/>
              </w:rPr>
              <w:t>次郎: [BEFORE] commonData=4, tlsData=0</w:t>
            </w:r>
          </w:p>
          <w:p w14:paraId="04BCC947" w14:textId="77777777" w:rsidR="001F4C59" w:rsidRPr="001F4C59" w:rsidRDefault="001F4C59" w:rsidP="001F4C59">
            <w:pPr>
              <w:pStyle w:val="3-"/>
              <w:rPr>
                <w:color w:val="auto"/>
              </w:rPr>
            </w:pPr>
            <w:r w:rsidRPr="001F4C59">
              <w:rPr>
                <w:rFonts w:hint="eastAsia"/>
                <w:color w:val="auto"/>
              </w:rPr>
              <w:t>- end:三郎 -</w:t>
            </w:r>
          </w:p>
          <w:p w14:paraId="598255D3" w14:textId="77777777" w:rsidR="001F4C59" w:rsidRPr="001F4C59" w:rsidRDefault="001F4C59" w:rsidP="001F4C59">
            <w:pPr>
              <w:pStyle w:val="3-"/>
              <w:rPr>
                <w:color w:val="auto"/>
              </w:rPr>
            </w:pPr>
            <w:r w:rsidRPr="001F4C59">
              <w:rPr>
                <w:rFonts w:hint="eastAsia"/>
                <w:color w:val="auto"/>
              </w:rPr>
              <w:t>次郎: [AFTER]  commonData=5, tlsData=1</w:t>
            </w:r>
          </w:p>
          <w:p w14:paraId="78235FDB" w14:textId="77777777" w:rsidR="001F4C59" w:rsidRPr="001F4C59" w:rsidRDefault="001F4C59" w:rsidP="001F4C59">
            <w:pPr>
              <w:pStyle w:val="3-"/>
              <w:rPr>
                <w:color w:val="auto"/>
              </w:rPr>
            </w:pPr>
            <w:r w:rsidRPr="001F4C59">
              <w:rPr>
                <w:rFonts w:hint="eastAsia"/>
                <w:color w:val="auto"/>
              </w:rPr>
              <w:t>太郎: [BEFORE] commonData=5, tlsData=1</w:t>
            </w:r>
          </w:p>
          <w:p w14:paraId="00215D75" w14:textId="77777777" w:rsidR="001F4C59" w:rsidRPr="001F4C59" w:rsidRDefault="001F4C59" w:rsidP="001F4C59">
            <w:pPr>
              <w:pStyle w:val="3-"/>
              <w:rPr>
                <w:color w:val="auto"/>
              </w:rPr>
            </w:pPr>
            <w:r w:rsidRPr="001F4C59">
              <w:rPr>
                <w:rFonts w:hint="eastAsia"/>
                <w:color w:val="auto"/>
              </w:rPr>
              <w:t>太郎: [AFTER]  commonData=6, tlsData=2</w:t>
            </w:r>
          </w:p>
          <w:p w14:paraId="1B0AFF96" w14:textId="77777777" w:rsidR="001F4C59" w:rsidRPr="001F4C59" w:rsidRDefault="001F4C59" w:rsidP="001F4C59">
            <w:pPr>
              <w:pStyle w:val="3-"/>
              <w:rPr>
                <w:color w:val="auto"/>
              </w:rPr>
            </w:pPr>
            <w:r w:rsidRPr="001F4C59">
              <w:rPr>
                <w:rFonts w:hint="eastAsia"/>
                <w:color w:val="auto"/>
              </w:rPr>
              <w:lastRenderedPageBreak/>
              <w:t>次郎: [BEFORE] commonData=6, tlsData=1</w:t>
            </w:r>
          </w:p>
          <w:p w14:paraId="0FFBEC2C" w14:textId="77777777" w:rsidR="001F4C59" w:rsidRPr="001F4C59" w:rsidRDefault="001F4C59" w:rsidP="001F4C59">
            <w:pPr>
              <w:pStyle w:val="3-"/>
              <w:rPr>
                <w:color w:val="auto"/>
              </w:rPr>
            </w:pPr>
            <w:r w:rsidRPr="001F4C59">
              <w:rPr>
                <w:rFonts w:hint="eastAsia"/>
                <w:color w:val="auto"/>
              </w:rPr>
              <w:t>次郎: [AFTER]  commonData=7, tlsData=2</w:t>
            </w:r>
          </w:p>
          <w:p w14:paraId="4EA00B35" w14:textId="77777777" w:rsidR="001F4C59" w:rsidRPr="001F4C59" w:rsidRDefault="001F4C59" w:rsidP="001F4C59">
            <w:pPr>
              <w:pStyle w:val="3-"/>
              <w:rPr>
                <w:color w:val="auto"/>
              </w:rPr>
            </w:pPr>
            <w:r w:rsidRPr="001F4C59">
              <w:rPr>
                <w:rFonts w:hint="eastAsia"/>
                <w:color w:val="auto"/>
              </w:rPr>
              <w:t>太郎: [BEFORE] commonData=7, tlsData=2</w:t>
            </w:r>
          </w:p>
          <w:p w14:paraId="6CDAC512" w14:textId="77777777" w:rsidR="001F4C59" w:rsidRPr="001F4C59" w:rsidRDefault="001F4C59" w:rsidP="001F4C59">
            <w:pPr>
              <w:pStyle w:val="3-"/>
              <w:rPr>
                <w:color w:val="auto"/>
              </w:rPr>
            </w:pPr>
            <w:r w:rsidRPr="001F4C59">
              <w:rPr>
                <w:rFonts w:hint="eastAsia"/>
                <w:color w:val="auto"/>
              </w:rPr>
              <w:t>太郎: [AFTER]  commonData=8, tlsData=3</w:t>
            </w:r>
          </w:p>
          <w:p w14:paraId="1FC7350F" w14:textId="77777777" w:rsidR="001F4C59" w:rsidRPr="001F4C59" w:rsidRDefault="001F4C59" w:rsidP="001F4C59">
            <w:pPr>
              <w:pStyle w:val="3-"/>
              <w:rPr>
                <w:color w:val="auto"/>
              </w:rPr>
            </w:pPr>
            <w:r w:rsidRPr="001F4C59">
              <w:rPr>
                <w:rFonts w:hint="eastAsia"/>
                <w:color w:val="auto"/>
              </w:rPr>
              <w:t>次郎: [BEFORE] commonData=8, tlsData=2</w:t>
            </w:r>
          </w:p>
          <w:p w14:paraId="384B3B1E" w14:textId="77777777" w:rsidR="001F4C59" w:rsidRPr="001F4C59" w:rsidRDefault="001F4C59" w:rsidP="001F4C59">
            <w:pPr>
              <w:pStyle w:val="3-"/>
              <w:rPr>
                <w:color w:val="auto"/>
              </w:rPr>
            </w:pPr>
            <w:r w:rsidRPr="001F4C59">
              <w:rPr>
                <w:rFonts w:hint="eastAsia"/>
                <w:color w:val="auto"/>
              </w:rPr>
              <w:t>- end:太郎 -</w:t>
            </w:r>
          </w:p>
          <w:p w14:paraId="3927D05B" w14:textId="77777777" w:rsidR="001F4C59" w:rsidRPr="001F4C59" w:rsidRDefault="001F4C59" w:rsidP="001F4C59">
            <w:pPr>
              <w:pStyle w:val="3-"/>
              <w:rPr>
                <w:color w:val="auto"/>
              </w:rPr>
            </w:pPr>
            <w:r w:rsidRPr="001F4C59">
              <w:rPr>
                <w:rFonts w:hint="eastAsia"/>
                <w:color w:val="auto"/>
              </w:rPr>
              <w:t>次郎: [AFTER]  commonData=9, tlsData=3</w:t>
            </w:r>
          </w:p>
          <w:p w14:paraId="47710076" w14:textId="77777777" w:rsidR="001F4C59" w:rsidRPr="001F4C59" w:rsidRDefault="001F4C59" w:rsidP="001F4C59">
            <w:pPr>
              <w:pStyle w:val="3-"/>
              <w:rPr>
                <w:color w:val="auto"/>
              </w:rPr>
            </w:pPr>
            <w:r w:rsidRPr="001F4C59">
              <w:rPr>
                <w:rFonts w:hint="eastAsia"/>
                <w:color w:val="auto"/>
              </w:rPr>
              <w:t>- end:次郎 -</w:t>
            </w:r>
          </w:p>
          <w:p w14:paraId="03DEE8AD" w14:textId="552B7AB2" w:rsidR="00DE3BF2" w:rsidRPr="00DD51B6" w:rsidRDefault="001F4C59" w:rsidP="001F4C59">
            <w:pPr>
              <w:pStyle w:val="3-"/>
            </w:pPr>
            <w:r w:rsidRPr="001F4C59">
              <w:rPr>
                <w:color w:val="auto"/>
              </w:rPr>
              <w:t>Mutex * 10000000 = 0.579944 sec</w:t>
            </w:r>
          </w:p>
        </w:tc>
      </w:tr>
    </w:tbl>
    <w:p w14:paraId="6710CB1E" w14:textId="45C54C6C" w:rsidR="00DE3BF2" w:rsidRDefault="00DE3BF2" w:rsidP="00DE3BF2">
      <w:pPr>
        <w:pStyle w:val="3"/>
      </w:pPr>
      <w:bookmarkStart w:id="100" w:name="_Toc378808452"/>
      <w:r>
        <w:lastRenderedPageBreak/>
        <w:t>Win32</w:t>
      </w:r>
      <w:r w:rsidR="000D7241">
        <w:t>API</w:t>
      </w:r>
      <w:r>
        <w:t>版</w:t>
      </w:r>
      <w:r>
        <w:rPr>
          <w:rFonts w:hint="eastAsia"/>
        </w:rPr>
        <w:t>（名前なし）</w:t>
      </w:r>
      <w:bookmarkEnd w:id="100"/>
    </w:p>
    <w:p w14:paraId="0A4D1A24" w14:textId="3D11A034" w:rsidR="00DE3BF2" w:rsidRDefault="001F4C59" w:rsidP="00DE3BF2">
      <w:pPr>
        <w:pStyle w:val="aa"/>
        <w:ind w:left="447" w:firstLine="283"/>
      </w:pPr>
      <w:r>
        <w:t>Win32</w:t>
      </w:r>
      <w:r w:rsidR="000D7241">
        <w:t>API</w:t>
      </w:r>
      <w:r>
        <w:t>版のミューテックス。</w:t>
      </w:r>
    </w:p>
    <w:p w14:paraId="2BAD84BA" w14:textId="17E73155" w:rsidR="001F4C59" w:rsidRDefault="001F4C59" w:rsidP="00DE3BF2">
      <w:pPr>
        <w:pStyle w:val="aa"/>
        <w:ind w:left="447" w:firstLine="283"/>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897D74">
        <w:t>osix</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Default="00A7686B" w:rsidP="00A7686B">
            <w:pPr>
              <w:pStyle w:val="3-"/>
            </w:pPr>
            <w:r>
              <w:t>#include &lt;Process.h&gt;</w:t>
            </w:r>
          </w:p>
          <w:p w14:paraId="21C89AE6" w14:textId="77777777" w:rsidR="00A7686B" w:rsidRDefault="00A7686B" w:rsidP="00A7686B">
            <w:pPr>
              <w:pStyle w:val="3-"/>
            </w:pPr>
          </w:p>
          <w:p w14:paraId="27EB20C7" w14:textId="77777777" w:rsidR="00A7686B" w:rsidRDefault="00A7686B" w:rsidP="00A7686B">
            <w:pPr>
              <w:pStyle w:val="3-"/>
            </w:pPr>
            <w:r>
              <w:rPr>
                <w:rFonts w:hint="eastAsia"/>
              </w:rPr>
              <w:t>//ミューテックスハンドル</w:t>
            </w:r>
          </w:p>
          <w:p w14:paraId="0255471E" w14:textId="77777777" w:rsidR="00A7686B" w:rsidRDefault="00A7686B" w:rsidP="00A7686B">
            <w:pPr>
              <w:pStyle w:val="3-"/>
            </w:pPr>
            <w:r>
              <w:t>static HANDLE s_hMutex = INVALID_HANDLE_VALUE;</w:t>
            </w:r>
          </w:p>
          <w:p w14:paraId="1C95EEB1" w14:textId="77777777" w:rsidR="00A7686B" w:rsidRDefault="00A7686B" w:rsidP="00A7686B">
            <w:pPr>
              <w:pStyle w:val="3-"/>
            </w:pPr>
          </w:p>
          <w:p w14:paraId="3EF2B6E6" w14:textId="77777777" w:rsidR="00A7686B" w:rsidRDefault="00A7686B" w:rsidP="00A7686B">
            <w:pPr>
              <w:pStyle w:val="3-"/>
            </w:pPr>
            <w:r>
              <w:rPr>
                <w:rFonts w:hint="eastAsia"/>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Default="00A7686B" w:rsidP="00A7686B">
            <w:pPr>
              <w:pStyle w:val="3-"/>
            </w:pPr>
            <w:r>
              <w:rPr>
                <w:rFonts w:hint="eastAsia"/>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Default="00A7686B" w:rsidP="00A7686B">
            <w:pPr>
              <w:pStyle w:val="3-"/>
            </w:pPr>
            <w:r>
              <w:rPr>
                <w:rFonts w:hint="eastAsia"/>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Default="00A7686B" w:rsidP="00A7686B">
            <w:pPr>
              <w:pStyle w:val="3-"/>
            </w:pPr>
            <w:r>
              <w:rPr>
                <w:rFonts w:hint="eastAsia"/>
              </w:rPr>
              <w:tab/>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pPr>
            <w:r>
              <w:rPr>
                <w:rFonts w:hint="eastAsia"/>
              </w:rPr>
              <w:tab/>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pPr>
            <w:r>
              <w:rPr>
                <w:rFonts w:hint="eastAsia"/>
              </w:rPr>
              <w:tab/>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pPr>
            <w:r>
              <w:rPr>
                <w:rFonts w:hint="eastAsia"/>
              </w:rPr>
              <w:tab/>
            </w:r>
            <w:r>
              <w:rPr>
                <w:rFonts w:hint="eastAsia"/>
              </w:rPr>
              <w:tab/>
              <w:t>//ミューテックス取得</w:t>
            </w:r>
          </w:p>
          <w:p w14:paraId="5FE46B01" w14:textId="77777777" w:rsidR="00A7686B" w:rsidRDefault="00A7686B" w:rsidP="00A7686B">
            <w:pPr>
              <w:pStyle w:val="3-"/>
            </w:pPr>
            <w:r>
              <w:rPr>
                <w:rFonts w:hint="eastAsia"/>
              </w:rPr>
              <w:tab/>
            </w:r>
            <w:r>
              <w:rPr>
                <w:rFonts w:hint="eastAsia"/>
              </w:rPr>
              <w:tab/>
              <w:t>WaitForSingleObject(s_hMutex, INFINITE);//取得できない時に他の処理を行いたい場合はタイムアウト値を指定する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pPr>
            <w:r>
              <w:rPr>
                <w:rFonts w:hint="eastAsia"/>
              </w:rPr>
              <w:tab/>
            </w:r>
            <w:r>
              <w:rPr>
                <w:rFonts w:hint="eastAsia"/>
              </w:rPr>
              <w:tab/>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pPr>
            <w:r>
              <w:rPr>
                <w:rFonts w:hint="eastAsia"/>
              </w:rPr>
              <w:tab/>
            </w:r>
            <w:r>
              <w:rPr>
                <w:rFonts w:hint="eastAsia"/>
              </w:rPr>
              <w:tab/>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pPr>
            <w:r>
              <w:rPr>
                <w:rFonts w:hint="eastAsia"/>
              </w:rPr>
              <w:tab/>
            </w:r>
            <w:r>
              <w:rPr>
                <w:rFonts w:hint="eastAsia"/>
              </w:rPr>
              <w:tab/>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lastRenderedPageBreak/>
              <w:tab/>
            </w:r>
            <w:r>
              <w:tab/>
              <w:t>++tls_data;</w:t>
            </w:r>
          </w:p>
          <w:p w14:paraId="4B860D8C" w14:textId="77777777" w:rsidR="00A7686B" w:rsidRDefault="00A7686B" w:rsidP="00A7686B">
            <w:pPr>
              <w:pStyle w:val="3-"/>
            </w:pPr>
          </w:p>
          <w:p w14:paraId="70C2A021" w14:textId="77777777" w:rsidR="00A7686B" w:rsidRDefault="00A7686B" w:rsidP="00A7686B">
            <w:pPr>
              <w:pStyle w:val="3-"/>
            </w:pPr>
            <w:r>
              <w:rPr>
                <w:rFonts w:hint="eastAsia"/>
              </w:rPr>
              <w:tab/>
            </w:r>
            <w:r>
              <w:rPr>
                <w:rFonts w:hint="eastAsia"/>
              </w:rPr>
              <w:tab/>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Default="00A7686B" w:rsidP="00A7686B">
            <w:pPr>
              <w:pStyle w:val="3-"/>
            </w:pPr>
            <w:r>
              <w:rPr>
                <w:rFonts w:hint="eastAsia"/>
              </w:rPr>
              <w:tab/>
            </w:r>
            <w:r>
              <w:rPr>
                <w:rFonts w:hint="eastAsia"/>
              </w:rPr>
              <w:tab/>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Default="00A7686B" w:rsidP="00A7686B">
            <w:pPr>
              <w:pStyle w:val="3-"/>
            </w:pPr>
            <w:r>
              <w:rPr>
                <w:rFonts w:hint="eastAsia"/>
              </w:rPr>
              <w:tab/>
            </w:r>
            <w:r>
              <w:rPr>
                <w:rFonts w:hint="eastAsia"/>
              </w:rPr>
              <w:tab/>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Default="00A7686B" w:rsidP="00A7686B">
            <w:pPr>
              <w:pStyle w:val="3-"/>
            </w:pPr>
            <w:r>
              <w:rPr>
                <w:rFonts w:hint="eastAsia"/>
              </w:rPr>
              <w:tab/>
            </w:r>
            <w:r>
              <w:rPr>
                <w:rFonts w:hint="eastAsia"/>
              </w:rPr>
              <w:tab/>
              <w:t>//ミューテックス解放</w:t>
            </w:r>
          </w:p>
          <w:p w14:paraId="0F72FEEF" w14:textId="77777777" w:rsidR="00A7686B" w:rsidRDefault="00A7686B" w:rsidP="00A7686B">
            <w:pPr>
              <w:pStyle w:val="3-"/>
            </w:pPr>
            <w:r>
              <w:tab/>
            </w:r>
            <w:r>
              <w:tab/>
              <w:t>ReleaseMutex(s_hMutex);</w:t>
            </w:r>
          </w:p>
          <w:p w14:paraId="49AABD90" w14:textId="77777777" w:rsidR="00A7686B" w:rsidRDefault="00A7686B" w:rsidP="00A7686B">
            <w:pPr>
              <w:pStyle w:val="3-"/>
            </w:pPr>
            <w:r>
              <w:tab/>
            </w:r>
            <w:r>
              <w:tab/>
            </w:r>
          </w:p>
          <w:p w14:paraId="363713A1" w14:textId="77777777" w:rsidR="00A7686B" w:rsidRDefault="00A7686B" w:rsidP="00A7686B">
            <w:pPr>
              <w:pStyle w:val="3-"/>
            </w:pPr>
            <w:r>
              <w:rPr>
                <w:rFonts w:hint="eastAsia"/>
              </w:rPr>
              <w:tab/>
            </w:r>
            <w:r>
              <w:rPr>
                <w:rFonts w:hint="eastAsia"/>
              </w:rPr>
              <w:tab/>
              <w:t>//スレッド切り替えのためのスリープ</w:t>
            </w:r>
          </w:p>
          <w:p w14:paraId="79F8EAEA" w14:textId="77777777" w:rsidR="00A7686B" w:rsidRDefault="00A7686B" w:rsidP="00A7686B">
            <w:pPr>
              <w:pStyle w:val="3-"/>
            </w:pPr>
            <w:r>
              <w:tab/>
            </w:r>
            <w:r>
              <w:tab/>
              <w:t>Sleep(0);</w:t>
            </w:r>
          </w:p>
          <w:p w14:paraId="5D5914A2" w14:textId="77777777" w:rsidR="00A7686B" w:rsidRDefault="00A7686B" w:rsidP="00A7686B">
            <w:pPr>
              <w:pStyle w:val="3-"/>
            </w:pPr>
            <w:r>
              <w:rPr>
                <w:rFonts w:hint="eastAsia"/>
              </w:rPr>
              <w:tab/>
              <w:t>//</w:t>
            </w:r>
            <w:r>
              <w:rPr>
                <w:rFonts w:hint="eastAsia"/>
              </w:rPr>
              <w:tab/>
              <w:t>//スレッド切り替え</w:t>
            </w:r>
          </w:p>
          <w:p w14:paraId="3D796DFB" w14:textId="77777777" w:rsidR="00A7686B" w:rsidRDefault="00A7686B" w:rsidP="00A7686B">
            <w:pPr>
              <w:pStyle w:val="3-"/>
            </w:pPr>
            <w:r>
              <w:rPr>
                <w:rFonts w:hint="eastAsia"/>
              </w:rPr>
              <w:tab/>
              <w:t>//</w:t>
            </w:r>
            <w:r>
              <w:rPr>
                <w:rFonts w:hint="eastAsia"/>
              </w:rPr>
              <w:tab/>
              <w:t>SwitchToThread();//OSに任せて再スケジューリング</w:t>
            </w:r>
          </w:p>
          <w:p w14:paraId="767D1BEF" w14:textId="77777777" w:rsidR="00A7686B" w:rsidRDefault="00A7686B" w:rsidP="00A7686B">
            <w:pPr>
              <w:pStyle w:val="3-"/>
            </w:pPr>
            <w:r>
              <w:rPr>
                <w:rFonts w:hint="eastAsia"/>
              </w:rPr>
              <w:tab/>
              <w:t>//</w:t>
            </w:r>
            <w:r>
              <w:rPr>
                <w:rFonts w:hint="eastAsia"/>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pPr>
            <w:r>
              <w:rPr>
                <w:rFonts w:hint="eastAsia"/>
              </w:rPr>
              <w:tab/>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Default="00A7686B" w:rsidP="00A7686B">
            <w:pPr>
              <w:pStyle w:val="3-"/>
            </w:pPr>
            <w:r>
              <w:rPr>
                <w:rFonts w:hint="eastAsia"/>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pPr>
            <w:r>
              <w:rPr>
                <w:rFonts w:hint="eastAsia"/>
              </w:rPr>
              <w:tab/>
              <w:t>//ミューテックス生成</w:t>
            </w:r>
          </w:p>
          <w:p w14:paraId="66B08F91" w14:textId="77777777" w:rsidR="00A7686B" w:rsidRDefault="00A7686B" w:rsidP="00A7686B">
            <w:pPr>
              <w:pStyle w:val="3-"/>
            </w:pPr>
            <w:r>
              <w:tab/>
              <w:t>{</w:t>
            </w:r>
          </w:p>
          <w:p w14:paraId="1E80A650" w14:textId="77777777" w:rsidR="00A7686B" w:rsidRDefault="00A7686B" w:rsidP="00A7686B">
            <w:pPr>
              <w:pStyle w:val="3-"/>
            </w:pPr>
            <w:r>
              <w:tab/>
            </w:r>
            <w:r>
              <w:tab/>
              <w:t>s_hMutex = CreateMutex(nullptr, false, nullptr);</w:t>
            </w:r>
          </w:p>
          <w:p w14:paraId="48790F79" w14:textId="77777777" w:rsidR="00A7686B" w:rsidRDefault="00A7686B" w:rsidP="00A7686B">
            <w:pPr>
              <w:pStyle w:val="3-"/>
            </w:pPr>
            <w:r>
              <w:tab/>
            </w:r>
            <w:r>
              <w:tab/>
            </w:r>
          </w:p>
          <w:p w14:paraId="67536893" w14:textId="77777777" w:rsidR="00A7686B" w:rsidRDefault="00A7686B" w:rsidP="00A7686B">
            <w:pPr>
              <w:pStyle w:val="3-"/>
            </w:pPr>
            <w:r>
              <w:rPr>
                <w:rFonts w:hint="eastAsia"/>
              </w:rPr>
              <w:tab/>
              <w:t>//</w:t>
            </w:r>
            <w:r>
              <w:rPr>
                <w:rFonts w:hint="eastAsia"/>
              </w:rPr>
              <w:tab/>
              <w:t>//属性を指定して生成する場合</w:t>
            </w:r>
          </w:p>
          <w:p w14:paraId="05DFC485" w14:textId="77777777" w:rsidR="00A7686B" w:rsidRDefault="00A7686B" w:rsidP="00A7686B">
            <w:pPr>
              <w:pStyle w:val="3-"/>
            </w:pPr>
            <w:r>
              <w:rPr>
                <w:rFonts w:hint="eastAsia"/>
              </w:rPr>
              <w:tab/>
              <w:t>//</w:t>
            </w:r>
            <w:r>
              <w:rPr>
                <w:rFonts w:hint="eastAsia"/>
              </w:rPr>
              <w:tab/>
              <w:t>SECURITY_ATTRIBUTES attr = { sizeof(SECURITY_ATTRIBUTES), nullptr, true };//子プロセスにハンドルを継承する</w:t>
            </w:r>
          </w:p>
          <w:p w14:paraId="7482D21E" w14:textId="77777777" w:rsidR="00A7686B" w:rsidRDefault="00A7686B" w:rsidP="00A7686B">
            <w:pPr>
              <w:pStyle w:val="3-"/>
            </w:pPr>
            <w:r>
              <w:rPr>
                <w:rFonts w:hint="eastAsia"/>
              </w:rPr>
              <w:tab/>
              <w:t>//</w:t>
            </w:r>
            <w:r>
              <w:rPr>
                <w:rFonts w:hint="eastAsia"/>
              </w:rPr>
              <w:tab/>
              <w:t>SECURITY_ATTRIBUTES attr = { sizeof(SECURITY_ATTRIBUTES), nullptr, false };//子プロセスにハンドルを継承しない　※デフォルト</w:t>
            </w:r>
          </w:p>
          <w:p w14:paraId="59C3C4C1" w14:textId="77777777" w:rsidR="00A7686B" w:rsidRDefault="00A7686B" w:rsidP="00A7686B">
            <w:pPr>
              <w:pStyle w:val="3-"/>
            </w:pPr>
            <w:r>
              <w:tab/>
              <w:t>//</w:t>
            </w:r>
            <w:r>
              <w:tab/>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pPr>
            <w:r>
              <w:rPr>
                <w:rFonts w:hint="eastAsia"/>
              </w:rPr>
              <w:tab/>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7777777" w:rsidR="00A7686B" w:rsidRDefault="00A7686B" w:rsidP="00A7686B">
            <w:pPr>
              <w:pStyle w:val="3-"/>
            </w:pPr>
            <w:r>
              <w:rPr>
                <w:rFonts w:hint="eastAsia"/>
              </w:rPr>
              <w:tab/>
            </w:r>
            <w:r>
              <w:rPr>
                <w:rFonts w:hint="eastAsia"/>
              </w:rPr>
              <w:tab/>
              <w:t>(HANDLE)_beginthreadex(nullptr, 0, threadFunc, "太郎", 0, &amp;tid[0]),</w:t>
            </w:r>
          </w:p>
          <w:p w14:paraId="44B3CB80" w14:textId="77777777" w:rsidR="00A7686B" w:rsidRDefault="00A7686B" w:rsidP="00A7686B">
            <w:pPr>
              <w:pStyle w:val="3-"/>
            </w:pPr>
            <w:r>
              <w:rPr>
                <w:rFonts w:hint="eastAsia"/>
              </w:rPr>
              <w:tab/>
            </w:r>
            <w:r>
              <w:rPr>
                <w:rFonts w:hint="eastAsia"/>
              </w:rPr>
              <w:tab/>
              <w:t>(HANDLE)_beginthreadex(nullptr, 0, threadFunc, "次郎", 0, &amp;tid[1]),</w:t>
            </w:r>
          </w:p>
          <w:p w14:paraId="4092D6ED" w14:textId="77777777" w:rsidR="00A7686B" w:rsidRDefault="00A7686B" w:rsidP="00A7686B">
            <w:pPr>
              <w:pStyle w:val="3-"/>
            </w:pPr>
            <w:r>
              <w:rPr>
                <w:rFonts w:hint="eastAsia"/>
              </w:rPr>
              <w:tab/>
            </w:r>
            <w:r>
              <w:rPr>
                <w:rFonts w:hint="eastAsia"/>
              </w:rPr>
              <w:tab/>
              <w:t>(HANDLE)_beginthreadex(nullptr, 0,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pPr>
            <w:r>
              <w:rPr>
                <w:rFonts w:hint="eastAsia"/>
              </w:rPr>
              <w:tab/>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pPr>
            <w:r>
              <w:rPr>
                <w:rFonts w:hint="eastAsia"/>
              </w:rPr>
              <w:tab/>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Default="00A7686B" w:rsidP="00A7686B">
            <w:pPr>
              <w:pStyle w:val="3-"/>
            </w:pPr>
            <w:r>
              <w:rPr>
                <w:rFonts w:hint="eastAsia"/>
              </w:rPr>
              <w:tab/>
              <w:t>//ミューテックスの取得と解放を大量に実行して時間を計測</w:t>
            </w:r>
          </w:p>
          <w:p w14:paraId="53C95663" w14:textId="77777777" w:rsidR="00A7686B" w:rsidRDefault="00A7686B" w:rsidP="00A7686B">
            <w:pPr>
              <w:pStyle w:val="3-"/>
            </w:pPr>
            <w:r>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lastRenderedPageBreak/>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Default="00A7686B" w:rsidP="00A7686B">
            <w:pPr>
              <w:pStyle w:val="3-"/>
            </w:pPr>
            <w:r>
              <w:tab/>
            </w:r>
            <w:r>
              <w:tab/>
            </w:r>
            <w:r>
              <w:tab/>
              <w:t>WaitForSingleObject(s_hMutex, INFINITE);</w:t>
            </w:r>
          </w:p>
          <w:p w14:paraId="032AA574" w14:textId="77777777" w:rsidR="00A7686B" w:rsidRDefault="00A7686B" w:rsidP="00A7686B">
            <w:pPr>
              <w:pStyle w:val="3-"/>
            </w:pPr>
            <w:r>
              <w:tab/>
            </w:r>
            <w:r>
              <w:tab/>
            </w:r>
            <w: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FC4FB58" w14:textId="77777777" w:rsidR="00A7686B" w:rsidRDefault="00A7686B" w:rsidP="00A7686B">
            <w:pPr>
              <w:pStyle w:val="3-"/>
            </w:pPr>
            <w:r>
              <w:tab/>
            </w:r>
            <w:r>
              <w:tab/>
              <w:t>float duration = static_cast&lt;float&gt;(static_cast&lt;double&gt;(end.QuadPart - begin.QuadPart)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pPr>
            <w:r>
              <w:rPr>
                <w:rFonts w:hint="eastAsia"/>
              </w:rPr>
              <w:tab/>
              <w:t>//ミューテックス破棄</w:t>
            </w:r>
          </w:p>
          <w:p w14:paraId="0E74C3DA" w14:textId="77777777" w:rsidR="00A7686B" w:rsidRDefault="00A7686B" w:rsidP="00A7686B">
            <w:pPr>
              <w:pStyle w:val="3-"/>
            </w:pPr>
            <w:r>
              <w:tab/>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color w:val="auto"/>
              </w:rPr>
            </w:pPr>
            <w:r w:rsidRPr="00A7686B">
              <w:rPr>
                <w:rFonts w:hint="eastAsia"/>
                <w:color w:val="auto"/>
              </w:rPr>
              <w:t>- begin:太郎 -</w:t>
            </w:r>
          </w:p>
          <w:p w14:paraId="51B65C1F" w14:textId="77777777" w:rsidR="00A7686B" w:rsidRPr="00A7686B" w:rsidRDefault="00A7686B" w:rsidP="00A7686B">
            <w:pPr>
              <w:pStyle w:val="3-"/>
              <w:rPr>
                <w:color w:val="auto"/>
              </w:rPr>
            </w:pPr>
            <w:r w:rsidRPr="00A7686B">
              <w:rPr>
                <w:rFonts w:hint="eastAsia"/>
                <w:color w:val="auto"/>
              </w:rPr>
              <w:t>- begin:次郎 -</w:t>
            </w:r>
          </w:p>
          <w:p w14:paraId="5BF8EE52" w14:textId="77777777" w:rsidR="00A7686B" w:rsidRPr="00A7686B" w:rsidRDefault="00A7686B" w:rsidP="00A7686B">
            <w:pPr>
              <w:pStyle w:val="3-"/>
              <w:rPr>
                <w:color w:val="auto"/>
              </w:rPr>
            </w:pPr>
            <w:r w:rsidRPr="00A7686B">
              <w:rPr>
                <w:rFonts w:hint="eastAsia"/>
                <w:color w:val="auto"/>
              </w:rPr>
              <w:t>太郎: [BEFORE] commonData=0, tlsData=0</w:t>
            </w:r>
          </w:p>
          <w:p w14:paraId="77DBB08E" w14:textId="77777777" w:rsidR="00A7686B" w:rsidRPr="00A7686B" w:rsidRDefault="00A7686B" w:rsidP="00A7686B">
            <w:pPr>
              <w:pStyle w:val="3-"/>
              <w:rPr>
                <w:color w:val="auto"/>
              </w:rPr>
            </w:pPr>
            <w:r w:rsidRPr="00A7686B">
              <w:rPr>
                <w:rFonts w:hint="eastAsia"/>
                <w:color w:val="auto"/>
              </w:rPr>
              <w:t>- begin:三郎 -</w:t>
            </w:r>
          </w:p>
          <w:p w14:paraId="42111F96" w14:textId="77777777" w:rsidR="00A7686B" w:rsidRPr="00A7686B" w:rsidRDefault="00A7686B" w:rsidP="00A7686B">
            <w:pPr>
              <w:pStyle w:val="3-"/>
              <w:rPr>
                <w:color w:val="auto"/>
              </w:rPr>
            </w:pPr>
            <w:r w:rsidRPr="00A7686B">
              <w:rPr>
                <w:rFonts w:hint="eastAsia"/>
                <w:color w:val="auto"/>
              </w:rPr>
              <w:t>太郎: [AFTER]  commonData=1, tlsData=1</w:t>
            </w:r>
          </w:p>
          <w:p w14:paraId="25F59BD4" w14:textId="77777777" w:rsidR="00A7686B" w:rsidRPr="00A7686B" w:rsidRDefault="00A7686B" w:rsidP="00A7686B">
            <w:pPr>
              <w:pStyle w:val="3-"/>
              <w:rPr>
                <w:color w:val="auto"/>
              </w:rPr>
            </w:pPr>
            <w:r w:rsidRPr="00A7686B">
              <w:rPr>
                <w:rFonts w:hint="eastAsia"/>
                <w:color w:val="auto"/>
              </w:rPr>
              <w:t>次郎: [BEFORE] commonData=1, tlsData=0</w:t>
            </w:r>
          </w:p>
          <w:p w14:paraId="5A67E1CA" w14:textId="77777777" w:rsidR="00A7686B" w:rsidRPr="00A7686B" w:rsidRDefault="00A7686B" w:rsidP="00A7686B">
            <w:pPr>
              <w:pStyle w:val="3-"/>
              <w:rPr>
                <w:color w:val="auto"/>
              </w:rPr>
            </w:pPr>
            <w:r w:rsidRPr="00A7686B">
              <w:rPr>
                <w:rFonts w:hint="eastAsia"/>
                <w:color w:val="auto"/>
              </w:rPr>
              <w:t>次郎: [AFTER]  commonData=2, tlsData=1</w:t>
            </w:r>
          </w:p>
          <w:p w14:paraId="5E4DF10D" w14:textId="77777777" w:rsidR="00A7686B" w:rsidRPr="00A7686B" w:rsidRDefault="00A7686B" w:rsidP="00A7686B">
            <w:pPr>
              <w:pStyle w:val="3-"/>
              <w:rPr>
                <w:color w:val="auto"/>
              </w:rPr>
            </w:pPr>
            <w:r w:rsidRPr="00A7686B">
              <w:rPr>
                <w:rFonts w:hint="eastAsia"/>
                <w:color w:val="auto"/>
              </w:rPr>
              <w:t>三郎: [BEFORE] commonData=2, tlsData=0</w:t>
            </w:r>
          </w:p>
          <w:p w14:paraId="6F25646C" w14:textId="77777777" w:rsidR="00A7686B" w:rsidRPr="00A7686B" w:rsidRDefault="00A7686B" w:rsidP="00A7686B">
            <w:pPr>
              <w:pStyle w:val="3-"/>
              <w:rPr>
                <w:color w:val="auto"/>
              </w:rPr>
            </w:pPr>
            <w:r w:rsidRPr="00A7686B">
              <w:rPr>
                <w:rFonts w:hint="eastAsia"/>
                <w:color w:val="auto"/>
              </w:rPr>
              <w:t>三郎: [AFTER]  commonData=3, tlsData=1</w:t>
            </w:r>
          </w:p>
          <w:p w14:paraId="088A883C" w14:textId="77777777" w:rsidR="00A7686B" w:rsidRPr="00A7686B" w:rsidRDefault="00A7686B" w:rsidP="00A7686B">
            <w:pPr>
              <w:pStyle w:val="3-"/>
              <w:rPr>
                <w:color w:val="auto"/>
              </w:rPr>
            </w:pPr>
            <w:r w:rsidRPr="00A7686B">
              <w:rPr>
                <w:rFonts w:hint="eastAsia"/>
                <w:color w:val="auto"/>
              </w:rPr>
              <w:t>太郎: [BEFORE] commonData=3, tlsData=1</w:t>
            </w:r>
          </w:p>
          <w:p w14:paraId="45992928" w14:textId="77777777" w:rsidR="00A7686B" w:rsidRPr="00A7686B" w:rsidRDefault="00A7686B" w:rsidP="00A7686B">
            <w:pPr>
              <w:pStyle w:val="3-"/>
              <w:rPr>
                <w:color w:val="auto"/>
              </w:rPr>
            </w:pPr>
            <w:r w:rsidRPr="00A7686B">
              <w:rPr>
                <w:rFonts w:hint="eastAsia"/>
                <w:color w:val="auto"/>
              </w:rPr>
              <w:t>太郎: [AFTER]  commonData=4, tlsData=2</w:t>
            </w:r>
          </w:p>
          <w:p w14:paraId="1FCCC8B0" w14:textId="77777777" w:rsidR="00A7686B" w:rsidRPr="00A7686B" w:rsidRDefault="00A7686B" w:rsidP="00A7686B">
            <w:pPr>
              <w:pStyle w:val="3-"/>
              <w:rPr>
                <w:color w:val="auto"/>
              </w:rPr>
            </w:pPr>
            <w:r w:rsidRPr="00A7686B">
              <w:rPr>
                <w:rFonts w:hint="eastAsia"/>
                <w:color w:val="auto"/>
              </w:rPr>
              <w:t>次郎: [BEFORE] commonData=4, tlsData=1</w:t>
            </w:r>
          </w:p>
          <w:p w14:paraId="0E3BC3A9" w14:textId="77777777" w:rsidR="00A7686B" w:rsidRPr="00A7686B" w:rsidRDefault="00A7686B" w:rsidP="00A7686B">
            <w:pPr>
              <w:pStyle w:val="3-"/>
              <w:rPr>
                <w:color w:val="auto"/>
              </w:rPr>
            </w:pPr>
            <w:r w:rsidRPr="00A7686B">
              <w:rPr>
                <w:rFonts w:hint="eastAsia"/>
                <w:color w:val="auto"/>
              </w:rPr>
              <w:t>次郎: [AFTER]  commonData=5, tlsData=2</w:t>
            </w:r>
          </w:p>
          <w:p w14:paraId="25CDD4F5" w14:textId="77777777" w:rsidR="00A7686B" w:rsidRPr="00A7686B" w:rsidRDefault="00A7686B" w:rsidP="00A7686B">
            <w:pPr>
              <w:pStyle w:val="3-"/>
              <w:rPr>
                <w:color w:val="auto"/>
              </w:rPr>
            </w:pPr>
            <w:r w:rsidRPr="00A7686B">
              <w:rPr>
                <w:rFonts w:hint="eastAsia"/>
                <w:color w:val="auto"/>
              </w:rPr>
              <w:t>三郎: [BEFORE] commonData=5, tlsData=1</w:t>
            </w:r>
          </w:p>
          <w:p w14:paraId="646F7512" w14:textId="77777777" w:rsidR="00A7686B" w:rsidRPr="00A7686B" w:rsidRDefault="00A7686B" w:rsidP="00A7686B">
            <w:pPr>
              <w:pStyle w:val="3-"/>
              <w:rPr>
                <w:color w:val="auto"/>
              </w:rPr>
            </w:pPr>
            <w:r w:rsidRPr="00A7686B">
              <w:rPr>
                <w:rFonts w:hint="eastAsia"/>
                <w:color w:val="auto"/>
              </w:rPr>
              <w:t>三郎: [AFTER]  commonData=6, tlsData=2</w:t>
            </w:r>
          </w:p>
          <w:p w14:paraId="22EB2AFA" w14:textId="77777777" w:rsidR="00A7686B" w:rsidRPr="00A7686B" w:rsidRDefault="00A7686B" w:rsidP="00A7686B">
            <w:pPr>
              <w:pStyle w:val="3-"/>
              <w:rPr>
                <w:color w:val="auto"/>
              </w:rPr>
            </w:pPr>
            <w:r w:rsidRPr="00A7686B">
              <w:rPr>
                <w:rFonts w:hint="eastAsia"/>
                <w:color w:val="auto"/>
              </w:rPr>
              <w:t>太郎: [BEFORE] commonData=6, tlsData=2</w:t>
            </w:r>
          </w:p>
          <w:p w14:paraId="32DC80D4" w14:textId="77777777" w:rsidR="00A7686B" w:rsidRPr="00A7686B" w:rsidRDefault="00A7686B" w:rsidP="00A7686B">
            <w:pPr>
              <w:pStyle w:val="3-"/>
              <w:rPr>
                <w:color w:val="auto"/>
              </w:rPr>
            </w:pPr>
            <w:r w:rsidRPr="00A7686B">
              <w:rPr>
                <w:rFonts w:hint="eastAsia"/>
                <w:color w:val="auto"/>
              </w:rPr>
              <w:t>太郎: [AFTER]  commonData=7, tlsData=3</w:t>
            </w:r>
          </w:p>
          <w:p w14:paraId="50470DD8" w14:textId="77777777" w:rsidR="00A7686B" w:rsidRPr="00A7686B" w:rsidRDefault="00A7686B" w:rsidP="00A7686B">
            <w:pPr>
              <w:pStyle w:val="3-"/>
              <w:rPr>
                <w:color w:val="auto"/>
              </w:rPr>
            </w:pPr>
            <w:r w:rsidRPr="00A7686B">
              <w:rPr>
                <w:rFonts w:hint="eastAsia"/>
                <w:color w:val="auto"/>
              </w:rPr>
              <w:t>- end:太郎 -</w:t>
            </w:r>
          </w:p>
          <w:p w14:paraId="50EB0696" w14:textId="77777777" w:rsidR="00A7686B" w:rsidRPr="00A7686B" w:rsidRDefault="00A7686B" w:rsidP="00A7686B">
            <w:pPr>
              <w:pStyle w:val="3-"/>
              <w:rPr>
                <w:color w:val="auto"/>
              </w:rPr>
            </w:pPr>
            <w:r w:rsidRPr="00A7686B">
              <w:rPr>
                <w:rFonts w:hint="eastAsia"/>
                <w:color w:val="auto"/>
              </w:rPr>
              <w:t>次郎: [BEFORE] commonData=7, tlsData=2</w:t>
            </w:r>
          </w:p>
          <w:p w14:paraId="636890A4" w14:textId="77777777" w:rsidR="00A7686B" w:rsidRPr="00A7686B" w:rsidRDefault="00A7686B" w:rsidP="00A7686B">
            <w:pPr>
              <w:pStyle w:val="3-"/>
              <w:rPr>
                <w:color w:val="auto"/>
              </w:rPr>
            </w:pPr>
            <w:r w:rsidRPr="00A7686B">
              <w:rPr>
                <w:rFonts w:hint="eastAsia"/>
                <w:color w:val="auto"/>
              </w:rPr>
              <w:t>次郎: [AFTER]  commonData=8, tlsData=3</w:t>
            </w:r>
          </w:p>
          <w:p w14:paraId="3D81CFDA" w14:textId="77777777" w:rsidR="00A7686B" w:rsidRPr="00A7686B" w:rsidRDefault="00A7686B" w:rsidP="00A7686B">
            <w:pPr>
              <w:pStyle w:val="3-"/>
              <w:rPr>
                <w:color w:val="auto"/>
              </w:rPr>
            </w:pPr>
            <w:r w:rsidRPr="00A7686B">
              <w:rPr>
                <w:rFonts w:hint="eastAsia"/>
                <w:color w:val="auto"/>
              </w:rPr>
              <w:t>- end:次郎 -</w:t>
            </w:r>
          </w:p>
          <w:p w14:paraId="380FA3BB" w14:textId="77777777" w:rsidR="00A7686B" w:rsidRPr="00A7686B" w:rsidRDefault="00A7686B" w:rsidP="00A7686B">
            <w:pPr>
              <w:pStyle w:val="3-"/>
              <w:rPr>
                <w:color w:val="auto"/>
              </w:rPr>
            </w:pPr>
            <w:r w:rsidRPr="00A7686B">
              <w:rPr>
                <w:rFonts w:hint="eastAsia"/>
                <w:color w:val="auto"/>
              </w:rPr>
              <w:t>三郎: [BEFORE] commonData=8, tlsData=2</w:t>
            </w:r>
          </w:p>
          <w:p w14:paraId="4B0905FD" w14:textId="77777777" w:rsidR="00A7686B" w:rsidRPr="00A7686B" w:rsidRDefault="00A7686B" w:rsidP="00A7686B">
            <w:pPr>
              <w:pStyle w:val="3-"/>
              <w:rPr>
                <w:color w:val="auto"/>
              </w:rPr>
            </w:pPr>
            <w:r w:rsidRPr="00A7686B">
              <w:rPr>
                <w:rFonts w:hint="eastAsia"/>
                <w:color w:val="auto"/>
              </w:rPr>
              <w:t>三郎: [AFTER]  commonData=9, tlsData=3</w:t>
            </w:r>
          </w:p>
          <w:p w14:paraId="34379892" w14:textId="77777777" w:rsidR="00A7686B" w:rsidRPr="00A7686B" w:rsidRDefault="00A7686B" w:rsidP="00A7686B">
            <w:pPr>
              <w:pStyle w:val="3-"/>
              <w:rPr>
                <w:color w:val="auto"/>
              </w:rPr>
            </w:pPr>
            <w:r w:rsidRPr="00A7686B">
              <w:rPr>
                <w:rFonts w:hint="eastAsia"/>
                <w:color w:val="auto"/>
              </w:rPr>
              <w:t>- end:三郎 -</w:t>
            </w:r>
          </w:p>
          <w:p w14:paraId="306817FC" w14:textId="53E4F4D3" w:rsidR="00DE3BF2" w:rsidRPr="00DD51B6" w:rsidRDefault="00A7686B" w:rsidP="00A7686B">
            <w:pPr>
              <w:pStyle w:val="3-"/>
            </w:pPr>
            <w:r w:rsidRPr="00A7686B">
              <w:rPr>
                <w:color w:val="auto"/>
              </w:rPr>
              <w:t>Mutex * 10000000 = 4.880666 sec</w:t>
            </w:r>
          </w:p>
        </w:tc>
      </w:tr>
    </w:tbl>
    <w:p w14:paraId="6AAF5449" w14:textId="57DA4CE6" w:rsidR="00DE3BF2" w:rsidRDefault="00DE3BF2" w:rsidP="00DE3BF2">
      <w:pPr>
        <w:pStyle w:val="3"/>
      </w:pPr>
      <w:bookmarkStart w:id="101" w:name="_Toc378808453"/>
      <w:r>
        <w:rPr>
          <w:rFonts w:hint="eastAsia"/>
        </w:rPr>
        <w:t>Win32</w:t>
      </w:r>
      <w:r w:rsidR="000D7241">
        <w:t>API</w:t>
      </w:r>
      <w:r>
        <w:rPr>
          <w:rFonts w:hint="eastAsia"/>
        </w:rPr>
        <w:t>版（名前付き）</w:t>
      </w:r>
      <w:bookmarkEnd w:id="101"/>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pPr>
      <w:r>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t>#include &lt;stdlib.h&gt;</w:t>
            </w:r>
          </w:p>
          <w:p w14:paraId="2BC41B69" w14:textId="77777777" w:rsidR="00A7686B" w:rsidRDefault="00A7686B" w:rsidP="00A7686B">
            <w:pPr>
              <w:pStyle w:val="3-"/>
            </w:pPr>
          </w:p>
          <w:p w14:paraId="1D5C4CB6" w14:textId="77777777" w:rsidR="00A7686B" w:rsidRDefault="00A7686B" w:rsidP="00A7686B">
            <w:pPr>
              <w:pStyle w:val="3-"/>
            </w:pPr>
            <w:r>
              <w:lastRenderedPageBreak/>
              <w:t>#include &lt;Windows.h&gt;</w:t>
            </w:r>
          </w:p>
          <w:p w14:paraId="78F7931E" w14:textId="77777777" w:rsidR="00A7686B" w:rsidRDefault="00A7686B" w:rsidP="00A7686B">
            <w:pPr>
              <w:pStyle w:val="3-"/>
            </w:pPr>
            <w:r>
              <w:t>#include &lt;Process.h&gt;</w:t>
            </w:r>
          </w:p>
          <w:p w14:paraId="4CD3DE28" w14:textId="77777777" w:rsidR="00A7686B" w:rsidRDefault="00A7686B" w:rsidP="00A7686B">
            <w:pPr>
              <w:pStyle w:val="3-"/>
            </w:pPr>
          </w:p>
          <w:p w14:paraId="76FE92E6" w14:textId="77777777" w:rsidR="00A7686B" w:rsidRDefault="00A7686B" w:rsidP="00A7686B">
            <w:pPr>
              <w:pStyle w:val="3-"/>
            </w:pPr>
            <w:r>
              <w:rPr>
                <w:rFonts w:hint="eastAsia"/>
              </w:rPr>
              <w:t>//共有ミューテックス名</w:t>
            </w:r>
          </w:p>
          <w:p w14:paraId="1F5670C0" w14:textId="77777777" w:rsidR="00A7686B" w:rsidRDefault="00A7686B" w:rsidP="00A7686B">
            <w:pPr>
              <w:pStyle w:val="3-"/>
            </w:pPr>
            <w:r>
              <w:t>static const char* COMMON_MUTEX_NAME = "Common Mutex";</w:t>
            </w:r>
          </w:p>
          <w:p w14:paraId="52303E81" w14:textId="77777777" w:rsidR="00A7686B" w:rsidRDefault="00A7686B" w:rsidP="00A7686B">
            <w:pPr>
              <w:pStyle w:val="3-"/>
            </w:pPr>
          </w:p>
          <w:p w14:paraId="1FDAC304" w14:textId="77777777" w:rsidR="00A7686B" w:rsidRDefault="00A7686B" w:rsidP="00A7686B">
            <w:pPr>
              <w:pStyle w:val="3-"/>
            </w:pPr>
            <w:r>
              <w:rPr>
                <w:rFonts w:hint="eastAsia"/>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Default="00A7686B" w:rsidP="00A7686B">
            <w:pPr>
              <w:pStyle w:val="3-"/>
            </w:pPr>
            <w:r>
              <w:rPr>
                <w:rFonts w:hint="eastAsia"/>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Default="00A7686B" w:rsidP="00A7686B">
            <w:pPr>
              <w:pStyle w:val="3-"/>
            </w:pPr>
            <w:r>
              <w:rPr>
                <w:rFonts w:hint="eastAsia"/>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Default="00A7686B" w:rsidP="00A7686B">
            <w:pPr>
              <w:pStyle w:val="3-"/>
            </w:pPr>
            <w:r>
              <w:rPr>
                <w:rFonts w:hint="eastAsia"/>
              </w:rPr>
              <w:tab/>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Default="00A7686B" w:rsidP="00A7686B">
            <w:pPr>
              <w:pStyle w:val="3-"/>
            </w:pPr>
            <w:r>
              <w:rPr>
                <w:rFonts w:hint="eastAsia"/>
              </w:rPr>
              <w:tab/>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Default="00A7686B" w:rsidP="00A7686B">
            <w:pPr>
              <w:pStyle w:val="3-"/>
            </w:pPr>
            <w:r>
              <w:rPr>
                <w:rFonts w:hint="eastAsia"/>
              </w:rPr>
              <w:tab/>
              <w:t>//名前付きミューテックスオープン</w:t>
            </w:r>
          </w:p>
          <w:p w14:paraId="0B3B4296" w14:textId="77777777" w:rsidR="00A7686B" w:rsidRDefault="00A7686B" w:rsidP="00A7686B">
            <w:pPr>
              <w:pStyle w:val="3-"/>
            </w:pPr>
            <w:r>
              <w:tab/>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pPr>
            <w:r>
              <w:rPr>
                <w:rFonts w:hint="eastAsia"/>
              </w:rPr>
              <w:tab/>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Default="00A7686B" w:rsidP="00A7686B">
            <w:pPr>
              <w:pStyle w:val="3-"/>
            </w:pPr>
            <w:r>
              <w:rPr>
                <w:rFonts w:hint="eastAsia"/>
              </w:rPr>
              <w:tab/>
            </w:r>
            <w:r>
              <w:rPr>
                <w:rFonts w:hint="eastAsia"/>
              </w:rPr>
              <w:tab/>
              <w:t>//ミューテックス取得</w:t>
            </w:r>
          </w:p>
          <w:p w14:paraId="040C212D" w14:textId="77777777" w:rsidR="00A7686B" w:rsidRDefault="00A7686B" w:rsidP="00A7686B">
            <w:pPr>
              <w:pStyle w:val="3-"/>
            </w:pPr>
            <w:r>
              <w:rPr>
                <w:rFonts w:hint="eastAsia"/>
              </w:rPr>
              <w:tab/>
            </w:r>
            <w:r>
              <w:rPr>
                <w:rFonts w:hint="eastAsia"/>
              </w:rPr>
              <w:tab/>
              <w:t>WaitForSingleObject(hMutex, INFINITE);//取得できない時に他の処理を行いたい場合はタイムアウト値を指定する</w:t>
            </w:r>
          </w:p>
          <w:p w14:paraId="60615E30" w14:textId="77777777" w:rsidR="00A7686B" w:rsidRDefault="00A7686B" w:rsidP="00A7686B">
            <w:pPr>
              <w:pStyle w:val="3-"/>
            </w:pPr>
            <w:r>
              <w:tab/>
            </w:r>
            <w:r>
              <w:tab/>
            </w:r>
          </w:p>
          <w:p w14:paraId="1267430A" w14:textId="77777777" w:rsidR="00A7686B" w:rsidRDefault="00A7686B" w:rsidP="00A7686B">
            <w:pPr>
              <w:pStyle w:val="3-"/>
            </w:pPr>
            <w:r>
              <w:rPr>
                <w:rFonts w:hint="eastAsia"/>
              </w:rPr>
              <w:tab/>
            </w:r>
            <w:r>
              <w:rPr>
                <w:rFonts w:hint="eastAsia"/>
              </w:rPr>
              <w:tab/>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pPr>
            <w:r>
              <w:rPr>
                <w:rFonts w:hint="eastAsia"/>
              </w:rPr>
              <w:tab/>
            </w:r>
            <w:r>
              <w:rPr>
                <w:rFonts w:hint="eastAsia"/>
              </w:rPr>
              <w:tab/>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pPr>
            <w:r>
              <w:rPr>
                <w:rFonts w:hint="eastAsia"/>
              </w:rPr>
              <w:tab/>
            </w:r>
            <w:r>
              <w:rPr>
                <w:rFonts w:hint="eastAsia"/>
              </w:rPr>
              <w:tab/>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pPr>
            <w:r>
              <w:rPr>
                <w:rFonts w:hint="eastAsia"/>
              </w:rPr>
              <w:tab/>
            </w:r>
            <w:r>
              <w:rPr>
                <w:rFonts w:hint="eastAsia"/>
              </w:rPr>
              <w:tab/>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pPr>
            <w:r>
              <w:rPr>
                <w:rFonts w:hint="eastAsia"/>
              </w:rPr>
              <w:tab/>
            </w:r>
            <w:r>
              <w:rPr>
                <w:rFonts w:hint="eastAsia"/>
              </w:rPr>
              <w:tab/>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pPr>
            <w:r>
              <w:rPr>
                <w:rFonts w:hint="eastAsia"/>
              </w:rPr>
              <w:tab/>
            </w:r>
            <w:r>
              <w:rPr>
                <w:rFonts w:hint="eastAsia"/>
              </w:rPr>
              <w:tab/>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pPr>
            <w:r>
              <w:rPr>
                <w:rFonts w:hint="eastAsia"/>
              </w:rPr>
              <w:tab/>
            </w:r>
            <w:r>
              <w:rPr>
                <w:rFonts w:hint="eastAsia"/>
              </w:rPr>
              <w:tab/>
              <w:t>//ミューテックス解放</w:t>
            </w:r>
          </w:p>
          <w:p w14:paraId="6AF217B1" w14:textId="77777777" w:rsidR="00A7686B" w:rsidRDefault="00A7686B" w:rsidP="00A7686B">
            <w:pPr>
              <w:pStyle w:val="3-"/>
            </w:pPr>
            <w:r>
              <w:tab/>
            </w:r>
            <w:r>
              <w:tab/>
              <w:t>ReleaseMutex(hMutex);</w:t>
            </w:r>
          </w:p>
          <w:p w14:paraId="6483CD45" w14:textId="77777777" w:rsidR="00A7686B" w:rsidRDefault="00A7686B" w:rsidP="00A7686B">
            <w:pPr>
              <w:pStyle w:val="3-"/>
            </w:pPr>
            <w:r>
              <w:tab/>
            </w:r>
            <w:r>
              <w:tab/>
            </w:r>
          </w:p>
          <w:p w14:paraId="2F66C688" w14:textId="77777777" w:rsidR="00A7686B" w:rsidRDefault="00A7686B" w:rsidP="00A7686B">
            <w:pPr>
              <w:pStyle w:val="3-"/>
            </w:pPr>
            <w:r>
              <w:rPr>
                <w:rFonts w:hint="eastAsia"/>
              </w:rPr>
              <w:tab/>
            </w:r>
            <w:r>
              <w:rPr>
                <w:rFonts w:hint="eastAsia"/>
              </w:rPr>
              <w:tab/>
              <w:t>//スレッド切り替えのためのスリープ</w:t>
            </w:r>
          </w:p>
          <w:p w14:paraId="14DB098E" w14:textId="77777777" w:rsidR="00A7686B" w:rsidRDefault="00A7686B" w:rsidP="00A7686B">
            <w:pPr>
              <w:pStyle w:val="3-"/>
            </w:pPr>
            <w:r>
              <w:tab/>
            </w:r>
            <w:r>
              <w:tab/>
              <w:t>Sleep(0);</w:t>
            </w:r>
          </w:p>
          <w:p w14:paraId="320A3E44" w14:textId="77777777" w:rsidR="00A7686B" w:rsidRDefault="00A7686B" w:rsidP="00A7686B">
            <w:pPr>
              <w:pStyle w:val="3-"/>
            </w:pPr>
            <w:r>
              <w:rPr>
                <w:rFonts w:hint="eastAsia"/>
              </w:rPr>
              <w:tab/>
              <w:t>//</w:t>
            </w:r>
            <w:r>
              <w:rPr>
                <w:rFonts w:hint="eastAsia"/>
              </w:rPr>
              <w:tab/>
              <w:t>//スレッド切り替え</w:t>
            </w:r>
          </w:p>
          <w:p w14:paraId="4E037A96" w14:textId="77777777" w:rsidR="00A7686B" w:rsidRDefault="00A7686B" w:rsidP="00A7686B">
            <w:pPr>
              <w:pStyle w:val="3-"/>
            </w:pPr>
            <w:r>
              <w:rPr>
                <w:rFonts w:hint="eastAsia"/>
              </w:rPr>
              <w:tab/>
              <w:t>//</w:t>
            </w:r>
            <w:r>
              <w:rPr>
                <w:rFonts w:hint="eastAsia"/>
              </w:rPr>
              <w:tab/>
              <w:t>SwitchToThread();//OSに任せて再スケジューリング</w:t>
            </w:r>
          </w:p>
          <w:p w14:paraId="7682BC0F" w14:textId="77777777" w:rsidR="00A7686B" w:rsidRDefault="00A7686B" w:rsidP="00A7686B">
            <w:pPr>
              <w:pStyle w:val="3-"/>
            </w:pPr>
            <w:r>
              <w:rPr>
                <w:rFonts w:hint="eastAsia"/>
              </w:rPr>
              <w:tab/>
              <w:t>//</w:t>
            </w:r>
            <w:r>
              <w:rPr>
                <w:rFonts w:hint="eastAsia"/>
              </w:rPr>
              <w:tab/>
              <w:t>Yield();//廃止</w:t>
            </w:r>
          </w:p>
          <w:p w14:paraId="1075770D" w14:textId="77777777" w:rsidR="00A7686B" w:rsidRDefault="00A7686B" w:rsidP="00A7686B">
            <w:pPr>
              <w:pStyle w:val="3-"/>
            </w:pPr>
            <w:r>
              <w:tab/>
              <w:t>}</w:t>
            </w:r>
          </w:p>
          <w:p w14:paraId="0564DAE9" w14:textId="77777777" w:rsidR="00A7686B" w:rsidRDefault="00A7686B" w:rsidP="00A7686B">
            <w:pPr>
              <w:pStyle w:val="3-"/>
            </w:pPr>
          </w:p>
          <w:p w14:paraId="092EBE11" w14:textId="77777777" w:rsidR="00A7686B" w:rsidRDefault="00A7686B" w:rsidP="00A7686B">
            <w:pPr>
              <w:pStyle w:val="3-"/>
            </w:pPr>
            <w:r>
              <w:rPr>
                <w:rFonts w:hint="eastAsia"/>
              </w:rPr>
              <w:tab/>
              <w:t>//名前付きミューテックスクローズ</w:t>
            </w:r>
          </w:p>
          <w:p w14:paraId="613E4619" w14:textId="77777777" w:rsidR="00A7686B" w:rsidRDefault="00A7686B" w:rsidP="00A7686B">
            <w:pPr>
              <w:pStyle w:val="3-"/>
            </w:pPr>
            <w:r>
              <w:lastRenderedPageBreak/>
              <w:tab/>
              <w:t>CloseHandle(hMutex);</w:t>
            </w:r>
          </w:p>
          <w:p w14:paraId="2D142891" w14:textId="77777777" w:rsidR="00A7686B" w:rsidRDefault="00A7686B" w:rsidP="00A7686B">
            <w:pPr>
              <w:pStyle w:val="3-"/>
            </w:pPr>
            <w:r>
              <w:tab/>
            </w:r>
          </w:p>
          <w:p w14:paraId="79650356" w14:textId="77777777" w:rsidR="00A7686B" w:rsidRDefault="00A7686B" w:rsidP="00A7686B">
            <w:pPr>
              <w:pStyle w:val="3-"/>
            </w:pPr>
            <w:r>
              <w:rPr>
                <w:rFonts w:hint="eastAsia"/>
              </w:rPr>
              <w:tab/>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Default="00A7686B" w:rsidP="00A7686B">
            <w:pPr>
              <w:pStyle w:val="3-"/>
            </w:pPr>
            <w:r>
              <w:rPr>
                <w:rFonts w:hint="eastAsia"/>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pPr>
            <w:r>
              <w:rPr>
                <w:rFonts w:hint="eastAsia"/>
              </w:rPr>
              <w:tab/>
              <w:t>//ミューテックスハンドル</w:t>
            </w:r>
          </w:p>
          <w:p w14:paraId="28E52275" w14:textId="77777777" w:rsidR="00A7686B" w:rsidRDefault="00A7686B" w:rsidP="00A7686B">
            <w:pPr>
              <w:pStyle w:val="3-"/>
            </w:pPr>
            <w:r>
              <w:tab/>
              <w:t>HANDLE hMutex = INVALID_HANDLE_VALUE;</w:t>
            </w:r>
          </w:p>
          <w:p w14:paraId="7967A689" w14:textId="77777777" w:rsidR="00A7686B" w:rsidRDefault="00A7686B" w:rsidP="00A7686B">
            <w:pPr>
              <w:pStyle w:val="3-"/>
            </w:pPr>
            <w:r>
              <w:tab/>
            </w:r>
          </w:p>
          <w:p w14:paraId="186CD347" w14:textId="77777777" w:rsidR="00A7686B" w:rsidRDefault="00A7686B" w:rsidP="00A7686B">
            <w:pPr>
              <w:pStyle w:val="3-"/>
            </w:pPr>
            <w:r>
              <w:rPr>
                <w:rFonts w:hint="eastAsia"/>
              </w:rPr>
              <w:tab/>
              <w:t>//名前付きミューテックス生成</w:t>
            </w:r>
          </w:p>
          <w:p w14:paraId="21F207DD" w14:textId="77777777" w:rsidR="00A7686B" w:rsidRDefault="00A7686B" w:rsidP="00A7686B">
            <w:pPr>
              <w:pStyle w:val="3-"/>
            </w:pPr>
            <w:r>
              <w:tab/>
              <w:t>{</w:t>
            </w:r>
          </w:p>
          <w:p w14:paraId="5D245E2F" w14:textId="77777777" w:rsidR="00A7686B" w:rsidRDefault="00A7686B" w:rsidP="00A7686B">
            <w:pPr>
              <w:pStyle w:val="3-"/>
            </w:pPr>
            <w:r>
              <w:tab/>
            </w:r>
            <w:r>
              <w:tab/>
              <w:t>hMutex = CreateMutex(nullptr, false, COMMON_MUTEX_NAME);</w:t>
            </w:r>
          </w:p>
          <w:p w14:paraId="573E140E" w14:textId="77777777" w:rsidR="00A7686B" w:rsidRDefault="00A7686B" w:rsidP="00A7686B">
            <w:pPr>
              <w:pStyle w:val="3-"/>
            </w:pPr>
          </w:p>
          <w:p w14:paraId="039434E8" w14:textId="77777777" w:rsidR="00A7686B" w:rsidRDefault="00A7686B" w:rsidP="00A7686B">
            <w:pPr>
              <w:pStyle w:val="3-"/>
            </w:pPr>
            <w:r>
              <w:rPr>
                <w:rFonts w:hint="eastAsia"/>
              </w:rPr>
              <w:tab/>
              <w:t>//</w:t>
            </w:r>
            <w:r>
              <w:rPr>
                <w:rFonts w:hint="eastAsia"/>
              </w:rPr>
              <w:tab/>
              <w:t>//属性を指定して生成する場合</w:t>
            </w:r>
          </w:p>
          <w:p w14:paraId="67BE5742" w14:textId="77777777" w:rsidR="00A7686B" w:rsidRDefault="00A7686B" w:rsidP="00A7686B">
            <w:pPr>
              <w:pStyle w:val="3-"/>
            </w:pPr>
            <w:r>
              <w:rPr>
                <w:rFonts w:hint="eastAsia"/>
              </w:rPr>
              <w:tab/>
              <w:t>//</w:t>
            </w:r>
            <w:r>
              <w:rPr>
                <w:rFonts w:hint="eastAsia"/>
              </w:rPr>
              <w:tab/>
              <w:t>SECURITY_ATTRIBUTES attr = { sizeof(SECURITY_ATTRIBUTES), nullptr, true };//子プロセスにハンドルを継承する</w:t>
            </w:r>
          </w:p>
          <w:p w14:paraId="0C267AE9" w14:textId="77777777" w:rsidR="00A7686B" w:rsidRDefault="00A7686B" w:rsidP="00A7686B">
            <w:pPr>
              <w:pStyle w:val="3-"/>
            </w:pPr>
            <w:r>
              <w:rPr>
                <w:rFonts w:hint="eastAsia"/>
              </w:rPr>
              <w:tab/>
              <w:t>//</w:t>
            </w:r>
            <w:r>
              <w:rPr>
                <w:rFonts w:hint="eastAsia"/>
              </w:rPr>
              <w:tab/>
              <w:t>SECURITY_ATTRIBUTES attr = { sizeof(SECURITY_ATTRIBUTES), nullptr, false };//子プロセスにハンドルを継承しない　※デフォルト</w:t>
            </w:r>
          </w:p>
          <w:p w14:paraId="3B4600C1" w14:textId="77777777" w:rsidR="00A7686B" w:rsidRDefault="00A7686B" w:rsidP="00A7686B">
            <w:pPr>
              <w:pStyle w:val="3-"/>
            </w:pPr>
            <w:r>
              <w:tab/>
              <w:t>//</w:t>
            </w:r>
            <w:r>
              <w:tab/>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pPr>
            <w:r>
              <w:rPr>
                <w:rFonts w:hint="eastAsia"/>
              </w:rPr>
              <w:tab/>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77777777" w:rsidR="00A7686B" w:rsidRDefault="00A7686B" w:rsidP="00A7686B">
            <w:pPr>
              <w:pStyle w:val="3-"/>
            </w:pPr>
            <w:r>
              <w:rPr>
                <w:rFonts w:hint="eastAsia"/>
              </w:rPr>
              <w:tab/>
            </w:r>
            <w:r>
              <w:rPr>
                <w:rFonts w:hint="eastAsia"/>
              </w:rPr>
              <w:tab/>
              <w:t>(HANDLE)_beginthreadex(nullptr, 0, threadFunc, "太郎", 0, &amp;tid[0]),</w:t>
            </w:r>
          </w:p>
          <w:p w14:paraId="7C50971D" w14:textId="77777777" w:rsidR="00A7686B" w:rsidRDefault="00A7686B" w:rsidP="00A7686B">
            <w:pPr>
              <w:pStyle w:val="3-"/>
            </w:pPr>
            <w:r>
              <w:rPr>
                <w:rFonts w:hint="eastAsia"/>
              </w:rPr>
              <w:tab/>
            </w:r>
            <w:r>
              <w:rPr>
                <w:rFonts w:hint="eastAsia"/>
              </w:rPr>
              <w:tab/>
              <w:t>(HANDLE)_beginthreadex(nullptr, 0, threadFunc, "次郎", 0, &amp;tid[1]),</w:t>
            </w:r>
          </w:p>
          <w:p w14:paraId="3AC21E02" w14:textId="77777777" w:rsidR="00A7686B" w:rsidRDefault="00A7686B" w:rsidP="00A7686B">
            <w:pPr>
              <w:pStyle w:val="3-"/>
            </w:pPr>
            <w:r>
              <w:rPr>
                <w:rFonts w:hint="eastAsia"/>
              </w:rPr>
              <w:tab/>
            </w:r>
            <w:r>
              <w:rPr>
                <w:rFonts w:hint="eastAsia"/>
              </w:rPr>
              <w:tab/>
              <w:t>(HANDLE)_beginthreadex(nullptr, 0,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pPr>
            <w:r>
              <w:rPr>
                <w:rFonts w:hint="eastAsia"/>
              </w:rPr>
              <w:tab/>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Default="00A7686B" w:rsidP="00A7686B">
            <w:pPr>
              <w:pStyle w:val="3-"/>
            </w:pPr>
            <w:r>
              <w:rPr>
                <w:rFonts w:hint="eastAsia"/>
              </w:rPr>
              <w:tab/>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pPr>
            <w:r>
              <w:rPr>
                <w:rFonts w:hint="eastAsia"/>
              </w:rPr>
              <w:tab/>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tab/>
            </w:r>
            <w:r>
              <w:tab/>
              <w:t>LARGE_INTEGER end;</w:t>
            </w:r>
          </w:p>
          <w:p w14:paraId="098BFCFA" w14:textId="77777777" w:rsidR="00A7686B" w:rsidRDefault="00A7686B" w:rsidP="00A7686B">
            <w:pPr>
              <w:pStyle w:val="3-"/>
            </w:pPr>
            <w:r>
              <w:tab/>
            </w:r>
            <w:r>
              <w:tab/>
              <w:t>QueryPerformanceCounter(&amp;end);</w:t>
            </w:r>
          </w:p>
          <w:p w14:paraId="5A74C535" w14:textId="77777777" w:rsidR="00A7686B" w:rsidRDefault="00A7686B" w:rsidP="00A7686B">
            <w:pPr>
              <w:pStyle w:val="3-"/>
            </w:pPr>
            <w:r>
              <w:tab/>
            </w:r>
            <w:r>
              <w:tab/>
              <w:t>float duration = static_cast&lt;float&gt;(static_cast&lt;double&gt;(end.QuadPart - begin.QuadPart)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pPr>
            <w:r>
              <w:rPr>
                <w:rFonts w:hint="eastAsia"/>
              </w:rPr>
              <w:tab/>
              <w:t>//名前付きミューテックス破棄</w:t>
            </w:r>
          </w:p>
          <w:p w14:paraId="4C6E8BBF" w14:textId="77777777" w:rsidR="00A7686B" w:rsidRDefault="00A7686B" w:rsidP="00A7686B">
            <w:pPr>
              <w:pStyle w:val="3-"/>
            </w:pPr>
            <w:r>
              <w:tab/>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color w:val="auto"/>
              </w:rPr>
            </w:pPr>
            <w:r w:rsidRPr="00A7686B">
              <w:rPr>
                <w:rFonts w:hint="eastAsia"/>
                <w:color w:val="auto"/>
              </w:rPr>
              <w:t>- begin:太郎 -</w:t>
            </w:r>
          </w:p>
          <w:p w14:paraId="1971590B" w14:textId="77777777" w:rsidR="00A7686B" w:rsidRPr="00A7686B" w:rsidRDefault="00A7686B" w:rsidP="00A7686B">
            <w:pPr>
              <w:pStyle w:val="3-"/>
              <w:rPr>
                <w:color w:val="auto"/>
              </w:rPr>
            </w:pPr>
            <w:r w:rsidRPr="00A7686B">
              <w:rPr>
                <w:rFonts w:hint="eastAsia"/>
                <w:color w:val="auto"/>
              </w:rPr>
              <w:t>- begin:次郎 -</w:t>
            </w:r>
          </w:p>
          <w:p w14:paraId="2C71AA81" w14:textId="77777777" w:rsidR="00A7686B" w:rsidRPr="00A7686B" w:rsidRDefault="00A7686B" w:rsidP="00A7686B">
            <w:pPr>
              <w:pStyle w:val="3-"/>
              <w:rPr>
                <w:color w:val="auto"/>
              </w:rPr>
            </w:pPr>
            <w:r w:rsidRPr="00A7686B">
              <w:rPr>
                <w:rFonts w:hint="eastAsia"/>
                <w:color w:val="auto"/>
              </w:rPr>
              <w:t>- begin:三郎 -</w:t>
            </w:r>
          </w:p>
          <w:p w14:paraId="1FA6D07C" w14:textId="77777777" w:rsidR="00A7686B" w:rsidRPr="00A7686B" w:rsidRDefault="00A7686B" w:rsidP="00A7686B">
            <w:pPr>
              <w:pStyle w:val="3-"/>
              <w:rPr>
                <w:color w:val="auto"/>
              </w:rPr>
            </w:pPr>
            <w:r w:rsidRPr="00A7686B">
              <w:rPr>
                <w:rFonts w:hint="eastAsia"/>
                <w:color w:val="auto"/>
              </w:rPr>
              <w:t>太郎: [BEFORE] commonData=0, tlsData=0</w:t>
            </w:r>
          </w:p>
          <w:p w14:paraId="5D98F2AC" w14:textId="77777777" w:rsidR="00A7686B" w:rsidRPr="00A7686B" w:rsidRDefault="00A7686B" w:rsidP="00A7686B">
            <w:pPr>
              <w:pStyle w:val="3-"/>
              <w:rPr>
                <w:color w:val="auto"/>
              </w:rPr>
            </w:pPr>
            <w:r w:rsidRPr="00A7686B">
              <w:rPr>
                <w:rFonts w:hint="eastAsia"/>
                <w:color w:val="auto"/>
              </w:rPr>
              <w:t>太郎: [AFTER]  commonData=1, tlsData=1</w:t>
            </w:r>
          </w:p>
          <w:p w14:paraId="4FA29137" w14:textId="77777777" w:rsidR="00A7686B" w:rsidRPr="00A7686B" w:rsidRDefault="00A7686B" w:rsidP="00A7686B">
            <w:pPr>
              <w:pStyle w:val="3-"/>
              <w:rPr>
                <w:color w:val="auto"/>
              </w:rPr>
            </w:pPr>
            <w:r w:rsidRPr="00A7686B">
              <w:rPr>
                <w:rFonts w:hint="eastAsia"/>
                <w:color w:val="auto"/>
              </w:rPr>
              <w:t>次郎: [BEFORE] commonData=1, tlsData=0</w:t>
            </w:r>
          </w:p>
          <w:p w14:paraId="2AA9D7EE" w14:textId="77777777" w:rsidR="00A7686B" w:rsidRPr="00A7686B" w:rsidRDefault="00A7686B" w:rsidP="00A7686B">
            <w:pPr>
              <w:pStyle w:val="3-"/>
              <w:rPr>
                <w:color w:val="auto"/>
              </w:rPr>
            </w:pPr>
            <w:r w:rsidRPr="00A7686B">
              <w:rPr>
                <w:rFonts w:hint="eastAsia"/>
                <w:color w:val="auto"/>
              </w:rPr>
              <w:t>次郎: [AFTER]  commonData=2, tlsData=1</w:t>
            </w:r>
          </w:p>
          <w:p w14:paraId="50CD7CFB" w14:textId="77777777" w:rsidR="00A7686B" w:rsidRPr="00A7686B" w:rsidRDefault="00A7686B" w:rsidP="00A7686B">
            <w:pPr>
              <w:pStyle w:val="3-"/>
              <w:rPr>
                <w:color w:val="auto"/>
              </w:rPr>
            </w:pPr>
            <w:r w:rsidRPr="00A7686B">
              <w:rPr>
                <w:rFonts w:hint="eastAsia"/>
                <w:color w:val="auto"/>
              </w:rPr>
              <w:t>三郎: [BEFORE] commonData=2, tlsData=0</w:t>
            </w:r>
          </w:p>
          <w:p w14:paraId="764099DF" w14:textId="77777777" w:rsidR="00A7686B" w:rsidRPr="00A7686B" w:rsidRDefault="00A7686B" w:rsidP="00A7686B">
            <w:pPr>
              <w:pStyle w:val="3-"/>
              <w:rPr>
                <w:color w:val="auto"/>
              </w:rPr>
            </w:pPr>
            <w:r w:rsidRPr="00A7686B">
              <w:rPr>
                <w:rFonts w:hint="eastAsia"/>
                <w:color w:val="auto"/>
              </w:rPr>
              <w:t>三郎: [AFTER]  commonData=3, tlsData=1</w:t>
            </w:r>
          </w:p>
          <w:p w14:paraId="275C0769" w14:textId="77777777" w:rsidR="00A7686B" w:rsidRPr="00A7686B" w:rsidRDefault="00A7686B" w:rsidP="00A7686B">
            <w:pPr>
              <w:pStyle w:val="3-"/>
              <w:rPr>
                <w:color w:val="auto"/>
              </w:rPr>
            </w:pPr>
            <w:r w:rsidRPr="00A7686B">
              <w:rPr>
                <w:rFonts w:hint="eastAsia"/>
                <w:color w:val="auto"/>
              </w:rPr>
              <w:t>太郎: [BEFORE] commonData=3, tlsData=1</w:t>
            </w:r>
          </w:p>
          <w:p w14:paraId="10950351" w14:textId="77777777" w:rsidR="00A7686B" w:rsidRPr="00A7686B" w:rsidRDefault="00A7686B" w:rsidP="00A7686B">
            <w:pPr>
              <w:pStyle w:val="3-"/>
              <w:rPr>
                <w:color w:val="auto"/>
              </w:rPr>
            </w:pPr>
            <w:r w:rsidRPr="00A7686B">
              <w:rPr>
                <w:rFonts w:hint="eastAsia"/>
                <w:color w:val="auto"/>
              </w:rPr>
              <w:t>太郎: [AFTER]  commonData=4, tlsData=2</w:t>
            </w:r>
          </w:p>
          <w:p w14:paraId="3FACE86F" w14:textId="77777777" w:rsidR="00A7686B" w:rsidRPr="00A7686B" w:rsidRDefault="00A7686B" w:rsidP="00A7686B">
            <w:pPr>
              <w:pStyle w:val="3-"/>
              <w:rPr>
                <w:color w:val="auto"/>
              </w:rPr>
            </w:pPr>
            <w:r w:rsidRPr="00A7686B">
              <w:rPr>
                <w:rFonts w:hint="eastAsia"/>
                <w:color w:val="auto"/>
              </w:rPr>
              <w:t>次郎: [BEFORE] commonData=4, tlsData=1</w:t>
            </w:r>
          </w:p>
          <w:p w14:paraId="675DB207" w14:textId="77777777" w:rsidR="00A7686B" w:rsidRPr="00A7686B" w:rsidRDefault="00A7686B" w:rsidP="00A7686B">
            <w:pPr>
              <w:pStyle w:val="3-"/>
              <w:rPr>
                <w:color w:val="auto"/>
              </w:rPr>
            </w:pPr>
            <w:r w:rsidRPr="00A7686B">
              <w:rPr>
                <w:rFonts w:hint="eastAsia"/>
                <w:color w:val="auto"/>
              </w:rPr>
              <w:t>次郎: [AFTER]  commonData=5, tlsData=2</w:t>
            </w:r>
          </w:p>
          <w:p w14:paraId="1083B03B" w14:textId="77777777" w:rsidR="00A7686B" w:rsidRPr="00A7686B" w:rsidRDefault="00A7686B" w:rsidP="00A7686B">
            <w:pPr>
              <w:pStyle w:val="3-"/>
              <w:rPr>
                <w:color w:val="auto"/>
              </w:rPr>
            </w:pPr>
            <w:r w:rsidRPr="00A7686B">
              <w:rPr>
                <w:rFonts w:hint="eastAsia"/>
                <w:color w:val="auto"/>
              </w:rPr>
              <w:t>三郎: [BEFORE] commonData=5, tlsData=1</w:t>
            </w:r>
          </w:p>
          <w:p w14:paraId="270C7A50" w14:textId="77777777" w:rsidR="00A7686B" w:rsidRPr="00A7686B" w:rsidRDefault="00A7686B" w:rsidP="00A7686B">
            <w:pPr>
              <w:pStyle w:val="3-"/>
              <w:rPr>
                <w:color w:val="auto"/>
              </w:rPr>
            </w:pPr>
            <w:r w:rsidRPr="00A7686B">
              <w:rPr>
                <w:rFonts w:hint="eastAsia"/>
                <w:color w:val="auto"/>
              </w:rPr>
              <w:t>三郎: [AFTER]  commonData=6, tlsData=2</w:t>
            </w:r>
          </w:p>
          <w:p w14:paraId="24BD0F5A" w14:textId="77777777" w:rsidR="00A7686B" w:rsidRPr="00A7686B" w:rsidRDefault="00A7686B" w:rsidP="00A7686B">
            <w:pPr>
              <w:pStyle w:val="3-"/>
              <w:rPr>
                <w:color w:val="auto"/>
              </w:rPr>
            </w:pPr>
            <w:r w:rsidRPr="00A7686B">
              <w:rPr>
                <w:rFonts w:hint="eastAsia"/>
                <w:color w:val="auto"/>
              </w:rPr>
              <w:t>太郎: [BEFORE] commonData=6, tlsData=2</w:t>
            </w:r>
          </w:p>
          <w:p w14:paraId="0402C3B2" w14:textId="77777777" w:rsidR="00A7686B" w:rsidRPr="00A7686B" w:rsidRDefault="00A7686B" w:rsidP="00A7686B">
            <w:pPr>
              <w:pStyle w:val="3-"/>
              <w:rPr>
                <w:color w:val="auto"/>
              </w:rPr>
            </w:pPr>
            <w:r w:rsidRPr="00A7686B">
              <w:rPr>
                <w:rFonts w:hint="eastAsia"/>
                <w:color w:val="auto"/>
              </w:rPr>
              <w:t>太郎: [AFTER]  commonData=7, tlsData=3</w:t>
            </w:r>
          </w:p>
          <w:p w14:paraId="791A2887" w14:textId="77777777" w:rsidR="00A7686B" w:rsidRPr="00A7686B" w:rsidRDefault="00A7686B" w:rsidP="00A7686B">
            <w:pPr>
              <w:pStyle w:val="3-"/>
              <w:rPr>
                <w:color w:val="auto"/>
              </w:rPr>
            </w:pPr>
            <w:r w:rsidRPr="00A7686B">
              <w:rPr>
                <w:rFonts w:hint="eastAsia"/>
                <w:color w:val="auto"/>
              </w:rPr>
              <w:t>- end:太郎 -</w:t>
            </w:r>
          </w:p>
          <w:p w14:paraId="7B91AAF7" w14:textId="77777777" w:rsidR="00A7686B" w:rsidRPr="00A7686B" w:rsidRDefault="00A7686B" w:rsidP="00A7686B">
            <w:pPr>
              <w:pStyle w:val="3-"/>
              <w:rPr>
                <w:color w:val="auto"/>
              </w:rPr>
            </w:pPr>
            <w:r w:rsidRPr="00A7686B">
              <w:rPr>
                <w:rFonts w:hint="eastAsia"/>
                <w:color w:val="auto"/>
              </w:rPr>
              <w:t>次郎: [BEFORE] commonData=7, tlsData=2</w:t>
            </w:r>
          </w:p>
          <w:p w14:paraId="1E58C38A" w14:textId="77777777" w:rsidR="00A7686B" w:rsidRPr="00A7686B" w:rsidRDefault="00A7686B" w:rsidP="00A7686B">
            <w:pPr>
              <w:pStyle w:val="3-"/>
              <w:rPr>
                <w:color w:val="auto"/>
              </w:rPr>
            </w:pPr>
            <w:r w:rsidRPr="00A7686B">
              <w:rPr>
                <w:rFonts w:hint="eastAsia"/>
                <w:color w:val="auto"/>
              </w:rPr>
              <w:t>次郎: [AFTER]  commonData=8, tlsData=3</w:t>
            </w:r>
          </w:p>
          <w:p w14:paraId="4E5237B5" w14:textId="77777777" w:rsidR="00A7686B" w:rsidRPr="00A7686B" w:rsidRDefault="00A7686B" w:rsidP="00A7686B">
            <w:pPr>
              <w:pStyle w:val="3-"/>
              <w:rPr>
                <w:color w:val="auto"/>
              </w:rPr>
            </w:pPr>
            <w:r w:rsidRPr="00A7686B">
              <w:rPr>
                <w:rFonts w:hint="eastAsia"/>
                <w:color w:val="auto"/>
              </w:rPr>
              <w:t>- end:次郎 -</w:t>
            </w:r>
          </w:p>
          <w:p w14:paraId="43300BE5" w14:textId="77777777" w:rsidR="00A7686B" w:rsidRPr="00A7686B" w:rsidRDefault="00A7686B" w:rsidP="00A7686B">
            <w:pPr>
              <w:pStyle w:val="3-"/>
              <w:rPr>
                <w:color w:val="auto"/>
              </w:rPr>
            </w:pPr>
            <w:r w:rsidRPr="00A7686B">
              <w:rPr>
                <w:rFonts w:hint="eastAsia"/>
                <w:color w:val="auto"/>
              </w:rPr>
              <w:t>三郎: [BEFORE] commonData=8, tlsData=2</w:t>
            </w:r>
          </w:p>
          <w:p w14:paraId="254534AC" w14:textId="77777777" w:rsidR="00A7686B" w:rsidRPr="00A7686B" w:rsidRDefault="00A7686B" w:rsidP="00A7686B">
            <w:pPr>
              <w:pStyle w:val="3-"/>
              <w:rPr>
                <w:color w:val="auto"/>
              </w:rPr>
            </w:pPr>
            <w:r w:rsidRPr="00A7686B">
              <w:rPr>
                <w:rFonts w:hint="eastAsia"/>
                <w:color w:val="auto"/>
              </w:rPr>
              <w:t>三郎: [AFTER]  commonData=9, tlsData=3</w:t>
            </w:r>
          </w:p>
          <w:p w14:paraId="6B027436" w14:textId="77777777" w:rsidR="00A7686B" w:rsidRPr="00A7686B" w:rsidRDefault="00A7686B" w:rsidP="00A7686B">
            <w:pPr>
              <w:pStyle w:val="3-"/>
              <w:rPr>
                <w:color w:val="auto"/>
              </w:rPr>
            </w:pPr>
            <w:r w:rsidRPr="00A7686B">
              <w:rPr>
                <w:rFonts w:hint="eastAsia"/>
                <w:color w:val="auto"/>
              </w:rPr>
              <w:t>- end:三郎 -</w:t>
            </w:r>
          </w:p>
          <w:p w14:paraId="12B69DD7" w14:textId="583131A1" w:rsidR="00DE3BF2" w:rsidRPr="00DD51B6" w:rsidRDefault="00A7686B" w:rsidP="00A7686B">
            <w:pPr>
              <w:pStyle w:val="3-"/>
            </w:pPr>
            <w:r w:rsidRPr="00A7686B">
              <w:rPr>
                <w:color w:val="auto"/>
              </w:rPr>
              <w:t>Named Mutex * 10000000 = 4.903843 sec</w:t>
            </w:r>
          </w:p>
        </w:tc>
      </w:tr>
    </w:tbl>
    <w:p w14:paraId="3A0DE938" w14:textId="5D66DF6A" w:rsidR="00DE3BF2" w:rsidRDefault="00DE3BF2" w:rsidP="00DE3BF2">
      <w:pPr>
        <w:pStyle w:val="3"/>
      </w:pPr>
      <w:bookmarkStart w:id="102" w:name="_Toc378808454"/>
      <w:r>
        <w:t>C++11</w:t>
      </w:r>
      <w:r w:rsidR="002177DA">
        <w:rPr>
          <w:rFonts w:hint="eastAsia"/>
        </w:rPr>
        <w:t>版</w:t>
      </w:r>
      <w:bookmarkEnd w:id="102"/>
    </w:p>
    <w:p w14:paraId="55CC6B21" w14:textId="6905E4F3" w:rsidR="006B3975" w:rsidRDefault="006B3975" w:rsidP="006B3975">
      <w:pPr>
        <w:pStyle w:val="aa"/>
        <w:ind w:left="447" w:firstLine="283"/>
      </w:pPr>
      <w:r>
        <w:t>C++11</w:t>
      </w:r>
      <w:r>
        <w:t>版の名前付きミューテックス。</w:t>
      </w:r>
    </w:p>
    <w:p w14:paraId="42B8DB2A" w14:textId="18E8A230" w:rsidR="00DE3BF2" w:rsidRDefault="006B3975" w:rsidP="00DE3BF2">
      <w:pPr>
        <w:pStyle w:val="aa"/>
        <w:ind w:left="447" w:firstLine="283"/>
      </w:pPr>
      <w:r>
        <w:t>言語の標準機能として用意されたミューテックス。</w:t>
      </w:r>
    </w:p>
    <w:p w14:paraId="2FA2D5D8" w14:textId="77777777" w:rsidR="00696651" w:rsidRDefault="005747A1" w:rsidP="00DE3BF2">
      <w:pPr>
        <w:pStyle w:val="aa"/>
        <w:ind w:left="447" w:firstLine="283"/>
      </w:pPr>
      <w:r>
        <w:t>言語標準なのでコードの汎用性が高いことが大きな特徴。クラスオブジェクトとして操作できる点も扱い易い。</w:t>
      </w:r>
    </w:p>
    <w:p w14:paraId="19B21090" w14:textId="14F2811C" w:rsidR="006B3975" w:rsidRDefault="005747A1" w:rsidP="00DE3BF2">
      <w:pPr>
        <w:pStyle w:val="aa"/>
        <w:ind w:left="447" w:firstLine="283"/>
      </w:pPr>
      <w:r>
        <w:t>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364FC725" w14:textId="2D97A438" w:rsidR="00696651" w:rsidRDefault="00696651" w:rsidP="00DE3BF2">
      <w:pPr>
        <w:pStyle w:val="aa"/>
        <w:ind w:left="447" w:firstLine="283"/>
      </w:pPr>
      <w:r>
        <w:t>タイムアウトを行うための「</w:t>
      </w:r>
      <w:r>
        <w:rPr>
          <w:rFonts w:hint="eastAsia"/>
        </w:rPr>
        <w:t>std::</w:t>
      </w:r>
      <w:r>
        <w:t>timed_mutex</w:t>
      </w:r>
      <w:r>
        <w:t>」、再帰ロックを行うための「</w:t>
      </w:r>
      <w:r>
        <w:rPr>
          <w:rFonts w:hint="eastAsia"/>
        </w:rPr>
        <w:t>std::recursive_mutex</w:t>
      </w:r>
      <w:r>
        <w:rPr>
          <w:rFonts w:hint="eastAsia"/>
        </w:rPr>
        <w:t>」、その両方を組み合わせた「</w:t>
      </w:r>
      <w:r>
        <w:rPr>
          <w:rFonts w:hint="eastAsia"/>
        </w:rPr>
        <w:t>std::recursive_timed_mutex</w:t>
      </w:r>
      <w:r>
        <w:rPr>
          <w:rFonts w:hint="eastAsia"/>
        </w:rPr>
        <w:t>」という亜種もある。</w:t>
      </w:r>
    </w:p>
    <w:p w14:paraId="5A300939" w14:textId="0FD48436" w:rsidR="000D7241" w:rsidRPr="006B3975" w:rsidRDefault="000D7241" w:rsidP="00DE3BF2">
      <w:pPr>
        <w:pStyle w:val="aa"/>
        <w:ind w:left="447" w:firstLine="283"/>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t>#include &lt;stdlib.h&gt;</w:t>
            </w:r>
          </w:p>
          <w:p w14:paraId="2CB4411A" w14:textId="77777777" w:rsidR="005747A1" w:rsidRDefault="005747A1" w:rsidP="005747A1">
            <w:pPr>
              <w:pStyle w:val="3-"/>
            </w:pPr>
          </w:p>
          <w:p w14:paraId="1A3258D7" w14:textId="77777777" w:rsidR="005747A1" w:rsidRDefault="005747A1" w:rsidP="005747A1">
            <w:pPr>
              <w:pStyle w:val="3-"/>
            </w:pPr>
            <w:r>
              <w:t>#include &lt;thread&gt;</w:t>
            </w:r>
          </w:p>
          <w:p w14:paraId="1886F425" w14:textId="77777777" w:rsidR="005747A1" w:rsidRDefault="005747A1" w:rsidP="005747A1">
            <w:pPr>
              <w:pStyle w:val="3-"/>
            </w:pPr>
            <w:r>
              <w:t>#include &lt;mutex&gt;</w:t>
            </w:r>
          </w:p>
          <w:p w14:paraId="0C50E039" w14:textId="77777777" w:rsidR="005747A1" w:rsidRDefault="005747A1" w:rsidP="005747A1">
            <w:pPr>
              <w:pStyle w:val="3-"/>
            </w:pPr>
          </w:p>
          <w:p w14:paraId="15B6A7B4" w14:textId="77777777" w:rsidR="005747A1" w:rsidRDefault="005747A1" w:rsidP="005747A1">
            <w:pPr>
              <w:pStyle w:val="3-"/>
            </w:pPr>
            <w:r>
              <w:rPr>
                <w:rFonts w:hint="eastAsia"/>
              </w:rPr>
              <w:lastRenderedPageBreak/>
              <w:t>#include &lt;chrono&gt; //時間計測用</w:t>
            </w:r>
          </w:p>
          <w:p w14:paraId="1B4C5253" w14:textId="77777777" w:rsidR="005747A1" w:rsidRDefault="005747A1" w:rsidP="005747A1">
            <w:pPr>
              <w:pStyle w:val="3-"/>
            </w:pPr>
          </w:p>
          <w:p w14:paraId="59FEFAE4" w14:textId="77777777" w:rsidR="005747A1" w:rsidRDefault="005747A1" w:rsidP="005747A1">
            <w:pPr>
              <w:pStyle w:val="3-"/>
            </w:pPr>
            <w:r>
              <w:rPr>
                <w:rFonts w:hint="eastAsia"/>
              </w:rPr>
              <w:t>//ミューテックスオブジェクト</w:t>
            </w:r>
          </w:p>
          <w:p w14:paraId="25EBD445" w14:textId="77777777" w:rsidR="005747A1" w:rsidRDefault="005747A1" w:rsidP="005747A1">
            <w:pPr>
              <w:pStyle w:val="3-"/>
            </w:pPr>
            <w:r>
              <w:t>static std::mutex s_mutex;</w:t>
            </w:r>
          </w:p>
          <w:p w14:paraId="633B33EE" w14:textId="77777777" w:rsidR="005747A1" w:rsidRDefault="005747A1" w:rsidP="005747A1">
            <w:pPr>
              <w:pStyle w:val="3-"/>
            </w:pPr>
          </w:p>
          <w:p w14:paraId="71441BA2" w14:textId="77777777" w:rsidR="005747A1" w:rsidRDefault="005747A1" w:rsidP="005747A1">
            <w:pPr>
              <w:pStyle w:val="3-"/>
            </w:pPr>
            <w:r>
              <w:rPr>
                <w:rFonts w:hint="eastAsia"/>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Default="005747A1" w:rsidP="005747A1">
            <w:pPr>
              <w:pStyle w:val="3-"/>
            </w:pPr>
            <w:r>
              <w:rPr>
                <w:rFonts w:hint="eastAsia"/>
              </w:rPr>
              <w:t>//スレッド固有データ</w:t>
            </w:r>
          </w:p>
          <w:p w14:paraId="6684EA00" w14:textId="77777777" w:rsidR="005747A1" w:rsidRDefault="005747A1" w:rsidP="005747A1">
            <w:pPr>
              <w:pStyle w:val="3-"/>
            </w:pPr>
            <w:r>
              <w:t>__declspec(thread) int s_tlsData = 0;</w:t>
            </w:r>
          </w:p>
          <w:p w14:paraId="1411F0F9" w14:textId="77777777" w:rsidR="005747A1" w:rsidRDefault="005747A1" w:rsidP="005747A1">
            <w:pPr>
              <w:pStyle w:val="3-"/>
            </w:pPr>
            <w:r>
              <w:rPr>
                <w:rFonts w:hint="eastAsia"/>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Default="005747A1" w:rsidP="005747A1">
            <w:pPr>
              <w:pStyle w:val="3-"/>
            </w:pPr>
            <w:r>
              <w:rPr>
                <w:rFonts w:hint="eastAsia"/>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Default="005747A1" w:rsidP="005747A1">
            <w:pPr>
              <w:pStyle w:val="3-"/>
            </w:pPr>
            <w:r>
              <w:rPr>
                <w:rFonts w:hint="eastAsia"/>
              </w:rPr>
              <w:tab/>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7919405D" w14:textId="77777777" w:rsidR="005747A1" w:rsidRDefault="005747A1" w:rsidP="005747A1">
            <w:pPr>
              <w:pStyle w:val="3-"/>
            </w:pPr>
          </w:p>
          <w:p w14:paraId="58C71889" w14:textId="77777777" w:rsidR="005747A1" w:rsidRDefault="005747A1" w:rsidP="005747A1">
            <w:pPr>
              <w:pStyle w:val="3-"/>
            </w:pPr>
            <w:r>
              <w:rPr>
                <w:rFonts w:hint="eastAsia"/>
              </w:rPr>
              <w:tab/>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pPr>
            <w:r>
              <w:rPr>
                <w:rFonts w:hint="eastAsia"/>
              </w:rPr>
              <w:tab/>
            </w:r>
            <w:r>
              <w:rPr>
                <w:rFonts w:hint="eastAsia"/>
              </w:rPr>
              <w:tab/>
              <w:t>//ミューテックス取得</w:t>
            </w:r>
          </w:p>
          <w:p w14:paraId="61529528" w14:textId="77777777" w:rsidR="005747A1" w:rsidRDefault="005747A1" w:rsidP="005747A1">
            <w:pPr>
              <w:pStyle w:val="3-"/>
            </w:pPr>
            <w:r>
              <w:tab/>
            </w:r>
            <w:r>
              <w:tab/>
              <w:t>s_mutex.lock();</w:t>
            </w:r>
          </w:p>
          <w:p w14:paraId="38310F40" w14:textId="77777777" w:rsidR="005747A1" w:rsidRDefault="005747A1" w:rsidP="005747A1">
            <w:pPr>
              <w:pStyle w:val="3-"/>
            </w:pPr>
            <w:r>
              <w:rPr>
                <w:rFonts w:hint="eastAsia"/>
              </w:rPr>
              <w:tab/>
              <w:t>//</w:t>
            </w:r>
            <w:r>
              <w:rPr>
                <w:rFonts w:hint="eastAsia"/>
              </w:rPr>
              <w:tab/>
              <w:t>s_mutex.try_lock();//取得できない時に他の処理を行いたい場合は try_lock() を使用する</w:t>
            </w:r>
          </w:p>
          <w:p w14:paraId="08DEF3BA" w14:textId="77777777" w:rsidR="00696651" w:rsidRDefault="00696651" w:rsidP="00696651">
            <w:pPr>
              <w:pStyle w:val="3-"/>
            </w:pPr>
            <w:r>
              <w:rPr>
                <w:rFonts w:hint="eastAsia"/>
              </w:rPr>
              <w:tab/>
            </w:r>
            <w:r>
              <w:rPr>
                <w:rFonts w:hint="eastAsia"/>
              </w:rPr>
              <w:tab/>
              <w:t xml:space="preserve">                   //タイムアウトしたい場合は timed_mutex クラスを使用する</w:t>
            </w:r>
          </w:p>
          <w:p w14:paraId="4D22DD6C" w14:textId="6C38E668" w:rsidR="005747A1" w:rsidRDefault="00696651" w:rsidP="00696651">
            <w:pPr>
              <w:pStyle w:val="3-"/>
            </w:pPr>
            <w:r>
              <w:rPr>
                <w:rFonts w:hint="eastAsia"/>
              </w:rPr>
              <w:tab/>
            </w:r>
            <w:r>
              <w:rPr>
                <w:rFonts w:hint="eastAsia"/>
              </w:rPr>
              <w:tab/>
              <w:t xml:space="preserve">                   //再帰ロックしたい場合は recursive_mutex クラスを使用する</w:t>
            </w:r>
          </w:p>
          <w:p w14:paraId="5DEC1AB1" w14:textId="77777777" w:rsidR="00696651" w:rsidRDefault="00696651" w:rsidP="00696651">
            <w:pPr>
              <w:pStyle w:val="3-"/>
            </w:pPr>
          </w:p>
          <w:p w14:paraId="4D954389" w14:textId="77777777" w:rsidR="005747A1" w:rsidRDefault="005747A1" w:rsidP="005747A1">
            <w:pPr>
              <w:pStyle w:val="3-"/>
            </w:pPr>
            <w:r>
              <w:rPr>
                <w:rFonts w:hint="eastAsia"/>
              </w:rPr>
              <w:tab/>
            </w:r>
            <w:r>
              <w:rPr>
                <w:rFonts w:hint="eastAsia"/>
              </w:rPr>
              <w:tab/>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pPr>
            <w:r>
              <w:rPr>
                <w:rFonts w:hint="eastAsia"/>
              </w:rPr>
              <w:tab/>
            </w:r>
            <w:r>
              <w:rPr>
                <w:rFonts w:hint="eastAsia"/>
              </w:rPr>
              <w:tab/>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Default="005747A1" w:rsidP="005747A1">
            <w:pPr>
              <w:pStyle w:val="3-"/>
            </w:pPr>
            <w:r>
              <w:rPr>
                <w:rFonts w:hint="eastAsia"/>
              </w:rPr>
              <w:tab/>
            </w:r>
            <w:r>
              <w:rPr>
                <w:rFonts w:hint="eastAsia"/>
              </w:rPr>
              <w:tab/>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pPr>
            <w:r>
              <w:rPr>
                <w:rFonts w:hint="eastAsia"/>
              </w:rPr>
              <w:tab/>
            </w:r>
            <w:r>
              <w:rPr>
                <w:rFonts w:hint="eastAsia"/>
              </w:rPr>
              <w:tab/>
              <w:t>//若干ランダムでスリープ（0～4 msec）</w:t>
            </w:r>
          </w:p>
          <w:p w14:paraId="780B958C" w14:textId="77777777" w:rsidR="005747A1" w:rsidRDefault="005747A1" w:rsidP="005747A1">
            <w:pPr>
              <w:pStyle w:val="3-"/>
            </w:pPr>
            <w:r>
              <w:tab/>
            </w:r>
            <w:r>
              <w:tab/>
              <w:t>std::this_thread::sleep_for(std::chrono::milliseconds(rand() % 5));</w:t>
            </w:r>
          </w:p>
          <w:p w14:paraId="6F751924" w14:textId="77777777" w:rsidR="005747A1" w:rsidRDefault="005747A1" w:rsidP="005747A1">
            <w:pPr>
              <w:pStyle w:val="3-"/>
            </w:pPr>
          </w:p>
          <w:p w14:paraId="7A525F9A" w14:textId="77777777" w:rsidR="005747A1" w:rsidRDefault="005747A1" w:rsidP="005747A1">
            <w:pPr>
              <w:pStyle w:val="3-"/>
            </w:pPr>
            <w:r>
              <w:rPr>
                <w:rFonts w:hint="eastAsia"/>
              </w:rPr>
              <w:tab/>
            </w:r>
            <w:r>
              <w:rPr>
                <w:rFonts w:hint="eastAsia"/>
              </w:rPr>
              <w:tab/>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Default="005747A1" w:rsidP="005747A1">
            <w:pPr>
              <w:pStyle w:val="3-"/>
            </w:pPr>
            <w:r>
              <w:rPr>
                <w:rFonts w:hint="eastAsia"/>
              </w:rPr>
              <w:tab/>
            </w:r>
            <w:r>
              <w:rPr>
                <w:rFonts w:hint="eastAsia"/>
              </w:rPr>
              <w:tab/>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pPr>
            <w:r>
              <w:rPr>
                <w:rFonts w:hint="eastAsia"/>
              </w:rPr>
              <w:tab/>
            </w:r>
            <w:r>
              <w:rPr>
                <w:rFonts w:hint="eastAsia"/>
              </w:rPr>
              <w:tab/>
              <w:t>//ミューテックス解放</w:t>
            </w:r>
          </w:p>
          <w:p w14:paraId="54216D32" w14:textId="77777777" w:rsidR="005747A1" w:rsidRDefault="005747A1" w:rsidP="005747A1">
            <w:pPr>
              <w:pStyle w:val="3-"/>
            </w:pPr>
            <w:r>
              <w:tab/>
            </w:r>
            <w:r>
              <w:tab/>
              <w:t>s_mutex.unlock();</w:t>
            </w:r>
          </w:p>
          <w:p w14:paraId="216706A9" w14:textId="77777777" w:rsidR="005747A1" w:rsidRDefault="005747A1" w:rsidP="005747A1">
            <w:pPr>
              <w:pStyle w:val="3-"/>
            </w:pPr>
            <w:r>
              <w:tab/>
            </w:r>
            <w:r>
              <w:tab/>
            </w:r>
          </w:p>
          <w:p w14:paraId="08773FAA" w14:textId="77777777" w:rsidR="005747A1" w:rsidRDefault="005747A1" w:rsidP="005747A1">
            <w:pPr>
              <w:pStyle w:val="3-"/>
            </w:pPr>
            <w:r>
              <w:rPr>
                <w:rFonts w:hint="eastAsia"/>
              </w:rPr>
              <w:tab/>
            </w:r>
            <w:r>
              <w:rPr>
                <w:rFonts w:hint="eastAsia"/>
              </w:rPr>
              <w:tab/>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Default="005747A1" w:rsidP="005747A1">
            <w:pPr>
              <w:pStyle w:val="3-"/>
            </w:pPr>
            <w:r>
              <w:rPr>
                <w:rFonts w:hint="eastAsia"/>
              </w:rPr>
              <w:tab/>
              <w:t>//</w:t>
            </w:r>
            <w:r>
              <w:rPr>
                <w:rFonts w:hint="eastAsia"/>
              </w:rPr>
              <w:tab/>
              <w:t>//スレッド切り替え</w:t>
            </w:r>
          </w:p>
          <w:p w14:paraId="04899928" w14:textId="77777777" w:rsidR="005747A1" w:rsidRDefault="005747A1" w:rsidP="005747A1">
            <w:pPr>
              <w:pStyle w:val="3-"/>
            </w:pPr>
            <w:r>
              <w:rPr>
                <w:rFonts w:hint="eastAsia"/>
              </w:rPr>
              <w:tab/>
              <w:t>//</w:t>
            </w:r>
            <w:r>
              <w:rPr>
                <w:rFonts w:hint="eastAsia"/>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Default="005747A1" w:rsidP="005747A1">
            <w:pPr>
              <w:pStyle w:val="3-"/>
            </w:pPr>
            <w:r>
              <w:rPr>
                <w:rFonts w:hint="eastAsia"/>
              </w:rPr>
              <w:tab/>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Default="005747A1" w:rsidP="005747A1">
            <w:pPr>
              <w:pStyle w:val="3-"/>
            </w:pPr>
            <w:r>
              <w:rPr>
                <w:rFonts w:hint="eastAsia"/>
              </w:rPr>
              <w:lastRenderedPageBreak/>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pPr>
            <w:r>
              <w:rPr>
                <w:rFonts w:hint="eastAsia"/>
              </w:rPr>
              <w:tab/>
              <w:t>//スレッド作成</w:t>
            </w:r>
          </w:p>
          <w:p w14:paraId="7EC6639A" w14:textId="77777777" w:rsidR="005747A1" w:rsidRDefault="005747A1" w:rsidP="005747A1">
            <w:pPr>
              <w:pStyle w:val="3-"/>
            </w:pPr>
            <w:r>
              <w:rPr>
                <w:rFonts w:hint="eastAsia"/>
              </w:rPr>
              <w:tab/>
              <w:t>std::thread thread_obj1 = std::thread(threadFunc, "太郎");</w:t>
            </w:r>
          </w:p>
          <w:p w14:paraId="1BE7FE90" w14:textId="77777777" w:rsidR="005747A1" w:rsidRDefault="005747A1" w:rsidP="005747A1">
            <w:pPr>
              <w:pStyle w:val="3-"/>
            </w:pPr>
            <w:r>
              <w:rPr>
                <w:rFonts w:hint="eastAsia"/>
              </w:rPr>
              <w:tab/>
              <w:t>std::thread thread_obj2 = std::thread(threadFunc, "次郎");</w:t>
            </w:r>
          </w:p>
          <w:p w14:paraId="2E1D9848" w14:textId="77777777" w:rsidR="005747A1" w:rsidRDefault="005747A1" w:rsidP="005747A1">
            <w:pPr>
              <w:pStyle w:val="3-"/>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Default="005747A1" w:rsidP="005747A1">
            <w:pPr>
              <w:pStyle w:val="3-"/>
            </w:pPr>
            <w:r>
              <w:rPr>
                <w:rFonts w:hint="eastAsia"/>
              </w:rPr>
              <w:tab/>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pPr>
            <w:r>
              <w:rPr>
                <w:rFonts w:hint="eastAsia"/>
              </w:rPr>
              <w:tab/>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Default="005747A1" w:rsidP="005747A1">
            <w:pPr>
              <w:pStyle w:val="3-"/>
            </w:pPr>
            <w:r>
              <w:tab/>
            </w:r>
            <w:r>
              <w:tab/>
            </w:r>
            <w:r>
              <w:tab/>
              <w:t>s_mutex.lock();</w:t>
            </w:r>
          </w:p>
          <w:p w14:paraId="186B37B9" w14:textId="77777777" w:rsidR="005747A1" w:rsidRDefault="005747A1" w:rsidP="005747A1">
            <w:pPr>
              <w:pStyle w:val="3-"/>
            </w:pPr>
            <w:r>
              <w:tab/>
            </w:r>
            <w:r>
              <w:tab/>
            </w:r>
            <w: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E11B9B4" w14:textId="77777777" w:rsidR="005747A1" w:rsidRDefault="005747A1" w:rsidP="005747A1">
            <w:pPr>
              <w:pStyle w:val="3-"/>
            </w:pPr>
            <w:r>
              <w:tab/>
            </w:r>
            <w:r>
              <w:tab/>
              <w:t>auto duration = static_cast&lt;float&gt;(static_cast&lt;double&gt;(std::chrono::duration_cast&lt; std::chrono::microseconds &gt;(end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color w:val="auto"/>
              </w:rPr>
            </w:pPr>
            <w:r w:rsidRPr="005747A1">
              <w:rPr>
                <w:rFonts w:hint="eastAsia"/>
                <w:color w:val="auto"/>
              </w:rPr>
              <w:t>- begin:太郎 -</w:t>
            </w:r>
          </w:p>
          <w:p w14:paraId="68F04D4F" w14:textId="77777777" w:rsidR="005747A1" w:rsidRPr="005747A1" w:rsidRDefault="005747A1" w:rsidP="005747A1">
            <w:pPr>
              <w:pStyle w:val="3-"/>
              <w:rPr>
                <w:color w:val="auto"/>
              </w:rPr>
            </w:pPr>
            <w:r w:rsidRPr="005747A1">
              <w:rPr>
                <w:rFonts w:hint="eastAsia"/>
                <w:color w:val="auto"/>
              </w:rPr>
              <w:t>太郎: [BEFORE] commonData=0, tlsData=0</w:t>
            </w:r>
          </w:p>
          <w:p w14:paraId="65D2C496" w14:textId="77777777" w:rsidR="005747A1" w:rsidRPr="005747A1" w:rsidRDefault="005747A1" w:rsidP="005747A1">
            <w:pPr>
              <w:pStyle w:val="3-"/>
              <w:rPr>
                <w:color w:val="auto"/>
              </w:rPr>
            </w:pPr>
            <w:r w:rsidRPr="005747A1">
              <w:rPr>
                <w:rFonts w:hint="eastAsia"/>
                <w:color w:val="auto"/>
              </w:rPr>
              <w:t>- begin:次郎 -</w:t>
            </w:r>
          </w:p>
          <w:p w14:paraId="61CC961E" w14:textId="77777777" w:rsidR="005747A1" w:rsidRPr="005747A1" w:rsidRDefault="005747A1" w:rsidP="005747A1">
            <w:pPr>
              <w:pStyle w:val="3-"/>
              <w:rPr>
                <w:color w:val="auto"/>
              </w:rPr>
            </w:pPr>
            <w:r w:rsidRPr="005747A1">
              <w:rPr>
                <w:rFonts w:hint="eastAsia"/>
                <w:color w:val="auto"/>
              </w:rPr>
              <w:t>- begin:三郎 -</w:t>
            </w:r>
          </w:p>
          <w:p w14:paraId="00A7DEC2" w14:textId="77777777" w:rsidR="005747A1" w:rsidRPr="005747A1" w:rsidRDefault="005747A1" w:rsidP="005747A1">
            <w:pPr>
              <w:pStyle w:val="3-"/>
              <w:rPr>
                <w:color w:val="auto"/>
              </w:rPr>
            </w:pPr>
            <w:r w:rsidRPr="005747A1">
              <w:rPr>
                <w:rFonts w:hint="eastAsia"/>
                <w:color w:val="auto"/>
              </w:rPr>
              <w:t>太郎: [AFTER]  commonData=1, tlsData=1</w:t>
            </w:r>
          </w:p>
          <w:p w14:paraId="4319747F" w14:textId="77777777" w:rsidR="005747A1" w:rsidRPr="005747A1" w:rsidRDefault="005747A1" w:rsidP="005747A1">
            <w:pPr>
              <w:pStyle w:val="3-"/>
              <w:rPr>
                <w:color w:val="auto"/>
              </w:rPr>
            </w:pPr>
            <w:r w:rsidRPr="005747A1">
              <w:rPr>
                <w:rFonts w:hint="eastAsia"/>
                <w:color w:val="auto"/>
              </w:rPr>
              <w:t>次郎: [BEFORE] commonData=1, tlsData=0</w:t>
            </w:r>
          </w:p>
          <w:p w14:paraId="4296F292" w14:textId="77777777" w:rsidR="005747A1" w:rsidRPr="005747A1" w:rsidRDefault="005747A1" w:rsidP="005747A1">
            <w:pPr>
              <w:pStyle w:val="3-"/>
              <w:rPr>
                <w:color w:val="auto"/>
              </w:rPr>
            </w:pPr>
            <w:r w:rsidRPr="005747A1">
              <w:rPr>
                <w:rFonts w:hint="eastAsia"/>
                <w:color w:val="auto"/>
              </w:rPr>
              <w:t>次郎: [AFTER]  commonData=2, tlsData=1</w:t>
            </w:r>
          </w:p>
          <w:p w14:paraId="33E4A674" w14:textId="77777777" w:rsidR="005747A1" w:rsidRPr="005747A1" w:rsidRDefault="005747A1" w:rsidP="005747A1">
            <w:pPr>
              <w:pStyle w:val="3-"/>
              <w:rPr>
                <w:color w:val="auto"/>
              </w:rPr>
            </w:pPr>
            <w:r w:rsidRPr="005747A1">
              <w:rPr>
                <w:rFonts w:hint="eastAsia"/>
                <w:color w:val="auto"/>
              </w:rPr>
              <w:t>三郎: [BEFORE] commonData=2, tlsData=0</w:t>
            </w:r>
          </w:p>
          <w:p w14:paraId="65D27AB1" w14:textId="77777777" w:rsidR="005747A1" w:rsidRPr="005747A1" w:rsidRDefault="005747A1" w:rsidP="005747A1">
            <w:pPr>
              <w:pStyle w:val="3-"/>
              <w:rPr>
                <w:color w:val="auto"/>
              </w:rPr>
            </w:pPr>
            <w:r w:rsidRPr="005747A1">
              <w:rPr>
                <w:rFonts w:hint="eastAsia"/>
                <w:color w:val="auto"/>
              </w:rPr>
              <w:t>三郎: [AFTER]  commonData=3, tlsData=1</w:t>
            </w:r>
          </w:p>
          <w:p w14:paraId="56B9CE3D" w14:textId="77777777" w:rsidR="005747A1" w:rsidRPr="005747A1" w:rsidRDefault="005747A1" w:rsidP="005747A1">
            <w:pPr>
              <w:pStyle w:val="3-"/>
              <w:rPr>
                <w:color w:val="auto"/>
              </w:rPr>
            </w:pPr>
            <w:r w:rsidRPr="005747A1">
              <w:rPr>
                <w:rFonts w:hint="eastAsia"/>
                <w:color w:val="auto"/>
              </w:rPr>
              <w:t>太郎: [BEFORE] commonData=3, tlsData=1</w:t>
            </w:r>
          </w:p>
          <w:p w14:paraId="3129D041" w14:textId="77777777" w:rsidR="005747A1" w:rsidRPr="005747A1" w:rsidRDefault="005747A1" w:rsidP="005747A1">
            <w:pPr>
              <w:pStyle w:val="3-"/>
              <w:rPr>
                <w:color w:val="auto"/>
              </w:rPr>
            </w:pPr>
            <w:r w:rsidRPr="005747A1">
              <w:rPr>
                <w:rFonts w:hint="eastAsia"/>
                <w:color w:val="auto"/>
              </w:rPr>
              <w:t>太郎: [AFTER]  commonData=4, tlsData=2</w:t>
            </w:r>
          </w:p>
          <w:p w14:paraId="2C271C24" w14:textId="77777777" w:rsidR="005747A1" w:rsidRPr="005747A1" w:rsidRDefault="005747A1" w:rsidP="005747A1">
            <w:pPr>
              <w:pStyle w:val="3-"/>
              <w:rPr>
                <w:color w:val="auto"/>
              </w:rPr>
            </w:pPr>
            <w:r w:rsidRPr="005747A1">
              <w:rPr>
                <w:rFonts w:hint="eastAsia"/>
                <w:color w:val="auto"/>
              </w:rPr>
              <w:t>次郎: [BEFORE] commonData=4, tlsData=1</w:t>
            </w:r>
          </w:p>
          <w:p w14:paraId="736F5256" w14:textId="77777777" w:rsidR="005747A1" w:rsidRPr="005747A1" w:rsidRDefault="005747A1" w:rsidP="005747A1">
            <w:pPr>
              <w:pStyle w:val="3-"/>
              <w:rPr>
                <w:color w:val="auto"/>
              </w:rPr>
            </w:pPr>
            <w:r w:rsidRPr="005747A1">
              <w:rPr>
                <w:rFonts w:hint="eastAsia"/>
                <w:color w:val="auto"/>
              </w:rPr>
              <w:t>次郎: [AFTER]  commonData=5, tlsData=2</w:t>
            </w:r>
          </w:p>
          <w:p w14:paraId="10B6B577" w14:textId="77777777" w:rsidR="005747A1" w:rsidRPr="005747A1" w:rsidRDefault="005747A1" w:rsidP="005747A1">
            <w:pPr>
              <w:pStyle w:val="3-"/>
              <w:rPr>
                <w:color w:val="auto"/>
              </w:rPr>
            </w:pPr>
            <w:r w:rsidRPr="005747A1">
              <w:rPr>
                <w:rFonts w:hint="eastAsia"/>
                <w:color w:val="auto"/>
              </w:rPr>
              <w:t>三郎: [BEFORE] commonData=5, tlsData=1</w:t>
            </w:r>
          </w:p>
          <w:p w14:paraId="4C5C5266" w14:textId="77777777" w:rsidR="005747A1" w:rsidRPr="005747A1" w:rsidRDefault="005747A1" w:rsidP="005747A1">
            <w:pPr>
              <w:pStyle w:val="3-"/>
              <w:rPr>
                <w:color w:val="auto"/>
              </w:rPr>
            </w:pPr>
            <w:r w:rsidRPr="005747A1">
              <w:rPr>
                <w:rFonts w:hint="eastAsia"/>
                <w:color w:val="auto"/>
              </w:rPr>
              <w:t>三郎: [AFTER]  commonData=6, tlsData=2</w:t>
            </w:r>
          </w:p>
          <w:p w14:paraId="0CD1E76D" w14:textId="77777777" w:rsidR="005747A1" w:rsidRPr="005747A1" w:rsidRDefault="005747A1" w:rsidP="005747A1">
            <w:pPr>
              <w:pStyle w:val="3-"/>
              <w:rPr>
                <w:color w:val="auto"/>
              </w:rPr>
            </w:pPr>
            <w:r w:rsidRPr="005747A1">
              <w:rPr>
                <w:rFonts w:hint="eastAsia"/>
                <w:color w:val="auto"/>
              </w:rPr>
              <w:t>太郎: [BEFORE] commonData=6, tlsData=2</w:t>
            </w:r>
          </w:p>
          <w:p w14:paraId="6BA8084D" w14:textId="77777777" w:rsidR="005747A1" w:rsidRPr="005747A1" w:rsidRDefault="005747A1" w:rsidP="005747A1">
            <w:pPr>
              <w:pStyle w:val="3-"/>
              <w:rPr>
                <w:color w:val="auto"/>
              </w:rPr>
            </w:pPr>
            <w:r w:rsidRPr="005747A1">
              <w:rPr>
                <w:rFonts w:hint="eastAsia"/>
                <w:color w:val="auto"/>
              </w:rPr>
              <w:t>太郎: [AFTER]  commonData=7, tlsData=3</w:t>
            </w:r>
          </w:p>
          <w:p w14:paraId="28536BA8" w14:textId="77777777" w:rsidR="005747A1" w:rsidRPr="005747A1" w:rsidRDefault="005747A1" w:rsidP="005747A1">
            <w:pPr>
              <w:pStyle w:val="3-"/>
              <w:rPr>
                <w:color w:val="auto"/>
              </w:rPr>
            </w:pPr>
            <w:r w:rsidRPr="005747A1">
              <w:rPr>
                <w:rFonts w:hint="eastAsia"/>
                <w:color w:val="auto"/>
              </w:rPr>
              <w:t>- end:太郎 -</w:t>
            </w:r>
          </w:p>
          <w:p w14:paraId="2355E546" w14:textId="77777777" w:rsidR="005747A1" w:rsidRPr="005747A1" w:rsidRDefault="005747A1" w:rsidP="005747A1">
            <w:pPr>
              <w:pStyle w:val="3-"/>
              <w:rPr>
                <w:color w:val="auto"/>
              </w:rPr>
            </w:pPr>
            <w:r w:rsidRPr="005747A1">
              <w:rPr>
                <w:rFonts w:hint="eastAsia"/>
                <w:color w:val="auto"/>
              </w:rPr>
              <w:t>次郎: [BEFORE] commonData=7, tlsData=2</w:t>
            </w:r>
          </w:p>
          <w:p w14:paraId="31496EB8" w14:textId="77777777" w:rsidR="005747A1" w:rsidRPr="005747A1" w:rsidRDefault="005747A1" w:rsidP="005747A1">
            <w:pPr>
              <w:pStyle w:val="3-"/>
              <w:rPr>
                <w:color w:val="auto"/>
              </w:rPr>
            </w:pPr>
            <w:r w:rsidRPr="005747A1">
              <w:rPr>
                <w:rFonts w:hint="eastAsia"/>
                <w:color w:val="auto"/>
              </w:rPr>
              <w:t>次郎: [AFTER]  commonData=8, tlsData=3</w:t>
            </w:r>
          </w:p>
          <w:p w14:paraId="69295CD6" w14:textId="77777777" w:rsidR="005747A1" w:rsidRPr="005747A1" w:rsidRDefault="005747A1" w:rsidP="005747A1">
            <w:pPr>
              <w:pStyle w:val="3-"/>
              <w:rPr>
                <w:color w:val="auto"/>
              </w:rPr>
            </w:pPr>
            <w:r w:rsidRPr="005747A1">
              <w:rPr>
                <w:rFonts w:hint="eastAsia"/>
                <w:color w:val="auto"/>
              </w:rPr>
              <w:t>- end:次郎 -</w:t>
            </w:r>
          </w:p>
          <w:p w14:paraId="72DB6F55" w14:textId="77777777" w:rsidR="005747A1" w:rsidRPr="005747A1" w:rsidRDefault="005747A1" w:rsidP="005747A1">
            <w:pPr>
              <w:pStyle w:val="3-"/>
              <w:rPr>
                <w:color w:val="auto"/>
              </w:rPr>
            </w:pPr>
            <w:r w:rsidRPr="005747A1">
              <w:rPr>
                <w:rFonts w:hint="eastAsia"/>
                <w:color w:val="auto"/>
              </w:rPr>
              <w:t>三郎: [BEFORE] commonData=8, tlsData=2</w:t>
            </w:r>
          </w:p>
          <w:p w14:paraId="674AF7CD" w14:textId="77777777" w:rsidR="005747A1" w:rsidRPr="005747A1" w:rsidRDefault="005747A1" w:rsidP="005747A1">
            <w:pPr>
              <w:pStyle w:val="3-"/>
              <w:rPr>
                <w:color w:val="auto"/>
              </w:rPr>
            </w:pPr>
            <w:r w:rsidRPr="005747A1">
              <w:rPr>
                <w:rFonts w:hint="eastAsia"/>
                <w:color w:val="auto"/>
              </w:rPr>
              <w:t>三郎: [AFTER]  commonData=9, tlsData=3</w:t>
            </w:r>
          </w:p>
          <w:p w14:paraId="42117147" w14:textId="77777777" w:rsidR="005747A1" w:rsidRPr="005747A1" w:rsidRDefault="005747A1" w:rsidP="005747A1">
            <w:pPr>
              <w:pStyle w:val="3-"/>
              <w:rPr>
                <w:color w:val="auto"/>
              </w:rPr>
            </w:pPr>
            <w:r w:rsidRPr="005747A1">
              <w:rPr>
                <w:rFonts w:hint="eastAsia"/>
                <w:color w:val="auto"/>
              </w:rPr>
              <w:t>- end:三郎 -</w:t>
            </w:r>
          </w:p>
          <w:p w14:paraId="7F90D486" w14:textId="323389A9" w:rsidR="00DE3BF2" w:rsidRPr="00DD51B6" w:rsidRDefault="005747A1" w:rsidP="005747A1">
            <w:pPr>
              <w:pStyle w:val="3-"/>
            </w:pPr>
            <w:r w:rsidRPr="005747A1">
              <w:rPr>
                <w:color w:val="auto"/>
              </w:rPr>
              <w:t>Mutex * 10000000 = 0.650037 sec</w:t>
            </w:r>
          </w:p>
        </w:tc>
      </w:tr>
    </w:tbl>
    <w:p w14:paraId="439663F4" w14:textId="77777777" w:rsidR="00590471" w:rsidRDefault="00590471" w:rsidP="00590471">
      <w:pPr>
        <w:pStyle w:val="2"/>
      </w:pPr>
      <w:bookmarkStart w:id="103" w:name="_Toc378808455"/>
      <w:r>
        <w:rPr>
          <w:rFonts w:hint="eastAsia"/>
        </w:rPr>
        <w:t>排他制御：スピンロック</w:t>
      </w:r>
      <w:bookmarkEnd w:id="103"/>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lastRenderedPageBreak/>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pPr>
      <w:r>
        <w:t>前述の「ビジーウェイト」で説明しているとおり、並列処理環境でない場合や長時間の排他処理では非効率になるので注意。</w:t>
      </w:r>
    </w:p>
    <w:p w14:paraId="472292EA" w14:textId="77777777" w:rsidR="00590471" w:rsidRDefault="00590471" w:rsidP="00590471">
      <w:pPr>
        <w:pStyle w:val="3"/>
      </w:pPr>
      <w:bookmarkStart w:id="104" w:name="_Toc378808456"/>
      <w:r>
        <w:t>Posix</w:t>
      </w:r>
      <w:r>
        <w:rPr>
          <w:rFonts w:hint="eastAsia"/>
        </w:rPr>
        <w:t>ライブラリ版</w:t>
      </w:r>
      <w:bookmarkEnd w:id="104"/>
    </w:p>
    <w:p w14:paraId="146AE617" w14:textId="77777777" w:rsidR="00590471" w:rsidRDefault="00590471" w:rsidP="00590471">
      <w:pPr>
        <w:pStyle w:val="aa"/>
        <w:ind w:left="447" w:firstLine="283"/>
      </w:pPr>
      <w:r>
        <w:rPr>
          <w:rFonts w:hint="eastAsia"/>
        </w:rPr>
        <w:t>Posix</w:t>
      </w:r>
      <w:r>
        <w:rPr>
          <w:rFonts w:hint="eastAsia"/>
        </w:rPr>
        <w:t>ライブラリ版のスピンロック。</w:t>
      </w:r>
    </w:p>
    <w:p w14:paraId="6409B3FB" w14:textId="77777777" w:rsidR="00590471" w:rsidRDefault="00590471" w:rsidP="00590471">
      <w:pPr>
        <w:pStyle w:val="aa"/>
        <w:keepNext/>
        <w:widowControl/>
        <w:spacing w:beforeLines="50" w:before="180"/>
        <w:ind w:leftChars="203" w:left="447" w:hangingChars="10" w:hanging="21"/>
      </w:pPr>
      <w:r>
        <w:t>Posix</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pPr>
            <w:r>
              <w:rPr>
                <w:rFonts w:hint="eastAsia"/>
              </w:rPr>
              <w:t>#include &lt;sys/time.h&gt; //時間計測用</w:t>
            </w:r>
          </w:p>
          <w:p w14:paraId="08AA40ED" w14:textId="77777777" w:rsidR="00590471" w:rsidRDefault="00590471" w:rsidP="00A42DD8">
            <w:pPr>
              <w:pStyle w:val="3-"/>
            </w:pPr>
          </w:p>
          <w:p w14:paraId="06897E65" w14:textId="77777777" w:rsidR="00590471" w:rsidRDefault="00590471" w:rsidP="00A42DD8">
            <w:pPr>
              <w:pStyle w:val="3-"/>
            </w:pPr>
            <w:r>
              <w:rPr>
                <w:rFonts w:hint="eastAsia"/>
              </w:rPr>
              <w:t>//スピンロック</w:t>
            </w:r>
          </w:p>
          <w:p w14:paraId="63C2A84E" w14:textId="77777777" w:rsidR="00590471" w:rsidRDefault="00590471" w:rsidP="00A42DD8">
            <w:pPr>
              <w:pStyle w:val="3-"/>
            </w:pPr>
            <w:r>
              <w:t>static pthread_spinlock_t s_lock;</w:t>
            </w:r>
          </w:p>
          <w:p w14:paraId="3DBF9A58" w14:textId="77777777" w:rsidR="00590471" w:rsidRDefault="00590471" w:rsidP="00A42DD8">
            <w:pPr>
              <w:pStyle w:val="3-"/>
            </w:pPr>
          </w:p>
          <w:p w14:paraId="7A90EBEB" w14:textId="77777777" w:rsidR="00590471" w:rsidRDefault="00590471" w:rsidP="00A42DD8">
            <w:pPr>
              <w:pStyle w:val="3-"/>
            </w:pPr>
            <w:r>
              <w:rPr>
                <w:rFonts w:hint="eastAsia"/>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Default="00590471" w:rsidP="00A42DD8">
            <w:pPr>
              <w:pStyle w:val="3-"/>
            </w:pPr>
            <w:r>
              <w:rPr>
                <w:rFonts w:hint="eastAsia"/>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Default="00590471" w:rsidP="00A42DD8">
            <w:pPr>
              <w:pStyle w:val="3-"/>
            </w:pPr>
            <w:r>
              <w:rPr>
                <w:rFonts w:hint="eastAsia"/>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pPr>
            <w:r>
              <w:rPr>
                <w:rFonts w:hint="eastAsia"/>
              </w:rPr>
              <w:tab/>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Default="00590471" w:rsidP="00A42DD8">
            <w:pPr>
              <w:pStyle w:val="3-"/>
            </w:pPr>
            <w:r>
              <w:rPr>
                <w:rFonts w:hint="eastAsia"/>
              </w:rPr>
              <w:tab/>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pPr>
            <w:r>
              <w:rPr>
                <w:rFonts w:hint="eastAsia"/>
              </w:rPr>
              <w:tab/>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pPr>
            <w:r>
              <w:rPr>
                <w:rFonts w:hint="eastAsia"/>
              </w:rPr>
              <w:tab/>
            </w:r>
            <w:r>
              <w:rPr>
                <w:rFonts w:hint="eastAsia"/>
              </w:rPr>
              <w:tab/>
              <w:t>//スピンロック取得</w:t>
            </w:r>
          </w:p>
          <w:p w14:paraId="736B8906" w14:textId="77777777" w:rsidR="00590471" w:rsidRDefault="00590471" w:rsidP="00A42DD8">
            <w:pPr>
              <w:pStyle w:val="3-"/>
            </w:pPr>
            <w:r>
              <w:tab/>
            </w:r>
            <w:r>
              <w:tab/>
              <w:t>pthread_spin_lock(&amp;s_lock);</w:t>
            </w:r>
          </w:p>
          <w:p w14:paraId="7F749520" w14:textId="77777777" w:rsidR="00590471" w:rsidRDefault="00590471" w:rsidP="00A42DD8">
            <w:pPr>
              <w:pStyle w:val="3-"/>
            </w:pPr>
            <w:r>
              <w:rPr>
                <w:rFonts w:hint="eastAsia"/>
              </w:rPr>
              <w:tab/>
              <w:t>//</w:t>
            </w:r>
            <w:r>
              <w:rPr>
                <w:rFonts w:hint="eastAsia"/>
              </w:rPr>
              <w:tab/>
              <w:t>pthread_spin_trylock(&amp;s_lock);//取得できない時に他の処理を行いたい場合は pthread_spin_trylock() を使用する</w:t>
            </w:r>
          </w:p>
          <w:p w14:paraId="3689E6D5" w14:textId="77777777" w:rsidR="00590471" w:rsidRDefault="00590471" w:rsidP="00A42DD8">
            <w:pPr>
              <w:pStyle w:val="3-"/>
            </w:pPr>
            <w:r>
              <w:tab/>
            </w:r>
            <w:r>
              <w:tab/>
            </w:r>
          </w:p>
          <w:p w14:paraId="63695D1B" w14:textId="77777777" w:rsidR="00590471" w:rsidRDefault="00590471" w:rsidP="00A42DD8">
            <w:pPr>
              <w:pStyle w:val="3-"/>
            </w:pPr>
            <w:r>
              <w:rPr>
                <w:rFonts w:hint="eastAsia"/>
              </w:rPr>
              <w:tab/>
            </w:r>
            <w:r>
              <w:rPr>
                <w:rFonts w:hint="eastAsia"/>
              </w:rPr>
              <w:tab/>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Default="00590471" w:rsidP="00A42DD8">
            <w:pPr>
              <w:pStyle w:val="3-"/>
            </w:pPr>
            <w:r>
              <w:rPr>
                <w:rFonts w:hint="eastAsia"/>
              </w:rPr>
              <w:tab/>
            </w:r>
            <w:r>
              <w:rPr>
                <w:rFonts w:hint="eastAsia"/>
              </w:rPr>
              <w:tab/>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Default="00590471" w:rsidP="00A42DD8">
            <w:pPr>
              <w:pStyle w:val="3-"/>
            </w:pPr>
            <w:r>
              <w:rPr>
                <w:rFonts w:hint="eastAsia"/>
              </w:rPr>
              <w:tab/>
            </w:r>
            <w:r>
              <w:rPr>
                <w:rFonts w:hint="eastAsia"/>
              </w:rPr>
              <w:tab/>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tab/>
            </w:r>
            <w:r>
              <w:tab/>
              <w:t>++tls_data;</w:t>
            </w:r>
          </w:p>
          <w:p w14:paraId="23F1307B" w14:textId="77777777" w:rsidR="00590471" w:rsidRDefault="00590471" w:rsidP="00A42DD8">
            <w:pPr>
              <w:pStyle w:val="3-"/>
            </w:pPr>
          </w:p>
          <w:p w14:paraId="76DDA351" w14:textId="77777777" w:rsidR="00590471" w:rsidRDefault="00590471" w:rsidP="00A42DD8">
            <w:pPr>
              <w:pStyle w:val="3-"/>
            </w:pPr>
            <w:r>
              <w:rPr>
                <w:rFonts w:hint="eastAsia"/>
              </w:rPr>
              <w:tab/>
            </w:r>
            <w:r>
              <w:rPr>
                <w:rFonts w:hint="eastAsia"/>
              </w:rPr>
              <w:tab/>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Default="00590471" w:rsidP="00A42DD8">
            <w:pPr>
              <w:pStyle w:val="3-"/>
            </w:pPr>
            <w:r>
              <w:rPr>
                <w:rFonts w:hint="eastAsia"/>
              </w:rPr>
              <w:lastRenderedPageBreak/>
              <w:tab/>
            </w:r>
            <w:r>
              <w:rPr>
                <w:rFonts w:hint="eastAsia"/>
              </w:rPr>
              <w:tab/>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Default="00590471" w:rsidP="00A42DD8">
            <w:pPr>
              <w:pStyle w:val="3-"/>
            </w:pPr>
            <w:r>
              <w:rPr>
                <w:rFonts w:hint="eastAsia"/>
              </w:rPr>
              <w:tab/>
            </w:r>
            <w:r>
              <w:rPr>
                <w:rFonts w:hint="eastAsia"/>
              </w:rPr>
              <w:tab/>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Default="00590471" w:rsidP="00A42DD8">
            <w:pPr>
              <w:pStyle w:val="3-"/>
            </w:pPr>
            <w:r>
              <w:rPr>
                <w:rFonts w:hint="eastAsia"/>
              </w:rPr>
              <w:tab/>
            </w:r>
            <w:r>
              <w:rPr>
                <w:rFonts w:hint="eastAsia"/>
              </w:rPr>
              <w:tab/>
              <w:t>//スピンロック解放</w:t>
            </w:r>
          </w:p>
          <w:p w14:paraId="0628C860" w14:textId="77777777" w:rsidR="00590471" w:rsidRDefault="00590471" w:rsidP="00A42DD8">
            <w:pPr>
              <w:pStyle w:val="3-"/>
            </w:pPr>
            <w:r>
              <w:tab/>
            </w:r>
            <w:r>
              <w:tab/>
              <w:t>pthread_spin_unlock(&amp;s_lock);</w:t>
            </w:r>
          </w:p>
          <w:p w14:paraId="659BAF37" w14:textId="77777777" w:rsidR="00590471" w:rsidRDefault="00590471" w:rsidP="00A42DD8">
            <w:pPr>
              <w:pStyle w:val="3-"/>
            </w:pPr>
            <w:r>
              <w:tab/>
            </w:r>
            <w:r>
              <w:tab/>
            </w:r>
          </w:p>
          <w:p w14:paraId="209DAE7E" w14:textId="77777777" w:rsidR="00590471" w:rsidRDefault="00590471" w:rsidP="00A42DD8">
            <w:pPr>
              <w:pStyle w:val="3-"/>
            </w:pPr>
            <w:r>
              <w:rPr>
                <w:rFonts w:hint="eastAsia"/>
              </w:rPr>
              <w:tab/>
            </w:r>
            <w:r>
              <w:rPr>
                <w:rFonts w:hint="eastAsia"/>
              </w:rPr>
              <w:tab/>
              <w:t>//スレッド切り替えのためのスリープ</w:t>
            </w:r>
          </w:p>
          <w:p w14:paraId="5C3BE59F" w14:textId="77777777" w:rsidR="00590471" w:rsidRDefault="00590471" w:rsidP="00A42DD8">
            <w:pPr>
              <w:pStyle w:val="3-"/>
            </w:pPr>
            <w:r>
              <w:tab/>
            </w:r>
            <w:r>
              <w:tab/>
              <w:t>usleep(0);</w:t>
            </w:r>
          </w:p>
          <w:p w14:paraId="00E4FA67" w14:textId="77777777" w:rsidR="00590471" w:rsidRDefault="00590471" w:rsidP="00A42DD8">
            <w:pPr>
              <w:pStyle w:val="3-"/>
            </w:pPr>
            <w:r>
              <w:rPr>
                <w:rFonts w:hint="eastAsia"/>
              </w:rPr>
              <w:tab/>
              <w:t>//</w:t>
            </w:r>
            <w:r>
              <w:rPr>
                <w:rFonts w:hint="eastAsia"/>
              </w:rPr>
              <w:tab/>
              <w:t>//スレッド切り替え</w:t>
            </w:r>
          </w:p>
          <w:p w14:paraId="6B66FBA3" w14:textId="77777777" w:rsidR="00590471" w:rsidRDefault="00590471" w:rsidP="00A42DD8">
            <w:pPr>
              <w:pStyle w:val="3-"/>
            </w:pPr>
            <w:r>
              <w:rPr>
                <w:rFonts w:hint="eastAsia"/>
              </w:rPr>
              <w:tab/>
              <w:t>//</w:t>
            </w:r>
            <w:r>
              <w:rPr>
                <w:rFonts w:hint="eastAsia"/>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pPr>
            <w:r>
              <w:rPr>
                <w:rFonts w:hint="eastAsia"/>
              </w:rPr>
              <w:tab/>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Default="00590471" w:rsidP="00A42DD8">
            <w:pPr>
              <w:pStyle w:val="3-"/>
            </w:pPr>
            <w:r>
              <w:rPr>
                <w:rFonts w:hint="eastAsia"/>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pPr>
            <w:r>
              <w:rPr>
                <w:rFonts w:hint="eastAsia"/>
              </w:rPr>
              <w:tab/>
              <w:t>//スピンロック生成</w:t>
            </w:r>
          </w:p>
          <w:p w14:paraId="5CA49637" w14:textId="77777777" w:rsidR="00590471" w:rsidRDefault="00590471" w:rsidP="00A42DD8">
            <w:pPr>
              <w:pStyle w:val="3-"/>
            </w:pPr>
            <w:r>
              <w:t>//</w:t>
            </w:r>
            <w:r>
              <w:tab/>
              <w:t>pthread_spin_init(&amp;s_lock, PTHREAD_PROCESS_SHARED);</w:t>
            </w:r>
          </w:p>
          <w:p w14:paraId="312397D8" w14:textId="77777777" w:rsidR="00590471" w:rsidRDefault="00590471" w:rsidP="00A42DD8">
            <w:pPr>
              <w:pStyle w:val="3-"/>
            </w:pPr>
            <w:r>
              <w:rPr>
                <w:rFonts w:hint="eastAsia"/>
              </w:rPr>
              <w:tab/>
              <w:t>pthread_spin_init(&amp;s_lock, PTHREAD_PROCESS_PRIVATE);//単独プロセス専用</w:t>
            </w:r>
          </w:p>
          <w:p w14:paraId="3D850778" w14:textId="77777777" w:rsidR="00590471" w:rsidRDefault="00590471" w:rsidP="00A42DD8">
            <w:pPr>
              <w:pStyle w:val="3-"/>
            </w:pPr>
            <w:r>
              <w:tab/>
            </w:r>
          </w:p>
          <w:p w14:paraId="337C63CE" w14:textId="77777777" w:rsidR="00590471" w:rsidRDefault="00590471" w:rsidP="00A42DD8">
            <w:pPr>
              <w:pStyle w:val="3-"/>
            </w:pPr>
            <w:r>
              <w:rPr>
                <w:rFonts w:hint="eastAsia"/>
              </w:rPr>
              <w:tab/>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pPr>
            <w:r>
              <w:rPr>
                <w:rFonts w:hint="eastAsia"/>
              </w:rPr>
              <w:tab/>
            </w:r>
            <w:r>
              <w:rPr>
                <w:rFonts w:hint="eastAsia"/>
              </w:rPr>
              <w:tab/>
              <w:t>pthread_attr_setstacksize(&amp;attr, 1024);//スタックサイズ指定</w:t>
            </w:r>
          </w:p>
          <w:p w14:paraId="2527BD0E" w14:textId="77777777" w:rsidR="00590471" w:rsidRDefault="00590471" w:rsidP="00A42DD8">
            <w:pPr>
              <w:pStyle w:val="3-"/>
            </w:pPr>
            <w:r>
              <w:rPr>
                <w:rFonts w:hint="eastAsia"/>
              </w:rPr>
              <w:tab/>
            </w:r>
            <w:r>
              <w:rPr>
                <w:rFonts w:hint="eastAsia"/>
              </w:rPr>
              <w:tab/>
              <w:t>pthread_create(&amp;pth[0], &amp;attr, threadFunc, (void*)"太郎");</w:t>
            </w:r>
          </w:p>
          <w:p w14:paraId="008C7737" w14:textId="77777777" w:rsidR="00590471" w:rsidRDefault="00590471" w:rsidP="00A42DD8">
            <w:pPr>
              <w:pStyle w:val="3-"/>
            </w:pPr>
            <w:r>
              <w:rPr>
                <w:rFonts w:hint="eastAsia"/>
              </w:rPr>
              <w:tab/>
            </w:r>
            <w:r>
              <w:rPr>
                <w:rFonts w:hint="eastAsia"/>
              </w:rPr>
              <w:tab/>
              <w:t>pthread_create(&amp;pth[1], &amp;attr, threadFunc, (void*)"次郎");</w:t>
            </w:r>
          </w:p>
          <w:p w14:paraId="27C62424" w14:textId="77777777" w:rsidR="00590471" w:rsidRDefault="00590471" w:rsidP="00A42DD8">
            <w:pPr>
              <w:pStyle w:val="3-"/>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pPr>
            <w:r>
              <w:rPr>
                <w:rFonts w:hint="eastAsia"/>
              </w:rPr>
              <w:tab/>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77777777" w:rsidR="00590471" w:rsidRDefault="00590471" w:rsidP="00A42DD8">
            <w:pPr>
              <w:pStyle w:val="3-"/>
            </w:pPr>
            <w:r>
              <w:rPr>
                <w:rFonts w:hint="eastAsia"/>
              </w:rPr>
              <w:tab/>
              <w:t>//セマフォの取得と解放を大量に実行して時間を計測</w:t>
            </w:r>
          </w:p>
          <w:p w14:paraId="2630DADA" w14:textId="77777777" w:rsidR="00590471" w:rsidRDefault="00590471" w:rsidP="00A42DD8">
            <w:pPr>
              <w:pStyle w:val="3-"/>
            </w:pPr>
            <w:r>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tab/>
            </w:r>
            <w:r>
              <w:tab/>
              <w:t>{</w:t>
            </w:r>
          </w:p>
          <w:p w14:paraId="3CE497F8" w14:textId="77777777" w:rsidR="00590471" w:rsidRDefault="00590471" w:rsidP="00A42DD8">
            <w:pPr>
              <w:pStyle w:val="3-"/>
            </w:pPr>
            <w:r>
              <w:tab/>
            </w:r>
            <w:r>
              <w:tab/>
            </w:r>
            <w:r>
              <w:tab/>
              <w:t>pthread_spin_lock(&amp;s_lock);</w:t>
            </w:r>
          </w:p>
          <w:p w14:paraId="28A6CD54" w14:textId="77777777" w:rsidR="00590471" w:rsidRDefault="00590471" w:rsidP="00A42DD8">
            <w:pPr>
              <w:pStyle w:val="3-"/>
            </w:pPr>
            <w:r>
              <w:tab/>
            </w:r>
            <w:r>
              <w:tab/>
            </w:r>
            <w: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lastRenderedPageBreak/>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pPr>
            <w:r>
              <w:rPr>
                <w:rFonts w:hint="eastAsia"/>
              </w:rPr>
              <w:tab/>
              <w:t>//スピンロック破棄</w:t>
            </w:r>
          </w:p>
          <w:p w14:paraId="4F616B8A" w14:textId="77777777" w:rsidR="00590471" w:rsidRDefault="00590471" w:rsidP="00A42DD8">
            <w:pPr>
              <w:pStyle w:val="3-"/>
            </w:pPr>
            <w:r>
              <w:tab/>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58B3E262" w14:textId="77777777" w:rsidR="00590471" w:rsidRDefault="00590471" w:rsidP="00A42DD8">
            <w:pPr>
              <w:pStyle w:val="3-"/>
            </w:pPr>
            <w:r>
              <w:t>$ ./sync</w:t>
            </w:r>
          </w:p>
          <w:p w14:paraId="0800B401" w14:textId="77777777" w:rsidR="00590471" w:rsidRPr="00782AD5" w:rsidRDefault="00590471" w:rsidP="00A42DD8">
            <w:pPr>
              <w:pStyle w:val="3-"/>
              <w:rPr>
                <w:color w:val="auto"/>
              </w:rPr>
            </w:pPr>
            <w:r w:rsidRPr="00782AD5">
              <w:rPr>
                <w:rFonts w:hint="eastAsia"/>
                <w:color w:val="auto"/>
              </w:rPr>
              <w:t>- begin:三郎 -</w:t>
            </w:r>
          </w:p>
          <w:p w14:paraId="1E063B25" w14:textId="77777777" w:rsidR="00590471" w:rsidRPr="00782AD5" w:rsidRDefault="00590471" w:rsidP="00A42DD8">
            <w:pPr>
              <w:pStyle w:val="3-"/>
              <w:rPr>
                <w:color w:val="auto"/>
              </w:rPr>
            </w:pPr>
            <w:r w:rsidRPr="00782AD5">
              <w:rPr>
                <w:rFonts w:hint="eastAsia"/>
                <w:color w:val="auto"/>
              </w:rPr>
              <w:t>三郎: [BEFORE] commonData=0, tlsData=0</w:t>
            </w:r>
          </w:p>
          <w:p w14:paraId="7017B76E" w14:textId="77777777" w:rsidR="00590471" w:rsidRPr="00782AD5" w:rsidRDefault="00590471" w:rsidP="00A42DD8">
            <w:pPr>
              <w:pStyle w:val="3-"/>
              <w:rPr>
                <w:color w:val="auto"/>
              </w:rPr>
            </w:pPr>
            <w:r w:rsidRPr="00782AD5">
              <w:rPr>
                <w:rFonts w:hint="eastAsia"/>
                <w:color w:val="auto"/>
              </w:rPr>
              <w:t>三郎: [AFTER]  commonData=1, tlsData=1</w:t>
            </w:r>
          </w:p>
          <w:p w14:paraId="58E4F19E" w14:textId="77777777" w:rsidR="00590471" w:rsidRPr="00782AD5" w:rsidRDefault="00590471" w:rsidP="00A42DD8">
            <w:pPr>
              <w:pStyle w:val="3-"/>
              <w:rPr>
                <w:color w:val="auto"/>
              </w:rPr>
            </w:pPr>
            <w:r w:rsidRPr="00782AD5">
              <w:rPr>
                <w:rFonts w:hint="eastAsia"/>
                <w:color w:val="auto"/>
              </w:rPr>
              <w:t>- begin:次郎 -</w:t>
            </w:r>
          </w:p>
          <w:p w14:paraId="62162193" w14:textId="77777777" w:rsidR="00590471" w:rsidRPr="00782AD5" w:rsidRDefault="00590471" w:rsidP="00A42DD8">
            <w:pPr>
              <w:pStyle w:val="3-"/>
              <w:rPr>
                <w:color w:val="auto"/>
              </w:rPr>
            </w:pPr>
            <w:r w:rsidRPr="00782AD5">
              <w:rPr>
                <w:rFonts w:hint="eastAsia"/>
                <w:color w:val="auto"/>
              </w:rPr>
              <w:t>次郎: [BEFORE] commonData=1, tlsData=0</w:t>
            </w:r>
          </w:p>
          <w:p w14:paraId="0612E2D1" w14:textId="77777777" w:rsidR="00590471" w:rsidRPr="00782AD5" w:rsidRDefault="00590471" w:rsidP="00A42DD8">
            <w:pPr>
              <w:pStyle w:val="3-"/>
              <w:rPr>
                <w:color w:val="auto"/>
              </w:rPr>
            </w:pPr>
            <w:r w:rsidRPr="00782AD5">
              <w:rPr>
                <w:rFonts w:hint="eastAsia"/>
                <w:color w:val="auto"/>
              </w:rPr>
              <w:t>- begin:太郎 -</w:t>
            </w:r>
          </w:p>
          <w:p w14:paraId="1D941A4F" w14:textId="77777777" w:rsidR="00590471" w:rsidRPr="00782AD5" w:rsidRDefault="00590471" w:rsidP="00A42DD8">
            <w:pPr>
              <w:pStyle w:val="3-"/>
              <w:rPr>
                <w:color w:val="auto"/>
              </w:rPr>
            </w:pPr>
            <w:r w:rsidRPr="00782AD5">
              <w:rPr>
                <w:rFonts w:hint="eastAsia"/>
                <w:color w:val="auto"/>
              </w:rPr>
              <w:t>次郎: [AFTER]  commonData=2, tlsData=1</w:t>
            </w:r>
          </w:p>
          <w:p w14:paraId="55C20CE2" w14:textId="77777777" w:rsidR="00590471" w:rsidRPr="00782AD5" w:rsidRDefault="00590471" w:rsidP="00A42DD8">
            <w:pPr>
              <w:pStyle w:val="3-"/>
              <w:rPr>
                <w:color w:val="auto"/>
              </w:rPr>
            </w:pPr>
            <w:r w:rsidRPr="00782AD5">
              <w:rPr>
                <w:rFonts w:hint="eastAsia"/>
                <w:color w:val="auto"/>
              </w:rPr>
              <w:t>太郎: [BEFORE] commonData=2, tlsData=0</w:t>
            </w:r>
          </w:p>
          <w:p w14:paraId="10751F2F" w14:textId="77777777" w:rsidR="00590471" w:rsidRPr="00782AD5" w:rsidRDefault="00590471" w:rsidP="00A42DD8">
            <w:pPr>
              <w:pStyle w:val="3-"/>
              <w:rPr>
                <w:color w:val="auto"/>
              </w:rPr>
            </w:pPr>
            <w:r w:rsidRPr="00782AD5">
              <w:rPr>
                <w:rFonts w:hint="eastAsia"/>
                <w:color w:val="auto"/>
              </w:rPr>
              <w:t>太郎: [AFTER]  commonData=3, tlsData=1</w:t>
            </w:r>
          </w:p>
          <w:p w14:paraId="783A02D2" w14:textId="77777777" w:rsidR="00590471" w:rsidRPr="00782AD5" w:rsidRDefault="00590471" w:rsidP="00A42DD8">
            <w:pPr>
              <w:pStyle w:val="3-"/>
              <w:rPr>
                <w:color w:val="auto"/>
              </w:rPr>
            </w:pPr>
            <w:r w:rsidRPr="00782AD5">
              <w:rPr>
                <w:rFonts w:hint="eastAsia"/>
                <w:color w:val="auto"/>
              </w:rPr>
              <w:t>次郎: [BEFORE] commonData=3, tlsData=1</w:t>
            </w:r>
          </w:p>
          <w:p w14:paraId="648B2DB2" w14:textId="77777777" w:rsidR="00590471" w:rsidRPr="00782AD5" w:rsidRDefault="00590471" w:rsidP="00A42DD8">
            <w:pPr>
              <w:pStyle w:val="3-"/>
              <w:rPr>
                <w:color w:val="auto"/>
              </w:rPr>
            </w:pPr>
            <w:r w:rsidRPr="00782AD5">
              <w:rPr>
                <w:rFonts w:hint="eastAsia"/>
                <w:color w:val="auto"/>
              </w:rPr>
              <w:t>次郎: [AFTER]  commonData=4, tlsData=2</w:t>
            </w:r>
          </w:p>
          <w:p w14:paraId="4A64E5CC" w14:textId="77777777" w:rsidR="00590471" w:rsidRPr="00782AD5" w:rsidRDefault="00590471" w:rsidP="00A42DD8">
            <w:pPr>
              <w:pStyle w:val="3-"/>
              <w:rPr>
                <w:color w:val="auto"/>
              </w:rPr>
            </w:pPr>
            <w:r w:rsidRPr="00782AD5">
              <w:rPr>
                <w:rFonts w:hint="eastAsia"/>
                <w:color w:val="auto"/>
              </w:rPr>
              <w:t>三郎: [BEFORE] commonData=4, tlsData=1</w:t>
            </w:r>
          </w:p>
          <w:p w14:paraId="1BD09EAD" w14:textId="77777777" w:rsidR="00590471" w:rsidRPr="00782AD5" w:rsidRDefault="00590471" w:rsidP="00A42DD8">
            <w:pPr>
              <w:pStyle w:val="3-"/>
              <w:rPr>
                <w:color w:val="auto"/>
              </w:rPr>
            </w:pPr>
            <w:r w:rsidRPr="00782AD5">
              <w:rPr>
                <w:rFonts w:hint="eastAsia"/>
                <w:color w:val="auto"/>
              </w:rPr>
              <w:t>三郎: [AFTER]  commonData=5, tlsData=2</w:t>
            </w:r>
          </w:p>
          <w:p w14:paraId="2D6404FA" w14:textId="77777777" w:rsidR="00590471" w:rsidRPr="00782AD5" w:rsidRDefault="00590471" w:rsidP="00A42DD8">
            <w:pPr>
              <w:pStyle w:val="3-"/>
              <w:rPr>
                <w:color w:val="auto"/>
              </w:rPr>
            </w:pPr>
            <w:r w:rsidRPr="00782AD5">
              <w:rPr>
                <w:rFonts w:hint="eastAsia"/>
                <w:color w:val="auto"/>
              </w:rPr>
              <w:t>次郎: [BEFORE] commonData=5, tlsData=2</w:t>
            </w:r>
          </w:p>
          <w:p w14:paraId="711FB226" w14:textId="77777777" w:rsidR="00590471" w:rsidRPr="00782AD5" w:rsidRDefault="00590471" w:rsidP="00A42DD8">
            <w:pPr>
              <w:pStyle w:val="3-"/>
              <w:rPr>
                <w:color w:val="auto"/>
              </w:rPr>
            </w:pPr>
            <w:r w:rsidRPr="00782AD5">
              <w:rPr>
                <w:rFonts w:hint="eastAsia"/>
                <w:color w:val="auto"/>
              </w:rPr>
              <w:t>次郎: [AFTER]  commonData=6, tlsData=3</w:t>
            </w:r>
          </w:p>
          <w:p w14:paraId="68025902" w14:textId="77777777" w:rsidR="00590471" w:rsidRPr="00782AD5" w:rsidRDefault="00590471" w:rsidP="00A42DD8">
            <w:pPr>
              <w:pStyle w:val="3-"/>
              <w:rPr>
                <w:color w:val="auto"/>
              </w:rPr>
            </w:pPr>
            <w:r w:rsidRPr="00782AD5">
              <w:rPr>
                <w:rFonts w:hint="eastAsia"/>
                <w:color w:val="auto"/>
              </w:rPr>
              <w:t>太郎: [BEFORE] commonData=6, tlsData=1</w:t>
            </w:r>
          </w:p>
          <w:p w14:paraId="3D1D8FA6" w14:textId="77777777" w:rsidR="00590471" w:rsidRPr="00782AD5" w:rsidRDefault="00590471" w:rsidP="00A42DD8">
            <w:pPr>
              <w:pStyle w:val="3-"/>
              <w:rPr>
                <w:color w:val="auto"/>
              </w:rPr>
            </w:pPr>
            <w:r w:rsidRPr="00782AD5">
              <w:rPr>
                <w:rFonts w:hint="eastAsia"/>
                <w:color w:val="auto"/>
              </w:rPr>
              <w:t>- end:次郎 -</w:t>
            </w:r>
          </w:p>
          <w:p w14:paraId="321C98B1" w14:textId="77777777" w:rsidR="00590471" w:rsidRPr="00782AD5" w:rsidRDefault="00590471" w:rsidP="00A42DD8">
            <w:pPr>
              <w:pStyle w:val="3-"/>
              <w:rPr>
                <w:color w:val="auto"/>
              </w:rPr>
            </w:pPr>
            <w:r w:rsidRPr="00782AD5">
              <w:rPr>
                <w:rFonts w:hint="eastAsia"/>
                <w:color w:val="auto"/>
              </w:rPr>
              <w:t>太郎: [AFTER]  commonData=7, tlsData=2</w:t>
            </w:r>
          </w:p>
          <w:p w14:paraId="0E1A796C" w14:textId="77777777" w:rsidR="00590471" w:rsidRPr="00782AD5" w:rsidRDefault="00590471" w:rsidP="00A42DD8">
            <w:pPr>
              <w:pStyle w:val="3-"/>
              <w:rPr>
                <w:color w:val="auto"/>
              </w:rPr>
            </w:pPr>
            <w:r w:rsidRPr="00782AD5">
              <w:rPr>
                <w:rFonts w:hint="eastAsia"/>
                <w:color w:val="auto"/>
              </w:rPr>
              <w:t>三郎: [BEFORE] commonData=7, tlsData=2</w:t>
            </w:r>
          </w:p>
          <w:p w14:paraId="28B0E3C6" w14:textId="77777777" w:rsidR="00590471" w:rsidRPr="00782AD5" w:rsidRDefault="00590471" w:rsidP="00A42DD8">
            <w:pPr>
              <w:pStyle w:val="3-"/>
              <w:rPr>
                <w:color w:val="auto"/>
              </w:rPr>
            </w:pPr>
            <w:r w:rsidRPr="00782AD5">
              <w:rPr>
                <w:rFonts w:hint="eastAsia"/>
                <w:color w:val="auto"/>
              </w:rPr>
              <w:t>三郎: [AFTER]  commonData=8, tlsData=3</w:t>
            </w:r>
          </w:p>
          <w:p w14:paraId="251EFDF8" w14:textId="77777777" w:rsidR="00590471" w:rsidRPr="00782AD5" w:rsidRDefault="00590471" w:rsidP="00A42DD8">
            <w:pPr>
              <w:pStyle w:val="3-"/>
              <w:rPr>
                <w:color w:val="auto"/>
              </w:rPr>
            </w:pPr>
            <w:r w:rsidRPr="00782AD5">
              <w:rPr>
                <w:rFonts w:hint="eastAsia"/>
                <w:color w:val="auto"/>
              </w:rPr>
              <w:t>太郎: [BEFORE] commonData=8, tlsData=2</w:t>
            </w:r>
          </w:p>
          <w:p w14:paraId="3101E12C" w14:textId="77777777" w:rsidR="00590471" w:rsidRPr="00782AD5" w:rsidRDefault="00590471" w:rsidP="00A42DD8">
            <w:pPr>
              <w:pStyle w:val="3-"/>
              <w:rPr>
                <w:color w:val="auto"/>
              </w:rPr>
            </w:pPr>
            <w:r w:rsidRPr="00782AD5">
              <w:rPr>
                <w:rFonts w:hint="eastAsia"/>
                <w:color w:val="auto"/>
              </w:rPr>
              <w:t>- end:三郎 -</w:t>
            </w:r>
          </w:p>
          <w:p w14:paraId="302812CD" w14:textId="77777777" w:rsidR="00590471" w:rsidRPr="00782AD5" w:rsidRDefault="00590471" w:rsidP="00A42DD8">
            <w:pPr>
              <w:pStyle w:val="3-"/>
              <w:rPr>
                <w:color w:val="auto"/>
              </w:rPr>
            </w:pPr>
            <w:r w:rsidRPr="00782AD5">
              <w:rPr>
                <w:rFonts w:hint="eastAsia"/>
                <w:color w:val="auto"/>
              </w:rPr>
              <w:t>太郎: [AFTER]  commonData=9, tlsData=3</w:t>
            </w:r>
          </w:p>
          <w:p w14:paraId="0C6616B2" w14:textId="77777777" w:rsidR="00590471" w:rsidRPr="00782AD5" w:rsidRDefault="00590471" w:rsidP="00A42DD8">
            <w:pPr>
              <w:pStyle w:val="3-"/>
              <w:rPr>
                <w:color w:val="auto"/>
              </w:rPr>
            </w:pPr>
            <w:r w:rsidRPr="00782AD5">
              <w:rPr>
                <w:rFonts w:hint="eastAsia"/>
                <w:color w:val="auto"/>
              </w:rPr>
              <w:t>- end:太郎 -</w:t>
            </w:r>
          </w:p>
          <w:p w14:paraId="4381646F" w14:textId="77777777" w:rsidR="00590471" w:rsidRPr="00DD51B6" w:rsidRDefault="00590471" w:rsidP="00A42DD8">
            <w:pPr>
              <w:pStyle w:val="3-"/>
            </w:pPr>
            <w:r w:rsidRPr="00782AD5">
              <w:rPr>
                <w:color w:val="auto"/>
              </w:rPr>
              <w:t>Spinlock * 10000000 = 0.188224 sec</w:t>
            </w:r>
          </w:p>
        </w:tc>
      </w:tr>
    </w:tbl>
    <w:p w14:paraId="3DC55BF4" w14:textId="387EE445" w:rsidR="00DE3BF2" w:rsidRDefault="0036070F" w:rsidP="00DE3BF2">
      <w:pPr>
        <w:pStyle w:val="2"/>
      </w:pPr>
      <w:bookmarkStart w:id="105" w:name="_Toc378808457"/>
      <w:r>
        <w:rPr>
          <w:rFonts w:hint="eastAsia"/>
        </w:rPr>
        <w:t>排他制御：</w:t>
      </w:r>
      <w:r w:rsidR="00DE3BF2">
        <w:rPr>
          <w:rFonts w:hint="eastAsia"/>
        </w:rPr>
        <w:t>クリティカルセクション</w:t>
      </w:r>
      <w:bookmarkEnd w:id="105"/>
    </w:p>
    <w:p w14:paraId="2A14B667" w14:textId="49586C8B" w:rsidR="005747A1" w:rsidRDefault="005747A1" w:rsidP="00DE3BF2">
      <w:pPr>
        <w:pStyle w:val="a9"/>
        <w:ind w:firstLine="283"/>
      </w:pPr>
      <w:r>
        <w:t>「クリティカルセクション」という用語自体は、アトミック操作が必要な処理のことを</w:t>
      </w:r>
      <w:r w:rsidR="002F0524">
        <w:t>指すが、</w:t>
      </w:r>
      <w:r w:rsidR="000D7241">
        <w:t>本書では</w:t>
      </w:r>
      <w:r w:rsidR="002F0524">
        <w:t>、</w:t>
      </w:r>
      <w:r w:rsidR="000D7241">
        <w:rPr>
          <w:rFonts w:hint="eastAsia"/>
        </w:rPr>
        <w:t>Win32</w:t>
      </w:r>
      <w:r w:rsidR="002177DA">
        <w:rPr>
          <w:rFonts w:hint="eastAsia"/>
        </w:rPr>
        <w:t>API</w:t>
      </w:r>
      <w:r w:rsidR="000D7241">
        <w:rPr>
          <w:rFonts w:hint="eastAsia"/>
        </w:rPr>
        <w:t>が提供する機能について</w:t>
      </w:r>
      <w:r w:rsidR="002177DA">
        <w:rPr>
          <w:rFonts w:hint="eastAsia"/>
        </w:rPr>
        <w:t>説明する。</w:t>
      </w:r>
    </w:p>
    <w:p w14:paraId="68BBEED5" w14:textId="73E359A5" w:rsidR="00DE3BF2" w:rsidRDefault="00DE3BF2" w:rsidP="00DE3BF2">
      <w:pPr>
        <w:pStyle w:val="3"/>
      </w:pPr>
      <w:bookmarkStart w:id="106" w:name="_Toc378808458"/>
      <w:r>
        <w:t>Win32API</w:t>
      </w:r>
      <w:r>
        <w:rPr>
          <w:rFonts w:hint="eastAsia"/>
        </w:rPr>
        <w:t>版</w:t>
      </w:r>
      <w:bookmarkEnd w:id="106"/>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Default="002177DA" w:rsidP="00DE3BF2">
      <w:pPr>
        <w:pStyle w:val="aa"/>
        <w:ind w:left="447" w:firstLine="283"/>
      </w:pPr>
      <w:r>
        <w:rPr>
          <w:rFonts w:hint="eastAsia"/>
        </w:rPr>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lastRenderedPageBreak/>
              <w:t>#include &lt;stdlib.h&gt;</w:t>
            </w:r>
          </w:p>
          <w:p w14:paraId="168DAD24" w14:textId="77777777" w:rsidR="00F93479" w:rsidRDefault="00F93479" w:rsidP="00F93479">
            <w:pPr>
              <w:pStyle w:val="3-"/>
            </w:pPr>
          </w:p>
          <w:p w14:paraId="54380DCD" w14:textId="77777777" w:rsidR="00F93479" w:rsidRDefault="00F93479" w:rsidP="00F93479">
            <w:pPr>
              <w:pStyle w:val="3-"/>
            </w:pPr>
            <w: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Default="00F93479" w:rsidP="00F93479">
            <w:pPr>
              <w:pStyle w:val="3-"/>
            </w:pPr>
            <w:r>
              <w:rPr>
                <w:rFonts w:hint="eastAsia"/>
              </w:rPr>
              <w:t>//クリティカルセクション</w:t>
            </w:r>
          </w:p>
          <w:p w14:paraId="6FCDCFBC" w14:textId="77777777" w:rsidR="00F93479" w:rsidRDefault="00F93479" w:rsidP="00F93479">
            <w:pPr>
              <w:pStyle w:val="3-"/>
            </w:pPr>
            <w:r>
              <w:t>static CRITICAL_SECTION s_criticalSection;</w:t>
            </w:r>
          </w:p>
          <w:p w14:paraId="45A76532" w14:textId="77777777" w:rsidR="00F93479" w:rsidRDefault="00F93479" w:rsidP="00F93479">
            <w:pPr>
              <w:pStyle w:val="3-"/>
            </w:pPr>
          </w:p>
          <w:p w14:paraId="41E1F96B" w14:textId="77777777" w:rsidR="00F93479" w:rsidRDefault="00F93479" w:rsidP="00F93479">
            <w:pPr>
              <w:pStyle w:val="3-"/>
            </w:pPr>
            <w:r>
              <w:rPr>
                <w:rFonts w:hint="eastAsia"/>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Default="00F93479" w:rsidP="00F93479">
            <w:pPr>
              <w:pStyle w:val="3-"/>
            </w:pPr>
            <w:r>
              <w:rPr>
                <w:rFonts w:hint="eastAsia"/>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Default="00F93479" w:rsidP="00F93479">
            <w:pPr>
              <w:pStyle w:val="3-"/>
            </w:pPr>
            <w:r>
              <w:rPr>
                <w:rFonts w:hint="eastAsia"/>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Default="00F93479" w:rsidP="00F93479">
            <w:pPr>
              <w:pStyle w:val="3-"/>
            </w:pPr>
            <w:r>
              <w:rPr>
                <w:rFonts w:hint="eastAsia"/>
              </w:rPr>
              <w:tab/>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Default="00F93479" w:rsidP="00F93479">
            <w:pPr>
              <w:pStyle w:val="3-"/>
            </w:pPr>
            <w:r>
              <w:rPr>
                <w:rFonts w:hint="eastAsia"/>
              </w:rPr>
              <w:tab/>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Default="00F93479" w:rsidP="00F93479">
            <w:pPr>
              <w:pStyle w:val="3-"/>
            </w:pPr>
            <w:r>
              <w:rPr>
                <w:rFonts w:hint="eastAsia"/>
              </w:rPr>
              <w:tab/>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pPr>
            <w:r>
              <w:rPr>
                <w:rFonts w:hint="eastAsia"/>
              </w:rPr>
              <w:tab/>
            </w:r>
            <w:r>
              <w:rPr>
                <w:rFonts w:hint="eastAsia"/>
              </w:rPr>
              <w:tab/>
              <w:t>//クリティカルセクション取得</w:t>
            </w:r>
          </w:p>
          <w:p w14:paraId="2FA92EB5" w14:textId="77777777" w:rsidR="00F93479" w:rsidRDefault="00F93479" w:rsidP="00F93479">
            <w:pPr>
              <w:pStyle w:val="3-"/>
            </w:pPr>
            <w:r>
              <w:tab/>
            </w:r>
            <w:r>
              <w:tab/>
              <w:t>EnterCriticalSection(&amp;s_criticalSection);</w:t>
            </w:r>
          </w:p>
          <w:p w14:paraId="0871A93A" w14:textId="77777777" w:rsidR="00F93479" w:rsidRDefault="00F93479" w:rsidP="00F93479">
            <w:pPr>
              <w:pStyle w:val="3-"/>
            </w:pPr>
            <w:r>
              <w:rPr>
                <w:rFonts w:hint="eastAsia"/>
              </w:rPr>
              <w:tab/>
              <w:t>//</w:t>
            </w:r>
            <w:r>
              <w:rPr>
                <w:rFonts w:hint="eastAsia"/>
              </w:rPr>
              <w:tab/>
              <w:t>TryEnterCriticalSection(&amp;s_criticalSection);//取得できない時に他の処理を行いたい場合は TryEnterCriticalSection() を使用する</w:t>
            </w:r>
          </w:p>
          <w:p w14:paraId="0B75D6E3" w14:textId="77777777" w:rsidR="00F93479" w:rsidRDefault="00F93479" w:rsidP="00F93479">
            <w:pPr>
              <w:pStyle w:val="3-"/>
            </w:pPr>
          </w:p>
          <w:p w14:paraId="42C17A83" w14:textId="77777777" w:rsidR="00F93479" w:rsidRDefault="00F93479" w:rsidP="00F93479">
            <w:pPr>
              <w:pStyle w:val="3-"/>
            </w:pPr>
            <w:r>
              <w:rPr>
                <w:rFonts w:hint="eastAsia"/>
              </w:rPr>
              <w:tab/>
            </w:r>
            <w:r>
              <w:rPr>
                <w:rFonts w:hint="eastAsia"/>
              </w:rPr>
              <w:tab/>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Default="00F93479" w:rsidP="00F93479">
            <w:pPr>
              <w:pStyle w:val="3-"/>
            </w:pPr>
            <w:r>
              <w:rPr>
                <w:rFonts w:hint="eastAsia"/>
              </w:rPr>
              <w:tab/>
            </w:r>
            <w:r>
              <w:rPr>
                <w:rFonts w:hint="eastAsia"/>
              </w:rPr>
              <w:tab/>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Default="00F93479" w:rsidP="00F93479">
            <w:pPr>
              <w:pStyle w:val="3-"/>
            </w:pPr>
            <w:r>
              <w:rPr>
                <w:rFonts w:hint="eastAsia"/>
              </w:rPr>
              <w:tab/>
            </w:r>
            <w:r>
              <w:rPr>
                <w:rFonts w:hint="eastAsia"/>
              </w:rPr>
              <w:tab/>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pPr>
            <w:r>
              <w:rPr>
                <w:rFonts w:hint="eastAsia"/>
              </w:rPr>
              <w:tab/>
            </w:r>
            <w:r>
              <w:rPr>
                <w:rFonts w:hint="eastAsia"/>
              </w:rPr>
              <w:tab/>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Default="00F93479" w:rsidP="00F93479">
            <w:pPr>
              <w:pStyle w:val="3-"/>
            </w:pPr>
            <w:r>
              <w:rPr>
                <w:rFonts w:hint="eastAsia"/>
              </w:rPr>
              <w:tab/>
            </w:r>
            <w:r>
              <w:rPr>
                <w:rFonts w:hint="eastAsia"/>
              </w:rPr>
              <w:tab/>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pPr>
            <w:r>
              <w:rPr>
                <w:rFonts w:hint="eastAsia"/>
              </w:rPr>
              <w:tab/>
            </w:r>
            <w:r>
              <w:rPr>
                <w:rFonts w:hint="eastAsia"/>
              </w:rPr>
              <w:tab/>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tab/>
            </w:r>
            <w:r>
              <w:tab/>
              <w:t>fflush(stdout);</w:t>
            </w:r>
          </w:p>
          <w:p w14:paraId="3A73E780" w14:textId="77777777" w:rsidR="00F93479" w:rsidRDefault="00F93479" w:rsidP="00F93479">
            <w:pPr>
              <w:pStyle w:val="3-"/>
            </w:pPr>
          </w:p>
          <w:p w14:paraId="0B84F19F" w14:textId="77777777" w:rsidR="00F93479" w:rsidRDefault="00F93479" w:rsidP="00F93479">
            <w:pPr>
              <w:pStyle w:val="3-"/>
            </w:pPr>
            <w:r>
              <w:rPr>
                <w:rFonts w:hint="eastAsia"/>
              </w:rPr>
              <w:tab/>
            </w:r>
            <w:r>
              <w:rPr>
                <w:rFonts w:hint="eastAsia"/>
              </w:rPr>
              <w:tab/>
              <w:t>//クリティカルセクション解放</w:t>
            </w:r>
          </w:p>
          <w:p w14:paraId="06360541" w14:textId="77777777" w:rsidR="00F93479" w:rsidRDefault="00F93479" w:rsidP="00F93479">
            <w:pPr>
              <w:pStyle w:val="3-"/>
            </w:pPr>
            <w:r>
              <w:tab/>
            </w:r>
            <w:r>
              <w:tab/>
              <w:t>LeaveCriticalSection(&amp;s_criticalSection);</w:t>
            </w:r>
          </w:p>
          <w:p w14:paraId="617453B2" w14:textId="77777777" w:rsidR="00F93479" w:rsidRDefault="00F93479" w:rsidP="00F93479">
            <w:pPr>
              <w:pStyle w:val="3-"/>
            </w:pPr>
            <w:r>
              <w:tab/>
            </w:r>
            <w:r>
              <w:tab/>
            </w:r>
          </w:p>
          <w:p w14:paraId="46BBBFA3" w14:textId="77777777" w:rsidR="00F93479" w:rsidRDefault="00F93479" w:rsidP="00F93479">
            <w:pPr>
              <w:pStyle w:val="3-"/>
            </w:pPr>
            <w:r>
              <w:rPr>
                <w:rFonts w:hint="eastAsia"/>
              </w:rPr>
              <w:tab/>
            </w:r>
            <w:r>
              <w:rPr>
                <w:rFonts w:hint="eastAsia"/>
              </w:rPr>
              <w:tab/>
              <w:t>//スレッド切り替えのためのスリープ</w:t>
            </w:r>
          </w:p>
          <w:p w14:paraId="2BB3A03D" w14:textId="77777777" w:rsidR="00F93479" w:rsidRDefault="00F93479" w:rsidP="00F93479">
            <w:pPr>
              <w:pStyle w:val="3-"/>
            </w:pPr>
            <w:r>
              <w:tab/>
            </w:r>
            <w:r>
              <w:tab/>
              <w:t>Sleep(0);</w:t>
            </w:r>
          </w:p>
          <w:p w14:paraId="25171DB4" w14:textId="77777777" w:rsidR="00F93479" w:rsidRDefault="00F93479" w:rsidP="00F93479">
            <w:pPr>
              <w:pStyle w:val="3-"/>
            </w:pPr>
            <w:r>
              <w:rPr>
                <w:rFonts w:hint="eastAsia"/>
              </w:rPr>
              <w:tab/>
              <w:t>//</w:t>
            </w:r>
            <w:r>
              <w:rPr>
                <w:rFonts w:hint="eastAsia"/>
              </w:rPr>
              <w:tab/>
              <w:t>//スレッド切り替え</w:t>
            </w:r>
          </w:p>
          <w:p w14:paraId="02DB3831" w14:textId="77777777" w:rsidR="00F93479" w:rsidRDefault="00F93479" w:rsidP="00F93479">
            <w:pPr>
              <w:pStyle w:val="3-"/>
            </w:pPr>
            <w:r>
              <w:rPr>
                <w:rFonts w:hint="eastAsia"/>
              </w:rPr>
              <w:tab/>
              <w:t>//</w:t>
            </w:r>
            <w:r>
              <w:rPr>
                <w:rFonts w:hint="eastAsia"/>
              </w:rPr>
              <w:tab/>
              <w:t>SwitchToThread();//OSに任せて再スケジューリング</w:t>
            </w:r>
          </w:p>
          <w:p w14:paraId="2F077350" w14:textId="77777777" w:rsidR="00F93479" w:rsidRDefault="00F93479" w:rsidP="00F93479">
            <w:pPr>
              <w:pStyle w:val="3-"/>
            </w:pPr>
            <w:r>
              <w:rPr>
                <w:rFonts w:hint="eastAsia"/>
              </w:rPr>
              <w:tab/>
              <w:t>//</w:t>
            </w:r>
            <w:r>
              <w:rPr>
                <w:rFonts w:hint="eastAsia"/>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Default="00F93479" w:rsidP="00F93479">
            <w:pPr>
              <w:pStyle w:val="3-"/>
            </w:pPr>
            <w:r>
              <w:rPr>
                <w:rFonts w:hint="eastAsia"/>
              </w:rPr>
              <w:lastRenderedPageBreak/>
              <w:tab/>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Default="00F93479" w:rsidP="00F93479">
            <w:pPr>
              <w:pStyle w:val="3-"/>
            </w:pPr>
            <w:r>
              <w:rPr>
                <w:rFonts w:hint="eastAsia"/>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pPr>
            <w:r>
              <w:rPr>
                <w:rFonts w:hint="eastAsia"/>
              </w:rPr>
              <w:tab/>
              <w:t>//クリティカルセクション初期化</w:t>
            </w:r>
          </w:p>
          <w:p w14:paraId="194982EB" w14:textId="77777777" w:rsidR="00F93479" w:rsidRDefault="00F93479" w:rsidP="00F93479">
            <w:pPr>
              <w:pStyle w:val="3-"/>
            </w:pPr>
            <w:r>
              <w:tab/>
              <w:t>InitializeCriticalSection(&amp;s_criticalSection);</w:t>
            </w:r>
          </w:p>
          <w:p w14:paraId="34301EDB" w14:textId="77777777" w:rsidR="00F93479" w:rsidRDefault="00F93479" w:rsidP="00F93479">
            <w:pPr>
              <w:pStyle w:val="3-"/>
            </w:pPr>
            <w:r>
              <w:rPr>
                <w:rFonts w:hint="eastAsia"/>
              </w:rPr>
              <w:t>//</w:t>
            </w:r>
            <w:r>
              <w:rPr>
                <w:rFonts w:hint="eastAsia"/>
              </w:rPr>
              <w:tab/>
              <w:t>InitializeCriticalSectionAndSpinCount(&amp;s_criticalSection, 1000);//スピンロックカウント数を指定する場合（スピンロック後に待機する）：マルチプロセッサシステム専用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pPr>
            <w:r>
              <w:rPr>
                <w:rFonts w:hint="eastAsia"/>
              </w:rPr>
              <w:tab/>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77777777" w:rsidR="00F93479" w:rsidRDefault="00F93479" w:rsidP="00F93479">
            <w:pPr>
              <w:pStyle w:val="3-"/>
            </w:pPr>
            <w:r>
              <w:rPr>
                <w:rFonts w:hint="eastAsia"/>
              </w:rPr>
              <w:tab/>
            </w:r>
            <w:r>
              <w:rPr>
                <w:rFonts w:hint="eastAsia"/>
              </w:rPr>
              <w:tab/>
              <w:t>(HANDLE)_beginthreadex(nullptr, 0, threadFunc, "太郎", 0, &amp;tid[0]),</w:t>
            </w:r>
          </w:p>
          <w:p w14:paraId="5C1E8959" w14:textId="77777777" w:rsidR="00F93479" w:rsidRDefault="00F93479" w:rsidP="00F93479">
            <w:pPr>
              <w:pStyle w:val="3-"/>
            </w:pPr>
            <w:r>
              <w:rPr>
                <w:rFonts w:hint="eastAsia"/>
              </w:rPr>
              <w:tab/>
            </w:r>
            <w:r>
              <w:rPr>
                <w:rFonts w:hint="eastAsia"/>
              </w:rPr>
              <w:tab/>
              <w:t>(HANDLE)_beginthreadex(nullptr, 0, threadFunc, "次郎", 0, &amp;tid[1]),</w:t>
            </w:r>
          </w:p>
          <w:p w14:paraId="1A87FBD8" w14:textId="77777777" w:rsidR="00F93479" w:rsidRDefault="00F93479" w:rsidP="00F93479">
            <w:pPr>
              <w:pStyle w:val="3-"/>
            </w:pPr>
            <w:r>
              <w:rPr>
                <w:rFonts w:hint="eastAsia"/>
              </w:rPr>
              <w:tab/>
            </w:r>
            <w:r>
              <w:rPr>
                <w:rFonts w:hint="eastAsia"/>
              </w:rPr>
              <w:tab/>
              <w:t>(HANDLE)_beginthreadex(nullptr, 0,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pPr>
            <w:r>
              <w:rPr>
                <w:rFonts w:hint="eastAsia"/>
              </w:rPr>
              <w:tab/>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Default="00F93479" w:rsidP="00F93479">
            <w:pPr>
              <w:pStyle w:val="3-"/>
            </w:pPr>
            <w:r>
              <w:rPr>
                <w:rFonts w:hint="eastAsia"/>
              </w:rPr>
              <w:tab/>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Default="00F93479" w:rsidP="00F93479">
            <w:pPr>
              <w:pStyle w:val="3-"/>
            </w:pPr>
            <w:r>
              <w:rPr>
                <w:rFonts w:hint="eastAsia"/>
              </w:rPr>
              <w:tab/>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Default="00F93479" w:rsidP="00F93479">
            <w:pPr>
              <w:pStyle w:val="3-"/>
            </w:pPr>
            <w:r>
              <w:tab/>
            </w:r>
            <w:r>
              <w:tab/>
            </w:r>
            <w:r>
              <w:tab/>
              <w:t>EnterCriticalSection(&amp;s_criticalSection);</w:t>
            </w:r>
          </w:p>
          <w:p w14:paraId="6BE72F28" w14:textId="77777777" w:rsidR="00F93479" w:rsidRDefault="00F93479" w:rsidP="00F93479">
            <w:pPr>
              <w:pStyle w:val="3-"/>
            </w:pPr>
            <w:r>
              <w:tab/>
            </w:r>
            <w:r>
              <w:tab/>
            </w:r>
            <w: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60C3C5DE" w14:textId="77777777" w:rsidR="00F93479" w:rsidRDefault="00F93479" w:rsidP="00F93479">
            <w:pPr>
              <w:pStyle w:val="3-"/>
            </w:pPr>
            <w:r>
              <w:tab/>
            </w:r>
            <w:r>
              <w:tab/>
              <w:t>float duration = static_cast&lt;float&gt;(static_cast&lt;double&gt;(end.QuadPart - begin.QuadPart) / static_cast&lt;double&gt;(freq.QuadPart));</w:t>
            </w:r>
          </w:p>
          <w:p w14:paraId="518AB568" w14:textId="77777777" w:rsidR="00F93479" w:rsidRDefault="00F93479" w:rsidP="00F93479">
            <w:pPr>
              <w:pStyle w:val="3-"/>
            </w:pPr>
            <w:r>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pPr>
            <w:r>
              <w:rPr>
                <w:rFonts w:hint="eastAsia"/>
              </w:rPr>
              <w:tab/>
              <w:t>//クリティカルセクション破棄</w:t>
            </w:r>
          </w:p>
          <w:p w14:paraId="70EB54E6" w14:textId="77777777" w:rsidR="00F93479" w:rsidRDefault="00F93479" w:rsidP="00F93479">
            <w:pPr>
              <w:pStyle w:val="3-"/>
            </w:pPr>
            <w:r>
              <w:tab/>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color w:val="auto"/>
              </w:rPr>
            </w:pPr>
            <w:r w:rsidRPr="00F93479">
              <w:rPr>
                <w:rFonts w:hint="eastAsia"/>
                <w:color w:val="auto"/>
              </w:rPr>
              <w:t>- begin:太郎 -</w:t>
            </w:r>
          </w:p>
          <w:p w14:paraId="7ED66335" w14:textId="77777777" w:rsidR="00F93479" w:rsidRPr="00F93479" w:rsidRDefault="00F93479" w:rsidP="00F93479">
            <w:pPr>
              <w:pStyle w:val="3-"/>
              <w:rPr>
                <w:color w:val="auto"/>
              </w:rPr>
            </w:pPr>
            <w:r w:rsidRPr="00F93479">
              <w:rPr>
                <w:rFonts w:hint="eastAsia"/>
                <w:color w:val="auto"/>
              </w:rPr>
              <w:t>太郎: [BEFORE] commonData=0, tlsData=0</w:t>
            </w:r>
          </w:p>
          <w:p w14:paraId="01A8F593" w14:textId="77777777" w:rsidR="00F93479" w:rsidRPr="00F93479" w:rsidRDefault="00F93479" w:rsidP="00F93479">
            <w:pPr>
              <w:pStyle w:val="3-"/>
              <w:rPr>
                <w:color w:val="auto"/>
              </w:rPr>
            </w:pPr>
            <w:r w:rsidRPr="00F93479">
              <w:rPr>
                <w:rFonts w:hint="eastAsia"/>
                <w:color w:val="auto"/>
              </w:rPr>
              <w:t>- begin:次郎 -</w:t>
            </w:r>
          </w:p>
          <w:p w14:paraId="49E1ABB1" w14:textId="77777777" w:rsidR="00F93479" w:rsidRPr="00F93479" w:rsidRDefault="00F93479" w:rsidP="00F93479">
            <w:pPr>
              <w:pStyle w:val="3-"/>
              <w:rPr>
                <w:color w:val="auto"/>
              </w:rPr>
            </w:pPr>
            <w:r w:rsidRPr="00F93479">
              <w:rPr>
                <w:rFonts w:hint="eastAsia"/>
                <w:color w:val="auto"/>
              </w:rPr>
              <w:t>- begin:三郎 -</w:t>
            </w:r>
          </w:p>
          <w:p w14:paraId="71849458" w14:textId="77777777" w:rsidR="00F93479" w:rsidRPr="00F93479" w:rsidRDefault="00F93479" w:rsidP="00F93479">
            <w:pPr>
              <w:pStyle w:val="3-"/>
              <w:rPr>
                <w:color w:val="auto"/>
              </w:rPr>
            </w:pPr>
            <w:r w:rsidRPr="00F93479">
              <w:rPr>
                <w:rFonts w:hint="eastAsia"/>
                <w:color w:val="auto"/>
              </w:rPr>
              <w:t>太郎: [AFTER]  commonData=1, tlsData=1</w:t>
            </w:r>
          </w:p>
          <w:p w14:paraId="063BE09E" w14:textId="77777777" w:rsidR="00F93479" w:rsidRPr="00F93479" w:rsidRDefault="00F93479" w:rsidP="00F93479">
            <w:pPr>
              <w:pStyle w:val="3-"/>
              <w:rPr>
                <w:color w:val="auto"/>
              </w:rPr>
            </w:pPr>
            <w:r w:rsidRPr="00F93479">
              <w:rPr>
                <w:rFonts w:hint="eastAsia"/>
                <w:color w:val="auto"/>
              </w:rPr>
              <w:t>太郎: [BEFORE] commonData=1, tlsData=1</w:t>
            </w:r>
          </w:p>
          <w:p w14:paraId="4224CF8F" w14:textId="77777777" w:rsidR="00F93479" w:rsidRPr="00F93479" w:rsidRDefault="00F93479" w:rsidP="00F93479">
            <w:pPr>
              <w:pStyle w:val="3-"/>
              <w:rPr>
                <w:color w:val="auto"/>
              </w:rPr>
            </w:pPr>
            <w:r w:rsidRPr="00F93479">
              <w:rPr>
                <w:rFonts w:hint="eastAsia"/>
                <w:color w:val="auto"/>
              </w:rPr>
              <w:lastRenderedPageBreak/>
              <w:t>太郎: [AFTER]  commonData=2, tlsData=2</w:t>
            </w:r>
          </w:p>
          <w:p w14:paraId="193B89B4" w14:textId="77777777" w:rsidR="00F93479" w:rsidRPr="00F93479" w:rsidRDefault="00F93479" w:rsidP="00F93479">
            <w:pPr>
              <w:pStyle w:val="3-"/>
              <w:rPr>
                <w:color w:val="auto"/>
              </w:rPr>
            </w:pPr>
            <w:r w:rsidRPr="00F93479">
              <w:rPr>
                <w:rFonts w:hint="eastAsia"/>
                <w:color w:val="auto"/>
              </w:rPr>
              <w:t>太郎: [BEFORE] commonData=2, tlsData=2</w:t>
            </w:r>
          </w:p>
          <w:p w14:paraId="1C1E6F52" w14:textId="77777777" w:rsidR="00F93479" w:rsidRPr="00F93479" w:rsidRDefault="00F93479" w:rsidP="00F93479">
            <w:pPr>
              <w:pStyle w:val="3-"/>
              <w:rPr>
                <w:color w:val="auto"/>
              </w:rPr>
            </w:pPr>
            <w:r w:rsidRPr="00F93479">
              <w:rPr>
                <w:rFonts w:hint="eastAsia"/>
                <w:color w:val="auto"/>
              </w:rPr>
              <w:t>太郎: [AFTER]  commonData=3, tlsData=3</w:t>
            </w:r>
          </w:p>
          <w:p w14:paraId="56A167B7" w14:textId="77777777" w:rsidR="00F93479" w:rsidRPr="00F93479" w:rsidRDefault="00F93479" w:rsidP="00F93479">
            <w:pPr>
              <w:pStyle w:val="3-"/>
              <w:rPr>
                <w:color w:val="auto"/>
              </w:rPr>
            </w:pPr>
            <w:r w:rsidRPr="00F93479">
              <w:rPr>
                <w:rFonts w:hint="eastAsia"/>
                <w:color w:val="auto"/>
              </w:rPr>
              <w:t>- end:太郎 -</w:t>
            </w:r>
          </w:p>
          <w:p w14:paraId="0914C9E6" w14:textId="77777777" w:rsidR="00F93479" w:rsidRPr="00F93479" w:rsidRDefault="00F93479" w:rsidP="00F93479">
            <w:pPr>
              <w:pStyle w:val="3-"/>
              <w:rPr>
                <w:color w:val="auto"/>
              </w:rPr>
            </w:pPr>
            <w:r w:rsidRPr="00F93479">
              <w:rPr>
                <w:rFonts w:hint="eastAsia"/>
                <w:color w:val="auto"/>
              </w:rPr>
              <w:t>次郎: [BEFORE] commonData=3, tlsData=0</w:t>
            </w:r>
          </w:p>
          <w:p w14:paraId="7D923E0A" w14:textId="77777777" w:rsidR="00F93479" w:rsidRPr="00F93479" w:rsidRDefault="00F93479" w:rsidP="00F93479">
            <w:pPr>
              <w:pStyle w:val="3-"/>
              <w:rPr>
                <w:color w:val="auto"/>
              </w:rPr>
            </w:pPr>
            <w:r w:rsidRPr="00F93479">
              <w:rPr>
                <w:rFonts w:hint="eastAsia"/>
                <w:color w:val="auto"/>
              </w:rPr>
              <w:t>次郎: [AFTER]  commonData=4, tlsData=1</w:t>
            </w:r>
          </w:p>
          <w:p w14:paraId="6E62FC64" w14:textId="77777777" w:rsidR="00F93479" w:rsidRPr="00F93479" w:rsidRDefault="00F93479" w:rsidP="00F93479">
            <w:pPr>
              <w:pStyle w:val="3-"/>
              <w:rPr>
                <w:color w:val="auto"/>
              </w:rPr>
            </w:pPr>
            <w:r w:rsidRPr="00F93479">
              <w:rPr>
                <w:rFonts w:hint="eastAsia"/>
                <w:color w:val="auto"/>
              </w:rPr>
              <w:t>次郎: [BEFORE] commonData=4, tlsData=1</w:t>
            </w:r>
          </w:p>
          <w:p w14:paraId="667984C8" w14:textId="77777777" w:rsidR="00F93479" w:rsidRPr="00F93479" w:rsidRDefault="00F93479" w:rsidP="00F93479">
            <w:pPr>
              <w:pStyle w:val="3-"/>
              <w:rPr>
                <w:color w:val="auto"/>
              </w:rPr>
            </w:pPr>
            <w:r w:rsidRPr="00F93479">
              <w:rPr>
                <w:rFonts w:hint="eastAsia"/>
                <w:color w:val="auto"/>
              </w:rPr>
              <w:t>次郎: [AFTER]  commonData=5, tlsData=2</w:t>
            </w:r>
          </w:p>
          <w:p w14:paraId="5EE7E19E" w14:textId="77777777" w:rsidR="00F93479" w:rsidRPr="00F93479" w:rsidRDefault="00F93479" w:rsidP="00F93479">
            <w:pPr>
              <w:pStyle w:val="3-"/>
              <w:rPr>
                <w:color w:val="auto"/>
              </w:rPr>
            </w:pPr>
            <w:r w:rsidRPr="00F93479">
              <w:rPr>
                <w:rFonts w:hint="eastAsia"/>
                <w:color w:val="auto"/>
              </w:rPr>
              <w:t>次郎: [BEFORE] commonData=5, tlsData=2</w:t>
            </w:r>
          </w:p>
          <w:p w14:paraId="00C758FF" w14:textId="77777777" w:rsidR="00F93479" w:rsidRPr="00F93479" w:rsidRDefault="00F93479" w:rsidP="00F93479">
            <w:pPr>
              <w:pStyle w:val="3-"/>
              <w:rPr>
                <w:color w:val="auto"/>
              </w:rPr>
            </w:pPr>
            <w:r w:rsidRPr="00F93479">
              <w:rPr>
                <w:rFonts w:hint="eastAsia"/>
                <w:color w:val="auto"/>
              </w:rPr>
              <w:t>次郎: [AFTER]  commonData=6, tlsData=3</w:t>
            </w:r>
          </w:p>
          <w:p w14:paraId="7AADE601" w14:textId="77777777" w:rsidR="00F93479" w:rsidRPr="00F93479" w:rsidRDefault="00F93479" w:rsidP="00F93479">
            <w:pPr>
              <w:pStyle w:val="3-"/>
              <w:rPr>
                <w:color w:val="auto"/>
              </w:rPr>
            </w:pPr>
            <w:r w:rsidRPr="00F93479">
              <w:rPr>
                <w:rFonts w:hint="eastAsia"/>
                <w:color w:val="auto"/>
              </w:rPr>
              <w:t>- end:次郎 -</w:t>
            </w:r>
          </w:p>
          <w:p w14:paraId="7C5DBD7B" w14:textId="77777777" w:rsidR="00F93479" w:rsidRPr="00F93479" w:rsidRDefault="00F93479" w:rsidP="00F93479">
            <w:pPr>
              <w:pStyle w:val="3-"/>
              <w:rPr>
                <w:color w:val="auto"/>
              </w:rPr>
            </w:pPr>
            <w:r w:rsidRPr="00F93479">
              <w:rPr>
                <w:rFonts w:hint="eastAsia"/>
                <w:color w:val="auto"/>
              </w:rPr>
              <w:t>三郎: [BEFORE] commonData=6, tlsData=0</w:t>
            </w:r>
          </w:p>
          <w:p w14:paraId="333B0C7F" w14:textId="77777777" w:rsidR="00F93479" w:rsidRPr="00F93479" w:rsidRDefault="00F93479" w:rsidP="00F93479">
            <w:pPr>
              <w:pStyle w:val="3-"/>
              <w:rPr>
                <w:color w:val="auto"/>
              </w:rPr>
            </w:pPr>
            <w:r w:rsidRPr="00F93479">
              <w:rPr>
                <w:rFonts w:hint="eastAsia"/>
                <w:color w:val="auto"/>
              </w:rPr>
              <w:t>三郎: [AFTER]  commonData=7, tlsData=1</w:t>
            </w:r>
          </w:p>
          <w:p w14:paraId="7B5B44DE" w14:textId="77777777" w:rsidR="00F93479" w:rsidRPr="00F93479" w:rsidRDefault="00F93479" w:rsidP="00F93479">
            <w:pPr>
              <w:pStyle w:val="3-"/>
              <w:rPr>
                <w:color w:val="auto"/>
              </w:rPr>
            </w:pPr>
            <w:r w:rsidRPr="00F93479">
              <w:rPr>
                <w:rFonts w:hint="eastAsia"/>
                <w:color w:val="auto"/>
              </w:rPr>
              <w:t>三郎: [BEFORE] commonData=7, tlsData=1</w:t>
            </w:r>
          </w:p>
          <w:p w14:paraId="776DE597" w14:textId="77777777" w:rsidR="00F93479" w:rsidRPr="00F93479" w:rsidRDefault="00F93479" w:rsidP="00F93479">
            <w:pPr>
              <w:pStyle w:val="3-"/>
              <w:rPr>
                <w:color w:val="auto"/>
              </w:rPr>
            </w:pPr>
            <w:r w:rsidRPr="00F93479">
              <w:rPr>
                <w:rFonts w:hint="eastAsia"/>
                <w:color w:val="auto"/>
              </w:rPr>
              <w:t>三郎: [AFTER]  commonData=8, tlsData=2</w:t>
            </w:r>
          </w:p>
          <w:p w14:paraId="4E0DD641" w14:textId="77777777" w:rsidR="00F93479" w:rsidRPr="00F93479" w:rsidRDefault="00F93479" w:rsidP="00F93479">
            <w:pPr>
              <w:pStyle w:val="3-"/>
              <w:rPr>
                <w:color w:val="auto"/>
              </w:rPr>
            </w:pPr>
            <w:r w:rsidRPr="00F93479">
              <w:rPr>
                <w:rFonts w:hint="eastAsia"/>
                <w:color w:val="auto"/>
              </w:rPr>
              <w:t>三郎: [BEFORE] commonData=8, tlsData=2</w:t>
            </w:r>
          </w:p>
          <w:p w14:paraId="03E153F5" w14:textId="77777777" w:rsidR="00F93479" w:rsidRPr="00F93479" w:rsidRDefault="00F93479" w:rsidP="00F93479">
            <w:pPr>
              <w:pStyle w:val="3-"/>
              <w:rPr>
                <w:color w:val="auto"/>
              </w:rPr>
            </w:pPr>
            <w:r w:rsidRPr="00F93479">
              <w:rPr>
                <w:rFonts w:hint="eastAsia"/>
                <w:color w:val="auto"/>
              </w:rPr>
              <w:t>三郎: [AFTER]  commonData=9, tlsData=3</w:t>
            </w:r>
          </w:p>
          <w:p w14:paraId="765E9765" w14:textId="77777777" w:rsidR="00F93479" w:rsidRPr="00F93479" w:rsidRDefault="00F93479" w:rsidP="00F93479">
            <w:pPr>
              <w:pStyle w:val="3-"/>
              <w:rPr>
                <w:color w:val="auto"/>
              </w:rPr>
            </w:pPr>
            <w:r w:rsidRPr="00F93479">
              <w:rPr>
                <w:rFonts w:hint="eastAsia"/>
                <w:color w:val="auto"/>
              </w:rPr>
              <w:t>- end:三郎 -</w:t>
            </w:r>
          </w:p>
          <w:p w14:paraId="033007A6" w14:textId="25E30324" w:rsidR="00DE3BF2" w:rsidRPr="00DD51B6" w:rsidRDefault="00F93479" w:rsidP="00F93479">
            <w:pPr>
              <w:pStyle w:val="3-"/>
            </w:pPr>
            <w:r w:rsidRPr="00F93479">
              <w:rPr>
                <w:color w:val="auto"/>
              </w:rPr>
              <w:t>Critical Section * 10000000 = 0.197762 sec</w:t>
            </w:r>
          </w:p>
        </w:tc>
      </w:tr>
    </w:tbl>
    <w:p w14:paraId="07A60261" w14:textId="0771BAB6" w:rsidR="009B1E84" w:rsidRDefault="009B1E84" w:rsidP="009B1E84">
      <w:pPr>
        <w:pStyle w:val="2"/>
      </w:pPr>
      <w:bookmarkStart w:id="107" w:name="_Toc378808459"/>
      <w:r>
        <w:rPr>
          <w:rFonts w:hint="eastAsia"/>
        </w:rPr>
        <w:lastRenderedPageBreak/>
        <w:t>変数操作による排他制御</w:t>
      </w:r>
      <w:bookmarkEnd w:id="107"/>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1C05B341" w:rsidR="00815623" w:rsidRDefault="009B1E84" w:rsidP="00815623">
      <w:pPr>
        <w:pStyle w:val="2"/>
      </w:pPr>
      <w:bookmarkStart w:id="108" w:name="_Toc378808460"/>
      <w:r>
        <w:rPr>
          <w:rFonts w:hint="eastAsia"/>
        </w:rPr>
        <w:t>変数操作による排他制御：</w:t>
      </w:r>
      <w:r w:rsidR="00815623">
        <w:rPr>
          <w:rFonts w:hint="eastAsia"/>
        </w:rPr>
        <w:t>volatile</w:t>
      </w:r>
      <w:r w:rsidR="00815623">
        <w:rPr>
          <w:rFonts w:hint="eastAsia"/>
        </w:rPr>
        <w:t>型</w:t>
      </w:r>
      <w:r w:rsidR="00CA290E">
        <w:rPr>
          <w:rFonts w:hint="eastAsia"/>
        </w:rPr>
        <w:t>修飾子</w:t>
      </w:r>
      <w:r>
        <w:rPr>
          <w:rFonts w:hint="eastAsia"/>
        </w:rPr>
        <w:t>（誤ったロック）</w:t>
      </w:r>
      <w:bookmarkEnd w:id="108"/>
    </w:p>
    <w:p w14:paraId="1735109F" w14:textId="0A2231BF"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w:t>
      </w:r>
      <w:r w:rsidR="00CA290E">
        <w:t>修飾子</w:t>
      </w:r>
      <w:r>
        <w:t>は、コンパイラによる変数操作の最適化を禁止し、スレッド間で変数の状態を確実に共有できるようにする。</w:t>
      </w:r>
    </w:p>
    <w:p w14:paraId="69CB5D74" w14:textId="5DFCBE4D" w:rsidR="00815623" w:rsidRDefault="00815623" w:rsidP="00815623">
      <w:pPr>
        <w:pStyle w:val="a9"/>
        <w:ind w:firstLine="283"/>
      </w:pPr>
      <w:r>
        <w:t>しかし、</w:t>
      </w:r>
      <w:r>
        <w:rPr>
          <w:rFonts w:hint="eastAsia"/>
        </w:rPr>
        <w:t>volatile</w:t>
      </w:r>
      <w:r>
        <w:rPr>
          <w:rFonts w:hint="eastAsia"/>
        </w:rPr>
        <w:t>型</w:t>
      </w:r>
      <w:r w:rsidR="00CA290E">
        <w:rPr>
          <w:rFonts w:hint="eastAsia"/>
        </w:rPr>
        <w:t>修飾子</w:t>
      </w:r>
      <w:r>
        <w:rPr>
          <w:rFonts w:hint="eastAsia"/>
        </w:rPr>
        <w:t>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bookmarkStart w:id="109" w:name="_Toc378808461"/>
      <w:r>
        <w:t>Win32API</w:t>
      </w:r>
      <w:r>
        <w:rPr>
          <w:rFonts w:hint="eastAsia"/>
        </w:rPr>
        <w:t>版</w:t>
      </w:r>
      <w:bookmarkEnd w:id="109"/>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ロック制御はスタティック変数によるフラグで行う。</w:t>
      </w:r>
      <w:r w:rsidR="00144E47">
        <w:rPr>
          <w:rFonts w:hint="eastAsia"/>
        </w:rPr>
        <w:t>最初のサンプルとの違いは、変数「</w:t>
      </w:r>
      <w:r w:rsidR="00144E47">
        <w:rPr>
          <w:rFonts w:hint="eastAsia"/>
        </w:rPr>
        <w:t>s_lock</w:t>
      </w:r>
      <w:r w:rsidR="00144E47">
        <w:rPr>
          <w:rFonts w:hint="eastAsia"/>
        </w:rPr>
        <w:t>」の型宣言のみである。</w:t>
      </w:r>
    </w:p>
    <w:p w14:paraId="6822B109" w14:textId="541EFA14"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w:t>
      </w:r>
      <w:r w:rsidR="00CA290E">
        <w:rPr>
          <w:rFonts w:hint="eastAsia"/>
        </w:rPr>
        <w:t>修飾子付き</w:t>
      </w:r>
      <w:r>
        <w:rPr>
          <w:rFonts w:hint="eastAsia"/>
        </w:rPr>
        <w:t>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t>#include &lt;Process.h&gt;</w:t>
            </w:r>
          </w:p>
          <w:p w14:paraId="37402F78" w14:textId="77777777" w:rsidR="00144E47" w:rsidRDefault="00144E47" w:rsidP="00144E47">
            <w:pPr>
              <w:pStyle w:val="3-"/>
            </w:pPr>
          </w:p>
          <w:p w14:paraId="3469E1D7" w14:textId="53C15AE1" w:rsidR="00144E47" w:rsidRDefault="00144E47" w:rsidP="00144E47">
            <w:pPr>
              <w:pStyle w:val="3-"/>
            </w:pPr>
            <w:r>
              <w:rPr>
                <w:rFonts w:hint="eastAsia"/>
              </w:rPr>
              <w:t>//ロック取得用volatile</w:t>
            </w:r>
            <w:r w:rsidR="00CA290E">
              <w:rPr>
                <w:rFonts w:hint="eastAsia"/>
              </w:rPr>
              <w:t>型修飾子付き</w:t>
            </w:r>
            <w:r>
              <w:rPr>
                <w:rFonts w:hint="eastAsia"/>
              </w:rPr>
              <w:t>変数</w:t>
            </w:r>
          </w:p>
          <w:p w14:paraId="5D09C760" w14:textId="77777777" w:rsidR="00144E47" w:rsidRDefault="00144E47" w:rsidP="00144E47">
            <w:pPr>
              <w:pStyle w:val="3-"/>
            </w:pPr>
            <w:r>
              <w:t>static volatile int s_lock = 0;</w:t>
            </w:r>
          </w:p>
          <w:p w14:paraId="5B3298A5" w14:textId="77777777" w:rsidR="00144E47" w:rsidRDefault="00144E47" w:rsidP="00144E47">
            <w:pPr>
              <w:pStyle w:val="3-"/>
            </w:pPr>
          </w:p>
          <w:p w14:paraId="3F16EBED" w14:textId="77777777" w:rsidR="00144E47" w:rsidRDefault="00144E47" w:rsidP="00144E47">
            <w:pPr>
              <w:pStyle w:val="3-"/>
            </w:pPr>
            <w:r>
              <w:rPr>
                <w:rFonts w:hint="eastAsia"/>
              </w:rPr>
              <w:lastRenderedPageBreak/>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Default="00144E47" w:rsidP="00144E47">
            <w:pPr>
              <w:pStyle w:val="3-"/>
            </w:pPr>
            <w:r>
              <w:rPr>
                <w:rFonts w:hint="eastAsia"/>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Default="00144E47" w:rsidP="00144E47">
            <w:pPr>
              <w:pStyle w:val="3-"/>
            </w:pPr>
            <w:r>
              <w:rPr>
                <w:rFonts w:hint="eastAsia"/>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pPr>
            <w:r>
              <w:rPr>
                <w:rFonts w:hint="eastAsia"/>
              </w:rPr>
              <w:tab/>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pPr>
            <w:r>
              <w:rPr>
                <w:rFonts w:hint="eastAsia"/>
              </w:rPr>
              <w:tab/>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Default="00144E47" w:rsidP="00144E47">
            <w:pPr>
              <w:pStyle w:val="3-"/>
            </w:pPr>
            <w:r>
              <w:rPr>
                <w:rFonts w:hint="eastAsia"/>
              </w:rPr>
              <w:tab/>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pPr>
            <w:r>
              <w:rPr>
                <w:rFonts w:hint="eastAsia"/>
              </w:rPr>
              <w:tab/>
            </w:r>
            <w:r>
              <w:rPr>
                <w:rFonts w:hint="eastAsia"/>
              </w:rPr>
              <w:tab/>
              <w:t>//ロック取得用変数でロック取得待ち</w:t>
            </w:r>
          </w:p>
          <w:p w14:paraId="23D9CB51" w14:textId="77777777" w:rsidR="00144E47" w:rsidRDefault="00144E47" w:rsidP="00144E47">
            <w:pPr>
              <w:pStyle w:val="3-"/>
            </w:pPr>
            <w:r>
              <w:tab/>
            </w:r>
            <w:r>
              <w:tab/>
              <w:t>while (s_lock != 0){} s_lock = 1;</w:t>
            </w:r>
          </w:p>
          <w:p w14:paraId="75599B25" w14:textId="77777777" w:rsidR="00144E47" w:rsidRDefault="00144E47" w:rsidP="00144E47">
            <w:pPr>
              <w:pStyle w:val="3-"/>
            </w:pPr>
          </w:p>
          <w:p w14:paraId="09A1C78A" w14:textId="77777777" w:rsidR="00144E47" w:rsidRDefault="00144E47" w:rsidP="00144E47">
            <w:pPr>
              <w:pStyle w:val="3-"/>
            </w:pPr>
            <w:r>
              <w:rPr>
                <w:rFonts w:hint="eastAsia"/>
              </w:rPr>
              <w:tab/>
            </w:r>
            <w:r>
              <w:rPr>
                <w:rFonts w:hint="eastAsia"/>
              </w:rPr>
              <w:tab/>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pPr>
            <w:r>
              <w:rPr>
                <w:rFonts w:hint="eastAsia"/>
              </w:rPr>
              <w:tab/>
            </w:r>
            <w:r>
              <w:rPr>
                <w:rFonts w:hint="eastAsia"/>
              </w:rPr>
              <w:tab/>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pPr>
            <w:r>
              <w:rPr>
                <w:rFonts w:hint="eastAsia"/>
              </w:rPr>
              <w:tab/>
            </w:r>
            <w:r>
              <w:rPr>
                <w:rFonts w:hint="eastAsia"/>
              </w:rPr>
              <w:tab/>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pPr>
            <w:r>
              <w:rPr>
                <w:rFonts w:hint="eastAsia"/>
              </w:rPr>
              <w:tab/>
            </w:r>
            <w:r>
              <w:rPr>
                <w:rFonts w:hint="eastAsia"/>
              </w:rPr>
              <w:tab/>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pPr>
            <w:r>
              <w:rPr>
                <w:rFonts w:hint="eastAsia"/>
              </w:rPr>
              <w:tab/>
            </w:r>
            <w:r>
              <w:rPr>
                <w:rFonts w:hint="eastAsia"/>
              </w:rPr>
              <w:tab/>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pPr>
            <w:r>
              <w:rPr>
                <w:rFonts w:hint="eastAsia"/>
              </w:rPr>
              <w:tab/>
            </w:r>
            <w:r>
              <w:rPr>
                <w:rFonts w:hint="eastAsia"/>
              </w:rPr>
              <w:tab/>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pPr>
            <w:r>
              <w:rPr>
                <w:rFonts w:hint="eastAsia"/>
              </w:rPr>
              <w:tab/>
            </w:r>
            <w:r>
              <w:rPr>
                <w:rFonts w:hint="eastAsia"/>
              </w:rPr>
              <w:tab/>
              <w:t>//ロック取得用変数でロック解除</w:t>
            </w:r>
          </w:p>
          <w:p w14:paraId="471A6F17" w14:textId="77777777" w:rsidR="00144E47" w:rsidRDefault="00144E47" w:rsidP="00144E47">
            <w:pPr>
              <w:pStyle w:val="3-"/>
            </w:pPr>
            <w:r>
              <w:tab/>
            </w:r>
            <w:r>
              <w:tab/>
              <w:t>s_lock = 0;</w:t>
            </w:r>
          </w:p>
          <w:p w14:paraId="5C2498E6" w14:textId="77777777" w:rsidR="00144E47" w:rsidRDefault="00144E47" w:rsidP="00144E47">
            <w:pPr>
              <w:pStyle w:val="3-"/>
            </w:pPr>
          </w:p>
          <w:p w14:paraId="030A9DB4" w14:textId="77777777" w:rsidR="00144E47" w:rsidRDefault="00144E47" w:rsidP="00144E47">
            <w:pPr>
              <w:pStyle w:val="3-"/>
            </w:pPr>
            <w:r>
              <w:rPr>
                <w:rFonts w:hint="eastAsia"/>
              </w:rPr>
              <w:tab/>
            </w:r>
            <w:r>
              <w:rPr>
                <w:rFonts w:hint="eastAsia"/>
              </w:rPr>
              <w:tab/>
              <w:t>//スレッド切り替えのためのスリープ</w:t>
            </w:r>
          </w:p>
          <w:p w14:paraId="4950B651" w14:textId="77777777" w:rsidR="00144E47" w:rsidRDefault="00144E47" w:rsidP="00144E47">
            <w:pPr>
              <w:pStyle w:val="3-"/>
            </w:pPr>
            <w:r>
              <w:tab/>
            </w:r>
            <w:r>
              <w:tab/>
              <w:t>Sleep(0);</w:t>
            </w:r>
          </w:p>
          <w:p w14:paraId="386F168C" w14:textId="77777777" w:rsidR="00144E47" w:rsidRDefault="00144E47" w:rsidP="00144E47">
            <w:pPr>
              <w:pStyle w:val="3-"/>
            </w:pPr>
            <w:r>
              <w:rPr>
                <w:rFonts w:hint="eastAsia"/>
              </w:rPr>
              <w:tab/>
            </w:r>
            <w:r>
              <w:rPr>
                <w:rFonts w:hint="eastAsia"/>
              </w:rPr>
              <w:tab/>
              <w:t>//</w:t>
            </w:r>
            <w:r>
              <w:rPr>
                <w:rFonts w:hint="eastAsia"/>
              </w:rPr>
              <w:tab/>
              <w:t>//スレッド切り替え</w:t>
            </w:r>
          </w:p>
          <w:p w14:paraId="18C0D087" w14:textId="77777777" w:rsidR="00144E47" w:rsidRDefault="00144E47" w:rsidP="00144E47">
            <w:pPr>
              <w:pStyle w:val="3-"/>
            </w:pPr>
            <w:r>
              <w:rPr>
                <w:rFonts w:hint="eastAsia"/>
              </w:rPr>
              <w:tab/>
            </w:r>
            <w:r>
              <w:rPr>
                <w:rFonts w:hint="eastAsia"/>
              </w:rPr>
              <w:tab/>
              <w:t>//</w:t>
            </w:r>
            <w:r>
              <w:rPr>
                <w:rFonts w:hint="eastAsia"/>
              </w:rPr>
              <w:tab/>
              <w:t>SwitchToThread();//OSに任せて再スケジューリング</w:t>
            </w:r>
          </w:p>
          <w:p w14:paraId="380C9273" w14:textId="77777777" w:rsidR="00144E47" w:rsidRDefault="00144E47" w:rsidP="00144E47">
            <w:pPr>
              <w:pStyle w:val="3-"/>
            </w:pPr>
            <w:r>
              <w:rPr>
                <w:rFonts w:hint="eastAsia"/>
              </w:rPr>
              <w:tab/>
            </w:r>
            <w:r>
              <w:rPr>
                <w:rFonts w:hint="eastAsia"/>
              </w:rPr>
              <w:tab/>
              <w:t>//</w:t>
            </w:r>
            <w:r>
              <w:rPr>
                <w:rFonts w:hint="eastAsia"/>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pPr>
            <w:r>
              <w:rPr>
                <w:rFonts w:hint="eastAsia"/>
              </w:rPr>
              <w:tab/>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Default="00144E47" w:rsidP="00144E47">
            <w:pPr>
              <w:pStyle w:val="3-"/>
            </w:pPr>
            <w:r>
              <w:rPr>
                <w:rFonts w:hint="eastAsia"/>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Default="00144E47" w:rsidP="00144E47">
            <w:pPr>
              <w:pStyle w:val="3-"/>
            </w:pPr>
            <w:r>
              <w:rPr>
                <w:rFonts w:hint="eastAsia"/>
              </w:rPr>
              <w:tab/>
              <w:t>//スレッド作成</w:t>
            </w:r>
          </w:p>
          <w:p w14:paraId="389E8D0D" w14:textId="77777777" w:rsidR="00144E47" w:rsidRDefault="00144E47" w:rsidP="00144E47">
            <w:pPr>
              <w:pStyle w:val="3-"/>
            </w:pPr>
            <w:r>
              <w:lastRenderedPageBreak/>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77777777" w:rsidR="00144E47" w:rsidRDefault="00144E47" w:rsidP="00144E47">
            <w:pPr>
              <w:pStyle w:val="3-"/>
            </w:pPr>
            <w:r>
              <w:rPr>
                <w:rFonts w:hint="eastAsia"/>
              </w:rPr>
              <w:tab/>
            </w:r>
            <w:r>
              <w:rPr>
                <w:rFonts w:hint="eastAsia"/>
              </w:rPr>
              <w:tab/>
              <w:t>(HANDLE)_beginthreadex(nullptr, 0, threadFunc, "太郎", 0, &amp;tid[0]),</w:t>
            </w:r>
          </w:p>
          <w:p w14:paraId="15585FE5" w14:textId="77777777" w:rsidR="00144E47" w:rsidRDefault="00144E47" w:rsidP="00144E47">
            <w:pPr>
              <w:pStyle w:val="3-"/>
            </w:pPr>
            <w:r>
              <w:rPr>
                <w:rFonts w:hint="eastAsia"/>
              </w:rPr>
              <w:tab/>
            </w:r>
            <w:r>
              <w:rPr>
                <w:rFonts w:hint="eastAsia"/>
              </w:rPr>
              <w:tab/>
              <w:t>(HANDLE)_beginthreadex(nullptr, 0, threadFunc, "次郎", 0, &amp;tid[1]),</w:t>
            </w:r>
          </w:p>
          <w:p w14:paraId="7A63953A" w14:textId="77777777" w:rsidR="00144E47" w:rsidRDefault="00144E47" w:rsidP="00144E47">
            <w:pPr>
              <w:pStyle w:val="3-"/>
            </w:pPr>
            <w:r>
              <w:rPr>
                <w:rFonts w:hint="eastAsia"/>
              </w:rPr>
              <w:tab/>
            </w:r>
            <w:r>
              <w:rPr>
                <w:rFonts w:hint="eastAsia"/>
              </w:rPr>
              <w:tab/>
              <w:t>(HANDLE)_beginthreadex(nullptr, 0,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pPr>
            <w:r>
              <w:rPr>
                <w:rFonts w:hint="eastAsia"/>
              </w:rPr>
              <w:tab/>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Default="00144E47" w:rsidP="00144E47">
            <w:pPr>
              <w:pStyle w:val="3-"/>
            </w:pPr>
            <w:r>
              <w:rPr>
                <w:rFonts w:hint="eastAsia"/>
              </w:rPr>
              <w:tab/>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pPr>
            <w:r>
              <w:rPr>
                <w:rFonts w:hint="eastAsia"/>
              </w:rPr>
              <w:tab/>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Default="00144E47" w:rsidP="00144E47">
            <w:pPr>
              <w:pStyle w:val="3-"/>
            </w:pPr>
            <w:r>
              <w:tab/>
            </w:r>
            <w:r>
              <w:tab/>
            </w:r>
            <w:r>
              <w:tab/>
              <w:t>while (s_lock != 0){} s_lock = 1;</w:t>
            </w:r>
          </w:p>
          <w:p w14:paraId="2BEC2B66" w14:textId="77777777" w:rsidR="00144E47" w:rsidRDefault="00144E47" w:rsidP="00144E47">
            <w:pPr>
              <w:pStyle w:val="3-"/>
            </w:pPr>
            <w:r>
              <w:tab/>
            </w:r>
            <w:r>
              <w:tab/>
            </w:r>
            <w: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37522F78" w14:textId="77777777" w:rsidR="00144E47" w:rsidRDefault="00144E47" w:rsidP="00144E47">
            <w:pPr>
              <w:pStyle w:val="3-"/>
            </w:pPr>
            <w:r>
              <w:tab/>
            </w:r>
            <w:r>
              <w:tab/>
              <w:t>float duration = static_cast&lt;float&gt;(static_cast&lt;double&gt;(end.QuadPart - begin.QuadPart)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color w:val="auto"/>
              </w:rPr>
            </w:pPr>
            <w:r w:rsidRPr="00144E47">
              <w:rPr>
                <w:rFonts w:hint="eastAsia"/>
                <w:color w:val="auto"/>
              </w:rPr>
              <w:t>- begin:太郎 -</w:t>
            </w:r>
          </w:p>
          <w:p w14:paraId="3723C6E5" w14:textId="77777777" w:rsidR="00144E47" w:rsidRPr="00144E47" w:rsidRDefault="00144E47" w:rsidP="00144E47">
            <w:pPr>
              <w:pStyle w:val="3-"/>
              <w:rPr>
                <w:color w:val="auto"/>
              </w:rPr>
            </w:pPr>
            <w:r w:rsidRPr="00144E47">
              <w:rPr>
                <w:rFonts w:hint="eastAsia"/>
                <w:color w:val="auto"/>
              </w:rPr>
              <w:t>太郎: [BEFORE] commonData=0, tlsData=0</w:t>
            </w:r>
          </w:p>
          <w:p w14:paraId="72921009" w14:textId="77777777" w:rsidR="00144E47" w:rsidRPr="00144E47" w:rsidRDefault="00144E47" w:rsidP="00144E47">
            <w:pPr>
              <w:pStyle w:val="3-"/>
              <w:rPr>
                <w:color w:val="auto"/>
              </w:rPr>
            </w:pPr>
            <w:r w:rsidRPr="00144E47">
              <w:rPr>
                <w:rFonts w:hint="eastAsia"/>
                <w:color w:val="auto"/>
              </w:rPr>
              <w:t>- begin:次郎 -</w:t>
            </w:r>
          </w:p>
          <w:p w14:paraId="687E2918" w14:textId="77777777" w:rsidR="00144E47" w:rsidRPr="00144E47" w:rsidRDefault="00144E47" w:rsidP="00144E47">
            <w:pPr>
              <w:pStyle w:val="3-"/>
              <w:rPr>
                <w:color w:val="auto"/>
              </w:rPr>
            </w:pPr>
            <w:r w:rsidRPr="00144E47">
              <w:rPr>
                <w:rFonts w:hint="eastAsia"/>
                <w:color w:val="auto"/>
              </w:rPr>
              <w:t>- begin:三郎 -</w:t>
            </w:r>
          </w:p>
          <w:p w14:paraId="4AFB796D" w14:textId="77777777" w:rsidR="00144E47" w:rsidRPr="00144E47" w:rsidRDefault="00144E47" w:rsidP="00144E47">
            <w:pPr>
              <w:pStyle w:val="3-"/>
              <w:rPr>
                <w:color w:val="auto"/>
              </w:rPr>
            </w:pPr>
            <w:r w:rsidRPr="00144E47">
              <w:rPr>
                <w:rFonts w:hint="eastAsia"/>
                <w:color w:val="auto"/>
              </w:rPr>
              <w:t>太郎: [AFTER]  commonData=1, tlsData=1</w:t>
            </w:r>
          </w:p>
          <w:p w14:paraId="2C6E202B" w14:textId="77777777" w:rsidR="00144E47" w:rsidRPr="00144E47" w:rsidRDefault="00144E47" w:rsidP="00144E47">
            <w:pPr>
              <w:pStyle w:val="3-"/>
              <w:rPr>
                <w:color w:val="auto"/>
              </w:rPr>
            </w:pPr>
            <w:r w:rsidRPr="00144E47">
              <w:rPr>
                <w:rFonts w:hint="eastAsia"/>
                <w:color w:val="auto"/>
              </w:rPr>
              <w:t>三郎: [BEFORE] commonData=1, tlsData=0</w:t>
            </w:r>
          </w:p>
          <w:p w14:paraId="17D4D5BC" w14:textId="77777777" w:rsidR="00144E47" w:rsidRPr="00144E47" w:rsidRDefault="00144E47" w:rsidP="00144E47">
            <w:pPr>
              <w:pStyle w:val="3-"/>
              <w:rPr>
                <w:color w:val="auto"/>
              </w:rPr>
            </w:pPr>
            <w:r w:rsidRPr="00144E47">
              <w:rPr>
                <w:rFonts w:hint="eastAsia"/>
                <w:color w:val="auto"/>
              </w:rPr>
              <w:t>次郎: [BEFORE] commonData=1, tlsData=0</w:t>
            </w:r>
          </w:p>
          <w:p w14:paraId="5B18450B" w14:textId="77777777" w:rsidR="00144E47" w:rsidRPr="00144E47" w:rsidRDefault="00144E47" w:rsidP="00144E47">
            <w:pPr>
              <w:pStyle w:val="3-"/>
              <w:rPr>
                <w:color w:val="auto"/>
              </w:rPr>
            </w:pPr>
            <w:r w:rsidRPr="00144E47">
              <w:rPr>
                <w:rFonts w:hint="eastAsia"/>
                <w:color w:val="auto"/>
              </w:rPr>
              <w:t>三郎: [AFTER]  commonData=2, tlsData=1</w:t>
            </w:r>
          </w:p>
          <w:p w14:paraId="4D1D963B" w14:textId="77777777" w:rsidR="00144E47" w:rsidRPr="00144E47" w:rsidRDefault="00144E47" w:rsidP="00144E47">
            <w:pPr>
              <w:pStyle w:val="3-"/>
              <w:rPr>
                <w:color w:val="auto"/>
              </w:rPr>
            </w:pPr>
            <w:r w:rsidRPr="00144E47">
              <w:rPr>
                <w:rFonts w:hint="eastAsia"/>
                <w:color w:val="auto"/>
              </w:rPr>
              <w:t>次郎: [AFTER]  commonData=2, tlsData=1</w:t>
            </w:r>
          </w:p>
          <w:p w14:paraId="03192A1B" w14:textId="77777777" w:rsidR="00144E47" w:rsidRPr="00144E47" w:rsidRDefault="00144E47" w:rsidP="00144E47">
            <w:pPr>
              <w:pStyle w:val="3-"/>
              <w:rPr>
                <w:color w:val="auto"/>
              </w:rPr>
            </w:pPr>
            <w:r w:rsidRPr="00144E47">
              <w:rPr>
                <w:rFonts w:hint="eastAsia"/>
                <w:color w:val="auto"/>
              </w:rPr>
              <w:t>太郎: [BEFORE] commonData=2, tlsData=1</w:t>
            </w:r>
          </w:p>
          <w:p w14:paraId="77710B06" w14:textId="77777777" w:rsidR="00144E47" w:rsidRPr="00144E47" w:rsidRDefault="00144E47" w:rsidP="00144E47">
            <w:pPr>
              <w:pStyle w:val="3-"/>
              <w:rPr>
                <w:color w:val="auto"/>
              </w:rPr>
            </w:pPr>
            <w:r w:rsidRPr="00144E47">
              <w:rPr>
                <w:rFonts w:hint="eastAsia"/>
                <w:color w:val="auto"/>
              </w:rPr>
              <w:t>三郎: [BEFORE] commonData=2, tlsData=1</w:t>
            </w:r>
          </w:p>
          <w:p w14:paraId="46C0CE62" w14:textId="77777777" w:rsidR="00144E47" w:rsidRPr="00144E47" w:rsidRDefault="00144E47" w:rsidP="00144E47">
            <w:pPr>
              <w:pStyle w:val="3-"/>
              <w:rPr>
                <w:color w:val="auto"/>
              </w:rPr>
            </w:pPr>
            <w:r w:rsidRPr="00144E47">
              <w:rPr>
                <w:rFonts w:hint="eastAsia"/>
                <w:color w:val="auto"/>
              </w:rPr>
              <w:t>太郎: [AFTER]  commonData=3, tlsData=2</w:t>
            </w:r>
          </w:p>
          <w:p w14:paraId="6DBA510D" w14:textId="77777777" w:rsidR="00144E47" w:rsidRPr="00144E47" w:rsidRDefault="00144E47" w:rsidP="00144E47">
            <w:pPr>
              <w:pStyle w:val="3-"/>
              <w:rPr>
                <w:color w:val="auto"/>
              </w:rPr>
            </w:pPr>
            <w:r w:rsidRPr="00144E47">
              <w:rPr>
                <w:rFonts w:hint="eastAsia"/>
                <w:color w:val="auto"/>
              </w:rPr>
              <w:t>三郎: [AFTER]  commonData=3, tlsData=2</w:t>
            </w:r>
          </w:p>
          <w:p w14:paraId="1FC45C8E" w14:textId="77777777" w:rsidR="00144E47" w:rsidRPr="00144E47" w:rsidRDefault="00144E47" w:rsidP="00144E47">
            <w:pPr>
              <w:pStyle w:val="3-"/>
              <w:rPr>
                <w:color w:val="auto"/>
              </w:rPr>
            </w:pPr>
            <w:r w:rsidRPr="00144E47">
              <w:rPr>
                <w:rFonts w:hint="eastAsia"/>
                <w:color w:val="auto"/>
              </w:rPr>
              <w:t>次郎: [BEFORE] commonData=3, tlsData=1</w:t>
            </w:r>
          </w:p>
          <w:p w14:paraId="4B1F7EBD" w14:textId="77777777" w:rsidR="00144E47" w:rsidRPr="00144E47" w:rsidRDefault="00144E47" w:rsidP="00144E47">
            <w:pPr>
              <w:pStyle w:val="3-"/>
              <w:rPr>
                <w:color w:val="auto"/>
              </w:rPr>
            </w:pPr>
            <w:r w:rsidRPr="00144E47">
              <w:rPr>
                <w:rFonts w:hint="eastAsia"/>
                <w:color w:val="auto"/>
              </w:rPr>
              <w:t>三郎: [BEFORE] commonData=3, tlsData=2</w:t>
            </w:r>
          </w:p>
          <w:p w14:paraId="124DF99F" w14:textId="77777777" w:rsidR="00144E47" w:rsidRPr="00144E47" w:rsidRDefault="00144E47" w:rsidP="00144E47">
            <w:pPr>
              <w:pStyle w:val="3-"/>
              <w:rPr>
                <w:color w:val="auto"/>
              </w:rPr>
            </w:pPr>
            <w:r w:rsidRPr="00144E47">
              <w:rPr>
                <w:rFonts w:hint="eastAsia"/>
                <w:color w:val="auto"/>
              </w:rPr>
              <w:t>次郎: [AFTER]  commonData=4, tlsData=2</w:t>
            </w:r>
          </w:p>
          <w:p w14:paraId="546DFDE3" w14:textId="77777777" w:rsidR="00144E47" w:rsidRPr="00144E47" w:rsidRDefault="00144E47" w:rsidP="00144E47">
            <w:pPr>
              <w:pStyle w:val="3-"/>
              <w:rPr>
                <w:color w:val="auto"/>
              </w:rPr>
            </w:pPr>
            <w:r w:rsidRPr="00144E47">
              <w:rPr>
                <w:rFonts w:hint="eastAsia"/>
                <w:color w:val="auto"/>
              </w:rPr>
              <w:t>太郎: [BEFORE] commonData=4, tlsData=2</w:t>
            </w:r>
          </w:p>
          <w:p w14:paraId="1AB1BEFD" w14:textId="77777777" w:rsidR="00144E47" w:rsidRPr="00144E47" w:rsidRDefault="00144E47" w:rsidP="00144E47">
            <w:pPr>
              <w:pStyle w:val="3-"/>
              <w:rPr>
                <w:color w:val="auto"/>
              </w:rPr>
            </w:pPr>
            <w:r w:rsidRPr="00144E47">
              <w:rPr>
                <w:rFonts w:hint="eastAsia"/>
                <w:color w:val="auto"/>
              </w:rPr>
              <w:t>三郎: [AFTER]  commonData=4, tlsData=3</w:t>
            </w:r>
          </w:p>
          <w:p w14:paraId="2FF8BB5D" w14:textId="77777777" w:rsidR="00144E47" w:rsidRPr="00144E47" w:rsidRDefault="00144E47" w:rsidP="00144E47">
            <w:pPr>
              <w:pStyle w:val="3-"/>
              <w:rPr>
                <w:color w:val="auto"/>
              </w:rPr>
            </w:pPr>
            <w:r w:rsidRPr="00144E47">
              <w:rPr>
                <w:rFonts w:hint="eastAsia"/>
                <w:color w:val="auto"/>
              </w:rPr>
              <w:t>次郎: [BEFORE] commonData=4, tlsData=2</w:t>
            </w:r>
          </w:p>
          <w:p w14:paraId="7438B540" w14:textId="77777777" w:rsidR="00144E47" w:rsidRPr="00144E47" w:rsidRDefault="00144E47" w:rsidP="00144E47">
            <w:pPr>
              <w:pStyle w:val="3-"/>
              <w:rPr>
                <w:color w:val="auto"/>
              </w:rPr>
            </w:pPr>
            <w:r w:rsidRPr="00144E47">
              <w:rPr>
                <w:rFonts w:hint="eastAsia"/>
                <w:color w:val="auto"/>
              </w:rPr>
              <w:t>- end:三郎 -</w:t>
            </w:r>
          </w:p>
          <w:p w14:paraId="3E8E499E" w14:textId="77777777" w:rsidR="00144E47" w:rsidRPr="00144E47" w:rsidRDefault="00144E47" w:rsidP="00144E47">
            <w:pPr>
              <w:pStyle w:val="3-"/>
              <w:rPr>
                <w:color w:val="auto"/>
              </w:rPr>
            </w:pPr>
            <w:r w:rsidRPr="00144E47">
              <w:rPr>
                <w:rFonts w:hint="eastAsia"/>
                <w:color w:val="auto"/>
              </w:rPr>
              <w:t>太郎: [AFTER]  commonData=5, tlsData=3</w:t>
            </w:r>
          </w:p>
          <w:p w14:paraId="73AB057E" w14:textId="77777777" w:rsidR="00144E47" w:rsidRPr="00144E47" w:rsidRDefault="00144E47" w:rsidP="00144E47">
            <w:pPr>
              <w:pStyle w:val="3-"/>
              <w:rPr>
                <w:color w:val="auto"/>
              </w:rPr>
            </w:pPr>
            <w:r w:rsidRPr="00144E47">
              <w:rPr>
                <w:rFonts w:hint="eastAsia"/>
                <w:color w:val="auto"/>
              </w:rPr>
              <w:t>- end:太郎 -</w:t>
            </w:r>
          </w:p>
          <w:p w14:paraId="02FE9D7A" w14:textId="77777777" w:rsidR="00144E47" w:rsidRPr="00144E47" w:rsidRDefault="00144E47" w:rsidP="00144E47">
            <w:pPr>
              <w:pStyle w:val="3-"/>
              <w:rPr>
                <w:color w:val="auto"/>
              </w:rPr>
            </w:pPr>
            <w:r w:rsidRPr="00144E47">
              <w:rPr>
                <w:rFonts w:hint="eastAsia"/>
                <w:color w:val="auto"/>
              </w:rPr>
              <w:t>次郎: [AFTER]  commonData=5, tlsData=3</w:t>
            </w:r>
          </w:p>
          <w:p w14:paraId="7CEBF79B" w14:textId="77777777" w:rsidR="00144E47" w:rsidRPr="00144E47" w:rsidRDefault="00144E47" w:rsidP="00144E47">
            <w:pPr>
              <w:pStyle w:val="3-"/>
              <w:rPr>
                <w:color w:val="auto"/>
              </w:rPr>
            </w:pPr>
            <w:r w:rsidRPr="00144E47">
              <w:rPr>
                <w:rFonts w:hint="eastAsia"/>
                <w:color w:val="auto"/>
              </w:rPr>
              <w:t>- end:次郎 -</w:t>
            </w:r>
          </w:p>
          <w:p w14:paraId="25DB9B02" w14:textId="0386EE8D" w:rsidR="00815623" w:rsidRPr="00DD51B6" w:rsidRDefault="00144E47" w:rsidP="00144E47">
            <w:pPr>
              <w:pStyle w:val="3-"/>
            </w:pPr>
            <w:r w:rsidRPr="00144E47">
              <w:rPr>
                <w:color w:val="auto"/>
              </w:rPr>
              <w:lastRenderedPageBreak/>
              <w:t>Loop * 10000000 = 0.008377 sec</w:t>
            </w:r>
          </w:p>
        </w:tc>
      </w:tr>
    </w:tbl>
    <w:p w14:paraId="221B84C6" w14:textId="4573F0B2" w:rsidR="00590471" w:rsidRDefault="009B1E84" w:rsidP="00590471">
      <w:pPr>
        <w:pStyle w:val="2"/>
      </w:pPr>
      <w:bookmarkStart w:id="110" w:name="_Toc378808462"/>
      <w:r>
        <w:rPr>
          <w:rFonts w:hint="eastAsia"/>
        </w:rPr>
        <w:lastRenderedPageBreak/>
        <w:t>変数操作による排他制御：</w:t>
      </w:r>
      <w:r w:rsidR="00B06BC6">
        <w:rPr>
          <w:rFonts w:hint="eastAsia"/>
        </w:rPr>
        <w:t>インラインアセンブラ</w:t>
      </w:r>
      <w:bookmarkEnd w:id="110"/>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bookmarkStart w:id="111" w:name="_Toc378808463"/>
      <w:r>
        <w:t>Win32API</w:t>
      </w:r>
      <w:r>
        <w:rPr>
          <w:rFonts w:hint="eastAsia"/>
        </w:rPr>
        <w:t>版</w:t>
      </w:r>
      <w:bookmarkEnd w:id="111"/>
    </w:p>
    <w:p w14:paraId="1B5A17BA" w14:textId="38C41FD8"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Default="00F809CD" w:rsidP="00F809CD">
            <w:pPr>
              <w:pStyle w:val="3-"/>
            </w:pPr>
            <w:r>
              <w:rPr>
                <w:rFonts w:hint="eastAsia"/>
              </w:rPr>
              <w:t>//ロック取得用変数</w:t>
            </w:r>
          </w:p>
          <w:p w14:paraId="21DE02EA" w14:textId="77777777" w:rsidR="00F809CD" w:rsidRDefault="00F809CD" w:rsidP="00F809CD">
            <w:pPr>
              <w:pStyle w:val="3-"/>
            </w:pPr>
            <w:r>
              <w:t>static int s_lock = 0;</w:t>
            </w:r>
          </w:p>
          <w:p w14:paraId="5D2280F4" w14:textId="77777777" w:rsidR="00F809CD" w:rsidRDefault="00F809CD" w:rsidP="00F809CD">
            <w:pPr>
              <w:pStyle w:val="3-"/>
            </w:pPr>
          </w:p>
          <w:p w14:paraId="0FBA0874" w14:textId="77777777" w:rsidR="00F809CD" w:rsidRDefault="00F809CD" w:rsidP="00F809CD">
            <w:pPr>
              <w:pStyle w:val="3-"/>
            </w:pPr>
            <w:r>
              <w:rPr>
                <w:rFonts w:hint="eastAsia"/>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Default="00F809CD" w:rsidP="00F809CD">
            <w:pPr>
              <w:pStyle w:val="3-"/>
            </w:pPr>
            <w:r>
              <w:rPr>
                <w:rFonts w:hint="eastAsia"/>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Default="00F809CD" w:rsidP="00F809CD">
            <w:pPr>
              <w:pStyle w:val="3-"/>
            </w:pPr>
            <w:r>
              <w:rPr>
                <w:rFonts w:hint="eastAsia"/>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Default="00F809CD" w:rsidP="00F809CD">
            <w:pPr>
              <w:pStyle w:val="3-"/>
            </w:pPr>
            <w:r>
              <w:rPr>
                <w:rFonts w:hint="eastAsia"/>
              </w:rPr>
              <w:tab/>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pPr>
            <w:r>
              <w:rPr>
                <w:rFonts w:hint="eastAsia"/>
              </w:rPr>
              <w:tab/>
              <w:t>//開始</w:t>
            </w:r>
          </w:p>
          <w:p w14:paraId="335DD223" w14:textId="77777777" w:rsidR="00F809CD" w:rsidRDefault="00F809CD" w:rsidP="00F809CD">
            <w:pPr>
              <w:pStyle w:val="3-"/>
            </w:pPr>
            <w:r>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pPr>
            <w:r>
              <w:rPr>
                <w:rFonts w:hint="eastAsia"/>
              </w:rPr>
              <w:tab/>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Default="00F809CD" w:rsidP="00F809CD">
            <w:pPr>
              <w:pStyle w:val="3-"/>
            </w:pPr>
            <w:r>
              <w:rPr>
                <w:rFonts w:hint="eastAsia"/>
              </w:rPr>
              <w:tab/>
            </w:r>
            <w:r>
              <w:rPr>
                <w:rFonts w:hint="eastAsia"/>
              </w:rPr>
              <w:tab/>
              <w:t>//ロック取得</w:t>
            </w:r>
          </w:p>
          <w:p w14:paraId="0447E89C" w14:textId="77777777" w:rsidR="00F809CD" w:rsidRDefault="00F809CD" w:rsidP="00F809CD">
            <w:pPr>
              <w:pStyle w:val="3-"/>
            </w:pPr>
            <w:r>
              <w:rPr>
                <w:rFonts w:hint="eastAsia"/>
              </w:rPr>
              <w:tab/>
            </w:r>
            <w:r>
              <w:rPr>
                <w:rFonts w:hint="eastAsia"/>
              </w:rPr>
              <w:tab/>
              <w:t>//※xchg のような命令を用いないとロックが不確実。</w:t>
            </w:r>
          </w:p>
          <w:p w14:paraId="55B348BD" w14:textId="77777777" w:rsidR="00F809CD" w:rsidRDefault="00F809CD" w:rsidP="00F809CD">
            <w:pPr>
              <w:pStyle w:val="3-"/>
            </w:pPr>
            <w:r>
              <w:rPr>
                <w:rFonts w:hint="eastAsia"/>
              </w:rPr>
              <w:tab/>
            </w:r>
            <w:r>
              <w:rPr>
                <w:rFonts w:hint="eastAsia"/>
              </w:rPr>
              <w:tab/>
              <w:t>//　C言語の演算子だけでは不十分。</w:t>
            </w:r>
          </w:p>
          <w:p w14:paraId="59FA70F8" w14:textId="77777777" w:rsidR="00F809CD" w:rsidRDefault="00F809CD" w:rsidP="00F809CD">
            <w:pPr>
              <w:pStyle w:val="3-"/>
            </w:pP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//ロック取得用インラインアセンブラ（x86系)</w:t>
            </w:r>
          </w:p>
          <w:p w14:paraId="77CCD306" w14:textId="77777777" w:rsidR="00F809CD" w:rsidRDefault="00F809CD" w:rsidP="00F809CD">
            <w:pPr>
              <w:pStyle w:val="3-"/>
            </w:pPr>
            <w:r>
              <w:tab/>
            </w:r>
            <w:r>
              <w:tab/>
              <w:t>{</w:t>
            </w:r>
          </w:p>
          <w:p w14:paraId="07C893D4" w14:textId="77777777" w:rsidR="00F809CD" w:rsidRDefault="00F809CD" w:rsidP="00F809CD">
            <w:pPr>
              <w:pStyle w:val="3-"/>
            </w:pPr>
            <w:r>
              <w:rPr>
                <w:rFonts w:hint="eastAsia"/>
              </w:rPr>
              <w:tab/>
            </w:r>
            <w:r>
              <w:rPr>
                <w:rFonts w:hint="eastAsia"/>
              </w:rPr>
              <w:tab/>
            </w:r>
            <w:r>
              <w:rPr>
                <w:rFonts w:hint="eastAsia"/>
              </w:rPr>
              <w:tab/>
              <w:t>mov</w:t>
            </w:r>
            <w:r>
              <w:rPr>
                <w:rFonts w:hint="eastAsia"/>
              </w:rPr>
              <w:tab/>
            </w:r>
            <w:r>
              <w:rPr>
                <w:rFonts w:hint="eastAsia"/>
              </w:rPr>
              <w:tab/>
              <w:t>eax, 1</w:t>
            </w:r>
            <w:r>
              <w:rPr>
                <w:rFonts w:hint="eastAsia"/>
              </w:rPr>
              <w:tab/>
            </w:r>
            <w:r>
              <w:rPr>
                <w:rFonts w:hint="eastAsia"/>
              </w:rPr>
              <w:tab/>
            </w:r>
            <w:r>
              <w:rPr>
                <w:rFonts w:hint="eastAsia"/>
              </w:rPr>
              <w:tab/>
              <w:t>//フラグ更新準備</w:t>
            </w:r>
          </w:p>
          <w:p w14:paraId="34DBEF3A" w14:textId="77777777" w:rsidR="00F809CD" w:rsidRDefault="00F809CD" w:rsidP="00F809CD">
            <w:pPr>
              <w:pStyle w:val="3-"/>
            </w:pPr>
            <w:r>
              <w:rPr>
                <w:rFonts w:hint="eastAsia"/>
              </w:rPr>
              <w:tab/>
            </w:r>
            <w:r>
              <w:rPr>
                <w:rFonts w:hint="eastAsia"/>
              </w:rPr>
              <w:tab/>
              <w:t>lock_loop:</w:t>
            </w:r>
            <w:r>
              <w:rPr>
                <w:rFonts w:hint="eastAsia"/>
              </w:rPr>
              <w:tab/>
            </w:r>
            <w:r>
              <w:rPr>
                <w:rFonts w:hint="eastAsia"/>
              </w:rPr>
              <w:tab/>
            </w:r>
            <w:r>
              <w:rPr>
                <w:rFonts w:hint="eastAsia"/>
              </w:rPr>
              <w:tab/>
            </w:r>
            <w:r>
              <w:rPr>
                <w:rFonts w:hint="eastAsia"/>
              </w:rPr>
              <w:tab/>
            </w:r>
            <w:r>
              <w:rPr>
                <w:rFonts w:hint="eastAsia"/>
              </w:rPr>
              <w:tab/>
              <w:t>//ループ用ラベル</w:t>
            </w:r>
          </w:p>
          <w:p w14:paraId="74755B49" w14:textId="77777777" w:rsidR="00F809CD" w:rsidRDefault="00F809CD" w:rsidP="00F809CD">
            <w:pPr>
              <w:pStyle w:val="3-"/>
            </w:pP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553BE9D8" w14:textId="77777777" w:rsidR="00F809CD" w:rsidRDefault="00F809CD" w:rsidP="00F809CD">
            <w:pPr>
              <w:pStyle w:val="3-"/>
            </w:pPr>
            <w:r>
              <w:rPr>
                <w:rFonts w:hint="eastAsia"/>
              </w:rPr>
              <w:tab/>
            </w:r>
            <w:r>
              <w:rPr>
                <w:rFonts w:hint="eastAsia"/>
              </w:rPr>
              <w:tab/>
            </w:r>
            <w:r>
              <w:rPr>
                <w:rFonts w:hint="eastAsia"/>
              </w:rPr>
              <w:tab/>
              <w:t>test</w:t>
            </w:r>
            <w:r>
              <w:rPr>
                <w:rFonts w:hint="eastAsia"/>
              </w:rPr>
              <w:tab/>
              <w:t>eax, eax</w:t>
            </w:r>
            <w:r>
              <w:rPr>
                <w:rFonts w:hint="eastAsia"/>
              </w:rPr>
              <w:tab/>
            </w:r>
            <w:r>
              <w:rPr>
                <w:rFonts w:hint="eastAsia"/>
              </w:rPr>
              <w:tab/>
              <w:t>//レジスタの値をチェック</w:t>
            </w:r>
          </w:p>
          <w:p w14:paraId="7686D3B7" w14:textId="77777777" w:rsidR="00F809CD" w:rsidRDefault="00F809CD" w:rsidP="00F809CD">
            <w:pPr>
              <w:pStyle w:val="3-"/>
            </w:pPr>
            <w:r>
              <w:rPr>
                <w:rFonts w:hint="eastAsia"/>
              </w:rPr>
              <w:lastRenderedPageBreak/>
              <w:tab/>
            </w:r>
            <w:r>
              <w:rPr>
                <w:rFonts w:hint="eastAsia"/>
              </w:rPr>
              <w:tab/>
            </w:r>
            <w:r>
              <w:rPr>
                <w:rFonts w:hint="eastAsia"/>
              </w:rPr>
              <w:tab/>
              <w:t>jnz</w:t>
            </w:r>
            <w:r>
              <w:rPr>
                <w:rFonts w:hint="eastAsia"/>
              </w:rPr>
              <w:tab/>
            </w:r>
            <w:r>
              <w:rPr>
                <w:rFonts w:hint="eastAsia"/>
              </w:rPr>
              <w:tab/>
              <w:t>lock_loop</w:t>
            </w:r>
            <w:r>
              <w:rPr>
                <w:rFonts w:hint="eastAsia"/>
              </w:rPr>
              <w:tab/>
            </w:r>
            <w:r>
              <w:rPr>
                <w:rFonts w:hint="eastAsia"/>
              </w:rPr>
              <w:tab/>
              <w:t>//レジスタの値が 0 以外ならジャンプ</w:t>
            </w:r>
          </w:p>
          <w:p w14:paraId="2D7501ED" w14:textId="77777777" w:rsidR="00F809CD" w:rsidRDefault="00F809CD" w:rsidP="00F809CD">
            <w:pPr>
              <w:pStyle w:val="3-"/>
            </w:pPr>
            <w:r>
              <w:tab/>
            </w:r>
            <w:r>
              <w:tab/>
              <w:t>}</w:t>
            </w:r>
          </w:p>
          <w:p w14:paraId="7CD7B10B" w14:textId="77777777" w:rsidR="00F809CD" w:rsidRDefault="00F809CD" w:rsidP="00F809CD">
            <w:pPr>
              <w:pStyle w:val="3-"/>
            </w:pPr>
          </w:p>
          <w:p w14:paraId="79AFEBED" w14:textId="77777777" w:rsidR="00F809CD" w:rsidRDefault="00F809CD" w:rsidP="00F809CD">
            <w:pPr>
              <w:pStyle w:val="3-"/>
            </w:pPr>
            <w:r>
              <w:rPr>
                <w:rFonts w:hint="eastAsia"/>
              </w:rPr>
              <w:tab/>
            </w:r>
            <w:r>
              <w:rPr>
                <w:rFonts w:hint="eastAsia"/>
              </w:rPr>
              <w:tab/>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Default="00F809CD" w:rsidP="00F809CD">
            <w:pPr>
              <w:pStyle w:val="3-"/>
            </w:pPr>
            <w:r>
              <w:rPr>
                <w:rFonts w:hint="eastAsia"/>
              </w:rPr>
              <w:tab/>
            </w:r>
            <w:r>
              <w:rPr>
                <w:rFonts w:hint="eastAsia"/>
              </w:rPr>
              <w:tab/>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pPr>
            <w:r>
              <w:rPr>
                <w:rFonts w:hint="eastAsia"/>
              </w:rPr>
              <w:tab/>
            </w:r>
            <w:r>
              <w:rPr>
                <w:rFonts w:hint="eastAsia"/>
              </w:rPr>
              <w:tab/>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pPr>
            <w:r>
              <w:rPr>
                <w:rFonts w:hint="eastAsia"/>
              </w:rPr>
              <w:tab/>
            </w:r>
            <w:r>
              <w:rPr>
                <w:rFonts w:hint="eastAsia"/>
              </w:rPr>
              <w:tab/>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Default="00F809CD" w:rsidP="00F809CD">
            <w:pPr>
              <w:pStyle w:val="3-"/>
            </w:pPr>
            <w:r>
              <w:rPr>
                <w:rFonts w:hint="eastAsia"/>
              </w:rPr>
              <w:tab/>
            </w:r>
            <w:r>
              <w:rPr>
                <w:rFonts w:hint="eastAsia"/>
              </w:rPr>
              <w:tab/>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pPr>
            <w:r>
              <w:rPr>
                <w:rFonts w:hint="eastAsia"/>
              </w:rPr>
              <w:tab/>
            </w:r>
            <w:r>
              <w:rPr>
                <w:rFonts w:hint="eastAsia"/>
              </w:rPr>
              <w:tab/>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Default="00F809CD" w:rsidP="00F809CD">
            <w:pPr>
              <w:pStyle w:val="3-"/>
            </w:pPr>
            <w:r>
              <w:rPr>
                <w:rFonts w:hint="eastAsia"/>
              </w:rPr>
              <w:tab/>
            </w:r>
            <w:r>
              <w:rPr>
                <w:rFonts w:hint="eastAsia"/>
              </w:rPr>
              <w:tab/>
              <w:t>//ロック解放</w:t>
            </w:r>
          </w:p>
          <w:p w14:paraId="05A9D94D" w14:textId="77777777" w:rsidR="00F809CD" w:rsidRDefault="00F809CD" w:rsidP="00F809CD">
            <w:pPr>
              <w:pStyle w:val="3-"/>
            </w:pP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//ロック解放用インラインアセンブラ（x86系)</w:t>
            </w:r>
          </w:p>
          <w:p w14:paraId="600222DB" w14:textId="77777777" w:rsidR="00F809CD" w:rsidRDefault="00F809CD" w:rsidP="00F809CD">
            <w:pPr>
              <w:pStyle w:val="3-"/>
            </w:pPr>
            <w:r>
              <w:tab/>
            </w:r>
            <w:r>
              <w:tab/>
              <w:t>{</w:t>
            </w:r>
          </w:p>
          <w:p w14:paraId="4D001B20" w14:textId="77777777" w:rsidR="00F809CD" w:rsidRDefault="00F809CD" w:rsidP="00F809CD">
            <w:pPr>
              <w:pStyle w:val="3-"/>
            </w:pPr>
            <w:r>
              <w:rPr>
                <w:rFonts w:hint="eastAsia"/>
              </w:rPr>
              <w:tab/>
            </w:r>
            <w:r>
              <w:rPr>
                <w:rFonts w:hint="eastAsia"/>
              </w:rPr>
              <w:tab/>
            </w:r>
            <w:r>
              <w:rPr>
                <w:rFonts w:hint="eastAsia"/>
              </w:rPr>
              <w:tab/>
              <w:t>mov</w:t>
            </w:r>
            <w:r>
              <w:rPr>
                <w:rFonts w:hint="eastAsia"/>
              </w:rPr>
              <w:tab/>
            </w:r>
            <w:r>
              <w:rPr>
                <w:rFonts w:hint="eastAsia"/>
              </w:rPr>
              <w:tab/>
              <w:t>eax, 0</w:t>
            </w:r>
            <w:r>
              <w:rPr>
                <w:rFonts w:hint="eastAsia"/>
              </w:rPr>
              <w:tab/>
            </w:r>
            <w:r>
              <w:rPr>
                <w:rFonts w:hint="eastAsia"/>
              </w:rPr>
              <w:tab/>
            </w:r>
            <w:r>
              <w:rPr>
                <w:rFonts w:hint="eastAsia"/>
              </w:rPr>
              <w:tab/>
              <w:t>//フラグ更新準備</w:t>
            </w:r>
          </w:p>
          <w:p w14:paraId="181D863A" w14:textId="77777777" w:rsidR="00F809CD" w:rsidRDefault="00F809CD" w:rsidP="00F809CD">
            <w:pPr>
              <w:pStyle w:val="3-"/>
            </w:pP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3FB30C41" w14:textId="77777777" w:rsidR="00F809CD" w:rsidRDefault="00F809CD" w:rsidP="00F809CD">
            <w:pPr>
              <w:pStyle w:val="3-"/>
            </w:pPr>
            <w:r>
              <w:tab/>
            </w:r>
            <w:r>
              <w:tab/>
              <w:t>}</w:t>
            </w:r>
          </w:p>
          <w:p w14:paraId="52E9E165" w14:textId="77777777" w:rsidR="00F809CD" w:rsidRDefault="00F809CD" w:rsidP="00F809CD">
            <w:pPr>
              <w:pStyle w:val="3-"/>
            </w:pPr>
          </w:p>
          <w:p w14:paraId="7178B9FA" w14:textId="77777777" w:rsidR="00F809CD" w:rsidRDefault="00F809CD" w:rsidP="00F809CD">
            <w:pPr>
              <w:pStyle w:val="3-"/>
            </w:pPr>
            <w:r>
              <w:rPr>
                <w:rFonts w:hint="eastAsia"/>
              </w:rPr>
              <w:tab/>
            </w:r>
            <w:r>
              <w:rPr>
                <w:rFonts w:hint="eastAsia"/>
              </w:rPr>
              <w:tab/>
              <w:t>//スレッド切り替えのためのスリープ</w:t>
            </w:r>
          </w:p>
          <w:p w14:paraId="3F83A74D" w14:textId="77777777" w:rsidR="00F809CD" w:rsidRDefault="00F809CD" w:rsidP="00F809CD">
            <w:pPr>
              <w:pStyle w:val="3-"/>
            </w:pPr>
            <w:r>
              <w:tab/>
            </w:r>
            <w:r>
              <w:tab/>
              <w:t>Sleep(0);</w:t>
            </w:r>
          </w:p>
          <w:p w14:paraId="38B61C00" w14:textId="77777777" w:rsidR="00F809CD" w:rsidRDefault="00F809CD" w:rsidP="00F809CD">
            <w:pPr>
              <w:pStyle w:val="3-"/>
            </w:pPr>
            <w:r>
              <w:rPr>
                <w:rFonts w:hint="eastAsia"/>
              </w:rPr>
              <w:tab/>
              <w:t>//</w:t>
            </w:r>
            <w:r>
              <w:rPr>
                <w:rFonts w:hint="eastAsia"/>
              </w:rPr>
              <w:tab/>
              <w:t>//スレッド切り替え</w:t>
            </w:r>
          </w:p>
          <w:p w14:paraId="3D5CFC79" w14:textId="77777777" w:rsidR="00F809CD" w:rsidRDefault="00F809CD" w:rsidP="00F809CD">
            <w:pPr>
              <w:pStyle w:val="3-"/>
            </w:pPr>
            <w:r>
              <w:rPr>
                <w:rFonts w:hint="eastAsia"/>
              </w:rPr>
              <w:tab/>
              <w:t>//</w:t>
            </w:r>
            <w:r>
              <w:rPr>
                <w:rFonts w:hint="eastAsia"/>
              </w:rPr>
              <w:tab/>
              <w:t>SwitchToThread();//OSに任せて再スケジューリング</w:t>
            </w:r>
          </w:p>
          <w:p w14:paraId="334E8AF2" w14:textId="77777777" w:rsidR="00F809CD" w:rsidRDefault="00F809CD" w:rsidP="00F809CD">
            <w:pPr>
              <w:pStyle w:val="3-"/>
            </w:pPr>
            <w:r>
              <w:rPr>
                <w:rFonts w:hint="eastAsia"/>
              </w:rPr>
              <w:tab/>
              <w:t>//</w:t>
            </w:r>
            <w:r>
              <w:rPr>
                <w:rFonts w:hint="eastAsia"/>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pPr>
            <w:r>
              <w:rPr>
                <w:rFonts w:hint="eastAsia"/>
              </w:rPr>
              <w:tab/>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Default="00F809CD" w:rsidP="00F809CD">
            <w:pPr>
              <w:pStyle w:val="3-"/>
            </w:pPr>
            <w:r>
              <w:rPr>
                <w:rFonts w:hint="eastAsia"/>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pPr>
            <w:r>
              <w:rPr>
                <w:rFonts w:hint="eastAsia"/>
              </w:rPr>
              <w:tab/>
              <w:t>//スレッド作成</w:t>
            </w:r>
          </w:p>
          <w:p w14:paraId="72F07771" w14:textId="77777777" w:rsidR="00F809CD" w:rsidRDefault="00F809CD" w:rsidP="00F809CD">
            <w:pPr>
              <w:pStyle w:val="3-"/>
            </w:pPr>
            <w:r>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tab/>
              <w:t>HANDLE hThread[THREAD_NUM] =</w:t>
            </w:r>
          </w:p>
          <w:p w14:paraId="332D77D2" w14:textId="77777777" w:rsidR="00F809CD" w:rsidRDefault="00F809CD" w:rsidP="00F809CD">
            <w:pPr>
              <w:pStyle w:val="3-"/>
            </w:pPr>
            <w:r>
              <w:tab/>
              <w:t>{</w:t>
            </w:r>
          </w:p>
          <w:p w14:paraId="725A94EB" w14:textId="77777777" w:rsidR="00F809CD" w:rsidRDefault="00F809CD" w:rsidP="00F809CD">
            <w:pPr>
              <w:pStyle w:val="3-"/>
            </w:pPr>
            <w:r>
              <w:rPr>
                <w:rFonts w:hint="eastAsia"/>
              </w:rPr>
              <w:tab/>
            </w:r>
            <w:r>
              <w:rPr>
                <w:rFonts w:hint="eastAsia"/>
              </w:rPr>
              <w:tab/>
              <w:t>(HANDLE)_beginthreadex(nullptr, 0, threadFunc, "太郎", 0, &amp;tid[0]),</w:t>
            </w:r>
          </w:p>
          <w:p w14:paraId="180FEF37" w14:textId="77777777" w:rsidR="00F809CD" w:rsidRDefault="00F809CD" w:rsidP="00F809CD">
            <w:pPr>
              <w:pStyle w:val="3-"/>
            </w:pPr>
            <w:r>
              <w:rPr>
                <w:rFonts w:hint="eastAsia"/>
              </w:rPr>
              <w:tab/>
            </w:r>
            <w:r>
              <w:rPr>
                <w:rFonts w:hint="eastAsia"/>
              </w:rPr>
              <w:tab/>
              <w:t>(HANDLE)_beginthreadex(nullptr, 0, threadFunc, "次郎", 0, &amp;tid[1]),</w:t>
            </w:r>
          </w:p>
          <w:p w14:paraId="3658BD90" w14:textId="77777777" w:rsidR="00F809CD" w:rsidRDefault="00F809CD" w:rsidP="00F809CD">
            <w:pPr>
              <w:pStyle w:val="3-"/>
            </w:pPr>
            <w:r>
              <w:rPr>
                <w:rFonts w:hint="eastAsia"/>
              </w:rPr>
              <w:tab/>
            </w:r>
            <w:r>
              <w:rPr>
                <w:rFonts w:hint="eastAsia"/>
              </w:rPr>
              <w:tab/>
              <w:t>(HANDLE)_beginthreadex(nullptr, 0,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Default="00F809CD" w:rsidP="00F809CD">
            <w:pPr>
              <w:pStyle w:val="3-"/>
            </w:pPr>
            <w:r>
              <w:rPr>
                <w:rFonts w:hint="eastAsia"/>
              </w:rPr>
              <w:tab/>
              <w:t>//スレッド終了待ち</w:t>
            </w:r>
          </w:p>
          <w:p w14:paraId="152A5F46" w14:textId="77777777" w:rsidR="00F809CD" w:rsidRDefault="00F809CD" w:rsidP="00F809CD">
            <w:pPr>
              <w:pStyle w:val="3-"/>
            </w:pPr>
            <w:r>
              <w:tab/>
              <w:t>WaitForMultipleObjects(THREAD_NUM, hThread, true, INFINITE);</w:t>
            </w:r>
          </w:p>
          <w:p w14:paraId="1595B602" w14:textId="77777777" w:rsidR="00F809CD" w:rsidRDefault="00F809CD" w:rsidP="00F809CD">
            <w:pPr>
              <w:pStyle w:val="3-"/>
            </w:pPr>
          </w:p>
          <w:p w14:paraId="2B741955" w14:textId="77777777" w:rsidR="00F809CD" w:rsidRDefault="00F809CD" w:rsidP="00F809CD">
            <w:pPr>
              <w:pStyle w:val="3-"/>
            </w:pPr>
            <w:r>
              <w:rPr>
                <w:rFonts w:hint="eastAsia"/>
              </w:rPr>
              <w:tab/>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lastRenderedPageBreak/>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6AC3AD6F" w:rsidR="00F809CD" w:rsidRDefault="00F809CD" w:rsidP="00F809CD">
            <w:pPr>
              <w:pStyle w:val="3-"/>
            </w:pPr>
            <w:r>
              <w:rPr>
                <w:rFonts w:hint="eastAsia"/>
              </w:rPr>
              <w:tab/>
              <w:t>//volatile</w:t>
            </w:r>
            <w:r w:rsidR="00CA290E">
              <w:rPr>
                <w:rFonts w:hint="eastAsia"/>
              </w:rPr>
              <w:t>型修飾子付き</w:t>
            </w:r>
            <w:r>
              <w:rPr>
                <w:rFonts w:hint="eastAsia"/>
              </w:rPr>
              <w:t>変数でロックの取得と解放を大量に実行して時間を計測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Default="00F809CD" w:rsidP="00F809CD">
            <w:pPr>
              <w:pStyle w:val="3-"/>
            </w:pPr>
            <w:r>
              <w:rPr>
                <w:rFonts w:hint="eastAsia"/>
              </w:rPr>
              <w:tab/>
            </w: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//ロック取得用インラインアセンブラ（x86系)</w:t>
            </w:r>
          </w:p>
          <w:p w14:paraId="5882826F" w14:textId="77777777" w:rsidR="00F809CD" w:rsidRDefault="00F809CD" w:rsidP="00F809CD">
            <w:pPr>
              <w:pStyle w:val="3-"/>
            </w:pPr>
            <w:r>
              <w:tab/>
            </w:r>
            <w:r>
              <w:tab/>
            </w:r>
            <w:r>
              <w:tab/>
              <w:t>{</w:t>
            </w:r>
          </w:p>
          <w:p w14:paraId="21D2B69D" w14:textId="77777777" w:rsidR="00F809CD" w:rsidRDefault="00F809CD" w:rsidP="00F809CD">
            <w:pPr>
              <w:pStyle w:val="3-"/>
            </w:pPr>
            <w:r>
              <w:rPr>
                <w:rFonts w:hint="eastAsia"/>
              </w:rPr>
              <w:tab/>
            </w:r>
            <w:r>
              <w:rPr>
                <w:rFonts w:hint="eastAsia"/>
              </w:rPr>
              <w:tab/>
            </w:r>
            <w:r>
              <w:rPr>
                <w:rFonts w:hint="eastAsia"/>
              </w:rPr>
              <w:tab/>
            </w:r>
            <w:r>
              <w:rPr>
                <w:rFonts w:hint="eastAsia"/>
              </w:rPr>
              <w:tab/>
              <w:t>mov</w:t>
            </w:r>
            <w:r>
              <w:rPr>
                <w:rFonts w:hint="eastAsia"/>
              </w:rPr>
              <w:tab/>
            </w:r>
            <w:r>
              <w:rPr>
                <w:rFonts w:hint="eastAsia"/>
              </w:rPr>
              <w:tab/>
              <w:t>eax, 1</w:t>
            </w:r>
            <w:r>
              <w:rPr>
                <w:rFonts w:hint="eastAsia"/>
              </w:rPr>
              <w:tab/>
            </w:r>
            <w:r>
              <w:rPr>
                <w:rFonts w:hint="eastAsia"/>
              </w:rPr>
              <w:tab/>
            </w:r>
            <w:r>
              <w:rPr>
                <w:rFonts w:hint="eastAsia"/>
              </w:rPr>
              <w:tab/>
              <w:t>//フラグ更新準備</w:t>
            </w:r>
          </w:p>
          <w:p w14:paraId="2BB47A28" w14:textId="77777777" w:rsidR="00F809CD" w:rsidRDefault="00F809CD" w:rsidP="00F809CD">
            <w:pPr>
              <w:pStyle w:val="3-"/>
            </w:pPr>
            <w:r>
              <w:rPr>
                <w:rFonts w:hint="eastAsia"/>
              </w:rPr>
              <w:tab/>
            </w:r>
            <w:r>
              <w:rPr>
                <w:rFonts w:hint="eastAsia"/>
              </w:rPr>
              <w:tab/>
            </w:r>
            <w:r>
              <w:rPr>
                <w:rFonts w:hint="eastAsia"/>
              </w:rPr>
              <w:tab/>
              <w:t>lock_loop:</w:t>
            </w:r>
            <w:r>
              <w:rPr>
                <w:rFonts w:hint="eastAsia"/>
              </w:rPr>
              <w:tab/>
            </w:r>
            <w:r>
              <w:rPr>
                <w:rFonts w:hint="eastAsia"/>
              </w:rPr>
              <w:tab/>
            </w:r>
            <w:r>
              <w:rPr>
                <w:rFonts w:hint="eastAsia"/>
              </w:rPr>
              <w:tab/>
            </w:r>
            <w:r>
              <w:rPr>
                <w:rFonts w:hint="eastAsia"/>
              </w:rPr>
              <w:tab/>
            </w:r>
            <w:r>
              <w:rPr>
                <w:rFonts w:hint="eastAsia"/>
              </w:rPr>
              <w:tab/>
              <w:t>//ループ用ラベル</w:t>
            </w:r>
          </w:p>
          <w:p w14:paraId="45BF1132" w14:textId="77777777" w:rsidR="00F809CD" w:rsidRDefault="00F809CD" w:rsidP="00F809CD">
            <w:pPr>
              <w:pStyle w:val="3-"/>
            </w:pPr>
            <w:r>
              <w:rPr>
                <w:rFonts w:hint="eastAsia"/>
              </w:rPr>
              <w:tab/>
            </w: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4E037BA3" w14:textId="77777777" w:rsidR="00F809CD" w:rsidRDefault="00F809CD" w:rsidP="00F809CD">
            <w:pPr>
              <w:pStyle w:val="3-"/>
            </w:pPr>
            <w:r>
              <w:rPr>
                <w:rFonts w:hint="eastAsia"/>
              </w:rPr>
              <w:tab/>
            </w:r>
            <w:r>
              <w:rPr>
                <w:rFonts w:hint="eastAsia"/>
              </w:rPr>
              <w:tab/>
            </w:r>
            <w:r>
              <w:rPr>
                <w:rFonts w:hint="eastAsia"/>
              </w:rPr>
              <w:tab/>
            </w:r>
            <w:r>
              <w:rPr>
                <w:rFonts w:hint="eastAsia"/>
              </w:rPr>
              <w:tab/>
              <w:t>test</w:t>
            </w:r>
            <w:r>
              <w:rPr>
                <w:rFonts w:hint="eastAsia"/>
              </w:rPr>
              <w:tab/>
              <w:t>eax, eax</w:t>
            </w:r>
            <w:r>
              <w:rPr>
                <w:rFonts w:hint="eastAsia"/>
              </w:rPr>
              <w:tab/>
            </w:r>
            <w:r>
              <w:rPr>
                <w:rFonts w:hint="eastAsia"/>
              </w:rPr>
              <w:tab/>
              <w:t>//レジスタの値をチェック</w:t>
            </w:r>
          </w:p>
          <w:p w14:paraId="76AAF933" w14:textId="77777777" w:rsidR="00F809CD" w:rsidRDefault="00F809CD" w:rsidP="00F809CD">
            <w:pPr>
              <w:pStyle w:val="3-"/>
            </w:pPr>
            <w:r>
              <w:rPr>
                <w:rFonts w:hint="eastAsia"/>
              </w:rPr>
              <w:tab/>
            </w:r>
            <w:r>
              <w:rPr>
                <w:rFonts w:hint="eastAsia"/>
              </w:rPr>
              <w:tab/>
            </w:r>
            <w:r>
              <w:rPr>
                <w:rFonts w:hint="eastAsia"/>
              </w:rPr>
              <w:tab/>
            </w:r>
            <w:r>
              <w:rPr>
                <w:rFonts w:hint="eastAsia"/>
              </w:rPr>
              <w:tab/>
              <w:t>jnz</w:t>
            </w:r>
            <w:r>
              <w:rPr>
                <w:rFonts w:hint="eastAsia"/>
              </w:rPr>
              <w:tab/>
            </w:r>
            <w:r>
              <w:rPr>
                <w:rFonts w:hint="eastAsia"/>
              </w:rPr>
              <w:tab/>
              <w:t>lock_loop</w:t>
            </w:r>
            <w:r>
              <w:rPr>
                <w:rFonts w:hint="eastAsia"/>
              </w:rPr>
              <w:tab/>
            </w:r>
            <w:r>
              <w:rPr>
                <w:rFonts w:hint="eastAsia"/>
              </w:rPr>
              <w:tab/>
              <w:t>//レジスタの値が 0 以外ならジャンプ</w:t>
            </w:r>
          </w:p>
          <w:p w14:paraId="18270354" w14:textId="77777777" w:rsidR="00F809CD" w:rsidRDefault="00F809CD" w:rsidP="00F809CD">
            <w:pPr>
              <w:pStyle w:val="3-"/>
            </w:pPr>
            <w:r>
              <w:tab/>
            </w:r>
            <w:r>
              <w:tab/>
            </w:r>
            <w:r>
              <w:tab/>
              <w:t>}</w:t>
            </w:r>
          </w:p>
          <w:p w14:paraId="2BB77347" w14:textId="77777777" w:rsidR="00F809CD" w:rsidRDefault="00F809CD" w:rsidP="00F809CD">
            <w:pPr>
              <w:pStyle w:val="3-"/>
            </w:pPr>
            <w:r>
              <w:rPr>
                <w:rFonts w:hint="eastAsia"/>
              </w:rPr>
              <w:tab/>
            </w:r>
            <w:r>
              <w:rPr>
                <w:rFonts w:hint="eastAsia"/>
              </w:rPr>
              <w:tab/>
            </w:r>
            <w:r>
              <w:rPr>
                <w:rFonts w:hint="eastAsia"/>
              </w:rPr>
              <w:tab/>
              <w:t>__asm</w:t>
            </w:r>
            <w:r>
              <w:rPr>
                <w:rFonts w:hint="eastAsia"/>
              </w:rPr>
              <w:tab/>
            </w:r>
            <w:r>
              <w:rPr>
                <w:rFonts w:hint="eastAsia"/>
              </w:rPr>
              <w:tab/>
            </w:r>
            <w:r>
              <w:rPr>
                <w:rFonts w:hint="eastAsia"/>
              </w:rPr>
              <w:tab/>
            </w:r>
            <w:r>
              <w:rPr>
                <w:rFonts w:hint="eastAsia"/>
              </w:rPr>
              <w:tab/>
            </w:r>
            <w:r>
              <w:rPr>
                <w:rFonts w:hint="eastAsia"/>
              </w:rPr>
              <w:tab/>
            </w:r>
            <w:r>
              <w:rPr>
                <w:rFonts w:hint="eastAsia"/>
              </w:rPr>
              <w:tab/>
              <w:t>//ロック解放用インラインアセンブラ（x86系)</w:t>
            </w:r>
          </w:p>
          <w:p w14:paraId="37CE2264" w14:textId="77777777" w:rsidR="00F809CD" w:rsidRDefault="00F809CD" w:rsidP="00F809CD">
            <w:pPr>
              <w:pStyle w:val="3-"/>
            </w:pPr>
            <w:r>
              <w:tab/>
            </w:r>
            <w:r>
              <w:tab/>
            </w:r>
            <w:r>
              <w:tab/>
              <w:t>{</w:t>
            </w:r>
          </w:p>
          <w:p w14:paraId="7A0A279F" w14:textId="77777777" w:rsidR="00F809CD" w:rsidRDefault="00F809CD" w:rsidP="00F809CD">
            <w:pPr>
              <w:pStyle w:val="3-"/>
            </w:pPr>
            <w:r>
              <w:rPr>
                <w:rFonts w:hint="eastAsia"/>
              </w:rPr>
              <w:tab/>
            </w:r>
            <w:r>
              <w:rPr>
                <w:rFonts w:hint="eastAsia"/>
              </w:rPr>
              <w:tab/>
            </w:r>
            <w:r>
              <w:rPr>
                <w:rFonts w:hint="eastAsia"/>
              </w:rPr>
              <w:tab/>
            </w:r>
            <w:r>
              <w:rPr>
                <w:rFonts w:hint="eastAsia"/>
              </w:rPr>
              <w:tab/>
              <w:t>mov</w:t>
            </w:r>
            <w:r>
              <w:rPr>
                <w:rFonts w:hint="eastAsia"/>
              </w:rPr>
              <w:tab/>
            </w:r>
            <w:r>
              <w:rPr>
                <w:rFonts w:hint="eastAsia"/>
              </w:rPr>
              <w:tab/>
              <w:t>eax, 0</w:t>
            </w:r>
            <w:r>
              <w:rPr>
                <w:rFonts w:hint="eastAsia"/>
              </w:rPr>
              <w:tab/>
            </w:r>
            <w:r>
              <w:rPr>
                <w:rFonts w:hint="eastAsia"/>
              </w:rPr>
              <w:tab/>
            </w:r>
            <w:r>
              <w:rPr>
                <w:rFonts w:hint="eastAsia"/>
              </w:rPr>
              <w:tab/>
              <w:t>//フラグ更新準備</w:t>
            </w:r>
          </w:p>
          <w:p w14:paraId="729F0209" w14:textId="77777777" w:rsidR="00F809CD" w:rsidRDefault="00F809CD" w:rsidP="00F809CD">
            <w:pPr>
              <w:pStyle w:val="3-"/>
            </w:pPr>
            <w:r>
              <w:rPr>
                <w:rFonts w:hint="eastAsia"/>
              </w:rPr>
              <w:tab/>
            </w:r>
            <w:r>
              <w:rPr>
                <w:rFonts w:hint="eastAsia"/>
              </w:rPr>
              <w:tab/>
            </w:r>
            <w:r>
              <w:rPr>
                <w:rFonts w:hint="eastAsia"/>
              </w:rPr>
              <w:tab/>
            </w:r>
            <w:r>
              <w:rPr>
                <w:rFonts w:hint="eastAsia"/>
              </w:rPr>
              <w:tab/>
              <w:t>xchg</w:t>
            </w:r>
            <w:r>
              <w:rPr>
                <w:rFonts w:hint="eastAsia"/>
              </w:rPr>
              <w:tab/>
              <w:t>eax, [s_lock]</w:t>
            </w:r>
            <w:r>
              <w:rPr>
                <w:rFonts w:hint="eastAsia"/>
              </w:rPr>
              <w:tab/>
              <w:t>//変数とレジスタの値を交換</w:t>
            </w:r>
          </w:p>
          <w:p w14:paraId="591DF619" w14:textId="77777777" w:rsidR="00F809CD" w:rsidRDefault="00F809CD" w:rsidP="00F809CD">
            <w:pPr>
              <w:pStyle w:val="3-"/>
            </w:pPr>
            <w:r>
              <w:tab/>
            </w:r>
            <w:r>
              <w:tab/>
            </w:r>
            <w:r>
              <w:tab/>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5C602AC8" w14:textId="77777777" w:rsidR="00F809CD" w:rsidRDefault="00F809CD" w:rsidP="00F809CD">
            <w:pPr>
              <w:pStyle w:val="3-"/>
            </w:pPr>
            <w:r>
              <w:tab/>
            </w:r>
            <w:r>
              <w:tab/>
              <w:t>float duration = static_cast&lt;float&gt;(static_cast&lt;double&gt;(end.QuadPart - begin.QuadPart)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color w:val="auto"/>
              </w:rPr>
            </w:pPr>
            <w:r w:rsidRPr="00F809CD">
              <w:rPr>
                <w:rFonts w:hint="eastAsia"/>
                <w:color w:val="auto"/>
              </w:rPr>
              <w:t>- begin:太郎 -</w:t>
            </w:r>
          </w:p>
          <w:p w14:paraId="05BDB399" w14:textId="77777777" w:rsidR="00F809CD" w:rsidRPr="00F809CD" w:rsidRDefault="00F809CD" w:rsidP="00F809CD">
            <w:pPr>
              <w:pStyle w:val="3-"/>
              <w:rPr>
                <w:color w:val="auto"/>
              </w:rPr>
            </w:pPr>
            <w:r w:rsidRPr="00F809CD">
              <w:rPr>
                <w:rFonts w:hint="eastAsia"/>
                <w:color w:val="auto"/>
              </w:rPr>
              <w:t>- begin:次郎 -</w:t>
            </w:r>
          </w:p>
          <w:p w14:paraId="599FB9BD" w14:textId="77777777" w:rsidR="00F809CD" w:rsidRPr="00F809CD" w:rsidRDefault="00F809CD" w:rsidP="00F809CD">
            <w:pPr>
              <w:pStyle w:val="3-"/>
              <w:rPr>
                <w:color w:val="auto"/>
              </w:rPr>
            </w:pPr>
            <w:r w:rsidRPr="00F809CD">
              <w:rPr>
                <w:rFonts w:hint="eastAsia"/>
                <w:color w:val="auto"/>
              </w:rPr>
              <w:t>- begin:三郎 -</w:t>
            </w:r>
          </w:p>
          <w:p w14:paraId="5FA57A99" w14:textId="77777777" w:rsidR="00F809CD" w:rsidRPr="00F809CD" w:rsidRDefault="00F809CD" w:rsidP="00F809CD">
            <w:pPr>
              <w:pStyle w:val="3-"/>
              <w:rPr>
                <w:color w:val="auto"/>
              </w:rPr>
            </w:pPr>
            <w:r w:rsidRPr="00F809CD">
              <w:rPr>
                <w:rFonts w:hint="eastAsia"/>
                <w:color w:val="auto"/>
              </w:rPr>
              <w:t>次郎: [BEFORE] commonData=0, tlsData=0</w:t>
            </w:r>
          </w:p>
          <w:p w14:paraId="6A5D31D8" w14:textId="77777777" w:rsidR="00F809CD" w:rsidRPr="00F809CD" w:rsidRDefault="00F809CD" w:rsidP="00F809CD">
            <w:pPr>
              <w:pStyle w:val="3-"/>
              <w:rPr>
                <w:color w:val="auto"/>
              </w:rPr>
            </w:pPr>
            <w:r w:rsidRPr="00F809CD">
              <w:rPr>
                <w:rFonts w:hint="eastAsia"/>
                <w:color w:val="auto"/>
              </w:rPr>
              <w:t>次郎: [AFTER]  commonData=1, tlsData=1</w:t>
            </w:r>
          </w:p>
          <w:p w14:paraId="144E2BC0" w14:textId="77777777" w:rsidR="00F809CD" w:rsidRPr="00F809CD" w:rsidRDefault="00F809CD" w:rsidP="00F809CD">
            <w:pPr>
              <w:pStyle w:val="3-"/>
              <w:rPr>
                <w:color w:val="auto"/>
              </w:rPr>
            </w:pPr>
            <w:r w:rsidRPr="00F809CD">
              <w:rPr>
                <w:rFonts w:hint="eastAsia"/>
                <w:color w:val="auto"/>
              </w:rPr>
              <w:t>三郎: [BEFORE] commonData=1, tlsData=0</w:t>
            </w:r>
          </w:p>
          <w:p w14:paraId="15F11708" w14:textId="77777777" w:rsidR="00F809CD" w:rsidRPr="00F809CD" w:rsidRDefault="00F809CD" w:rsidP="00F809CD">
            <w:pPr>
              <w:pStyle w:val="3-"/>
              <w:rPr>
                <w:color w:val="auto"/>
              </w:rPr>
            </w:pPr>
            <w:r w:rsidRPr="00F809CD">
              <w:rPr>
                <w:rFonts w:hint="eastAsia"/>
                <w:color w:val="auto"/>
              </w:rPr>
              <w:t>三郎: [AFTER]  commonData=2, tlsData=1</w:t>
            </w:r>
          </w:p>
          <w:p w14:paraId="5D0D3CCF" w14:textId="77777777" w:rsidR="00F809CD" w:rsidRPr="00F809CD" w:rsidRDefault="00F809CD" w:rsidP="00F809CD">
            <w:pPr>
              <w:pStyle w:val="3-"/>
              <w:rPr>
                <w:color w:val="auto"/>
              </w:rPr>
            </w:pPr>
            <w:r w:rsidRPr="00F809CD">
              <w:rPr>
                <w:rFonts w:hint="eastAsia"/>
                <w:color w:val="auto"/>
              </w:rPr>
              <w:t>太郎: [BEFORE] commonData=2, tlsData=0</w:t>
            </w:r>
          </w:p>
          <w:p w14:paraId="5FE2C629" w14:textId="77777777" w:rsidR="00F809CD" w:rsidRPr="00F809CD" w:rsidRDefault="00F809CD" w:rsidP="00F809CD">
            <w:pPr>
              <w:pStyle w:val="3-"/>
              <w:rPr>
                <w:color w:val="auto"/>
              </w:rPr>
            </w:pPr>
            <w:r w:rsidRPr="00F809CD">
              <w:rPr>
                <w:rFonts w:hint="eastAsia"/>
                <w:color w:val="auto"/>
              </w:rPr>
              <w:t>太郎: [AFTER]  commonData=3, tlsData=1</w:t>
            </w:r>
          </w:p>
          <w:p w14:paraId="19D9017E" w14:textId="77777777" w:rsidR="00F809CD" w:rsidRPr="00F809CD" w:rsidRDefault="00F809CD" w:rsidP="00F809CD">
            <w:pPr>
              <w:pStyle w:val="3-"/>
              <w:rPr>
                <w:color w:val="auto"/>
              </w:rPr>
            </w:pPr>
            <w:r w:rsidRPr="00F809CD">
              <w:rPr>
                <w:rFonts w:hint="eastAsia"/>
                <w:color w:val="auto"/>
              </w:rPr>
              <w:t>三郎: [BEFORE] commonData=3, tlsData=1</w:t>
            </w:r>
          </w:p>
          <w:p w14:paraId="351AF625" w14:textId="77777777" w:rsidR="00F809CD" w:rsidRPr="00F809CD" w:rsidRDefault="00F809CD" w:rsidP="00F809CD">
            <w:pPr>
              <w:pStyle w:val="3-"/>
              <w:rPr>
                <w:color w:val="auto"/>
              </w:rPr>
            </w:pPr>
            <w:r w:rsidRPr="00F809CD">
              <w:rPr>
                <w:rFonts w:hint="eastAsia"/>
                <w:color w:val="auto"/>
              </w:rPr>
              <w:t>三郎: [AFTER]  commonData=4, tlsData=2</w:t>
            </w:r>
          </w:p>
          <w:p w14:paraId="6661CC32" w14:textId="77777777" w:rsidR="00F809CD" w:rsidRPr="00F809CD" w:rsidRDefault="00F809CD" w:rsidP="00F809CD">
            <w:pPr>
              <w:pStyle w:val="3-"/>
              <w:rPr>
                <w:color w:val="auto"/>
              </w:rPr>
            </w:pPr>
            <w:r w:rsidRPr="00F809CD">
              <w:rPr>
                <w:rFonts w:hint="eastAsia"/>
                <w:color w:val="auto"/>
              </w:rPr>
              <w:t>太郎: [BEFORE] commonData=4, tlsData=1</w:t>
            </w:r>
          </w:p>
          <w:p w14:paraId="50E38370" w14:textId="77777777" w:rsidR="00F809CD" w:rsidRPr="00F809CD" w:rsidRDefault="00F809CD" w:rsidP="00F809CD">
            <w:pPr>
              <w:pStyle w:val="3-"/>
              <w:rPr>
                <w:color w:val="auto"/>
              </w:rPr>
            </w:pPr>
            <w:r w:rsidRPr="00F809CD">
              <w:rPr>
                <w:rFonts w:hint="eastAsia"/>
                <w:color w:val="auto"/>
              </w:rPr>
              <w:t>太郎: [AFTER]  commonData=5, tlsData=2</w:t>
            </w:r>
          </w:p>
          <w:p w14:paraId="43364165" w14:textId="77777777" w:rsidR="00F809CD" w:rsidRPr="00F809CD" w:rsidRDefault="00F809CD" w:rsidP="00F809CD">
            <w:pPr>
              <w:pStyle w:val="3-"/>
              <w:rPr>
                <w:color w:val="auto"/>
              </w:rPr>
            </w:pPr>
            <w:r w:rsidRPr="00F809CD">
              <w:rPr>
                <w:rFonts w:hint="eastAsia"/>
                <w:color w:val="auto"/>
              </w:rPr>
              <w:t>三郎: [BEFORE] commonData=5, tlsData=2</w:t>
            </w:r>
          </w:p>
          <w:p w14:paraId="13779423" w14:textId="77777777" w:rsidR="00F809CD" w:rsidRPr="00F809CD" w:rsidRDefault="00F809CD" w:rsidP="00F809CD">
            <w:pPr>
              <w:pStyle w:val="3-"/>
              <w:rPr>
                <w:color w:val="auto"/>
              </w:rPr>
            </w:pPr>
            <w:r w:rsidRPr="00F809CD">
              <w:rPr>
                <w:rFonts w:hint="eastAsia"/>
                <w:color w:val="auto"/>
              </w:rPr>
              <w:t>三郎: [AFTER]  commonData=6, tlsData=3</w:t>
            </w:r>
          </w:p>
          <w:p w14:paraId="6D7AD163" w14:textId="77777777" w:rsidR="00F809CD" w:rsidRPr="00F809CD" w:rsidRDefault="00F809CD" w:rsidP="00F809CD">
            <w:pPr>
              <w:pStyle w:val="3-"/>
              <w:rPr>
                <w:color w:val="auto"/>
              </w:rPr>
            </w:pPr>
            <w:r w:rsidRPr="00F809CD">
              <w:rPr>
                <w:rFonts w:hint="eastAsia"/>
                <w:color w:val="auto"/>
              </w:rPr>
              <w:t>太郎: [BEFORE] commonData=6, tlsData=2</w:t>
            </w:r>
          </w:p>
          <w:p w14:paraId="1BBFB888" w14:textId="77777777" w:rsidR="00F809CD" w:rsidRPr="00F809CD" w:rsidRDefault="00F809CD" w:rsidP="00F809CD">
            <w:pPr>
              <w:pStyle w:val="3-"/>
              <w:rPr>
                <w:color w:val="auto"/>
              </w:rPr>
            </w:pPr>
            <w:r w:rsidRPr="00F809CD">
              <w:rPr>
                <w:rFonts w:hint="eastAsia"/>
                <w:color w:val="auto"/>
              </w:rPr>
              <w:t>- end:三郎 -</w:t>
            </w:r>
          </w:p>
          <w:p w14:paraId="2516ECBC" w14:textId="77777777" w:rsidR="00F809CD" w:rsidRPr="00F809CD" w:rsidRDefault="00F809CD" w:rsidP="00F809CD">
            <w:pPr>
              <w:pStyle w:val="3-"/>
              <w:rPr>
                <w:color w:val="auto"/>
              </w:rPr>
            </w:pPr>
            <w:r w:rsidRPr="00F809CD">
              <w:rPr>
                <w:rFonts w:hint="eastAsia"/>
                <w:color w:val="auto"/>
              </w:rPr>
              <w:t>太郎: [AFTER]  commonData=7, tlsData=3</w:t>
            </w:r>
          </w:p>
          <w:p w14:paraId="7B84AC07" w14:textId="77777777" w:rsidR="00F809CD" w:rsidRPr="00F809CD" w:rsidRDefault="00F809CD" w:rsidP="00F809CD">
            <w:pPr>
              <w:pStyle w:val="3-"/>
              <w:rPr>
                <w:color w:val="auto"/>
              </w:rPr>
            </w:pPr>
            <w:r w:rsidRPr="00F809CD">
              <w:rPr>
                <w:rFonts w:hint="eastAsia"/>
                <w:color w:val="auto"/>
              </w:rPr>
              <w:t>次郎: [BEFORE] commonData=7, tlsData=1</w:t>
            </w:r>
          </w:p>
          <w:p w14:paraId="2BC8908A" w14:textId="77777777" w:rsidR="00F809CD" w:rsidRPr="00F809CD" w:rsidRDefault="00F809CD" w:rsidP="00F809CD">
            <w:pPr>
              <w:pStyle w:val="3-"/>
              <w:rPr>
                <w:color w:val="auto"/>
              </w:rPr>
            </w:pPr>
            <w:r w:rsidRPr="00F809CD">
              <w:rPr>
                <w:rFonts w:hint="eastAsia"/>
                <w:color w:val="auto"/>
              </w:rPr>
              <w:t>- end:太郎 -</w:t>
            </w:r>
          </w:p>
          <w:p w14:paraId="485DCBAF" w14:textId="77777777" w:rsidR="00F809CD" w:rsidRPr="00F809CD" w:rsidRDefault="00F809CD" w:rsidP="00F809CD">
            <w:pPr>
              <w:pStyle w:val="3-"/>
              <w:rPr>
                <w:color w:val="auto"/>
              </w:rPr>
            </w:pPr>
            <w:r w:rsidRPr="00F809CD">
              <w:rPr>
                <w:rFonts w:hint="eastAsia"/>
                <w:color w:val="auto"/>
              </w:rPr>
              <w:t>次郎: [AFTER]  commonData=8, tlsData=2</w:t>
            </w:r>
          </w:p>
          <w:p w14:paraId="515BD256" w14:textId="77777777" w:rsidR="00F809CD" w:rsidRPr="00F809CD" w:rsidRDefault="00F809CD" w:rsidP="00F809CD">
            <w:pPr>
              <w:pStyle w:val="3-"/>
              <w:rPr>
                <w:color w:val="auto"/>
              </w:rPr>
            </w:pPr>
            <w:r w:rsidRPr="00F809CD">
              <w:rPr>
                <w:rFonts w:hint="eastAsia"/>
                <w:color w:val="auto"/>
              </w:rPr>
              <w:t>次郎: [BEFORE] commonData=8, tlsData=2</w:t>
            </w:r>
          </w:p>
          <w:p w14:paraId="4AA11E4F" w14:textId="77777777" w:rsidR="00F809CD" w:rsidRPr="00F809CD" w:rsidRDefault="00F809CD" w:rsidP="00F809CD">
            <w:pPr>
              <w:pStyle w:val="3-"/>
              <w:rPr>
                <w:color w:val="auto"/>
              </w:rPr>
            </w:pPr>
            <w:r w:rsidRPr="00F809CD">
              <w:rPr>
                <w:rFonts w:hint="eastAsia"/>
                <w:color w:val="auto"/>
              </w:rPr>
              <w:t>次郎: [AFTER]  commonData=9, tlsData=3</w:t>
            </w:r>
          </w:p>
          <w:p w14:paraId="22149A36" w14:textId="77777777" w:rsidR="00F809CD" w:rsidRPr="00F809CD" w:rsidRDefault="00F809CD" w:rsidP="00F809CD">
            <w:pPr>
              <w:pStyle w:val="3-"/>
              <w:rPr>
                <w:color w:val="auto"/>
              </w:rPr>
            </w:pPr>
            <w:r w:rsidRPr="00F809CD">
              <w:rPr>
                <w:rFonts w:hint="eastAsia"/>
                <w:color w:val="auto"/>
              </w:rPr>
              <w:t>- end:次郎 -</w:t>
            </w:r>
          </w:p>
          <w:p w14:paraId="3BC57771" w14:textId="0B6CD779" w:rsidR="003E5E89" w:rsidRPr="00DD51B6" w:rsidRDefault="00F809CD" w:rsidP="00F809CD">
            <w:pPr>
              <w:pStyle w:val="3-"/>
            </w:pPr>
            <w:r w:rsidRPr="00F809CD">
              <w:rPr>
                <w:color w:val="auto"/>
              </w:rPr>
              <w:t>Volatile * 10000000 = 0.126005 sec</w:t>
            </w:r>
          </w:p>
        </w:tc>
      </w:tr>
    </w:tbl>
    <w:p w14:paraId="06779376" w14:textId="142E0B4B" w:rsidR="00590471" w:rsidRDefault="009B1E84" w:rsidP="00590471">
      <w:pPr>
        <w:pStyle w:val="2"/>
      </w:pPr>
      <w:bookmarkStart w:id="112" w:name="_Toc378808464"/>
      <w:r>
        <w:rPr>
          <w:rFonts w:hint="eastAsia"/>
        </w:rPr>
        <w:lastRenderedPageBreak/>
        <w:t>変数操作による排他制御：</w:t>
      </w:r>
      <w:r w:rsidR="00590471">
        <w:rPr>
          <w:rFonts w:hint="eastAsia"/>
        </w:rPr>
        <w:t>アトミック操作（インターロック操作）</w:t>
      </w:r>
      <w:bookmarkEnd w:id="112"/>
    </w:p>
    <w:p w14:paraId="6992E5DE" w14:textId="7E94502D"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方法では、プログラムコードの汎用性に問題があった。</w:t>
      </w:r>
    </w:p>
    <w:p w14:paraId="56EE90F1" w14:textId="51C69297" w:rsidR="005460BA" w:rsidRPr="00F809CD" w:rsidRDefault="005460BA" w:rsidP="00F809CD">
      <w:pPr>
        <w:pStyle w:val="a9"/>
        <w:ind w:firstLine="283"/>
      </w:pPr>
      <w:r>
        <w:rPr>
          <w:rFonts w:hint="eastAsia"/>
        </w:rPr>
        <w:t>SDK</w:t>
      </w:r>
      <w:r>
        <w:rPr>
          <w:rFonts w:hint="eastAsia"/>
        </w:rPr>
        <w:t>が提供する機能には、変数操作のアトミック操作を保証するものがある。</w:t>
      </w:r>
    </w:p>
    <w:p w14:paraId="3460C9DE" w14:textId="5B0B9308" w:rsidR="00590471" w:rsidRDefault="00590471" w:rsidP="00590471">
      <w:pPr>
        <w:pStyle w:val="3"/>
      </w:pPr>
      <w:bookmarkStart w:id="113" w:name="_Toc378808465"/>
      <w:r>
        <w:t>Win32API</w:t>
      </w:r>
      <w:r>
        <w:rPr>
          <w:rFonts w:hint="eastAsia"/>
        </w:rPr>
        <w:t>版</w:t>
      </w:r>
      <w:r w:rsidR="005460BA">
        <w:rPr>
          <w:rFonts w:hint="eastAsia"/>
        </w:rPr>
        <w:t>：インターロック操作</w:t>
      </w:r>
      <w:bookmarkEnd w:id="113"/>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348C56FB"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sidR="00976D1A">
        <w:rPr>
          <w:rFonts w:hint="eastAsia"/>
        </w:rPr>
        <w:t>によるロック制御の</w:t>
      </w:r>
      <w:r>
        <w:rPr>
          <w:rFonts w:hint="eastAsia"/>
        </w:rPr>
        <w:t>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Default="00122C8E" w:rsidP="00122C8E">
            <w:pPr>
              <w:pStyle w:val="3-"/>
            </w:pPr>
            <w: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pPr>
            <w:r>
              <w:rPr>
                <w:rFonts w:hint="eastAsia"/>
              </w:rPr>
              <w:t>//インターロック操作用変数</w:t>
            </w:r>
          </w:p>
          <w:p w14:paraId="3645D32B" w14:textId="77777777" w:rsidR="00122C8E" w:rsidRDefault="00122C8E" w:rsidP="00122C8E">
            <w:pPr>
              <w:pStyle w:val="3-"/>
            </w:pPr>
            <w:r>
              <w:t>static LONG s_lock = 0;</w:t>
            </w:r>
          </w:p>
          <w:p w14:paraId="2FC2E978" w14:textId="77777777" w:rsidR="00122C8E" w:rsidRDefault="00122C8E" w:rsidP="00122C8E">
            <w:pPr>
              <w:pStyle w:val="3-"/>
            </w:pPr>
          </w:p>
          <w:p w14:paraId="63837A0E" w14:textId="77777777" w:rsidR="00122C8E" w:rsidRDefault="00122C8E" w:rsidP="00122C8E">
            <w:pPr>
              <w:pStyle w:val="3-"/>
            </w:pPr>
            <w:r>
              <w:rPr>
                <w:rFonts w:hint="eastAsia"/>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Default="00122C8E" w:rsidP="00122C8E">
            <w:pPr>
              <w:pStyle w:val="3-"/>
            </w:pPr>
            <w:r>
              <w:rPr>
                <w:rFonts w:hint="eastAsia"/>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Default="00122C8E" w:rsidP="00122C8E">
            <w:pPr>
              <w:pStyle w:val="3-"/>
            </w:pPr>
            <w:r>
              <w:rPr>
                <w:rFonts w:hint="eastAsia"/>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pPr>
            <w:r>
              <w:rPr>
                <w:rFonts w:hint="eastAsia"/>
              </w:rPr>
              <w:tab/>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pPr>
            <w:r>
              <w:rPr>
                <w:rFonts w:hint="eastAsia"/>
              </w:rPr>
              <w:tab/>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pPr>
            <w:r>
              <w:rPr>
                <w:rFonts w:hint="eastAsia"/>
              </w:rPr>
              <w:tab/>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pPr>
            <w:r>
              <w:rPr>
                <w:rFonts w:hint="eastAsia"/>
              </w:rPr>
              <w:tab/>
            </w:r>
            <w:r>
              <w:rPr>
                <w:rFonts w:hint="eastAsia"/>
              </w:rPr>
              <w:tab/>
              <w:t>//インターロック操作でロック取得待ち</w:t>
            </w:r>
          </w:p>
          <w:p w14:paraId="0394E942" w14:textId="77777777" w:rsidR="00122C8E" w:rsidRDefault="00122C8E" w:rsidP="00122C8E">
            <w:pPr>
              <w:pStyle w:val="3-"/>
            </w:pPr>
            <w:r>
              <w:tab/>
            </w:r>
            <w:r>
              <w:tab/>
              <w:t>while (InterlockedExchange(&amp;s_lock, 1) == 1){}</w:t>
            </w:r>
          </w:p>
          <w:p w14:paraId="02C54047" w14:textId="77777777" w:rsidR="00122C8E" w:rsidRDefault="00122C8E" w:rsidP="00122C8E">
            <w:pPr>
              <w:pStyle w:val="3-"/>
            </w:pPr>
            <w:r>
              <w:tab/>
            </w:r>
            <w:r>
              <w:tab/>
            </w:r>
          </w:p>
          <w:p w14:paraId="643F9937" w14:textId="77777777" w:rsidR="00122C8E" w:rsidRDefault="00122C8E" w:rsidP="00122C8E">
            <w:pPr>
              <w:pStyle w:val="3-"/>
            </w:pPr>
            <w:r>
              <w:rPr>
                <w:rFonts w:hint="eastAsia"/>
              </w:rPr>
              <w:tab/>
            </w:r>
            <w:r>
              <w:rPr>
                <w:rFonts w:hint="eastAsia"/>
              </w:rPr>
              <w:tab/>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tab/>
            </w:r>
            <w:r>
              <w:tab/>
              <w:t>fflush(stdout);</w:t>
            </w:r>
          </w:p>
          <w:p w14:paraId="3CAAB5AB" w14:textId="77777777" w:rsidR="00122C8E" w:rsidRDefault="00122C8E" w:rsidP="00122C8E">
            <w:pPr>
              <w:pStyle w:val="3-"/>
            </w:pPr>
          </w:p>
          <w:p w14:paraId="7C082CCC" w14:textId="77777777" w:rsidR="00122C8E" w:rsidRDefault="00122C8E" w:rsidP="00122C8E">
            <w:pPr>
              <w:pStyle w:val="3-"/>
            </w:pPr>
            <w:r>
              <w:rPr>
                <w:rFonts w:hint="eastAsia"/>
              </w:rPr>
              <w:tab/>
            </w:r>
            <w:r>
              <w:rPr>
                <w:rFonts w:hint="eastAsia"/>
              </w:rPr>
              <w:tab/>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pPr>
            <w:r>
              <w:rPr>
                <w:rFonts w:hint="eastAsia"/>
              </w:rPr>
              <w:tab/>
            </w:r>
            <w:r>
              <w:rPr>
                <w:rFonts w:hint="eastAsia"/>
              </w:rPr>
              <w:tab/>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pPr>
            <w:r>
              <w:rPr>
                <w:rFonts w:hint="eastAsia"/>
              </w:rPr>
              <w:tab/>
            </w:r>
            <w:r>
              <w:rPr>
                <w:rFonts w:hint="eastAsia"/>
              </w:rPr>
              <w:tab/>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pPr>
            <w:r>
              <w:rPr>
                <w:rFonts w:hint="eastAsia"/>
              </w:rPr>
              <w:tab/>
            </w:r>
            <w:r>
              <w:rPr>
                <w:rFonts w:hint="eastAsia"/>
              </w:rPr>
              <w:tab/>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Default="00122C8E" w:rsidP="00122C8E">
            <w:pPr>
              <w:pStyle w:val="3-"/>
            </w:pPr>
            <w:r>
              <w:rPr>
                <w:rFonts w:hint="eastAsia"/>
              </w:rPr>
              <w:tab/>
            </w:r>
            <w:r>
              <w:rPr>
                <w:rFonts w:hint="eastAsia"/>
              </w:rPr>
              <w:tab/>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pPr>
            <w:r>
              <w:rPr>
                <w:rFonts w:hint="eastAsia"/>
              </w:rPr>
              <w:tab/>
            </w:r>
            <w:r>
              <w:rPr>
                <w:rFonts w:hint="eastAsia"/>
              </w:rPr>
              <w:tab/>
              <w:t>//インターロック操作でロック解放</w:t>
            </w:r>
          </w:p>
          <w:p w14:paraId="79559AFD" w14:textId="77777777" w:rsidR="00122C8E" w:rsidRDefault="00122C8E" w:rsidP="00122C8E">
            <w:pPr>
              <w:pStyle w:val="3-"/>
            </w:pPr>
            <w:r>
              <w:tab/>
            </w:r>
            <w:r>
              <w:tab/>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pPr>
            <w:r>
              <w:rPr>
                <w:rFonts w:hint="eastAsia"/>
              </w:rPr>
              <w:tab/>
            </w:r>
            <w:r>
              <w:rPr>
                <w:rFonts w:hint="eastAsia"/>
              </w:rPr>
              <w:tab/>
              <w:t>//スレッド切り替えのためのスリープ</w:t>
            </w:r>
          </w:p>
          <w:p w14:paraId="66EDFF66" w14:textId="77777777" w:rsidR="00122C8E" w:rsidRDefault="00122C8E" w:rsidP="00122C8E">
            <w:pPr>
              <w:pStyle w:val="3-"/>
            </w:pPr>
            <w:r>
              <w:tab/>
            </w:r>
            <w:r>
              <w:tab/>
              <w:t>Sleep(0);</w:t>
            </w:r>
          </w:p>
          <w:p w14:paraId="536BCAD7" w14:textId="77777777" w:rsidR="00122C8E" w:rsidRDefault="00122C8E" w:rsidP="00122C8E">
            <w:pPr>
              <w:pStyle w:val="3-"/>
            </w:pPr>
            <w:r>
              <w:rPr>
                <w:rFonts w:hint="eastAsia"/>
              </w:rPr>
              <w:tab/>
              <w:t>//</w:t>
            </w:r>
            <w:r>
              <w:rPr>
                <w:rFonts w:hint="eastAsia"/>
              </w:rPr>
              <w:tab/>
              <w:t>//スレッド切り替え</w:t>
            </w:r>
          </w:p>
          <w:p w14:paraId="69516B53" w14:textId="77777777" w:rsidR="00122C8E" w:rsidRDefault="00122C8E" w:rsidP="00122C8E">
            <w:pPr>
              <w:pStyle w:val="3-"/>
            </w:pPr>
            <w:r>
              <w:rPr>
                <w:rFonts w:hint="eastAsia"/>
              </w:rPr>
              <w:tab/>
              <w:t>//</w:t>
            </w:r>
            <w:r>
              <w:rPr>
                <w:rFonts w:hint="eastAsia"/>
              </w:rPr>
              <w:tab/>
              <w:t>SwitchToThread();//OSに任せて再スケジューリング</w:t>
            </w:r>
          </w:p>
          <w:p w14:paraId="738F4B75" w14:textId="77777777" w:rsidR="00122C8E" w:rsidRDefault="00122C8E" w:rsidP="00122C8E">
            <w:pPr>
              <w:pStyle w:val="3-"/>
            </w:pPr>
            <w:r>
              <w:rPr>
                <w:rFonts w:hint="eastAsia"/>
              </w:rPr>
              <w:tab/>
              <w:t>//</w:t>
            </w:r>
            <w:r>
              <w:rPr>
                <w:rFonts w:hint="eastAsia"/>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Default="00122C8E" w:rsidP="00122C8E">
            <w:pPr>
              <w:pStyle w:val="3-"/>
            </w:pPr>
            <w:r>
              <w:rPr>
                <w:rFonts w:hint="eastAsia"/>
              </w:rPr>
              <w:tab/>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Default="00122C8E" w:rsidP="00122C8E">
            <w:pPr>
              <w:pStyle w:val="3-"/>
            </w:pPr>
            <w:r>
              <w:rPr>
                <w:rFonts w:hint="eastAsia"/>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1FE9441C" w14:textId="77777777" w:rsidR="00122C8E" w:rsidRDefault="00122C8E" w:rsidP="00122C8E">
            <w:pPr>
              <w:pStyle w:val="3-"/>
            </w:pPr>
            <w:r>
              <w:rPr>
                <w:rFonts w:hint="eastAsia"/>
              </w:rPr>
              <w:tab/>
              <w:t>//インターロック操作用変数初期化</w:t>
            </w:r>
          </w:p>
          <w:p w14:paraId="52E69CA5" w14:textId="77777777" w:rsidR="00122C8E" w:rsidRDefault="00122C8E" w:rsidP="00122C8E">
            <w:pPr>
              <w:pStyle w:val="3-"/>
            </w:pPr>
            <w:r>
              <w:tab/>
              <w:t>s_lock = 0;</w:t>
            </w:r>
          </w:p>
          <w:p w14:paraId="741441CD" w14:textId="77777777" w:rsidR="00122C8E" w:rsidRDefault="00122C8E" w:rsidP="00122C8E">
            <w:pPr>
              <w:pStyle w:val="3-"/>
            </w:pPr>
          </w:p>
          <w:p w14:paraId="482D49D6" w14:textId="77777777" w:rsidR="00122C8E" w:rsidRDefault="00122C8E" w:rsidP="00122C8E">
            <w:pPr>
              <w:pStyle w:val="3-"/>
            </w:pPr>
            <w:r>
              <w:rPr>
                <w:rFonts w:hint="eastAsia"/>
              </w:rPr>
              <w:tab/>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pPr>
            <w:r>
              <w:rPr>
                <w:rFonts w:hint="eastAsia"/>
              </w:rPr>
              <w:tab/>
            </w:r>
            <w:r>
              <w:rPr>
                <w:rFonts w:hint="eastAsia"/>
              </w:rPr>
              <w:tab/>
              <w:t>(HANDLE)_beginthreadex(nullptr, 0, threadFunc, "太郎", 0, &amp;tid[0]),</w:t>
            </w:r>
          </w:p>
          <w:p w14:paraId="3E55A0B8" w14:textId="77777777" w:rsidR="00122C8E" w:rsidRDefault="00122C8E" w:rsidP="00122C8E">
            <w:pPr>
              <w:pStyle w:val="3-"/>
            </w:pPr>
            <w:r>
              <w:rPr>
                <w:rFonts w:hint="eastAsia"/>
              </w:rPr>
              <w:tab/>
            </w:r>
            <w:r>
              <w:rPr>
                <w:rFonts w:hint="eastAsia"/>
              </w:rPr>
              <w:tab/>
              <w:t>(HANDLE)_beginthreadex(nullptr, 0, threadFunc, "次郎", 0, &amp;tid[1]),</w:t>
            </w:r>
          </w:p>
          <w:p w14:paraId="76037DD8" w14:textId="77777777" w:rsidR="00122C8E" w:rsidRDefault="00122C8E" w:rsidP="00122C8E">
            <w:pPr>
              <w:pStyle w:val="3-"/>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pPr>
            <w:r>
              <w:rPr>
                <w:rFonts w:hint="eastAsia"/>
              </w:rPr>
              <w:tab/>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Default="00122C8E" w:rsidP="00122C8E">
            <w:pPr>
              <w:pStyle w:val="3-"/>
            </w:pPr>
            <w:r>
              <w:rPr>
                <w:rFonts w:hint="eastAsia"/>
              </w:rPr>
              <w:tab/>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pPr>
            <w:r>
              <w:rPr>
                <w:rFonts w:hint="eastAsia"/>
              </w:rPr>
              <w:tab/>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tab/>
            </w:r>
            <w:r>
              <w:tab/>
              <w:t>{</w:t>
            </w:r>
          </w:p>
          <w:p w14:paraId="7D0BF03C" w14:textId="77777777" w:rsidR="00122C8E" w:rsidRDefault="00122C8E" w:rsidP="00122C8E">
            <w:pPr>
              <w:pStyle w:val="3-"/>
            </w:pPr>
            <w:r>
              <w:tab/>
            </w:r>
            <w:r>
              <w:tab/>
            </w:r>
            <w:r>
              <w:tab/>
              <w:t>while (InterlockedExchange(&amp;s_lock, 1) == 1){}</w:t>
            </w:r>
          </w:p>
          <w:p w14:paraId="4E0C3A36" w14:textId="77777777" w:rsidR="00122C8E" w:rsidRDefault="00122C8E" w:rsidP="00122C8E">
            <w:pPr>
              <w:pStyle w:val="3-"/>
            </w:pPr>
            <w:r>
              <w:tab/>
            </w:r>
            <w:r>
              <w:tab/>
            </w:r>
            <w: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3DC99E40" w14:textId="77777777" w:rsidR="00122C8E" w:rsidRDefault="00122C8E" w:rsidP="00122C8E">
            <w:pPr>
              <w:pStyle w:val="3-"/>
            </w:pPr>
            <w:r>
              <w:tab/>
            </w:r>
            <w:r>
              <w:tab/>
              <w:t>float duration = static_cast&lt;float&gt;(static_cast&lt;double&gt;(end.QuadPart - begin.QuadPart) / 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lastRenderedPageBreak/>
              <w:tab/>
              <w:t>return EXIT_SUCCESS;</w:t>
            </w:r>
          </w:p>
          <w:p w14:paraId="23FC1BBE" w14:textId="1092F2E9" w:rsidR="00590471" w:rsidRPr="00DE3BF2" w:rsidRDefault="00122C8E" w:rsidP="00122C8E">
            <w:pPr>
              <w:pStyle w:val="3-"/>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Default="00122C8E" w:rsidP="00122C8E">
            <w:pPr>
              <w:pStyle w:val="3-"/>
            </w:pPr>
            <w:r>
              <w:rPr>
                <w:rFonts w:hint="eastAsia"/>
              </w:rPr>
              <w:t>- begin:太郎 -</w:t>
            </w:r>
          </w:p>
          <w:p w14:paraId="66FAC1CA" w14:textId="77777777" w:rsidR="00122C8E" w:rsidRDefault="00122C8E" w:rsidP="00122C8E">
            <w:pPr>
              <w:pStyle w:val="3-"/>
            </w:pPr>
            <w:r>
              <w:rPr>
                <w:rFonts w:hint="eastAsia"/>
              </w:rPr>
              <w:t>太郎: [BEFORE] commonData=0, tlsData=0</w:t>
            </w:r>
          </w:p>
          <w:p w14:paraId="3CE93F2E" w14:textId="77777777" w:rsidR="00122C8E" w:rsidRDefault="00122C8E" w:rsidP="00122C8E">
            <w:pPr>
              <w:pStyle w:val="3-"/>
            </w:pPr>
            <w:r>
              <w:rPr>
                <w:rFonts w:hint="eastAsia"/>
              </w:rPr>
              <w:t>- begin:次郎 -</w:t>
            </w:r>
          </w:p>
          <w:p w14:paraId="5B299C4E" w14:textId="77777777" w:rsidR="00122C8E" w:rsidRDefault="00122C8E" w:rsidP="00122C8E">
            <w:pPr>
              <w:pStyle w:val="3-"/>
            </w:pPr>
            <w:r>
              <w:rPr>
                <w:rFonts w:hint="eastAsia"/>
              </w:rPr>
              <w:t>- begin:三郎 -</w:t>
            </w:r>
          </w:p>
          <w:p w14:paraId="665E38F2" w14:textId="77777777" w:rsidR="00122C8E" w:rsidRDefault="00122C8E" w:rsidP="00122C8E">
            <w:pPr>
              <w:pStyle w:val="3-"/>
            </w:pPr>
            <w:r>
              <w:rPr>
                <w:rFonts w:hint="eastAsia"/>
              </w:rPr>
              <w:t>太郎: [AFTER]  commonData=1, tlsData=1</w:t>
            </w:r>
          </w:p>
          <w:p w14:paraId="47BB893C" w14:textId="77777777" w:rsidR="00122C8E" w:rsidRPr="00122C8E" w:rsidRDefault="00122C8E" w:rsidP="00122C8E">
            <w:pPr>
              <w:pStyle w:val="3-"/>
              <w:rPr>
                <w:color w:val="auto"/>
              </w:rPr>
            </w:pPr>
            <w:r w:rsidRPr="00122C8E">
              <w:rPr>
                <w:rFonts w:hint="eastAsia"/>
                <w:color w:val="auto"/>
              </w:rPr>
              <w:t>次郎: [BEFORE] commonData=1, tlsData=0</w:t>
            </w:r>
          </w:p>
          <w:p w14:paraId="008C9D2A" w14:textId="77777777" w:rsidR="00122C8E" w:rsidRPr="00122C8E" w:rsidRDefault="00122C8E" w:rsidP="00122C8E">
            <w:pPr>
              <w:pStyle w:val="3-"/>
              <w:rPr>
                <w:color w:val="auto"/>
              </w:rPr>
            </w:pPr>
            <w:r w:rsidRPr="00122C8E">
              <w:rPr>
                <w:rFonts w:hint="eastAsia"/>
                <w:color w:val="auto"/>
              </w:rPr>
              <w:t>次郎: [AFTER]  commonData=2, tlsData=1</w:t>
            </w:r>
          </w:p>
          <w:p w14:paraId="2D7609FC" w14:textId="77777777" w:rsidR="00122C8E" w:rsidRPr="00122C8E" w:rsidRDefault="00122C8E" w:rsidP="00122C8E">
            <w:pPr>
              <w:pStyle w:val="3-"/>
              <w:rPr>
                <w:color w:val="auto"/>
              </w:rPr>
            </w:pPr>
            <w:r w:rsidRPr="00122C8E">
              <w:rPr>
                <w:rFonts w:hint="eastAsia"/>
                <w:color w:val="auto"/>
              </w:rPr>
              <w:t>三郎: [BEFORE] commonData=2, tlsData=0</w:t>
            </w:r>
          </w:p>
          <w:p w14:paraId="2469C518" w14:textId="77777777" w:rsidR="00122C8E" w:rsidRPr="00122C8E" w:rsidRDefault="00122C8E" w:rsidP="00122C8E">
            <w:pPr>
              <w:pStyle w:val="3-"/>
              <w:rPr>
                <w:color w:val="auto"/>
              </w:rPr>
            </w:pPr>
            <w:r w:rsidRPr="00122C8E">
              <w:rPr>
                <w:rFonts w:hint="eastAsia"/>
                <w:color w:val="auto"/>
              </w:rPr>
              <w:t>三郎: [AFTER]  commonData=3, tlsData=1</w:t>
            </w:r>
          </w:p>
          <w:p w14:paraId="08BADFB5" w14:textId="77777777" w:rsidR="00122C8E" w:rsidRPr="00122C8E" w:rsidRDefault="00122C8E" w:rsidP="00122C8E">
            <w:pPr>
              <w:pStyle w:val="3-"/>
              <w:rPr>
                <w:color w:val="auto"/>
              </w:rPr>
            </w:pPr>
            <w:r w:rsidRPr="00122C8E">
              <w:rPr>
                <w:rFonts w:hint="eastAsia"/>
                <w:color w:val="auto"/>
              </w:rPr>
              <w:t>太郎: [BEFORE] commonData=3, tlsData=1</w:t>
            </w:r>
          </w:p>
          <w:p w14:paraId="0424E482" w14:textId="77777777" w:rsidR="00122C8E" w:rsidRPr="00122C8E" w:rsidRDefault="00122C8E" w:rsidP="00122C8E">
            <w:pPr>
              <w:pStyle w:val="3-"/>
              <w:rPr>
                <w:color w:val="auto"/>
              </w:rPr>
            </w:pPr>
            <w:r w:rsidRPr="00122C8E">
              <w:rPr>
                <w:rFonts w:hint="eastAsia"/>
                <w:color w:val="auto"/>
              </w:rPr>
              <w:t>太郎: [AFTER]  commonData=4, tlsData=2</w:t>
            </w:r>
          </w:p>
          <w:p w14:paraId="165EFE79" w14:textId="77777777" w:rsidR="00122C8E" w:rsidRPr="00122C8E" w:rsidRDefault="00122C8E" w:rsidP="00122C8E">
            <w:pPr>
              <w:pStyle w:val="3-"/>
              <w:rPr>
                <w:color w:val="auto"/>
              </w:rPr>
            </w:pPr>
            <w:r w:rsidRPr="00122C8E">
              <w:rPr>
                <w:rFonts w:hint="eastAsia"/>
                <w:color w:val="auto"/>
              </w:rPr>
              <w:t>次郎: [BEFORE] commonData=4, tlsData=1</w:t>
            </w:r>
          </w:p>
          <w:p w14:paraId="55551C5E" w14:textId="77777777" w:rsidR="00122C8E" w:rsidRPr="00122C8E" w:rsidRDefault="00122C8E" w:rsidP="00122C8E">
            <w:pPr>
              <w:pStyle w:val="3-"/>
              <w:rPr>
                <w:color w:val="auto"/>
              </w:rPr>
            </w:pPr>
            <w:r w:rsidRPr="00122C8E">
              <w:rPr>
                <w:rFonts w:hint="eastAsia"/>
                <w:color w:val="auto"/>
              </w:rPr>
              <w:t>次郎: [AFTER]  commonData=5, tlsData=2</w:t>
            </w:r>
          </w:p>
          <w:p w14:paraId="3D2E3161" w14:textId="77777777" w:rsidR="00122C8E" w:rsidRPr="00122C8E" w:rsidRDefault="00122C8E" w:rsidP="00122C8E">
            <w:pPr>
              <w:pStyle w:val="3-"/>
              <w:rPr>
                <w:color w:val="auto"/>
              </w:rPr>
            </w:pPr>
            <w:r w:rsidRPr="00122C8E">
              <w:rPr>
                <w:rFonts w:hint="eastAsia"/>
                <w:color w:val="auto"/>
              </w:rPr>
              <w:t>太郎: [BEFORE] commonData=5, tlsData=2</w:t>
            </w:r>
          </w:p>
          <w:p w14:paraId="302935B3" w14:textId="77777777" w:rsidR="00122C8E" w:rsidRPr="00122C8E" w:rsidRDefault="00122C8E" w:rsidP="00122C8E">
            <w:pPr>
              <w:pStyle w:val="3-"/>
              <w:rPr>
                <w:color w:val="auto"/>
              </w:rPr>
            </w:pPr>
            <w:r w:rsidRPr="00122C8E">
              <w:rPr>
                <w:rFonts w:hint="eastAsia"/>
                <w:color w:val="auto"/>
              </w:rPr>
              <w:t>太郎: [AFTER]  commonData=6, tlsData=3</w:t>
            </w:r>
          </w:p>
          <w:p w14:paraId="37FDD73D" w14:textId="77777777" w:rsidR="00122C8E" w:rsidRPr="00122C8E" w:rsidRDefault="00122C8E" w:rsidP="00122C8E">
            <w:pPr>
              <w:pStyle w:val="3-"/>
              <w:rPr>
                <w:color w:val="auto"/>
              </w:rPr>
            </w:pPr>
            <w:r w:rsidRPr="00122C8E">
              <w:rPr>
                <w:rFonts w:hint="eastAsia"/>
                <w:color w:val="auto"/>
              </w:rPr>
              <w:t>次郎: [BEFORE] commonData=6, tlsData=2</w:t>
            </w:r>
          </w:p>
          <w:p w14:paraId="20371661" w14:textId="77777777" w:rsidR="00122C8E" w:rsidRPr="00122C8E" w:rsidRDefault="00122C8E" w:rsidP="00122C8E">
            <w:pPr>
              <w:pStyle w:val="3-"/>
              <w:rPr>
                <w:color w:val="auto"/>
              </w:rPr>
            </w:pPr>
            <w:r w:rsidRPr="00122C8E">
              <w:rPr>
                <w:rFonts w:hint="eastAsia"/>
                <w:color w:val="auto"/>
              </w:rPr>
              <w:t>- end:太郎 -</w:t>
            </w:r>
          </w:p>
          <w:p w14:paraId="7C624B32" w14:textId="77777777" w:rsidR="00122C8E" w:rsidRPr="00122C8E" w:rsidRDefault="00122C8E" w:rsidP="00122C8E">
            <w:pPr>
              <w:pStyle w:val="3-"/>
              <w:rPr>
                <w:color w:val="auto"/>
              </w:rPr>
            </w:pPr>
            <w:r w:rsidRPr="00122C8E">
              <w:rPr>
                <w:rFonts w:hint="eastAsia"/>
                <w:color w:val="auto"/>
              </w:rPr>
              <w:t>次郎: [AFTER]  commonData=7, tlsData=3</w:t>
            </w:r>
          </w:p>
          <w:p w14:paraId="61EBB3B3" w14:textId="77777777" w:rsidR="00122C8E" w:rsidRPr="00122C8E" w:rsidRDefault="00122C8E" w:rsidP="00122C8E">
            <w:pPr>
              <w:pStyle w:val="3-"/>
              <w:rPr>
                <w:color w:val="auto"/>
              </w:rPr>
            </w:pPr>
            <w:r w:rsidRPr="00122C8E">
              <w:rPr>
                <w:rFonts w:hint="eastAsia"/>
                <w:color w:val="auto"/>
              </w:rPr>
              <w:t>- end:次郎 -</w:t>
            </w:r>
          </w:p>
          <w:p w14:paraId="2A59C1A8" w14:textId="77777777" w:rsidR="00122C8E" w:rsidRPr="00122C8E" w:rsidRDefault="00122C8E" w:rsidP="00122C8E">
            <w:pPr>
              <w:pStyle w:val="3-"/>
              <w:rPr>
                <w:color w:val="auto"/>
              </w:rPr>
            </w:pPr>
            <w:r w:rsidRPr="00122C8E">
              <w:rPr>
                <w:rFonts w:hint="eastAsia"/>
                <w:color w:val="auto"/>
              </w:rPr>
              <w:t>三郎: [BEFORE] commonData=7, tlsData=1</w:t>
            </w:r>
          </w:p>
          <w:p w14:paraId="50670586" w14:textId="77777777" w:rsidR="00122C8E" w:rsidRPr="00122C8E" w:rsidRDefault="00122C8E" w:rsidP="00122C8E">
            <w:pPr>
              <w:pStyle w:val="3-"/>
              <w:rPr>
                <w:color w:val="auto"/>
              </w:rPr>
            </w:pPr>
            <w:r w:rsidRPr="00122C8E">
              <w:rPr>
                <w:rFonts w:hint="eastAsia"/>
                <w:color w:val="auto"/>
              </w:rPr>
              <w:t>三郎: [AFTER]  commonData=8, tlsData=2</w:t>
            </w:r>
          </w:p>
          <w:p w14:paraId="1B4BC810" w14:textId="77777777" w:rsidR="00122C8E" w:rsidRPr="00122C8E" w:rsidRDefault="00122C8E" w:rsidP="00122C8E">
            <w:pPr>
              <w:pStyle w:val="3-"/>
              <w:rPr>
                <w:color w:val="auto"/>
              </w:rPr>
            </w:pPr>
            <w:r w:rsidRPr="00122C8E">
              <w:rPr>
                <w:rFonts w:hint="eastAsia"/>
                <w:color w:val="auto"/>
              </w:rPr>
              <w:t>三郎: [BEFORE] commonData=8, tlsData=2</w:t>
            </w:r>
          </w:p>
          <w:p w14:paraId="4546D43F" w14:textId="77777777" w:rsidR="00122C8E" w:rsidRPr="00122C8E" w:rsidRDefault="00122C8E" w:rsidP="00122C8E">
            <w:pPr>
              <w:pStyle w:val="3-"/>
              <w:rPr>
                <w:color w:val="auto"/>
              </w:rPr>
            </w:pPr>
            <w:r w:rsidRPr="00122C8E">
              <w:rPr>
                <w:rFonts w:hint="eastAsia"/>
                <w:color w:val="auto"/>
              </w:rPr>
              <w:t>三郎: [AFTER]  commonData=9, tlsData=3</w:t>
            </w:r>
          </w:p>
          <w:p w14:paraId="494944D6" w14:textId="77777777" w:rsidR="00122C8E" w:rsidRPr="00122C8E" w:rsidRDefault="00122C8E" w:rsidP="00122C8E">
            <w:pPr>
              <w:pStyle w:val="3-"/>
              <w:rPr>
                <w:color w:val="auto"/>
              </w:rPr>
            </w:pPr>
            <w:r w:rsidRPr="00122C8E">
              <w:rPr>
                <w:rFonts w:hint="eastAsia"/>
                <w:color w:val="auto"/>
              </w:rPr>
              <w:t>- end:三郎 -</w:t>
            </w:r>
          </w:p>
          <w:p w14:paraId="39F6DDEE" w14:textId="1AE29851" w:rsidR="00590471" w:rsidRPr="00DD51B6" w:rsidRDefault="00122C8E" w:rsidP="00122C8E">
            <w:pPr>
              <w:pStyle w:val="3-"/>
            </w:pPr>
            <w:r w:rsidRPr="00122C8E">
              <w:rPr>
                <w:color w:val="auto"/>
              </w:rPr>
              <w:t>Interlocked * 10000000 = 0.127556 sec</w:t>
            </w:r>
          </w:p>
        </w:tc>
      </w:tr>
    </w:tbl>
    <w:p w14:paraId="538F7433" w14:textId="05B3F5FF" w:rsidR="00590471" w:rsidRDefault="00590471" w:rsidP="00590471">
      <w:pPr>
        <w:pStyle w:val="3"/>
      </w:pPr>
      <w:bookmarkStart w:id="114" w:name="_Toc378808466"/>
      <w:r>
        <w:rPr>
          <w:rFonts w:hint="eastAsia"/>
        </w:rPr>
        <w:t>C++11</w:t>
      </w:r>
      <w:r>
        <w:rPr>
          <w:rFonts w:hint="eastAsia"/>
        </w:rPr>
        <w:t>版</w:t>
      </w:r>
      <w:r w:rsidR="00122C8E">
        <w:rPr>
          <w:rFonts w:hint="eastAsia"/>
        </w:rPr>
        <w:t>：アトミック操作</w:t>
      </w:r>
      <w:bookmarkEnd w:id="114"/>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6ECFF96C"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sidR="00976D1A">
        <w:rPr>
          <w:rFonts w:hint="eastAsia"/>
        </w:rP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Default="00242394" w:rsidP="00242394">
            <w:pPr>
              <w:pStyle w:val="3-"/>
            </w:pPr>
            <w:r>
              <w:t>#include &lt;atomic&gt;</w:t>
            </w:r>
          </w:p>
          <w:p w14:paraId="391C8322" w14:textId="77777777" w:rsidR="00242394" w:rsidRDefault="00242394" w:rsidP="00242394">
            <w:pPr>
              <w:pStyle w:val="3-"/>
            </w:pPr>
          </w:p>
          <w:p w14:paraId="15DF70C4" w14:textId="77777777" w:rsidR="00242394" w:rsidRDefault="00242394" w:rsidP="00242394">
            <w:pPr>
              <w:pStyle w:val="3-"/>
            </w:pPr>
            <w:r>
              <w:rPr>
                <w:rFonts w:hint="eastAsia"/>
              </w:rPr>
              <w:t>#include &lt;chrono&gt; //時間計測用</w:t>
            </w:r>
          </w:p>
          <w:p w14:paraId="37F5D8A2" w14:textId="77777777" w:rsidR="00242394" w:rsidRDefault="00242394" w:rsidP="00242394">
            <w:pPr>
              <w:pStyle w:val="3-"/>
            </w:pPr>
          </w:p>
          <w:p w14:paraId="6D8498FD" w14:textId="77777777" w:rsidR="00242394" w:rsidRDefault="00242394" w:rsidP="00242394">
            <w:pPr>
              <w:pStyle w:val="3-"/>
            </w:pPr>
            <w:r>
              <w:rPr>
                <w:rFonts w:hint="eastAsia"/>
              </w:rPr>
              <w:t>//アトミック操作用変数</w:t>
            </w:r>
          </w:p>
          <w:p w14:paraId="12EE0F75" w14:textId="77777777" w:rsidR="00242394" w:rsidRDefault="00242394" w:rsidP="00242394">
            <w:pPr>
              <w:pStyle w:val="3-"/>
            </w:pPr>
            <w:r>
              <w:t>static std::atomic&lt;int&gt; s_lock = 0;</w:t>
            </w:r>
          </w:p>
          <w:p w14:paraId="51D3C48F" w14:textId="77777777" w:rsidR="00242394" w:rsidRDefault="00242394" w:rsidP="00242394">
            <w:pPr>
              <w:pStyle w:val="3-"/>
            </w:pPr>
          </w:p>
          <w:p w14:paraId="44287F9C" w14:textId="77777777" w:rsidR="00242394" w:rsidRDefault="00242394" w:rsidP="00242394">
            <w:pPr>
              <w:pStyle w:val="3-"/>
            </w:pPr>
            <w:r>
              <w:rPr>
                <w:rFonts w:hint="eastAsia"/>
              </w:rPr>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Default="00242394" w:rsidP="00242394">
            <w:pPr>
              <w:pStyle w:val="3-"/>
            </w:pPr>
            <w:r>
              <w:rPr>
                <w:rFonts w:hint="eastAsia"/>
              </w:rPr>
              <w:t>//スレッド固有データ</w:t>
            </w:r>
          </w:p>
          <w:p w14:paraId="2F7A8C6F" w14:textId="77777777" w:rsidR="00242394" w:rsidRDefault="00242394" w:rsidP="00242394">
            <w:pPr>
              <w:pStyle w:val="3-"/>
            </w:pPr>
            <w:r>
              <w:t>__declspec(thread) int s_tlsData = 0;</w:t>
            </w:r>
          </w:p>
          <w:p w14:paraId="0B6A5253" w14:textId="77777777" w:rsidR="00242394" w:rsidRDefault="00242394" w:rsidP="00242394">
            <w:pPr>
              <w:pStyle w:val="3-"/>
            </w:pPr>
            <w:r>
              <w:rPr>
                <w:rFonts w:hint="eastAsia"/>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Default="00242394" w:rsidP="00242394">
            <w:pPr>
              <w:pStyle w:val="3-"/>
            </w:pPr>
            <w:r>
              <w:rPr>
                <w:rFonts w:hint="eastAsia"/>
              </w:rPr>
              <w:t>//スレッド</w:t>
            </w:r>
          </w:p>
          <w:p w14:paraId="457F549B" w14:textId="77777777" w:rsidR="00242394" w:rsidRDefault="00242394" w:rsidP="00242394">
            <w:pPr>
              <w:pStyle w:val="3-"/>
            </w:pPr>
            <w:r>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pPr>
            <w:r>
              <w:rPr>
                <w:rFonts w:hint="eastAsia"/>
              </w:rPr>
              <w:tab/>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lastRenderedPageBreak/>
              <w:tab/>
              <w:t>fflush(stdout);</w:t>
            </w:r>
          </w:p>
          <w:p w14:paraId="269BA2C2" w14:textId="77777777" w:rsidR="00242394" w:rsidRDefault="00242394" w:rsidP="00242394">
            <w:pPr>
              <w:pStyle w:val="3-"/>
            </w:pPr>
          </w:p>
          <w:p w14:paraId="3BBFC3D8" w14:textId="77777777" w:rsidR="00242394" w:rsidRDefault="00242394" w:rsidP="00242394">
            <w:pPr>
              <w:pStyle w:val="3-"/>
            </w:pPr>
            <w:r>
              <w:rPr>
                <w:rFonts w:hint="eastAsia"/>
              </w:rPr>
              <w:tab/>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pPr>
            <w:r>
              <w:rPr>
                <w:rFonts w:hint="eastAsia"/>
              </w:rPr>
              <w:tab/>
            </w:r>
            <w:r>
              <w:rPr>
                <w:rFonts w:hint="eastAsia"/>
              </w:rPr>
              <w:tab/>
              <w:t>//アトミック操作でロック取得待ち</w:t>
            </w:r>
          </w:p>
          <w:p w14:paraId="40940AA6" w14:textId="77777777" w:rsidR="00242394" w:rsidRDefault="00242394" w:rsidP="00242394">
            <w:pPr>
              <w:pStyle w:val="3-"/>
            </w:pPr>
            <w:r>
              <w:tab/>
            </w:r>
            <w:r>
              <w:tab/>
              <w:t>while (s_lock.exchange(1) == 1){}</w:t>
            </w:r>
          </w:p>
          <w:p w14:paraId="0A696A15" w14:textId="77777777" w:rsidR="00242394" w:rsidRDefault="00242394" w:rsidP="00242394">
            <w:pPr>
              <w:pStyle w:val="3-"/>
            </w:pPr>
            <w:r>
              <w:tab/>
            </w:r>
            <w:r>
              <w:tab/>
            </w:r>
          </w:p>
          <w:p w14:paraId="09177110" w14:textId="77777777" w:rsidR="00242394" w:rsidRDefault="00242394" w:rsidP="00242394">
            <w:pPr>
              <w:pStyle w:val="3-"/>
            </w:pPr>
            <w:r>
              <w:rPr>
                <w:rFonts w:hint="eastAsia"/>
              </w:rPr>
              <w:tab/>
            </w:r>
            <w:r>
              <w:rPr>
                <w:rFonts w:hint="eastAsia"/>
              </w:rPr>
              <w:tab/>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pPr>
            <w:r>
              <w:rPr>
                <w:rFonts w:hint="eastAsia"/>
              </w:rPr>
              <w:tab/>
            </w:r>
            <w:r>
              <w:rPr>
                <w:rFonts w:hint="eastAsia"/>
              </w:rPr>
              <w:tab/>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Default="00242394" w:rsidP="00242394">
            <w:pPr>
              <w:pStyle w:val="3-"/>
            </w:pPr>
            <w:r>
              <w:rPr>
                <w:rFonts w:hint="eastAsia"/>
              </w:rPr>
              <w:tab/>
            </w:r>
            <w:r>
              <w:rPr>
                <w:rFonts w:hint="eastAsia"/>
              </w:rPr>
              <w:tab/>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pPr>
            <w:r>
              <w:rPr>
                <w:rFonts w:hint="eastAsia"/>
              </w:rPr>
              <w:tab/>
            </w:r>
            <w:r>
              <w:rPr>
                <w:rFonts w:hint="eastAsia"/>
              </w:rPr>
              <w:tab/>
              <w:t>//若干ランダムでスリープ（0～4 msec）</w:t>
            </w:r>
          </w:p>
          <w:p w14:paraId="3DD9EF29" w14:textId="77777777" w:rsidR="00242394" w:rsidRDefault="00242394" w:rsidP="00242394">
            <w:pPr>
              <w:pStyle w:val="3-"/>
            </w:pPr>
            <w:r>
              <w:tab/>
            </w:r>
            <w:r>
              <w:tab/>
              <w:t>std::this_thread::sleep_for(std::chrono::milliseconds(rand() % 5));</w:t>
            </w:r>
          </w:p>
          <w:p w14:paraId="6CB8D627" w14:textId="77777777" w:rsidR="00242394" w:rsidRDefault="00242394" w:rsidP="00242394">
            <w:pPr>
              <w:pStyle w:val="3-"/>
            </w:pPr>
          </w:p>
          <w:p w14:paraId="09FC8358" w14:textId="77777777" w:rsidR="00242394" w:rsidRDefault="00242394" w:rsidP="00242394">
            <w:pPr>
              <w:pStyle w:val="3-"/>
            </w:pPr>
            <w:r>
              <w:rPr>
                <w:rFonts w:hint="eastAsia"/>
              </w:rPr>
              <w:tab/>
            </w:r>
            <w:r>
              <w:rPr>
                <w:rFonts w:hint="eastAsia"/>
              </w:rPr>
              <w:tab/>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Default="00242394" w:rsidP="00242394">
            <w:pPr>
              <w:pStyle w:val="3-"/>
            </w:pPr>
            <w:r>
              <w:rPr>
                <w:rFonts w:hint="eastAsia"/>
              </w:rPr>
              <w:tab/>
            </w:r>
            <w:r>
              <w:rPr>
                <w:rFonts w:hint="eastAsia"/>
              </w:rPr>
              <w:tab/>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pPr>
            <w:r>
              <w:rPr>
                <w:rFonts w:hint="eastAsia"/>
              </w:rPr>
              <w:tab/>
            </w:r>
            <w:r>
              <w:rPr>
                <w:rFonts w:hint="eastAsia"/>
              </w:rPr>
              <w:tab/>
              <w:t>//アトミック操作でロック解放</w:t>
            </w:r>
          </w:p>
          <w:p w14:paraId="70592E1A" w14:textId="77777777" w:rsidR="00242394" w:rsidRDefault="00242394" w:rsidP="00242394">
            <w:pPr>
              <w:pStyle w:val="3-"/>
            </w:pPr>
            <w:r>
              <w:tab/>
            </w:r>
            <w:r>
              <w:tab/>
              <w:t>s_lock = 0;</w:t>
            </w:r>
          </w:p>
          <w:p w14:paraId="284AA1B8" w14:textId="77777777" w:rsidR="00242394" w:rsidRDefault="00242394" w:rsidP="00242394">
            <w:pPr>
              <w:pStyle w:val="3-"/>
            </w:pPr>
          </w:p>
          <w:p w14:paraId="522AD680" w14:textId="77777777" w:rsidR="00242394" w:rsidRDefault="00242394" w:rsidP="00242394">
            <w:pPr>
              <w:pStyle w:val="3-"/>
            </w:pPr>
            <w:r>
              <w:rPr>
                <w:rFonts w:hint="eastAsia"/>
              </w:rPr>
              <w:tab/>
            </w:r>
            <w:r>
              <w:rPr>
                <w:rFonts w:hint="eastAsia"/>
              </w:rPr>
              <w:tab/>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Default="00242394" w:rsidP="00242394">
            <w:pPr>
              <w:pStyle w:val="3-"/>
            </w:pPr>
            <w:r>
              <w:rPr>
                <w:rFonts w:hint="eastAsia"/>
              </w:rPr>
              <w:tab/>
              <w:t>//</w:t>
            </w:r>
            <w:r>
              <w:rPr>
                <w:rFonts w:hint="eastAsia"/>
              </w:rPr>
              <w:tab/>
              <w:t>//スレッド切り替え</w:t>
            </w:r>
          </w:p>
          <w:p w14:paraId="7A81501B" w14:textId="77777777" w:rsidR="00242394" w:rsidRDefault="00242394" w:rsidP="00242394">
            <w:pPr>
              <w:pStyle w:val="3-"/>
            </w:pPr>
            <w:r>
              <w:rPr>
                <w:rFonts w:hint="eastAsia"/>
              </w:rPr>
              <w:tab/>
              <w:t>//</w:t>
            </w:r>
            <w:r>
              <w:rPr>
                <w:rFonts w:hint="eastAsia"/>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pPr>
            <w:r>
              <w:rPr>
                <w:rFonts w:hint="eastAsia"/>
              </w:rPr>
              <w:tab/>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Default="00242394" w:rsidP="00242394">
            <w:pPr>
              <w:pStyle w:val="3-"/>
            </w:pPr>
            <w:r>
              <w:rPr>
                <w:rFonts w:hint="eastAsia"/>
              </w:rPr>
              <w:t>//テスト</w:t>
            </w:r>
          </w:p>
          <w:p w14:paraId="2C51A17D" w14:textId="77777777" w:rsidR="00242394" w:rsidRDefault="00242394" w:rsidP="00242394">
            <w:pPr>
              <w:pStyle w:val="3-"/>
            </w:pPr>
            <w:r>
              <w:t>int main(const int argc, const char* argv[])</w:t>
            </w:r>
          </w:p>
          <w:p w14:paraId="52AD0044" w14:textId="77777777" w:rsidR="00242394" w:rsidRDefault="00242394" w:rsidP="00242394">
            <w:pPr>
              <w:pStyle w:val="3-"/>
            </w:pPr>
            <w:r>
              <w:t>{</w:t>
            </w:r>
          </w:p>
          <w:p w14:paraId="51F011F6" w14:textId="77777777" w:rsidR="00242394" w:rsidRDefault="00242394" w:rsidP="00242394">
            <w:pPr>
              <w:pStyle w:val="3-"/>
            </w:pPr>
            <w:r>
              <w:rPr>
                <w:rFonts w:hint="eastAsia"/>
              </w:rPr>
              <w:tab/>
              <w:t>//アトミック操作用変数初期化</w:t>
            </w:r>
          </w:p>
          <w:p w14:paraId="01EDDB5E" w14:textId="77777777" w:rsidR="00242394" w:rsidRDefault="00242394" w:rsidP="00242394">
            <w:pPr>
              <w:pStyle w:val="3-"/>
            </w:pPr>
            <w:r>
              <w:tab/>
              <w:t>s_lock = 0;</w:t>
            </w:r>
          </w:p>
          <w:p w14:paraId="1D056630" w14:textId="77777777" w:rsidR="00242394" w:rsidRDefault="00242394" w:rsidP="00242394">
            <w:pPr>
              <w:pStyle w:val="3-"/>
            </w:pPr>
          </w:p>
          <w:p w14:paraId="732E0C63" w14:textId="77777777" w:rsidR="00242394" w:rsidRDefault="00242394" w:rsidP="00242394">
            <w:pPr>
              <w:pStyle w:val="3-"/>
            </w:pPr>
            <w:r>
              <w:rPr>
                <w:rFonts w:hint="eastAsia"/>
              </w:rPr>
              <w:tab/>
              <w:t>//スレッド作成</w:t>
            </w:r>
          </w:p>
          <w:p w14:paraId="489E37B6" w14:textId="77777777" w:rsidR="00242394" w:rsidRDefault="00242394" w:rsidP="00242394">
            <w:pPr>
              <w:pStyle w:val="3-"/>
            </w:pPr>
            <w:r>
              <w:rPr>
                <w:rFonts w:hint="eastAsia"/>
              </w:rPr>
              <w:tab/>
              <w:t>std::thread thread_obj1 = std::thread(threadFunc, "太郎");</w:t>
            </w:r>
          </w:p>
          <w:p w14:paraId="78CC23CB" w14:textId="77777777" w:rsidR="00242394" w:rsidRDefault="00242394" w:rsidP="00242394">
            <w:pPr>
              <w:pStyle w:val="3-"/>
            </w:pPr>
            <w:r>
              <w:rPr>
                <w:rFonts w:hint="eastAsia"/>
              </w:rPr>
              <w:tab/>
              <w:t>std::thread thread_obj2 = std::thread(threadFunc, "次郎");</w:t>
            </w:r>
          </w:p>
          <w:p w14:paraId="4A862B6A" w14:textId="77777777" w:rsidR="00242394" w:rsidRDefault="00242394" w:rsidP="00242394">
            <w:pPr>
              <w:pStyle w:val="3-"/>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Default="00242394" w:rsidP="00242394">
            <w:pPr>
              <w:pStyle w:val="3-"/>
            </w:pPr>
            <w:r>
              <w:rPr>
                <w:rFonts w:hint="eastAsia"/>
              </w:rPr>
              <w:tab/>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pPr>
            <w:r>
              <w:rPr>
                <w:rFonts w:hint="eastAsia"/>
              </w:rPr>
              <w:tab/>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lastRenderedPageBreak/>
              <w:tab/>
            </w:r>
            <w:r>
              <w:tab/>
              <w:t>for (int i = 0; i &lt; TEST_TIMES; ++i)</w:t>
            </w:r>
          </w:p>
          <w:p w14:paraId="34B7A522" w14:textId="77777777" w:rsidR="00242394" w:rsidRDefault="00242394" w:rsidP="00242394">
            <w:pPr>
              <w:pStyle w:val="3-"/>
            </w:pPr>
            <w:r>
              <w:tab/>
            </w:r>
            <w:r>
              <w:tab/>
              <w:t>{</w:t>
            </w:r>
          </w:p>
          <w:p w14:paraId="0446D4E2" w14:textId="77777777" w:rsidR="00242394" w:rsidRDefault="00242394" w:rsidP="00242394">
            <w:pPr>
              <w:pStyle w:val="3-"/>
            </w:pPr>
            <w:r>
              <w:tab/>
            </w:r>
            <w:r>
              <w:tab/>
            </w:r>
            <w:r>
              <w:tab/>
              <w:t>while (s_lock.exchange(1) == 1){}</w:t>
            </w:r>
          </w:p>
          <w:p w14:paraId="2C61992D" w14:textId="77777777" w:rsidR="00242394" w:rsidRDefault="00242394" w:rsidP="00242394">
            <w:pPr>
              <w:pStyle w:val="3-"/>
            </w:pPr>
            <w:r>
              <w:tab/>
            </w:r>
            <w:r>
              <w:tab/>
            </w:r>
            <w:r>
              <w:tab/>
              <w:t>s_lock = 0;</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483BD139" w14:textId="77777777" w:rsidR="00242394" w:rsidRDefault="00242394" w:rsidP="00242394">
            <w:pPr>
              <w:pStyle w:val="3-"/>
            </w:pPr>
            <w:r>
              <w:tab/>
            </w:r>
            <w:r>
              <w:tab/>
              <w:t>auto duration = static_cast&lt;float&gt;(static_cast&lt;double&gt;(std::chrono::duration_cast&lt; std::chrono::microseconds &gt;(end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color w:val="auto"/>
              </w:rPr>
            </w:pPr>
            <w:r w:rsidRPr="00242394">
              <w:rPr>
                <w:rFonts w:hint="eastAsia"/>
                <w:color w:val="auto"/>
              </w:rPr>
              <w:t>- begin:太郎 -</w:t>
            </w:r>
          </w:p>
          <w:p w14:paraId="09AF419C" w14:textId="77777777" w:rsidR="00242394" w:rsidRPr="00242394" w:rsidRDefault="00242394" w:rsidP="00242394">
            <w:pPr>
              <w:pStyle w:val="3-"/>
              <w:rPr>
                <w:color w:val="auto"/>
              </w:rPr>
            </w:pPr>
            <w:r w:rsidRPr="00242394">
              <w:rPr>
                <w:rFonts w:hint="eastAsia"/>
                <w:color w:val="auto"/>
              </w:rPr>
              <w:t>太郎: [BEFORE] commonData=0, tlsData=0</w:t>
            </w:r>
          </w:p>
          <w:p w14:paraId="2374AFF3" w14:textId="77777777" w:rsidR="00242394" w:rsidRPr="00242394" w:rsidRDefault="00242394" w:rsidP="00242394">
            <w:pPr>
              <w:pStyle w:val="3-"/>
              <w:rPr>
                <w:color w:val="auto"/>
              </w:rPr>
            </w:pPr>
            <w:r w:rsidRPr="00242394">
              <w:rPr>
                <w:rFonts w:hint="eastAsia"/>
                <w:color w:val="auto"/>
              </w:rPr>
              <w:t>- begin:次郎 -</w:t>
            </w:r>
          </w:p>
          <w:p w14:paraId="4E8ED28C" w14:textId="77777777" w:rsidR="00242394" w:rsidRPr="00242394" w:rsidRDefault="00242394" w:rsidP="00242394">
            <w:pPr>
              <w:pStyle w:val="3-"/>
              <w:rPr>
                <w:color w:val="auto"/>
              </w:rPr>
            </w:pPr>
            <w:r w:rsidRPr="00242394">
              <w:rPr>
                <w:rFonts w:hint="eastAsia"/>
                <w:color w:val="auto"/>
              </w:rPr>
              <w:t>- begin:三郎 -</w:t>
            </w:r>
          </w:p>
          <w:p w14:paraId="58301375" w14:textId="77777777" w:rsidR="00242394" w:rsidRPr="00242394" w:rsidRDefault="00242394" w:rsidP="00242394">
            <w:pPr>
              <w:pStyle w:val="3-"/>
              <w:rPr>
                <w:color w:val="auto"/>
              </w:rPr>
            </w:pPr>
            <w:r w:rsidRPr="00242394">
              <w:rPr>
                <w:rFonts w:hint="eastAsia"/>
                <w:color w:val="auto"/>
              </w:rPr>
              <w:t>太郎: [AFTER]  commonData=1, tlsData=1</w:t>
            </w:r>
          </w:p>
          <w:p w14:paraId="47675E19" w14:textId="77777777" w:rsidR="00242394" w:rsidRPr="00242394" w:rsidRDefault="00242394" w:rsidP="00242394">
            <w:pPr>
              <w:pStyle w:val="3-"/>
              <w:rPr>
                <w:color w:val="auto"/>
              </w:rPr>
            </w:pPr>
            <w:r w:rsidRPr="00242394">
              <w:rPr>
                <w:rFonts w:hint="eastAsia"/>
                <w:color w:val="auto"/>
              </w:rPr>
              <w:t>三郎: [BEFORE] commonData=1, tlsData=0</w:t>
            </w:r>
          </w:p>
          <w:p w14:paraId="6391C2D1" w14:textId="77777777" w:rsidR="00242394" w:rsidRPr="00242394" w:rsidRDefault="00242394" w:rsidP="00242394">
            <w:pPr>
              <w:pStyle w:val="3-"/>
              <w:rPr>
                <w:color w:val="auto"/>
              </w:rPr>
            </w:pPr>
            <w:r w:rsidRPr="00242394">
              <w:rPr>
                <w:rFonts w:hint="eastAsia"/>
                <w:color w:val="auto"/>
              </w:rPr>
              <w:t>三郎: [AFTER]  commonData=2, tlsData=1</w:t>
            </w:r>
          </w:p>
          <w:p w14:paraId="69EBAEAE" w14:textId="77777777" w:rsidR="00242394" w:rsidRPr="00242394" w:rsidRDefault="00242394" w:rsidP="00242394">
            <w:pPr>
              <w:pStyle w:val="3-"/>
              <w:rPr>
                <w:color w:val="auto"/>
              </w:rPr>
            </w:pPr>
            <w:r w:rsidRPr="00242394">
              <w:rPr>
                <w:rFonts w:hint="eastAsia"/>
                <w:color w:val="auto"/>
              </w:rPr>
              <w:t>次郎: [BEFORE] commonData=2, tlsData=0</w:t>
            </w:r>
          </w:p>
          <w:p w14:paraId="1199327D" w14:textId="77777777" w:rsidR="00242394" w:rsidRPr="00242394" w:rsidRDefault="00242394" w:rsidP="00242394">
            <w:pPr>
              <w:pStyle w:val="3-"/>
              <w:rPr>
                <w:color w:val="auto"/>
              </w:rPr>
            </w:pPr>
            <w:r w:rsidRPr="00242394">
              <w:rPr>
                <w:rFonts w:hint="eastAsia"/>
                <w:color w:val="auto"/>
              </w:rPr>
              <w:t>次郎: [AFTER]  commonData=3, tlsData=1</w:t>
            </w:r>
          </w:p>
          <w:p w14:paraId="3D32A0C1" w14:textId="77777777" w:rsidR="00242394" w:rsidRPr="00242394" w:rsidRDefault="00242394" w:rsidP="00242394">
            <w:pPr>
              <w:pStyle w:val="3-"/>
              <w:rPr>
                <w:color w:val="auto"/>
              </w:rPr>
            </w:pPr>
            <w:r w:rsidRPr="00242394">
              <w:rPr>
                <w:rFonts w:hint="eastAsia"/>
                <w:color w:val="auto"/>
              </w:rPr>
              <w:t>太郎: [BEFORE] commonData=3, tlsData=1</w:t>
            </w:r>
          </w:p>
          <w:p w14:paraId="5A4DE08E" w14:textId="77777777" w:rsidR="00242394" w:rsidRPr="00242394" w:rsidRDefault="00242394" w:rsidP="00242394">
            <w:pPr>
              <w:pStyle w:val="3-"/>
              <w:rPr>
                <w:color w:val="auto"/>
              </w:rPr>
            </w:pPr>
            <w:r w:rsidRPr="00242394">
              <w:rPr>
                <w:rFonts w:hint="eastAsia"/>
                <w:color w:val="auto"/>
              </w:rPr>
              <w:t>太郎: [AFTER]  commonData=4, tlsData=2</w:t>
            </w:r>
          </w:p>
          <w:p w14:paraId="78AC9C9F" w14:textId="77777777" w:rsidR="00242394" w:rsidRPr="00242394" w:rsidRDefault="00242394" w:rsidP="00242394">
            <w:pPr>
              <w:pStyle w:val="3-"/>
              <w:rPr>
                <w:color w:val="auto"/>
              </w:rPr>
            </w:pPr>
            <w:r w:rsidRPr="00242394">
              <w:rPr>
                <w:rFonts w:hint="eastAsia"/>
                <w:color w:val="auto"/>
              </w:rPr>
              <w:t>三郎: [BEFORE] commonData=4, tlsData=1</w:t>
            </w:r>
          </w:p>
          <w:p w14:paraId="11017554" w14:textId="77777777" w:rsidR="00242394" w:rsidRPr="00242394" w:rsidRDefault="00242394" w:rsidP="00242394">
            <w:pPr>
              <w:pStyle w:val="3-"/>
              <w:rPr>
                <w:color w:val="auto"/>
              </w:rPr>
            </w:pPr>
            <w:r w:rsidRPr="00242394">
              <w:rPr>
                <w:rFonts w:hint="eastAsia"/>
                <w:color w:val="auto"/>
              </w:rPr>
              <w:t>三郎: [AFTER]  commonData=5, tlsData=2</w:t>
            </w:r>
          </w:p>
          <w:p w14:paraId="7FFECAD7" w14:textId="77777777" w:rsidR="00242394" w:rsidRPr="00242394" w:rsidRDefault="00242394" w:rsidP="00242394">
            <w:pPr>
              <w:pStyle w:val="3-"/>
              <w:rPr>
                <w:color w:val="auto"/>
              </w:rPr>
            </w:pPr>
            <w:r w:rsidRPr="00242394">
              <w:rPr>
                <w:rFonts w:hint="eastAsia"/>
                <w:color w:val="auto"/>
              </w:rPr>
              <w:t>太郎: [BEFORE] commonData=5, tlsData=2</w:t>
            </w:r>
          </w:p>
          <w:p w14:paraId="6CB88434" w14:textId="77777777" w:rsidR="00242394" w:rsidRPr="00242394" w:rsidRDefault="00242394" w:rsidP="00242394">
            <w:pPr>
              <w:pStyle w:val="3-"/>
              <w:rPr>
                <w:color w:val="auto"/>
              </w:rPr>
            </w:pPr>
            <w:r w:rsidRPr="00242394">
              <w:rPr>
                <w:rFonts w:hint="eastAsia"/>
                <w:color w:val="auto"/>
              </w:rPr>
              <w:t>太郎: [AFTER]  commonData=6, tlsData=3</w:t>
            </w:r>
          </w:p>
          <w:p w14:paraId="7DB4A085" w14:textId="77777777" w:rsidR="00242394" w:rsidRPr="00242394" w:rsidRDefault="00242394" w:rsidP="00242394">
            <w:pPr>
              <w:pStyle w:val="3-"/>
              <w:rPr>
                <w:color w:val="auto"/>
              </w:rPr>
            </w:pPr>
            <w:r w:rsidRPr="00242394">
              <w:rPr>
                <w:rFonts w:hint="eastAsia"/>
                <w:color w:val="auto"/>
              </w:rPr>
              <w:t>次郎: [BEFORE] commonData=6, tlsData=1</w:t>
            </w:r>
          </w:p>
          <w:p w14:paraId="157F023C" w14:textId="77777777" w:rsidR="00242394" w:rsidRPr="00242394" w:rsidRDefault="00242394" w:rsidP="00242394">
            <w:pPr>
              <w:pStyle w:val="3-"/>
              <w:rPr>
                <w:color w:val="auto"/>
              </w:rPr>
            </w:pPr>
            <w:r w:rsidRPr="00242394">
              <w:rPr>
                <w:rFonts w:hint="eastAsia"/>
                <w:color w:val="auto"/>
              </w:rPr>
              <w:t>- end:太郎 -</w:t>
            </w:r>
          </w:p>
          <w:p w14:paraId="44856B46" w14:textId="77777777" w:rsidR="00242394" w:rsidRPr="00242394" w:rsidRDefault="00242394" w:rsidP="00242394">
            <w:pPr>
              <w:pStyle w:val="3-"/>
              <w:rPr>
                <w:color w:val="auto"/>
              </w:rPr>
            </w:pPr>
            <w:r w:rsidRPr="00242394">
              <w:rPr>
                <w:rFonts w:hint="eastAsia"/>
                <w:color w:val="auto"/>
              </w:rPr>
              <w:t>次郎: [AFTER]  commonData=7, tlsData=2</w:t>
            </w:r>
          </w:p>
          <w:p w14:paraId="4D712E1A" w14:textId="77777777" w:rsidR="00242394" w:rsidRPr="00242394" w:rsidRDefault="00242394" w:rsidP="00242394">
            <w:pPr>
              <w:pStyle w:val="3-"/>
              <w:rPr>
                <w:color w:val="auto"/>
              </w:rPr>
            </w:pPr>
            <w:r w:rsidRPr="00242394">
              <w:rPr>
                <w:rFonts w:hint="eastAsia"/>
                <w:color w:val="auto"/>
              </w:rPr>
              <w:t>三郎: [BEFORE] commonData=7, tlsData=2</w:t>
            </w:r>
          </w:p>
          <w:p w14:paraId="0A0274D7" w14:textId="77777777" w:rsidR="00242394" w:rsidRPr="00242394" w:rsidRDefault="00242394" w:rsidP="00242394">
            <w:pPr>
              <w:pStyle w:val="3-"/>
              <w:rPr>
                <w:color w:val="auto"/>
              </w:rPr>
            </w:pPr>
            <w:r w:rsidRPr="00242394">
              <w:rPr>
                <w:rFonts w:hint="eastAsia"/>
                <w:color w:val="auto"/>
              </w:rPr>
              <w:t>三郎: [AFTER]  commonData=8, tlsData=3</w:t>
            </w:r>
          </w:p>
          <w:p w14:paraId="1B4903F8" w14:textId="77777777" w:rsidR="00242394" w:rsidRPr="00242394" w:rsidRDefault="00242394" w:rsidP="00242394">
            <w:pPr>
              <w:pStyle w:val="3-"/>
              <w:rPr>
                <w:color w:val="auto"/>
              </w:rPr>
            </w:pPr>
            <w:r w:rsidRPr="00242394">
              <w:rPr>
                <w:rFonts w:hint="eastAsia"/>
                <w:color w:val="auto"/>
              </w:rPr>
              <w:t>次郎: [BEFORE] commonData=8, tlsData=2</w:t>
            </w:r>
          </w:p>
          <w:p w14:paraId="5B2A0CD8" w14:textId="77777777" w:rsidR="00242394" w:rsidRPr="00242394" w:rsidRDefault="00242394" w:rsidP="00242394">
            <w:pPr>
              <w:pStyle w:val="3-"/>
              <w:rPr>
                <w:color w:val="auto"/>
              </w:rPr>
            </w:pPr>
            <w:r w:rsidRPr="00242394">
              <w:rPr>
                <w:rFonts w:hint="eastAsia"/>
                <w:color w:val="auto"/>
              </w:rPr>
              <w:t>- end:三郎 -</w:t>
            </w:r>
          </w:p>
          <w:p w14:paraId="773BACCE" w14:textId="77777777" w:rsidR="00242394" w:rsidRPr="00242394" w:rsidRDefault="00242394" w:rsidP="00242394">
            <w:pPr>
              <w:pStyle w:val="3-"/>
              <w:rPr>
                <w:color w:val="auto"/>
              </w:rPr>
            </w:pPr>
            <w:r w:rsidRPr="00242394">
              <w:rPr>
                <w:rFonts w:hint="eastAsia"/>
                <w:color w:val="auto"/>
              </w:rPr>
              <w:t>次郎: [AFTER]  commonData=9, tlsData=3</w:t>
            </w:r>
          </w:p>
          <w:p w14:paraId="47616215" w14:textId="77777777" w:rsidR="00242394" w:rsidRPr="00242394" w:rsidRDefault="00242394" w:rsidP="00242394">
            <w:pPr>
              <w:pStyle w:val="3-"/>
              <w:rPr>
                <w:color w:val="auto"/>
              </w:rPr>
            </w:pPr>
            <w:r w:rsidRPr="00242394">
              <w:rPr>
                <w:rFonts w:hint="eastAsia"/>
                <w:color w:val="auto"/>
              </w:rPr>
              <w:t>- end:次郎 -</w:t>
            </w:r>
          </w:p>
          <w:p w14:paraId="1206F67D" w14:textId="7DFC9438" w:rsidR="00590471" w:rsidRPr="00DD51B6" w:rsidRDefault="00242394" w:rsidP="00242394">
            <w:pPr>
              <w:pStyle w:val="3-"/>
            </w:pPr>
            <w:r w:rsidRPr="00242394">
              <w:rPr>
                <w:color w:val="auto"/>
              </w:rPr>
              <w:t>Atomic * 10000000 = 0.124007 sec</w:t>
            </w:r>
          </w:p>
        </w:tc>
      </w:tr>
    </w:tbl>
    <w:p w14:paraId="6FBBBF64" w14:textId="5D32D893" w:rsidR="00DA6B37" w:rsidRDefault="00DA6B37" w:rsidP="00DA6B37">
      <w:pPr>
        <w:pStyle w:val="3"/>
      </w:pPr>
      <w:bookmarkStart w:id="115" w:name="_Toc378808467"/>
      <w:r>
        <w:rPr>
          <w:rFonts w:hint="eastAsia"/>
        </w:rPr>
        <w:t>C++11</w:t>
      </w:r>
      <w:r>
        <w:rPr>
          <w:rFonts w:hint="eastAsia"/>
        </w:rPr>
        <w:t>版：アトミック操作（フラグ型）</w:t>
      </w:r>
      <w:bookmarkEnd w:id="115"/>
    </w:p>
    <w:p w14:paraId="7093336F" w14:textId="0A63941D" w:rsidR="00DA6B37" w:rsidRDefault="00DA6B37" w:rsidP="00DA6B37">
      <w:pPr>
        <w:pStyle w:val="aa"/>
        <w:ind w:left="447" w:firstLine="283"/>
      </w:pPr>
      <w:r>
        <w:t>アトミック型はテンプレートのため、任意の型の変数を扱えるが、単なるフラグ操作の場合は、あらかじめ用意されているフラグ型を使用するとさらに効率的である</w:t>
      </w:r>
      <w:r>
        <w:rPr>
          <w:rFonts w:hint="eastAsia"/>
        </w:rPr>
        <w:t>。</w:t>
      </w:r>
    </w:p>
    <w:p w14:paraId="0910C4C9" w14:textId="28747C33" w:rsidR="00D65357" w:rsidRDefault="00D65357" w:rsidP="00DA6B37">
      <w:pPr>
        <w:pStyle w:val="aa"/>
        <w:ind w:left="447" w:firstLine="283"/>
      </w:pPr>
      <w:r>
        <w:rPr>
          <w:rFonts w:hint="eastAsia"/>
        </w:rPr>
        <w:t>なお、前述の「</w:t>
      </w:r>
      <w:r w:rsidRPr="00D65357">
        <w:rPr>
          <w:rFonts w:ascii="ＭＳ ゴシック" w:hAnsi="ＭＳ ゴシック"/>
          <w:color w:val="0070C0"/>
        </w:rPr>
        <w:t>atd::</w:t>
      </w:r>
      <w:r w:rsidRPr="00D65357">
        <w:rPr>
          <w:rFonts w:ascii="ＭＳ ゴシック" w:hAnsi="ＭＳ ゴシック" w:hint="eastAsia"/>
          <w:color w:val="0070C0"/>
        </w:rPr>
        <w:t>atomic&lt;int&gt;</w:t>
      </w:r>
      <w:r>
        <w:rPr>
          <w:rFonts w:hint="eastAsia"/>
        </w:rPr>
        <w:t>」型と比べて、処理時間はほとんど変わらない。</w:t>
      </w:r>
    </w:p>
    <w:p w14:paraId="5A291179" w14:textId="080F0C65" w:rsidR="00DA6B37" w:rsidRDefault="00DA6B37" w:rsidP="00DA6B37">
      <w:pPr>
        <w:pStyle w:val="aa"/>
        <w:keepNext/>
        <w:widowControl/>
        <w:spacing w:beforeLines="50" w:before="180"/>
        <w:ind w:leftChars="203" w:left="447" w:hangingChars="10" w:hanging="21"/>
      </w:pPr>
      <w:r>
        <w:t>C++11</w:t>
      </w:r>
      <w:r>
        <w:rPr>
          <w:rFonts w:hint="eastAsia"/>
        </w:rPr>
        <w:t>版</w:t>
      </w:r>
      <w:r>
        <w:t>アトミック操作（フラグ型使用）</w:t>
      </w:r>
      <w:r>
        <w:rPr>
          <w:rFonts w:hint="eastAsia"/>
        </w:rPr>
        <w:t>によるロック制御のサンプル（一部抜粋）：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A6B37" w14:paraId="61317F6C" w14:textId="77777777" w:rsidTr="006852C6">
        <w:tc>
          <w:tcPr>
            <w:tcW w:w="8494" w:type="dxa"/>
          </w:tcPr>
          <w:p w14:paraId="7E0CFB7D" w14:textId="77777777" w:rsidR="00DA6B37" w:rsidRDefault="00DA6B37" w:rsidP="006852C6">
            <w:pPr>
              <w:pStyle w:val="3-"/>
            </w:pPr>
            <w:r>
              <w:t>…（略）…</w:t>
            </w:r>
          </w:p>
          <w:p w14:paraId="5234AAE4" w14:textId="77777777" w:rsidR="00DA6B37" w:rsidRDefault="00DA6B37" w:rsidP="006852C6">
            <w:pPr>
              <w:pStyle w:val="3-"/>
            </w:pPr>
            <w:r>
              <w:rPr>
                <w:rFonts w:hint="eastAsia"/>
              </w:rPr>
              <w:t>//アトミック操作用変数</w:t>
            </w:r>
          </w:p>
          <w:p w14:paraId="498CD008" w14:textId="26EBF9B3" w:rsidR="00DA6B37" w:rsidRDefault="00DA6B37" w:rsidP="006852C6">
            <w:pPr>
              <w:pStyle w:val="3-"/>
            </w:pPr>
            <w:r>
              <w:t>static std::atomic_flag s_lock = ATOMIC_FLAG_INIT;</w:t>
            </w:r>
          </w:p>
          <w:p w14:paraId="64168E8D" w14:textId="77777777" w:rsidR="00DA6B37" w:rsidRDefault="00DA6B37" w:rsidP="00DA6B37">
            <w:pPr>
              <w:pStyle w:val="3-"/>
            </w:pPr>
            <w:r>
              <w:t>…（略）…</w:t>
            </w:r>
          </w:p>
          <w:p w14:paraId="4680015A" w14:textId="77777777" w:rsidR="00DA6B37" w:rsidRDefault="00DA6B37" w:rsidP="006852C6">
            <w:pPr>
              <w:pStyle w:val="3-"/>
            </w:pPr>
            <w:r>
              <w:rPr>
                <w:rFonts w:hint="eastAsia"/>
              </w:rPr>
              <w:tab/>
            </w:r>
            <w:r>
              <w:rPr>
                <w:rFonts w:hint="eastAsia"/>
              </w:rPr>
              <w:tab/>
              <w:t>//アトミック操作でロック取得待ち</w:t>
            </w:r>
          </w:p>
          <w:p w14:paraId="37C0C18C" w14:textId="2AFE17D6" w:rsidR="00DA6B37" w:rsidRDefault="00DA6B37" w:rsidP="006852C6">
            <w:pPr>
              <w:pStyle w:val="3-"/>
            </w:pPr>
            <w:r>
              <w:tab/>
            </w:r>
            <w:r>
              <w:tab/>
            </w:r>
            <w:r w:rsidRPr="00DA6B37">
              <w:t>while (s_lock.test_and_set()){}</w:t>
            </w:r>
          </w:p>
          <w:p w14:paraId="62F8AC14" w14:textId="77777777" w:rsidR="00DA6B37" w:rsidRDefault="00DA6B37" w:rsidP="00DA6B37">
            <w:pPr>
              <w:pStyle w:val="3-"/>
            </w:pPr>
            <w:r>
              <w:t>…（略）…</w:t>
            </w:r>
          </w:p>
          <w:p w14:paraId="5FFE9142" w14:textId="77777777" w:rsidR="00DA6B37" w:rsidRDefault="00DA6B37" w:rsidP="006852C6">
            <w:pPr>
              <w:pStyle w:val="3-"/>
            </w:pPr>
            <w:r>
              <w:rPr>
                <w:rFonts w:hint="eastAsia"/>
              </w:rPr>
              <w:tab/>
            </w:r>
            <w:r>
              <w:rPr>
                <w:rFonts w:hint="eastAsia"/>
              </w:rPr>
              <w:tab/>
              <w:t>//アトミック操作でロック解放</w:t>
            </w:r>
          </w:p>
          <w:p w14:paraId="44176B7D" w14:textId="31EFF1AE" w:rsidR="00DA6B37" w:rsidRDefault="00DA6B37" w:rsidP="006852C6">
            <w:pPr>
              <w:pStyle w:val="3-"/>
            </w:pPr>
            <w:r>
              <w:tab/>
            </w:r>
            <w:r>
              <w:tab/>
            </w:r>
            <w:r w:rsidRPr="00DA6B37">
              <w:t>s_lock.clear();</w:t>
            </w:r>
          </w:p>
          <w:p w14:paraId="19F91665" w14:textId="77777777" w:rsidR="00DA6B37" w:rsidRDefault="00DA6B37" w:rsidP="00DA6B37">
            <w:pPr>
              <w:pStyle w:val="3-"/>
            </w:pPr>
            <w:r>
              <w:t>…（略）…</w:t>
            </w:r>
          </w:p>
          <w:p w14:paraId="18630E3C" w14:textId="77777777" w:rsidR="00DA6B37" w:rsidRDefault="00DA6B37" w:rsidP="006852C6">
            <w:pPr>
              <w:pStyle w:val="3-"/>
            </w:pPr>
            <w:r>
              <w:rPr>
                <w:rFonts w:hint="eastAsia"/>
              </w:rPr>
              <w:lastRenderedPageBreak/>
              <w:tab/>
              <w:t>//アトミック操作用変数初期化</w:t>
            </w:r>
          </w:p>
          <w:p w14:paraId="2B65FC97" w14:textId="77777777" w:rsidR="00DA6B37" w:rsidRDefault="00DA6B37" w:rsidP="006852C6">
            <w:pPr>
              <w:pStyle w:val="3-"/>
            </w:pPr>
            <w:r w:rsidRPr="00DA6B37">
              <w:tab/>
              <w:t>s_lock.clear();</w:t>
            </w:r>
          </w:p>
          <w:p w14:paraId="7A6DCBD4" w14:textId="1A9C6AFD" w:rsidR="00DA6B37" w:rsidRPr="00DE3BF2" w:rsidRDefault="00DA6B37" w:rsidP="006852C6">
            <w:pPr>
              <w:pStyle w:val="3-"/>
            </w:pPr>
            <w:r>
              <w:t>…（略）…</w:t>
            </w:r>
          </w:p>
        </w:tc>
      </w:tr>
    </w:tbl>
    <w:p w14:paraId="4621D9AC" w14:textId="15846BF3" w:rsidR="0036070F" w:rsidRDefault="009B1E84" w:rsidP="0036070F">
      <w:pPr>
        <w:pStyle w:val="2"/>
      </w:pPr>
      <w:bookmarkStart w:id="116" w:name="_Toc378808468"/>
      <w:r>
        <w:rPr>
          <w:rFonts w:hint="eastAsia"/>
        </w:rPr>
        <w:lastRenderedPageBreak/>
        <w:t>特殊な排他制御：</w:t>
      </w:r>
      <w:r w:rsidR="0036070F">
        <w:rPr>
          <w:rFonts w:hint="eastAsia"/>
        </w:rPr>
        <w:t>リード・ライトロック</w:t>
      </w:r>
      <w:bookmarkEnd w:id="116"/>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t>並列処理環境では、分散処理が活用されるため、有効な場面が多い。</w:t>
      </w:r>
    </w:p>
    <w:p w14:paraId="0EDF1D07" w14:textId="431A4160" w:rsidR="00750BE4" w:rsidRPr="00750BE4" w:rsidRDefault="009324B8" w:rsidP="00750BE4">
      <w:pPr>
        <w:pStyle w:val="a9"/>
        <w:ind w:firstLine="283"/>
      </w:pPr>
      <w:r>
        <w:rPr>
          <w:rFonts w:hint="eastAsia"/>
        </w:rPr>
        <w:t>ゲームプログラミングにおいては、例えば、メインループと描画スレッドでリソースを排他制御するのに有効である。</w:t>
      </w:r>
    </w:p>
    <w:p w14:paraId="1BA87C4B" w14:textId="77777777" w:rsidR="0036070F" w:rsidRDefault="0036070F" w:rsidP="0036070F">
      <w:pPr>
        <w:pStyle w:val="3"/>
      </w:pPr>
      <w:bookmarkStart w:id="117" w:name="_Toc378808469"/>
      <w:r>
        <w:t>Posix</w:t>
      </w:r>
      <w:r>
        <w:rPr>
          <w:rFonts w:hint="eastAsia"/>
        </w:rPr>
        <w:t>ライブラリ版</w:t>
      </w:r>
      <w:bookmarkEnd w:id="117"/>
    </w:p>
    <w:p w14:paraId="29B516CC" w14:textId="41FFBFEE" w:rsidR="0036070F" w:rsidRDefault="0036070F" w:rsidP="0036070F">
      <w:pPr>
        <w:pStyle w:val="aa"/>
        <w:ind w:left="447" w:firstLine="283"/>
      </w:pPr>
      <w:r>
        <w:rPr>
          <w:rFonts w:hint="eastAsia"/>
        </w:rPr>
        <w:t>Posix</w:t>
      </w:r>
      <w:r>
        <w:rPr>
          <w:rFonts w:hint="eastAsia"/>
        </w:rPr>
        <w:t>ライブラリ</w:t>
      </w:r>
      <w:r w:rsidR="00750BE4">
        <w:rPr>
          <w:rFonts w:hint="eastAsia"/>
        </w:rPr>
        <w:t>版のリード・ライトロック</w:t>
      </w:r>
      <w:r>
        <w:rPr>
          <w:rFonts w:hint="eastAsia"/>
        </w:rPr>
        <w:t>。</w:t>
      </w:r>
    </w:p>
    <w:p w14:paraId="2C7A16A6" w14:textId="34960140" w:rsidR="00750BE4" w:rsidRDefault="00750BE4" w:rsidP="00750BE4">
      <w:pPr>
        <w:pStyle w:val="aa"/>
        <w:keepNext/>
        <w:widowControl/>
        <w:spacing w:beforeLines="50" w:before="180"/>
        <w:ind w:leftChars="203" w:left="447" w:hangingChars="10" w:hanging="21"/>
      </w:pPr>
      <w:r>
        <w:t>Posix</w:t>
      </w:r>
      <w:r>
        <w:t>ライブラリ</w:t>
      </w:r>
      <w:r>
        <w:rPr>
          <w:rFonts w:hint="eastAsia"/>
        </w:rPr>
        <w:t>版</w:t>
      </w:r>
      <w:r>
        <w:t>リード・ライトロック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Default="00CF3E77" w:rsidP="00CF3E77">
            <w:pPr>
              <w:pStyle w:val="3-"/>
            </w:pPr>
            <w:r>
              <w:rPr>
                <w:rFonts w:hint="eastAsia"/>
              </w:rPr>
              <w:t>#include &lt;sys/time.h&gt; //時間計測用</w:t>
            </w:r>
          </w:p>
          <w:p w14:paraId="53F93EE6" w14:textId="77777777" w:rsidR="00CF3E77" w:rsidRDefault="00CF3E77" w:rsidP="00CF3E77">
            <w:pPr>
              <w:pStyle w:val="3-"/>
            </w:pPr>
          </w:p>
          <w:p w14:paraId="1BEECEDB" w14:textId="77777777" w:rsidR="00CF3E77" w:rsidRDefault="00CF3E77" w:rsidP="00CF3E77">
            <w:pPr>
              <w:pStyle w:val="3-"/>
            </w:pPr>
            <w:r>
              <w:rPr>
                <w:rFonts w:hint="eastAsia"/>
              </w:rPr>
              <w:t>//リード／ライトロック</w:t>
            </w:r>
          </w:p>
          <w:p w14:paraId="33825E1C" w14:textId="77777777" w:rsidR="00CF3E77" w:rsidRDefault="00CF3E77" w:rsidP="00CF3E77">
            <w:pPr>
              <w:pStyle w:val="3-"/>
            </w:pPr>
            <w:r>
              <w:t>static pthread_rwlock_t s_lock = PTHREAD_RWLOCK_INITIALIZER;</w:t>
            </w:r>
          </w:p>
          <w:p w14:paraId="2B6114A4" w14:textId="77777777" w:rsidR="00CF3E77" w:rsidRDefault="00CF3E77" w:rsidP="00CF3E77">
            <w:pPr>
              <w:pStyle w:val="3-"/>
            </w:pPr>
          </w:p>
          <w:p w14:paraId="4661A175" w14:textId="77777777" w:rsidR="00CF3E77" w:rsidRDefault="00CF3E77" w:rsidP="00CF3E77">
            <w:pPr>
              <w:pStyle w:val="3-"/>
            </w:pPr>
            <w:r>
              <w:rPr>
                <w:rFonts w:hint="eastAsia"/>
              </w:rPr>
              <w:t>//共有データ</w:t>
            </w:r>
          </w:p>
          <w:p w14:paraId="2A7BE317" w14:textId="77777777" w:rsidR="00CF3E77" w:rsidRDefault="00CF3E77" w:rsidP="00CF3E77">
            <w:pPr>
              <w:pStyle w:val="3-"/>
            </w:pPr>
            <w:r>
              <w:t>static int s_commonData = 0;</w:t>
            </w:r>
          </w:p>
          <w:p w14:paraId="6DC3BE2C" w14:textId="77777777" w:rsidR="00CF3E77" w:rsidRDefault="00CF3E77" w:rsidP="00CF3E77">
            <w:pPr>
              <w:pStyle w:val="3-"/>
            </w:pPr>
          </w:p>
          <w:p w14:paraId="09638F81" w14:textId="77777777" w:rsidR="00CF3E77" w:rsidRDefault="00CF3E77" w:rsidP="00CF3E77">
            <w:pPr>
              <w:pStyle w:val="3-"/>
            </w:pPr>
            <w:r>
              <w:rPr>
                <w:rFonts w:hint="eastAsia"/>
              </w:rPr>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Default="00CF3E77" w:rsidP="00CF3E77">
            <w:pPr>
              <w:pStyle w:val="3-"/>
            </w:pPr>
            <w:r>
              <w:rPr>
                <w:rFonts w:hint="eastAsia"/>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pPr>
            <w:r>
              <w:rPr>
                <w:rFonts w:hint="eastAsia"/>
              </w:rPr>
              <w:tab/>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Default="00CF3E77" w:rsidP="00CF3E77">
            <w:pPr>
              <w:pStyle w:val="3-"/>
            </w:pPr>
            <w:r>
              <w:rPr>
                <w:rFonts w:hint="eastAsia"/>
              </w:rPr>
              <w:tab/>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2CBDD8A2" w14:textId="77777777" w:rsidR="00CF3E77" w:rsidRDefault="00CF3E77" w:rsidP="00CF3E77">
            <w:pPr>
              <w:pStyle w:val="3-"/>
            </w:pPr>
          </w:p>
          <w:p w14:paraId="0A2C904D" w14:textId="77777777" w:rsidR="00CF3E77" w:rsidRDefault="00CF3E77" w:rsidP="00CF3E77">
            <w:pPr>
              <w:pStyle w:val="3-"/>
            </w:pPr>
            <w:r>
              <w:rPr>
                <w:rFonts w:hint="eastAsia"/>
              </w:rPr>
              <w:tab/>
              <w:t>//処理</w:t>
            </w:r>
          </w:p>
          <w:p w14:paraId="6AA89E74" w14:textId="77777777" w:rsidR="00CF3E77" w:rsidRDefault="00CF3E77" w:rsidP="00CF3E77">
            <w:pPr>
              <w:pStyle w:val="3-"/>
            </w:pPr>
            <w:r>
              <w:lastRenderedPageBreak/>
              <w:tab/>
              <w:t>for (int i = 0; i &lt; 3; ++i)</w:t>
            </w:r>
          </w:p>
          <w:p w14:paraId="61D3C917" w14:textId="77777777" w:rsidR="00CF3E77" w:rsidRDefault="00CF3E77" w:rsidP="00CF3E77">
            <w:pPr>
              <w:pStyle w:val="3-"/>
            </w:pPr>
            <w:r>
              <w:tab/>
              <w:t>{</w:t>
            </w:r>
          </w:p>
          <w:p w14:paraId="14D6685A" w14:textId="77777777" w:rsidR="00CF3E77" w:rsidRDefault="00CF3E77" w:rsidP="00CF3E77">
            <w:pPr>
              <w:pStyle w:val="3-"/>
            </w:pPr>
            <w:r>
              <w:rPr>
                <w:rFonts w:hint="eastAsia"/>
              </w:rPr>
              <w:tab/>
            </w:r>
            <w:r>
              <w:rPr>
                <w:rFonts w:hint="eastAsia"/>
              </w:rPr>
              <w:tab/>
              <w:t>//ライトロック取得</w:t>
            </w:r>
          </w:p>
          <w:p w14:paraId="006DF4E1" w14:textId="77777777" w:rsidR="00CF3E77" w:rsidRDefault="00CF3E77" w:rsidP="00CF3E77">
            <w:pPr>
              <w:pStyle w:val="3-"/>
            </w:pPr>
            <w:r>
              <w:tab/>
            </w:r>
            <w:r>
              <w:tab/>
              <w:t>pthread_rwlock_wrlock(&amp;s_lock);</w:t>
            </w:r>
          </w:p>
          <w:p w14:paraId="15580759" w14:textId="77777777" w:rsidR="00CF3E77" w:rsidRDefault="00CF3E77" w:rsidP="00CF3E77">
            <w:pPr>
              <w:pStyle w:val="3-"/>
            </w:pPr>
            <w:r>
              <w:rPr>
                <w:rFonts w:hint="eastAsia"/>
              </w:rPr>
              <w:tab/>
              <w:t>//</w:t>
            </w:r>
            <w:r>
              <w:rPr>
                <w:rFonts w:hint="eastAsia"/>
              </w:rPr>
              <w:tab/>
              <w:t>pthread_rwlock_trywrlock(&amp;s_lock);//取得できない時に他の処理を行いたい場合は pthread_rwlock_trywrlock() を使用する</w:t>
            </w:r>
          </w:p>
          <w:p w14:paraId="6D1EB03B" w14:textId="77777777" w:rsidR="00CF3E77" w:rsidRDefault="00CF3E77" w:rsidP="00CF3E77">
            <w:pPr>
              <w:pStyle w:val="3-"/>
            </w:pPr>
            <w:r>
              <w:tab/>
            </w:r>
            <w:r>
              <w:tab/>
            </w:r>
          </w:p>
          <w:p w14:paraId="4D5BB70A" w14:textId="77777777" w:rsidR="00CF3E77" w:rsidRDefault="00CF3E77" w:rsidP="00CF3E77">
            <w:pPr>
              <w:pStyle w:val="3-"/>
            </w:pPr>
            <w:r>
              <w:rPr>
                <w:rFonts w:hint="eastAsia"/>
              </w:rPr>
              <w:tab/>
            </w:r>
            <w:r>
              <w:rPr>
                <w:rFonts w:hint="eastAsia"/>
              </w:rPr>
              <w:tab/>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Default="00CF3E77" w:rsidP="00CF3E77">
            <w:pPr>
              <w:pStyle w:val="3-"/>
            </w:pPr>
            <w:r>
              <w:rPr>
                <w:rFonts w:hint="eastAsia"/>
              </w:rPr>
              <w:tab/>
            </w:r>
            <w:r>
              <w:rPr>
                <w:rFonts w:hint="eastAsia"/>
              </w:rPr>
              <w:tab/>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Default="00CF3E77" w:rsidP="00CF3E77">
            <w:pPr>
              <w:pStyle w:val="3-"/>
            </w:pPr>
            <w:r>
              <w:rPr>
                <w:rFonts w:hint="eastAsia"/>
              </w:rPr>
              <w:tab/>
            </w:r>
            <w:r>
              <w:rPr>
                <w:rFonts w:hint="eastAsia"/>
              </w:rPr>
              <w:tab/>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Default="00CF3E77" w:rsidP="00CF3E77">
            <w:pPr>
              <w:pStyle w:val="3-"/>
            </w:pPr>
            <w:r>
              <w:rPr>
                <w:rFonts w:hint="eastAsia"/>
              </w:rPr>
              <w:tab/>
            </w:r>
            <w:r>
              <w:rPr>
                <w:rFonts w:hint="eastAsia"/>
              </w:rPr>
              <w:tab/>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Default="00CF3E77" w:rsidP="00CF3E77">
            <w:pPr>
              <w:pStyle w:val="3-"/>
            </w:pPr>
            <w:r>
              <w:rPr>
                <w:rFonts w:hint="eastAsia"/>
              </w:rPr>
              <w:tab/>
            </w:r>
            <w:r>
              <w:rPr>
                <w:rFonts w:hint="eastAsia"/>
              </w:rPr>
              <w:tab/>
              <w:t>//データ書き戻し</w:t>
            </w:r>
          </w:p>
          <w:p w14:paraId="6BA05E53" w14:textId="77777777" w:rsidR="00CF3E77" w:rsidRDefault="00CF3E77" w:rsidP="00CF3E77">
            <w:pPr>
              <w:pStyle w:val="3-"/>
            </w:pPr>
            <w:r>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pPr>
            <w:r>
              <w:rPr>
                <w:rFonts w:hint="eastAsia"/>
              </w:rPr>
              <w:tab/>
            </w:r>
            <w:r>
              <w:rPr>
                <w:rFonts w:hint="eastAsia"/>
              </w:rPr>
              <w:tab/>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77777777" w:rsidR="00CF3E77" w:rsidRDefault="00CF3E77" w:rsidP="00CF3E77">
            <w:pPr>
              <w:pStyle w:val="3-"/>
            </w:pPr>
            <w:r>
              <w:rPr>
                <w:rFonts w:hint="eastAsia"/>
              </w:rPr>
              <w:tab/>
            </w:r>
            <w:r>
              <w:rPr>
                <w:rFonts w:hint="eastAsia"/>
              </w:rPr>
              <w:tab/>
              <w:t>//ライトロック取得</w:t>
            </w:r>
          </w:p>
          <w:p w14:paraId="6631CE58" w14:textId="77777777" w:rsidR="00CF3E77" w:rsidRDefault="00CF3E77" w:rsidP="00CF3E77">
            <w:pPr>
              <w:pStyle w:val="3-"/>
            </w:pPr>
            <w:r>
              <w:tab/>
            </w:r>
            <w:r>
              <w:tab/>
              <w:t>pthread_rwlock_unlock(&amp;s_lock);</w:t>
            </w:r>
          </w:p>
          <w:p w14:paraId="1FC5E20F" w14:textId="77777777" w:rsidR="00CF3E77" w:rsidRDefault="00CF3E77" w:rsidP="00CF3E77">
            <w:pPr>
              <w:pStyle w:val="3-"/>
            </w:pPr>
            <w:r>
              <w:tab/>
            </w:r>
            <w:r>
              <w:tab/>
            </w:r>
          </w:p>
          <w:p w14:paraId="057E15FF" w14:textId="77777777" w:rsidR="00CF3E77" w:rsidRDefault="00CF3E77" w:rsidP="00CF3E77">
            <w:pPr>
              <w:pStyle w:val="3-"/>
            </w:pPr>
            <w:r>
              <w:rPr>
                <w:rFonts w:hint="eastAsia"/>
              </w:rPr>
              <w:tab/>
            </w:r>
            <w:r>
              <w:rPr>
                <w:rFonts w:hint="eastAsia"/>
              </w:rPr>
              <w:tab/>
              <w:t>//スレッド切り替えのためのスリープ</w:t>
            </w:r>
          </w:p>
          <w:p w14:paraId="511E821F" w14:textId="77777777" w:rsidR="00CF3E77" w:rsidRDefault="00CF3E77" w:rsidP="00CF3E77">
            <w:pPr>
              <w:pStyle w:val="3-"/>
            </w:pPr>
            <w:r>
              <w:tab/>
            </w:r>
            <w:r>
              <w:tab/>
              <w:t>usleep(0);</w:t>
            </w:r>
          </w:p>
          <w:p w14:paraId="1A72B8BB" w14:textId="77777777" w:rsidR="00CF3E77" w:rsidRDefault="00CF3E77" w:rsidP="00CF3E77">
            <w:pPr>
              <w:pStyle w:val="3-"/>
            </w:pPr>
            <w:r>
              <w:rPr>
                <w:rFonts w:hint="eastAsia"/>
              </w:rPr>
              <w:tab/>
              <w:t>//</w:t>
            </w:r>
            <w:r>
              <w:rPr>
                <w:rFonts w:hint="eastAsia"/>
              </w:rPr>
              <w:tab/>
              <w:t>//スレッド切り替え</w:t>
            </w:r>
          </w:p>
          <w:p w14:paraId="3E258CC4" w14:textId="77777777" w:rsidR="00CF3E77" w:rsidRDefault="00CF3E77" w:rsidP="00CF3E77">
            <w:pPr>
              <w:pStyle w:val="3-"/>
            </w:pPr>
            <w:r>
              <w:rPr>
                <w:rFonts w:hint="eastAsia"/>
              </w:rPr>
              <w:tab/>
              <w:t>//</w:t>
            </w:r>
            <w:r>
              <w:rPr>
                <w:rFonts w:hint="eastAsia"/>
              </w:rPr>
              <w:tab/>
              <w:t>sched_yield();//同じ優先度の他のスレッドに切り替え</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pPr>
            <w:r>
              <w:rPr>
                <w:rFonts w:hint="eastAsia"/>
              </w:rPr>
              <w:tab/>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Default="00CF3E77" w:rsidP="00CF3E77">
            <w:pPr>
              <w:pStyle w:val="3-"/>
            </w:pPr>
            <w:r>
              <w:rPr>
                <w:rFonts w:hint="eastAsia"/>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pPr>
            <w:r>
              <w:rPr>
                <w:rFonts w:hint="eastAsia"/>
              </w:rPr>
              <w:tab/>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pPr>
            <w:r>
              <w:rPr>
                <w:rFonts w:hint="eastAsia"/>
              </w:rPr>
              <w:tab/>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65CE2E0F" w14:textId="77777777" w:rsidR="00CF3E77" w:rsidRDefault="00CF3E77" w:rsidP="00CF3E77">
            <w:pPr>
              <w:pStyle w:val="3-"/>
            </w:pPr>
          </w:p>
          <w:p w14:paraId="31C9E64B" w14:textId="77777777" w:rsidR="00CF3E77" w:rsidRDefault="00CF3E77" w:rsidP="00CF3E77">
            <w:pPr>
              <w:pStyle w:val="3-"/>
            </w:pPr>
            <w:r>
              <w:rPr>
                <w:rFonts w:hint="eastAsia"/>
              </w:rPr>
              <w:tab/>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pPr>
            <w:r>
              <w:rPr>
                <w:rFonts w:hint="eastAsia"/>
              </w:rPr>
              <w:tab/>
            </w:r>
            <w:r>
              <w:rPr>
                <w:rFonts w:hint="eastAsia"/>
              </w:rPr>
              <w:tab/>
              <w:t>//リードロック取得</w:t>
            </w:r>
          </w:p>
          <w:p w14:paraId="699F9664" w14:textId="77777777" w:rsidR="00CF3E77" w:rsidRDefault="00CF3E77" w:rsidP="00CF3E77">
            <w:pPr>
              <w:pStyle w:val="3-"/>
            </w:pPr>
            <w:r>
              <w:tab/>
            </w:r>
            <w:r>
              <w:tab/>
              <w:t>pthread_rwlock_rdlock(&amp;s_lock);</w:t>
            </w:r>
          </w:p>
          <w:p w14:paraId="2A5970CB" w14:textId="77777777" w:rsidR="00CF3E77" w:rsidRDefault="00CF3E77" w:rsidP="00CF3E77">
            <w:pPr>
              <w:pStyle w:val="3-"/>
            </w:pPr>
            <w:r>
              <w:rPr>
                <w:rFonts w:hint="eastAsia"/>
              </w:rPr>
              <w:tab/>
              <w:t>//</w:t>
            </w:r>
            <w:r>
              <w:rPr>
                <w:rFonts w:hint="eastAsia"/>
              </w:rPr>
              <w:tab/>
              <w:t>pthread_rwlock_tryrdlock(&amp;s_lock);//取得できない時に他の処理を行いたい場合は pthread_rwlock_tryrdlock() を使用する</w:t>
            </w:r>
          </w:p>
          <w:p w14:paraId="4448D5E4" w14:textId="77777777" w:rsidR="00CF3E77" w:rsidRDefault="00CF3E77" w:rsidP="00CF3E77">
            <w:pPr>
              <w:pStyle w:val="3-"/>
            </w:pPr>
            <w:r>
              <w:rPr>
                <w:rFonts w:hint="eastAsia"/>
              </w:rPr>
              <w:tab/>
              <w:t>//</w:t>
            </w:r>
            <w:r>
              <w:rPr>
                <w:rFonts w:hint="eastAsia"/>
              </w:rPr>
              <w:tab/>
              <w:t>pthread_rwlock_wrlock(&amp;s_lock);//全てライトロックだった場合と処理効率を比較</w:t>
            </w:r>
          </w:p>
          <w:p w14:paraId="394263DF" w14:textId="77777777" w:rsidR="00CF3E77" w:rsidRDefault="00CF3E77" w:rsidP="00CF3E77">
            <w:pPr>
              <w:pStyle w:val="3-"/>
            </w:pPr>
            <w:r>
              <w:tab/>
            </w:r>
            <w:r>
              <w:tab/>
            </w:r>
          </w:p>
          <w:p w14:paraId="42FE25E6" w14:textId="77777777" w:rsidR="00CF3E77" w:rsidRDefault="00CF3E77" w:rsidP="00CF3E77">
            <w:pPr>
              <w:pStyle w:val="3-"/>
            </w:pPr>
            <w:r>
              <w:rPr>
                <w:rFonts w:hint="eastAsia"/>
              </w:rPr>
              <w:tab/>
            </w:r>
            <w:r>
              <w:rPr>
                <w:rFonts w:hint="eastAsia"/>
              </w:rPr>
              <w:tab/>
              <w:t>//データ表示（前）</w:t>
            </w:r>
          </w:p>
          <w:p w14:paraId="2B00B1C3" w14:textId="77777777" w:rsidR="00CF3E77" w:rsidRDefault="00CF3E77" w:rsidP="00CF3E77">
            <w:pPr>
              <w:pStyle w:val="3-"/>
            </w:pPr>
            <w:r>
              <w:lastRenderedPageBreak/>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pPr>
            <w:r>
              <w:rPr>
                <w:rFonts w:hint="eastAsia"/>
              </w:rPr>
              <w:tab/>
            </w:r>
            <w:r>
              <w:rPr>
                <w:rFonts w:hint="eastAsia"/>
              </w:rPr>
              <w:tab/>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Default="00CF3E77" w:rsidP="00CF3E77">
            <w:pPr>
              <w:pStyle w:val="3-"/>
            </w:pPr>
            <w:r>
              <w:rPr>
                <w:rFonts w:hint="eastAsia"/>
              </w:rPr>
              <w:tab/>
            </w:r>
            <w:r>
              <w:rPr>
                <w:rFonts w:hint="eastAsia"/>
              </w:rPr>
              <w:tab/>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77777777" w:rsidR="00CF3E77" w:rsidRDefault="00CF3E77" w:rsidP="00CF3E77">
            <w:pPr>
              <w:pStyle w:val="3-"/>
            </w:pPr>
            <w:r>
              <w:rPr>
                <w:rFonts w:hint="eastAsia"/>
              </w:rPr>
              <w:tab/>
            </w:r>
            <w:r>
              <w:rPr>
                <w:rFonts w:hint="eastAsia"/>
              </w:rPr>
              <w:tab/>
              <w:t>//リードロック取得</w:t>
            </w:r>
          </w:p>
          <w:p w14:paraId="18F41684" w14:textId="77777777" w:rsidR="00CF3E77" w:rsidRDefault="00CF3E77" w:rsidP="00CF3E77">
            <w:pPr>
              <w:pStyle w:val="3-"/>
            </w:pPr>
            <w:r>
              <w:tab/>
            </w:r>
            <w:r>
              <w:tab/>
              <w:t>pthread_rwlock_unlock(&amp;s_lock);</w:t>
            </w:r>
          </w:p>
          <w:p w14:paraId="67109740" w14:textId="77777777" w:rsidR="00CF3E77" w:rsidRDefault="00CF3E77" w:rsidP="00CF3E77">
            <w:pPr>
              <w:pStyle w:val="3-"/>
            </w:pPr>
            <w:r>
              <w:tab/>
            </w:r>
            <w:r>
              <w:tab/>
            </w:r>
          </w:p>
          <w:p w14:paraId="02874F2A" w14:textId="77777777" w:rsidR="00CF3E77" w:rsidRDefault="00CF3E77" w:rsidP="00CF3E77">
            <w:pPr>
              <w:pStyle w:val="3-"/>
            </w:pPr>
            <w:r>
              <w:rPr>
                <w:rFonts w:hint="eastAsia"/>
              </w:rPr>
              <w:tab/>
            </w:r>
            <w:r>
              <w:rPr>
                <w:rFonts w:hint="eastAsia"/>
              </w:rPr>
              <w:tab/>
              <w:t>//スレッド切り替えのためのスリープ</w:t>
            </w:r>
          </w:p>
          <w:p w14:paraId="1BF4BABA" w14:textId="77777777" w:rsidR="00CF3E77" w:rsidRDefault="00CF3E77" w:rsidP="00CF3E77">
            <w:pPr>
              <w:pStyle w:val="3-"/>
            </w:pPr>
            <w:r>
              <w:tab/>
            </w:r>
            <w:r>
              <w:tab/>
              <w:t>usleep(0);</w:t>
            </w:r>
          </w:p>
          <w:p w14:paraId="16AC3B74" w14:textId="77777777" w:rsidR="00CF3E77" w:rsidRDefault="00CF3E77" w:rsidP="00CF3E77">
            <w:pPr>
              <w:pStyle w:val="3-"/>
            </w:pPr>
            <w:r>
              <w:rPr>
                <w:rFonts w:hint="eastAsia"/>
              </w:rPr>
              <w:tab/>
              <w:t>//</w:t>
            </w:r>
            <w:r>
              <w:rPr>
                <w:rFonts w:hint="eastAsia"/>
              </w:rPr>
              <w:tab/>
              <w:t>//スレッド切り替え</w:t>
            </w:r>
          </w:p>
          <w:p w14:paraId="68719F5D" w14:textId="77777777" w:rsidR="00CF3E77" w:rsidRDefault="00CF3E77" w:rsidP="00CF3E77">
            <w:pPr>
              <w:pStyle w:val="3-"/>
            </w:pPr>
            <w:r>
              <w:rPr>
                <w:rFonts w:hint="eastAsia"/>
              </w:rPr>
              <w:tab/>
              <w:t>//</w:t>
            </w:r>
            <w:r>
              <w:rPr>
                <w:rFonts w:hint="eastAsia"/>
              </w:rPr>
              <w:tab/>
              <w:t>sched_yield();//同じ優先度の他のスレッドに切り替え</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pPr>
            <w:r>
              <w:rPr>
                <w:rFonts w:hint="eastAsia"/>
              </w:rPr>
              <w:tab/>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t>}</w:t>
            </w:r>
          </w:p>
          <w:p w14:paraId="25E2415C" w14:textId="77777777" w:rsidR="00CF3E77" w:rsidRDefault="00CF3E77" w:rsidP="00CF3E77">
            <w:pPr>
              <w:pStyle w:val="3-"/>
            </w:pPr>
          </w:p>
          <w:p w14:paraId="73F22AC1" w14:textId="77777777" w:rsidR="00CF3E77" w:rsidRDefault="00CF3E77" w:rsidP="00CF3E77">
            <w:pPr>
              <w:pStyle w:val="3-"/>
            </w:pPr>
            <w:r>
              <w:rPr>
                <w:rFonts w:hint="eastAsia"/>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Default="00CF3E77" w:rsidP="00CF3E77">
            <w:pPr>
              <w:pStyle w:val="3-"/>
            </w:pPr>
            <w:r>
              <w:rPr>
                <w:rFonts w:hint="eastAsia"/>
              </w:rPr>
              <w:tab/>
              <w:t>//リード／ライトロック生成</w:t>
            </w:r>
          </w:p>
          <w:p w14:paraId="32CAB163" w14:textId="77777777" w:rsidR="00CF3E77" w:rsidRDefault="00CF3E77" w:rsidP="00CF3E77">
            <w:pPr>
              <w:pStyle w:val="3-"/>
            </w:pPr>
            <w:r>
              <w:rPr>
                <w:rFonts w:hint="eastAsia"/>
              </w:rPr>
              <w:tab/>
              <w:t>//※PTHREAD_RWLOCK_INITIALIZER で初期化している場合は不要</w:t>
            </w:r>
          </w:p>
          <w:p w14:paraId="2503F517" w14:textId="77777777" w:rsidR="00CF3E77" w:rsidRDefault="00CF3E77" w:rsidP="00CF3E77">
            <w:pPr>
              <w:pStyle w:val="3-"/>
            </w:pPr>
            <w:r>
              <w:tab/>
              <w:t>{</w:t>
            </w:r>
          </w:p>
          <w:p w14:paraId="23DE29D5" w14:textId="77777777" w:rsidR="00CF3E77" w:rsidRDefault="00CF3E77" w:rsidP="00CF3E77">
            <w:pPr>
              <w:pStyle w:val="3-"/>
            </w:pPr>
            <w:r>
              <w:tab/>
              <w:t>//</w:t>
            </w:r>
            <w:r>
              <w:tab/>
              <w:t>pthread_rwlockattr_t attr;</w:t>
            </w:r>
          </w:p>
          <w:p w14:paraId="1CF785E1" w14:textId="77777777" w:rsidR="00CF3E77" w:rsidRDefault="00CF3E77" w:rsidP="00CF3E77">
            <w:pPr>
              <w:pStyle w:val="3-"/>
            </w:pPr>
            <w:r>
              <w:tab/>
              <w:t>//</w:t>
            </w:r>
            <w:r>
              <w:tab/>
              <w:t>pthread_rwlockattr_init(&amp;attr);</w:t>
            </w:r>
          </w:p>
          <w:p w14:paraId="5ED7D6BD" w14:textId="77777777" w:rsidR="00CF3E77" w:rsidRDefault="00CF3E77" w:rsidP="00CF3E77">
            <w:pPr>
              <w:pStyle w:val="3-"/>
            </w:pPr>
            <w:r>
              <w:rPr>
                <w:rFonts w:hint="eastAsia"/>
              </w:rPr>
              <w:tab/>
              <w:t>//</w:t>
            </w:r>
            <w:r>
              <w:rPr>
                <w:rFonts w:hint="eastAsia"/>
              </w:rPr>
              <w:tab/>
              <w:t>pthread_rwlockattr_setpshared(&amp;attr, PTHREAD_PROCESS_SHARED);//プロセス間で共有</w:t>
            </w:r>
          </w:p>
          <w:p w14:paraId="1955EDE0" w14:textId="77777777" w:rsidR="00CF3E77" w:rsidRDefault="00CF3E77" w:rsidP="00CF3E77">
            <w:pPr>
              <w:pStyle w:val="3-"/>
            </w:pPr>
            <w:r>
              <w:rPr>
                <w:rFonts w:hint="eastAsia"/>
              </w:rPr>
              <w:tab/>
              <w:t>//</w:t>
            </w:r>
            <w:r>
              <w:rPr>
                <w:rFonts w:hint="eastAsia"/>
              </w:rPr>
              <w:tab/>
              <w:t>pthread_rwlockattr_setpshared(&amp;attr, PTHREAD_PROCESS_PRIVATE);//単独プロセス専用　※デフォルト</w:t>
            </w:r>
          </w:p>
          <w:p w14:paraId="10935C5B" w14:textId="77777777" w:rsidR="00CF3E77" w:rsidRDefault="00CF3E77" w:rsidP="00CF3E77">
            <w:pPr>
              <w:pStyle w:val="3-"/>
            </w:pPr>
            <w:r>
              <w:tab/>
              <w:t>//</w:t>
            </w:r>
            <w:r>
              <w:tab/>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pPr>
            <w:r>
              <w:rPr>
                <w:rFonts w:hint="eastAsia"/>
              </w:rPr>
              <w:tab/>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pPr>
            <w:r>
              <w:rPr>
                <w:rFonts w:hint="eastAsia"/>
              </w:rPr>
              <w:tab/>
            </w:r>
            <w:r>
              <w:rPr>
                <w:rFonts w:hint="eastAsia"/>
              </w:rPr>
              <w:tab/>
              <w:t>pthread_attr_setstacksize(&amp;attr, 1024);//スタックサイズ指定</w:t>
            </w:r>
          </w:p>
          <w:p w14:paraId="5D7430FC" w14:textId="77777777" w:rsidR="00CF3E77" w:rsidRDefault="00CF3E77" w:rsidP="00CF3E77">
            <w:pPr>
              <w:pStyle w:val="3-"/>
            </w:pPr>
            <w:r>
              <w:rPr>
                <w:rFonts w:hint="eastAsia"/>
              </w:rPr>
              <w:tab/>
            </w:r>
            <w:r>
              <w:rPr>
                <w:rFonts w:hint="eastAsia"/>
              </w:rPr>
              <w:tab/>
              <w:t>pthread_create(&amp;pth[0], &amp;attr, threadFuncR, (void*)"太郎");</w:t>
            </w:r>
          </w:p>
          <w:p w14:paraId="4D88201E" w14:textId="77777777" w:rsidR="00CF3E77" w:rsidRDefault="00CF3E77" w:rsidP="00CF3E77">
            <w:pPr>
              <w:pStyle w:val="3-"/>
            </w:pPr>
            <w:r>
              <w:rPr>
                <w:rFonts w:hint="eastAsia"/>
              </w:rPr>
              <w:tab/>
            </w:r>
            <w:r>
              <w:rPr>
                <w:rFonts w:hint="eastAsia"/>
              </w:rPr>
              <w:tab/>
              <w:t>pthread_create(&amp;pth[1], &amp;attr, threadFuncR, (void*)"次郎");</w:t>
            </w:r>
          </w:p>
          <w:p w14:paraId="7A45004D" w14:textId="77777777" w:rsidR="00CF3E77" w:rsidRDefault="00CF3E77" w:rsidP="00CF3E77">
            <w:pPr>
              <w:pStyle w:val="3-"/>
            </w:pPr>
            <w:r>
              <w:rPr>
                <w:rFonts w:hint="eastAsia"/>
              </w:rPr>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pPr>
            <w:r>
              <w:rPr>
                <w:rFonts w:hint="eastAsia"/>
              </w:rPr>
              <w:tab/>
            </w:r>
            <w:r>
              <w:rPr>
                <w:rFonts w:hint="eastAsia"/>
              </w:rPr>
              <w:tab/>
              <w:t>pthread_create(&amp;pth[3], &amp;attr, threadFuncW, (void*)"松子");</w:t>
            </w:r>
          </w:p>
          <w:p w14:paraId="48BF43A4" w14:textId="77777777" w:rsidR="00CF3E77" w:rsidRDefault="00CF3E77" w:rsidP="00CF3E77">
            <w:pPr>
              <w:pStyle w:val="3-"/>
            </w:pPr>
            <w:r>
              <w:rPr>
                <w:rFonts w:hint="eastAsia"/>
              </w:rPr>
              <w:tab/>
            </w:r>
            <w:r>
              <w:rPr>
                <w:rFonts w:hint="eastAsia"/>
              </w:rPr>
              <w:tab/>
              <w:t>pthread_create(&amp;pth[4], &amp;attr, threadFuncW, (void*)"竹子");</w:t>
            </w:r>
          </w:p>
          <w:p w14:paraId="6C92CE28" w14:textId="77777777" w:rsidR="00CF3E77" w:rsidRDefault="00CF3E77" w:rsidP="00CF3E77">
            <w:pPr>
              <w:pStyle w:val="3-"/>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pPr>
            <w:r>
              <w:rPr>
                <w:rFonts w:hint="eastAsia"/>
              </w:rPr>
              <w:tab/>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lastRenderedPageBreak/>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pPr>
            <w:r>
              <w:rPr>
                <w:rFonts w:hint="eastAsia"/>
              </w:rPr>
              <w:tab/>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Default="00CF3E77" w:rsidP="00CF3E77">
            <w:pPr>
              <w:pStyle w:val="3-"/>
            </w:pPr>
            <w:r>
              <w:tab/>
            </w:r>
            <w:r>
              <w:tab/>
            </w:r>
            <w:r>
              <w:tab/>
              <w:t>pthread_rwlock_wrlock(&amp;s_lock);</w:t>
            </w:r>
          </w:p>
          <w:p w14:paraId="22B87342" w14:textId="77777777" w:rsidR="00CF3E77" w:rsidRDefault="00CF3E77" w:rsidP="00CF3E77">
            <w:pPr>
              <w:pStyle w:val="3-"/>
            </w:pPr>
            <w:r>
              <w:tab/>
            </w:r>
            <w:r>
              <w:tab/>
            </w:r>
            <w: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Default="00CF3E77" w:rsidP="00CF3E77">
            <w:pPr>
              <w:pStyle w:val="3-"/>
            </w:pPr>
            <w:r>
              <w:rPr>
                <w:rFonts w:hint="eastAsia"/>
              </w:rPr>
              <w:tab/>
              <w:t>//リード／ライトロック破棄</w:t>
            </w:r>
          </w:p>
          <w:p w14:paraId="2C375CCC" w14:textId="77777777" w:rsidR="00CF3E77" w:rsidRDefault="00CF3E77" w:rsidP="00CF3E77">
            <w:pPr>
              <w:pStyle w:val="3-"/>
            </w:pPr>
            <w:r>
              <w:rPr>
                <w:rFonts w:hint="eastAsia"/>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Default="00CF3E77" w:rsidP="00CF3E77">
            <w:pPr>
              <w:pStyle w:val="3-"/>
            </w:pPr>
            <w:r>
              <w:tab/>
              <w:t>//</w:t>
            </w:r>
            <w:r>
              <w:tab/>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tab/>
              <w:t>return EXIT_SUCCESS;</w:t>
            </w:r>
          </w:p>
          <w:p w14:paraId="46428114" w14:textId="02A7FCD1" w:rsidR="0036070F" w:rsidRPr="00DE3BF2" w:rsidRDefault="00CF3E77" w:rsidP="00CF3E77">
            <w:pPr>
              <w:pStyle w:val="3-"/>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3A15A656" w14:textId="77777777" w:rsidR="00CF3E77" w:rsidRDefault="00CF3E77" w:rsidP="00CF3E77">
            <w:pPr>
              <w:pStyle w:val="3-"/>
            </w:pPr>
            <w:r>
              <w:t>$ ./sync</w:t>
            </w:r>
          </w:p>
          <w:p w14:paraId="6B9AF460" w14:textId="77777777" w:rsidR="00CF3E77" w:rsidRPr="00CF3E77" w:rsidRDefault="00CF3E77" w:rsidP="00CF3E77">
            <w:pPr>
              <w:pStyle w:val="3-"/>
              <w:rPr>
                <w:color w:val="auto"/>
              </w:rPr>
            </w:pPr>
            <w:r w:rsidRPr="00CF3E77">
              <w:rPr>
                <w:rFonts w:hint="eastAsia"/>
                <w:color w:val="auto"/>
              </w:rPr>
              <w:t>- begin:(R)次郎 -</w:t>
            </w:r>
          </w:p>
          <w:p w14:paraId="329DFD7D" w14:textId="77777777" w:rsidR="00CF3E77" w:rsidRPr="00CF3E77" w:rsidRDefault="00CF3E77" w:rsidP="00CF3E77">
            <w:pPr>
              <w:pStyle w:val="3-"/>
              <w:rPr>
                <w:color w:val="auto"/>
              </w:rPr>
            </w:pPr>
            <w:r w:rsidRPr="00CF3E77">
              <w:rPr>
                <w:rFonts w:hint="eastAsia"/>
                <w:color w:val="auto"/>
              </w:rPr>
              <w:t>(R)次郎: [BEFORE] commonData=0, tlsData=0</w:t>
            </w:r>
          </w:p>
          <w:p w14:paraId="72126C90" w14:textId="77777777" w:rsidR="00CF3E77" w:rsidRPr="00CF3E77" w:rsidRDefault="00CF3E77" w:rsidP="00CF3E77">
            <w:pPr>
              <w:pStyle w:val="3-"/>
              <w:rPr>
                <w:color w:val="auto"/>
              </w:rPr>
            </w:pPr>
            <w:r w:rsidRPr="00CF3E77">
              <w:rPr>
                <w:rFonts w:hint="eastAsia"/>
                <w:color w:val="auto"/>
              </w:rPr>
              <w:t>- begin:(R)三郎 -</w:t>
            </w:r>
          </w:p>
          <w:p w14:paraId="47DBCD71" w14:textId="77777777" w:rsidR="00CF3E77" w:rsidRPr="00CF3E77" w:rsidRDefault="00CF3E77" w:rsidP="00CF3E77">
            <w:pPr>
              <w:pStyle w:val="3-"/>
              <w:rPr>
                <w:color w:val="auto"/>
              </w:rPr>
            </w:pPr>
            <w:r w:rsidRPr="00CF3E77">
              <w:rPr>
                <w:rFonts w:hint="eastAsia"/>
                <w:color w:val="auto"/>
              </w:rPr>
              <w:t>(R)三郎: [BEFORE] commonData=0, tlsData=0</w:t>
            </w:r>
          </w:p>
          <w:p w14:paraId="56654F13" w14:textId="77777777" w:rsidR="00CF3E77" w:rsidRPr="00CF3E77" w:rsidRDefault="00CF3E77" w:rsidP="00CF3E77">
            <w:pPr>
              <w:pStyle w:val="3-"/>
              <w:rPr>
                <w:color w:val="auto"/>
              </w:rPr>
            </w:pPr>
            <w:r w:rsidRPr="00CF3E77">
              <w:rPr>
                <w:rFonts w:hint="eastAsia"/>
                <w:color w:val="auto"/>
              </w:rPr>
              <w:t>- begin:(W)竹子 -</w:t>
            </w:r>
          </w:p>
          <w:p w14:paraId="079782BE" w14:textId="77777777" w:rsidR="00CF3E77" w:rsidRPr="00CF3E77" w:rsidRDefault="00CF3E77" w:rsidP="00CF3E77">
            <w:pPr>
              <w:pStyle w:val="3-"/>
              <w:rPr>
                <w:color w:val="auto"/>
              </w:rPr>
            </w:pPr>
            <w:r w:rsidRPr="00CF3E77">
              <w:rPr>
                <w:rFonts w:hint="eastAsia"/>
                <w:color w:val="auto"/>
              </w:rPr>
              <w:t>- begin:(W)松子 -</w:t>
            </w:r>
          </w:p>
          <w:p w14:paraId="5A7F69A5" w14:textId="77777777" w:rsidR="00CF3E77" w:rsidRPr="00CF3E77" w:rsidRDefault="00CF3E77" w:rsidP="00CF3E77">
            <w:pPr>
              <w:pStyle w:val="3-"/>
              <w:rPr>
                <w:color w:val="auto"/>
              </w:rPr>
            </w:pPr>
            <w:r w:rsidRPr="00CF3E77">
              <w:rPr>
                <w:rFonts w:hint="eastAsia"/>
                <w:color w:val="auto"/>
              </w:rPr>
              <w:t>- begin:(R)太郎 -</w:t>
            </w:r>
          </w:p>
          <w:p w14:paraId="6504C8BD" w14:textId="77777777" w:rsidR="00CF3E77" w:rsidRPr="00CF3E77" w:rsidRDefault="00CF3E77" w:rsidP="00CF3E77">
            <w:pPr>
              <w:pStyle w:val="3-"/>
              <w:rPr>
                <w:color w:val="auto"/>
              </w:rPr>
            </w:pPr>
            <w:r w:rsidRPr="00CF3E77">
              <w:rPr>
                <w:rFonts w:hint="eastAsia"/>
                <w:color w:val="auto"/>
              </w:rPr>
              <w:t>(R)太郎: [BEFORE] commonData=0, tlsData=0</w:t>
            </w:r>
          </w:p>
          <w:p w14:paraId="0395E6C9" w14:textId="77777777" w:rsidR="00CF3E77" w:rsidRPr="00CF3E77" w:rsidRDefault="00CF3E77" w:rsidP="00CF3E77">
            <w:pPr>
              <w:pStyle w:val="3-"/>
              <w:rPr>
                <w:color w:val="auto"/>
              </w:rPr>
            </w:pPr>
            <w:r w:rsidRPr="00CF3E77">
              <w:rPr>
                <w:rFonts w:hint="eastAsia"/>
                <w:color w:val="auto"/>
              </w:rPr>
              <w:t>- begin:(W)梅子 -</w:t>
            </w:r>
          </w:p>
          <w:p w14:paraId="28C3649E" w14:textId="77777777" w:rsidR="00CF3E77" w:rsidRPr="00CF3E77" w:rsidRDefault="00CF3E77" w:rsidP="00CF3E77">
            <w:pPr>
              <w:pStyle w:val="3-"/>
              <w:rPr>
                <w:color w:val="auto"/>
              </w:rPr>
            </w:pPr>
            <w:r w:rsidRPr="00CF3E77">
              <w:rPr>
                <w:rFonts w:hint="eastAsia"/>
                <w:color w:val="auto"/>
              </w:rPr>
              <w:t>(R)太郎: [AFTER]  commonData=0, tlsData=0</w:t>
            </w:r>
          </w:p>
          <w:p w14:paraId="6AF7D2B1" w14:textId="77777777" w:rsidR="00CF3E77" w:rsidRPr="00CF3E77" w:rsidRDefault="00CF3E77" w:rsidP="00CF3E77">
            <w:pPr>
              <w:pStyle w:val="3-"/>
              <w:rPr>
                <w:color w:val="auto"/>
              </w:rPr>
            </w:pPr>
            <w:r w:rsidRPr="00CF3E77">
              <w:rPr>
                <w:rFonts w:hint="eastAsia"/>
                <w:color w:val="auto"/>
              </w:rPr>
              <w:t>(R)太郎: [BEFORE] commonData=0, tlsData=0</w:t>
            </w:r>
          </w:p>
          <w:p w14:paraId="405AD393" w14:textId="77777777" w:rsidR="00CF3E77" w:rsidRPr="00CF3E77" w:rsidRDefault="00CF3E77" w:rsidP="00CF3E77">
            <w:pPr>
              <w:pStyle w:val="3-"/>
              <w:rPr>
                <w:color w:val="auto"/>
              </w:rPr>
            </w:pPr>
            <w:r w:rsidRPr="00CF3E77">
              <w:rPr>
                <w:rFonts w:hint="eastAsia"/>
                <w:color w:val="auto"/>
              </w:rPr>
              <w:t>(R)次郎: [AFTER]  commonData=0, tlsData=0</w:t>
            </w:r>
          </w:p>
          <w:p w14:paraId="7773913B" w14:textId="77777777" w:rsidR="00CF3E77" w:rsidRPr="00CF3E77" w:rsidRDefault="00CF3E77" w:rsidP="00CF3E77">
            <w:pPr>
              <w:pStyle w:val="3-"/>
              <w:rPr>
                <w:color w:val="auto"/>
              </w:rPr>
            </w:pPr>
            <w:r w:rsidRPr="00CF3E77">
              <w:rPr>
                <w:rFonts w:hint="eastAsia"/>
                <w:color w:val="auto"/>
              </w:rPr>
              <w:t>(R)次郎: [BEFORE] commonData=0, tlsData=0</w:t>
            </w:r>
          </w:p>
          <w:p w14:paraId="279774AE" w14:textId="77777777" w:rsidR="00CF3E77" w:rsidRPr="00CF3E77" w:rsidRDefault="00CF3E77" w:rsidP="00CF3E77">
            <w:pPr>
              <w:pStyle w:val="3-"/>
              <w:rPr>
                <w:color w:val="auto"/>
              </w:rPr>
            </w:pPr>
            <w:r w:rsidRPr="00CF3E77">
              <w:rPr>
                <w:rFonts w:hint="eastAsia"/>
                <w:color w:val="auto"/>
              </w:rPr>
              <w:lastRenderedPageBreak/>
              <w:t>(R)三郎: [AFTER]  commonData=0, tlsData=0</w:t>
            </w:r>
          </w:p>
          <w:p w14:paraId="7863EE94" w14:textId="77777777" w:rsidR="00CF3E77" w:rsidRPr="00CF3E77" w:rsidRDefault="00CF3E77" w:rsidP="00CF3E77">
            <w:pPr>
              <w:pStyle w:val="3-"/>
              <w:rPr>
                <w:color w:val="auto"/>
              </w:rPr>
            </w:pPr>
            <w:r w:rsidRPr="00CF3E77">
              <w:rPr>
                <w:rFonts w:hint="eastAsia"/>
                <w:color w:val="auto"/>
              </w:rPr>
              <w:t>(R)三郎: [BEFORE] commonData=0, tlsData=0</w:t>
            </w:r>
          </w:p>
          <w:p w14:paraId="2CC4ACE3" w14:textId="77777777" w:rsidR="00CF3E77" w:rsidRPr="00CF3E77" w:rsidRDefault="00CF3E77" w:rsidP="00CF3E77">
            <w:pPr>
              <w:pStyle w:val="3-"/>
              <w:rPr>
                <w:color w:val="auto"/>
              </w:rPr>
            </w:pPr>
            <w:r w:rsidRPr="00CF3E77">
              <w:rPr>
                <w:rFonts w:hint="eastAsia"/>
                <w:color w:val="auto"/>
              </w:rPr>
              <w:t>(R)次郎: [AFTER]  commonData=0, tlsData=0</w:t>
            </w:r>
          </w:p>
          <w:p w14:paraId="10294387" w14:textId="77777777" w:rsidR="00CF3E77" w:rsidRPr="00CF3E77" w:rsidRDefault="00CF3E77" w:rsidP="00CF3E77">
            <w:pPr>
              <w:pStyle w:val="3-"/>
              <w:rPr>
                <w:color w:val="auto"/>
              </w:rPr>
            </w:pPr>
            <w:r w:rsidRPr="00CF3E77">
              <w:rPr>
                <w:rFonts w:hint="eastAsia"/>
                <w:color w:val="auto"/>
              </w:rPr>
              <w:t>(R)次郎: [BEFORE] commonData=0, tlsData=0</w:t>
            </w:r>
          </w:p>
          <w:p w14:paraId="1A105B53" w14:textId="77777777" w:rsidR="00CF3E77" w:rsidRPr="00CF3E77" w:rsidRDefault="00CF3E77" w:rsidP="00CF3E77">
            <w:pPr>
              <w:pStyle w:val="3-"/>
              <w:rPr>
                <w:color w:val="auto"/>
              </w:rPr>
            </w:pPr>
            <w:r w:rsidRPr="00CF3E77">
              <w:rPr>
                <w:rFonts w:hint="eastAsia"/>
                <w:color w:val="auto"/>
              </w:rPr>
              <w:t>(R)太郎: [AFTER]  commonData=0, tlsData=0</w:t>
            </w:r>
          </w:p>
          <w:p w14:paraId="008C4B5C" w14:textId="77777777" w:rsidR="00CF3E77" w:rsidRPr="00CF3E77" w:rsidRDefault="00CF3E77" w:rsidP="00CF3E77">
            <w:pPr>
              <w:pStyle w:val="3-"/>
              <w:rPr>
                <w:color w:val="auto"/>
              </w:rPr>
            </w:pPr>
            <w:r w:rsidRPr="00CF3E77">
              <w:rPr>
                <w:rFonts w:hint="eastAsia"/>
                <w:color w:val="auto"/>
              </w:rPr>
              <w:t>(R)太郎: [BEFORE] commonData=0, tlsData=0</w:t>
            </w:r>
          </w:p>
          <w:p w14:paraId="2133B17C" w14:textId="77777777" w:rsidR="00CF3E77" w:rsidRPr="00CF3E77" w:rsidRDefault="00CF3E77" w:rsidP="00CF3E77">
            <w:pPr>
              <w:pStyle w:val="3-"/>
              <w:rPr>
                <w:color w:val="auto"/>
              </w:rPr>
            </w:pPr>
            <w:r w:rsidRPr="00CF3E77">
              <w:rPr>
                <w:rFonts w:hint="eastAsia"/>
                <w:color w:val="auto"/>
              </w:rPr>
              <w:t>(R)三郎: [AFTER]  commonData=0, tlsData=0</w:t>
            </w:r>
          </w:p>
          <w:p w14:paraId="572CAA34" w14:textId="77777777" w:rsidR="00CF3E77" w:rsidRPr="00CF3E77" w:rsidRDefault="00CF3E77" w:rsidP="00CF3E77">
            <w:pPr>
              <w:pStyle w:val="3-"/>
              <w:rPr>
                <w:color w:val="auto"/>
              </w:rPr>
            </w:pPr>
            <w:r w:rsidRPr="00CF3E77">
              <w:rPr>
                <w:rFonts w:hint="eastAsia"/>
                <w:color w:val="auto"/>
              </w:rPr>
              <w:t>(R)三郎: [BEFORE] commonData=0, tlsData=0</w:t>
            </w:r>
          </w:p>
          <w:p w14:paraId="678A6F28" w14:textId="77777777" w:rsidR="00CF3E77" w:rsidRPr="00CF3E77" w:rsidRDefault="00CF3E77" w:rsidP="00CF3E77">
            <w:pPr>
              <w:pStyle w:val="3-"/>
              <w:rPr>
                <w:color w:val="auto"/>
              </w:rPr>
            </w:pPr>
            <w:r w:rsidRPr="00CF3E77">
              <w:rPr>
                <w:rFonts w:hint="eastAsia"/>
                <w:color w:val="auto"/>
              </w:rPr>
              <w:t>(R)三郎: [AFTER]  commonData=0, tlsData=0</w:t>
            </w:r>
          </w:p>
          <w:p w14:paraId="44D74705" w14:textId="77777777" w:rsidR="00CF3E77" w:rsidRPr="00CF3E77" w:rsidRDefault="00CF3E77" w:rsidP="00CF3E77">
            <w:pPr>
              <w:pStyle w:val="3-"/>
              <w:rPr>
                <w:color w:val="auto"/>
              </w:rPr>
            </w:pPr>
            <w:r w:rsidRPr="00CF3E77">
              <w:rPr>
                <w:rFonts w:hint="eastAsia"/>
                <w:color w:val="auto"/>
              </w:rPr>
              <w:t>- end:(R)三郎 -</w:t>
            </w:r>
          </w:p>
          <w:p w14:paraId="11CC5D77" w14:textId="77777777" w:rsidR="00CF3E77" w:rsidRPr="00CF3E77" w:rsidRDefault="00CF3E77" w:rsidP="00CF3E77">
            <w:pPr>
              <w:pStyle w:val="3-"/>
              <w:rPr>
                <w:color w:val="auto"/>
              </w:rPr>
            </w:pPr>
            <w:r w:rsidRPr="00CF3E77">
              <w:rPr>
                <w:rFonts w:hint="eastAsia"/>
                <w:color w:val="auto"/>
              </w:rPr>
              <w:t>(R)次郎: [AFTER]  commonData=0, tlsData=0</w:t>
            </w:r>
          </w:p>
          <w:p w14:paraId="682A5F1E" w14:textId="77777777" w:rsidR="00CF3E77" w:rsidRPr="00CF3E77" w:rsidRDefault="00CF3E77" w:rsidP="00CF3E77">
            <w:pPr>
              <w:pStyle w:val="3-"/>
              <w:rPr>
                <w:color w:val="auto"/>
              </w:rPr>
            </w:pPr>
            <w:r w:rsidRPr="00CF3E77">
              <w:rPr>
                <w:rFonts w:hint="eastAsia"/>
                <w:color w:val="auto"/>
              </w:rPr>
              <w:t>- end:(R)次郎 -</w:t>
            </w:r>
          </w:p>
          <w:p w14:paraId="3C8FE747" w14:textId="77777777" w:rsidR="00CF3E77" w:rsidRPr="00CF3E77" w:rsidRDefault="00CF3E77" w:rsidP="00CF3E77">
            <w:pPr>
              <w:pStyle w:val="3-"/>
              <w:rPr>
                <w:color w:val="auto"/>
              </w:rPr>
            </w:pPr>
            <w:r w:rsidRPr="00CF3E77">
              <w:rPr>
                <w:rFonts w:hint="eastAsia"/>
                <w:color w:val="auto"/>
              </w:rPr>
              <w:t>(R)太郎: [AFTER]  commonData=0, tlsData=0</w:t>
            </w:r>
          </w:p>
          <w:p w14:paraId="77A85F6A" w14:textId="77777777" w:rsidR="00CF3E77" w:rsidRPr="00CF3E77" w:rsidRDefault="00CF3E77" w:rsidP="00CF3E77">
            <w:pPr>
              <w:pStyle w:val="3-"/>
              <w:rPr>
                <w:color w:val="auto"/>
              </w:rPr>
            </w:pPr>
            <w:r w:rsidRPr="00CF3E77">
              <w:rPr>
                <w:rFonts w:hint="eastAsia"/>
                <w:color w:val="auto"/>
              </w:rPr>
              <w:t>(W)竹子: [BEFORE] commonData=0, tlsData=0</w:t>
            </w:r>
          </w:p>
          <w:p w14:paraId="1161506F" w14:textId="77777777" w:rsidR="00CF3E77" w:rsidRPr="00CF3E77" w:rsidRDefault="00CF3E77" w:rsidP="00CF3E77">
            <w:pPr>
              <w:pStyle w:val="3-"/>
              <w:rPr>
                <w:color w:val="auto"/>
              </w:rPr>
            </w:pPr>
            <w:r w:rsidRPr="00CF3E77">
              <w:rPr>
                <w:rFonts w:hint="eastAsia"/>
                <w:color w:val="auto"/>
              </w:rPr>
              <w:t>- end:(R)太郎 -</w:t>
            </w:r>
          </w:p>
          <w:p w14:paraId="5D576D97" w14:textId="77777777" w:rsidR="00CF3E77" w:rsidRPr="00CF3E77" w:rsidRDefault="00CF3E77" w:rsidP="00CF3E77">
            <w:pPr>
              <w:pStyle w:val="3-"/>
              <w:rPr>
                <w:color w:val="auto"/>
              </w:rPr>
            </w:pPr>
            <w:r w:rsidRPr="00CF3E77">
              <w:rPr>
                <w:rFonts w:hint="eastAsia"/>
                <w:color w:val="auto"/>
              </w:rPr>
              <w:t>(W)竹子: [AFTER]  commonData=1, tlsData=1</w:t>
            </w:r>
          </w:p>
          <w:p w14:paraId="7E142DB1" w14:textId="77777777" w:rsidR="00CF3E77" w:rsidRPr="00CF3E77" w:rsidRDefault="00CF3E77" w:rsidP="00CF3E77">
            <w:pPr>
              <w:pStyle w:val="3-"/>
              <w:rPr>
                <w:color w:val="auto"/>
              </w:rPr>
            </w:pPr>
            <w:r w:rsidRPr="00CF3E77">
              <w:rPr>
                <w:rFonts w:hint="eastAsia"/>
                <w:color w:val="auto"/>
              </w:rPr>
              <w:t>(W)松子: [BEFORE] commonData=1, tlsData=0</w:t>
            </w:r>
          </w:p>
          <w:p w14:paraId="6729D875" w14:textId="77777777" w:rsidR="00CF3E77" w:rsidRPr="00CF3E77" w:rsidRDefault="00CF3E77" w:rsidP="00CF3E77">
            <w:pPr>
              <w:pStyle w:val="3-"/>
              <w:rPr>
                <w:color w:val="auto"/>
              </w:rPr>
            </w:pPr>
            <w:r w:rsidRPr="00CF3E77">
              <w:rPr>
                <w:rFonts w:hint="eastAsia"/>
                <w:color w:val="auto"/>
              </w:rPr>
              <w:t>(W)松子: [AFTER]  commonData=2, tlsData=1</w:t>
            </w:r>
          </w:p>
          <w:p w14:paraId="4B61F5C4" w14:textId="77777777" w:rsidR="00CF3E77" w:rsidRPr="00CF3E77" w:rsidRDefault="00CF3E77" w:rsidP="00CF3E77">
            <w:pPr>
              <w:pStyle w:val="3-"/>
              <w:rPr>
                <w:color w:val="auto"/>
              </w:rPr>
            </w:pPr>
            <w:r w:rsidRPr="00CF3E77">
              <w:rPr>
                <w:rFonts w:hint="eastAsia"/>
                <w:color w:val="auto"/>
              </w:rPr>
              <w:t>(W)梅子: [BEFORE] commonData=2, tlsData=0</w:t>
            </w:r>
          </w:p>
          <w:p w14:paraId="081E4450" w14:textId="77777777" w:rsidR="00CF3E77" w:rsidRPr="00CF3E77" w:rsidRDefault="00CF3E77" w:rsidP="00CF3E77">
            <w:pPr>
              <w:pStyle w:val="3-"/>
              <w:rPr>
                <w:color w:val="auto"/>
              </w:rPr>
            </w:pPr>
            <w:r w:rsidRPr="00CF3E77">
              <w:rPr>
                <w:rFonts w:hint="eastAsia"/>
                <w:color w:val="auto"/>
              </w:rPr>
              <w:t>(W)梅子: [AFTER]  commonData=3, tlsData=1</w:t>
            </w:r>
          </w:p>
          <w:p w14:paraId="0C2F57F4" w14:textId="77777777" w:rsidR="00CF3E77" w:rsidRPr="00CF3E77" w:rsidRDefault="00CF3E77" w:rsidP="00CF3E77">
            <w:pPr>
              <w:pStyle w:val="3-"/>
              <w:rPr>
                <w:color w:val="auto"/>
              </w:rPr>
            </w:pPr>
            <w:r w:rsidRPr="00CF3E77">
              <w:rPr>
                <w:rFonts w:hint="eastAsia"/>
                <w:color w:val="auto"/>
              </w:rPr>
              <w:t>(W)竹子: [BEFORE] commonData=3, tlsData=1</w:t>
            </w:r>
          </w:p>
          <w:p w14:paraId="0F4DE989" w14:textId="77777777" w:rsidR="00CF3E77" w:rsidRPr="00CF3E77" w:rsidRDefault="00CF3E77" w:rsidP="00CF3E77">
            <w:pPr>
              <w:pStyle w:val="3-"/>
              <w:rPr>
                <w:color w:val="auto"/>
              </w:rPr>
            </w:pPr>
            <w:r w:rsidRPr="00CF3E77">
              <w:rPr>
                <w:rFonts w:hint="eastAsia"/>
                <w:color w:val="auto"/>
              </w:rPr>
              <w:t>(W)竹子: [AFTER]  commonData=4, tlsData=2</w:t>
            </w:r>
          </w:p>
          <w:p w14:paraId="3B04E198" w14:textId="77777777" w:rsidR="00CF3E77" w:rsidRPr="00CF3E77" w:rsidRDefault="00CF3E77" w:rsidP="00CF3E77">
            <w:pPr>
              <w:pStyle w:val="3-"/>
              <w:rPr>
                <w:color w:val="auto"/>
              </w:rPr>
            </w:pPr>
            <w:r w:rsidRPr="00CF3E77">
              <w:rPr>
                <w:rFonts w:hint="eastAsia"/>
                <w:color w:val="auto"/>
              </w:rPr>
              <w:t>(W)松子: [BEFORE] commonData=4, tlsData=1</w:t>
            </w:r>
          </w:p>
          <w:p w14:paraId="454F603B" w14:textId="77777777" w:rsidR="00CF3E77" w:rsidRPr="00CF3E77" w:rsidRDefault="00CF3E77" w:rsidP="00CF3E77">
            <w:pPr>
              <w:pStyle w:val="3-"/>
              <w:rPr>
                <w:color w:val="auto"/>
              </w:rPr>
            </w:pPr>
            <w:r w:rsidRPr="00CF3E77">
              <w:rPr>
                <w:rFonts w:hint="eastAsia"/>
                <w:color w:val="auto"/>
              </w:rPr>
              <w:t>(W)松子: [AFTER]  commonData=5, tlsData=2</w:t>
            </w:r>
          </w:p>
          <w:p w14:paraId="112B9360" w14:textId="77777777" w:rsidR="00CF3E77" w:rsidRPr="00CF3E77" w:rsidRDefault="00CF3E77" w:rsidP="00CF3E77">
            <w:pPr>
              <w:pStyle w:val="3-"/>
              <w:rPr>
                <w:color w:val="auto"/>
              </w:rPr>
            </w:pPr>
            <w:r w:rsidRPr="00CF3E77">
              <w:rPr>
                <w:rFonts w:hint="eastAsia"/>
                <w:color w:val="auto"/>
              </w:rPr>
              <w:t>(W)梅子: [BEFORE] commonData=5, tlsData=1</w:t>
            </w:r>
          </w:p>
          <w:p w14:paraId="4FC1787B" w14:textId="77777777" w:rsidR="00CF3E77" w:rsidRPr="00CF3E77" w:rsidRDefault="00CF3E77" w:rsidP="00CF3E77">
            <w:pPr>
              <w:pStyle w:val="3-"/>
              <w:rPr>
                <w:color w:val="auto"/>
              </w:rPr>
            </w:pPr>
            <w:r w:rsidRPr="00CF3E77">
              <w:rPr>
                <w:rFonts w:hint="eastAsia"/>
                <w:color w:val="auto"/>
              </w:rPr>
              <w:t>(W)梅子: [AFTER]  commonData=6, tlsData=2</w:t>
            </w:r>
          </w:p>
          <w:p w14:paraId="4C37DFC6" w14:textId="77777777" w:rsidR="00CF3E77" w:rsidRPr="00CF3E77" w:rsidRDefault="00CF3E77" w:rsidP="00CF3E77">
            <w:pPr>
              <w:pStyle w:val="3-"/>
              <w:rPr>
                <w:color w:val="auto"/>
              </w:rPr>
            </w:pPr>
            <w:r w:rsidRPr="00CF3E77">
              <w:rPr>
                <w:rFonts w:hint="eastAsia"/>
                <w:color w:val="auto"/>
              </w:rPr>
              <w:t>(W)竹子: [BEFORE] commonData=6, tlsData=2</w:t>
            </w:r>
          </w:p>
          <w:p w14:paraId="169087A6" w14:textId="77777777" w:rsidR="00CF3E77" w:rsidRPr="00CF3E77" w:rsidRDefault="00CF3E77" w:rsidP="00CF3E77">
            <w:pPr>
              <w:pStyle w:val="3-"/>
              <w:rPr>
                <w:color w:val="auto"/>
              </w:rPr>
            </w:pPr>
            <w:r w:rsidRPr="00CF3E77">
              <w:rPr>
                <w:rFonts w:hint="eastAsia"/>
                <w:color w:val="auto"/>
              </w:rPr>
              <w:t>(W)竹子: [AFTER]  commonData=7, tlsData=3</w:t>
            </w:r>
          </w:p>
          <w:p w14:paraId="41B0A12E" w14:textId="77777777" w:rsidR="00CF3E77" w:rsidRPr="00CF3E77" w:rsidRDefault="00CF3E77" w:rsidP="00CF3E77">
            <w:pPr>
              <w:pStyle w:val="3-"/>
              <w:rPr>
                <w:color w:val="auto"/>
              </w:rPr>
            </w:pPr>
            <w:r w:rsidRPr="00CF3E77">
              <w:rPr>
                <w:rFonts w:hint="eastAsia"/>
                <w:color w:val="auto"/>
              </w:rPr>
              <w:t>(W)松子: [BEFORE] commonData=7, tlsData=2</w:t>
            </w:r>
          </w:p>
          <w:p w14:paraId="30242C31" w14:textId="77777777" w:rsidR="00CF3E77" w:rsidRPr="00CF3E77" w:rsidRDefault="00CF3E77" w:rsidP="00CF3E77">
            <w:pPr>
              <w:pStyle w:val="3-"/>
              <w:rPr>
                <w:color w:val="auto"/>
              </w:rPr>
            </w:pPr>
            <w:r w:rsidRPr="00CF3E77">
              <w:rPr>
                <w:rFonts w:hint="eastAsia"/>
                <w:color w:val="auto"/>
              </w:rPr>
              <w:t>- end:(W)竹子 -</w:t>
            </w:r>
          </w:p>
          <w:p w14:paraId="76C01C67" w14:textId="77777777" w:rsidR="00CF3E77" w:rsidRPr="00CF3E77" w:rsidRDefault="00CF3E77" w:rsidP="00CF3E77">
            <w:pPr>
              <w:pStyle w:val="3-"/>
              <w:rPr>
                <w:color w:val="auto"/>
              </w:rPr>
            </w:pPr>
            <w:r w:rsidRPr="00CF3E77">
              <w:rPr>
                <w:rFonts w:hint="eastAsia"/>
                <w:color w:val="auto"/>
              </w:rPr>
              <w:t>(W)松子: [AFTER]  commonData=8, tlsData=3</w:t>
            </w:r>
          </w:p>
          <w:p w14:paraId="430E9BFF" w14:textId="77777777" w:rsidR="00CF3E77" w:rsidRPr="00CF3E77" w:rsidRDefault="00CF3E77" w:rsidP="00CF3E77">
            <w:pPr>
              <w:pStyle w:val="3-"/>
              <w:rPr>
                <w:color w:val="auto"/>
              </w:rPr>
            </w:pPr>
            <w:r w:rsidRPr="00CF3E77">
              <w:rPr>
                <w:rFonts w:hint="eastAsia"/>
                <w:color w:val="auto"/>
              </w:rPr>
              <w:t>(W)梅子: [BEFORE] commonData=8, tlsData=2</w:t>
            </w:r>
          </w:p>
          <w:p w14:paraId="228353CA" w14:textId="77777777" w:rsidR="00CF3E77" w:rsidRPr="00CF3E77" w:rsidRDefault="00CF3E77" w:rsidP="00CF3E77">
            <w:pPr>
              <w:pStyle w:val="3-"/>
              <w:rPr>
                <w:color w:val="auto"/>
              </w:rPr>
            </w:pPr>
            <w:r w:rsidRPr="00CF3E77">
              <w:rPr>
                <w:rFonts w:hint="eastAsia"/>
                <w:color w:val="auto"/>
              </w:rPr>
              <w:t>- end:(W)松子 -</w:t>
            </w:r>
          </w:p>
          <w:p w14:paraId="2332312B" w14:textId="77777777" w:rsidR="00CF3E77" w:rsidRPr="00CF3E77" w:rsidRDefault="00CF3E77" w:rsidP="00CF3E77">
            <w:pPr>
              <w:pStyle w:val="3-"/>
              <w:rPr>
                <w:color w:val="auto"/>
              </w:rPr>
            </w:pPr>
            <w:r w:rsidRPr="00CF3E77">
              <w:rPr>
                <w:rFonts w:hint="eastAsia"/>
                <w:color w:val="auto"/>
              </w:rPr>
              <w:t>(W)梅子: [AFTER]  commonData=9, tlsData=3</w:t>
            </w:r>
          </w:p>
          <w:p w14:paraId="57950EB8" w14:textId="77777777" w:rsidR="00CF3E77" w:rsidRPr="00CF3E77" w:rsidRDefault="00CF3E77" w:rsidP="00CF3E77">
            <w:pPr>
              <w:pStyle w:val="3-"/>
              <w:rPr>
                <w:color w:val="auto"/>
              </w:rPr>
            </w:pPr>
            <w:r w:rsidRPr="00CF3E77">
              <w:rPr>
                <w:rFonts w:hint="eastAsia"/>
                <w:color w:val="auto"/>
              </w:rPr>
              <w:t>- end:(W)梅子 -</w:t>
            </w:r>
          </w:p>
          <w:p w14:paraId="0C62895B" w14:textId="77777777" w:rsidR="00CF3E77" w:rsidRPr="00CF3E77" w:rsidRDefault="00CF3E77" w:rsidP="00CF3E77">
            <w:pPr>
              <w:pStyle w:val="3-"/>
              <w:rPr>
                <w:color w:val="auto"/>
              </w:rPr>
            </w:pPr>
            <w:r w:rsidRPr="00CF3E77">
              <w:rPr>
                <w:color w:val="auto"/>
              </w:rPr>
              <w:t>Time = 3.426866 sec</w:t>
            </w:r>
          </w:p>
          <w:p w14:paraId="0D42BBB8" w14:textId="3B3C19BD" w:rsidR="0036070F" w:rsidRPr="00DD51B6" w:rsidRDefault="00CF3E77" w:rsidP="00CF3E77">
            <w:pPr>
              <w:pStyle w:val="3-"/>
            </w:pPr>
            <w:r w:rsidRPr="00CF3E77">
              <w:rPr>
                <w:color w:val="auto"/>
              </w:rPr>
              <w:t>Read-WriteLock * 10000000 = 0.914415 sec</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lastRenderedPageBreak/>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3426A699" w14:textId="77777777" w:rsidR="00CF3E77" w:rsidRDefault="00CF3E77" w:rsidP="00CF3E77">
            <w:pPr>
              <w:pStyle w:val="3-"/>
            </w:pPr>
            <w:r>
              <w:t>$ ./sync</w:t>
            </w:r>
          </w:p>
          <w:p w14:paraId="49D20A55" w14:textId="77777777" w:rsidR="00CF3E77" w:rsidRPr="00CF3E77" w:rsidRDefault="00CF3E77" w:rsidP="00CF3E77">
            <w:pPr>
              <w:pStyle w:val="3-"/>
              <w:rPr>
                <w:color w:val="auto"/>
              </w:rPr>
            </w:pPr>
            <w:r w:rsidRPr="00CF3E77">
              <w:rPr>
                <w:rFonts w:hint="eastAsia"/>
                <w:color w:val="auto"/>
              </w:rPr>
              <w:t>- begin:(R)三郎 -</w:t>
            </w:r>
          </w:p>
          <w:p w14:paraId="19E3350D" w14:textId="77777777" w:rsidR="00CF3E77" w:rsidRPr="00CF3E77" w:rsidRDefault="00CF3E77" w:rsidP="00CF3E77">
            <w:pPr>
              <w:pStyle w:val="3-"/>
              <w:rPr>
                <w:color w:val="auto"/>
              </w:rPr>
            </w:pPr>
            <w:r w:rsidRPr="00CF3E77">
              <w:rPr>
                <w:rFonts w:hint="eastAsia"/>
                <w:color w:val="auto"/>
              </w:rPr>
              <w:t>(R)三郎: [BEFORE] commonData=0, tlsData=0</w:t>
            </w:r>
          </w:p>
          <w:p w14:paraId="3C76E2DA" w14:textId="77777777" w:rsidR="00CF3E77" w:rsidRPr="00CF3E77" w:rsidRDefault="00CF3E77" w:rsidP="00CF3E77">
            <w:pPr>
              <w:pStyle w:val="3-"/>
              <w:rPr>
                <w:color w:val="auto"/>
              </w:rPr>
            </w:pPr>
            <w:r w:rsidRPr="00CF3E77">
              <w:rPr>
                <w:rFonts w:hint="eastAsia"/>
                <w:color w:val="auto"/>
              </w:rPr>
              <w:t>- begin:(R)太郎 -</w:t>
            </w:r>
          </w:p>
          <w:p w14:paraId="37E9A8B3" w14:textId="77777777" w:rsidR="00CF3E77" w:rsidRPr="00CF3E77" w:rsidRDefault="00CF3E77" w:rsidP="00CF3E77">
            <w:pPr>
              <w:pStyle w:val="3-"/>
              <w:rPr>
                <w:color w:val="auto"/>
              </w:rPr>
            </w:pPr>
            <w:r w:rsidRPr="00CF3E77">
              <w:rPr>
                <w:rFonts w:hint="eastAsia"/>
                <w:color w:val="auto"/>
              </w:rPr>
              <w:t>- begin:(W)松子 -</w:t>
            </w:r>
          </w:p>
          <w:p w14:paraId="19F9BD43" w14:textId="77777777" w:rsidR="00CF3E77" w:rsidRPr="00CF3E77" w:rsidRDefault="00CF3E77" w:rsidP="00CF3E77">
            <w:pPr>
              <w:pStyle w:val="3-"/>
              <w:rPr>
                <w:color w:val="auto"/>
              </w:rPr>
            </w:pPr>
            <w:r w:rsidRPr="00CF3E77">
              <w:rPr>
                <w:rFonts w:hint="eastAsia"/>
                <w:color w:val="auto"/>
              </w:rPr>
              <w:t>- begin:(W)梅子 -</w:t>
            </w:r>
          </w:p>
          <w:p w14:paraId="1CDE6BD7" w14:textId="77777777" w:rsidR="00CF3E77" w:rsidRPr="00CF3E77" w:rsidRDefault="00CF3E77" w:rsidP="00CF3E77">
            <w:pPr>
              <w:pStyle w:val="3-"/>
              <w:rPr>
                <w:color w:val="auto"/>
              </w:rPr>
            </w:pPr>
            <w:r w:rsidRPr="00CF3E77">
              <w:rPr>
                <w:rFonts w:hint="eastAsia"/>
                <w:color w:val="auto"/>
              </w:rPr>
              <w:t>- begin:(R)次郎 -</w:t>
            </w:r>
          </w:p>
          <w:p w14:paraId="1BDBC8EF" w14:textId="77777777" w:rsidR="00CF3E77" w:rsidRPr="00CF3E77" w:rsidRDefault="00CF3E77" w:rsidP="00CF3E77">
            <w:pPr>
              <w:pStyle w:val="3-"/>
              <w:rPr>
                <w:color w:val="auto"/>
              </w:rPr>
            </w:pPr>
            <w:r w:rsidRPr="00CF3E77">
              <w:rPr>
                <w:rFonts w:hint="eastAsia"/>
                <w:color w:val="auto"/>
              </w:rPr>
              <w:t>- begin:(W)竹子 -</w:t>
            </w:r>
          </w:p>
          <w:p w14:paraId="59B84AA5" w14:textId="77777777" w:rsidR="00CF3E77" w:rsidRPr="00CF3E77" w:rsidRDefault="00CF3E77" w:rsidP="00CF3E77">
            <w:pPr>
              <w:pStyle w:val="3-"/>
              <w:rPr>
                <w:color w:val="auto"/>
              </w:rPr>
            </w:pPr>
            <w:r w:rsidRPr="00CF3E77">
              <w:rPr>
                <w:rFonts w:hint="eastAsia"/>
                <w:color w:val="auto"/>
              </w:rPr>
              <w:t>(R)三郎: [AFTER]  commonData=0, tlsData=0</w:t>
            </w:r>
          </w:p>
          <w:p w14:paraId="0E148345" w14:textId="77777777" w:rsidR="00CF3E77" w:rsidRPr="00CF3E77" w:rsidRDefault="00CF3E77" w:rsidP="00CF3E77">
            <w:pPr>
              <w:pStyle w:val="3-"/>
              <w:rPr>
                <w:color w:val="auto"/>
              </w:rPr>
            </w:pPr>
            <w:r w:rsidRPr="00CF3E77">
              <w:rPr>
                <w:rFonts w:hint="eastAsia"/>
                <w:color w:val="auto"/>
              </w:rPr>
              <w:t>(R)太郎: [BEFORE] commonData=0, tlsData=0</w:t>
            </w:r>
          </w:p>
          <w:p w14:paraId="43FCB40D" w14:textId="77777777" w:rsidR="00CF3E77" w:rsidRPr="00CF3E77" w:rsidRDefault="00CF3E77" w:rsidP="00CF3E77">
            <w:pPr>
              <w:pStyle w:val="3-"/>
              <w:rPr>
                <w:color w:val="auto"/>
              </w:rPr>
            </w:pPr>
            <w:r w:rsidRPr="00CF3E77">
              <w:rPr>
                <w:rFonts w:hint="eastAsia"/>
                <w:color w:val="auto"/>
              </w:rPr>
              <w:t>(R)太郎: [AFTER]  commonData=0, tlsData=0</w:t>
            </w:r>
          </w:p>
          <w:p w14:paraId="50942339" w14:textId="77777777" w:rsidR="00CF3E77" w:rsidRPr="00CF3E77" w:rsidRDefault="00CF3E77" w:rsidP="00CF3E77">
            <w:pPr>
              <w:pStyle w:val="3-"/>
              <w:rPr>
                <w:color w:val="auto"/>
              </w:rPr>
            </w:pPr>
            <w:r w:rsidRPr="00CF3E77">
              <w:rPr>
                <w:rFonts w:hint="eastAsia"/>
                <w:color w:val="auto"/>
              </w:rPr>
              <w:t>(W)松子: [BEFORE] commonData=0, tlsData=0</w:t>
            </w:r>
          </w:p>
          <w:p w14:paraId="5E182D01" w14:textId="77777777" w:rsidR="00CF3E77" w:rsidRPr="00CF3E77" w:rsidRDefault="00CF3E77" w:rsidP="00CF3E77">
            <w:pPr>
              <w:pStyle w:val="3-"/>
              <w:rPr>
                <w:color w:val="auto"/>
              </w:rPr>
            </w:pPr>
            <w:r w:rsidRPr="00CF3E77">
              <w:rPr>
                <w:rFonts w:hint="eastAsia"/>
                <w:color w:val="auto"/>
              </w:rPr>
              <w:t>(W)松子: [AFTER]  commonData=1, tlsData=1</w:t>
            </w:r>
          </w:p>
          <w:p w14:paraId="60835D66" w14:textId="77777777" w:rsidR="00CF3E77" w:rsidRPr="00CF3E77" w:rsidRDefault="00CF3E77" w:rsidP="00CF3E77">
            <w:pPr>
              <w:pStyle w:val="3-"/>
              <w:rPr>
                <w:color w:val="auto"/>
              </w:rPr>
            </w:pPr>
            <w:r w:rsidRPr="00CF3E77">
              <w:rPr>
                <w:rFonts w:hint="eastAsia"/>
                <w:color w:val="auto"/>
              </w:rPr>
              <w:t>(W)梅子: [BEFORE] commonData=1, tlsData=0</w:t>
            </w:r>
          </w:p>
          <w:p w14:paraId="2AA2EA52" w14:textId="77777777" w:rsidR="00CF3E77" w:rsidRPr="00CF3E77" w:rsidRDefault="00CF3E77" w:rsidP="00CF3E77">
            <w:pPr>
              <w:pStyle w:val="3-"/>
              <w:rPr>
                <w:color w:val="auto"/>
              </w:rPr>
            </w:pPr>
            <w:r w:rsidRPr="00CF3E77">
              <w:rPr>
                <w:rFonts w:hint="eastAsia"/>
                <w:color w:val="auto"/>
              </w:rPr>
              <w:t>(W)梅子: [AFTER]  commonData=2, tlsData=1</w:t>
            </w:r>
          </w:p>
          <w:p w14:paraId="47042494" w14:textId="77777777" w:rsidR="00CF3E77" w:rsidRPr="00CF3E77" w:rsidRDefault="00CF3E77" w:rsidP="00CF3E77">
            <w:pPr>
              <w:pStyle w:val="3-"/>
              <w:rPr>
                <w:color w:val="auto"/>
              </w:rPr>
            </w:pPr>
            <w:r w:rsidRPr="00CF3E77">
              <w:rPr>
                <w:rFonts w:hint="eastAsia"/>
                <w:color w:val="auto"/>
              </w:rPr>
              <w:t>(R)次郎: [BEFORE] commonData=2, tlsData=0</w:t>
            </w:r>
          </w:p>
          <w:p w14:paraId="04FC24FA" w14:textId="77777777" w:rsidR="00CF3E77" w:rsidRPr="00CF3E77" w:rsidRDefault="00CF3E77" w:rsidP="00CF3E77">
            <w:pPr>
              <w:pStyle w:val="3-"/>
              <w:rPr>
                <w:color w:val="auto"/>
              </w:rPr>
            </w:pPr>
            <w:r w:rsidRPr="00CF3E77">
              <w:rPr>
                <w:rFonts w:hint="eastAsia"/>
                <w:color w:val="auto"/>
              </w:rPr>
              <w:t>(R)次郎: [AFTER]  commonData=2, tlsData=0</w:t>
            </w:r>
          </w:p>
          <w:p w14:paraId="58232AD0" w14:textId="77777777" w:rsidR="00CF3E77" w:rsidRPr="00CF3E77" w:rsidRDefault="00CF3E77" w:rsidP="00CF3E77">
            <w:pPr>
              <w:pStyle w:val="3-"/>
              <w:rPr>
                <w:color w:val="auto"/>
              </w:rPr>
            </w:pPr>
            <w:r w:rsidRPr="00CF3E77">
              <w:rPr>
                <w:rFonts w:hint="eastAsia"/>
                <w:color w:val="auto"/>
              </w:rPr>
              <w:t>(W)竹子: [BEFORE] commonData=2, tlsData=0</w:t>
            </w:r>
          </w:p>
          <w:p w14:paraId="582E5CE8" w14:textId="77777777" w:rsidR="00CF3E77" w:rsidRPr="00CF3E77" w:rsidRDefault="00CF3E77" w:rsidP="00CF3E77">
            <w:pPr>
              <w:pStyle w:val="3-"/>
              <w:rPr>
                <w:color w:val="auto"/>
              </w:rPr>
            </w:pPr>
            <w:r w:rsidRPr="00CF3E77">
              <w:rPr>
                <w:rFonts w:hint="eastAsia"/>
                <w:color w:val="auto"/>
              </w:rPr>
              <w:t>(W)竹子: [AFTER]  commonData=3, tlsData=1</w:t>
            </w:r>
          </w:p>
          <w:p w14:paraId="05AF06FA" w14:textId="77777777" w:rsidR="00CF3E77" w:rsidRPr="00CF3E77" w:rsidRDefault="00CF3E77" w:rsidP="00CF3E77">
            <w:pPr>
              <w:pStyle w:val="3-"/>
              <w:rPr>
                <w:color w:val="auto"/>
              </w:rPr>
            </w:pPr>
            <w:r w:rsidRPr="00CF3E77">
              <w:rPr>
                <w:rFonts w:hint="eastAsia"/>
                <w:color w:val="auto"/>
              </w:rPr>
              <w:t>(R)三郎: [BEFORE] commonData=3, tlsData=0</w:t>
            </w:r>
          </w:p>
          <w:p w14:paraId="26AB5E5E" w14:textId="77777777" w:rsidR="00CF3E77" w:rsidRPr="00CF3E77" w:rsidRDefault="00CF3E77" w:rsidP="00CF3E77">
            <w:pPr>
              <w:pStyle w:val="3-"/>
              <w:rPr>
                <w:color w:val="auto"/>
              </w:rPr>
            </w:pPr>
            <w:r w:rsidRPr="00CF3E77">
              <w:rPr>
                <w:rFonts w:hint="eastAsia"/>
                <w:color w:val="auto"/>
              </w:rPr>
              <w:t>(R)三郎: [AFTER]  commonData=3, tlsData=0</w:t>
            </w:r>
          </w:p>
          <w:p w14:paraId="175002CF" w14:textId="77777777" w:rsidR="00CF3E77" w:rsidRPr="00CF3E77" w:rsidRDefault="00CF3E77" w:rsidP="00CF3E77">
            <w:pPr>
              <w:pStyle w:val="3-"/>
              <w:rPr>
                <w:color w:val="auto"/>
              </w:rPr>
            </w:pPr>
            <w:r w:rsidRPr="00CF3E77">
              <w:rPr>
                <w:rFonts w:hint="eastAsia"/>
                <w:color w:val="auto"/>
              </w:rPr>
              <w:t>(R)太郎: [BEFORE] commonData=3, tlsData=0</w:t>
            </w:r>
          </w:p>
          <w:p w14:paraId="73887DB0" w14:textId="77777777" w:rsidR="00CF3E77" w:rsidRPr="00CF3E77" w:rsidRDefault="00CF3E77" w:rsidP="00CF3E77">
            <w:pPr>
              <w:pStyle w:val="3-"/>
              <w:rPr>
                <w:color w:val="auto"/>
              </w:rPr>
            </w:pPr>
            <w:r w:rsidRPr="00CF3E77">
              <w:rPr>
                <w:rFonts w:hint="eastAsia"/>
                <w:color w:val="auto"/>
              </w:rPr>
              <w:lastRenderedPageBreak/>
              <w:t>(R)太郎: [AFTER]  commonData=3, tlsData=0</w:t>
            </w:r>
          </w:p>
          <w:p w14:paraId="564AB582" w14:textId="77777777" w:rsidR="00CF3E77" w:rsidRPr="00CF3E77" w:rsidRDefault="00CF3E77" w:rsidP="00CF3E77">
            <w:pPr>
              <w:pStyle w:val="3-"/>
              <w:rPr>
                <w:color w:val="auto"/>
              </w:rPr>
            </w:pPr>
            <w:r w:rsidRPr="00CF3E77">
              <w:rPr>
                <w:rFonts w:hint="eastAsia"/>
                <w:color w:val="auto"/>
              </w:rPr>
              <w:t>(W)松子: [BEFORE] commonData=3, tlsData=1</w:t>
            </w:r>
          </w:p>
          <w:p w14:paraId="0B221DB6" w14:textId="77777777" w:rsidR="00CF3E77" w:rsidRPr="00CF3E77" w:rsidRDefault="00CF3E77" w:rsidP="00CF3E77">
            <w:pPr>
              <w:pStyle w:val="3-"/>
              <w:rPr>
                <w:color w:val="auto"/>
              </w:rPr>
            </w:pPr>
            <w:r w:rsidRPr="00CF3E77">
              <w:rPr>
                <w:rFonts w:hint="eastAsia"/>
                <w:color w:val="auto"/>
              </w:rPr>
              <w:t>(W)松子: [AFTER]  commonData=4, tlsData=2</w:t>
            </w:r>
          </w:p>
          <w:p w14:paraId="36DA8EA8" w14:textId="77777777" w:rsidR="00CF3E77" w:rsidRPr="00CF3E77" w:rsidRDefault="00CF3E77" w:rsidP="00CF3E77">
            <w:pPr>
              <w:pStyle w:val="3-"/>
              <w:rPr>
                <w:color w:val="auto"/>
              </w:rPr>
            </w:pPr>
            <w:r w:rsidRPr="00CF3E77">
              <w:rPr>
                <w:rFonts w:hint="eastAsia"/>
                <w:color w:val="auto"/>
              </w:rPr>
              <w:t>(W)梅子: [BEFORE] commonData=4, tlsData=1</w:t>
            </w:r>
          </w:p>
          <w:p w14:paraId="799F9E11" w14:textId="77777777" w:rsidR="00CF3E77" w:rsidRPr="00CF3E77" w:rsidRDefault="00CF3E77" w:rsidP="00CF3E77">
            <w:pPr>
              <w:pStyle w:val="3-"/>
              <w:rPr>
                <w:color w:val="auto"/>
              </w:rPr>
            </w:pPr>
            <w:r w:rsidRPr="00CF3E77">
              <w:rPr>
                <w:rFonts w:hint="eastAsia"/>
                <w:color w:val="auto"/>
              </w:rPr>
              <w:t>(W)梅子: [AFTER]  commonData=5, tlsData=2</w:t>
            </w:r>
          </w:p>
          <w:p w14:paraId="7B7FE69C" w14:textId="77777777" w:rsidR="00CF3E77" w:rsidRPr="00CF3E77" w:rsidRDefault="00CF3E77" w:rsidP="00CF3E77">
            <w:pPr>
              <w:pStyle w:val="3-"/>
              <w:rPr>
                <w:color w:val="auto"/>
              </w:rPr>
            </w:pPr>
            <w:r w:rsidRPr="00CF3E77">
              <w:rPr>
                <w:rFonts w:hint="eastAsia"/>
                <w:color w:val="auto"/>
              </w:rPr>
              <w:t>(R)次郎: [BEFORE] commonData=5, tlsData=0</w:t>
            </w:r>
          </w:p>
          <w:p w14:paraId="74BEF95C" w14:textId="77777777" w:rsidR="00CF3E77" w:rsidRPr="00CF3E77" w:rsidRDefault="00CF3E77" w:rsidP="00CF3E77">
            <w:pPr>
              <w:pStyle w:val="3-"/>
              <w:rPr>
                <w:color w:val="auto"/>
              </w:rPr>
            </w:pPr>
            <w:r w:rsidRPr="00CF3E77">
              <w:rPr>
                <w:rFonts w:hint="eastAsia"/>
                <w:color w:val="auto"/>
              </w:rPr>
              <w:t>(R)次郎: [AFTER]  commonData=5, tlsData=0</w:t>
            </w:r>
          </w:p>
          <w:p w14:paraId="5D714704" w14:textId="77777777" w:rsidR="00CF3E77" w:rsidRPr="00CF3E77" w:rsidRDefault="00CF3E77" w:rsidP="00CF3E77">
            <w:pPr>
              <w:pStyle w:val="3-"/>
              <w:rPr>
                <w:color w:val="auto"/>
              </w:rPr>
            </w:pPr>
            <w:r w:rsidRPr="00CF3E77">
              <w:rPr>
                <w:rFonts w:hint="eastAsia"/>
                <w:color w:val="auto"/>
              </w:rPr>
              <w:t>(W)竹子: [BEFORE] commonData=5, tlsData=1</w:t>
            </w:r>
          </w:p>
          <w:p w14:paraId="5DBE4363" w14:textId="77777777" w:rsidR="00CF3E77" w:rsidRPr="00CF3E77" w:rsidRDefault="00CF3E77" w:rsidP="00CF3E77">
            <w:pPr>
              <w:pStyle w:val="3-"/>
              <w:rPr>
                <w:color w:val="auto"/>
              </w:rPr>
            </w:pPr>
            <w:r w:rsidRPr="00CF3E77">
              <w:rPr>
                <w:rFonts w:hint="eastAsia"/>
                <w:color w:val="auto"/>
              </w:rPr>
              <w:t>(W)竹子: [AFTER]  commonData=6, tlsData=2</w:t>
            </w:r>
          </w:p>
          <w:p w14:paraId="672C0C1F" w14:textId="77777777" w:rsidR="00CF3E77" w:rsidRPr="00CF3E77" w:rsidRDefault="00CF3E77" w:rsidP="00CF3E77">
            <w:pPr>
              <w:pStyle w:val="3-"/>
              <w:rPr>
                <w:color w:val="auto"/>
              </w:rPr>
            </w:pPr>
            <w:r w:rsidRPr="00CF3E77">
              <w:rPr>
                <w:rFonts w:hint="eastAsia"/>
                <w:color w:val="auto"/>
              </w:rPr>
              <w:t>(R)三郎: [BEFORE] commonData=6, tlsData=0</w:t>
            </w:r>
          </w:p>
          <w:p w14:paraId="1FD9F554" w14:textId="77777777" w:rsidR="00CF3E77" w:rsidRPr="00CF3E77" w:rsidRDefault="00CF3E77" w:rsidP="00CF3E77">
            <w:pPr>
              <w:pStyle w:val="3-"/>
              <w:rPr>
                <w:color w:val="auto"/>
              </w:rPr>
            </w:pPr>
            <w:r w:rsidRPr="00CF3E77">
              <w:rPr>
                <w:rFonts w:hint="eastAsia"/>
                <w:color w:val="auto"/>
              </w:rPr>
              <w:t>(R)三郎: [AFTER]  commonData=6, tlsData=0</w:t>
            </w:r>
          </w:p>
          <w:p w14:paraId="07A558DB" w14:textId="77777777" w:rsidR="00CF3E77" w:rsidRPr="00CF3E77" w:rsidRDefault="00CF3E77" w:rsidP="00CF3E77">
            <w:pPr>
              <w:pStyle w:val="3-"/>
              <w:rPr>
                <w:color w:val="auto"/>
              </w:rPr>
            </w:pPr>
            <w:r w:rsidRPr="00CF3E77">
              <w:rPr>
                <w:rFonts w:hint="eastAsia"/>
                <w:color w:val="auto"/>
              </w:rPr>
              <w:t>(R)太郎: [BEFORE] commonData=6, tlsData=0</w:t>
            </w:r>
          </w:p>
          <w:p w14:paraId="6D4E8C04" w14:textId="77777777" w:rsidR="00CF3E77" w:rsidRPr="00CF3E77" w:rsidRDefault="00CF3E77" w:rsidP="00CF3E77">
            <w:pPr>
              <w:pStyle w:val="3-"/>
              <w:rPr>
                <w:color w:val="auto"/>
              </w:rPr>
            </w:pPr>
            <w:r w:rsidRPr="00CF3E77">
              <w:rPr>
                <w:rFonts w:hint="eastAsia"/>
                <w:color w:val="auto"/>
              </w:rPr>
              <w:t>- end:(R)三郎 -</w:t>
            </w:r>
          </w:p>
          <w:p w14:paraId="795E7A13" w14:textId="77777777" w:rsidR="00CF3E77" w:rsidRPr="00CF3E77" w:rsidRDefault="00CF3E77" w:rsidP="00CF3E77">
            <w:pPr>
              <w:pStyle w:val="3-"/>
              <w:rPr>
                <w:color w:val="auto"/>
              </w:rPr>
            </w:pPr>
            <w:r w:rsidRPr="00CF3E77">
              <w:rPr>
                <w:rFonts w:hint="eastAsia"/>
                <w:color w:val="auto"/>
              </w:rPr>
              <w:t>(R)太郎: [AFTER]  commonData=6, tlsData=0</w:t>
            </w:r>
          </w:p>
          <w:p w14:paraId="387E1839" w14:textId="77777777" w:rsidR="00CF3E77" w:rsidRPr="00CF3E77" w:rsidRDefault="00CF3E77" w:rsidP="00CF3E77">
            <w:pPr>
              <w:pStyle w:val="3-"/>
              <w:rPr>
                <w:color w:val="auto"/>
              </w:rPr>
            </w:pPr>
            <w:r w:rsidRPr="00CF3E77">
              <w:rPr>
                <w:rFonts w:hint="eastAsia"/>
                <w:color w:val="auto"/>
              </w:rPr>
              <w:t>(W)松子: [BEFORE] commonData=6, tlsData=2</w:t>
            </w:r>
          </w:p>
          <w:p w14:paraId="58741D25" w14:textId="77777777" w:rsidR="00CF3E77" w:rsidRPr="00CF3E77" w:rsidRDefault="00CF3E77" w:rsidP="00CF3E77">
            <w:pPr>
              <w:pStyle w:val="3-"/>
              <w:rPr>
                <w:color w:val="auto"/>
              </w:rPr>
            </w:pPr>
            <w:r w:rsidRPr="00CF3E77">
              <w:rPr>
                <w:rFonts w:hint="eastAsia"/>
                <w:color w:val="auto"/>
              </w:rPr>
              <w:t>- end:(R)太郎 -</w:t>
            </w:r>
          </w:p>
          <w:p w14:paraId="798EF77E" w14:textId="77777777" w:rsidR="00CF3E77" w:rsidRPr="00CF3E77" w:rsidRDefault="00CF3E77" w:rsidP="00CF3E77">
            <w:pPr>
              <w:pStyle w:val="3-"/>
              <w:rPr>
                <w:color w:val="auto"/>
              </w:rPr>
            </w:pPr>
            <w:r w:rsidRPr="00CF3E77">
              <w:rPr>
                <w:rFonts w:hint="eastAsia"/>
                <w:color w:val="auto"/>
              </w:rPr>
              <w:t>(W)松子: [AFTER]  commonData=7, tlsData=3</w:t>
            </w:r>
          </w:p>
          <w:p w14:paraId="7CB9A1EB" w14:textId="77777777" w:rsidR="00CF3E77" w:rsidRPr="00CF3E77" w:rsidRDefault="00CF3E77" w:rsidP="00CF3E77">
            <w:pPr>
              <w:pStyle w:val="3-"/>
              <w:rPr>
                <w:color w:val="auto"/>
              </w:rPr>
            </w:pPr>
            <w:r w:rsidRPr="00CF3E77">
              <w:rPr>
                <w:rFonts w:hint="eastAsia"/>
                <w:color w:val="auto"/>
              </w:rPr>
              <w:t>(W)梅子: [BEFORE] commonData=7, tlsData=2</w:t>
            </w:r>
          </w:p>
          <w:p w14:paraId="7885AC07" w14:textId="77777777" w:rsidR="00CF3E77" w:rsidRPr="00CF3E77" w:rsidRDefault="00CF3E77" w:rsidP="00CF3E77">
            <w:pPr>
              <w:pStyle w:val="3-"/>
              <w:rPr>
                <w:color w:val="auto"/>
              </w:rPr>
            </w:pPr>
            <w:r w:rsidRPr="00CF3E77">
              <w:rPr>
                <w:rFonts w:hint="eastAsia"/>
                <w:color w:val="auto"/>
              </w:rPr>
              <w:t>- end:(W)松子 -</w:t>
            </w:r>
          </w:p>
          <w:p w14:paraId="3B258BE5" w14:textId="77777777" w:rsidR="00CF3E77" w:rsidRPr="00CF3E77" w:rsidRDefault="00CF3E77" w:rsidP="00CF3E77">
            <w:pPr>
              <w:pStyle w:val="3-"/>
              <w:rPr>
                <w:color w:val="auto"/>
              </w:rPr>
            </w:pPr>
            <w:r w:rsidRPr="00CF3E77">
              <w:rPr>
                <w:rFonts w:hint="eastAsia"/>
                <w:color w:val="auto"/>
              </w:rPr>
              <w:t>(W)梅子: [AFTER]  commonData=8, tlsData=3</w:t>
            </w:r>
          </w:p>
          <w:p w14:paraId="2A7493B4" w14:textId="77777777" w:rsidR="00CF3E77" w:rsidRPr="00CF3E77" w:rsidRDefault="00CF3E77" w:rsidP="00CF3E77">
            <w:pPr>
              <w:pStyle w:val="3-"/>
              <w:rPr>
                <w:color w:val="auto"/>
              </w:rPr>
            </w:pPr>
            <w:r w:rsidRPr="00CF3E77">
              <w:rPr>
                <w:rFonts w:hint="eastAsia"/>
                <w:color w:val="auto"/>
              </w:rPr>
              <w:t>(R)次郎: [BEFORE] commonData=8, tlsData=0</w:t>
            </w:r>
          </w:p>
          <w:p w14:paraId="55532D1E" w14:textId="77777777" w:rsidR="00CF3E77" w:rsidRPr="00CF3E77" w:rsidRDefault="00CF3E77" w:rsidP="00CF3E77">
            <w:pPr>
              <w:pStyle w:val="3-"/>
              <w:rPr>
                <w:color w:val="auto"/>
              </w:rPr>
            </w:pPr>
            <w:r w:rsidRPr="00CF3E77">
              <w:rPr>
                <w:rFonts w:hint="eastAsia"/>
                <w:color w:val="auto"/>
              </w:rPr>
              <w:t>- end:(W)梅子 -</w:t>
            </w:r>
          </w:p>
          <w:p w14:paraId="72F6B1BC" w14:textId="77777777" w:rsidR="00CF3E77" w:rsidRPr="00CF3E77" w:rsidRDefault="00CF3E77" w:rsidP="00CF3E77">
            <w:pPr>
              <w:pStyle w:val="3-"/>
              <w:rPr>
                <w:color w:val="auto"/>
              </w:rPr>
            </w:pPr>
            <w:r w:rsidRPr="00CF3E77">
              <w:rPr>
                <w:rFonts w:hint="eastAsia"/>
                <w:color w:val="auto"/>
              </w:rPr>
              <w:t>(R)次郎: [AFTER]  commonData=8, tlsData=0</w:t>
            </w:r>
          </w:p>
          <w:p w14:paraId="7D0D7154" w14:textId="77777777" w:rsidR="00CF3E77" w:rsidRPr="00CF3E77" w:rsidRDefault="00CF3E77" w:rsidP="00CF3E77">
            <w:pPr>
              <w:pStyle w:val="3-"/>
              <w:rPr>
                <w:color w:val="auto"/>
              </w:rPr>
            </w:pPr>
            <w:r w:rsidRPr="00CF3E77">
              <w:rPr>
                <w:rFonts w:hint="eastAsia"/>
                <w:color w:val="auto"/>
              </w:rPr>
              <w:t>(W)竹子: [BEFORE] commonData=8, tlsData=2</w:t>
            </w:r>
          </w:p>
          <w:p w14:paraId="07C1A36C" w14:textId="77777777" w:rsidR="00CF3E77" w:rsidRPr="00CF3E77" w:rsidRDefault="00CF3E77" w:rsidP="00CF3E77">
            <w:pPr>
              <w:pStyle w:val="3-"/>
              <w:rPr>
                <w:color w:val="auto"/>
              </w:rPr>
            </w:pPr>
            <w:r w:rsidRPr="00CF3E77">
              <w:rPr>
                <w:rFonts w:hint="eastAsia"/>
                <w:color w:val="auto"/>
              </w:rPr>
              <w:t>- end:(R)次郎 -</w:t>
            </w:r>
          </w:p>
          <w:p w14:paraId="2AA71C1C" w14:textId="77777777" w:rsidR="00CF3E77" w:rsidRPr="00CF3E77" w:rsidRDefault="00CF3E77" w:rsidP="00CF3E77">
            <w:pPr>
              <w:pStyle w:val="3-"/>
              <w:rPr>
                <w:color w:val="auto"/>
              </w:rPr>
            </w:pPr>
            <w:r w:rsidRPr="00CF3E77">
              <w:rPr>
                <w:rFonts w:hint="eastAsia"/>
                <w:color w:val="auto"/>
              </w:rPr>
              <w:t>(W)竹子: [AFTER]  commonData=9, tlsData=3</w:t>
            </w:r>
          </w:p>
          <w:p w14:paraId="67EE28A6" w14:textId="77777777" w:rsidR="00CF3E77" w:rsidRPr="00CF3E77" w:rsidRDefault="00CF3E77" w:rsidP="00CF3E77">
            <w:pPr>
              <w:pStyle w:val="3-"/>
              <w:rPr>
                <w:color w:val="auto"/>
              </w:rPr>
            </w:pPr>
            <w:r w:rsidRPr="00CF3E77">
              <w:rPr>
                <w:rFonts w:hint="eastAsia"/>
                <w:color w:val="auto"/>
              </w:rPr>
              <w:t>- end:(W)竹子 -</w:t>
            </w:r>
          </w:p>
          <w:p w14:paraId="369A5746" w14:textId="77777777" w:rsidR="00CF3E77" w:rsidRPr="00CF3E77" w:rsidRDefault="00CF3E77" w:rsidP="00CF3E77">
            <w:pPr>
              <w:pStyle w:val="3-"/>
              <w:rPr>
                <w:color w:val="auto"/>
              </w:rPr>
            </w:pPr>
            <w:r w:rsidRPr="00CF3E77">
              <w:rPr>
                <w:color w:val="auto"/>
              </w:rPr>
              <w:t>Time = 5.350463 sec</w:t>
            </w:r>
          </w:p>
          <w:p w14:paraId="4319C909" w14:textId="5A12F2A4" w:rsidR="00A43DD9" w:rsidRPr="00DD51B6" w:rsidRDefault="00CF3E77" w:rsidP="00CF3E77">
            <w:pPr>
              <w:pStyle w:val="3-"/>
            </w:pPr>
            <w:r w:rsidRPr="00CF3E77">
              <w:rPr>
                <w:color w:val="auto"/>
              </w:rPr>
              <w:t>Read-WriteLock * 10000000 = 0.895791 sec</w:t>
            </w:r>
          </w:p>
        </w:tc>
      </w:tr>
    </w:tbl>
    <w:p w14:paraId="3C5AE940" w14:textId="73F181EB" w:rsidR="0036070F" w:rsidRDefault="0036070F" w:rsidP="0036070F">
      <w:pPr>
        <w:pStyle w:val="2"/>
      </w:pPr>
      <w:bookmarkStart w:id="118" w:name="_Toc378808470"/>
      <w:r>
        <w:rPr>
          <w:rFonts w:hint="eastAsia"/>
        </w:rPr>
        <w:lastRenderedPageBreak/>
        <w:t>有限共有リソース使用権獲得</w:t>
      </w:r>
      <w:bookmarkEnd w:id="118"/>
    </w:p>
    <w:p w14:paraId="59773A3A" w14:textId="3A257971" w:rsidR="00877B98" w:rsidRDefault="00877B98" w:rsidP="0036070F">
      <w:pPr>
        <w:pStyle w:val="a9"/>
        <w:ind w:firstLine="283"/>
      </w:pPr>
      <w:r>
        <w:rPr>
          <w:rFonts w:hint="eastAsia"/>
        </w:rPr>
        <w:t>「ミューテックス」や「スピンロック」は、一つのスレッドだけが相互排他的に共有データにアクセスするためのものであった。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5ACB7B2C" w:rsidR="00737B12" w:rsidRDefault="0036070F" w:rsidP="00737B12">
      <w:pPr>
        <w:pStyle w:val="2"/>
      </w:pPr>
      <w:bookmarkStart w:id="119" w:name="_Toc378808471"/>
      <w:r>
        <w:rPr>
          <w:rFonts w:hint="eastAsia"/>
        </w:rPr>
        <w:t>有限共有リソース使用権獲得：</w:t>
      </w:r>
      <w:r w:rsidR="00737B12">
        <w:rPr>
          <w:rFonts w:hint="eastAsia"/>
        </w:rPr>
        <w:t>セマフォ</w:t>
      </w:r>
      <w:bookmarkEnd w:id="119"/>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CA2870F" w:rsidR="00737B12" w:rsidRDefault="00737B12" w:rsidP="00737B12">
      <w:pPr>
        <w:pStyle w:val="3"/>
      </w:pPr>
      <w:bookmarkStart w:id="120" w:name="_Toc378808472"/>
      <w:r>
        <w:lastRenderedPageBreak/>
        <w:t>SystemV</w:t>
      </w:r>
      <w:r>
        <w:rPr>
          <w:rFonts w:hint="eastAsia"/>
        </w:rPr>
        <w:t>版</w:t>
      </w:r>
      <w:bookmarkEnd w:id="120"/>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3E244F81"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Default="001119EA" w:rsidP="001119EA">
            <w:pPr>
              <w:pStyle w:val="3-"/>
            </w:pPr>
            <w:r>
              <w:t>#include &lt;sys/sem.h&gt;</w:t>
            </w:r>
          </w:p>
          <w:p w14:paraId="49087314" w14:textId="77777777" w:rsidR="001119EA" w:rsidRDefault="001119EA" w:rsidP="001119EA">
            <w:pPr>
              <w:pStyle w:val="3-"/>
            </w:pPr>
            <w:r>
              <w:t>#include &lt;fcntl.h&gt;</w:t>
            </w:r>
          </w:p>
          <w:p w14:paraId="64339F81" w14:textId="77777777" w:rsidR="001119EA" w:rsidRDefault="001119EA" w:rsidP="001119EA">
            <w:pPr>
              <w:pStyle w:val="3-"/>
            </w:pPr>
          </w:p>
          <w:p w14:paraId="2B7AFE84" w14:textId="77777777" w:rsidR="001119EA" w:rsidRDefault="001119EA" w:rsidP="001119EA">
            <w:pPr>
              <w:pStyle w:val="3-"/>
            </w:pPr>
            <w:r>
              <w:rPr>
                <w:rFonts w:hint="eastAsia"/>
              </w:rPr>
              <w:t>#include &lt;sys/time.h&gt; //時間計測用</w:t>
            </w:r>
          </w:p>
          <w:p w14:paraId="2882E1F3" w14:textId="77777777" w:rsidR="001119EA" w:rsidRDefault="001119EA" w:rsidP="001119EA">
            <w:pPr>
              <w:pStyle w:val="3-"/>
            </w:pPr>
          </w:p>
          <w:p w14:paraId="4022F281" w14:textId="77777777" w:rsidR="001119EA" w:rsidRDefault="001119EA" w:rsidP="001119EA">
            <w:pPr>
              <w:pStyle w:val="3-"/>
            </w:pPr>
            <w:r>
              <w:rPr>
                <w:rFonts w:hint="eastAsia"/>
              </w:rPr>
              <w:t>//セマフォ</w:t>
            </w:r>
          </w:p>
          <w:p w14:paraId="17BE26CB" w14:textId="77777777" w:rsidR="001119EA" w:rsidRDefault="001119EA" w:rsidP="001119EA">
            <w:pPr>
              <w:pStyle w:val="3-"/>
            </w:pPr>
            <w:r>
              <w:t>static int s_semaphore;</w:t>
            </w:r>
          </w:p>
          <w:p w14:paraId="74E2EABF" w14:textId="77777777" w:rsidR="001119EA" w:rsidRDefault="001119EA" w:rsidP="001119EA">
            <w:pPr>
              <w:pStyle w:val="3-"/>
            </w:pPr>
          </w:p>
          <w:p w14:paraId="405499A6" w14:textId="77777777" w:rsidR="001119EA" w:rsidRDefault="001119EA" w:rsidP="001119EA">
            <w:pPr>
              <w:pStyle w:val="3-"/>
            </w:pPr>
            <w:r>
              <w:rPr>
                <w:rFonts w:hint="eastAsia"/>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Default="001119EA" w:rsidP="001119EA">
            <w:pPr>
              <w:pStyle w:val="3-"/>
            </w:pPr>
            <w:r>
              <w:rPr>
                <w:rFonts w:hint="eastAsia"/>
              </w:rPr>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pPr>
            <w:r>
              <w:rPr>
                <w:rFonts w:hint="eastAsia"/>
              </w:rPr>
              <w:t>static int s_commonResource[COMMON_RESOURCE_NUM]       = {};//複数の共有リソース</w:t>
            </w:r>
          </w:p>
          <w:p w14:paraId="50A33286" w14:textId="77777777" w:rsidR="001119EA" w:rsidRDefault="001119EA" w:rsidP="001119EA">
            <w:pPr>
              <w:pStyle w:val="3-"/>
            </w:pPr>
            <w:r>
              <w:rPr>
                <w:rFonts w:hint="eastAsia"/>
              </w:rPr>
              <w:t>static bool s_usingCommonResource[COMMON_RESOURCE_NUM] = {};//共有リソース使用中フラグ</w:t>
            </w:r>
          </w:p>
          <w:p w14:paraId="1FD62E1A" w14:textId="77777777" w:rsidR="001119EA" w:rsidRDefault="001119EA" w:rsidP="001119EA">
            <w:pPr>
              <w:pStyle w:val="3-"/>
            </w:pPr>
          </w:p>
          <w:p w14:paraId="76B352BD" w14:textId="77777777" w:rsidR="001119EA" w:rsidRDefault="001119EA" w:rsidP="001119EA">
            <w:pPr>
              <w:pStyle w:val="3-"/>
            </w:pPr>
            <w:r>
              <w:rPr>
                <w:rFonts w:hint="eastAsia"/>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Default="001119EA" w:rsidP="001119EA">
            <w:pPr>
              <w:pStyle w:val="3-"/>
            </w:pPr>
            <w:r>
              <w:rPr>
                <w:rFonts w:hint="eastAsia"/>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pPr>
            <w:r>
              <w:rPr>
                <w:rFonts w:hint="eastAsia"/>
              </w:rPr>
              <w:tab/>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pPr>
            <w:r>
              <w:rPr>
                <w:rFonts w:hint="eastAsia"/>
              </w:rPr>
              <w:tab/>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Default="001119EA" w:rsidP="001119EA">
            <w:pPr>
              <w:pStyle w:val="3-"/>
            </w:pPr>
            <w:r>
              <w:rPr>
                <w:rFonts w:hint="eastAsia"/>
              </w:rPr>
              <w:tab/>
              <w:t>//処理</w:t>
            </w:r>
          </w:p>
          <w:p w14:paraId="11B20D34" w14:textId="77777777" w:rsidR="001119EA" w:rsidRDefault="001119EA" w:rsidP="001119EA">
            <w:pPr>
              <w:pStyle w:val="3-"/>
            </w:pPr>
            <w:r>
              <w:tab/>
              <w:t>for (int i = 0; i &lt; 3; ++i)</w:t>
            </w:r>
          </w:p>
          <w:p w14:paraId="76B135B7" w14:textId="77777777" w:rsidR="001119EA" w:rsidRDefault="001119EA" w:rsidP="001119EA">
            <w:pPr>
              <w:pStyle w:val="3-"/>
            </w:pPr>
            <w:r>
              <w:tab/>
              <w:t>{</w:t>
            </w:r>
          </w:p>
          <w:p w14:paraId="0766A5AB" w14:textId="77777777" w:rsidR="001119EA" w:rsidRDefault="001119EA" w:rsidP="001119EA">
            <w:pPr>
              <w:pStyle w:val="3-"/>
            </w:pPr>
            <w:r>
              <w:rPr>
                <w:rFonts w:hint="eastAsia"/>
              </w:rPr>
              <w:tab/>
            </w:r>
            <w:r>
              <w:rPr>
                <w:rFonts w:hint="eastAsia"/>
              </w:rPr>
              <w:tab/>
              <w:t>//セマフォ取得</w:t>
            </w:r>
          </w:p>
          <w:p w14:paraId="07EE5216" w14:textId="77777777" w:rsidR="001119EA" w:rsidRDefault="001119EA" w:rsidP="001119EA">
            <w:pPr>
              <w:pStyle w:val="3-"/>
            </w:pPr>
            <w:r>
              <w:tab/>
            </w:r>
            <w:r>
              <w:tab/>
              <w:t>{</w:t>
            </w:r>
          </w:p>
          <w:p w14:paraId="5CCFDBF9" w14:textId="77777777" w:rsidR="001119EA" w:rsidRDefault="001119EA" w:rsidP="001119EA">
            <w:pPr>
              <w:pStyle w:val="3-"/>
            </w:pPr>
            <w:r>
              <w:tab/>
            </w:r>
            <w:r>
              <w:tab/>
            </w:r>
            <w:r>
              <w:tab/>
              <w:t>struct sembuf sb = {0, -1, 0};</w:t>
            </w:r>
          </w:p>
          <w:p w14:paraId="2D36D253" w14:textId="77777777" w:rsidR="001119EA" w:rsidRDefault="001119EA" w:rsidP="001119EA">
            <w:pPr>
              <w:pStyle w:val="3-"/>
            </w:pPr>
            <w:r>
              <w:tab/>
            </w:r>
            <w:r>
              <w:tab/>
            </w:r>
            <w:r>
              <w:tab/>
              <w:t>semop(s_semaphore, &amp;sb, 1);</w:t>
            </w:r>
          </w:p>
          <w:p w14:paraId="2B2F7F17" w14:textId="77777777" w:rsidR="001119EA" w:rsidRDefault="001119EA" w:rsidP="001119EA">
            <w:pPr>
              <w:pStyle w:val="3-"/>
            </w:pPr>
            <w:r>
              <w:tab/>
            </w:r>
            <w:r>
              <w:tab/>
              <w:t>}</w:t>
            </w:r>
          </w:p>
          <w:p w14:paraId="582B4D07" w14:textId="77777777" w:rsidR="001119EA" w:rsidRDefault="001119EA" w:rsidP="001119EA">
            <w:pPr>
              <w:pStyle w:val="3-"/>
            </w:pPr>
            <w:r>
              <w:tab/>
            </w:r>
            <w:r>
              <w:tab/>
            </w:r>
          </w:p>
          <w:p w14:paraId="1036DDD0" w14:textId="77777777" w:rsidR="001119EA" w:rsidRDefault="001119EA" w:rsidP="001119EA">
            <w:pPr>
              <w:pStyle w:val="3-"/>
            </w:pPr>
            <w:r>
              <w:rPr>
                <w:rFonts w:hint="eastAsia"/>
              </w:rPr>
              <w:tab/>
            </w:r>
            <w:r>
              <w:rPr>
                <w:rFonts w:hint="eastAsia"/>
              </w:rPr>
              <w:tab/>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lastRenderedPageBreak/>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Default="001119EA" w:rsidP="001119EA">
            <w:pPr>
              <w:pStyle w:val="3-"/>
            </w:pPr>
            <w:r>
              <w:rPr>
                <w:rFonts w:hint="eastAsia"/>
              </w:rPr>
              <w:tab/>
            </w:r>
            <w:r>
              <w:rPr>
                <w:rFonts w:hint="eastAsia"/>
              </w:rPr>
              <w:tab/>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Default="001119EA" w:rsidP="001119EA">
            <w:pPr>
              <w:pStyle w:val="3-"/>
            </w:pPr>
            <w:r>
              <w:rPr>
                <w:rFonts w:hint="eastAsia"/>
              </w:rPr>
              <w:tab/>
            </w:r>
            <w:r>
              <w:rPr>
                <w:rFonts w:hint="eastAsia"/>
              </w:rPr>
              <w:tab/>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pPr>
            <w:r>
              <w:rPr>
                <w:rFonts w:hint="eastAsia"/>
              </w:rPr>
              <w:tab/>
            </w:r>
            <w:r>
              <w:rPr>
                <w:rFonts w:hint="eastAsia"/>
              </w:rPr>
              <w:tab/>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pPr>
            <w:r>
              <w:rPr>
                <w:rFonts w:hint="eastAsia"/>
              </w:rPr>
              <w:tab/>
            </w:r>
            <w:r>
              <w:rPr>
                <w:rFonts w:hint="eastAsia"/>
              </w:rPr>
              <w:tab/>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Default="001119EA" w:rsidP="001119EA">
            <w:pPr>
              <w:pStyle w:val="3-"/>
            </w:pPr>
            <w:r>
              <w:rPr>
                <w:rFonts w:hint="eastAsia"/>
              </w:rPr>
              <w:tab/>
            </w:r>
            <w:r>
              <w:rPr>
                <w:rFonts w:hint="eastAsia"/>
              </w:rPr>
              <w:tab/>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pPr>
            <w:r>
              <w:rPr>
                <w:rFonts w:hint="eastAsia"/>
              </w:rPr>
              <w:tab/>
            </w:r>
            <w:r>
              <w:rPr>
                <w:rFonts w:hint="eastAsia"/>
              </w:rPr>
              <w:tab/>
              <w:t>//データ表示（後）</w:t>
            </w:r>
          </w:p>
          <w:p w14:paraId="5E4473BB" w14:textId="77777777" w:rsidR="001119EA" w:rsidRDefault="001119EA" w:rsidP="001119EA">
            <w:pPr>
              <w:pStyle w:val="3-"/>
            </w:pPr>
            <w:r>
              <w:tab/>
            </w:r>
            <w:r>
              <w:tab/>
              <w:t>printf("%s: [AFTER]  commonResource[%d]=%d, tlsData=%d\n",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pPr>
            <w:r>
              <w:rPr>
                <w:rFonts w:hint="eastAsia"/>
              </w:rPr>
              <w:tab/>
            </w:r>
            <w:r>
              <w:rPr>
                <w:rFonts w:hint="eastAsia"/>
              </w:rPr>
              <w:tab/>
              <w:t>//共有リソースを解放</w:t>
            </w:r>
          </w:p>
          <w:p w14:paraId="069565BF" w14:textId="77777777" w:rsidR="001119EA" w:rsidRDefault="001119EA" w:rsidP="001119EA">
            <w:pPr>
              <w:pStyle w:val="3-"/>
            </w:pPr>
            <w:r>
              <w:tab/>
            </w:r>
            <w:r>
              <w:tab/>
              <w:t>pthread_mutex_lock(&amp;s_mutex);</w:t>
            </w:r>
          </w:p>
          <w:p w14:paraId="2C6D0776" w14:textId="77777777" w:rsidR="001119EA" w:rsidRDefault="001119EA" w:rsidP="001119EA">
            <w:pPr>
              <w:pStyle w:val="3-"/>
            </w:pPr>
            <w:r>
              <w:tab/>
            </w:r>
            <w:r>
              <w:tab/>
              <w:t>s_usingCommonResource[index] = false;</w:t>
            </w:r>
          </w:p>
          <w:p w14:paraId="6DC400BF" w14:textId="77777777" w:rsidR="001119EA" w:rsidRDefault="001119EA" w:rsidP="001119EA">
            <w:pPr>
              <w:pStyle w:val="3-"/>
            </w:pPr>
            <w:r>
              <w:tab/>
            </w:r>
            <w:r>
              <w:tab/>
              <w:t>pthread_mutex_unlock(&amp;s_mutex);</w:t>
            </w:r>
          </w:p>
          <w:p w14:paraId="135D9926" w14:textId="77777777" w:rsidR="001119EA" w:rsidRDefault="001119EA" w:rsidP="001119EA">
            <w:pPr>
              <w:pStyle w:val="3-"/>
            </w:pPr>
            <w:r>
              <w:tab/>
            </w:r>
            <w:r>
              <w:tab/>
            </w:r>
          </w:p>
          <w:p w14:paraId="08C900BA" w14:textId="77777777" w:rsidR="001119EA" w:rsidRDefault="001119EA" w:rsidP="001119EA">
            <w:pPr>
              <w:pStyle w:val="3-"/>
            </w:pPr>
            <w:r>
              <w:rPr>
                <w:rFonts w:hint="eastAsia"/>
              </w:rPr>
              <w:tab/>
            </w:r>
            <w:r>
              <w:rPr>
                <w:rFonts w:hint="eastAsia"/>
              </w:rPr>
              <w:tab/>
              <w:t>//セマフォ解放</w:t>
            </w:r>
          </w:p>
          <w:p w14:paraId="222DA2B5" w14:textId="77777777" w:rsidR="001119EA" w:rsidRDefault="001119EA" w:rsidP="001119EA">
            <w:pPr>
              <w:pStyle w:val="3-"/>
            </w:pPr>
            <w:r>
              <w:tab/>
            </w:r>
            <w:r>
              <w:tab/>
              <w:t>{</w:t>
            </w:r>
          </w:p>
          <w:p w14:paraId="4BC7CA00" w14:textId="77777777" w:rsidR="001119EA" w:rsidRDefault="001119EA" w:rsidP="001119EA">
            <w:pPr>
              <w:pStyle w:val="3-"/>
            </w:pPr>
            <w:r>
              <w:tab/>
            </w:r>
            <w:r>
              <w:tab/>
            </w:r>
            <w:r>
              <w:tab/>
              <w:t>struct sembuf sb = {0, 1, 0};</w:t>
            </w:r>
          </w:p>
          <w:p w14:paraId="4A9D5072" w14:textId="77777777" w:rsidR="001119EA" w:rsidRDefault="001119EA" w:rsidP="001119EA">
            <w:pPr>
              <w:pStyle w:val="3-"/>
            </w:pPr>
            <w:r>
              <w:tab/>
            </w:r>
            <w:r>
              <w:tab/>
            </w:r>
            <w:r>
              <w:tab/>
              <w:t>semop(s_semaphore, &amp;sb, 1);</w:t>
            </w:r>
          </w:p>
          <w:p w14:paraId="1023F537" w14:textId="77777777" w:rsidR="001119EA" w:rsidRDefault="001119EA" w:rsidP="001119EA">
            <w:pPr>
              <w:pStyle w:val="3-"/>
            </w:pPr>
            <w:r>
              <w:tab/>
            </w:r>
            <w:r>
              <w:tab/>
              <w:t>}</w:t>
            </w:r>
          </w:p>
          <w:p w14:paraId="4E83039D" w14:textId="77777777" w:rsidR="001119EA" w:rsidRDefault="001119EA" w:rsidP="001119EA">
            <w:pPr>
              <w:pStyle w:val="3-"/>
            </w:pPr>
            <w:r>
              <w:tab/>
            </w:r>
            <w:r>
              <w:tab/>
            </w:r>
          </w:p>
          <w:p w14:paraId="132E8690" w14:textId="77777777" w:rsidR="001119EA" w:rsidRDefault="001119EA" w:rsidP="001119EA">
            <w:pPr>
              <w:pStyle w:val="3-"/>
            </w:pPr>
            <w:r>
              <w:rPr>
                <w:rFonts w:hint="eastAsia"/>
              </w:rPr>
              <w:tab/>
            </w:r>
            <w:r>
              <w:rPr>
                <w:rFonts w:hint="eastAsia"/>
              </w:rPr>
              <w:tab/>
              <w:t>//スレッド切り替えのためのスリープ</w:t>
            </w:r>
          </w:p>
          <w:p w14:paraId="7AED04B2" w14:textId="77777777" w:rsidR="001119EA" w:rsidRDefault="001119EA" w:rsidP="001119EA">
            <w:pPr>
              <w:pStyle w:val="3-"/>
            </w:pPr>
            <w:r>
              <w:tab/>
            </w:r>
            <w:r>
              <w:tab/>
              <w:t>usleep(0);</w:t>
            </w:r>
          </w:p>
          <w:p w14:paraId="71DA1E51" w14:textId="77777777" w:rsidR="001119EA" w:rsidRDefault="001119EA" w:rsidP="001119EA">
            <w:pPr>
              <w:pStyle w:val="3-"/>
            </w:pPr>
            <w:r>
              <w:rPr>
                <w:rFonts w:hint="eastAsia"/>
              </w:rPr>
              <w:tab/>
              <w:t>//</w:t>
            </w:r>
            <w:r>
              <w:rPr>
                <w:rFonts w:hint="eastAsia"/>
              </w:rPr>
              <w:tab/>
              <w:t>//スレッド切り替え</w:t>
            </w:r>
          </w:p>
          <w:p w14:paraId="57C9FACB" w14:textId="77777777" w:rsidR="001119EA" w:rsidRDefault="001119EA" w:rsidP="001119EA">
            <w:pPr>
              <w:pStyle w:val="3-"/>
            </w:pPr>
            <w:r>
              <w:rPr>
                <w:rFonts w:hint="eastAsia"/>
              </w:rPr>
              <w:tab/>
              <w:t>//</w:t>
            </w:r>
            <w:r>
              <w:rPr>
                <w:rFonts w:hint="eastAsia"/>
              </w:rPr>
              <w:tab/>
              <w:t>sched_yield();//同じ優先度の他のスレッドに切り替え</w:t>
            </w:r>
          </w:p>
          <w:p w14:paraId="7AA710D7" w14:textId="77777777" w:rsidR="001119EA" w:rsidRDefault="001119EA" w:rsidP="001119EA">
            <w:pPr>
              <w:pStyle w:val="3-"/>
            </w:pPr>
            <w:r>
              <w:tab/>
              <w:t>}</w:t>
            </w:r>
          </w:p>
          <w:p w14:paraId="763DF2CD" w14:textId="77777777" w:rsidR="001119EA" w:rsidRDefault="001119EA" w:rsidP="001119EA">
            <w:pPr>
              <w:pStyle w:val="3-"/>
            </w:pPr>
          </w:p>
          <w:p w14:paraId="4198957D" w14:textId="77777777" w:rsidR="001119EA" w:rsidRDefault="001119EA" w:rsidP="001119EA">
            <w:pPr>
              <w:pStyle w:val="3-"/>
            </w:pPr>
            <w:r>
              <w:rPr>
                <w:rFonts w:hint="eastAsia"/>
              </w:rPr>
              <w:tab/>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Default="001119EA" w:rsidP="001119EA">
            <w:pPr>
              <w:pStyle w:val="3-"/>
            </w:pPr>
            <w:r>
              <w:rPr>
                <w:rFonts w:hint="eastAsia"/>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Default="001119EA" w:rsidP="001119EA">
            <w:pPr>
              <w:pStyle w:val="3-"/>
            </w:pPr>
            <w:r>
              <w:rPr>
                <w:rFonts w:hint="eastAsia"/>
              </w:rPr>
              <w:tab/>
              <w:t>//セマフォ生成</w:t>
            </w:r>
          </w:p>
          <w:p w14:paraId="174FE68C" w14:textId="77777777" w:rsidR="001119EA" w:rsidRDefault="001119EA" w:rsidP="001119EA">
            <w:pPr>
              <w:pStyle w:val="3-"/>
            </w:pPr>
            <w:r>
              <w:tab/>
              <w:t>{</w:t>
            </w:r>
          </w:p>
          <w:p w14:paraId="6F4C52D0" w14:textId="77777777" w:rsidR="001119EA" w:rsidRDefault="001119EA" w:rsidP="001119EA">
            <w:pPr>
              <w:pStyle w:val="3-"/>
            </w:pPr>
            <w:r>
              <w:rPr>
                <w:rFonts w:hint="eastAsia"/>
              </w:rPr>
              <w:tab/>
            </w:r>
            <w:r>
              <w:rPr>
                <w:rFonts w:hint="eastAsia"/>
              </w:rPr>
              <w:tab/>
              <w:t>key_t key = ftok("share.cpp", 'S');//セマフォを一意に識別するためのキーとして、</w:t>
            </w:r>
          </w:p>
          <w:p w14:paraId="5E11F11E" w14:textId="77777777" w:rsidR="001119EA" w:rsidRDefault="001119EA" w:rsidP="001119EA">
            <w:pPr>
              <w:pStyle w:val="3-"/>
            </w:pPr>
            <w:r>
              <w:rPr>
                <w:rFonts w:hint="eastAsia"/>
              </w:rPr>
              <w:tab/>
            </w:r>
            <w:r>
              <w:rPr>
                <w:rFonts w:hint="eastAsia"/>
              </w:rPr>
              <w:tab/>
              <w:t xml:space="preserve">                                   //実在するファイルのユニークIDを利用</w:t>
            </w:r>
          </w:p>
          <w:p w14:paraId="715BF9F7" w14:textId="77777777" w:rsidR="001119EA" w:rsidRDefault="001119EA" w:rsidP="001119EA">
            <w:pPr>
              <w:pStyle w:val="3-"/>
            </w:pPr>
            <w:r>
              <w:tab/>
            </w:r>
            <w:r>
              <w:tab/>
              <w:t>s_semaphore = semget(key, 1, S_IRWXU|IPC_CREAT);</w:t>
            </w:r>
          </w:p>
          <w:p w14:paraId="70917269" w14:textId="77777777" w:rsidR="001119EA" w:rsidRDefault="001119EA" w:rsidP="001119EA">
            <w:pPr>
              <w:pStyle w:val="3-"/>
            </w:pPr>
            <w:r>
              <w:tab/>
              <w:t>//</w:t>
            </w:r>
            <w:r>
              <w:tab/>
              <w:t>union semun arg;</w:t>
            </w:r>
          </w:p>
          <w:p w14:paraId="16DF25C0" w14:textId="77777777" w:rsidR="001119EA" w:rsidRDefault="001119EA" w:rsidP="001119EA">
            <w:pPr>
              <w:pStyle w:val="3-"/>
            </w:pPr>
            <w:r>
              <w:tab/>
              <w:t>//</w:t>
            </w:r>
            <w:r>
              <w:tab/>
              <w:t>arg.val = 0;</w:t>
            </w:r>
          </w:p>
          <w:p w14:paraId="09B7F71E" w14:textId="77777777" w:rsidR="001119EA" w:rsidRDefault="001119EA" w:rsidP="001119EA">
            <w:pPr>
              <w:pStyle w:val="3-"/>
            </w:pPr>
            <w:r>
              <w:tab/>
              <w:t>//</w:t>
            </w:r>
            <w:r>
              <w:tab/>
              <w:t>semctl(s_semaphore, 0, SETVAL, arg);</w:t>
            </w:r>
          </w:p>
          <w:p w14:paraId="718FEE7F" w14:textId="77777777" w:rsidR="001119EA" w:rsidRDefault="001119EA" w:rsidP="001119EA">
            <w:pPr>
              <w:pStyle w:val="3-"/>
            </w:pPr>
            <w:r>
              <w:lastRenderedPageBreak/>
              <w:tab/>
            </w:r>
            <w:r>
              <w:tab/>
              <w:t>semctl(s_semaphore, 0, SETVAL, 0);</w:t>
            </w:r>
          </w:p>
          <w:p w14:paraId="39BD6B9C" w14:textId="77777777" w:rsidR="001119EA" w:rsidRDefault="001119EA" w:rsidP="001119EA">
            <w:pPr>
              <w:pStyle w:val="3-"/>
            </w:pPr>
            <w:r>
              <w:tab/>
              <w:t>}</w:t>
            </w:r>
          </w:p>
          <w:p w14:paraId="32D601AF" w14:textId="77777777" w:rsidR="001119EA" w:rsidRDefault="001119EA" w:rsidP="001119EA">
            <w:pPr>
              <w:pStyle w:val="3-"/>
            </w:pPr>
            <w:r>
              <w:tab/>
            </w:r>
          </w:p>
          <w:p w14:paraId="570B7163" w14:textId="77777777" w:rsidR="001119EA" w:rsidRDefault="001119EA" w:rsidP="001119EA">
            <w:pPr>
              <w:pStyle w:val="3-"/>
            </w:pPr>
            <w:r>
              <w:rPr>
                <w:rFonts w:hint="eastAsia"/>
              </w:rPr>
              <w:tab/>
              <w:t>//ミューテックス生成</w:t>
            </w:r>
          </w:p>
          <w:p w14:paraId="6D09C27F" w14:textId="77777777" w:rsidR="001119EA" w:rsidRDefault="001119EA" w:rsidP="001119EA">
            <w:pPr>
              <w:pStyle w:val="3-"/>
            </w:pPr>
            <w:r>
              <w:rPr>
                <w:rFonts w:hint="eastAsia"/>
              </w:rPr>
              <w:tab/>
              <w:t>//※PTHREAD_MUTEX_INITIALIZER で初期化している場合は不要</w:t>
            </w:r>
          </w:p>
          <w:p w14:paraId="2A7772AE" w14:textId="77777777" w:rsidR="001119EA" w:rsidRDefault="001119EA" w:rsidP="001119EA">
            <w:pPr>
              <w:pStyle w:val="3-"/>
            </w:pPr>
            <w:r>
              <w:tab/>
              <w:t>{</w:t>
            </w:r>
          </w:p>
          <w:p w14:paraId="43775075" w14:textId="77777777" w:rsidR="001119EA" w:rsidRDefault="001119EA" w:rsidP="001119EA">
            <w:pPr>
              <w:pStyle w:val="3-"/>
            </w:pPr>
            <w:r>
              <w:tab/>
              <w:t>//</w:t>
            </w:r>
            <w:r>
              <w:tab/>
              <w:t>pthread_mutex_init(&amp;s_mutex, NULL);</w:t>
            </w:r>
          </w:p>
          <w:p w14:paraId="53566AC6"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Default="001119EA" w:rsidP="001119EA">
            <w:pPr>
              <w:pStyle w:val="3-"/>
            </w:pPr>
            <w:r>
              <w:rPr>
                <w:rFonts w:hint="eastAsia"/>
              </w:rPr>
              <w:tab/>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pPr>
            <w:r>
              <w:rPr>
                <w:rFonts w:hint="eastAsia"/>
              </w:rPr>
              <w:tab/>
            </w:r>
            <w:r>
              <w:rPr>
                <w:rFonts w:hint="eastAsia"/>
              </w:rPr>
              <w:tab/>
              <w:t>pthread_attr_setstacksize(&amp;attr, 1024);//スタックサイズ指定</w:t>
            </w:r>
          </w:p>
          <w:p w14:paraId="5148BDA1" w14:textId="77777777" w:rsidR="001119EA" w:rsidRDefault="001119EA" w:rsidP="001119EA">
            <w:pPr>
              <w:pStyle w:val="3-"/>
            </w:pPr>
            <w:r>
              <w:rPr>
                <w:rFonts w:hint="eastAsia"/>
              </w:rPr>
              <w:tab/>
            </w:r>
            <w:r>
              <w:rPr>
                <w:rFonts w:hint="eastAsia"/>
              </w:rPr>
              <w:tab/>
              <w:t>pthread_create(&amp;pth[0], &amp;attr, threadFunc, (void*)"太郎");</w:t>
            </w:r>
          </w:p>
          <w:p w14:paraId="6E9F9B4F" w14:textId="77777777" w:rsidR="001119EA" w:rsidRDefault="001119EA" w:rsidP="001119EA">
            <w:pPr>
              <w:pStyle w:val="3-"/>
            </w:pPr>
            <w:r>
              <w:rPr>
                <w:rFonts w:hint="eastAsia"/>
              </w:rPr>
              <w:tab/>
            </w:r>
            <w:r>
              <w:rPr>
                <w:rFonts w:hint="eastAsia"/>
              </w:rPr>
              <w:tab/>
              <w:t>pthread_create(&amp;pth[1], &amp;attr, threadFunc, (void*)"次郎");</w:t>
            </w:r>
          </w:p>
          <w:p w14:paraId="7C160D06" w14:textId="77777777" w:rsidR="001119EA" w:rsidRDefault="001119EA" w:rsidP="001119EA">
            <w:pPr>
              <w:pStyle w:val="3-"/>
            </w:pPr>
            <w:r>
              <w:rPr>
                <w:rFonts w:hint="eastAsia"/>
              </w:rPr>
              <w:tab/>
            </w:r>
            <w:r>
              <w:rPr>
                <w:rFonts w:hint="eastAsia"/>
              </w:rPr>
              <w:tab/>
              <w:t>pthread_create(&amp;pth[2], &amp;attr, threadFunc, (void*)"三郎");</w:t>
            </w:r>
          </w:p>
          <w:p w14:paraId="74FE8B99" w14:textId="77777777" w:rsidR="001119EA" w:rsidRDefault="001119EA" w:rsidP="001119EA">
            <w:pPr>
              <w:pStyle w:val="3-"/>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Default="001119EA" w:rsidP="001119EA">
            <w:pPr>
              <w:pStyle w:val="3-"/>
            </w:pPr>
            <w:r>
              <w:rPr>
                <w:rFonts w:hint="eastAsia"/>
              </w:rPr>
              <w:tab/>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pPr>
            <w:r>
              <w:rPr>
                <w:rFonts w:hint="eastAsia"/>
              </w:rPr>
              <w:tab/>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pPr>
            <w:r>
              <w:rPr>
                <w:rFonts w:hint="eastAsia"/>
              </w:rPr>
              <w:tab/>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pPr>
            <w:r>
              <w:rPr>
                <w:rFonts w:hint="eastAsia"/>
              </w:rPr>
              <w:tab/>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tab/>
            </w:r>
            <w:r>
              <w:tab/>
              <w:t>{</w:t>
            </w:r>
          </w:p>
          <w:p w14:paraId="616E81DD" w14:textId="77777777" w:rsidR="001119EA" w:rsidRDefault="001119EA" w:rsidP="001119EA">
            <w:pPr>
              <w:pStyle w:val="3-"/>
            </w:pPr>
            <w:r>
              <w:tab/>
            </w:r>
            <w:r>
              <w:tab/>
            </w:r>
            <w:r>
              <w:tab/>
              <w:t>struct sembuf sb = {0, 1, 0};</w:t>
            </w:r>
          </w:p>
          <w:p w14:paraId="6778E0A9" w14:textId="77777777" w:rsidR="001119EA" w:rsidRDefault="001119EA" w:rsidP="001119EA">
            <w:pPr>
              <w:pStyle w:val="3-"/>
            </w:pPr>
            <w:r>
              <w:tab/>
            </w:r>
            <w:r>
              <w:tab/>
            </w:r>
            <w:r>
              <w:tab/>
              <w:t>semop(s_semaphore, &amp;sb, 1);</w:t>
            </w:r>
          </w:p>
          <w:p w14:paraId="234FAA62" w14:textId="77777777" w:rsidR="001119EA" w:rsidRDefault="001119EA" w:rsidP="001119EA">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pPr>
            <w:r>
              <w:rPr>
                <w:rFonts w:hint="eastAsia"/>
              </w:rPr>
              <w:tab/>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pPr>
            <w:r>
              <w:rPr>
                <w:rFonts w:hint="eastAsia"/>
              </w:rPr>
              <w:tab/>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Default="001119EA" w:rsidP="001119EA">
            <w:pPr>
              <w:pStyle w:val="3-"/>
            </w:pPr>
            <w:r>
              <w:tab/>
            </w:r>
            <w:r>
              <w:tab/>
            </w:r>
            <w:r>
              <w:tab/>
            </w:r>
            <w:r>
              <w:tab/>
              <w:t>struct sembuf sb = {0, -1, 0};</w:t>
            </w:r>
          </w:p>
          <w:p w14:paraId="706F07C8" w14:textId="77777777" w:rsidR="001119EA" w:rsidRDefault="001119EA" w:rsidP="001119EA">
            <w:pPr>
              <w:pStyle w:val="3-"/>
            </w:pPr>
            <w:r>
              <w:tab/>
            </w:r>
            <w:r>
              <w:tab/>
            </w:r>
            <w:r>
              <w:tab/>
            </w:r>
            <w: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Default="001119EA" w:rsidP="001119EA">
            <w:pPr>
              <w:pStyle w:val="3-"/>
            </w:pPr>
            <w:r>
              <w:tab/>
            </w:r>
            <w:r>
              <w:tab/>
            </w:r>
            <w:r>
              <w:tab/>
            </w:r>
            <w:r>
              <w:tab/>
              <w:t>struct sembuf sb = {0, 1, 0};</w:t>
            </w:r>
          </w:p>
          <w:p w14:paraId="75E90C3D" w14:textId="77777777" w:rsidR="001119EA" w:rsidRDefault="001119EA" w:rsidP="001119EA">
            <w:pPr>
              <w:pStyle w:val="3-"/>
            </w:pPr>
            <w:r>
              <w:tab/>
            </w:r>
            <w:r>
              <w:tab/>
            </w:r>
            <w:r>
              <w:tab/>
            </w:r>
            <w:r>
              <w:tab/>
              <w:t>semop(s_semaphore, &amp;sb, 1);</w:t>
            </w:r>
          </w:p>
          <w:p w14:paraId="08877C05" w14:textId="77777777" w:rsidR="001119EA" w:rsidRDefault="001119EA" w:rsidP="001119EA">
            <w:pPr>
              <w:pStyle w:val="3-"/>
            </w:pPr>
            <w:r>
              <w:lastRenderedPageBreak/>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781B10C9" w14:textId="77777777" w:rsidR="001119EA" w:rsidRDefault="001119EA" w:rsidP="001119EA">
            <w:pPr>
              <w:pStyle w:val="3-"/>
            </w:pPr>
            <w:r>
              <w:tab/>
            </w:r>
          </w:p>
          <w:p w14:paraId="415FF0B8" w14:textId="77777777" w:rsidR="001119EA" w:rsidRDefault="001119EA" w:rsidP="001119EA">
            <w:pPr>
              <w:pStyle w:val="3-"/>
            </w:pPr>
            <w:r>
              <w:rPr>
                <w:rFonts w:hint="eastAsia"/>
              </w:rPr>
              <w:tab/>
              <w:t>//ミューテックス破棄</w:t>
            </w:r>
          </w:p>
          <w:p w14:paraId="18A2ACDF" w14:textId="77777777" w:rsidR="001119EA" w:rsidRDefault="001119EA" w:rsidP="001119EA">
            <w:pPr>
              <w:pStyle w:val="3-"/>
            </w:pPr>
            <w:r>
              <w:rPr>
                <w:rFonts w:hint="eastAsia"/>
              </w:rPr>
              <w:tab/>
              <w:t>//※PTHREAD_MUTEX_INITIALIZER で初期化している場合は不要</w:t>
            </w:r>
          </w:p>
          <w:p w14:paraId="33CE9B50" w14:textId="77777777" w:rsidR="001119EA" w:rsidRDefault="001119EA" w:rsidP="001119EA">
            <w:pPr>
              <w:pStyle w:val="3-"/>
            </w:pPr>
            <w:r>
              <w:tab/>
              <w:t>{</w:t>
            </w:r>
          </w:p>
          <w:p w14:paraId="18291DAA" w14:textId="77777777" w:rsidR="001119EA" w:rsidRDefault="001119EA" w:rsidP="001119EA">
            <w:pPr>
              <w:pStyle w:val="3-"/>
            </w:pPr>
            <w:r>
              <w:tab/>
              <w:t>//</w:t>
            </w:r>
            <w:r>
              <w:tab/>
              <w:t>pthread_mutex_destroy(&amp;s_mutex);</w:t>
            </w:r>
          </w:p>
          <w:p w14:paraId="7C63AED0" w14:textId="77777777" w:rsidR="001119EA" w:rsidRDefault="001119EA" w:rsidP="001119EA">
            <w:pPr>
              <w:pStyle w:val="3-"/>
            </w:pPr>
            <w:r>
              <w:tab/>
              <w:t>}</w:t>
            </w:r>
          </w:p>
          <w:p w14:paraId="17365A46" w14:textId="77777777" w:rsidR="001119EA" w:rsidRDefault="001119EA" w:rsidP="001119EA">
            <w:pPr>
              <w:pStyle w:val="3-"/>
            </w:pPr>
            <w:r>
              <w:tab/>
            </w:r>
          </w:p>
          <w:p w14:paraId="1B31FAE3" w14:textId="77777777" w:rsidR="001119EA" w:rsidRDefault="001119EA" w:rsidP="001119EA">
            <w:pPr>
              <w:pStyle w:val="3-"/>
            </w:pPr>
            <w:r>
              <w:rPr>
                <w:rFonts w:hint="eastAsia"/>
              </w:rPr>
              <w:tab/>
              <w:t>//セマフォ破棄</w:t>
            </w:r>
          </w:p>
          <w:p w14:paraId="67728691" w14:textId="77777777" w:rsidR="001119EA" w:rsidRDefault="001119EA" w:rsidP="001119EA">
            <w:pPr>
              <w:pStyle w:val="3-"/>
            </w:pPr>
            <w:r>
              <w:tab/>
              <w:t>{</w:t>
            </w:r>
          </w:p>
          <w:p w14:paraId="2FA15A0B" w14:textId="77777777" w:rsidR="001119EA" w:rsidRDefault="001119EA" w:rsidP="001119EA">
            <w:pPr>
              <w:pStyle w:val="3-"/>
            </w:pPr>
            <w:r>
              <w:tab/>
              <w:t>//</w:t>
            </w:r>
            <w:r>
              <w:tab/>
              <w:t>union semun arg;</w:t>
            </w:r>
          </w:p>
          <w:p w14:paraId="5C082B04" w14:textId="77777777" w:rsidR="001119EA" w:rsidRDefault="001119EA" w:rsidP="001119EA">
            <w:pPr>
              <w:pStyle w:val="3-"/>
            </w:pPr>
            <w:r>
              <w:tab/>
              <w:t>//</w:t>
            </w:r>
            <w:r>
              <w:tab/>
              <w:t>arg.val = 0;</w:t>
            </w:r>
          </w:p>
          <w:p w14:paraId="40671C2F" w14:textId="77777777" w:rsidR="001119EA" w:rsidRDefault="001119EA" w:rsidP="001119EA">
            <w:pPr>
              <w:pStyle w:val="3-"/>
            </w:pPr>
            <w:r>
              <w:tab/>
              <w:t>//</w:t>
            </w:r>
            <w:r>
              <w:tab/>
              <w:t>semctl(s_semaphore, 0, IPC_RMID, arg);</w:t>
            </w:r>
          </w:p>
          <w:p w14:paraId="4EB107D9" w14:textId="77777777" w:rsidR="001119EA" w:rsidRDefault="001119EA" w:rsidP="001119EA">
            <w:pPr>
              <w:pStyle w:val="3-"/>
            </w:pPr>
            <w:r>
              <w:tab/>
            </w:r>
            <w:r>
              <w:tab/>
              <w:t>semctl(s_semaphore, 0, IPC_RMID, 0);</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171AF5AE" w14:textId="77777777" w:rsidR="001119EA" w:rsidRDefault="001119EA" w:rsidP="001119EA">
            <w:pPr>
              <w:pStyle w:val="3-"/>
            </w:pPr>
            <w:r>
              <w:t>$ ./share</w:t>
            </w:r>
          </w:p>
          <w:p w14:paraId="004FDBD9" w14:textId="77777777" w:rsidR="001119EA" w:rsidRPr="001119EA" w:rsidRDefault="001119EA" w:rsidP="001119EA">
            <w:pPr>
              <w:pStyle w:val="3-"/>
              <w:rPr>
                <w:color w:val="auto"/>
              </w:rPr>
            </w:pPr>
            <w:r w:rsidRPr="001119EA">
              <w:rPr>
                <w:rFonts w:hint="eastAsia"/>
                <w:color w:val="auto"/>
              </w:rPr>
              <w:t>- begin:三郎 -</w:t>
            </w:r>
          </w:p>
          <w:p w14:paraId="12B1B9D3" w14:textId="77777777" w:rsidR="001119EA" w:rsidRPr="001119EA" w:rsidRDefault="001119EA" w:rsidP="001119EA">
            <w:pPr>
              <w:pStyle w:val="3-"/>
              <w:rPr>
                <w:color w:val="auto"/>
              </w:rPr>
            </w:pPr>
            <w:r w:rsidRPr="001119EA">
              <w:rPr>
                <w:rFonts w:hint="eastAsia"/>
                <w:color w:val="auto"/>
              </w:rPr>
              <w:t>- begin:太郎 -</w:t>
            </w:r>
          </w:p>
          <w:p w14:paraId="47328AA7" w14:textId="77777777" w:rsidR="001119EA" w:rsidRPr="001119EA" w:rsidRDefault="001119EA" w:rsidP="001119EA">
            <w:pPr>
              <w:pStyle w:val="3-"/>
              <w:rPr>
                <w:color w:val="auto"/>
              </w:rPr>
            </w:pPr>
            <w:r w:rsidRPr="001119EA">
              <w:rPr>
                <w:rFonts w:hint="eastAsia"/>
                <w:color w:val="auto"/>
              </w:rPr>
              <w:t>- begin:次郎 -</w:t>
            </w:r>
          </w:p>
          <w:p w14:paraId="78FDF6F2" w14:textId="77777777" w:rsidR="001119EA" w:rsidRPr="001119EA" w:rsidRDefault="001119EA" w:rsidP="001119EA">
            <w:pPr>
              <w:pStyle w:val="3-"/>
              <w:rPr>
                <w:color w:val="auto"/>
              </w:rPr>
            </w:pPr>
            <w:r w:rsidRPr="001119EA">
              <w:rPr>
                <w:rFonts w:hint="eastAsia"/>
                <w:color w:val="auto"/>
              </w:rPr>
              <w:t>- begin:四朗 -</w:t>
            </w:r>
          </w:p>
          <w:p w14:paraId="41F7A2DE" w14:textId="77777777" w:rsidR="001119EA" w:rsidRPr="001119EA" w:rsidRDefault="001119EA" w:rsidP="001119EA">
            <w:pPr>
              <w:pStyle w:val="3-"/>
              <w:rPr>
                <w:color w:val="auto"/>
              </w:rPr>
            </w:pPr>
            <w:r w:rsidRPr="001119EA">
              <w:rPr>
                <w:color w:val="auto"/>
              </w:rPr>
              <w:t>Common-resources have been prepared. (num=2)</w:t>
            </w:r>
          </w:p>
          <w:p w14:paraId="542FE95A" w14:textId="77777777" w:rsidR="001119EA" w:rsidRPr="001119EA" w:rsidRDefault="001119EA" w:rsidP="001119EA">
            <w:pPr>
              <w:pStyle w:val="3-"/>
              <w:rPr>
                <w:color w:val="auto"/>
              </w:rPr>
            </w:pPr>
            <w:r w:rsidRPr="001119EA">
              <w:rPr>
                <w:rFonts w:hint="eastAsia"/>
                <w:color w:val="auto"/>
              </w:rPr>
              <w:t>太郎: [BEFORE] commonResource[1]=2000, tlsData=0</w:t>
            </w:r>
          </w:p>
          <w:p w14:paraId="4D17FF35" w14:textId="77777777" w:rsidR="001119EA" w:rsidRPr="001119EA" w:rsidRDefault="001119EA" w:rsidP="001119EA">
            <w:pPr>
              <w:pStyle w:val="3-"/>
              <w:rPr>
                <w:color w:val="auto"/>
              </w:rPr>
            </w:pPr>
            <w:r w:rsidRPr="001119EA">
              <w:rPr>
                <w:rFonts w:hint="eastAsia"/>
                <w:color w:val="auto"/>
              </w:rPr>
              <w:t>三郎: [BEFORE] commonResource[0]=1000, tlsData=0</w:t>
            </w:r>
          </w:p>
          <w:p w14:paraId="2CA6621B" w14:textId="77777777" w:rsidR="001119EA" w:rsidRPr="001119EA" w:rsidRDefault="001119EA" w:rsidP="001119EA">
            <w:pPr>
              <w:pStyle w:val="3-"/>
              <w:rPr>
                <w:color w:val="auto"/>
              </w:rPr>
            </w:pPr>
            <w:r w:rsidRPr="001119EA">
              <w:rPr>
                <w:rFonts w:hint="eastAsia"/>
                <w:color w:val="auto"/>
              </w:rPr>
              <w:t>三郎: [AFTER]  commonResource[0]=1001, tlsData=1</w:t>
            </w:r>
          </w:p>
          <w:p w14:paraId="060E7516" w14:textId="77777777" w:rsidR="001119EA" w:rsidRPr="001119EA" w:rsidRDefault="001119EA" w:rsidP="001119EA">
            <w:pPr>
              <w:pStyle w:val="3-"/>
              <w:rPr>
                <w:color w:val="auto"/>
              </w:rPr>
            </w:pPr>
            <w:r w:rsidRPr="001119EA">
              <w:rPr>
                <w:rFonts w:hint="eastAsia"/>
                <w:color w:val="auto"/>
              </w:rPr>
              <w:t>次郎: [BEFORE] commonResource[0]=1001, tlsData=0</w:t>
            </w:r>
          </w:p>
          <w:p w14:paraId="73AE8735" w14:textId="77777777" w:rsidR="001119EA" w:rsidRPr="001119EA" w:rsidRDefault="001119EA" w:rsidP="001119EA">
            <w:pPr>
              <w:pStyle w:val="3-"/>
              <w:rPr>
                <w:color w:val="auto"/>
              </w:rPr>
            </w:pPr>
            <w:r w:rsidRPr="001119EA">
              <w:rPr>
                <w:rFonts w:hint="eastAsia"/>
                <w:color w:val="auto"/>
              </w:rPr>
              <w:t>太郎: [AFTER]  commonResource[1]=2001, tlsData=1</w:t>
            </w:r>
          </w:p>
          <w:p w14:paraId="098601A1" w14:textId="77777777" w:rsidR="001119EA" w:rsidRPr="001119EA" w:rsidRDefault="001119EA" w:rsidP="001119EA">
            <w:pPr>
              <w:pStyle w:val="3-"/>
              <w:rPr>
                <w:color w:val="auto"/>
              </w:rPr>
            </w:pPr>
            <w:r w:rsidRPr="001119EA">
              <w:rPr>
                <w:rFonts w:hint="eastAsia"/>
                <w:color w:val="auto"/>
              </w:rPr>
              <w:t>四朗: [BEFORE] commonResource[1]=2001, tlsData=0</w:t>
            </w:r>
          </w:p>
          <w:p w14:paraId="74F93D40" w14:textId="77777777" w:rsidR="001119EA" w:rsidRPr="001119EA" w:rsidRDefault="001119EA" w:rsidP="001119EA">
            <w:pPr>
              <w:pStyle w:val="3-"/>
              <w:rPr>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color w:val="auto"/>
              </w:rPr>
            </w:pPr>
            <w:r w:rsidRPr="001119EA">
              <w:rPr>
                <w:rFonts w:hint="eastAsia"/>
                <w:color w:val="auto"/>
              </w:rPr>
              <w:t>三郎: [BEFORE] commonResource[0]=1005, tlsData=2</w:t>
            </w:r>
          </w:p>
          <w:p w14:paraId="332541A1" w14:textId="77777777" w:rsidR="001119EA" w:rsidRPr="001119EA" w:rsidRDefault="001119EA" w:rsidP="001119EA">
            <w:pPr>
              <w:pStyle w:val="3-"/>
              <w:rPr>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color w:val="auto"/>
              </w:rPr>
            </w:pPr>
            <w:r w:rsidRPr="001119EA">
              <w:rPr>
                <w:rFonts w:hint="eastAsia"/>
                <w:color w:val="auto"/>
              </w:rPr>
              <w:t>- end:四朗 -</w:t>
            </w:r>
          </w:p>
          <w:p w14:paraId="015EEEAF" w14:textId="77777777" w:rsidR="001119EA" w:rsidRPr="001119EA" w:rsidRDefault="001119EA" w:rsidP="001119EA">
            <w:pPr>
              <w:pStyle w:val="3-"/>
              <w:rPr>
                <w:color w:val="auto"/>
              </w:rPr>
            </w:pPr>
            <w:r w:rsidRPr="001119EA">
              <w:rPr>
                <w:rFonts w:hint="eastAsia"/>
                <w:color w:val="auto"/>
              </w:rPr>
              <w:lastRenderedPageBreak/>
              <w:t>- end:太郎 -</w:t>
            </w:r>
          </w:p>
          <w:p w14:paraId="31F755DD" w14:textId="77777777" w:rsidR="001119EA" w:rsidRPr="001119EA" w:rsidRDefault="001119EA" w:rsidP="001119EA">
            <w:pPr>
              <w:pStyle w:val="3-"/>
              <w:rPr>
                <w:color w:val="auto"/>
              </w:rPr>
            </w:pPr>
            <w:r w:rsidRPr="001119EA">
              <w:rPr>
                <w:rFonts w:hint="eastAsia"/>
                <w:color w:val="auto"/>
              </w:rPr>
              <w:t>次郎: [AFTER]  commonResource[1]=2006, tlsData=3</w:t>
            </w:r>
          </w:p>
          <w:p w14:paraId="78A5D227" w14:textId="77777777" w:rsidR="001119EA" w:rsidRPr="001119EA" w:rsidRDefault="001119EA" w:rsidP="001119EA">
            <w:pPr>
              <w:pStyle w:val="3-"/>
              <w:rPr>
                <w:color w:val="auto"/>
              </w:rPr>
            </w:pPr>
            <w:r w:rsidRPr="001119EA">
              <w:rPr>
                <w:rFonts w:hint="eastAsia"/>
                <w:color w:val="auto"/>
              </w:rPr>
              <w:t>三郎: [AFTER]  commonResource[0]=1006, tlsData=3</w:t>
            </w:r>
          </w:p>
          <w:p w14:paraId="0C7C29D4" w14:textId="77777777" w:rsidR="001119EA" w:rsidRPr="001119EA" w:rsidRDefault="001119EA" w:rsidP="001119EA">
            <w:pPr>
              <w:pStyle w:val="3-"/>
              <w:rPr>
                <w:color w:val="auto"/>
              </w:rPr>
            </w:pPr>
            <w:r w:rsidRPr="001119EA">
              <w:rPr>
                <w:rFonts w:hint="eastAsia"/>
                <w:color w:val="auto"/>
              </w:rPr>
              <w:t>- end:三郎 -</w:t>
            </w:r>
          </w:p>
          <w:p w14:paraId="125D6B6E" w14:textId="77777777" w:rsidR="001119EA" w:rsidRPr="001119EA" w:rsidRDefault="001119EA" w:rsidP="001119EA">
            <w:pPr>
              <w:pStyle w:val="3-"/>
              <w:rPr>
                <w:color w:val="auto"/>
              </w:rPr>
            </w:pPr>
            <w:r w:rsidRPr="001119EA">
              <w:rPr>
                <w:rFonts w:hint="eastAsia"/>
                <w:color w:val="auto"/>
              </w:rPr>
              <w:t>- end:次郎 -</w:t>
            </w:r>
          </w:p>
          <w:p w14:paraId="02DE30F9" w14:textId="24EF2465" w:rsidR="00737B12" w:rsidRPr="00DD51B6" w:rsidRDefault="001119EA" w:rsidP="001119EA">
            <w:pPr>
              <w:pStyle w:val="3-"/>
            </w:pPr>
            <w:r w:rsidRPr="001119EA">
              <w:rPr>
                <w:color w:val="auto"/>
              </w:rPr>
              <w:t>Semaphore * 10000000 = 8.186604 sec</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lastRenderedPageBreak/>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color w:val="auto"/>
              </w:rPr>
            </w:pPr>
            <w:r w:rsidRPr="001119EA">
              <w:rPr>
                <w:rFonts w:hint="eastAsia"/>
                <w:color w:val="auto"/>
              </w:rPr>
              <w:t>------ 共有メモリセグメント --------</w:t>
            </w:r>
          </w:p>
          <w:p w14:paraId="16319921" w14:textId="77777777" w:rsidR="001119EA" w:rsidRPr="001119EA" w:rsidRDefault="001119EA" w:rsidP="001119EA">
            <w:pPr>
              <w:pStyle w:val="3-"/>
              <w:rPr>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color w:val="auto"/>
              </w:rPr>
            </w:pPr>
            <w:r w:rsidRPr="001119EA">
              <w:rPr>
                <w:rFonts w:hint="eastAsia"/>
                <w:color w:val="auto"/>
              </w:rPr>
              <w:t>------ セマフォ配列 --------</w:t>
            </w:r>
          </w:p>
          <w:p w14:paraId="06A220C0" w14:textId="77777777" w:rsidR="001119EA" w:rsidRPr="001119EA" w:rsidRDefault="001119EA" w:rsidP="001119EA">
            <w:pPr>
              <w:pStyle w:val="3-"/>
              <w:rPr>
                <w:color w:val="auto"/>
              </w:rPr>
            </w:pPr>
            <w:r w:rsidRPr="001119EA">
              <w:rPr>
                <w:rFonts w:hint="eastAsia"/>
                <w:color w:val="auto"/>
              </w:rPr>
              <w:t xml:space="preserve">キー     semid      所有者  権限     nsems     </w:t>
            </w:r>
          </w:p>
          <w:p w14:paraId="14CF2418" w14:textId="6347E23B" w:rsidR="001119EA" w:rsidRPr="001119EA" w:rsidRDefault="001119EA" w:rsidP="001119EA">
            <w:pPr>
              <w:pStyle w:val="3-"/>
              <w:rPr>
                <w:color w:val="auto"/>
              </w:rPr>
            </w:pPr>
            <w:r w:rsidRPr="001119EA">
              <w:rPr>
                <w:color w:val="auto"/>
              </w:rPr>
              <w:t xml:space="preserve">0x5302020a 851973     </w:t>
            </w:r>
            <w:r>
              <w:rPr>
                <w:color w:val="auto"/>
              </w:rPr>
              <w:t>user_name</w:t>
            </w:r>
            <w:r w:rsidRPr="001119EA">
              <w:rPr>
                <w:color w:val="auto"/>
              </w:rPr>
              <w:t xml:space="preserve">  700        1         </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11E21A41" w:rsidR="00737B12" w:rsidRDefault="00737B12" w:rsidP="00737B12">
      <w:pPr>
        <w:pStyle w:val="3"/>
      </w:pPr>
      <w:bookmarkStart w:id="121" w:name="_Toc378808473"/>
      <w:r>
        <w:t>Posix</w:t>
      </w:r>
      <w:r>
        <w:rPr>
          <w:rFonts w:hint="eastAsia"/>
        </w:rPr>
        <w:t>ライブラリ版（名前なし）</w:t>
      </w:r>
      <w:bookmarkEnd w:id="121"/>
    </w:p>
    <w:p w14:paraId="6C1C0647" w14:textId="4EC1EE86" w:rsidR="001119EA" w:rsidRDefault="001119EA" w:rsidP="001119EA">
      <w:pPr>
        <w:pStyle w:val="aa"/>
        <w:ind w:left="447" w:firstLine="283"/>
      </w:pPr>
      <w:r>
        <w:rPr>
          <w:rFonts w:hint="eastAsia"/>
        </w:rPr>
        <w:t>Posix</w:t>
      </w:r>
      <w:r>
        <w:rPr>
          <w:rFonts w:hint="eastAsia"/>
        </w:rPr>
        <w:t>ライブラリ版のセマフォ。</w:t>
      </w:r>
    </w:p>
    <w:p w14:paraId="0A29C8C1" w14:textId="087A8518" w:rsidR="001119EA" w:rsidRDefault="001119EA" w:rsidP="001119EA">
      <w:pPr>
        <w:pStyle w:val="aa"/>
        <w:keepNext/>
        <w:widowControl/>
        <w:spacing w:beforeLines="50" w:before="180"/>
        <w:ind w:leftChars="203" w:left="447" w:hangingChars="10" w:hanging="21"/>
      </w:pPr>
      <w:r>
        <w:t>Posix</w:t>
      </w:r>
      <w:r>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Default="001119EA" w:rsidP="001119EA">
            <w:pPr>
              <w:pStyle w:val="3-"/>
            </w:pPr>
            <w:r>
              <w:t>#include &lt;semaphore.h&gt;</w:t>
            </w:r>
          </w:p>
          <w:p w14:paraId="6F060037" w14:textId="77777777" w:rsidR="001119EA" w:rsidRDefault="001119EA" w:rsidP="001119EA">
            <w:pPr>
              <w:pStyle w:val="3-"/>
            </w:pPr>
          </w:p>
          <w:p w14:paraId="544340CE" w14:textId="77777777" w:rsidR="001119EA" w:rsidRDefault="001119EA" w:rsidP="001119EA">
            <w:pPr>
              <w:pStyle w:val="3-"/>
            </w:pPr>
            <w:r>
              <w:rPr>
                <w:rFonts w:hint="eastAsia"/>
              </w:rPr>
              <w:t>#include &lt;sys/time.h&gt; //時間計測用</w:t>
            </w:r>
          </w:p>
          <w:p w14:paraId="3319FE5F" w14:textId="77777777" w:rsidR="001119EA" w:rsidRDefault="001119EA" w:rsidP="001119EA">
            <w:pPr>
              <w:pStyle w:val="3-"/>
            </w:pPr>
          </w:p>
          <w:p w14:paraId="07404CB2" w14:textId="77777777" w:rsidR="001119EA" w:rsidRDefault="001119EA" w:rsidP="001119EA">
            <w:pPr>
              <w:pStyle w:val="3-"/>
            </w:pPr>
            <w:r>
              <w:rPr>
                <w:rFonts w:hint="eastAsia"/>
              </w:rPr>
              <w:t>//セマフォ</w:t>
            </w:r>
          </w:p>
          <w:p w14:paraId="48CAF565" w14:textId="77777777" w:rsidR="001119EA" w:rsidRDefault="001119EA" w:rsidP="001119EA">
            <w:pPr>
              <w:pStyle w:val="3-"/>
            </w:pPr>
            <w:r>
              <w:t>static sem_t s_semaphore;</w:t>
            </w:r>
          </w:p>
          <w:p w14:paraId="2D350E64" w14:textId="77777777" w:rsidR="001119EA" w:rsidRDefault="001119EA" w:rsidP="001119EA">
            <w:pPr>
              <w:pStyle w:val="3-"/>
            </w:pPr>
          </w:p>
          <w:p w14:paraId="6775DEFA" w14:textId="77777777" w:rsidR="001119EA" w:rsidRDefault="001119EA" w:rsidP="001119EA">
            <w:pPr>
              <w:pStyle w:val="3-"/>
            </w:pPr>
            <w:r>
              <w:rPr>
                <w:rFonts w:hint="eastAsia"/>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Default="001119EA" w:rsidP="001119EA">
            <w:pPr>
              <w:pStyle w:val="3-"/>
            </w:pPr>
            <w:r>
              <w:rPr>
                <w:rFonts w:hint="eastAsia"/>
              </w:rPr>
              <w:t>//共有リソース</w:t>
            </w:r>
          </w:p>
          <w:p w14:paraId="1DEB59DD" w14:textId="77777777" w:rsidR="001119EA" w:rsidRDefault="001119EA" w:rsidP="001119EA">
            <w:pPr>
              <w:pStyle w:val="3-"/>
            </w:pPr>
            <w:r>
              <w:t>static const int COMMON_RESOURCE_NUM = 2;</w:t>
            </w:r>
          </w:p>
          <w:p w14:paraId="68E32D47" w14:textId="77777777" w:rsidR="001119EA" w:rsidRDefault="001119EA" w:rsidP="001119EA">
            <w:pPr>
              <w:pStyle w:val="3-"/>
            </w:pPr>
            <w:r>
              <w:rPr>
                <w:rFonts w:hint="eastAsia"/>
              </w:rPr>
              <w:t>static int s_commonResource[COMMON_RESOURCE_NUM]       = {};//複数の共有リソース</w:t>
            </w:r>
          </w:p>
          <w:p w14:paraId="6E4CED42" w14:textId="77777777" w:rsidR="001119EA" w:rsidRDefault="001119EA" w:rsidP="001119EA">
            <w:pPr>
              <w:pStyle w:val="3-"/>
            </w:pPr>
            <w:r>
              <w:rPr>
                <w:rFonts w:hint="eastAsia"/>
              </w:rPr>
              <w:t>static bool s_usingCommonResource[COMMON_RESOURCE_NUM] = {};//共有リソース使用中フラグ</w:t>
            </w:r>
          </w:p>
          <w:p w14:paraId="1836EF78" w14:textId="77777777" w:rsidR="001119EA" w:rsidRDefault="001119EA" w:rsidP="001119EA">
            <w:pPr>
              <w:pStyle w:val="3-"/>
            </w:pPr>
          </w:p>
          <w:p w14:paraId="0E8D970E" w14:textId="77777777" w:rsidR="001119EA" w:rsidRDefault="001119EA" w:rsidP="001119EA">
            <w:pPr>
              <w:pStyle w:val="3-"/>
            </w:pPr>
            <w:r>
              <w:rPr>
                <w:rFonts w:hint="eastAsia"/>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Default="001119EA" w:rsidP="001119EA">
            <w:pPr>
              <w:pStyle w:val="3-"/>
            </w:pPr>
            <w:r>
              <w:rPr>
                <w:rFonts w:hint="eastAsia"/>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Default="001119EA" w:rsidP="001119EA">
            <w:pPr>
              <w:pStyle w:val="3-"/>
            </w:pPr>
            <w:r>
              <w:rPr>
                <w:rFonts w:hint="eastAsia"/>
              </w:rPr>
              <w:tab/>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Default="001119EA" w:rsidP="001119EA">
            <w:pPr>
              <w:pStyle w:val="3-"/>
            </w:pPr>
            <w:r>
              <w:rPr>
                <w:rFonts w:hint="eastAsia"/>
              </w:rPr>
              <w:tab/>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pPr>
            <w:r>
              <w:rPr>
                <w:rFonts w:hint="eastAsia"/>
              </w:rPr>
              <w:tab/>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pPr>
            <w:r>
              <w:rPr>
                <w:rFonts w:hint="eastAsia"/>
              </w:rPr>
              <w:tab/>
            </w:r>
            <w:r>
              <w:rPr>
                <w:rFonts w:hint="eastAsia"/>
              </w:rPr>
              <w:tab/>
              <w:t>//セマフォ取得</w:t>
            </w:r>
          </w:p>
          <w:p w14:paraId="6C7CBC24" w14:textId="77777777" w:rsidR="001119EA" w:rsidRDefault="001119EA" w:rsidP="001119EA">
            <w:pPr>
              <w:pStyle w:val="3-"/>
            </w:pPr>
            <w:r>
              <w:lastRenderedPageBreak/>
              <w:tab/>
            </w:r>
            <w:r>
              <w:tab/>
              <w:t>sem_wait(&amp;s_semaphore);</w:t>
            </w:r>
          </w:p>
          <w:p w14:paraId="084AB28F" w14:textId="77777777" w:rsidR="001119EA" w:rsidRDefault="001119EA" w:rsidP="001119EA">
            <w:pPr>
              <w:pStyle w:val="3-"/>
            </w:pPr>
            <w:r>
              <w:rPr>
                <w:rFonts w:hint="eastAsia"/>
              </w:rPr>
              <w:tab/>
              <w:t>//</w:t>
            </w:r>
            <w:r>
              <w:rPr>
                <w:rFonts w:hint="eastAsia"/>
              </w:rPr>
              <w:tab/>
              <w:t>sem_trywait(&amp;s_mutex);//取得できない時に他の処理を行いたい場合は sem_trywait() もしくは  sem_timedwait() を使用する</w:t>
            </w:r>
          </w:p>
          <w:p w14:paraId="34B0C6A1" w14:textId="77777777" w:rsidR="001119EA" w:rsidRDefault="001119EA" w:rsidP="001119EA">
            <w:pPr>
              <w:pStyle w:val="3-"/>
            </w:pPr>
            <w:r>
              <w:tab/>
            </w:r>
            <w:r>
              <w:tab/>
            </w:r>
          </w:p>
          <w:p w14:paraId="7CC0EE8B" w14:textId="77777777" w:rsidR="001119EA" w:rsidRDefault="001119EA" w:rsidP="001119EA">
            <w:pPr>
              <w:pStyle w:val="3-"/>
            </w:pPr>
            <w:r>
              <w:rPr>
                <w:rFonts w:hint="eastAsia"/>
              </w:rPr>
              <w:tab/>
            </w:r>
            <w:r>
              <w:rPr>
                <w:rFonts w:hint="eastAsia"/>
              </w:rPr>
              <w:tab/>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Default="001119EA" w:rsidP="001119EA">
            <w:pPr>
              <w:pStyle w:val="3-"/>
            </w:pPr>
            <w:r>
              <w:rPr>
                <w:rFonts w:hint="eastAsia"/>
              </w:rPr>
              <w:tab/>
            </w:r>
            <w:r>
              <w:rPr>
                <w:rFonts w:hint="eastAsia"/>
              </w:rPr>
              <w:tab/>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pPr>
            <w:r>
              <w:rPr>
                <w:rFonts w:hint="eastAsia"/>
              </w:rPr>
              <w:tab/>
            </w:r>
            <w:r>
              <w:rPr>
                <w:rFonts w:hint="eastAsia"/>
              </w:rPr>
              <w:tab/>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Default="001119EA" w:rsidP="001119EA">
            <w:pPr>
              <w:pStyle w:val="3-"/>
            </w:pPr>
            <w:r>
              <w:rPr>
                <w:rFonts w:hint="eastAsia"/>
              </w:rPr>
              <w:tab/>
            </w:r>
            <w:r>
              <w:rPr>
                <w:rFonts w:hint="eastAsia"/>
              </w:rPr>
              <w:tab/>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pPr>
            <w:r>
              <w:rPr>
                <w:rFonts w:hint="eastAsia"/>
              </w:rPr>
              <w:tab/>
            </w:r>
            <w:r>
              <w:rPr>
                <w:rFonts w:hint="eastAsia"/>
              </w:rPr>
              <w:tab/>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pPr>
            <w:r>
              <w:rPr>
                <w:rFonts w:hint="eastAsia"/>
              </w:rPr>
              <w:tab/>
            </w:r>
            <w:r>
              <w:rPr>
                <w:rFonts w:hint="eastAsia"/>
              </w:rPr>
              <w:tab/>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pPr>
            <w:r>
              <w:rPr>
                <w:rFonts w:hint="eastAsia"/>
              </w:rPr>
              <w:tab/>
            </w:r>
            <w:r>
              <w:rPr>
                <w:rFonts w:hint="eastAsia"/>
              </w:rPr>
              <w:tab/>
              <w:t>//データ表示（後）</w:t>
            </w:r>
          </w:p>
          <w:p w14:paraId="0D838EF6" w14:textId="77777777" w:rsidR="001119EA" w:rsidRDefault="001119EA" w:rsidP="001119EA">
            <w:pPr>
              <w:pStyle w:val="3-"/>
            </w:pPr>
            <w:r>
              <w:tab/>
            </w:r>
            <w:r>
              <w:tab/>
              <w:t>printf("%s: [AFTER]  commonResource[%d]=%d, tlsData=%d\n",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Default="001119EA" w:rsidP="001119EA">
            <w:pPr>
              <w:pStyle w:val="3-"/>
            </w:pPr>
            <w:r>
              <w:rPr>
                <w:rFonts w:hint="eastAsia"/>
              </w:rPr>
              <w:tab/>
            </w:r>
            <w:r>
              <w:rPr>
                <w:rFonts w:hint="eastAsia"/>
              </w:rPr>
              <w:tab/>
              <w:t>//共有リソースを解放</w:t>
            </w:r>
          </w:p>
          <w:p w14:paraId="47DA74EF" w14:textId="77777777" w:rsidR="001119EA" w:rsidRDefault="001119EA" w:rsidP="001119EA">
            <w:pPr>
              <w:pStyle w:val="3-"/>
            </w:pPr>
            <w:r>
              <w:tab/>
            </w:r>
            <w:r>
              <w:tab/>
              <w:t>pthread_mutex_lock(&amp;s_mutex);</w:t>
            </w:r>
          </w:p>
          <w:p w14:paraId="22C4D51C" w14:textId="77777777" w:rsidR="001119EA" w:rsidRDefault="001119EA" w:rsidP="001119EA">
            <w:pPr>
              <w:pStyle w:val="3-"/>
            </w:pPr>
            <w:r>
              <w:tab/>
            </w:r>
            <w:r>
              <w:tab/>
              <w:t>s_usingCommonResource[index] = false;</w:t>
            </w:r>
          </w:p>
          <w:p w14:paraId="7430564E" w14:textId="77777777" w:rsidR="001119EA" w:rsidRDefault="001119EA" w:rsidP="001119EA">
            <w:pPr>
              <w:pStyle w:val="3-"/>
            </w:pPr>
            <w:r>
              <w:tab/>
            </w:r>
            <w:r>
              <w:tab/>
              <w:t>pthread_mutex_unlock(&amp;s_mutex);</w:t>
            </w:r>
          </w:p>
          <w:p w14:paraId="7D6BE4F2" w14:textId="77777777" w:rsidR="001119EA" w:rsidRDefault="001119EA" w:rsidP="001119EA">
            <w:pPr>
              <w:pStyle w:val="3-"/>
            </w:pPr>
            <w:r>
              <w:tab/>
            </w:r>
            <w:r>
              <w:tab/>
            </w:r>
          </w:p>
          <w:p w14:paraId="2F3B066F" w14:textId="77777777" w:rsidR="001119EA" w:rsidRDefault="001119EA" w:rsidP="001119EA">
            <w:pPr>
              <w:pStyle w:val="3-"/>
            </w:pPr>
            <w:r>
              <w:rPr>
                <w:rFonts w:hint="eastAsia"/>
              </w:rPr>
              <w:tab/>
            </w:r>
            <w:r>
              <w:rPr>
                <w:rFonts w:hint="eastAsia"/>
              </w:rPr>
              <w:tab/>
              <w:t>//セマフォ解放</w:t>
            </w:r>
          </w:p>
          <w:p w14:paraId="0672A72C" w14:textId="77777777" w:rsidR="001119EA" w:rsidRDefault="001119EA" w:rsidP="001119EA">
            <w:pPr>
              <w:pStyle w:val="3-"/>
            </w:pPr>
            <w:r>
              <w:tab/>
            </w:r>
            <w:r>
              <w:tab/>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pPr>
            <w:r>
              <w:rPr>
                <w:rFonts w:hint="eastAsia"/>
              </w:rPr>
              <w:tab/>
            </w:r>
            <w:r>
              <w:rPr>
                <w:rFonts w:hint="eastAsia"/>
              </w:rPr>
              <w:tab/>
              <w:t>//スレッド切り替えのためのスリープ</w:t>
            </w:r>
          </w:p>
          <w:p w14:paraId="400CD663" w14:textId="77777777" w:rsidR="001119EA" w:rsidRDefault="001119EA" w:rsidP="001119EA">
            <w:pPr>
              <w:pStyle w:val="3-"/>
            </w:pPr>
            <w:r>
              <w:tab/>
            </w:r>
            <w:r>
              <w:tab/>
              <w:t>usleep(0);</w:t>
            </w:r>
          </w:p>
          <w:p w14:paraId="47895A19" w14:textId="77777777" w:rsidR="001119EA" w:rsidRDefault="001119EA" w:rsidP="001119EA">
            <w:pPr>
              <w:pStyle w:val="3-"/>
            </w:pPr>
            <w:r>
              <w:rPr>
                <w:rFonts w:hint="eastAsia"/>
              </w:rPr>
              <w:tab/>
              <w:t>//</w:t>
            </w:r>
            <w:r>
              <w:rPr>
                <w:rFonts w:hint="eastAsia"/>
              </w:rPr>
              <w:tab/>
              <w:t>//スレッド切り替え</w:t>
            </w:r>
          </w:p>
          <w:p w14:paraId="7B524B84" w14:textId="77777777" w:rsidR="001119EA" w:rsidRDefault="001119EA" w:rsidP="001119EA">
            <w:pPr>
              <w:pStyle w:val="3-"/>
            </w:pPr>
            <w:r>
              <w:rPr>
                <w:rFonts w:hint="eastAsia"/>
              </w:rPr>
              <w:tab/>
              <w:t>//</w:t>
            </w:r>
            <w:r>
              <w:rPr>
                <w:rFonts w:hint="eastAsia"/>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Default="001119EA" w:rsidP="001119EA">
            <w:pPr>
              <w:pStyle w:val="3-"/>
            </w:pPr>
            <w:r>
              <w:rPr>
                <w:rFonts w:hint="eastAsia"/>
              </w:rPr>
              <w:tab/>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Default="001119EA" w:rsidP="001119EA">
            <w:pPr>
              <w:pStyle w:val="3-"/>
            </w:pPr>
            <w:r>
              <w:rPr>
                <w:rFonts w:hint="eastAsia"/>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Default="001119EA" w:rsidP="001119EA">
            <w:pPr>
              <w:pStyle w:val="3-"/>
            </w:pPr>
            <w:r>
              <w:rPr>
                <w:rFonts w:hint="eastAsia"/>
              </w:rPr>
              <w:tab/>
              <w:t>//セマフォ生成</w:t>
            </w:r>
          </w:p>
          <w:p w14:paraId="4E82E3AD" w14:textId="77777777" w:rsidR="001119EA" w:rsidRDefault="001119EA" w:rsidP="001119EA">
            <w:pPr>
              <w:pStyle w:val="3-"/>
            </w:pPr>
            <w:r>
              <w:tab/>
              <w:t>{</w:t>
            </w:r>
          </w:p>
          <w:p w14:paraId="0E6532C0" w14:textId="77777777" w:rsidR="001119EA" w:rsidRDefault="001119EA" w:rsidP="001119EA">
            <w:pPr>
              <w:pStyle w:val="3-"/>
            </w:pPr>
            <w:r>
              <w:rPr>
                <w:rFonts w:hint="eastAsia"/>
              </w:rPr>
              <w:tab/>
            </w:r>
            <w:r>
              <w:rPr>
                <w:rFonts w:hint="eastAsia"/>
              </w:rPr>
              <w:tab/>
              <w:t>sem_init(&amp;s_semaphore, 0, 0);//プロセス間で共有しないセマフォ</w:t>
            </w:r>
          </w:p>
          <w:p w14:paraId="5B58AD7D" w14:textId="77777777" w:rsidR="001119EA" w:rsidRDefault="001119EA" w:rsidP="001119EA">
            <w:pPr>
              <w:pStyle w:val="3-"/>
            </w:pPr>
            <w:r>
              <w:lastRenderedPageBreak/>
              <w:tab/>
              <w:t>}</w:t>
            </w:r>
          </w:p>
          <w:p w14:paraId="74048806" w14:textId="77777777" w:rsidR="001119EA" w:rsidRDefault="001119EA" w:rsidP="001119EA">
            <w:pPr>
              <w:pStyle w:val="3-"/>
            </w:pPr>
            <w:r>
              <w:tab/>
            </w:r>
          </w:p>
          <w:p w14:paraId="6CE3326E" w14:textId="77777777" w:rsidR="001119EA" w:rsidRDefault="001119EA" w:rsidP="001119EA">
            <w:pPr>
              <w:pStyle w:val="3-"/>
            </w:pPr>
            <w:r>
              <w:rPr>
                <w:rFonts w:hint="eastAsia"/>
              </w:rPr>
              <w:tab/>
              <w:t>//ミューテックス生成</w:t>
            </w:r>
          </w:p>
          <w:p w14:paraId="6312A7A9" w14:textId="77777777" w:rsidR="001119EA" w:rsidRDefault="001119EA" w:rsidP="001119EA">
            <w:pPr>
              <w:pStyle w:val="3-"/>
            </w:pPr>
            <w:r>
              <w:rPr>
                <w:rFonts w:hint="eastAsia"/>
              </w:rPr>
              <w:tab/>
              <w:t>//※PTHREAD_MUTEX_INITIALIZER で初期化している場合は不要</w:t>
            </w:r>
          </w:p>
          <w:p w14:paraId="5DB6E86B" w14:textId="77777777" w:rsidR="001119EA" w:rsidRDefault="001119EA" w:rsidP="001119EA">
            <w:pPr>
              <w:pStyle w:val="3-"/>
            </w:pPr>
            <w:r>
              <w:tab/>
              <w:t>{</w:t>
            </w:r>
          </w:p>
          <w:p w14:paraId="4CFF2B89" w14:textId="77777777" w:rsidR="001119EA" w:rsidRDefault="001119EA" w:rsidP="001119EA">
            <w:pPr>
              <w:pStyle w:val="3-"/>
            </w:pPr>
            <w:r>
              <w:tab/>
              <w:t>//</w:t>
            </w:r>
            <w:r>
              <w:tab/>
              <w:t>pthread_mutex_init(&amp;s_mutex, NULL);</w:t>
            </w:r>
          </w:p>
          <w:p w14:paraId="7435F85D" w14:textId="77777777"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pPr>
            <w:r>
              <w:rPr>
                <w:rFonts w:hint="eastAsia"/>
              </w:rPr>
              <w:tab/>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pPr>
            <w:r>
              <w:rPr>
                <w:rFonts w:hint="eastAsia"/>
              </w:rPr>
              <w:tab/>
            </w:r>
            <w:r>
              <w:rPr>
                <w:rFonts w:hint="eastAsia"/>
              </w:rPr>
              <w:tab/>
              <w:t>pthread_attr_setstacksize(&amp;attr, 1024);//スタックサイズ指定</w:t>
            </w:r>
          </w:p>
          <w:p w14:paraId="4C1B648D" w14:textId="77777777" w:rsidR="001119EA" w:rsidRDefault="001119EA" w:rsidP="001119EA">
            <w:pPr>
              <w:pStyle w:val="3-"/>
            </w:pPr>
            <w:r>
              <w:rPr>
                <w:rFonts w:hint="eastAsia"/>
              </w:rPr>
              <w:tab/>
            </w:r>
            <w:r>
              <w:rPr>
                <w:rFonts w:hint="eastAsia"/>
              </w:rPr>
              <w:tab/>
              <w:t>pthread_create(&amp;pth[0], &amp;attr, threadFunc, (void*)"太郎");</w:t>
            </w:r>
          </w:p>
          <w:p w14:paraId="51ED6025" w14:textId="77777777" w:rsidR="001119EA" w:rsidRDefault="001119EA" w:rsidP="001119EA">
            <w:pPr>
              <w:pStyle w:val="3-"/>
            </w:pPr>
            <w:r>
              <w:rPr>
                <w:rFonts w:hint="eastAsia"/>
              </w:rPr>
              <w:tab/>
            </w:r>
            <w:r>
              <w:rPr>
                <w:rFonts w:hint="eastAsia"/>
              </w:rPr>
              <w:tab/>
              <w:t>pthread_create(&amp;pth[1], &amp;attr, threadFunc, (void*)"次郎");</w:t>
            </w:r>
          </w:p>
          <w:p w14:paraId="1A8E4D00" w14:textId="77777777" w:rsidR="001119EA" w:rsidRDefault="001119EA" w:rsidP="001119EA">
            <w:pPr>
              <w:pStyle w:val="3-"/>
            </w:pPr>
            <w:r>
              <w:rPr>
                <w:rFonts w:hint="eastAsia"/>
              </w:rPr>
              <w:tab/>
            </w:r>
            <w:r>
              <w:rPr>
                <w:rFonts w:hint="eastAsia"/>
              </w:rPr>
              <w:tab/>
              <w:t>pthread_create(&amp;pth[2], &amp;attr, threadFunc, (void*)"三郎");</w:t>
            </w:r>
          </w:p>
          <w:p w14:paraId="602CBF82" w14:textId="77777777" w:rsidR="001119EA" w:rsidRDefault="001119EA" w:rsidP="001119EA">
            <w:pPr>
              <w:pStyle w:val="3-"/>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pPr>
            <w:r>
              <w:rPr>
                <w:rFonts w:hint="eastAsia"/>
              </w:rPr>
              <w:tab/>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pPr>
            <w:r>
              <w:rPr>
                <w:rFonts w:hint="eastAsia"/>
              </w:rPr>
              <w:tab/>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pPr>
            <w:r>
              <w:rPr>
                <w:rFonts w:hint="eastAsia"/>
              </w:rPr>
              <w:tab/>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pPr>
            <w:r>
              <w:rPr>
                <w:rFonts w:hint="eastAsia"/>
              </w:rPr>
              <w:tab/>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Default="001119EA" w:rsidP="001119EA">
            <w:pPr>
              <w:pStyle w:val="3-"/>
            </w:pPr>
            <w:r>
              <w:tab/>
            </w:r>
            <w:r>
              <w:tab/>
            </w:r>
            <w:r>
              <w:tab/>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Default="001119EA" w:rsidP="001119EA">
            <w:pPr>
              <w:pStyle w:val="3-"/>
            </w:pPr>
            <w:r>
              <w:rPr>
                <w:rFonts w:hint="eastAsia"/>
              </w:rPr>
              <w:tab/>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pPr>
            <w:r>
              <w:rPr>
                <w:rFonts w:hint="eastAsia"/>
              </w:rPr>
              <w:tab/>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tab/>
            </w:r>
            <w:r>
              <w:tab/>
              <w:t>for (int i = 0; i &lt; TEST_TIMES; ++i)</w:t>
            </w:r>
          </w:p>
          <w:p w14:paraId="6F4D3B85" w14:textId="77777777" w:rsidR="001119EA" w:rsidRDefault="001119EA" w:rsidP="001119EA">
            <w:pPr>
              <w:pStyle w:val="3-"/>
            </w:pPr>
            <w:r>
              <w:tab/>
            </w:r>
            <w:r>
              <w:tab/>
              <w:t>{</w:t>
            </w:r>
          </w:p>
          <w:p w14:paraId="00F14326" w14:textId="77777777" w:rsidR="001119EA" w:rsidRDefault="001119EA" w:rsidP="001119EA">
            <w:pPr>
              <w:pStyle w:val="3-"/>
            </w:pPr>
            <w:r>
              <w:tab/>
            </w:r>
            <w:r>
              <w:tab/>
            </w:r>
            <w:r>
              <w:tab/>
              <w:t>sem_wait(&amp;s_semaphore);</w:t>
            </w:r>
          </w:p>
          <w:p w14:paraId="42A9B696" w14:textId="77777777" w:rsidR="001119EA" w:rsidRDefault="001119EA" w:rsidP="001119EA">
            <w:pPr>
              <w:pStyle w:val="3-"/>
            </w:pPr>
            <w:r>
              <w:tab/>
            </w:r>
            <w:r>
              <w:tab/>
            </w:r>
            <w: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lastRenderedPageBreak/>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tab/>
              <w:t>}</w:t>
            </w:r>
          </w:p>
          <w:p w14:paraId="7922EB64" w14:textId="77777777" w:rsidR="001119EA" w:rsidRDefault="001119EA" w:rsidP="001119EA">
            <w:pPr>
              <w:pStyle w:val="3-"/>
            </w:pPr>
            <w:r>
              <w:tab/>
            </w:r>
          </w:p>
          <w:p w14:paraId="4BAD6113" w14:textId="77777777" w:rsidR="001119EA" w:rsidRDefault="001119EA" w:rsidP="001119EA">
            <w:pPr>
              <w:pStyle w:val="3-"/>
            </w:pPr>
            <w:r>
              <w:rPr>
                <w:rFonts w:hint="eastAsia"/>
              </w:rPr>
              <w:tab/>
              <w:t>//ミューテックス破棄</w:t>
            </w:r>
          </w:p>
          <w:p w14:paraId="5571F895" w14:textId="77777777" w:rsidR="001119EA" w:rsidRDefault="001119EA" w:rsidP="001119EA">
            <w:pPr>
              <w:pStyle w:val="3-"/>
            </w:pPr>
            <w:r>
              <w:rPr>
                <w:rFonts w:hint="eastAsia"/>
              </w:rPr>
              <w:tab/>
              <w:t>//※PTHREAD_MUTEX_INITIALIZER で初期化している場合は不要</w:t>
            </w:r>
          </w:p>
          <w:p w14:paraId="105A4E70" w14:textId="77777777" w:rsidR="001119EA" w:rsidRDefault="001119EA" w:rsidP="001119EA">
            <w:pPr>
              <w:pStyle w:val="3-"/>
            </w:pPr>
            <w:r>
              <w:tab/>
              <w:t>{</w:t>
            </w:r>
          </w:p>
          <w:p w14:paraId="737FDE26" w14:textId="77777777" w:rsidR="001119EA" w:rsidRDefault="001119EA" w:rsidP="001119EA">
            <w:pPr>
              <w:pStyle w:val="3-"/>
            </w:pPr>
            <w:r>
              <w:tab/>
              <w:t>//</w:t>
            </w:r>
            <w:r>
              <w:tab/>
              <w:t>pthread_mutex_destroy(&amp;s_mutex);</w:t>
            </w:r>
          </w:p>
          <w:p w14:paraId="0B7A523E" w14:textId="77777777" w:rsidR="001119EA" w:rsidRDefault="001119EA" w:rsidP="001119EA">
            <w:pPr>
              <w:pStyle w:val="3-"/>
            </w:pPr>
            <w:r>
              <w:tab/>
              <w:t>}</w:t>
            </w:r>
          </w:p>
          <w:p w14:paraId="6EB1C081" w14:textId="77777777" w:rsidR="001119EA" w:rsidRDefault="001119EA" w:rsidP="001119EA">
            <w:pPr>
              <w:pStyle w:val="3-"/>
            </w:pPr>
            <w:r>
              <w:tab/>
            </w:r>
          </w:p>
          <w:p w14:paraId="3433069B" w14:textId="77777777" w:rsidR="001119EA" w:rsidRDefault="001119EA" w:rsidP="001119EA">
            <w:pPr>
              <w:pStyle w:val="3-"/>
            </w:pPr>
            <w:r>
              <w:rPr>
                <w:rFonts w:hint="eastAsia"/>
              </w:rPr>
              <w:tab/>
              <w:t>//セマフォ破棄</w:t>
            </w:r>
          </w:p>
          <w:p w14:paraId="249137F6" w14:textId="77777777" w:rsidR="001119EA" w:rsidRDefault="001119EA" w:rsidP="001119EA">
            <w:pPr>
              <w:pStyle w:val="3-"/>
            </w:pPr>
            <w:r>
              <w:tab/>
              <w:t>{</w:t>
            </w:r>
          </w:p>
          <w:p w14:paraId="721C8F10" w14:textId="77777777" w:rsidR="001119EA" w:rsidRDefault="001119EA" w:rsidP="001119EA">
            <w:pPr>
              <w:pStyle w:val="3-"/>
            </w:pPr>
            <w:r>
              <w:tab/>
            </w:r>
            <w:r>
              <w:tab/>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4BA440AD" w14:textId="77777777" w:rsidR="001119EA" w:rsidRDefault="001119EA" w:rsidP="001119EA">
            <w:pPr>
              <w:pStyle w:val="3-"/>
            </w:pPr>
            <w:r>
              <w:t>$ ./share</w:t>
            </w:r>
          </w:p>
          <w:p w14:paraId="775205A2" w14:textId="77777777" w:rsidR="001119EA" w:rsidRPr="001119EA" w:rsidRDefault="001119EA" w:rsidP="001119EA">
            <w:pPr>
              <w:pStyle w:val="3-"/>
              <w:rPr>
                <w:color w:val="auto"/>
              </w:rPr>
            </w:pPr>
            <w:r w:rsidRPr="001119EA">
              <w:rPr>
                <w:rFonts w:hint="eastAsia"/>
                <w:color w:val="auto"/>
              </w:rPr>
              <w:t>- begin:四朗  -</w:t>
            </w:r>
          </w:p>
          <w:p w14:paraId="20AF216C" w14:textId="77777777" w:rsidR="001119EA" w:rsidRPr="001119EA" w:rsidRDefault="001119EA" w:rsidP="001119EA">
            <w:pPr>
              <w:pStyle w:val="3-"/>
              <w:rPr>
                <w:color w:val="auto"/>
              </w:rPr>
            </w:pPr>
            <w:r w:rsidRPr="001119EA">
              <w:rPr>
                <w:rFonts w:hint="eastAsia"/>
                <w:color w:val="auto"/>
              </w:rPr>
              <w:t>- begin:三郎 -</w:t>
            </w:r>
          </w:p>
          <w:p w14:paraId="79A1F297" w14:textId="77777777" w:rsidR="001119EA" w:rsidRPr="001119EA" w:rsidRDefault="001119EA" w:rsidP="001119EA">
            <w:pPr>
              <w:pStyle w:val="3-"/>
              <w:rPr>
                <w:color w:val="auto"/>
              </w:rPr>
            </w:pPr>
            <w:r w:rsidRPr="001119EA">
              <w:rPr>
                <w:rFonts w:hint="eastAsia"/>
                <w:color w:val="auto"/>
              </w:rPr>
              <w:t>- begin:太郎 -</w:t>
            </w:r>
          </w:p>
          <w:p w14:paraId="54E47A33" w14:textId="77777777" w:rsidR="001119EA" w:rsidRPr="001119EA" w:rsidRDefault="001119EA" w:rsidP="001119EA">
            <w:pPr>
              <w:pStyle w:val="3-"/>
              <w:rPr>
                <w:color w:val="auto"/>
              </w:rPr>
            </w:pPr>
            <w:r w:rsidRPr="001119EA">
              <w:rPr>
                <w:rFonts w:hint="eastAsia"/>
                <w:color w:val="auto"/>
              </w:rPr>
              <w:t>- begin:次郎 -</w:t>
            </w:r>
          </w:p>
          <w:p w14:paraId="5C30CD5E" w14:textId="77777777" w:rsidR="001119EA" w:rsidRPr="001119EA" w:rsidRDefault="001119EA" w:rsidP="001119EA">
            <w:pPr>
              <w:pStyle w:val="3-"/>
              <w:rPr>
                <w:color w:val="auto"/>
              </w:rPr>
            </w:pPr>
            <w:r w:rsidRPr="001119EA">
              <w:rPr>
                <w:color w:val="auto"/>
              </w:rPr>
              <w:t>Common-resources have been prepared. (num=2)</w:t>
            </w:r>
          </w:p>
          <w:p w14:paraId="57437CFE" w14:textId="77777777" w:rsidR="001119EA" w:rsidRPr="001119EA" w:rsidRDefault="001119EA" w:rsidP="001119EA">
            <w:pPr>
              <w:pStyle w:val="3-"/>
              <w:rPr>
                <w:color w:val="auto"/>
              </w:rPr>
            </w:pPr>
            <w:r w:rsidRPr="001119EA">
              <w:rPr>
                <w:rFonts w:hint="eastAsia"/>
                <w:color w:val="auto"/>
              </w:rPr>
              <w:t>三郎: [BEFORE] commonResource[1]=2000, tlsData=0</w:t>
            </w:r>
          </w:p>
          <w:p w14:paraId="531F010D" w14:textId="77777777" w:rsidR="001119EA" w:rsidRPr="001119EA" w:rsidRDefault="001119EA" w:rsidP="001119EA">
            <w:pPr>
              <w:pStyle w:val="3-"/>
              <w:rPr>
                <w:color w:val="auto"/>
              </w:rPr>
            </w:pPr>
            <w:r w:rsidRPr="001119EA">
              <w:rPr>
                <w:rFonts w:hint="eastAsia"/>
                <w:color w:val="auto"/>
              </w:rPr>
              <w:t>四朗 : [BEFORE] commonResource[0]=1000, tlsData=0</w:t>
            </w:r>
          </w:p>
          <w:p w14:paraId="67783553" w14:textId="77777777" w:rsidR="001119EA" w:rsidRPr="001119EA" w:rsidRDefault="001119EA" w:rsidP="001119EA">
            <w:pPr>
              <w:pStyle w:val="3-"/>
              <w:rPr>
                <w:color w:val="auto"/>
              </w:rPr>
            </w:pPr>
            <w:r w:rsidRPr="001119EA">
              <w:rPr>
                <w:rFonts w:hint="eastAsia"/>
                <w:color w:val="auto"/>
              </w:rPr>
              <w:t>四朗 : [AFTER]  commonResource[0]=1001, tlsData=1</w:t>
            </w:r>
          </w:p>
          <w:p w14:paraId="09A296AF" w14:textId="77777777" w:rsidR="001119EA" w:rsidRPr="001119EA" w:rsidRDefault="001119EA" w:rsidP="001119EA">
            <w:pPr>
              <w:pStyle w:val="3-"/>
              <w:rPr>
                <w:color w:val="auto"/>
              </w:rPr>
            </w:pPr>
            <w:r w:rsidRPr="001119EA">
              <w:rPr>
                <w:rFonts w:hint="eastAsia"/>
                <w:color w:val="auto"/>
              </w:rPr>
              <w:t>太郎: [BEFORE] commonResource[0]=1001, tlsData=0</w:t>
            </w:r>
          </w:p>
          <w:p w14:paraId="3D7B6FC5" w14:textId="77777777" w:rsidR="001119EA" w:rsidRPr="001119EA" w:rsidRDefault="001119EA" w:rsidP="001119EA">
            <w:pPr>
              <w:pStyle w:val="3-"/>
              <w:rPr>
                <w:color w:val="auto"/>
              </w:rPr>
            </w:pPr>
            <w:r w:rsidRPr="001119EA">
              <w:rPr>
                <w:rFonts w:hint="eastAsia"/>
                <w:color w:val="auto"/>
              </w:rPr>
              <w:t>三郎: [AFTER]  commonResource[1]=2001, tlsData=1</w:t>
            </w:r>
          </w:p>
          <w:p w14:paraId="437BBB3F" w14:textId="77777777" w:rsidR="001119EA" w:rsidRPr="001119EA" w:rsidRDefault="001119EA" w:rsidP="001119EA">
            <w:pPr>
              <w:pStyle w:val="3-"/>
              <w:rPr>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color w:val="auto"/>
              </w:rPr>
            </w:pPr>
            <w:r w:rsidRPr="001119EA">
              <w:rPr>
                <w:rFonts w:hint="eastAsia"/>
                <w:color w:val="auto"/>
              </w:rPr>
              <w:t>太郎: [AFTER]  commonResource[0]=1002, tlsData=1</w:t>
            </w:r>
          </w:p>
          <w:p w14:paraId="1CB737A1" w14:textId="77777777" w:rsidR="001119EA" w:rsidRPr="001119EA" w:rsidRDefault="001119EA" w:rsidP="001119EA">
            <w:pPr>
              <w:pStyle w:val="3-"/>
              <w:rPr>
                <w:color w:val="auto"/>
              </w:rPr>
            </w:pPr>
            <w:r w:rsidRPr="001119EA">
              <w:rPr>
                <w:rFonts w:hint="eastAsia"/>
                <w:color w:val="auto"/>
              </w:rPr>
              <w:t>四朗 : [BEFORE] commonResource[0]=1002, tlsData=1</w:t>
            </w:r>
          </w:p>
          <w:p w14:paraId="3BDDEFA2" w14:textId="77777777" w:rsidR="001119EA" w:rsidRPr="001119EA" w:rsidRDefault="001119EA" w:rsidP="001119EA">
            <w:pPr>
              <w:pStyle w:val="3-"/>
              <w:rPr>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color w:val="auto"/>
              </w:rPr>
            </w:pPr>
            <w:r w:rsidRPr="001119EA">
              <w:rPr>
                <w:rFonts w:hint="eastAsia"/>
                <w:color w:val="auto"/>
              </w:rPr>
              <w:t>三郎: [BEFORE] commonResource[1]=2003, tlsData=1</w:t>
            </w:r>
          </w:p>
          <w:p w14:paraId="0AFE743C" w14:textId="77777777" w:rsidR="001119EA" w:rsidRPr="001119EA" w:rsidRDefault="001119EA" w:rsidP="001119EA">
            <w:pPr>
              <w:pStyle w:val="3-"/>
              <w:rPr>
                <w:color w:val="auto"/>
              </w:rPr>
            </w:pPr>
            <w:r w:rsidRPr="001119EA">
              <w:rPr>
                <w:rFonts w:hint="eastAsia"/>
                <w:color w:val="auto"/>
              </w:rPr>
              <w:t>四朗 : [AFTER]  commonResource[0]=1003, tlsData=2</w:t>
            </w:r>
          </w:p>
          <w:p w14:paraId="5EBDE6E1" w14:textId="77777777" w:rsidR="001119EA" w:rsidRPr="001119EA" w:rsidRDefault="001119EA" w:rsidP="001119EA">
            <w:pPr>
              <w:pStyle w:val="3-"/>
              <w:rPr>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color w:val="auto"/>
              </w:rPr>
            </w:pPr>
            <w:r w:rsidRPr="001119EA">
              <w:rPr>
                <w:rFonts w:hint="eastAsia"/>
                <w:color w:val="auto"/>
              </w:rPr>
              <w:t>次郎: [AFTER]  commonResource[0]=1004, tlsData=2</w:t>
            </w:r>
          </w:p>
          <w:p w14:paraId="4B844A8F" w14:textId="77777777" w:rsidR="001119EA" w:rsidRPr="001119EA" w:rsidRDefault="001119EA" w:rsidP="001119EA">
            <w:pPr>
              <w:pStyle w:val="3-"/>
              <w:rPr>
                <w:color w:val="auto"/>
              </w:rPr>
            </w:pPr>
            <w:r w:rsidRPr="001119EA">
              <w:rPr>
                <w:rFonts w:hint="eastAsia"/>
                <w:color w:val="auto"/>
              </w:rPr>
              <w:t>四朗 : [BEFORE] commonResource[0]=1004, tlsData=2</w:t>
            </w:r>
          </w:p>
          <w:p w14:paraId="2D2D39D3" w14:textId="77777777" w:rsidR="001119EA" w:rsidRPr="001119EA" w:rsidRDefault="001119EA" w:rsidP="001119EA">
            <w:pPr>
              <w:pStyle w:val="3-"/>
              <w:rPr>
                <w:color w:val="auto"/>
              </w:rPr>
            </w:pPr>
            <w:r w:rsidRPr="001119EA">
              <w:rPr>
                <w:rFonts w:hint="eastAsia"/>
                <w:color w:val="auto"/>
              </w:rPr>
              <w:t>四朗 : [AFTER]  commonResource[0]=1005, tlsData=3</w:t>
            </w:r>
          </w:p>
          <w:p w14:paraId="3B102061" w14:textId="77777777" w:rsidR="001119EA" w:rsidRPr="001119EA" w:rsidRDefault="001119EA" w:rsidP="001119EA">
            <w:pPr>
              <w:pStyle w:val="3-"/>
              <w:rPr>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color w:val="auto"/>
              </w:rPr>
            </w:pPr>
            <w:r w:rsidRPr="001119EA">
              <w:rPr>
                <w:rFonts w:hint="eastAsia"/>
                <w:color w:val="auto"/>
              </w:rPr>
              <w:t>- end:四朗  -</w:t>
            </w:r>
          </w:p>
          <w:p w14:paraId="11A9AABC" w14:textId="77777777" w:rsidR="001119EA" w:rsidRPr="001119EA" w:rsidRDefault="001119EA" w:rsidP="001119EA">
            <w:pPr>
              <w:pStyle w:val="3-"/>
              <w:rPr>
                <w:color w:val="auto"/>
              </w:rPr>
            </w:pPr>
            <w:r w:rsidRPr="001119EA">
              <w:rPr>
                <w:rFonts w:hint="eastAsia"/>
                <w:color w:val="auto"/>
              </w:rPr>
              <w:t>- end:太郎 -</w:t>
            </w:r>
          </w:p>
          <w:p w14:paraId="3507B1CF" w14:textId="77777777" w:rsidR="001119EA" w:rsidRPr="001119EA" w:rsidRDefault="001119EA" w:rsidP="001119EA">
            <w:pPr>
              <w:pStyle w:val="3-"/>
              <w:rPr>
                <w:color w:val="auto"/>
              </w:rPr>
            </w:pPr>
            <w:r w:rsidRPr="001119EA">
              <w:rPr>
                <w:rFonts w:hint="eastAsia"/>
                <w:color w:val="auto"/>
              </w:rPr>
              <w:t>三郎: [AFTER]  commonResource[0]=1006, tlsData=3</w:t>
            </w:r>
          </w:p>
          <w:p w14:paraId="033D1EEE" w14:textId="77777777" w:rsidR="001119EA" w:rsidRPr="001119EA" w:rsidRDefault="001119EA" w:rsidP="001119EA">
            <w:pPr>
              <w:pStyle w:val="3-"/>
              <w:rPr>
                <w:color w:val="auto"/>
              </w:rPr>
            </w:pPr>
            <w:r w:rsidRPr="001119EA">
              <w:rPr>
                <w:rFonts w:hint="eastAsia"/>
                <w:color w:val="auto"/>
              </w:rPr>
              <w:t>次郎: [AFTER]  commonResource[1]=2006, tlsData=3</w:t>
            </w:r>
          </w:p>
          <w:p w14:paraId="5AD843EF" w14:textId="77777777" w:rsidR="001119EA" w:rsidRPr="001119EA" w:rsidRDefault="001119EA" w:rsidP="001119EA">
            <w:pPr>
              <w:pStyle w:val="3-"/>
              <w:rPr>
                <w:color w:val="auto"/>
              </w:rPr>
            </w:pPr>
            <w:r w:rsidRPr="001119EA">
              <w:rPr>
                <w:rFonts w:hint="eastAsia"/>
                <w:color w:val="auto"/>
              </w:rPr>
              <w:t>- end:次郎 -</w:t>
            </w:r>
          </w:p>
          <w:p w14:paraId="35B31FDD" w14:textId="77777777" w:rsidR="001119EA" w:rsidRPr="001119EA" w:rsidRDefault="001119EA" w:rsidP="001119EA">
            <w:pPr>
              <w:pStyle w:val="3-"/>
              <w:rPr>
                <w:color w:val="auto"/>
              </w:rPr>
            </w:pPr>
            <w:r w:rsidRPr="001119EA">
              <w:rPr>
                <w:rFonts w:hint="eastAsia"/>
                <w:color w:val="auto"/>
              </w:rPr>
              <w:t>- end:三郎 -</w:t>
            </w:r>
          </w:p>
          <w:p w14:paraId="6D1C57E8" w14:textId="33DA2B51" w:rsidR="00737B12" w:rsidRPr="00DD51B6" w:rsidRDefault="001119EA" w:rsidP="001119EA">
            <w:pPr>
              <w:pStyle w:val="3-"/>
            </w:pPr>
            <w:r w:rsidRPr="001119EA">
              <w:rPr>
                <w:color w:val="auto"/>
              </w:rPr>
              <w:t>Semaphore * 10000000 = 0.607549 sec</w:t>
            </w:r>
          </w:p>
        </w:tc>
      </w:tr>
    </w:tbl>
    <w:p w14:paraId="28199BF2" w14:textId="146D03B6" w:rsidR="00737B12" w:rsidRDefault="00737B12" w:rsidP="00737B12">
      <w:pPr>
        <w:pStyle w:val="3"/>
      </w:pPr>
      <w:bookmarkStart w:id="122" w:name="_Toc378808474"/>
      <w:r>
        <w:lastRenderedPageBreak/>
        <w:t>Posix</w:t>
      </w:r>
      <w:r>
        <w:rPr>
          <w:rFonts w:hint="eastAsia"/>
        </w:rPr>
        <w:t>ライブラリ版（名前付き）</w:t>
      </w:r>
      <w:bookmarkEnd w:id="122"/>
    </w:p>
    <w:p w14:paraId="7A5D7779" w14:textId="4AFF81B9" w:rsidR="001128B1" w:rsidRDefault="001128B1" w:rsidP="001128B1">
      <w:pPr>
        <w:pStyle w:val="aa"/>
        <w:ind w:left="447" w:firstLine="283"/>
      </w:pPr>
      <w:r>
        <w:rPr>
          <w:rFonts w:hint="eastAsia"/>
        </w:rPr>
        <w:t>Posix</w:t>
      </w:r>
      <w:r>
        <w:rPr>
          <w:rFonts w:hint="eastAsia"/>
        </w:rPr>
        <w:t>ライブラリ版の名前付きセマフォ。</w:t>
      </w:r>
    </w:p>
    <w:p w14:paraId="452F1417" w14:textId="528F448B" w:rsidR="001128B1" w:rsidRDefault="001128B1" w:rsidP="001128B1">
      <w:pPr>
        <w:pStyle w:val="aa"/>
        <w:ind w:left="447" w:firstLine="283"/>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Default="001128B1" w:rsidP="001128B1">
            <w:pPr>
              <w:pStyle w:val="3-"/>
            </w:pPr>
            <w:r>
              <w:t>#include &lt;semaphore.h&gt;</w:t>
            </w:r>
          </w:p>
          <w:p w14:paraId="16499894" w14:textId="77777777" w:rsidR="001128B1" w:rsidRDefault="001128B1" w:rsidP="001128B1">
            <w:pPr>
              <w:pStyle w:val="3-"/>
            </w:pPr>
            <w:r>
              <w:t>#include &lt;fcntl.h&gt;</w:t>
            </w:r>
          </w:p>
          <w:p w14:paraId="206F2229" w14:textId="77777777" w:rsidR="001128B1" w:rsidRDefault="001128B1" w:rsidP="001128B1">
            <w:pPr>
              <w:pStyle w:val="3-"/>
            </w:pPr>
          </w:p>
          <w:p w14:paraId="627E41CE" w14:textId="77777777" w:rsidR="001128B1" w:rsidRDefault="001128B1" w:rsidP="001128B1">
            <w:pPr>
              <w:pStyle w:val="3-"/>
            </w:pPr>
            <w:r>
              <w:rPr>
                <w:rFonts w:hint="eastAsia"/>
              </w:rPr>
              <w:t>#include &lt;sys/time.h&gt; //時間計測用</w:t>
            </w:r>
          </w:p>
          <w:p w14:paraId="20AF5D8B" w14:textId="77777777" w:rsidR="001128B1" w:rsidRDefault="001128B1" w:rsidP="001128B1">
            <w:pPr>
              <w:pStyle w:val="3-"/>
            </w:pPr>
          </w:p>
          <w:p w14:paraId="02A471F2" w14:textId="77777777" w:rsidR="001128B1" w:rsidRDefault="001128B1" w:rsidP="001128B1">
            <w:pPr>
              <w:pStyle w:val="3-"/>
            </w:pPr>
            <w:r>
              <w:rPr>
                <w:rFonts w:hint="eastAsia"/>
              </w:rPr>
              <w:t>//共有セマフォ名</w:t>
            </w:r>
          </w:p>
          <w:p w14:paraId="79B3F939" w14:textId="77777777" w:rsidR="001128B1" w:rsidRDefault="001128B1" w:rsidP="001128B1">
            <w:pPr>
              <w:pStyle w:val="3-"/>
            </w:pPr>
            <w:r>
              <w:t>static const char* COMMON_SEMAPHORE_NAME = "Common Semaphore";</w:t>
            </w:r>
          </w:p>
          <w:p w14:paraId="086CF547" w14:textId="77777777" w:rsidR="001128B1" w:rsidRDefault="001128B1" w:rsidP="001128B1">
            <w:pPr>
              <w:pStyle w:val="3-"/>
            </w:pPr>
          </w:p>
          <w:p w14:paraId="570A48AF" w14:textId="77777777" w:rsidR="001128B1" w:rsidRDefault="001128B1" w:rsidP="001128B1">
            <w:pPr>
              <w:pStyle w:val="3-"/>
            </w:pPr>
            <w:r>
              <w:rPr>
                <w:rFonts w:hint="eastAsia"/>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Default="001128B1" w:rsidP="001128B1">
            <w:pPr>
              <w:pStyle w:val="3-"/>
            </w:pPr>
            <w:r>
              <w:rPr>
                <w:rFonts w:hint="eastAsia"/>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pPr>
            <w:r>
              <w:rPr>
                <w:rFonts w:hint="eastAsia"/>
              </w:rPr>
              <w:t>static int s_commonResource[COMMON_RESOURCE_NUM]       = {};//複数の共有リソース</w:t>
            </w:r>
          </w:p>
          <w:p w14:paraId="6A8D76BA" w14:textId="77777777" w:rsidR="001128B1" w:rsidRDefault="001128B1" w:rsidP="001128B1">
            <w:pPr>
              <w:pStyle w:val="3-"/>
            </w:pPr>
            <w:r>
              <w:rPr>
                <w:rFonts w:hint="eastAsia"/>
              </w:rPr>
              <w:t>static bool s_usingCommonResource[COMMON_RESOURCE_NUM] = {};//共有リソース使用中フラグ</w:t>
            </w:r>
          </w:p>
          <w:p w14:paraId="50109FF3" w14:textId="77777777" w:rsidR="001128B1" w:rsidRDefault="001128B1" w:rsidP="001128B1">
            <w:pPr>
              <w:pStyle w:val="3-"/>
            </w:pPr>
          </w:p>
          <w:p w14:paraId="28D51A13" w14:textId="77777777" w:rsidR="001128B1" w:rsidRDefault="001128B1" w:rsidP="001128B1">
            <w:pPr>
              <w:pStyle w:val="3-"/>
            </w:pPr>
            <w:r>
              <w:rPr>
                <w:rFonts w:hint="eastAsia"/>
              </w:rPr>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Default="001128B1" w:rsidP="001128B1">
            <w:pPr>
              <w:pStyle w:val="3-"/>
            </w:pPr>
            <w:r>
              <w:rPr>
                <w:rFonts w:hint="eastAsia"/>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pPr>
            <w:r>
              <w:rPr>
                <w:rFonts w:hint="eastAsia"/>
              </w:rPr>
              <w:tab/>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Default="001128B1" w:rsidP="001128B1">
            <w:pPr>
              <w:pStyle w:val="3-"/>
            </w:pPr>
            <w:r>
              <w:rPr>
                <w:rFonts w:hint="eastAsia"/>
              </w:rPr>
              <w:tab/>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Default="001128B1" w:rsidP="001128B1">
            <w:pPr>
              <w:pStyle w:val="3-"/>
            </w:pPr>
            <w:r>
              <w:rPr>
                <w:rFonts w:hint="eastAsia"/>
              </w:rPr>
              <w:tab/>
              <w:t>//名前付きセマフォオープン</w:t>
            </w:r>
          </w:p>
          <w:p w14:paraId="6BDA039B" w14:textId="77777777" w:rsidR="001128B1" w:rsidRDefault="001128B1" w:rsidP="001128B1">
            <w:pPr>
              <w:pStyle w:val="3-"/>
            </w:pPr>
            <w:r>
              <w:tab/>
              <w:t>sem_t* semaphore = sem_open(COMMON_SEMAPHORE_NAME, 0);</w:t>
            </w:r>
          </w:p>
          <w:p w14:paraId="25C9503D" w14:textId="77777777" w:rsidR="001128B1" w:rsidRDefault="001128B1" w:rsidP="001128B1">
            <w:pPr>
              <w:pStyle w:val="3-"/>
            </w:pPr>
          </w:p>
          <w:p w14:paraId="3718029C" w14:textId="77777777" w:rsidR="001128B1" w:rsidRDefault="001128B1" w:rsidP="001128B1">
            <w:pPr>
              <w:pStyle w:val="3-"/>
            </w:pPr>
            <w:r>
              <w:rPr>
                <w:rFonts w:hint="eastAsia"/>
              </w:rPr>
              <w:tab/>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pPr>
            <w:r>
              <w:rPr>
                <w:rFonts w:hint="eastAsia"/>
              </w:rPr>
              <w:tab/>
            </w:r>
            <w:r>
              <w:rPr>
                <w:rFonts w:hint="eastAsia"/>
              </w:rPr>
              <w:tab/>
              <w:t>//セマフォ取得</w:t>
            </w:r>
          </w:p>
          <w:p w14:paraId="1919DC9D" w14:textId="77777777" w:rsidR="001128B1" w:rsidRDefault="001128B1" w:rsidP="001128B1">
            <w:pPr>
              <w:pStyle w:val="3-"/>
            </w:pPr>
            <w:r>
              <w:tab/>
            </w:r>
            <w:r>
              <w:tab/>
              <w:t>sem_wait(semaphore);</w:t>
            </w:r>
          </w:p>
          <w:p w14:paraId="1031313B" w14:textId="77777777" w:rsidR="001128B1" w:rsidRDefault="001128B1" w:rsidP="001128B1">
            <w:pPr>
              <w:pStyle w:val="3-"/>
            </w:pPr>
            <w:r>
              <w:rPr>
                <w:rFonts w:hint="eastAsia"/>
              </w:rPr>
              <w:tab/>
              <w:t>//</w:t>
            </w:r>
            <w:r>
              <w:rPr>
                <w:rFonts w:hint="eastAsia"/>
              </w:rPr>
              <w:tab/>
              <w:t>sem_trywait(&amp;s_mutex);//取得できない時に他の処理を行いたい場合は sem_trywait() もしくは  sem_timedwait() を使用する</w:t>
            </w:r>
          </w:p>
          <w:p w14:paraId="4A3A4EC5" w14:textId="77777777" w:rsidR="001128B1" w:rsidRDefault="001128B1" w:rsidP="001128B1">
            <w:pPr>
              <w:pStyle w:val="3-"/>
            </w:pPr>
            <w:r>
              <w:tab/>
            </w:r>
            <w:r>
              <w:tab/>
            </w:r>
          </w:p>
          <w:p w14:paraId="39ECA718" w14:textId="77777777" w:rsidR="001128B1" w:rsidRDefault="001128B1" w:rsidP="001128B1">
            <w:pPr>
              <w:pStyle w:val="3-"/>
            </w:pPr>
            <w:r>
              <w:rPr>
                <w:rFonts w:hint="eastAsia"/>
              </w:rPr>
              <w:tab/>
            </w:r>
            <w:r>
              <w:rPr>
                <w:rFonts w:hint="eastAsia"/>
              </w:rPr>
              <w:tab/>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Default="001128B1" w:rsidP="001128B1">
            <w:pPr>
              <w:pStyle w:val="3-"/>
            </w:pPr>
            <w:r>
              <w:rPr>
                <w:rFonts w:hint="eastAsia"/>
              </w:rPr>
              <w:tab/>
            </w:r>
            <w:r>
              <w:rPr>
                <w:rFonts w:hint="eastAsia"/>
              </w:rPr>
              <w:tab/>
              <w:t>//データ表示（前）</w:t>
            </w:r>
          </w:p>
          <w:p w14:paraId="386C39AF" w14:textId="77777777" w:rsidR="001128B1" w:rsidRDefault="001128B1" w:rsidP="001128B1">
            <w:pPr>
              <w:pStyle w:val="3-"/>
            </w:pPr>
            <w:r>
              <w:lastRenderedPageBreak/>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Default="001128B1" w:rsidP="001128B1">
            <w:pPr>
              <w:pStyle w:val="3-"/>
            </w:pPr>
            <w:r>
              <w:rPr>
                <w:rFonts w:hint="eastAsia"/>
              </w:rPr>
              <w:tab/>
            </w:r>
            <w:r>
              <w:rPr>
                <w:rFonts w:hint="eastAsia"/>
              </w:rPr>
              <w:tab/>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Default="001128B1" w:rsidP="001128B1">
            <w:pPr>
              <w:pStyle w:val="3-"/>
            </w:pPr>
            <w:r>
              <w:rPr>
                <w:rFonts w:hint="eastAsia"/>
              </w:rPr>
              <w:tab/>
            </w:r>
            <w:r>
              <w:rPr>
                <w:rFonts w:hint="eastAsia"/>
              </w:rPr>
              <w:tab/>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pPr>
            <w:r>
              <w:rPr>
                <w:rFonts w:hint="eastAsia"/>
              </w:rPr>
              <w:tab/>
            </w:r>
            <w:r>
              <w:rPr>
                <w:rFonts w:hint="eastAsia"/>
              </w:rPr>
              <w:tab/>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tab/>
            </w:r>
            <w:r>
              <w:tab/>
            </w:r>
          </w:p>
          <w:p w14:paraId="635BCE7F" w14:textId="77777777" w:rsidR="001128B1" w:rsidRDefault="001128B1" w:rsidP="001128B1">
            <w:pPr>
              <w:pStyle w:val="3-"/>
            </w:pPr>
            <w:r>
              <w:rPr>
                <w:rFonts w:hint="eastAsia"/>
              </w:rPr>
              <w:tab/>
            </w:r>
            <w:r>
              <w:rPr>
                <w:rFonts w:hint="eastAsia"/>
              </w:rPr>
              <w:tab/>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pPr>
            <w:r>
              <w:rPr>
                <w:rFonts w:hint="eastAsia"/>
              </w:rPr>
              <w:tab/>
            </w:r>
            <w:r>
              <w:rPr>
                <w:rFonts w:hint="eastAsia"/>
              </w:rPr>
              <w:tab/>
              <w:t>//データ表示（後）</w:t>
            </w:r>
          </w:p>
          <w:p w14:paraId="3BB1EC2B" w14:textId="77777777" w:rsidR="001128B1" w:rsidRDefault="001128B1" w:rsidP="001128B1">
            <w:pPr>
              <w:pStyle w:val="3-"/>
            </w:pPr>
            <w:r>
              <w:tab/>
            </w:r>
            <w:r>
              <w:tab/>
              <w:t>printf("%s: [AFTER]  commonResource[%d]=%d, tlsData=%d\n",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Default="001128B1" w:rsidP="001128B1">
            <w:pPr>
              <w:pStyle w:val="3-"/>
            </w:pPr>
            <w:r>
              <w:rPr>
                <w:rFonts w:hint="eastAsia"/>
              </w:rPr>
              <w:tab/>
            </w:r>
            <w:r>
              <w:rPr>
                <w:rFonts w:hint="eastAsia"/>
              </w:rPr>
              <w:tab/>
              <w:t>//共有リソースを解放</w:t>
            </w:r>
          </w:p>
          <w:p w14:paraId="7C8491A8" w14:textId="77777777" w:rsidR="001128B1" w:rsidRDefault="001128B1" w:rsidP="001128B1">
            <w:pPr>
              <w:pStyle w:val="3-"/>
            </w:pPr>
            <w:r>
              <w:tab/>
            </w:r>
            <w:r>
              <w:tab/>
              <w:t>pthread_mutex_lock(&amp;s_mutex);</w:t>
            </w:r>
          </w:p>
          <w:p w14:paraId="04D4DB10" w14:textId="77777777" w:rsidR="001128B1" w:rsidRDefault="001128B1" w:rsidP="001128B1">
            <w:pPr>
              <w:pStyle w:val="3-"/>
            </w:pPr>
            <w:r>
              <w:tab/>
            </w:r>
            <w:r>
              <w:tab/>
              <w:t>s_usingCommonResource[index] = false;</w:t>
            </w:r>
          </w:p>
          <w:p w14:paraId="74E4A031" w14:textId="77777777" w:rsidR="001128B1" w:rsidRDefault="001128B1" w:rsidP="001128B1">
            <w:pPr>
              <w:pStyle w:val="3-"/>
            </w:pPr>
            <w:r>
              <w:tab/>
            </w:r>
            <w:r>
              <w:tab/>
              <w:t>pthread_mutex_unlock(&amp;s_mutex);</w:t>
            </w:r>
          </w:p>
          <w:p w14:paraId="01E27E87" w14:textId="77777777" w:rsidR="001128B1" w:rsidRDefault="001128B1" w:rsidP="001128B1">
            <w:pPr>
              <w:pStyle w:val="3-"/>
            </w:pPr>
            <w:r>
              <w:tab/>
            </w:r>
            <w:r>
              <w:tab/>
            </w:r>
          </w:p>
          <w:p w14:paraId="691CA4EE" w14:textId="77777777" w:rsidR="001128B1" w:rsidRDefault="001128B1" w:rsidP="001128B1">
            <w:pPr>
              <w:pStyle w:val="3-"/>
            </w:pPr>
            <w:r>
              <w:rPr>
                <w:rFonts w:hint="eastAsia"/>
              </w:rPr>
              <w:tab/>
            </w:r>
            <w:r>
              <w:rPr>
                <w:rFonts w:hint="eastAsia"/>
              </w:rPr>
              <w:tab/>
              <w:t>//セマフォ解放</w:t>
            </w:r>
          </w:p>
          <w:p w14:paraId="0AF03EE5" w14:textId="77777777" w:rsidR="001128B1" w:rsidRDefault="001128B1" w:rsidP="001128B1">
            <w:pPr>
              <w:pStyle w:val="3-"/>
            </w:pPr>
            <w:r>
              <w:tab/>
            </w:r>
            <w:r>
              <w:tab/>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pPr>
            <w:r>
              <w:rPr>
                <w:rFonts w:hint="eastAsia"/>
              </w:rPr>
              <w:tab/>
            </w:r>
            <w:r>
              <w:rPr>
                <w:rFonts w:hint="eastAsia"/>
              </w:rPr>
              <w:tab/>
              <w:t>//スレッド切り替えのためのスリープ</w:t>
            </w:r>
          </w:p>
          <w:p w14:paraId="244731F7" w14:textId="77777777" w:rsidR="001128B1" w:rsidRDefault="001128B1" w:rsidP="001128B1">
            <w:pPr>
              <w:pStyle w:val="3-"/>
            </w:pPr>
            <w:r>
              <w:tab/>
            </w:r>
            <w:r>
              <w:tab/>
              <w:t>usleep(0);</w:t>
            </w:r>
          </w:p>
          <w:p w14:paraId="5A5491D8" w14:textId="77777777" w:rsidR="001128B1" w:rsidRDefault="001128B1" w:rsidP="001128B1">
            <w:pPr>
              <w:pStyle w:val="3-"/>
            </w:pPr>
            <w:r>
              <w:rPr>
                <w:rFonts w:hint="eastAsia"/>
              </w:rPr>
              <w:tab/>
              <w:t>//</w:t>
            </w:r>
            <w:r>
              <w:rPr>
                <w:rFonts w:hint="eastAsia"/>
              </w:rPr>
              <w:tab/>
              <w:t>//スレッド切り替え</w:t>
            </w:r>
          </w:p>
          <w:p w14:paraId="796BDF63" w14:textId="77777777" w:rsidR="001128B1" w:rsidRDefault="001128B1" w:rsidP="001128B1">
            <w:pPr>
              <w:pStyle w:val="3-"/>
            </w:pPr>
            <w:r>
              <w:rPr>
                <w:rFonts w:hint="eastAsia"/>
              </w:rPr>
              <w:tab/>
              <w:t>//</w:t>
            </w:r>
            <w:r>
              <w:rPr>
                <w:rFonts w:hint="eastAsia"/>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Default="001128B1" w:rsidP="001128B1">
            <w:pPr>
              <w:pStyle w:val="3-"/>
            </w:pPr>
            <w:r>
              <w:rPr>
                <w:rFonts w:hint="eastAsia"/>
              </w:rPr>
              <w:tab/>
              <w:t>//セマフォクローズ</w:t>
            </w:r>
          </w:p>
          <w:p w14:paraId="46B14115" w14:textId="77777777" w:rsidR="001128B1" w:rsidRDefault="001128B1" w:rsidP="001128B1">
            <w:pPr>
              <w:pStyle w:val="3-"/>
            </w:pPr>
            <w:r>
              <w:tab/>
              <w:t>sem_close(semaphore);</w:t>
            </w:r>
          </w:p>
          <w:p w14:paraId="191AAD7B" w14:textId="77777777" w:rsidR="001128B1" w:rsidRDefault="001128B1" w:rsidP="001128B1">
            <w:pPr>
              <w:pStyle w:val="3-"/>
            </w:pPr>
          </w:p>
          <w:p w14:paraId="2F7DFBE9" w14:textId="77777777" w:rsidR="001128B1" w:rsidRDefault="001128B1" w:rsidP="001128B1">
            <w:pPr>
              <w:pStyle w:val="3-"/>
            </w:pPr>
            <w:r>
              <w:rPr>
                <w:rFonts w:hint="eastAsia"/>
              </w:rPr>
              <w:tab/>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Default="001128B1" w:rsidP="001128B1">
            <w:pPr>
              <w:pStyle w:val="3-"/>
            </w:pPr>
            <w:r>
              <w:rPr>
                <w:rFonts w:hint="eastAsia"/>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pPr>
            <w:r>
              <w:rPr>
                <w:rFonts w:hint="eastAsia"/>
              </w:rPr>
              <w:tab/>
              <w:t>//名前付きセマフォ生成</w:t>
            </w:r>
          </w:p>
          <w:p w14:paraId="6410B3B6" w14:textId="77777777" w:rsidR="001128B1" w:rsidRDefault="001128B1" w:rsidP="001128B1">
            <w:pPr>
              <w:pStyle w:val="3-"/>
            </w:pPr>
            <w:r>
              <w:tab/>
              <w:t>sem_t* semaphore = NULL;</w:t>
            </w:r>
          </w:p>
          <w:p w14:paraId="6FCB4872" w14:textId="77777777" w:rsidR="001128B1" w:rsidRDefault="001128B1" w:rsidP="001128B1">
            <w:pPr>
              <w:pStyle w:val="3-"/>
            </w:pPr>
            <w:r>
              <w:tab/>
              <w:t>{</w:t>
            </w:r>
          </w:p>
          <w:p w14:paraId="64A73CDD" w14:textId="77777777" w:rsidR="001128B1" w:rsidRDefault="001128B1" w:rsidP="001128B1">
            <w:pPr>
              <w:pStyle w:val="3-"/>
            </w:pPr>
            <w:r>
              <w:tab/>
            </w:r>
            <w:r>
              <w:tab/>
              <w:t>semaphore = sem_open(COMMON_SEMAPHORE_NAME, O_CREAT, S_IRWXU, 0);</w:t>
            </w:r>
          </w:p>
          <w:p w14:paraId="7ED6E96F" w14:textId="77777777" w:rsidR="001128B1" w:rsidRDefault="001128B1" w:rsidP="001128B1">
            <w:pPr>
              <w:pStyle w:val="3-"/>
            </w:pPr>
            <w:r>
              <w:tab/>
              <w:t>}</w:t>
            </w:r>
          </w:p>
          <w:p w14:paraId="15C650E5" w14:textId="77777777" w:rsidR="001128B1" w:rsidRDefault="001128B1" w:rsidP="001128B1">
            <w:pPr>
              <w:pStyle w:val="3-"/>
            </w:pPr>
            <w:r>
              <w:tab/>
            </w:r>
          </w:p>
          <w:p w14:paraId="741A278C" w14:textId="77777777" w:rsidR="001128B1" w:rsidRDefault="001128B1" w:rsidP="001128B1">
            <w:pPr>
              <w:pStyle w:val="3-"/>
            </w:pPr>
            <w:r>
              <w:rPr>
                <w:rFonts w:hint="eastAsia"/>
              </w:rPr>
              <w:tab/>
              <w:t>//ミューテックス生成</w:t>
            </w:r>
          </w:p>
          <w:p w14:paraId="2A6C1534" w14:textId="77777777" w:rsidR="001128B1" w:rsidRDefault="001128B1" w:rsidP="001128B1">
            <w:pPr>
              <w:pStyle w:val="3-"/>
            </w:pPr>
            <w:r>
              <w:rPr>
                <w:rFonts w:hint="eastAsia"/>
              </w:rPr>
              <w:tab/>
              <w:t>//※PTHREAD_MUTEX_INITIALIZER で初期化している場合は不要</w:t>
            </w:r>
          </w:p>
          <w:p w14:paraId="0F7642BC" w14:textId="77777777" w:rsidR="001128B1" w:rsidRDefault="001128B1" w:rsidP="001128B1">
            <w:pPr>
              <w:pStyle w:val="3-"/>
            </w:pPr>
            <w:r>
              <w:tab/>
              <w:t>{</w:t>
            </w:r>
          </w:p>
          <w:p w14:paraId="46EAEDC7" w14:textId="77777777" w:rsidR="001128B1" w:rsidRDefault="001128B1" w:rsidP="001128B1">
            <w:pPr>
              <w:pStyle w:val="3-"/>
            </w:pPr>
            <w:r>
              <w:tab/>
              <w:t>//</w:t>
            </w:r>
            <w:r>
              <w:tab/>
              <w:t>pthread_mutex_init(&amp;s_mutex, NULL);</w:t>
            </w:r>
          </w:p>
          <w:p w14:paraId="3DB0D012" w14:textId="77777777" w:rsidR="001128B1" w:rsidRDefault="001128B1" w:rsidP="001128B1">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pPr>
            <w:r>
              <w:rPr>
                <w:rFonts w:hint="eastAsia"/>
              </w:rPr>
              <w:tab/>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lastRenderedPageBreak/>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pPr>
            <w:r>
              <w:rPr>
                <w:rFonts w:hint="eastAsia"/>
              </w:rPr>
              <w:tab/>
            </w:r>
            <w:r>
              <w:rPr>
                <w:rFonts w:hint="eastAsia"/>
              </w:rPr>
              <w:tab/>
              <w:t>pthread_attr_setstacksize(&amp;attr, 1024);//スタックサイズ指定</w:t>
            </w:r>
          </w:p>
          <w:p w14:paraId="19CB63B1" w14:textId="77777777" w:rsidR="001128B1" w:rsidRDefault="001128B1" w:rsidP="001128B1">
            <w:pPr>
              <w:pStyle w:val="3-"/>
            </w:pPr>
            <w:r>
              <w:rPr>
                <w:rFonts w:hint="eastAsia"/>
              </w:rPr>
              <w:tab/>
            </w:r>
            <w:r>
              <w:rPr>
                <w:rFonts w:hint="eastAsia"/>
              </w:rPr>
              <w:tab/>
              <w:t>pthread_create(&amp;pth[0], &amp;attr, threadFunc, (void*)"太郎");</w:t>
            </w:r>
          </w:p>
          <w:p w14:paraId="2ABC2EAE" w14:textId="77777777" w:rsidR="001128B1" w:rsidRDefault="001128B1" w:rsidP="001128B1">
            <w:pPr>
              <w:pStyle w:val="3-"/>
            </w:pPr>
            <w:r>
              <w:rPr>
                <w:rFonts w:hint="eastAsia"/>
              </w:rPr>
              <w:tab/>
            </w:r>
            <w:r>
              <w:rPr>
                <w:rFonts w:hint="eastAsia"/>
              </w:rPr>
              <w:tab/>
              <w:t>pthread_create(&amp;pth[1], &amp;attr, threadFunc, (void*)"次郎");</w:t>
            </w:r>
          </w:p>
          <w:p w14:paraId="10579797" w14:textId="77777777" w:rsidR="001128B1" w:rsidRDefault="001128B1" w:rsidP="001128B1">
            <w:pPr>
              <w:pStyle w:val="3-"/>
            </w:pPr>
            <w:r>
              <w:rPr>
                <w:rFonts w:hint="eastAsia"/>
              </w:rPr>
              <w:tab/>
            </w:r>
            <w:r>
              <w:rPr>
                <w:rFonts w:hint="eastAsia"/>
              </w:rPr>
              <w:tab/>
              <w:t>pthread_create(&amp;pth[2], &amp;attr, threadFunc, (void*)"三郎");</w:t>
            </w:r>
          </w:p>
          <w:p w14:paraId="0B5F2F2F" w14:textId="77777777" w:rsidR="001128B1" w:rsidRDefault="001128B1" w:rsidP="001128B1">
            <w:pPr>
              <w:pStyle w:val="3-"/>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pPr>
            <w:r>
              <w:rPr>
                <w:rFonts w:hint="eastAsia"/>
              </w:rPr>
              <w:tab/>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pPr>
            <w:r>
              <w:rPr>
                <w:rFonts w:hint="eastAsia"/>
              </w:rPr>
              <w:tab/>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Default="001128B1" w:rsidP="001128B1">
            <w:pPr>
              <w:pStyle w:val="3-"/>
            </w:pPr>
            <w:r>
              <w:rPr>
                <w:rFonts w:hint="eastAsia"/>
              </w:rPr>
              <w:tab/>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Default="001128B1" w:rsidP="001128B1">
            <w:pPr>
              <w:pStyle w:val="3-"/>
            </w:pPr>
            <w:r>
              <w:rPr>
                <w:rFonts w:hint="eastAsia"/>
              </w:rPr>
              <w:tab/>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tab/>
            </w:r>
            <w:r>
              <w:tab/>
              <w:t>for (int i = 0; i &lt; COMMON_RESOURCE_NUM; ++i)</w:t>
            </w:r>
          </w:p>
          <w:p w14:paraId="0169616C" w14:textId="77777777" w:rsidR="001128B1" w:rsidRDefault="001128B1" w:rsidP="001128B1">
            <w:pPr>
              <w:pStyle w:val="3-"/>
            </w:pPr>
            <w:r>
              <w:tab/>
            </w:r>
            <w:r>
              <w:tab/>
              <w:t>{</w:t>
            </w:r>
          </w:p>
          <w:p w14:paraId="42CB2422" w14:textId="77777777" w:rsidR="001128B1" w:rsidRDefault="001128B1" w:rsidP="001128B1">
            <w:pPr>
              <w:pStyle w:val="3-"/>
            </w:pPr>
            <w:r>
              <w:tab/>
            </w:r>
            <w:r>
              <w:tab/>
            </w:r>
            <w:r>
              <w:tab/>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tab/>
              <w:t>}</w:t>
            </w:r>
          </w:p>
          <w:p w14:paraId="4A935300" w14:textId="77777777" w:rsidR="001128B1" w:rsidRDefault="001128B1" w:rsidP="001128B1">
            <w:pPr>
              <w:pStyle w:val="3-"/>
            </w:pPr>
            <w:r>
              <w:tab/>
            </w:r>
          </w:p>
          <w:p w14:paraId="10E40197" w14:textId="77777777" w:rsidR="001128B1" w:rsidRDefault="001128B1" w:rsidP="001128B1">
            <w:pPr>
              <w:pStyle w:val="3-"/>
            </w:pPr>
            <w:r>
              <w:rPr>
                <w:rFonts w:hint="eastAsia"/>
              </w:rPr>
              <w:tab/>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Default="001128B1" w:rsidP="001128B1">
            <w:pPr>
              <w:pStyle w:val="3-"/>
            </w:pPr>
            <w:r>
              <w:rPr>
                <w:rFonts w:hint="eastAsia"/>
              </w:rPr>
              <w:tab/>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4FCF9794" w14:textId="77777777" w:rsidR="001128B1" w:rsidRDefault="001128B1" w:rsidP="001128B1">
            <w:pPr>
              <w:pStyle w:val="3-"/>
            </w:pPr>
            <w:r>
              <w:tab/>
            </w:r>
          </w:p>
          <w:p w14:paraId="69F6DA23" w14:textId="77777777" w:rsidR="001128B1" w:rsidRDefault="001128B1" w:rsidP="001128B1">
            <w:pPr>
              <w:pStyle w:val="3-"/>
            </w:pPr>
            <w:r>
              <w:rPr>
                <w:rFonts w:hint="eastAsia"/>
              </w:rPr>
              <w:tab/>
              <w:t>//ミューテックス破棄</w:t>
            </w:r>
          </w:p>
          <w:p w14:paraId="3E1B5498" w14:textId="77777777" w:rsidR="001128B1" w:rsidRDefault="001128B1" w:rsidP="001128B1">
            <w:pPr>
              <w:pStyle w:val="3-"/>
            </w:pPr>
            <w:r>
              <w:rPr>
                <w:rFonts w:hint="eastAsia"/>
              </w:rPr>
              <w:tab/>
              <w:t>//※PTHREAD_MUTEX_INITIALIZER で初期化している場合は不要</w:t>
            </w:r>
          </w:p>
          <w:p w14:paraId="398929EE" w14:textId="77777777" w:rsidR="001128B1" w:rsidRDefault="001128B1" w:rsidP="001128B1">
            <w:pPr>
              <w:pStyle w:val="3-"/>
            </w:pPr>
            <w:r>
              <w:lastRenderedPageBreak/>
              <w:tab/>
              <w:t>{</w:t>
            </w:r>
          </w:p>
          <w:p w14:paraId="5E1A59B7" w14:textId="77777777" w:rsidR="001128B1" w:rsidRDefault="001128B1" w:rsidP="001128B1">
            <w:pPr>
              <w:pStyle w:val="3-"/>
            </w:pPr>
            <w:r>
              <w:tab/>
              <w:t>//</w:t>
            </w:r>
            <w:r>
              <w:tab/>
              <w:t>pthread_mutex_destroy(&amp;s_mutex);</w:t>
            </w:r>
          </w:p>
          <w:p w14:paraId="33F09B8C"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pPr>
            <w:r>
              <w:rPr>
                <w:rFonts w:hint="eastAsia"/>
              </w:rPr>
              <w:tab/>
              <w:t>//セマフォ破棄</w:t>
            </w:r>
          </w:p>
          <w:p w14:paraId="39B344D0" w14:textId="77777777" w:rsidR="001128B1" w:rsidRDefault="001128B1" w:rsidP="001128B1">
            <w:pPr>
              <w:pStyle w:val="3-"/>
            </w:pPr>
            <w:r>
              <w:tab/>
              <w:t>{</w:t>
            </w:r>
          </w:p>
          <w:p w14:paraId="2D63A0C0" w14:textId="77777777" w:rsidR="001128B1" w:rsidRDefault="001128B1" w:rsidP="001128B1">
            <w:pPr>
              <w:pStyle w:val="3-"/>
            </w:pPr>
            <w:r>
              <w:tab/>
            </w:r>
            <w:r>
              <w:tab/>
              <w:t>sem_close(semaphore);</w:t>
            </w:r>
          </w:p>
          <w:p w14:paraId="621AC0A3" w14:textId="77777777" w:rsidR="001128B1" w:rsidRDefault="001128B1" w:rsidP="001128B1">
            <w:pPr>
              <w:pStyle w:val="3-"/>
            </w:pPr>
            <w:r>
              <w:tab/>
            </w:r>
            <w:r>
              <w:tab/>
              <w:t>sem_unlink(COMMON_SEMAPHORE_NAME);</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pPr>
            <w:r>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3C5C95AA" w14:textId="77777777" w:rsidR="001128B1" w:rsidRDefault="001128B1" w:rsidP="001128B1">
            <w:pPr>
              <w:pStyle w:val="3-"/>
            </w:pPr>
            <w:r>
              <w:t>$ ./share</w:t>
            </w:r>
          </w:p>
          <w:p w14:paraId="46E6714D" w14:textId="77777777" w:rsidR="001128B1" w:rsidRPr="001128B1" w:rsidRDefault="001128B1" w:rsidP="001128B1">
            <w:pPr>
              <w:pStyle w:val="3-"/>
              <w:rPr>
                <w:color w:val="auto"/>
              </w:rPr>
            </w:pPr>
            <w:r w:rsidRPr="001128B1">
              <w:rPr>
                <w:rFonts w:hint="eastAsia"/>
                <w:color w:val="auto"/>
              </w:rPr>
              <w:t>- begin:四朗 -</w:t>
            </w:r>
          </w:p>
          <w:p w14:paraId="119568F3" w14:textId="77777777" w:rsidR="001128B1" w:rsidRPr="001128B1" w:rsidRDefault="001128B1" w:rsidP="001128B1">
            <w:pPr>
              <w:pStyle w:val="3-"/>
              <w:rPr>
                <w:color w:val="auto"/>
              </w:rPr>
            </w:pPr>
            <w:r w:rsidRPr="001128B1">
              <w:rPr>
                <w:rFonts w:hint="eastAsia"/>
                <w:color w:val="auto"/>
              </w:rPr>
              <w:t>- begin:太郎 -</w:t>
            </w:r>
          </w:p>
          <w:p w14:paraId="2BE7DAD1" w14:textId="77777777" w:rsidR="001128B1" w:rsidRPr="001128B1" w:rsidRDefault="001128B1" w:rsidP="001128B1">
            <w:pPr>
              <w:pStyle w:val="3-"/>
              <w:rPr>
                <w:color w:val="auto"/>
              </w:rPr>
            </w:pPr>
            <w:r w:rsidRPr="001128B1">
              <w:rPr>
                <w:rFonts w:hint="eastAsia"/>
                <w:color w:val="auto"/>
              </w:rPr>
              <w:t>- begin:三郎 -</w:t>
            </w:r>
          </w:p>
          <w:p w14:paraId="78C241AA" w14:textId="77777777" w:rsidR="001128B1" w:rsidRPr="001128B1" w:rsidRDefault="001128B1" w:rsidP="001128B1">
            <w:pPr>
              <w:pStyle w:val="3-"/>
              <w:rPr>
                <w:color w:val="auto"/>
              </w:rPr>
            </w:pPr>
            <w:r w:rsidRPr="001128B1">
              <w:rPr>
                <w:rFonts w:hint="eastAsia"/>
                <w:color w:val="auto"/>
              </w:rPr>
              <w:t>- begin:次郎 -</w:t>
            </w:r>
          </w:p>
          <w:p w14:paraId="4F5E0A5F" w14:textId="77777777" w:rsidR="001128B1" w:rsidRPr="001128B1" w:rsidRDefault="001128B1" w:rsidP="001128B1">
            <w:pPr>
              <w:pStyle w:val="3-"/>
              <w:rPr>
                <w:color w:val="auto"/>
              </w:rPr>
            </w:pPr>
            <w:r w:rsidRPr="001128B1">
              <w:rPr>
                <w:color w:val="auto"/>
              </w:rPr>
              <w:t>Common-resources have been prepared. (num=2)</w:t>
            </w:r>
          </w:p>
          <w:p w14:paraId="65C0C2D7" w14:textId="77777777" w:rsidR="001128B1" w:rsidRPr="001128B1" w:rsidRDefault="001128B1" w:rsidP="001128B1">
            <w:pPr>
              <w:pStyle w:val="3-"/>
              <w:rPr>
                <w:color w:val="auto"/>
              </w:rPr>
            </w:pPr>
            <w:r w:rsidRPr="001128B1">
              <w:rPr>
                <w:rFonts w:hint="eastAsia"/>
                <w:color w:val="auto"/>
              </w:rPr>
              <w:t>四朗: [BEFORE] commonResource[0]=1000, tlsData=0</w:t>
            </w:r>
          </w:p>
          <w:p w14:paraId="2EFF9443" w14:textId="77777777" w:rsidR="001128B1" w:rsidRPr="001128B1" w:rsidRDefault="001128B1" w:rsidP="001128B1">
            <w:pPr>
              <w:pStyle w:val="3-"/>
              <w:rPr>
                <w:color w:val="auto"/>
              </w:rPr>
            </w:pPr>
            <w:r w:rsidRPr="001128B1">
              <w:rPr>
                <w:rFonts w:hint="eastAsia"/>
                <w:color w:val="auto"/>
              </w:rPr>
              <w:t>太郎: [BEFORE] commonResource[1]=2000, tlsData=0</w:t>
            </w:r>
          </w:p>
          <w:p w14:paraId="1DE7A63C" w14:textId="77777777" w:rsidR="001128B1" w:rsidRPr="001128B1" w:rsidRDefault="001128B1" w:rsidP="001128B1">
            <w:pPr>
              <w:pStyle w:val="3-"/>
              <w:rPr>
                <w:color w:val="auto"/>
              </w:rPr>
            </w:pPr>
            <w:r w:rsidRPr="001128B1">
              <w:rPr>
                <w:rFonts w:hint="eastAsia"/>
                <w:color w:val="auto"/>
              </w:rPr>
              <w:t>太郎: [AFTER]  commonResource[1]=2001, tlsData=1</w:t>
            </w:r>
          </w:p>
          <w:p w14:paraId="5AE101BE" w14:textId="77777777" w:rsidR="001128B1" w:rsidRPr="001128B1" w:rsidRDefault="001128B1" w:rsidP="001128B1">
            <w:pPr>
              <w:pStyle w:val="3-"/>
              <w:rPr>
                <w:color w:val="auto"/>
              </w:rPr>
            </w:pPr>
            <w:r w:rsidRPr="001128B1">
              <w:rPr>
                <w:rFonts w:hint="eastAsia"/>
                <w:color w:val="auto"/>
              </w:rPr>
              <w:t>三郎: [BEFORE] commonResource[1]=2001, tlsData=0</w:t>
            </w:r>
          </w:p>
          <w:p w14:paraId="050CCDD6" w14:textId="77777777" w:rsidR="001128B1" w:rsidRPr="001128B1" w:rsidRDefault="001128B1" w:rsidP="001128B1">
            <w:pPr>
              <w:pStyle w:val="3-"/>
              <w:rPr>
                <w:color w:val="auto"/>
              </w:rPr>
            </w:pPr>
            <w:r w:rsidRPr="001128B1">
              <w:rPr>
                <w:rFonts w:hint="eastAsia"/>
                <w:color w:val="auto"/>
              </w:rPr>
              <w:t>四朗: [AFTER]  commonResource[0]=1001, tlsData=1</w:t>
            </w:r>
          </w:p>
          <w:p w14:paraId="57414F3A" w14:textId="77777777" w:rsidR="001128B1" w:rsidRPr="001128B1" w:rsidRDefault="001128B1" w:rsidP="001128B1">
            <w:pPr>
              <w:pStyle w:val="3-"/>
              <w:rPr>
                <w:color w:val="auto"/>
              </w:rPr>
            </w:pPr>
            <w:r w:rsidRPr="001128B1">
              <w:rPr>
                <w:rFonts w:hint="eastAsia"/>
                <w:color w:val="auto"/>
              </w:rPr>
              <w:t>四朗: [BEFORE] commonResource[0]=1001, tlsData=1</w:t>
            </w:r>
          </w:p>
          <w:p w14:paraId="7F893EA8" w14:textId="77777777" w:rsidR="001128B1" w:rsidRPr="001128B1" w:rsidRDefault="001128B1" w:rsidP="001128B1">
            <w:pPr>
              <w:pStyle w:val="3-"/>
              <w:rPr>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color w:val="auto"/>
              </w:rPr>
            </w:pPr>
            <w:r w:rsidRPr="001128B1">
              <w:rPr>
                <w:rFonts w:hint="eastAsia"/>
                <w:color w:val="auto"/>
              </w:rPr>
              <w:t>次郎: [BEFORE] commonResource[0]=1002, tlsData=0</w:t>
            </w:r>
          </w:p>
          <w:p w14:paraId="4331029C" w14:textId="77777777" w:rsidR="001128B1" w:rsidRPr="001128B1" w:rsidRDefault="001128B1" w:rsidP="001128B1">
            <w:pPr>
              <w:pStyle w:val="3-"/>
              <w:rPr>
                <w:color w:val="auto"/>
              </w:rPr>
            </w:pPr>
            <w:r w:rsidRPr="001128B1">
              <w:rPr>
                <w:rFonts w:hint="eastAsia"/>
                <w:color w:val="auto"/>
              </w:rPr>
              <w:t>次郎: [AFTER]  commonResource[0]=1003, tlsData=1</w:t>
            </w:r>
          </w:p>
          <w:p w14:paraId="4A3DFEC7" w14:textId="77777777" w:rsidR="001128B1" w:rsidRPr="001128B1" w:rsidRDefault="001128B1" w:rsidP="001128B1">
            <w:pPr>
              <w:pStyle w:val="3-"/>
              <w:rPr>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color w:val="auto"/>
              </w:rPr>
            </w:pPr>
            <w:r w:rsidRPr="001128B1">
              <w:rPr>
                <w:rFonts w:hint="eastAsia"/>
                <w:color w:val="auto"/>
              </w:rPr>
              <w:t>- end:四朗 -</w:t>
            </w:r>
          </w:p>
          <w:p w14:paraId="4D920D1D" w14:textId="77777777" w:rsidR="001128B1" w:rsidRPr="001128B1" w:rsidRDefault="001128B1" w:rsidP="001128B1">
            <w:pPr>
              <w:pStyle w:val="3-"/>
              <w:rPr>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color w:val="auto"/>
              </w:rPr>
            </w:pPr>
            <w:r w:rsidRPr="001128B1">
              <w:rPr>
                <w:rFonts w:hint="eastAsia"/>
                <w:color w:val="auto"/>
              </w:rPr>
              <w:t>- end:三郎 -</w:t>
            </w:r>
          </w:p>
          <w:p w14:paraId="73059AC7" w14:textId="77777777" w:rsidR="001128B1" w:rsidRPr="001128B1" w:rsidRDefault="001128B1" w:rsidP="001128B1">
            <w:pPr>
              <w:pStyle w:val="3-"/>
              <w:rPr>
                <w:color w:val="auto"/>
              </w:rPr>
            </w:pPr>
            <w:r w:rsidRPr="001128B1">
              <w:rPr>
                <w:rFonts w:hint="eastAsia"/>
                <w:color w:val="auto"/>
              </w:rPr>
              <w:t>- end:太郎 -</w:t>
            </w:r>
          </w:p>
          <w:p w14:paraId="390FB789" w14:textId="77777777" w:rsidR="001128B1" w:rsidRPr="001128B1" w:rsidRDefault="001128B1" w:rsidP="001128B1">
            <w:pPr>
              <w:pStyle w:val="3-"/>
              <w:rPr>
                <w:color w:val="auto"/>
              </w:rPr>
            </w:pPr>
            <w:r w:rsidRPr="001128B1">
              <w:rPr>
                <w:rFonts w:hint="eastAsia"/>
                <w:color w:val="auto"/>
              </w:rPr>
              <w:t>次郎: [AFTER]  commonResource[1]=2006, tlsData=2</w:t>
            </w:r>
          </w:p>
          <w:p w14:paraId="2B00C455" w14:textId="77777777" w:rsidR="001128B1" w:rsidRPr="001128B1" w:rsidRDefault="001128B1" w:rsidP="001128B1">
            <w:pPr>
              <w:pStyle w:val="3-"/>
              <w:rPr>
                <w:color w:val="auto"/>
              </w:rPr>
            </w:pPr>
            <w:r w:rsidRPr="001128B1">
              <w:rPr>
                <w:rFonts w:hint="eastAsia"/>
                <w:color w:val="auto"/>
              </w:rPr>
              <w:t>次郎: [BEFORE] commonResource[0]=1005, tlsData=2</w:t>
            </w:r>
          </w:p>
          <w:p w14:paraId="5778C83F" w14:textId="77777777" w:rsidR="001128B1" w:rsidRPr="001128B1" w:rsidRDefault="001128B1" w:rsidP="001128B1">
            <w:pPr>
              <w:pStyle w:val="3-"/>
              <w:rPr>
                <w:color w:val="auto"/>
              </w:rPr>
            </w:pPr>
            <w:r w:rsidRPr="001128B1">
              <w:rPr>
                <w:rFonts w:hint="eastAsia"/>
                <w:color w:val="auto"/>
              </w:rPr>
              <w:t>次郎: [AFTER]  commonResource[0]=1006, tlsData=3</w:t>
            </w:r>
          </w:p>
          <w:p w14:paraId="4FA6EAC8" w14:textId="77777777" w:rsidR="001128B1" w:rsidRPr="001128B1" w:rsidRDefault="001128B1" w:rsidP="001128B1">
            <w:pPr>
              <w:pStyle w:val="3-"/>
              <w:rPr>
                <w:color w:val="auto"/>
              </w:rPr>
            </w:pPr>
            <w:r w:rsidRPr="001128B1">
              <w:rPr>
                <w:rFonts w:hint="eastAsia"/>
                <w:color w:val="auto"/>
              </w:rPr>
              <w:t>- end:次郎 -</w:t>
            </w:r>
          </w:p>
          <w:p w14:paraId="463FEBB0" w14:textId="5189E8F3" w:rsidR="00737B12" w:rsidRPr="00DD51B6" w:rsidRDefault="001128B1" w:rsidP="001128B1">
            <w:pPr>
              <w:pStyle w:val="3-"/>
            </w:pPr>
            <w:r w:rsidRPr="001128B1">
              <w:rPr>
                <w:color w:val="auto"/>
              </w:rPr>
              <w:t>Semaphore * 10000000 = 0.568886 sec</w:t>
            </w:r>
          </w:p>
        </w:tc>
      </w:tr>
    </w:tbl>
    <w:p w14:paraId="353427F9" w14:textId="5D9A1B23" w:rsidR="00737B12" w:rsidRDefault="00737B12" w:rsidP="00737B12">
      <w:pPr>
        <w:pStyle w:val="3"/>
      </w:pPr>
      <w:bookmarkStart w:id="123" w:name="_Toc378808475"/>
      <w:r>
        <w:t>Win32API</w:t>
      </w:r>
      <w:r>
        <w:rPr>
          <w:rFonts w:hint="eastAsia"/>
        </w:rPr>
        <w:t>版（名前なし）</w:t>
      </w:r>
      <w:bookmarkEnd w:id="123"/>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Default="007C5339" w:rsidP="007C5339">
            <w:pPr>
              <w:pStyle w:val="3-"/>
            </w:pPr>
            <w: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Default="007C5339" w:rsidP="007C5339">
            <w:pPr>
              <w:pStyle w:val="3-"/>
            </w:pPr>
            <w:r>
              <w:rPr>
                <w:rFonts w:hint="eastAsia"/>
              </w:rPr>
              <w:t>//セマフォハンドル</w:t>
            </w:r>
          </w:p>
          <w:p w14:paraId="31C5F477" w14:textId="77777777" w:rsidR="007C5339" w:rsidRDefault="007C5339" w:rsidP="007C5339">
            <w:pPr>
              <w:pStyle w:val="3-"/>
            </w:pPr>
            <w:r>
              <w:lastRenderedPageBreak/>
              <w:t>static HANDLE s_hSemaphore = INVALID_HANDLE_VALUE;</w:t>
            </w:r>
          </w:p>
          <w:p w14:paraId="12405758" w14:textId="77777777" w:rsidR="007C5339" w:rsidRDefault="007C5339" w:rsidP="007C5339">
            <w:pPr>
              <w:pStyle w:val="3-"/>
            </w:pPr>
          </w:p>
          <w:p w14:paraId="496383D7" w14:textId="77777777" w:rsidR="007C5339" w:rsidRDefault="007C5339" w:rsidP="007C5339">
            <w:pPr>
              <w:pStyle w:val="3-"/>
            </w:pPr>
            <w:r>
              <w:rPr>
                <w:rFonts w:hint="eastAsia"/>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Default="007C5339" w:rsidP="007C5339">
            <w:pPr>
              <w:pStyle w:val="3-"/>
            </w:pPr>
            <w:r>
              <w:rPr>
                <w:rFonts w:hint="eastAsia"/>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pPr>
            <w:r>
              <w:rPr>
                <w:rFonts w:hint="eastAsia"/>
              </w:rPr>
              <w:t>static int s_commonResource[COMMON_RESOURCE_NUM]       = {};//複数の共有リソース</w:t>
            </w:r>
          </w:p>
          <w:p w14:paraId="5459EC5E" w14:textId="77777777" w:rsidR="007C5339" w:rsidRDefault="007C5339" w:rsidP="007C5339">
            <w:pPr>
              <w:pStyle w:val="3-"/>
            </w:pPr>
            <w:r>
              <w:rPr>
                <w:rFonts w:hint="eastAsia"/>
              </w:rPr>
              <w:t>static bool s_usingCommonResource[COMMON_RESOURCE_NUM] = {};//共有リソース使用中フラグ</w:t>
            </w:r>
          </w:p>
          <w:p w14:paraId="18CDC71D" w14:textId="77777777" w:rsidR="007C5339" w:rsidRDefault="007C5339" w:rsidP="007C5339">
            <w:pPr>
              <w:pStyle w:val="3-"/>
            </w:pPr>
          </w:p>
          <w:p w14:paraId="295C6BC5" w14:textId="77777777" w:rsidR="007C5339" w:rsidRDefault="007C5339" w:rsidP="007C5339">
            <w:pPr>
              <w:pStyle w:val="3-"/>
            </w:pPr>
            <w:r>
              <w:rPr>
                <w:rFonts w:hint="eastAsia"/>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Default="007C5339" w:rsidP="007C5339">
            <w:pPr>
              <w:pStyle w:val="3-"/>
            </w:pPr>
            <w:r>
              <w:rPr>
                <w:rFonts w:hint="eastAsia"/>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Default="007C5339" w:rsidP="007C5339">
            <w:pPr>
              <w:pStyle w:val="3-"/>
            </w:pPr>
            <w:r>
              <w:rPr>
                <w:rFonts w:hint="eastAsia"/>
              </w:rPr>
              <w:tab/>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Default="007C5339" w:rsidP="007C5339">
            <w:pPr>
              <w:pStyle w:val="3-"/>
            </w:pPr>
            <w:r>
              <w:rPr>
                <w:rFonts w:hint="eastAsia"/>
              </w:rPr>
              <w:tab/>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pPr>
            <w:r>
              <w:rPr>
                <w:rFonts w:hint="eastAsia"/>
              </w:rPr>
              <w:tab/>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tab/>
              <w:t>{</w:t>
            </w:r>
          </w:p>
          <w:p w14:paraId="090F9883" w14:textId="77777777" w:rsidR="007C5339" w:rsidRDefault="007C5339" w:rsidP="007C5339">
            <w:pPr>
              <w:pStyle w:val="3-"/>
            </w:pPr>
            <w:r>
              <w:rPr>
                <w:rFonts w:hint="eastAsia"/>
              </w:rPr>
              <w:tab/>
            </w:r>
            <w:r>
              <w:rPr>
                <w:rFonts w:hint="eastAsia"/>
              </w:rPr>
              <w:tab/>
              <w:t>//セマフォ取得</w:t>
            </w:r>
          </w:p>
          <w:p w14:paraId="365A82E0" w14:textId="77777777" w:rsidR="007C5339" w:rsidRDefault="007C5339" w:rsidP="007C5339">
            <w:pPr>
              <w:pStyle w:val="3-"/>
            </w:pPr>
            <w:r>
              <w:rPr>
                <w:rFonts w:hint="eastAsia"/>
              </w:rPr>
              <w:tab/>
            </w:r>
            <w:r>
              <w:rPr>
                <w:rFonts w:hint="eastAsia"/>
              </w:rPr>
              <w:tab/>
              <w:t>WaitForSingleObject(s_hSemaphore, INFINITE);//取得できない時に他の処理を行いたい場合はタイムアウト値を指定する</w:t>
            </w:r>
          </w:p>
          <w:p w14:paraId="495BA870" w14:textId="77777777" w:rsidR="007C5339" w:rsidRDefault="007C5339" w:rsidP="007C5339">
            <w:pPr>
              <w:pStyle w:val="3-"/>
            </w:pPr>
          </w:p>
          <w:p w14:paraId="5C599B17" w14:textId="77777777" w:rsidR="007C5339" w:rsidRDefault="007C5339" w:rsidP="007C5339">
            <w:pPr>
              <w:pStyle w:val="3-"/>
            </w:pPr>
            <w:r>
              <w:rPr>
                <w:rFonts w:hint="eastAsia"/>
              </w:rPr>
              <w:tab/>
            </w:r>
            <w:r>
              <w:rPr>
                <w:rFonts w:hint="eastAsia"/>
              </w:rPr>
              <w:tab/>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pPr>
            <w:r>
              <w:rPr>
                <w:rFonts w:hint="eastAsia"/>
              </w:rPr>
              <w:tab/>
            </w:r>
            <w:r>
              <w:rPr>
                <w:rFonts w:hint="eastAsia"/>
              </w:rPr>
              <w:tab/>
              <w:t>EnterCriticalSection(&amp;s_lock);//クリティカルセクション取得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Default="007C5339" w:rsidP="007C5339">
            <w:pPr>
              <w:pStyle w:val="3-"/>
            </w:pPr>
            <w:r>
              <w:rPr>
                <w:rFonts w:hint="eastAsia"/>
              </w:rPr>
              <w:tab/>
            </w:r>
            <w:r>
              <w:rPr>
                <w:rFonts w:hint="eastAsia"/>
              </w:rPr>
              <w:tab/>
              <w:t>LeaveCriticalSection(&amp;s_lock);//クリティカルセクション解放</w:t>
            </w:r>
          </w:p>
          <w:p w14:paraId="5FF881E7" w14:textId="77777777" w:rsidR="007C5339" w:rsidRDefault="007C5339" w:rsidP="007C5339">
            <w:pPr>
              <w:pStyle w:val="3-"/>
            </w:pPr>
          </w:p>
          <w:p w14:paraId="5B9C6A8F" w14:textId="77777777" w:rsidR="007C5339" w:rsidRDefault="007C5339" w:rsidP="007C5339">
            <w:pPr>
              <w:pStyle w:val="3-"/>
            </w:pPr>
            <w:r>
              <w:rPr>
                <w:rFonts w:hint="eastAsia"/>
              </w:rPr>
              <w:tab/>
            </w:r>
            <w:r>
              <w:rPr>
                <w:rFonts w:hint="eastAsia"/>
              </w:rPr>
              <w:tab/>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Default="007C5339" w:rsidP="007C5339">
            <w:pPr>
              <w:pStyle w:val="3-"/>
            </w:pPr>
            <w:r>
              <w:rPr>
                <w:rFonts w:hint="eastAsia"/>
              </w:rPr>
              <w:tab/>
            </w:r>
            <w:r>
              <w:rPr>
                <w:rFonts w:hint="eastAsia"/>
              </w:rPr>
              <w:tab/>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pPr>
            <w:r>
              <w:rPr>
                <w:rFonts w:hint="eastAsia"/>
              </w:rPr>
              <w:tab/>
            </w:r>
            <w:r>
              <w:rPr>
                <w:rFonts w:hint="eastAsia"/>
              </w:rPr>
              <w:tab/>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pPr>
            <w:r>
              <w:rPr>
                <w:rFonts w:hint="eastAsia"/>
              </w:rPr>
              <w:tab/>
            </w:r>
            <w:r>
              <w:rPr>
                <w:rFonts w:hint="eastAsia"/>
              </w:rPr>
              <w:tab/>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Default="007C5339" w:rsidP="007C5339">
            <w:pPr>
              <w:pStyle w:val="3-"/>
            </w:pPr>
            <w:r>
              <w:rPr>
                <w:rFonts w:hint="eastAsia"/>
              </w:rPr>
              <w:tab/>
            </w:r>
            <w:r>
              <w:rPr>
                <w:rFonts w:hint="eastAsia"/>
              </w:rPr>
              <w:tab/>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pPr>
            <w:r>
              <w:rPr>
                <w:rFonts w:hint="eastAsia"/>
              </w:rPr>
              <w:tab/>
            </w:r>
            <w:r>
              <w:rPr>
                <w:rFonts w:hint="eastAsia"/>
              </w:rPr>
              <w:tab/>
              <w:t>//データ表示（後）</w:t>
            </w:r>
          </w:p>
          <w:p w14:paraId="75826250" w14:textId="77777777" w:rsidR="007C5339" w:rsidRDefault="007C5339" w:rsidP="007C5339">
            <w:pPr>
              <w:pStyle w:val="3-"/>
            </w:pPr>
            <w:r>
              <w:tab/>
            </w:r>
            <w:r>
              <w:tab/>
              <w:t>printf("%s: [AFTER]  commonResource[%d]=%d, tlsData=%d\n",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pPr>
            <w:r>
              <w:rPr>
                <w:rFonts w:hint="eastAsia"/>
              </w:rPr>
              <w:lastRenderedPageBreak/>
              <w:tab/>
            </w:r>
            <w:r>
              <w:rPr>
                <w:rFonts w:hint="eastAsia"/>
              </w:rPr>
              <w:tab/>
              <w:t>//共有リソースを解放</w:t>
            </w:r>
          </w:p>
          <w:p w14:paraId="2D0C9930" w14:textId="77777777" w:rsidR="007C5339" w:rsidRDefault="007C5339" w:rsidP="007C5339">
            <w:pPr>
              <w:pStyle w:val="3-"/>
            </w:pPr>
            <w:r>
              <w:rPr>
                <w:rFonts w:hint="eastAsia"/>
              </w:rPr>
              <w:tab/>
            </w:r>
            <w:r>
              <w:rPr>
                <w:rFonts w:hint="eastAsia"/>
              </w:rPr>
              <w:tab/>
              <w:t>EnterCriticalSection(&amp;s_lock);//クリティカルセクション取得</w:t>
            </w:r>
          </w:p>
          <w:p w14:paraId="575D8095" w14:textId="77777777" w:rsidR="007C5339" w:rsidRDefault="007C5339" w:rsidP="007C5339">
            <w:pPr>
              <w:pStyle w:val="3-"/>
            </w:pPr>
            <w:r>
              <w:tab/>
            </w:r>
            <w:r>
              <w:tab/>
              <w:t>s_usingCommonResource[index] = false;</w:t>
            </w:r>
          </w:p>
          <w:p w14:paraId="391AAC2C" w14:textId="77777777" w:rsidR="007C5339" w:rsidRDefault="007C5339" w:rsidP="007C5339">
            <w:pPr>
              <w:pStyle w:val="3-"/>
            </w:pPr>
            <w:r>
              <w:rPr>
                <w:rFonts w:hint="eastAsia"/>
              </w:rPr>
              <w:tab/>
            </w:r>
            <w:r>
              <w:rPr>
                <w:rFonts w:hint="eastAsia"/>
              </w:rPr>
              <w:tab/>
              <w:t>LeaveCriticalSection(&amp;s_lock);//クリティカルセクション解放</w:t>
            </w:r>
          </w:p>
          <w:p w14:paraId="4F4BD7DE" w14:textId="77777777" w:rsidR="007C5339" w:rsidRDefault="007C5339" w:rsidP="007C5339">
            <w:pPr>
              <w:pStyle w:val="3-"/>
            </w:pPr>
            <w:r>
              <w:tab/>
            </w:r>
            <w:r>
              <w:tab/>
            </w:r>
          </w:p>
          <w:p w14:paraId="2BA54F38" w14:textId="77777777" w:rsidR="007C5339" w:rsidRDefault="007C5339" w:rsidP="007C5339">
            <w:pPr>
              <w:pStyle w:val="3-"/>
            </w:pPr>
            <w:r>
              <w:rPr>
                <w:rFonts w:hint="eastAsia"/>
              </w:rPr>
              <w:tab/>
            </w:r>
            <w:r>
              <w:rPr>
                <w:rFonts w:hint="eastAsia"/>
              </w:rPr>
              <w:tab/>
              <w:t>//セマフォ解放</w:t>
            </w:r>
          </w:p>
          <w:p w14:paraId="7FDCDC93" w14:textId="77777777" w:rsidR="007C5339" w:rsidRDefault="007C5339" w:rsidP="007C5339">
            <w:pPr>
              <w:pStyle w:val="3-"/>
            </w:pPr>
            <w:r>
              <w:tab/>
            </w:r>
            <w:r>
              <w:tab/>
              <w:t>LONG prev_count;</w:t>
            </w:r>
          </w:p>
          <w:p w14:paraId="5706ED4F" w14:textId="77777777" w:rsidR="007C5339" w:rsidRDefault="007C5339" w:rsidP="007C5339">
            <w:pPr>
              <w:pStyle w:val="3-"/>
            </w:pPr>
            <w:r>
              <w:tab/>
            </w:r>
            <w:r>
              <w:tab/>
              <w:t>ReleaseSemaphore(s_hSemaphore, 1, &amp;prev_count);</w:t>
            </w:r>
          </w:p>
          <w:p w14:paraId="3FCADDEB" w14:textId="77777777" w:rsidR="007C5339" w:rsidRDefault="007C5339" w:rsidP="007C5339">
            <w:pPr>
              <w:pStyle w:val="3-"/>
            </w:pPr>
          </w:p>
          <w:p w14:paraId="64B061A0" w14:textId="77777777" w:rsidR="007C5339" w:rsidRDefault="007C5339" w:rsidP="007C5339">
            <w:pPr>
              <w:pStyle w:val="3-"/>
            </w:pPr>
            <w:r>
              <w:rPr>
                <w:rFonts w:hint="eastAsia"/>
              </w:rPr>
              <w:tab/>
            </w:r>
            <w:r>
              <w:rPr>
                <w:rFonts w:hint="eastAsia"/>
              </w:rPr>
              <w:tab/>
              <w:t>//スレッド切り替えのためのスリープ</w:t>
            </w:r>
          </w:p>
          <w:p w14:paraId="5D9E2E7C" w14:textId="77777777" w:rsidR="007C5339" w:rsidRDefault="007C5339" w:rsidP="007C5339">
            <w:pPr>
              <w:pStyle w:val="3-"/>
            </w:pPr>
            <w:r>
              <w:tab/>
            </w:r>
            <w:r>
              <w:tab/>
              <w:t>Sleep(0);</w:t>
            </w:r>
          </w:p>
          <w:p w14:paraId="186A3273" w14:textId="77777777" w:rsidR="007C5339" w:rsidRDefault="007C5339" w:rsidP="007C5339">
            <w:pPr>
              <w:pStyle w:val="3-"/>
            </w:pPr>
            <w:r>
              <w:rPr>
                <w:rFonts w:hint="eastAsia"/>
              </w:rPr>
              <w:tab/>
              <w:t>//</w:t>
            </w:r>
            <w:r>
              <w:rPr>
                <w:rFonts w:hint="eastAsia"/>
              </w:rPr>
              <w:tab/>
              <w:t>//スレッド切り替え</w:t>
            </w:r>
          </w:p>
          <w:p w14:paraId="3D1E32BB" w14:textId="77777777" w:rsidR="007C5339" w:rsidRDefault="007C5339" w:rsidP="007C5339">
            <w:pPr>
              <w:pStyle w:val="3-"/>
            </w:pPr>
            <w:r>
              <w:rPr>
                <w:rFonts w:hint="eastAsia"/>
              </w:rPr>
              <w:tab/>
              <w:t>//</w:t>
            </w:r>
            <w:r>
              <w:rPr>
                <w:rFonts w:hint="eastAsia"/>
              </w:rPr>
              <w:tab/>
              <w:t>SwitchToThread();//OSに任せて再スケジューリング</w:t>
            </w:r>
          </w:p>
          <w:p w14:paraId="4A8CF850" w14:textId="77777777" w:rsidR="007C5339" w:rsidRDefault="007C5339" w:rsidP="007C5339">
            <w:pPr>
              <w:pStyle w:val="3-"/>
            </w:pPr>
            <w:r>
              <w:rPr>
                <w:rFonts w:hint="eastAsia"/>
              </w:rPr>
              <w:tab/>
              <w:t>//</w:t>
            </w:r>
            <w:r>
              <w:rPr>
                <w:rFonts w:hint="eastAsia"/>
              </w:rPr>
              <w:tab/>
              <w:t>Yield();//廃止</w:t>
            </w:r>
          </w:p>
          <w:p w14:paraId="1D1F00BD" w14:textId="77777777" w:rsidR="007C5339" w:rsidRDefault="007C5339" w:rsidP="007C5339">
            <w:pPr>
              <w:pStyle w:val="3-"/>
            </w:pPr>
            <w:r>
              <w:tab/>
              <w:t>}</w:t>
            </w:r>
          </w:p>
          <w:p w14:paraId="496C06CF" w14:textId="77777777" w:rsidR="007C5339" w:rsidRDefault="007C5339" w:rsidP="007C5339">
            <w:pPr>
              <w:pStyle w:val="3-"/>
            </w:pPr>
          </w:p>
          <w:p w14:paraId="504E1D39" w14:textId="77777777" w:rsidR="007C5339" w:rsidRDefault="007C5339" w:rsidP="007C5339">
            <w:pPr>
              <w:pStyle w:val="3-"/>
            </w:pPr>
            <w:r>
              <w:rPr>
                <w:rFonts w:hint="eastAsia"/>
              </w:rPr>
              <w:tab/>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Default="007C5339" w:rsidP="007C5339">
            <w:pPr>
              <w:pStyle w:val="3-"/>
            </w:pPr>
            <w:r>
              <w:rPr>
                <w:rFonts w:hint="eastAsia"/>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Default="007C5339" w:rsidP="007C5339">
            <w:pPr>
              <w:pStyle w:val="3-"/>
            </w:pPr>
            <w:r>
              <w:rPr>
                <w:rFonts w:hint="eastAsia"/>
              </w:rPr>
              <w:tab/>
              <w:t>//セマフォ生成</w:t>
            </w:r>
          </w:p>
          <w:p w14:paraId="5A4D1B22" w14:textId="77777777" w:rsidR="007C5339" w:rsidRDefault="007C5339" w:rsidP="007C5339">
            <w:pPr>
              <w:pStyle w:val="3-"/>
            </w:pPr>
            <w:r>
              <w:tab/>
              <w:t>{</w:t>
            </w:r>
          </w:p>
          <w:p w14:paraId="5B16DA37" w14:textId="77777777" w:rsidR="007C5339" w:rsidRDefault="007C5339" w:rsidP="007C5339">
            <w:pPr>
              <w:pStyle w:val="3-"/>
            </w:pPr>
            <w:r>
              <w:rPr>
                <w:rFonts w:hint="eastAsia"/>
              </w:rPr>
              <w:tab/>
            </w:r>
            <w:r>
              <w:rPr>
                <w:rFonts w:hint="eastAsia"/>
              </w:rPr>
              <w:tab/>
              <w:t>s_hSemaphore = CreateSemaphore(nullptr, 0, COMMON_RESOURCE_NUM, nullptr);//初期状態はセマフォを全て使用中にする</w:t>
            </w:r>
          </w:p>
          <w:p w14:paraId="16BE5B48" w14:textId="77777777" w:rsidR="007C5339" w:rsidRDefault="007C5339" w:rsidP="007C5339">
            <w:pPr>
              <w:pStyle w:val="3-"/>
            </w:pPr>
            <w:r>
              <w:tab/>
            </w:r>
            <w:r>
              <w:tab/>
            </w:r>
          </w:p>
          <w:p w14:paraId="1FC090D5" w14:textId="77777777" w:rsidR="007C5339" w:rsidRDefault="007C5339" w:rsidP="007C5339">
            <w:pPr>
              <w:pStyle w:val="3-"/>
            </w:pPr>
            <w:r>
              <w:rPr>
                <w:rFonts w:hint="eastAsia"/>
              </w:rPr>
              <w:tab/>
              <w:t>//</w:t>
            </w:r>
            <w:r>
              <w:rPr>
                <w:rFonts w:hint="eastAsia"/>
              </w:rPr>
              <w:tab/>
              <w:t>//属性を指定して生成する場合</w:t>
            </w:r>
          </w:p>
          <w:p w14:paraId="3980ED48" w14:textId="77777777" w:rsidR="007C5339" w:rsidRDefault="007C5339" w:rsidP="007C5339">
            <w:pPr>
              <w:pStyle w:val="3-"/>
            </w:pPr>
            <w:r>
              <w:rPr>
                <w:rFonts w:hint="eastAsia"/>
              </w:rPr>
              <w:tab/>
              <w:t>//</w:t>
            </w:r>
            <w:r>
              <w:rPr>
                <w:rFonts w:hint="eastAsia"/>
              </w:rPr>
              <w:tab/>
              <w:t>SECURITY_ATTRIBUTES attr = { sizeof(SECURITY_ATTRIBUTES), nullptr, true };//子プロセスにハンドルを継承する</w:t>
            </w:r>
          </w:p>
          <w:p w14:paraId="221BBBF3" w14:textId="77777777" w:rsidR="007C5339" w:rsidRDefault="007C5339" w:rsidP="007C5339">
            <w:pPr>
              <w:pStyle w:val="3-"/>
            </w:pPr>
            <w:r>
              <w:rPr>
                <w:rFonts w:hint="eastAsia"/>
              </w:rPr>
              <w:tab/>
              <w:t>//</w:t>
            </w:r>
            <w:r>
              <w:rPr>
                <w:rFonts w:hint="eastAsia"/>
              </w:rPr>
              <w:tab/>
              <w:t>SECURITY_ATTRIBUTES attr = { sizeof(SECURITY_ATTRIBUTES), nullptr, false };//子プロセスにハンドルを継承しない　※デフォルト</w:t>
            </w:r>
          </w:p>
          <w:p w14:paraId="1D06161F" w14:textId="77777777" w:rsidR="007C5339" w:rsidRDefault="007C5339" w:rsidP="007C5339">
            <w:pPr>
              <w:pStyle w:val="3-"/>
            </w:pPr>
            <w:r>
              <w:rPr>
                <w:rFonts w:hint="eastAsia"/>
              </w:rPr>
              <w:tab/>
              <w:t>//</w:t>
            </w:r>
            <w:r>
              <w:rPr>
                <w:rFonts w:hint="eastAsia"/>
              </w:rPr>
              <w:tab/>
              <w:t>s_hSemaphore = CreateSemaphore(&amp;attr, 0, COMMON_RESOURCE_NUM, nullptr);//初期状態はセマフォを全て使用中にする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Default="007C5339" w:rsidP="007C5339">
            <w:pPr>
              <w:pStyle w:val="3-"/>
            </w:pPr>
            <w:r>
              <w:rPr>
                <w:rFonts w:hint="eastAsia"/>
              </w:rPr>
              <w:tab/>
              <w:t>//クリティカルセクション生成</w:t>
            </w:r>
          </w:p>
          <w:p w14:paraId="0E8F8864" w14:textId="77777777" w:rsidR="007C5339" w:rsidRDefault="007C5339" w:rsidP="007C5339">
            <w:pPr>
              <w:pStyle w:val="3-"/>
            </w:pPr>
            <w:r>
              <w:tab/>
              <w:t>InitializeCriticalSectionAndSpinCount(&amp;s_lock, 100);</w:t>
            </w:r>
          </w:p>
          <w:p w14:paraId="33702AFD" w14:textId="77777777" w:rsidR="007C5339" w:rsidRDefault="007C5339" w:rsidP="007C5339">
            <w:pPr>
              <w:pStyle w:val="3-"/>
            </w:pPr>
          </w:p>
          <w:p w14:paraId="712DEA66" w14:textId="77777777" w:rsidR="007C5339" w:rsidRDefault="007C5339" w:rsidP="007C5339">
            <w:pPr>
              <w:pStyle w:val="3-"/>
            </w:pPr>
            <w:r>
              <w:rPr>
                <w:rFonts w:hint="eastAsia"/>
              </w:rPr>
              <w:tab/>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77777777" w:rsidR="007C5339" w:rsidRDefault="007C5339" w:rsidP="007C5339">
            <w:pPr>
              <w:pStyle w:val="3-"/>
            </w:pPr>
            <w:r>
              <w:rPr>
                <w:rFonts w:hint="eastAsia"/>
              </w:rPr>
              <w:tab/>
            </w:r>
            <w:r>
              <w:rPr>
                <w:rFonts w:hint="eastAsia"/>
              </w:rPr>
              <w:tab/>
              <w:t>(HANDLE)_beginthreadex(nullptr, 0, threadFunc, "太郎", 0, &amp;tid[0]),</w:t>
            </w:r>
          </w:p>
          <w:p w14:paraId="24C876FD" w14:textId="77777777" w:rsidR="007C5339" w:rsidRDefault="007C5339" w:rsidP="007C5339">
            <w:pPr>
              <w:pStyle w:val="3-"/>
            </w:pPr>
            <w:r>
              <w:rPr>
                <w:rFonts w:hint="eastAsia"/>
              </w:rPr>
              <w:tab/>
            </w:r>
            <w:r>
              <w:rPr>
                <w:rFonts w:hint="eastAsia"/>
              </w:rPr>
              <w:tab/>
              <w:t>(HANDLE)_beginthreadex(nullptr, 0, threadFunc, "次郎", 0, &amp;tid[1]),</w:t>
            </w:r>
          </w:p>
          <w:p w14:paraId="39899C21" w14:textId="77777777" w:rsidR="007C5339" w:rsidRDefault="007C5339" w:rsidP="007C5339">
            <w:pPr>
              <w:pStyle w:val="3-"/>
            </w:pPr>
            <w:r>
              <w:rPr>
                <w:rFonts w:hint="eastAsia"/>
              </w:rPr>
              <w:tab/>
            </w:r>
            <w:r>
              <w:rPr>
                <w:rFonts w:hint="eastAsia"/>
              </w:rPr>
              <w:tab/>
              <w:t>(HANDLE)_beginthreadex(nullptr, 0, threadFunc, "三郎", 0, &amp;tid[2]),</w:t>
            </w:r>
          </w:p>
          <w:p w14:paraId="6F377E1E" w14:textId="77777777" w:rsidR="007C5339" w:rsidRDefault="007C5339" w:rsidP="007C5339">
            <w:pPr>
              <w:pStyle w:val="3-"/>
            </w:pPr>
            <w:r>
              <w:rPr>
                <w:rFonts w:hint="eastAsia"/>
              </w:rPr>
              <w:tab/>
            </w:r>
            <w:r>
              <w:rPr>
                <w:rFonts w:hint="eastAsia"/>
              </w:rPr>
              <w:tab/>
              <w:t>(HANDLE)_beginthreadex(nullptr, 0,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pPr>
            <w:r>
              <w:rPr>
                <w:rFonts w:hint="eastAsia"/>
              </w:rPr>
              <w:tab/>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Default="007C5339" w:rsidP="007C5339">
            <w:pPr>
              <w:pStyle w:val="3-"/>
            </w:pPr>
            <w:r>
              <w:rPr>
                <w:rFonts w:hint="eastAsia"/>
              </w:rPr>
              <w:tab/>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Default="007C5339" w:rsidP="007C5339">
            <w:pPr>
              <w:pStyle w:val="3-"/>
            </w:pPr>
            <w:r>
              <w:rPr>
                <w:rFonts w:hint="eastAsia"/>
              </w:rPr>
              <w:tab/>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Default="007C5339" w:rsidP="007C5339">
            <w:pPr>
              <w:pStyle w:val="3-"/>
            </w:pPr>
            <w:r>
              <w:rPr>
                <w:rFonts w:hint="eastAsia"/>
              </w:rPr>
              <w:tab/>
              <w:t>//共有リソースの使用を許可（全セマフォ解放）</w:t>
            </w:r>
          </w:p>
          <w:p w14:paraId="3588D359" w14:textId="77777777" w:rsidR="007C5339" w:rsidRDefault="007C5339" w:rsidP="007C5339">
            <w:pPr>
              <w:pStyle w:val="3-"/>
            </w:pPr>
            <w:r>
              <w:lastRenderedPageBreak/>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pPr>
            <w:r>
              <w:rPr>
                <w:rFonts w:hint="eastAsia"/>
              </w:rPr>
              <w:tab/>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Default="007C5339" w:rsidP="007C5339">
            <w:pPr>
              <w:pStyle w:val="3-"/>
            </w:pPr>
            <w:r>
              <w:rPr>
                <w:rFonts w:hint="eastAsia"/>
              </w:rPr>
              <w:tab/>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tab/>
              <w:t>}</w:t>
            </w:r>
          </w:p>
          <w:p w14:paraId="0151718D" w14:textId="77777777" w:rsidR="007C5339" w:rsidRDefault="007C5339" w:rsidP="007C5339">
            <w:pPr>
              <w:pStyle w:val="3-"/>
            </w:pPr>
          </w:p>
          <w:p w14:paraId="2C7DD75C" w14:textId="77777777" w:rsidR="007C5339" w:rsidRDefault="007C5339" w:rsidP="007C5339">
            <w:pPr>
              <w:pStyle w:val="3-"/>
            </w:pPr>
            <w:r>
              <w:rPr>
                <w:rFonts w:hint="eastAsia"/>
              </w:rPr>
              <w:tab/>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Default="007C5339" w:rsidP="007C5339">
            <w:pPr>
              <w:pStyle w:val="3-"/>
            </w:pPr>
            <w:r>
              <w:tab/>
            </w:r>
            <w:r>
              <w:tab/>
            </w:r>
            <w:r>
              <w:tab/>
              <w:t>WaitForSingleObject(s_hSemaphore, INFINITE);</w:t>
            </w:r>
          </w:p>
          <w:p w14:paraId="4207F021" w14:textId="77777777" w:rsidR="007C5339" w:rsidRDefault="007C5339" w:rsidP="007C5339">
            <w:pPr>
              <w:pStyle w:val="3-"/>
            </w:pPr>
            <w:r>
              <w:tab/>
            </w:r>
            <w:r>
              <w:tab/>
            </w:r>
            <w:r>
              <w:tab/>
              <w:t>ReleaseSemaphore(s_hSemaphore, 1, nullptr);</w:t>
            </w:r>
          </w:p>
          <w:p w14:paraId="4593EC04" w14:textId="77777777" w:rsidR="007C5339" w:rsidRDefault="007C5339" w:rsidP="007C5339">
            <w:pPr>
              <w:pStyle w:val="3-"/>
            </w:pPr>
            <w:r>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tab/>
            </w:r>
            <w:r>
              <w:tab/>
              <w:t>QueryPerformanceCounter(&amp;end);</w:t>
            </w:r>
          </w:p>
          <w:p w14:paraId="16A4ABF6" w14:textId="77777777" w:rsidR="007C5339" w:rsidRDefault="007C5339" w:rsidP="007C5339">
            <w:pPr>
              <w:pStyle w:val="3-"/>
            </w:pPr>
            <w:r>
              <w:tab/>
            </w:r>
            <w:r>
              <w:tab/>
              <w:t>float duration = static_cast&lt;float&gt;(static_cast&lt;double&gt;(end.QuadPart - begin.QuadPart) / static_cast&lt;double&gt;(freq.QuadPart));</w:t>
            </w:r>
          </w:p>
          <w:p w14:paraId="4665AFEB" w14:textId="77777777" w:rsidR="007C5339" w:rsidRDefault="007C5339" w:rsidP="007C5339">
            <w:pPr>
              <w:pStyle w:val="3-"/>
            </w:pPr>
            <w:r>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pPr>
            <w:r>
              <w:rPr>
                <w:rFonts w:hint="eastAsia"/>
              </w:rPr>
              <w:tab/>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pPr>
            <w:r>
              <w:rPr>
                <w:rFonts w:hint="eastAsia"/>
              </w:rPr>
              <w:tab/>
              <w:t>//セマフォ破棄</w:t>
            </w:r>
          </w:p>
          <w:p w14:paraId="509AEF0C" w14:textId="77777777" w:rsidR="007C5339" w:rsidRDefault="007C5339" w:rsidP="007C5339">
            <w:pPr>
              <w:pStyle w:val="3-"/>
            </w:pPr>
            <w:r>
              <w:tab/>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color w:val="auto"/>
              </w:rPr>
            </w:pPr>
            <w:r w:rsidRPr="007C5339">
              <w:rPr>
                <w:rFonts w:hint="eastAsia"/>
                <w:color w:val="auto"/>
              </w:rPr>
              <w:t>- begin:太郎 -</w:t>
            </w:r>
          </w:p>
          <w:p w14:paraId="14E36ECA" w14:textId="77777777" w:rsidR="007C5339" w:rsidRPr="007C5339" w:rsidRDefault="007C5339" w:rsidP="007C5339">
            <w:pPr>
              <w:pStyle w:val="3-"/>
              <w:rPr>
                <w:color w:val="auto"/>
              </w:rPr>
            </w:pPr>
            <w:r w:rsidRPr="007C5339">
              <w:rPr>
                <w:rFonts w:hint="eastAsia"/>
                <w:color w:val="auto"/>
              </w:rPr>
              <w:t>- begin:次郎 -</w:t>
            </w:r>
          </w:p>
          <w:p w14:paraId="741DF320" w14:textId="77777777" w:rsidR="007C5339" w:rsidRPr="007C5339" w:rsidRDefault="007C5339" w:rsidP="007C5339">
            <w:pPr>
              <w:pStyle w:val="3-"/>
              <w:rPr>
                <w:color w:val="auto"/>
              </w:rPr>
            </w:pPr>
            <w:r w:rsidRPr="007C5339">
              <w:rPr>
                <w:rFonts w:hint="eastAsia"/>
                <w:color w:val="auto"/>
              </w:rPr>
              <w:t>- begin:三郎 -</w:t>
            </w:r>
          </w:p>
          <w:p w14:paraId="3C051839" w14:textId="77777777" w:rsidR="007C5339" w:rsidRPr="007C5339" w:rsidRDefault="007C5339" w:rsidP="007C5339">
            <w:pPr>
              <w:pStyle w:val="3-"/>
              <w:rPr>
                <w:color w:val="auto"/>
              </w:rPr>
            </w:pPr>
            <w:r w:rsidRPr="007C5339">
              <w:rPr>
                <w:rFonts w:hint="eastAsia"/>
                <w:color w:val="auto"/>
              </w:rPr>
              <w:t>- begin:四郎 -</w:t>
            </w:r>
          </w:p>
          <w:p w14:paraId="2A7F1774" w14:textId="77777777" w:rsidR="007C5339" w:rsidRPr="007C5339" w:rsidRDefault="007C5339" w:rsidP="007C5339">
            <w:pPr>
              <w:pStyle w:val="3-"/>
              <w:rPr>
                <w:color w:val="auto"/>
              </w:rPr>
            </w:pPr>
            <w:r w:rsidRPr="007C5339">
              <w:rPr>
                <w:color w:val="auto"/>
              </w:rPr>
              <w:t>Common-resources have been prepared. (num=0 -&gt; 2)</w:t>
            </w:r>
          </w:p>
          <w:p w14:paraId="68B38153" w14:textId="77777777" w:rsidR="007C5339" w:rsidRPr="007C5339" w:rsidRDefault="007C5339" w:rsidP="007C5339">
            <w:pPr>
              <w:pStyle w:val="3-"/>
              <w:rPr>
                <w:color w:val="auto"/>
              </w:rPr>
            </w:pPr>
            <w:r w:rsidRPr="007C5339">
              <w:rPr>
                <w:rFonts w:hint="eastAsia"/>
                <w:color w:val="auto"/>
              </w:rPr>
              <w:t>次郎: [BEFORE] commonResource[0]=1000, tlsData=0</w:t>
            </w:r>
          </w:p>
          <w:p w14:paraId="4975323B" w14:textId="77777777" w:rsidR="007C5339" w:rsidRPr="007C5339" w:rsidRDefault="007C5339" w:rsidP="007C5339">
            <w:pPr>
              <w:pStyle w:val="3-"/>
              <w:rPr>
                <w:color w:val="auto"/>
              </w:rPr>
            </w:pPr>
            <w:r w:rsidRPr="007C5339">
              <w:rPr>
                <w:rFonts w:hint="eastAsia"/>
                <w:color w:val="auto"/>
              </w:rPr>
              <w:t>太郎: [BEFORE] commonResource[1]=2000, tlsData=0</w:t>
            </w:r>
          </w:p>
          <w:p w14:paraId="3014DC8C" w14:textId="77777777" w:rsidR="007C5339" w:rsidRPr="007C5339" w:rsidRDefault="007C5339" w:rsidP="007C5339">
            <w:pPr>
              <w:pStyle w:val="3-"/>
              <w:rPr>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color w:val="auto"/>
              </w:rPr>
            </w:pPr>
            <w:r w:rsidRPr="007C5339">
              <w:rPr>
                <w:rFonts w:hint="eastAsia"/>
                <w:color w:val="auto"/>
              </w:rPr>
              <w:t>太郎: [AFTER]  commonResource[1]=2001, tlsData=1</w:t>
            </w:r>
          </w:p>
          <w:p w14:paraId="45FE6CFA" w14:textId="77777777" w:rsidR="007C5339" w:rsidRPr="007C5339" w:rsidRDefault="007C5339" w:rsidP="007C5339">
            <w:pPr>
              <w:pStyle w:val="3-"/>
              <w:rPr>
                <w:color w:val="auto"/>
              </w:rPr>
            </w:pPr>
            <w:r w:rsidRPr="007C5339">
              <w:rPr>
                <w:rFonts w:hint="eastAsia"/>
                <w:color w:val="auto"/>
              </w:rPr>
              <w:t>三郎: [BEFORE] commonResource[0]=1001, tlsData=0</w:t>
            </w:r>
          </w:p>
          <w:p w14:paraId="4CA7876A" w14:textId="77777777" w:rsidR="007C5339" w:rsidRPr="007C5339" w:rsidRDefault="007C5339" w:rsidP="007C5339">
            <w:pPr>
              <w:pStyle w:val="3-"/>
              <w:rPr>
                <w:color w:val="auto"/>
              </w:rPr>
            </w:pPr>
            <w:r w:rsidRPr="007C5339">
              <w:rPr>
                <w:rFonts w:hint="eastAsia"/>
                <w:color w:val="auto"/>
              </w:rPr>
              <w:t>四郎: [BEFORE] commonResource[1]=2001, tlsData=0</w:t>
            </w:r>
          </w:p>
          <w:p w14:paraId="5202CA1E" w14:textId="77777777" w:rsidR="007C5339" w:rsidRPr="007C5339" w:rsidRDefault="007C5339" w:rsidP="007C5339">
            <w:pPr>
              <w:pStyle w:val="3-"/>
              <w:rPr>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color w:val="auto"/>
              </w:rPr>
            </w:pPr>
            <w:r w:rsidRPr="007C5339">
              <w:rPr>
                <w:rFonts w:hint="eastAsia"/>
                <w:color w:val="auto"/>
              </w:rPr>
              <w:lastRenderedPageBreak/>
              <w:t>三郎: [AFTER]  commonResource[1]=2004, tlsData=2</w:t>
            </w:r>
          </w:p>
          <w:p w14:paraId="732E10B8" w14:textId="77777777" w:rsidR="007C5339" w:rsidRPr="007C5339" w:rsidRDefault="007C5339" w:rsidP="007C5339">
            <w:pPr>
              <w:pStyle w:val="3-"/>
              <w:rPr>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color w:val="auto"/>
              </w:rPr>
            </w:pPr>
            <w:r w:rsidRPr="007C5339">
              <w:rPr>
                <w:rFonts w:hint="eastAsia"/>
                <w:color w:val="auto"/>
              </w:rPr>
              <w:t>- end:太郎 -</w:t>
            </w:r>
          </w:p>
          <w:p w14:paraId="625DD9FE" w14:textId="77777777" w:rsidR="007C5339" w:rsidRPr="007C5339" w:rsidRDefault="007C5339" w:rsidP="007C5339">
            <w:pPr>
              <w:pStyle w:val="3-"/>
              <w:rPr>
                <w:color w:val="auto"/>
              </w:rPr>
            </w:pPr>
            <w:r w:rsidRPr="007C5339">
              <w:rPr>
                <w:rFonts w:hint="eastAsia"/>
                <w:color w:val="auto"/>
              </w:rPr>
              <w:t>- end:次郎 -</w:t>
            </w:r>
          </w:p>
          <w:p w14:paraId="4580BEBD" w14:textId="77777777" w:rsidR="007C5339" w:rsidRPr="007C5339" w:rsidRDefault="007C5339" w:rsidP="007C5339">
            <w:pPr>
              <w:pStyle w:val="3-"/>
              <w:rPr>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color w:val="auto"/>
              </w:rPr>
            </w:pPr>
            <w:r w:rsidRPr="007C5339">
              <w:rPr>
                <w:rFonts w:hint="eastAsia"/>
                <w:color w:val="auto"/>
              </w:rPr>
              <w:t>四郎: [BEFORE] commonResource[1]=2005, tlsData=2</w:t>
            </w:r>
          </w:p>
          <w:p w14:paraId="7545F230" w14:textId="77777777" w:rsidR="007C5339" w:rsidRPr="007C5339" w:rsidRDefault="007C5339" w:rsidP="007C5339">
            <w:pPr>
              <w:pStyle w:val="3-"/>
              <w:rPr>
                <w:color w:val="auto"/>
              </w:rPr>
            </w:pPr>
            <w:r w:rsidRPr="007C5339">
              <w:rPr>
                <w:rFonts w:hint="eastAsia"/>
                <w:color w:val="auto"/>
              </w:rPr>
              <w:t>四郎: [AFTER]  commonResource[1]=2006, tlsData=3</w:t>
            </w:r>
          </w:p>
          <w:p w14:paraId="17690E28" w14:textId="77777777" w:rsidR="007C5339" w:rsidRPr="007C5339" w:rsidRDefault="007C5339" w:rsidP="007C5339">
            <w:pPr>
              <w:pStyle w:val="3-"/>
              <w:rPr>
                <w:color w:val="auto"/>
              </w:rPr>
            </w:pPr>
            <w:r w:rsidRPr="007C5339">
              <w:rPr>
                <w:rFonts w:hint="eastAsia"/>
                <w:color w:val="auto"/>
              </w:rPr>
              <w:t>三郎: [AFTER]  commonResource[0]=1006, tlsData=3</w:t>
            </w:r>
          </w:p>
          <w:p w14:paraId="3450CB9B" w14:textId="77777777" w:rsidR="007C5339" w:rsidRPr="007C5339" w:rsidRDefault="007C5339" w:rsidP="007C5339">
            <w:pPr>
              <w:pStyle w:val="3-"/>
              <w:rPr>
                <w:color w:val="auto"/>
              </w:rPr>
            </w:pPr>
            <w:r w:rsidRPr="007C5339">
              <w:rPr>
                <w:rFonts w:hint="eastAsia"/>
                <w:color w:val="auto"/>
              </w:rPr>
              <w:t>- end:四郎 -</w:t>
            </w:r>
          </w:p>
          <w:p w14:paraId="1A9FC032" w14:textId="77777777" w:rsidR="007C5339" w:rsidRPr="007C5339" w:rsidRDefault="007C5339" w:rsidP="007C5339">
            <w:pPr>
              <w:pStyle w:val="3-"/>
              <w:rPr>
                <w:color w:val="auto"/>
              </w:rPr>
            </w:pPr>
            <w:r w:rsidRPr="007C5339">
              <w:rPr>
                <w:rFonts w:hint="eastAsia"/>
                <w:color w:val="auto"/>
              </w:rPr>
              <w:t>- end:三郎 -</w:t>
            </w:r>
          </w:p>
          <w:p w14:paraId="6BA65747" w14:textId="7D9CEB31" w:rsidR="00737B12" w:rsidRPr="00DD51B6" w:rsidRDefault="007C5339" w:rsidP="007C5339">
            <w:pPr>
              <w:pStyle w:val="3-"/>
            </w:pPr>
            <w:r w:rsidRPr="007C5339">
              <w:rPr>
                <w:color w:val="auto"/>
              </w:rPr>
              <w:t>Semaphore * 10000000 = 4.636328 sec</w:t>
            </w:r>
          </w:p>
        </w:tc>
      </w:tr>
    </w:tbl>
    <w:p w14:paraId="7C0FF76F" w14:textId="1FE4C7B7" w:rsidR="00737B12" w:rsidRDefault="00737B12" w:rsidP="00737B12">
      <w:pPr>
        <w:pStyle w:val="3"/>
      </w:pPr>
      <w:bookmarkStart w:id="124" w:name="_Toc378808476"/>
      <w:r>
        <w:lastRenderedPageBreak/>
        <w:t>Win32API</w:t>
      </w:r>
      <w:r>
        <w:rPr>
          <w:rFonts w:hint="eastAsia"/>
        </w:rPr>
        <w:t>版（名前付き）</w:t>
      </w:r>
      <w:bookmarkEnd w:id="124"/>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t>#include &lt;stdlib.h&gt;</w:t>
            </w:r>
          </w:p>
          <w:p w14:paraId="00C900AA" w14:textId="77777777" w:rsidR="007C5339" w:rsidRDefault="007C5339" w:rsidP="007C5339">
            <w:pPr>
              <w:pStyle w:val="3-"/>
            </w:pPr>
          </w:p>
          <w:p w14:paraId="3A2B3B52" w14:textId="77777777" w:rsidR="007C5339" w:rsidRDefault="007C5339" w:rsidP="007C5339">
            <w:pPr>
              <w:pStyle w:val="3-"/>
            </w:pPr>
            <w:r>
              <w:t>#include &lt;Windows.h&gt;</w:t>
            </w:r>
          </w:p>
          <w:p w14:paraId="278F9029" w14:textId="77777777" w:rsidR="007C5339" w:rsidRDefault="007C5339" w:rsidP="007C5339">
            <w:pPr>
              <w:pStyle w:val="3-"/>
            </w:pPr>
            <w:r>
              <w:t>#include &lt;Process.h&gt;</w:t>
            </w:r>
          </w:p>
          <w:p w14:paraId="499A2BE4" w14:textId="77777777" w:rsidR="007C5339" w:rsidRDefault="007C5339" w:rsidP="007C5339">
            <w:pPr>
              <w:pStyle w:val="3-"/>
            </w:pPr>
          </w:p>
          <w:p w14:paraId="3A92B01B" w14:textId="77777777" w:rsidR="007C5339" w:rsidRDefault="007C5339" w:rsidP="007C5339">
            <w:pPr>
              <w:pStyle w:val="3-"/>
            </w:pPr>
            <w:r>
              <w:rPr>
                <w:rFonts w:hint="eastAsia"/>
              </w:rPr>
              <w:t>//共有セマフォ名</w:t>
            </w:r>
          </w:p>
          <w:p w14:paraId="287AD354" w14:textId="77777777" w:rsidR="007C5339" w:rsidRDefault="007C5339" w:rsidP="007C5339">
            <w:pPr>
              <w:pStyle w:val="3-"/>
            </w:pPr>
            <w:r>
              <w:t>static const char* COMMON_SEMAPHORE_NAME = "Common Semaphore";</w:t>
            </w:r>
          </w:p>
          <w:p w14:paraId="0B09F6FD" w14:textId="77777777" w:rsidR="007C5339" w:rsidRDefault="007C5339" w:rsidP="007C5339">
            <w:pPr>
              <w:pStyle w:val="3-"/>
            </w:pPr>
          </w:p>
          <w:p w14:paraId="1855079A" w14:textId="77777777" w:rsidR="007C5339" w:rsidRDefault="007C5339" w:rsidP="007C5339">
            <w:pPr>
              <w:pStyle w:val="3-"/>
            </w:pPr>
            <w:r>
              <w:rPr>
                <w:rFonts w:hint="eastAsia"/>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Default="007C5339" w:rsidP="007C5339">
            <w:pPr>
              <w:pStyle w:val="3-"/>
            </w:pPr>
            <w:r>
              <w:rPr>
                <w:rFonts w:hint="eastAsia"/>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pPr>
            <w:r>
              <w:rPr>
                <w:rFonts w:hint="eastAsia"/>
              </w:rPr>
              <w:t>static int s_commonResource[COMMON_RESOURCE_NUM]       = {};//複数の共有リソース</w:t>
            </w:r>
          </w:p>
          <w:p w14:paraId="75055E16" w14:textId="77777777" w:rsidR="007C5339" w:rsidRDefault="007C5339" w:rsidP="007C5339">
            <w:pPr>
              <w:pStyle w:val="3-"/>
            </w:pPr>
            <w:r>
              <w:rPr>
                <w:rFonts w:hint="eastAsia"/>
              </w:rPr>
              <w:t>static bool s_usingCommonResource[COMMON_RESOURCE_NUM] = {};//共有リソース使用中フラグ</w:t>
            </w:r>
          </w:p>
          <w:p w14:paraId="69F773FE" w14:textId="77777777" w:rsidR="007C5339" w:rsidRDefault="007C5339" w:rsidP="007C5339">
            <w:pPr>
              <w:pStyle w:val="3-"/>
            </w:pPr>
          </w:p>
          <w:p w14:paraId="5529B6CE" w14:textId="77777777" w:rsidR="007C5339" w:rsidRDefault="007C5339" w:rsidP="007C5339">
            <w:pPr>
              <w:pStyle w:val="3-"/>
            </w:pPr>
            <w:r>
              <w:rPr>
                <w:rFonts w:hint="eastAsia"/>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Default="007C5339" w:rsidP="007C5339">
            <w:pPr>
              <w:pStyle w:val="3-"/>
            </w:pPr>
            <w:r>
              <w:rPr>
                <w:rFonts w:hint="eastAsia"/>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pPr>
            <w:r>
              <w:rPr>
                <w:rFonts w:hint="eastAsia"/>
              </w:rPr>
              <w:tab/>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Default="007C5339" w:rsidP="007C5339">
            <w:pPr>
              <w:pStyle w:val="3-"/>
            </w:pPr>
            <w:r>
              <w:rPr>
                <w:rFonts w:hint="eastAsia"/>
              </w:rPr>
              <w:tab/>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Default="007C5339" w:rsidP="007C5339">
            <w:pPr>
              <w:pStyle w:val="3-"/>
            </w:pPr>
            <w:r>
              <w:rPr>
                <w:rFonts w:hint="eastAsia"/>
              </w:rPr>
              <w:tab/>
              <w:t>//名前付きセマフォオープン</w:t>
            </w:r>
          </w:p>
          <w:p w14:paraId="2BAAD012" w14:textId="77777777" w:rsidR="007C5339" w:rsidRDefault="007C5339" w:rsidP="007C5339">
            <w:pPr>
              <w:pStyle w:val="3-"/>
            </w:pPr>
            <w:r>
              <w:rPr>
                <w:rFonts w:hint="eastAsia"/>
              </w:rPr>
              <w:tab/>
              <w:t>HANDLE hSemaphore = OpenSemaphore(SEMAPHORE_ALL_ACCESS, false, COMMON_SEMAPHORE_NAME);//SEMAPHORE_ALL_ACCESS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pPr>
            <w:r>
              <w:rPr>
                <w:rFonts w:hint="eastAsia"/>
              </w:rPr>
              <w:tab/>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pPr>
            <w:r>
              <w:rPr>
                <w:rFonts w:hint="eastAsia"/>
              </w:rPr>
              <w:lastRenderedPageBreak/>
              <w:tab/>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pPr>
            <w:r>
              <w:rPr>
                <w:rFonts w:hint="eastAsia"/>
              </w:rPr>
              <w:tab/>
            </w:r>
            <w:r>
              <w:rPr>
                <w:rFonts w:hint="eastAsia"/>
              </w:rPr>
              <w:tab/>
              <w:t>//セマフォ取得</w:t>
            </w:r>
          </w:p>
          <w:p w14:paraId="7C8121F0" w14:textId="77777777" w:rsidR="007C5339" w:rsidRDefault="007C5339" w:rsidP="007C5339">
            <w:pPr>
              <w:pStyle w:val="3-"/>
            </w:pPr>
            <w:r>
              <w:rPr>
                <w:rFonts w:hint="eastAsia"/>
              </w:rPr>
              <w:tab/>
            </w:r>
            <w:r>
              <w:rPr>
                <w:rFonts w:hint="eastAsia"/>
              </w:rPr>
              <w:tab/>
              <w:t>WaitForSingleObject(hSemaphore, INFINITE);//取得できない時に他の処理を行いたい場合はタイムアウト値を指定する</w:t>
            </w:r>
          </w:p>
          <w:p w14:paraId="00FFFFA2" w14:textId="77777777" w:rsidR="007C5339" w:rsidRDefault="007C5339" w:rsidP="007C5339">
            <w:pPr>
              <w:pStyle w:val="3-"/>
            </w:pPr>
            <w:r>
              <w:tab/>
            </w:r>
            <w:r>
              <w:tab/>
            </w:r>
          </w:p>
          <w:p w14:paraId="77FE9EAC" w14:textId="77777777" w:rsidR="007C5339" w:rsidRDefault="007C5339" w:rsidP="007C5339">
            <w:pPr>
              <w:pStyle w:val="3-"/>
            </w:pPr>
            <w:r>
              <w:rPr>
                <w:rFonts w:hint="eastAsia"/>
              </w:rPr>
              <w:tab/>
            </w:r>
            <w:r>
              <w:rPr>
                <w:rFonts w:hint="eastAsia"/>
              </w:rPr>
              <w:tab/>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pPr>
            <w:r>
              <w:rPr>
                <w:rFonts w:hint="eastAsia"/>
              </w:rPr>
              <w:tab/>
            </w:r>
            <w:r>
              <w:rPr>
                <w:rFonts w:hint="eastAsia"/>
              </w:rPr>
              <w:tab/>
              <w:t>WaitForSingleObject(hMutex, INFINITE);//ミューテックス取得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tab/>
            </w:r>
            <w:r>
              <w:tab/>
              <w:t>}</w:t>
            </w:r>
          </w:p>
          <w:p w14:paraId="2188994F" w14:textId="77777777" w:rsidR="007C5339" w:rsidRDefault="007C5339" w:rsidP="007C5339">
            <w:pPr>
              <w:pStyle w:val="3-"/>
            </w:pPr>
            <w:r>
              <w:tab/>
            </w:r>
            <w:r>
              <w:tab/>
              <w:t>s_usingCommonResource[index] = true;</w:t>
            </w:r>
          </w:p>
          <w:p w14:paraId="106E2D90" w14:textId="77777777" w:rsidR="007C5339" w:rsidRDefault="007C5339" w:rsidP="007C5339">
            <w:pPr>
              <w:pStyle w:val="3-"/>
            </w:pPr>
            <w:r>
              <w:rPr>
                <w:rFonts w:hint="eastAsia"/>
              </w:rPr>
              <w:tab/>
            </w:r>
            <w:r>
              <w:rPr>
                <w:rFonts w:hint="eastAsia"/>
              </w:rPr>
              <w:tab/>
              <w:t>ReleaseMutex(hMutex);//ミューテックス解放</w:t>
            </w:r>
          </w:p>
          <w:p w14:paraId="6DD6BA30" w14:textId="77777777" w:rsidR="007C5339" w:rsidRDefault="007C5339" w:rsidP="007C5339">
            <w:pPr>
              <w:pStyle w:val="3-"/>
            </w:pPr>
          </w:p>
          <w:p w14:paraId="61B1AB36" w14:textId="77777777" w:rsidR="007C5339" w:rsidRDefault="007C5339" w:rsidP="007C5339">
            <w:pPr>
              <w:pStyle w:val="3-"/>
            </w:pPr>
            <w:r>
              <w:rPr>
                <w:rFonts w:hint="eastAsia"/>
              </w:rPr>
              <w:tab/>
            </w:r>
            <w:r>
              <w:rPr>
                <w:rFonts w:hint="eastAsia"/>
              </w:rPr>
              <w:tab/>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Default="007C5339" w:rsidP="007C5339">
            <w:pPr>
              <w:pStyle w:val="3-"/>
            </w:pPr>
            <w:r>
              <w:rPr>
                <w:rFonts w:hint="eastAsia"/>
              </w:rPr>
              <w:tab/>
            </w:r>
            <w:r>
              <w:rPr>
                <w:rFonts w:hint="eastAsia"/>
              </w:rPr>
              <w:tab/>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pPr>
            <w:r>
              <w:rPr>
                <w:rFonts w:hint="eastAsia"/>
              </w:rPr>
              <w:tab/>
            </w:r>
            <w:r>
              <w:rPr>
                <w:rFonts w:hint="eastAsia"/>
              </w:rPr>
              <w:tab/>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Default="007C5339" w:rsidP="007C5339">
            <w:pPr>
              <w:pStyle w:val="3-"/>
            </w:pPr>
            <w:r>
              <w:rPr>
                <w:rFonts w:hint="eastAsia"/>
              </w:rPr>
              <w:tab/>
            </w:r>
            <w:r>
              <w:rPr>
                <w:rFonts w:hint="eastAsia"/>
              </w:rPr>
              <w:tab/>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Default="007C5339" w:rsidP="007C5339">
            <w:pPr>
              <w:pStyle w:val="3-"/>
            </w:pPr>
            <w:r>
              <w:rPr>
                <w:rFonts w:hint="eastAsia"/>
              </w:rPr>
              <w:tab/>
            </w:r>
            <w:r>
              <w:rPr>
                <w:rFonts w:hint="eastAsia"/>
              </w:rPr>
              <w:tab/>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pPr>
            <w:r>
              <w:rPr>
                <w:rFonts w:hint="eastAsia"/>
              </w:rPr>
              <w:tab/>
            </w:r>
            <w:r>
              <w:rPr>
                <w:rFonts w:hint="eastAsia"/>
              </w:rPr>
              <w:tab/>
              <w:t>//データ表示（後）</w:t>
            </w:r>
          </w:p>
          <w:p w14:paraId="75F6C507" w14:textId="77777777" w:rsidR="007C5339" w:rsidRDefault="007C5339" w:rsidP="007C5339">
            <w:pPr>
              <w:pStyle w:val="3-"/>
            </w:pPr>
            <w:r>
              <w:tab/>
            </w:r>
            <w:r>
              <w:tab/>
              <w:t>printf("%s: [AFTER]  commonResource[%d]=%d, tlsData=%d\n",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pPr>
            <w:r>
              <w:rPr>
                <w:rFonts w:hint="eastAsia"/>
              </w:rPr>
              <w:tab/>
            </w:r>
            <w:r>
              <w:rPr>
                <w:rFonts w:hint="eastAsia"/>
              </w:rPr>
              <w:tab/>
              <w:t>//共有リソースを解放</w:t>
            </w:r>
          </w:p>
          <w:p w14:paraId="6AD1A956" w14:textId="77777777" w:rsidR="007C5339" w:rsidRDefault="007C5339" w:rsidP="007C5339">
            <w:pPr>
              <w:pStyle w:val="3-"/>
            </w:pPr>
            <w:r>
              <w:rPr>
                <w:rFonts w:hint="eastAsia"/>
              </w:rPr>
              <w:tab/>
            </w:r>
            <w:r>
              <w:rPr>
                <w:rFonts w:hint="eastAsia"/>
              </w:rPr>
              <w:tab/>
              <w:t>WaitForSingleObject(hMutex, INFINITE);//ミューテックス取得</w:t>
            </w:r>
          </w:p>
          <w:p w14:paraId="085A28E7" w14:textId="77777777" w:rsidR="007C5339" w:rsidRDefault="007C5339" w:rsidP="007C5339">
            <w:pPr>
              <w:pStyle w:val="3-"/>
            </w:pPr>
            <w:r>
              <w:tab/>
            </w:r>
            <w:r>
              <w:tab/>
              <w:t>s_usingCommonResource[index] = false;</w:t>
            </w:r>
          </w:p>
          <w:p w14:paraId="05DFE5B0" w14:textId="77777777" w:rsidR="007C5339" w:rsidRDefault="007C5339" w:rsidP="007C5339">
            <w:pPr>
              <w:pStyle w:val="3-"/>
            </w:pPr>
            <w:r>
              <w:rPr>
                <w:rFonts w:hint="eastAsia"/>
              </w:rPr>
              <w:tab/>
            </w:r>
            <w:r>
              <w:rPr>
                <w:rFonts w:hint="eastAsia"/>
              </w:rPr>
              <w:tab/>
              <w:t>ReleaseMutex(hMutex);//ミューテックス解放</w:t>
            </w:r>
          </w:p>
          <w:p w14:paraId="797B3427" w14:textId="77777777" w:rsidR="007C5339" w:rsidRDefault="007C5339" w:rsidP="007C5339">
            <w:pPr>
              <w:pStyle w:val="3-"/>
            </w:pPr>
            <w:r>
              <w:tab/>
            </w:r>
            <w:r>
              <w:tab/>
            </w:r>
          </w:p>
          <w:p w14:paraId="068CA43F" w14:textId="77777777" w:rsidR="007C5339" w:rsidRDefault="007C5339" w:rsidP="007C5339">
            <w:pPr>
              <w:pStyle w:val="3-"/>
            </w:pPr>
            <w:r>
              <w:rPr>
                <w:rFonts w:hint="eastAsia"/>
              </w:rPr>
              <w:tab/>
            </w:r>
            <w:r>
              <w:rPr>
                <w:rFonts w:hint="eastAsia"/>
              </w:rPr>
              <w:tab/>
              <w:t>//セマフォ解放</w:t>
            </w:r>
          </w:p>
          <w:p w14:paraId="5C85C3E6" w14:textId="77777777" w:rsidR="007C5339" w:rsidRDefault="007C5339" w:rsidP="007C5339">
            <w:pPr>
              <w:pStyle w:val="3-"/>
            </w:pPr>
            <w:r>
              <w:tab/>
            </w:r>
            <w:r>
              <w:tab/>
              <w:t>LONG prev_count;</w:t>
            </w:r>
          </w:p>
          <w:p w14:paraId="12B9458B" w14:textId="77777777" w:rsidR="007C5339" w:rsidRDefault="007C5339" w:rsidP="007C5339">
            <w:pPr>
              <w:pStyle w:val="3-"/>
            </w:pPr>
            <w:r>
              <w:tab/>
            </w:r>
            <w:r>
              <w:tab/>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pPr>
            <w:r>
              <w:rPr>
                <w:rFonts w:hint="eastAsia"/>
              </w:rPr>
              <w:tab/>
            </w:r>
            <w:r>
              <w:rPr>
                <w:rFonts w:hint="eastAsia"/>
              </w:rPr>
              <w:tab/>
              <w:t>//スレッド切り替えのためのスリープ</w:t>
            </w:r>
          </w:p>
          <w:p w14:paraId="658ECC72" w14:textId="77777777" w:rsidR="007C5339" w:rsidRDefault="007C5339" w:rsidP="007C5339">
            <w:pPr>
              <w:pStyle w:val="3-"/>
            </w:pPr>
            <w:r>
              <w:tab/>
            </w:r>
            <w:r>
              <w:tab/>
              <w:t>Sleep(0);</w:t>
            </w:r>
          </w:p>
          <w:p w14:paraId="32462EB2" w14:textId="77777777" w:rsidR="007C5339" w:rsidRDefault="007C5339" w:rsidP="007C5339">
            <w:pPr>
              <w:pStyle w:val="3-"/>
            </w:pPr>
            <w:r>
              <w:rPr>
                <w:rFonts w:hint="eastAsia"/>
              </w:rPr>
              <w:tab/>
              <w:t>//</w:t>
            </w:r>
            <w:r>
              <w:rPr>
                <w:rFonts w:hint="eastAsia"/>
              </w:rPr>
              <w:tab/>
              <w:t>//スレッド切り替え</w:t>
            </w:r>
          </w:p>
          <w:p w14:paraId="497A311D" w14:textId="77777777" w:rsidR="007C5339" w:rsidRDefault="007C5339" w:rsidP="007C5339">
            <w:pPr>
              <w:pStyle w:val="3-"/>
            </w:pPr>
            <w:r>
              <w:rPr>
                <w:rFonts w:hint="eastAsia"/>
              </w:rPr>
              <w:tab/>
              <w:t>//</w:t>
            </w:r>
            <w:r>
              <w:rPr>
                <w:rFonts w:hint="eastAsia"/>
              </w:rPr>
              <w:tab/>
              <w:t>SwitchToThread();//OSに任せて再スケジューリング</w:t>
            </w:r>
          </w:p>
          <w:p w14:paraId="6FBB0631" w14:textId="77777777" w:rsidR="007C5339" w:rsidRDefault="007C5339" w:rsidP="007C5339">
            <w:pPr>
              <w:pStyle w:val="3-"/>
            </w:pPr>
            <w:r>
              <w:rPr>
                <w:rFonts w:hint="eastAsia"/>
              </w:rPr>
              <w:tab/>
              <w:t>//</w:t>
            </w:r>
            <w:r>
              <w:rPr>
                <w:rFonts w:hint="eastAsia"/>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Default="007C5339" w:rsidP="007C5339">
            <w:pPr>
              <w:pStyle w:val="3-"/>
            </w:pPr>
            <w:r>
              <w:rPr>
                <w:rFonts w:hint="eastAsia"/>
              </w:rPr>
              <w:tab/>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Default="007C5339" w:rsidP="007C5339">
            <w:pPr>
              <w:pStyle w:val="3-"/>
            </w:pPr>
            <w:r>
              <w:rPr>
                <w:rFonts w:hint="eastAsia"/>
              </w:rPr>
              <w:tab/>
              <w:t>//名前付きセマフォクローズ</w:t>
            </w:r>
          </w:p>
          <w:p w14:paraId="46B2326E" w14:textId="77777777" w:rsidR="007C5339" w:rsidRDefault="007C5339" w:rsidP="007C5339">
            <w:pPr>
              <w:pStyle w:val="3-"/>
            </w:pPr>
            <w:r>
              <w:tab/>
              <w:t>CloseHandle(hSemaphore);</w:t>
            </w:r>
          </w:p>
          <w:p w14:paraId="3D457C81" w14:textId="77777777" w:rsidR="007C5339" w:rsidRDefault="007C5339" w:rsidP="007C5339">
            <w:pPr>
              <w:pStyle w:val="3-"/>
            </w:pPr>
          </w:p>
          <w:p w14:paraId="2DC632D6" w14:textId="77777777" w:rsidR="007C5339" w:rsidRDefault="007C5339" w:rsidP="007C5339">
            <w:pPr>
              <w:pStyle w:val="3-"/>
            </w:pPr>
            <w:r>
              <w:rPr>
                <w:rFonts w:hint="eastAsia"/>
              </w:rPr>
              <w:tab/>
              <w:t>//終了</w:t>
            </w:r>
          </w:p>
          <w:p w14:paraId="27990AA5" w14:textId="77777777" w:rsidR="007C5339" w:rsidRDefault="007C5339" w:rsidP="007C5339">
            <w:pPr>
              <w:pStyle w:val="3-"/>
            </w:pPr>
            <w:r>
              <w:lastRenderedPageBreak/>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Default="007C5339" w:rsidP="007C5339">
            <w:pPr>
              <w:pStyle w:val="3-"/>
            </w:pPr>
            <w:r>
              <w:rPr>
                <w:rFonts w:hint="eastAsia"/>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pPr>
            <w:r>
              <w:rPr>
                <w:rFonts w:hint="eastAsia"/>
              </w:rPr>
              <w:tab/>
              <w:t>//セマフォハンドル</w:t>
            </w:r>
          </w:p>
          <w:p w14:paraId="3F7AB905" w14:textId="77777777" w:rsidR="007C5339" w:rsidRDefault="007C5339" w:rsidP="007C5339">
            <w:pPr>
              <w:pStyle w:val="3-"/>
            </w:pPr>
            <w:r>
              <w:tab/>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pPr>
            <w:r>
              <w:rPr>
                <w:rFonts w:hint="eastAsia"/>
              </w:rPr>
              <w:tab/>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pPr>
            <w:r>
              <w:rPr>
                <w:rFonts w:hint="eastAsia"/>
              </w:rPr>
              <w:tab/>
              <w:t>//名前付きセマフォ生成</w:t>
            </w:r>
          </w:p>
          <w:p w14:paraId="7F584D4D" w14:textId="77777777" w:rsidR="007C5339" w:rsidRDefault="007C5339" w:rsidP="007C5339">
            <w:pPr>
              <w:pStyle w:val="3-"/>
            </w:pPr>
            <w:r>
              <w:tab/>
              <w:t>{</w:t>
            </w:r>
          </w:p>
          <w:p w14:paraId="799A75AF" w14:textId="77777777" w:rsidR="007C5339" w:rsidRDefault="007C5339" w:rsidP="007C5339">
            <w:pPr>
              <w:pStyle w:val="3-"/>
            </w:pPr>
            <w:r>
              <w:rPr>
                <w:rFonts w:hint="eastAsia"/>
              </w:rPr>
              <w:tab/>
            </w:r>
            <w:r>
              <w:rPr>
                <w:rFonts w:hint="eastAsia"/>
              </w:rPr>
              <w:tab/>
              <w:t>hSemaphore = CreateSemaphore(nullptr, 0, COMMON_RESOURCE_NUM, COMMON_SEMAPHORE_NAME);//初期状態はセマフォを全て使用中にする</w:t>
            </w:r>
          </w:p>
          <w:p w14:paraId="35A1BE60" w14:textId="77777777" w:rsidR="007C5339" w:rsidRDefault="007C5339" w:rsidP="007C5339">
            <w:pPr>
              <w:pStyle w:val="3-"/>
            </w:pPr>
            <w:r>
              <w:tab/>
            </w:r>
            <w:r>
              <w:tab/>
            </w:r>
          </w:p>
          <w:p w14:paraId="19112FD6" w14:textId="77777777" w:rsidR="007C5339" w:rsidRDefault="007C5339" w:rsidP="007C5339">
            <w:pPr>
              <w:pStyle w:val="3-"/>
            </w:pPr>
            <w:r>
              <w:rPr>
                <w:rFonts w:hint="eastAsia"/>
              </w:rPr>
              <w:tab/>
              <w:t>//</w:t>
            </w:r>
            <w:r>
              <w:rPr>
                <w:rFonts w:hint="eastAsia"/>
              </w:rPr>
              <w:tab/>
              <w:t>//属性を指定して生成する場合</w:t>
            </w:r>
          </w:p>
          <w:p w14:paraId="4364D8BE" w14:textId="77777777" w:rsidR="007C5339" w:rsidRDefault="007C5339" w:rsidP="007C5339">
            <w:pPr>
              <w:pStyle w:val="3-"/>
            </w:pPr>
            <w:r>
              <w:rPr>
                <w:rFonts w:hint="eastAsia"/>
              </w:rPr>
              <w:tab/>
              <w:t>//</w:t>
            </w:r>
            <w:r>
              <w:rPr>
                <w:rFonts w:hint="eastAsia"/>
              </w:rPr>
              <w:tab/>
              <w:t>SECURITY_ATTRIBUTES attr = { sizeof(SECURITY_ATTRIBUTES), nullptr, true };//子プロセスにハンドルを継承する</w:t>
            </w:r>
          </w:p>
          <w:p w14:paraId="0EDBCD1D" w14:textId="77777777" w:rsidR="007C5339" w:rsidRDefault="007C5339" w:rsidP="007C5339">
            <w:pPr>
              <w:pStyle w:val="3-"/>
            </w:pPr>
            <w:r>
              <w:rPr>
                <w:rFonts w:hint="eastAsia"/>
              </w:rPr>
              <w:tab/>
              <w:t>//</w:t>
            </w:r>
            <w:r>
              <w:rPr>
                <w:rFonts w:hint="eastAsia"/>
              </w:rPr>
              <w:tab/>
              <w:t>SECURITY_ATTRIBUTES attr = { sizeof(SECURITY_ATTRIBUTES), nullptr, false };//子プロセスにハンドルを継承しない　※デフォルト</w:t>
            </w:r>
          </w:p>
          <w:p w14:paraId="21588E14" w14:textId="77777777" w:rsidR="007C5339" w:rsidRDefault="007C5339" w:rsidP="007C5339">
            <w:pPr>
              <w:pStyle w:val="3-"/>
            </w:pPr>
            <w:r>
              <w:rPr>
                <w:rFonts w:hint="eastAsia"/>
              </w:rPr>
              <w:tab/>
              <w:t>//</w:t>
            </w:r>
            <w:r>
              <w:rPr>
                <w:rFonts w:hint="eastAsia"/>
              </w:rPr>
              <w:tab/>
              <w:t>hSemaphore = CreateSemaphore(&amp;attr, 0, COMMON_RESOURCE_NUM, COMMON_SEMAPHORE_NAME);//初期状態はセマフォを全て使用中にする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pPr>
            <w:r>
              <w:rPr>
                <w:rFonts w:hint="eastAsia"/>
              </w:rPr>
              <w:tab/>
              <w:t>//名前付きミューテックス生成</w:t>
            </w:r>
          </w:p>
          <w:p w14:paraId="0302E6CD" w14:textId="77777777" w:rsidR="007C5339" w:rsidRDefault="007C5339" w:rsidP="007C5339">
            <w:pPr>
              <w:pStyle w:val="3-"/>
            </w:pPr>
            <w:r>
              <w:tab/>
              <w:t>{</w:t>
            </w:r>
          </w:p>
          <w:p w14:paraId="215CEC77" w14:textId="77777777" w:rsidR="007C5339" w:rsidRDefault="007C5339" w:rsidP="007C5339">
            <w:pPr>
              <w:pStyle w:val="3-"/>
            </w:pPr>
            <w:r>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pPr>
            <w:r>
              <w:rPr>
                <w:rFonts w:hint="eastAsia"/>
              </w:rPr>
              <w:tab/>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77777777" w:rsidR="007C5339" w:rsidRDefault="007C5339" w:rsidP="007C5339">
            <w:pPr>
              <w:pStyle w:val="3-"/>
            </w:pPr>
            <w:r>
              <w:rPr>
                <w:rFonts w:hint="eastAsia"/>
              </w:rPr>
              <w:tab/>
            </w:r>
            <w:r>
              <w:rPr>
                <w:rFonts w:hint="eastAsia"/>
              </w:rPr>
              <w:tab/>
              <w:t>(HANDLE)_beginthreadex(nullptr, 0, threadFunc, "太郎", 0, &amp;tid[0]),</w:t>
            </w:r>
          </w:p>
          <w:p w14:paraId="48DE4226" w14:textId="77777777" w:rsidR="007C5339" w:rsidRDefault="007C5339" w:rsidP="007C5339">
            <w:pPr>
              <w:pStyle w:val="3-"/>
            </w:pPr>
            <w:r>
              <w:rPr>
                <w:rFonts w:hint="eastAsia"/>
              </w:rPr>
              <w:tab/>
            </w:r>
            <w:r>
              <w:rPr>
                <w:rFonts w:hint="eastAsia"/>
              </w:rPr>
              <w:tab/>
              <w:t>(HANDLE)_beginthreadex(nullptr, 0, threadFunc, "次郎", 0, &amp;tid[1]),</w:t>
            </w:r>
          </w:p>
          <w:p w14:paraId="119C7756" w14:textId="77777777" w:rsidR="007C5339" w:rsidRDefault="007C5339" w:rsidP="007C5339">
            <w:pPr>
              <w:pStyle w:val="3-"/>
            </w:pPr>
            <w:r>
              <w:rPr>
                <w:rFonts w:hint="eastAsia"/>
              </w:rPr>
              <w:tab/>
            </w:r>
            <w:r>
              <w:rPr>
                <w:rFonts w:hint="eastAsia"/>
              </w:rPr>
              <w:tab/>
              <w:t>(HANDLE)_beginthreadex(nullptr, 0, threadFunc, "三郎", 0, &amp;tid[2]),</w:t>
            </w:r>
          </w:p>
          <w:p w14:paraId="3A9AD551" w14:textId="77777777" w:rsidR="007C5339" w:rsidRDefault="007C5339" w:rsidP="007C5339">
            <w:pPr>
              <w:pStyle w:val="3-"/>
            </w:pPr>
            <w:r>
              <w:rPr>
                <w:rFonts w:hint="eastAsia"/>
              </w:rPr>
              <w:tab/>
            </w:r>
            <w:r>
              <w:rPr>
                <w:rFonts w:hint="eastAsia"/>
              </w:rPr>
              <w:tab/>
              <w:t>(HANDLE)_beginthreadex(nullptr, 0,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pPr>
            <w:r>
              <w:rPr>
                <w:rFonts w:hint="eastAsia"/>
              </w:rPr>
              <w:tab/>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pPr>
            <w:r>
              <w:rPr>
                <w:rFonts w:hint="eastAsia"/>
              </w:rPr>
              <w:tab/>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Default="007C5339" w:rsidP="007C5339">
            <w:pPr>
              <w:pStyle w:val="3-"/>
            </w:pPr>
            <w:r>
              <w:rPr>
                <w:rFonts w:hint="eastAsia"/>
              </w:rPr>
              <w:tab/>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pPr>
            <w:r>
              <w:rPr>
                <w:rFonts w:hint="eastAsia"/>
              </w:rPr>
              <w:tab/>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pPr>
            <w:r>
              <w:rPr>
                <w:rFonts w:hint="eastAsia"/>
              </w:rPr>
              <w:tab/>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Default="007C5339" w:rsidP="007C5339">
            <w:pPr>
              <w:pStyle w:val="3-"/>
            </w:pPr>
            <w:r>
              <w:rPr>
                <w:rFonts w:hint="eastAsia"/>
              </w:rPr>
              <w:tab/>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Default="007C5339" w:rsidP="007C5339">
            <w:pPr>
              <w:pStyle w:val="3-"/>
            </w:pPr>
            <w:r>
              <w:rPr>
                <w:rFonts w:hint="eastAsia"/>
              </w:rPr>
              <w:tab/>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Default="007C5339" w:rsidP="007C5339">
            <w:pPr>
              <w:pStyle w:val="3-"/>
            </w:pPr>
            <w:r>
              <w:tab/>
            </w:r>
            <w:r>
              <w:tab/>
            </w:r>
            <w:r>
              <w:tab/>
              <w:t>WaitForSingleObject(hSemaphore, INFINITE);</w:t>
            </w:r>
          </w:p>
          <w:p w14:paraId="5FE93D24" w14:textId="77777777" w:rsidR="007C5339" w:rsidRDefault="007C5339" w:rsidP="007C5339">
            <w:pPr>
              <w:pStyle w:val="3-"/>
            </w:pPr>
            <w:r>
              <w:tab/>
            </w:r>
            <w:r>
              <w:tab/>
            </w:r>
            <w: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6F4C24FA" w14:textId="77777777" w:rsidR="007C5339" w:rsidRDefault="007C5339" w:rsidP="007C5339">
            <w:pPr>
              <w:pStyle w:val="3-"/>
            </w:pPr>
            <w:r>
              <w:tab/>
            </w:r>
            <w:r>
              <w:tab/>
              <w:t>float time = static_cast&lt;float&gt;(static_cast&lt;double&gt;(end.QuadPart - begin.QuadPart)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Default="007C5339" w:rsidP="007C5339">
            <w:pPr>
              <w:pStyle w:val="3-"/>
            </w:pPr>
            <w:r>
              <w:rPr>
                <w:rFonts w:hint="eastAsia"/>
              </w:rPr>
              <w:tab/>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tab/>
            </w:r>
          </w:p>
          <w:p w14:paraId="3CD61C6C" w14:textId="77777777" w:rsidR="007C5339" w:rsidRDefault="007C5339" w:rsidP="007C5339">
            <w:pPr>
              <w:pStyle w:val="3-"/>
            </w:pPr>
            <w:r>
              <w:rPr>
                <w:rFonts w:hint="eastAsia"/>
              </w:rPr>
              <w:tab/>
              <w:t>//名前付きセマフォ破棄</w:t>
            </w:r>
          </w:p>
          <w:p w14:paraId="7D0D1F6A" w14:textId="77777777" w:rsidR="007C5339" w:rsidRDefault="007C5339" w:rsidP="007C5339">
            <w:pPr>
              <w:pStyle w:val="3-"/>
            </w:pPr>
            <w:r>
              <w:tab/>
              <w:t>CloseHandle(hSemaphore);</w:t>
            </w:r>
          </w:p>
          <w:p w14:paraId="7B7B30F2" w14:textId="77777777" w:rsidR="007C5339" w:rsidRDefault="007C5339" w:rsidP="007C5339">
            <w:pPr>
              <w:pStyle w:val="3-"/>
            </w:pPr>
          </w:p>
          <w:p w14:paraId="4011B577" w14:textId="77777777" w:rsidR="007C5339" w:rsidRDefault="007C5339" w:rsidP="007C5339">
            <w:pPr>
              <w:pStyle w:val="3-"/>
            </w:pPr>
            <w:r>
              <w:tab/>
              <w:t>return EXIT_SUCCESS;</w:t>
            </w:r>
          </w:p>
          <w:p w14:paraId="6CA5DC19" w14:textId="59ADC0D5" w:rsidR="00737B12" w:rsidRPr="00DE3BF2" w:rsidRDefault="007C5339" w:rsidP="007C5339">
            <w:pPr>
              <w:pStyle w:val="3-"/>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color w:val="auto"/>
              </w:rPr>
            </w:pPr>
            <w:r w:rsidRPr="007C5339">
              <w:rPr>
                <w:rFonts w:hint="eastAsia"/>
                <w:color w:val="auto"/>
              </w:rPr>
              <w:t>- begin:太郎 -</w:t>
            </w:r>
          </w:p>
          <w:p w14:paraId="79CE6094" w14:textId="77777777" w:rsidR="007C5339" w:rsidRPr="007C5339" w:rsidRDefault="007C5339" w:rsidP="007C5339">
            <w:pPr>
              <w:pStyle w:val="3-"/>
              <w:rPr>
                <w:color w:val="auto"/>
              </w:rPr>
            </w:pPr>
            <w:r w:rsidRPr="007C5339">
              <w:rPr>
                <w:rFonts w:hint="eastAsia"/>
                <w:color w:val="auto"/>
              </w:rPr>
              <w:t>- begin:次郎 -</w:t>
            </w:r>
          </w:p>
          <w:p w14:paraId="7D5BFF6E" w14:textId="77777777" w:rsidR="007C5339" w:rsidRPr="007C5339" w:rsidRDefault="007C5339" w:rsidP="007C5339">
            <w:pPr>
              <w:pStyle w:val="3-"/>
              <w:rPr>
                <w:color w:val="auto"/>
              </w:rPr>
            </w:pPr>
            <w:r w:rsidRPr="007C5339">
              <w:rPr>
                <w:rFonts w:hint="eastAsia"/>
                <w:color w:val="auto"/>
              </w:rPr>
              <w:t>- begin:三郎 -</w:t>
            </w:r>
          </w:p>
          <w:p w14:paraId="4D630DEE" w14:textId="77777777" w:rsidR="007C5339" w:rsidRPr="007C5339" w:rsidRDefault="007C5339" w:rsidP="007C5339">
            <w:pPr>
              <w:pStyle w:val="3-"/>
              <w:rPr>
                <w:color w:val="auto"/>
              </w:rPr>
            </w:pPr>
            <w:r w:rsidRPr="007C5339">
              <w:rPr>
                <w:rFonts w:hint="eastAsia"/>
                <w:color w:val="auto"/>
              </w:rPr>
              <w:t>- begin:四郎 -</w:t>
            </w:r>
          </w:p>
          <w:p w14:paraId="6C1A3DBF" w14:textId="77777777" w:rsidR="007C5339" w:rsidRPr="007C5339" w:rsidRDefault="007C5339" w:rsidP="007C5339">
            <w:pPr>
              <w:pStyle w:val="3-"/>
              <w:rPr>
                <w:color w:val="auto"/>
              </w:rPr>
            </w:pPr>
            <w:r w:rsidRPr="007C5339">
              <w:rPr>
                <w:color w:val="auto"/>
              </w:rPr>
              <w:t>Common-resources have been prepared. (num=0 -&gt; 2)</w:t>
            </w:r>
          </w:p>
          <w:p w14:paraId="45BFC3DE" w14:textId="77777777" w:rsidR="007C5339" w:rsidRPr="007C5339" w:rsidRDefault="007C5339" w:rsidP="007C5339">
            <w:pPr>
              <w:pStyle w:val="3-"/>
              <w:rPr>
                <w:color w:val="auto"/>
              </w:rPr>
            </w:pPr>
            <w:r w:rsidRPr="007C5339">
              <w:rPr>
                <w:rFonts w:hint="eastAsia"/>
                <w:color w:val="auto"/>
              </w:rPr>
              <w:t>次郎: [BEFORE] commonResource[0]=1000, tlsData=0</w:t>
            </w:r>
          </w:p>
          <w:p w14:paraId="68CA02AC" w14:textId="77777777" w:rsidR="007C5339" w:rsidRPr="007C5339" w:rsidRDefault="007C5339" w:rsidP="007C5339">
            <w:pPr>
              <w:pStyle w:val="3-"/>
              <w:rPr>
                <w:color w:val="auto"/>
              </w:rPr>
            </w:pPr>
            <w:r w:rsidRPr="007C5339">
              <w:rPr>
                <w:rFonts w:hint="eastAsia"/>
                <w:color w:val="auto"/>
              </w:rPr>
              <w:t>太郎: [BEFORE] commonResource[1]=2000, tlsData=0</w:t>
            </w:r>
          </w:p>
          <w:p w14:paraId="28D57753" w14:textId="77777777" w:rsidR="007C5339" w:rsidRPr="007C5339" w:rsidRDefault="007C5339" w:rsidP="007C5339">
            <w:pPr>
              <w:pStyle w:val="3-"/>
              <w:rPr>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color w:val="auto"/>
              </w:rPr>
            </w:pPr>
            <w:r w:rsidRPr="007C5339">
              <w:rPr>
                <w:rFonts w:hint="eastAsia"/>
                <w:color w:val="auto"/>
              </w:rPr>
              <w:t>次郎: [AFTER]  commonResource[0]=1001, tlsData=1</w:t>
            </w:r>
          </w:p>
          <w:p w14:paraId="2066D2BB" w14:textId="77777777" w:rsidR="007C5339" w:rsidRPr="007C5339" w:rsidRDefault="007C5339" w:rsidP="007C5339">
            <w:pPr>
              <w:pStyle w:val="3-"/>
              <w:rPr>
                <w:color w:val="auto"/>
              </w:rPr>
            </w:pPr>
            <w:r w:rsidRPr="007C5339">
              <w:rPr>
                <w:rFonts w:hint="eastAsia"/>
                <w:color w:val="auto"/>
              </w:rPr>
              <w:t>三郎: [BEFORE] commonResource[1]=2001, tlsData=0</w:t>
            </w:r>
          </w:p>
          <w:p w14:paraId="23AF15B2" w14:textId="77777777" w:rsidR="007C5339" w:rsidRPr="007C5339" w:rsidRDefault="007C5339" w:rsidP="007C5339">
            <w:pPr>
              <w:pStyle w:val="3-"/>
              <w:rPr>
                <w:color w:val="auto"/>
              </w:rPr>
            </w:pPr>
            <w:r w:rsidRPr="007C5339">
              <w:rPr>
                <w:rFonts w:hint="eastAsia"/>
                <w:color w:val="auto"/>
              </w:rPr>
              <w:t>四郎: [BEFORE] commonResource[0]=1001, tlsData=0</w:t>
            </w:r>
          </w:p>
          <w:p w14:paraId="0EE00544" w14:textId="77777777" w:rsidR="007C5339" w:rsidRPr="007C5339" w:rsidRDefault="007C5339" w:rsidP="007C5339">
            <w:pPr>
              <w:pStyle w:val="3-"/>
              <w:rPr>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color w:val="auto"/>
              </w:rPr>
            </w:pPr>
            <w:r w:rsidRPr="007C5339">
              <w:rPr>
                <w:rFonts w:hint="eastAsia"/>
                <w:color w:val="auto"/>
              </w:rPr>
              <w:t>- end:次郎 -</w:t>
            </w:r>
          </w:p>
          <w:p w14:paraId="63EE07B4" w14:textId="77777777" w:rsidR="007C5339" w:rsidRPr="007C5339" w:rsidRDefault="007C5339" w:rsidP="007C5339">
            <w:pPr>
              <w:pStyle w:val="3-"/>
              <w:rPr>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color w:val="auto"/>
              </w:rPr>
            </w:pPr>
            <w:r w:rsidRPr="007C5339">
              <w:rPr>
                <w:rFonts w:hint="eastAsia"/>
                <w:color w:val="auto"/>
              </w:rPr>
              <w:t>- end:太郎 -</w:t>
            </w:r>
          </w:p>
          <w:p w14:paraId="68B4D246" w14:textId="77777777" w:rsidR="007C5339" w:rsidRPr="007C5339" w:rsidRDefault="007C5339" w:rsidP="007C5339">
            <w:pPr>
              <w:pStyle w:val="3-"/>
              <w:rPr>
                <w:color w:val="auto"/>
              </w:rPr>
            </w:pPr>
            <w:r w:rsidRPr="007C5339">
              <w:rPr>
                <w:rFonts w:hint="eastAsia"/>
                <w:color w:val="auto"/>
              </w:rPr>
              <w:lastRenderedPageBreak/>
              <w:t>三郎: [AFTER]  commonResource[1]=2006, tlsData=3</w:t>
            </w:r>
          </w:p>
          <w:p w14:paraId="7BF3BFE9" w14:textId="77777777" w:rsidR="007C5339" w:rsidRPr="007C5339" w:rsidRDefault="007C5339" w:rsidP="007C5339">
            <w:pPr>
              <w:pStyle w:val="3-"/>
              <w:rPr>
                <w:color w:val="auto"/>
              </w:rPr>
            </w:pPr>
            <w:r w:rsidRPr="007C5339">
              <w:rPr>
                <w:rFonts w:hint="eastAsia"/>
                <w:color w:val="auto"/>
              </w:rPr>
              <w:t>四郎: [AFTER]  commonResource[0]=1006, tlsData=3</w:t>
            </w:r>
          </w:p>
          <w:p w14:paraId="511650D8" w14:textId="77777777" w:rsidR="007C5339" w:rsidRPr="007C5339" w:rsidRDefault="007C5339" w:rsidP="007C5339">
            <w:pPr>
              <w:pStyle w:val="3-"/>
              <w:rPr>
                <w:color w:val="auto"/>
              </w:rPr>
            </w:pPr>
            <w:r w:rsidRPr="007C5339">
              <w:rPr>
                <w:rFonts w:hint="eastAsia"/>
                <w:color w:val="auto"/>
              </w:rPr>
              <w:t>- end:四郎 -</w:t>
            </w:r>
          </w:p>
          <w:p w14:paraId="60284A67" w14:textId="77777777" w:rsidR="007C5339" w:rsidRPr="007C5339" w:rsidRDefault="007C5339" w:rsidP="007C5339">
            <w:pPr>
              <w:pStyle w:val="3-"/>
              <w:rPr>
                <w:color w:val="auto"/>
              </w:rPr>
            </w:pPr>
            <w:r w:rsidRPr="007C5339">
              <w:rPr>
                <w:rFonts w:hint="eastAsia"/>
                <w:color w:val="auto"/>
              </w:rPr>
              <w:t>- end:三郎 -</w:t>
            </w:r>
          </w:p>
          <w:p w14:paraId="24BDB478" w14:textId="04BB4CC1" w:rsidR="00737B12" w:rsidRPr="00DD51B6" w:rsidRDefault="007C5339" w:rsidP="007C5339">
            <w:pPr>
              <w:pStyle w:val="3-"/>
            </w:pPr>
            <w:r w:rsidRPr="007C5339">
              <w:rPr>
                <w:color w:val="auto"/>
              </w:rPr>
              <w:t>Semaphore * 10000000 = 4.787152 sec</w:t>
            </w:r>
          </w:p>
        </w:tc>
      </w:tr>
    </w:tbl>
    <w:p w14:paraId="374A618C" w14:textId="4E10E05C" w:rsidR="0036070F" w:rsidRDefault="0036070F" w:rsidP="0036070F">
      <w:pPr>
        <w:pStyle w:val="2"/>
      </w:pPr>
      <w:bookmarkStart w:id="125" w:name="_Toc378808477"/>
      <w:r>
        <w:rPr>
          <w:rFonts w:hint="eastAsia"/>
        </w:rPr>
        <w:lastRenderedPageBreak/>
        <w:t>モニター</w:t>
      </w:r>
      <w:bookmarkEnd w:id="125"/>
    </w:p>
    <w:p w14:paraId="3B8D0AE1" w14:textId="2D01A0A1" w:rsidR="0036070F" w:rsidRDefault="00A71BDD" w:rsidP="0036070F">
      <w:pPr>
        <w:pStyle w:val="a9"/>
        <w:ind w:firstLine="283"/>
      </w:pPr>
      <w:r>
        <w:rPr>
          <w:rFonts w:hint="eastAsia"/>
        </w:rPr>
        <w:t>状態の変化を監視し、</w:t>
      </w:r>
      <w:r w:rsidR="00233D2D">
        <w:rPr>
          <w:rFonts w:hint="eastAsia"/>
        </w:rPr>
        <w:t>それまでスレッドをスリープして待機する手法を「モニター」と呼ぶ。</w:t>
      </w:r>
    </w:p>
    <w:p w14:paraId="327C0C8B" w14:textId="6F982F89" w:rsidR="00233D2D" w:rsidRDefault="00233D2D" w:rsidP="0036070F">
      <w:pPr>
        <w:pStyle w:val="a9"/>
        <w:ind w:firstLine="283"/>
      </w:pPr>
      <w:r>
        <w:rPr>
          <w:rFonts w:hint="eastAsia"/>
        </w:rPr>
        <w:t>大きな括りとしては排他制御と同様だが、順序性のある処理をリレーするような時に使える。</w:t>
      </w:r>
    </w:p>
    <w:p w14:paraId="3C649AE6" w14:textId="078BD75E" w:rsidR="00233D2D" w:rsidRDefault="00233D2D" w:rsidP="0036070F">
      <w:pPr>
        <w:pStyle w:val="a9"/>
        <w:ind w:firstLine="283"/>
      </w:pPr>
      <w:r>
        <w:rPr>
          <w:rFonts w:hint="eastAsia"/>
        </w:rPr>
        <w:t>例えば、メインループで描画用のデータを構築した後、描画スレッドに処理を受け渡すような場面で使える。描画スレッドは、データ構築完了の通知が来るまでスリープする。</w:t>
      </w:r>
    </w:p>
    <w:p w14:paraId="3787BC9A" w14:textId="11DC7B39" w:rsidR="0036070F" w:rsidRDefault="0036070F" w:rsidP="0036070F">
      <w:pPr>
        <w:pStyle w:val="2"/>
      </w:pPr>
      <w:bookmarkStart w:id="126" w:name="_Toc378808478"/>
      <w:r>
        <w:rPr>
          <w:rFonts w:hint="eastAsia"/>
        </w:rPr>
        <w:t>モニター：条件変数</w:t>
      </w:r>
      <w:bookmarkEnd w:id="126"/>
    </w:p>
    <w:p w14:paraId="1AD1ED52" w14:textId="3FC12EEE" w:rsidR="00233D2D" w:rsidRDefault="006D2982" w:rsidP="00233D2D">
      <w:pPr>
        <w:pStyle w:val="a9"/>
        <w:ind w:firstLine="283"/>
      </w:pPr>
      <w:r>
        <w:rPr>
          <w:rFonts w:hint="eastAsia"/>
        </w:rPr>
        <w:t>最も</w:t>
      </w:r>
      <w:r w:rsidR="00233D2D">
        <w:rPr>
          <w:rFonts w:hint="eastAsia"/>
        </w:rPr>
        <w:t>一般的なモニターの手法は「条件変数」を用いる事である。</w:t>
      </w:r>
    </w:p>
    <w:p w14:paraId="5117953F" w14:textId="2DD3FA94" w:rsidR="00233D2D" w:rsidRDefault="00233D2D" w:rsidP="00233D2D">
      <w:pPr>
        <w:pStyle w:val="a9"/>
        <w:ind w:firstLine="283"/>
      </w:pPr>
      <w:r>
        <w:rPr>
          <w:rFonts w:hint="eastAsia"/>
        </w:rPr>
        <w:t>条件変数は、「通知があるまで待機する」仕組み。ミューテックスと、状態確認のための変数と組み合わせて使用するのが一般的であり、若干使用方法が難しい。</w:t>
      </w:r>
    </w:p>
    <w:p w14:paraId="101F9CA3" w14:textId="77777777" w:rsidR="006D2982" w:rsidRDefault="00233D2D" w:rsidP="006D2982">
      <w:pPr>
        <w:pStyle w:val="a9"/>
        <w:spacing w:beforeLines="50" w:before="180"/>
        <w:ind w:firstLine="283"/>
      </w:pPr>
      <w:r>
        <w:rPr>
          <w:rFonts w:hint="eastAsia"/>
        </w:rPr>
        <w:t>通知のタイミングで必ず待機している必要がある</w:t>
      </w:r>
      <w:r w:rsidR="006D2982">
        <w:rPr>
          <w:rFonts w:hint="eastAsia"/>
        </w:rPr>
        <w:t>ことにも注意。</w:t>
      </w:r>
    </w:p>
    <w:p w14:paraId="629AE803" w14:textId="71A14886" w:rsidR="00233D2D" w:rsidRPr="00233D2D" w:rsidRDefault="006D2982" w:rsidP="006D2982">
      <w:pPr>
        <w:pStyle w:val="a9"/>
        <w:ind w:firstLine="283"/>
      </w:pPr>
      <w:r>
        <w:rPr>
          <w:rFonts w:hint="eastAsia"/>
        </w:rPr>
        <w:t>例えば、スレッド</w:t>
      </w:r>
      <w:r>
        <w:rPr>
          <w:rFonts w:hint="eastAsia"/>
        </w:rPr>
        <w:t>A</w:t>
      </w:r>
      <w:r>
        <w:rPr>
          <w:rFonts w:hint="eastAsia"/>
        </w:rPr>
        <w:t>の通知を待ってスレッド</w:t>
      </w:r>
      <w:r>
        <w:rPr>
          <w:rFonts w:hint="eastAsia"/>
        </w:rPr>
        <w:t>B</w:t>
      </w:r>
      <w:r>
        <w:rPr>
          <w:rFonts w:hint="eastAsia"/>
        </w:rPr>
        <w:t>が処理を開始したい場合、スレッド</w:t>
      </w:r>
      <w:r>
        <w:rPr>
          <w:rFonts w:hint="eastAsia"/>
        </w:rPr>
        <w:t>B</w:t>
      </w:r>
      <w:r>
        <w:rPr>
          <w:rFonts w:hint="eastAsia"/>
        </w:rPr>
        <w:t>が待機状態に入る前にスレッド</w:t>
      </w:r>
      <w:r>
        <w:rPr>
          <w:rFonts w:hint="eastAsia"/>
        </w:rPr>
        <w:t>A</w:t>
      </w:r>
      <w:r>
        <w:rPr>
          <w:rFonts w:hint="eastAsia"/>
        </w:rPr>
        <w:t>が通知を行ってしまうと、スレッド</w:t>
      </w:r>
      <w:r>
        <w:rPr>
          <w:rFonts w:hint="eastAsia"/>
        </w:rPr>
        <w:t>B</w:t>
      </w:r>
      <w:r>
        <w:rPr>
          <w:rFonts w:hint="eastAsia"/>
        </w:rPr>
        <w:t>が待機に入っても通知を確認することができない。このため、既に通知が行われていたら待機処理を実行しないように、気を付けてプログラミングしなければならない。</w:t>
      </w:r>
    </w:p>
    <w:p w14:paraId="6D5B2554" w14:textId="7E3C22A5" w:rsidR="0036070F" w:rsidRDefault="006D2982" w:rsidP="0036070F">
      <w:pPr>
        <w:pStyle w:val="3"/>
      </w:pPr>
      <w:bookmarkStart w:id="127" w:name="_Toc378808479"/>
      <w:r>
        <w:rPr>
          <w:rFonts w:hint="eastAsia"/>
        </w:rPr>
        <w:t>Posix</w:t>
      </w:r>
      <w:r>
        <w:rPr>
          <w:rFonts w:hint="eastAsia"/>
        </w:rPr>
        <w:t>ライブラリ</w:t>
      </w:r>
      <w:r w:rsidR="0036070F">
        <w:rPr>
          <w:rFonts w:hint="eastAsia"/>
        </w:rPr>
        <w:t>版</w:t>
      </w:r>
      <w:bookmarkEnd w:id="127"/>
    </w:p>
    <w:p w14:paraId="5CB3E8FF" w14:textId="360DDC4D" w:rsidR="0036070F" w:rsidRDefault="0036070F" w:rsidP="0036070F">
      <w:pPr>
        <w:pStyle w:val="aa"/>
        <w:ind w:left="447" w:firstLine="283"/>
      </w:pPr>
      <w:r>
        <w:rPr>
          <w:rFonts w:hint="eastAsia"/>
        </w:rPr>
        <w:t>Posix</w:t>
      </w:r>
      <w:r w:rsidR="006D2982">
        <w:rPr>
          <w:rFonts w:hint="eastAsia"/>
        </w:rPr>
        <w:t>ライブラリ版の条件変数</w:t>
      </w:r>
      <w:r>
        <w:rPr>
          <w:rFonts w:hint="eastAsia"/>
        </w:rPr>
        <w:t>。</w:t>
      </w:r>
    </w:p>
    <w:p w14:paraId="0965D51F" w14:textId="3EC42457" w:rsidR="00971C80" w:rsidRDefault="006D2982" w:rsidP="00971C80">
      <w:pPr>
        <w:pStyle w:val="aa"/>
        <w:keepNext/>
        <w:widowControl/>
        <w:spacing w:beforeLines="50" w:before="180"/>
        <w:ind w:leftChars="203" w:left="447" w:hangingChars="10" w:hanging="21"/>
      </w:pPr>
      <w:r>
        <w:t>Posix</w:t>
      </w:r>
      <w:r>
        <w:rPr>
          <w:rFonts w:hint="eastAsia"/>
        </w:rPr>
        <w:t>ライブラリ版条件変数</w:t>
      </w:r>
      <w:r w:rsidR="00971C80">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026EE2E9" w14:textId="77777777" w:rsidR="006D2982" w:rsidRDefault="006D2982" w:rsidP="006D2982">
            <w:pPr>
              <w:pStyle w:val="3-"/>
            </w:pPr>
            <w:r>
              <w:t>#include &lt;stdio.h&gt;</w:t>
            </w:r>
          </w:p>
          <w:p w14:paraId="7303A3A9" w14:textId="77777777" w:rsidR="006D2982" w:rsidRDefault="006D2982" w:rsidP="006D2982">
            <w:pPr>
              <w:pStyle w:val="3-"/>
            </w:pPr>
            <w:r>
              <w:t>#include &lt;stdlib.h&gt;</w:t>
            </w:r>
          </w:p>
          <w:p w14:paraId="6DAA923D" w14:textId="77777777" w:rsidR="006D2982" w:rsidRDefault="006D2982" w:rsidP="006D2982">
            <w:pPr>
              <w:pStyle w:val="3-"/>
            </w:pPr>
          </w:p>
          <w:p w14:paraId="43B92B11" w14:textId="77777777" w:rsidR="006D2982" w:rsidRDefault="006D2982" w:rsidP="006D2982">
            <w:pPr>
              <w:pStyle w:val="3-"/>
            </w:pPr>
            <w:r>
              <w:t>#include &lt;pthread.h&gt;</w:t>
            </w:r>
          </w:p>
          <w:p w14:paraId="31B5FD39" w14:textId="77777777" w:rsidR="006D2982" w:rsidRDefault="006D2982" w:rsidP="006D2982">
            <w:pPr>
              <w:pStyle w:val="3-"/>
            </w:pPr>
            <w:r>
              <w:t>#include &lt;unistd.h&gt;</w:t>
            </w:r>
          </w:p>
          <w:p w14:paraId="2DC04994" w14:textId="77777777" w:rsidR="006D2982" w:rsidRDefault="006D2982" w:rsidP="006D2982">
            <w:pPr>
              <w:pStyle w:val="3-"/>
            </w:pPr>
          </w:p>
          <w:p w14:paraId="44D36C63" w14:textId="77777777" w:rsidR="006D2982" w:rsidRDefault="006D2982" w:rsidP="006D2982">
            <w:pPr>
              <w:pStyle w:val="3-"/>
            </w:pPr>
            <w:r>
              <w:rPr>
                <w:rFonts w:hint="eastAsia"/>
              </w:rPr>
              <w:t>#include &lt;sys/time.h&gt; //時間計測用</w:t>
            </w:r>
          </w:p>
          <w:p w14:paraId="7DF1DF96" w14:textId="77777777" w:rsidR="006D2982" w:rsidRDefault="006D2982" w:rsidP="006D2982">
            <w:pPr>
              <w:pStyle w:val="3-"/>
            </w:pPr>
          </w:p>
          <w:p w14:paraId="431B8497" w14:textId="77777777" w:rsidR="006D2982" w:rsidRDefault="006D2982" w:rsidP="006D2982">
            <w:pPr>
              <w:pStyle w:val="3-"/>
            </w:pPr>
            <w:r>
              <w:rPr>
                <w:rFonts w:hint="eastAsia"/>
              </w:rPr>
              <w:t>//スレッド情報</w:t>
            </w:r>
          </w:p>
          <w:p w14:paraId="11BA5B84" w14:textId="77777777" w:rsidR="006D2982" w:rsidRDefault="006D2982" w:rsidP="006D2982">
            <w:pPr>
              <w:pStyle w:val="3-"/>
            </w:pPr>
            <w:r>
              <w:rPr>
                <w:rFonts w:hint="eastAsia"/>
              </w:rPr>
              <w:t>static const int FOLLOW_THREAD_MAX = 10;          //後続スレッド最大数</w:t>
            </w:r>
          </w:p>
          <w:p w14:paraId="35559572" w14:textId="77777777" w:rsidR="006D2982" w:rsidRDefault="006D2982" w:rsidP="006D2982">
            <w:pPr>
              <w:pStyle w:val="3-"/>
            </w:pPr>
            <w:r>
              <w:rPr>
                <w:rFonts w:hint="eastAsia"/>
              </w:rPr>
              <w:t>static volatile int s_followThreadNum = 0;        //後続スレッド数</w:t>
            </w:r>
          </w:p>
          <w:p w14:paraId="2F52FCA0" w14:textId="77777777" w:rsidR="006D2982" w:rsidRDefault="006D2982" w:rsidP="006D2982">
            <w:pPr>
              <w:pStyle w:val="3-"/>
            </w:pPr>
            <w:r>
              <w:rPr>
                <w:rFonts w:hint="eastAsia"/>
              </w:rPr>
              <w:t>static volatile int s_followThreadNo = 0;         //後続スレッド番号発番用</w:t>
            </w:r>
          </w:p>
          <w:p w14:paraId="1DB2412C" w14:textId="77777777" w:rsidR="006D2982" w:rsidRDefault="006D2982" w:rsidP="006D2982">
            <w:pPr>
              <w:pStyle w:val="3-"/>
            </w:pPr>
            <w:r>
              <w:rPr>
                <w:rFonts w:hint="eastAsia"/>
              </w:rPr>
              <w:t>static volatile bool s_IsQuirProiorThread = false;//先行スレッド終了フラグ</w:t>
            </w:r>
          </w:p>
          <w:p w14:paraId="5A7AED8E" w14:textId="77777777" w:rsidR="006D2982" w:rsidRDefault="006D2982" w:rsidP="006D2982">
            <w:pPr>
              <w:pStyle w:val="3-"/>
            </w:pPr>
            <w:r>
              <w:rPr>
                <w:rFonts w:hint="eastAsia"/>
              </w:rPr>
              <w:lastRenderedPageBreak/>
              <w:t>static pthread_mutex_t s_followThreadMutex = PTHREAD_MUTEX_INITIALIZER;//後続スレッド番号発番用ミューテックス</w:t>
            </w:r>
          </w:p>
          <w:p w14:paraId="38F83FBF" w14:textId="77777777" w:rsidR="006D2982" w:rsidRDefault="006D2982" w:rsidP="006D2982">
            <w:pPr>
              <w:pStyle w:val="3-"/>
            </w:pPr>
          </w:p>
          <w:p w14:paraId="26B25017" w14:textId="77777777" w:rsidR="006D2982" w:rsidRDefault="006D2982" w:rsidP="006D2982">
            <w:pPr>
              <w:pStyle w:val="3-"/>
            </w:pPr>
            <w:r>
              <w:rPr>
                <w:rFonts w:hint="eastAsia"/>
              </w:rPr>
              <w:t>//条件変数</w:t>
            </w:r>
          </w:p>
          <w:p w14:paraId="21B743B2" w14:textId="77777777" w:rsidR="006D2982" w:rsidRDefault="006D2982" w:rsidP="006D2982">
            <w:pPr>
              <w:pStyle w:val="3-"/>
            </w:pPr>
            <w:r>
              <w:rPr>
                <w:rFonts w:hint="eastAsia"/>
              </w:rPr>
              <w:t>//※条件変数は、必ず条件変数＋ミューテックス＋変数のセットで扱う</w:t>
            </w:r>
          </w:p>
          <w:p w14:paraId="0EACC621" w14:textId="77777777" w:rsidR="006D2982" w:rsidRDefault="006D2982" w:rsidP="006D2982">
            <w:pPr>
              <w:pStyle w:val="3-"/>
            </w:pPr>
            <w:r>
              <w:rPr>
                <w:rFonts w:hint="eastAsia"/>
              </w:rPr>
              <w:t>static pthread_cond_t s_followCond[FOLLOW_THREAD_MAX];      //後続スレッド処理完了条件変数</w:t>
            </w:r>
          </w:p>
          <w:p w14:paraId="153997E3" w14:textId="77777777" w:rsidR="006D2982" w:rsidRDefault="006D2982" w:rsidP="006D2982">
            <w:pPr>
              <w:pStyle w:val="3-"/>
            </w:pPr>
            <w:r>
              <w:rPr>
                <w:rFonts w:hint="eastAsia"/>
              </w:rPr>
              <w:t>static pthread_mutex_t s_followCondMutex[FOLLOW_THREAD_MAX];//後続スレッド処理完了条件変数ミューテックス</w:t>
            </w:r>
          </w:p>
          <w:p w14:paraId="5D84A645" w14:textId="77777777" w:rsidR="006D2982" w:rsidRDefault="006D2982" w:rsidP="006D2982">
            <w:pPr>
              <w:pStyle w:val="3-"/>
            </w:pPr>
            <w:r>
              <w:rPr>
                <w:rFonts w:hint="eastAsia"/>
              </w:rPr>
              <w:t>static volatile bool s_followFinished[FOLLOW_THREAD_MAX];   //後続スレッド処理完了フラグ</w:t>
            </w:r>
          </w:p>
          <w:p w14:paraId="44EB97DB" w14:textId="77777777" w:rsidR="006D2982" w:rsidRDefault="006D2982" w:rsidP="006D2982">
            <w:pPr>
              <w:pStyle w:val="3-"/>
            </w:pPr>
          </w:p>
          <w:p w14:paraId="1D2D90E4" w14:textId="77777777" w:rsidR="006D2982" w:rsidRDefault="006D2982" w:rsidP="006D2982">
            <w:pPr>
              <w:pStyle w:val="3-"/>
            </w:pPr>
            <w:r>
              <w:rPr>
                <w:rFonts w:hint="eastAsia"/>
              </w:rPr>
              <w:t>//共有データ</w:t>
            </w:r>
          </w:p>
          <w:p w14:paraId="781C369E" w14:textId="77777777" w:rsidR="006D2982" w:rsidRDefault="006D2982" w:rsidP="006D2982">
            <w:pPr>
              <w:pStyle w:val="3-"/>
            </w:pPr>
            <w:r>
              <w:t>static int s_commonData = 0;</w:t>
            </w:r>
          </w:p>
          <w:p w14:paraId="6D6849A6" w14:textId="77777777" w:rsidR="006D2982" w:rsidRDefault="006D2982" w:rsidP="006D2982">
            <w:pPr>
              <w:pStyle w:val="3-"/>
            </w:pPr>
          </w:p>
          <w:p w14:paraId="54DE680E" w14:textId="77777777" w:rsidR="006D2982" w:rsidRDefault="006D2982" w:rsidP="006D2982">
            <w:pPr>
              <w:pStyle w:val="3-"/>
            </w:pPr>
            <w:r>
              <w:rPr>
                <w:rFonts w:hint="eastAsia"/>
              </w:rPr>
              <w:t>//スレッド固有データ</w:t>
            </w:r>
          </w:p>
          <w:p w14:paraId="734AB993" w14:textId="77777777" w:rsidR="006D2982" w:rsidRDefault="006D2982" w:rsidP="006D2982">
            <w:pPr>
              <w:pStyle w:val="3-"/>
            </w:pPr>
            <w:r>
              <w:t>__thread int s_tlsData = 0;</w:t>
            </w:r>
          </w:p>
          <w:p w14:paraId="14BE2A1A" w14:textId="77777777" w:rsidR="006D2982" w:rsidRDefault="006D2982" w:rsidP="006D2982">
            <w:pPr>
              <w:pStyle w:val="3-"/>
            </w:pPr>
          </w:p>
          <w:p w14:paraId="5E61D7EC" w14:textId="77777777" w:rsidR="006D2982" w:rsidRDefault="006D2982" w:rsidP="006D2982">
            <w:pPr>
              <w:pStyle w:val="3-"/>
            </w:pPr>
            <w:r>
              <w:rPr>
                <w:rFonts w:hint="eastAsia"/>
              </w:rPr>
              <w:t>//【処理説明】</w:t>
            </w:r>
          </w:p>
          <w:p w14:paraId="6AA56694" w14:textId="77777777" w:rsidR="006D2982" w:rsidRDefault="006D2982" w:rsidP="006D2982">
            <w:pPr>
              <w:pStyle w:val="3-"/>
            </w:pPr>
            <w:r>
              <w:rPr>
                <w:rFonts w:hint="eastAsia"/>
              </w:rPr>
              <w:t>//先行スレッドが共有データを作成し、それが完了したら</w:t>
            </w:r>
          </w:p>
          <w:p w14:paraId="665D208B" w14:textId="77777777" w:rsidR="006D2982" w:rsidRDefault="006D2982" w:rsidP="006D2982">
            <w:pPr>
              <w:pStyle w:val="3-"/>
            </w:pPr>
            <w:r>
              <w:rPr>
                <w:rFonts w:hint="eastAsia"/>
              </w:rPr>
              <w:t>//複数の後続スレッドがスタート。</w:t>
            </w:r>
          </w:p>
          <w:p w14:paraId="1DB65A1A" w14:textId="77777777" w:rsidR="006D2982" w:rsidRDefault="006D2982" w:rsidP="006D2982">
            <w:pPr>
              <w:pStyle w:val="3-"/>
            </w:pPr>
            <w:r>
              <w:rPr>
                <w:rFonts w:hint="eastAsia"/>
              </w:rPr>
              <w:t>//後続スレッドは共有データを読み込むだけのため、並列で動作。</w:t>
            </w:r>
          </w:p>
          <w:p w14:paraId="77AB569B" w14:textId="77777777" w:rsidR="006D2982" w:rsidRDefault="006D2982" w:rsidP="006D2982">
            <w:pPr>
              <w:pStyle w:val="3-"/>
            </w:pPr>
            <w:r>
              <w:rPr>
                <w:rFonts w:hint="eastAsia"/>
              </w:rPr>
              <w:t>//後続スレッドの処理が全て完了したら、また先行スレッドが稼働。</w:t>
            </w:r>
          </w:p>
          <w:p w14:paraId="03267D3C" w14:textId="77777777" w:rsidR="006D2982" w:rsidRDefault="006D2982" w:rsidP="006D2982">
            <w:pPr>
              <w:pStyle w:val="3-"/>
            </w:pPr>
            <w:r>
              <w:rPr>
                <w:rFonts w:hint="eastAsia"/>
              </w:rPr>
              <w:t>//以上を何度か繰り返し、先行スレッドが終了したら全スレッド終了。</w:t>
            </w:r>
          </w:p>
          <w:p w14:paraId="769F2343" w14:textId="77777777" w:rsidR="006D2982" w:rsidRDefault="006D2982" w:rsidP="006D2982">
            <w:pPr>
              <w:pStyle w:val="3-"/>
            </w:pPr>
            <w:r>
              <w:rPr>
                <w:rFonts w:hint="eastAsia"/>
              </w:rPr>
              <w:t>//※メインループ⇒描画スレッドのようなリレー処理への応用を想定。</w:t>
            </w:r>
          </w:p>
          <w:p w14:paraId="5218B196" w14:textId="77777777" w:rsidR="006D2982" w:rsidRDefault="006D2982" w:rsidP="006D2982">
            <w:pPr>
              <w:pStyle w:val="3-"/>
            </w:pPr>
          </w:p>
          <w:p w14:paraId="186195CC" w14:textId="77777777" w:rsidR="006D2982" w:rsidRDefault="006D2982" w:rsidP="006D2982">
            <w:pPr>
              <w:pStyle w:val="3-"/>
            </w:pPr>
            <w:r>
              <w:rPr>
                <w:rFonts w:hint="eastAsia"/>
              </w:rPr>
              <w:t>//先行スレッド</w:t>
            </w:r>
          </w:p>
          <w:p w14:paraId="72BC5F77" w14:textId="77777777" w:rsidR="006D2982" w:rsidRDefault="006D2982" w:rsidP="006D2982">
            <w:pPr>
              <w:pStyle w:val="3-"/>
            </w:pPr>
            <w:r>
              <w:t>void* priorThreadFunc(void* param_p)</w:t>
            </w:r>
          </w:p>
          <w:p w14:paraId="3FA74673" w14:textId="77777777" w:rsidR="006D2982" w:rsidRDefault="006D2982" w:rsidP="006D2982">
            <w:pPr>
              <w:pStyle w:val="3-"/>
            </w:pPr>
            <w:r>
              <w:t>{</w:t>
            </w:r>
          </w:p>
          <w:p w14:paraId="0F468B1D" w14:textId="77777777" w:rsidR="006D2982" w:rsidRDefault="006D2982" w:rsidP="006D2982">
            <w:pPr>
              <w:pStyle w:val="3-"/>
            </w:pPr>
            <w:r>
              <w:rPr>
                <w:rFonts w:hint="eastAsia"/>
              </w:rPr>
              <w:tab/>
              <w:t>//パラメータ受け取り</w:t>
            </w:r>
          </w:p>
          <w:p w14:paraId="20538924" w14:textId="77777777" w:rsidR="006D2982" w:rsidRDefault="006D2982" w:rsidP="006D2982">
            <w:pPr>
              <w:pStyle w:val="3-"/>
            </w:pPr>
            <w:r>
              <w:tab/>
              <w:t>const char* name = static_cast&lt;const char*&gt;(param_p);</w:t>
            </w:r>
          </w:p>
          <w:p w14:paraId="3FC0E6FF" w14:textId="77777777" w:rsidR="006D2982" w:rsidRDefault="006D2982" w:rsidP="006D2982">
            <w:pPr>
              <w:pStyle w:val="3-"/>
            </w:pPr>
            <w:r>
              <w:tab/>
            </w:r>
          </w:p>
          <w:p w14:paraId="666A91F6" w14:textId="77777777" w:rsidR="006D2982" w:rsidRDefault="006D2982" w:rsidP="006D2982">
            <w:pPr>
              <w:pStyle w:val="3-"/>
            </w:pPr>
            <w:r>
              <w:rPr>
                <w:rFonts w:hint="eastAsia"/>
              </w:rPr>
              <w:tab/>
              <w:t>//開始</w:t>
            </w:r>
          </w:p>
          <w:p w14:paraId="216E7597" w14:textId="77777777" w:rsidR="006D2982" w:rsidRDefault="006D2982" w:rsidP="006D2982">
            <w:pPr>
              <w:pStyle w:val="3-"/>
            </w:pPr>
            <w:r>
              <w:tab/>
              <w:t>printf("- begin:(P)%s -\n", name);</w:t>
            </w:r>
          </w:p>
          <w:p w14:paraId="25A1F8ED" w14:textId="77777777" w:rsidR="006D2982" w:rsidRDefault="006D2982" w:rsidP="006D2982">
            <w:pPr>
              <w:pStyle w:val="3-"/>
            </w:pPr>
            <w:r>
              <w:tab/>
              <w:t>fflush(stdout);</w:t>
            </w:r>
          </w:p>
          <w:p w14:paraId="51D7521F" w14:textId="77777777" w:rsidR="006D2982" w:rsidRDefault="006D2982" w:rsidP="006D2982">
            <w:pPr>
              <w:pStyle w:val="3-"/>
            </w:pPr>
          </w:p>
          <w:p w14:paraId="4C7647AD" w14:textId="77777777" w:rsidR="006D2982" w:rsidRDefault="006D2982" w:rsidP="006D2982">
            <w:pPr>
              <w:pStyle w:val="3-"/>
            </w:pPr>
            <w:r>
              <w:rPr>
                <w:rFonts w:hint="eastAsia"/>
              </w:rPr>
              <w:tab/>
              <w:t>//初期化</w:t>
            </w:r>
          </w:p>
          <w:p w14:paraId="70A89E92" w14:textId="77777777" w:rsidR="006D2982" w:rsidRDefault="006D2982" w:rsidP="006D2982">
            <w:pPr>
              <w:pStyle w:val="3-"/>
            </w:pPr>
            <w:r>
              <w:rPr>
                <w:rFonts w:hint="eastAsia"/>
              </w:rPr>
              <w:tab/>
              <w:t>s_IsQuirProiorThread = false;//先行処理終了フラグ</w:t>
            </w:r>
          </w:p>
          <w:p w14:paraId="0FD8485E" w14:textId="77777777" w:rsidR="006D2982" w:rsidRDefault="006D2982" w:rsidP="006D2982">
            <w:pPr>
              <w:pStyle w:val="3-"/>
            </w:pPr>
          </w:p>
          <w:p w14:paraId="775D0567" w14:textId="77777777" w:rsidR="006D2982" w:rsidRDefault="006D2982" w:rsidP="006D2982">
            <w:pPr>
              <w:pStyle w:val="3-"/>
            </w:pPr>
            <w:r>
              <w:rPr>
                <w:rFonts w:hint="eastAsia"/>
              </w:rPr>
              <w:tab/>
              <w:t>//処理</w:t>
            </w:r>
          </w:p>
          <w:p w14:paraId="46A536A8" w14:textId="77777777" w:rsidR="006D2982" w:rsidRDefault="006D2982" w:rsidP="006D2982">
            <w:pPr>
              <w:pStyle w:val="3-"/>
            </w:pPr>
            <w:r>
              <w:tab/>
              <w:t>static const int LOOP_COUNT_MAX = 3;</w:t>
            </w:r>
          </w:p>
          <w:p w14:paraId="4B2E96C9" w14:textId="77777777" w:rsidR="006D2982" w:rsidRDefault="006D2982" w:rsidP="006D2982">
            <w:pPr>
              <w:pStyle w:val="3-"/>
            </w:pPr>
            <w:r>
              <w:tab/>
              <w:t>int loop_counter = 0;</w:t>
            </w:r>
          </w:p>
          <w:p w14:paraId="555B68FF" w14:textId="77777777" w:rsidR="006D2982" w:rsidRDefault="006D2982" w:rsidP="006D2982">
            <w:pPr>
              <w:pStyle w:val="3-"/>
            </w:pPr>
            <w:r>
              <w:tab/>
              <w:t>while (1)</w:t>
            </w:r>
          </w:p>
          <w:p w14:paraId="2ED7DF85" w14:textId="77777777" w:rsidR="006D2982" w:rsidRDefault="006D2982" w:rsidP="006D2982">
            <w:pPr>
              <w:pStyle w:val="3-"/>
            </w:pPr>
            <w:r>
              <w:tab/>
              <w:t>{</w:t>
            </w:r>
          </w:p>
          <w:p w14:paraId="2AA6C5D6" w14:textId="77777777" w:rsidR="006D2982" w:rsidRDefault="006D2982" w:rsidP="006D2982">
            <w:pPr>
              <w:pStyle w:val="3-"/>
            </w:pPr>
            <w:r>
              <w:rPr>
                <w:rFonts w:hint="eastAsia"/>
              </w:rPr>
              <w:tab/>
            </w:r>
            <w:r>
              <w:rPr>
                <w:rFonts w:hint="eastAsia"/>
              </w:rPr>
              <w:tab/>
              <w:t>//全後続スレッド処理完了待ち</w:t>
            </w:r>
          </w:p>
          <w:p w14:paraId="5B007862" w14:textId="77777777" w:rsidR="006D2982" w:rsidRDefault="006D2982" w:rsidP="006D2982">
            <w:pPr>
              <w:pStyle w:val="3-"/>
            </w:pPr>
            <w:r>
              <w:tab/>
            </w:r>
            <w:r>
              <w:tab/>
              <w:t>for (int i = 0; i &lt; s_followThreadNum; ++i)</w:t>
            </w:r>
          </w:p>
          <w:p w14:paraId="3C17390B" w14:textId="77777777" w:rsidR="006D2982" w:rsidRDefault="006D2982" w:rsidP="006D2982">
            <w:pPr>
              <w:pStyle w:val="3-"/>
            </w:pPr>
            <w:r>
              <w:tab/>
            </w:r>
            <w:r>
              <w:tab/>
              <w:t>{</w:t>
            </w:r>
          </w:p>
          <w:p w14:paraId="61F434FC" w14:textId="77777777" w:rsidR="006D2982" w:rsidRDefault="006D2982" w:rsidP="006D2982">
            <w:pPr>
              <w:pStyle w:val="3-"/>
            </w:pPr>
            <w:r>
              <w:rPr>
                <w:rFonts w:hint="eastAsia"/>
              </w:rPr>
              <w:tab/>
            </w:r>
            <w:r>
              <w:rPr>
                <w:rFonts w:hint="eastAsia"/>
              </w:rPr>
              <w:tab/>
            </w:r>
            <w:r>
              <w:rPr>
                <w:rFonts w:hint="eastAsia"/>
              </w:rPr>
              <w:tab/>
              <w:t>pthread_mutex_lock(&amp;s_followCondMutex[i]);//ロック取得</w:t>
            </w:r>
          </w:p>
          <w:p w14:paraId="70A18727" w14:textId="77777777" w:rsidR="006D2982" w:rsidRDefault="006D2982" w:rsidP="006D2982">
            <w:pPr>
              <w:pStyle w:val="3-"/>
            </w:pPr>
            <w:r>
              <w:rPr>
                <w:rFonts w:hint="eastAsia"/>
              </w:rPr>
              <w:tab/>
            </w:r>
            <w:r>
              <w:rPr>
                <w:rFonts w:hint="eastAsia"/>
              </w:rPr>
              <w:tab/>
            </w:r>
            <w:r>
              <w:rPr>
                <w:rFonts w:hint="eastAsia"/>
              </w:rPr>
              <w:tab/>
              <w:t>while (!s_followFinished[i])//待機終了条件を満たしていない場合</w:t>
            </w:r>
          </w:p>
          <w:p w14:paraId="7FCADAAD" w14:textId="77777777" w:rsidR="006D2982" w:rsidRDefault="006D2982" w:rsidP="006D2982">
            <w:pPr>
              <w:pStyle w:val="3-"/>
            </w:pPr>
            <w:r>
              <w:rPr>
                <w:rFonts w:hint="eastAsia"/>
              </w:rPr>
              <w:tab/>
            </w:r>
            <w:r>
              <w:rPr>
                <w:rFonts w:hint="eastAsia"/>
              </w:rPr>
              <w:tab/>
            </w:r>
            <w:r>
              <w:rPr>
                <w:rFonts w:hint="eastAsia"/>
              </w:rPr>
              <w:tab/>
            </w:r>
            <w:r>
              <w:rPr>
                <w:rFonts w:hint="eastAsia"/>
              </w:rPr>
              <w:tab/>
              <w:t>pthread_cond_wait(&amp;s_followCond[i], &amp;s_followCondMutex[i]);//待機（ロック開放→待機→待機終了→ロック取得が行われる）</w:t>
            </w:r>
          </w:p>
          <w:p w14:paraId="24341443" w14:textId="77777777" w:rsidR="006D2982" w:rsidRDefault="006D2982" w:rsidP="006D2982">
            <w:pPr>
              <w:pStyle w:val="3-"/>
            </w:pPr>
            <w:r>
              <w:rPr>
                <w:rFonts w:hint="eastAsia"/>
              </w:rPr>
              <w:tab/>
            </w:r>
            <w:r>
              <w:rPr>
                <w:rFonts w:hint="eastAsia"/>
              </w:rPr>
              <w:tab/>
            </w:r>
            <w:r>
              <w:rPr>
                <w:rFonts w:hint="eastAsia"/>
              </w:rPr>
              <w:tab/>
              <w:t>pthread_mutex_unlock(&amp;s_followCondMutex[i]);//ロック解放</w:t>
            </w:r>
          </w:p>
          <w:p w14:paraId="7CFA1A17" w14:textId="77777777" w:rsidR="006D2982" w:rsidRDefault="006D2982" w:rsidP="006D2982">
            <w:pPr>
              <w:pStyle w:val="3-"/>
            </w:pPr>
            <w:r>
              <w:tab/>
            </w:r>
            <w:r>
              <w:tab/>
              <w:t>}</w:t>
            </w:r>
          </w:p>
          <w:p w14:paraId="21C7D6B3" w14:textId="77777777" w:rsidR="006D2982" w:rsidRDefault="006D2982" w:rsidP="006D2982">
            <w:pPr>
              <w:pStyle w:val="3-"/>
            </w:pPr>
            <w:r>
              <w:rPr>
                <w:rFonts w:hint="eastAsia"/>
              </w:rPr>
              <w:tab/>
            </w:r>
            <w:r>
              <w:rPr>
                <w:rFonts w:hint="eastAsia"/>
              </w:rPr>
              <w:tab/>
              <w:t>//※待機をタイムアウトさせたい場合は pthread_cond_timedwait() 関数を用いる。</w:t>
            </w:r>
          </w:p>
          <w:p w14:paraId="0A844BB3" w14:textId="77777777" w:rsidR="006D2982" w:rsidRDefault="006D2982" w:rsidP="006D2982">
            <w:pPr>
              <w:pStyle w:val="3-"/>
            </w:pPr>
          </w:p>
          <w:p w14:paraId="1058CE20" w14:textId="77777777" w:rsidR="006D2982" w:rsidRDefault="006D2982" w:rsidP="006D2982">
            <w:pPr>
              <w:pStyle w:val="3-"/>
            </w:pPr>
            <w:r>
              <w:rPr>
                <w:rFonts w:hint="eastAsia"/>
              </w:rPr>
              <w:tab/>
            </w:r>
            <w:r>
              <w:rPr>
                <w:rFonts w:hint="eastAsia"/>
              </w:rPr>
              <w:tab/>
              <w:t>//ループカウンタ進行＆終了判定</w:t>
            </w:r>
          </w:p>
          <w:p w14:paraId="39E848AA" w14:textId="77777777" w:rsidR="006D2982" w:rsidRDefault="006D2982" w:rsidP="006D2982">
            <w:pPr>
              <w:pStyle w:val="3-"/>
            </w:pPr>
            <w:r>
              <w:tab/>
            </w:r>
            <w:r>
              <w:tab/>
              <w:t>if (loop_counter++ == LOOP_COUNT_MAX)</w:t>
            </w:r>
          </w:p>
          <w:p w14:paraId="1F386D96" w14:textId="77777777" w:rsidR="006D2982" w:rsidRDefault="006D2982" w:rsidP="006D2982">
            <w:pPr>
              <w:pStyle w:val="3-"/>
            </w:pPr>
            <w:r>
              <w:tab/>
            </w:r>
            <w:r>
              <w:tab/>
              <w:t>{</w:t>
            </w:r>
          </w:p>
          <w:p w14:paraId="52D0E670" w14:textId="77777777" w:rsidR="006D2982" w:rsidRDefault="006D2982" w:rsidP="006D2982">
            <w:pPr>
              <w:pStyle w:val="3-"/>
            </w:pPr>
            <w:r>
              <w:rPr>
                <w:rFonts w:hint="eastAsia"/>
              </w:rPr>
              <w:tab/>
            </w:r>
            <w:r>
              <w:rPr>
                <w:rFonts w:hint="eastAsia"/>
              </w:rPr>
              <w:tab/>
            </w:r>
            <w:r>
              <w:rPr>
                <w:rFonts w:hint="eastAsia"/>
              </w:rPr>
              <w:tab/>
              <w:t>//処理終了</w:t>
            </w:r>
          </w:p>
          <w:p w14:paraId="33253373" w14:textId="77777777" w:rsidR="006D2982" w:rsidRDefault="006D2982" w:rsidP="006D2982">
            <w:pPr>
              <w:pStyle w:val="3-"/>
            </w:pPr>
            <w:r>
              <w:tab/>
            </w:r>
            <w:r>
              <w:tab/>
            </w:r>
            <w:r>
              <w:tab/>
              <w:t>printf("(P)%s: [QUIT]\n", name);</w:t>
            </w:r>
          </w:p>
          <w:p w14:paraId="353397AC" w14:textId="77777777" w:rsidR="006D2982" w:rsidRDefault="006D2982" w:rsidP="006D2982">
            <w:pPr>
              <w:pStyle w:val="3-"/>
            </w:pPr>
            <w:r>
              <w:tab/>
            </w:r>
            <w:r>
              <w:tab/>
            </w:r>
            <w:r>
              <w:tab/>
              <w:t>fflush(stdout);</w:t>
            </w:r>
          </w:p>
          <w:p w14:paraId="174E739C" w14:textId="77777777" w:rsidR="006D2982" w:rsidRDefault="006D2982" w:rsidP="006D2982">
            <w:pPr>
              <w:pStyle w:val="3-"/>
            </w:pPr>
            <w:r>
              <w:tab/>
            </w:r>
            <w:r>
              <w:tab/>
            </w:r>
            <w:r>
              <w:tab/>
            </w:r>
          </w:p>
          <w:p w14:paraId="37B5DE25" w14:textId="77777777" w:rsidR="006D2982" w:rsidRDefault="006D2982" w:rsidP="006D2982">
            <w:pPr>
              <w:pStyle w:val="3-"/>
            </w:pPr>
            <w:r>
              <w:rPr>
                <w:rFonts w:hint="eastAsia"/>
              </w:rPr>
              <w:tab/>
            </w:r>
            <w:r>
              <w:rPr>
                <w:rFonts w:hint="eastAsia"/>
              </w:rPr>
              <w:tab/>
            </w:r>
            <w:r>
              <w:rPr>
                <w:rFonts w:hint="eastAsia"/>
              </w:rPr>
              <w:tab/>
              <w:t>//先行スレッド終了フラグ</w:t>
            </w:r>
          </w:p>
          <w:p w14:paraId="57180D4D" w14:textId="77777777" w:rsidR="006D2982" w:rsidRDefault="006D2982" w:rsidP="006D2982">
            <w:pPr>
              <w:pStyle w:val="3-"/>
            </w:pPr>
            <w:r>
              <w:tab/>
            </w:r>
            <w:r>
              <w:tab/>
            </w:r>
            <w:r>
              <w:tab/>
              <w:t>s_IsQuirProiorThread = true;</w:t>
            </w:r>
          </w:p>
          <w:p w14:paraId="50C33756" w14:textId="77777777" w:rsidR="006D2982" w:rsidRDefault="006D2982" w:rsidP="006D2982">
            <w:pPr>
              <w:pStyle w:val="3-"/>
            </w:pPr>
            <w:r>
              <w:tab/>
            </w:r>
            <w:r>
              <w:tab/>
            </w:r>
            <w:r>
              <w:tab/>
            </w:r>
          </w:p>
          <w:p w14:paraId="6C2EBB73" w14:textId="77777777" w:rsidR="006D2982" w:rsidRDefault="006D2982" w:rsidP="006D2982">
            <w:pPr>
              <w:pStyle w:val="3-"/>
            </w:pPr>
            <w:r>
              <w:rPr>
                <w:rFonts w:hint="eastAsia"/>
              </w:rPr>
              <w:tab/>
            </w:r>
            <w:r>
              <w:rPr>
                <w:rFonts w:hint="eastAsia"/>
              </w:rPr>
              <w:tab/>
            </w:r>
            <w:r>
              <w:rPr>
                <w:rFonts w:hint="eastAsia"/>
              </w:rPr>
              <w:tab/>
              <w:t>//先行スレッド処理完了：全待機スレッドを起床</w:t>
            </w:r>
          </w:p>
          <w:p w14:paraId="57DA297B" w14:textId="77777777" w:rsidR="006D2982" w:rsidRDefault="006D2982" w:rsidP="006D2982">
            <w:pPr>
              <w:pStyle w:val="3-"/>
            </w:pPr>
            <w:r>
              <w:tab/>
            </w:r>
            <w:r>
              <w:tab/>
            </w:r>
            <w:r>
              <w:tab/>
              <w:t>for (int i = 0; i &lt; s_followThreadNum; ++i)</w:t>
            </w:r>
          </w:p>
          <w:p w14:paraId="67763384" w14:textId="77777777" w:rsidR="006D2982" w:rsidRDefault="006D2982" w:rsidP="006D2982">
            <w:pPr>
              <w:pStyle w:val="3-"/>
            </w:pPr>
            <w:r>
              <w:tab/>
            </w:r>
            <w:r>
              <w:tab/>
            </w:r>
            <w:r>
              <w:tab/>
              <w:t>{</w:t>
            </w:r>
          </w:p>
          <w:p w14:paraId="3CA33502" w14:textId="77777777" w:rsidR="006D2982" w:rsidRDefault="006D2982" w:rsidP="006D2982">
            <w:pPr>
              <w:pStyle w:val="3-"/>
            </w:pPr>
            <w:r>
              <w:rPr>
                <w:rFonts w:hint="eastAsia"/>
              </w:rPr>
              <w:tab/>
            </w:r>
            <w:r>
              <w:rPr>
                <w:rFonts w:hint="eastAsia"/>
              </w:rPr>
              <w:tab/>
            </w:r>
            <w:r>
              <w:rPr>
                <w:rFonts w:hint="eastAsia"/>
              </w:rPr>
              <w:tab/>
            </w:r>
            <w:r>
              <w:rPr>
                <w:rFonts w:hint="eastAsia"/>
              </w:rPr>
              <w:tab/>
              <w:t>pthread_mutex_lock(&amp;s_followCondMutex[i]);//ロック取得</w:t>
            </w:r>
          </w:p>
          <w:p w14:paraId="5C355056" w14:textId="77777777" w:rsidR="006D2982" w:rsidRDefault="006D2982" w:rsidP="006D2982">
            <w:pPr>
              <w:pStyle w:val="3-"/>
            </w:pPr>
            <w:r>
              <w:rPr>
                <w:rFonts w:hint="eastAsia"/>
              </w:rPr>
              <w:lastRenderedPageBreak/>
              <w:tab/>
            </w:r>
            <w:r>
              <w:rPr>
                <w:rFonts w:hint="eastAsia"/>
              </w:rPr>
              <w:tab/>
            </w:r>
            <w:r>
              <w:rPr>
                <w:rFonts w:hint="eastAsia"/>
              </w:rPr>
              <w:tab/>
            </w:r>
            <w:r>
              <w:rPr>
                <w:rFonts w:hint="eastAsia"/>
              </w:rPr>
              <w:tab/>
              <w:t>s_followFinished[i] = false;//後続スレッドの処理完了状態を解除</w:t>
            </w:r>
          </w:p>
          <w:p w14:paraId="0457DF71" w14:textId="77777777" w:rsidR="006D2982" w:rsidRDefault="006D2982" w:rsidP="006D2982">
            <w:pPr>
              <w:pStyle w:val="3-"/>
            </w:pPr>
            <w:r>
              <w:rPr>
                <w:rFonts w:hint="eastAsia"/>
              </w:rPr>
              <w:tab/>
            </w:r>
            <w:r>
              <w:rPr>
                <w:rFonts w:hint="eastAsia"/>
              </w:rPr>
              <w:tab/>
            </w:r>
            <w:r>
              <w:rPr>
                <w:rFonts w:hint="eastAsia"/>
              </w:rPr>
              <w:tab/>
            </w:r>
            <w:r>
              <w:rPr>
                <w:rFonts w:hint="eastAsia"/>
              </w:rPr>
              <w:tab/>
              <w:t>pthread_cond_signal(&amp;s_followCond[i]);//解除待ちしているスレッドに通知</w:t>
            </w:r>
          </w:p>
          <w:p w14:paraId="3A23B09E" w14:textId="77777777" w:rsidR="006D2982" w:rsidRDefault="006D2982" w:rsidP="006D2982">
            <w:pPr>
              <w:pStyle w:val="3-"/>
            </w:pPr>
            <w:r>
              <w:rPr>
                <w:rFonts w:hint="eastAsia"/>
              </w:rPr>
              <w:tab/>
            </w:r>
            <w:r>
              <w:rPr>
                <w:rFonts w:hint="eastAsia"/>
              </w:rPr>
              <w:tab/>
            </w:r>
            <w:r>
              <w:rPr>
                <w:rFonts w:hint="eastAsia"/>
              </w:rPr>
              <w:tab/>
            </w:r>
            <w:r>
              <w:rPr>
                <w:rFonts w:hint="eastAsia"/>
              </w:rPr>
              <w:tab/>
              <w:t>pthread_mutex_unlock(&amp;s_followCondMutex[i]);//ロック解放</w:t>
            </w:r>
          </w:p>
          <w:p w14:paraId="063B6A94" w14:textId="77777777" w:rsidR="006D2982" w:rsidRDefault="006D2982" w:rsidP="006D2982">
            <w:pPr>
              <w:pStyle w:val="3-"/>
            </w:pPr>
            <w:r>
              <w:tab/>
            </w:r>
            <w:r>
              <w:tab/>
            </w:r>
            <w:r>
              <w:tab/>
              <w:t>}</w:t>
            </w:r>
          </w:p>
          <w:p w14:paraId="307466B0" w14:textId="77777777" w:rsidR="006D2982" w:rsidRDefault="006D2982" w:rsidP="006D2982">
            <w:pPr>
              <w:pStyle w:val="3-"/>
            </w:pPr>
          </w:p>
          <w:p w14:paraId="7C944D3E" w14:textId="77777777" w:rsidR="006D2982" w:rsidRDefault="006D2982" w:rsidP="006D2982">
            <w:pPr>
              <w:pStyle w:val="3-"/>
            </w:pPr>
            <w:r>
              <w:tab/>
            </w:r>
            <w:r>
              <w:tab/>
            </w:r>
            <w:r>
              <w:tab/>
              <w:t>break;</w:t>
            </w:r>
          </w:p>
          <w:p w14:paraId="60644586" w14:textId="77777777" w:rsidR="006D2982" w:rsidRDefault="006D2982" w:rsidP="006D2982">
            <w:pPr>
              <w:pStyle w:val="3-"/>
            </w:pPr>
            <w:r>
              <w:tab/>
            </w:r>
            <w:r>
              <w:tab/>
              <w:t>}</w:t>
            </w:r>
          </w:p>
          <w:p w14:paraId="01CC0538" w14:textId="77777777" w:rsidR="006D2982" w:rsidRDefault="006D2982" w:rsidP="006D2982">
            <w:pPr>
              <w:pStyle w:val="3-"/>
            </w:pPr>
          </w:p>
          <w:p w14:paraId="0AF0D92A" w14:textId="77777777" w:rsidR="006D2982" w:rsidRDefault="006D2982" w:rsidP="006D2982">
            <w:pPr>
              <w:pStyle w:val="3-"/>
            </w:pPr>
            <w:r>
              <w:rPr>
                <w:rFonts w:hint="eastAsia"/>
              </w:rPr>
              <w:tab/>
            </w:r>
            <w:r>
              <w:rPr>
                <w:rFonts w:hint="eastAsia"/>
              </w:rPr>
              <w:tab/>
              <w:t>//データ表示（前）</w:t>
            </w:r>
          </w:p>
          <w:p w14:paraId="54C7CCFE" w14:textId="77777777" w:rsidR="006D2982" w:rsidRDefault="006D2982" w:rsidP="006D2982">
            <w:pPr>
              <w:pStyle w:val="3-"/>
            </w:pPr>
            <w:r>
              <w:tab/>
            </w:r>
            <w:r>
              <w:tab/>
              <w:t>printf("(P)%s: [BEFORE] commonData=%d, tlsData=%d\n", name, s_commonData, s_tlsData);</w:t>
            </w:r>
          </w:p>
          <w:p w14:paraId="1010079B" w14:textId="77777777" w:rsidR="006D2982" w:rsidRDefault="006D2982" w:rsidP="006D2982">
            <w:pPr>
              <w:pStyle w:val="3-"/>
            </w:pPr>
            <w:r>
              <w:tab/>
            </w:r>
            <w:r>
              <w:tab/>
              <w:t>fflush(stdout);</w:t>
            </w:r>
          </w:p>
          <w:p w14:paraId="5200799C" w14:textId="77777777" w:rsidR="006D2982" w:rsidRDefault="006D2982" w:rsidP="006D2982">
            <w:pPr>
              <w:pStyle w:val="3-"/>
            </w:pPr>
          </w:p>
          <w:p w14:paraId="77462744" w14:textId="77777777" w:rsidR="006D2982" w:rsidRDefault="006D2982" w:rsidP="006D2982">
            <w:pPr>
              <w:pStyle w:val="3-"/>
            </w:pPr>
            <w:r>
              <w:rPr>
                <w:rFonts w:hint="eastAsia"/>
              </w:rPr>
              <w:tab/>
            </w:r>
            <w:r>
              <w:rPr>
                <w:rFonts w:hint="eastAsia"/>
              </w:rPr>
              <w:tab/>
              <w:t>//データ取得</w:t>
            </w:r>
          </w:p>
          <w:p w14:paraId="595D547C" w14:textId="77777777" w:rsidR="006D2982" w:rsidRDefault="006D2982" w:rsidP="006D2982">
            <w:pPr>
              <w:pStyle w:val="3-"/>
            </w:pPr>
            <w:r>
              <w:tab/>
            </w:r>
            <w:r>
              <w:tab/>
              <w:t>int common_data = s_commonData;</w:t>
            </w:r>
          </w:p>
          <w:p w14:paraId="6C7F11C1" w14:textId="77777777" w:rsidR="006D2982" w:rsidRDefault="006D2982" w:rsidP="006D2982">
            <w:pPr>
              <w:pStyle w:val="3-"/>
            </w:pPr>
            <w:r>
              <w:tab/>
            </w:r>
            <w:r>
              <w:tab/>
              <w:t>int tls_data = s_tlsData;</w:t>
            </w:r>
          </w:p>
          <w:p w14:paraId="61D90ADA" w14:textId="77777777" w:rsidR="006D2982" w:rsidRDefault="006D2982" w:rsidP="006D2982">
            <w:pPr>
              <w:pStyle w:val="3-"/>
            </w:pPr>
          </w:p>
          <w:p w14:paraId="5E824335" w14:textId="77777777" w:rsidR="006D2982" w:rsidRDefault="006D2982" w:rsidP="006D2982">
            <w:pPr>
              <w:pStyle w:val="3-"/>
            </w:pPr>
            <w:r>
              <w:rPr>
                <w:rFonts w:hint="eastAsia"/>
              </w:rPr>
              <w:tab/>
            </w:r>
            <w:r>
              <w:rPr>
                <w:rFonts w:hint="eastAsia"/>
              </w:rPr>
              <w:tab/>
              <w:t>//データ更新</w:t>
            </w:r>
          </w:p>
          <w:p w14:paraId="46592551" w14:textId="77777777" w:rsidR="006D2982" w:rsidRDefault="006D2982" w:rsidP="006D2982">
            <w:pPr>
              <w:pStyle w:val="3-"/>
            </w:pPr>
            <w:r>
              <w:tab/>
            </w:r>
            <w:r>
              <w:tab/>
              <w:t>++common_data;</w:t>
            </w:r>
          </w:p>
          <w:p w14:paraId="64F95ED4" w14:textId="77777777" w:rsidR="006D2982" w:rsidRDefault="006D2982" w:rsidP="006D2982">
            <w:pPr>
              <w:pStyle w:val="3-"/>
            </w:pPr>
            <w:r>
              <w:tab/>
            </w:r>
            <w:r>
              <w:tab/>
              <w:t>++tls_data;</w:t>
            </w:r>
          </w:p>
          <w:p w14:paraId="4DB7D304" w14:textId="77777777" w:rsidR="006D2982" w:rsidRDefault="006D2982" w:rsidP="006D2982">
            <w:pPr>
              <w:pStyle w:val="3-"/>
            </w:pPr>
          </w:p>
          <w:p w14:paraId="20271ECA" w14:textId="77777777" w:rsidR="006D2982" w:rsidRDefault="006D2982" w:rsidP="006D2982">
            <w:pPr>
              <w:pStyle w:val="3-"/>
            </w:pPr>
            <w:r>
              <w:rPr>
                <w:rFonts w:hint="eastAsia"/>
              </w:rPr>
              <w:tab/>
            </w:r>
            <w:r>
              <w:rPr>
                <w:rFonts w:hint="eastAsia"/>
              </w:rPr>
              <w:tab/>
              <w:t>//若干ランダムでスリープ（0～499 msec）</w:t>
            </w:r>
          </w:p>
          <w:p w14:paraId="17D4F929" w14:textId="77777777" w:rsidR="006D2982" w:rsidRDefault="006D2982" w:rsidP="006D2982">
            <w:pPr>
              <w:pStyle w:val="3-"/>
            </w:pPr>
            <w:r>
              <w:tab/>
            </w:r>
            <w:r>
              <w:tab/>
              <w:t>usleep((rand() % 500) * 1000);</w:t>
            </w:r>
          </w:p>
          <w:p w14:paraId="60676233" w14:textId="77777777" w:rsidR="006D2982" w:rsidRDefault="006D2982" w:rsidP="006D2982">
            <w:pPr>
              <w:pStyle w:val="3-"/>
            </w:pPr>
          </w:p>
          <w:p w14:paraId="792F233A" w14:textId="77777777" w:rsidR="006D2982" w:rsidRDefault="006D2982" w:rsidP="006D2982">
            <w:pPr>
              <w:pStyle w:val="3-"/>
            </w:pPr>
            <w:r>
              <w:rPr>
                <w:rFonts w:hint="eastAsia"/>
              </w:rPr>
              <w:tab/>
            </w:r>
            <w:r>
              <w:rPr>
                <w:rFonts w:hint="eastAsia"/>
              </w:rPr>
              <w:tab/>
              <w:t>//データ書き戻し</w:t>
            </w:r>
          </w:p>
          <w:p w14:paraId="20676D12" w14:textId="77777777" w:rsidR="006D2982" w:rsidRDefault="006D2982" w:rsidP="006D2982">
            <w:pPr>
              <w:pStyle w:val="3-"/>
            </w:pPr>
            <w:r>
              <w:tab/>
            </w:r>
            <w:r>
              <w:tab/>
              <w:t>s_commonData = common_data;</w:t>
            </w:r>
          </w:p>
          <w:p w14:paraId="3AD00EE6" w14:textId="77777777" w:rsidR="006D2982" w:rsidRDefault="006D2982" w:rsidP="006D2982">
            <w:pPr>
              <w:pStyle w:val="3-"/>
            </w:pPr>
            <w:r>
              <w:tab/>
            </w:r>
            <w:r>
              <w:tab/>
              <w:t>s_tlsData = tls_data;</w:t>
            </w:r>
          </w:p>
          <w:p w14:paraId="5AD872B5" w14:textId="77777777" w:rsidR="006D2982" w:rsidRDefault="006D2982" w:rsidP="006D2982">
            <w:pPr>
              <w:pStyle w:val="3-"/>
            </w:pPr>
          </w:p>
          <w:p w14:paraId="3CB56BD6" w14:textId="77777777" w:rsidR="006D2982" w:rsidRDefault="006D2982" w:rsidP="006D2982">
            <w:pPr>
              <w:pStyle w:val="3-"/>
            </w:pPr>
            <w:r>
              <w:rPr>
                <w:rFonts w:hint="eastAsia"/>
              </w:rPr>
              <w:tab/>
            </w:r>
            <w:r>
              <w:rPr>
                <w:rFonts w:hint="eastAsia"/>
              </w:rPr>
              <w:tab/>
              <w:t>//データ表示（後）</w:t>
            </w:r>
          </w:p>
          <w:p w14:paraId="16F6C1AB" w14:textId="77777777" w:rsidR="006D2982" w:rsidRDefault="006D2982" w:rsidP="006D2982">
            <w:pPr>
              <w:pStyle w:val="3-"/>
            </w:pPr>
            <w:r>
              <w:tab/>
            </w:r>
            <w:r>
              <w:tab/>
              <w:t>printf("(P)%s: [AFTER]  commonData=%d, tlsData=%d\n", name, s_commonData, s_tlsData);</w:t>
            </w:r>
          </w:p>
          <w:p w14:paraId="13707732" w14:textId="77777777" w:rsidR="006D2982" w:rsidRDefault="006D2982" w:rsidP="006D2982">
            <w:pPr>
              <w:pStyle w:val="3-"/>
            </w:pPr>
            <w:r>
              <w:tab/>
            </w:r>
            <w:r>
              <w:tab/>
              <w:t>fflush(stdout);</w:t>
            </w:r>
          </w:p>
          <w:p w14:paraId="5C9963DF" w14:textId="77777777" w:rsidR="006D2982" w:rsidRDefault="006D2982" w:rsidP="006D2982">
            <w:pPr>
              <w:pStyle w:val="3-"/>
            </w:pPr>
          </w:p>
          <w:p w14:paraId="03995063" w14:textId="77777777" w:rsidR="006D2982" w:rsidRDefault="006D2982" w:rsidP="006D2982">
            <w:pPr>
              <w:pStyle w:val="3-"/>
            </w:pPr>
            <w:r>
              <w:rPr>
                <w:rFonts w:hint="eastAsia"/>
              </w:rPr>
              <w:tab/>
            </w:r>
            <w:r>
              <w:rPr>
                <w:rFonts w:hint="eastAsia"/>
              </w:rPr>
              <w:tab/>
              <w:t>//先行スレッド処理完了：全待機スレッドを起床</w:t>
            </w:r>
          </w:p>
          <w:p w14:paraId="2BAD886F" w14:textId="77777777" w:rsidR="006D2982" w:rsidRDefault="006D2982" w:rsidP="006D2982">
            <w:pPr>
              <w:pStyle w:val="3-"/>
            </w:pPr>
            <w:r>
              <w:tab/>
            </w:r>
            <w:r>
              <w:tab/>
              <w:t>for (int i = 0; i &lt; s_followThreadNum; ++i)</w:t>
            </w:r>
          </w:p>
          <w:p w14:paraId="3B57D315" w14:textId="77777777" w:rsidR="006D2982" w:rsidRDefault="006D2982" w:rsidP="006D2982">
            <w:pPr>
              <w:pStyle w:val="3-"/>
            </w:pPr>
            <w:r>
              <w:tab/>
            </w:r>
            <w:r>
              <w:tab/>
              <w:t>{</w:t>
            </w:r>
          </w:p>
          <w:p w14:paraId="33498E6B" w14:textId="77777777" w:rsidR="006D2982" w:rsidRDefault="006D2982" w:rsidP="006D2982">
            <w:pPr>
              <w:pStyle w:val="3-"/>
            </w:pPr>
            <w:r>
              <w:rPr>
                <w:rFonts w:hint="eastAsia"/>
              </w:rPr>
              <w:tab/>
            </w:r>
            <w:r>
              <w:rPr>
                <w:rFonts w:hint="eastAsia"/>
              </w:rPr>
              <w:tab/>
            </w:r>
            <w:r>
              <w:rPr>
                <w:rFonts w:hint="eastAsia"/>
              </w:rPr>
              <w:tab/>
              <w:t>pthread_mutex_lock(&amp;s_followCondMutex[i]);//ロック取得</w:t>
            </w:r>
          </w:p>
          <w:p w14:paraId="27E964C8" w14:textId="77777777" w:rsidR="006D2982" w:rsidRDefault="006D2982" w:rsidP="006D2982">
            <w:pPr>
              <w:pStyle w:val="3-"/>
            </w:pPr>
            <w:r>
              <w:rPr>
                <w:rFonts w:hint="eastAsia"/>
              </w:rPr>
              <w:tab/>
            </w:r>
            <w:r>
              <w:rPr>
                <w:rFonts w:hint="eastAsia"/>
              </w:rPr>
              <w:tab/>
            </w:r>
            <w:r>
              <w:rPr>
                <w:rFonts w:hint="eastAsia"/>
              </w:rPr>
              <w:tab/>
              <w:t>s_followFinished[i] = false;//後続スレッドの処理完了状態を解除</w:t>
            </w:r>
          </w:p>
          <w:p w14:paraId="3FCC1231" w14:textId="77777777" w:rsidR="006D2982" w:rsidRDefault="006D2982" w:rsidP="006D2982">
            <w:pPr>
              <w:pStyle w:val="3-"/>
            </w:pPr>
            <w:r>
              <w:rPr>
                <w:rFonts w:hint="eastAsia"/>
              </w:rPr>
              <w:tab/>
            </w:r>
            <w:r>
              <w:rPr>
                <w:rFonts w:hint="eastAsia"/>
              </w:rPr>
              <w:tab/>
            </w:r>
            <w:r>
              <w:rPr>
                <w:rFonts w:hint="eastAsia"/>
              </w:rPr>
              <w:tab/>
              <w:t>pthread_cond_signal(&amp;s_followCond[i]);//解除待ちしているスレッドに通知</w:t>
            </w:r>
          </w:p>
          <w:p w14:paraId="12E2AADC" w14:textId="77777777" w:rsidR="006D2982" w:rsidRDefault="006D2982" w:rsidP="006D2982">
            <w:pPr>
              <w:pStyle w:val="3-"/>
            </w:pPr>
            <w:r>
              <w:rPr>
                <w:rFonts w:hint="eastAsia"/>
              </w:rPr>
              <w:tab/>
            </w:r>
            <w:r>
              <w:rPr>
                <w:rFonts w:hint="eastAsia"/>
              </w:rPr>
              <w:tab/>
            </w:r>
            <w:r>
              <w:rPr>
                <w:rFonts w:hint="eastAsia"/>
              </w:rPr>
              <w:tab/>
              <w:t>pthread_mutex_unlock(&amp;s_followCondMutex[i]);//ロック解放</w:t>
            </w:r>
          </w:p>
          <w:p w14:paraId="1CC17139" w14:textId="77777777" w:rsidR="006D2982" w:rsidRDefault="006D2982" w:rsidP="006D2982">
            <w:pPr>
              <w:pStyle w:val="3-"/>
            </w:pPr>
            <w:r>
              <w:tab/>
            </w:r>
            <w:r>
              <w:tab/>
              <w:t>}</w:t>
            </w:r>
          </w:p>
          <w:p w14:paraId="44214D22" w14:textId="77777777" w:rsidR="006D2982" w:rsidRDefault="006D2982" w:rsidP="006D2982">
            <w:pPr>
              <w:pStyle w:val="3-"/>
            </w:pPr>
            <w:r>
              <w:rPr>
                <w:rFonts w:hint="eastAsia"/>
              </w:rPr>
              <w:tab/>
            </w:r>
            <w:r>
              <w:rPr>
                <w:rFonts w:hint="eastAsia"/>
              </w:rPr>
              <w:tab/>
              <w:t>//※一つの条件変数で多数のスレッドを待機させている場合は、</w:t>
            </w:r>
          </w:p>
          <w:p w14:paraId="4C98D862" w14:textId="77777777" w:rsidR="006D2982" w:rsidRDefault="006D2982" w:rsidP="006D2982">
            <w:pPr>
              <w:pStyle w:val="3-"/>
            </w:pPr>
            <w:r>
              <w:rPr>
                <w:rFonts w:hint="eastAsia"/>
              </w:rPr>
              <w:tab/>
            </w:r>
            <w:r>
              <w:rPr>
                <w:rFonts w:hint="eastAsia"/>
              </w:rPr>
              <w:tab/>
              <w:t>//　pthread_cond_broadcast() 関数も使える。</w:t>
            </w:r>
          </w:p>
          <w:p w14:paraId="1EB208F0" w14:textId="77777777" w:rsidR="006D2982" w:rsidRDefault="006D2982" w:rsidP="006D2982">
            <w:pPr>
              <w:pStyle w:val="3-"/>
            </w:pPr>
          </w:p>
          <w:p w14:paraId="2F0D90CB" w14:textId="77777777" w:rsidR="006D2982" w:rsidRDefault="006D2982" w:rsidP="006D2982">
            <w:pPr>
              <w:pStyle w:val="3-"/>
            </w:pPr>
            <w:r>
              <w:rPr>
                <w:rFonts w:hint="eastAsia"/>
              </w:rPr>
              <w:tab/>
            </w:r>
            <w:r>
              <w:rPr>
                <w:rFonts w:hint="eastAsia"/>
              </w:rPr>
              <w:tab/>
              <w:t>//スレッド切り替えのためのスリープ</w:t>
            </w:r>
          </w:p>
          <w:p w14:paraId="367878AA" w14:textId="77777777" w:rsidR="006D2982" w:rsidRDefault="006D2982" w:rsidP="006D2982">
            <w:pPr>
              <w:pStyle w:val="3-"/>
            </w:pPr>
            <w:r>
              <w:tab/>
            </w:r>
            <w:r>
              <w:tab/>
              <w:t>usleep(0);</w:t>
            </w:r>
          </w:p>
          <w:p w14:paraId="46B9DF15" w14:textId="77777777" w:rsidR="006D2982" w:rsidRDefault="006D2982" w:rsidP="006D2982">
            <w:pPr>
              <w:pStyle w:val="3-"/>
            </w:pPr>
            <w:r>
              <w:rPr>
                <w:rFonts w:hint="eastAsia"/>
              </w:rPr>
              <w:tab/>
              <w:t>//</w:t>
            </w:r>
            <w:r>
              <w:rPr>
                <w:rFonts w:hint="eastAsia"/>
              </w:rPr>
              <w:tab/>
              <w:t>//スレッド切り替え</w:t>
            </w:r>
          </w:p>
          <w:p w14:paraId="63B013D9" w14:textId="77777777" w:rsidR="006D2982" w:rsidRDefault="006D2982" w:rsidP="006D2982">
            <w:pPr>
              <w:pStyle w:val="3-"/>
            </w:pPr>
            <w:r>
              <w:rPr>
                <w:rFonts w:hint="eastAsia"/>
              </w:rPr>
              <w:tab/>
              <w:t>//</w:t>
            </w:r>
            <w:r>
              <w:rPr>
                <w:rFonts w:hint="eastAsia"/>
              </w:rPr>
              <w:tab/>
              <w:t>sched_yield();//同じ優先度の他のスレッドに切り替え</w:t>
            </w:r>
          </w:p>
          <w:p w14:paraId="74F66942" w14:textId="77777777" w:rsidR="006D2982" w:rsidRDefault="006D2982" w:rsidP="006D2982">
            <w:pPr>
              <w:pStyle w:val="3-"/>
            </w:pPr>
            <w:r>
              <w:tab/>
              <w:t>}</w:t>
            </w:r>
          </w:p>
          <w:p w14:paraId="2C310BBA" w14:textId="77777777" w:rsidR="006D2982" w:rsidRDefault="006D2982" w:rsidP="006D2982">
            <w:pPr>
              <w:pStyle w:val="3-"/>
            </w:pPr>
          </w:p>
          <w:p w14:paraId="709BB70F" w14:textId="77777777" w:rsidR="006D2982" w:rsidRDefault="006D2982" w:rsidP="006D2982">
            <w:pPr>
              <w:pStyle w:val="3-"/>
            </w:pPr>
            <w:r>
              <w:rPr>
                <w:rFonts w:hint="eastAsia"/>
              </w:rPr>
              <w:tab/>
              <w:t>//終了</w:t>
            </w:r>
          </w:p>
          <w:p w14:paraId="20CAA825" w14:textId="77777777" w:rsidR="006D2982" w:rsidRDefault="006D2982" w:rsidP="006D2982">
            <w:pPr>
              <w:pStyle w:val="3-"/>
            </w:pPr>
            <w:r>
              <w:tab/>
              <w:t>printf("- end:(P)%s -\n", name);</w:t>
            </w:r>
          </w:p>
          <w:p w14:paraId="19A16A49" w14:textId="77777777" w:rsidR="006D2982" w:rsidRDefault="006D2982" w:rsidP="006D2982">
            <w:pPr>
              <w:pStyle w:val="3-"/>
            </w:pPr>
            <w:r>
              <w:tab/>
              <w:t>fflush(stdout);</w:t>
            </w:r>
          </w:p>
          <w:p w14:paraId="60773A00" w14:textId="77777777" w:rsidR="006D2982" w:rsidRDefault="006D2982" w:rsidP="006D2982">
            <w:pPr>
              <w:pStyle w:val="3-"/>
            </w:pPr>
            <w:r>
              <w:tab/>
              <w:t>return 0;</w:t>
            </w:r>
          </w:p>
          <w:p w14:paraId="58F8F6C7" w14:textId="77777777" w:rsidR="006D2982" w:rsidRDefault="006D2982" w:rsidP="006D2982">
            <w:pPr>
              <w:pStyle w:val="3-"/>
            </w:pPr>
            <w:r>
              <w:t>}</w:t>
            </w:r>
          </w:p>
          <w:p w14:paraId="622015E5" w14:textId="77777777" w:rsidR="006D2982" w:rsidRDefault="006D2982" w:rsidP="006D2982">
            <w:pPr>
              <w:pStyle w:val="3-"/>
            </w:pPr>
          </w:p>
          <w:p w14:paraId="03F4D7B9" w14:textId="77777777" w:rsidR="006D2982" w:rsidRDefault="006D2982" w:rsidP="006D2982">
            <w:pPr>
              <w:pStyle w:val="3-"/>
            </w:pPr>
            <w:r>
              <w:rPr>
                <w:rFonts w:hint="eastAsia"/>
              </w:rPr>
              <w:t>//後続スレッド</w:t>
            </w:r>
          </w:p>
          <w:p w14:paraId="63048C67" w14:textId="77777777" w:rsidR="006D2982" w:rsidRDefault="006D2982" w:rsidP="006D2982">
            <w:pPr>
              <w:pStyle w:val="3-"/>
            </w:pPr>
            <w:r>
              <w:t>void* followThreadFunc(void* param_p)</w:t>
            </w:r>
          </w:p>
          <w:p w14:paraId="408B2E19" w14:textId="77777777" w:rsidR="006D2982" w:rsidRDefault="006D2982" w:rsidP="006D2982">
            <w:pPr>
              <w:pStyle w:val="3-"/>
            </w:pPr>
            <w:r>
              <w:t>{</w:t>
            </w:r>
          </w:p>
          <w:p w14:paraId="36745764" w14:textId="77777777" w:rsidR="006D2982" w:rsidRDefault="006D2982" w:rsidP="006D2982">
            <w:pPr>
              <w:pStyle w:val="3-"/>
            </w:pPr>
            <w:r>
              <w:rPr>
                <w:rFonts w:hint="eastAsia"/>
              </w:rPr>
              <w:tab/>
              <w:t>//パラメータ受け取り</w:t>
            </w:r>
          </w:p>
          <w:p w14:paraId="284956CB" w14:textId="77777777" w:rsidR="006D2982" w:rsidRDefault="006D2982" w:rsidP="006D2982">
            <w:pPr>
              <w:pStyle w:val="3-"/>
            </w:pPr>
            <w:r>
              <w:tab/>
              <w:t>const char* name = static_cast&lt;const char*&gt;(param_p);</w:t>
            </w:r>
          </w:p>
          <w:p w14:paraId="20937DD1" w14:textId="77777777" w:rsidR="006D2982" w:rsidRDefault="006D2982" w:rsidP="006D2982">
            <w:pPr>
              <w:pStyle w:val="3-"/>
            </w:pPr>
            <w:r>
              <w:tab/>
            </w:r>
          </w:p>
          <w:p w14:paraId="554E8D1F" w14:textId="77777777" w:rsidR="006D2982" w:rsidRDefault="006D2982" w:rsidP="006D2982">
            <w:pPr>
              <w:pStyle w:val="3-"/>
            </w:pPr>
            <w:r>
              <w:rPr>
                <w:rFonts w:hint="eastAsia"/>
              </w:rPr>
              <w:tab/>
              <w:t>//後続スレッド数カウントアップ</w:t>
            </w:r>
          </w:p>
          <w:p w14:paraId="4188C211" w14:textId="77777777" w:rsidR="006D2982" w:rsidRDefault="006D2982" w:rsidP="006D2982">
            <w:pPr>
              <w:pStyle w:val="3-"/>
            </w:pPr>
            <w:r>
              <w:tab/>
              <w:t>pthread_mutex_lock(&amp;s_followThreadMutex);</w:t>
            </w:r>
          </w:p>
          <w:p w14:paraId="3689DDEB" w14:textId="77777777" w:rsidR="006D2982" w:rsidRDefault="006D2982" w:rsidP="006D2982">
            <w:pPr>
              <w:pStyle w:val="3-"/>
            </w:pPr>
            <w:r>
              <w:tab/>
              <w:t>int thread_no = s_followThreadNo++;</w:t>
            </w:r>
          </w:p>
          <w:p w14:paraId="62134EBF" w14:textId="77777777" w:rsidR="006D2982" w:rsidRDefault="006D2982" w:rsidP="006D2982">
            <w:pPr>
              <w:pStyle w:val="3-"/>
            </w:pPr>
            <w:r>
              <w:tab/>
              <w:t>pthread_mutex_unlock(&amp;s_followThreadMutex);</w:t>
            </w:r>
          </w:p>
          <w:p w14:paraId="19C0CF14" w14:textId="77777777" w:rsidR="006D2982" w:rsidRDefault="006D2982" w:rsidP="006D2982">
            <w:pPr>
              <w:pStyle w:val="3-"/>
            </w:pPr>
          </w:p>
          <w:p w14:paraId="14D4F601" w14:textId="77777777" w:rsidR="006D2982" w:rsidRDefault="006D2982" w:rsidP="006D2982">
            <w:pPr>
              <w:pStyle w:val="3-"/>
            </w:pPr>
            <w:r>
              <w:rPr>
                <w:rFonts w:hint="eastAsia"/>
              </w:rPr>
              <w:lastRenderedPageBreak/>
              <w:tab/>
              <w:t>//開始</w:t>
            </w:r>
          </w:p>
          <w:p w14:paraId="48EE3FA2" w14:textId="77777777" w:rsidR="006D2982" w:rsidRDefault="006D2982" w:rsidP="006D2982">
            <w:pPr>
              <w:pStyle w:val="3-"/>
            </w:pPr>
            <w:r>
              <w:tab/>
              <w:t>printf("- begin:(F)[%d]%s -\n", thread_no, name);</w:t>
            </w:r>
          </w:p>
          <w:p w14:paraId="770BF753" w14:textId="77777777" w:rsidR="006D2982" w:rsidRDefault="006D2982" w:rsidP="006D2982">
            <w:pPr>
              <w:pStyle w:val="3-"/>
            </w:pPr>
            <w:r>
              <w:tab/>
              <w:t>fflush(stdout);</w:t>
            </w:r>
          </w:p>
          <w:p w14:paraId="211C2450" w14:textId="77777777" w:rsidR="006D2982" w:rsidRDefault="006D2982" w:rsidP="006D2982">
            <w:pPr>
              <w:pStyle w:val="3-"/>
            </w:pPr>
          </w:p>
          <w:p w14:paraId="4FA9DFF6" w14:textId="77777777" w:rsidR="006D2982" w:rsidRDefault="006D2982" w:rsidP="006D2982">
            <w:pPr>
              <w:pStyle w:val="3-"/>
            </w:pPr>
            <w:r>
              <w:rPr>
                <w:rFonts w:hint="eastAsia"/>
              </w:rPr>
              <w:tab/>
              <w:t>//継続スレッド処理完了：待機スレッドを起床</w:t>
            </w:r>
          </w:p>
          <w:p w14:paraId="4301C479" w14:textId="77777777" w:rsidR="006D2982" w:rsidRDefault="006D2982" w:rsidP="006D2982">
            <w:pPr>
              <w:pStyle w:val="3-"/>
            </w:pPr>
            <w:r>
              <w:tab/>
              <w:t>{</w:t>
            </w:r>
          </w:p>
          <w:p w14:paraId="35DB2336" w14:textId="77777777" w:rsidR="006D2982" w:rsidRDefault="006D2982" w:rsidP="006D2982">
            <w:pPr>
              <w:pStyle w:val="3-"/>
            </w:pPr>
            <w:r>
              <w:rPr>
                <w:rFonts w:hint="eastAsia"/>
              </w:rPr>
              <w:tab/>
            </w:r>
            <w:r>
              <w:rPr>
                <w:rFonts w:hint="eastAsia"/>
              </w:rPr>
              <w:tab/>
              <w:t>pthread_mutex_lock(&amp;s_followCondMutex[thread_no]);//ロック取得</w:t>
            </w:r>
          </w:p>
          <w:p w14:paraId="32E28C82" w14:textId="77777777" w:rsidR="006D2982" w:rsidRDefault="006D2982" w:rsidP="006D2982">
            <w:pPr>
              <w:pStyle w:val="3-"/>
            </w:pPr>
            <w:r>
              <w:rPr>
                <w:rFonts w:hint="eastAsia"/>
              </w:rPr>
              <w:tab/>
            </w:r>
            <w:r>
              <w:rPr>
                <w:rFonts w:hint="eastAsia"/>
              </w:rPr>
              <w:tab/>
              <w:t>s_followFinished[thread_no] = true;//後続スレッドの処理完了状態をON</w:t>
            </w:r>
          </w:p>
          <w:p w14:paraId="3835326A" w14:textId="77777777" w:rsidR="006D2982" w:rsidRDefault="006D2982" w:rsidP="006D2982">
            <w:pPr>
              <w:pStyle w:val="3-"/>
            </w:pPr>
            <w:r>
              <w:rPr>
                <w:rFonts w:hint="eastAsia"/>
              </w:rPr>
              <w:tab/>
            </w:r>
            <w:r>
              <w:rPr>
                <w:rFonts w:hint="eastAsia"/>
              </w:rPr>
              <w:tab/>
              <w:t>pthread_cond_signal(&amp;s_followCond[thread_no]);//解除待ちしているスレッドに通知</w:t>
            </w:r>
          </w:p>
          <w:p w14:paraId="6BDBE884" w14:textId="77777777" w:rsidR="006D2982" w:rsidRDefault="006D2982" w:rsidP="006D2982">
            <w:pPr>
              <w:pStyle w:val="3-"/>
            </w:pPr>
            <w:r>
              <w:rPr>
                <w:rFonts w:hint="eastAsia"/>
              </w:rPr>
              <w:tab/>
            </w:r>
            <w:r>
              <w:rPr>
                <w:rFonts w:hint="eastAsia"/>
              </w:rPr>
              <w:tab/>
              <w:t>pthread_mutex_unlock(&amp;s_followCondMutex[thread_no]);//ロック解放</w:t>
            </w:r>
          </w:p>
          <w:p w14:paraId="6E741240" w14:textId="77777777" w:rsidR="006D2982" w:rsidRDefault="006D2982" w:rsidP="006D2982">
            <w:pPr>
              <w:pStyle w:val="3-"/>
            </w:pPr>
            <w:r>
              <w:tab/>
              <w:t>}</w:t>
            </w:r>
          </w:p>
          <w:p w14:paraId="75ED1CA7" w14:textId="77777777" w:rsidR="006D2982" w:rsidRDefault="006D2982" w:rsidP="006D2982">
            <w:pPr>
              <w:pStyle w:val="3-"/>
            </w:pPr>
          </w:p>
          <w:p w14:paraId="2471392B" w14:textId="77777777" w:rsidR="006D2982" w:rsidRDefault="006D2982" w:rsidP="006D2982">
            <w:pPr>
              <w:pStyle w:val="3-"/>
            </w:pPr>
            <w:r>
              <w:rPr>
                <w:rFonts w:hint="eastAsia"/>
              </w:rPr>
              <w:tab/>
              <w:t>//処理</w:t>
            </w:r>
          </w:p>
          <w:p w14:paraId="26AADBE6" w14:textId="77777777" w:rsidR="006D2982" w:rsidRDefault="006D2982" w:rsidP="006D2982">
            <w:pPr>
              <w:pStyle w:val="3-"/>
            </w:pPr>
            <w:r>
              <w:tab/>
              <w:t>while (1)</w:t>
            </w:r>
          </w:p>
          <w:p w14:paraId="03C2BFA7" w14:textId="77777777" w:rsidR="006D2982" w:rsidRDefault="006D2982" w:rsidP="006D2982">
            <w:pPr>
              <w:pStyle w:val="3-"/>
            </w:pPr>
            <w:r>
              <w:tab/>
              <w:t>{</w:t>
            </w:r>
          </w:p>
          <w:p w14:paraId="613F2CE0" w14:textId="77777777" w:rsidR="006D2982" w:rsidRDefault="006D2982" w:rsidP="006D2982">
            <w:pPr>
              <w:pStyle w:val="3-"/>
            </w:pPr>
            <w:r>
              <w:rPr>
                <w:rFonts w:hint="eastAsia"/>
              </w:rPr>
              <w:tab/>
            </w:r>
            <w:r>
              <w:rPr>
                <w:rFonts w:hint="eastAsia"/>
              </w:rPr>
              <w:tab/>
              <w:t>//先行スレッド処理完了待ち</w:t>
            </w:r>
          </w:p>
          <w:p w14:paraId="4FA98AF4" w14:textId="77777777" w:rsidR="006D2982" w:rsidRDefault="006D2982" w:rsidP="006D2982">
            <w:pPr>
              <w:pStyle w:val="3-"/>
            </w:pPr>
            <w:r>
              <w:tab/>
            </w:r>
            <w:r>
              <w:tab/>
              <w:t>{</w:t>
            </w:r>
          </w:p>
          <w:p w14:paraId="36449CF7" w14:textId="77777777" w:rsidR="006D2982" w:rsidRDefault="006D2982" w:rsidP="006D2982">
            <w:pPr>
              <w:pStyle w:val="3-"/>
            </w:pPr>
            <w:r>
              <w:rPr>
                <w:rFonts w:hint="eastAsia"/>
              </w:rPr>
              <w:tab/>
            </w:r>
            <w:r>
              <w:rPr>
                <w:rFonts w:hint="eastAsia"/>
              </w:rPr>
              <w:tab/>
            </w:r>
            <w:r>
              <w:rPr>
                <w:rFonts w:hint="eastAsia"/>
              </w:rPr>
              <w:tab/>
              <w:t>pthread_mutex_lock(&amp;s_followCondMutex[thread_no]);//ロック取得</w:t>
            </w:r>
          </w:p>
          <w:p w14:paraId="01467FE8" w14:textId="77777777" w:rsidR="006D2982" w:rsidRDefault="006D2982" w:rsidP="006D2982">
            <w:pPr>
              <w:pStyle w:val="3-"/>
            </w:pPr>
            <w:r>
              <w:rPr>
                <w:rFonts w:hint="eastAsia"/>
              </w:rPr>
              <w:tab/>
            </w:r>
            <w:r>
              <w:rPr>
                <w:rFonts w:hint="eastAsia"/>
              </w:rPr>
              <w:tab/>
            </w:r>
            <w:r>
              <w:rPr>
                <w:rFonts w:hint="eastAsia"/>
              </w:rPr>
              <w:tab/>
              <w:t>while (s_followFinished[thread_no])//待機終了条件を満たしていない場合</w:t>
            </w:r>
          </w:p>
          <w:p w14:paraId="08A5A866" w14:textId="77777777" w:rsidR="006D2982" w:rsidRDefault="006D2982" w:rsidP="006D2982">
            <w:pPr>
              <w:pStyle w:val="3-"/>
            </w:pPr>
            <w:r>
              <w:rPr>
                <w:rFonts w:hint="eastAsia"/>
              </w:rPr>
              <w:tab/>
            </w:r>
            <w:r>
              <w:rPr>
                <w:rFonts w:hint="eastAsia"/>
              </w:rPr>
              <w:tab/>
            </w:r>
            <w:r>
              <w:rPr>
                <w:rFonts w:hint="eastAsia"/>
              </w:rPr>
              <w:tab/>
            </w:r>
            <w:r>
              <w:rPr>
                <w:rFonts w:hint="eastAsia"/>
              </w:rPr>
              <w:tab/>
              <w:t>pthread_cond_wait(&amp;s_followCond[thread_no], &amp;s_followCondMutex[thread_no]);//待機（ロック開放→待機→待機終了→ロック取得が行われる）</w:t>
            </w:r>
          </w:p>
          <w:p w14:paraId="5639FE9C" w14:textId="77777777" w:rsidR="006D2982" w:rsidRDefault="006D2982" w:rsidP="006D2982">
            <w:pPr>
              <w:pStyle w:val="3-"/>
            </w:pPr>
            <w:r>
              <w:rPr>
                <w:rFonts w:hint="eastAsia"/>
              </w:rPr>
              <w:tab/>
            </w:r>
            <w:r>
              <w:rPr>
                <w:rFonts w:hint="eastAsia"/>
              </w:rPr>
              <w:tab/>
            </w:r>
            <w:r>
              <w:rPr>
                <w:rFonts w:hint="eastAsia"/>
              </w:rPr>
              <w:tab/>
              <w:t>pthread_mutex_unlock(&amp;s_followCondMutex[thread_no]);//ロック解放</w:t>
            </w:r>
          </w:p>
          <w:p w14:paraId="09E99CCD" w14:textId="77777777" w:rsidR="006D2982" w:rsidRDefault="006D2982" w:rsidP="006D2982">
            <w:pPr>
              <w:pStyle w:val="3-"/>
            </w:pPr>
            <w:r>
              <w:tab/>
            </w:r>
            <w:r>
              <w:tab/>
              <w:t>}</w:t>
            </w:r>
          </w:p>
          <w:p w14:paraId="6231127A" w14:textId="77777777" w:rsidR="006D2982" w:rsidRDefault="006D2982" w:rsidP="006D2982">
            <w:pPr>
              <w:pStyle w:val="3-"/>
            </w:pPr>
          </w:p>
          <w:p w14:paraId="0F9EC065" w14:textId="77777777" w:rsidR="006D2982" w:rsidRDefault="006D2982" w:rsidP="006D2982">
            <w:pPr>
              <w:pStyle w:val="3-"/>
            </w:pPr>
            <w:r>
              <w:rPr>
                <w:rFonts w:hint="eastAsia"/>
              </w:rPr>
              <w:tab/>
            </w:r>
            <w:r>
              <w:rPr>
                <w:rFonts w:hint="eastAsia"/>
              </w:rPr>
              <w:tab/>
              <w:t>//終了確認</w:t>
            </w:r>
          </w:p>
          <w:p w14:paraId="58478FA6" w14:textId="77777777" w:rsidR="006D2982" w:rsidRDefault="006D2982" w:rsidP="006D2982">
            <w:pPr>
              <w:pStyle w:val="3-"/>
            </w:pPr>
            <w:r>
              <w:tab/>
            </w:r>
            <w:r>
              <w:tab/>
              <w:t>if (s_IsQuirProiorThread)</w:t>
            </w:r>
          </w:p>
          <w:p w14:paraId="4C5EAC8B" w14:textId="77777777" w:rsidR="006D2982" w:rsidRDefault="006D2982" w:rsidP="006D2982">
            <w:pPr>
              <w:pStyle w:val="3-"/>
            </w:pPr>
            <w:r>
              <w:tab/>
            </w:r>
            <w:r>
              <w:tab/>
              <w:t>{</w:t>
            </w:r>
          </w:p>
          <w:p w14:paraId="670E3725" w14:textId="77777777" w:rsidR="006D2982" w:rsidRDefault="006D2982" w:rsidP="006D2982">
            <w:pPr>
              <w:pStyle w:val="3-"/>
            </w:pPr>
            <w:r>
              <w:rPr>
                <w:rFonts w:hint="eastAsia"/>
              </w:rPr>
              <w:tab/>
            </w:r>
            <w:r>
              <w:rPr>
                <w:rFonts w:hint="eastAsia"/>
              </w:rPr>
              <w:tab/>
            </w:r>
            <w:r>
              <w:rPr>
                <w:rFonts w:hint="eastAsia"/>
              </w:rPr>
              <w:tab/>
              <w:t>//処理終了</w:t>
            </w:r>
          </w:p>
          <w:p w14:paraId="276680CD" w14:textId="77777777" w:rsidR="006D2982" w:rsidRDefault="006D2982" w:rsidP="006D2982">
            <w:pPr>
              <w:pStyle w:val="3-"/>
            </w:pPr>
            <w:r>
              <w:tab/>
            </w:r>
            <w:r>
              <w:tab/>
            </w:r>
            <w:r>
              <w:tab/>
              <w:t>printf("(F)[%d]%s: [QUIT]\n", thread_no, name);</w:t>
            </w:r>
          </w:p>
          <w:p w14:paraId="226803B4" w14:textId="77777777" w:rsidR="006D2982" w:rsidRDefault="006D2982" w:rsidP="006D2982">
            <w:pPr>
              <w:pStyle w:val="3-"/>
            </w:pPr>
            <w:r>
              <w:tab/>
            </w:r>
            <w:r>
              <w:tab/>
            </w:r>
            <w:r>
              <w:tab/>
              <w:t>fflush(stdout);</w:t>
            </w:r>
          </w:p>
          <w:p w14:paraId="0B62D1F5" w14:textId="77777777" w:rsidR="006D2982" w:rsidRDefault="006D2982" w:rsidP="006D2982">
            <w:pPr>
              <w:pStyle w:val="3-"/>
            </w:pPr>
            <w:r>
              <w:tab/>
            </w:r>
            <w:r>
              <w:tab/>
            </w:r>
            <w:r>
              <w:tab/>
            </w:r>
          </w:p>
          <w:p w14:paraId="691D5501" w14:textId="77777777" w:rsidR="006D2982" w:rsidRDefault="006D2982" w:rsidP="006D2982">
            <w:pPr>
              <w:pStyle w:val="3-"/>
            </w:pPr>
            <w:r>
              <w:rPr>
                <w:rFonts w:hint="eastAsia"/>
              </w:rPr>
              <w:tab/>
            </w:r>
            <w:r>
              <w:rPr>
                <w:rFonts w:hint="eastAsia"/>
              </w:rPr>
              <w:tab/>
            </w:r>
            <w:r>
              <w:rPr>
                <w:rFonts w:hint="eastAsia"/>
              </w:rPr>
              <w:tab/>
              <w:t>//継続スレッド処理完了：待機スレッドを起床</w:t>
            </w:r>
          </w:p>
          <w:p w14:paraId="2552FFA0" w14:textId="77777777" w:rsidR="006D2982" w:rsidRDefault="006D2982" w:rsidP="006D2982">
            <w:pPr>
              <w:pStyle w:val="3-"/>
            </w:pPr>
            <w:r>
              <w:tab/>
            </w:r>
            <w:r>
              <w:tab/>
            </w:r>
            <w:r>
              <w:tab/>
              <w:t>{</w:t>
            </w:r>
          </w:p>
          <w:p w14:paraId="7C25650E" w14:textId="77777777" w:rsidR="006D2982" w:rsidRDefault="006D2982" w:rsidP="006D2982">
            <w:pPr>
              <w:pStyle w:val="3-"/>
            </w:pPr>
            <w:r>
              <w:rPr>
                <w:rFonts w:hint="eastAsia"/>
              </w:rPr>
              <w:tab/>
            </w:r>
            <w:r>
              <w:rPr>
                <w:rFonts w:hint="eastAsia"/>
              </w:rPr>
              <w:tab/>
            </w:r>
            <w:r>
              <w:rPr>
                <w:rFonts w:hint="eastAsia"/>
              </w:rPr>
              <w:tab/>
            </w:r>
            <w:r>
              <w:rPr>
                <w:rFonts w:hint="eastAsia"/>
              </w:rPr>
              <w:tab/>
              <w:t>pthread_mutex_lock(&amp;s_followCondMutex[thread_no]);//ロック取得</w:t>
            </w:r>
          </w:p>
          <w:p w14:paraId="41A2B250" w14:textId="77777777" w:rsidR="006D2982" w:rsidRDefault="006D2982" w:rsidP="006D2982">
            <w:pPr>
              <w:pStyle w:val="3-"/>
            </w:pPr>
            <w:r>
              <w:rPr>
                <w:rFonts w:hint="eastAsia"/>
              </w:rPr>
              <w:tab/>
            </w:r>
            <w:r>
              <w:rPr>
                <w:rFonts w:hint="eastAsia"/>
              </w:rPr>
              <w:tab/>
            </w:r>
            <w:r>
              <w:rPr>
                <w:rFonts w:hint="eastAsia"/>
              </w:rPr>
              <w:tab/>
            </w:r>
            <w:r>
              <w:rPr>
                <w:rFonts w:hint="eastAsia"/>
              </w:rPr>
              <w:tab/>
              <w:t>s_followFinished[thread_no] = true;//後続スレッドの処理完了状態をON</w:t>
            </w:r>
          </w:p>
          <w:p w14:paraId="199F7404" w14:textId="77777777" w:rsidR="006D2982" w:rsidRDefault="006D2982" w:rsidP="006D2982">
            <w:pPr>
              <w:pStyle w:val="3-"/>
            </w:pPr>
            <w:r>
              <w:rPr>
                <w:rFonts w:hint="eastAsia"/>
              </w:rPr>
              <w:tab/>
            </w:r>
            <w:r>
              <w:rPr>
                <w:rFonts w:hint="eastAsia"/>
              </w:rPr>
              <w:tab/>
            </w:r>
            <w:r>
              <w:rPr>
                <w:rFonts w:hint="eastAsia"/>
              </w:rPr>
              <w:tab/>
            </w:r>
            <w:r>
              <w:rPr>
                <w:rFonts w:hint="eastAsia"/>
              </w:rPr>
              <w:tab/>
              <w:t>pthread_cond_signal(&amp;s_followCond[thread_no]);//解除待ちしているスレッドに通知</w:t>
            </w:r>
          </w:p>
          <w:p w14:paraId="153285D6" w14:textId="77777777" w:rsidR="006D2982" w:rsidRDefault="006D2982" w:rsidP="006D2982">
            <w:pPr>
              <w:pStyle w:val="3-"/>
            </w:pPr>
            <w:r>
              <w:rPr>
                <w:rFonts w:hint="eastAsia"/>
              </w:rPr>
              <w:tab/>
            </w:r>
            <w:r>
              <w:rPr>
                <w:rFonts w:hint="eastAsia"/>
              </w:rPr>
              <w:tab/>
            </w:r>
            <w:r>
              <w:rPr>
                <w:rFonts w:hint="eastAsia"/>
              </w:rPr>
              <w:tab/>
            </w:r>
            <w:r>
              <w:rPr>
                <w:rFonts w:hint="eastAsia"/>
              </w:rPr>
              <w:tab/>
              <w:t>pthread_mutex_unlock(&amp;s_followCondMutex[thread_no]);//ロック解放</w:t>
            </w:r>
          </w:p>
          <w:p w14:paraId="4E45280D" w14:textId="77777777" w:rsidR="006D2982" w:rsidRDefault="006D2982" w:rsidP="006D2982">
            <w:pPr>
              <w:pStyle w:val="3-"/>
            </w:pPr>
            <w:r>
              <w:tab/>
            </w:r>
            <w:r>
              <w:tab/>
            </w:r>
            <w:r>
              <w:tab/>
              <w:t>}</w:t>
            </w:r>
          </w:p>
          <w:p w14:paraId="4E1E553C" w14:textId="77777777" w:rsidR="006D2982" w:rsidRDefault="006D2982" w:rsidP="006D2982">
            <w:pPr>
              <w:pStyle w:val="3-"/>
            </w:pPr>
            <w:r>
              <w:tab/>
            </w:r>
            <w:r>
              <w:tab/>
            </w:r>
            <w:r>
              <w:tab/>
            </w:r>
          </w:p>
          <w:p w14:paraId="7CB8C8D1" w14:textId="77777777" w:rsidR="006D2982" w:rsidRDefault="006D2982" w:rsidP="006D2982">
            <w:pPr>
              <w:pStyle w:val="3-"/>
            </w:pPr>
            <w:r>
              <w:tab/>
            </w:r>
            <w:r>
              <w:tab/>
            </w:r>
            <w:r>
              <w:tab/>
              <w:t>break;</w:t>
            </w:r>
          </w:p>
          <w:p w14:paraId="57FCFAF4" w14:textId="77777777" w:rsidR="006D2982" w:rsidRDefault="006D2982" w:rsidP="006D2982">
            <w:pPr>
              <w:pStyle w:val="3-"/>
            </w:pPr>
            <w:r>
              <w:tab/>
            </w:r>
            <w:r>
              <w:tab/>
              <w:t>}</w:t>
            </w:r>
          </w:p>
          <w:p w14:paraId="1F343464" w14:textId="77777777" w:rsidR="006D2982" w:rsidRDefault="006D2982" w:rsidP="006D2982">
            <w:pPr>
              <w:pStyle w:val="3-"/>
            </w:pPr>
          </w:p>
          <w:p w14:paraId="30CA9A53" w14:textId="77777777" w:rsidR="006D2982" w:rsidRDefault="006D2982" w:rsidP="006D2982">
            <w:pPr>
              <w:pStyle w:val="3-"/>
            </w:pPr>
            <w:r>
              <w:rPr>
                <w:rFonts w:hint="eastAsia"/>
              </w:rPr>
              <w:tab/>
            </w:r>
            <w:r>
              <w:rPr>
                <w:rFonts w:hint="eastAsia"/>
              </w:rPr>
              <w:tab/>
              <w:t>//データ表示（前）</w:t>
            </w:r>
          </w:p>
          <w:p w14:paraId="678F2C41" w14:textId="77777777" w:rsidR="006D2982" w:rsidRDefault="006D2982" w:rsidP="006D2982">
            <w:pPr>
              <w:pStyle w:val="3-"/>
            </w:pPr>
            <w:r>
              <w:tab/>
            </w:r>
            <w:r>
              <w:tab/>
              <w:t>printf("(F)[%d]%s: [BEFORE] commonData=%d, tlsData=%d\n", thread_no, name, s_commonData, s_tlsData);</w:t>
            </w:r>
          </w:p>
          <w:p w14:paraId="7AA1AC1A" w14:textId="77777777" w:rsidR="006D2982" w:rsidRDefault="006D2982" w:rsidP="006D2982">
            <w:pPr>
              <w:pStyle w:val="3-"/>
            </w:pPr>
            <w:r>
              <w:tab/>
            </w:r>
            <w:r>
              <w:tab/>
              <w:t>fflush(stdout);</w:t>
            </w:r>
          </w:p>
          <w:p w14:paraId="27545044" w14:textId="77777777" w:rsidR="006D2982" w:rsidRDefault="006D2982" w:rsidP="006D2982">
            <w:pPr>
              <w:pStyle w:val="3-"/>
            </w:pPr>
          </w:p>
          <w:p w14:paraId="68980D0E" w14:textId="77777777" w:rsidR="006D2982" w:rsidRDefault="006D2982" w:rsidP="006D2982">
            <w:pPr>
              <w:pStyle w:val="3-"/>
            </w:pPr>
            <w:r>
              <w:rPr>
                <w:rFonts w:hint="eastAsia"/>
              </w:rPr>
              <w:tab/>
            </w:r>
            <w:r>
              <w:rPr>
                <w:rFonts w:hint="eastAsia"/>
              </w:rPr>
              <w:tab/>
              <w:t>//データ取得</w:t>
            </w:r>
          </w:p>
          <w:p w14:paraId="2C39AF73" w14:textId="77777777" w:rsidR="006D2982" w:rsidRDefault="006D2982" w:rsidP="006D2982">
            <w:pPr>
              <w:pStyle w:val="3-"/>
            </w:pPr>
            <w:r>
              <w:tab/>
            </w:r>
            <w:r>
              <w:tab/>
              <w:t>int common_data = s_commonData;</w:t>
            </w:r>
          </w:p>
          <w:p w14:paraId="3C0C8EB1" w14:textId="77777777" w:rsidR="006D2982" w:rsidRDefault="006D2982" w:rsidP="006D2982">
            <w:pPr>
              <w:pStyle w:val="3-"/>
            </w:pPr>
            <w:r>
              <w:tab/>
            </w:r>
            <w:r>
              <w:tab/>
              <w:t>int tls_data = s_tlsData;</w:t>
            </w:r>
          </w:p>
          <w:p w14:paraId="48CAF3D1" w14:textId="77777777" w:rsidR="006D2982" w:rsidRDefault="006D2982" w:rsidP="006D2982">
            <w:pPr>
              <w:pStyle w:val="3-"/>
            </w:pPr>
          </w:p>
          <w:p w14:paraId="2CF878C3" w14:textId="77777777" w:rsidR="006D2982" w:rsidRDefault="006D2982" w:rsidP="006D2982">
            <w:pPr>
              <w:pStyle w:val="3-"/>
            </w:pPr>
            <w:r>
              <w:rPr>
                <w:rFonts w:hint="eastAsia"/>
              </w:rPr>
              <w:tab/>
            </w:r>
            <w:r>
              <w:rPr>
                <w:rFonts w:hint="eastAsia"/>
              </w:rPr>
              <w:tab/>
              <w:t>//データ更新</w:t>
            </w:r>
          </w:p>
          <w:p w14:paraId="533D9087" w14:textId="77777777" w:rsidR="006D2982" w:rsidRDefault="006D2982" w:rsidP="006D2982">
            <w:pPr>
              <w:pStyle w:val="3-"/>
            </w:pPr>
            <w:r>
              <w:tab/>
            </w:r>
            <w:r>
              <w:tab/>
              <w:t>++tls_data;</w:t>
            </w:r>
          </w:p>
          <w:p w14:paraId="7BDE7404" w14:textId="77777777" w:rsidR="006D2982" w:rsidRDefault="006D2982" w:rsidP="006D2982">
            <w:pPr>
              <w:pStyle w:val="3-"/>
            </w:pPr>
          </w:p>
          <w:p w14:paraId="2015A9A7" w14:textId="77777777" w:rsidR="006D2982" w:rsidRDefault="006D2982" w:rsidP="006D2982">
            <w:pPr>
              <w:pStyle w:val="3-"/>
            </w:pPr>
            <w:r>
              <w:rPr>
                <w:rFonts w:hint="eastAsia"/>
              </w:rPr>
              <w:tab/>
            </w:r>
            <w:r>
              <w:rPr>
                <w:rFonts w:hint="eastAsia"/>
              </w:rPr>
              <w:tab/>
              <w:t>//若干ランダムでスリープ（0～500 msec）</w:t>
            </w:r>
          </w:p>
          <w:p w14:paraId="7A1A2A3B" w14:textId="77777777" w:rsidR="006D2982" w:rsidRDefault="006D2982" w:rsidP="006D2982">
            <w:pPr>
              <w:pStyle w:val="3-"/>
            </w:pPr>
            <w:r>
              <w:tab/>
            </w:r>
            <w:r>
              <w:tab/>
              <w:t>usleep((rand() % 500) * 1000);</w:t>
            </w:r>
          </w:p>
          <w:p w14:paraId="58D30CF9" w14:textId="77777777" w:rsidR="006D2982" w:rsidRDefault="006D2982" w:rsidP="006D2982">
            <w:pPr>
              <w:pStyle w:val="3-"/>
            </w:pPr>
          </w:p>
          <w:p w14:paraId="33A589E5" w14:textId="77777777" w:rsidR="006D2982" w:rsidRDefault="006D2982" w:rsidP="006D2982">
            <w:pPr>
              <w:pStyle w:val="3-"/>
            </w:pPr>
            <w:r>
              <w:rPr>
                <w:rFonts w:hint="eastAsia"/>
              </w:rPr>
              <w:tab/>
            </w:r>
            <w:r>
              <w:rPr>
                <w:rFonts w:hint="eastAsia"/>
              </w:rPr>
              <w:tab/>
              <w:t>//データ書き戻し</w:t>
            </w:r>
          </w:p>
          <w:p w14:paraId="70A7DD12" w14:textId="77777777" w:rsidR="006D2982" w:rsidRDefault="006D2982" w:rsidP="006D2982">
            <w:pPr>
              <w:pStyle w:val="3-"/>
            </w:pPr>
            <w:r>
              <w:tab/>
            </w:r>
            <w:r>
              <w:tab/>
              <w:t>s_tlsData = tls_data;</w:t>
            </w:r>
          </w:p>
          <w:p w14:paraId="72D8F54B" w14:textId="77777777" w:rsidR="006D2982" w:rsidRDefault="006D2982" w:rsidP="006D2982">
            <w:pPr>
              <w:pStyle w:val="3-"/>
            </w:pPr>
          </w:p>
          <w:p w14:paraId="084744E5" w14:textId="77777777" w:rsidR="006D2982" w:rsidRDefault="006D2982" w:rsidP="006D2982">
            <w:pPr>
              <w:pStyle w:val="3-"/>
            </w:pPr>
            <w:r>
              <w:rPr>
                <w:rFonts w:hint="eastAsia"/>
              </w:rPr>
              <w:tab/>
            </w:r>
            <w:r>
              <w:rPr>
                <w:rFonts w:hint="eastAsia"/>
              </w:rPr>
              <w:tab/>
              <w:t>//データ表示（後）</w:t>
            </w:r>
          </w:p>
          <w:p w14:paraId="312AC867" w14:textId="77777777" w:rsidR="006D2982" w:rsidRDefault="006D2982" w:rsidP="006D2982">
            <w:pPr>
              <w:pStyle w:val="3-"/>
            </w:pPr>
            <w:r>
              <w:tab/>
            </w:r>
            <w:r>
              <w:tab/>
              <w:t>printf("(F)[%d]%s: [AFTER]  commonData=%d, tlsData=%d\n", thread_no, name, s_commonData, s_tlsData);</w:t>
            </w:r>
          </w:p>
          <w:p w14:paraId="5156EEA2" w14:textId="77777777" w:rsidR="006D2982" w:rsidRDefault="006D2982" w:rsidP="006D2982">
            <w:pPr>
              <w:pStyle w:val="3-"/>
            </w:pPr>
            <w:r>
              <w:tab/>
            </w:r>
            <w:r>
              <w:tab/>
              <w:t>fflush(stdout);</w:t>
            </w:r>
          </w:p>
          <w:p w14:paraId="0F0DA72E" w14:textId="77777777" w:rsidR="006D2982" w:rsidRDefault="006D2982" w:rsidP="006D2982">
            <w:pPr>
              <w:pStyle w:val="3-"/>
            </w:pPr>
            <w:r>
              <w:tab/>
            </w:r>
            <w:r>
              <w:tab/>
            </w:r>
          </w:p>
          <w:p w14:paraId="19D33986" w14:textId="77777777" w:rsidR="006D2982" w:rsidRDefault="006D2982" w:rsidP="006D2982">
            <w:pPr>
              <w:pStyle w:val="3-"/>
            </w:pPr>
            <w:r>
              <w:rPr>
                <w:rFonts w:hint="eastAsia"/>
              </w:rPr>
              <w:tab/>
            </w:r>
            <w:r>
              <w:rPr>
                <w:rFonts w:hint="eastAsia"/>
              </w:rPr>
              <w:tab/>
              <w:t>//継続スレッド処理完了：待機スレッドを起床</w:t>
            </w:r>
          </w:p>
          <w:p w14:paraId="57528ACB" w14:textId="77777777" w:rsidR="006D2982" w:rsidRDefault="006D2982" w:rsidP="006D2982">
            <w:pPr>
              <w:pStyle w:val="3-"/>
            </w:pPr>
            <w:r>
              <w:tab/>
            </w:r>
            <w:r>
              <w:tab/>
              <w:t>{</w:t>
            </w:r>
          </w:p>
          <w:p w14:paraId="14A361AB" w14:textId="77777777" w:rsidR="006D2982" w:rsidRDefault="006D2982" w:rsidP="006D2982">
            <w:pPr>
              <w:pStyle w:val="3-"/>
            </w:pPr>
            <w:r>
              <w:rPr>
                <w:rFonts w:hint="eastAsia"/>
              </w:rPr>
              <w:lastRenderedPageBreak/>
              <w:tab/>
            </w:r>
            <w:r>
              <w:rPr>
                <w:rFonts w:hint="eastAsia"/>
              </w:rPr>
              <w:tab/>
            </w:r>
            <w:r>
              <w:rPr>
                <w:rFonts w:hint="eastAsia"/>
              </w:rPr>
              <w:tab/>
              <w:t>pthread_mutex_lock(&amp;s_followCondMutex[thread_no]);//ロック取得</w:t>
            </w:r>
          </w:p>
          <w:p w14:paraId="5AE6A161" w14:textId="77777777" w:rsidR="006D2982" w:rsidRDefault="006D2982" w:rsidP="006D2982">
            <w:pPr>
              <w:pStyle w:val="3-"/>
            </w:pPr>
            <w:r>
              <w:rPr>
                <w:rFonts w:hint="eastAsia"/>
              </w:rPr>
              <w:tab/>
            </w:r>
            <w:r>
              <w:rPr>
                <w:rFonts w:hint="eastAsia"/>
              </w:rPr>
              <w:tab/>
            </w:r>
            <w:r>
              <w:rPr>
                <w:rFonts w:hint="eastAsia"/>
              </w:rPr>
              <w:tab/>
              <w:t>s_followFinished[thread_no] = true;//後続スレッドの処理完了状態をON</w:t>
            </w:r>
          </w:p>
          <w:p w14:paraId="5CC9F249" w14:textId="77777777" w:rsidR="006D2982" w:rsidRDefault="006D2982" w:rsidP="006D2982">
            <w:pPr>
              <w:pStyle w:val="3-"/>
            </w:pPr>
            <w:r>
              <w:rPr>
                <w:rFonts w:hint="eastAsia"/>
              </w:rPr>
              <w:tab/>
            </w:r>
            <w:r>
              <w:rPr>
                <w:rFonts w:hint="eastAsia"/>
              </w:rPr>
              <w:tab/>
            </w:r>
            <w:r>
              <w:rPr>
                <w:rFonts w:hint="eastAsia"/>
              </w:rPr>
              <w:tab/>
              <w:t>pthread_cond_signal(&amp;s_followCond[thread_no]);//解除待ちしているスレッドに通知</w:t>
            </w:r>
          </w:p>
          <w:p w14:paraId="4A60B183" w14:textId="77777777" w:rsidR="006D2982" w:rsidRDefault="006D2982" w:rsidP="006D2982">
            <w:pPr>
              <w:pStyle w:val="3-"/>
            </w:pPr>
            <w:r>
              <w:rPr>
                <w:rFonts w:hint="eastAsia"/>
              </w:rPr>
              <w:tab/>
            </w:r>
            <w:r>
              <w:rPr>
                <w:rFonts w:hint="eastAsia"/>
              </w:rPr>
              <w:tab/>
            </w:r>
            <w:r>
              <w:rPr>
                <w:rFonts w:hint="eastAsia"/>
              </w:rPr>
              <w:tab/>
              <w:t>pthread_mutex_unlock(&amp;s_followCondMutex[thread_no]);//ロック取得</w:t>
            </w:r>
          </w:p>
          <w:p w14:paraId="7A86C401" w14:textId="77777777" w:rsidR="006D2982" w:rsidRDefault="006D2982" w:rsidP="006D2982">
            <w:pPr>
              <w:pStyle w:val="3-"/>
            </w:pPr>
            <w:r>
              <w:tab/>
            </w:r>
            <w:r>
              <w:tab/>
              <w:t>}</w:t>
            </w:r>
          </w:p>
          <w:p w14:paraId="1F1A5D44" w14:textId="77777777" w:rsidR="006D2982" w:rsidRDefault="006D2982" w:rsidP="006D2982">
            <w:pPr>
              <w:pStyle w:val="3-"/>
            </w:pPr>
          </w:p>
          <w:p w14:paraId="5178B9C4" w14:textId="77777777" w:rsidR="006D2982" w:rsidRDefault="006D2982" w:rsidP="006D2982">
            <w:pPr>
              <w:pStyle w:val="3-"/>
            </w:pPr>
            <w:r>
              <w:rPr>
                <w:rFonts w:hint="eastAsia"/>
              </w:rPr>
              <w:tab/>
            </w:r>
            <w:r>
              <w:rPr>
                <w:rFonts w:hint="eastAsia"/>
              </w:rPr>
              <w:tab/>
              <w:t>//スレッド切り替えのためのスリープ</w:t>
            </w:r>
          </w:p>
          <w:p w14:paraId="1F7B79A9" w14:textId="77777777" w:rsidR="006D2982" w:rsidRDefault="006D2982" w:rsidP="006D2982">
            <w:pPr>
              <w:pStyle w:val="3-"/>
            </w:pPr>
            <w:r>
              <w:tab/>
            </w:r>
            <w:r>
              <w:tab/>
              <w:t>usleep(0);</w:t>
            </w:r>
          </w:p>
          <w:p w14:paraId="5EF6F99F" w14:textId="77777777" w:rsidR="006D2982" w:rsidRDefault="006D2982" w:rsidP="006D2982">
            <w:pPr>
              <w:pStyle w:val="3-"/>
            </w:pPr>
            <w:r>
              <w:rPr>
                <w:rFonts w:hint="eastAsia"/>
              </w:rPr>
              <w:tab/>
              <w:t>//</w:t>
            </w:r>
            <w:r>
              <w:rPr>
                <w:rFonts w:hint="eastAsia"/>
              </w:rPr>
              <w:tab/>
              <w:t>//スレッド切り替え</w:t>
            </w:r>
          </w:p>
          <w:p w14:paraId="43D32F90" w14:textId="77777777" w:rsidR="006D2982" w:rsidRDefault="006D2982" w:rsidP="006D2982">
            <w:pPr>
              <w:pStyle w:val="3-"/>
            </w:pPr>
            <w:r>
              <w:rPr>
                <w:rFonts w:hint="eastAsia"/>
              </w:rPr>
              <w:tab/>
              <w:t>//</w:t>
            </w:r>
            <w:r>
              <w:rPr>
                <w:rFonts w:hint="eastAsia"/>
              </w:rPr>
              <w:tab/>
              <w:t>sched_yield();//同じ優先度の他のスレッドに切り替え</w:t>
            </w:r>
          </w:p>
          <w:p w14:paraId="17D4893F" w14:textId="77777777" w:rsidR="006D2982" w:rsidRDefault="006D2982" w:rsidP="006D2982">
            <w:pPr>
              <w:pStyle w:val="3-"/>
            </w:pPr>
            <w:r>
              <w:tab/>
              <w:t>}</w:t>
            </w:r>
          </w:p>
          <w:p w14:paraId="4FA1F8DF" w14:textId="77777777" w:rsidR="006D2982" w:rsidRDefault="006D2982" w:rsidP="006D2982">
            <w:pPr>
              <w:pStyle w:val="3-"/>
            </w:pPr>
          </w:p>
          <w:p w14:paraId="13D56BB1" w14:textId="77777777" w:rsidR="006D2982" w:rsidRDefault="006D2982" w:rsidP="006D2982">
            <w:pPr>
              <w:pStyle w:val="3-"/>
            </w:pPr>
            <w:r>
              <w:rPr>
                <w:rFonts w:hint="eastAsia"/>
              </w:rPr>
              <w:tab/>
              <w:t>//終了</w:t>
            </w:r>
          </w:p>
          <w:p w14:paraId="7D910F42" w14:textId="77777777" w:rsidR="006D2982" w:rsidRDefault="006D2982" w:rsidP="006D2982">
            <w:pPr>
              <w:pStyle w:val="3-"/>
            </w:pPr>
            <w:r>
              <w:tab/>
              <w:t>printf("- end:(F)[%d]%s -\n", thread_no, name);</w:t>
            </w:r>
          </w:p>
          <w:p w14:paraId="41034C64" w14:textId="77777777" w:rsidR="006D2982" w:rsidRDefault="006D2982" w:rsidP="006D2982">
            <w:pPr>
              <w:pStyle w:val="3-"/>
            </w:pPr>
            <w:r>
              <w:tab/>
              <w:t>fflush(stdout);</w:t>
            </w:r>
          </w:p>
          <w:p w14:paraId="36966415" w14:textId="77777777" w:rsidR="006D2982" w:rsidRDefault="006D2982" w:rsidP="006D2982">
            <w:pPr>
              <w:pStyle w:val="3-"/>
            </w:pPr>
            <w:r>
              <w:tab/>
              <w:t>return 0;</w:t>
            </w:r>
          </w:p>
          <w:p w14:paraId="428A459B" w14:textId="77777777" w:rsidR="006D2982" w:rsidRDefault="006D2982" w:rsidP="006D2982">
            <w:pPr>
              <w:pStyle w:val="3-"/>
            </w:pPr>
            <w:r>
              <w:t>}</w:t>
            </w:r>
          </w:p>
          <w:p w14:paraId="4D9D2C31" w14:textId="77777777" w:rsidR="006D2982" w:rsidRDefault="006D2982" w:rsidP="006D2982">
            <w:pPr>
              <w:pStyle w:val="3-"/>
            </w:pPr>
          </w:p>
          <w:p w14:paraId="21B52852" w14:textId="77777777" w:rsidR="006D2982" w:rsidRDefault="006D2982" w:rsidP="006D2982">
            <w:pPr>
              <w:pStyle w:val="3-"/>
            </w:pPr>
          </w:p>
          <w:p w14:paraId="3DD8A76F" w14:textId="77777777" w:rsidR="006D2982" w:rsidRDefault="006D2982" w:rsidP="006D2982">
            <w:pPr>
              <w:pStyle w:val="3-"/>
            </w:pPr>
            <w:r>
              <w:rPr>
                <w:rFonts w:hint="eastAsia"/>
              </w:rPr>
              <w:t>//テスト</w:t>
            </w:r>
          </w:p>
          <w:p w14:paraId="3B9C1867" w14:textId="77777777" w:rsidR="006D2982" w:rsidRDefault="006D2982" w:rsidP="006D2982">
            <w:pPr>
              <w:pStyle w:val="3-"/>
            </w:pPr>
            <w:r>
              <w:t>int main(const int argc, const char* argv[])</w:t>
            </w:r>
          </w:p>
          <w:p w14:paraId="6E610168" w14:textId="77777777" w:rsidR="006D2982" w:rsidRDefault="006D2982" w:rsidP="006D2982">
            <w:pPr>
              <w:pStyle w:val="3-"/>
            </w:pPr>
            <w:r>
              <w:t>{</w:t>
            </w:r>
          </w:p>
          <w:p w14:paraId="1A7FD264" w14:textId="77777777" w:rsidR="006D2982" w:rsidRDefault="006D2982" w:rsidP="006D2982">
            <w:pPr>
              <w:pStyle w:val="3-"/>
            </w:pPr>
            <w:r>
              <w:rPr>
                <w:rFonts w:hint="eastAsia"/>
              </w:rPr>
              <w:tab/>
              <w:t>//条件変数＆ミューテックス生成</w:t>
            </w:r>
          </w:p>
          <w:p w14:paraId="34B7177A" w14:textId="77777777" w:rsidR="006D2982" w:rsidRDefault="006D2982" w:rsidP="006D2982">
            <w:pPr>
              <w:pStyle w:val="3-"/>
            </w:pPr>
            <w:r>
              <w:rPr>
                <w:rFonts w:hint="eastAsia"/>
              </w:rPr>
              <w:tab/>
              <w:t>//※PTHREAD_COND_INITIALIZER, PTHREAD_MUTEX_INITIALIZER で初期化している場合は不要</w:t>
            </w:r>
          </w:p>
          <w:p w14:paraId="6F0C724B" w14:textId="77777777" w:rsidR="006D2982" w:rsidRDefault="006D2982" w:rsidP="006D2982">
            <w:pPr>
              <w:pStyle w:val="3-"/>
            </w:pPr>
            <w:r>
              <w:tab/>
              <w:t>{</w:t>
            </w:r>
          </w:p>
          <w:p w14:paraId="4B899251" w14:textId="77777777" w:rsidR="006D2982" w:rsidRDefault="006D2982" w:rsidP="006D2982">
            <w:pPr>
              <w:pStyle w:val="3-"/>
            </w:pPr>
            <w:r>
              <w:tab/>
            </w:r>
            <w:r>
              <w:tab/>
              <w:t>for(int i = 0; i &lt; FOLLOW_THREAD_MAX; ++i)</w:t>
            </w:r>
          </w:p>
          <w:p w14:paraId="77BF1CFE" w14:textId="77777777" w:rsidR="006D2982" w:rsidRDefault="006D2982" w:rsidP="006D2982">
            <w:pPr>
              <w:pStyle w:val="3-"/>
            </w:pPr>
            <w:r>
              <w:tab/>
            </w:r>
            <w:r>
              <w:tab/>
              <w:t>{</w:t>
            </w:r>
          </w:p>
          <w:p w14:paraId="79C827DE" w14:textId="77777777" w:rsidR="006D2982" w:rsidRDefault="006D2982" w:rsidP="006D2982">
            <w:pPr>
              <w:pStyle w:val="3-"/>
            </w:pPr>
            <w:r>
              <w:tab/>
            </w:r>
            <w:r>
              <w:tab/>
            </w:r>
            <w:r>
              <w:tab/>
              <w:t>pthread_cond_init(&amp;s_followCond[i], NULL);</w:t>
            </w:r>
          </w:p>
          <w:p w14:paraId="0EAE698F" w14:textId="77777777" w:rsidR="006D2982" w:rsidRDefault="006D2982" w:rsidP="006D2982">
            <w:pPr>
              <w:pStyle w:val="3-"/>
            </w:pPr>
            <w:r>
              <w:tab/>
            </w:r>
            <w:r>
              <w:tab/>
            </w:r>
            <w:r>
              <w:tab/>
              <w:t>pthread_mutex_init(&amp;s_followCondMutex[i], NULL);</w:t>
            </w:r>
          </w:p>
          <w:p w14:paraId="54145ACE" w14:textId="77777777" w:rsidR="006D2982" w:rsidRDefault="006D2982" w:rsidP="006D2982">
            <w:pPr>
              <w:pStyle w:val="3-"/>
            </w:pPr>
            <w:r>
              <w:tab/>
            </w:r>
            <w:r>
              <w:tab/>
              <w:t>}</w:t>
            </w:r>
          </w:p>
          <w:p w14:paraId="2BEC7218" w14:textId="77777777" w:rsidR="006D2982" w:rsidRDefault="006D2982" w:rsidP="006D2982">
            <w:pPr>
              <w:pStyle w:val="3-"/>
            </w:pPr>
            <w:r>
              <w:tab/>
              <w:t>}</w:t>
            </w:r>
          </w:p>
          <w:p w14:paraId="28E1D3B8" w14:textId="77777777" w:rsidR="006D2982" w:rsidRDefault="006D2982" w:rsidP="006D2982">
            <w:pPr>
              <w:pStyle w:val="3-"/>
            </w:pPr>
            <w:r>
              <w:tab/>
            </w:r>
          </w:p>
          <w:p w14:paraId="7A83FAE1" w14:textId="77777777" w:rsidR="006D2982" w:rsidRDefault="006D2982" w:rsidP="006D2982">
            <w:pPr>
              <w:pStyle w:val="3-"/>
            </w:pPr>
            <w:r>
              <w:rPr>
                <w:rFonts w:hint="eastAsia"/>
              </w:rPr>
              <w:tab/>
              <w:t>//スレッド作成</w:t>
            </w:r>
          </w:p>
          <w:p w14:paraId="343C7D0E" w14:textId="77777777" w:rsidR="006D2982" w:rsidRDefault="006D2982" w:rsidP="006D2982">
            <w:pPr>
              <w:pStyle w:val="3-"/>
            </w:pPr>
            <w:r>
              <w:tab/>
              <w:t>static const int FOLLOW_THREAD_NUM = 5;</w:t>
            </w:r>
          </w:p>
          <w:p w14:paraId="0F964A8B" w14:textId="77777777" w:rsidR="006D2982" w:rsidRDefault="006D2982" w:rsidP="006D2982">
            <w:pPr>
              <w:pStyle w:val="3-"/>
            </w:pPr>
            <w:r>
              <w:tab/>
              <w:t>static const int THREAD_NUM = 1 + FOLLOW_THREAD_NUM;</w:t>
            </w:r>
          </w:p>
          <w:p w14:paraId="13B682C7" w14:textId="77777777" w:rsidR="006D2982" w:rsidRDefault="006D2982" w:rsidP="006D2982">
            <w:pPr>
              <w:pStyle w:val="3-"/>
            </w:pPr>
            <w:r>
              <w:tab/>
              <w:t>//static_assert(FOLLOW_THREAD_NUM &lt;= FOLLOW_THREAD_MAX, "FOLLOW_THREAD_NUM is over.");</w:t>
            </w:r>
          </w:p>
          <w:p w14:paraId="5BC3BC52" w14:textId="77777777" w:rsidR="006D2982" w:rsidRDefault="006D2982" w:rsidP="006D2982">
            <w:pPr>
              <w:pStyle w:val="3-"/>
            </w:pPr>
            <w:r>
              <w:tab/>
              <w:t>s_followThreadNum = FOLLOW_THREAD_NUM;</w:t>
            </w:r>
          </w:p>
          <w:p w14:paraId="7F1C802F" w14:textId="77777777" w:rsidR="006D2982" w:rsidRDefault="006D2982" w:rsidP="006D2982">
            <w:pPr>
              <w:pStyle w:val="3-"/>
            </w:pPr>
            <w:r>
              <w:tab/>
              <w:t>for (int i = 0; i &lt; THREAD_NUM - 1; ++i)</w:t>
            </w:r>
          </w:p>
          <w:p w14:paraId="036E8895" w14:textId="77777777" w:rsidR="006D2982" w:rsidRDefault="006D2982" w:rsidP="006D2982">
            <w:pPr>
              <w:pStyle w:val="3-"/>
            </w:pPr>
            <w:r>
              <w:tab/>
            </w:r>
            <w:r>
              <w:tab/>
              <w:t>s_followFinished[i] = true;</w:t>
            </w:r>
          </w:p>
          <w:p w14:paraId="427A7932" w14:textId="77777777" w:rsidR="006D2982" w:rsidRDefault="006D2982" w:rsidP="006D2982">
            <w:pPr>
              <w:pStyle w:val="3-"/>
            </w:pPr>
            <w:r>
              <w:tab/>
              <w:t>pthread_t pth[THREAD_NUM];</w:t>
            </w:r>
          </w:p>
          <w:p w14:paraId="6F884E6D" w14:textId="77777777" w:rsidR="006D2982" w:rsidRDefault="006D2982" w:rsidP="006D2982">
            <w:pPr>
              <w:pStyle w:val="3-"/>
            </w:pPr>
            <w:r>
              <w:tab/>
              <w:t>{</w:t>
            </w:r>
          </w:p>
          <w:p w14:paraId="5B358E94" w14:textId="77777777" w:rsidR="006D2982" w:rsidRDefault="006D2982" w:rsidP="006D2982">
            <w:pPr>
              <w:pStyle w:val="3-"/>
            </w:pPr>
            <w:r>
              <w:tab/>
            </w:r>
            <w:r>
              <w:tab/>
              <w:t>pthread_attr_t attr;</w:t>
            </w:r>
          </w:p>
          <w:p w14:paraId="30AB9BA8" w14:textId="77777777" w:rsidR="006D2982" w:rsidRDefault="006D2982" w:rsidP="006D2982">
            <w:pPr>
              <w:pStyle w:val="3-"/>
            </w:pPr>
            <w:r>
              <w:tab/>
            </w:r>
            <w:r>
              <w:tab/>
              <w:t>pthread_attr_init(&amp;attr);</w:t>
            </w:r>
          </w:p>
          <w:p w14:paraId="427F5858" w14:textId="77777777" w:rsidR="006D2982" w:rsidRDefault="006D2982" w:rsidP="006D2982">
            <w:pPr>
              <w:pStyle w:val="3-"/>
            </w:pPr>
            <w:r>
              <w:rPr>
                <w:rFonts w:hint="eastAsia"/>
              </w:rPr>
              <w:tab/>
            </w:r>
            <w:r>
              <w:rPr>
                <w:rFonts w:hint="eastAsia"/>
              </w:rPr>
              <w:tab/>
              <w:t>pthread_attr_setstacksize(&amp;attr, 1024);//スタックサイズ指定</w:t>
            </w:r>
          </w:p>
          <w:p w14:paraId="2A6CF96B" w14:textId="77777777" w:rsidR="006D2982" w:rsidRDefault="006D2982" w:rsidP="006D2982">
            <w:pPr>
              <w:pStyle w:val="3-"/>
            </w:pPr>
            <w:r>
              <w:rPr>
                <w:rFonts w:hint="eastAsia"/>
              </w:rPr>
              <w:tab/>
            </w:r>
            <w:r>
              <w:rPr>
                <w:rFonts w:hint="eastAsia"/>
              </w:rPr>
              <w:tab/>
              <w:t>pthread_create(&amp;pth[0], &amp;attr, priorThreadFunc, (void*)"先行");</w:t>
            </w:r>
          </w:p>
          <w:p w14:paraId="31A9425B" w14:textId="77777777" w:rsidR="006D2982" w:rsidRDefault="006D2982" w:rsidP="006D2982">
            <w:pPr>
              <w:pStyle w:val="3-"/>
            </w:pPr>
            <w:r>
              <w:rPr>
                <w:rFonts w:hint="eastAsia"/>
              </w:rPr>
              <w:tab/>
            </w:r>
            <w:r>
              <w:rPr>
                <w:rFonts w:hint="eastAsia"/>
              </w:rPr>
              <w:tab/>
              <w:t>pthread_create(&amp;pth[1], &amp;attr, followThreadFunc, (void*)"後続01");</w:t>
            </w:r>
          </w:p>
          <w:p w14:paraId="456377A6" w14:textId="77777777" w:rsidR="006D2982" w:rsidRDefault="006D2982" w:rsidP="006D2982">
            <w:pPr>
              <w:pStyle w:val="3-"/>
            </w:pPr>
            <w:r>
              <w:rPr>
                <w:rFonts w:hint="eastAsia"/>
              </w:rPr>
              <w:tab/>
            </w:r>
            <w:r>
              <w:rPr>
                <w:rFonts w:hint="eastAsia"/>
              </w:rPr>
              <w:tab/>
              <w:t>pthread_create(&amp;pth[2], &amp;attr, followThreadFunc, (void*)"後続02");</w:t>
            </w:r>
          </w:p>
          <w:p w14:paraId="13F1E5F0" w14:textId="77777777" w:rsidR="006D2982" w:rsidRDefault="006D2982" w:rsidP="006D2982">
            <w:pPr>
              <w:pStyle w:val="3-"/>
            </w:pPr>
            <w:r>
              <w:rPr>
                <w:rFonts w:hint="eastAsia"/>
              </w:rPr>
              <w:tab/>
            </w:r>
            <w:r>
              <w:rPr>
                <w:rFonts w:hint="eastAsia"/>
              </w:rPr>
              <w:tab/>
              <w:t>pthread_create(&amp;pth[3], &amp;attr, followThreadFunc, (void*)"後続03");</w:t>
            </w:r>
          </w:p>
          <w:p w14:paraId="420ED85E" w14:textId="77777777" w:rsidR="006D2982" w:rsidRDefault="006D2982" w:rsidP="006D2982">
            <w:pPr>
              <w:pStyle w:val="3-"/>
            </w:pPr>
            <w:r>
              <w:rPr>
                <w:rFonts w:hint="eastAsia"/>
              </w:rPr>
              <w:tab/>
            </w:r>
            <w:r>
              <w:rPr>
                <w:rFonts w:hint="eastAsia"/>
              </w:rPr>
              <w:tab/>
              <w:t>pthread_create(&amp;pth[4], &amp;attr, followThreadFunc, (void*)"後続04");</w:t>
            </w:r>
          </w:p>
          <w:p w14:paraId="4E8F601F" w14:textId="77777777" w:rsidR="006D2982" w:rsidRDefault="006D2982" w:rsidP="006D2982">
            <w:pPr>
              <w:pStyle w:val="3-"/>
            </w:pPr>
            <w:r>
              <w:rPr>
                <w:rFonts w:hint="eastAsia"/>
              </w:rPr>
              <w:tab/>
            </w:r>
            <w:r>
              <w:rPr>
                <w:rFonts w:hint="eastAsia"/>
              </w:rPr>
              <w:tab/>
              <w:t>pthread_create(&amp;pth[5], &amp;attr, followThreadFunc, (void*)"後続05");</w:t>
            </w:r>
          </w:p>
          <w:p w14:paraId="6D675429" w14:textId="77777777" w:rsidR="006D2982" w:rsidRDefault="006D2982" w:rsidP="006D2982">
            <w:pPr>
              <w:pStyle w:val="3-"/>
            </w:pPr>
            <w:r>
              <w:tab/>
              <w:t>}</w:t>
            </w:r>
          </w:p>
          <w:p w14:paraId="30148D00" w14:textId="77777777" w:rsidR="006D2982" w:rsidRDefault="006D2982" w:rsidP="006D2982">
            <w:pPr>
              <w:pStyle w:val="3-"/>
            </w:pPr>
            <w:r>
              <w:tab/>
            </w:r>
          </w:p>
          <w:p w14:paraId="1F720641" w14:textId="77777777" w:rsidR="006D2982" w:rsidRDefault="006D2982" w:rsidP="006D2982">
            <w:pPr>
              <w:pStyle w:val="3-"/>
            </w:pPr>
            <w:r>
              <w:rPr>
                <w:rFonts w:hint="eastAsia"/>
              </w:rPr>
              <w:tab/>
              <w:t>//スレッド終了待ち</w:t>
            </w:r>
          </w:p>
          <w:p w14:paraId="7466A980" w14:textId="77777777" w:rsidR="006D2982" w:rsidRDefault="006D2982" w:rsidP="006D2982">
            <w:pPr>
              <w:pStyle w:val="3-"/>
            </w:pPr>
            <w:r>
              <w:tab/>
              <w:t>for(int i = 0; i &lt; THREAD_NUM; ++i)</w:t>
            </w:r>
          </w:p>
          <w:p w14:paraId="2181950E" w14:textId="77777777" w:rsidR="006D2982" w:rsidRDefault="006D2982" w:rsidP="006D2982">
            <w:pPr>
              <w:pStyle w:val="3-"/>
            </w:pPr>
            <w:r>
              <w:tab/>
              <w:t>{</w:t>
            </w:r>
          </w:p>
          <w:p w14:paraId="033FEFD0" w14:textId="77777777" w:rsidR="006D2982" w:rsidRDefault="006D2982" w:rsidP="006D2982">
            <w:pPr>
              <w:pStyle w:val="3-"/>
            </w:pPr>
            <w:r>
              <w:tab/>
            </w:r>
            <w:r>
              <w:tab/>
              <w:t>pthread_join(pth[i], NULL);</w:t>
            </w:r>
          </w:p>
          <w:p w14:paraId="46DFBB1B" w14:textId="77777777" w:rsidR="006D2982" w:rsidRDefault="006D2982" w:rsidP="006D2982">
            <w:pPr>
              <w:pStyle w:val="3-"/>
            </w:pPr>
            <w:r>
              <w:tab/>
              <w:t>}</w:t>
            </w:r>
          </w:p>
          <w:p w14:paraId="1019CBA9" w14:textId="77777777" w:rsidR="006D2982" w:rsidRDefault="006D2982" w:rsidP="006D2982">
            <w:pPr>
              <w:pStyle w:val="3-"/>
            </w:pPr>
          </w:p>
          <w:p w14:paraId="48A6DC80" w14:textId="77777777" w:rsidR="006D2982" w:rsidRDefault="006D2982" w:rsidP="006D2982">
            <w:pPr>
              <w:pStyle w:val="3-"/>
            </w:pPr>
            <w:r>
              <w:rPr>
                <w:rFonts w:hint="eastAsia"/>
              </w:rPr>
              <w:tab/>
              <w:t>//イベントの取得と解放を大量に実行して時間を計測</w:t>
            </w:r>
          </w:p>
          <w:p w14:paraId="4465E6A1" w14:textId="77777777" w:rsidR="006D2982" w:rsidRDefault="006D2982" w:rsidP="006D2982">
            <w:pPr>
              <w:pStyle w:val="3-"/>
            </w:pPr>
            <w:r>
              <w:tab/>
              <w:t>{</w:t>
            </w:r>
          </w:p>
          <w:p w14:paraId="144D76F2" w14:textId="77777777" w:rsidR="006D2982" w:rsidRDefault="006D2982" w:rsidP="006D2982">
            <w:pPr>
              <w:pStyle w:val="3-"/>
            </w:pPr>
            <w:r>
              <w:tab/>
            </w:r>
            <w:r>
              <w:tab/>
              <w:t>struct timeval begin;</w:t>
            </w:r>
          </w:p>
          <w:p w14:paraId="7AD8EE30" w14:textId="77777777" w:rsidR="006D2982" w:rsidRDefault="006D2982" w:rsidP="006D2982">
            <w:pPr>
              <w:pStyle w:val="3-"/>
            </w:pPr>
            <w:r>
              <w:tab/>
            </w:r>
            <w:r>
              <w:tab/>
              <w:t>gettimeofday(&amp;begin, NULL);</w:t>
            </w:r>
          </w:p>
          <w:p w14:paraId="6F36A431" w14:textId="77777777" w:rsidR="006D2982" w:rsidRDefault="006D2982" w:rsidP="006D2982">
            <w:pPr>
              <w:pStyle w:val="3-"/>
            </w:pPr>
            <w:r>
              <w:tab/>
            </w:r>
            <w:r>
              <w:tab/>
              <w:t>static const int TEST_TIMES = 10000000;</w:t>
            </w:r>
          </w:p>
          <w:p w14:paraId="1E45D647" w14:textId="77777777" w:rsidR="006D2982" w:rsidRDefault="006D2982" w:rsidP="006D2982">
            <w:pPr>
              <w:pStyle w:val="3-"/>
            </w:pPr>
            <w:r>
              <w:tab/>
            </w:r>
            <w:r>
              <w:tab/>
              <w:t>for (int i = 0; i &lt; TEST_TIMES; ++i)</w:t>
            </w:r>
          </w:p>
          <w:p w14:paraId="783A199D" w14:textId="77777777" w:rsidR="006D2982" w:rsidRDefault="006D2982" w:rsidP="006D2982">
            <w:pPr>
              <w:pStyle w:val="3-"/>
            </w:pPr>
            <w:r>
              <w:tab/>
            </w:r>
            <w:r>
              <w:tab/>
              <w:t>{</w:t>
            </w:r>
          </w:p>
          <w:p w14:paraId="67F5823C" w14:textId="77777777" w:rsidR="006D2982" w:rsidRDefault="006D2982" w:rsidP="006D2982">
            <w:pPr>
              <w:pStyle w:val="3-"/>
            </w:pPr>
            <w:r>
              <w:lastRenderedPageBreak/>
              <w:tab/>
            </w:r>
            <w:r>
              <w:tab/>
            </w:r>
            <w:r>
              <w:tab/>
              <w:t>pthread_mutex_lock(&amp;s_followCondMutex[0]);</w:t>
            </w:r>
          </w:p>
          <w:p w14:paraId="50922EB5" w14:textId="77777777" w:rsidR="006D2982" w:rsidRDefault="006D2982" w:rsidP="006D2982">
            <w:pPr>
              <w:pStyle w:val="3-"/>
            </w:pPr>
            <w:r>
              <w:tab/>
            </w:r>
            <w:r>
              <w:tab/>
            </w:r>
            <w:r>
              <w:tab/>
              <w:t>s_followFinished[0] = true;</w:t>
            </w:r>
          </w:p>
          <w:p w14:paraId="1316B9B6" w14:textId="77777777" w:rsidR="006D2982" w:rsidRDefault="006D2982" w:rsidP="006D2982">
            <w:pPr>
              <w:pStyle w:val="3-"/>
            </w:pPr>
            <w:r>
              <w:tab/>
            </w:r>
            <w:r>
              <w:tab/>
            </w:r>
            <w:r>
              <w:tab/>
              <w:t>pthread_cond_signal(&amp;s_followCond[0]);</w:t>
            </w:r>
          </w:p>
          <w:p w14:paraId="69DF3A6E" w14:textId="77777777" w:rsidR="006D2982" w:rsidRDefault="006D2982" w:rsidP="006D2982">
            <w:pPr>
              <w:pStyle w:val="3-"/>
            </w:pPr>
            <w:r>
              <w:tab/>
            </w:r>
            <w:r>
              <w:tab/>
            </w:r>
            <w:r>
              <w:tab/>
              <w:t>pthread_mutex_unlock(&amp;s_followCondMutex[0]);</w:t>
            </w:r>
          </w:p>
          <w:p w14:paraId="33D17A75" w14:textId="77777777" w:rsidR="006D2982" w:rsidRDefault="006D2982" w:rsidP="006D2982">
            <w:pPr>
              <w:pStyle w:val="3-"/>
            </w:pPr>
            <w:r>
              <w:tab/>
            </w:r>
            <w:r>
              <w:tab/>
              <w:t>}</w:t>
            </w:r>
          </w:p>
          <w:p w14:paraId="0653B4F2" w14:textId="77777777" w:rsidR="006D2982" w:rsidRDefault="006D2982" w:rsidP="006D2982">
            <w:pPr>
              <w:pStyle w:val="3-"/>
            </w:pPr>
            <w:r>
              <w:tab/>
            </w:r>
            <w:r>
              <w:tab/>
              <w:t>struct timeval end;</w:t>
            </w:r>
          </w:p>
          <w:p w14:paraId="5451649B" w14:textId="77777777" w:rsidR="006D2982" w:rsidRDefault="006D2982" w:rsidP="006D2982">
            <w:pPr>
              <w:pStyle w:val="3-"/>
            </w:pPr>
            <w:r>
              <w:tab/>
            </w:r>
            <w:r>
              <w:tab/>
              <w:t>gettimeofday(&amp;end, NULL);</w:t>
            </w:r>
          </w:p>
          <w:p w14:paraId="518D6D18" w14:textId="77777777" w:rsidR="006D2982" w:rsidRDefault="006D2982" w:rsidP="006D2982">
            <w:pPr>
              <w:pStyle w:val="3-"/>
            </w:pPr>
            <w:r>
              <w:tab/>
            </w:r>
            <w:r>
              <w:tab/>
              <w:t>struct timeval duration;</w:t>
            </w:r>
          </w:p>
          <w:p w14:paraId="399F02F1" w14:textId="77777777" w:rsidR="006D2982" w:rsidRDefault="006D2982" w:rsidP="006D2982">
            <w:pPr>
              <w:pStyle w:val="3-"/>
            </w:pPr>
            <w:r>
              <w:tab/>
            </w:r>
            <w:r>
              <w:tab/>
              <w:t>if( end.tv_usec &gt;= begin.tv_usec)</w:t>
            </w:r>
          </w:p>
          <w:p w14:paraId="2440AD7F" w14:textId="77777777" w:rsidR="006D2982" w:rsidRDefault="006D2982" w:rsidP="006D2982">
            <w:pPr>
              <w:pStyle w:val="3-"/>
            </w:pPr>
            <w:r>
              <w:tab/>
            </w:r>
            <w:r>
              <w:tab/>
              <w:t>{</w:t>
            </w:r>
          </w:p>
          <w:p w14:paraId="604CA1B9" w14:textId="77777777" w:rsidR="006D2982" w:rsidRDefault="006D2982" w:rsidP="006D2982">
            <w:pPr>
              <w:pStyle w:val="3-"/>
            </w:pPr>
            <w:r>
              <w:tab/>
            </w:r>
            <w:r>
              <w:tab/>
            </w:r>
            <w:r>
              <w:tab/>
              <w:t>duration.tv_sec = end.tv_sec - begin.tv_sec;</w:t>
            </w:r>
          </w:p>
          <w:p w14:paraId="76E52612" w14:textId="77777777" w:rsidR="006D2982" w:rsidRDefault="006D2982" w:rsidP="006D2982">
            <w:pPr>
              <w:pStyle w:val="3-"/>
            </w:pPr>
            <w:r>
              <w:tab/>
            </w:r>
            <w:r>
              <w:tab/>
            </w:r>
            <w:r>
              <w:tab/>
              <w:t>duration.tv_usec = end.tv_usec - begin.tv_usec;</w:t>
            </w:r>
          </w:p>
          <w:p w14:paraId="4FF28802" w14:textId="77777777" w:rsidR="006D2982" w:rsidRDefault="006D2982" w:rsidP="006D2982">
            <w:pPr>
              <w:pStyle w:val="3-"/>
            </w:pPr>
            <w:r>
              <w:tab/>
            </w:r>
            <w:r>
              <w:tab/>
              <w:t>}</w:t>
            </w:r>
          </w:p>
          <w:p w14:paraId="26589E27" w14:textId="77777777" w:rsidR="006D2982" w:rsidRDefault="006D2982" w:rsidP="006D2982">
            <w:pPr>
              <w:pStyle w:val="3-"/>
            </w:pPr>
            <w:r>
              <w:tab/>
            </w:r>
            <w:r>
              <w:tab/>
              <w:t>else</w:t>
            </w:r>
          </w:p>
          <w:p w14:paraId="30B80773" w14:textId="77777777" w:rsidR="006D2982" w:rsidRDefault="006D2982" w:rsidP="006D2982">
            <w:pPr>
              <w:pStyle w:val="3-"/>
            </w:pPr>
            <w:r>
              <w:tab/>
            </w:r>
            <w:r>
              <w:tab/>
              <w:t>{</w:t>
            </w:r>
          </w:p>
          <w:p w14:paraId="1F0292FB" w14:textId="77777777" w:rsidR="006D2982" w:rsidRDefault="006D2982" w:rsidP="006D2982">
            <w:pPr>
              <w:pStyle w:val="3-"/>
            </w:pPr>
            <w:r>
              <w:tab/>
            </w:r>
            <w:r>
              <w:tab/>
            </w:r>
            <w:r>
              <w:tab/>
              <w:t>duration.tv_sec = end.tv_sec - begin.tv_sec - 1;</w:t>
            </w:r>
          </w:p>
          <w:p w14:paraId="40CD769C" w14:textId="77777777" w:rsidR="006D2982" w:rsidRDefault="006D2982" w:rsidP="006D2982">
            <w:pPr>
              <w:pStyle w:val="3-"/>
            </w:pPr>
            <w:r>
              <w:tab/>
            </w:r>
            <w:r>
              <w:tab/>
            </w:r>
            <w:r>
              <w:tab/>
              <w:t>duration.tv_usec = 1000000 - begin.tv_usec + end.tv_usec;</w:t>
            </w:r>
          </w:p>
          <w:p w14:paraId="254C06D4" w14:textId="77777777" w:rsidR="006D2982" w:rsidRDefault="006D2982" w:rsidP="006D2982">
            <w:pPr>
              <w:pStyle w:val="3-"/>
            </w:pPr>
            <w:r>
              <w:tab/>
            </w:r>
            <w:r>
              <w:tab/>
              <w:t>}</w:t>
            </w:r>
          </w:p>
          <w:p w14:paraId="70AEC9C8" w14:textId="77777777" w:rsidR="006D2982" w:rsidRDefault="006D2982" w:rsidP="006D2982">
            <w:pPr>
              <w:pStyle w:val="3-"/>
            </w:pPr>
            <w:r>
              <w:tab/>
            </w:r>
            <w:r>
              <w:tab/>
              <w:t>printf("Cond-Sginal * %d = %d.%06d sec\n", TEST_TIMES, duration.tv_sec, duration.tv_usec);</w:t>
            </w:r>
          </w:p>
          <w:p w14:paraId="7C7FE488" w14:textId="77777777" w:rsidR="006D2982" w:rsidRDefault="006D2982" w:rsidP="006D2982">
            <w:pPr>
              <w:pStyle w:val="3-"/>
            </w:pPr>
            <w:r>
              <w:tab/>
              <w:t>}</w:t>
            </w:r>
          </w:p>
          <w:p w14:paraId="516F1E61" w14:textId="77777777" w:rsidR="006D2982" w:rsidRDefault="006D2982" w:rsidP="006D2982">
            <w:pPr>
              <w:pStyle w:val="3-"/>
            </w:pPr>
          </w:p>
          <w:p w14:paraId="2EED5B83" w14:textId="77777777" w:rsidR="006D2982" w:rsidRDefault="006D2982" w:rsidP="006D2982">
            <w:pPr>
              <w:pStyle w:val="3-"/>
            </w:pPr>
            <w:r>
              <w:rPr>
                <w:rFonts w:hint="eastAsia"/>
              </w:rPr>
              <w:tab/>
              <w:t>//条件変数＆ミューテックス破棄</w:t>
            </w:r>
          </w:p>
          <w:p w14:paraId="62DC761F" w14:textId="77777777" w:rsidR="006D2982" w:rsidRDefault="006D2982" w:rsidP="006D2982">
            <w:pPr>
              <w:pStyle w:val="3-"/>
            </w:pPr>
            <w:r>
              <w:rPr>
                <w:rFonts w:hint="eastAsia"/>
              </w:rPr>
              <w:tab/>
              <w:t>//※PTHREAD_COND_INITIALIZER, PTHREAD_MUTEX_INITIALIZER で初期化している場合は不要</w:t>
            </w:r>
          </w:p>
          <w:p w14:paraId="3EAC72AE" w14:textId="77777777" w:rsidR="006D2982" w:rsidRDefault="006D2982" w:rsidP="006D2982">
            <w:pPr>
              <w:pStyle w:val="3-"/>
            </w:pPr>
            <w:r>
              <w:tab/>
              <w:t>{</w:t>
            </w:r>
          </w:p>
          <w:p w14:paraId="78B85ADE" w14:textId="77777777" w:rsidR="006D2982" w:rsidRDefault="006D2982" w:rsidP="006D2982">
            <w:pPr>
              <w:pStyle w:val="3-"/>
            </w:pPr>
            <w:r>
              <w:tab/>
            </w:r>
            <w:r>
              <w:tab/>
              <w:t>for(int i = 0; i &lt; FOLLOW_THREAD_MAX; ++i)</w:t>
            </w:r>
          </w:p>
          <w:p w14:paraId="5382F8CC" w14:textId="77777777" w:rsidR="006D2982" w:rsidRDefault="006D2982" w:rsidP="006D2982">
            <w:pPr>
              <w:pStyle w:val="3-"/>
            </w:pPr>
            <w:r>
              <w:tab/>
            </w:r>
            <w:r>
              <w:tab/>
              <w:t>{</w:t>
            </w:r>
          </w:p>
          <w:p w14:paraId="628F9794" w14:textId="77777777" w:rsidR="006D2982" w:rsidRDefault="006D2982" w:rsidP="006D2982">
            <w:pPr>
              <w:pStyle w:val="3-"/>
            </w:pPr>
            <w:r>
              <w:tab/>
            </w:r>
            <w:r>
              <w:tab/>
            </w:r>
            <w:r>
              <w:tab/>
              <w:t>pthread_cond_destroy(&amp;s_followCond[i]);</w:t>
            </w:r>
          </w:p>
          <w:p w14:paraId="39B6F111" w14:textId="77777777" w:rsidR="006D2982" w:rsidRDefault="006D2982" w:rsidP="006D2982">
            <w:pPr>
              <w:pStyle w:val="3-"/>
            </w:pPr>
            <w:r>
              <w:tab/>
            </w:r>
            <w:r>
              <w:tab/>
            </w:r>
            <w:r>
              <w:tab/>
              <w:t>pthread_mutex_destroy(&amp;s_followCondMutex[i]);</w:t>
            </w:r>
          </w:p>
          <w:p w14:paraId="3A4AED05" w14:textId="77777777" w:rsidR="006D2982" w:rsidRDefault="006D2982" w:rsidP="006D2982">
            <w:pPr>
              <w:pStyle w:val="3-"/>
            </w:pPr>
            <w:r>
              <w:tab/>
            </w:r>
            <w:r>
              <w:tab/>
              <w:t>}</w:t>
            </w:r>
          </w:p>
          <w:p w14:paraId="6773BC78" w14:textId="77777777" w:rsidR="006D2982" w:rsidRDefault="006D2982" w:rsidP="006D2982">
            <w:pPr>
              <w:pStyle w:val="3-"/>
            </w:pPr>
            <w:r>
              <w:tab/>
              <w:t>}</w:t>
            </w:r>
          </w:p>
          <w:p w14:paraId="5E1237C3" w14:textId="77777777" w:rsidR="006D2982" w:rsidRDefault="006D2982" w:rsidP="006D2982">
            <w:pPr>
              <w:pStyle w:val="3-"/>
            </w:pPr>
            <w:r>
              <w:tab/>
            </w:r>
          </w:p>
          <w:p w14:paraId="7BF20A74" w14:textId="77777777" w:rsidR="006D2982" w:rsidRDefault="006D2982" w:rsidP="006D2982">
            <w:pPr>
              <w:pStyle w:val="3-"/>
            </w:pPr>
            <w:r>
              <w:tab/>
              <w:t>return EXIT_SUCCESS;</w:t>
            </w:r>
          </w:p>
          <w:p w14:paraId="4666BD0B" w14:textId="32E73A0F" w:rsidR="0036070F" w:rsidRPr="00DE3BF2" w:rsidRDefault="006D2982" w:rsidP="006D2982">
            <w:pPr>
              <w:pStyle w:val="3-"/>
            </w:pPr>
            <w:r>
              <w:t>}</w:t>
            </w:r>
          </w:p>
        </w:tc>
      </w:tr>
    </w:tbl>
    <w:p w14:paraId="371D06D5"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37A50170" w14:textId="77777777" w:rsidR="006D2982" w:rsidRDefault="006D2982" w:rsidP="006D2982">
            <w:pPr>
              <w:pStyle w:val="3-"/>
            </w:pPr>
            <w:r>
              <w:t>$ ./monitor</w:t>
            </w:r>
          </w:p>
          <w:p w14:paraId="5034E946" w14:textId="77777777" w:rsidR="006D2982" w:rsidRPr="006D2982" w:rsidRDefault="006D2982" w:rsidP="006D2982">
            <w:pPr>
              <w:pStyle w:val="3-"/>
              <w:rPr>
                <w:color w:val="auto"/>
              </w:rPr>
            </w:pPr>
            <w:r w:rsidRPr="006D2982">
              <w:rPr>
                <w:rFonts w:hint="eastAsia"/>
                <w:color w:val="auto"/>
              </w:rPr>
              <w:t>- begin:(F)[0]後続04 -</w:t>
            </w:r>
          </w:p>
          <w:p w14:paraId="18E5F621" w14:textId="77777777" w:rsidR="006D2982" w:rsidRPr="006D2982" w:rsidRDefault="006D2982" w:rsidP="006D2982">
            <w:pPr>
              <w:pStyle w:val="3-"/>
              <w:rPr>
                <w:color w:val="auto"/>
              </w:rPr>
            </w:pPr>
            <w:r w:rsidRPr="006D2982">
              <w:rPr>
                <w:rFonts w:hint="eastAsia"/>
                <w:color w:val="auto"/>
              </w:rPr>
              <w:t>- begin:(F)[1]後続03 -</w:t>
            </w:r>
          </w:p>
          <w:p w14:paraId="491FFF58" w14:textId="77777777" w:rsidR="006D2982" w:rsidRPr="006D2982" w:rsidRDefault="006D2982" w:rsidP="006D2982">
            <w:pPr>
              <w:pStyle w:val="3-"/>
              <w:rPr>
                <w:color w:val="auto"/>
              </w:rPr>
            </w:pPr>
            <w:r w:rsidRPr="006D2982">
              <w:rPr>
                <w:rFonts w:hint="eastAsia"/>
                <w:color w:val="auto"/>
              </w:rPr>
              <w:t>- begin:(P)先行 -</w:t>
            </w:r>
          </w:p>
          <w:p w14:paraId="6B93A503" w14:textId="77777777" w:rsidR="006D2982" w:rsidRPr="006D2982" w:rsidRDefault="006D2982" w:rsidP="006D2982">
            <w:pPr>
              <w:pStyle w:val="3-"/>
              <w:rPr>
                <w:color w:val="auto"/>
              </w:rPr>
            </w:pPr>
            <w:r w:rsidRPr="006D2982">
              <w:rPr>
                <w:rFonts w:hint="eastAsia"/>
                <w:color w:val="auto"/>
              </w:rPr>
              <w:t>(P)先行: [BEFORE] commonData=0, tlsData=0</w:t>
            </w:r>
          </w:p>
          <w:p w14:paraId="1A2E6053" w14:textId="77777777" w:rsidR="006D2982" w:rsidRPr="006D2982" w:rsidRDefault="006D2982" w:rsidP="006D2982">
            <w:pPr>
              <w:pStyle w:val="3-"/>
              <w:rPr>
                <w:color w:val="auto"/>
              </w:rPr>
            </w:pPr>
            <w:r w:rsidRPr="006D2982">
              <w:rPr>
                <w:rFonts w:hint="eastAsia"/>
                <w:color w:val="auto"/>
              </w:rPr>
              <w:t>- begin:(F)[2]後続02 -</w:t>
            </w:r>
          </w:p>
          <w:p w14:paraId="003209ED" w14:textId="77777777" w:rsidR="006D2982" w:rsidRPr="006D2982" w:rsidRDefault="006D2982" w:rsidP="006D2982">
            <w:pPr>
              <w:pStyle w:val="3-"/>
              <w:rPr>
                <w:color w:val="auto"/>
              </w:rPr>
            </w:pPr>
            <w:r w:rsidRPr="006D2982">
              <w:rPr>
                <w:rFonts w:hint="eastAsia"/>
                <w:color w:val="auto"/>
              </w:rPr>
              <w:t>- begin:(F)[3]後続05 -</w:t>
            </w:r>
          </w:p>
          <w:p w14:paraId="1AB37E4D" w14:textId="77777777" w:rsidR="006D2982" w:rsidRPr="006D2982" w:rsidRDefault="006D2982" w:rsidP="006D2982">
            <w:pPr>
              <w:pStyle w:val="3-"/>
              <w:rPr>
                <w:color w:val="auto"/>
              </w:rPr>
            </w:pPr>
            <w:r w:rsidRPr="006D2982">
              <w:rPr>
                <w:rFonts w:hint="eastAsia"/>
                <w:color w:val="auto"/>
              </w:rPr>
              <w:t>- begin:(F)[4]後続01 -</w:t>
            </w:r>
          </w:p>
          <w:p w14:paraId="73010219" w14:textId="77777777" w:rsidR="006D2982" w:rsidRPr="006D2982" w:rsidRDefault="006D2982" w:rsidP="006D2982">
            <w:pPr>
              <w:pStyle w:val="3-"/>
              <w:rPr>
                <w:color w:val="auto"/>
              </w:rPr>
            </w:pPr>
            <w:r w:rsidRPr="006D2982">
              <w:rPr>
                <w:rFonts w:hint="eastAsia"/>
                <w:color w:val="auto"/>
              </w:rPr>
              <w:t>(P)先行: [AFTER]  commonData=1, tlsData=1</w:t>
            </w:r>
          </w:p>
          <w:p w14:paraId="08BA752B" w14:textId="77777777" w:rsidR="006D2982" w:rsidRPr="006D2982" w:rsidRDefault="006D2982" w:rsidP="006D2982">
            <w:pPr>
              <w:pStyle w:val="3-"/>
              <w:rPr>
                <w:color w:val="auto"/>
              </w:rPr>
            </w:pPr>
            <w:r w:rsidRPr="006D2982">
              <w:rPr>
                <w:rFonts w:hint="eastAsia"/>
                <w:color w:val="auto"/>
              </w:rPr>
              <w:t>(F)[0]後続04: [BEFORE] commonData=1, tlsData=0</w:t>
            </w:r>
          </w:p>
          <w:p w14:paraId="742D9E4D" w14:textId="77777777" w:rsidR="006D2982" w:rsidRPr="006D2982" w:rsidRDefault="006D2982" w:rsidP="006D2982">
            <w:pPr>
              <w:pStyle w:val="3-"/>
              <w:rPr>
                <w:color w:val="auto"/>
              </w:rPr>
            </w:pPr>
            <w:r w:rsidRPr="006D2982">
              <w:rPr>
                <w:rFonts w:hint="eastAsia"/>
                <w:color w:val="auto"/>
              </w:rPr>
              <w:t>(F)[1]後続03: [BEFORE] commonData=1, tlsData=0</w:t>
            </w:r>
          </w:p>
          <w:p w14:paraId="151EEC35" w14:textId="77777777" w:rsidR="006D2982" w:rsidRPr="006D2982" w:rsidRDefault="006D2982" w:rsidP="006D2982">
            <w:pPr>
              <w:pStyle w:val="3-"/>
              <w:rPr>
                <w:color w:val="auto"/>
              </w:rPr>
            </w:pPr>
            <w:r w:rsidRPr="006D2982">
              <w:rPr>
                <w:rFonts w:hint="eastAsia"/>
                <w:color w:val="auto"/>
              </w:rPr>
              <w:t>(F)[3]後続05: [BEFORE] commonData=1, tlsData=0</w:t>
            </w:r>
          </w:p>
          <w:p w14:paraId="5E586706" w14:textId="77777777" w:rsidR="006D2982" w:rsidRPr="006D2982" w:rsidRDefault="006D2982" w:rsidP="006D2982">
            <w:pPr>
              <w:pStyle w:val="3-"/>
              <w:rPr>
                <w:color w:val="auto"/>
              </w:rPr>
            </w:pPr>
            <w:r w:rsidRPr="006D2982">
              <w:rPr>
                <w:rFonts w:hint="eastAsia"/>
                <w:color w:val="auto"/>
              </w:rPr>
              <w:t>(F)[4]後続01: [BEFORE] commonData=1, tlsData=0</w:t>
            </w:r>
          </w:p>
          <w:p w14:paraId="00752CBF" w14:textId="77777777" w:rsidR="006D2982" w:rsidRPr="006D2982" w:rsidRDefault="006D2982" w:rsidP="006D2982">
            <w:pPr>
              <w:pStyle w:val="3-"/>
              <w:rPr>
                <w:color w:val="auto"/>
              </w:rPr>
            </w:pPr>
            <w:r w:rsidRPr="006D2982">
              <w:rPr>
                <w:rFonts w:hint="eastAsia"/>
                <w:color w:val="auto"/>
              </w:rPr>
              <w:t>(F)[2]後続02: [BEFORE] commonData=1, tlsData=0</w:t>
            </w:r>
          </w:p>
          <w:p w14:paraId="2A424D84" w14:textId="77777777" w:rsidR="006D2982" w:rsidRPr="006D2982" w:rsidRDefault="006D2982" w:rsidP="006D2982">
            <w:pPr>
              <w:pStyle w:val="3-"/>
              <w:rPr>
                <w:color w:val="auto"/>
              </w:rPr>
            </w:pPr>
            <w:r w:rsidRPr="006D2982">
              <w:rPr>
                <w:rFonts w:hint="eastAsia"/>
                <w:color w:val="auto"/>
              </w:rPr>
              <w:t>(F)[1]後続03: [AFTER]  commonData=1, tlsData=1</w:t>
            </w:r>
          </w:p>
          <w:p w14:paraId="4CA48849" w14:textId="77777777" w:rsidR="006D2982" w:rsidRPr="006D2982" w:rsidRDefault="006D2982" w:rsidP="006D2982">
            <w:pPr>
              <w:pStyle w:val="3-"/>
              <w:rPr>
                <w:color w:val="auto"/>
              </w:rPr>
            </w:pPr>
            <w:r w:rsidRPr="006D2982">
              <w:rPr>
                <w:rFonts w:hint="eastAsia"/>
                <w:color w:val="auto"/>
              </w:rPr>
              <w:t>(F)[4]後続01: [AFTER]  commonData=1, tlsData=1</w:t>
            </w:r>
          </w:p>
          <w:p w14:paraId="5F0D3ADD" w14:textId="77777777" w:rsidR="006D2982" w:rsidRPr="006D2982" w:rsidRDefault="006D2982" w:rsidP="006D2982">
            <w:pPr>
              <w:pStyle w:val="3-"/>
              <w:rPr>
                <w:color w:val="auto"/>
              </w:rPr>
            </w:pPr>
            <w:r w:rsidRPr="006D2982">
              <w:rPr>
                <w:rFonts w:hint="eastAsia"/>
                <w:color w:val="auto"/>
              </w:rPr>
              <w:t>(F)[2]後続02: [AFTER]  commonData=1, tlsData=1</w:t>
            </w:r>
          </w:p>
          <w:p w14:paraId="19980675" w14:textId="77777777" w:rsidR="006D2982" w:rsidRPr="006D2982" w:rsidRDefault="006D2982" w:rsidP="006D2982">
            <w:pPr>
              <w:pStyle w:val="3-"/>
              <w:rPr>
                <w:color w:val="auto"/>
              </w:rPr>
            </w:pPr>
            <w:r w:rsidRPr="006D2982">
              <w:rPr>
                <w:rFonts w:hint="eastAsia"/>
                <w:color w:val="auto"/>
              </w:rPr>
              <w:t>(F)[0]後続04: [AFTER]  commonData=1, tlsData=1</w:t>
            </w:r>
          </w:p>
          <w:p w14:paraId="783C65A1" w14:textId="77777777" w:rsidR="006D2982" w:rsidRPr="006D2982" w:rsidRDefault="006D2982" w:rsidP="006D2982">
            <w:pPr>
              <w:pStyle w:val="3-"/>
              <w:rPr>
                <w:color w:val="auto"/>
              </w:rPr>
            </w:pPr>
            <w:r w:rsidRPr="006D2982">
              <w:rPr>
                <w:rFonts w:hint="eastAsia"/>
                <w:color w:val="auto"/>
              </w:rPr>
              <w:t>(F)[3]後続05: [AFTER]  commonData=1, tlsData=1</w:t>
            </w:r>
          </w:p>
          <w:p w14:paraId="4013DB5B" w14:textId="77777777" w:rsidR="006D2982" w:rsidRPr="006D2982" w:rsidRDefault="006D2982" w:rsidP="006D2982">
            <w:pPr>
              <w:pStyle w:val="3-"/>
              <w:rPr>
                <w:color w:val="auto"/>
              </w:rPr>
            </w:pPr>
            <w:r w:rsidRPr="006D2982">
              <w:rPr>
                <w:rFonts w:hint="eastAsia"/>
                <w:color w:val="auto"/>
              </w:rPr>
              <w:t>(P)先行: [BEFORE] commonData=1, tlsData=1</w:t>
            </w:r>
          </w:p>
          <w:p w14:paraId="54D3144A" w14:textId="77777777" w:rsidR="006D2982" w:rsidRPr="006D2982" w:rsidRDefault="006D2982" w:rsidP="006D2982">
            <w:pPr>
              <w:pStyle w:val="3-"/>
              <w:rPr>
                <w:color w:val="auto"/>
              </w:rPr>
            </w:pPr>
            <w:r w:rsidRPr="006D2982">
              <w:rPr>
                <w:rFonts w:hint="eastAsia"/>
                <w:color w:val="auto"/>
              </w:rPr>
              <w:t>(P)先行: [AFTER]  commonData=2, tlsData=2</w:t>
            </w:r>
          </w:p>
          <w:p w14:paraId="40BE39BE" w14:textId="77777777" w:rsidR="006D2982" w:rsidRPr="006D2982" w:rsidRDefault="006D2982" w:rsidP="006D2982">
            <w:pPr>
              <w:pStyle w:val="3-"/>
              <w:rPr>
                <w:color w:val="auto"/>
              </w:rPr>
            </w:pPr>
            <w:r w:rsidRPr="006D2982">
              <w:rPr>
                <w:rFonts w:hint="eastAsia"/>
                <w:color w:val="auto"/>
              </w:rPr>
              <w:t>(F)[0]後続04: [BEFORE] commonData=2, tlsData=1</w:t>
            </w:r>
          </w:p>
          <w:p w14:paraId="5CBA0636" w14:textId="77777777" w:rsidR="006D2982" w:rsidRPr="006D2982" w:rsidRDefault="006D2982" w:rsidP="006D2982">
            <w:pPr>
              <w:pStyle w:val="3-"/>
              <w:rPr>
                <w:color w:val="auto"/>
              </w:rPr>
            </w:pPr>
            <w:r w:rsidRPr="006D2982">
              <w:rPr>
                <w:rFonts w:hint="eastAsia"/>
                <w:color w:val="auto"/>
              </w:rPr>
              <w:t>(F)[1]後続03: [BEFORE] commonData=2, tlsData=1</w:t>
            </w:r>
          </w:p>
          <w:p w14:paraId="678D3DCD" w14:textId="77777777" w:rsidR="006D2982" w:rsidRPr="006D2982" w:rsidRDefault="006D2982" w:rsidP="006D2982">
            <w:pPr>
              <w:pStyle w:val="3-"/>
              <w:rPr>
                <w:color w:val="auto"/>
              </w:rPr>
            </w:pPr>
            <w:r w:rsidRPr="006D2982">
              <w:rPr>
                <w:rFonts w:hint="eastAsia"/>
                <w:color w:val="auto"/>
              </w:rPr>
              <w:t>(F)[3]後続05: [BEFORE] commonData=2, tlsData=1</w:t>
            </w:r>
          </w:p>
          <w:p w14:paraId="3088C8CD" w14:textId="77777777" w:rsidR="006D2982" w:rsidRPr="006D2982" w:rsidRDefault="006D2982" w:rsidP="006D2982">
            <w:pPr>
              <w:pStyle w:val="3-"/>
              <w:rPr>
                <w:color w:val="auto"/>
              </w:rPr>
            </w:pPr>
            <w:r w:rsidRPr="006D2982">
              <w:rPr>
                <w:rFonts w:hint="eastAsia"/>
                <w:color w:val="auto"/>
              </w:rPr>
              <w:t>(F)[4]後続01: [BEFORE] commonData=2, tlsData=1</w:t>
            </w:r>
          </w:p>
          <w:p w14:paraId="0A8C2676" w14:textId="77777777" w:rsidR="006D2982" w:rsidRPr="006D2982" w:rsidRDefault="006D2982" w:rsidP="006D2982">
            <w:pPr>
              <w:pStyle w:val="3-"/>
              <w:rPr>
                <w:color w:val="auto"/>
              </w:rPr>
            </w:pPr>
            <w:r w:rsidRPr="006D2982">
              <w:rPr>
                <w:rFonts w:hint="eastAsia"/>
                <w:color w:val="auto"/>
              </w:rPr>
              <w:t>(F)[2]後続02: [BEFORE] commonData=2, tlsData=1</w:t>
            </w:r>
          </w:p>
          <w:p w14:paraId="3DAC2302" w14:textId="77777777" w:rsidR="006D2982" w:rsidRPr="006D2982" w:rsidRDefault="006D2982" w:rsidP="006D2982">
            <w:pPr>
              <w:pStyle w:val="3-"/>
              <w:rPr>
                <w:color w:val="auto"/>
              </w:rPr>
            </w:pPr>
            <w:r w:rsidRPr="006D2982">
              <w:rPr>
                <w:rFonts w:hint="eastAsia"/>
                <w:color w:val="auto"/>
              </w:rPr>
              <w:t>(F)[2]後続02: [AFTER]  commonData=2, tlsData=2</w:t>
            </w:r>
          </w:p>
          <w:p w14:paraId="0FC7C8AA" w14:textId="77777777" w:rsidR="006D2982" w:rsidRPr="006D2982" w:rsidRDefault="006D2982" w:rsidP="006D2982">
            <w:pPr>
              <w:pStyle w:val="3-"/>
              <w:rPr>
                <w:color w:val="auto"/>
              </w:rPr>
            </w:pPr>
            <w:r w:rsidRPr="006D2982">
              <w:rPr>
                <w:rFonts w:hint="eastAsia"/>
                <w:color w:val="auto"/>
              </w:rPr>
              <w:t>(F)[1]後続03: [AFTER]  commonData=2, tlsData=2</w:t>
            </w:r>
          </w:p>
          <w:p w14:paraId="7E69D96D" w14:textId="77777777" w:rsidR="006D2982" w:rsidRPr="006D2982" w:rsidRDefault="006D2982" w:rsidP="006D2982">
            <w:pPr>
              <w:pStyle w:val="3-"/>
              <w:rPr>
                <w:color w:val="auto"/>
              </w:rPr>
            </w:pPr>
            <w:r w:rsidRPr="006D2982">
              <w:rPr>
                <w:rFonts w:hint="eastAsia"/>
                <w:color w:val="auto"/>
              </w:rPr>
              <w:t>(F)[4]後続01: [AFTER]  commonData=2, tlsData=2</w:t>
            </w:r>
          </w:p>
          <w:p w14:paraId="3DC7293A" w14:textId="77777777" w:rsidR="006D2982" w:rsidRPr="006D2982" w:rsidRDefault="006D2982" w:rsidP="006D2982">
            <w:pPr>
              <w:pStyle w:val="3-"/>
              <w:rPr>
                <w:color w:val="auto"/>
              </w:rPr>
            </w:pPr>
            <w:r w:rsidRPr="006D2982">
              <w:rPr>
                <w:rFonts w:hint="eastAsia"/>
                <w:color w:val="auto"/>
              </w:rPr>
              <w:t>(F)[3]後続05: [AFTER]  commonData=2, tlsData=2</w:t>
            </w:r>
          </w:p>
          <w:p w14:paraId="1C856F03" w14:textId="77777777" w:rsidR="006D2982" w:rsidRPr="006D2982" w:rsidRDefault="006D2982" w:rsidP="006D2982">
            <w:pPr>
              <w:pStyle w:val="3-"/>
              <w:rPr>
                <w:color w:val="auto"/>
              </w:rPr>
            </w:pPr>
            <w:r w:rsidRPr="006D2982">
              <w:rPr>
                <w:rFonts w:hint="eastAsia"/>
                <w:color w:val="auto"/>
              </w:rPr>
              <w:lastRenderedPageBreak/>
              <w:t>(F)[0]後続04: [AFTER]  commonData=2, tlsData=2</w:t>
            </w:r>
          </w:p>
          <w:p w14:paraId="460090DE" w14:textId="77777777" w:rsidR="006D2982" w:rsidRPr="006D2982" w:rsidRDefault="006D2982" w:rsidP="006D2982">
            <w:pPr>
              <w:pStyle w:val="3-"/>
              <w:rPr>
                <w:color w:val="auto"/>
              </w:rPr>
            </w:pPr>
            <w:r w:rsidRPr="006D2982">
              <w:rPr>
                <w:rFonts w:hint="eastAsia"/>
                <w:color w:val="auto"/>
              </w:rPr>
              <w:t>(P)先行: [BEFORE] commonData=2, tlsData=2</w:t>
            </w:r>
          </w:p>
          <w:p w14:paraId="1EC27921" w14:textId="77777777" w:rsidR="006D2982" w:rsidRPr="006D2982" w:rsidRDefault="006D2982" w:rsidP="006D2982">
            <w:pPr>
              <w:pStyle w:val="3-"/>
              <w:rPr>
                <w:color w:val="auto"/>
              </w:rPr>
            </w:pPr>
            <w:r w:rsidRPr="006D2982">
              <w:rPr>
                <w:rFonts w:hint="eastAsia"/>
                <w:color w:val="auto"/>
              </w:rPr>
              <w:t>(P)先行: [AFTER]  commonData=3, tlsData=3</w:t>
            </w:r>
          </w:p>
          <w:p w14:paraId="25ADB0B8" w14:textId="77777777" w:rsidR="006D2982" w:rsidRPr="006D2982" w:rsidRDefault="006D2982" w:rsidP="006D2982">
            <w:pPr>
              <w:pStyle w:val="3-"/>
              <w:rPr>
                <w:color w:val="auto"/>
              </w:rPr>
            </w:pPr>
            <w:r w:rsidRPr="006D2982">
              <w:rPr>
                <w:rFonts w:hint="eastAsia"/>
                <w:color w:val="auto"/>
              </w:rPr>
              <w:t>(F)[0]後続04: [BEFORE] commonData=3, tlsData=2</w:t>
            </w:r>
          </w:p>
          <w:p w14:paraId="1361527F" w14:textId="77777777" w:rsidR="006D2982" w:rsidRPr="006D2982" w:rsidRDefault="006D2982" w:rsidP="006D2982">
            <w:pPr>
              <w:pStyle w:val="3-"/>
              <w:rPr>
                <w:color w:val="auto"/>
              </w:rPr>
            </w:pPr>
            <w:r w:rsidRPr="006D2982">
              <w:rPr>
                <w:rFonts w:hint="eastAsia"/>
                <w:color w:val="auto"/>
              </w:rPr>
              <w:t>(F)[3]後続05: [BEFORE] commonData=3, tlsData=2</w:t>
            </w:r>
          </w:p>
          <w:p w14:paraId="17A688D6" w14:textId="77777777" w:rsidR="006D2982" w:rsidRPr="006D2982" w:rsidRDefault="006D2982" w:rsidP="006D2982">
            <w:pPr>
              <w:pStyle w:val="3-"/>
              <w:rPr>
                <w:color w:val="auto"/>
              </w:rPr>
            </w:pPr>
            <w:r w:rsidRPr="006D2982">
              <w:rPr>
                <w:rFonts w:hint="eastAsia"/>
                <w:color w:val="auto"/>
              </w:rPr>
              <w:t>(F)[1]後続03: [BEFORE] commonData=3, tlsData=2</w:t>
            </w:r>
          </w:p>
          <w:p w14:paraId="6ADC4425" w14:textId="77777777" w:rsidR="006D2982" w:rsidRPr="006D2982" w:rsidRDefault="006D2982" w:rsidP="006D2982">
            <w:pPr>
              <w:pStyle w:val="3-"/>
              <w:rPr>
                <w:color w:val="auto"/>
              </w:rPr>
            </w:pPr>
            <w:r w:rsidRPr="006D2982">
              <w:rPr>
                <w:rFonts w:hint="eastAsia"/>
                <w:color w:val="auto"/>
              </w:rPr>
              <w:t>(F)[4]後続01: [BEFORE] commonData=3, tlsData=2</w:t>
            </w:r>
          </w:p>
          <w:p w14:paraId="1F2F2772" w14:textId="77777777" w:rsidR="006D2982" w:rsidRPr="006D2982" w:rsidRDefault="006D2982" w:rsidP="006D2982">
            <w:pPr>
              <w:pStyle w:val="3-"/>
              <w:rPr>
                <w:color w:val="auto"/>
              </w:rPr>
            </w:pPr>
            <w:r w:rsidRPr="006D2982">
              <w:rPr>
                <w:rFonts w:hint="eastAsia"/>
                <w:color w:val="auto"/>
              </w:rPr>
              <w:t>(F)[2]後続02: [BEFORE] commonData=3, tlsData=2</w:t>
            </w:r>
          </w:p>
          <w:p w14:paraId="6F08F862" w14:textId="77777777" w:rsidR="006D2982" w:rsidRPr="006D2982" w:rsidRDefault="006D2982" w:rsidP="006D2982">
            <w:pPr>
              <w:pStyle w:val="3-"/>
              <w:rPr>
                <w:color w:val="auto"/>
              </w:rPr>
            </w:pPr>
            <w:r w:rsidRPr="006D2982">
              <w:rPr>
                <w:rFonts w:hint="eastAsia"/>
                <w:color w:val="auto"/>
              </w:rPr>
              <w:t>(F)[4]後続01: [AFTER]  commonData=3, tlsData=3</w:t>
            </w:r>
          </w:p>
          <w:p w14:paraId="462DBBBE" w14:textId="77777777" w:rsidR="006D2982" w:rsidRPr="006D2982" w:rsidRDefault="006D2982" w:rsidP="006D2982">
            <w:pPr>
              <w:pStyle w:val="3-"/>
              <w:rPr>
                <w:color w:val="auto"/>
              </w:rPr>
            </w:pPr>
            <w:r w:rsidRPr="006D2982">
              <w:rPr>
                <w:rFonts w:hint="eastAsia"/>
                <w:color w:val="auto"/>
              </w:rPr>
              <w:t>(F)[0]後続04: [AFTER]  commonData=3, tlsData=3</w:t>
            </w:r>
          </w:p>
          <w:p w14:paraId="6388307A" w14:textId="77777777" w:rsidR="006D2982" w:rsidRPr="006D2982" w:rsidRDefault="006D2982" w:rsidP="006D2982">
            <w:pPr>
              <w:pStyle w:val="3-"/>
              <w:rPr>
                <w:color w:val="auto"/>
              </w:rPr>
            </w:pPr>
            <w:r w:rsidRPr="006D2982">
              <w:rPr>
                <w:rFonts w:hint="eastAsia"/>
                <w:color w:val="auto"/>
              </w:rPr>
              <w:t>(F)[3]後続05: [AFTER]  commonData=3, tlsData=3</w:t>
            </w:r>
          </w:p>
          <w:p w14:paraId="7AB8AAF5" w14:textId="77777777" w:rsidR="006D2982" w:rsidRPr="006D2982" w:rsidRDefault="006D2982" w:rsidP="006D2982">
            <w:pPr>
              <w:pStyle w:val="3-"/>
              <w:rPr>
                <w:color w:val="auto"/>
              </w:rPr>
            </w:pPr>
            <w:r w:rsidRPr="006D2982">
              <w:rPr>
                <w:rFonts w:hint="eastAsia"/>
                <w:color w:val="auto"/>
              </w:rPr>
              <w:t>(F)[1]後続03: [AFTER]  commonData=3, tlsData=3</w:t>
            </w:r>
          </w:p>
          <w:p w14:paraId="198375C3" w14:textId="77777777" w:rsidR="006D2982" w:rsidRPr="006D2982" w:rsidRDefault="006D2982" w:rsidP="006D2982">
            <w:pPr>
              <w:pStyle w:val="3-"/>
              <w:rPr>
                <w:color w:val="auto"/>
              </w:rPr>
            </w:pPr>
            <w:r w:rsidRPr="006D2982">
              <w:rPr>
                <w:rFonts w:hint="eastAsia"/>
                <w:color w:val="auto"/>
              </w:rPr>
              <w:t>(F)[2]後続02: [AFTER]  commonData=3, tlsData=3</w:t>
            </w:r>
          </w:p>
          <w:p w14:paraId="63497DF3" w14:textId="77777777" w:rsidR="006D2982" w:rsidRPr="006D2982" w:rsidRDefault="006D2982" w:rsidP="006D2982">
            <w:pPr>
              <w:pStyle w:val="3-"/>
              <w:rPr>
                <w:color w:val="auto"/>
              </w:rPr>
            </w:pPr>
            <w:r w:rsidRPr="006D2982">
              <w:rPr>
                <w:rFonts w:hint="eastAsia"/>
                <w:color w:val="auto"/>
              </w:rPr>
              <w:t>(P)先行: [QUIT]</w:t>
            </w:r>
          </w:p>
          <w:p w14:paraId="1571B164" w14:textId="77777777" w:rsidR="006D2982" w:rsidRPr="006D2982" w:rsidRDefault="006D2982" w:rsidP="006D2982">
            <w:pPr>
              <w:pStyle w:val="3-"/>
              <w:rPr>
                <w:color w:val="auto"/>
              </w:rPr>
            </w:pPr>
            <w:r w:rsidRPr="006D2982">
              <w:rPr>
                <w:rFonts w:hint="eastAsia"/>
                <w:color w:val="auto"/>
              </w:rPr>
              <w:t>- end:(P)先行 -</w:t>
            </w:r>
          </w:p>
          <w:p w14:paraId="45AF0233" w14:textId="77777777" w:rsidR="006D2982" w:rsidRPr="006D2982" w:rsidRDefault="006D2982" w:rsidP="006D2982">
            <w:pPr>
              <w:pStyle w:val="3-"/>
              <w:rPr>
                <w:color w:val="auto"/>
              </w:rPr>
            </w:pPr>
            <w:r w:rsidRPr="006D2982">
              <w:rPr>
                <w:rFonts w:hint="eastAsia"/>
                <w:color w:val="auto"/>
              </w:rPr>
              <w:t>(F)[3]後続05: [QUIT]</w:t>
            </w:r>
          </w:p>
          <w:p w14:paraId="65F43332" w14:textId="77777777" w:rsidR="006D2982" w:rsidRPr="006D2982" w:rsidRDefault="006D2982" w:rsidP="006D2982">
            <w:pPr>
              <w:pStyle w:val="3-"/>
              <w:rPr>
                <w:color w:val="auto"/>
              </w:rPr>
            </w:pPr>
            <w:r w:rsidRPr="006D2982">
              <w:rPr>
                <w:rFonts w:hint="eastAsia"/>
                <w:color w:val="auto"/>
              </w:rPr>
              <w:t>- end:(F)[3]後続05 -</w:t>
            </w:r>
          </w:p>
          <w:p w14:paraId="645CE8BE" w14:textId="77777777" w:rsidR="006D2982" w:rsidRPr="006D2982" w:rsidRDefault="006D2982" w:rsidP="006D2982">
            <w:pPr>
              <w:pStyle w:val="3-"/>
              <w:rPr>
                <w:color w:val="auto"/>
              </w:rPr>
            </w:pPr>
            <w:r w:rsidRPr="006D2982">
              <w:rPr>
                <w:rFonts w:hint="eastAsia"/>
                <w:color w:val="auto"/>
              </w:rPr>
              <w:t>(F)[0]後続04: [QUIT]</w:t>
            </w:r>
          </w:p>
          <w:p w14:paraId="5B59AA39" w14:textId="77777777" w:rsidR="006D2982" w:rsidRPr="006D2982" w:rsidRDefault="006D2982" w:rsidP="006D2982">
            <w:pPr>
              <w:pStyle w:val="3-"/>
              <w:rPr>
                <w:color w:val="auto"/>
              </w:rPr>
            </w:pPr>
            <w:r w:rsidRPr="006D2982">
              <w:rPr>
                <w:rFonts w:hint="eastAsia"/>
                <w:color w:val="auto"/>
              </w:rPr>
              <w:t>- end:(F)[0]後続04 -</w:t>
            </w:r>
          </w:p>
          <w:p w14:paraId="19E42773" w14:textId="77777777" w:rsidR="006D2982" w:rsidRPr="006D2982" w:rsidRDefault="006D2982" w:rsidP="006D2982">
            <w:pPr>
              <w:pStyle w:val="3-"/>
              <w:rPr>
                <w:color w:val="auto"/>
              </w:rPr>
            </w:pPr>
            <w:r w:rsidRPr="006D2982">
              <w:rPr>
                <w:rFonts w:hint="eastAsia"/>
                <w:color w:val="auto"/>
              </w:rPr>
              <w:t>(F)[4]後続01: [QUIT]</w:t>
            </w:r>
          </w:p>
          <w:p w14:paraId="60CA18FA" w14:textId="77777777" w:rsidR="006D2982" w:rsidRPr="006D2982" w:rsidRDefault="006D2982" w:rsidP="006D2982">
            <w:pPr>
              <w:pStyle w:val="3-"/>
              <w:rPr>
                <w:color w:val="auto"/>
              </w:rPr>
            </w:pPr>
            <w:r w:rsidRPr="006D2982">
              <w:rPr>
                <w:rFonts w:hint="eastAsia"/>
                <w:color w:val="auto"/>
              </w:rPr>
              <w:t>- end:(F)[4]後続01 -</w:t>
            </w:r>
          </w:p>
          <w:p w14:paraId="442D237C" w14:textId="77777777" w:rsidR="006D2982" w:rsidRPr="006D2982" w:rsidRDefault="006D2982" w:rsidP="006D2982">
            <w:pPr>
              <w:pStyle w:val="3-"/>
              <w:rPr>
                <w:color w:val="auto"/>
              </w:rPr>
            </w:pPr>
            <w:r w:rsidRPr="006D2982">
              <w:rPr>
                <w:rFonts w:hint="eastAsia"/>
                <w:color w:val="auto"/>
              </w:rPr>
              <w:t>(F)[1]後続03: [QUIT]</w:t>
            </w:r>
          </w:p>
          <w:p w14:paraId="12B71EC5" w14:textId="77777777" w:rsidR="006D2982" w:rsidRPr="006D2982" w:rsidRDefault="006D2982" w:rsidP="006D2982">
            <w:pPr>
              <w:pStyle w:val="3-"/>
              <w:rPr>
                <w:color w:val="auto"/>
              </w:rPr>
            </w:pPr>
            <w:r w:rsidRPr="006D2982">
              <w:rPr>
                <w:rFonts w:hint="eastAsia"/>
                <w:color w:val="auto"/>
              </w:rPr>
              <w:t>- end:(F)[1]後続03 -</w:t>
            </w:r>
          </w:p>
          <w:p w14:paraId="1624336D" w14:textId="77777777" w:rsidR="006D2982" w:rsidRPr="006D2982" w:rsidRDefault="006D2982" w:rsidP="006D2982">
            <w:pPr>
              <w:pStyle w:val="3-"/>
              <w:rPr>
                <w:color w:val="auto"/>
              </w:rPr>
            </w:pPr>
            <w:r w:rsidRPr="006D2982">
              <w:rPr>
                <w:rFonts w:hint="eastAsia"/>
                <w:color w:val="auto"/>
              </w:rPr>
              <w:t>(F)[2]後続02: [QUIT]</w:t>
            </w:r>
          </w:p>
          <w:p w14:paraId="05D5977F" w14:textId="77777777" w:rsidR="006D2982" w:rsidRPr="006D2982" w:rsidRDefault="006D2982" w:rsidP="006D2982">
            <w:pPr>
              <w:pStyle w:val="3-"/>
              <w:rPr>
                <w:color w:val="auto"/>
              </w:rPr>
            </w:pPr>
            <w:r w:rsidRPr="006D2982">
              <w:rPr>
                <w:rFonts w:hint="eastAsia"/>
                <w:color w:val="auto"/>
              </w:rPr>
              <w:t>- end:(F)[2]後続02 -</w:t>
            </w:r>
          </w:p>
          <w:p w14:paraId="6F9BEA39" w14:textId="6E218DC5" w:rsidR="0036070F" w:rsidRPr="00DD51B6" w:rsidRDefault="006D2982" w:rsidP="006D2982">
            <w:pPr>
              <w:pStyle w:val="3-"/>
            </w:pPr>
            <w:r w:rsidRPr="006D2982">
              <w:rPr>
                <w:color w:val="auto"/>
              </w:rPr>
              <w:t>Cond-Sginal * 10000000 = 0.944458 sec</w:t>
            </w:r>
          </w:p>
        </w:tc>
      </w:tr>
    </w:tbl>
    <w:p w14:paraId="1FEC244B" w14:textId="162BC90C" w:rsidR="0036070F" w:rsidRDefault="0036070F" w:rsidP="0036070F">
      <w:pPr>
        <w:pStyle w:val="3"/>
      </w:pPr>
      <w:bookmarkStart w:id="128" w:name="_Toc378808480"/>
      <w:r>
        <w:lastRenderedPageBreak/>
        <w:t>C++11</w:t>
      </w:r>
      <w:r>
        <w:rPr>
          <w:rFonts w:hint="eastAsia"/>
        </w:rPr>
        <w:t>版</w:t>
      </w:r>
      <w:bookmarkEnd w:id="128"/>
    </w:p>
    <w:p w14:paraId="39A96316" w14:textId="062C4969" w:rsidR="006D2982" w:rsidRDefault="006D2982" w:rsidP="006D2982">
      <w:pPr>
        <w:pStyle w:val="aa"/>
        <w:ind w:left="447" w:firstLine="283"/>
      </w:pPr>
      <w:r>
        <w:t>C++11</w:t>
      </w:r>
      <w:r>
        <w:rPr>
          <w:rFonts w:hint="eastAsia"/>
        </w:rPr>
        <w:t>版の条件変数。</w:t>
      </w:r>
      <w:r w:rsidR="00D4166A">
        <w:rPr>
          <w:rFonts w:hint="eastAsia"/>
        </w:rPr>
        <w:t>ミューテックスと変数を別途用意して組み合わせて使うのは、</w:t>
      </w:r>
      <w:r w:rsidR="00D4166A">
        <w:rPr>
          <w:rFonts w:hint="eastAsia"/>
        </w:rPr>
        <w:t>Posix</w:t>
      </w:r>
      <w:r w:rsidR="00D4166A">
        <w:rPr>
          <w:rFonts w:hint="eastAsia"/>
        </w:rPr>
        <w:t>ライブラリ版と同じ。</w:t>
      </w:r>
    </w:p>
    <w:p w14:paraId="324B2081" w14:textId="6237B09D" w:rsidR="006D2982" w:rsidRDefault="006D2982" w:rsidP="006D2982">
      <w:pPr>
        <w:pStyle w:val="aa"/>
        <w:keepNext/>
        <w:widowControl/>
        <w:spacing w:beforeLines="50" w:before="180"/>
        <w:ind w:leftChars="203" w:left="447" w:hangingChars="10" w:hanging="21"/>
      </w:pPr>
      <w:r>
        <w:t>C++11</w:t>
      </w:r>
      <w:r>
        <w:rPr>
          <w:rFonts w:hint="eastAsia"/>
        </w:rPr>
        <w:t>版条件変数のサンプル：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874659">
        <w:tc>
          <w:tcPr>
            <w:tcW w:w="8494" w:type="dxa"/>
          </w:tcPr>
          <w:p w14:paraId="28870144" w14:textId="77777777" w:rsidR="006D2982" w:rsidRDefault="006D2982" w:rsidP="006D2982">
            <w:pPr>
              <w:pStyle w:val="3-"/>
            </w:pPr>
            <w:r>
              <w:t>#include &lt;stdio.h&gt;</w:t>
            </w:r>
          </w:p>
          <w:p w14:paraId="5E48600C" w14:textId="77777777" w:rsidR="006D2982" w:rsidRDefault="006D2982" w:rsidP="006D2982">
            <w:pPr>
              <w:pStyle w:val="3-"/>
            </w:pPr>
            <w:r>
              <w:t>#include &lt;stdlib.h&gt;</w:t>
            </w:r>
          </w:p>
          <w:p w14:paraId="19999E1A" w14:textId="77777777" w:rsidR="006D2982" w:rsidRDefault="006D2982" w:rsidP="006D2982">
            <w:pPr>
              <w:pStyle w:val="3-"/>
            </w:pPr>
          </w:p>
          <w:p w14:paraId="35531AF2" w14:textId="77777777" w:rsidR="006D2982" w:rsidRDefault="006D2982" w:rsidP="006D2982">
            <w:pPr>
              <w:pStyle w:val="3-"/>
            </w:pPr>
            <w:r>
              <w:t>#include &lt;thread&gt;</w:t>
            </w:r>
          </w:p>
          <w:p w14:paraId="503D850A" w14:textId="77777777" w:rsidR="006D2982" w:rsidRDefault="006D2982" w:rsidP="006D2982">
            <w:pPr>
              <w:pStyle w:val="3-"/>
            </w:pPr>
            <w:r>
              <w:t>#include &lt;mutex&gt;</w:t>
            </w:r>
          </w:p>
          <w:p w14:paraId="6325A347" w14:textId="77777777" w:rsidR="006D2982" w:rsidRDefault="006D2982" w:rsidP="006D2982">
            <w:pPr>
              <w:pStyle w:val="3-"/>
            </w:pPr>
            <w:r>
              <w:t>#include &lt;condition_variable&gt;</w:t>
            </w:r>
          </w:p>
          <w:p w14:paraId="35F5C20C" w14:textId="77777777" w:rsidR="006D2982" w:rsidRDefault="006D2982" w:rsidP="006D2982">
            <w:pPr>
              <w:pStyle w:val="3-"/>
            </w:pPr>
            <w:r>
              <w:t>#include &lt;atomic&gt;</w:t>
            </w:r>
          </w:p>
          <w:p w14:paraId="30220560" w14:textId="77777777" w:rsidR="006D2982" w:rsidRDefault="006D2982" w:rsidP="006D2982">
            <w:pPr>
              <w:pStyle w:val="3-"/>
            </w:pPr>
          </w:p>
          <w:p w14:paraId="24350480" w14:textId="77777777" w:rsidR="006D2982" w:rsidRDefault="006D2982" w:rsidP="006D2982">
            <w:pPr>
              <w:pStyle w:val="3-"/>
            </w:pPr>
            <w:r>
              <w:rPr>
                <w:rFonts w:hint="eastAsia"/>
              </w:rPr>
              <w:t>#include &lt;chrono&gt; //時間計測用</w:t>
            </w:r>
          </w:p>
          <w:p w14:paraId="20FA6710" w14:textId="77777777" w:rsidR="006D2982" w:rsidRDefault="006D2982" w:rsidP="006D2982">
            <w:pPr>
              <w:pStyle w:val="3-"/>
            </w:pPr>
          </w:p>
          <w:p w14:paraId="41508C02" w14:textId="77777777" w:rsidR="006D2982" w:rsidRDefault="006D2982" w:rsidP="006D2982">
            <w:pPr>
              <w:pStyle w:val="3-"/>
            </w:pPr>
            <w:r>
              <w:rPr>
                <w:rFonts w:hint="eastAsia"/>
              </w:rPr>
              <w:t>//スレッド情報</w:t>
            </w:r>
          </w:p>
          <w:p w14:paraId="4A17EF3C" w14:textId="77777777" w:rsidR="006D2982" w:rsidRDefault="006D2982" w:rsidP="006D2982">
            <w:pPr>
              <w:pStyle w:val="3-"/>
            </w:pPr>
            <w:r>
              <w:rPr>
                <w:rFonts w:hint="eastAsia"/>
              </w:rPr>
              <w:t>static const int FOLLOW_THREAD_MAX = 10;          //後続スレッド最大数</w:t>
            </w:r>
          </w:p>
          <w:p w14:paraId="1341A7B7" w14:textId="77777777" w:rsidR="006D2982" w:rsidRDefault="006D2982" w:rsidP="006D2982">
            <w:pPr>
              <w:pStyle w:val="3-"/>
            </w:pPr>
            <w:r>
              <w:rPr>
                <w:rFonts w:hint="eastAsia"/>
              </w:rPr>
              <w:t>static volatile int s_followThreadNum = 0;        //後続スレッド数</w:t>
            </w:r>
          </w:p>
          <w:p w14:paraId="58CBE5EE" w14:textId="77777777" w:rsidR="006D2982" w:rsidRDefault="006D2982" w:rsidP="006D2982">
            <w:pPr>
              <w:pStyle w:val="3-"/>
            </w:pPr>
            <w:r>
              <w:rPr>
                <w:rFonts w:hint="eastAsia"/>
              </w:rPr>
              <w:t>static std::atomic&lt;int&gt; s_followThreadNo = 0;     //後続スレッド番号発番用</w:t>
            </w:r>
          </w:p>
          <w:p w14:paraId="2140BC1F" w14:textId="77777777" w:rsidR="006D2982" w:rsidRDefault="006D2982" w:rsidP="006D2982">
            <w:pPr>
              <w:pStyle w:val="3-"/>
            </w:pPr>
            <w:r>
              <w:rPr>
                <w:rFonts w:hint="eastAsia"/>
              </w:rPr>
              <w:t>static volatile bool s_IsQuirProiorThread = false;//先行スレッド終了フラグ</w:t>
            </w:r>
          </w:p>
          <w:p w14:paraId="4B7DB0E0" w14:textId="77777777" w:rsidR="006D2982" w:rsidRDefault="006D2982" w:rsidP="006D2982">
            <w:pPr>
              <w:pStyle w:val="3-"/>
            </w:pPr>
          </w:p>
          <w:p w14:paraId="2FF76362" w14:textId="77777777" w:rsidR="006D2982" w:rsidRDefault="006D2982" w:rsidP="006D2982">
            <w:pPr>
              <w:pStyle w:val="3-"/>
            </w:pPr>
            <w:r>
              <w:rPr>
                <w:rFonts w:hint="eastAsia"/>
              </w:rPr>
              <w:t>//条件変数</w:t>
            </w:r>
          </w:p>
          <w:p w14:paraId="40AC708E" w14:textId="77777777" w:rsidR="006D2982" w:rsidRDefault="006D2982" w:rsidP="006D2982">
            <w:pPr>
              <w:pStyle w:val="3-"/>
            </w:pPr>
            <w:r>
              <w:rPr>
                <w:rFonts w:hint="eastAsia"/>
              </w:rPr>
              <w:t>//※条件変数は、必ず条件変数＋ミューテックス＋変数のセットで扱う</w:t>
            </w:r>
          </w:p>
          <w:p w14:paraId="3266DC24" w14:textId="77777777" w:rsidR="006D2982" w:rsidRDefault="006D2982" w:rsidP="006D2982">
            <w:pPr>
              <w:pStyle w:val="3-"/>
            </w:pPr>
            <w:r>
              <w:rPr>
                <w:rFonts w:hint="eastAsia"/>
              </w:rPr>
              <w:t>static std::condition_variable s_followCond[FOLLOW_THREAD_MAX];//後続スレッド処理完了条件変数</w:t>
            </w:r>
          </w:p>
          <w:p w14:paraId="2F1821C7" w14:textId="77777777" w:rsidR="006D2982" w:rsidRDefault="006D2982" w:rsidP="006D2982">
            <w:pPr>
              <w:pStyle w:val="3-"/>
            </w:pPr>
            <w:r>
              <w:rPr>
                <w:rFonts w:hint="eastAsia"/>
              </w:rPr>
              <w:t>static std::mutex s_followCondMutex[FOLLOW_THREAD_MAX];        //後続スレッド処理完了条件変数ミューテックス</w:t>
            </w:r>
          </w:p>
          <w:p w14:paraId="4BD49AD2" w14:textId="77777777" w:rsidR="006D2982" w:rsidRDefault="006D2982" w:rsidP="006D2982">
            <w:pPr>
              <w:pStyle w:val="3-"/>
            </w:pPr>
            <w:r>
              <w:rPr>
                <w:rFonts w:hint="eastAsia"/>
              </w:rPr>
              <w:t>static volatile bool s_followFinished[FOLLOW_THREAD_MAX];      //後続スレッド処理完了フラグ</w:t>
            </w:r>
          </w:p>
          <w:p w14:paraId="364447BA" w14:textId="77777777" w:rsidR="006D2982" w:rsidRDefault="006D2982" w:rsidP="006D2982">
            <w:pPr>
              <w:pStyle w:val="3-"/>
            </w:pPr>
          </w:p>
          <w:p w14:paraId="74807173" w14:textId="77777777" w:rsidR="006D2982" w:rsidRDefault="006D2982" w:rsidP="006D2982">
            <w:pPr>
              <w:pStyle w:val="3-"/>
            </w:pPr>
            <w:r>
              <w:rPr>
                <w:rFonts w:hint="eastAsia"/>
              </w:rPr>
              <w:t>//共有データ</w:t>
            </w:r>
          </w:p>
          <w:p w14:paraId="7E8D4288" w14:textId="77777777" w:rsidR="006D2982" w:rsidRDefault="006D2982" w:rsidP="006D2982">
            <w:pPr>
              <w:pStyle w:val="3-"/>
            </w:pPr>
            <w:r>
              <w:t>static int s_commonData = 0;</w:t>
            </w:r>
          </w:p>
          <w:p w14:paraId="0C3E620E" w14:textId="77777777" w:rsidR="006D2982" w:rsidRDefault="006D2982" w:rsidP="006D2982">
            <w:pPr>
              <w:pStyle w:val="3-"/>
            </w:pPr>
          </w:p>
          <w:p w14:paraId="5044764C" w14:textId="77777777" w:rsidR="006D2982" w:rsidRDefault="006D2982" w:rsidP="006D2982">
            <w:pPr>
              <w:pStyle w:val="3-"/>
            </w:pPr>
            <w:r>
              <w:rPr>
                <w:rFonts w:hint="eastAsia"/>
              </w:rPr>
              <w:t>//スレッド固有データ</w:t>
            </w:r>
          </w:p>
          <w:p w14:paraId="6D7B18D3" w14:textId="77777777" w:rsidR="006D2982" w:rsidRDefault="006D2982" w:rsidP="006D2982">
            <w:pPr>
              <w:pStyle w:val="3-"/>
            </w:pPr>
            <w:r>
              <w:t>__declspec(thread) int s_tlsData = 0;</w:t>
            </w:r>
          </w:p>
          <w:p w14:paraId="267440FA" w14:textId="77777777" w:rsidR="006D2982" w:rsidRDefault="006D2982" w:rsidP="006D2982">
            <w:pPr>
              <w:pStyle w:val="3-"/>
            </w:pPr>
            <w:r>
              <w:rPr>
                <w:rFonts w:hint="eastAsia"/>
              </w:rPr>
              <w:t>//thread_local int s_tlsData = 0;//Visual C++ 2013 では thread_local キーワードが使えない</w:t>
            </w:r>
          </w:p>
          <w:p w14:paraId="54ED8711" w14:textId="77777777" w:rsidR="006D2982" w:rsidRDefault="006D2982" w:rsidP="006D2982">
            <w:pPr>
              <w:pStyle w:val="3-"/>
            </w:pPr>
          </w:p>
          <w:p w14:paraId="3763859F" w14:textId="77777777" w:rsidR="006D2982" w:rsidRDefault="006D2982" w:rsidP="006D2982">
            <w:pPr>
              <w:pStyle w:val="3-"/>
            </w:pPr>
            <w:r>
              <w:rPr>
                <w:rFonts w:hint="eastAsia"/>
              </w:rPr>
              <w:t>//【処理説明】</w:t>
            </w:r>
          </w:p>
          <w:p w14:paraId="0009F491" w14:textId="77777777" w:rsidR="006D2982" w:rsidRDefault="006D2982" w:rsidP="006D2982">
            <w:pPr>
              <w:pStyle w:val="3-"/>
            </w:pPr>
            <w:r>
              <w:rPr>
                <w:rFonts w:hint="eastAsia"/>
              </w:rPr>
              <w:t>//先行スレッドが共有データを作成し、それが完了したら</w:t>
            </w:r>
          </w:p>
          <w:p w14:paraId="18F7FCF3" w14:textId="77777777" w:rsidR="006D2982" w:rsidRDefault="006D2982" w:rsidP="006D2982">
            <w:pPr>
              <w:pStyle w:val="3-"/>
            </w:pPr>
            <w:r>
              <w:rPr>
                <w:rFonts w:hint="eastAsia"/>
              </w:rPr>
              <w:t>//複数の後続スレッドがスタート。</w:t>
            </w:r>
          </w:p>
          <w:p w14:paraId="7CAFB870" w14:textId="77777777" w:rsidR="006D2982" w:rsidRDefault="006D2982" w:rsidP="006D2982">
            <w:pPr>
              <w:pStyle w:val="3-"/>
            </w:pPr>
            <w:r>
              <w:rPr>
                <w:rFonts w:hint="eastAsia"/>
              </w:rPr>
              <w:t>//後続スレッドは共有データを読み込むだけのため、並列で動作。</w:t>
            </w:r>
          </w:p>
          <w:p w14:paraId="7C439717" w14:textId="77777777" w:rsidR="006D2982" w:rsidRDefault="006D2982" w:rsidP="006D2982">
            <w:pPr>
              <w:pStyle w:val="3-"/>
            </w:pPr>
            <w:r>
              <w:rPr>
                <w:rFonts w:hint="eastAsia"/>
              </w:rPr>
              <w:t>//後続スレッドの処理が全て完了したら、また先行スレッドが稼働。</w:t>
            </w:r>
          </w:p>
          <w:p w14:paraId="48084577" w14:textId="77777777" w:rsidR="006D2982" w:rsidRDefault="006D2982" w:rsidP="006D2982">
            <w:pPr>
              <w:pStyle w:val="3-"/>
            </w:pPr>
            <w:r>
              <w:rPr>
                <w:rFonts w:hint="eastAsia"/>
              </w:rPr>
              <w:t>//以上を何度か繰り返し、先行スレッドが終了したら全スレッド終了。</w:t>
            </w:r>
          </w:p>
          <w:p w14:paraId="005DC6AB" w14:textId="77777777" w:rsidR="006D2982" w:rsidRDefault="006D2982" w:rsidP="006D2982">
            <w:pPr>
              <w:pStyle w:val="3-"/>
            </w:pPr>
            <w:r>
              <w:rPr>
                <w:rFonts w:hint="eastAsia"/>
              </w:rPr>
              <w:t>//※メインループ⇒描画スレッドのようなリレー処理への応用を想定。</w:t>
            </w:r>
          </w:p>
          <w:p w14:paraId="289B38D5" w14:textId="77777777" w:rsidR="006D2982" w:rsidRDefault="006D2982" w:rsidP="006D2982">
            <w:pPr>
              <w:pStyle w:val="3-"/>
            </w:pPr>
          </w:p>
          <w:p w14:paraId="65E00B62" w14:textId="77777777" w:rsidR="006D2982" w:rsidRDefault="006D2982" w:rsidP="006D2982">
            <w:pPr>
              <w:pStyle w:val="3-"/>
            </w:pPr>
            <w:r>
              <w:rPr>
                <w:rFonts w:hint="eastAsia"/>
              </w:rPr>
              <w:t>//先行スレッド</w:t>
            </w:r>
          </w:p>
          <w:p w14:paraId="5F21AC2E" w14:textId="77777777" w:rsidR="006D2982" w:rsidRDefault="006D2982" w:rsidP="006D2982">
            <w:pPr>
              <w:pStyle w:val="3-"/>
            </w:pPr>
            <w:r>
              <w:t>void priorThreadFunc(const char* name)</w:t>
            </w:r>
          </w:p>
          <w:p w14:paraId="29D74B09" w14:textId="77777777" w:rsidR="006D2982" w:rsidRDefault="006D2982" w:rsidP="006D2982">
            <w:pPr>
              <w:pStyle w:val="3-"/>
            </w:pPr>
            <w:r>
              <w:t>{</w:t>
            </w:r>
          </w:p>
          <w:p w14:paraId="43666871" w14:textId="77777777" w:rsidR="006D2982" w:rsidRDefault="006D2982" w:rsidP="006D2982">
            <w:pPr>
              <w:pStyle w:val="3-"/>
            </w:pPr>
            <w:r>
              <w:rPr>
                <w:rFonts w:hint="eastAsia"/>
              </w:rPr>
              <w:tab/>
              <w:t>//開始</w:t>
            </w:r>
          </w:p>
          <w:p w14:paraId="4AC19E87" w14:textId="77777777" w:rsidR="006D2982" w:rsidRDefault="006D2982" w:rsidP="006D2982">
            <w:pPr>
              <w:pStyle w:val="3-"/>
            </w:pPr>
            <w:r>
              <w:tab/>
              <w:t>printf("- begin:(P)%s -\n", name);</w:t>
            </w:r>
          </w:p>
          <w:p w14:paraId="00EB74F8" w14:textId="77777777" w:rsidR="006D2982" w:rsidRDefault="006D2982" w:rsidP="006D2982">
            <w:pPr>
              <w:pStyle w:val="3-"/>
            </w:pPr>
            <w:r>
              <w:tab/>
              <w:t>fflush(stdout);</w:t>
            </w:r>
          </w:p>
          <w:p w14:paraId="63F2EBFD" w14:textId="77777777" w:rsidR="006D2982" w:rsidRDefault="006D2982" w:rsidP="006D2982">
            <w:pPr>
              <w:pStyle w:val="3-"/>
            </w:pPr>
          </w:p>
          <w:p w14:paraId="795434F4" w14:textId="77777777" w:rsidR="006D2982" w:rsidRDefault="006D2982" w:rsidP="006D2982">
            <w:pPr>
              <w:pStyle w:val="3-"/>
            </w:pPr>
            <w:r>
              <w:rPr>
                <w:rFonts w:hint="eastAsia"/>
              </w:rPr>
              <w:tab/>
              <w:t>//初期化</w:t>
            </w:r>
          </w:p>
          <w:p w14:paraId="2E807D76" w14:textId="77777777" w:rsidR="006D2982" w:rsidRDefault="006D2982" w:rsidP="006D2982">
            <w:pPr>
              <w:pStyle w:val="3-"/>
            </w:pPr>
            <w:r>
              <w:rPr>
                <w:rFonts w:hint="eastAsia"/>
              </w:rPr>
              <w:tab/>
              <w:t>s_IsQuirProiorThread = false;//先行処理終了フラグ</w:t>
            </w:r>
          </w:p>
          <w:p w14:paraId="1259E56C" w14:textId="77777777" w:rsidR="006D2982" w:rsidRDefault="006D2982" w:rsidP="006D2982">
            <w:pPr>
              <w:pStyle w:val="3-"/>
            </w:pPr>
          </w:p>
          <w:p w14:paraId="1DC313A3" w14:textId="77777777" w:rsidR="006D2982" w:rsidRDefault="006D2982" w:rsidP="006D2982">
            <w:pPr>
              <w:pStyle w:val="3-"/>
            </w:pPr>
            <w:r>
              <w:rPr>
                <w:rFonts w:hint="eastAsia"/>
              </w:rPr>
              <w:tab/>
              <w:t>//処理</w:t>
            </w:r>
          </w:p>
          <w:p w14:paraId="5FD51EEB" w14:textId="77777777" w:rsidR="006D2982" w:rsidRDefault="006D2982" w:rsidP="006D2982">
            <w:pPr>
              <w:pStyle w:val="3-"/>
            </w:pPr>
            <w:r>
              <w:tab/>
              <w:t>static const int LOOP_COUNT_MAX = 3;</w:t>
            </w:r>
          </w:p>
          <w:p w14:paraId="0E0FFAE3" w14:textId="77777777" w:rsidR="006D2982" w:rsidRDefault="006D2982" w:rsidP="006D2982">
            <w:pPr>
              <w:pStyle w:val="3-"/>
            </w:pPr>
            <w:r>
              <w:tab/>
              <w:t>int loop_counter = 0;</w:t>
            </w:r>
          </w:p>
          <w:p w14:paraId="16187DF4" w14:textId="77777777" w:rsidR="006D2982" w:rsidRDefault="006D2982" w:rsidP="006D2982">
            <w:pPr>
              <w:pStyle w:val="3-"/>
            </w:pPr>
            <w:r>
              <w:tab/>
              <w:t>while (1)</w:t>
            </w:r>
          </w:p>
          <w:p w14:paraId="44A4C8EA" w14:textId="77777777" w:rsidR="006D2982" w:rsidRDefault="006D2982" w:rsidP="006D2982">
            <w:pPr>
              <w:pStyle w:val="3-"/>
            </w:pPr>
            <w:r>
              <w:tab/>
              <w:t>{</w:t>
            </w:r>
          </w:p>
          <w:p w14:paraId="00BC9998" w14:textId="77777777" w:rsidR="006D2982" w:rsidRDefault="006D2982" w:rsidP="006D2982">
            <w:pPr>
              <w:pStyle w:val="3-"/>
            </w:pPr>
            <w:r>
              <w:rPr>
                <w:rFonts w:hint="eastAsia"/>
              </w:rPr>
              <w:tab/>
            </w:r>
            <w:r>
              <w:rPr>
                <w:rFonts w:hint="eastAsia"/>
              </w:rPr>
              <w:tab/>
              <w:t>//全後続スレッド処理完了待ち</w:t>
            </w:r>
          </w:p>
          <w:p w14:paraId="5E5D14DD" w14:textId="77777777" w:rsidR="006D2982" w:rsidRDefault="006D2982" w:rsidP="006D2982">
            <w:pPr>
              <w:pStyle w:val="3-"/>
            </w:pPr>
            <w:r>
              <w:tab/>
            </w:r>
            <w:r>
              <w:tab/>
              <w:t>for (int i = 0; i &lt; s_followThreadNum; ++i)</w:t>
            </w:r>
          </w:p>
          <w:p w14:paraId="33F6486A" w14:textId="77777777" w:rsidR="006D2982" w:rsidRDefault="006D2982" w:rsidP="006D2982">
            <w:pPr>
              <w:pStyle w:val="3-"/>
            </w:pPr>
            <w:r>
              <w:tab/>
            </w:r>
            <w:r>
              <w:tab/>
              <w:t>{</w:t>
            </w:r>
          </w:p>
          <w:p w14:paraId="0A44DF8E" w14:textId="77777777" w:rsidR="006D2982" w:rsidRDefault="006D2982" w:rsidP="006D2982">
            <w:pPr>
              <w:pStyle w:val="3-"/>
            </w:pPr>
            <w:r>
              <w:tab/>
            </w:r>
            <w:r>
              <w:tab/>
            </w:r>
            <w:r>
              <w:tab/>
              <w:t>{</w:t>
            </w:r>
          </w:p>
          <w:p w14:paraId="0F410449" w14:textId="77777777" w:rsidR="006D2982" w:rsidRDefault="006D2982" w:rsidP="006D2982">
            <w:pPr>
              <w:pStyle w:val="3-"/>
            </w:pPr>
            <w:r>
              <w:rPr>
                <w:rFonts w:hint="eastAsia"/>
              </w:rPr>
              <w:tab/>
            </w:r>
            <w:r>
              <w:rPr>
                <w:rFonts w:hint="eastAsia"/>
              </w:rPr>
              <w:tab/>
            </w:r>
            <w:r>
              <w:rPr>
                <w:rFonts w:hint="eastAsia"/>
              </w:rPr>
              <w:tab/>
            </w:r>
            <w:r>
              <w:rPr>
                <w:rFonts w:hint="eastAsia"/>
              </w:rPr>
              <w:tab/>
              <w:t>std::unique_lock&lt;std::mutex&gt; lock(s_followCondMutex[i]);//ロック取得（ブロックから抜ける時に自動解放）</w:t>
            </w:r>
          </w:p>
          <w:p w14:paraId="4C4E12C0" w14:textId="77777777" w:rsidR="006D2982" w:rsidRDefault="006D2982" w:rsidP="006D2982">
            <w:pPr>
              <w:pStyle w:val="3-"/>
            </w:pPr>
            <w:r>
              <w:rPr>
                <w:rFonts w:hint="eastAsia"/>
              </w:rPr>
              <w:tab/>
            </w:r>
            <w:r>
              <w:rPr>
                <w:rFonts w:hint="eastAsia"/>
              </w:rPr>
              <w:tab/>
            </w:r>
            <w:r>
              <w:rPr>
                <w:rFonts w:hint="eastAsia"/>
              </w:rPr>
              <w:tab/>
            </w:r>
            <w:r>
              <w:rPr>
                <w:rFonts w:hint="eastAsia"/>
              </w:rPr>
              <w:tab/>
              <w:t>while (!s_followFinished[i])//待機終了条件を満たしていない場合</w:t>
            </w:r>
          </w:p>
          <w:p w14:paraId="6A322C5C"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t>s_followCond[i].wait(lock);//待機（ロック開放→待機→待機終了→ロック取得が行われる）</w:t>
            </w:r>
          </w:p>
          <w:p w14:paraId="21DCB2BF" w14:textId="77777777" w:rsidR="006D2982" w:rsidRDefault="006D2982" w:rsidP="006D2982">
            <w:pPr>
              <w:pStyle w:val="3-"/>
            </w:pPr>
            <w:r>
              <w:tab/>
            </w:r>
            <w:r>
              <w:tab/>
            </w:r>
            <w:r>
              <w:tab/>
              <w:t>}</w:t>
            </w:r>
          </w:p>
          <w:p w14:paraId="2AC1FD63" w14:textId="77777777" w:rsidR="006D2982" w:rsidRDefault="006D2982" w:rsidP="006D2982">
            <w:pPr>
              <w:pStyle w:val="3-"/>
            </w:pPr>
            <w:r>
              <w:rPr>
                <w:rFonts w:hint="eastAsia"/>
              </w:rPr>
              <w:tab/>
            </w:r>
            <w:r>
              <w:rPr>
                <w:rFonts w:hint="eastAsia"/>
              </w:rPr>
              <w:tab/>
            </w:r>
            <w:r>
              <w:rPr>
                <w:rFonts w:hint="eastAsia"/>
              </w:rPr>
              <w:tab/>
              <w:t>//※待機をタイムアウトさせたい場合は .wait_for() メソッドを用いる。</w:t>
            </w:r>
          </w:p>
          <w:p w14:paraId="6F229B0D" w14:textId="77777777" w:rsidR="006D2982" w:rsidRDefault="006D2982" w:rsidP="006D2982">
            <w:pPr>
              <w:pStyle w:val="3-"/>
            </w:pPr>
            <w:r>
              <w:tab/>
            </w:r>
            <w:r>
              <w:tab/>
              <w:t>}</w:t>
            </w:r>
          </w:p>
          <w:p w14:paraId="1DA324A1" w14:textId="77777777" w:rsidR="006D2982" w:rsidRDefault="006D2982" w:rsidP="006D2982">
            <w:pPr>
              <w:pStyle w:val="3-"/>
            </w:pPr>
          </w:p>
          <w:p w14:paraId="16C10557" w14:textId="77777777" w:rsidR="006D2982" w:rsidRDefault="006D2982" w:rsidP="006D2982">
            <w:pPr>
              <w:pStyle w:val="3-"/>
            </w:pPr>
            <w:r>
              <w:rPr>
                <w:rFonts w:hint="eastAsia"/>
              </w:rPr>
              <w:tab/>
            </w:r>
            <w:r>
              <w:rPr>
                <w:rFonts w:hint="eastAsia"/>
              </w:rPr>
              <w:tab/>
              <w:t>//ループカウンタ進行＆終了判定</w:t>
            </w:r>
          </w:p>
          <w:p w14:paraId="05F68DB6" w14:textId="77777777" w:rsidR="006D2982" w:rsidRDefault="006D2982" w:rsidP="006D2982">
            <w:pPr>
              <w:pStyle w:val="3-"/>
            </w:pPr>
            <w:r>
              <w:tab/>
            </w:r>
            <w:r>
              <w:tab/>
              <w:t>if (loop_counter++ == LOOP_COUNT_MAX)</w:t>
            </w:r>
          </w:p>
          <w:p w14:paraId="5EA72DF2" w14:textId="77777777" w:rsidR="006D2982" w:rsidRDefault="006D2982" w:rsidP="006D2982">
            <w:pPr>
              <w:pStyle w:val="3-"/>
            </w:pPr>
            <w:r>
              <w:tab/>
            </w:r>
            <w:r>
              <w:tab/>
              <w:t>{</w:t>
            </w:r>
          </w:p>
          <w:p w14:paraId="4E9A8AE9" w14:textId="77777777" w:rsidR="006D2982" w:rsidRDefault="006D2982" w:rsidP="006D2982">
            <w:pPr>
              <w:pStyle w:val="3-"/>
            </w:pPr>
            <w:r>
              <w:rPr>
                <w:rFonts w:hint="eastAsia"/>
              </w:rPr>
              <w:tab/>
            </w:r>
            <w:r>
              <w:rPr>
                <w:rFonts w:hint="eastAsia"/>
              </w:rPr>
              <w:tab/>
            </w:r>
            <w:r>
              <w:rPr>
                <w:rFonts w:hint="eastAsia"/>
              </w:rPr>
              <w:tab/>
              <w:t>//処理終了</w:t>
            </w:r>
          </w:p>
          <w:p w14:paraId="19CFD900" w14:textId="77777777" w:rsidR="006D2982" w:rsidRDefault="006D2982" w:rsidP="006D2982">
            <w:pPr>
              <w:pStyle w:val="3-"/>
            </w:pPr>
            <w:r>
              <w:tab/>
            </w:r>
            <w:r>
              <w:tab/>
            </w:r>
            <w:r>
              <w:tab/>
              <w:t>printf("(P)%s: [QUIT]\n", name);</w:t>
            </w:r>
          </w:p>
          <w:p w14:paraId="55C48BFF" w14:textId="77777777" w:rsidR="006D2982" w:rsidRDefault="006D2982" w:rsidP="006D2982">
            <w:pPr>
              <w:pStyle w:val="3-"/>
            </w:pPr>
            <w:r>
              <w:tab/>
            </w:r>
            <w:r>
              <w:tab/>
            </w:r>
            <w:r>
              <w:tab/>
              <w:t>fflush(stdout);</w:t>
            </w:r>
          </w:p>
          <w:p w14:paraId="703B9BE9" w14:textId="77777777" w:rsidR="006D2982" w:rsidRDefault="006D2982" w:rsidP="006D2982">
            <w:pPr>
              <w:pStyle w:val="3-"/>
            </w:pPr>
            <w:r>
              <w:tab/>
            </w:r>
            <w:r>
              <w:tab/>
            </w:r>
            <w:r>
              <w:tab/>
            </w:r>
          </w:p>
          <w:p w14:paraId="39D93786" w14:textId="77777777" w:rsidR="006D2982" w:rsidRDefault="006D2982" w:rsidP="006D2982">
            <w:pPr>
              <w:pStyle w:val="3-"/>
            </w:pPr>
            <w:r>
              <w:rPr>
                <w:rFonts w:hint="eastAsia"/>
              </w:rPr>
              <w:tab/>
            </w:r>
            <w:r>
              <w:rPr>
                <w:rFonts w:hint="eastAsia"/>
              </w:rPr>
              <w:tab/>
            </w:r>
            <w:r>
              <w:rPr>
                <w:rFonts w:hint="eastAsia"/>
              </w:rPr>
              <w:tab/>
              <w:t>//先行スレッド終了フラグ</w:t>
            </w:r>
          </w:p>
          <w:p w14:paraId="5D33EF83" w14:textId="77777777" w:rsidR="006D2982" w:rsidRDefault="006D2982" w:rsidP="006D2982">
            <w:pPr>
              <w:pStyle w:val="3-"/>
            </w:pPr>
            <w:r>
              <w:tab/>
            </w:r>
            <w:r>
              <w:tab/>
            </w:r>
            <w:r>
              <w:tab/>
              <w:t>s_IsQuirProiorThread = true;</w:t>
            </w:r>
          </w:p>
          <w:p w14:paraId="2C785AA5" w14:textId="77777777" w:rsidR="006D2982" w:rsidRDefault="006D2982" w:rsidP="006D2982">
            <w:pPr>
              <w:pStyle w:val="3-"/>
            </w:pPr>
            <w:r>
              <w:tab/>
            </w:r>
            <w:r>
              <w:tab/>
            </w:r>
            <w:r>
              <w:tab/>
            </w:r>
          </w:p>
          <w:p w14:paraId="203A2E8E" w14:textId="77777777" w:rsidR="006D2982" w:rsidRDefault="006D2982" w:rsidP="006D2982">
            <w:pPr>
              <w:pStyle w:val="3-"/>
            </w:pPr>
            <w:r>
              <w:rPr>
                <w:rFonts w:hint="eastAsia"/>
              </w:rPr>
              <w:tab/>
            </w:r>
            <w:r>
              <w:rPr>
                <w:rFonts w:hint="eastAsia"/>
              </w:rPr>
              <w:tab/>
            </w:r>
            <w:r>
              <w:rPr>
                <w:rFonts w:hint="eastAsia"/>
              </w:rPr>
              <w:tab/>
              <w:t>//先行スレッド処理完了：全待機スレッドを起床</w:t>
            </w:r>
          </w:p>
          <w:p w14:paraId="7318C36B" w14:textId="77777777" w:rsidR="006D2982" w:rsidRDefault="006D2982" w:rsidP="006D2982">
            <w:pPr>
              <w:pStyle w:val="3-"/>
            </w:pPr>
            <w:r>
              <w:tab/>
            </w:r>
            <w:r>
              <w:tab/>
            </w:r>
            <w:r>
              <w:tab/>
              <w:t>for (int i = 0; i &lt; s_followThreadNum; ++i)</w:t>
            </w:r>
          </w:p>
          <w:p w14:paraId="180DC4CD" w14:textId="77777777" w:rsidR="006D2982" w:rsidRDefault="006D2982" w:rsidP="006D2982">
            <w:pPr>
              <w:pStyle w:val="3-"/>
            </w:pPr>
            <w:r>
              <w:tab/>
            </w:r>
            <w:r>
              <w:tab/>
            </w:r>
            <w:r>
              <w:tab/>
              <w:t>{</w:t>
            </w:r>
          </w:p>
          <w:p w14:paraId="6343B9B9" w14:textId="77777777" w:rsidR="006D2982" w:rsidRDefault="006D2982" w:rsidP="006D2982">
            <w:pPr>
              <w:pStyle w:val="3-"/>
            </w:pPr>
            <w:r>
              <w:tab/>
            </w:r>
            <w:r>
              <w:tab/>
            </w:r>
            <w:r>
              <w:tab/>
            </w:r>
            <w:r>
              <w:tab/>
              <w:t>{</w:t>
            </w:r>
          </w:p>
          <w:p w14:paraId="3838D276"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t>std::unique_lock&lt;std::mutex&gt; lock(s_followCondMutex[i]);//ロック取得（ブロックから抜ける時に自動解放）</w:t>
            </w:r>
          </w:p>
          <w:p w14:paraId="76EED40D"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t>s_followFinished[i] = false;//後続スレッドの処理完了状態を解除</w:t>
            </w:r>
          </w:p>
          <w:p w14:paraId="4349F919"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t>s_followCond[i].notify_one();//解除待ちしているスレッドに通知</w:t>
            </w:r>
          </w:p>
          <w:p w14:paraId="07E61006" w14:textId="77777777" w:rsidR="006D2982" w:rsidRDefault="006D2982" w:rsidP="006D2982">
            <w:pPr>
              <w:pStyle w:val="3-"/>
            </w:pPr>
            <w:r>
              <w:tab/>
            </w:r>
            <w:r>
              <w:tab/>
            </w:r>
            <w:r>
              <w:tab/>
            </w:r>
            <w:r>
              <w:tab/>
              <w:t>}</w:t>
            </w:r>
          </w:p>
          <w:p w14:paraId="200164CA" w14:textId="77777777" w:rsidR="006D2982" w:rsidRDefault="006D2982" w:rsidP="006D2982">
            <w:pPr>
              <w:pStyle w:val="3-"/>
            </w:pPr>
            <w:r>
              <w:tab/>
            </w:r>
            <w:r>
              <w:tab/>
            </w:r>
            <w:r>
              <w:tab/>
              <w:t>}</w:t>
            </w:r>
          </w:p>
          <w:p w14:paraId="70844C1B" w14:textId="77777777" w:rsidR="006D2982" w:rsidRDefault="006D2982" w:rsidP="006D2982">
            <w:pPr>
              <w:pStyle w:val="3-"/>
            </w:pPr>
          </w:p>
          <w:p w14:paraId="1E68A6E4" w14:textId="77777777" w:rsidR="006D2982" w:rsidRDefault="006D2982" w:rsidP="006D2982">
            <w:pPr>
              <w:pStyle w:val="3-"/>
            </w:pPr>
            <w:r>
              <w:tab/>
            </w:r>
            <w:r>
              <w:tab/>
            </w:r>
            <w:r>
              <w:tab/>
              <w:t>break;</w:t>
            </w:r>
          </w:p>
          <w:p w14:paraId="2FD72EB4" w14:textId="77777777" w:rsidR="006D2982" w:rsidRDefault="006D2982" w:rsidP="006D2982">
            <w:pPr>
              <w:pStyle w:val="3-"/>
            </w:pPr>
            <w:r>
              <w:tab/>
            </w:r>
            <w:r>
              <w:tab/>
              <w:t>}</w:t>
            </w:r>
          </w:p>
          <w:p w14:paraId="6D2779DE" w14:textId="77777777" w:rsidR="006D2982" w:rsidRDefault="006D2982" w:rsidP="006D2982">
            <w:pPr>
              <w:pStyle w:val="3-"/>
            </w:pPr>
          </w:p>
          <w:p w14:paraId="1E7B289F" w14:textId="77777777" w:rsidR="006D2982" w:rsidRDefault="006D2982" w:rsidP="006D2982">
            <w:pPr>
              <w:pStyle w:val="3-"/>
            </w:pPr>
            <w:r>
              <w:rPr>
                <w:rFonts w:hint="eastAsia"/>
              </w:rPr>
              <w:tab/>
            </w:r>
            <w:r>
              <w:rPr>
                <w:rFonts w:hint="eastAsia"/>
              </w:rPr>
              <w:tab/>
              <w:t>//データ表示（前）</w:t>
            </w:r>
          </w:p>
          <w:p w14:paraId="75D20FAF" w14:textId="77777777" w:rsidR="006D2982" w:rsidRDefault="006D2982" w:rsidP="006D2982">
            <w:pPr>
              <w:pStyle w:val="3-"/>
            </w:pPr>
            <w:r>
              <w:tab/>
            </w:r>
            <w:r>
              <w:tab/>
              <w:t>printf("(P)%s: [BEFORE] commonData=%d, tlsData=%d\n", name, s_commonData, s_tlsData);</w:t>
            </w:r>
          </w:p>
          <w:p w14:paraId="16B0A80F" w14:textId="77777777" w:rsidR="006D2982" w:rsidRDefault="006D2982" w:rsidP="006D2982">
            <w:pPr>
              <w:pStyle w:val="3-"/>
            </w:pPr>
            <w:r>
              <w:tab/>
            </w:r>
            <w:r>
              <w:tab/>
              <w:t>fflush(stdout);</w:t>
            </w:r>
          </w:p>
          <w:p w14:paraId="122C081E" w14:textId="77777777" w:rsidR="006D2982" w:rsidRDefault="006D2982" w:rsidP="006D2982">
            <w:pPr>
              <w:pStyle w:val="3-"/>
            </w:pPr>
          </w:p>
          <w:p w14:paraId="3E401102" w14:textId="77777777" w:rsidR="006D2982" w:rsidRDefault="006D2982" w:rsidP="006D2982">
            <w:pPr>
              <w:pStyle w:val="3-"/>
            </w:pPr>
            <w:r>
              <w:rPr>
                <w:rFonts w:hint="eastAsia"/>
              </w:rPr>
              <w:tab/>
            </w:r>
            <w:r>
              <w:rPr>
                <w:rFonts w:hint="eastAsia"/>
              </w:rPr>
              <w:tab/>
              <w:t>//データ取得</w:t>
            </w:r>
          </w:p>
          <w:p w14:paraId="3AD956B7" w14:textId="77777777" w:rsidR="006D2982" w:rsidRDefault="006D2982" w:rsidP="006D2982">
            <w:pPr>
              <w:pStyle w:val="3-"/>
            </w:pPr>
            <w:r>
              <w:lastRenderedPageBreak/>
              <w:tab/>
            </w:r>
            <w:r>
              <w:tab/>
              <w:t>int common_data = s_commonData;</w:t>
            </w:r>
          </w:p>
          <w:p w14:paraId="3EE06DEB" w14:textId="77777777" w:rsidR="006D2982" w:rsidRDefault="006D2982" w:rsidP="006D2982">
            <w:pPr>
              <w:pStyle w:val="3-"/>
            </w:pPr>
            <w:r>
              <w:tab/>
            </w:r>
            <w:r>
              <w:tab/>
              <w:t>int tls_data = s_tlsData;</w:t>
            </w:r>
          </w:p>
          <w:p w14:paraId="42E59621" w14:textId="77777777" w:rsidR="006D2982" w:rsidRDefault="006D2982" w:rsidP="006D2982">
            <w:pPr>
              <w:pStyle w:val="3-"/>
            </w:pPr>
          </w:p>
          <w:p w14:paraId="7CBD4DF2" w14:textId="77777777" w:rsidR="006D2982" w:rsidRDefault="006D2982" w:rsidP="006D2982">
            <w:pPr>
              <w:pStyle w:val="3-"/>
            </w:pPr>
            <w:r>
              <w:rPr>
                <w:rFonts w:hint="eastAsia"/>
              </w:rPr>
              <w:tab/>
            </w:r>
            <w:r>
              <w:rPr>
                <w:rFonts w:hint="eastAsia"/>
              </w:rPr>
              <w:tab/>
              <w:t>//データ更新</w:t>
            </w:r>
          </w:p>
          <w:p w14:paraId="05643494" w14:textId="77777777" w:rsidR="006D2982" w:rsidRDefault="006D2982" w:rsidP="006D2982">
            <w:pPr>
              <w:pStyle w:val="3-"/>
            </w:pPr>
            <w:r>
              <w:tab/>
            </w:r>
            <w:r>
              <w:tab/>
              <w:t>++common_data;</w:t>
            </w:r>
          </w:p>
          <w:p w14:paraId="7041C863" w14:textId="77777777" w:rsidR="006D2982" w:rsidRDefault="006D2982" w:rsidP="006D2982">
            <w:pPr>
              <w:pStyle w:val="3-"/>
            </w:pPr>
            <w:r>
              <w:tab/>
            </w:r>
            <w:r>
              <w:tab/>
              <w:t>++tls_data;</w:t>
            </w:r>
          </w:p>
          <w:p w14:paraId="26B167C4" w14:textId="77777777" w:rsidR="006D2982" w:rsidRDefault="006D2982" w:rsidP="006D2982">
            <w:pPr>
              <w:pStyle w:val="3-"/>
            </w:pPr>
          </w:p>
          <w:p w14:paraId="7EE68FF5" w14:textId="77777777" w:rsidR="006D2982" w:rsidRDefault="006D2982" w:rsidP="006D2982">
            <w:pPr>
              <w:pStyle w:val="3-"/>
            </w:pPr>
            <w:r>
              <w:rPr>
                <w:rFonts w:hint="eastAsia"/>
              </w:rPr>
              <w:tab/>
            </w:r>
            <w:r>
              <w:rPr>
                <w:rFonts w:hint="eastAsia"/>
              </w:rPr>
              <w:tab/>
              <w:t>//若干ランダムでスリープ（0～499 msec）</w:t>
            </w:r>
          </w:p>
          <w:p w14:paraId="6E2DAE53" w14:textId="77777777" w:rsidR="006D2982" w:rsidRDefault="006D2982" w:rsidP="006D2982">
            <w:pPr>
              <w:pStyle w:val="3-"/>
            </w:pPr>
            <w:r>
              <w:tab/>
            </w:r>
            <w:r>
              <w:tab/>
              <w:t>std::this_thread::sleep_for(std::chrono::milliseconds(rand() % 500));</w:t>
            </w:r>
          </w:p>
          <w:p w14:paraId="69859DF6" w14:textId="77777777" w:rsidR="006D2982" w:rsidRDefault="006D2982" w:rsidP="006D2982">
            <w:pPr>
              <w:pStyle w:val="3-"/>
            </w:pPr>
          </w:p>
          <w:p w14:paraId="4609D14A" w14:textId="77777777" w:rsidR="006D2982" w:rsidRDefault="006D2982" w:rsidP="006D2982">
            <w:pPr>
              <w:pStyle w:val="3-"/>
            </w:pPr>
            <w:r>
              <w:rPr>
                <w:rFonts w:hint="eastAsia"/>
              </w:rPr>
              <w:tab/>
            </w:r>
            <w:r>
              <w:rPr>
                <w:rFonts w:hint="eastAsia"/>
              </w:rPr>
              <w:tab/>
              <w:t>//データ書き戻し</w:t>
            </w:r>
          </w:p>
          <w:p w14:paraId="01AEE572" w14:textId="77777777" w:rsidR="006D2982" w:rsidRDefault="006D2982" w:rsidP="006D2982">
            <w:pPr>
              <w:pStyle w:val="3-"/>
            </w:pPr>
            <w:r>
              <w:tab/>
            </w:r>
            <w:r>
              <w:tab/>
              <w:t>s_commonData = common_data;</w:t>
            </w:r>
          </w:p>
          <w:p w14:paraId="2DA4E68F" w14:textId="77777777" w:rsidR="006D2982" w:rsidRDefault="006D2982" w:rsidP="006D2982">
            <w:pPr>
              <w:pStyle w:val="3-"/>
            </w:pPr>
            <w:r>
              <w:tab/>
            </w:r>
            <w:r>
              <w:tab/>
              <w:t>s_tlsData = tls_data;</w:t>
            </w:r>
          </w:p>
          <w:p w14:paraId="2A2DD2DF" w14:textId="77777777" w:rsidR="006D2982" w:rsidRDefault="006D2982" w:rsidP="006D2982">
            <w:pPr>
              <w:pStyle w:val="3-"/>
            </w:pPr>
          </w:p>
          <w:p w14:paraId="3AFF741A" w14:textId="77777777" w:rsidR="006D2982" w:rsidRDefault="006D2982" w:rsidP="006D2982">
            <w:pPr>
              <w:pStyle w:val="3-"/>
            </w:pPr>
            <w:r>
              <w:rPr>
                <w:rFonts w:hint="eastAsia"/>
              </w:rPr>
              <w:tab/>
            </w:r>
            <w:r>
              <w:rPr>
                <w:rFonts w:hint="eastAsia"/>
              </w:rPr>
              <w:tab/>
              <w:t>//データ表示（後）</w:t>
            </w:r>
          </w:p>
          <w:p w14:paraId="7515E109" w14:textId="77777777" w:rsidR="006D2982" w:rsidRDefault="006D2982" w:rsidP="006D2982">
            <w:pPr>
              <w:pStyle w:val="3-"/>
            </w:pPr>
            <w:r>
              <w:tab/>
            </w:r>
            <w:r>
              <w:tab/>
              <w:t>printf("(P)%s: [AFTER]  commonData=%d, tlsData=%d\n", name, s_commonData, s_tlsData);</w:t>
            </w:r>
          </w:p>
          <w:p w14:paraId="6366FD12" w14:textId="77777777" w:rsidR="006D2982" w:rsidRDefault="006D2982" w:rsidP="006D2982">
            <w:pPr>
              <w:pStyle w:val="3-"/>
            </w:pPr>
            <w:r>
              <w:tab/>
            </w:r>
            <w:r>
              <w:tab/>
              <w:t>fflush(stdout);</w:t>
            </w:r>
          </w:p>
          <w:p w14:paraId="01077D79" w14:textId="77777777" w:rsidR="006D2982" w:rsidRDefault="006D2982" w:rsidP="006D2982">
            <w:pPr>
              <w:pStyle w:val="3-"/>
            </w:pPr>
          </w:p>
          <w:p w14:paraId="17654DF2" w14:textId="77777777" w:rsidR="006D2982" w:rsidRDefault="006D2982" w:rsidP="006D2982">
            <w:pPr>
              <w:pStyle w:val="3-"/>
            </w:pPr>
            <w:r>
              <w:rPr>
                <w:rFonts w:hint="eastAsia"/>
              </w:rPr>
              <w:tab/>
            </w:r>
            <w:r>
              <w:rPr>
                <w:rFonts w:hint="eastAsia"/>
              </w:rPr>
              <w:tab/>
              <w:t>//先行スレッド処理完了：全待機スレッドを起床</w:t>
            </w:r>
          </w:p>
          <w:p w14:paraId="246BFF3B" w14:textId="77777777" w:rsidR="006D2982" w:rsidRDefault="006D2982" w:rsidP="006D2982">
            <w:pPr>
              <w:pStyle w:val="3-"/>
            </w:pPr>
            <w:r>
              <w:tab/>
            </w:r>
            <w:r>
              <w:tab/>
              <w:t>for (int i = 0; i &lt; s_followThreadNum; ++i)</w:t>
            </w:r>
          </w:p>
          <w:p w14:paraId="5E2B2FE5" w14:textId="77777777" w:rsidR="006D2982" w:rsidRDefault="006D2982" w:rsidP="006D2982">
            <w:pPr>
              <w:pStyle w:val="3-"/>
            </w:pPr>
            <w:r>
              <w:tab/>
            </w:r>
            <w:r>
              <w:tab/>
              <w:t>{</w:t>
            </w:r>
          </w:p>
          <w:p w14:paraId="39D941E4" w14:textId="77777777" w:rsidR="006D2982" w:rsidRDefault="006D2982" w:rsidP="006D2982">
            <w:pPr>
              <w:pStyle w:val="3-"/>
            </w:pPr>
            <w:r>
              <w:tab/>
            </w:r>
            <w:r>
              <w:tab/>
            </w:r>
            <w:r>
              <w:tab/>
              <w:t>{</w:t>
            </w:r>
          </w:p>
          <w:p w14:paraId="5EC193F4" w14:textId="77777777" w:rsidR="006D2982" w:rsidRDefault="006D2982" w:rsidP="006D2982">
            <w:pPr>
              <w:pStyle w:val="3-"/>
            </w:pPr>
            <w:r>
              <w:rPr>
                <w:rFonts w:hint="eastAsia"/>
              </w:rPr>
              <w:tab/>
            </w:r>
            <w:r>
              <w:rPr>
                <w:rFonts w:hint="eastAsia"/>
              </w:rPr>
              <w:tab/>
            </w:r>
            <w:r>
              <w:rPr>
                <w:rFonts w:hint="eastAsia"/>
              </w:rPr>
              <w:tab/>
            </w:r>
            <w:r>
              <w:rPr>
                <w:rFonts w:hint="eastAsia"/>
              </w:rPr>
              <w:tab/>
              <w:t>std::unique_lock&lt;std::mutex&gt; lock(s_followCondMutex[i]);//ロック取得（ブロックから抜ける時に自動解放）</w:t>
            </w:r>
          </w:p>
          <w:p w14:paraId="4355E676" w14:textId="77777777" w:rsidR="006D2982" w:rsidRDefault="006D2982" w:rsidP="006D2982">
            <w:pPr>
              <w:pStyle w:val="3-"/>
            </w:pPr>
            <w:r>
              <w:rPr>
                <w:rFonts w:hint="eastAsia"/>
              </w:rPr>
              <w:tab/>
            </w:r>
            <w:r>
              <w:rPr>
                <w:rFonts w:hint="eastAsia"/>
              </w:rPr>
              <w:tab/>
            </w:r>
            <w:r>
              <w:rPr>
                <w:rFonts w:hint="eastAsia"/>
              </w:rPr>
              <w:tab/>
            </w:r>
            <w:r>
              <w:rPr>
                <w:rFonts w:hint="eastAsia"/>
              </w:rPr>
              <w:tab/>
              <w:t>s_followFinished[i] = false;//後続スレッドの処理完了状態を解除</w:t>
            </w:r>
          </w:p>
          <w:p w14:paraId="51770925" w14:textId="77777777" w:rsidR="006D2982" w:rsidRDefault="006D2982" w:rsidP="006D2982">
            <w:pPr>
              <w:pStyle w:val="3-"/>
            </w:pPr>
            <w:r>
              <w:rPr>
                <w:rFonts w:hint="eastAsia"/>
              </w:rPr>
              <w:tab/>
            </w:r>
            <w:r>
              <w:rPr>
                <w:rFonts w:hint="eastAsia"/>
              </w:rPr>
              <w:tab/>
            </w:r>
            <w:r>
              <w:rPr>
                <w:rFonts w:hint="eastAsia"/>
              </w:rPr>
              <w:tab/>
            </w:r>
            <w:r>
              <w:rPr>
                <w:rFonts w:hint="eastAsia"/>
              </w:rPr>
              <w:tab/>
              <w:t>s_followCond[i].notify_one();//解除待ちしているスレッドに通知</w:t>
            </w:r>
          </w:p>
          <w:p w14:paraId="5EA6A6D5" w14:textId="77777777" w:rsidR="006D2982" w:rsidRDefault="006D2982" w:rsidP="006D2982">
            <w:pPr>
              <w:pStyle w:val="3-"/>
            </w:pPr>
            <w:r>
              <w:tab/>
            </w:r>
            <w:r>
              <w:tab/>
            </w:r>
            <w:r>
              <w:tab/>
              <w:t>}</w:t>
            </w:r>
          </w:p>
          <w:p w14:paraId="3A5B23C7" w14:textId="77777777" w:rsidR="006D2982" w:rsidRDefault="006D2982" w:rsidP="006D2982">
            <w:pPr>
              <w:pStyle w:val="3-"/>
            </w:pPr>
            <w:r>
              <w:tab/>
            </w:r>
            <w:r>
              <w:tab/>
              <w:t>}</w:t>
            </w:r>
          </w:p>
          <w:p w14:paraId="5578606F" w14:textId="77777777" w:rsidR="006D2982" w:rsidRDefault="006D2982" w:rsidP="006D2982">
            <w:pPr>
              <w:pStyle w:val="3-"/>
            </w:pPr>
            <w:r>
              <w:rPr>
                <w:rFonts w:hint="eastAsia"/>
              </w:rPr>
              <w:tab/>
            </w:r>
            <w:r>
              <w:rPr>
                <w:rFonts w:hint="eastAsia"/>
              </w:rPr>
              <w:tab/>
              <w:t>//※一つの条件変数で多数のスレッドを待機させている場合は、</w:t>
            </w:r>
          </w:p>
          <w:p w14:paraId="061865AF" w14:textId="77777777" w:rsidR="006D2982" w:rsidRDefault="006D2982" w:rsidP="006D2982">
            <w:pPr>
              <w:pStyle w:val="3-"/>
            </w:pPr>
            <w:r>
              <w:rPr>
                <w:rFonts w:hint="eastAsia"/>
              </w:rPr>
              <w:tab/>
            </w:r>
            <w:r>
              <w:rPr>
                <w:rFonts w:hint="eastAsia"/>
              </w:rPr>
              <w:tab/>
              <w:t>//　.notify_all() メソッドも使える。</w:t>
            </w:r>
          </w:p>
          <w:p w14:paraId="71019881" w14:textId="77777777" w:rsidR="006D2982" w:rsidRDefault="006D2982" w:rsidP="006D2982">
            <w:pPr>
              <w:pStyle w:val="3-"/>
            </w:pPr>
          </w:p>
          <w:p w14:paraId="654473F6" w14:textId="77777777" w:rsidR="006D2982" w:rsidRDefault="006D2982" w:rsidP="006D2982">
            <w:pPr>
              <w:pStyle w:val="3-"/>
            </w:pPr>
            <w:r>
              <w:rPr>
                <w:rFonts w:hint="eastAsia"/>
              </w:rPr>
              <w:tab/>
            </w:r>
            <w:r>
              <w:rPr>
                <w:rFonts w:hint="eastAsia"/>
              </w:rPr>
              <w:tab/>
              <w:t>//スレッド切り替えのためのスリープ</w:t>
            </w:r>
          </w:p>
          <w:p w14:paraId="0E21A22D" w14:textId="77777777" w:rsidR="006D2982" w:rsidRDefault="006D2982" w:rsidP="006D2982">
            <w:pPr>
              <w:pStyle w:val="3-"/>
            </w:pPr>
            <w:r>
              <w:tab/>
            </w:r>
            <w:r>
              <w:tab/>
              <w:t>std::this_thread::sleep_for(std::chrono::milliseconds(0));</w:t>
            </w:r>
          </w:p>
          <w:p w14:paraId="3B574ADA" w14:textId="77777777" w:rsidR="006D2982" w:rsidRDefault="006D2982" w:rsidP="006D2982">
            <w:pPr>
              <w:pStyle w:val="3-"/>
            </w:pPr>
            <w:r>
              <w:rPr>
                <w:rFonts w:hint="eastAsia"/>
              </w:rPr>
              <w:tab/>
              <w:t>//</w:t>
            </w:r>
            <w:r>
              <w:rPr>
                <w:rFonts w:hint="eastAsia"/>
              </w:rPr>
              <w:tab/>
              <w:t>//スレッド切り替え</w:t>
            </w:r>
          </w:p>
          <w:p w14:paraId="1EDF5102" w14:textId="77777777" w:rsidR="006D2982" w:rsidRDefault="006D2982" w:rsidP="006D2982">
            <w:pPr>
              <w:pStyle w:val="3-"/>
            </w:pPr>
            <w:r>
              <w:rPr>
                <w:rFonts w:hint="eastAsia"/>
              </w:rPr>
              <w:tab/>
              <w:t>//</w:t>
            </w:r>
            <w:r>
              <w:rPr>
                <w:rFonts w:hint="eastAsia"/>
              </w:rPr>
              <w:tab/>
              <w:t>std::this_thread::yield();//OSに任せて再スケジューリング</w:t>
            </w:r>
          </w:p>
          <w:p w14:paraId="78337BF6" w14:textId="77777777" w:rsidR="006D2982" w:rsidRDefault="006D2982" w:rsidP="006D2982">
            <w:pPr>
              <w:pStyle w:val="3-"/>
            </w:pPr>
            <w:r>
              <w:tab/>
              <w:t>}</w:t>
            </w:r>
          </w:p>
          <w:p w14:paraId="6A277C15" w14:textId="77777777" w:rsidR="006D2982" w:rsidRDefault="006D2982" w:rsidP="006D2982">
            <w:pPr>
              <w:pStyle w:val="3-"/>
            </w:pPr>
          </w:p>
          <w:p w14:paraId="07D02B3E" w14:textId="77777777" w:rsidR="006D2982" w:rsidRDefault="006D2982" w:rsidP="006D2982">
            <w:pPr>
              <w:pStyle w:val="3-"/>
            </w:pPr>
            <w:r>
              <w:rPr>
                <w:rFonts w:hint="eastAsia"/>
              </w:rPr>
              <w:tab/>
              <w:t>//終了</w:t>
            </w:r>
          </w:p>
          <w:p w14:paraId="5817956E" w14:textId="77777777" w:rsidR="006D2982" w:rsidRDefault="006D2982" w:rsidP="006D2982">
            <w:pPr>
              <w:pStyle w:val="3-"/>
            </w:pPr>
            <w:r>
              <w:tab/>
              <w:t>printf("- end:(P)%s -\n", name);</w:t>
            </w:r>
          </w:p>
          <w:p w14:paraId="1BCC87BC" w14:textId="77777777" w:rsidR="006D2982" w:rsidRDefault="006D2982" w:rsidP="006D2982">
            <w:pPr>
              <w:pStyle w:val="3-"/>
            </w:pPr>
            <w:r>
              <w:tab/>
              <w:t>fflush(stdout);</w:t>
            </w:r>
          </w:p>
          <w:p w14:paraId="10800AEC" w14:textId="77777777" w:rsidR="006D2982" w:rsidRDefault="006D2982" w:rsidP="006D2982">
            <w:pPr>
              <w:pStyle w:val="3-"/>
            </w:pPr>
            <w:r>
              <w:t>}</w:t>
            </w:r>
          </w:p>
          <w:p w14:paraId="1B2FA820" w14:textId="77777777" w:rsidR="006D2982" w:rsidRDefault="006D2982" w:rsidP="006D2982">
            <w:pPr>
              <w:pStyle w:val="3-"/>
            </w:pPr>
          </w:p>
          <w:p w14:paraId="0E51836F" w14:textId="77777777" w:rsidR="006D2982" w:rsidRDefault="006D2982" w:rsidP="006D2982">
            <w:pPr>
              <w:pStyle w:val="3-"/>
            </w:pPr>
            <w:r>
              <w:rPr>
                <w:rFonts w:hint="eastAsia"/>
              </w:rPr>
              <w:t>//後続スレッド</w:t>
            </w:r>
          </w:p>
          <w:p w14:paraId="682BE874" w14:textId="77777777" w:rsidR="006D2982" w:rsidRDefault="006D2982" w:rsidP="006D2982">
            <w:pPr>
              <w:pStyle w:val="3-"/>
            </w:pPr>
            <w:r>
              <w:t>void followThreadFunc(const char* name)</w:t>
            </w:r>
          </w:p>
          <w:p w14:paraId="77818DA4" w14:textId="77777777" w:rsidR="006D2982" w:rsidRDefault="006D2982" w:rsidP="006D2982">
            <w:pPr>
              <w:pStyle w:val="3-"/>
            </w:pPr>
            <w:r>
              <w:t>{</w:t>
            </w:r>
          </w:p>
          <w:p w14:paraId="4023D52C" w14:textId="77777777" w:rsidR="006D2982" w:rsidRDefault="006D2982" w:rsidP="006D2982">
            <w:pPr>
              <w:pStyle w:val="3-"/>
            </w:pPr>
            <w:r>
              <w:rPr>
                <w:rFonts w:hint="eastAsia"/>
              </w:rPr>
              <w:tab/>
              <w:t>//後続スレッド数カウントアップ</w:t>
            </w:r>
          </w:p>
          <w:p w14:paraId="39B5D7EB" w14:textId="77777777" w:rsidR="006D2982" w:rsidRDefault="006D2982" w:rsidP="006D2982">
            <w:pPr>
              <w:pStyle w:val="3-"/>
            </w:pPr>
            <w:r>
              <w:tab/>
              <w:t>const int thread_no = s_followThreadNo++;</w:t>
            </w:r>
          </w:p>
          <w:p w14:paraId="10293189" w14:textId="77777777" w:rsidR="006D2982" w:rsidRDefault="006D2982" w:rsidP="006D2982">
            <w:pPr>
              <w:pStyle w:val="3-"/>
            </w:pPr>
          </w:p>
          <w:p w14:paraId="175DFC1C" w14:textId="77777777" w:rsidR="006D2982" w:rsidRDefault="006D2982" w:rsidP="006D2982">
            <w:pPr>
              <w:pStyle w:val="3-"/>
            </w:pPr>
            <w:r>
              <w:rPr>
                <w:rFonts w:hint="eastAsia"/>
              </w:rPr>
              <w:tab/>
              <w:t>//開始</w:t>
            </w:r>
          </w:p>
          <w:p w14:paraId="0B9D7F83" w14:textId="77777777" w:rsidR="006D2982" w:rsidRDefault="006D2982" w:rsidP="006D2982">
            <w:pPr>
              <w:pStyle w:val="3-"/>
            </w:pPr>
            <w:r>
              <w:tab/>
              <w:t>printf("- begin:(F)[%d]%s -\n", thread_no, name);</w:t>
            </w:r>
          </w:p>
          <w:p w14:paraId="3431870D" w14:textId="77777777" w:rsidR="006D2982" w:rsidRDefault="006D2982" w:rsidP="006D2982">
            <w:pPr>
              <w:pStyle w:val="3-"/>
            </w:pPr>
            <w:r>
              <w:tab/>
              <w:t>fflush(stdout);</w:t>
            </w:r>
          </w:p>
          <w:p w14:paraId="6B16DBFB" w14:textId="77777777" w:rsidR="006D2982" w:rsidRDefault="006D2982" w:rsidP="006D2982">
            <w:pPr>
              <w:pStyle w:val="3-"/>
            </w:pPr>
          </w:p>
          <w:p w14:paraId="6702195A" w14:textId="77777777" w:rsidR="006D2982" w:rsidRDefault="006D2982" w:rsidP="006D2982">
            <w:pPr>
              <w:pStyle w:val="3-"/>
            </w:pPr>
            <w:r>
              <w:rPr>
                <w:rFonts w:hint="eastAsia"/>
              </w:rPr>
              <w:tab/>
              <w:t>//継続スレッド処理完了：待機スレッドを起床</w:t>
            </w:r>
          </w:p>
          <w:p w14:paraId="5693848F" w14:textId="77777777" w:rsidR="006D2982" w:rsidRDefault="006D2982" w:rsidP="006D2982">
            <w:pPr>
              <w:pStyle w:val="3-"/>
            </w:pPr>
            <w:r>
              <w:tab/>
              <w:t>{</w:t>
            </w:r>
          </w:p>
          <w:p w14:paraId="74514D3E" w14:textId="77777777" w:rsidR="006D2982" w:rsidRDefault="006D2982" w:rsidP="006D2982">
            <w:pPr>
              <w:pStyle w:val="3-"/>
            </w:pPr>
            <w:r>
              <w:rPr>
                <w:rFonts w:hint="eastAsia"/>
              </w:rPr>
              <w:tab/>
            </w:r>
            <w:r>
              <w:rPr>
                <w:rFonts w:hint="eastAsia"/>
              </w:rPr>
              <w:tab/>
              <w:t>std::unique_lock&lt;std::mutex&gt; lock(s_followCondMutex[thread_no]);//ロック取得（ブロックから抜ける時に自動解放）</w:t>
            </w:r>
          </w:p>
          <w:p w14:paraId="6E0D47EB" w14:textId="77777777" w:rsidR="006D2982" w:rsidRDefault="006D2982" w:rsidP="006D2982">
            <w:pPr>
              <w:pStyle w:val="3-"/>
            </w:pPr>
            <w:r>
              <w:rPr>
                <w:rFonts w:hint="eastAsia"/>
              </w:rPr>
              <w:tab/>
            </w:r>
            <w:r>
              <w:rPr>
                <w:rFonts w:hint="eastAsia"/>
              </w:rPr>
              <w:tab/>
              <w:t>s_followFinished[thread_no] = true;//後続スレッドの処理完了状態をON</w:t>
            </w:r>
          </w:p>
          <w:p w14:paraId="0E8D0114" w14:textId="77777777" w:rsidR="006D2982" w:rsidRDefault="006D2982" w:rsidP="006D2982">
            <w:pPr>
              <w:pStyle w:val="3-"/>
            </w:pPr>
            <w:r>
              <w:rPr>
                <w:rFonts w:hint="eastAsia"/>
              </w:rPr>
              <w:tab/>
            </w:r>
            <w:r>
              <w:rPr>
                <w:rFonts w:hint="eastAsia"/>
              </w:rPr>
              <w:tab/>
              <w:t>s_followCond[thread_no].notify_one();//解除待ちしているスレッドに通知</w:t>
            </w:r>
          </w:p>
          <w:p w14:paraId="526F15BC" w14:textId="77777777" w:rsidR="006D2982" w:rsidRDefault="006D2982" w:rsidP="006D2982">
            <w:pPr>
              <w:pStyle w:val="3-"/>
            </w:pPr>
            <w:r>
              <w:tab/>
              <w:t>}</w:t>
            </w:r>
          </w:p>
          <w:p w14:paraId="0AA1B35A" w14:textId="77777777" w:rsidR="006D2982" w:rsidRDefault="006D2982" w:rsidP="006D2982">
            <w:pPr>
              <w:pStyle w:val="3-"/>
            </w:pPr>
          </w:p>
          <w:p w14:paraId="786A464E" w14:textId="77777777" w:rsidR="006D2982" w:rsidRDefault="006D2982" w:rsidP="006D2982">
            <w:pPr>
              <w:pStyle w:val="3-"/>
            </w:pPr>
            <w:r>
              <w:rPr>
                <w:rFonts w:hint="eastAsia"/>
              </w:rPr>
              <w:tab/>
              <w:t>//処理</w:t>
            </w:r>
          </w:p>
          <w:p w14:paraId="20180A89" w14:textId="77777777" w:rsidR="006D2982" w:rsidRDefault="006D2982" w:rsidP="006D2982">
            <w:pPr>
              <w:pStyle w:val="3-"/>
            </w:pPr>
            <w:r>
              <w:tab/>
              <w:t>while (1)</w:t>
            </w:r>
          </w:p>
          <w:p w14:paraId="5558E855" w14:textId="77777777" w:rsidR="006D2982" w:rsidRDefault="006D2982" w:rsidP="006D2982">
            <w:pPr>
              <w:pStyle w:val="3-"/>
            </w:pPr>
            <w:r>
              <w:tab/>
              <w:t>{</w:t>
            </w:r>
          </w:p>
          <w:p w14:paraId="4ED5F86B" w14:textId="77777777" w:rsidR="006D2982" w:rsidRDefault="006D2982" w:rsidP="006D2982">
            <w:pPr>
              <w:pStyle w:val="3-"/>
            </w:pPr>
            <w:r>
              <w:rPr>
                <w:rFonts w:hint="eastAsia"/>
              </w:rPr>
              <w:tab/>
            </w:r>
            <w:r>
              <w:rPr>
                <w:rFonts w:hint="eastAsia"/>
              </w:rPr>
              <w:tab/>
              <w:t>//先行スレッド処理完了待ち</w:t>
            </w:r>
          </w:p>
          <w:p w14:paraId="01A7FE29" w14:textId="77777777" w:rsidR="006D2982" w:rsidRDefault="006D2982" w:rsidP="006D2982">
            <w:pPr>
              <w:pStyle w:val="3-"/>
            </w:pPr>
            <w:r>
              <w:tab/>
            </w:r>
            <w:r>
              <w:tab/>
              <w:t>{</w:t>
            </w:r>
          </w:p>
          <w:p w14:paraId="24CE23D8" w14:textId="77777777" w:rsidR="006D2982" w:rsidRDefault="006D2982" w:rsidP="006D2982">
            <w:pPr>
              <w:pStyle w:val="3-"/>
            </w:pPr>
            <w:r>
              <w:rPr>
                <w:rFonts w:hint="eastAsia"/>
              </w:rPr>
              <w:lastRenderedPageBreak/>
              <w:tab/>
            </w:r>
            <w:r>
              <w:rPr>
                <w:rFonts w:hint="eastAsia"/>
              </w:rPr>
              <w:tab/>
            </w:r>
            <w:r>
              <w:rPr>
                <w:rFonts w:hint="eastAsia"/>
              </w:rPr>
              <w:tab/>
              <w:t>std::unique_lock&lt;std::mutex&gt; lock(s_followCondMutex[thread_no]);//ロック取得（ブロックから抜ける時に自動解放）</w:t>
            </w:r>
          </w:p>
          <w:p w14:paraId="1341CABF" w14:textId="77777777" w:rsidR="006D2982" w:rsidRDefault="006D2982" w:rsidP="006D2982">
            <w:pPr>
              <w:pStyle w:val="3-"/>
            </w:pPr>
            <w:r>
              <w:rPr>
                <w:rFonts w:hint="eastAsia"/>
              </w:rPr>
              <w:tab/>
            </w:r>
            <w:r>
              <w:rPr>
                <w:rFonts w:hint="eastAsia"/>
              </w:rPr>
              <w:tab/>
            </w:r>
            <w:r>
              <w:rPr>
                <w:rFonts w:hint="eastAsia"/>
              </w:rPr>
              <w:tab/>
              <w:t>while (s_followFinished[thread_no])//待機終了条件を満たしていない場合</w:t>
            </w:r>
          </w:p>
          <w:p w14:paraId="5E0BC5FB" w14:textId="77777777" w:rsidR="006D2982" w:rsidRDefault="006D2982" w:rsidP="006D2982">
            <w:pPr>
              <w:pStyle w:val="3-"/>
            </w:pPr>
            <w:r>
              <w:rPr>
                <w:rFonts w:hint="eastAsia"/>
              </w:rPr>
              <w:tab/>
            </w:r>
            <w:r>
              <w:rPr>
                <w:rFonts w:hint="eastAsia"/>
              </w:rPr>
              <w:tab/>
            </w:r>
            <w:r>
              <w:rPr>
                <w:rFonts w:hint="eastAsia"/>
              </w:rPr>
              <w:tab/>
            </w:r>
            <w:r>
              <w:rPr>
                <w:rFonts w:hint="eastAsia"/>
              </w:rPr>
              <w:tab/>
              <w:t>s_followCond[thread_no].wait(lock);//待機（ロック開放→待機→待機終了→ロック取得が行われる）</w:t>
            </w:r>
          </w:p>
          <w:p w14:paraId="04B72669" w14:textId="77777777" w:rsidR="006D2982" w:rsidRDefault="006D2982" w:rsidP="006D2982">
            <w:pPr>
              <w:pStyle w:val="3-"/>
            </w:pPr>
            <w:r>
              <w:tab/>
            </w:r>
            <w:r>
              <w:tab/>
              <w:t>}</w:t>
            </w:r>
          </w:p>
          <w:p w14:paraId="01493B74" w14:textId="77777777" w:rsidR="006D2982" w:rsidRDefault="006D2982" w:rsidP="006D2982">
            <w:pPr>
              <w:pStyle w:val="3-"/>
            </w:pPr>
            <w:r>
              <w:rPr>
                <w:rFonts w:hint="eastAsia"/>
              </w:rPr>
              <w:tab/>
            </w:r>
            <w:r>
              <w:rPr>
                <w:rFonts w:hint="eastAsia"/>
              </w:rPr>
              <w:tab/>
              <w:t>//※待機をタイムアウトさせたい場合は .wait_for() メソッドを用いる。</w:t>
            </w:r>
          </w:p>
          <w:p w14:paraId="717A722E" w14:textId="77777777" w:rsidR="006D2982" w:rsidRDefault="006D2982" w:rsidP="006D2982">
            <w:pPr>
              <w:pStyle w:val="3-"/>
            </w:pPr>
          </w:p>
          <w:p w14:paraId="017B52E4" w14:textId="77777777" w:rsidR="006D2982" w:rsidRDefault="006D2982" w:rsidP="006D2982">
            <w:pPr>
              <w:pStyle w:val="3-"/>
            </w:pPr>
            <w:r>
              <w:rPr>
                <w:rFonts w:hint="eastAsia"/>
              </w:rPr>
              <w:tab/>
            </w:r>
            <w:r>
              <w:rPr>
                <w:rFonts w:hint="eastAsia"/>
              </w:rPr>
              <w:tab/>
              <w:t>//終了確認</w:t>
            </w:r>
          </w:p>
          <w:p w14:paraId="73279D5D" w14:textId="77777777" w:rsidR="006D2982" w:rsidRDefault="006D2982" w:rsidP="006D2982">
            <w:pPr>
              <w:pStyle w:val="3-"/>
            </w:pPr>
            <w:r>
              <w:tab/>
            </w:r>
            <w:r>
              <w:tab/>
              <w:t>if (s_IsQuirProiorThread)</w:t>
            </w:r>
          </w:p>
          <w:p w14:paraId="51CCDCE4" w14:textId="77777777" w:rsidR="006D2982" w:rsidRDefault="006D2982" w:rsidP="006D2982">
            <w:pPr>
              <w:pStyle w:val="3-"/>
            </w:pPr>
            <w:r>
              <w:tab/>
            </w:r>
            <w:r>
              <w:tab/>
              <w:t>{</w:t>
            </w:r>
          </w:p>
          <w:p w14:paraId="3B42EF9E" w14:textId="77777777" w:rsidR="006D2982" w:rsidRDefault="006D2982" w:rsidP="006D2982">
            <w:pPr>
              <w:pStyle w:val="3-"/>
            </w:pPr>
            <w:r>
              <w:rPr>
                <w:rFonts w:hint="eastAsia"/>
              </w:rPr>
              <w:tab/>
            </w:r>
            <w:r>
              <w:rPr>
                <w:rFonts w:hint="eastAsia"/>
              </w:rPr>
              <w:tab/>
            </w:r>
            <w:r>
              <w:rPr>
                <w:rFonts w:hint="eastAsia"/>
              </w:rPr>
              <w:tab/>
              <w:t>//処理終了</w:t>
            </w:r>
          </w:p>
          <w:p w14:paraId="11EF639B" w14:textId="77777777" w:rsidR="006D2982" w:rsidRDefault="006D2982" w:rsidP="006D2982">
            <w:pPr>
              <w:pStyle w:val="3-"/>
            </w:pPr>
            <w:r>
              <w:tab/>
            </w:r>
            <w:r>
              <w:tab/>
            </w:r>
            <w:r>
              <w:tab/>
              <w:t>printf("(F)[%d]%s: [QUIT]\n", thread_no, name);</w:t>
            </w:r>
          </w:p>
          <w:p w14:paraId="27CCF7AB" w14:textId="77777777" w:rsidR="006D2982" w:rsidRDefault="006D2982" w:rsidP="006D2982">
            <w:pPr>
              <w:pStyle w:val="3-"/>
            </w:pPr>
            <w:r>
              <w:tab/>
            </w:r>
            <w:r>
              <w:tab/>
            </w:r>
            <w:r>
              <w:tab/>
              <w:t>fflush(stdout);</w:t>
            </w:r>
          </w:p>
          <w:p w14:paraId="7D462419" w14:textId="77777777" w:rsidR="006D2982" w:rsidRDefault="006D2982" w:rsidP="006D2982">
            <w:pPr>
              <w:pStyle w:val="3-"/>
            </w:pPr>
            <w:r>
              <w:tab/>
            </w:r>
            <w:r>
              <w:tab/>
            </w:r>
            <w:r>
              <w:tab/>
            </w:r>
          </w:p>
          <w:p w14:paraId="06E3D024" w14:textId="77777777" w:rsidR="006D2982" w:rsidRDefault="006D2982" w:rsidP="006D2982">
            <w:pPr>
              <w:pStyle w:val="3-"/>
            </w:pPr>
            <w:r>
              <w:rPr>
                <w:rFonts w:hint="eastAsia"/>
              </w:rPr>
              <w:tab/>
            </w:r>
            <w:r>
              <w:rPr>
                <w:rFonts w:hint="eastAsia"/>
              </w:rPr>
              <w:tab/>
            </w:r>
            <w:r>
              <w:rPr>
                <w:rFonts w:hint="eastAsia"/>
              </w:rPr>
              <w:tab/>
              <w:t>//継続スレッド処理完了：待機スレッドを起床</w:t>
            </w:r>
          </w:p>
          <w:p w14:paraId="6CB4AEB2" w14:textId="77777777" w:rsidR="006D2982" w:rsidRDefault="006D2982" w:rsidP="006D2982">
            <w:pPr>
              <w:pStyle w:val="3-"/>
            </w:pPr>
            <w:r>
              <w:tab/>
            </w:r>
            <w:r>
              <w:tab/>
            </w:r>
            <w:r>
              <w:tab/>
              <w:t>{</w:t>
            </w:r>
          </w:p>
          <w:p w14:paraId="6A9ED6A7" w14:textId="77777777" w:rsidR="006D2982" w:rsidRDefault="006D2982" w:rsidP="006D2982">
            <w:pPr>
              <w:pStyle w:val="3-"/>
            </w:pPr>
            <w:r>
              <w:rPr>
                <w:rFonts w:hint="eastAsia"/>
              </w:rPr>
              <w:tab/>
            </w:r>
            <w:r>
              <w:rPr>
                <w:rFonts w:hint="eastAsia"/>
              </w:rPr>
              <w:tab/>
            </w:r>
            <w:r>
              <w:rPr>
                <w:rFonts w:hint="eastAsia"/>
              </w:rPr>
              <w:tab/>
            </w:r>
            <w:r>
              <w:rPr>
                <w:rFonts w:hint="eastAsia"/>
              </w:rPr>
              <w:tab/>
              <w:t>std::unique_lock&lt;std::mutex&gt; lock(s_followCondMutex[thread_no]);//ロック取得（ブロックから抜ける時に自動解放）</w:t>
            </w:r>
          </w:p>
          <w:p w14:paraId="6A9DA566" w14:textId="77777777" w:rsidR="006D2982" w:rsidRDefault="006D2982" w:rsidP="006D2982">
            <w:pPr>
              <w:pStyle w:val="3-"/>
            </w:pPr>
            <w:r>
              <w:rPr>
                <w:rFonts w:hint="eastAsia"/>
              </w:rPr>
              <w:tab/>
            </w:r>
            <w:r>
              <w:rPr>
                <w:rFonts w:hint="eastAsia"/>
              </w:rPr>
              <w:tab/>
            </w:r>
            <w:r>
              <w:rPr>
                <w:rFonts w:hint="eastAsia"/>
              </w:rPr>
              <w:tab/>
            </w:r>
            <w:r>
              <w:rPr>
                <w:rFonts w:hint="eastAsia"/>
              </w:rPr>
              <w:tab/>
              <w:t>s_followFinished[thread_no] = true;//後続スレッドの処理完了状態をON</w:t>
            </w:r>
          </w:p>
          <w:p w14:paraId="3CDF2700" w14:textId="77777777" w:rsidR="006D2982" w:rsidRDefault="006D2982" w:rsidP="006D2982">
            <w:pPr>
              <w:pStyle w:val="3-"/>
            </w:pPr>
            <w:r>
              <w:rPr>
                <w:rFonts w:hint="eastAsia"/>
              </w:rPr>
              <w:tab/>
            </w:r>
            <w:r>
              <w:rPr>
                <w:rFonts w:hint="eastAsia"/>
              </w:rPr>
              <w:tab/>
            </w:r>
            <w:r>
              <w:rPr>
                <w:rFonts w:hint="eastAsia"/>
              </w:rPr>
              <w:tab/>
            </w:r>
            <w:r>
              <w:rPr>
                <w:rFonts w:hint="eastAsia"/>
              </w:rPr>
              <w:tab/>
              <w:t>s_followCond[thread_no].notify_one();//解除待ちしているスレッドに通知</w:t>
            </w:r>
          </w:p>
          <w:p w14:paraId="57E808E2" w14:textId="77777777" w:rsidR="006D2982" w:rsidRDefault="006D2982" w:rsidP="006D2982">
            <w:pPr>
              <w:pStyle w:val="3-"/>
            </w:pPr>
            <w:r>
              <w:tab/>
            </w:r>
            <w:r>
              <w:tab/>
            </w:r>
            <w:r>
              <w:tab/>
              <w:t>}</w:t>
            </w:r>
          </w:p>
          <w:p w14:paraId="7BA9B6CA" w14:textId="77777777" w:rsidR="006D2982" w:rsidRDefault="006D2982" w:rsidP="006D2982">
            <w:pPr>
              <w:pStyle w:val="3-"/>
            </w:pPr>
            <w:r>
              <w:tab/>
            </w:r>
            <w:r>
              <w:tab/>
            </w:r>
            <w:r>
              <w:tab/>
            </w:r>
          </w:p>
          <w:p w14:paraId="38D66AC7" w14:textId="77777777" w:rsidR="006D2982" w:rsidRDefault="006D2982" w:rsidP="006D2982">
            <w:pPr>
              <w:pStyle w:val="3-"/>
            </w:pPr>
            <w:r>
              <w:tab/>
            </w:r>
            <w:r>
              <w:tab/>
            </w:r>
            <w:r>
              <w:tab/>
              <w:t>break;</w:t>
            </w:r>
          </w:p>
          <w:p w14:paraId="14CB36D4" w14:textId="77777777" w:rsidR="006D2982" w:rsidRDefault="006D2982" w:rsidP="006D2982">
            <w:pPr>
              <w:pStyle w:val="3-"/>
            </w:pPr>
            <w:r>
              <w:tab/>
            </w:r>
            <w:r>
              <w:tab/>
              <w:t>}</w:t>
            </w:r>
          </w:p>
          <w:p w14:paraId="53031105" w14:textId="77777777" w:rsidR="006D2982" w:rsidRDefault="006D2982" w:rsidP="006D2982">
            <w:pPr>
              <w:pStyle w:val="3-"/>
            </w:pPr>
          </w:p>
          <w:p w14:paraId="37B0DAE3" w14:textId="77777777" w:rsidR="006D2982" w:rsidRDefault="006D2982" w:rsidP="006D2982">
            <w:pPr>
              <w:pStyle w:val="3-"/>
            </w:pPr>
            <w:r>
              <w:rPr>
                <w:rFonts w:hint="eastAsia"/>
              </w:rPr>
              <w:tab/>
            </w:r>
            <w:r>
              <w:rPr>
                <w:rFonts w:hint="eastAsia"/>
              </w:rPr>
              <w:tab/>
              <w:t>//データ表示（前）</w:t>
            </w:r>
          </w:p>
          <w:p w14:paraId="16CA09CA" w14:textId="77777777" w:rsidR="006D2982" w:rsidRDefault="006D2982" w:rsidP="006D2982">
            <w:pPr>
              <w:pStyle w:val="3-"/>
            </w:pPr>
            <w:r>
              <w:tab/>
            </w:r>
            <w:r>
              <w:tab/>
              <w:t>printf("(F)[%d]%s: [BEFORE] commonData=%d, tlsData=%d\n", thread_no, name, s_commonData, s_tlsData);</w:t>
            </w:r>
          </w:p>
          <w:p w14:paraId="5FE63D42" w14:textId="77777777" w:rsidR="006D2982" w:rsidRDefault="006D2982" w:rsidP="006D2982">
            <w:pPr>
              <w:pStyle w:val="3-"/>
            </w:pPr>
            <w:r>
              <w:tab/>
            </w:r>
            <w:r>
              <w:tab/>
              <w:t>fflush(stdout);</w:t>
            </w:r>
          </w:p>
          <w:p w14:paraId="1EC8F3A1" w14:textId="77777777" w:rsidR="006D2982" w:rsidRDefault="006D2982" w:rsidP="006D2982">
            <w:pPr>
              <w:pStyle w:val="3-"/>
            </w:pPr>
          </w:p>
          <w:p w14:paraId="1E373B7C" w14:textId="77777777" w:rsidR="006D2982" w:rsidRDefault="006D2982" w:rsidP="006D2982">
            <w:pPr>
              <w:pStyle w:val="3-"/>
            </w:pPr>
            <w:r>
              <w:rPr>
                <w:rFonts w:hint="eastAsia"/>
              </w:rPr>
              <w:tab/>
            </w:r>
            <w:r>
              <w:rPr>
                <w:rFonts w:hint="eastAsia"/>
              </w:rPr>
              <w:tab/>
              <w:t>//データ取得</w:t>
            </w:r>
          </w:p>
          <w:p w14:paraId="47F1CF46" w14:textId="77777777" w:rsidR="006D2982" w:rsidRDefault="006D2982" w:rsidP="006D2982">
            <w:pPr>
              <w:pStyle w:val="3-"/>
            </w:pPr>
            <w:r>
              <w:tab/>
            </w:r>
            <w:r>
              <w:tab/>
              <w:t>int common_data = s_commonData;</w:t>
            </w:r>
          </w:p>
          <w:p w14:paraId="22A9985B" w14:textId="77777777" w:rsidR="006D2982" w:rsidRDefault="006D2982" w:rsidP="006D2982">
            <w:pPr>
              <w:pStyle w:val="3-"/>
            </w:pPr>
            <w:r>
              <w:tab/>
            </w:r>
            <w:r>
              <w:tab/>
              <w:t>int tls_data = s_tlsData;</w:t>
            </w:r>
          </w:p>
          <w:p w14:paraId="5F46B26C" w14:textId="77777777" w:rsidR="006D2982" w:rsidRDefault="006D2982" w:rsidP="006D2982">
            <w:pPr>
              <w:pStyle w:val="3-"/>
            </w:pPr>
          </w:p>
          <w:p w14:paraId="3637D17F" w14:textId="77777777" w:rsidR="006D2982" w:rsidRDefault="006D2982" w:rsidP="006D2982">
            <w:pPr>
              <w:pStyle w:val="3-"/>
            </w:pPr>
            <w:r>
              <w:rPr>
                <w:rFonts w:hint="eastAsia"/>
              </w:rPr>
              <w:tab/>
            </w:r>
            <w:r>
              <w:rPr>
                <w:rFonts w:hint="eastAsia"/>
              </w:rPr>
              <w:tab/>
              <w:t>//データ更新</w:t>
            </w:r>
          </w:p>
          <w:p w14:paraId="166CBD12" w14:textId="77777777" w:rsidR="006D2982" w:rsidRDefault="006D2982" w:rsidP="006D2982">
            <w:pPr>
              <w:pStyle w:val="3-"/>
            </w:pPr>
            <w:r>
              <w:tab/>
            </w:r>
            <w:r>
              <w:tab/>
              <w:t>++tls_data;</w:t>
            </w:r>
          </w:p>
          <w:p w14:paraId="649E1D66" w14:textId="77777777" w:rsidR="006D2982" w:rsidRDefault="006D2982" w:rsidP="006D2982">
            <w:pPr>
              <w:pStyle w:val="3-"/>
            </w:pPr>
          </w:p>
          <w:p w14:paraId="20DAC54C" w14:textId="77777777" w:rsidR="006D2982" w:rsidRDefault="006D2982" w:rsidP="006D2982">
            <w:pPr>
              <w:pStyle w:val="3-"/>
            </w:pPr>
            <w:r>
              <w:rPr>
                <w:rFonts w:hint="eastAsia"/>
              </w:rPr>
              <w:tab/>
            </w:r>
            <w:r>
              <w:rPr>
                <w:rFonts w:hint="eastAsia"/>
              </w:rPr>
              <w:tab/>
              <w:t>//若干ランダムでスリープ（0～500 msec）</w:t>
            </w:r>
          </w:p>
          <w:p w14:paraId="03CFB607" w14:textId="77777777" w:rsidR="006D2982" w:rsidRDefault="006D2982" w:rsidP="006D2982">
            <w:pPr>
              <w:pStyle w:val="3-"/>
            </w:pPr>
            <w:r>
              <w:tab/>
            </w:r>
            <w:r>
              <w:tab/>
              <w:t>std::this_thread::sleep_for(std::chrono::milliseconds(rand() % 500));</w:t>
            </w:r>
          </w:p>
          <w:p w14:paraId="5286CD9C" w14:textId="77777777" w:rsidR="006D2982" w:rsidRDefault="006D2982" w:rsidP="006D2982">
            <w:pPr>
              <w:pStyle w:val="3-"/>
            </w:pPr>
          </w:p>
          <w:p w14:paraId="188AB3D0" w14:textId="77777777" w:rsidR="006D2982" w:rsidRDefault="006D2982" w:rsidP="006D2982">
            <w:pPr>
              <w:pStyle w:val="3-"/>
            </w:pPr>
            <w:r>
              <w:rPr>
                <w:rFonts w:hint="eastAsia"/>
              </w:rPr>
              <w:tab/>
            </w:r>
            <w:r>
              <w:rPr>
                <w:rFonts w:hint="eastAsia"/>
              </w:rPr>
              <w:tab/>
              <w:t>//データ書き戻し</w:t>
            </w:r>
          </w:p>
          <w:p w14:paraId="1C20F9BF" w14:textId="77777777" w:rsidR="006D2982" w:rsidRDefault="006D2982" w:rsidP="006D2982">
            <w:pPr>
              <w:pStyle w:val="3-"/>
            </w:pPr>
            <w:r>
              <w:tab/>
            </w:r>
            <w:r>
              <w:tab/>
              <w:t>s_tlsData = tls_data;</w:t>
            </w:r>
          </w:p>
          <w:p w14:paraId="3819DD4B" w14:textId="77777777" w:rsidR="006D2982" w:rsidRDefault="006D2982" w:rsidP="006D2982">
            <w:pPr>
              <w:pStyle w:val="3-"/>
            </w:pPr>
          </w:p>
          <w:p w14:paraId="534B55F8" w14:textId="77777777" w:rsidR="006D2982" w:rsidRDefault="006D2982" w:rsidP="006D2982">
            <w:pPr>
              <w:pStyle w:val="3-"/>
            </w:pPr>
            <w:r>
              <w:rPr>
                <w:rFonts w:hint="eastAsia"/>
              </w:rPr>
              <w:tab/>
            </w:r>
            <w:r>
              <w:rPr>
                <w:rFonts w:hint="eastAsia"/>
              </w:rPr>
              <w:tab/>
              <w:t>//データ表示（後）</w:t>
            </w:r>
          </w:p>
          <w:p w14:paraId="0C2DEF20" w14:textId="77777777" w:rsidR="006D2982" w:rsidRDefault="006D2982" w:rsidP="006D2982">
            <w:pPr>
              <w:pStyle w:val="3-"/>
            </w:pPr>
            <w:r>
              <w:tab/>
            </w:r>
            <w:r>
              <w:tab/>
              <w:t>printf("(F)[%d]%s: [AFTER]  commonData=%d, tlsData=%d\n", thread_no, name, s_commonData, s_tlsData);</w:t>
            </w:r>
          </w:p>
          <w:p w14:paraId="593B64E8" w14:textId="77777777" w:rsidR="006D2982" w:rsidRDefault="006D2982" w:rsidP="006D2982">
            <w:pPr>
              <w:pStyle w:val="3-"/>
            </w:pPr>
            <w:r>
              <w:tab/>
            </w:r>
            <w:r>
              <w:tab/>
              <w:t>fflush(stdout);</w:t>
            </w:r>
          </w:p>
          <w:p w14:paraId="569B00A8" w14:textId="77777777" w:rsidR="006D2982" w:rsidRDefault="006D2982" w:rsidP="006D2982">
            <w:pPr>
              <w:pStyle w:val="3-"/>
            </w:pPr>
            <w:r>
              <w:tab/>
            </w:r>
            <w:r>
              <w:tab/>
            </w:r>
          </w:p>
          <w:p w14:paraId="137507D9" w14:textId="77777777" w:rsidR="006D2982" w:rsidRDefault="006D2982" w:rsidP="006D2982">
            <w:pPr>
              <w:pStyle w:val="3-"/>
            </w:pPr>
            <w:r>
              <w:rPr>
                <w:rFonts w:hint="eastAsia"/>
              </w:rPr>
              <w:tab/>
            </w:r>
            <w:r>
              <w:rPr>
                <w:rFonts w:hint="eastAsia"/>
              </w:rPr>
              <w:tab/>
              <w:t>//継続スレッド処理完了：待機スレッドを起床</w:t>
            </w:r>
          </w:p>
          <w:p w14:paraId="0BBAC901" w14:textId="77777777" w:rsidR="006D2982" w:rsidRDefault="006D2982" w:rsidP="006D2982">
            <w:pPr>
              <w:pStyle w:val="3-"/>
            </w:pPr>
            <w:r>
              <w:tab/>
            </w:r>
            <w:r>
              <w:tab/>
              <w:t>{</w:t>
            </w:r>
          </w:p>
          <w:p w14:paraId="17BDF58C" w14:textId="77777777" w:rsidR="006D2982" w:rsidRDefault="006D2982" w:rsidP="006D2982">
            <w:pPr>
              <w:pStyle w:val="3-"/>
            </w:pPr>
            <w:r>
              <w:rPr>
                <w:rFonts w:hint="eastAsia"/>
              </w:rPr>
              <w:tab/>
            </w:r>
            <w:r>
              <w:rPr>
                <w:rFonts w:hint="eastAsia"/>
              </w:rPr>
              <w:tab/>
            </w:r>
            <w:r>
              <w:rPr>
                <w:rFonts w:hint="eastAsia"/>
              </w:rPr>
              <w:tab/>
              <w:t>std::unique_lock&lt;std::mutex&gt; lock(s_followCondMutex[thread_no]);//ロック取得（ブロックから抜ける時に自動解放）</w:t>
            </w:r>
          </w:p>
          <w:p w14:paraId="6D81A897" w14:textId="77777777" w:rsidR="006D2982" w:rsidRDefault="006D2982" w:rsidP="006D2982">
            <w:pPr>
              <w:pStyle w:val="3-"/>
            </w:pPr>
            <w:r>
              <w:rPr>
                <w:rFonts w:hint="eastAsia"/>
              </w:rPr>
              <w:tab/>
            </w:r>
            <w:r>
              <w:rPr>
                <w:rFonts w:hint="eastAsia"/>
              </w:rPr>
              <w:tab/>
            </w:r>
            <w:r>
              <w:rPr>
                <w:rFonts w:hint="eastAsia"/>
              </w:rPr>
              <w:tab/>
              <w:t>s_followFinished[thread_no] = true;//後続スレッドの処理完了状態をON</w:t>
            </w:r>
          </w:p>
          <w:p w14:paraId="222D938E" w14:textId="77777777" w:rsidR="006D2982" w:rsidRDefault="006D2982" w:rsidP="006D2982">
            <w:pPr>
              <w:pStyle w:val="3-"/>
            </w:pPr>
            <w:r>
              <w:rPr>
                <w:rFonts w:hint="eastAsia"/>
              </w:rPr>
              <w:tab/>
            </w:r>
            <w:r>
              <w:rPr>
                <w:rFonts w:hint="eastAsia"/>
              </w:rPr>
              <w:tab/>
            </w:r>
            <w:r>
              <w:rPr>
                <w:rFonts w:hint="eastAsia"/>
              </w:rPr>
              <w:tab/>
              <w:t>s_followCond[thread_no].notify_one();//解除待ちしているスレッドに通知</w:t>
            </w:r>
          </w:p>
          <w:p w14:paraId="49827B3D" w14:textId="77777777" w:rsidR="006D2982" w:rsidRDefault="006D2982" w:rsidP="006D2982">
            <w:pPr>
              <w:pStyle w:val="3-"/>
            </w:pPr>
            <w:r>
              <w:tab/>
            </w:r>
            <w:r>
              <w:tab/>
              <w:t>}</w:t>
            </w:r>
          </w:p>
          <w:p w14:paraId="2DBEA608" w14:textId="77777777" w:rsidR="006D2982" w:rsidRDefault="006D2982" w:rsidP="006D2982">
            <w:pPr>
              <w:pStyle w:val="3-"/>
            </w:pPr>
          </w:p>
          <w:p w14:paraId="05F456B4" w14:textId="77777777" w:rsidR="006D2982" w:rsidRDefault="006D2982" w:rsidP="006D2982">
            <w:pPr>
              <w:pStyle w:val="3-"/>
            </w:pPr>
            <w:r>
              <w:rPr>
                <w:rFonts w:hint="eastAsia"/>
              </w:rPr>
              <w:tab/>
            </w:r>
            <w:r>
              <w:rPr>
                <w:rFonts w:hint="eastAsia"/>
              </w:rPr>
              <w:tab/>
              <w:t>//スレッド切り替えのためのスリープ</w:t>
            </w:r>
          </w:p>
          <w:p w14:paraId="09AEEA0C" w14:textId="77777777" w:rsidR="006D2982" w:rsidRDefault="006D2982" w:rsidP="006D2982">
            <w:pPr>
              <w:pStyle w:val="3-"/>
            </w:pPr>
            <w:r>
              <w:tab/>
            </w:r>
            <w:r>
              <w:tab/>
              <w:t>std::this_thread::sleep_for(std::chrono::milliseconds(0));</w:t>
            </w:r>
          </w:p>
          <w:p w14:paraId="165579BF" w14:textId="77777777" w:rsidR="006D2982" w:rsidRDefault="006D2982" w:rsidP="006D2982">
            <w:pPr>
              <w:pStyle w:val="3-"/>
            </w:pPr>
            <w:r>
              <w:rPr>
                <w:rFonts w:hint="eastAsia"/>
              </w:rPr>
              <w:tab/>
              <w:t>//</w:t>
            </w:r>
            <w:r>
              <w:rPr>
                <w:rFonts w:hint="eastAsia"/>
              </w:rPr>
              <w:tab/>
              <w:t>//スレッド切り替え</w:t>
            </w:r>
          </w:p>
          <w:p w14:paraId="682C4E61" w14:textId="77777777" w:rsidR="006D2982" w:rsidRDefault="006D2982" w:rsidP="006D2982">
            <w:pPr>
              <w:pStyle w:val="3-"/>
            </w:pPr>
            <w:r>
              <w:rPr>
                <w:rFonts w:hint="eastAsia"/>
              </w:rPr>
              <w:tab/>
              <w:t>//</w:t>
            </w:r>
            <w:r>
              <w:rPr>
                <w:rFonts w:hint="eastAsia"/>
              </w:rPr>
              <w:tab/>
              <w:t>std::this_thread::yield();//OSに任せて再スケジューリング</w:t>
            </w:r>
          </w:p>
          <w:p w14:paraId="06C7CFB6" w14:textId="77777777" w:rsidR="006D2982" w:rsidRDefault="006D2982" w:rsidP="006D2982">
            <w:pPr>
              <w:pStyle w:val="3-"/>
            </w:pPr>
            <w:r>
              <w:tab/>
              <w:t>}</w:t>
            </w:r>
          </w:p>
          <w:p w14:paraId="3A781EE2" w14:textId="77777777" w:rsidR="006D2982" w:rsidRDefault="006D2982" w:rsidP="006D2982">
            <w:pPr>
              <w:pStyle w:val="3-"/>
            </w:pPr>
          </w:p>
          <w:p w14:paraId="2D458C8F" w14:textId="77777777" w:rsidR="006D2982" w:rsidRDefault="006D2982" w:rsidP="006D2982">
            <w:pPr>
              <w:pStyle w:val="3-"/>
            </w:pPr>
            <w:r>
              <w:rPr>
                <w:rFonts w:hint="eastAsia"/>
              </w:rPr>
              <w:tab/>
              <w:t>//終了</w:t>
            </w:r>
          </w:p>
          <w:p w14:paraId="602E1639" w14:textId="77777777" w:rsidR="006D2982" w:rsidRDefault="006D2982" w:rsidP="006D2982">
            <w:pPr>
              <w:pStyle w:val="3-"/>
            </w:pPr>
            <w:r>
              <w:tab/>
              <w:t>printf("- end:(F)[%d]%s -\n", thread_no, name);</w:t>
            </w:r>
          </w:p>
          <w:p w14:paraId="63178576" w14:textId="77777777" w:rsidR="006D2982" w:rsidRDefault="006D2982" w:rsidP="006D2982">
            <w:pPr>
              <w:pStyle w:val="3-"/>
            </w:pPr>
            <w:r>
              <w:tab/>
              <w:t>fflush(stdout);</w:t>
            </w:r>
          </w:p>
          <w:p w14:paraId="1867EA45" w14:textId="77777777" w:rsidR="006D2982" w:rsidRDefault="006D2982" w:rsidP="006D2982">
            <w:pPr>
              <w:pStyle w:val="3-"/>
            </w:pPr>
            <w:r>
              <w:t>}</w:t>
            </w:r>
          </w:p>
          <w:p w14:paraId="659309D8" w14:textId="77777777" w:rsidR="006D2982" w:rsidRDefault="006D2982" w:rsidP="006D2982">
            <w:pPr>
              <w:pStyle w:val="3-"/>
            </w:pPr>
          </w:p>
          <w:p w14:paraId="54ED86D3" w14:textId="77777777" w:rsidR="006D2982" w:rsidRDefault="006D2982" w:rsidP="006D2982">
            <w:pPr>
              <w:pStyle w:val="3-"/>
            </w:pPr>
            <w:r>
              <w:rPr>
                <w:rFonts w:hint="eastAsia"/>
              </w:rPr>
              <w:lastRenderedPageBreak/>
              <w:t>//テスト</w:t>
            </w:r>
          </w:p>
          <w:p w14:paraId="375A20F3" w14:textId="77777777" w:rsidR="006D2982" w:rsidRDefault="006D2982" w:rsidP="006D2982">
            <w:pPr>
              <w:pStyle w:val="3-"/>
            </w:pPr>
            <w:r>
              <w:t>int main(const int argc, const char* argv[])</w:t>
            </w:r>
          </w:p>
          <w:p w14:paraId="17AECB05" w14:textId="77777777" w:rsidR="006D2982" w:rsidRDefault="006D2982" w:rsidP="006D2982">
            <w:pPr>
              <w:pStyle w:val="3-"/>
            </w:pPr>
            <w:r>
              <w:t>{</w:t>
            </w:r>
          </w:p>
          <w:p w14:paraId="27AF2FE5" w14:textId="77777777" w:rsidR="006D2982" w:rsidRDefault="006D2982" w:rsidP="006D2982">
            <w:pPr>
              <w:pStyle w:val="3-"/>
            </w:pPr>
            <w:r>
              <w:rPr>
                <w:rFonts w:hint="eastAsia"/>
              </w:rPr>
              <w:tab/>
              <w:t>//スレッド作成</w:t>
            </w:r>
          </w:p>
          <w:p w14:paraId="06CD3D0F" w14:textId="77777777" w:rsidR="006D2982" w:rsidRDefault="006D2982" w:rsidP="006D2982">
            <w:pPr>
              <w:pStyle w:val="3-"/>
            </w:pPr>
            <w:r>
              <w:tab/>
              <w:t>static const int FOLLOW_THREAD_NUM = 5;</w:t>
            </w:r>
          </w:p>
          <w:p w14:paraId="0AAC2C43" w14:textId="77777777" w:rsidR="006D2982" w:rsidRDefault="006D2982" w:rsidP="006D2982">
            <w:pPr>
              <w:pStyle w:val="3-"/>
            </w:pPr>
            <w:r>
              <w:tab/>
              <w:t>static const int THREAD_NUM = 1 + FOLLOW_THREAD_NUM;</w:t>
            </w:r>
          </w:p>
          <w:p w14:paraId="0A2AC894" w14:textId="77777777" w:rsidR="006D2982" w:rsidRDefault="006D2982" w:rsidP="006D2982">
            <w:pPr>
              <w:pStyle w:val="3-"/>
            </w:pPr>
            <w:r>
              <w:tab/>
              <w:t>static_assert(FOLLOW_THREAD_NUM &lt;= FOLLOW_THREAD_MAX, "FOLLOW_THREAD_NUM is over.");</w:t>
            </w:r>
          </w:p>
          <w:p w14:paraId="265D9F1F" w14:textId="77777777" w:rsidR="006D2982" w:rsidRDefault="006D2982" w:rsidP="006D2982">
            <w:pPr>
              <w:pStyle w:val="3-"/>
            </w:pPr>
            <w:r>
              <w:tab/>
              <w:t>s_followThreadNum = FOLLOW_THREAD_NUM;</w:t>
            </w:r>
          </w:p>
          <w:p w14:paraId="70AE3B6E" w14:textId="77777777" w:rsidR="006D2982" w:rsidRDefault="006D2982" w:rsidP="006D2982">
            <w:pPr>
              <w:pStyle w:val="3-"/>
            </w:pPr>
            <w:r>
              <w:tab/>
              <w:t>for (int i = 0; i &lt; THREAD_NUM - 1; ++i)</w:t>
            </w:r>
          </w:p>
          <w:p w14:paraId="672ADCA0" w14:textId="77777777" w:rsidR="006D2982" w:rsidRDefault="006D2982" w:rsidP="006D2982">
            <w:pPr>
              <w:pStyle w:val="3-"/>
            </w:pPr>
            <w:r>
              <w:tab/>
            </w:r>
            <w:r>
              <w:tab/>
              <w:t>s_followFinished[i] = true;</w:t>
            </w:r>
          </w:p>
          <w:p w14:paraId="725ED517" w14:textId="77777777" w:rsidR="006D2982" w:rsidRDefault="006D2982" w:rsidP="006D2982">
            <w:pPr>
              <w:pStyle w:val="3-"/>
            </w:pPr>
            <w:r>
              <w:rPr>
                <w:rFonts w:hint="eastAsia"/>
              </w:rPr>
              <w:tab/>
              <w:t>std::thread thread_obj00 = std::thread(priorThreadFunc, "先行");</w:t>
            </w:r>
          </w:p>
          <w:p w14:paraId="3B21D3EF" w14:textId="77777777" w:rsidR="006D2982" w:rsidRDefault="006D2982" w:rsidP="006D2982">
            <w:pPr>
              <w:pStyle w:val="3-"/>
            </w:pPr>
            <w:r>
              <w:rPr>
                <w:rFonts w:hint="eastAsia"/>
              </w:rPr>
              <w:tab/>
              <w:t>std::thread thread_obj01 = std::thread(followThreadFunc, "後続01");</w:t>
            </w:r>
          </w:p>
          <w:p w14:paraId="1BCC45FA" w14:textId="77777777" w:rsidR="006D2982" w:rsidRDefault="006D2982" w:rsidP="006D2982">
            <w:pPr>
              <w:pStyle w:val="3-"/>
            </w:pPr>
            <w:r>
              <w:rPr>
                <w:rFonts w:hint="eastAsia"/>
              </w:rPr>
              <w:tab/>
              <w:t>std::thread thread_obj02 = std::thread(followThreadFunc, "後続02");</w:t>
            </w:r>
          </w:p>
          <w:p w14:paraId="06A54C9C" w14:textId="77777777" w:rsidR="006D2982" w:rsidRDefault="006D2982" w:rsidP="006D2982">
            <w:pPr>
              <w:pStyle w:val="3-"/>
            </w:pPr>
            <w:r>
              <w:rPr>
                <w:rFonts w:hint="eastAsia"/>
              </w:rPr>
              <w:tab/>
              <w:t>std::thread thread_obj03 = std::thread(followThreadFunc, "後続03");</w:t>
            </w:r>
          </w:p>
          <w:p w14:paraId="0E78A669" w14:textId="77777777" w:rsidR="006D2982" w:rsidRDefault="006D2982" w:rsidP="006D2982">
            <w:pPr>
              <w:pStyle w:val="3-"/>
            </w:pPr>
            <w:r>
              <w:rPr>
                <w:rFonts w:hint="eastAsia"/>
              </w:rPr>
              <w:tab/>
              <w:t>std::thread thread_obj04 = std::thread(followThreadFunc, "後続04");</w:t>
            </w:r>
          </w:p>
          <w:p w14:paraId="4594C44A" w14:textId="77777777" w:rsidR="006D2982" w:rsidRDefault="006D2982" w:rsidP="006D2982">
            <w:pPr>
              <w:pStyle w:val="3-"/>
            </w:pPr>
            <w:r>
              <w:rPr>
                <w:rFonts w:hint="eastAsia"/>
              </w:rPr>
              <w:tab/>
              <w:t>std::thread thread_obj05 = std::thread(followThreadFunc, "後続05");</w:t>
            </w:r>
          </w:p>
          <w:p w14:paraId="773B22EC" w14:textId="77777777" w:rsidR="006D2982" w:rsidRDefault="006D2982" w:rsidP="006D2982">
            <w:pPr>
              <w:pStyle w:val="3-"/>
            </w:pPr>
          </w:p>
          <w:p w14:paraId="32B7A1FC" w14:textId="77777777" w:rsidR="006D2982" w:rsidRDefault="006D2982" w:rsidP="006D2982">
            <w:pPr>
              <w:pStyle w:val="3-"/>
            </w:pPr>
            <w:r>
              <w:rPr>
                <w:rFonts w:hint="eastAsia"/>
              </w:rPr>
              <w:tab/>
              <w:t>//スレッド終了待ち</w:t>
            </w:r>
          </w:p>
          <w:p w14:paraId="49CE09E7" w14:textId="77777777" w:rsidR="006D2982" w:rsidRDefault="006D2982" w:rsidP="006D2982">
            <w:pPr>
              <w:pStyle w:val="3-"/>
            </w:pPr>
            <w:r>
              <w:tab/>
              <w:t>thread_obj00.join();</w:t>
            </w:r>
          </w:p>
          <w:p w14:paraId="005EB618" w14:textId="77777777" w:rsidR="006D2982" w:rsidRDefault="006D2982" w:rsidP="006D2982">
            <w:pPr>
              <w:pStyle w:val="3-"/>
            </w:pPr>
            <w:r>
              <w:tab/>
              <w:t>thread_obj01.join();</w:t>
            </w:r>
          </w:p>
          <w:p w14:paraId="4C7C5BA8" w14:textId="77777777" w:rsidR="006D2982" w:rsidRDefault="006D2982" w:rsidP="006D2982">
            <w:pPr>
              <w:pStyle w:val="3-"/>
            </w:pPr>
            <w:r>
              <w:tab/>
              <w:t>thread_obj02.join();</w:t>
            </w:r>
          </w:p>
          <w:p w14:paraId="59D52AED" w14:textId="77777777" w:rsidR="006D2982" w:rsidRDefault="006D2982" w:rsidP="006D2982">
            <w:pPr>
              <w:pStyle w:val="3-"/>
            </w:pPr>
            <w:r>
              <w:tab/>
              <w:t>thread_obj03.join();</w:t>
            </w:r>
          </w:p>
          <w:p w14:paraId="61DCA7BA" w14:textId="77777777" w:rsidR="006D2982" w:rsidRDefault="006D2982" w:rsidP="006D2982">
            <w:pPr>
              <w:pStyle w:val="3-"/>
            </w:pPr>
            <w:r>
              <w:tab/>
              <w:t>thread_obj04.join();</w:t>
            </w:r>
          </w:p>
          <w:p w14:paraId="691B7E68" w14:textId="77777777" w:rsidR="006D2982" w:rsidRDefault="006D2982" w:rsidP="006D2982">
            <w:pPr>
              <w:pStyle w:val="3-"/>
            </w:pPr>
            <w:r>
              <w:tab/>
              <w:t>thread_obj05.join();</w:t>
            </w:r>
          </w:p>
          <w:p w14:paraId="5ECD54F0" w14:textId="77777777" w:rsidR="006D2982" w:rsidRDefault="006D2982" w:rsidP="006D2982">
            <w:pPr>
              <w:pStyle w:val="3-"/>
            </w:pPr>
          </w:p>
          <w:p w14:paraId="06407061" w14:textId="77777777" w:rsidR="006D2982" w:rsidRDefault="006D2982" w:rsidP="006D2982">
            <w:pPr>
              <w:pStyle w:val="3-"/>
            </w:pPr>
            <w:r>
              <w:rPr>
                <w:rFonts w:hint="eastAsia"/>
              </w:rPr>
              <w:tab/>
              <w:t>//イベントの取得と解放を大量に実行して時間を計測</w:t>
            </w:r>
          </w:p>
          <w:p w14:paraId="7123F002" w14:textId="77777777" w:rsidR="006D2982" w:rsidRDefault="006D2982" w:rsidP="006D2982">
            <w:pPr>
              <w:pStyle w:val="3-"/>
            </w:pPr>
            <w:r>
              <w:tab/>
              <w:t>{</w:t>
            </w:r>
          </w:p>
          <w:p w14:paraId="0ABB7477" w14:textId="77777777" w:rsidR="006D2982" w:rsidRDefault="006D2982" w:rsidP="006D2982">
            <w:pPr>
              <w:pStyle w:val="3-"/>
            </w:pPr>
            <w:r>
              <w:tab/>
            </w:r>
            <w:r>
              <w:tab/>
              <w:t>auto begin = std::chrono::high_resolution_clock::now();</w:t>
            </w:r>
          </w:p>
          <w:p w14:paraId="546FB6E5" w14:textId="77777777" w:rsidR="006D2982" w:rsidRDefault="006D2982" w:rsidP="006D2982">
            <w:pPr>
              <w:pStyle w:val="3-"/>
            </w:pPr>
            <w:r>
              <w:tab/>
            </w:r>
            <w:r>
              <w:tab/>
              <w:t>static const int TEST_TIMES = 10000000;</w:t>
            </w:r>
          </w:p>
          <w:p w14:paraId="5CC85BD6" w14:textId="77777777" w:rsidR="006D2982" w:rsidRDefault="006D2982" w:rsidP="006D2982">
            <w:pPr>
              <w:pStyle w:val="3-"/>
            </w:pPr>
            <w:r>
              <w:tab/>
            </w:r>
            <w:r>
              <w:tab/>
              <w:t>for (int i = 0; i &lt; TEST_TIMES; ++i)</w:t>
            </w:r>
          </w:p>
          <w:p w14:paraId="0D78091F" w14:textId="77777777" w:rsidR="006D2982" w:rsidRDefault="006D2982" w:rsidP="006D2982">
            <w:pPr>
              <w:pStyle w:val="3-"/>
            </w:pPr>
            <w:r>
              <w:tab/>
            </w:r>
            <w:r>
              <w:tab/>
              <w:t>{</w:t>
            </w:r>
          </w:p>
          <w:p w14:paraId="51029EB6" w14:textId="77777777" w:rsidR="006D2982" w:rsidRDefault="006D2982" w:rsidP="006D2982">
            <w:pPr>
              <w:pStyle w:val="3-"/>
            </w:pPr>
            <w:r>
              <w:tab/>
            </w:r>
            <w:r>
              <w:tab/>
            </w:r>
            <w:r>
              <w:tab/>
              <w:t>{</w:t>
            </w:r>
          </w:p>
          <w:p w14:paraId="6C8F8BA6" w14:textId="77777777" w:rsidR="006D2982" w:rsidRDefault="006D2982" w:rsidP="006D2982">
            <w:pPr>
              <w:pStyle w:val="3-"/>
            </w:pPr>
            <w:r>
              <w:tab/>
            </w:r>
            <w:r>
              <w:tab/>
            </w:r>
            <w:r>
              <w:tab/>
            </w:r>
            <w:r>
              <w:tab/>
              <w:t>std::unique_lock&lt;std::mutex&gt; lock(s_followCondMutex[0]);</w:t>
            </w:r>
          </w:p>
          <w:p w14:paraId="59ED4FD9" w14:textId="77777777" w:rsidR="006D2982" w:rsidRDefault="006D2982" w:rsidP="006D2982">
            <w:pPr>
              <w:pStyle w:val="3-"/>
            </w:pPr>
            <w:r>
              <w:tab/>
            </w:r>
            <w:r>
              <w:tab/>
            </w:r>
            <w:r>
              <w:tab/>
            </w:r>
            <w:r>
              <w:tab/>
              <w:t>s_followFinished[0] = true;</w:t>
            </w:r>
          </w:p>
          <w:p w14:paraId="001D0B15" w14:textId="77777777" w:rsidR="006D2982" w:rsidRDefault="006D2982" w:rsidP="006D2982">
            <w:pPr>
              <w:pStyle w:val="3-"/>
            </w:pPr>
            <w:r>
              <w:tab/>
            </w:r>
            <w:r>
              <w:tab/>
            </w:r>
            <w:r>
              <w:tab/>
            </w:r>
            <w:r>
              <w:tab/>
              <w:t>s_followCond[0].notify_one();</w:t>
            </w:r>
          </w:p>
          <w:p w14:paraId="753ED089" w14:textId="77777777" w:rsidR="006D2982" w:rsidRDefault="006D2982" w:rsidP="006D2982">
            <w:pPr>
              <w:pStyle w:val="3-"/>
            </w:pPr>
            <w:r>
              <w:tab/>
            </w:r>
            <w:r>
              <w:tab/>
            </w:r>
            <w:r>
              <w:tab/>
              <w:t>}</w:t>
            </w:r>
          </w:p>
          <w:p w14:paraId="05D3028C" w14:textId="77777777" w:rsidR="006D2982" w:rsidRDefault="006D2982" w:rsidP="006D2982">
            <w:pPr>
              <w:pStyle w:val="3-"/>
            </w:pPr>
            <w:r>
              <w:tab/>
            </w:r>
            <w:r>
              <w:tab/>
              <w:t>}</w:t>
            </w:r>
          </w:p>
          <w:p w14:paraId="0B157095" w14:textId="77777777" w:rsidR="006D2982" w:rsidRDefault="006D2982" w:rsidP="006D2982">
            <w:pPr>
              <w:pStyle w:val="3-"/>
            </w:pPr>
            <w:r>
              <w:tab/>
            </w:r>
            <w:r>
              <w:tab/>
              <w:t>auto end = std::chrono::high_resolution_clock::now();</w:t>
            </w:r>
          </w:p>
          <w:p w14:paraId="508CAEB0" w14:textId="77777777" w:rsidR="006D2982" w:rsidRDefault="006D2982" w:rsidP="006D2982">
            <w:pPr>
              <w:pStyle w:val="3-"/>
            </w:pPr>
            <w:r>
              <w:tab/>
            </w:r>
            <w:r>
              <w:tab/>
              <w:t>auto duration = static_cast&lt;float&gt;(static_cast&lt;double&gt;(std::chrono::duration_cast&lt; std::chrono::microseconds &gt;(end - begin).count()) / 1000000.);</w:t>
            </w:r>
          </w:p>
          <w:p w14:paraId="4016765F" w14:textId="77777777" w:rsidR="006D2982" w:rsidRDefault="006D2982" w:rsidP="006D2982">
            <w:pPr>
              <w:pStyle w:val="3-"/>
            </w:pPr>
            <w:r>
              <w:tab/>
            </w:r>
            <w:r>
              <w:tab/>
              <w:t>printf("Cond-Sginal * %d = %.6f sec\n", TEST_TIMES, duration);</w:t>
            </w:r>
          </w:p>
          <w:p w14:paraId="38C7EB96" w14:textId="77777777" w:rsidR="006D2982" w:rsidRDefault="006D2982" w:rsidP="006D2982">
            <w:pPr>
              <w:pStyle w:val="3-"/>
            </w:pPr>
            <w:r>
              <w:tab/>
              <w:t>}</w:t>
            </w:r>
          </w:p>
          <w:p w14:paraId="68A5A17F" w14:textId="77777777" w:rsidR="006D2982" w:rsidRDefault="006D2982" w:rsidP="006D2982">
            <w:pPr>
              <w:pStyle w:val="3-"/>
            </w:pPr>
          </w:p>
          <w:p w14:paraId="35317455" w14:textId="77777777" w:rsidR="006D2982" w:rsidRDefault="006D2982" w:rsidP="006D2982">
            <w:pPr>
              <w:pStyle w:val="3-"/>
            </w:pPr>
          </w:p>
          <w:p w14:paraId="4548A9A2" w14:textId="77777777" w:rsidR="006D2982" w:rsidRDefault="006D2982" w:rsidP="006D2982">
            <w:pPr>
              <w:pStyle w:val="3-"/>
            </w:pPr>
            <w:r>
              <w:tab/>
              <w:t>return EXIT_SUCCESS;</w:t>
            </w:r>
          </w:p>
          <w:p w14:paraId="203C2D9F" w14:textId="10CC5AAF" w:rsidR="00971C80" w:rsidRPr="00DE3BF2" w:rsidRDefault="006D2982" w:rsidP="006D2982">
            <w:pPr>
              <w:pStyle w:val="3-"/>
            </w:pPr>
            <w:r>
              <w:t>}</w:t>
            </w:r>
          </w:p>
        </w:tc>
      </w:tr>
    </w:tbl>
    <w:p w14:paraId="354A39E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874659">
        <w:tc>
          <w:tcPr>
            <w:tcW w:w="8494" w:type="dxa"/>
          </w:tcPr>
          <w:p w14:paraId="38EA80E8" w14:textId="77777777" w:rsidR="006D2982" w:rsidRPr="006D2982" w:rsidRDefault="006D2982" w:rsidP="006D2982">
            <w:pPr>
              <w:pStyle w:val="3-"/>
              <w:rPr>
                <w:color w:val="auto"/>
              </w:rPr>
            </w:pPr>
            <w:r w:rsidRPr="006D2982">
              <w:rPr>
                <w:rFonts w:hint="eastAsia"/>
                <w:color w:val="auto"/>
              </w:rPr>
              <w:t>- begin:(P)先行 -</w:t>
            </w:r>
          </w:p>
          <w:p w14:paraId="17601CD9" w14:textId="77777777" w:rsidR="006D2982" w:rsidRPr="006D2982" w:rsidRDefault="006D2982" w:rsidP="006D2982">
            <w:pPr>
              <w:pStyle w:val="3-"/>
              <w:rPr>
                <w:color w:val="auto"/>
              </w:rPr>
            </w:pPr>
            <w:r w:rsidRPr="006D2982">
              <w:rPr>
                <w:rFonts w:hint="eastAsia"/>
                <w:color w:val="auto"/>
              </w:rPr>
              <w:t>(P)先行: [BEFORE] commonData=0, tlsData=0</w:t>
            </w:r>
          </w:p>
          <w:p w14:paraId="5D3F7F21" w14:textId="77777777" w:rsidR="006D2982" w:rsidRPr="006D2982" w:rsidRDefault="006D2982" w:rsidP="006D2982">
            <w:pPr>
              <w:pStyle w:val="3-"/>
              <w:rPr>
                <w:color w:val="auto"/>
              </w:rPr>
            </w:pPr>
            <w:r w:rsidRPr="006D2982">
              <w:rPr>
                <w:rFonts w:hint="eastAsia"/>
                <w:color w:val="auto"/>
              </w:rPr>
              <w:t>- begin:(F)[0]後続01 -</w:t>
            </w:r>
          </w:p>
          <w:p w14:paraId="67FD0E12" w14:textId="77777777" w:rsidR="006D2982" w:rsidRPr="006D2982" w:rsidRDefault="006D2982" w:rsidP="006D2982">
            <w:pPr>
              <w:pStyle w:val="3-"/>
              <w:rPr>
                <w:color w:val="auto"/>
              </w:rPr>
            </w:pPr>
            <w:r w:rsidRPr="006D2982">
              <w:rPr>
                <w:rFonts w:hint="eastAsia"/>
                <w:color w:val="auto"/>
              </w:rPr>
              <w:t>- begin:(F)[1]後続02 -</w:t>
            </w:r>
          </w:p>
          <w:p w14:paraId="7211B6C1" w14:textId="77777777" w:rsidR="006D2982" w:rsidRPr="006D2982" w:rsidRDefault="006D2982" w:rsidP="006D2982">
            <w:pPr>
              <w:pStyle w:val="3-"/>
              <w:rPr>
                <w:color w:val="auto"/>
              </w:rPr>
            </w:pPr>
            <w:r w:rsidRPr="006D2982">
              <w:rPr>
                <w:rFonts w:hint="eastAsia"/>
                <w:color w:val="auto"/>
              </w:rPr>
              <w:t>- begin:(F)[2]後続03 -</w:t>
            </w:r>
          </w:p>
          <w:p w14:paraId="2C9D11BC" w14:textId="77777777" w:rsidR="006D2982" w:rsidRPr="006D2982" w:rsidRDefault="006D2982" w:rsidP="006D2982">
            <w:pPr>
              <w:pStyle w:val="3-"/>
              <w:rPr>
                <w:color w:val="auto"/>
              </w:rPr>
            </w:pPr>
            <w:r w:rsidRPr="006D2982">
              <w:rPr>
                <w:rFonts w:hint="eastAsia"/>
                <w:color w:val="auto"/>
              </w:rPr>
              <w:t>- begin:(F)[3]後続04 -</w:t>
            </w:r>
          </w:p>
          <w:p w14:paraId="20BE2A72" w14:textId="77777777" w:rsidR="006D2982" w:rsidRPr="006D2982" w:rsidRDefault="006D2982" w:rsidP="006D2982">
            <w:pPr>
              <w:pStyle w:val="3-"/>
              <w:rPr>
                <w:color w:val="auto"/>
              </w:rPr>
            </w:pPr>
            <w:r w:rsidRPr="006D2982">
              <w:rPr>
                <w:rFonts w:hint="eastAsia"/>
                <w:color w:val="auto"/>
              </w:rPr>
              <w:t>- begin:(F)[4]後続05 -</w:t>
            </w:r>
          </w:p>
          <w:p w14:paraId="3A6F2664" w14:textId="77777777" w:rsidR="006D2982" w:rsidRPr="006D2982" w:rsidRDefault="006D2982" w:rsidP="006D2982">
            <w:pPr>
              <w:pStyle w:val="3-"/>
              <w:rPr>
                <w:color w:val="auto"/>
              </w:rPr>
            </w:pPr>
            <w:r w:rsidRPr="006D2982">
              <w:rPr>
                <w:rFonts w:hint="eastAsia"/>
                <w:color w:val="auto"/>
              </w:rPr>
              <w:t>(P)先行: [AFTER]  commonData=1, tlsData=1</w:t>
            </w:r>
          </w:p>
          <w:p w14:paraId="55208F09" w14:textId="77777777" w:rsidR="006D2982" w:rsidRPr="006D2982" w:rsidRDefault="006D2982" w:rsidP="006D2982">
            <w:pPr>
              <w:pStyle w:val="3-"/>
              <w:rPr>
                <w:color w:val="auto"/>
              </w:rPr>
            </w:pPr>
            <w:r w:rsidRPr="006D2982">
              <w:rPr>
                <w:rFonts w:hint="eastAsia"/>
                <w:color w:val="auto"/>
              </w:rPr>
              <w:t>(F)[0]後続01: [BEFORE] commonData=1, tlsData=0</w:t>
            </w:r>
          </w:p>
          <w:p w14:paraId="5D1C3BC3" w14:textId="77777777" w:rsidR="006D2982" w:rsidRPr="006D2982" w:rsidRDefault="006D2982" w:rsidP="006D2982">
            <w:pPr>
              <w:pStyle w:val="3-"/>
              <w:rPr>
                <w:color w:val="auto"/>
              </w:rPr>
            </w:pPr>
            <w:r w:rsidRPr="006D2982">
              <w:rPr>
                <w:rFonts w:hint="eastAsia"/>
                <w:color w:val="auto"/>
              </w:rPr>
              <w:t>(F)[1]後続02: [BEFORE] commonData=1, tlsData=0</w:t>
            </w:r>
          </w:p>
          <w:p w14:paraId="1F2D8C79" w14:textId="77777777" w:rsidR="006D2982" w:rsidRPr="006D2982" w:rsidRDefault="006D2982" w:rsidP="006D2982">
            <w:pPr>
              <w:pStyle w:val="3-"/>
              <w:rPr>
                <w:color w:val="auto"/>
              </w:rPr>
            </w:pPr>
            <w:r w:rsidRPr="006D2982">
              <w:rPr>
                <w:rFonts w:hint="eastAsia"/>
                <w:color w:val="auto"/>
              </w:rPr>
              <w:t>(F)[2]後続03: [BEFORE] commonData=1, tlsData=0</w:t>
            </w:r>
          </w:p>
          <w:p w14:paraId="3172AF43" w14:textId="77777777" w:rsidR="006D2982" w:rsidRPr="006D2982" w:rsidRDefault="006D2982" w:rsidP="006D2982">
            <w:pPr>
              <w:pStyle w:val="3-"/>
              <w:rPr>
                <w:color w:val="auto"/>
              </w:rPr>
            </w:pPr>
            <w:r w:rsidRPr="006D2982">
              <w:rPr>
                <w:rFonts w:hint="eastAsia"/>
                <w:color w:val="auto"/>
              </w:rPr>
              <w:t>(F)[3]後続04: [BEFORE] commonData=1, tlsData=0</w:t>
            </w:r>
          </w:p>
          <w:p w14:paraId="17BA64C0" w14:textId="77777777" w:rsidR="006D2982" w:rsidRPr="006D2982" w:rsidRDefault="006D2982" w:rsidP="006D2982">
            <w:pPr>
              <w:pStyle w:val="3-"/>
              <w:rPr>
                <w:color w:val="auto"/>
              </w:rPr>
            </w:pPr>
            <w:r w:rsidRPr="006D2982">
              <w:rPr>
                <w:rFonts w:hint="eastAsia"/>
                <w:color w:val="auto"/>
              </w:rPr>
              <w:t>(F)[4]後続05: [BEFORE] commonData=1, tlsData=0</w:t>
            </w:r>
          </w:p>
          <w:p w14:paraId="64B7D132" w14:textId="77777777" w:rsidR="006D2982" w:rsidRPr="006D2982" w:rsidRDefault="006D2982" w:rsidP="006D2982">
            <w:pPr>
              <w:pStyle w:val="3-"/>
              <w:rPr>
                <w:color w:val="auto"/>
              </w:rPr>
            </w:pPr>
            <w:r w:rsidRPr="006D2982">
              <w:rPr>
                <w:rFonts w:hint="eastAsia"/>
                <w:color w:val="auto"/>
              </w:rPr>
              <w:t>(F)[0]後続01: [AFTER]  commonData=1, tlsData=1</w:t>
            </w:r>
          </w:p>
          <w:p w14:paraId="7AE154E2" w14:textId="77777777" w:rsidR="006D2982" w:rsidRPr="006D2982" w:rsidRDefault="006D2982" w:rsidP="006D2982">
            <w:pPr>
              <w:pStyle w:val="3-"/>
              <w:rPr>
                <w:color w:val="auto"/>
              </w:rPr>
            </w:pPr>
            <w:r w:rsidRPr="006D2982">
              <w:rPr>
                <w:rFonts w:hint="eastAsia"/>
                <w:color w:val="auto"/>
              </w:rPr>
              <w:t>(F)[4]後続05: [AFTER]  commonData=1, tlsData=1</w:t>
            </w:r>
          </w:p>
          <w:p w14:paraId="31826D9F" w14:textId="77777777" w:rsidR="006D2982" w:rsidRPr="006D2982" w:rsidRDefault="006D2982" w:rsidP="006D2982">
            <w:pPr>
              <w:pStyle w:val="3-"/>
              <w:rPr>
                <w:color w:val="auto"/>
              </w:rPr>
            </w:pPr>
            <w:r w:rsidRPr="006D2982">
              <w:rPr>
                <w:rFonts w:hint="eastAsia"/>
                <w:color w:val="auto"/>
              </w:rPr>
              <w:t>(F)[2]後続03: [AFTER]  commonData=1, tlsData=1</w:t>
            </w:r>
          </w:p>
          <w:p w14:paraId="73B428A0" w14:textId="77777777" w:rsidR="006D2982" w:rsidRPr="006D2982" w:rsidRDefault="006D2982" w:rsidP="006D2982">
            <w:pPr>
              <w:pStyle w:val="3-"/>
              <w:rPr>
                <w:color w:val="auto"/>
              </w:rPr>
            </w:pPr>
            <w:r w:rsidRPr="006D2982">
              <w:rPr>
                <w:rFonts w:hint="eastAsia"/>
                <w:color w:val="auto"/>
              </w:rPr>
              <w:t>(F)[3]後続04: [AFTER]  commonData=1, tlsData=1</w:t>
            </w:r>
          </w:p>
          <w:p w14:paraId="61878759" w14:textId="77777777" w:rsidR="006D2982" w:rsidRPr="006D2982" w:rsidRDefault="006D2982" w:rsidP="006D2982">
            <w:pPr>
              <w:pStyle w:val="3-"/>
              <w:rPr>
                <w:color w:val="auto"/>
              </w:rPr>
            </w:pPr>
            <w:r w:rsidRPr="006D2982">
              <w:rPr>
                <w:rFonts w:hint="eastAsia"/>
                <w:color w:val="auto"/>
              </w:rPr>
              <w:lastRenderedPageBreak/>
              <w:t>(F)[1]後続02: [AFTER]  commonData=1, tlsData=1</w:t>
            </w:r>
          </w:p>
          <w:p w14:paraId="276039AD" w14:textId="77777777" w:rsidR="006D2982" w:rsidRPr="006D2982" w:rsidRDefault="006D2982" w:rsidP="006D2982">
            <w:pPr>
              <w:pStyle w:val="3-"/>
              <w:rPr>
                <w:color w:val="auto"/>
              </w:rPr>
            </w:pPr>
            <w:r w:rsidRPr="006D2982">
              <w:rPr>
                <w:rFonts w:hint="eastAsia"/>
                <w:color w:val="auto"/>
              </w:rPr>
              <w:t>(P)先行: [BEFORE] commonData=1, tlsData=1</w:t>
            </w:r>
          </w:p>
          <w:p w14:paraId="31915B3E" w14:textId="77777777" w:rsidR="006D2982" w:rsidRPr="006D2982" w:rsidRDefault="006D2982" w:rsidP="006D2982">
            <w:pPr>
              <w:pStyle w:val="3-"/>
              <w:rPr>
                <w:color w:val="auto"/>
              </w:rPr>
            </w:pPr>
            <w:r w:rsidRPr="006D2982">
              <w:rPr>
                <w:rFonts w:hint="eastAsia"/>
                <w:color w:val="auto"/>
              </w:rPr>
              <w:t>(P)先行: [AFTER]  commonData=2, tlsData=2</w:t>
            </w:r>
          </w:p>
          <w:p w14:paraId="3066389C" w14:textId="77777777" w:rsidR="006D2982" w:rsidRPr="006D2982" w:rsidRDefault="006D2982" w:rsidP="006D2982">
            <w:pPr>
              <w:pStyle w:val="3-"/>
              <w:rPr>
                <w:color w:val="auto"/>
              </w:rPr>
            </w:pPr>
            <w:r w:rsidRPr="006D2982">
              <w:rPr>
                <w:rFonts w:hint="eastAsia"/>
                <w:color w:val="auto"/>
              </w:rPr>
              <w:t>(F)[0]後続01: [BEFORE] commonData=2, tlsData=1</w:t>
            </w:r>
          </w:p>
          <w:p w14:paraId="5C967F67" w14:textId="77777777" w:rsidR="006D2982" w:rsidRPr="006D2982" w:rsidRDefault="006D2982" w:rsidP="006D2982">
            <w:pPr>
              <w:pStyle w:val="3-"/>
              <w:rPr>
                <w:color w:val="auto"/>
              </w:rPr>
            </w:pPr>
            <w:r w:rsidRPr="006D2982">
              <w:rPr>
                <w:rFonts w:hint="eastAsia"/>
                <w:color w:val="auto"/>
              </w:rPr>
              <w:t>(F)[4]後続05: [BEFORE] commonData=2, tlsData=1</w:t>
            </w:r>
          </w:p>
          <w:p w14:paraId="14A27E3E" w14:textId="77777777" w:rsidR="006D2982" w:rsidRPr="006D2982" w:rsidRDefault="006D2982" w:rsidP="006D2982">
            <w:pPr>
              <w:pStyle w:val="3-"/>
              <w:rPr>
                <w:color w:val="auto"/>
              </w:rPr>
            </w:pPr>
            <w:r w:rsidRPr="006D2982">
              <w:rPr>
                <w:rFonts w:hint="eastAsia"/>
                <w:color w:val="auto"/>
              </w:rPr>
              <w:t>(F)[3]後続04: [BEFORE] commonData=2, tlsData=1</w:t>
            </w:r>
          </w:p>
          <w:p w14:paraId="38D1D29C" w14:textId="77777777" w:rsidR="006D2982" w:rsidRPr="006D2982" w:rsidRDefault="006D2982" w:rsidP="006D2982">
            <w:pPr>
              <w:pStyle w:val="3-"/>
              <w:rPr>
                <w:color w:val="auto"/>
              </w:rPr>
            </w:pPr>
            <w:r w:rsidRPr="006D2982">
              <w:rPr>
                <w:rFonts w:hint="eastAsia"/>
                <w:color w:val="auto"/>
              </w:rPr>
              <w:t>(F)[1]後続02: [BEFORE] commonData=2, tlsData=1</w:t>
            </w:r>
          </w:p>
          <w:p w14:paraId="64898C74" w14:textId="77777777" w:rsidR="006D2982" w:rsidRPr="006D2982" w:rsidRDefault="006D2982" w:rsidP="006D2982">
            <w:pPr>
              <w:pStyle w:val="3-"/>
              <w:rPr>
                <w:color w:val="auto"/>
              </w:rPr>
            </w:pPr>
            <w:r w:rsidRPr="006D2982">
              <w:rPr>
                <w:rFonts w:hint="eastAsia"/>
                <w:color w:val="auto"/>
              </w:rPr>
              <w:t>(F)[2]後続03: [BEFORE] commonData=2, tlsData=1</w:t>
            </w:r>
          </w:p>
          <w:p w14:paraId="0BDE198F" w14:textId="77777777" w:rsidR="006D2982" w:rsidRPr="006D2982" w:rsidRDefault="006D2982" w:rsidP="006D2982">
            <w:pPr>
              <w:pStyle w:val="3-"/>
              <w:rPr>
                <w:color w:val="auto"/>
              </w:rPr>
            </w:pPr>
            <w:r w:rsidRPr="006D2982">
              <w:rPr>
                <w:rFonts w:hint="eastAsia"/>
                <w:color w:val="auto"/>
              </w:rPr>
              <w:t>(F)[0]後続01: [AFTER]  commonData=2, tlsData=2</w:t>
            </w:r>
          </w:p>
          <w:p w14:paraId="62872723" w14:textId="77777777" w:rsidR="006D2982" w:rsidRPr="006D2982" w:rsidRDefault="006D2982" w:rsidP="006D2982">
            <w:pPr>
              <w:pStyle w:val="3-"/>
              <w:rPr>
                <w:color w:val="auto"/>
              </w:rPr>
            </w:pPr>
            <w:r w:rsidRPr="006D2982">
              <w:rPr>
                <w:rFonts w:hint="eastAsia"/>
                <w:color w:val="auto"/>
              </w:rPr>
              <w:t>(F)[3]後続04: [AFTER]  commonData=2, tlsData=2</w:t>
            </w:r>
          </w:p>
          <w:p w14:paraId="75F55FA6" w14:textId="77777777" w:rsidR="006D2982" w:rsidRPr="006D2982" w:rsidRDefault="006D2982" w:rsidP="006D2982">
            <w:pPr>
              <w:pStyle w:val="3-"/>
              <w:rPr>
                <w:color w:val="auto"/>
              </w:rPr>
            </w:pPr>
            <w:r w:rsidRPr="006D2982">
              <w:rPr>
                <w:rFonts w:hint="eastAsia"/>
                <w:color w:val="auto"/>
              </w:rPr>
              <w:t>(F)[1]後続02: [AFTER]  commonData=2, tlsData=2</w:t>
            </w:r>
          </w:p>
          <w:p w14:paraId="61635FC2" w14:textId="77777777" w:rsidR="006D2982" w:rsidRPr="006D2982" w:rsidRDefault="006D2982" w:rsidP="006D2982">
            <w:pPr>
              <w:pStyle w:val="3-"/>
              <w:rPr>
                <w:color w:val="auto"/>
              </w:rPr>
            </w:pPr>
            <w:r w:rsidRPr="006D2982">
              <w:rPr>
                <w:rFonts w:hint="eastAsia"/>
                <w:color w:val="auto"/>
              </w:rPr>
              <w:t>(F)[4]後続05: [AFTER]  commonData=2, tlsData=2</w:t>
            </w:r>
          </w:p>
          <w:p w14:paraId="3C5D8A71" w14:textId="77777777" w:rsidR="006D2982" w:rsidRPr="006D2982" w:rsidRDefault="006D2982" w:rsidP="006D2982">
            <w:pPr>
              <w:pStyle w:val="3-"/>
              <w:rPr>
                <w:color w:val="auto"/>
              </w:rPr>
            </w:pPr>
            <w:r w:rsidRPr="006D2982">
              <w:rPr>
                <w:rFonts w:hint="eastAsia"/>
                <w:color w:val="auto"/>
              </w:rPr>
              <w:t>(F)[2]後続03: [AFTER]  commonData=2, tlsData=2</w:t>
            </w:r>
          </w:p>
          <w:p w14:paraId="6B94D948" w14:textId="77777777" w:rsidR="006D2982" w:rsidRPr="006D2982" w:rsidRDefault="006D2982" w:rsidP="006D2982">
            <w:pPr>
              <w:pStyle w:val="3-"/>
              <w:rPr>
                <w:color w:val="auto"/>
              </w:rPr>
            </w:pPr>
            <w:r w:rsidRPr="006D2982">
              <w:rPr>
                <w:rFonts w:hint="eastAsia"/>
                <w:color w:val="auto"/>
              </w:rPr>
              <w:t>(P)先行: [BEFORE] commonData=2, tlsData=2</w:t>
            </w:r>
          </w:p>
          <w:p w14:paraId="48607CE4" w14:textId="77777777" w:rsidR="006D2982" w:rsidRPr="006D2982" w:rsidRDefault="006D2982" w:rsidP="006D2982">
            <w:pPr>
              <w:pStyle w:val="3-"/>
              <w:rPr>
                <w:color w:val="auto"/>
              </w:rPr>
            </w:pPr>
            <w:r w:rsidRPr="006D2982">
              <w:rPr>
                <w:rFonts w:hint="eastAsia"/>
                <w:color w:val="auto"/>
              </w:rPr>
              <w:t>(P)先行: [AFTER]  commonData=3, tlsData=3</w:t>
            </w:r>
          </w:p>
          <w:p w14:paraId="38A419A9" w14:textId="77777777" w:rsidR="006D2982" w:rsidRPr="006D2982" w:rsidRDefault="006D2982" w:rsidP="006D2982">
            <w:pPr>
              <w:pStyle w:val="3-"/>
              <w:rPr>
                <w:color w:val="auto"/>
              </w:rPr>
            </w:pPr>
            <w:r w:rsidRPr="006D2982">
              <w:rPr>
                <w:rFonts w:hint="eastAsia"/>
                <w:color w:val="auto"/>
              </w:rPr>
              <w:t>(F)[0]後続01: [BEFORE] commonData=3, tlsData=2</w:t>
            </w:r>
          </w:p>
          <w:p w14:paraId="0A793247" w14:textId="77777777" w:rsidR="006D2982" w:rsidRPr="006D2982" w:rsidRDefault="006D2982" w:rsidP="006D2982">
            <w:pPr>
              <w:pStyle w:val="3-"/>
              <w:rPr>
                <w:color w:val="auto"/>
              </w:rPr>
            </w:pPr>
            <w:r w:rsidRPr="006D2982">
              <w:rPr>
                <w:rFonts w:hint="eastAsia"/>
                <w:color w:val="auto"/>
              </w:rPr>
              <w:t>(F)[1]後続02: [BEFORE] commonData=3, tlsData=2</w:t>
            </w:r>
          </w:p>
          <w:p w14:paraId="668A8503" w14:textId="77777777" w:rsidR="006D2982" w:rsidRPr="006D2982" w:rsidRDefault="006D2982" w:rsidP="006D2982">
            <w:pPr>
              <w:pStyle w:val="3-"/>
              <w:rPr>
                <w:color w:val="auto"/>
              </w:rPr>
            </w:pPr>
            <w:r w:rsidRPr="006D2982">
              <w:rPr>
                <w:rFonts w:hint="eastAsia"/>
                <w:color w:val="auto"/>
              </w:rPr>
              <w:t>(F)[2]後続03: [BEFORE] commonData=3, tlsData=2</w:t>
            </w:r>
          </w:p>
          <w:p w14:paraId="6B1DBF45" w14:textId="77777777" w:rsidR="006D2982" w:rsidRPr="006D2982" w:rsidRDefault="006D2982" w:rsidP="006D2982">
            <w:pPr>
              <w:pStyle w:val="3-"/>
              <w:rPr>
                <w:color w:val="auto"/>
              </w:rPr>
            </w:pPr>
            <w:r w:rsidRPr="006D2982">
              <w:rPr>
                <w:rFonts w:hint="eastAsia"/>
                <w:color w:val="auto"/>
              </w:rPr>
              <w:t>(F)[3]後続04: [BEFORE] commonData=3, tlsData=2</w:t>
            </w:r>
          </w:p>
          <w:p w14:paraId="6F3FAB95" w14:textId="77777777" w:rsidR="006D2982" w:rsidRPr="006D2982" w:rsidRDefault="006D2982" w:rsidP="006D2982">
            <w:pPr>
              <w:pStyle w:val="3-"/>
              <w:rPr>
                <w:color w:val="auto"/>
              </w:rPr>
            </w:pPr>
            <w:r w:rsidRPr="006D2982">
              <w:rPr>
                <w:rFonts w:hint="eastAsia"/>
                <w:color w:val="auto"/>
              </w:rPr>
              <w:t>(F)[4]後続05: [BEFORE] commonData=3, tlsData=2</w:t>
            </w:r>
          </w:p>
          <w:p w14:paraId="78A65428" w14:textId="77777777" w:rsidR="006D2982" w:rsidRPr="006D2982" w:rsidRDefault="006D2982" w:rsidP="006D2982">
            <w:pPr>
              <w:pStyle w:val="3-"/>
              <w:rPr>
                <w:color w:val="auto"/>
              </w:rPr>
            </w:pPr>
            <w:r w:rsidRPr="006D2982">
              <w:rPr>
                <w:rFonts w:hint="eastAsia"/>
                <w:color w:val="auto"/>
              </w:rPr>
              <w:t>(F)[1]後続02: [AFTER]  commonData=3, tlsData=3</w:t>
            </w:r>
          </w:p>
          <w:p w14:paraId="1FF78B6D" w14:textId="77777777" w:rsidR="006D2982" w:rsidRPr="006D2982" w:rsidRDefault="006D2982" w:rsidP="006D2982">
            <w:pPr>
              <w:pStyle w:val="3-"/>
              <w:rPr>
                <w:color w:val="auto"/>
              </w:rPr>
            </w:pPr>
            <w:r w:rsidRPr="006D2982">
              <w:rPr>
                <w:rFonts w:hint="eastAsia"/>
                <w:color w:val="auto"/>
              </w:rPr>
              <w:t>(F)[2]後続03: [AFTER]  commonData=3, tlsData=3</w:t>
            </w:r>
          </w:p>
          <w:p w14:paraId="76ACA90A" w14:textId="77777777" w:rsidR="006D2982" w:rsidRPr="006D2982" w:rsidRDefault="006D2982" w:rsidP="006D2982">
            <w:pPr>
              <w:pStyle w:val="3-"/>
              <w:rPr>
                <w:color w:val="auto"/>
              </w:rPr>
            </w:pPr>
            <w:r w:rsidRPr="006D2982">
              <w:rPr>
                <w:rFonts w:hint="eastAsia"/>
                <w:color w:val="auto"/>
              </w:rPr>
              <w:t>(F)[3]後続04: [AFTER]  commonData=3, tlsData=3</w:t>
            </w:r>
          </w:p>
          <w:p w14:paraId="58DDD9AB" w14:textId="77777777" w:rsidR="006D2982" w:rsidRPr="006D2982" w:rsidRDefault="006D2982" w:rsidP="006D2982">
            <w:pPr>
              <w:pStyle w:val="3-"/>
              <w:rPr>
                <w:color w:val="auto"/>
              </w:rPr>
            </w:pPr>
            <w:r w:rsidRPr="006D2982">
              <w:rPr>
                <w:rFonts w:hint="eastAsia"/>
                <w:color w:val="auto"/>
              </w:rPr>
              <w:t>(F)[0]後続01: [AFTER]  commonData=3, tlsData=3</w:t>
            </w:r>
          </w:p>
          <w:p w14:paraId="51F46AD5" w14:textId="77777777" w:rsidR="006D2982" w:rsidRPr="006D2982" w:rsidRDefault="006D2982" w:rsidP="006D2982">
            <w:pPr>
              <w:pStyle w:val="3-"/>
              <w:rPr>
                <w:color w:val="auto"/>
              </w:rPr>
            </w:pPr>
            <w:r w:rsidRPr="006D2982">
              <w:rPr>
                <w:rFonts w:hint="eastAsia"/>
                <w:color w:val="auto"/>
              </w:rPr>
              <w:t>(F)[4]後続05: [AFTER]  commonData=3, tlsData=3</w:t>
            </w:r>
          </w:p>
          <w:p w14:paraId="28B354EE" w14:textId="77777777" w:rsidR="006D2982" w:rsidRPr="006D2982" w:rsidRDefault="006D2982" w:rsidP="006D2982">
            <w:pPr>
              <w:pStyle w:val="3-"/>
              <w:rPr>
                <w:color w:val="auto"/>
              </w:rPr>
            </w:pPr>
            <w:r w:rsidRPr="006D2982">
              <w:rPr>
                <w:rFonts w:hint="eastAsia"/>
                <w:color w:val="auto"/>
              </w:rPr>
              <w:t>(P)先行: [QUIT]</w:t>
            </w:r>
          </w:p>
          <w:p w14:paraId="02CE095A" w14:textId="77777777" w:rsidR="006D2982" w:rsidRPr="006D2982" w:rsidRDefault="006D2982" w:rsidP="006D2982">
            <w:pPr>
              <w:pStyle w:val="3-"/>
              <w:rPr>
                <w:color w:val="auto"/>
              </w:rPr>
            </w:pPr>
            <w:r w:rsidRPr="006D2982">
              <w:rPr>
                <w:rFonts w:hint="eastAsia"/>
                <w:color w:val="auto"/>
              </w:rPr>
              <w:t>(F)[0]後続01: [QUIT]</w:t>
            </w:r>
          </w:p>
          <w:p w14:paraId="354981D6" w14:textId="77777777" w:rsidR="006D2982" w:rsidRPr="006D2982" w:rsidRDefault="006D2982" w:rsidP="006D2982">
            <w:pPr>
              <w:pStyle w:val="3-"/>
              <w:rPr>
                <w:color w:val="auto"/>
              </w:rPr>
            </w:pPr>
            <w:r w:rsidRPr="006D2982">
              <w:rPr>
                <w:rFonts w:hint="eastAsia"/>
                <w:color w:val="auto"/>
              </w:rPr>
              <w:t>(F)[1]後続02: [QUIT]</w:t>
            </w:r>
          </w:p>
          <w:p w14:paraId="6006B4CD" w14:textId="77777777" w:rsidR="006D2982" w:rsidRPr="006D2982" w:rsidRDefault="006D2982" w:rsidP="006D2982">
            <w:pPr>
              <w:pStyle w:val="3-"/>
              <w:rPr>
                <w:color w:val="auto"/>
              </w:rPr>
            </w:pPr>
            <w:r w:rsidRPr="006D2982">
              <w:rPr>
                <w:rFonts w:hint="eastAsia"/>
                <w:color w:val="auto"/>
              </w:rPr>
              <w:t>(F)[4]後続05: [QUIT]</w:t>
            </w:r>
          </w:p>
          <w:p w14:paraId="7C5306F1" w14:textId="77777777" w:rsidR="006D2982" w:rsidRPr="006D2982" w:rsidRDefault="006D2982" w:rsidP="006D2982">
            <w:pPr>
              <w:pStyle w:val="3-"/>
              <w:rPr>
                <w:color w:val="auto"/>
              </w:rPr>
            </w:pPr>
            <w:r w:rsidRPr="006D2982">
              <w:rPr>
                <w:rFonts w:hint="eastAsia"/>
                <w:color w:val="auto"/>
              </w:rPr>
              <w:t>(F)[3]後続04: [QUIT]</w:t>
            </w:r>
          </w:p>
          <w:p w14:paraId="183E5007" w14:textId="77777777" w:rsidR="006D2982" w:rsidRPr="006D2982" w:rsidRDefault="006D2982" w:rsidP="006D2982">
            <w:pPr>
              <w:pStyle w:val="3-"/>
              <w:rPr>
                <w:color w:val="auto"/>
              </w:rPr>
            </w:pPr>
            <w:r w:rsidRPr="006D2982">
              <w:rPr>
                <w:rFonts w:hint="eastAsia"/>
                <w:color w:val="auto"/>
              </w:rPr>
              <w:t>- end:(F)[1]後続02 -</w:t>
            </w:r>
          </w:p>
          <w:p w14:paraId="2990D56A" w14:textId="77777777" w:rsidR="006D2982" w:rsidRPr="006D2982" w:rsidRDefault="006D2982" w:rsidP="006D2982">
            <w:pPr>
              <w:pStyle w:val="3-"/>
              <w:rPr>
                <w:color w:val="auto"/>
              </w:rPr>
            </w:pPr>
            <w:r w:rsidRPr="006D2982">
              <w:rPr>
                <w:rFonts w:hint="eastAsia"/>
                <w:color w:val="auto"/>
              </w:rPr>
              <w:t>- end:(F)[0]後続01 -</w:t>
            </w:r>
          </w:p>
          <w:p w14:paraId="3458182E" w14:textId="77777777" w:rsidR="006D2982" w:rsidRPr="006D2982" w:rsidRDefault="006D2982" w:rsidP="006D2982">
            <w:pPr>
              <w:pStyle w:val="3-"/>
              <w:rPr>
                <w:color w:val="auto"/>
              </w:rPr>
            </w:pPr>
            <w:r w:rsidRPr="006D2982">
              <w:rPr>
                <w:rFonts w:hint="eastAsia"/>
                <w:color w:val="auto"/>
              </w:rPr>
              <w:t>- end:(F)[4]後続05 -</w:t>
            </w:r>
          </w:p>
          <w:p w14:paraId="32A459EE" w14:textId="77777777" w:rsidR="006D2982" w:rsidRPr="006D2982" w:rsidRDefault="006D2982" w:rsidP="006D2982">
            <w:pPr>
              <w:pStyle w:val="3-"/>
              <w:rPr>
                <w:color w:val="auto"/>
              </w:rPr>
            </w:pPr>
            <w:r w:rsidRPr="006D2982">
              <w:rPr>
                <w:rFonts w:hint="eastAsia"/>
                <w:color w:val="auto"/>
              </w:rPr>
              <w:t>- end:(P)先行 -</w:t>
            </w:r>
          </w:p>
          <w:p w14:paraId="661AC24C" w14:textId="77777777" w:rsidR="006D2982" w:rsidRPr="006D2982" w:rsidRDefault="006D2982" w:rsidP="006D2982">
            <w:pPr>
              <w:pStyle w:val="3-"/>
              <w:rPr>
                <w:color w:val="auto"/>
              </w:rPr>
            </w:pPr>
            <w:r w:rsidRPr="006D2982">
              <w:rPr>
                <w:rFonts w:hint="eastAsia"/>
                <w:color w:val="auto"/>
              </w:rPr>
              <w:t>- end:(F)[3]後続04 -</w:t>
            </w:r>
          </w:p>
          <w:p w14:paraId="2B9CB859" w14:textId="77777777" w:rsidR="006D2982" w:rsidRPr="006D2982" w:rsidRDefault="006D2982" w:rsidP="006D2982">
            <w:pPr>
              <w:pStyle w:val="3-"/>
              <w:rPr>
                <w:color w:val="auto"/>
              </w:rPr>
            </w:pPr>
            <w:r w:rsidRPr="006D2982">
              <w:rPr>
                <w:rFonts w:hint="eastAsia"/>
                <w:color w:val="auto"/>
              </w:rPr>
              <w:t>(F)[2]後続03: [QUIT]</w:t>
            </w:r>
          </w:p>
          <w:p w14:paraId="365906E6" w14:textId="77777777" w:rsidR="006D2982" w:rsidRPr="006D2982" w:rsidRDefault="006D2982" w:rsidP="006D2982">
            <w:pPr>
              <w:pStyle w:val="3-"/>
              <w:rPr>
                <w:color w:val="auto"/>
              </w:rPr>
            </w:pPr>
            <w:r w:rsidRPr="006D2982">
              <w:rPr>
                <w:rFonts w:hint="eastAsia"/>
                <w:color w:val="auto"/>
              </w:rPr>
              <w:t>- end:(F)[2]後続03 -</w:t>
            </w:r>
          </w:p>
          <w:p w14:paraId="7B9BFE26" w14:textId="106A73DC" w:rsidR="00971C80" w:rsidRPr="00DD51B6" w:rsidRDefault="006D2982" w:rsidP="006D2982">
            <w:pPr>
              <w:pStyle w:val="3-"/>
            </w:pPr>
            <w:r w:rsidRPr="006D2982">
              <w:rPr>
                <w:color w:val="auto"/>
              </w:rPr>
              <w:t>Cond-Sginal * 10000000 = 0.758042 sec</w:t>
            </w:r>
          </w:p>
        </w:tc>
      </w:tr>
    </w:tbl>
    <w:p w14:paraId="6BF4C04E" w14:textId="455ACFEE" w:rsidR="0036070F" w:rsidRDefault="0036070F" w:rsidP="0036070F">
      <w:pPr>
        <w:pStyle w:val="2"/>
      </w:pPr>
      <w:bookmarkStart w:id="129" w:name="_Toc378808481"/>
      <w:r>
        <w:rPr>
          <w:rFonts w:hint="eastAsia"/>
        </w:rPr>
        <w:lastRenderedPageBreak/>
        <w:t>モニター：イベント</w:t>
      </w:r>
      <w:bookmarkEnd w:id="129"/>
    </w:p>
    <w:p w14:paraId="5EEB6B47" w14:textId="7098B352" w:rsidR="006D2982" w:rsidRDefault="006D2982" w:rsidP="006D2982">
      <w:pPr>
        <w:pStyle w:val="a9"/>
        <w:ind w:firstLine="283"/>
      </w:pPr>
      <w:r>
        <w:rPr>
          <w:rFonts w:hint="eastAsia"/>
        </w:rPr>
        <w:t>Win32API</w:t>
      </w:r>
      <w:r>
        <w:rPr>
          <w:rFonts w:hint="eastAsia"/>
        </w:rPr>
        <w:t>でモニターを行うには、「イベント」を使用する。</w:t>
      </w:r>
    </w:p>
    <w:p w14:paraId="2D243186" w14:textId="7F98D650" w:rsidR="006D2982" w:rsidRPr="006D2982" w:rsidRDefault="006D2982" w:rsidP="006D2982">
      <w:pPr>
        <w:pStyle w:val="a9"/>
        <w:ind w:firstLine="283"/>
      </w:pPr>
      <w:r>
        <w:rPr>
          <w:rFonts w:hint="eastAsia"/>
        </w:rPr>
        <w:t>イベントは条件変数に比べてシンプルに使用することができるが、</w:t>
      </w:r>
      <w:r w:rsidR="00D4166A">
        <w:rPr>
          <w:rFonts w:hint="eastAsia"/>
        </w:rPr>
        <w:t>単なる通知（「シグナル状態」と呼ぶ）しかできないので、スレッド間で相互に通知しあうような場合はそれぞれのイベントを設ける必要がある。（条件変数は任意の変数で状態確認するので共用できる）</w:t>
      </w:r>
    </w:p>
    <w:p w14:paraId="27825797" w14:textId="218E9F2B" w:rsidR="0036070F" w:rsidRDefault="0036070F" w:rsidP="0036070F">
      <w:pPr>
        <w:pStyle w:val="3"/>
      </w:pPr>
      <w:bookmarkStart w:id="130" w:name="_Toc378808482"/>
      <w:r>
        <w:rPr>
          <w:rFonts w:hint="eastAsia"/>
        </w:rPr>
        <w:t>Win32API</w:t>
      </w:r>
      <w:r>
        <w:rPr>
          <w:rFonts w:hint="eastAsia"/>
        </w:rPr>
        <w:t>版（名前なし）</w:t>
      </w:r>
      <w:bookmarkEnd w:id="130"/>
    </w:p>
    <w:p w14:paraId="6C08E70E" w14:textId="6D54192B" w:rsidR="00D4166A" w:rsidRDefault="00D4166A" w:rsidP="00D4166A">
      <w:pPr>
        <w:pStyle w:val="aa"/>
        <w:ind w:left="447" w:firstLine="283"/>
      </w:pPr>
      <w:r>
        <w:t>Win32API</w:t>
      </w:r>
      <w:r>
        <w:t>版の</w:t>
      </w:r>
      <w:r>
        <w:rPr>
          <w:rFonts w:hint="eastAsia"/>
        </w:rPr>
        <w:t>イベント</w:t>
      </w:r>
      <w:r>
        <w:t>。</w:t>
      </w:r>
    </w:p>
    <w:p w14:paraId="3BACCD45" w14:textId="55881BBC" w:rsidR="00971C80" w:rsidRDefault="00971C80" w:rsidP="00971C80">
      <w:pPr>
        <w:pStyle w:val="aa"/>
        <w:keepNext/>
        <w:widowControl/>
        <w:spacing w:beforeLines="50" w:before="180"/>
        <w:ind w:leftChars="203" w:left="447" w:hangingChars="10" w:hanging="21"/>
      </w:pPr>
      <w:r>
        <w:t>Win32API</w:t>
      </w:r>
      <w:r>
        <w:rPr>
          <w:rFonts w:hint="eastAsia"/>
        </w:rPr>
        <w:t>版</w:t>
      </w:r>
      <w:r w:rsidR="006D48EB">
        <w:rPr>
          <w:rFonts w:hint="eastAsia"/>
        </w:rPr>
        <w:t>イベント</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874659">
        <w:tc>
          <w:tcPr>
            <w:tcW w:w="8494" w:type="dxa"/>
          </w:tcPr>
          <w:p w14:paraId="20612D3F" w14:textId="77777777" w:rsidR="006D48EB" w:rsidRDefault="006D48EB" w:rsidP="006D48EB">
            <w:pPr>
              <w:pStyle w:val="3-"/>
            </w:pPr>
            <w:r>
              <w:t>#include &lt;stdio.h&gt;</w:t>
            </w:r>
          </w:p>
          <w:p w14:paraId="4B11806F" w14:textId="77777777" w:rsidR="006D48EB" w:rsidRDefault="006D48EB" w:rsidP="006D48EB">
            <w:pPr>
              <w:pStyle w:val="3-"/>
            </w:pPr>
            <w:r>
              <w:t>#include &lt;stdlib.h&gt;</w:t>
            </w:r>
          </w:p>
          <w:p w14:paraId="79790527" w14:textId="77777777" w:rsidR="006D48EB" w:rsidRDefault="006D48EB" w:rsidP="006D48EB">
            <w:pPr>
              <w:pStyle w:val="3-"/>
            </w:pPr>
          </w:p>
          <w:p w14:paraId="32C79969" w14:textId="77777777" w:rsidR="006D48EB" w:rsidRDefault="006D48EB" w:rsidP="006D48EB">
            <w:pPr>
              <w:pStyle w:val="3-"/>
            </w:pPr>
            <w:r>
              <w:t>#include &lt;Windows.h&gt;</w:t>
            </w:r>
          </w:p>
          <w:p w14:paraId="2E552EE2" w14:textId="77777777" w:rsidR="006D48EB" w:rsidRDefault="006D48EB" w:rsidP="006D48EB">
            <w:pPr>
              <w:pStyle w:val="3-"/>
            </w:pPr>
            <w:r>
              <w:t>#include &lt;Process.h&gt;</w:t>
            </w:r>
          </w:p>
          <w:p w14:paraId="14F4507F" w14:textId="77777777" w:rsidR="006D48EB" w:rsidRDefault="006D48EB" w:rsidP="006D48EB">
            <w:pPr>
              <w:pStyle w:val="3-"/>
            </w:pPr>
          </w:p>
          <w:p w14:paraId="7BC0DB0B" w14:textId="77777777" w:rsidR="006D48EB" w:rsidRDefault="006D48EB" w:rsidP="006D48EB">
            <w:pPr>
              <w:pStyle w:val="3-"/>
            </w:pPr>
            <w:r>
              <w:rPr>
                <w:rFonts w:hint="eastAsia"/>
              </w:rPr>
              <w:t>//スレッド情報</w:t>
            </w:r>
          </w:p>
          <w:p w14:paraId="30A03D11" w14:textId="77777777" w:rsidR="006D48EB" w:rsidRDefault="006D48EB" w:rsidP="006D48EB">
            <w:pPr>
              <w:pStyle w:val="3-"/>
            </w:pPr>
            <w:r>
              <w:rPr>
                <w:rFonts w:hint="eastAsia"/>
              </w:rPr>
              <w:t>static const int FOLLOW_THREAD_MAX = 10;          //後続スレッド最大数</w:t>
            </w:r>
          </w:p>
          <w:p w14:paraId="0E5389A0" w14:textId="77777777" w:rsidR="006D48EB" w:rsidRDefault="006D48EB" w:rsidP="006D48EB">
            <w:pPr>
              <w:pStyle w:val="3-"/>
            </w:pPr>
            <w:r>
              <w:rPr>
                <w:rFonts w:hint="eastAsia"/>
              </w:rPr>
              <w:t>static volatile LONG s_followThreadNum = 0;       //後続スレッド数</w:t>
            </w:r>
          </w:p>
          <w:p w14:paraId="35D36770" w14:textId="77777777" w:rsidR="006D48EB" w:rsidRDefault="006D48EB" w:rsidP="006D48EB">
            <w:pPr>
              <w:pStyle w:val="3-"/>
            </w:pPr>
            <w:r>
              <w:rPr>
                <w:rFonts w:hint="eastAsia"/>
              </w:rPr>
              <w:t>static volatile LONG s_followThreadNo = 0;        //後続スレッド番号発番用</w:t>
            </w:r>
          </w:p>
          <w:p w14:paraId="0A3402E4" w14:textId="77777777" w:rsidR="006D48EB" w:rsidRDefault="006D48EB" w:rsidP="006D48EB">
            <w:pPr>
              <w:pStyle w:val="3-"/>
            </w:pPr>
            <w:r>
              <w:rPr>
                <w:rFonts w:hint="eastAsia"/>
              </w:rPr>
              <w:t>static volatile bool s_IsQuirProiorThread = false;//先行スレッド終了フラグ</w:t>
            </w:r>
          </w:p>
          <w:p w14:paraId="085F9815" w14:textId="77777777" w:rsidR="006D48EB" w:rsidRDefault="006D48EB" w:rsidP="006D48EB">
            <w:pPr>
              <w:pStyle w:val="3-"/>
            </w:pPr>
          </w:p>
          <w:p w14:paraId="565A1A65" w14:textId="77777777" w:rsidR="006D48EB" w:rsidRDefault="006D48EB" w:rsidP="006D48EB">
            <w:pPr>
              <w:pStyle w:val="3-"/>
            </w:pPr>
            <w:r>
              <w:rPr>
                <w:rFonts w:hint="eastAsia"/>
              </w:rPr>
              <w:t>//イベントハンドル</w:t>
            </w:r>
          </w:p>
          <w:p w14:paraId="59B37A71" w14:textId="77777777" w:rsidR="006D48EB" w:rsidRDefault="006D48EB" w:rsidP="006D48EB">
            <w:pPr>
              <w:pStyle w:val="3-"/>
            </w:pPr>
            <w:r>
              <w:rPr>
                <w:rFonts w:hint="eastAsia"/>
              </w:rPr>
              <w:t>static HANDLE s_hPriorEvent[FOLLOW_THREAD_MAX]; //先行スレッド処理完了イベント</w:t>
            </w:r>
          </w:p>
          <w:p w14:paraId="556D3484" w14:textId="77777777" w:rsidR="006D48EB" w:rsidRDefault="006D48EB" w:rsidP="006D48EB">
            <w:pPr>
              <w:pStyle w:val="3-"/>
            </w:pPr>
            <w:r>
              <w:rPr>
                <w:rFonts w:hint="eastAsia"/>
              </w:rPr>
              <w:t>static HANDLE s_hFollowEvent[FOLLOW_THREAD_MAX];//後続スレッド処理完了イベント</w:t>
            </w:r>
          </w:p>
          <w:p w14:paraId="59848245" w14:textId="77777777" w:rsidR="006D48EB" w:rsidRDefault="006D48EB" w:rsidP="006D48EB">
            <w:pPr>
              <w:pStyle w:val="3-"/>
            </w:pPr>
          </w:p>
          <w:p w14:paraId="4B86747F" w14:textId="77777777" w:rsidR="006D48EB" w:rsidRDefault="006D48EB" w:rsidP="006D48EB">
            <w:pPr>
              <w:pStyle w:val="3-"/>
            </w:pPr>
            <w:r>
              <w:rPr>
                <w:rFonts w:hint="eastAsia"/>
              </w:rPr>
              <w:t>//共有データ</w:t>
            </w:r>
          </w:p>
          <w:p w14:paraId="00300767" w14:textId="77777777" w:rsidR="006D48EB" w:rsidRDefault="006D48EB" w:rsidP="006D48EB">
            <w:pPr>
              <w:pStyle w:val="3-"/>
            </w:pPr>
            <w:r>
              <w:t>static int s_commonData = 0;</w:t>
            </w:r>
          </w:p>
          <w:p w14:paraId="4D98B709" w14:textId="77777777" w:rsidR="006D48EB" w:rsidRDefault="006D48EB" w:rsidP="006D48EB">
            <w:pPr>
              <w:pStyle w:val="3-"/>
            </w:pPr>
          </w:p>
          <w:p w14:paraId="76B2AC15" w14:textId="77777777" w:rsidR="006D48EB" w:rsidRDefault="006D48EB" w:rsidP="006D48EB">
            <w:pPr>
              <w:pStyle w:val="3-"/>
            </w:pPr>
            <w:r>
              <w:rPr>
                <w:rFonts w:hint="eastAsia"/>
              </w:rPr>
              <w:t>//スレッド固有データ</w:t>
            </w:r>
          </w:p>
          <w:p w14:paraId="3F80ABB9" w14:textId="77777777" w:rsidR="006D48EB" w:rsidRDefault="006D48EB" w:rsidP="006D48EB">
            <w:pPr>
              <w:pStyle w:val="3-"/>
            </w:pPr>
            <w:r>
              <w:t>__declspec(thread) int s_tlsData = 0;</w:t>
            </w:r>
          </w:p>
          <w:p w14:paraId="4648A90E" w14:textId="77777777" w:rsidR="006D48EB" w:rsidRDefault="006D48EB" w:rsidP="006D48EB">
            <w:pPr>
              <w:pStyle w:val="3-"/>
            </w:pPr>
          </w:p>
          <w:p w14:paraId="6C8A578C" w14:textId="77777777" w:rsidR="006D48EB" w:rsidRDefault="006D48EB" w:rsidP="006D48EB">
            <w:pPr>
              <w:pStyle w:val="3-"/>
            </w:pPr>
            <w:r>
              <w:rPr>
                <w:rFonts w:hint="eastAsia"/>
              </w:rPr>
              <w:t>//【処理説明】</w:t>
            </w:r>
          </w:p>
          <w:p w14:paraId="124D916B" w14:textId="77777777" w:rsidR="006D48EB" w:rsidRDefault="006D48EB" w:rsidP="006D48EB">
            <w:pPr>
              <w:pStyle w:val="3-"/>
            </w:pPr>
            <w:r>
              <w:rPr>
                <w:rFonts w:hint="eastAsia"/>
              </w:rPr>
              <w:t>//先行スレッドが共有データを作成し、それが完了したら</w:t>
            </w:r>
          </w:p>
          <w:p w14:paraId="44D07D94" w14:textId="77777777" w:rsidR="006D48EB" w:rsidRDefault="006D48EB" w:rsidP="006D48EB">
            <w:pPr>
              <w:pStyle w:val="3-"/>
            </w:pPr>
            <w:r>
              <w:rPr>
                <w:rFonts w:hint="eastAsia"/>
              </w:rPr>
              <w:t>//複数の後続スレッドがスタート。</w:t>
            </w:r>
          </w:p>
          <w:p w14:paraId="0D6E6A17" w14:textId="77777777" w:rsidR="006D48EB" w:rsidRDefault="006D48EB" w:rsidP="006D48EB">
            <w:pPr>
              <w:pStyle w:val="3-"/>
            </w:pPr>
            <w:r>
              <w:rPr>
                <w:rFonts w:hint="eastAsia"/>
              </w:rPr>
              <w:t>//後続スレッドは共有データを読み込むだけのため、並列で動作。</w:t>
            </w:r>
          </w:p>
          <w:p w14:paraId="5FE8A73B" w14:textId="77777777" w:rsidR="006D48EB" w:rsidRDefault="006D48EB" w:rsidP="006D48EB">
            <w:pPr>
              <w:pStyle w:val="3-"/>
            </w:pPr>
            <w:r>
              <w:rPr>
                <w:rFonts w:hint="eastAsia"/>
              </w:rPr>
              <w:t>//後続スレッドの処理が全て完了したら、また先行スレッドが稼働。</w:t>
            </w:r>
          </w:p>
          <w:p w14:paraId="7B646915" w14:textId="77777777" w:rsidR="006D48EB" w:rsidRDefault="006D48EB" w:rsidP="006D48EB">
            <w:pPr>
              <w:pStyle w:val="3-"/>
            </w:pPr>
            <w:r>
              <w:rPr>
                <w:rFonts w:hint="eastAsia"/>
              </w:rPr>
              <w:t>//以上を何度か繰り返し、先行スレッドが終了したら全スレッド終了。</w:t>
            </w:r>
          </w:p>
          <w:p w14:paraId="562044FC" w14:textId="77777777" w:rsidR="006D48EB" w:rsidRDefault="006D48EB" w:rsidP="006D48EB">
            <w:pPr>
              <w:pStyle w:val="3-"/>
            </w:pPr>
            <w:r>
              <w:rPr>
                <w:rFonts w:hint="eastAsia"/>
              </w:rPr>
              <w:t>//※メインループ⇒描画スレッドのようなリレー処理への応用を想定。</w:t>
            </w:r>
          </w:p>
          <w:p w14:paraId="2F036937" w14:textId="77777777" w:rsidR="006D48EB" w:rsidRDefault="006D48EB" w:rsidP="006D48EB">
            <w:pPr>
              <w:pStyle w:val="3-"/>
            </w:pPr>
          </w:p>
          <w:p w14:paraId="30E82B83" w14:textId="77777777" w:rsidR="006D48EB" w:rsidRDefault="006D48EB" w:rsidP="006D48EB">
            <w:pPr>
              <w:pStyle w:val="3-"/>
            </w:pPr>
            <w:r>
              <w:rPr>
                <w:rFonts w:hint="eastAsia"/>
              </w:rPr>
              <w:t>//先行スレッド</w:t>
            </w:r>
          </w:p>
          <w:p w14:paraId="55DA13D6" w14:textId="77777777" w:rsidR="006D48EB" w:rsidRDefault="006D48EB" w:rsidP="006D48EB">
            <w:pPr>
              <w:pStyle w:val="3-"/>
            </w:pPr>
            <w:r>
              <w:t>unsigned int WINAPI priorThreadFunc(void* param_p)</w:t>
            </w:r>
          </w:p>
          <w:p w14:paraId="2A37CB04" w14:textId="77777777" w:rsidR="006D48EB" w:rsidRDefault="006D48EB" w:rsidP="006D48EB">
            <w:pPr>
              <w:pStyle w:val="3-"/>
            </w:pPr>
            <w:r>
              <w:t>{</w:t>
            </w:r>
          </w:p>
          <w:p w14:paraId="39741CDD" w14:textId="77777777" w:rsidR="006D48EB" w:rsidRDefault="006D48EB" w:rsidP="006D48EB">
            <w:pPr>
              <w:pStyle w:val="3-"/>
            </w:pPr>
            <w:r>
              <w:rPr>
                <w:rFonts w:hint="eastAsia"/>
              </w:rPr>
              <w:tab/>
              <w:t>//パラメータ受け取り</w:t>
            </w:r>
          </w:p>
          <w:p w14:paraId="36841DE8" w14:textId="77777777" w:rsidR="006D48EB" w:rsidRDefault="006D48EB" w:rsidP="006D48EB">
            <w:pPr>
              <w:pStyle w:val="3-"/>
            </w:pPr>
            <w:r>
              <w:tab/>
              <w:t>const char* name = static_cast&lt;const char*&gt;(param_p);</w:t>
            </w:r>
          </w:p>
          <w:p w14:paraId="057C1C09" w14:textId="77777777" w:rsidR="006D48EB" w:rsidRDefault="006D48EB" w:rsidP="006D48EB">
            <w:pPr>
              <w:pStyle w:val="3-"/>
            </w:pPr>
          </w:p>
          <w:p w14:paraId="054C3514" w14:textId="77777777" w:rsidR="006D48EB" w:rsidRDefault="006D48EB" w:rsidP="006D48EB">
            <w:pPr>
              <w:pStyle w:val="3-"/>
            </w:pPr>
            <w:r>
              <w:rPr>
                <w:rFonts w:hint="eastAsia"/>
              </w:rPr>
              <w:tab/>
              <w:t>//開始</w:t>
            </w:r>
          </w:p>
          <w:p w14:paraId="579CEF65" w14:textId="77777777" w:rsidR="006D48EB" w:rsidRDefault="006D48EB" w:rsidP="006D48EB">
            <w:pPr>
              <w:pStyle w:val="3-"/>
            </w:pPr>
            <w:r>
              <w:tab/>
              <w:t>printf("- begin:(P)%s -\n", name);</w:t>
            </w:r>
          </w:p>
          <w:p w14:paraId="3A98D932" w14:textId="77777777" w:rsidR="006D48EB" w:rsidRDefault="006D48EB" w:rsidP="006D48EB">
            <w:pPr>
              <w:pStyle w:val="3-"/>
            </w:pPr>
            <w:r>
              <w:tab/>
              <w:t>fflush(stdout);</w:t>
            </w:r>
          </w:p>
          <w:p w14:paraId="14D13566" w14:textId="77777777" w:rsidR="006D48EB" w:rsidRDefault="006D48EB" w:rsidP="006D48EB">
            <w:pPr>
              <w:pStyle w:val="3-"/>
            </w:pPr>
          </w:p>
          <w:p w14:paraId="38FA428D" w14:textId="77777777" w:rsidR="006D48EB" w:rsidRDefault="006D48EB" w:rsidP="006D48EB">
            <w:pPr>
              <w:pStyle w:val="3-"/>
            </w:pPr>
            <w:r>
              <w:rPr>
                <w:rFonts w:hint="eastAsia"/>
              </w:rPr>
              <w:tab/>
              <w:t>//初期化</w:t>
            </w:r>
          </w:p>
          <w:p w14:paraId="73D7F369" w14:textId="77777777" w:rsidR="006D48EB" w:rsidRDefault="006D48EB" w:rsidP="006D48EB">
            <w:pPr>
              <w:pStyle w:val="3-"/>
            </w:pPr>
            <w:r>
              <w:rPr>
                <w:rFonts w:hint="eastAsia"/>
              </w:rPr>
              <w:tab/>
              <w:t>s_IsQuirProiorThread = false;//先行処理終了フラグ</w:t>
            </w:r>
          </w:p>
          <w:p w14:paraId="3EA1FB54" w14:textId="77777777" w:rsidR="006D48EB" w:rsidRDefault="006D48EB" w:rsidP="006D48EB">
            <w:pPr>
              <w:pStyle w:val="3-"/>
            </w:pPr>
          </w:p>
          <w:p w14:paraId="6733ACD7" w14:textId="77777777" w:rsidR="006D48EB" w:rsidRDefault="006D48EB" w:rsidP="006D48EB">
            <w:pPr>
              <w:pStyle w:val="3-"/>
            </w:pPr>
            <w:r>
              <w:rPr>
                <w:rFonts w:hint="eastAsia"/>
              </w:rPr>
              <w:tab/>
              <w:t>//処理</w:t>
            </w:r>
          </w:p>
          <w:p w14:paraId="447AA074" w14:textId="77777777" w:rsidR="006D48EB" w:rsidRDefault="006D48EB" w:rsidP="006D48EB">
            <w:pPr>
              <w:pStyle w:val="3-"/>
            </w:pPr>
            <w:r>
              <w:tab/>
              <w:t>static const int LOOP_COUNT_MAX = 3;</w:t>
            </w:r>
          </w:p>
          <w:p w14:paraId="2F6A4EA5" w14:textId="77777777" w:rsidR="006D48EB" w:rsidRDefault="006D48EB" w:rsidP="006D48EB">
            <w:pPr>
              <w:pStyle w:val="3-"/>
            </w:pPr>
            <w:r>
              <w:tab/>
              <w:t>int loop_counter = 0;</w:t>
            </w:r>
          </w:p>
          <w:p w14:paraId="1C57D4E1" w14:textId="77777777" w:rsidR="006D48EB" w:rsidRDefault="006D48EB" w:rsidP="006D48EB">
            <w:pPr>
              <w:pStyle w:val="3-"/>
            </w:pPr>
            <w:r>
              <w:tab/>
              <w:t>while (1)</w:t>
            </w:r>
          </w:p>
          <w:p w14:paraId="708E7368" w14:textId="77777777" w:rsidR="006D48EB" w:rsidRDefault="006D48EB" w:rsidP="006D48EB">
            <w:pPr>
              <w:pStyle w:val="3-"/>
            </w:pPr>
            <w:r>
              <w:tab/>
              <w:t>{</w:t>
            </w:r>
          </w:p>
          <w:p w14:paraId="23EE5B6A" w14:textId="77777777" w:rsidR="006D48EB" w:rsidRDefault="006D48EB" w:rsidP="006D48EB">
            <w:pPr>
              <w:pStyle w:val="3-"/>
            </w:pPr>
            <w:r>
              <w:rPr>
                <w:rFonts w:hint="eastAsia"/>
              </w:rPr>
              <w:tab/>
            </w:r>
            <w:r>
              <w:rPr>
                <w:rFonts w:hint="eastAsia"/>
              </w:rPr>
              <w:tab/>
              <w:t>//全後続スレッド処理完了待ち</w:t>
            </w:r>
          </w:p>
          <w:p w14:paraId="0A35A417" w14:textId="77777777" w:rsidR="006D48EB" w:rsidRDefault="006D48EB" w:rsidP="006D48EB">
            <w:pPr>
              <w:pStyle w:val="3-"/>
            </w:pPr>
            <w:r>
              <w:tab/>
            </w:r>
            <w:r>
              <w:tab/>
              <w:t>WaitForMultipleObjects(s_followThreadNum, s_hFollowEvent, true, INFINITE);</w:t>
            </w:r>
          </w:p>
          <w:p w14:paraId="46E4AAC5" w14:textId="77777777" w:rsidR="006D48EB" w:rsidRDefault="006D48EB" w:rsidP="006D48EB">
            <w:pPr>
              <w:pStyle w:val="3-"/>
            </w:pPr>
          </w:p>
          <w:p w14:paraId="4D782C0B" w14:textId="77777777" w:rsidR="006D48EB" w:rsidRDefault="006D48EB" w:rsidP="006D48EB">
            <w:pPr>
              <w:pStyle w:val="3-"/>
            </w:pPr>
            <w:r>
              <w:rPr>
                <w:rFonts w:hint="eastAsia"/>
              </w:rPr>
              <w:tab/>
            </w:r>
            <w:r>
              <w:rPr>
                <w:rFonts w:hint="eastAsia"/>
              </w:rPr>
              <w:tab/>
              <w:t>//ループカウンタ進行＆終了判定</w:t>
            </w:r>
          </w:p>
          <w:p w14:paraId="163E9217" w14:textId="77777777" w:rsidR="006D48EB" w:rsidRDefault="006D48EB" w:rsidP="006D48EB">
            <w:pPr>
              <w:pStyle w:val="3-"/>
            </w:pPr>
            <w:r>
              <w:tab/>
            </w:r>
            <w:r>
              <w:tab/>
              <w:t>if (loop_counter++ == LOOP_COUNT_MAX)</w:t>
            </w:r>
          </w:p>
          <w:p w14:paraId="79774C00" w14:textId="77777777" w:rsidR="006D48EB" w:rsidRDefault="006D48EB" w:rsidP="006D48EB">
            <w:pPr>
              <w:pStyle w:val="3-"/>
            </w:pPr>
            <w:r>
              <w:tab/>
            </w:r>
            <w:r>
              <w:tab/>
              <w:t>{</w:t>
            </w:r>
          </w:p>
          <w:p w14:paraId="70AB9F6C" w14:textId="77777777" w:rsidR="006D48EB" w:rsidRDefault="006D48EB" w:rsidP="006D48EB">
            <w:pPr>
              <w:pStyle w:val="3-"/>
            </w:pPr>
            <w:r>
              <w:rPr>
                <w:rFonts w:hint="eastAsia"/>
              </w:rPr>
              <w:tab/>
            </w:r>
            <w:r>
              <w:rPr>
                <w:rFonts w:hint="eastAsia"/>
              </w:rPr>
              <w:tab/>
            </w:r>
            <w:r>
              <w:rPr>
                <w:rFonts w:hint="eastAsia"/>
              </w:rPr>
              <w:tab/>
              <w:t>//処理終了</w:t>
            </w:r>
          </w:p>
          <w:p w14:paraId="030FE328" w14:textId="77777777" w:rsidR="006D48EB" w:rsidRDefault="006D48EB" w:rsidP="006D48EB">
            <w:pPr>
              <w:pStyle w:val="3-"/>
            </w:pPr>
            <w:r>
              <w:tab/>
            </w:r>
            <w:r>
              <w:tab/>
            </w:r>
            <w:r>
              <w:tab/>
              <w:t>printf("(P)%s: [QUIT]\n", name);</w:t>
            </w:r>
          </w:p>
          <w:p w14:paraId="138A1ED2" w14:textId="77777777" w:rsidR="006D48EB" w:rsidRDefault="006D48EB" w:rsidP="006D48EB">
            <w:pPr>
              <w:pStyle w:val="3-"/>
            </w:pPr>
            <w:r>
              <w:tab/>
            </w:r>
            <w:r>
              <w:tab/>
            </w:r>
            <w:r>
              <w:tab/>
              <w:t>fflush(stdout);</w:t>
            </w:r>
          </w:p>
          <w:p w14:paraId="34CD14FD" w14:textId="77777777" w:rsidR="006D48EB" w:rsidRDefault="006D48EB" w:rsidP="006D48EB">
            <w:pPr>
              <w:pStyle w:val="3-"/>
            </w:pPr>
            <w:r>
              <w:tab/>
            </w:r>
            <w:r>
              <w:tab/>
            </w:r>
            <w:r>
              <w:tab/>
            </w:r>
          </w:p>
          <w:p w14:paraId="3AAB0F51" w14:textId="77777777" w:rsidR="006D48EB" w:rsidRDefault="006D48EB" w:rsidP="006D48EB">
            <w:pPr>
              <w:pStyle w:val="3-"/>
            </w:pPr>
            <w:r>
              <w:rPr>
                <w:rFonts w:hint="eastAsia"/>
              </w:rPr>
              <w:tab/>
            </w:r>
            <w:r>
              <w:rPr>
                <w:rFonts w:hint="eastAsia"/>
              </w:rPr>
              <w:tab/>
            </w:r>
            <w:r>
              <w:rPr>
                <w:rFonts w:hint="eastAsia"/>
              </w:rPr>
              <w:tab/>
              <w:t>//先行スレッド終了フラグ</w:t>
            </w:r>
          </w:p>
          <w:p w14:paraId="4F77755C" w14:textId="77777777" w:rsidR="006D48EB" w:rsidRDefault="006D48EB" w:rsidP="006D48EB">
            <w:pPr>
              <w:pStyle w:val="3-"/>
            </w:pPr>
            <w:r>
              <w:tab/>
            </w:r>
            <w:r>
              <w:tab/>
            </w:r>
            <w:r>
              <w:tab/>
              <w:t>s_IsQuirProiorThread = true;</w:t>
            </w:r>
          </w:p>
          <w:p w14:paraId="34DE2995" w14:textId="77777777" w:rsidR="006D48EB" w:rsidRDefault="006D48EB" w:rsidP="006D48EB">
            <w:pPr>
              <w:pStyle w:val="3-"/>
            </w:pPr>
            <w:r>
              <w:tab/>
            </w:r>
            <w:r>
              <w:tab/>
            </w:r>
            <w:r>
              <w:tab/>
            </w:r>
          </w:p>
          <w:p w14:paraId="49EE06D4" w14:textId="77777777" w:rsidR="006D48EB" w:rsidRDefault="006D48EB" w:rsidP="006D48EB">
            <w:pPr>
              <w:pStyle w:val="3-"/>
            </w:pPr>
            <w:r>
              <w:rPr>
                <w:rFonts w:hint="eastAsia"/>
              </w:rPr>
              <w:tab/>
            </w:r>
            <w:r>
              <w:rPr>
                <w:rFonts w:hint="eastAsia"/>
              </w:rPr>
              <w:tab/>
            </w:r>
            <w:r>
              <w:rPr>
                <w:rFonts w:hint="eastAsia"/>
              </w:rPr>
              <w:tab/>
              <w:t>//先行スレッド処理完了イベントセット</w:t>
            </w:r>
          </w:p>
          <w:p w14:paraId="4B88DAB7" w14:textId="77777777" w:rsidR="006D48EB" w:rsidRDefault="006D48EB" w:rsidP="006D48EB">
            <w:pPr>
              <w:pStyle w:val="3-"/>
            </w:pPr>
            <w:r>
              <w:tab/>
            </w:r>
            <w:r>
              <w:tab/>
            </w:r>
            <w:r>
              <w:tab/>
              <w:t>for (int i = 0; i &lt; s_followThreadNum; ++i)</w:t>
            </w:r>
          </w:p>
          <w:p w14:paraId="5C3B874E" w14:textId="77777777" w:rsidR="006D48EB" w:rsidRDefault="006D48EB" w:rsidP="006D48EB">
            <w:pPr>
              <w:pStyle w:val="3-"/>
            </w:pPr>
            <w:r>
              <w:tab/>
            </w:r>
            <w:r>
              <w:tab/>
            </w:r>
            <w:r>
              <w:tab/>
            </w:r>
            <w:r>
              <w:tab/>
              <w:t>SetEvent(s_hPriorEvent[i]);</w:t>
            </w:r>
          </w:p>
          <w:p w14:paraId="72C29998" w14:textId="77777777" w:rsidR="006D48EB" w:rsidRDefault="006D48EB" w:rsidP="006D48EB">
            <w:pPr>
              <w:pStyle w:val="3-"/>
            </w:pPr>
          </w:p>
          <w:p w14:paraId="2E8B4964" w14:textId="77777777" w:rsidR="006D48EB" w:rsidRDefault="006D48EB" w:rsidP="006D48EB">
            <w:pPr>
              <w:pStyle w:val="3-"/>
            </w:pPr>
            <w:r>
              <w:tab/>
            </w:r>
            <w:r>
              <w:tab/>
            </w:r>
            <w:r>
              <w:tab/>
              <w:t>break;</w:t>
            </w:r>
          </w:p>
          <w:p w14:paraId="308B4DD5" w14:textId="77777777" w:rsidR="006D48EB" w:rsidRDefault="006D48EB" w:rsidP="006D48EB">
            <w:pPr>
              <w:pStyle w:val="3-"/>
            </w:pPr>
            <w:r>
              <w:tab/>
            </w:r>
            <w:r>
              <w:tab/>
              <w:t>}</w:t>
            </w:r>
          </w:p>
          <w:p w14:paraId="6B35A950" w14:textId="77777777" w:rsidR="006D48EB" w:rsidRDefault="006D48EB" w:rsidP="006D48EB">
            <w:pPr>
              <w:pStyle w:val="3-"/>
            </w:pPr>
          </w:p>
          <w:p w14:paraId="04AD401A" w14:textId="77777777" w:rsidR="006D48EB" w:rsidRDefault="006D48EB" w:rsidP="006D48EB">
            <w:pPr>
              <w:pStyle w:val="3-"/>
            </w:pPr>
            <w:r>
              <w:rPr>
                <w:rFonts w:hint="eastAsia"/>
              </w:rPr>
              <w:tab/>
            </w:r>
            <w:r>
              <w:rPr>
                <w:rFonts w:hint="eastAsia"/>
              </w:rPr>
              <w:tab/>
              <w:t>//データ表示（前）</w:t>
            </w:r>
          </w:p>
          <w:p w14:paraId="0580D76D" w14:textId="77777777" w:rsidR="006D48EB" w:rsidRDefault="006D48EB" w:rsidP="006D48EB">
            <w:pPr>
              <w:pStyle w:val="3-"/>
            </w:pPr>
            <w:r>
              <w:tab/>
            </w:r>
            <w:r>
              <w:tab/>
              <w:t>printf("(P)%s: [BEFORE] commonData=%d, tlsData=%d\n", name, s_commonData, s_tlsData);</w:t>
            </w:r>
          </w:p>
          <w:p w14:paraId="3AD529FE" w14:textId="77777777" w:rsidR="006D48EB" w:rsidRDefault="006D48EB" w:rsidP="006D48EB">
            <w:pPr>
              <w:pStyle w:val="3-"/>
            </w:pPr>
            <w:r>
              <w:lastRenderedPageBreak/>
              <w:tab/>
            </w:r>
            <w:r>
              <w:tab/>
              <w:t>fflush(stdout);</w:t>
            </w:r>
          </w:p>
          <w:p w14:paraId="1EB8D45C" w14:textId="77777777" w:rsidR="006D48EB" w:rsidRDefault="006D48EB" w:rsidP="006D48EB">
            <w:pPr>
              <w:pStyle w:val="3-"/>
            </w:pPr>
          </w:p>
          <w:p w14:paraId="33B79428" w14:textId="77777777" w:rsidR="006D48EB" w:rsidRDefault="006D48EB" w:rsidP="006D48EB">
            <w:pPr>
              <w:pStyle w:val="3-"/>
            </w:pPr>
            <w:r>
              <w:rPr>
                <w:rFonts w:hint="eastAsia"/>
              </w:rPr>
              <w:tab/>
            </w:r>
            <w:r>
              <w:rPr>
                <w:rFonts w:hint="eastAsia"/>
              </w:rPr>
              <w:tab/>
              <w:t>//データ取得</w:t>
            </w:r>
          </w:p>
          <w:p w14:paraId="24BB87FE" w14:textId="77777777" w:rsidR="006D48EB" w:rsidRDefault="006D48EB" w:rsidP="006D48EB">
            <w:pPr>
              <w:pStyle w:val="3-"/>
            </w:pPr>
            <w:r>
              <w:tab/>
            </w:r>
            <w:r>
              <w:tab/>
              <w:t>int common_data = s_commonData;</w:t>
            </w:r>
          </w:p>
          <w:p w14:paraId="495CDD5C" w14:textId="77777777" w:rsidR="006D48EB" w:rsidRDefault="006D48EB" w:rsidP="006D48EB">
            <w:pPr>
              <w:pStyle w:val="3-"/>
            </w:pPr>
            <w:r>
              <w:tab/>
            </w:r>
            <w:r>
              <w:tab/>
              <w:t>int tls_data = s_tlsData;</w:t>
            </w:r>
          </w:p>
          <w:p w14:paraId="0AA4F435" w14:textId="77777777" w:rsidR="006D48EB" w:rsidRDefault="006D48EB" w:rsidP="006D48EB">
            <w:pPr>
              <w:pStyle w:val="3-"/>
            </w:pPr>
          </w:p>
          <w:p w14:paraId="75394A4D" w14:textId="77777777" w:rsidR="006D48EB" w:rsidRDefault="006D48EB" w:rsidP="006D48EB">
            <w:pPr>
              <w:pStyle w:val="3-"/>
            </w:pPr>
            <w:r>
              <w:rPr>
                <w:rFonts w:hint="eastAsia"/>
              </w:rPr>
              <w:tab/>
            </w:r>
            <w:r>
              <w:rPr>
                <w:rFonts w:hint="eastAsia"/>
              </w:rPr>
              <w:tab/>
              <w:t>//データ更新</w:t>
            </w:r>
          </w:p>
          <w:p w14:paraId="31E45CE4" w14:textId="77777777" w:rsidR="006D48EB" w:rsidRDefault="006D48EB" w:rsidP="006D48EB">
            <w:pPr>
              <w:pStyle w:val="3-"/>
            </w:pPr>
            <w:r>
              <w:tab/>
            </w:r>
            <w:r>
              <w:tab/>
              <w:t>++common_data;</w:t>
            </w:r>
          </w:p>
          <w:p w14:paraId="20CC667B" w14:textId="77777777" w:rsidR="006D48EB" w:rsidRDefault="006D48EB" w:rsidP="006D48EB">
            <w:pPr>
              <w:pStyle w:val="3-"/>
            </w:pPr>
            <w:r>
              <w:tab/>
            </w:r>
            <w:r>
              <w:tab/>
              <w:t>++tls_data;</w:t>
            </w:r>
          </w:p>
          <w:p w14:paraId="5C843361" w14:textId="77777777" w:rsidR="006D48EB" w:rsidRDefault="006D48EB" w:rsidP="006D48EB">
            <w:pPr>
              <w:pStyle w:val="3-"/>
            </w:pPr>
          </w:p>
          <w:p w14:paraId="56B40101" w14:textId="77777777" w:rsidR="006D48EB" w:rsidRDefault="006D48EB" w:rsidP="006D48EB">
            <w:pPr>
              <w:pStyle w:val="3-"/>
            </w:pPr>
            <w:r>
              <w:rPr>
                <w:rFonts w:hint="eastAsia"/>
              </w:rPr>
              <w:tab/>
            </w:r>
            <w:r>
              <w:rPr>
                <w:rFonts w:hint="eastAsia"/>
              </w:rPr>
              <w:tab/>
              <w:t>//若干ランダムでスリープ（0～499 msec）</w:t>
            </w:r>
          </w:p>
          <w:p w14:paraId="52976B5D" w14:textId="77777777" w:rsidR="006D48EB" w:rsidRDefault="006D48EB" w:rsidP="006D48EB">
            <w:pPr>
              <w:pStyle w:val="3-"/>
            </w:pPr>
            <w:r>
              <w:tab/>
            </w:r>
            <w:r>
              <w:tab/>
              <w:t>Sleep(rand() % 500);</w:t>
            </w:r>
          </w:p>
          <w:p w14:paraId="15FEAD1F" w14:textId="77777777" w:rsidR="006D48EB" w:rsidRDefault="006D48EB" w:rsidP="006D48EB">
            <w:pPr>
              <w:pStyle w:val="3-"/>
            </w:pPr>
          </w:p>
          <w:p w14:paraId="66444C09" w14:textId="77777777" w:rsidR="006D48EB" w:rsidRDefault="006D48EB" w:rsidP="006D48EB">
            <w:pPr>
              <w:pStyle w:val="3-"/>
            </w:pPr>
            <w:r>
              <w:rPr>
                <w:rFonts w:hint="eastAsia"/>
              </w:rPr>
              <w:tab/>
            </w:r>
            <w:r>
              <w:rPr>
                <w:rFonts w:hint="eastAsia"/>
              </w:rPr>
              <w:tab/>
              <w:t>//データ書き戻し</w:t>
            </w:r>
          </w:p>
          <w:p w14:paraId="6525E3F0" w14:textId="77777777" w:rsidR="006D48EB" w:rsidRDefault="006D48EB" w:rsidP="006D48EB">
            <w:pPr>
              <w:pStyle w:val="3-"/>
            </w:pPr>
            <w:r>
              <w:tab/>
            </w:r>
            <w:r>
              <w:tab/>
              <w:t>s_commonData = common_data;</w:t>
            </w:r>
          </w:p>
          <w:p w14:paraId="79A652E3" w14:textId="77777777" w:rsidR="006D48EB" w:rsidRDefault="006D48EB" w:rsidP="006D48EB">
            <w:pPr>
              <w:pStyle w:val="3-"/>
            </w:pPr>
            <w:r>
              <w:tab/>
            </w:r>
            <w:r>
              <w:tab/>
              <w:t>s_tlsData = tls_data;</w:t>
            </w:r>
          </w:p>
          <w:p w14:paraId="7CC6D376" w14:textId="77777777" w:rsidR="006D48EB" w:rsidRDefault="006D48EB" w:rsidP="006D48EB">
            <w:pPr>
              <w:pStyle w:val="3-"/>
            </w:pPr>
          </w:p>
          <w:p w14:paraId="72AB3F97" w14:textId="77777777" w:rsidR="006D48EB" w:rsidRDefault="006D48EB" w:rsidP="006D48EB">
            <w:pPr>
              <w:pStyle w:val="3-"/>
            </w:pPr>
            <w:r>
              <w:rPr>
                <w:rFonts w:hint="eastAsia"/>
              </w:rPr>
              <w:tab/>
            </w:r>
            <w:r>
              <w:rPr>
                <w:rFonts w:hint="eastAsia"/>
              </w:rPr>
              <w:tab/>
              <w:t>//データ表示（後）</w:t>
            </w:r>
          </w:p>
          <w:p w14:paraId="2EB36916" w14:textId="77777777" w:rsidR="006D48EB" w:rsidRDefault="006D48EB" w:rsidP="006D48EB">
            <w:pPr>
              <w:pStyle w:val="3-"/>
            </w:pPr>
            <w:r>
              <w:tab/>
            </w:r>
            <w:r>
              <w:tab/>
              <w:t>printf("(P)%s: [AFTER]  commonData=%d, tlsData=%d\n", name, s_commonData, s_tlsData);</w:t>
            </w:r>
          </w:p>
          <w:p w14:paraId="33D333C1" w14:textId="77777777" w:rsidR="006D48EB" w:rsidRDefault="006D48EB" w:rsidP="006D48EB">
            <w:pPr>
              <w:pStyle w:val="3-"/>
            </w:pPr>
            <w:r>
              <w:tab/>
            </w:r>
            <w:r>
              <w:tab/>
              <w:t>fflush(stdout);</w:t>
            </w:r>
          </w:p>
          <w:p w14:paraId="487546E2" w14:textId="77777777" w:rsidR="006D48EB" w:rsidRDefault="006D48EB" w:rsidP="006D48EB">
            <w:pPr>
              <w:pStyle w:val="3-"/>
            </w:pPr>
          </w:p>
          <w:p w14:paraId="562D28C9" w14:textId="77777777" w:rsidR="006D48EB" w:rsidRDefault="006D48EB" w:rsidP="006D48EB">
            <w:pPr>
              <w:pStyle w:val="3-"/>
            </w:pPr>
            <w:r>
              <w:rPr>
                <w:rFonts w:hint="eastAsia"/>
              </w:rPr>
              <w:tab/>
            </w:r>
            <w:r>
              <w:rPr>
                <w:rFonts w:hint="eastAsia"/>
              </w:rPr>
              <w:tab/>
              <w:t>//先行スレッド処理完了イベントセット</w:t>
            </w:r>
          </w:p>
          <w:p w14:paraId="1D829B50" w14:textId="77777777" w:rsidR="006D48EB" w:rsidRDefault="006D48EB" w:rsidP="006D48EB">
            <w:pPr>
              <w:pStyle w:val="3-"/>
            </w:pPr>
            <w:r>
              <w:tab/>
            </w:r>
            <w:r>
              <w:tab/>
              <w:t>for (int i = 0; i &lt; s_followThreadNum; ++i)</w:t>
            </w:r>
          </w:p>
          <w:p w14:paraId="368CFBF1" w14:textId="77777777" w:rsidR="006D48EB" w:rsidRDefault="006D48EB" w:rsidP="006D48EB">
            <w:pPr>
              <w:pStyle w:val="3-"/>
            </w:pPr>
            <w:r>
              <w:tab/>
            </w:r>
            <w:r>
              <w:tab/>
              <w:t>{</w:t>
            </w:r>
          </w:p>
          <w:p w14:paraId="59AA2903" w14:textId="77777777" w:rsidR="006D48EB" w:rsidRDefault="006D48EB" w:rsidP="006D48EB">
            <w:pPr>
              <w:pStyle w:val="3-"/>
            </w:pPr>
            <w:r>
              <w:tab/>
            </w:r>
            <w:r>
              <w:tab/>
            </w:r>
            <w:r>
              <w:tab/>
              <w:t>SetEvent(s_hPriorEvent[i]);</w:t>
            </w:r>
          </w:p>
          <w:p w14:paraId="6FF43779" w14:textId="77777777" w:rsidR="006D48EB" w:rsidRDefault="006D48EB" w:rsidP="006D48EB">
            <w:pPr>
              <w:pStyle w:val="3-"/>
            </w:pPr>
            <w:r>
              <w:tab/>
            </w:r>
            <w:r>
              <w:tab/>
              <w:t>}</w:t>
            </w:r>
          </w:p>
          <w:p w14:paraId="0700FF91" w14:textId="77777777" w:rsidR="006D48EB" w:rsidRDefault="006D48EB" w:rsidP="006D48EB">
            <w:pPr>
              <w:pStyle w:val="3-"/>
            </w:pPr>
            <w:r>
              <w:rPr>
                <w:rFonts w:hint="eastAsia"/>
              </w:rPr>
              <w:tab/>
            </w:r>
            <w:r>
              <w:rPr>
                <w:rFonts w:hint="eastAsia"/>
              </w:rPr>
              <w:tab/>
              <w:t>//※PulseEvent() は SetEvent() のように、先行してシグナル状態を作るようなことができず、</w:t>
            </w:r>
          </w:p>
          <w:p w14:paraId="4C5912A6" w14:textId="77777777" w:rsidR="006D48EB" w:rsidRDefault="006D48EB" w:rsidP="006D48EB">
            <w:pPr>
              <w:pStyle w:val="3-"/>
            </w:pPr>
            <w:r>
              <w:rPr>
                <w:rFonts w:hint="eastAsia"/>
              </w:rPr>
              <w:tab/>
            </w:r>
            <w:r>
              <w:rPr>
                <w:rFonts w:hint="eastAsia"/>
              </w:rPr>
              <w:tab/>
              <w:t>//　PulseEvent() 実行のタイミングで待機しているものを開放するだけしかできない。</w:t>
            </w:r>
          </w:p>
          <w:p w14:paraId="102D5442" w14:textId="77777777" w:rsidR="006D48EB" w:rsidRDefault="006D48EB" w:rsidP="006D48EB">
            <w:pPr>
              <w:pStyle w:val="3-"/>
            </w:pPr>
            <w:r>
              <w:rPr>
                <w:rFonts w:hint="eastAsia"/>
              </w:rPr>
              <w:tab/>
            </w:r>
            <w:r>
              <w:rPr>
                <w:rFonts w:hint="eastAsia"/>
              </w:rPr>
              <w:tab/>
              <w:t>//　なので、PulseEvent() を使用せず、子の数分のイベントを使用する。</w:t>
            </w:r>
          </w:p>
          <w:p w14:paraId="3606154F" w14:textId="77777777" w:rsidR="006D48EB" w:rsidRDefault="006D48EB" w:rsidP="006D48EB">
            <w:pPr>
              <w:pStyle w:val="3-"/>
            </w:pPr>
          </w:p>
          <w:p w14:paraId="226C4D6B" w14:textId="77777777" w:rsidR="006D48EB" w:rsidRDefault="006D48EB" w:rsidP="006D48EB">
            <w:pPr>
              <w:pStyle w:val="3-"/>
            </w:pPr>
            <w:r>
              <w:rPr>
                <w:rFonts w:hint="eastAsia"/>
              </w:rPr>
              <w:tab/>
            </w:r>
            <w:r>
              <w:rPr>
                <w:rFonts w:hint="eastAsia"/>
              </w:rPr>
              <w:tab/>
              <w:t>//スレッド切り替えのためのスリープ</w:t>
            </w:r>
          </w:p>
          <w:p w14:paraId="2FE2D3EB" w14:textId="77777777" w:rsidR="006D48EB" w:rsidRDefault="006D48EB" w:rsidP="006D48EB">
            <w:pPr>
              <w:pStyle w:val="3-"/>
            </w:pPr>
            <w:r>
              <w:tab/>
            </w:r>
            <w:r>
              <w:tab/>
              <w:t>Sleep(0);</w:t>
            </w:r>
          </w:p>
          <w:p w14:paraId="2BE8B43E" w14:textId="77777777" w:rsidR="006D48EB" w:rsidRDefault="006D48EB" w:rsidP="006D48EB">
            <w:pPr>
              <w:pStyle w:val="3-"/>
            </w:pPr>
            <w:r>
              <w:rPr>
                <w:rFonts w:hint="eastAsia"/>
              </w:rPr>
              <w:tab/>
              <w:t>//</w:t>
            </w:r>
            <w:r>
              <w:rPr>
                <w:rFonts w:hint="eastAsia"/>
              </w:rPr>
              <w:tab/>
              <w:t>//スレッド切り替え</w:t>
            </w:r>
          </w:p>
          <w:p w14:paraId="19576825" w14:textId="77777777" w:rsidR="006D48EB" w:rsidRDefault="006D48EB" w:rsidP="006D48EB">
            <w:pPr>
              <w:pStyle w:val="3-"/>
            </w:pPr>
            <w:r>
              <w:rPr>
                <w:rFonts w:hint="eastAsia"/>
              </w:rPr>
              <w:tab/>
              <w:t>//</w:t>
            </w:r>
            <w:r>
              <w:rPr>
                <w:rFonts w:hint="eastAsia"/>
              </w:rPr>
              <w:tab/>
              <w:t>SwitchToThread();//OSに任せて再スケジューリング</w:t>
            </w:r>
          </w:p>
          <w:p w14:paraId="49432111" w14:textId="77777777" w:rsidR="006D48EB" w:rsidRDefault="006D48EB" w:rsidP="006D48EB">
            <w:pPr>
              <w:pStyle w:val="3-"/>
            </w:pPr>
            <w:r>
              <w:rPr>
                <w:rFonts w:hint="eastAsia"/>
              </w:rPr>
              <w:tab/>
              <w:t>//</w:t>
            </w:r>
            <w:r>
              <w:rPr>
                <w:rFonts w:hint="eastAsia"/>
              </w:rPr>
              <w:tab/>
              <w:t>Yield();//廃止</w:t>
            </w:r>
          </w:p>
          <w:p w14:paraId="2F5869E9" w14:textId="77777777" w:rsidR="006D48EB" w:rsidRDefault="006D48EB" w:rsidP="006D48EB">
            <w:pPr>
              <w:pStyle w:val="3-"/>
            </w:pPr>
            <w:r>
              <w:tab/>
              <w:t>}</w:t>
            </w:r>
          </w:p>
          <w:p w14:paraId="6DE3D639" w14:textId="77777777" w:rsidR="006D48EB" w:rsidRDefault="006D48EB" w:rsidP="006D48EB">
            <w:pPr>
              <w:pStyle w:val="3-"/>
            </w:pPr>
          </w:p>
          <w:p w14:paraId="589E4CF4" w14:textId="77777777" w:rsidR="006D48EB" w:rsidRDefault="006D48EB" w:rsidP="006D48EB">
            <w:pPr>
              <w:pStyle w:val="3-"/>
            </w:pPr>
            <w:r>
              <w:rPr>
                <w:rFonts w:hint="eastAsia"/>
              </w:rPr>
              <w:tab/>
              <w:t>//終了</w:t>
            </w:r>
          </w:p>
          <w:p w14:paraId="4BFB1D68" w14:textId="77777777" w:rsidR="006D48EB" w:rsidRDefault="006D48EB" w:rsidP="006D48EB">
            <w:pPr>
              <w:pStyle w:val="3-"/>
            </w:pPr>
            <w:r>
              <w:tab/>
              <w:t>printf("- end:(P)%s -\n", name);</w:t>
            </w:r>
          </w:p>
          <w:p w14:paraId="7BA406C7" w14:textId="77777777" w:rsidR="006D48EB" w:rsidRDefault="006D48EB" w:rsidP="006D48EB">
            <w:pPr>
              <w:pStyle w:val="3-"/>
            </w:pPr>
            <w:r>
              <w:tab/>
              <w:t>fflush(stdout);</w:t>
            </w:r>
          </w:p>
          <w:p w14:paraId="5EA504FD" w14:textId="77777777" w:rsidR="006D48EB" w:rsidRDefault="006D48EB" w:rsidP="006D48EB">
            <w:pPr>
              <w:pStyle w:val="3-"/>
            </w:pPr>
            <w:r>
              <w:tab/>
              <w:t>return 0;</w:t>
            </w:r>
          </w:p>
          <w:p w14:paraId="7BBD521F" w14:textId="77777777" w:rsidR="006D48EB" w:rsidRDefault="006D48EB" w:rsidP="006D48EB">
            <w:pPr>
              <w:pStyle w:val="3-"/>
            </w:pPr>
            <w:r>
              <w:t>}</w:t>
            </w:r>
          </w:p>
          <w:p w14:paraId="290464E7" w14:textId="77777777" w:rsidR="006D48EB" w:rsidRDefault="006D48EB" w:rsidP="006D48EB">
            <w:pPr>
              <w:pStyle w:val="3-"/>
            </w:pPr>
          </w:p>
          <w:p w14:paraId="289FAC4A" w14:textId="77777777" w:rsidR="006D48EB" w:rsidRDefault="006D48EB" w:rsidP="006D48EB">
            <w:pPr>
              <w:pStyle w:val="3-"/>
            </w:pPr>
            <w:r>
              <w:rPr>
                <w:rFonts w:hint="eastAsia"/>
              </w:rPr>
              <w:t>//後続スレッド</w:t>
            </w:r>
          </w:p>
          <w:p w14:paraId="10A15978" w14:textId="77777777" w:rsidR="006D48EB" w:rsidRDefault="006D48EB" w:rsidP="006D48EB">
            <w:pPr>
              <w:pStyle w:val="3-"/>
            </w:pPr>
            <w:r>
              <w:t>unsigned int WINAPI followThreadFunc(void* param_p)</w:t>
            </w:r>
          </w:p>
          <w:p w14:paraId="18F2081E" w14:textId="77777777" w:rsidR="006D48EB" w:rsidRDefault="006D48EB" w:rsidP="006D48EB">
            <w:pPr>
              <w:pStyle w:val="3-"/>
            </w:pPr>
            <w:r>
              <w:t>{</w:t>
            </w:r>
          </w:p>
          <w:p w14:paraId="182E313B" w14:textId="77777777" w:rsidR="006D48EB" w:rsidRDefault="006D48EB" w:rsidP="006D48EB">
            <w:pPr>
              <w:pStyle w:val="3-"/>
            </w:pPr>
            <w:r>
              <w:rPr>
                <w:rFonts w:hint="eastAsia"/>
              </w:rPr>
              <w:tab/>
              <w:t>//パラメータ受け取り</w:t>
            </w:r>
          </w:p>
          <w:p w14:paraId="3F235F1A" w14:textId="77777777" w:rsidR="006D48EB" w:rsidRDefault="006D48EB" w:rsidP="006D48EB">
            <w:pPr>
              <w:pStyle w:val="3-"/>
            </w:pPr>
            <w:r>
              <w:tab/>
              <w:t>const char* name = static_cast&lt;const char*&gt;(param_p);</w:t>
            </w:r>
          </w:p>
          <w:p w14:paraId="4B044AE7" w14:textId="77777777" w:rsidR="006D48EB" w:rsidRDefault="006D48EB" w:rsidP="006D48EB">
            <w:pPr>
              <w:pStyle w:val="3-"/>
            </w:pPr>
          </w:p>
          <w:p w14:paraId="7EBA4D51" w14:textId="77777777" w:rsidR="006D48EB" w:rsidRDefault="006D48EB" w:rsidP="006D48EB">
            <w:pPr>
              <w:pStyle w:val="3-"/>
            </w:pPr>
            <w:r>
              <w:rPr>
                <w:rFonts w:hint="eastAsia"/>
              </w:rPr>
              <w:tab/>
              <w:t>//後続スレッド数カウントアップ</w:t>
            </w:r>
          </w:p>
          <w:p w14:paraId="4C350E9E" w14:textId="77777777" w:rsidR="006D48EB" w:rsidRDefault="006D48EB" w:rsidP="006D48EB">
            <w:pPr>
              <w:pStyle w:val="3-"/>
            </w:pPr>
            <w:r>
              <w:tab/>
              <w:t>LONG thread_no = InterlockedIncrement(&amp;s_followThreadNo) - 1;</w:t>
            </w:r>
          </w:p>
          <w:p w14:paraId="2A7E9658" w14:textId="77777777" w:rsidR="006D48EB" w:rsidRDefault="006D48EB" w:rsidP="006D48EB">
            <w:pPr>
              <w:pStyle w:val="3-"/>
            </w:pPr>
          </w:p>
          <w:p w14:paraId="555A8ABB" w14:textId="77777777" w:rsidR="006D48EB" w:rsidRDefault="006D48EB" w:rsidP="006D48EB">
            <w:pPr>
              <w:pStyle w:val="3-"/>
            </w:pPr>
            <w:r>
              <w:rPr>
                <w:rFonts w:hint="eastAsia"/>
              </w:rPr>
              <w:tab/>
              <w:t>//開始</w:t>
            </w:r>
          </w:p>
          <w:p w14:paraId="0D88FCD5" w14:textId="77777777" w:rsidR="006D48EB" w:rsidRDefault="006D48EB" w:rsidP="006D48EB">
            <w:pPr>
              <w:pStyle w:val="3-"/>
            </w:pPr>
            <w:r>
              <w:tab/>
              <w:t>printf("- begin:(F)[%d]%s -\n", thread_no, name);</w:t>
            </w:r>
          </w:p>
          <w:p w14:paraId="5B582323" w14:textId="77777777" w:rsidR="006D48EB" w:rsidRDefault="006D48EB" w:rsidP="006D48EB">
            <w:pPr>
              <w:pStyle w:val="3-"/>
            </w:pPr>
            <w:r>
              <w:tab/>
              <w:t>fflush(stdout);</w:t>
            </w:r>
          </w:p>
          <w:p w14:paraId="5F48D28D" w14:textId="77777777" w:rsidR="006D48EB" w:rsidRDefault="006D48EB" w:rsidP="006D48EB">
            <w:pPr>
              <w:pStyle w:val="3-"/>
            </w:pPr>
          </w:p>
          <w:p w14:paraId="07C24717" w14:textId="77777777" w:rsidR="006D48EB" w:rsidRDefault="006D48EB" w:rsidP="006D48EB">
            <w:pPr>
              <w:pStyle w:val="3-"/>
            </w:pPr>
            <w:r>
              <w:rPr>
                <w:rFonts w:hint="eastAsia"/>
              </w:rPr>
              <w:tab/>
              <w:t>//後続スレッド処理完了イベントセット</w:t>
            </w:r>
          </w:p>
          <w:p w14:paraId="432DE4FE" w14:textId="77777777" w:rsidR="006D48EB" w:rsidRDefault="006D48EB" w:rsidP="006D48EB">
            <w:pPr>
              <w:pStyle w:val="3-"/>
            </w:pPr>
            <w:r>
              <w:tab/>
              <w:t>SetEvent(s_hFollowEvent[thread_no]);</w:t>
            </w:r>
          </w:p>
          <w:p w14:paraId="52B6C17C" w14:textId="77777777" w:rsidR="006D48EB" w:rsidRDefault="006D48EB" w:rsidP="006D48EB">
            <w:pPr>
              <w:pStyle w:val="3-"/>
            </w:pPr>
          </w:p>
          <w:p w14:paraId="48298A63" w14:textId="77777777" w:rsidR="006D48EB" w:rsidRDefault="006D48EB" w:rsidP="006D48EB">
            <w:pPr>
              <w:pStyle w:val="3-"/>
            </w:pPr>
            <w:r>
              <w:rPr>
                <w:rFonts w:hint="eastAsia"/>
              </w:rPr>
              <w:tab/>
              <w:t>//処理</w:t>
            </w:r>
          </w:p>
          <w:p w14:paraId="7CAED7B8" w14:textId="77777777" w:rsidR="006D48EB" w:rsidRDefault="006D48EB" w:rsidP="006D48EB">
            <w:pPr>
              <w:pStyle w:val="3-"/>
            </w:pPr>
            <w:r>
              <w:tab/>
              <w:t>while (1)</w:t>
            </w:r>
          </w:p>
          <w:p w14:paraId="5A96B34A" w14:textId="77777777" w:rsidR="006D48EB" w:rsidRDefault="006D48EB" w:rsidP="006D48EB">
            <w:pPr>
              <w:pStyle w:val="3-"/>
            </w:pPr>
            <w:r>
              <w:tab/>
              <w:t>{</w:t>
            </w:r>
          </w:p>
          <w:p w14:paraId="62690B0D" w14:textId="77777777" w:rsidR="006D48EB" w:rsidRDefault="006D48EB" w:rsidP="006D48EB">
            <w:pPr>
              <w:pStyle w:val="3-"/>
            </w:pPr>
            <w:r>
              <w:rPr>
                <w:rFonts w:hint="eastAsia"/>
              </w:rPr>
              <w:tab/>
            </w:r>
            <w:r>
              <w:rPr>
                <w:rFonts w:hint="eastAsia"/>
              </w:rPr>
              <w:tab/>
              <w:t>//先行スレッド処理完了イベント待ち</w:t>
            </w:r>
          </w:p>
          <w:p w14:paraId="72D9E483" w14:textId="77777777" w:rsidR="006D48EB" w:rsidRDefault="006D48EB" w:rsidP="006D48EB">
            <w:pPr>
              <w:pStyle w:val="3-"/>
            </w:pPr>
            <w:r>
              <w:rPr>
                <w:rFonts w:hint="eastAsia"/>
              </w:rPr>
              <w:tab/>
            </w:r>
            <w:r>
              <w:rPr>
                <w:rFonts w:hint="eastAsia"/>
              </w:rPr>
              <w:tab/>
              <w:t>WaitForSingleObject(s_hPriorEvent[thread_no], INFINITE);//取得できない時に他の処理を行いたい場合はタイムアウト値を指定する</w:t>
            </w:r>
          </w:p>
          <w:p w14:paraId="2C2059EC" w14:textId="77777777" w:rsidR="006D48EB" w:rsidRDefault="006D48EB" w:rsidP="006D48EB">
            <w:pPr>
              <w:pStyle w:val="3-"/>
            </w:pPr>
            <w:r>
              <w:lastRenderedPageBreak/>
              <w:tab/>
            </w:r>
            <w:r>
              <w:tab/>
            </w:r>
          </w:p>
          <w:p w14:paraId="70266E99" w14:textId="77777777" w:rsidR="006D48EB" w:rsidRDefault="006D48EB" w:rsidP="006D48EB">
            <w:pPr>
              <w:pStyle w:val="3-"/>
            </w:pPr>
            <w:r>
              <w:rPr>
                <w:rFonts w:hint="eastAsia"/>
              </w:rPr>
              <w:tab/>
            </w:r>
            <w:r>
              <w:rPr>
                <w:rFonts w:hint="eastAsia"/>
              </w:rPr>
              <w:tab/>
              <w:t>//終了確認</w:t>
            </w:r>
          </w:p>
          <w:p w14:paraId="0D6DE8CF" w14:textId="77777777" w:rsidR="006D48EB" w:rsidRDefault="006D48EB" w:rsidP="006D48EB">
            <w:pPr>
              <w:pStyle w:val="3-"/>
            </w:pPr>
            <w:r>
              <w:tab/>
            </w:r>
            <w:r>
              <w:tab/>
              <w:t>if (s_IsQuirProiorThread)</w:t>
            </w:r>
          </w:p>
          <w:p w14:paraId="4C88FF2D" w14:textId="77777777" w:rsidR="006D48EB" w:rsidRDefault="006D48EB" w:rsidP="006D48EB">
            <w:pPr>
              <w:pStyle w:val="3-"/>
            </w:pPr>
            <w:r>
              <w:tab/>
            </w:r>
            <w:r>
              <w:tab/>
              <w:t>{</w:t>
            </w:r>
          </w:p>
          <w:p w14:paraId="3EB2411B" w14:textId="77777777" w:rsidR="006D48EB" w:rsidRDefault="006D48EB" w:rsidP="006D48EB">
            <w:pPr>
              <w:pStyle w:val="3-"/>
            </w:pPr>
            <w:r>
              <w:rPr>
                <w:rFonts w:hint="eastAsia"/>
              </w:rPr>
              <w:tab/>
            </w:r>
            <w:r>
              <w:rPr>
                <w:rFonts w:hint="eastAsia"/>
              </w:rPr>
              <w:tab/>
            </w:r>
            <w:r>
              <w:rPr>
                <w:rFonts w:hint="eastAsia"/>
              </w:rPr>
              <w:tab/>
              <w:t>//処理終了</w:t>
            </w:r>
          </w:p>
          <w:p w14:paraId="577887E4" w14:textId="77777777" w:rsidR="006D48EB" w:rsidRDefault="006D48EB" w:rsidP="006D48EB">
            <w:pPr>
              <w:pStyle w:val="3-"/>
            </w:pPr>
            <w:r>
              <w:tab/>
            </w:r>
            <w:r>
              <w:tab/>
            </w:r>
            <w:r>
              <w:tab/>
              <w:t>printf("(F)[%d]%s: [QUIT]\n", thread_no, name);</w:t>
            </w:r>
          </w:p>
          <w:p w14:paraId="460222EC" w14:textId="77777777" w:rsidR="006D48EB" w:rsidRDefault="006D48EB" w:rsidP="006D48EB">
            <w:pPr>
              <w:pStyle w:val="3-"/>
            </w:pPr>
            <w:r>
              <w:tab/>
            </w:r>
            <w:r>
              <w:tab/>
            </w:r>
            <w:r>
              <w:tab/>
              <w:t>fflush(stdout);</w:t>
            </w:r>
          </w:p>
          <w:p w14:paraId="5B02A38E" w14:textId="77777777" w:rsidR="006D48EB" w:rsidRDefault="006D48EB" w:rsidP="006D48EB">
            <w:pPr>
              <w:pStyle w:val="3-"/>
            </w:pPr>
            <w:r>
              <w:tab/>
            </w:r>
            <w:r>
              <w:tab/>
            </w:r>
            <w:r>
              <w:tab/>
            </w:r>
          </w:p>
          <w:p w14:paraId="0F49670A" w14:textId="77777777" w:rsidR="006D48EB" w:rsidRDefault="006D48EB" w:rsidP="006D48EB">
            <w:pPr>
              <w:pStyle w:val="3-"/>
            </w:pPr>
            <w:r>
              <w:tab/>
            </w:r>
            <w:r>
              <w:tab/>
            </w:r>
            <w:r>
              <w:tab/>
              <w:t>break;</w:t>
            </w:r>
          </w:p>
          <w:p w14:paraId="0E02A60E" w14:textId="77777777" w:rsidR="006D48EB" w:rsidRDefault="006D48EB" w:rsidP="006D48EB">
            <w:pPr>
              <w:pStyle w:val="3-"/>
            </w:pPr>
            <w:r>
              <w:tab/>
            </w:r>
            <w:r>
              <w:tab/>
              <w:t>}</w:t>
            </w:r>
          </w:p>
          <w:p w14:paraId="16A91C23" w14:textId="77777777" w:rsidR="006D48EB" w:rsidRDefault="006D48EB" w:rsidP="006D48EB">
            <w:pPr>
              <w:pStyle w:val="3-"/>
            </w:pPr>
          </w:p>
          <w:p w14:paraId="70A93544" w14:textId="77777777" w:rsidR="006D48EB" w:rsidRDefault="006D48EB" w:rsidP="006D48EB">
            <w:pPr>
              <w:pStyle w:val="3-"/>
            </w:pPr>
            <w:r>
              <w:rPr>
                <w:rFonts w:hint="eastAsia"/>
              </w:rPr>
              <w:tab/>
            </w:r>
            <w:r>
              <w:rPr>
                <w:rFonts w:hint="eastAsia"/>
              </w:rPr>
              <w:tab/>
              <w:t>//データ表示（前）</w:t>
            </w:r>
          </w:p>
          <w:p w14:paraId="266D67A4" w14:textId="77777777" w:rsidR="006D48EB" w:rsidRDefault="006D48EB" w:rsidP="006D48EB">
            <w:pPr>
              <w:pStyle w:val="3-"/>
            </w:pPr>
            <w:r>
              <w:tab/>
            </w:r>
            <w:r>
              <w:tab/>
              <w:t>printf("(F)[%d]%s: [BEFORE] commonData=%d, tlsData=%d\n", thread_no, name, s_commonData, s_tlsData);</w:t>
            </w:r>
          </w:p>
          <w:p w14:paraId="4E2DD4D2" w14:textId="77777777" w:rsidR="006D48EB" w:rsidRDefault="006D48EB" w:rsidP="006D48EB">
            <w:pPr>
              <w:pStyle w:val="3-"/>
            </w:pPr>
            <w:r>
              <w:tab/>
            </w:r>
            <w:r>
              <w:tab/>
              <w:t>fflush(stdout);</w:t>
            </w:r>
          </w:p>
          <w:p w14:paraId="4F4A58C0" w14:textId="77777777" w:rsidR="006D48EB" w:rsidRDefault="006D48EB" w:rsidP="006D48EB">
            <w:pPr>
              <w:pStyle w:val="3-"/>
            </w:pPr>
          </w:p>
          <w:p w14:paraId="723B9D22" w14:textId="77777777" w:rsidR="006D48EB" w:rsidRDefault="006D48EB" w:rsidP="006D48EB">
            <w:pPr>
              <w:pStyle w:val="3-"/>
            </w:pPr>
            <w:r>
              <w:rPr>
                <w:rFonts w:hint="eastAsia"/>
              </w:rPr>
              <w:tab/>
            </w:r>
            <w:r>
              <w:rPr>
                <w:rFonts w:hint="eastAsia"/>
              </w:rPr>
              <w:tab/>
              <w:t>//データ取得</w:t>
            </w:r>
          </w:p>
          <w:p w14:paraId="740803F4" w14:textId="77777777" w:rsidR="006D48EB" w:rsidRDefault="006D48EB" w:rsidP="006D48EB">
            <w:pPr>
              <w:pStyle w:val="3-"/>
            </w:pPr>
            <w:r>
              <w:tab/>
            </w:r>
            <w:r>
              <w:tab/>
              <w:t>int common_data = s_commonData;</w:t>
            </w:r>
          </w:p>
          <w:p w14:paraId="728CA957" w14:textId="77777777" w:rsidR="006D48EB" w:rsidRDefault="006D48EB" w:rsidP="006D48EB">
            <w:pPr>
              <w:pStyle w:val="3-"/>
            </w:pPr>
            <w:r>
              <w:tab/>
            </w:r>
            <w:r>
              <w:tab/>
              <w:t>int tls_data = s_tlsData;</w:t>
            </w:r>
          </w:p>
          <w:p w14:paraId="194958A2" w14:textId="77777777" w:rsidR="006D48EB" w:rsidRDefault="006D48EB" w:rsidP="006D48EB">
            <w:pPr>
              <w:pStyle w:val="3-"/>
            </w:pPr>
          </w:p>
          <w:p w14:paraId="2DD9F33A" w14:textId="77777777" w:rsidR="006D48EB" w:rsidRDefault="006D48EB" w:rsidP="006D48EB">
            <w:pPr>
              <w:pStyle w:val="3-"/>
            </w:pPr>
            <w:r>
              <w:rPr>
                <w:rFonts w:hint="eastAsia"/>
              </w:rPr>
              <w:tab/>
            </w:r>
            <w:r>
              <w:rPr>
                <w:rFonts w:hint="eastAsia"/>
              </w:rPr>
              <w:tab/>
              <w:t>//データ更新</w:t>
            </w:r>
          </w:p>
          <w:p w14:paraId="1D54D0A3" w14:textId="77777777" w:rsidR="006D48EB" w:rsidRDefault="006D48EB" w:rsidP="006D48EB">
            <w:pPr>
              <w:pStyle w:val="3-"/>
            </w:pPr>
            <w:r>
              <w:tab/>
            </w:r>
            <w:r>
              <w:tab/>
              <w:t>++tls_data;</w:t>
            </w:r>
          </w:p>
          <w:p w14:paraId="59D4CB83" w14:textId="77777777" w:rsidR="006D48EB" w:rsidRDefault="006D48EB" w:rsidP="006D48EB">
            <w:pPr>
              <w:pStyle w:val="3-"/>
            </w:pPr>
          </w:p>
          <w:p w14:paraId="539059AC" w14:textId="77777777" w:rsidR="006D48EB" w:rsidRDefault="006D48EB" w:rsidP="006D48EB">
            <w:pPr>
              <w:pStyle w:val="3-"/>
            </w:pPr>
            <w:r>
              <w:rPr>
                <w:rFonts w:hint="eastAsia"/>
              </w:rPr>
              <w:tab/>
            </w:r>
            <w:r>
              <w:rPr>
                <w:rFonts w:hint="eastAsia"/>
              </w:rPr>
              <w:tab/>
              <w:t>//若干ランダムでスリープ（0～500 msec）</w:t>
            </w:r>
          </w:p>
          <w:p w14:paraId="63CD09B4" w14:textId="77777777" w:rsidR="006D48EB" w:rsidRDefault="006D48EB" w:rsidP="006D48EB">
            <w:pPr>
              <w:pStyle w:val="3-"/>
            </w:pPr>
            <w:r>
              <w:tab/>
            </w:r>
            <w:r>
              <w:tab/>
              <w:t>Sleep(rand() % 500);</w:t>
            </w:r>
          </w:p>
          <w:p w14:paraId="4BFA1FA6" w14:textId="77777777" w:rsidR="006D48EB" w:rsidRDefault="006D48EB" w:rsidP="006D48EB">
            <w:pPr>
              <w:pStyle w:val="3-"/>
            </w:pPr>
          </w:p>
          <w:p w14:paraId="559CF44D" w14:textId="77777777" w:rsidR="006D48EB" w:rsidRDefault="006D48EB" w:rsidP="006D48EB">
            <w:pPr>
              <w:pStyle w:val="3-"/>
            </w:pPr>
            <w:r>
              <w:rPr>
                <w:rFonts w:hint="eastAsia"/>
              </w:rPr>
              <w:tab/>
            </w:r>
            <w:r>
              <w:rPr>
                <w:rFonts w:hint="eastAsia"/>
              </w:rPr>
              <w:tab/>
              <w:t>//データ書き戻し</w:t>
            </w:r>
          </w:p>
          <w:p w14:paraId="01551561" w14:textId="77777777" w:rsidR="006D48EB" w:rsidRDefault="006D48EB" w:rsidP="006D48EB">
            <w:pPr>
              <w:pStyle w:val="3-"/>
            </w:pPr>
            <w:r>
              <w:tab/>
            </w:r>
            <w:r>
              <w:tab/>
              <w:t>s_tlsData = tls_data;</w:t>
            </w:r>
          </w:p>
          <w:p w14:paraId="3821D0D4" w14:textId="77777777" w:rsidR="006D48EB" w:rsidRDefault="006D48EB" w:rsidP="006D48EB">
            <w:pPr>
              <w:pStyle w:val="3-"/>
            </w:pPr>
          </w:p>
          <w:p w14:paraId="04551D67" w14:textId="77777777" w:rsidR="006D48EB" w:rsidRDefault="006D48EB" w:rsidP="006D48EB">
            <w:pPr>
              <w:pStyle w:val="3-"/>
            </w:pPr>
            <w:r>
              <w:rPr>
                <w:rFonts w:hint="eastAsia"/>
              </w:rPr>
              <w:tab/>
            </w:r>
            <w:r>
              <w:rPr>
                <w:rFonts w:hint="eastAsia"/>
              </w:rPr>
              <w:tab/>
              <w:t>//データ表示（後）</w:t>
            </w:r>
          </w:p>
          <w:p w14:paraId="5055A2D4" w14:textId="77777777" w:rsidR="006D48EB" w:rsidRDefault="006D48EB" w:rsidP="006D48EB">
            <w:pPr>
              <w:pStyle w:val="3-"/>
            </w:pPr>
            <w:r>
              <w:tab/>
            </w:r>
            <w:r>
              <w:tab/>
              <w:t>printf("(F)[%d]%s: [AFTER]  commonData=%d, tlsData=%d\n", thread_no, name, s_commonData, s_tlsData);</w:t>
            </w:r>
          </w:p>
          <w:p w14:paraId="00547184" w14:textId="77777777" w:rsidR="006D48EB" w:rsidRDefault="006D48EB" w:rsidP="006D48EB">
            <w:pPr>
              <w:pStyle w:val="3-"/>
            </w:pPr>
            <w:r>
              <w:tab/>
            </w:r>
            <w:r>
              <w:tab/>
              <w:t>fflush(stdout);</w:t>
            </w:r>
          </w:p>
          <w:p w14:paraId="429387E8" w14:textId="77777777" w:rsidR="006D48EB" w:rsidRDefault="006D48EB" w:rsidP="006D48EB">
            <w:pPr>
              <w:pStyle w:val="3-"/>
            </w:pPr>
            <w:r>
              <w:tab/>
            </w:r>
            <w:r>
              <w:tab/>
            </w:r>
          </w:p>
          <w:p w14:paraId="30D1968A" w14:textId="77777777" w:rsidR="006D48EB" w:rsidRDefault="006D48EB" w:rsidP="006D48EB">
            <w:pPr>
              <w:pStyle w:val="3-"/>
            </w:pPr>
            <w:r>
              <w:rPr>
                <w:rFonts w:hint="eastAsia"/>
              </w:rPr>
              <w:tab/>
            </w:r>
            <w:r>
              <w:rPr>
                <w:rFonts w:hint="eastAsia"/>
              </w:rPr>
              <w:tab/>
              <w:t>//後続スレッド処理完了イベントセット</w:t>
            </w:r>
          </w:p>
          <w:p w14:paraId="73890A64" w14:textId="77777777" w:rsidR="006D48EB" w:rsidRDefault="006D48EB" w:rsidP="006D48EB">
            <w:pPr>
              <w:pStyle w:val="3-"/>
            </w:pPr>
            <w:r>
              <w:tab/>
            </w:r>
            <w:r>
              <w:tab/>
              <w:t>SetEvent(s_hFollowEvent[thread_no]);</w:t>
            </w:r>
          </w:p>
          <w:p w14:paraId="6B608B7F" w14:textId="77777777" w:rsidR="006D48EB" w:rsidRDefault="006D48EB" w:rsidP="006D48EB">
            <w:pPr>
              <w:pStyle w:val="3-"/>
            </w:pPr>
          </w:p>
          <w:p w14:paraId="71D47A00" w14:textId="77777777" w:rsidR="006D48EB" w:rsidRDefault="006D48EB" w:rsidP="006D48EB">
            <w:pPr>
              <w:pStyle w:val="3-"/>
            </w:pPr>
            <w:r>
              <w:rPr>
                <w:rFonts w:hint="eastAsia"/>
              </w:rPr>
              <w:tab/>
            </w:r>
            <w:r>
              <w:rPr>
                <w:rFonts w:hint="eastAsia"/>
              </w:rPr>
              <w:tab/>
              <w:t>//スレッド切り替えのためのスリープ</w:t>
            </w:r>
          </w:p>
          <w:p w14:paraId="7F593D5E" w14:textId="77777777" w:rsidR="006D48EB" w:rsidRDefault="006D48EB" w:rsidP="006D48EB">
            <w:pPr>
              <w:pStyle w:val="3-"/>
            </w:pPr>
            <w:r>
              <w:tab/>
            </w:r>
            <w:r>
              <w:tab/>
              <w:t>Sleep(0);</w:t>
            </w:r>
          </w:p>
          <w:p w14:paraId="1D944A98" w14:textId="77777777" w:rsidR="006D48EB" w:rsidRDefault="006D48EB" w:rsidP="006D48EB">
            <w:pPr>
              <w:pStyle w:val="3-"/>
            </w:pPr>
            <w:r>
              <w:rPr>
                <w:rFonts w:hint="eastAsia"/>
              </w:rPr>
              <w:tab/>
              <w:t>//</w:t>
            </w:r>
            <w:r>
              <w:rPr>
                <w:rFonts w:hint="eastAsia"/>
              </w:rPr>
              <w:tab/>
              <w:t>//スレッド切り替え</w:t>
            </w:r>
          </w:p>
          <w:p w14:paraId="5CFE5E0B" w14:textId="77777777" w:rsidR="006D48EB" w:rsidRDefault="006D48EB" w:rsidP="006D48EB">
            <w:pPr>
              <w:pStyle w:val="3-"/>
            </w:pPr>
            <w:r>
              <w:rPr>
                <w:rFonts w:hint="eastAsia"/>
              </w:rPr>
              <w:tab/>
              <w:t>//</w:t>
            </w:r>
            <w:r>
              <w:rPr>
                <w:rFonts w:hint="eastAsia"/>
              </w:rPr>
              <w:tab/>
              <w:t>SwitchToThread();//OSに任せて再スケジューリング</w:t>
            </w:r>
          </w:p>
          <w:p w14:paraId="256AA803" w14:textId="77777777" w:rsidR="006D48EB" w:rsidRDefault="006D48EB" w:rsidP="006D48EB">
            <w:pPr>
              <w:pStyle w:val="3-"/>
            </w:pPr>
            <w:r>
              <w:rPr>
                <w:rFonts w:hint="eastAsia"/>
              </w:rPr>
              <w:tab/>
              <w:t>//</w:t>
            </w:r>
            <w:r>
              <w:rPr>
                <w:rFonts w:hint="eastAsia"/>
              </w:rPr>
              <w:tab/>
              <w:t>Yield();//廃止</w:t>
            </w:r>
          </w:p>
          <w:p w14:paraId="07BC30AB" w14:textId="77777777" w:rsidR="006D48EB" w:rsidRDefault="006D48EB" w:rsidP="006D48EB">
            <w:pPr>
              <w:pStyle w:val="3-"/>
            </w:pPr>
            <w:r>
              <w:tab/>
              <w:t>}</w:t>
            </w:r>
          </w:p>
          <w:p w14:paraId="59A3BEBA" w14:textId="77777777" w:rsidR="006D48EB" w:rsidRDefault="006D48EB" w:rsidP="006D48EB">
            <w:pPr>
              <w:pStyle w:val="3-"/>
            </w:pPr>
          </w:p>
          <w:p w14:paraId="79D8BEA8" w14:textId="77777777" w:rsidR="006D48EB" w:rsidRDefault="006D48EB" w:rsidP="006D48EB">
            <w:pPr>
              <w:pStyle w:val="3-"/>
            </w:pPr>
            <w:r>
              <w:rPr>
                <w:rFonts w:hint="eastAsia"/>
              </w:rPr>
              <w:tab/>
              <w:t>//終了</w:t>
            </w:r>
          </w:p>
          <w:p w14:paraId="0B17321D" w14:textId="77777777" w:rsidR="006D48EB" w:rsidRDefault="006D48EB" w:rsidP="006D48EB">
            <w:pPr>
              <w:pStyle w:val="3-"/>
            </w:pPr>
            <w:r>
              <w:tab/>
              <w:t>printf("- end:(F)[%d]%s -\n", thread_no, name);</w:t>
            </w:r>
          </w:p>
          <w:p w14:paraId="13EA3869" w14:textId="77777777" w:rsidR="006D48EB" w:rsidRDefault="006D48EB" w:rsidP="006D48EB">
            <w:pPr>
              <w:pStyle w:val="3-"/>
            </w:pPr>
            <w:r>
              <w:tab/>
              <w:t>fflush(stdout);</w:t>
            </w:r>
          </w:p>
          <w:p w14:paraId="1B82DEA0" w14:textId="77777777" w:rsidR="006D48EB" w:rsidRDefault="006D48EB" w:rsidP="006D48EB">
            <w:pPr>
              <w:pStyle w:val="3-"/>
            </w:pPr>
            <w:r>
              <w:tab/>
              <w:t>return 0;</w:t>
            </w:r>
          </w:p>
          <w:p w14:paraId="06A368BC" w14:textId="77777777" w:rsidR="006D48EB" w:rsidRDefault="006D48EB" w:rsidP="006D48EB">
            <w:pPr>
              <w:pStyle w:val="3-"/>
            </w:pPr>
            <w:r>
              <w:t>}</w:t>
            </w:r>
          </w:p>
          <w:p w14:paraId="45F5A826" w14:textId="77777777" w:rsidR="006D48EB" w:rsidRDefault="006D48EB" w:rsidP="006D48EB">
            <w:pPr>
              <w:pStyle w:val="3-"/>
            </w:pPr>
          </w:p>
          <w:p w14:paraId="7C4087F4" w14:textId="77777777" w:rsidR="006D48EB" w:rsidRDefault="006D48EB" w:rsidP="006D48EB">
            <w:pPr>
              <w:pStyle w:val="3-"/>
            </w:pPr>
            <w:r>
              <w:rPr>
                <w:rFonts w:hint="eastAsia"/>
              </w:rPr>
              <w:t>//テスト</w:t>
            </w:r>
          </w:p>
          <w:p w14:paraId="52AC86CA" w14:textId="77777777" w:rsidR="006D48EB" w:rsidRDefault="006D48EB" w:rsidP="006D48EB">
            <w:pPr>
              <w:pStyle w:val="3-"/>
            </w:pPr>
            <w:r>
              <w:t>int main(const int argc, const char* argv[])</w:t>
            </w:r>
          </w:p>
          <w:p w14:paraId="3FBBC3A2" w14:textId="77777777" w:rsidR="006D48EB" w:rsidRDefault="006D48EB" w:rsidP="006D48EB">
            <w:pPr>
              <w:pStyle w:val="3-"/>
            </w:pPr>
            <w:r>
              <w:t>{</w:t>
            </w:r>
          </w:p>
          <w:p w14:paraId="214CE5EF" w14:textId="77777777" w:rsidR="006D48EB" w:rsidRDefault="006D48EB" w:rsidP="006D48EB">
            <w:pPr>
              <w:pStyle w:val="3-"/>
            </w:pPr>
            <w:r>
              <w:rPr>
                <w:rFonts w:hint="eastAsia"/>
              </w:rPr>
              <w:tab/>
              <w:t>//イベント生成</w:t>
            </w:r>
          </w:p>
          <w:p w14:paraId="1E1DD1A0" w14:textId="77777777" w:rsidR="006D48EB" w:rsidRDefault="006D48EB" w:rsidP="006D48EB">
            <w:pPr>
              <w:pStyle w:val="3-"/>
            </w:pPr>
            <w:r>
              <w:tab/>
              <w:t>{</w:t>
            </w:r>
          </w:p>
          <w:p w14:paraId="78FFABC2" w14:textId="77777777" w:rsidR="006D48EB" w:rsidRDefault="006D48EB" w:rsidP="006D48EB">
            <w:pPr>
              <w:pStyle w:val="3-"/>
            </w:pPr>
            <w:r>
              <w:tab/>
            </w:r>
            <w:r>
              <w:tab/>
              <w:t>for (int i = 0; i &lt; FOLLOW_THREAD_MAX; ++i)</w:t>
            </w:r>
          </w:p>
          <w:p w14:paraId="036D1A01" w14:textId="77777777" w:rsidR="006D48EB" w:rsidRDefault="006D48EB" w:rsidP="006D48EB">
            <w:pPr>
              <w:pStyle w:val="3-"/>
            </w:pPr>
            <w:r>
              <w:tab/>
            </w:r>
            <w:r>
              <w:tab/>
              <w:t>{</w:t>
            </w:r>
          </w:p>
          <w:p w14:paraId="0B8B5AD4" w14:textId="77777777" w:rsidR="006D48EB" w:rsidRDefault="006D48EB" w:rsidP="006D48EB">
            <w:pPr>
              <w:pStyle w:val="3-"/>
            </w:pPr>
            <w:r>
              <w:rPr>
                <w:rFonts w:hint="eastAsia"/>
              </w:rPr>
              <w:tab/>
            </w:r>
            <w:r>
              <w:rPr>
                <w:rFonts w:hint="eastAsia"/>
              </w:rPr>
              <w:tab/>
            </w:r>
            <w:r>
              <w:rPr>
                <w:rFonts w:hint="eastAsia"/>
              </w:rPr>
              <w:tab/>
              <w:t>s_hPriorEvent[i] = CreateEvent(nullptr, false, false, nullptr);//手動リセット=false（自動リセット）, 初期状態=false（リセット状態）</w:t>
            </w:r>
          </w:p>
          <w:p w14:paraId="7C282EE9" w14:textId="77777777" w:rsidR="006D48EB" w:rsidRDefault="006D48EB" w:rsidP="006D48EB">
            <w:pPr>
              <w:pStyle w:val="3-"/>
            </w:pPr>
            <w:r>
              <w:rPr>
                <w:rFonts w:hint="eastAsia"/>
              </w:rPr>
              <w:tab/>
            </w:r>
            <w:r>
              <w:rPr>
                <w:rFonts w:hint="eastAsia"/>
              </w:rPr>
              <w:tab/>
            </w:r>
            <w:r>
              <w:rPr>
                <w:rFonts w:hint="eastAsia"/>
              </w:rPr>
              <w:tab/>
              <w:t>s_hFollowEvent[i] = CreateEvent(nullptr, false, false, nullptr);//手動リセット=false（自動リセット）, 初期状態=false（リセット状態）</w:t>
            </w:r>
          </w:p>
          <w:p w14:paraId="2C9C8DD1" w14:textId="77777777" w:rsidR="006D48EB" w:rsidRDefault="006D48EB" w:rsidP="006D48EB">
            <w:pPr>
              <w:pStyle w:val="3-"/>
            </w:pPr>
            <w:r>
              <w:tab/>
            </w:r>
            <w:r>
              <w:tab/>
              <w:t>}</w:t>
            </w:r>
          </w:p>
          <w:p w14:paraId="0CF9576E" w14:textId="77777777" w:rsidR="006D48EB" w:rsidRDefault="006D48EB" w:rsidP="006D48EB">
            <w:pPr>
              <w:pStyle w:val="3-"/>
            </w:pPr>
          </w:p>
          <w:p w14:paraId="549BDBE5" w14:textId="77777777" w:rsidR="006D48EB" w:rsidRDefault="006D48EB" w:rsidP="006D48EB">
            <w:pPr>
              <w:pStyle w:val="3-"/>
            </w:pPr>
            <w:r>
              <w:rPr>
                <w:rFonts w:hint="eastAsia"/>
              </w:rPr>
              <w:tab/>
              <w:t>//</w:t>
            </w:r>
            <w:r>
              <w:rPr>
                <w:rFonts w:hint="eastAsia"/>
              </w:rPr>
              <w:tab/>
              <w:t>//属性を指定して生成する場合</w:t>
            </w:r>
          </w:p>
          <w:p w14:paraId="7A4FBE39" w14:textId="77777777" w:rsidR="006D48EB" w:rsidRDefault="006D48EB" w:rsidP="006D48EB">
            <w:pPr>
              <w:pStyle w:val="3-"/>
            </w:pPr>
            <w:r>
              <w:rPr>
                <w:rFonts w:hint="eastAsia"/>
              </w:rPr>
              <w:tab/>
              <w:t>//</w:t>
            </w:r>
            <w:r>
              <w:rPr>
                <w:rFonts w:hint="eastAsia"/>
              </w:rPr>
              <w:tab/>
              <w:t>SECURITY_ATTRIBUTES attr = { sizeof(SECURITY_ATTRIBUTES), nullptr, true };//子プロセスにハンドルを継承する</w:t>
            </w:r>
          </w:p>
          <w:p w14:paraId="60418F56" w14:textId="77777777" w:rsidR="006D48EB" w:rsidRDefault="006D48EB" w:rsidP="006D48EB">
            <w:pPr>
              <w:pStyle w:val="3-"/>
            </w:pPr>
            <w:r>
              <w:rPr>
                <w:rFonts w:hint="eastAsia"/>
              </w:rPr>
              <w:tab/>
              <w:t>//</w:t>
            </w:r>
            <w:r>
              <w:rPr>
                <w:rFonts w:hint="eastAsia"/>
              </w:rPr>
              <w:tab/>
              <w:t>SECURITY_ATTRIBUTES attr = { sizeof(SECURITY_ATTRIBUTES), nullptr, false };//子プロセスにハンドルを継承しない　※デフォルト</w:t>
            </w:r>
          </w:p>
          <w:p w14:paraId="4E24AF2E" w14:textId="77777777" w:rsidR="006D48EB" w:rsidRDefault="006D48EB" w:rsidP="006D48EB">
            <w:pPr>
              <w:pStyle w:val="3-"/>
            </w:pPr>
            <w:r>
              <w:lastRenderedPageBreak/>
              <w:tab/>
              <w:t>//</w:t>
            </w:r>
            <w:r>
              <w:tab/>
              <w:t>for (int i = 0; i &lt; FOLLOW_THREAD_MAX; ++i)</w:t>
            </w:r>
          </w:p>
          <w:p w14:paraId="706168DA" w14:textId="77777777" w:rsidR="006D48EB" w:rsidRDefault="006D48EB" w:rsidP="006D48EB">
            <w:pPr>
              <w:pStyle w:val="3-"/>
            </w:pPr>
            <w:r>
              <w:tab/>
              <w:t>//</w:t>
            </w:r>
            <w:r>
              <w:tab/>
              <w:t>{</w:t>
            </w:r>
          </w:p>
          <w:p w14:paraId="640057AC" w14:textId="77777777" w:rsidR="006D48EB" w:rsidRDefault="006D48EB" w:rsidP="006D48EB">
            <w:pPr>
              <w:pStyle w:val="3-"/>
            </w:pPr>
            <w:r>
              <w:tab/>
              <w:t>//</w:t>
            </w:r>
            <w:r>
              <w:tab/>
            </w:r>
            <w:r>
              <w:tab/>
              <w:t>s_hPriorEvent[i] = CreateEvent(&amp;attr, true, false, nullptr);</w:t>
            </w:r>
          </w:p>
          <w:p w14:paraId="7C3051A6" w14:textId="77777777" w:rsidR="006D48EB" w:rsidRDefault="006D48EB" w:rsidP="006D48EB">
            <w:pPr>
              <w:pStyle w:val="3-"/>
            </w:pPr>
            <w:r>
              <w:tab/>
              <w:t>//</w:t>
            </w:r>
            <w:r>
              <w:tab/>
            </w:r>
            <w:r>
              <w:tab/>
              <w:t>s_hFollowEvent[i] = CreateEvent(&amp;attr, false, false, nullptr);</w:t>
            </w:r>
          </w:p>
          <w:p w14:paraId="64B94A48" w14:textId="77777777" w:rsidR="006D48EB" w:rsidRDefault="006D48EB" w:rsidP="006D48EB">
            <w:pPr>
              <w:pStyle w:val="3-"/>
            </w:pPr>
            <w:r>
              <w:tab/>
              <w:t>//</w:t>
            </w:r>
            <w:r>
              <w:tab/>
              <w:t>}</w:t>
            </w:r>
          </w:p>
          <w:p w14:paraId="3363AB76" w14:textId="77777777" w:rsidR="006D48EB" w:rsidRDefault="006D48EB" w:rsidP="006D48EB">
            <w:pPr>
              <w:pStyle w:val="3-"/>
            </w:pPr>
            <w:r>
              <w:tab/>
              <w:t>}</w:t>
            </w:r>
          </w:p>
          <w:p w14:paraId="11B598A6" w14:textId="77777777" w:rsidR="006D48EB" w:rsidRDefault="006D48EB" w:rsidP="006D48EB">
            <w:pPr>
              <w:pStyle w:val="3-"/>
            </w:pPr>
          </w:p>
          <w:p w14:paraId="7EADD66B" w14:textId="77777777" w:rsidR="006D48EB" w:rsidRDefault="006D48EB" w:rsidP="006D48EB">
            <w:pPr>
              <w:pStyle w:val="3-"/>
            </w:pPr>
            <w:r>
              <w:rPr>
                <w:rFonts w:hint="eastAsia"/>
              </w:rPr>
              <w:tab/>
              <w:t>//スレッド作成</w:t>
            </w:r>
          </w:p>
          <w:p w14:paraId="6E07B6F6" w14:textId="77777777" w:rsidR="006D48EB" w:rsidRDefault="006D48EB" w:rsidP="006D48EB">
            <w:pPr>
              <w:pStyle w:val="3-"/>
            </w:pPr>
            <w:r>
              <w:tab/>
              <w:t>static const int FOLLOW_THREAD_NUM = 5;</w:t>
            </w:r>
          </w:p>
          <w:p w14:paraId="3902F161" w14:textId="77777777" w:rsidR="006D48EB" w:rsidRDefault="006D48EB" w:rsidP="006D48EB">
            <w:pPr>
              <w:pStyle w:val="3-"/>
            </w:pPr>
            <w:r>
              <w:tab/>
              <w:t>static const int THREAD_NUM = 1 + FOLLOW_THREAD_NUM;</w:t>
            </w:r>
          </w:p>
          <w:p w14:paraId="40F2F360" w14:textId="77777777" w:rsidR="006D48EB" w:rsidRDefault="006D48EB" w:rsidP="006D48EB">
            <w:pPr>
              <w:pStyle w:val="3-"/>
            </w:pPr>
            <w:r>
              <w:tab/>
              <w:t>static_assert(FOLLOW_THREAD_NUM &lt;= FOLLOW_THREAD_MAX, "FOLLOW_THREAD_NUM is over.");</w:t>
            </w:r>
          </w:p>
          <w:p w14:paraId="436F7B3F" w14:textId="77777777" w:rsidR="006D48EB" w:rsidRDefault="006D48EB" w:rsidP="006D48EB">
            <w:pPr>
              <w:pStyle w:val="3-"/>
            </w:pPr>
            <w:r>
              <w:tab/>
              <w:t>s_followThreadNum = FOLLOW_THREAD_NUM;</w:t>
            </w:r>
          </w:p>
          <w:p w14:paraId="26D803C5" w14:textId="77777777" w:rsidR="006D48EB" w:rsidRDefault="006D48EB" w:rsidP="006D48EB">
            <w:pPr>
              <w:pStyle w:val="3-"/>
            </w:pPr>
            <w:r>
              <w:tab/>
              <w:t>unsigned int tid[THREAD_NUM] = {};</w:t>
            </w:r>
          </w:p>
          <w:p w14:paraId="481554EA" w14:textId="77777777" w:rsidR="006D48EB" w:rsidRDefault="006D48EB" w:rsidP="006D48EB">
            <w:pPr>
              <w:pStyle w:val="3-"/>
            </w:pPr>
            <w:r>
              <w:tab/>
              <w:t>HANDLE hThread[THREAD_NUM] =</w:t>
            </w:r>
          </w:p>
          <w:p w14:paraId="75675F42" w14:textId="77777777" w:rsidR="006D48EB" w:rsidRDefault="006D48EB" w:rsidP="006D48EB">
            <w:pPr>
              <w:pStyle w:val="3-"/>
            </w:pPr>
            <w:r>
              <w:tab/>
              <w:t>{</w:t>
            </w:r>
          </w:p>
          <w:p w14:paraId="19BE6768" w14:textId="77777777" w:rsidR="006D48EB" w:rsidRDefault="006D48EB" w:rsidP="006D48EB">
            <w:pPr>
              <w:pStyle w:val="3-"/>
            </w:pPr>
            <w:r>
              <w:rPr>
                <w:rFonts w:hint="eastAsia"/>
              </w:rPr>
              <w:tab/>
            </w:r>
            <w:r>
              <w:rPr>
                <w:rFonts w:hint="eastAsia"/>
              </w:rPr>
              <w:tab/>
              <w:t>(HANDLE)_beginthreadex(nullptr, 0, priorThreadFunc, "先行", 0, &amp;tid[0]),</w:t>
            </w:r>
          </w:p>
          <w:p w14:paraId="3891C125" w14:textId="77777777" w:rsidR="006D48EB" w:rsidRDefault="006D48EB" w:rsidP="006D48EB">
            <w:pPr>
              <w:pStyle w:val="3-"/>
            </w:pPr>
            <w:r>
              <w:rPr>
                <w:rFonts w:hint="eastAsia"/>
              </w:rPr>
              <w:tab/>
            </w:r>
            <w:r>
              <w:rPr>
                <w:rFonts w:hint="eastAsia"/>
              </w:rPr>
              <w:tab/>
              <w:t>(HANDLE)_beginthreadex(nullptr, 0, followThreadFunc, "後続01", 0, &amp;tid[1]),</w:t>
            </w:r>
          </w:p>
          <w:p w14:paraId="4AAB8367" w14:textId="77777777" w:rsidR="006D48EB" w:rsidRDefault="006D48EB" w:rsidP="006D48EB">
            <w:pPr>
              <w:pStyle w:val="3-"/>
            </w:pPr>
            <w:r>
              <w:rPr>
                <w:rFonts w:hint="eastAsia"/>
              </w:rPr>
              <w:tab/>
            </w:r>
            <w:r>
              <w:rPr>
                <w:rFonts w:hint="eastAsia"/>
              </w:rPr>
              <w:tab/>
              <w:t>(HANDLE)_beginthreadex(nullptr, 0, followThreadFunc, "後続02", 0, &amp;tid[1]),</w:t>
            </w:r>
          </w:p>
          <w:p w14:paraId="30DCF3E4" w14:textId="77777777" w:rsidR="006D48EB" w:rsidRDefault="006D48EB" w:rsidP="006D48EB">
            <w:pPr>
              <w:pStyle w:val="3-"/>
            </w:pPr>
            <w:r>
              <w:rPr>
                <w:rFonts w:hint="eastAsia"/>
              </w:rPr>
              <w:tab/>
            </w:r>
            <w:r>
              <w:rPr>
                <w:rFonts w:hint="eastAsia"/>
              </w:rPr>
              <w:tab/>
              <w:t>(HANDLE)_beginthreadex(nullptr, 0, followThreadFunc, "後続03", 0, &amp;tid[1]),</w:t>
            </w:r>
          </w:p>
          <w:p w14:paraId="278533C4" w14:textId="77777777" w:rsidR="006D48EB" w:rsidRDefault="006D48EB" w:rsidP="006D48EB">
            <w:pPr>
              <w:pStyle w:val="3-"/>
            </w:pPr>
            <w:r>
              <w:rPr>
                <w:rFonts w:hint="eastAsia"/>
              </w:rPr>
              <w:tab/>
            </w:r>
            <w:r>
              <w:rPr>
                <w:rFonts w:hint="eastAsia"/>
              </w:rPr>
              <w:tab/>
              <w:t>(HANDLE)_beginthreadex(nullptr, 0, followThreadFunc, "後続04", 0, &amp;tid[1]),</w:t>
            </w:r>
          </w:p>
          <w:p w14:paraId="3C1FBA0C" w14:textId="77777777" w:rsidR="006D48EB" w:rsidRDefault="006D48EB" w:rsidP="006D48EB">
            <w:pPr>
              <w:pStyle w:val="3-"/>
            </w:pPr>
            <w:r>
              <w:rPr>
                <w:rFonts w:hint="eastAsia"/>
              </w:rPr>
              <w:tab/>
            </w:r>
            <w:r>
              <w:rPr>
                <w:rFonts w:hint="eastAsia"/>
              </w:rPr>
              <w:tab/>
              <w:t>(HANDLE)_beginthreadex(nullptr, 0, followThreadFunc, "後続05", 0, &amp;tid[1]),</w:t>
            </w:r>
          </w:p>
          <w:p w14:paraId="28314204" w14:textId="77777777" w:rsidR="006D48EB" w:rsidRDefault="006D48EB" w:rsidP="006D48EB">
            <w:pPr>
              <w:pStyle w:val="3-"/>
            </w:pPr>
            <w:r>
              <w:tab/>
              <w:t>};</w:t>
            </w:r>
          </w:p>
          <w:p w14:paraId="04BE5D43" w14:textId="77777777" w:rsidR="006D48EB" w:rsidRDefault="006D48EB" w:rsidP="006D48EB">
            <w:pPr>
              <w:pStyle w:val="3-"/>
            </w:pPr>
            <w:r>
              <w:tab/>
            </w:r>
          </w:p>
          <w:p w14:paraId="160C8399" w14:textId="77777777" w:rsidR="006D48EB" w:rsidRDefault="006D48EB" w:rsidP="006D48EB">
            <w:pPr>
              <w:pStyle w:val="3-"/>
            </w:pPr>
            <w:r>
              <w:rPr>
                <w:rFonts w:hint="eastAsia"/>
              </w:rPr>
              <w:tab/>
              <w:t>//スレッド終了待ち</w:t>
            </w:r>
          </w:p>
          <w:p w14:paraId="79213728" w14:textId="77777777" w:rsidR="006D48EB" w:rsidRDefault="006D48EB" w:rsidP="006D48EB">
            <w:pPr>
              <w:pStyle w:val="3-"/>
            </w:pPr>
            <w:r>
              <w:tab/>
              <w:t>WaitForMultipleObjects(THREAD_NUM, hThread, true, INFINITE);</w:t>
            </w:r>
          </w:p>
          <w:p w14:paraId="0A4DEAAD" w14:textId="77777777" w:rsidR="006D48EB" w:rsidRDefault="006D48EB" w:rsidP="006D48EB">
            <w:pPr>
              <w:pStyle w:val="3-"/>
            </w:pPr>
          </w:p>
          <w:p w14:paraId="6A30AD1C" w14:textId="77777777" w:rsidR="006D48EB" w:rsidRDefault="006D48EB" w:rsidP="006D48EB">
            <w:pPr>
              <w:pStyle w:val="3-"/>
            </w:pPr>
            <w:r>
              <w:rPr>
                <w:rFonts w:hint="eastAsia"/>
              </w:rPr>
              <w:tab/>
              <w:t>//スレッドハンドルクローズ</w:t>
            </w:r>
          </w:p>
          <w:p w14:paraId="686E0933" w14:textId="77777777" w:rsidR="006D48EB" w:rsidRDefault="006D48EB" w:rsidP="006D48EB">
            <w:pPr>
              <w:pStyle w:val="3-"/>
            </w:pPr>
            <w:r>
              <w:tab/>
              <w:t>for (int i = 0; i &lt; THREAD_NUM; ++i)</w:t>
            </w:r>
          </w:p>
          <w:p w14:paraId="6063D74C" w14:textId="77777777" w:rsidR="006D48EB" w:rsidRDefault="006D48EB" w:rsidP="006D48EB">
            <w:pPr>
              <w:pStyle w:val="3-"/>
            </w:pPr>
            <w:r>
              <w:tab/>
              <w:t>{</w:t>
            </w:r>
          </w:p>
          <w:p w14:paraId="71475C6B" w14:textId="77777777" w:rsidR="006D48EB" w:rsidRDefault="006D48EB" w:rsidP="006D48EB">
            <w:pPr>
              <w:pStyle w:val="3-"/>
            </w:pPr>
            <w:r>
              <w:tab/>
            </w:r>
            <w:r>
              <w:tab/>
              <w:t>CloseHandle(hThread[i]);</w:t>
            </w:r>
          </w:p>
          <w:p w14:paraId="59B15E98" w14:textId="77777777" w:rsidR="006D48EB" w:rsidRDefault="006D48EB" w:rsidP="006D48EB">
            <w:pPr>
              <w:pStyle w:val="3-"/>
            </w:pPr>
            <w:r>
              <w:tab/>
              <w:t>}</w:t>
            </w:r>
          </w:p>
          <w:p w14:paraId="0486D273" w14:textId="77777777" w:rsidR="006D48EB" w:rsidRDefault="006D48EB" w:rsidP="006D48EB">
            <w:pPr>
              <w:pStyle w:val="3-"/>
            </w:pPr>
          </w:p>
          <w:p w14:paraId="43444877" w14:textId="77777777" w:rsidR="006D48EB" w:rsidRDefault="006D48EB" w:rsidP="006D48EB">
            <w:pPr>
              <w:pStyle w:val="3-"/>
            </w:pPr>
            <w:r>
              <w:rPr>
                <w:rFonts w:hint="eastAsia"/>
              </w:rPr>
              <w:tab/>
              <w:t>//イベントの取得と解放を大量に実行して時間を計測</w:t>
            </w:r>
          </w:p>
          <w:p w14:paraId="2D9CCA09" w14:textId="77777777" w:rsidR="006D48EB" w:rsidRDefault="006D48EB" w:rsidP="006D48EB">
            <w:pPr>
              <w:pStyle w:val="3-"/>
            </w:pPr>
            <w:r>
              <w:tab/>
              <w:t>{</w:t>
            </w:r>
          </w:p>
          <w:p w14:paraId="72FF75B6" w14:textId="77777777" w:rsidR="006D48EB" w:rsidRDefault="006D48EB" w:rsidP="006D48EB">
            <w:pPr>
              <w:pStyle w:val="3-"/>
            </w:pPr>
            <w:r>
              <w:tab/>
            </w:r>
            <w:r>
              <w:tab/>
              <w:t>LARGE_INTEGER freq;</w:t>
            </w:r>
          </w:p>
          <w:p w14:paraId="4D53BB08" w14:textId="77777777" w:rsidR="006D48EB" w:rsidRDefault="006D48EB" w:rsidP="006D48EB">
            <w:pPr>
              <w:pStyle w:val="3-"/>
            </w:pPr>
            <w:r>
              <w:tab/>
            </w:r>
            <w:r>
              <w:tab/>
              <w:t>QueryPerformanceFrequency(&amp;freq);</w:t>
            </w:r>
          </w:p>
          <w:p w14:paraId="203AFBBF" w14:textId="77777777" w:rsidR="006D48EB" w:rsidRDefault="006D48EB" w:rsidP="006D48EB">
            <w:pPr>
              <w:pStyle w:val="3-"/>
            </w:pPr>
            <w:r>
              <w:tab/>
            </w:r>
            <w:r>
              <w:tab/>
              <w:t>LARGE_INTEGER begin;</w:t>
            </w:r>
          </w:p>
          <w:p w14:paraId="11D8A010" w14:textId="77777777" w:rsidR="006D48EB" w:rsidRDefault="006D48EB" w:rsidP="006D48EB">
            <w:pPr>
              <w:pStyle w:val="3-"/>
            </w:pPr>
            <w:r>
              <w:tab/>
            </w:r>
            <w:r>
              <w:tab/>
              <w:t>QueryPerformanceCounter(&amp;begin);</w:t>
            </w:r>
          </w:p>
          <w:p w14:paraId="3E8138D7" w14:textId="77777777" w:rsidR="006D48EB" w:rsidRDefault="006D48EB" w:rsidP="006D48EB">
            <w:pPr>
              <w:pStyle w:val="3-"/>
            </w:pPr>
            <w:r>
              <w:tab/>
            </w:r>
            <w:r>
              <w:tab/>
              <w:t>static const int TEST_TIMES = 10000000;</w:t>
            </w:r>
          </w:p>
          <w:p w14:paraId="7E6E5E54" w14:textId="77777777" w:rsidR="006D48EB" w:rsidRDefault="006D48EB" w:rsidP="006D48EB">
            <w:pPr>
              <w:pStyle w:val="3-"/>
            </w:pPr>
            <w:r>
              <w:tab/>
            </w:r>
            <w:r>
              <w:tab/>
              <w:t>for (int i = 0; i &lt; TEST_TIMES; ++i)</w:t>
            </w:r>
          </w:p>
          <w:p w14:paraId="6B25AEA1" w14:textId="77777777" w:rsidR="006D48EB" w:rsidRDefault="006D48EB" w:rsidP="006D48EB">
            <w:pPr>
              <w:pStyle w:val="3-"/>
            </w:pPr>
            <w:r>
              <w:tab/>
            </w:r>
            <w:r>
              <w:tab/>
              <w:t>{</w:t>
            </w:r>
          </w:p>
          <w:p w14:paraId="1FA948E8" w14:textId="77777777" w:rsidR="006D48EB" w:rsidRDefault="006D48EB" w:rsidP="006D48EB">
            <w:pPr>
              <w:pStyle w:val="3-"/>
            </w:pPr>
            <w:r>
              <w:tab/>
            </w:r>
            <w:r>
              <w:tab/>
            </w:r>
            <w:r>
              <w:tab/>
              <w:t>SetEvent(s_hPriorEvent[0]);</w:t>
            </w:r>
          </w:p>
          <w:p w14:paraId="3C5EADD8" w14:textId="77777777" w:rsidR="006D48EB" w:rsidRDefault="006D48EB" w:rsidP="006D48EB">
            <w:pPr>
              <w:pStyle w:val="3-"/>
            </w:pPr>
            <w:r>
              <w:tab/>
            </w:r>
            <w:r>
              <w:tab/>
              <w:t>//</w:t>
            </w:r>
            <w:r>
              <w:tab/>
              <w:t>WaitForSingleObject(s_hPriorEvent[0], INFINITE);</w:t>
            </w:r>
          </w:p>
          <w:p w14:paraId="17400ED7" w14:textId="77777777" w:rsidR="006D48EB" w:rsidRDefault="006D48EB" w:rsidP="006D48EB">
            <w:pPr>
              <w:pStyle w:val="3-"/>
            </w:pPr>
            <w:r>
              <w:tab/>
            </w:r>
            <w:r>
              <w:tab/>
              <w:t>//</w:t>
            </w:r>
            <w:r>
              <w:tab/>
              <w:t>ResetEvent(s_hPriorEvent[0]);</w:t>
            </w:r>
          </w:p>
          <w:p w14:paraId="0F85F9A4" w14:textId="77777777" w:rsidR="006D48EB" w:rsidRDefault="006D48EB" w:rsidP="006D48EB">
            <w:pPr>
              <w:pStyle w:val="3-"/>
            </w:pPr>
            <w:r>
              <w:tab/>
            </w:r>
            <w:r>
              <w:tab/>
              <w:t>}</w:t>
            </w:r>
          </w:p>
          <w:p w14:paraId="21C6D083" w14:textId="77777777" w:rsidR="006D48EB" w:rsidRDefault="006D48EB" w:rsidP="006D48EB">
            <w:pPr>
              <w:pStyle w:val="3-"/>
            </w:pPr>
            <w:r>
              <w:tab/>
            </w:r>
            <w:r>
              <w:tab/>
              <w:t>LARGE_INTEGER end;</w:t>
            </w:r>
          </w:p>
          <w:p w14:paraId="6339F373" w14:textId="77777777" w:rsidR="006D48EB" w:rsidRDefault="006D48EB" w:rsidP="006D48EB">
            <w:pPr>
              <w:pStyle w:val="3-"/>
            </w:pPr>
            <w:r>
              <w:tab/>
            </w:r>
            <w:r>
              <w:tab/>
              <w:t>QueryPerformanceCounter(&amp;end);</w:t>
            </w:r>
          </w:p>
          <w:p w14:paraId="413D7604" w14:textId="77777777" w:rsidR="006D48EB" w:rsidRDefault="006D48EB" w:rsidP="006D48EB">
            <w:pPr>
              <w:pStyle w:val="3-"/>
            </w:pPr>
            <w:r>
              <w:tab/>
            </w:r>
            <w:r>
              <w:tab/>
              <w:t>float duration = static_cast&lt;float&gt;(static_cast&lt;double&gt;(end.QuadPart - begin.QuadPart) / static_cast&lt;double&gt;(freq.QuadPart));</w:t>
            </w:r>
          </w:p>
          <w:p w14:paraId="6DE55F3A" w14:textId="77777777" w:rsidR="006D48EB" w:rsidRDefault="006D48EB" w:rsidP="006D48EB">
            <w:pPr>
              <w:pStyle w:val="3-"/>
            </w:pPr>
            <w:r>
              <w:tab/>
            </w:r>
            <w:r>
              <w:tab/>
              <w:t>printf("Event * %d = %.6f sec\n", TEST_TIMES, duration);</w:t>
            </w:r>
          </w:p>
          <w:p w14:paraId="138323DE" w14:textId="77777777" w:rsidR="006D48EB" w:rsidRDefault="006D48EB" w:rsidP="006D48EB">
            <w:pPr>
              <w:pStyle w:val="3-"/>
            </w:pPr>
            <w:r>
              <w:tab/>
              <w:t>}</w:t>
            </w:r>
          </w:p>
          <w:p w14:paraId="2903AF6D" w14:textId="77777777" w:rsidR="006D48EB" w:rsidRDefault="006D48EB" w:rsidP="006D48EB">
            <w:pPr>
              <w:pStyle w:val="3-"/>
            </w:pPr>
          </w:p>
          <w:p w14:paraId="0D6DAFC8" w14:textId="77777777" w:rsidR="006D48EB" w:rsidRDefault="006D48EB" w:rsidP="006D48EB">
            <w:pPr>
              <w:pStyle w:val="3-"/>
            </w:pPr>
            <w:r>
              <w:rPr>
                <w:rFonts w:hint="eastAsia"/>
              </w:rPr>
              <w:tab/>
              <w:t>//イベント破棄</w:t>
            </w:r>
          </w:p>
          <w:p w14:paraId="43FD5490" w14:textId="77777777" w:rsidR="006D48EB" w:rsidRDefault="006D48EB" w:rsidP="006D48EB">
            <w:pPr>
              <w:pStyle w:val="3-"/>
            </w:pPr>
            <w:r>
              <w:tab/>
              <w:t>for (int i = 0; i &lt; FOLLOW_THREAD_MAX; ++i)</w:t>
            </w:r>
          </w:p>
          <w:p w14:paraId="68A1E809" w14:textId="77777777" w:rsidR="006D48EB" w:rsidRDefault="006D48EB" w:rsidP="006D48EB">
            <w:pPr>
              <w:pStyle w:val="3-"/>
            </w:pPr>
            <w:r>
              <w:tab/>
              <w:t>{</w:t>
            </w:r>
          </w:p>
          <w:p w14:paraId="264F854D" w14:textId="77777777" w:rsidR="006D48EB" w:rsidRDefault="006D48EB" w:rsidP="006D48EB">
            <w:pPr>
              <w:pStyle w:val="3-"/>
            </w:pPr>
            <w:r>
              <w:tab/>
            </w:r>
            <w:r>
              <w:tab/>
              <w:t>CloseHandle(s_hPriorEvent[i]);</w:t>
            </w:r>
          </w:p>
          <w:p w14:paraId="53B9A141" w14:textId="77777777" w:rsidR="006D48EB" w:rsidRDefault="006D48EB" w:rsidP="006D48EB">
            <w:pPr>
              <w:pStyle w:val="3-"/>
            </w:pPr>
            <w:r>
              <w:tab/>
            </w:r>
            <w:r>
              <w:tab/>
              <w:t>s_hPriorEvent[i] = INVALID_HANDLE_VALUE;</w:t>
            </w:r>
          </w:p>
          <w:p w14:paraId="136C22FE" w14:textId="77777777" w:rsidR="006D48EB" w:rsidRDefault="006D48EB" w:rsidP="006D48EB">
            <w:pPr>
              <w:pStyle w:val="3-"/>
            </w:pPr>
            <w:r>
              <w:tab/>
            </w:r>
            <w:r>
              <w:tab/>
              <w:t>CloseHandle(s_hFollowEvent[i]);</w:t>
            </w:r>
          </w:p>
          <w:p w14:paraId="36871EB9" w14:textId="77777777" w:rsidR="006D48EB" w:rsidRDefault="006D48EB" w:rsidP="006D48EB">
            <w:pPr>
              <w:pStyle w:val="3-"/>
            </w:pPr>
            <w:r>
              <w:tab/>
            </w:r>
            <w:r>
              <w:tab/>
              <w:t>s_hFollowEvent[i] = INVALID_HANDLE_VALUE;</w:t>
            </w:r>
          </w:p>
          <w:p w14:paraId="78B27EBD" w14:textId="77777777" w:rsidR="006D48EB" w:rsidRDefault="006D48EB" w:rsidP="006D48EB">
            <w:pPr>
              <w:pStyle w:val="3-"/>
            </w:pPr>
            <w:r>
              <w:tab/>
              <w:t>}</w:t>
            </w:r>
          </w:p>
          <w:p w14:paraId="72B50933" w14:textId="77777777" w:rsidR="006D48EB" w:rsidRDefault="006D48EB" w:rsidP="006D48EB">
            <w:pPr>
              <w:pStyle w:val="3-"/>
            </w:pPr>
          </w:p>
          <w:p w14:paraId="262EE323" w14:textId="77777777" w:rsidR="006D48EB" w:rsidRDefault="006D48EB" w:rsidP="006D48EB">
            <w:pPr>
              <w:pStyle w:val="3-"/>
            </w:pPr>
            <w:r>
              <w:tab/>
              <w:t>return EXIT_SUCCESS;</w:t>
            </w:r>
          </w:p>
          <w:p w14:paraId="6F4B9FB6" w14:textId="029056AA" w:rsidR="00971C80" w:rsidRPr="006D48EB" w:rsidRDefault="006D48EB" w:rsidP="006D48EB">
            <w:pPr>
              <w:pStyle w:val="3-"/>
            </w:pPr>
            <w:r>
              <w:t>}</w:t>
            </w:r>
          </w:p>
        </w:tc>
      </w:tr>
    </w:tbl>
    <w:p w14:paraId="4B5CFB0D"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874659">
        <w:tc>
          <w:tcPr>
            <w:tcW w:w="8494" w:type="dxa"/>
          </w:tcPr>
          <w:p w14:paraId="6A38376A" w14:textId="77777777" w:rsidR="006D48EB" w:rsidRPr="006D48EB" w:rsidRDefault="006D48EB" w:rsidP="006D48EB">
            <w:pPr>
              <w:pStyle w:val="3-"/>
              <w:rPr>
                <w:color w:val="auto"/>
              </w:rPr>
            </w:pPr>
            <w:r w:rsidRPr="006D48EB">
              <w:rPr>
                <w:rFonts w:hint="eastAsia"/>
                <w:color w:val="auto"/>
              </w:rPr>
              <w:t>- begin:(P)先行 -</w:t>
            </w:r>
          </w:p>
          <w:p w14:paraId="09B2D911" w14:textId="77777777" w:rsidR="006D48EB" w:rsidRPr="006D48EB" w:rsidRDefault="006D48EB" w:rsidP="006D48EB">
            <w:pPr>
              <w:pStyle w:val="3-"/>
              <w:rPr>
                <w:color w:val="auto"/>
              </w:rPr>
            </w:pPr>
            <w:r w:rsidRPr="006D48EB">
              <w:rPr>
                <w:rFonts w:hint="eastAsia"/>
                <w:color w:val="auto"/>
              </w:rPr>
              <w:t>- begin:(F)[2]後続03 -</w:t>
            </w:r>
          </w:p>
          <w:p w14:paraId="2D3E28CF" w14:textId="77777777" w:rsidR="006D48EB" w:rsidRPr="006D48EB" w:rsidRDefault="006D48EB" w:rsidP="006D48EB">
            <w:pPr>
              <w:pStyle w:val="3-"/>
              <w:rPr>
                <w:color w:val="auto"/>
              </w:rPr>
            </w:pPr>
            <w:r w:rsidRPr="006D48EB">
              <w:rPr>
                <w:rFonts w:hint="eastAsia"/>
                <w:color w:val="auto"/>
              </w:rPr>
              <w:t>- begin:(F)[1]後続02 -</w:t>
            </w:r>
          </w:p>
          <w:p w14:paraId="44B0598D" w14:textId="77777777" w:rsidR="006D48EB" w:rsidRPr="006D48EB" w:rsidRDefault="006D48EB" w:rsidP="006D48EB">
            <w:pPr>
              <w:pStyle w:val="3-"/>
              <w:rPr>
                <w:color w:val="auto"/>
              </w:rPr>
            </w:pPr>
            <w:r w:rsidRPr="006D48EB">
              <w:rPr>
                <w:rFonts w:hint="eastAsia"/>
                <w:color w:val="auto"/>
              </w:rPr>
              <w:t>- begin:(F)[0]後続01 -</w:t>
            </w:r>
          </w:p>
          <w:p w14:paraId="3C685395" w14:textId="77777777" w:rsidR="006D48EB" w:rsidRPr="006D48EB" w:rsidRDefault="006D48EB" w:rsidP="006D48EB">
            <w:pPr>
              <w:pStyle w:val="3-"/>
              <w:rPr>
                <w:color w:val="auto"/>
              </w:rPr>
            </w:pPr>
            <w:r w:rsidRPr="006D48EB">
              <w:rPr>
                <w:rFonts w:hint="eastAsia"/>
                <w:color w:val="auto"/>
              </w:rPr>
              <w:t>- begin:(F)[3]後続04 -</w:t>
            </w:r>
          </w:p>
          <w:p w14:paraId="095B6169" w14:textId="77777777" w:rsidR="006D48EB" w:rsidRPr="006D48EB" w:rsidRDefault="006D48EB" w:rsidP="006D48EB">
            <w:pPr>
              <w:pStyle w:val="3-"/>
              <w:rPr>
                <w:color w:val="auto"/>
              </w:rPr>
            </w:pPr>
            <w:r w:rsidRPr="006D48EB">
              <w:rPr>
                <w:rFonts w:hint="eastAsia"/>
                <w:color w:val="auto"/>
              </w:rPr>
              <w:t>- begin:(F)[4]後続05 -</w:t>
            </w:r>
          </w:p>
          <w:p w14:paraId="11B4AA4D" w14:textId="77777777" w:rsidR="006D48EB" w:rsidRPr="006D48EB" w:rsidRDefault="006D48EB" w:rsidP="006D48EB">
            <w:pPr>
              <w:pStyle w:val="3-"/>
              <w:rPr>
                <w:color w:val="auto"/>
              </w:rPr>
            </w:pPr>
            <w:r w:rsidRPr="006D48EB">
              <w:rPr>
                <w:rFonts w:hint="eastAsia"/>
                <w:color w:val="auto"/>
              </w:rPr>
              <w:t>(P)先行: [BEFORE] commonData=0, tlsData=0</w:t>
            </w:r>
          </w:p>
          <w:p w14:paraId="5AF60571" w14:textId="77777777" w:rsidR="006D48EB" w:rsidRPr="006D48EB" w:rsidRDefault="006D48EB" w:rsidP="006D48EB">
            <w:pPr>
              <w:pStyle w:val="3-"/>
              <w:rPr>
                <w:color w:val="auto"/>
              </w:rPr>
            </w:pPr>
            <w:r w:rsidRPr="006D48EB">
              <w:rPr>
                <w:rFonts w:hint="eastAsia"/>
                <w:color w:val="auto"/>
              </w:rPr>
              <w:t>(P)先行: [AFTER]  commonData=1, tlsData=1</w:t>
            </w:r>
          </w:p>
          <w:p w14:paraId="2B3BA61B" w14:textId="77777777" w:rsidR="006D48EB" w:rsidRPr="006D48EB" w:rsidRDefault="006D48EB" w:rsidP="006D48EB">
            <w:pPr>
              <w:pStyle w:val="3-"/>
              <w:rPr>
                <w:color w:val="auto"/>
              </w:rPr>
            </w:pPr>
            <w:r w:rsidRPr="006D48EB">
              <w:rPr>
                <w:rFonts w:hint="eastAsia"/>
                <w:color w:val="auto"/>
              </w:rPr>
              <w:t>(F)[0]後続01: [BEFORE] commonData=1, tlsData=0</w:t>
            </w:r>
          </w:p>
          <w:p w14:paraId="2A601C6C" w14:textId="77777777" w:rsidR="006D48EB" w:rsidRPr="006D48EB" w:rsidRDefault="006D48EB" w:rsidP="006D48EB">
            <w:pPr>
              <w:pStyle w:val="3-"/>
              <w:rPr>
                <w:color w:val="auto"/>
              </w:rPr>
            </w:pPr>
            <w:r w:rsidRPr="006D48EB">
              <w:rPr>
                <w:rFonts w:hint="eastAsia"/>
                <w:color w:val="auto"/>
              </w:rPr>
              <w:t>(F)[1]後続02: [BEFORE] commonData=1, tlsData=0</w:t>
            </w:r>
          </w:p>
          <w:p w14:paraId="442F2111" w14:textId="77777777" w:rsidR="006D48EB" w:rsidRPr="006D48EB" w:rsidRDefault="006D48EB" w:rsidP="006D48EB">
            <w:pPr>
              <w:pStyle w:val="3-"/>
              <w:rPr>
                <w:color w:val="auto"/>
              </w:rPr>
            </w:pPr>
            <w:r w:rsidRPr="006D48EB">
              <w:rPr>
                <w:rFonts w:hint="eastAsia"/>
                <w:color w:val="auto"/>
              </w:rPr>
              <w:t>(F)[2]後続03: [BEFORE] commonData=1, tlsData=0</w:t>
            </w:r>
          </w:p>
          <w:p w14:paraId="5F146E1A" w14:textId="77777777" w:rsidR="006D48EB" w:rsidRPr="006D48EB" w:rsidRDefault="006D48EB" w:rsidP="006D48EB">
            <w:pPr>
              <w:pStyle w:val="3-"/>
              <w:rPr>
                <w:color w:val="auto"/>
              </w:rPr>
            </w:pPr>
            <w:r w:rsidRPr="006D48EB">
              <w:rPr>
                <w:rFonts w:hint="eastAsia"/>
                <w:color w:val="auto"/>
              </w:rPr>
              <w:t>(F)[3]後続04: [BEFORE] commonData=1, tlsData=0</w:t>
            </w:r>
          </w:p>
          <w:p w14:paraId="2DD0CEFC" w14:textId="77777777" w:rsidR="006D48EB" w:rsidRPr="006D48EB" w:rsidRDefault="006D48EB" w:rsidP="006D48EB">
            <w:pPr>
              <w:pStyle w:val="3-"/>
              <w:rPr>
                <w:color w:val="auto"/>
              </w:rPr>
            </w:pPr>
            <w:r w:rsidRPr="006D48EB">
              <w:rPr>
                <w:rFonts w:hint="eastAsia"/>
                <w:color w:val="auto"/>
              </w:rPr>
              <w:t>(F)[4]後続05: [BEFORE] commonData=1, tlsData=0</w:t>
            </w:r>
          </w:p>
          <w:p w14:paraId="3EA176D5" w14:textId="77777777" w:rsidR="006D48EB" w:rsidRPr="006D48EB" w:rsidRDefault="006D48EB" w:rsidP="006D48EB">
            <w:pPr>
              <w:pStyle w:val="3-"/>
              <w:rPr>
                <w:color w:val="auto"/>
              </w:rPr>
            </w:pPr>
            <w:r w:rsidRPr="006D48EB">
              <w:rPr>
                <w:rFonts w:hint="eastAsia"/>
                <w:color w:val="auto"/>
              </w:rPr>
              <w:t>(F)[1]後続02: [AFTER]  commonData=1, tlsData=1</w:t>
            </w:r>
          </w:p>
          <w:p w14:paraId="5358A8B0" w14:textId="77777777" w:rsidR="006D48EB" w:rsidRPr="006D48EB" w:rsidRDefault="006D48EB" w:rsidP="006D48EB">
            <w:pPr>
              <w:pStyle w:val="3-"/>
              <w:rPr>
                <w:color w:val="auto"/>
              </w:rPr>
            </w:pPr>
            <w:r w:rsidRPr="006D48EB">
              <w:rPr>
                <w:rFonts w:hint="eastAsia"/>
                <w:color w:val="auto"/>
              </w:rPr>
              <w:t>(F)[2]後続03: [AFTER]  commonData=1, tlsData=1</w:t>
            </w:r>
          </w:p>
          <w:p w14:paraId="0B4C4394" w14:textId="77777777" w:rsidR="006D48EB" w:rsidRPr="006D48EB" w:rsidRDefault="006D48EB" w:rsidP="006D48EB">
            <w:pPr>
              <w:pStyle w:val="3-"/>
              <w:rPr>
                <w:color w:val="auto"/>
              </w:rPr>
            </w:pPr>
            <w:r w:rsidRPr="006D48EB">
              <w:rPr>
                <w:rFonts w:hint="eastAsia"/>
                <w:color w:val="auto"/>
              </w:rPr>
              <w:t>(F)[4]後続05: [AFTER]  commonData=1, tlsData=1</w:t>
            </w:r>
          </w:p>
          <w:p w14:paraId="07C93DDD" w14:textId="77777777" w:rsidR="006D48EB" w:rsidRPr="006D48EB" w:rsidRDefault="006D48EB" w:rsidP="006D48EB">
            <w:pPr>
              <w:pStyle w:val="3-"/>
              <w:rPr>
                <w:color w:val="auto"/>
              </w:rPr>
            </w:pPr>
            <w:r w:rsidRPr="006D48EB">
              <w:rPr>
                <w:rFonts w:hint="eastAsia"/>
                <w:color w:val="auto"/>
              </w:rPr>
              <w:t>(F)[3]後続04: [AFTER]  commonData=1, tlsData=1</w:t>
            </w:r>
          </w:p>
          <w:p w14:paraId="4E570A7F" w14:textId="77777777" w:rsidR="006D48EB" w:rsidRPr="006D48EB" w:rsidRDefault="006D48EB" w:rsidP="006D48EB">
            <w:pPr>
              <w:pStyle w:val="3-"/>
              <w:rPr>
                <w:color w:val="auto"/>
              </w:rPr>
            </w:pPr>
            <w:r w:rsidRPr="006D48EB">
              <w:rPr>
                <w:rFonts w:hint="eastAsia"/>
                <w:color w:val="auto"/>
              </w:rPr>
              <w:t>(F)[0]後続01: [AFTER]  commonData=1, tlsData=1</w:t>
            </w:r>
          </w:p>
          <w:p w14:paraId="7C3A815A" w14:textId="77777777" w:rsidR="006D48EB" w:rsidRPr="006D48EB" w:rsidRDefault="006D48EB" w:rsidP="006D48EB">
            <w:pPr>
              <w:pStyle w:val="3-"/>
              <w:rPr>
                <w:color w:val="auto"/>
              </w:rPr>
            </w:pPr>
            <w:r w:rsidRPr="006D48EB">
              <w:rPr>
                <w:rFonts w:hint="eastAsia"/>
                <w:color w:val="auto"/>
              </w:rPr>
              <w:t>(P)先行: [BEFORE] commonData=1, tlsData=1</w:t>
            </w:r>
          </w:p>
          <w:p w14:paraId="6B814404" w14:textId="77777777" w:rsidR="006D48EB" w:rsidRPr="006D48EB" w:rsidRDefault="006D48EB" w:rsidP="006D48EB">
            <w:pPr>
              <w:pStyle w:val="3-"/>
              <w:rPr>
                <w:color w:val="auto"/>
              </w:rPr>
            </w:pPr>
            <w:r w:rsidRPr="006D48EB">
              <w:rPr>
                <w:rFonts w:hint="eastAsia"/>
                <w:color w:val="auto"/>
              </w:rPr>
              <w:t>(P)先行: [AFTER]  commonData=2, tlsData=2</w:t>
            </w:r>
          </w:p>
          <w:p w14:paraId="591B4410" w14:textId="77777777" w:rsidR="006D48EB" w:rsidRPr="006D48EB" w:rsidRDefault="006D48EB" w:rsidP="006D48EB">
            <w:pPr>
              <w:pStyle w:val="3-"/>
              <w:rPr>
                <w:color w:val="auto"/>
              </w:rPr>
            </w:pPr>
            <w:r w:rsidRPr="006D48EB">
              <w:rPr>
                <w:rFonts w:hint="eastAsia"/>
                <w:color w:val="auto"/>
              </w:rPr>
              <w:t>(F)[0]後続01: [BEFORE] commonData=2, tlsData=1</w:t>
            </w:r>
          </w:p>
          <w:p w14:paraId="060F0856" w14:textId="77777777" w:rsidR="006D48EB" w:rsidRPr="006D48EB" w:rsidRDefault="006D48EB" w:rsidP="006D48EB">
            <w:pPr>
              <w:pStyle w:val="3-"/>
              <w:rPr>
                <w:color w:val="auto"/>
              </w:rPr>
            </w:pPr>
            <w:r w:rsidRPr="006D48EB">
              <w:rPr>
                <w:rFonts w:hint="eastAsia"/>
                <w:color w:val="auto"/>
              </w:rPr>
              <w:t>(F)[2]後続03: [BEFORE] commonData=2, tlsData=1</w:t>
            </w:r>
          </w:p>
          <w:p w14:paraId="09BF7BA6" w14:textId="77777777" w:rsidR="006D48EB" w:rsidRPr="006D48EB" w:rsidRDefault="006D48EB" w:rsidP="006D48EB">
            <w:pPr>
              <w:pStyle w:val="3-"/>
              <w:rPr>
                <w:color w:val="auto"/>
              </w:rPr>
            </w:pPr>
            <w:r w:rsidRPr="006D48EB">
              <w:rPr>
                <w:rFonts w:hint="eastAsia"/>
                <w:color w:val="auto"/>
              </w:rPr>
              <w:t>(F)[3]後続04: [BEFORE] commonData=2, tlsData=1</w:t>
            </w:r>
          </w:p>
          <w:p w14:paraId="11F74FD2" w14:textId="77777777" w:rsidR="006D48EB" w:rsidRPr="006D48EB" w:rsidRDefault="006D48EB" w:rsidP="006D48EB">
            <w:pPr>
              <w:pStyle w:val="3-"/>
              <w:rPr>
                <w:color w:val="auto"/>
              </w:rPr>
            </w:pPr>
            <w:r w:rsidRPr="006D48EB">
              <w:rPr>
                <w:rFonts w:hint="eastAsia"/>
                <w:color w:val="auto"/>
              </w:rPr>
              <w:t>(F)[1]後続02: [BEFORE] commonData=2, tlsData=1</w:t>
            </w:r>
          </w:p>
          <w:p w14:paraId="57BDEDD3" w14:textId="77777777" w:rsidR="006D48EB" w:rsidRPr="006D48EB" w:rsidRDefault="006D48EB" w:rsidP="006D48EB">
            <w:pPr>
              <w:pStyle w:val="3-"/>
              <w:rPr>
                <w:color w:val="auto"/>
              </w:rPr>
            </w:pPr>
            <w:r w:rsidRPr="006D48EB">
              <w:rPr>
                <w:rFonts w:hint="eastAsia"/>
                <w:color w:val="auto"/>
              </w:rPr>
              <w:t>(F)[4]後続05: [BEFORE] commonData=2, tlsData=1</w:t>
            </w:r>
          </w:p>
          <w:p w14:paraId="2C599CE2" w14:textId="77777777" w:rsidR="006D48EB" w:rsidRPr="006D48EB" w:rsidRDefault="006D48EB" w:rsidP="006D48EB">
            <w:pPr>
              <w:pStyle w:val="3-"/>
              <w:rPr>
                <w:color w:val="auto"/>
              </w:rPr>
            </w:pPr>
            <w:r w:rsidRPr="006D48EB">
              <w:rPr>
                <w:rFonts w:hint="eastAsia"/>
                <w:color w:val="auto"/>
              </w:rPr>
              <w:t>(F)[4]後続05: [AFTER]  commonData=2, tlsData=2</w:t>
            </w:r>
          </w:p>
          <w:p w14:paraId="04E44CCB" w14:textId="77777777" w:rsidR="006D48EB" w:rsidRPr="006D48EB" w:rsidRDefault="006D48EB" w:rsidP="006D48EB">
            <w:pPr>
              <w:pStyle w:val="3-"/>
              <w:rPr>
                <w:color w:val="auto"/>
              </w:rPr>
            </w:pPr>
            <w:r w:rsidRPr="006D48EB">
              <w:rPr>
                <w:rFonts w:hint="eastAsia"/>
                <w:color w:val="auto"/>
              </w:rPr>
              <w:t>(F)[1]後続02: [AFTER]  commonData=2, tlsData=2</w:t>
            </w:r>
          </w:p>
          <w:p w14:paraId="4562AE2F" w14:textId="77777777" w:rsidR="006D48EB" w:rsidRPr="006D48EB" w:rsidRDefault="006D48EB" w:rsidP="006D48EB">
            <w:pPr>
              <w:pStyle w:val="3-"/>
              <w:rPr>
                <w:color w:val="auto"/>
              </w:rPr>
            </w:pPr>
            <w:r w:rsidRPr="006D48EB">
              <w:rPr>
                <w:rFonts w:hint="eastAsia"/>
                <w:color w:val="auto"/>
              </w:rPr>
              <w:t>(F)[3]後続04: [AFTER]  commonData=2, tlsData=2</w:t>
            </w:r>
          </w:p>
          <w:p w14:paraId="75C121E1" w14:textId="77777777" w:rsidR="006D48EB" w:rsidRPr="006D48EB" w:rsidRDefault="006D48EB" w:rsidP="006D48EB">
            <w:pPr>
              <w:pStyle w:val="3-"/>
              <w:rPr>
                <w:color w:val="auto"/>
              </w:rPr>
            </w:pPr>
            <w:r w:rsidRPr="006D48EB">
              <w:rPr>
                <w:rFonts w:hint="eastAsia"/>
                <w:color w:val="auto"/>
              </w:rPr>
              <w:t>(F)[0]後続01: [AFTER]  commonData=2, tlsData=2</w:t>
            </w:r>
          </w:p>
          <w:p w14:paraId="0D3DA8A8" w14:textId="77777777" w:rsidR="006D48EB" w:rsidRPr="006D48EB" w:rsidRDefault="006D48EB" w:rsidP="006D48EB">
            <w:pPr>
              <w:pStyle w:val="3-"/>
              <w:rPr>
                <w:color w:val="auto"/>
              </w:rPr>
            </w:pPr>
            <w:r w:rsidRPr="006D48EB">
              <w:rPr>
                <w:rFonts w:hint="eastAsia"/>
                <w:color w:val="auto"/>
              </w:rPr>
              <w:t>(F)[2]後続03: [AFTER]  commonData=2, tlsData=2</w:t>
            </w:r>
          </w:p>
          <w:p w14:paraId="117BE883" w14:textId="77777777" w:rsidR="006D48EB" w:rsidRPr="006D48EB" w:rsidRDefault="006D48EB" w:rsidP="006D48EB">
            <w:pPr>
              <w:pStyle w:val="3-"/>
              <w:rPr>
                <w:color w:val="auto"/>
              </w:rPr>
            </w:pPr>
            <w:r w:rsidRPr="006D48EB">
              <w:rPr>
                <w:rFonts w:hint="eastAsia"/>
                <w:color w:val="auto"/>
              </w:rPr>
              <w:t>(P)先行: [BEFORE] commonData=2, tlsData=2</w:t>
            </w:r>
          </w:p>
          <w:p w14:paraId="599394E6" w14:textId="77777777" w:rsidR="006D48EB" w:rsidRPr="006D48EB" w:rsidRDefault="006D48EB" w:rsidP="006D48EB">
            <w:pPr>
              <w:pStyle w:val="3-"/>
              <w:rPr>
                <w:color w:val="auto"/>
              </w:rPr>
            </w:pPr>
            <w:r w:rsidRPr="006D48EB">
              <w:rPr>
                <w:rFonts w:hint="eastAsia"/>
                <w:color w:val="auto"/>
              </w:rPr>
              <w:t>(P)先行: [AFTER]  commonData=3, tlsData=3</w:t>
            </w:r>
          </w:p>
          <w:p w14:paraId="0DC414F3" w14:textId="77777777" w:rsidR="006D48EB" w:rsidRPr="006D48EB" w:rsidRDefault="006D48EB" w:rsidP="006D48EB">
            <w:pPr>
              <w:pStyle w:val="3-"/>
              <w:rPr>
                <w:color w:val="auto"/>
              </w:rPr>
            </w:pPr>
            <w:r w:rsidRPr="006D48EB">
              <w:rPr>
                <w:rFonts w:hint="eastAsia"/>
                <w:color w:val="auto"/>
              </w:rPr>
              <w:t>(F)[1]後続02: [BEFORE] commonData=3, tlsData=2</w:t>
            </w:r>
          </w:p>
          <w:p w14:paraId="36645624" w14:textId="77777777" w:rsidR="006D48EB" w:rsidRPr="006D48EB" w:rsidRDefault="006D48EB" w:rsidP="006D48EB">
            <w:pPr>
              <w:pStyle w:val="3-"/>
              <w:rPr>
                <w:color w:val="auto"/>
              </w:rPr>
            </w:pPr>
            <w:r w:rsidRPr="006D48EB">
              <w:rPr>
                <w:rFonts w:hint="eastAsia"/>
                <w:color w:val="auto"/>
              </w:rPr>
              <w:t>(F)[0]後続01: [BEFORE] commonData=3, tlsData=2</w:t>
            </w:r>
          </w:p>
          <w:p w14:paraId="42496ED5" w14:textId="77777777" w:rsidR="006D48EB" w:rsidRPr="006D48EB" w:rsidRDefault="006D48EB" w:rsidP="006D48EB">
            <w:pPr>
              <w:pStyle w:val="3-"/>
              <w:rPr>
                <w:color w:val="auto"/>
              </w:rPr>
            </w:pPr>
            <w:r w:rsidRPr="006D48EB">
              <w:rPr>
                <w:rFonts w:hint="eastAsia"/>
                <w:color w:val="auto"/>
              </w:rPr>
              <w:t>(F)[4]後続05: [BEFORE] commonData=3, tlsData=2</w:t>
            </w:r>
          </w:p>
          <w:p w14:paraId="162DAD5C" w14:textId="77777777" w:rsidR="006D48EB" w:rsidRPr="006D48EB" w:rsidRDefault="006D48EB" w:rsidP="006D48EB">
            <w:pPr>
              <w:pStyle w:val="3-"/>
              <w:rPr>
                <w:color w:val="auto"/>
              </w:rPr>
            </w:pPr>
            <w:r w:rsidRPr="006D48EB">
              <w:rPr>
                <w:rFonts w:hint="eastAsia"/>
                <w:color w:val="auto"/>
              </w:rPr>
              <w:t>(F)[3]後続04: [BEFORE] commonData=3, tlsData=2</w:t>
            </w:r>
          </w:p>
          <w:p w14:paraId="71605CF0" w14:textId="77777777" w:rsidR="006D48EB" w:rsidRPr="006D48EB" w:rsidRDefault="006D48EB" w:rsidP="006D48EB">
            <w:pPr>
              <w:pStyle w:val="3-"/>
              <w:rPr>
                <w:color w:val="auto"/>
              </w:rPr>
            </w:pPr>
            <w:r w:rsidRPr="006D48EB">
              <w:rPr>
                <w:rFonts w:hint="eastAsia"/>
                <w:color w:val="auto"/>
              </w:rPr>
              <w:t>(F)[2]後続03: [BEFORE] commonData=3, tlsData=2</w:t>
            </w:r>
          </w:p>
          <w:p w14:paraId="18DA5E13" w14:textId="77777777" w:rsidR="006D48EB" w:rsidRPr="006D48EB" w:rsidRDefault="006D48EB" w:rsidP="006D48EB">
            <w:pPr>
              <w:pStyle w:val="3-"/>
              <w:rPr>
                <w:color w:val="auto"/>
              </w:rPr>
            </w:pPr>
            <w:r w:rsidRPr="006D48EB">
              <w:rPr>
                <w:rFonts w:hint="eastAsia"/>
                <w:color w:val="auto"/>
              </w:rPr>
              <w:t>(F)[2]後続03: [AFTER]  commonData=3, tlsData=3</w:t>
            </w:r>
          </w:p>
          <w:p w14:paraId="0C57AE30" w14:textId="77777777" w:rsidR="006D48EB" w:rsidRPr="006D48EB" w:rsidRDefault="006D48EB" w:rsidP="006D48EB">
            <w:pPr>
              <w:pStyle w:val="3-"/>
              <w:rPr>
                <w:color w:val="auto"/>
              </w:rPr>
            </w:pPr>
            <w:r w:rsidRPr="006D48EB">
              <w:rPr>
                <w:rFonts w:hint="eastAsia"/>
                <w:color w:val="auto"/>
              </w:rPr>
              <w:t>(F)[4]後続05: [AFTER]  commonData=3, tlsData=3</w:t>
            </w:r>
          </w:p>
          <w:p w14:paraId="1AC20C28" w14:textId="77777777" w:rsidR="006D48EB" w:rsidRPr="006D48EB" w:rsidRDefault="006D48EB" w:rsidP="006D48EB">
            <w:pPr>
              <w:pStyle w:val="3-"/>
              <w:rPr>
                <w:color w:val="auto"/>
              </w:rPr>
            </w:pPr>
            <w:r w:rsidRPr="006D48EB">
              <w:rPr>
                <w:rFonts w:hint="eastAsia"/>
                <w:color w:val="auto"/>
              </w:rPr>
              <w:t>(F)[0]後続01: [AFTER]  commonData=3, tlsData=3</w:t>
            </w:r>
          </w:p>
          <w:p w14:paraId="21590E29" w14:textId="77777777" w:rsidR="006D48EB" w:rsidRPr="006D48EB" w:rsidRDefault="006D48EB" w:rsidP="006D48EB">
            <w:pPr>
              <w:pStyle w:val="3-"/>
              <w:rPr>
                <w:color w:val="auto"/>
              </w:rPr>
            </w:pPr>
            <w:r w:rsidRPr="006D48EB">
              <w:rPr>
                <w:rFonts w:hint="eastAsia"/>
                <w:color w:val="auto"/>
              </w:rPr>
              <w:t>(F)[1]後続02: [AFTER]  commonData=3, tlsData=3</w:t>
            </w:r>
          </w:p>
          <w:p w14:paraId="7080F423" w14:textId="77777777" w:rsidR="006D48EB" w:rsidRPr="006D48EB" w:rsidRDefault="006D48EB" w:rsidP="006D48EB">
            <w:pPr>
              <w:pStyle w:val="3-"/>
              <w:rPr>
                <w:color w:val="auto"/>
              </w:rPr>
            </w:pPr>
            <w:r w:rsidRPr="006D48EB">
              <w:rPr>
                <w:rFonts w:hint="eastAsia"/>
                <w:color w:val="auto"/>
              </w:rPr>
              <w:t>(F)[3]後続04: [AFTER]  commonData=3, tlsData=3</w:t>
            </w:r>
          </w:p>
          <w:p w14:paraId="1E22DA3A" w14:textId="77777777" w:rsidR="006D48EB" w:rsidRPr="006D48EB" w:rsidRDefault="006D48EB" w:rsidP="006D48EB">
            <w:pPr>
              <w:pStyle w:val="3-"/>
              <w:rPr>
                <w:color w:val="auto"/>
              </w:rPr>
            </w:pPr>
            <w:r w:rsidRPr="006D48EB">
              <w:rPr>
                <w:rFonts w:hint="eastAsia"/>
                <w:color w:val="auto"/>
              </w:rPr>
              <w:t>(P)先行: [QUIT]</w:t>
            </w:r>
          </w:p>
          <w:p w14:paraId="3A1AB21F" w14:textId="77777777" w:rsidR="006D48EB" w:rsidRPr="006D48EB" w:rsidRDefault="006D48EB" w:rsidP="006D48EB">
            <w:pPr>
              <w:pStyle w:val="3-"/>
              <w:rPr>
                <w:color w:val="auto"/>
              </w:rPr>
            </w:pPr>
            <w:r w:rsidRPr="006D48EB">
              <w:rPr>
                <w:rFonts w:hint="eastAsia"/>
                <w:color w:val="auto"/>
              </w:rPr>
              <w:t>(F)[1]後続02: [QUIT]</w:t>
            </w:r>
          </w:p>
          <w:p w14:paraId="2D301AF1" w14:textId="77777777" w:rsidR="006D48EB" w:rsidRPr="006D48EB" w:rsidRDefault="006D48EB" w:rsidP="006D48EB">
            <w:pPr>
              <w:pStyle w:val="3-"/>
              <w:rPr>
                <w:color w:val="auto"/>
              </w:rPr>
            </w:pPr>
            <w:r w:rsidRPr="006D48EB">
              <w:rPr>
                <w:rFonts w:hint="eastAsia"/>
                <w:color w:val="auto"/>
              </w:rPr>
              <w:t>(F)[2]後続03: [QUIT]</w:t>
            </w:r>
          </w:p>
          <w:p w14:paraId="29865490" w14:textId="77777777" w:rsidR="006D48EB" w:rsidRPr="006D48EB" w:rsidRDefault="006D48EB" w:rsidP="006D48EB">
            <w:pPr>
              <w:pStyle w:val="3-"/>
              <w:rPr>
                <w:color w:val="auto"/>
              </w:rPr>
            </w:pPr>
            <w:r w:rsidRPr="006D48EB">
              <w:rPr>
                <w:rFonts w:hint="eastAsia"/>
                <w:color w:val="auto"/>
              </w:rPr>
              <w:t>- end:(P)先行 -</w:t>
            </w:r>
          </w:p>
          <w:p w14:paraId="2166D6F4" w14:textId="77777777" w:rsidR="006D48EB" w:rsidRPr="006D48EB" w:rsidRDefault="006D48EB" w:rsidP="006D48EB">
            <w:pPr>
              <w:pStyle w:val="3-"/>
              <w:rPr>
                <w:color w:val="auto"/>
              </w:rPr>
            </w:pPr>
            <w:r w:rsidRPr="006D48EB">
              <w:rPr>
                <w:rFonts w:hint="eastAsia"/>
                <w:color w:val="auto"/>
              </w:rPr>
              <w:t>- end:(F)[2]後続03 -</w:t>
            </w:r>
          </w:p>
          <w:p w14:paraId="015122CA" w14:textId="77777777" w:rsidR="006D48EB" w:rsidRPr="006D48EB" w:rsidRDefault="006D48EB" w:rsidP="006D48EB">
            <w:pPr>
              <w:pStyle w:val="3-"/>
              <w:rPr>
                <w:color w:val="auto"/>
              </w:rPr>
            </w:pPr>
            <w:r w:rsidRPr="006D48EB">
              <w:rPr>
                <w:rFonts w:hint="eastAsia"/>
                <w:color w:val="auto"/>
              </w:rPr>
              <w:t>(F)[4]後続05: [QUIT]</w:t>
            </w:r>
          </w:p>
          <w:p w14:paraId="20B05230" w14:textId="77777777" w:rsidR="006D48EB" w:rsidRPr="006D48EB" w:rsidRDefault="006D48EB" w:rsidP="006D48EB">
            <w:pPr>
              <w:pStyle w:val="3-"/>
              <w:rPr>
                <w:color w:val="auto"/>
              </w:rPr>
            </w:pPr>
            <w:r w:rsidRPr="006D48EB">
              <w:rPr>
                <w:rFonts w:hint="eastAsia"/>
                <w:color w:val="auto"/>
              </w:rPr>
              <w:t>(F)[0]後続01: [QUIT]</w:t>
            </w:r>
          </w:p>
          <w:p w14:paraId="274DB4C3" w14:textId="77777777" w:rsidR="006D48EB" w:rsidRPr="006D48EB" w:rsidRDefault="006D48EB" w:rsidP="006D48EB">
            <w:pPr>
              <w:pStyle w:val="3-"/>
              <w:rPr>
                <w:color w:val="auto"/>
              </w:rPr>
            </w:pPr>
            <w:r w:rsidRPr="006D48EB">
              <w:rPr>
                <w:rFonts w:hint="eastAsia"/>
                <w:color w:val="auto"/>
              </w:rPr>
              <w:t>(F)[3]後続04: [QUIT]</w:t>
            </w:r>
          </w:p>
          <w:p w14:paraId="6B1C5A17" w14:textId="77777777" w:rsidR="006D48EB" w:rsidRPr="006D48EB" w:rsidRDefault="006D48EB" w:rsidP="006D48EB">
            <w:pPr>
              <w:pStyle w:val="3-"/>
              <w:rPr>
                <w:color w:val="auto"/>
              </w:rPr>
            </w:pPr>
            <w:r w:rsidRPr="006D48EB">
              <w:rPr>
                <w:rFonts w:hint="eastAsia"/>
                <w:color w:val="auto"/>
              </w:rPr>
              <w:t>- end:(F)[0]後続01 -</w:t>
            </w:r>
          </w:p>
          <w:p w14:paraId="39B92439" w14:textId="77777777" w:rsidR="006D48EB" w:rsidRPr="006D48EB" w:rsidRDefault="006D48EB" w:rsidP="006D48EB">
            <w:pPr>
              <w:pStyle w:val="3-"/>
              <w:rPr>
                <w:color w:val="auto"/>
              </w:rPr>
            </w:pPr>
            <w:r w:rsidRPr="006D48EB">
              <w:rPr>
                <w:rFonts w:hint="eastAsia"/>
                <w:color w:val="auto"/>
              </w:rPr>
              <w:t>- end:(F)[3]後続04 -</w:t>
            </w:r>
          </w:p>
          <w:p w14:paraId="0EAF6452" w14:textId="77777777" w:rsidR="006D48EB" w:rsidRPr="006D48EB" w:rsidRDefault="006D48EB" w:rsidP="006D48EB">
            <w:pPr>
              <w:pStyle w:val="3-"/>
              <w:rPr>
                <w:color w:val="auto"/>
              </w:rPr>
            </w:pPr>
            <w:r w:rsidRPr="006D48EB">
              <w:rPr>
                <w:rFonts w:hint="eastAsia"/>
                <w:color w:val="auto"/>
              </w:rPr>
              <w:t>- end:(F)[4]後続05 -</w:t>
            </w:r>
          </w:p>
          <w:p w14:paraId="79A84772" w14:textId="77777777" w:rsidR="006D48EB" w:rsidRPr="006D48EB" w:rsidRDefault="006D48EB" w:rsidP="006D48EB">
            <w:pPr>
              <w:pStyle w:val="3-"/>
              <w:rPr>
                <w:color w:val="auto"/>
              </w:rPr>
            </w:pPr>
            <w:r w:rsidRPr="006D48EB">
              <w:rPr>
                <w:rFonts w:hint="eastAsia"/>
                <w:color w:val="auto"/>
              </w:rPr>
              <w:t>- end:(F)[1]後続02 -</w:t>
            </w:r>
          </w:p>
          <w:p w14:paraId="4917F14C" w14:textId="47C9E051" w:rsidR="00971C80" w:rsidRPr="00DD51B6" w:rsidRDefault="006D48EB" w:rsidP="006D48EB">
            <w:pPr>
              <w:pStyle w:val="3-"/>
            </w:pPr>
            <w:r w:rsidRPr="006D48EB">
              <w:rPr>
                <w:color w:val="auto"/>
              </w:rPr>
              <w:t>Event * 10000000 = 2.102039 sec</w:t>
            </w:r>
          </w:p>
        </w:tc>
      </w:tr>
    </w:tbl>
    <w:p w14:paraId="114A0D06" w14:textId="3892DEA8" w:rsidR="0036070F" w:rsidRDefault="0036070F" w:rsidP="0036070F">
      <w:pPr>
        <w:pStyle w:val="3"/>
      </w:pPr>
      <w:bookmarkStart w:id="131" w:name="_Toc378808483"/>
      <w:r>
        <w:rPr>
          <w:rFonts w:hint="eastAsia"/>
        </w:rPr>
        <w:t>Win32API</w:t>
      </w:r>
      <w:r>
        <w:rPr>
          <w:rFonts w:hint="eastAsia"/>
        </w:rPr>
        <w:t>版（名前付き）</w:t>
      </w:r>
      <w:bookmarkEnd w:id="131"/>
    </w:p>
    <w:p w14:paraId="041B1291" w14:textId="79FE9ACF" w:rsidR="00D4166A" w:rsidRDefault="00D4166A" w:rsidP="00D4166A">
      <w:pPr>
        <w:pStyle w:val="aa"/>
        <w:ind w:left="447" w:firstLine="283"/>
      </w:pPr>
      <w:r>
        <w:t>Win32</w:t>
      </w:r>
      <w:r>
        <w:t>版の名前付き</w:t>
      </w:r>
      <w:r>
        <w:rPr>
          <w:rFonts w:hint="eastAsia"/>
        </w:rPr>
        <w:t>イベント</w:t>
      </w:r>
      <w:r>
        <w:t>。</w:t>
      </w:r>
    </w:p>
    <w:p w14:paraId="1DA3E5F2" w14:textId="7E121415" w:rsidR="00D4166A" w:rsidRDefault="00D4166A" w:rsidP="00D4166A">
      <w:pPr>
        <w:pStyle w:val="aa"/>
        <w:ind w:left="447" w:firstLine="283"/>
      </w:pPr>
      <w:r>
        <w:t>基本的には名前無し</w:t>
      </w:r>
      <w:r>
        <w:rPr>
          <w:rFonts w:hint="eastAsia"/>
        </w:rPr>
        <w:t>イベント</w:t>
      </w:r>
      <w:r>
        <w:t>と変わらないが、プロセス間での排他制御や、スレッ</w:t>
      </w:r>
      <w:r>
        <w:lastRenderedPageBreak/>
        <w:t>ドごとに</w:t>
      </w:r>
      <w:r>
        <w:rPr>
          <w:rFonts w:hint="eastAsia"/>
        </w:rPr>
        <w:t>イベント</w:t>
      </w:r>
      <w:r>
        <w:t>のアクセス権を変えたい場合に使用する。</w:t>
      </w:r>
      <w:r>
        <w:rPr>
          <w:rFonts w:hint="eastAsia"/>
        </w:rPr>
        <w:t>これにより、待ち受け専用のスレッドが誤って通知（シグナル状態化）することを防ぐことができる。</w:t>
      </w:r>
    </w:p>
    <w:p w14:paraId="33B94144" w14:textId="733173A0" w:rsidR="00D4166A" w:rsidRDefault="00D4166A" w:rsidP="00D4166A">
      <w:pPr>
        <w:pStyle w:val="aa"/>
        <w:keepNext/>
        <w:widowControl/>
        <w:spacing w:beforeLines="50" w:before="180"/>
        <w:ind w:leftChars="203" w:left="447" w:hangingChars="10" w:hanging="21"/>
      </w:pPr>
      <w:r>
        <w:t>Win32API</w:t>
      </w:r>
      <w:r>
        <w:rPr>
          <w:rFonts w:hint="eastAsia"/>
        </w:rPr>
        <w:t>版名前付きイベントのサンプル：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874659">
        <w:tc>
          <w:tcPr>
            <w:tcW w:w="8494" w:type="dxa"/>
          </w:tcPr>
          <w:p w14:paraId="194AE14B" w14:textId="77777777" w:rsidR="006D48EB" w:rsidRDefault="006D48EB" w:rsidP="006D48EB">
            <w:pPr>
              <w:pStyle w:val="3-"/>
            </w:pPr>
            <w:r>
              <w:t>#include &lt;stdio.h&gt;</w:t>
            </w:r>
          </w:p>
          <w:p w14:paraId="68B1BB0F" w14:textId="77777777" w:rsidR="006D48EB" w:rsidRDefault="006D48EB" w:rsidP="006D48EB">
            <w:pPr>
              <w:pStyle w:val="3-"/>
            </w:pPr>
            <w:r>
              <w:t>#include &lt;stdlib.h&gt;</w:t>
            </w:r>
          </w:p>
          <w:p w14:paraId="05620CDD" w14:textId="77777777" w:rsidR="006D48EB" w:rsidRDefault="006D48EB" w:rsidP="006D48EB">
            <w:pPr>
              <w:pStyle w:val="3-"/>
            </w:pPr>
          </w:p>
          <w:p w14:paraId="1D9428AB" w14:textId="77777777" w:rsidR="006D48EB" w:rsidRDefault="006D48EB" w:rsidP="006D48EB">
            <w:pPr>
              <w:pStyle w:val="3-"/>
            </w:pPr>
            <w:r>
              <w:t>#include &lt;Windows.h&gt;</w:t>
            </w:r>
          </w:p>
          <w:p w14:paraId="57E8EC4E" w14:textId="77777777" w:rsidR="006D48EB" w:rsidRDefault="006D48EB" w:rsidP="006D48EB">
            <w:pPr>
              <w:pStyle w:val="3-"/>
            </w:pPr>
            <w:r>
              <w:t>#include &lt;Process.h&gt;</w:t>
            </w:r>
          </w:p>
          <w:p w14:paraId="1DBE516B" w14:textId="77777777" w:rsidR="006D48EB" w:rsidRDefault="006D48EB" w:rsidP="006D48EB">
            <w:pPr>
              <w:pStyle w:val="3-"/>
            </w:pPr>
          </w:p>
          <w:p w14:paraId="29462A9F" w14:textId="77777777" w:rsidR="006D48EB" w:rsidRDefault="006D48EB" w:rsidP="006D48EB">
            <w:pPr>
              <w:pStyle w:val="3-"/>
            </w:pPr>
            <w:r>
              <w:rPr>
                <w:rFonts w:hint="eastAsia"/>
              </w:rPr>
              <w:t>//スレッド情報</w:t>
            </w:r>
          </w:p>
          <w:p w14:paraId="03DDEACF" w14:textId="77777777" w:rsidR="006D48EB" w:rsidRDefault="006D48EB" w:rsidP="006D48EB">
            <w:pPr>
              <w:pStyle w:val="3-"/>
            </w:pPr>
            <w:r>
              <w:rPr>
                <w:rFonts w:hint="eastAsia"/>
              </w:rPr>
              <w:t>static const int FOLLOW_THREAD_MAX = 10;          //後続スレッド最大数</w:t>
            </w:r>
          </w:p>
          <w:p w14:paraId="7385C0E4" w14:textId="77777777" w:rsidR="006D48EB" w:rsidRDefault="006D48EB" w:rsidP="006D48EB">
            <w:pPr>
              <w:pStyle w:val="3-"/>
            </w:pPr>
            <w:r>
              <w:rPr>
                <w:rFonts w:hint="eastAsia"/>
              </w:rPr>
              <w:t>static volatile LONG s_followThreadNum = 0;       //後続スレッド数</w:t>
            </w:r>
          </w:p>
          <w:p w14:paraId="6D45E5C8" w14:textId="77777777" w:rsidR="006D48EB" w:rsidRDefault="006D48EB" w:rsidP="006D48EB">
            <w:pPr>
              <w:pStyle w:val="3-"/>
            </w:pPr>
            <w:r>
              <w:rPr>
                <w:rFonts w:hint="eastAsia"/>
              </w:rPr>
              <w:t>static volatile LONG s_followThreadNo = 0;        //後続スレッド番号発番用</w:t>
            </w:r>
          </w:p>
          <w:p w14:paraId="2D8D2CB5" w14:textId="77777777" w:rsidR="006D48EB" w:rsidRDefault="006D48EB" w:rsidP="006D48EB">
            <w:pPr>
              <w:pStyle w:val="3-"/>
            </w:pPr>
            <w:r>
              <w:rPr>
                <w:rFonts w:hint="eastAsia"/>
              </w:rPr>
              <w:t>static volatile bool s_IsQuirProiorThread = false;//先行スレッド終了フラグ</w:t>
            </w:r>
          </w:p>
          <w:p w14:paraId="1BF8E9C2" w14:textId="77777777" w:rsidR="006D48EB" w:rsidRDefault="006D48EB" w:rsidP="006D48EB">
            <w:pPr>
              <w:pStyle w:val="3-"/>
            </w:pPr>
          </w:p>
          <w:p w14:paraId="372C6E53" w14:textId="77777777" w:rsidR="006D48EB" w:rsidRDefault="006D48EB" w:rsidP="006D48EB">
            <w:pPr>
              <w:pStyle w:val="3-"/>
            </w:pPr>
            <w:r>
              <w:rPr>
                <w:rFonts w:hint="eastAsia"/>
              </w:rPr>
              <w:t>//イベント名</w:t>
            </w:r>
          </w:p>
          <w:p w14:paraId="3E913E7E" w14:textId="77777777" w:rsidR="006D48EB" w:rsidRDefault="006D48EB" w:rsidP="006D48EB">
            <w:pPr>
              <w:pStyle w:val="3-"/>
            </w:pPr>
            <w:r>
              <w:rPr>
                <w:rFonts w:hint="eastAsia"/>
              </w:rPr>
              <w:t>static const char* PRIOR_EVENT_NAME[FOLLOW_THREAD_MAX] =  //先行スレッド処理完了イベント</w:t>
            </w:r>
          </w:p>
          <w:p w14:paraId="65174788" w14:textId="77777777" w:rsidR="006D48EB" w:rsidRDefault="006D48EB" w:rsidP="006D48EB">
            <w:pPr>
              <w:pStyle w:val="3-"/>
            </w:pPr>
            <w:r>
              <w:t>{</w:t>
            </w:r>
          </w:p>
          <w:p w14:paraId="49200B7D" w14:textId="77777777" w:rsidR="006D48EB" w:rsidRDefault="006D48EB" w:rsidP="006D48EB">
            <w:pPr>
              <w:pStyle w:val="3-"/>
            </w:pPr>
            <w:r>
              <w:tab/>
              <w:t>"Prior Event 01",</w:t>
            </w:r>
          </w:p>
          <w:p w14:paraId="6D65A781" w14:textId="77777777" w:rsidR="006D48EB" w:rsidRDefault="006D48EB" w:rsidP="006D48EB">
            <w:pPr>
              <w:pStyle w:val="3-"/>
            </w:pPr>
            <w:r>
              <w:tab/>
              <w:t>"Prior Event 02",</w:t>
            </w:r>
          </w:p>
          <w:p w14:paraId="6FD7EBAF" w14:textId="77777777" w:rsidR="006D48EB" w:rsidRDefault="006D48EB" w:rsidP="006D48EB">
            <w:pPr>
              <w:pStyle w:val="3-"/>
            </w:pPr>
            <w:r>
              <w:tab/>
              <w:t>"Prior Event 03",</w:t>
            </w:r>
          </w:p>
          <w:p w14:paraId="49798119" w14:textId="77777777" w:rsidR="006D48EB" w:rsidRDefault="006D48EB" w:rsidP="006D48EB">
            <w:pPr>
              <w:pStyle w:val="3-"/>
            </w:pPr>
            <w:r>
              <w:tab/>
              <w:t>"Prior Event 04",</w:t>
            </w:r>
          </w:p>
          <w:p w14:paraId="555A84E8" w14:textId="77777777" w:rsidR="006D48EB" w:rsidRDefault="006D48EB" w:rsidP="006D48EB">
            <w:pPr>
              <w:pStyle w:val="3-"/>
            </w:pPr>
            <w:r>
              <w:tab/>
              <w:t>"Prior Event 05",</w:t>
            </w:r>
          </w:p>
          <w:p w14:paraId="0CA9968B" w14:textId="77777777" w:rsidR="006D48EB" w:rsidRDefault="006D48EB" w:rsidP="006D48EB">
            <w:pPr>
              <w:pStyle w:val="3-"/>
            </w:pPr>
            <w:r>
              <w:tab/>
              <w:t>"Prior Event 06",</w:t>
            </w:r>
          </w:p>
          <w:p w14:paraId="6101194D" w14:textId="77777777" w:rsidR="006D48EB" w:rsidRDefault="006D48EB" w:rsidP="006D48EB">
            <w:pPr>
              <w:pStyle w:val="3-"/>
            </w:pPr>
            <w:r>
              <w:tab/>
              <w:t>"Prior Event 07",</w:t>
            </w:r>
          </w:p>
          <w:p w14:paraId="023491C4" w14:textId="77777777" w:rsidR="006D48EB" w:rsidRDefault="006D48EB" w:rsidP="006D48EB">
            <w:pPr>
              <w:pStyle w:val="3-"/>
            </w:pPr>
            <w:r>
              <w:tab/>
              <w:t>"Prior Event 08",</w:t>
            </w:r>
          </w:p>
          <w:p w14:paraId="35C8CA2B" w14:textId="77777777" w:rsidR="006D48EB" w:rsidRDefault="006D48EB" w:rsidP="006D48EB">
            <w:pPr>
              <w:pStyle w:val="3-"/>
            </w:pPr>
            <w:r>
              <w:tab/>
              <w:t>"Prior Event 09",</w:t>
            </w:r>
          </w:p>
          <w:p w14:paraId="7300B5C7" w14:textId="77777777" w:rsidR="006D48EB" w:rsidRDefault="006D48EB" w:rsidP="006D48EB">
            <w:pPr>
              <w:pStyle w:val="3-"/>
            </w:pPr>
            <w:r>
              <w:tab/>
              <w:t>"Prior Event 10",</w:t>
            </w:r>
          </w:p>
          <w:p w14:paraId="7D4A822F" w14:textId="77777777" w:rsidR="006D48EB" w:rsidRDefault="006D48EB" w:rsidP="006D48EB">
            <w:pPr>
              <w:pStyle w:val="3-"/>
            </w:pPr>
            <w:r>
              <w:t>};</w:t>
            </w:r>
          </w:p>
          <w:p w14:paraId="2E713EAF" w14:textId="77777777" w:rsidR="006D48EB" w:rsidRDefault="006D48EB" w:rsidP="006D48EB">
            <w:pPr>
              <w:pStyle w:val="3-"/>
            </w:pPr>
            <w:r>
              <w:rPr>
                <w:rFonts w:hint="eastAsia"/>
              </w:rPr>
              <w:t>static const char* FOLLOW_EVENT_NAME[FOLLOW_THREAD_MAX] =//後続スレッド処理完了イベント</w:t>
            </w:r>
          </w:p>
          <w:p w14:paraId="497E91EC" w14:textId="77777777" w:rsidR="006D48EB" w:rsidRDefault="006D48EB" w:rsidP="006D48EB">
            <w:pPr>
              <w:pStyle w:val="3-"/>
            </w:pPr>
            <w:r>
              <w:t>{</w:t>
            </w:r>
          </w:p>
          <w:p w14:paraId="17B0D61D" w14:textId="77777777" w:rsidR="006D48EB" w:rsidRDefault="006D48EB" w:rsidP="006D48EB">
            <w:pPr>
              <w:pStyle w:val="3-"/>
            </w:pPr>
            <w:r>
              <w:tab/>
              <w:t>"Follow Event 01",</w:t>
            </w:r>
          </w:p>
          <w:p w14:paraId="7612E608" w14:textId="77777777" w:rsidR="006D48EB" w:rsidRDefault="006D48EB" w:rsidP="006D48EB">
            <w:pPr>
              <w:pStyle w:val="3-"/>
            </w:pPr>
            <w:r>
              <w:tab/>
              <w:t>"Follow Event 02",</w:t>
            </w:r>
          </w:p>
          <w:p w14:paraId="4E0FB665" w14:textId="77777777" w:rsidR="006D48EB" w:rsidRDefault="006D48EB" w:rsidP="006D48EB">
            <w:pPr>
              <w:pStyle w:val="3-"/>
            </w:pPr>
            <w:r>
              <w:tab/>
              <w:t>"Follow Event 03",</w:t>
            </w:r>
          </w:p>
          <w:p w14:paraId="4BD51356" w14:textId="77777777" w:rsidR="006D48EB" w:rsidRDefault="006D48EB" w:rsidP="006D48EB">
            <w:pPr>
              <w:pStyle w:val="3-"/>
            </w:pPr>
            <w:r>
              <w:tab/>
              <w:t>"Follow Event 04",</w:t>
            </w:r>
          </w:p>
          <w:p w14:paraId="4853B17E" w14:textId="77777777" w:rsidR="006D48EB" w:rsidRDefault="006D48EB" w:rsidP="006D48EB">
            <w:pPr>
              <w:pStyle w:val="3-"/>
            </w:pPr>
            <w:r>
              <w:tab/>
              <w:t>"Follow Event 05",</w:t>
            </w:r>
          </w:p>
          <w:p w14:paraId="4DCD1427" w14:textId="77777777" w:rsidR="006D48EB" w:rsidRDefault="006D48EB" w:rsidP="006D48EB">
            <w:pPr>
              <w:pStyle w:val="3-"/>
            </w:pPr>
            <w:r>
              <w:tab/>
              <w:t>"Follow Event 06",</w:t>
            </w:r>
          </w:p>
          <w:p w14:paraId="4F8AECCA" w14:textId="77777777" w:rsidR="006D48EB" w:rsidRDefault="006D48EB" w:rsidP="006D48EB">
            <w:pPr>
              <w:pStyle w:val="3-"/>
            </w:pPr>
            <w:r>
              <w:tab/>
              <w:t>"Follow Event 07",</w:t>
            </w:r>
          </w:p>
          <w:p w14:paraId="1FAAEC4F" w14:textId="77777777" w:rsidR="006D48EB" w:rsidRDefault="006D48EB" w:rsidP="006D48EB">
            <w:pPr>
              <w:pStyle w:val="3-"/>
            </w:pPr>
            <w:r>
              <w:tab/>
              <w:t>"Follow Event 08",</w:t>
            </w:r>
          </w:p>
          <w:p w14:paraId="7B384DE4" w14:textId="77777777" w:rsidR="006D48EB" w:rsidRDefault="006D48EB" w:rsidP="006D48EB">
            <w:pPr>
              <w:pStyle w:val="3-"/>
            </w:pPr>
            <w:r>
              <w:tab/>
              <w:t>"Follow Event 09",</w:t>
            </w:r>
          </w:p>
          <w:p w14:paraId="3A1110B3" w14:textId="77777777" w:rsidR="006D48EB" w:rsidRDefault="006D48EB" w:rsidP="006D48EB">
            <w:pPr>
              <w:pStyle w:val="3-"/>
            </w:pPr>
            <w:r>
              <w:tab/>
              <w:t>"Follow Event 10",</w:t>
            </w:r>
          </w:p>
          <w:p w14:paraId="3BBA7A05" w14:textId="77777777" w:rsidR="006D48EB" w:rsidRDefault="006D48EB" w:rsidP="006D48EB">
            <w:pPr>
              <w:pStyle w:val="3-"/>
            </w:pPr>
            <w:r>
              <w:t>};</w:t>
            </w:r>
          </w:p>
          <w:p w14:paraId="7BE7E73B" w14:textId="77777777" w:rsidR="006D48EB" w:rsidRDefault="006D48EB" w:rsidP="006D48EB">
            <w:pPr>
              <w:pStyle w:val="3-"/>
            </w:pPr>
          </w:p>
          <w:p w14:paraId="0A9EC556" w14:textId="77777777" w:rsidR="006D48EB" w:rsidRDefault="006D48EB" w:rsidP="006D48EB">
            <w:pPr>
              <w:pStyle w:val="3-"/>
            </w:pPr>
            <w:r>
              <w:rPr>
                <w:rFonts w:hint="eastAsia"/>
              </w:rPr>
              <w:t>//共有データ</w:t>
            </w:r>
          </w:p>
          <w:p w14:paraId="0805344F" w14:textId="77777777" w:rsidR="006D48EB" w:rsidRDefault="006D48EB" w:rsidP="006D48EB">
            <w:pPr>
              <w:pStyle w:val="3-"/>
            </w:pPr>
            <w:r>
              <w:t>static int s_commonData = 0;</w:t>
            </w:r>
          </w:p>
          <w:p w14:paraId="4AB479CA" w14:textId="77777777" w:rsidR="006D48EB" w:rsidRDefault="006D48EB" w:rsidP="006D48EB">
            <w:pPr>
              <w:pStyle w:val="3-"/>
            </w:pPr>
          </w:p>
          <w:p w14:paraId="08B111FA" w14:textId="77777777" w:rsidR="006D48EB" w:rsidRDefault="006D48EB" w:rsidP="006D48EB">
            <w:pPr>
              <w:pStyle w:val="3-"/>
            </w:pPr>
            <w:r>
              <w:rPr>
                <w:rFonts w:hint="eastAsia"/>
              </w:rPr>
              <w:t>//スレッド固有データ</w:t>
            </w:r>
          </w:p>
          <w:p w14:paraId="0C0B6443" w14:textId="77777777" w:rsidR="006D48EB" w:rsidRDefault="006D48EB" w:rsidP="006D48EB">
            <w:pPr>
              <w:pStyle w:val="3-"/>
            </w:pPr>
            <w:r>
              <w:t>__declspec(thread) int s_tlsData = 0;</w:t>
            </w:r>
          </w:p>
          <w:p w14:paraId="2C1219E9" w14:textId="77777777" w:rsidR="006D48EB" w:rsidRDefault="006D48EB" w:rsidP="006D48EB">
            <w:pPr>
              <w:pStyle w:val="3-"/>
            </w:pPr>
          </w:p>
          <w:p w14:paraId="4D78C2A1" w14:textId="77777777" w:rsidR="006D48EB" w:rsidRDefault="006D48EB" w:rsidP="006D48EB">
            <w:pPr>
              <w:pStyle w:val="3-"/>
            </w:pPr>
            <w:r>
              <w:rPr>
                <w:rFonts w:hint="eastAsia"/>
              </w:rPr>
              <w:t>//【処理説明】</w:t>
            </w:r>
          </w:p>
          <w:p w14:paraId="2CCF832A" w14:textId="77777777" w:rsidR="006D48EB" w:rsidRDefault="006D48EB" w:rsidP="006D48EB">
            <w:pPr>
              <w:pStyle w:val="3-"/>
            </w:pPr>
            <w:r>
              <w:rPr>
                <w:rFonts w:hint="eastAsia"/>
              </w:rPr>
              <w:t>//先行スレッドが共有データを作成し、それが完了したら</w:t>
            </w:r>
          </w:p>
          <w:p w14:paraId="2FE7B295" w14:textId="77777777" w:rsidR="006D48EB" w:rsidRDefault="006D48EB" w:rsidP="006D48EB">
            <w:pPr>
              <w:pStyle w:val="3-"/>
            </w:pPr>
            <w:r>
              <w:rPr>
                <w:rFonts w:hint="eastAsia"/>
              </w:rPr>
              <w:t>//複数の後続スレッドがスタート。</w:t>
            </w:r>
          </w:p>
          <w:p w14:paraId="66BACD2D" w14:textId="77777777" w:rsidR="006D48EB" w:rsidRDefault="006D48EB" w:rsidP="006D48EB">
            <w:pPr>
              <w:pStyle w:val="3-"/>
            </w:pPr>
            <w:r>
              <w:rPr>
                <w:rFonts w:hint="eastAsia"/>
              </w:rPr>
              <w:t>//後続スレッドは共有データを読み込むだけのため、並列で動作。</w:t>
            </w:r>
          </w:p>
          <w:p w14:paraId="275E2964" w14:textId="77777777" w:rsidR="006D48EB" w:rsidRDefault="006D48EB" w:rsidP="006D48EB">
            <w:pPr>
              <w:pStyle w:val="3-"/>
            </w:pPr>
            <w:r>
              <w:rPr>
                <w:rFonts w:hint="eastAsia"/>
              </w:rPr>
              <w:t>//後続スレッドの処理が全て完了したら、また先行スレッドが稼働。</w:t>
            </w:r>
          </w:p>
          <w:p w14:paraId="6266A656" w14:textId="77777777" w:rsidR="006D48EB" w:rsidRDefault="006D48EB" w:rsidP="006D48EB">
            <w:pPr>
              <w:pStyle w:val="3-"/>
            </w:pPr>
            <w:r>
              <w:rPr>
                <w:rFonts w:hint="eastAsia"/>
              </w:rPr>
              <w:t>//以上を何度か繰り返し、先行スレッドが終了したら全スレッド終了。</w:t>
            </w:r>
          </w:p>
          <w:p w14:paraId="17081640" w14:textId="77777777" w:rsidR="006D48EB" w:rsidRDefault="006D48EB" w:rsidP="006D48EB">
            <w:pPr>
              <w:pStyle w:val="3-"/>
            </w:pPr>
            <w:r>
              <w:rPr>
                <w:rFonts w:hint="eastAsia"/>
              </w:rPr>
              <w:t>//※メインループ⇒描画スレッドのようなリレー処理への応用を想定。</w:t>
            </w:r>
          </w:p>
          <w:p w14:paraId="2C4A4308" w14:textId="77777777" w:rsidR="006D48EB" w:rsidRDefault="006D48EB" w:rsidP="006D48EB">
            <w:pPr>
              <w:pStyle w:val="3-"/>
            </w:pPr>
          </w:p>
          <w:p w14:paraId="37FA6312" w14:textId="77777777" w:rsidR="006D48EB" w:rsidRDefault="006D48EB" w:rsidP="006D48EB">
            <w:pPr>
              <w:pStyle w:val="3-"/>
            </w:pPr>
            <w:r>
              <w:rPr>
                <w:rFonts w:hint="eastAsia"/>
              </w:rPr>
              <w:t>//先行スレッド</w:t>
            </w:r>
          </w:p>
          <w:p w14:paraId="1BB7893A" w14:textId="77777777" w:rsidR="006D48EB" w:rsidRDefault="006D48EB" w:rsidP="006D48EB">
            <w:pPr>
              <w:pStyle w:val="3-"/>
            </w:pPr>
            <w:r>
              <w:t>unsigned int WINAPI priorThreadFunc(void* param_p)</w:t>
            </w:r>
          </w:p>
          <w:p w14:paraId="6B1827D2" w14:textId="77777777" w:rsidR="006D48EB" w:rsidRDefault="006D48EB" w:rsidP="006D48EB">
            <w:pPr>
              <w:pStyle w:val="3-"/>
            </w:pPr>
            <w:r>
              <w:t>{</w:t>
            </w:r>
          </w:p>
          <w:p w14:paraId="18BC9482" w14:textId="77777777" w:rsidR="006D48EB" w:rsidRDefault="006D48EB" w:rsidP="006D48EB">
            <w:pPr>
              <w:pStyle w:val="3-"/>
            </w:pPr>
            <w:r>
              <w:rPr>
                <w:rFonts w:hint="eastAsia"/>
              </w:rPr>
              <w:tab/>
              <w:t>//パラメータ受け取り</w:t>
            </w:r>
          </w:p>
          <w:p w14:paraId="159A0463" w14:textId="77777777" w:rsidR="006D48EB" w:rsidRDefault="006D48EB" w:rsidP="006D48EB">
            <w:pPr>
              <w:pStyle w:val="3-"/>
            </w:pPr>
            <w:r>
              <w:tab/>
              <w:t>const char* name = static_cast&lt;const char*&gt;(param_p);</w:t>
            </w:r>
          </w:p>
          <w:p w14:paraId="50A7168A" w14:textId="77777777" w:rsidR="006D48EB" w:rsidRDefault="006D48EB" w:rsidP="006D48EB">
            <w:pPr>
              <w:pStyle w:val="3-"/>
            </w:pPr>
          </w:p>
          <w:p w14:paraId="35189E66" w14:textId="77777777" w:rsidR="006D48EB" w:rsidRDefault="006D48EB" w:rsidP="006D48EB">
            <w:pPr>
              <w:pStyle w:val="3-"/>
            </w:pPr>
            <w:r>
              <w:rPr>
                <w:rFonts w:hint="eastAsia"/>
              </w:rPr>
              <w:tab/>
              <w:t>//開始</w:t>
            </w:r>
          </w:p>
          <w:p w14:paraId="0C8188F9" w14:textId="77777777" w:rsidR="006D48EB" w:rsidRDefault="006D48EB" w:rsidP="006D48EB">
            <w:pPr>
              <w:pStyle w:val="3-"/>
            </w:pPr>
            <w:r>
              <w:tab/>
              <w:t>printf("- begin:(P)%s -\n", name);</w:t>
            </w:r>
          </w:p>
          <w:p w14:paraId="60706ABB" w14:textId="77777777" w:rsidR="006D48EB" w:rsidRDefault="006D48EB" w:rsidP="006D48EB">
            <w:pPr>
              <w:pStyle w:val="3-"/>
            </w:pPr>
            <w:r>
              <w:tab/>
              <w:t>fflush(stdout);</w:t>
            </w:r>
          </w:p>
          <w:p w14:paraId="53BB8390" w14:textId="77777777" w:rsidR="006D48EB" w:rsidRDefault="006D48EB" w:rsidP="006D48EB">
            <w:pPr>
              <w:pStyle w:val="3-"/>
            </w:pPr>
          </w:p>
          <w:p w14:paraId="5BB32046" w14:textId="77777777" w:rsidR="006D48EB" w:rsidRDefault="006D48EB" w:rsidP="006D48EB">
            <w:pPr>
              <w:pStyle w:val="3-"/>
            </w:pPr>
            <w:r>
              <w:rPr>
                <w:rFonts w:hint="eastAsia"/>
              </w:rPr>
              <w:tab/>
              <w:t>//名前付きイベントオープン</w:t>
            </w:r>
          </w:p>
          <w:p w14:paraId="01EA0C07" w14:textId="77777777" w:rsidR="006D48EB" w:rsidRDefault="006D48EB" w:rsidP="006D48EB">
            <w:pPr>
              <w:pStyle w:val="3-"/>
            </w:pPr>
            <w:r>
              <w:tab/>
              <w:t>HANDLE hPriorEvent[FOLLOW_THREAD_MAX];</w:t>
            </w:r>
          </w:p>
          <w:p w14:paraId="0ADC1FEB" w14:textId="77777777" w:rsidR="006D48EB" w:rsidRDefault="006D48EB" w:rsidP="006D48EB">
            <w:pPr>
              <w:pStyle w:val="3-"/>
            </w:pPr>
            <w:r>
              <w:tab/>
              <w:t>HANDLE hFollowEvent[FOLLOW_THREAD_MAX];</w:t>
            </w:r>
          </w:p>
          <w:p w14:paraId="39C136C4" w14:textId="77777777" w:rsidR="006D48EB" w:rsidRDefault="006D48EB" w:rsidP="006D48EB">
            <w:pPr>
              <w:pStyle w:val="3-"/>
            </w:pPr>
            <w:r>
              <w:tab/>
              <w:t>for (int i = 0; i &lt; FOLLOW_THREAD_MAX; ++i)</w:t>
            </w:r>
          </w:p>
          <w:p w14:paraId="445ED71C" w14:textId="77777777" w:rsidR="006D48EB" w:rsidRDefault="006D48EB" w:rsidP="006D48EB">
            <w:pPr>
              <w:pStyle w:val="3-"/>
            </w:pPr>
            <w:r>
              <w:tab/>
              <w:t>{</w:t>
            </w:r>
          </w:p>
          <w:p w14:paraId="056F1688" w14:textId="77777777" w:rsidR="006D48EB" w:rsidRDefault="006D48EB" w:rsidP="006D48EB">
            <w:pPr>
              <w:pStyle w:val="3-"/>
            </w:pPr>
            <w:r>
              <w:rPr>
                <w:rFonts w:hint="eastAsia"/>
              </w:rPr>
              <w:tab/>
              <w:t xml:space="preserve"> </w:t>
            </w:r>
            <w:r>
              <w:rPr>
                <w:rFonts w:hint="eastAsia"/>
              </w:rPr>
              <w:tab/>
              <w:t>hPriorEvent[i] = OpenEvent(EVENT_MODIFY_STATE, false, PRIOR_EVENT_NAME[i]);//先行スレッド処理完了イベント：SetEvetn, ResetEvent許可</w:t>
            </w:r>
          </w:p>
          <w:p w14:paraId="11C00C37" w14:textId="77777777" w:rsidR="006D48EB" w:rsidRDefault="006D48EB" w:rsidP="006D48EB">
            <w:pPr>
              <w:pStyle w:val="3-"/>
            </w:pPr>
            <w:r>
              <w:rPr>
                <w:rFonts w:hint="eastAsia"/>
              </w:rPr>
              <w:tab/>
            </w:r>
            <w:r>
              <w:rPr>
                <w:rFonts w:hint="eastAsia"/>
              </w:rPr>
              <w:tab/>
              <w:t>hFollowEvent[i] = OpenEvent(SYNCHRONIZE, false, FOLLOW_EVENT_NAME[i]);//後続スレッド処理完了イベント：Wait許可</w:t>
            </w:r>
          </w:p>
          <w:p w14:paraId="0FA16549" w14:textId="77777777" w:rsidR="006D48EB" w:rsidRDefault="006D48EB" w:rsidP="006D48EB">
            <w:pPr>
              <w:pStyle w:val="3-"/>
            </w:pPr>
            <w:r>
              <w:tab/>
              <w:t>}</w:t>
            </w:r>
          </w:p>
          <w:p w14:paraId="3DB76A0D" w14:textId="77777777" w:rsidR="006D48EB" w:rsidRDefault="006D48EB" w:rsidP="006D48EB">
            <w:pPr>
              <w:pStyle w:val="3-"/>
            </w:pPr>
            <w:r>
              <w:tab/>
            </w:r>
          </w:p>
          <w:p w14:paraId="406C47F8" w14:textId="77777777" w:rsidR="006D48EB" w:rsidRDefault="006D48EB" w:rsidP="006D48EB">
            <w:pPr>
              <w:pStyle w:val="3-"/>
            </w:pPr>
            <w:r>
              <w:rPr>
                <w:rFonts w:hint="eastAsia"/>
              </w:rPr>
              <w:tab/>
              <w:t>//初期化</w:t>
            </w:r>
          </w:p>
          <w:p w14:paraId="1511C75E" w14:textId="77777777" w:rsidR="006D48EB" w:rsidRDefault="006D48EB" w:rsidP="006D48EB">
            <w:pPr>
              <w:pStyle w:val="3-"/>
            </w:pPr>
            <w:r>
              <w:rPr>
                <w:rFonts w:hint="eastAsia"/>
              </w:rPr>
              <w:tab/>
              <w:t>s_IsQuirProiorThread = false;//先行処理終了フラグ</w:t>
            </w:r>
          </w:p>
          <w:p w14:paraId="661A258E" w14:textId="77777777" w:rsidR="006D48EB" w:rsidRDefault="006D48EB" w:rsidP="006D48EB">
            <w:pPr>
              <w:pStyle w:val="3-"/>
            </w:pPr>
          </w:p>
          <w:p w14:paraId="141FB292" w14:textId="77777777" w:rsidR="006D48EB" w:rsidRDefault="006D48EB" w:rsidP="006D48EB">
            <w:pPr>
              <w:pStyle w:val="3-"/>
            </w:pPr>
            <w:r>
              <w:rPr>
                <w:rFonts w:hint="eastAsia"/>
              </w:rPr>
              <w:tab/>
              <w:t>//処理</w:t>
            </w:r>
          </w:p>
          <w:p w14:paraId="1F1259CB" w14:textId="77777777" w:rsidR="006D48EB" w:rsidRDefault="006D48EB" w:rsidP="006D48EB">
            <w:pPr>
              <w:pStyle w:val="3-"/>
            </w:pPr>
            <w:r>
              <w:tab/>
              <w:t>static const int LOOP_COUNT_MAX = 3;</w:t>
            </w:r>
          </w:p>
          <w:p w14:paraId="1E0B708E" w14:textId="77777777" w:rsidR="006D48EB" w:rsidRDefault="006D48EB" w:rsidP="006D48EB">
            <w:pPr>
              <w:pStyle w:val="3-"/>
            </w:pPr>
            <w:r>
              <w:tab/>
              <w:t>int loop_counter = 0;</w:t>
            </w:r>
          </w:p>
          <w:p w14:paraId="37E9A6B7" w14:textId="77777777" w:rsidR="006D48EB" w:rsidRDefault="006D48EB" w:rsidP="006D48EB">
            <w:pPr>
              <w:pStyle w:val="3-"/>
            </w:pPr>
            <w:r>
              <w:tab/>
              <w:t>while (1)</w:t>
            </w:r>
          </w:p>
          <w:p w14:paraId="19AD9DFD" w14:textId="77777777" w:rsidR="006D48EB" w:rsidRDefault="006D48EB" w:rsidP="006D48EB">
            <w:pPr>
              <w:pStyle w:val="3-"/>
            </w:pPr>
            <w:r>
              <w:tab/>
              <w:t>{</w:t>
            </w:r>
          </w:p>
          <w:p w14:paraId="3492AEC7" w14:textId="77777777" w:rsidR="006D48EB" w:rsidRDefault="006D48EB" w:rsidP="006D48EB">
            <w:pPr>
              <w:pStyle w:val="3-"/>
            </w:pPr>
            <w:r>
              <w:rPr>
                <w:rFonts w:hint="eastAsia"/>
              </w:rPr>
              <w:tab/>
            </w:r>
            <w:r>
              <w:rPr>
                <w:rFonts w:hint="eastAsia"/>
              </w:rPr>
              <w:tab/>
              <w:t>//全後続スレッド処理完了待ち</w:t>
            </w:r>
          </w:p>
          <w:p w14:paraId="7A47E726" w14:textId="77777777" w:rsidR="006D48EB" w:rsidRDefault="006D48EB" w:rsidP="006D48EB">
            <w:pPr>
              <w:pStyle w:val="3-"/>
            </w:pPr>
            <w:r>
              <w:tab/>
            </w:r>
            <w:r>
              <w:tab/>
              <w:t>WaitForMultipleObjects(s_followThreadNum, hFollowEvent, true, INFINITE);</w:t>
            </w:r>
          </w:p>
          <w:p w14:paraId="337B9B5C" w14:textId="77777777" w:rsidR="006D48EB" w:rsidRDefault="006D48EB" w:rsidP="006D48EB">
            <w:pPr>
              <w:pStyle w:val="3-"/>
            </w:pPr>
          </w:p>
          <w:p w14:paraId="2803EA52" w14:textId="77777777" w:rsidR="006D48EB" w:rsidRDefault="006D48EB" w:rsidP="006D48EB">
            <w:pPr>
              <w:pStyle w:val="3-"/>
            </w:pPr>
            <w:r>
              <w:rPr>
                <w:rFonts w:hint="eastAsia"/>
              </w:rPr>
              <w:tab/>
            </w:r>
            <w:r>
              <w:rPr>
                <w:rFonts w:hint="eastAsia"/>
              </w:rPr>
              <w:tab/>
              <w:t>//ループカウンタ進行＆終了判定</w:t>
            </w:r>
          </w:p>
          <w:p w14:paraId="394113B9" w14:textId="77777777" w:rsidR="006D48EB" w:rsidRDefault="006D48EB" w:rsidP="006D48EB">
            <w:pPr>
              <w:pStyle w:val="3-"/>
            </w:pPr>
            <w:r>
              <w:tab/>
            </w:r>
            <w:r>
              <w:tab/>
              <w:t>if (loop_counter++ == LOOP_COUNT_MAX)</w:t>
            </w:r>
          </w:p>
          <w:p w14:paraId="109E6212" w14:textId="77777777" w:rsidR="006D48EB" w:rsidRDefault="006D48EB" w:rsidP="006D48EB">
            <w:pPr>
              <w:pStyle w:val="3-"/>
            </w:pPr>
            <w:r>
              <w:tab/>
            </w:r>
            <w:r>
              <w:tab/>
              <w:t>{</w:t>
            </w:r>
          </w:p>
          <w:p w14:paraId="2725196B" w14:textId="77777777" w:rsidR="006D48EB" w:rsidRDefault="006D48EB" w:rsidP="006D48EB">
            <w:pPr>
              <w:pStyle w:val="3-"/>
            </w:pPr>
            <w:r>
              <w:rPr>
                <w:rFonts w:hint="eastAsia"/>
              </w:rPr>
              <w:tab/>
            </w:r>
            <w:r>
              <w:rPr>
                <w:rFonts w:hint="eastAsia"/>
              </w:rPr>
              <w:tab/>
            </w:r>
            <w:r>
              <w:rPr>
                <w:rFonts w:hint="eastAsia"/>
              </w:rPr>
              <w:tab/>
              <w:t>//処理終了</w:t>
            </w:r>
          </w:p>
          <w:p w14:paraId="554CDF48" w14:textId="77777777" w:rsidR="006D48EB" w:rsidRDefault="006D48EB" w:rsidP="006D48EB">
            <w:pPr>
              <w:pStyle w:val="3-"/>
            </w:pPr>
            <w:r>
              <w:tab/>
            </w:r>
            <w:r>
              <w:tab/>
            </w:r>
            <w:r>
              <w:tab/>
              <w:t>printf("(P)%s: [QUIT]\n", name);</w:t>
            </w:r>
          </w:p>
          <w:p w14:paraId="011EBCF4" w14:textId="77777777" w:rsidR="006D48EB" w:rsidRDefault="006D48EB" w:rsidP="006D48EB">
            <w:pPr>
              <w:pStyle w:val="3-"/>
            </w:pPr>
            <w:r>
              <w:tab/>
            </w:r>
            <w:r>
              <w:tab/>
            </w:r>
            <w:r>
              <w:tab/>
              <w:t>fflush(stdout);</w:t>
            </w:r>
          </w:p>
          <w:p w14:paraId="1343906B" w14:textId="77777777" w:rsidR="006D48EB" w:rsidRDefault="006D48EB" w:rsidP="006D48EB">
            <w:pPr>
              <w:pStyle w:val="3-"/>
            </w:pPr>
            <w:r>
              <w:tab/>
            </w:r>
            <w:r>
              <w:tab/>
            </w:r>
            <w:r>
              <w:tab/>
            </w:r>
          </w:p>
          <w:p w14:paraId="2208200E" w14:textId="77777777" w:rsidR="006D48EB" w:rsidRDefault="006D48EB" w:rsidP="006D48EB">
            <w:pPr>
              <w:pStyle w:val="3-"/>
            </w:pPr>
            <w:r>
              <w:rPr>
                <w:rFonts w:hint="eastAsia"/>
              </w:rPr>
              <w:tab/>
            </w:r>
            <w:r>
              <w:rPr>
                <w:rFonts w:hint="eastAsia"/>
              </w:rPr>
              <w:tab/>
            </w:r>
            <w:r>
              <w:rPr>
                <w:rFonts w:hint="eastAsia"/>
              </w:rPr>
              <w:tab/>
              <w:t>//先行スレッド終了フラグ</w:t>
            </w:r>
          </w:p>
          <w:p w14:paraId="2CC28D7F" w14:textId="77777777" w:rsidR="006D48EB" w:rsidRDefault="006D48EB" w:rsidP="006D48EB">
            <w:pPr>
              <w:pStyle w:val="3-"/>
            </w:pPr>
            <w:r>
              <w:tab/>
            </w:r>
            <w:r>
              <w:tab/>
            </w:r>
            <w:r>
              <w:tab/>
              <w:t>s_IsQuirProiorThread = true;</w:t>
            </w:r>
          </w:p>
          <w:p w14:paraId="3EBAF925" w14:textId="77777777" w:rsidR="006D48EB" w:rsidRDefault="006D48EB" w:rsidP="006D48EB">
            <w:pPr>
              <w:pStyle w:val="3-"/>
            </w:pPr>
            <w:r>
              <w:tab/>
            </w:r>
            <w:r>
              <w:tab/>
            </w:r>
            <w:r>
              <w:tab/>
            </w:r>
          </w:p>
          <w:p w14:paraId="25F4E4E2" w14:textId="77777777" w:rsidR="006D48EB" w:rsidRDefault="006D48EB" w:rsidP="006D48EB">
            <w:pPr>
              <w:pStyle w:val="3-"/>
            </w:pPr>
            <w:r>
              <w:rPr>
                <w:rFonts w:hint="eastAsia"/>
              </w:rPr>
              <w:tab/>
            </w:r>
            <w:r>
              <w:rPr>
                <w:rFonts w:hint="eastAsia"/>
              </w:rPr>
              <w:tab/>
            </w:r>
            <w:r>
              <w:rPr>
                <w:rFonts w:hint="eastAsia"/>
              </w:rPr>
              <w:tab/>
              <w:t>//先行スレッド処理完了イベントセット</w:t>
            </w:r>
          </w:p>
          <w:p w14:paraId="3EFD8B91" w14:textId="77777777" w:rsidR="006D48EB" w:rsidRDefault="006D48EB" w:rsidP="006D48EB">
            <w:pPr>
              <w:pStyle w:val="3-"/>
            </w:pPr>
            <w:r>
              <w:tab/>
            </w:r>
            <w:r>
              <w:tab/>
            </w:r>
            <w:r>
              <w:tab/>
              <w:t>for (int i = 0; i &lt; s_followThreadNum; ++i)</w:t>
            </w:r>
          </w:p>
          <w:p w14:paraId="1FE00EDF" w14:textId="77777777" w:rsidR="006D48EB" w:rsidRDefault="006D48EB" w:rsidP="006D48EB">
            <w:pPr>
              <w:pStyle w:val="3-"/>
            </w:pPr>
            <w:r>
              <w:tab/>
            </w:r>
            <w:r>
              <w:tab/>
            </w:r>
            <w:r>
              <w:tab/>
            </w:r>
            <w:r>
              <w:tab/>
              <w:t>SetEvent(hPriorEvent[i]);</w:t>
            </w:r>
          </w:p>
          <w:p w14:paraId="71A748A4" w14:textId="77777777" w:rsidR="006D48EB" w:rsidRDefault="006D48EB" w:rsidP="006D48EB">
            <w:pPr>
              <w:pStyle w:val="3-"/>
            </w:pPr>
          </w:p>
          <w:p w14:paraId="399AAE4B" w14:textId="77777777" w:rsidR="006D48EB" w:rsidRDefault="006D48EB" w:rsidP="006D48EB">
            <w:pPr>
              <w:pStyle w:val="3-"/>
            </w:pPr>
            <w:r>
              <w:tab/>
            </w:r>
            <w:r>
              <w:tab/>
            </w:r>
            <w:r>
              <w:tab/>
              <w:t>break;</w:t>
            </w:r>
          </w:p>
          <w:p w14:paraId="7E1D50AE" w14:textId="77777777" w:rsidR="006D48EB" w:rsidRDefault="006D48EB" w:rsidP="006D48EB">
            <w:pPr>
              <w:pStyle w:val="3-"/>
            </w:pPr>
            <w:r>
              <w:tab/>
            </w:r>
            <w:r>
              <w:tab/>
              <w:t>}</w:t>
            </w:r>
          </w:p>
          <w:p w14:paraId="45AD1075" w14:textId="77777777" w:rsidR="006D48EB" w:rsidRDefault="006D48EB" w:rsidP="006D48EB">
            <w:pPr>
              <w:pStyle w:val="3-"/>
            </w:pPr>
          </w:p>
          <w:p w14:paraId="1B5D2C0D" w14:textId="77777777" w:rsidR="006D48EB" w:rsidRDefault="006D48EB" w:rsidP="006D48EB">
            <w:pPr>
              <w:pStyle w:val="3-"/>
            </w:pPr>
            <w:r>
              <w:rPr>
                <w:rFonts w:hint="eastAsia"/>
              </w:rPr>
              <w:tab/>
            </w:r>
            <w:r>
              <w:rPr>
                <w:rFonts w:hint="eastAsia"/>
              </w:rPr>
              <w:tab/>
              <w:t>//データ表示（前）</w:t>
            </w:r>
          </w:p>
          <w:p w14:paraId="606FB681" w14:textId="77777777" w:rsidR="006D48EB" w:rsidRDefault="006D48EB" w:rsidP="006D48EB">
            <w:pPr>
              <w:pStyle w:val="3-"/>
            </w:pPr>
            <w:r>
              <w:tab/>
            </w:r>
            <w:r>
              <w:tab/>
              <w:t>printf("(P)%s: [BEFORE] commonData=%d, tlsData=%d\n", name, s_commonData, s_tlsData);</w:t>
            </w:r>
          </w:p>
          <w:p w14:paraId="38B94D27" w14:textId="77777777" w:rsidR="006D48EB" w:rsidRDefault="006D48EB" w:rsidP="006D48EB">
            <w:pPr>
              <w:pStyle w:val="3-"/>
            </w:pPr>
            <w:r>
              <w:tab/>
            </w:r>
            <w:r>
              <w:tab/>
              <w:t>fflush(stdout);</w:t>
            </w:r>
          </w:p>
          <w:p w14:paraId="37D1A64A" w14:textId="77777777" w:rsidR="006D48EB" w:rsidRDefault="006D48EB" w:rsidP="006D48EB">
            <w:pPr>
              <w:pStyle w:val="3-"/>
            </w:pPr>
          </w:p>
          <w:p w14:paraId="00E5258D" w14:textId="77777777" w:rsidR="006D48EB" w:rsidRDefault="006D48EB" w:rsidP="006D48EB">
            <w:pPr>
              <w:pStyle w:val="3-"/>
            </w:pPr>
            <w:r>
              <w:rPr>
                <w:rFonts w:hint="eastAsia"/>
              </w:rPr>
              <w:tab/>
            </w:r>
            <w:r>
              <w:rPr>
                <w:rFonts w:hint="eastAsia"/>
              </w:rPr>
              <w:tab/>
              <w:t>//データ取得</w:t>
            </w:r>
          </w:p>
          <w:p w14:paraId="71DE3C54" w14:textId="77777777" w:rsidR="006D48EB" w:rsidRDefault="006D48EB" w:rsidP="006D48EB">
            <w:pPr>
              <w:pStyle w:val="3-"/>
            </w:pPr>
            <w:r>
              <w:tab/>
            </w:r>
            <w:r>
              <w:tab/>
              <w:t>int common_data = s_commonData;</w:t>
            </w:r>
          </w:p>
          <w:p w14:paraId="75BD65DD" w14:textId="77777777" w:rsidR="006D48EB" w:rsidRDefault="006D48EB" w:rsidP="006D48EB">
            <w:pPr>
              <w:pStyle w:val="3-"/>
            </w:pPr>
            <w:r>
              <w:tab/>
            </w:r>
            <w:r>
              <w:tab/>
              <w:t>int tls_data = s_tlsData;</w:t>
            </w:r>
          </w:p>
          <w:p w14:paraId="7DF9C4B2" w14:textId="77777777" w:rsidR="006D48EB" w:rsidRDefault="006D48EB" w:rsidP="006D48EB">
            <w:pPr>
              <w:pStyle w:val="3-"/>
            </w:pPr>
          </w:p>
          <w:p w14:paraId="71FBD2C7" w14:textId="77777777" w:rsidR="006D48EB" w:rsidRDefault="006D48EB" w:rsidP="006D48EB">
            <w:pPr>
              <w:pStyle w:val="3-"/>
            </w:pPr>
            <w:r>
              <w:rPr>
                <w:rFonts w:hint="eastAsia"/>
              </w:rPr>
              <w:tab/>
            </w:r>
            <w:r>
              <w:rPr>
                <w:rFonts w:hint="eastAsia"/>
              </w:rPr>
              <w:tab/>
              <w:t>//データ更新</w:t>
            </w:r>
          </w:p>
          <w:p w14:paraId="64D20EB5" w14:textId="77777777" w:rsidR="006D48EB" w:rsidRDefault="006D48EB" w:rsidP="006D48EB">
            <w:pPr>
              <w:pStyle w:val="3-"/>
            </w:pPr>
            <w:r>
              <w:tab/>
            </w:r>
            <w:r>
              <w:tab/>
              <w:t>++common_data;</w:t>
            </w:r>
          </w:p>
          <w:p w14:paraId="698B1DAD" w14:textId="77777777" w:rsidR="006D48EB" w:rsidRDefault="006D48EB" w:rsidP="006D48EB">
            <w:pPr>
              <w:pStyle w:val="3-"/>
            </w:pPr>
            <w:r>
              <w:tab/>
            </w:r>
            <w:r>
              <w:tab/>
              <w:t>++tls_data;</w:t>
            </w:r>
          </w:p>
          <w:p w14:paraId="18FE7394" w14:textId="77777777" w:rsidR="006D48EB" w:rsidRDefault="006D48EB" w:rsidP="006D48EB">
            <w:pPr>
              <w:pStyle w:val="3-"/>
            </w:pPr>
          </w:p>
          <w:p w14:paraId="74A4C6A9" w14:textId="77777777" w:rsidR="006D48EB" w:rsidRDefault="006D48EB" w:rsidP="006D48EB">
            <w:pPr>
              <w:pStyle w:val="3-"/>
            </w:pPr>
            <w:r>
              <w:rPr>
                <w:rFonts w:hint="eastAsia"/>
              </w:rPr>
              <w:tab/>
            </w:r>
            <w:r>
              <w:rPr>
                <w:rFonts w:hint="eastAsia"/>
              </w:rPr>
              <w:tab/>
              <w:t>//若干ランダムでスリープ（0～499 msec）</w:t>
            </w:r>
          </w:p>
          <w:p w14:paraId="70662FB0" w14:textId="77777777" w:rsidR="006D48EB" w:rsidRDefault="006D48EB" w:rsidP="006D48EB">
            <w:pPr>
              <w:pStyle w:val="3-"/>
            </w:pPr>
            <w:r>
              <w:tab/>
            </w:r>
            <w:r>
              <w:tab/>
              <w:t>Sleep(rand() % 500);</w:t>
            </w:r>
          </w:p>
          <w:p w14:paraId="1B405B2A" w14:textId="77777777" w:rsidR="006D48EB" w:rsidRDefault="006D48EB" w:rsidP="006D48EB">
            <w:pPr>
              <w:pStyle w:val="3-"/>
            </w:pPr>
          </w:p>
          <w:p w14:paraId="0EF62736" w14:textId="77777777" w:rsidR="006D48EB" w:rsidRDefault="006D48EB" w:rsidP="006D48EB">
            <w:pPr>
              <w:pStyle w:val="3-"/>
            </w:pPr>
            <w:r>
              <w:rPr>
                <w:rFonts w:hint="eastAsia"/>
              </w:rPr>
              <w:tab/>
            </w:r>
            <w:r>
              <w:rPr>
                <w:rFonts w:hint="eastAsia"/>
              </w:rPr>
              <w:tab/>
              <w:t>//データ書き戻し</w:t>
            </w:r>
          </w:p>
          <w:p w14:paraId="144B0B00" w14:textId="77777777" w:rsidR="006D48EB" w:rsidRDefault="006D48EB" w:rsidP="006D48EB">
            <w:pPr>
              <w:pStyle w:val="3-"/>
            </w:pPr>
            <w:r>
              <w:tab/>
            </w:r>
            <w:r>
              <w:tab/>
              <w:t>s_commonData = common_data;</w:t>
            </w:r>
          </w:p>
          <w:p w14:paraId="1DF1C450" w14:textId="77777777" w:rsidR="006D48EB" w:rsidRDefault="006D48EB" w:rsidP="006D48EB">
            <w:pPr>
              <w:pStyle w:val="3-"/>
            </w:pPr>
            <w:r>
              <w:tab/>
            </w:r>
            <w:r>
              <w:tab/>
              <w:t>s_tlsData = tls_data;</w:t>
            </w:r>
          </w:p>
          <w:p w14:paraId="5F04E536" w14:textId="77777777" w:rsidR="006D48EB" w:rsidRDefault="006D48EB" w:rsidP="006D48EB">
            <w:pPr>
              <w:pStyle w:val="3-"/>
            </w:pPr>
          </w:p>
          <w:p w14:paraId="59DA32A4" w14:textId="77777777" w:rsidR="006D48EB" w:rsidRDefault="006D48EB" w:rsidP="006D48EB">
            <w:pPr>
              <w:pStyle w:val="3-"/>
            </w:pPr>
            <w:r>
              <w:rPr>
                <w:rFonts w:hint="eastAsia"/>
              </w:rPr>
              <w:tab/>
            </w:r>
            <w:r>
              <w:rPr>
                <w:rFonts w:hint="eastAsia"/>
              </w:rPr>
              <w:tab/>
              <w:t>//データ表示（後）</w:t>
            </w:r>
          </w:p>
          <w:p w14:paraId="22D5983E" w14:textId="77777777" w:rsidR="006D48EB" w:rsidRDefault="006D48EB" w:rsidP="006D48EB">
            <w:pPr>
              <w:pStyle w:val="3-"/>
            </w:pPr>
            <w:r>
              <w:tab/>
            </w:r>
            <w:r>
              <w:tab/>
              <w:t>printf("(P)%s: [AFTER]  commonData=%d, tlsData=%d\n", name, s_commonData, s_tlsData);</w:t>
            </w:r>
          </w:p>
          <w:p w14:paraId="773E541E" w14:textId="77777777" w:rsidR="006D48EB" w:rsidRDefault="006D48EB" w:rsidP="006D48EB">
            <w:pPr>
              <w:pStyle w:val="3-"/>
            </w:pPr>
            <w:r>
              <w:lastRenderedPageBreak/>
              <w:tab/>
            </w:r>
            <w:r>
              <w:tab/>
              <w:t>fflush(stdout);</w:t>
            </w:r>
          </w:p>
          <w:p w14:paraId="2D2DFBAF" w14:textId="77777777" w:rsidR="006D48EB" w:rsidRDefault="006D48EB" w:rsidP="006D48EB">
            <w:pPr>
              <w:pStyle w:val="3-"/>
            </w:pPr>
          </w:p>
          <w:p w14:paraId="581D3AEB" w14:textId="77777777" w:rsidR="006D48EB" w:rsidRDefault="006D48EB" w:rsidP="006D48EB">
            <w:pPr>
              <w:pStyle w:val="3-"/>
            </w:pPr>
            <w:r>
              <w:rPr>
                <w:rFonts w:hint="eastAsia"/>
              </w:rPr>
              <w:tab/>
            </w:r>
            <w:r>
              <w:rPr>
                <w:rFonts w:hint="eastAsia"/>
              </w:rPr>
              <w:tab/>
              <w:t>//先行スレッド処理完了イベントセット</w:t>
            </w:r>
          </w:p>
          <w:p w14:paraId="746A3B1C" w14:textId="77777777" w:rsidR="006D48EB" w:rsidRDefault="006D48EB" w:rsidP="006D48EB">
            <w:pPr>
              <w:pStyle w:val="3-"/>
            </w:pPr>
            <w:r>
              <w:tab/>
            </w:r>
            <w:r>
              <w:tab/>
              <w:t>for (int i = 0; i &lt; s_followThreadNum; ++i)</w:t>
            </w:r>
          </w:p>
          <w:p w14:paraId="2A6A9709" w14:textId="77777777" w:rsidR="006D48EB" w:rsidRDefault="006D48EB" w:rsidP="006D48EB">
            <w:pPr>
              <w:pStyle w:val="3-"/>
            </w:pPr>
            <w:r>
              <w:tab/>
            </w:r>
            <w:r>
              <w:tab/>
              <w:t>{</w:t>
            </w:r>
          </w:p>
          <w:p w14:paraId="56310378" w14:textId="77777777" w:rsidR="006D48EB" w:rsidRDefault="006D48EB" w:rsidP="006D48EB">
            <w:pPr>
              <w:pStyle w:val="3-"/>
            </w:pPr>
            <w:r>
              <w:tab/>
            </w:r>
            <w:r>
              <w:tab/>
            </w:r>
            <w:r>
              <w:tab/>
              <w:t>SetEvent(hPriorEvent[i]);</w:t>
            </w:r>
          </w:p>
          <w:p w14:paraId="315EEC36" w14:textId="77777777" w:rsidR="006D48EB" w:rsidRDefault="006D48EB" w:rsidP="006D48EB">
            <w:pPr>
              <w:pStyle w:val="3-"/>
            </w:pPr>
            <w:r>
              <w:tab/>
            </w:r>
            <w:r>
              <w:tab/>
              <w:t>}</w:t>
            </w:r>
          </w:p>
          <w:p w14:paraId="21989063" w14:textId="77777777" w:rsidR="006D48EB" w:rsidRDefault="006D48EB" w:rsidP="006D48EB">
            <w:pPr>
              <w:pStyle w:val="3-"/>
            </w:pPr>
            <w:r>
              <w:rPr>
                <w:rFonts w:hint="eastAsia"/>
              </w:rPr>
              <w:tab/>
            </w:r>
            <w:r>
              <w:rPr>
                <w:rFonts w:hint="eastAsia"/>
              </w:rPr>
              <w:tab/>
              <w:t>//※PulseEvent() は SetEvent() のように、先行してシグナル状態を作るようなことができず、</w:t>
            </w:r>
          </w:p>
          <w:p w14:paraId="74E7E55A" w14:textId="77777777" w:rsidR="006D48EB" w:rsidRDefault="006D48EB" w:rsidP="006D48EB">
            <w:pPr>
              <w:pStyle w:val="3-"/>
            </w:pPr>
            <w:r>
              <w:rPr>
                <w:rFonts w:hint="eastAsia"/>
              </w:rPr>
              <w:tab/>
            </w:r>
            <w:r>
              <w:rPr>
                <w:rFonts w:hint="eastAsia"/>
              </w:rPr>
              <w:tab/>
              <w:t>//　PulseEvent() 実行のタイミングで待機しているものを開放するだけしかできない。</w:t>
            </w:r>
          </w:p>
          <w:p w14:paraId="7F56A128" w14:textId="77777777" w:rsidR="006D48EB" w:rsidRDefault="006D48EB" w:rsidP="006D48EB">
            <w:pPr>
              <w:pStyle w:val="3-"/>
            </w:pPr>
            <w:r>
              <w:rPr>
                <w:rFonts w:hint="eastAsia"/>
              </w:rPr>
              <w:tab/>
            </w:r>
            <w:r>
              <w:rPr>
                <w:rFonts w:hint="eastAsia"/>
              </w:rPr>
              <w:tab/>
              <w:t>//　なので、PulseEvent() を使用せず、子の数分のイベントを使用する。</w:t>
            </w:r>
          </w:p>
          <w:p w14:paraId="3971784A" w14:textId="77777777" w:rsidR="006D48EB" w:rsidRDefault="006D48EB" w:rsidP="006D48EB">
            <w:pPr>
              <w:pStyle w:val="3-"/>
            </w:pPr>
          </w:p>
          <w:p w14:paraId="512072FE" w14:textId="77777777" w:rsidR="006D48EB" w:rsidRDefault="006D48EB" w:rsidP="006D48EB">
            <w:pPr>
              <w:pStyle w:val="3-"/>
            </w:pPr>
            <w:r>
              <w:rPr>
                <w:rFonts w:hint="eastAsia"/>
              </w:rPr>
              <w:tab/>
            </w:r>
            <w:r>
              <w:rPr>
                <w:rFonts w:hint="eastAsia"/>
              </w:rPr>
              <w:tab/>
              <w:t>//スレッド切り替えのためのスリープ</w:t>
            </w:r>
          </w:p>
          <w:p w14:paraId="64E85862" w14:textId="77777777" w:rsidR="006D48EB" w:rsidRDefault="006D48EB" w:rsidP="006D48EB">
            <w:pPr>
              <w:pStyle w:val="3-"/>
            </w:pPr>
            <w:r>
              <w:tab/>
            </w:r>
            <w:r>
              <w:tab/>
              <w:t>Sleep(0);</w:t>
            </w:r>
          </w:p>
          <w:p w14:paraId="409386D6" w14:textId="77777777" w:rsidR="006D48EB" w:rsidRDefault="006D48EB" w:rsidP="006D48EB">
            <w:pPr>
              <w:pStyle w:val="3-"/>
            </w:pPr>
            <w:r>
              <w:rPr>
                <w:rFonts w:hint="eastAsia"/>
              </w:rPr>
              <w:tab/>
              <w:t>//</w:t>
            </w:r>
            <w:r>
              <w:rPr>
                <w:rFonts w:hint="eastAsia"/>
              </w:rPr>
              <w:tab/>
              <w:t>//スレッド切り替え</w:t>
            </w:r>
          </w:p>
          <w:p w14:paraId="76A89468" w14:textId="77777777" w:rsidR="006D48EB" w:rsidRDefault="006D48EB" w:rsidP="006D48EB">
            <w:pPr>
              <w:pStyle w:val="3-"/>
            </w:pPr>
            <w:r>
              <w:rPr>
                <w:rFonts w:hint="eastAsia"/>
              </w:rPr>
              <w:tab/>
              <w:t>//</w:t>
            </w:r>
            <w:r>
              <w:rPr>
                <w:rFonts w:hint="eastAsia"/>
              </w:rPr>
              <w:tab/>
              <w:t>SwitchToThread();//OSに任せて再スケジューリング</w:t>
            </w:r>
          </w:p>
          <w:p w14:paraId="3C5263BA" w14:textId="77777777" w:rsidR="006D48EB" w:rsidRDefault="006D48EB" w:rsidP="006D48EB">
            <w:pPr>
              <w:pStyle w:val="3-"/>
            </w:pPr>
            <w:r>
              <w:rPr>
                <w:rFonts w:hint="eastAsia"/>
              </w:rPr>
              <w:tab/>
              <w:t>//</w:t>
            </w:r>
            <w:r>
              <w:rPr>
                <w:rFonts w:hint="eastAsia"/>
              </w:rPr>
              <w:tab/>
              <w:t>Yield();//廃止</w:t>
            </w:r>
          </w:p>
          <w:p w14:paraId="3FC8997B" w14:textId="77777777" w:rsidR="006D48EB" w:rsidRDefault="006D48EB" w:rsidP="006D48EB">
            <w:pPr>
              <w:pStyle w:val="3-"/>
            </w:pPr>
            <w:r>
              <w:tab/>
              <w:t>}</w:t>
            </w:r>
          </w:p>
          <w:p w14:paraId="0DB4E565" w14:textId="77777777" w:rsidR="006D48EB" w:rsidRDefault="006D48EB" w:rsidP="006D48EB">
            <w:pPr>
              <w:pStyle w:val="3-"/>
            </w:pPr>
          </w:p>
          <w:p w14:paraId="6FD101C5" w14:textId="77777777" w:rsidR="006D48EB" w:rsidRDefault="006D48EB" w:rsidP="006D48EB">
            <w:pPr>
              <w:pStyle w:val="3-"/>
            </w:pPr>
            <w:r>
              <w:rPr>
                <w:rFonts w:hint="eastAsia"/>
              </w:rPr>
              <w:tab/>
              <w:t>//名前付きイベントクローズ</w:t>
            </w:r>
          </w:p>
          <w:p w14:paraId="403DD79B" w14:textId="77777777" w:rsidR="006D48EB" w:rsidRDefault="006D48EB" w:rsidP="006D48EB">
            <w:pPr>
              <w:pStyle w:val="3-"/>
            </w:pPr>
            <w:r>
              <w:tab/>
              <w:t>for (int i = 0; i &lt; FOLLOW_THREAD_MAX; ++i)</w:t>
            </w:r>
          </w:p>
          <w:p w14:paraId="1F8524A9" w14:textId="77777777" w:rsidR="006D48EB" w:rsidRDefault="006D48EB" w:rsidP="006D48EB">
            <w:pPr>
              <w:pStyle w:val="3-"/>
            </w:pPr>
            <w:r>
              <w:tab/>
              <w:t>{</w:t>
            </w:r>
          </w:p>
          <w:p w14:paraId="51DC2895" w14:textId="77777777" w:rsidR="006D48EB" w:rsidRDefault="006D48EB" w:rsidP="006D48EB">
            <w:pPr>
              <w:pStyle w:val="3-"/>
            </w:pPr>
            <w:r>
              <w:tab/>
            </w:r>
            <w:r>
              <w:tab/>
              <w:t>CloseHandle(hPriorEvent[i]);</w:t>
            </w:r>
          </w:p>
          <w:p w14:paraId="060DB705" w14:textId="77777777" w:rsidR="006D48EB" w:rsidRDefault="006D48EB" w:rsidP="006D48EB">
            <w:pPr>
              <w:pStyle w:val="3-"/>
            </w:pPr>
            <w:r>
              <w:tab/>
            </w:r>
            <w:r>
              <w:tab/>
              <w:t>CloseHandle(hFollowEvent[i]);</w:t>
            </w:r>
          </w:p>
          <w:p w14:paraId="5732FAF4" w14:textId="77777777" w:rsidR="006D48EB" w:rsidRDefault="006D48EB" w:rsidP="006D48EB">
            <w:pPr>
              <w:pStyle w:val="3-"/>
            </w:pPr>
            <w:r>
              <w:tab/>
              <w:t>}</w:t>
            </w:r>
          </w:p>
          <w:p w14:paraId="59D24F10" w14:textId="77777777" w:rsidR="006D48EB" w:rsidRDefault="006D48EB" w:rsidP="006D48EB">
            <w:pPr>
              <w:pStyle w:val="3-"/>
            </w:pPr>
          </w:p>
          <w:p w14:paraId="742FEC48" w14:textId="77777777" w:rsidR="006D48EB" w:rsidRDefault="006D48EB" w:rsidP="006D48EB">
            <w:pPr>
              <w:pStyle w:val="3-"/>
            </w:pPr>
            <w:r>
              <w:rPr>
                <w:rFonts w:hint="eastAsia"/>
              </w:rPr>
              <w:tab/>
              <w:t>//終了</w:t>
            </w:r>
          </w:p>
          <w:p w14:paraId="6D886D54" w14:textId="77777777" w:rsidR="006D48EB" w:rsidRDefault="006D48EB" w:rsidP="006D48EB">
            <w:pPr>
              <w:pStyle w:val="3-"/>
            </w:pPr>
            <w:r>
              <w:tab/>
              <w:t>printf("- end:(P)%s -\n", name);</w:t>
            </w:r>
          </w:p>
          <w:p w14:paraId="25D7345E" w14:textId="77777777" w:rsidR="006D48EB" w:rsidRDefault="006D48EB" w:rsidP="006D48EB">
            <w:pPr>
              <w:pStyle w:val="3-"/>
            </w:pPr>
            <w:r>
              <w:tab/>
              <w:t>fflush(stdout);</w:t>
            </w:r>
          </w:p>
          <w:p w14:paraId="4C00AF92" w14:textId="77777777" w:rsidR="006D48EB" w:rsidRDefault="006D48EB" w:rsidP="006D48EB">
            <w:pPr>
              <w:pStyle w:val="3-"/>
            </w:pPr>
            <w:r>
              <w:tab/>
              <w:t>return 0;</w:t>
            </w:r>
          </w:p>
          <w:p w14:paraId="515C616F" w14:textId="77777777" w:rsidR="006D48EB" w:rsidRDefault="006D48EB" w:rsidP="006D48EB">
            <w:pPr>
              <w:pStyle w:val="3-"/>
            </w:pPr>
            <w:r>
              <w:t>}</w:t>
            </w:r>
          </w:p>
          <w:p w14:paraId="6012C0A8" w14:textId="77777777" w:rsidR="006D48EB" w:rsidRDefault="006D48EB" w:rsidP="006D48EB">
            <w:pPr>
              <w:pStyle w:val="3-"/>
            </w:pPr>
          </w:p>
          <w:p w14:paraId="4A75C4FF" w14:textId="77777777" w:rsidR="006D48EB" w:rsidRDefault="006D48EB" w:rsidP="006D48EB">
            <w:pPr>
              <w:pStyle w:val="3-"/>
            </w:pPr>
            <w:r>
              <w:rPr>
                <w:rFonts w:hint="eastAsia"/>
              </w:rPr>
              <w:t>//後続スレッド</w:t>
            </w:r>
          </w:p>
          <w:p w14:paraId="23134DEB" w14:textId="77777777" w:rsidR="006D48EB" w:rsidRDefault="006D48EB" w:rsidP="006D48EB">
            <w:pPr>
              <w:pStyle w:val="3-"/>
            </w:pPr>
            <w:r>
              <w:t>unsigned int WINAPI followThreadFunc(void* param_p)</w:t>
            </w:r>
          </w:p>
          <w:p w14:paraId="36A0FDB3" w14:textId="77777777" w:rsidR="006D48EB" w:rsidRDefault="006D48EB" w:rsidP="006D48EB">
            <w:pPr>
              <w:pStyle w:val="3-"/>
            </w:pPr>
            <w:r>
              <w:t>{</w:t>
            </w:r>
          </w:p>
          <w:p w14:paraId="593180E3" w14:textId="77777777" w:rsidR="006D48EB" w:rsidRDefault="006D48EB" w:rsidP="006D48EB">
            <w:pPr>
              <w:pStyle w:val="3-"/>
            </w:pPr>
            <w:r>
              <w:rPr>
                <w:rFonts w:hint="eastAsia"/>
              </w:rPr>
              <w:tab/>
              <w:t>//パラメータ受け取り</w:t>
            </w:r>
          </w:p>
          <w:p w14:paraId="5B2A5B88" w14:textId="77777777" w:rsidR="006D48EB" w:rsidRDefault="006D48EB" w:rsidP="006D48EB">
            <w:pPr>
              <w:pStyle w:val="3-"/>
            </w:pPr>
            <w:r>
              <w:tab/>
              <w:t>const char* name = static_cast&lt;const char*&gt;(param_p);</w:t>
            </w:r>
          </w:p>
          <w:p w14:paraId="03064CCC" w14:textId="77777777" w:rsidR="006D48EB" w:rsidRDefault="006D48EB" w:rsidP="006D48EB">
            <w:pPr>
              <w:pStyle w:val="3-"/>
            </w:pPr>
          </w:p>
          <w:p w14:paraId="23BCE02A" w14:textId="77777777" w:rsidR="006D48EB" w:rsidRDefault="006D48EB" w:rsidP="006D48EB">
            <w:pPr>
              <w:pStyle w:val="3-"/>
            </w:pPr>
            <w:r>
              <w:rPr>
                <w:rFonts w:hint="eastAsia"/>
              </w:rPr>
              <w:tab/>
              <w:t>//後続スレッド数カウントアップ</w:t>
            </w:r>
          </w:p>
          <w:p w14:paraId="1FF06BA0" w14:textId="77777777" w:rsidR="006D48EB" w:rsidRDefault="006D48EB" w:rsidP="006D48EB">
            <w:pPr>
              <w:pStyle w:val="3-"/>
            </w:pPr>
            <w:r>
              <w:tab/>
              <w:t>LONG thread_no = InterlockedIncrement(&amp;s_followThreadNo) - 1;</w:t>
            </w:r>
          </w:p>
          <w:p w14:paraId="655DA4BA" w14:textId="77777777" w:rsidR="006D48EB" w:rsidRDefault="006D48EB" w:rsidP="006D48EB">
            <w:pPr>
              <w:pStyle w:val="3-"/>
            </w:pPr>
          </w:p>
          <w:p w14:paraId="548557F9" w14:textId="77777777" w:rsidR="006D48EB" w:rsidRDefault="006D48EB" w:rsidP="006D48EB">
            <w:pPr>
              <w:pStyle w:val="3-"/>
            </w:pPr>
            <w:r>
              <w:rPr>
                <w:rFonts w:hint="eastAsia"/>
              </w:rPr>
              <w:tab/>
              <w:t>//開始</w:t>
            </w:r>
          </w:p>
          <w:p w14:paraId="1A8CD496" w14:textId="77777777" w:rsidR="006D48EB" w:rsidRDefault="006D48EB" w:rsidP="006D48EB">
            <w:pPr>
              <w:pStyle w:val="3-"/>
            </w:pPr>
            <w:r>
              <w:tab/>
              <w:t>printf("- begin:(F)[%d]%s -\n", thread_no, name);</w:t>
            </w:r>
          </w:p>
          <w:p w14:paraId="27C42BE7" w14:textId="77777777" w:rsidR="006D48EB" w:rsidRDefault="006D48EB" w:rsidP="006D48EB">
            <w:pPr>
              <w:pStyle w:val="3-"/>
            </w:pPr>
            <w:r>
              <w:tab/>
              <w:t>fflush(stdout);</w:t>
            </w:r>
          </w:p>
          <w:p w14:paraId="2BD4F33E" w14:textId="77777777" w:rsidR="006D48EB" w:rsidRDefault="006D48EB" w:rsidP="006D48EB">
            <w:pPr>
              <w:pStyle w:val="3-"/>
            </w:pPr>
          </w:p>
          <w:p w14:paraId="23845F73" w14:textId="77777777" w:rsidR="006D48EB" w:rsidRDefault="006D48EB" w:rsidP="006D48EB">
            <w:pPr>
              <w:pStyle w:val="3-"/>
            </w:pPr>
            <w:r>
              <w:rPr>
                <w:rFonts w:hint="eastAsia"/>
              </w:rPr>
              <w:tab/>
              <w:t>//名前付きイベントオープン</w:t>
            </w:r>
          </w:p>
          <w:p w14:paraId="284E9506" w14:textId="77777777" w:rsidR="006D48EB" w:rsidRDefault="006D48EB" w:rsidP="006D48EB">
            <w:pPr>
              <w:pStyle w:val="3-"/>
            </w:pPr>
            <w:r>
              <w:tab/>
              <w:t>HANDLE hPriorEvent[FOLLOW_THREAD_MAX];</w:t>
            </w:r>
          </w:p>
          <w:p w14:paraId="69B7BD47" w14:textId="77777777" w:rsidR="006D48EB" w:rsidRDefault="006D48EB" w:rsidP="006D48EB">
            <w:pPr>
              <w:pStyle w:val="3-"/>
            </w:pPr>
            <w:r>
              <w:tab/>
              <w:t>HANDLE hFollowEvent[FOLLOW_THREAD_MAX];</w:t>
            </w:r>
          </w:p>
          <w:p w14:paraId="48E52C2D" w14:textId="77777777" w:rsidR="006D48EB" w:rsidRDefault="006D48EB" w:rsidP="006D48EB">
            <w:pPr>
              <w:pStyle w:val="3-"/>
            </w:pPr>
            <w:r>
              <w:tab/>
              <w:t>for (int i = 0; i &lt; FOLLOW_THREAD_MAX; ++i)</w:t>
            </w:r>
          </w:p>
          <w:p w14:paraId="1ADC9CF5" w14:textId="77777777" w:rsidR="006D48EB" w:rsidRDefault="006D48EB" w:rsidP="006D48EB">
            <w:pPr>
              <w:pStyle w:val="3-"/>
            </w:pPr>
            <w:r>
              <w:tab/>
              <w:t>{</w:t>
            </w:r>
          </w:p>
          <w:p w14:paraId="1C7E17FB" w14:textId="77777777" w:rsidR="006D48EB" w:rsidRDefault="006D48EB" w:rsidP="006D48EB">
            <w:pPr>
              <w:pStyle w:val="3-"/>
            </w:pPr>
            <w:r>
              <w:rPr>
                <w:rFonts w:hint="eastAsia"/>
              </w:rPr>
              <w:tab/>
            </w:r>
            <w:r>
              <w:rPr>
                <w:rFonts w:hint="eastAsia"/>
              </w:rPr>
              <w:tab/>
              <w:t>hPriorEvent[i] = OpenEvent(SYNCHRONIZE, false, PRIOR_EVENT_NAME[i]);//先行スレッド処理完了イベント：Wait許可</w:t>
            </w:r>
          </w:p>
          <w:p w14:paraId="2C6ABBC5" w14:textId="77777777" w:rsidR="006D48EB" w:rsidRDefault="006D48EB" w:rsidP="006D48EB">
            <w:pPr>
              <w:pStyle w:val="3-"/>
            </w:pPr>
            <w:r>
              <w:rPr>
                <w:rFonts w:hint="eastAsia"/>
              </w:rPr>
              <w:tab/>
            </w:r>
            <w:r>
              <w:rPr>
                <w:rFonts w:hint="eastAsia"/>
              </w:rPr>
              <w:tab/>
              <w:t>hFollowEvent[i] = OpenEvent(EVENT_MODIFY_STATE, false, FOLLOW_EVENT_NAME[i]);//後続スレッド処理完了イベント：SetEvetn, ResetEvent許可</w:t>
            </w:r>
          </w:p>
          <w:p w14:paraId="15B24844" w14:textId="77777777" w:rsidR="006D48EB" w:rsidRDefault="006D48EB" w:rsidP="006D48EB">
            <w:pPr>
              <w:pStyle w:val="3-"/>
            </w:pPr>
            <w:r>
              <w:tab/>
              <w:t>}</w:t>
            </w:r>
          </w:p>
          <w:p w14:paraId="738B080E" w14:textId="77777777" w:rsidR="006D48EB" w:rsidRDefault="006D48EB" w:rsidP="006D48EB">
            <w:pPr>
              <w:pStyle w:val="3-"/>
            </w:pPr>
          </w:p>
          <w:p w14:paraId="37C0F97F" w14:textId="77777777" w:rsidR="006D48EB" w:rsidRDefault="006D48EB" w:rsidP="006D48EB">
            <w:pPr>
              <w:pStyle w:val="3-"/>
            </w:pPr>
            <w:r>
              <w:rPr>
                <w:rFonts w:hint="eastAsia"/>
              </w:rPr>
              <w:tab/>
              <w:t>//後続スレッド処理完了イベントセット</w:t>
            </w:r>
          </w:p>
          <w:p w14:paraId="01305315" w14:textId="77777777" w:rsidR="006D48EB" w:rsidRDefault="006D48EB" w:rsidP="006D48EB">
            <w:pPr>
              <w:pStyle w:val="3-"/>
            </w:pPr>
            <w:r>
              <w:tab/>
              <w:t>SetEvent(hFollowEvent[thread_no]);</w:t>
            </w:r>
          </w:p>
          <w:p w14:paraId="35F00D38" w14:textId="77777777" w:rsidR="006D48EB" w:rsidRDefault="006D48EB" w:rsidP="006D48EB">
            <w:pPr>
              <w:pStyle w:val="3-"/>
            </w:pPr>
          </w:p>
          <w:p w14:paraId="5537E6D9" w14:textId="77777777" w:rsidR="006D48EB" w:rsidRDefault="006D48EB" w:rsidP="006D48EB">
            <w:pPr>
              <w:pStyle w:val="3-"/>
            </w:pPr>
            <w:r>
              <w:rPr>
                <w:rFonts w:hint="eastAsia"/>
              </w:rPr>
              <w:tab/>
              <w:t>//処理</w:t>
            </w:r>
          </w:p>
          <w:p w14:paraId="5C9FFF67" w14:textId="77777777" w:rsidR="006D48EB" w:rsidRDefault="006D48EB" w:rsidP="006D48EB">
            <w:pPr>
              <w:pStyle w:val="3-"/>
            </w:pPr>
            <w:r>
              <w:tab/>
              <w:t>while (1)</w:t>
            </w:r>
          </w:p>
          <w:p w14:paraId="0115F3D4" w14:textId="77777777" w:rsidR="006D48EB" w:rsidRDefault="006D48EB" w:rsidP="006D48EB">
            <w:pPr>
              <w:pStyle w:val="3-"/>
            </w:pPr>
            <w:r>
              <w:tab/>
              <w:t>{</w:t>
            </w:r>
          </w:p>
          <w:p w14:paraId="4237C496" w14:textId="77777777" w:rsidR="006D48EB" w:rsidRDefault="006D48EB" w:rsidP="006D48EB">
            <w:pPr>
              <w:pStyle w:val="3-"/>
            </w:pPr>
            <w:r>
              <w:rPr>
                <w:rFonts w:hint="eastAsia"/>
              </w:rPr>
              <w:tab/>
            </w:r>
            <w:r>
              <w:rPr>
                <w:rFonts w:hint="eastAsia"/>
              </w:rPr>
              <w:tab/>
              <w:t>//先行スレッド処理完了イベント待ち</w:t>
            </w:r>
          </w:p>
          <w:p w14:paraId="707D8DA6" w14:textId="77777777" w:rsidR="006D48EB" w:rsidRDefault="006D48EB" w:rsidP="006D48EB">
            <w:pPr>
              <w:pStyle w:val="3-"/>
            </w:pPr>
            <w:r>
              <w:rPr>
                <w:rFonts w:hint="eastAsia"/>
              </w:rPr>
              <w:tab/>
            </w:r>
            <w:r>
              <w:rPr>
                <w:rFonts w:hint="eastAsia"/>
              </w:rPr>
              <w:tab/>
              <w:t>WaitForSingleObject(hPriorEvent[thread_no], INFINITE);//取得できない時に他の処理を行いたい場合はタイムアウト値を指定する</w:t>
            </w:r>
          </w:p>
          <w:p w14:paraId="1BB018D6" w14:textId="77777777" w:rsidR="006D48EB" w:rsidRDefault="006D48EB" w:rsidP="006D48EB">
            <w:pPr>
              <w:pStyle w:val="3-"/>
            </w:pPr>
          </w:p>
          <w:p w14:paraId="4DB58336" w14:textId="77777777" w:rsidR="006D48EB" w:rsidRDefault="006D48EB" w:rsidP="006D48EB">
            <w:pPr>
              <w:pStyle w:val="3-"/>
            </w:pPr>
            <w:r>
              <w:rPr>
                <w:rFonts w:hint="eastAsia"/>
              </w:rPr>
              <w:lastRenderedPageBreak/>
              <w:tab/>
            </w:r>
            <w:r>
              <w:rPr>
                <w:rFonts w:hint="eastAsia"/>
              </w:rPr>
              <w:tab/>
              <w:t>//終了確認</w:t>
            </w:r>
          </w:p>
          <w:p w14:paraId="477794AB" w14:textId="77777777" w:rsidR="006D48EB" w:rsidRDefault="006D48EB" w:rsidP="006D48EB">
            <w:pPr>
              <w:pStyle w:val="3-"/>
            </w:pPr>
            <w:r>
              <w:tab/>
            </w:r>
            <w:r>
              <w:tab/>
              <w:t>if (s_IsQuirProiorThread)</w:t>
            </w:r>
          </w:p>
          <w:p w14:paraId="518F4D18" w14:textId="77777777" w:rsidR="006D48EB" w:rsidRDefault="006D48EB" w:rsidP="006D48EB">
            <w:pPr>
              <w:pStyle w:val="3-"/>
            </w:pPr>
            <w:r>
              <w:tab/>
            </w:r>
            <w:r>
              <w:tab/>
              <w:t>{</w:t>
            </w:r>
          </w:p>
          <w:p w14:paraId="018D7DEB" w14:textId="77777777" w:rsidR="006D48EB" w:rsidRDefault="006D48EB" w:rsidP="006D48EB">
            <w:pPr>
              <w:pStyle w:val="3-"/>
            </w:pPr>
            <w:r>
              <w:rPr>
                <w:rFonts w:hint="eastAsia"/>
              </w:rPr>
              <w:tab/>
            </w:r>
            <w:r>
              <w:rPr>
                <w:rFonts w:hint="eastAsia"/>
              </w:rPr>
              <w:tab/>
            </w:r>
            <w:r>
              <w:rPr>
                <w:rFonts w:hint="eastAsia"/>
              </w:rPr>
              <w:tab/>
              <w:t>//処理終了</w:t>
            </w:r>
          </w:p>
          <w:p w14:paraId="2C245EF0" w14:textId="77777777" w:rsidR="006D48EB" w:rsidRDefault="006D48EB" w:rsidP="006D48EB">
            <w:pPr>
              <w:pStyle w:val="3-"/>
            </w:pPr>
            <w:r>
              <w:tab/>
            </w:r>
            <w:r>
              <w:tab/>
            </w:r>
            <w:r>
              <w:tab/>
              <w:t>printf("(F)[%d]%s: [QUIT]\n", thread_no, name);</w:t>
            </w:r>
          </w:p>
          <w:p w14:paraId="0A5AEA5E" w14:textId="77777777" w:rsidR="006D48EB" w:rsidRDefault="006D48EB" w:rsidP="006D48EB">
            <w:pPr>
              <w:pStyle w:val="3-"/>
            </w:pPr>
            <w:r>
              <w:tab/>
            </w:r>
            <w:r>
              <w:tab/>
            </w:r>
            <w:r>
              <w:tab/>
              <w:t>fflush(stdout);</w:t>
            </w:r>
          </w:p>
          <w:p w14:paraId="5CDDDA92" w14:textId="77777777" w:rsidR="006D48EB" w:rsidRDefault="006D48EB" w:rsidP="006D48EB">
            <w:pPr>
              <w:pStyle w:val="3-"/>
            </w:pPr>
            <w:r>
              <w:tab/>
            </w:r>
            <w:r>
              <w:tab/>
            </w:r>
            <w:r>
              <w:tab/>
            </w:r>
          </w:p>
          <w:p w14:paraId="461700FF" w14:textId="77777777" w:rsidR="006D48EB" w:rsidRDefault="006D48EB" w:rsidP="006D48EB">
            <w:pPr>
              <w:pStyle w:val="3-"/>
            </w:pPr>
            <w:r>
              <w:tab/>
            </w:r>
            <w:r>
              <w:tab/>
            </w:r>
            <w:r>
              <w:tab/>
              <w:t>break;</w:t>
            </w:r>
          </w:p>
          <w:p w14:paraId="7B8E12A5" w14:textId="77777777" w:rsidR="006D48EB" w:rsidRDefault="006D48EB" w:rsidP="006D48EB">
            <w:pPr>
              <w:pStyle w:val="3-"/>
            </w:pPr>
            <w:r>
              <w:tab/>
            </w:r>
            <w:r>
              <w:tab/>
              <w:t>}</w:t>
            </w:r>
          </w:p>
          <w:p w14:paraId="146E463F" w14:textId="77777777" w:rsidR="006D48EB" w:rsidRDefault="006D48EB" w:rsidP="006D48EB">
            <w:pPr>
              <w:pStyle w:val="3-"/>
            </w:pPr>
          </w:p>
          <w:p w14:paraId="65898D91" w14:textId="77777777" w:rsidR="006D48EB" w:rsidRDefault="006D48EB" w:rsidP="006D48EB">
            <w:pPr>
              <w:pStyle w:val="3-"/>
            </w:pPr>
            <w:r>
              <w:rPr>
                <w:rFonts w:hint="eastAsia"/>
              </w:rPr>
              <w:tab/>
            </w:r>
            <w:r>
              <w:rPr>
                <w:rFonts w:hint="eastAsia"/>
              </w:rPr>
              <w:tab/>
              <w:t>//データ表示（前）</w:t>
            </w:r>
          </w:p>
          <w:p w14:paraId="6908D3BB" w14:textId="77777777" w:rsidR="006D48EB" w:rsidRDefault="006D48EB" w:rsidP="006D48EB">
            <w:pPr>
              <w:pStyle w:val="3-"/>
            </w:pPr>
            <w:r>
              <w:tab/>
            </w:r>
            <w:r>
              <w:tab/>
              <w:t>printf("(F)[%d]%s: [BEFORE] commonData=%d, tlsData=%d\n", thread_no, name, s_commonData, s_tlsData);</w:t>
            </w:r>
          </w:p>
          <w:p w14:paraId="12AFA7E5" w14:textId="77777777" w:rsidR="006D48EB" w:rsidRDefault="006D48EB" w:rsidP="006D48EB">
            <w:pPr>
              <w:pStyle w:val="3-"/>
            </w:pPr>
            <w:r>
              <w:tab/>
            </w:r>
            <w:r>
              <w:tab/>
              <w:t>fflush(stdout);</w:t>
            </w:r>
          </w:p>
          <w:p w14:paraId="77C8B270" w14:textId="77777777" w:rsidR="006D48EB" w:rsidRDefault="006D48EB" w:rsidP="006D48EB">
            <w:pPr>
              <w:pStyle w:val="3-"/>
            </w:pPr>
          </w:p>
          <w:p w14:paraId="69726001" w14:textId="77777777" w:rsidR="006D48EB" w:rsidRDefault="006D48EB" w:rsidP="006D48EB">
            <w:pPr>
              <w:pStyle w:val="3-"/>
            </w:pPr>
            <w:r>
              <w:rPr>
                <w:rFonts w:hint="eastAsia"/>
              </w:rPr>
              <w:tab/>
            </w:r>
            <w:r>
              <w:rPr>
                <w:rFonts w:hint="eastAsia"/>
              </w:rPr>
              <w:tab/>
              <w:t>//データ取得</w:t>
            </w:r>
          </w:p>
          <w:p w14:paraId="63DA072A" w14:textId="77777777" w:rsidR="006D48EB" w:rsidRDefault="006D48EB" w:rsidP="006D48EB">
            <w:pPr>
              <w:pStyle w:val="3-"/>
            </w:pPr>
            <w:r>
              <w:tab/>
            </w:r>
            <w:r>
              <w:tab/>
              <w:t>int common_data = s_commonData;</w:t>
            </w:r>
          </w:p>
          <w:p w14:paraId="3E51B950" w14:textId="77777777" w:rsidR="006D48EB" w:rsidRDefault="006D48EB" w:rsidP="006D48EB">
            <w:pPr>
              <w:pStyle w:val="3-"/>
            </w:pPr>
            <w:r>
              <w:tab/>
            </w:r>
            <w:r>
              <w:tab/>
              <w:t>int tls_data = s_tlsData;</w:t>
            </w:r>
          </w:p>
          <w:p w14:paraId="603F10D8" w14:textId="77777777" w:rsidR="006D48EB" w:rsidRDefault="006D48EB" w:rsidP="006D48EB">
            <w:pPr>
              <w:pStyle w:val="3-"/>
            </w:pPr>
          </w:p>
          <w:p w14:paraId="6E76260D" w14:textId="77777777" w:rsidR="006D48EB" w:rsidRDefault="006D48EB" w:rsidP="006D48EB">
            <w:pPr>
              <w:pStyle w:val="3-"/>
            </w:pPr>
            <w:r>
              <w:rPr>
                <w:rFonts w:hint="eastAsia"/>
              </w:rPr>
              <w:tab/>
            </w:r>
            <w:r>
              <w:rPr>
                <w:rFonts w:hint="eastAsia"/>
              </w:rPr>
              <w:tab/>
              <w:t>//データ更新</w:t>
            </w:r>
          </w:p>
          <w:p w14:paraId="459EBD07" w14:textId="77777777" w:rsidR="006D48EB" w:rsidRDefault="006D48EB" w:rsidP="006D48EB">
            <w:pPr>
              <w:pStyle w:val="3-"/>
            </w:pPr>
            <w:r>
              <w:tab/>
            </w:r>
            <w:r>
              <w:tab/>
              <w:t>++tls_data;</w:t>
            </w:r>
          </w:p>
          <w:p w14:paraId="75C69C91" w14:textId="77777777" w:rsidR="006D48EB" w:rsidRDefault="006D48EB" w:rsidP="006D48EB">
            <w:pPr>
              <w:pStyle w:val="3-"/>
            </w:pPr>
          </w:p>
          <w:p w14:paraId="5F715D83" w14:textId="77777777" w:rsidR="006D48EB" w:rsidRDefault="006D48EB" w:rsidP="006D48EB">
            <w:pPr>
              <w:pStyle w:val="3-"/>
            </w:pPr>
            <w:r>
              <w:rPr>
                <w:rFonts w:hint="eastAsia"/>
              </w:rPr>
              <w:tab/>
            </w:r>
            <w:r>
              <w:rPr>
                <w:rFonts w:hint="eastAsia"/>
              </w:rPr>
              <w:tab/>
              <w:t>//若干ランダムでスリープ（0～500 msec）</w:t>
            </w:r>
          </w:p>
          <w:p w14:paraId="1B1D47BA" w14:textId="77777777" w:rsidR="006D48EB" w:rsidRDefault="006D48EB" w:rsidP="006D48EB">
            <w:pPr>
              <w:pStyle w:val="3-"/>
            </w:pPr>
            <w:r>
              <w:tab/>
            </w:r>
            <w:r>
              <w:tab/>
              <w:t>Sleep(rand() % 500);</w:t>
            </w:r>
          </w:p>
          <w:p w14:paraId="4D557BF1" w14:textId="77777777" w:rsidR="006D48EB" w:rsidRDefault="006D48EB" w:rsidP="006D48EB">
            <w:pPr>
              <w:pStyle w:val="3-"/>
            </w:pPr>
          </w:p>
          <w:p w14:paraId="6380B06E" w14:textId="77777777" w:rsidR="006D48EB" w:rsidRDefault="006D48EB" w:rsidP="006D48EB">
            <w:pPr>
              <w:pStyle w:val="3-"/>
            </w:pPr>
            <w:r>
              <w:rPr>
                <w:rFonts w:hint="eastAsia"/>
              </w:rPr>
              <w:tab/>
            </w:r>
            <w:r>
              <w:rPr>
                <w:rFonts w:hint="eastAsia"/>
              </w:rPr>
              <w:tab/>
              <w:t>//データ書き戻し</w:t>
            </w:r>
          </w:p>
          <w:p w14:paraId="5AFD4AAB" w14:textId="77777777" w:rsidR="006D48EB" w:rsidRDefault="006D48EB" w:rsidP="006D48EB">
            <w:pPr>
              <w:pStyle w:val="3-"/>
            </w:pPr>
            <w:r>
              <w:tab/>
            </w:r>
            <w:r>
              <w:tab/>
              <w:t>s_tlsData = tls_data;</w:t>
            </w:r>
          </w:p>
          <w:p w14:paraId="422672BD" w14:textId="77777777" w:rsidR="006D48EB" w:rsidRDefault="006D48EB" w:rsidP="006D48EB">
            <w:pPr>
              <w:pStyle w:val="3-"/>
            </w:pPr>
          </w:p>
          <w:p w14:paraId="580C96B9" w14:textId="77777777" w:rsidR="006D48EB" w:rsidRDefault="006D48EB" w:rsidP="006D48EB">
            <w:pPr>
              <w:pStyle w:val="3-"/>
            </w:pPr>
            <w:r>
              <w:rPr>
                <w:rFonts w:hint="eastAsia"/>
              </w:rPr>
              <w:tab/>
            </w:r>
            <w:r>
              <w:rPr>
                <w:rFonts w:hint="eastAsia"/>
              </w:rPr>
              <w:tab/>
              <w:t>//データ表示（後）</w:t>
            </w:r>
          </w:p>
          <w:p w14:paraId="75FF1DC8" w14:textId="77777777" w:rsidR="006D48EB" w:rsidRDefault="006D48EB" w:rsidP="006D48EB">
            <w:pPr>
              <w:pStyle w:val="3-"/>
            </w:pPr>
            <w:r>
              <w:tab/>
            </w:r>
            <w:r>
              <w:tab/>
              <w:t>printf("(F)[%d]%s: [AFTER]  commonData=%d, tlsData=%d\n", thread_no, name, s_commonData, s_tlsData);</w:t>
            </w:r>
          </w:p>
          <w:p w14:paraId="5726750B" w14:textId="77777777" w:rsidR="006D48EB" w:rsidRDefault="006D48EB" w:rsidP="006D48EB">
            <w:pPr>
              <w:pStyle w:val="3-"/>
            </w:pPr>
            <w:r>
              <w:tab/>
            </w:r>
            <w:r>
              <w:tab/>
              <w:t>fflush(stdout);</w:t>
            </w:r>
          </w:p>
          <w:p w14:paraId="79651CB5" w14:textId="77777777" w:rsidR="006D48EB" w:rsidRDefault="006D48EB" w:rsidP="006D48EB">
            <w:pPr>
              <w:pStyle w:val="3-"/>
            </w:pPr>
            <w:r>
              <w:tab/>
            </w:r>
            <w:r>
              <w:tab/>
            </w:r>
          </w:p>
          <w:p w14:paraId="370B334E" w14:textId="77777777" w:rsidR="006D48EB" w:rsidRDefault="006D48EB" w:rsidP="006D48EB">
            <w:pPr>
              <w:pStyle w:val="3-"/>
            </w:pPr>
            <w:r>
              <w:rPr>
                <w:rFonts w:hint="eastAsia"/>
              </w:rPr>
              <w:tab/>
            </w:r>
            <w:r>
              <w:rPr>
                <w:rFonts w:hint="eastAsia"/>
              </w:rPr>
              <w:tab/>
              <w:t>//後続スレッド処理完了イベントセット</w:t>
            </w:r>
          </w:p>
          <w:p w14:paraId="43BC1260" w14:textId="77777777" w:rsidR="006D48EB" w:rsidRDefault="006D48EB" w:rsidP="006D48EB">
            <w:pPr>
              <w:pStyle w:val="3-"/>
            </w:pPr>
            <w:r>
              <w:tab/>
            </w:r>
            <w:r>
              <w:tab/>
              <w:t>SetEvent(hFollowEvent[thread_no]);</w:t>
            </w:r>
          </w:p>
          <w:p w14:paraId="2119BAF4" w14:textId="77777777" w:rsidR="006D48EB" w:rsidRDefault="006D48EB" w:rsidP="006D48EB">
            <w:pPr>
              <w:pStyle w:val="3-"/>
            </w:pPr>
          </w:p>
          <w:p w14:paraId="7325E074" w14:textId="77777777" w:rsidR="006D48EB" w:rsidRDefault="006D48EB" w:rsidP="006D48EB">
            <w:pPr>
              <w:pStyle w:val="3-"/>
            </w:pPr>
            <w:r>
              <w:rPr>
                <w:rFonts w:hint="eastAsia"/>
              </w:rPr>
              <w:tab/>
            </w:r>
            <w:r>
              <w:rPr>
                <w:rFonts w:hint="eastAsia"/>
              </w:rPr>
              <w:tab/>
              <w:t>//スレッド切り替えのためのスリープ</w:t>
            </w:r>
          </w:p>
          <w:p w14:paraId="0F20BCBA" w14:textId="77777777" w:rsidR="006D48EB" w:rsidRDefault="006D48EB" w:rsidP="006D48EB">
            <w:pPr>
              <w:pStyle w:val="3-"/>
            </w:pPr>
            <w:r>
              <w:tab/>
            </w:r>
            <w:r>
              <w:tab/>
              <w:t>Sleep(0);</w:t>
            </w:r>
          </w:p>
          <w:p w14:paraId="75F4E556" w14:textId="77777777" w:rsidR="006D48EB" w:rsidRDefault="006D48EB" w:rsidP="006D48EB">
            <w:pPr>
              <w:pStyle w:val="3-"/>
            </w:pPr>
            <w:r>
              <w:rPr>
                <w:rFonts w:hint="eastAsia"/>
              </w:rPr>
              <w:tab/>
              <w:t>//</w:t>
            </w:r>
            <w:r>
              <w:rPr>
                <w:rFonts w:hint="eastAsia"/>
              </w:rPr>
              <w:tab/>
              <w:t>//スレッド切り替え</w:t>
            </w:r>
          </w:p>
          <w:p w14:paraId="4F0F162B" w14:textId="77777777" w:rsidR="006D48EB" w:rsidRDefault="006D48EB" w:rsidP="006D48EB">
            <w:pPr>
              <w:pStyle w:val="3-"/>
            </w:pPr>
            <w:r>
              <w:rPr>
                <w:rFonts w:hint="eastAsia"/>
              </w:rPr>
              <w:tab/>
              <w:t>//</w:t>
            </w:r>
            <w:r>
              <w:rPr>
                <w:rFonts w:hint="eastAsia"/>
              </w:rPr>
              <w:tab/>
              <w:t>SwitchToThread();//OSに任せて再スケジューリング</w:t>
            </w:r>
          </w:p>
          <w:p w14:paraId="10D24844" w14:textId="77777777" w:rsidR="006D48EB" w:rsidRDefault="006D48EB" w:rsidP="006D48EB">
            <w:pPr>
              <w:pStyle w:val="3-"/>
            </w:pPr>
            <w:r>
              <w:rPr>
                <w:rFonts w:hint="eastAsia"/>
              </w:rPr>
              <w:tab/>
              <w:t>//</w:t>
            </w:r>
            <w:r>
              <w:rPr>
                <w:rFonts w:hint="eastAsia"/>
              </w:rPr>
              <w:tab/>
              <w:t>Yield();//廃止</w:t>
            </w:r>
          </w:p>
          <w:p w14:paraId="6E2B079B" w14:textId="77777777" w:rsidR="006D48EB" w:rsidRDefault="006D48EB" w:rsidP="006D48EB">
            <w:pPr>
              <w:pStyle w:val="3-"/>
            </w:pPr>
            <w:r>
              <w:tab/>
              <w:t>}</w:t>
            </w:r>
          </w:p>
          <w:p w14:paraId="03CFBA47" w14:textId="77777777" w:rsidR="006D48EB" w:rsidRDefault="006D48EB" w:rsidP="006D48EB">
            <w:pPr>
              <w:pStyle w:val="3-"/>
            </w:pPr>
          </w:p>
          <w:p w14:paraId="5329D7BC" w14:textId="77777777" w:rsidR="006D48EB" w:rsidRDefault="006D48EB" w:rsidP="006D48EB">
            <w:pPr>
              <w:pStyle w:val="3-"/>
            </w:pPr>
            <w:r>
              <w:rPr>
                <w:rFonts w:hint="eastAsia"/>
              </w:rPr>
              <w:tab/>
              <w:t>//名前付きイベントクローズ</w:t>
            </w:r>
          </w:p>
          <w:p w14:paraId="07462C01" w14:textId="77777777" w:rsidR="006D48EB" w:rsidRDefault="006D48EB" w:rsidP="006D48EB">
            <w:pPr>
              <w:pStyle w:val="3-"/>
            </w:pPr>
            <w:r>
              <w:tab/>
              <w:t>for (int i = 0; i &lt; FOLLOW_THREAD_MAX; ++i)</w:t>
            </w:r>
          </w:p>
          <w:p w14:paraId="2A12DAA3" w14:textId="77777777" w:rsidR="006D48EB" w:rsidRDefault="006D48EB" w:rsidP="006D48EB">
            <w:pPr>
              <w:pStyle w:val="3-"/>
            </w:pPr>
            <w:r>
              <w:tab/>
              <w:t>{</w:t>
            </w:r>
          </w:p>
          <w:p w14:paraId="305A6280" w14:textId="77777777" w:rsidR="006D48EB" w:rsidRDefault="006D48EB" w:rsidP="006D48EB">
            <w:pPr>
              <w:pStyle w:val="3-"/>
            </w:pPr>
            <w:r>
              <w:tab/>
            </w:r>
            <w:r>
              <w:tab/>
              <w:t>CloseHandle(hPriorEvent[i]);</w:t>
            </w:r>
          </w:p>
          <w:p w14:paraId="1681A6B0" w14:textId="77777777" w:rsidR="006D48EB" w:rsidRDefault="006D48EB" w:rsidP="006D48EB">
            <w:pPr>
              <w:pStyle w:val="3-"/>
            </w:pPr>
            <w:r>
              <w:tab/>
            </w:r>
            <w:r>
              <w:tab/>
              <w:t>CloseHandle(hFollowEvent[i]);</w:t>
            </w:r>
          </w:p>
          <w:p w14:paraId="06E46DC8" w14:textId="77777777" w:rsidR="006D48EB" w:rsidRDefault="006D48EB" w:rsidP="006D48EB">
            <w:pPr>
              <w:pStyle w:val="3-"/>
            </w:pPr>
            <w:r>
              <w:tab/>
              <w:t>}</w:t>
            </w:r>
          </w:p>
          <w:p w14:paraId="04543BD8" w14:textId="77777777" w:rsidR="006D48EB" w:rsidRDefault="006D48EB" w:rsidP="006D48EB">
            <w:pPr>
              <w:pStyle w:val="3-"/>
            </w:pPr>
          </w:p>
          <w:p w14:paraId="2E888B10" w14:textId="77777777" w:rsidR="006D48EB" w:rsidRDefault="006D48EB" w:rsidP="006D48EB">
            <w:pPr>
              <w:pStyle w:val="3-"/>
            </w:pPr>
            <w:r>
              <w:rPr>
                <w:rFonts w:hint="eastAsia"/>
              </w:rPr>
              <w:tab/>
              <w:t>//終了</w:t>
            </w:r>
          </w:p>
          <w:p w14:paraId="474BA420" w14:textId="77777777" w:rsidR="006D48EB" w:rsidRDefault="006D48EB" w:rsidP="006D48EB">
            <w:pPr>
              <w:pStyle w:val="3-"/>
            </w:pPr>
            <w:r>
              <w:tab/>
              <w:t>printf("- end:(F)[%d]%s -\n", thread_no, name);</w:t>
            </w:r>
          </w:p>
          <w:p w14:paraId="3BE44C1F" w14:textId="77777777" w:rsidR="006D48EB" w:rsidRDefault="006D48EB" w:rsidP="006D48EB">
            <w:pPr>
              <w:pStyle w:val="3-"/>
            </w:pPr>
            <w:r>
              <w:tab/>
              <w:t>fflush(stdout);</w:t>
            </w:r>
          </w:p>
          <w:p w14:paraId="40491BB3" w14:textId="77777777" w:rsidR="006D48EB" w:rsidRDefault="006D48EB" w:rsidP="006D48EB">
            <w:pPr>
              <w:pStyle w:val="3-"/>
            </w:pPr>
            <w:r>
              <w:tab/>
              <w:t>return 0;</w:t>
            </w:r>
          </w:p>
          <w:p w14:paraId="4FB88515" w14:textId="77777777" w:rsidR="006D48EB" w:rsidRDefault="006D48EB" w:rsidP="006D48EB">
            <w:pPr>
              <w:pStyle w:val="3-"/>
            </w:pPr>
            <w:r>
              <w:t>}</w:t>
            </w:r>
          </w:p>
          <w:p w14:paraId="74D65569" w14:textId="77777777" w:rsidR="006D48EB" w:rsidRDefault="006D48EB" w:rsidP="006D48EB">
            <w:pPr>
              <w:pStyle w:val="3-"/>
            </w:pPr>
          </w:p>
          <w:p w14:paraId="5D9794BB" w14:textId="77777777" w:rsidR="006D48EB" w:rsidRDefault="006D48EB" w:rsidP="006D48EB">
            <w:pPr>
              <w:pStyle w:val="3-"/>
            </w:pPr>
            <w:r>
              <w:rPr>
                <w:rFonts w:hint="eastAsia"/>
              </w:rPr>
              <w:t>//テスト</w:t>
            </w:r>
          </w:p>
          <w:p w14:paraId="1B319FE1" w14:textId="77777777" w:rsidR="006D48EB" w:rsidRDefault="006D48EB" w:rsidP="006D48EB">
            <w:pPr>
              <w:pStyle w:val="3-"/>
            </w:pPr>
            <w:r>
              <w:t>int main(const int argc, const char* argv[])</w:t>
            </w:r>
          </w:p>
          <w:p w14:paraId="59CF3B53" w14:textId="77777777" w:rsidR="006D48EB" w:rsidRDefault="006D48EB" w:rsidP="006D48EB">
            <w:pPr>
              <w:pStyle w:val="3-"/>
            </w:pPr>
            <w:r>
              <w:t>{</w:t>
            </w:r>
          </w:p>
          <w:p w14:paraId="7E23CF04" w14:textId="77777777" w:rsidR="006D48EB" w:rsidRDefault="006D48EB" w:rsidP="006D48EB">
            <w:pPr>
              <w:pStyle w:val="3-"/>
            </w:pPr>
            <w:r>
              <w:rPr>
                <w:rFonts w:hint="eastAsia"/>
              </w:rPr>
              <w:tab/>
              <w:t>//イベント生成</w:t>
            </w:r>
          </w:p>
          <w:p w14:paraId="3EC9D3ED" w14:textId="77777777" w:rsidR="006D48EB" w:rsidRDefault="006D48EB" w:rsidP="006D48EB">
            <w:pPr>
              <w:pStyle w:val="3-"/>
            </w:pPr>
            <w:r>
              <w:tab/>
              <w:t>HANDLE hPriorEvent[FOLLOW_THREAD_MAX];</w:t>
            </w:r>
          </w:p>
          <w:p w14:paraId="5FD3EE28" w14:textId="77777777" w:rsidR="006D48EB" w:rsidRDefault="006D48EB" w:rsidP="006D48EB">
            <w:pPr>
              <w:pStyle w:val="3-"/>
            </w:pPr>
            <w:r>
              <w:tab/>
              <w:t>HANDLE hFollowEvent[FOLLOW_THREAD_MAX];</w:t>
            </w:r>
          </w:p>
          <w:p w14:paraId="6064642C" w14:textId="77777777" w:rsidR="006D48EB" w:rsidRDefault="006D48EB" w:rsidP="006D48EB">
            <w:pPr>
              <w:pStyle w:val="3-"/>
            </w:pPr>
            <w:r>
              <w:tab/>
              <w:t>{</w:t>
            </w:r>
          </w:p>
          <w:p w14:paraId="0663DE8E" w14:textId="77777777" w:rsidR="006D48EB" w:rsidRDefault="006D48EB" w:rsidP="006D48EB">
            <w:pPr>
              <w:pStyle w:val="3-"/>
            </w:pPr>
            <w:r>
              <w:rPr>
                <w:rFonts w:hint="eastAsia"/>
              </w:rPr>
              <w:tab/>
            </w:r>
            <w:r>
              <w:rPr>
                <w:rFonts w:hint="eastAsia"/>
              </w:rPr>
              <w:tab/>
              <w:t>//名前付きイベント</w:t>
            </w:r>
          </w:p>
          <w:p w14:paraId="405D96A6" w14:textId="77777777" w:rsidR="006D48EB" w:rsidRDefault="006D48EB" w:rsidP="006D48EB">
            <w:pPr>
              <w:pStyle w:val="3-"/>
            </w:pPr>
            <w:r>
              <w:tab/>
            </w:r>
            <w:r>
              <w:tab/>
              <w:t>for (int i = 0; i &lt; FOLLOW_THREAD_MAX; ++i)</w:t>
            </w:r>
          </w:p>
          <w:p w14:paraId="61692675" w14:textId="77777777" w:rsidR="006D48EB" w:rsidRDefault="006D48EB" w:rsidP="006D48EB">
            <w:pPr>
              <w:pStyle w:val="3-"/>
            </w:pPr>
            <w:r>
              <w:tab/>
            </w:r>
            <w:r>
              <w:tab/>
              <w:t>{</w:t>
            </w:r>
          </w:p>
          <w:p w14:paraId="19F553A3" w14:textId="77777777" w:rsidR="006D48EB" w:rsidRDefault="006D48EB" w:rsidP="006D48EB">
            <w:pPr>
              <w:pStyle w:val="3-"/>
            </w:pPr>
            <w:r>
              <w:rPr>
                <w:rFonts w:hint="eastAsia"/>
              </w:rPr>
              <w:tab/>
            </w:r>
            <w:r>
              <w:rPr>
                <w:rFonts w:hint="eastAsia"/>
              </w:rPr>
              <w:tab/>
            </w:r>
            <w:r>
              <w:rPr>
                <w:rFonts w:hint="eastAsia"/>
              </w:rPr>
              <w:tab/>
              <w:t>hPriorEvent[i] = CreateEvent(nullptr, false, false, PRIOR_EVENT_NAME[i]);//手動リセット=false（自動リ</w:t>
            </w:r>
            <w:r>
              <w:rPr>
                <w:rFonts w:hint="eastAsia"/>
              </w:rPr>
              <w:lastRenderedPageBreak/>
              <w:t>セット）, 初期状態=false（リセット状態）</w:t>
            </w:r>
          </w:p>
          <w:p w14:paraId="739654BA" w14:textId="77777777" w:rsidR="006D48EB" w:rsidRDefault="006D48EB" w:rsidP="006D48EB">
            <w:pPr>
              <w:pStyle w:val="3-"/>
            </w:pPr>
            <w:r>
              <w:rPr>
                <w:rFonts w:hint="eastAsia"/>
              </w:rPr>
              <w:tab/>
            </w:r>
            <w:r>
              <w:rPr>
                <w:rFonts w:hint="eastAsia"/>
              </w:rPr>
              <w:tab/>
            </w:r>
            <w:r>
              <w:rPr>
                <w:rFonts w:hint="eastAsia"/>
              </w:rPr>
              <w:tab/>
              <w:t>hFollowEvent[i] = CreateEvent(nullptr, false, false, FOLLOW_EVENT_NAME[i]);//手動リセット=false（自動リセット）, 初期状態=false（リセット状態）</w:t>
            </w:r>
          </w:p>
          <w:p w14:paraId="693D4C78" w14:textId="77777777" w:rsidR="006D48EB" w:rsidRDefault="006D48EB" w:rsidP="006D48EB">
            <w:pPr>
              <w:pStyle w:val="3-"/>
            </w:pPr>
            <w:r>
              <w:tab/>
            </w:r>
            <w:r>
              <w:tab/>
              <w:t>}</w:t>
            </w:r>
          </w:p>
          <w:p w14:paraId="6FAB7CD2" w14:textId="77777777" w:rsidR="006D48EB" w:rsidRDefault="006D48EB" w:rsidP="006D48EB">
            <w:pPr>
              <w:pStyle w:val="3-"/>
            </w:pPr>
            <w:r>
              <w:tab/>
            </w:r>
            <w:r>
              <w:tab/>
            </w:r>
          </w:p>
          <w:p w14:paraId="20E06D57" w14:textId="77777777" w:rsidR="006D48EB" w:rsidRDefault="006D48EB" w:rsidP="006D48EB">
            <w:pPr>
              <w:pStyle w:val="3-"/>
            </w:pPr>
            <w:r>
              <w:rPr>
                <w:rFonts w:hint="eastAsia"/>
              </w:rPr>
              <w:tab/>
              <w:t>//</w:t>
            </w:r>
            <w:r>
              <w:rPr>
                <w:rFonts w:hint="eastAsia"/>
              </w:rPr>
              <w:tab/>
              <w:t>//属性を指定して生成する場合</w:t>
            </w:r>
          </w:p>
          <w:p w14:paraId="5CCF6F8E" w14:textId="77777777" w:rsidR="006D48EB" w:rsidRDefault="006D48EB" w:rsidP="006D48EB">
            <w:pPr>
              <w:pStyle w:val="3-"/>
            </w:pPr>
            <w:r>
              <w:rPr>
                <w:rFonts w:hint="eastAsia"/>
              </w:rPr>
              <w:tab/>
              <w:t>//</w:t>
            </w:r>
            <w:r>
              <w:rPr>
                <w:rFonts w:hint="eastAsia"/>
              </w:rPr>
              <w:tab/>
              <w:t>SECURITY_ATTRIBUTES attr = { sizeof(SECURITY_ATTRIBUTES), nullptr, true };//子プロセスにハンドルを継承する</w:t>
            </w:r>
          </w:p>
          <w:p w14:paraId="1CF78955" w14:textId="77777777" w:rsidR="006D48EB" w:rsidRDefault="006D48EB" w:rsidP="006D48EB">
            <w:pPr>
              <w:pStyle w:val="3-"/>
            </w:pPr>
            <w:r>
              <w:rPr>
                <w:rFonts w:hint="eastAsia"/>
              </w:rPr>
              <w:tab/>
              <w:t>//</w:t>
            </w:r>
            <w:r>
              <w:rPr>
                <w:rFonts w:hint="eastAsia"/>
              </w:rPr>
              <w:tab/>
              <w:t>SECURITY_ATTRIBUTES attr = { sizeof(SECURITY_ATTRIBUTES), nullptr, false };//子プロセスにハンドルを継承しない　※デフォルト</w:t>
            </w:r>
          </w:p>
          <w:p w14:paraId="5F5C4730" w14:textId="77777777" w:rsidR="006D48EB" w:rsidRDefault="006D48EB" w:rsidP="006D48EB">
            <w:pPr>
              <w:pStyle w:val="3-"/>
            </w:pPr>
            <w:r>
              <w:tab/>
              <w:t>//</w:t>
            </w:r>
            <w:r>
              <w:tab/>
              <w:t>for (int i = 0; i &lt; FOLLOW_THREAD_MAX; ++i)</w:t>
            </w:r>
          </w:p>
          <w:p w14:paraId="7223D6F3" w14:textId="77777777" w:rsidR="006D48EB" w:rsidRDefault="006D48EB" w:rsidP="006D48EB">
            <w:pPr>
              <w:pStyle w:val="3-"/>
            </w:pPr>
            <w:r>
              <w:tab/>
              <w:t>//</w:t>
            </w:r>
            <w:r>
              <w:tab/>
              <w:t>{</w:t>
            </w:r>
          </w:p>
          <w:p w14:paraId="63FA124D" w14:textId="77777777" w:rsidR="006D48EB" w:rsidRDefault="006D48EB" w:rsidP="006D48EB">
            <w:pPr>
              <w:pStyle w:val="3-"/>
            </w:pPr>
            <w:r>
              <w:rPr>
                <w:rFonts w:hint="eastAsia"/>
              </w:rPr>
              <w:tab/>
              <w:t>//</w:t>
            </w:r>
            <w:r>
              <w:rPr>
                <w:rFonts w:hint="eastAsia"/>
              </w:rPr>
              <w:tab/>
            </w:r>
            <w:r>
              <w:rPr>
                <w:rFonts w:hint="eastAsia"/>
              </w:rPr>
              <w:tab/>
              <w:t>hPriorEvent[i] = CreateEvent(&amp;attr, false, false, PRIOR_EVENT_NAME[i]);//手動リセット=false（自動リセット）, 初期状態=false（リセット状態）</w:t>
            </w:r>
          </w:p>
          <w:p w14:paraId="0B9CEEB7" w14:textId="77777777" w:rsidR="006D48EB" w:rsidRDefault="006D48EB" w:rsidP="006D48EB">
            <w:pPr>
              <w:pStyle w:val="3-"/>
            </w:pPr>
            <w:r>
              <w:rPr>
                <w:rFonts w:hint="eastAsia"/>
              </w:rPr>
              <w:tab/>
              <w:t>//</w:t>
            </w:r>
            <w:r>
              <w:rPr>
                <w:rFonts w:hint="eastAsia"/>
              </w:rPr>
              <w:tab/>
            </w:r>
            <w:r>
              <w:rPr>
                <w:rFonts w:hint="eastAsia"/>
              </w:rPr>
              <w:tab/>
              <w:t>hFollowEvent[i] = CreateEvent(&amp;attr, false, false, FOLLOW_EVENT_NAME[i]);//手動リセット=false（自動リセット）, 初期状態=false（リセット状態）</w:t>
            </w:r>
          </w:p>
          <w:p w14:paraId="1E7E94AF" w14:textId="77777777" w:rsidR="006D48EB" w:rsidRDefault="006D48EB" w:rsidP="006D48EB">
            <w:pPr>
              <w:pStyle w:val="3-"/>
            </w:pPr>
            <w:r>
              <w:tab/>
              <w:t>//</w:t>
            </w:r>
            <w:r>
              <w:tab/>
              <w:t>}</w:t>
            </w:r>
          </w:p>
          <w:p w14:paraId="791ACBDF" w14:textId="77777777" w:rsidR="006D48EB" w:rsidRDefault="006D48EB" w:rsidP="006D48EB">
            <w:pPr>
              <w:pStyle w:val="3-"/>
            </w:pPr>
            <w:r>
              <w:tab/>
              <w:t>}</w:t>
            </w:r>
          </w:p>
          <w:p w14:paraId="140C2319" w14:textId="77777777" w:rsidR="006D48EB" w:rsidRDefault="006D48EB" w:rsidP="006D48EB">
            <w:pPr>
              <w:pStyle w:val="3-"/>
            </w:pPr>
          </w:p>
          <w:p w14:paraId="30AB3DF1" w14:textId="77777777" w:rsidR="006D48EB" w:rsidRDefault="006D48EB" w:rsidP="006D48EB">
            <w:pPr>
              <w:pStyle w:val="3-"/>
            </w:pPr>
            <w:r>
              <w:rPr>
                <w:rFonts w:hint="eastAsia"/>
              </w:rPr>
              <w:tab/>
              <w:t>//スレッド作成</w:t>
            </w:r>
          </w:p>
          <w:p w14:paraId="34740172" w14:textId="77777777" w:rsidR="006D48EB" w:rsidRDefault="006D48EB" w:rsidP="006D48EB">
            <w:pPr>
              <w:pStyle w:val="3-"/>
            </w:pPr>
            <w:r>
              <w:tab/>
              <w:t>static const int FOLLOW_THREAD_NUM = 5;</w:t>
            </w:r>
          </w:p>
          <w:p w14:paraId="61684369" w14:textId="77777777" w:rsidR="006D48EB" w:rsidRDefault="006D48EB" w:rsidP="006D48EB">
            <w:pPr>
              <w:pStyle w:val="3-"/>
            </w:pPr>
            <w:r>
              <w:tab/>
              <w:t>static const int THREAD_NUM = 1 + FOLLOW_THREAD_NUM;</w:t>
            </w:r>
          </w:p>
          <w:p w14:paraId="77EEFA8B" w14:textId="77777777" w:rsidR="006D48EB" w:rsidRDefault="006D48EB" w:rsidP="006D48EB">
            <w:pPr>
              <w:pStyle w:val="3-"/>
            </w:pPr>
            <w:r>
              <w:tab/>
              <w:t>static_assert(FOLLOW_THREAD_NUM &lt;= FOLLOW_THREAD_MAX, "FOLLOW_THREAD_NUM is over.");</w:t>
            </w:r>
          </w:p>
          <w:p w14:paraId="260E99D0" w14:textId="77777777" w:rsidR="006D48EB" w:rsidRDefault="006D48EB" w:rsidP="006D48EB">
            <w:pPr>
              <w:pStyle w:val="3-"/>
            </w:pPr>
            <w:r>
              <w:tab/>
              <w:t>s_followThreadNum = FOLLOW_THREAD_NUM;</w:t>
            </w:r>
          </w:p>
          <w:p w14:paraId="192F8905" w14:textId="77777777" w:rsidR="006D48EB" w:rsidRDefault="006D48EB" w:rsidP="006D48EB">
            <w:pPr>
              <w:pStyle w:val="3-"/>
            </w:pPr>
            <w:r>
              <w:tab/>
              <w:t>unsigned int tid[THREAD_NUM] = {};</w:t>
            </w:r>
          </w:p>
          <w:p w14:paraId="4FA85118" w14:textId="77777777" w:rsidR="006D48EB" w:rsidRDefault="006D48EB" w:rsidP="006D48EB">
            <w:pPr>
              <w:pStyle w:val="3-"/>
            </w:pPr>
            <w:r>
              <w:tab/>
              <w:t>HANDLE hThread[THREAD_NUM] =</w:t>
            </w:r>
          </w:p>
          <w:p w14:paraId="073BDC1D" w14:textId="77777777" w:rsidR="006D48EB" w:rsidRDefault="006D48EB" w:rsidP="006D48EB">
            <w:pPr>
              <w:pStyle w:val="3-"/>
            </w:pPr>
            <w:r>
              <w:tab/>
              <w:t>{</w:t>
            </w:r>
          </w:p>
          <w:p w14:paraId="1E780893" w14:textId="77777777" w:rsidR="006D48EB" w:rsidRDefault="006D48EB" w:rsidP="006D48EB">
            <w:pPr>
              <w:pStyle w:val="3-"/>
            </w:pPr>
            <w:r>
              <w:rPr>
                <w:rFonts w:hint="eastAsia"/>
              </w:rPr>
              <w:tab/>
            </w:r>
            <w:r>
              <w:rPr>
                <w:rFonts w:hint="eastAsia"/>
              </w:rPr>
              <w:tab/>
              <w:t>(HANDLE)_beginthreadex(nullptr, 0, priorThreadFunc, "先行", 0, &amp;tid[0]),</w:t>
            </w:r>
          </w:p>
          <w:p w14:paraId="7DEDA02D" w14:textId="77777777" w:rsidR="006D48EB" w:rsidRDefault="006D48EB" w:rsidP="006D48EB">
            <w:pPr>
              <w:pStyle w:val="3-"/>
            </w:pPr>
            <w:r>
              <w:rPr>
                <w:rFonts w:hint="eastAsia"/>
              </w:rPr>
              <w:tab/>
            </w:r>
            <w:r>
              <w:rPr>
                <w:rFonts w:hint="eastAsia"/>
              </w:rPr>
              <w:tab/>
              <w:t>(HANDLE)_beginthreadex(nullptr, 0, followThreadFunc, "後続01", 0, &amp;tid[1]),</w:t>
            </w:r>
          </w:p>
          <w:p w14:paraId="2026E811" w14:textId="77777777" w:rsidR="006D48EB" w:rsidRDefault="006D48EB" w:rsidP="006D48EB">
            <w:pPr>
              <w:pStyle w:val="3-"/>
            </w:pPr>
            <w:r>
              <w:rPr>
                <w:rFonts w:hint="eastAsia"/>
              </w:rPr>
              <w:tab/>
            </w:r>
            <w:r>
              <w:rPr>
                <w:rFonts w:hint="eastAsia"/>
              </w:rPr>
              <w:tab/>
              <w:t>(HANDLE)_beginthreadex(nullptr, 0, followThreadFunc, "後続02", 0, &amp;tid[1]),</w:t>
            </w:r>
          </w:p>
          <w:p w14:paraId="0FA1A8A0" w14:textId="77777777" w:rsidR="006D48EB" w:rsidRDefault="006D48EB" w:rsidP="006D48EB">
            <w:pPr>
              <w:pStyle w:val="3-"/>
            </w:pPr>
            <w:r>
              <w:rPr>
                <w:rFonts w:hint="eastAsia"/>
              </w:rPr>
              <w:tab/>
            </w:r>
            <w:r>
              <w:rPr>
                <w:rFonts w:hint="eastAsia"/>
              </w:rPr>
              <w:tab/>
              <w:t>(HANDLE)_beginthreadex(nullptr, 0, followThreadFunc, "後続03", 0, &amp;tid[1]),</w:t>
            </w:r>
          </w:p>
          <w:p w14:paraId="47CEAA70" w14:textId="77777777" w:rsidR="006D48EB" w:rsidRDefault="006D48EB" w:rsidP="006D48EB">
            <w:pPr>
              <w:pStyle w:val="3-"/>
            </w:pPr>
            <w:r>
              <w:rPr>
                <w:rFonts w:hint="eastAsia"/>
              </w:rPr>
              <w:tab/>
            </w:r>
            <w:r>
              <w:rPr>
                <w:rFonts w:hint="eastAsia"/>
              </w:rPr>
              <w:tab/>
              <w:t>(HANDLE)_beginthreadex(nullptr, 0, followThreadFunc, "後続04", 0, &amp;tid[1]),</w:t>
            </w:r>
          </w:p>
          <w:p w14:paraId="5E6D59E3" w14:textId="77777777" w:rsidR="006D48EB" w:rsidRDefault="006D48EB" w:rsidP="006D48EB">
            <w:pPr>
              <w:pStyle w:val="3-"/>
            </w:pPr>
            <w:r>
              <w:rPr>
                <w:rFonts w:hint="eastAsia"/>
              </w:rPr>
              <w:tab/>
            </w:r>
            <w:r>
              <w:rPr>
                <w:rFonts w:hint="eastAsia"/>
              </w:rPr>
              <w:tab/>
              <w:t>(HANDLE)_beginthreadex(nullptr, 0, followThreadFunc, "後続05", 0, &amp;tid[1]),</w:t>
            </w:r>
          </w:p>
          <w:p w14:paraId="241E3315" w14:textId="77777777" w:rsidR="006D48EB" w:rsidRDefault="006D48EB" w:rsidP="006D48EB">
            <w:pPr>
              <w:pStyle w:val="3-"/>
            </w:pPr>
            <w:r>
              <w:tab/>
              <w:t>};</w:t>
            </w:r>
          </w:p>
          <w:p w14:paraId="359A6966" w14:textId="77777777" w:rsidR="006D48EB" w:rsidRDefault="006D48EB" w:rsidP="006D48EB">
            <w:pPr>
              <w:pStyle w:val="3-"/>
            </w:pPr>
            <w:r>
              <w:tab/>
            </w:r>
          </w:p>
          <w:p w14:paraId="7FCA2D71" w14:textId="77777777" w:rsidR="006D48EB" w:rsidRDefault="006D48EB" w:rsidP="006D48EB">
            <w:pPr>
              <w:pStyle w:val="3-"/>
            </w:pPr>
            <w:r>
              <w:rPr>
                <w:rFonts w:hint="eastAsia"/>
              </w:rPr>
              <w:tab/>
              <w:t>//スレッド終了待ち</w:t>
            </w:r>
          </w:p>
          <w:p w14:paraId="0A3E3B85" w14:textId="77777777" w:rsidR="006D48EB" w:rsidRDefault="006D48EB" w:rsidP="006D48EB">
            <w:pPr>
              <w:pStyle w:val="3-"/>
            </w:pPr>
            <w:r>
              <w:tab/>
              <w:t>WaitForMultipleObjects(THREAD_NUM, hThread, true, INFINITE);</w:t>
            </w:r>
          </w:p>
          <w:p w14:paraId="107E0D59" w14:textId="77777777" w:rsidR="006D48EB" w:rsidRDefault="006D48EB" w:rsidP="006D48EB">
            <w:pPr>
              <w:pStyle w:val="3-"/>
            </w:pPr>
          </w:p>
          <w:p w14:paraId="4ED2D35E" w14:textId="77777777" w:rsidR="006D48EB" w:rsidRDefault="006D48EB" w:rsidP="006D48EB">
            <w:pPr>
              <w:pStyle w:val="3-"/>
            </w:pPr>
            <w:r>
              <w:rPr>
                <w:rFonts w:hint="eastAsia"/>
              </w:rPr>
              <w:tab/>
              <w:t>//スレッドハンドルクローズ</w:t>
            </w:r>
          </w:p>
          <w:p w14:paraId="0903944B" w14:textId="77777777" w:rsidR="006D48EB" w:rsidRDefault="006D48EB" w:rsidP="006D48EB">
            <w:pPr>
              <w:pStyle w:val="3-"/>
            </w:pPr>
            <w:r>
              <w:tab/>
              <w:t>for (int i = 0; i &lt; THREAD_NUM; ++i)</w:t>
            </w:r>
          </w:p>
          <w:p w14:paraId="695CBE3C" w14:textId="77777777" w:rsidR="006D48EB" w:rsidRDefault="006D48EB" w:rsidP="006D48EB">
            <w:pPr>
              <w:pStyle w:val="3-"/>
            </w:pPr>
            <w:r>
              <w:tab/>
              <w:t>{</w:t>
            </w:r>
          </w:p>
          <w:p w14:paraId="25FAFE75" w14:textId="77777777" w:rsidR="006D48EB" w:rsidRDefault="006D48EB" w:rsidP="006D48EB">
            <w:pPr>
              <w:pStyle w:val="3-"/>
            </w:pPr>
            <w:r>
              <w:tab/>
            </w:r>
            <w:r>
              <w:tab/>
              <w:t>CloseHandle(hThread[i]);</w:t>
            </w:r>
          </w:p>
          <w:p w14:paraId="29008F3E" w14:textId="77777777" w:rsidR="006D48EB" w:rsidRDefault="006D48EB" w:rsidP="006D48EB">
            <w:pPr>
              <w:pStyle w:val="3-"/>
            </w:pPr>
            <w:r>
              <w:tab/>
              <w:t>}</w:t>
            </w:r>
          </w:p>
          <w:p w14:paraId="158414F8" w14:textId="77777777" w:rsidR="006D48EB" w:rsidRDefault="006D48EB" w:rsidP="006D48EB">
            <w:pPr>
              <w:pStyle w:val="3-"/>
            </w:pPr>
          </w:p>
          <w:p w14:paraId="07252099" w14:textId="77777777" w:rsidR="006D48EB" w:rsidRDefault="006D48EB" w:rsidP="006D48EB">
            <w:pPr>
              <w:pStyle w:val="3-"/>
            </w:pPr>
            <w:r>
              <w:rPr>
                <w:rFonts w:hint="eastAsia"/>
              </w:rPr>
              <w:tab/>
              <w:t>//イベントの取得と解放を大量に実行して時間を計測</w:t>
            </w:r>
          </w:p>
          <w:p w14:paraId="36605165" w14:textId="77777777" w:rsidR="006D48EB" w:rsidRDefault="006D48EB" w:rsidP="006D48EB">
            <w:pPr>
              <w:pStyle w:val="3-"/>
            </w:pPr>
            <w:r>
              <w:tab/>
              <w:t>{</w:t>
            </w:r>
          </w:p>
          <w:p w14:paraId="281F51EE" w14:textId="77777777" w:rsidR="006D48EB" w:rsidRDefault="006D48EB" w:rsidP="006D48EB">
            <w:pPr>
              <w:pStyle w:val="3-"/>
            </w:pPr>
            <w:r>
              <w:tab/>
            </w:r>
            <w:r>
              <w:tab/>
              <w:t>LARGE_INTEGER freq;</w:t>
            </w:r>
          </w:p>
          <w:p w14:paraId="5496E0D1" w14:textId="77777777" w:rsidR="006D48EB" w:rsidRDefault="006D48EB" w:rsidP="006D48EB">
            <w:pPr>
              <w:pStyle w:val="3-"/>
            </w:pPr>
            <w:r>
              <w:tab/>
            </w:r>
            <w:r>
              <w:tab/>
              <w:t>QueryPerformanceFrequency(&amp;freq);</w:t>
            </w:r>
          </w:p>
          <w:p w14:paraId="3B3B8519" w14:textId="77777777" w:rsidR="006D48EB" w:rsidRDefault="006D48EB" w:rsidP="006D48EB">
            <w:pPr>
              <w:pStyle w:val="3-"/>
            </w:pPr>
            <w:r>
              <w:tab/>
            </w:r>
            <w:r>
              <w:tab/>
              <w:t>LARGE_INTEGER begin;</w:t>
            </w:r>
          </w:p>
          <w:p w14:paraId="756DDB62" w14:textId="77777777" w:rsidR="006D48EB" w:rsidRDefault="006D48EB" w:rsidP="006D48EB">
            <w:pPr>
              <w:pStyle w:val="3-"/>
            </w:pPr>
            <w:r>
              <w:tab/>
            </w:r>
            <w:r>
              <w:tab/>
              <w:t>QueryPerformanceCounter(&amp;begin);</w:t>
            </w:r>
          </w:p>
          <w:p w14:paraId="12862D80" w14:textId="77777777" w:rsidR="006D48EB" w:rsidRDefault="006D48EB" w:rsidP="006D48EB">
            <w:pPr>
              <w:pStyle w:val="3-"/>
            </w:pPr>
            <w:r>
              <w:tab/>
            </w:r>
            <w:r>
              <w:tab/>
              <w:t>static const int TEST_TIMES = 10000000;</w:t>
            </w:r>
          </w:p>
          <w:p w14:paraId="408C3462" w14:textId="77777777" w:rsidR="006D48EB" w:rsidRDefault="006D48EB" w:rsidP="006D48EB">
            <w:pPr>
              <w:pStyle w:val="3-"/>
            </w:pPr>
            <w:r>
              <w:tab/>
            </w:r>
            <w:r>
              <w:tab/>
              <w:t>for (int i = 0; i &lt; TEST_TIMES; ++i)</w:t>
            </w:r>
          </w:p>
          <w:p w14:paraId="5DC265DF" w14:textId="77777777" w:rsidR="006D48EB" w:rsidRDefault="006D48EB" w:rsidP="006D48EB">
            <w:pPr>
              <w:pStyle w:val="3-"/>
            </w:pPr>
            <w:r>
              <w:tab/>
            </w:r>
            <w:r>
              <w:tab/>
              <w:t>{</w:t>
            </w:r>
          </w:p>
          <w:p w14:paraId="05CB06CA" w14:textId="77777777" w:rsidR="006D48EB" w:rsidRDefault="006D48EB" w:rsidP="006D48EB">
            <w:pPr>
              <w:pStyle w:val="3-"/>
            </w:pPr>
            <w:r>
              <w:tab/>
            </w:r>
            <w:r>
              <w:tab/>
            </w:r>
            <w:r>
              <w:tab/>
              <w:t>SetEvent(hPriorEvent[0]);</w:t>
            </w:r>
          </w:p>
          <w:p w14:paraId="58D020A3" w14:textId="77777777" w:rsidR="006D48EB" w:rsidRDefault="006D48EB" w:rsidP="006D48EB">
            <w:pPr>
              <w:pStyle w:val="3-"/>
            </w:pPr>
            <w:r>
              <w:tab/>
            </w:r>
            <w:r>
              <w:tab/>
              <w:t>//</w:t>
            </w:r>
            <w:r>
              <w:tab/>
              <w:t>WaitForSingleObject(hPriorEvent[0], INFINITE);</w:t>
            </w:r>
          </w:p>
          <w:p w14:paraId="43810254" w14:textId="77777777" w:rsidR="006D48EB" w:rsidRDefault="006D48EB" w:rsidP="006D48EB">
            <w:pPr>
              <w:pStyle w:val="3-"/>
            </w:pPr>
            <w:r>
              <w:tab/>
            </w:r>
            <w:r>
              <w:tab/>
              <w:t>//</w:t>
            </w:r>
            <w:r>
              <w:tab/>
              <w:t>ResetEvent(hPriorEvent[0]);</w:t>
            </w:r>
          </w:p>
          <w:p w14:paraId="474326AF" w14:textId="77777777" w:rsidR="006D48EB" w:rsidRDefault="006D48EB" w:rsidP="006D48EB">
            <w:pPr>
              <w:pStyle w:val="3-"/>
            </w:pPr>
            <w:r>
              <w:tab/>
            </w:r>
            <w:r>
              <w:tab/>
              <w:t>}</w:t>
            </w:r>
          </w:p>
          <w:p w14:paraId="762FDD10" w14:textId="77777777" w:rsidR="006D48EB" w:rsidRDefault="006D48EB" w:rsidP="006D48EB">
            <w:pPr>
              <w:pStyle w:val="3-"/>
            </w:pPr>
            <w:r>
              <w:tab/>
            </w:r>
            <w:r>
              <w:tab/>
              <w:t>LARGE_INTEGER end;</w:t>
            </w:r>
          </w:p>
          <w:p w14:paraId="2540B8AF" w14:textId="77777777" w:rsidR="006D48EB" w:rsidRDefault="006D48EB" w:rsidP="006D48EB">
            <w:pPr>
              <w:pStyle w:val="3-"/>
            </w:pPr>
            <w:r>
              <w:tab/>
            </w:r>
            <w:r>
              <w:tab/>
              <w:t>QueryPerformanceCounter(&amp;end);</w:t>
            </w:r>
          </w:p>
          <w:p w14:paraId="3EF9CD71" w14:textId="77777777" w:rsidR="006D48EB" w:rsidRDefault="006D48EB" w:rsidP="006D48EB">
            <w:pPr>
              <w:pStyle w:val="3-"/>
            </w:pPr>
            <w:r>
              <w:tab/>
            </w:r>
            <w:r>
              <w:tab/>
              <w:t>float duration = static_cast&lt;float&gt;(static_cast&lt;double&gt;(end.QuadPart - begin.QuadPart) / static_cast&lt;double&gt;(freq.QuadPart));</w:t>
            </w:r>
          </w:p>
          <w:p w14:paraId="104B46EA" w14:textId="77777777" w:rsidR="006D48EB" w:rsidRDefault="006D48EB" w:rsidP="006D48EB">
            <w:pPr>
              <w:pStyle w:val="3-"/>
            </w:pPr>
            <w:r>
              <w:tab/>
            </w:r>
            <w:r>
              <w:tab/>
              <w:t>printf("Event * %d = %.6f sec\n", TEST_TIMES, duration);</w:t>
            </w:r>
          </w:p>
          <w:p w14:paraId="32EC30D6" w14:textId="77777777" w:rsidR="006D48EB" w:rsidRDefault="006D48EB" w:rsidP="006D48EB">
            <w:pPr>
              <w:pStyle w:val="3-"/>
            </w:pPr>
            <w:r>
              <w:tab/>
              <w:t>}</w:t>
            </w:r>
          </w:p>
          <w:p w14:paraId="2A1A5391" w14:textId="77777777" w:rsidR="006D48EB" w:rsidRDefault="006D48EB" w:rsidP="006D48EB">
            <w:pPr>
              <w:pStyle w:val="3-"/>
            </w:pPr>
          </w:p>
          <w:p w14:paraId="4F04A2A3" w14:textId="77777777" w:rsidR="006D48EB" w:rsidRDefault="006D48EB" w:rsidP="006D48EB">
            <w:pPr>
              <w:pStyle w:val="3-"/>
            </w:pPr>
            <w:r>
              <w:rPr>
                <w:rFonts w:hint="eastAsia"/>
              </w:rPr>
              <w:tab/>
              <w:t>//名前付きイベントクローズ</w:t>
            </w:r>
          </w:p>
          <w:p w14:paraId="7FE0338F" w14:textId="77777777" w:rsidR="006D48EB" w:rsidRDefault="006D48EB" w:rsidP="006D48EB">
            <w:pPr>
              <w:pStyle w:val="3-"/>
            </w:pPr>
            <w:r>
              <w:tab/>
              <w:t>for (int i = 0; i &lt; FOLLOW_THREAD_MAX; ++i)</w:t>
            </w:r>
          </w:p>
          <w:p w14:paraId="5726E7D0" w14:textId="77777777" w:rsidR="006D48EB" w:rsidRDefault="006D48EB" w:rsidP="006D48EB">
            <w:pPr>
              <w:pStyle w:val="3-"/>
            </w:pPr>
            <w:r>
              <w:lastRenderedPageBreak/>
              <w:tab/>
              <w:t>{</w:t>
            </w:r>
          </w:p>
          <w:p w14:paraId="0A9801F0" w14:textId="77777777" w:rsidR="006D48EB" w:rsidRDefault="006D48EB" w:rsidP="006D48EB">
            <w:pPr>
              <w:pStyle w:val="3-"/>
            </w:pPr>
            <w:r>
              <w:tab/>
            </w:r>
            <w:r>
              <w:tab/>
              <w:t>CloseHandle(hPriorEvent[i]);</w:t>
            </w:r>
          </w:p>
          <w:p w14:paraId="048F12D5" w14:textId="77777777" w:rsidR="006D48EB" w:rsidRDefault="006D48EB" w:rsidP="006D48EB">
            <w:pPr>
              <w:pStyle w:val="3-"/>
            </w:pPr>
            <w:r>
              <w:tab/>
            </w:r>
            <w:r>
              <w:tab/>
              <w:t>CloseHandle(hFollowEvent[i]);</w:t>
            </w:r>
          </w:p>
          <w:p w14:paraId="7FD22328" w14:textId="77777777" w:rsidR="006D48EB" w:rsidRDefault="006D48EB" w:rsidP="006D48EB">
            <w:pPr>
              <w:pStyle w:val="3-"/>
            </w:pPr>
            <w:r>
              <w:tab/>
              <w:t>}</w:t>
            </w:r>
          </w:p>
          <w:p w14:paraId="3B9BB50F" w14:textId="77777777" w:rsidR="006D48EB" w:rsidRDefault="006D48EB" w:rsidP="006D48EB">
            <w:pPr>
              <w:pStyle w:val="3-"/>
            </w:pPr>
          </w:p>
          <w:p w14:paraId="5F7DE048" w14:textId="77777777" w:rsidR="006D48EB" w:rsidRDefault="006D48EB" w:rsidP="006D48EB">
            <w:pPr>
              <w:pStyle w:val="3-"/>
            </w:pPr>
            <w:r>
              <w:tab/>
              <w:t>return EXIT_SUCCESS;</w:t>
            </w:r>
          </w:p>
          <w:p w14:paraId="210C5DC9" w14:textId="67B795DD" w:rsidR="00971C80" w:rsidRPr="00DE3BF2" w:rsidRDefault="006D48EB" w:rsidP="006D48EB">
            <w:pPr>
              <w:pStyle w:val="3-"/>
            </w:pPr>
            <w:r>
              <w:t>}</w:t>
            </w:r>
          </w:p>
        </w:tc>
      </w:tr>
    </w:tbl>
    <w:p w14:paraId="4D8B2E0A"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874659">
        <w:tc>
          <w:tcPr>
            <w:tcW w:w="8494" w:type="dxa"/>
          </w:tcPr>
          <w:p w14:paraId="431A6FCD" w14:textId="77777777" w:rsidR="006D48EB" w:rsidRPr="006D48EB" w:rsidRDefault="006D48EB" w:rsidP="006D48EB">
            <w:pPr>
              <w:pStyle w:val="3-"/>
              <w:rPr>
                <w:color w:val="auto"/>
              </w:rPr>
            </w:pPr>
            <w:r w:rsidRPr="006D48EB">
              <w:rPr>
                <w:rFonts w:hint="eastAsia"/>
                <w:color w:val="auto"/>
              </w:rPr>
              <w:t>- begin:(P)先行 -</w:t>
            </w:r>
          </w:p>
          <w:p w14:paraId="683FD80C" w14:textId="77777777" w:rsidR="006D48EB" w:rsidRPr="006D48EB" w:rsidRDefault="006D48EB" w:rsidP="006D48EB">
            <w:pPr>
              <w:pStyle w:val="3-"/>
              <w:rPr>
                <w:color w:val="auto"/>
              </w:rPr>
            </w:pPr>
            <w:r w:rsidRPr="006D48EB">
              <w:rPr>
                <w:rFonts w:hint="eastAsia"/>
                <w:color w:val="auto"/>
              </w:rPr>
              <w:t>- begin:(F)[0]後続01 -</w:t>
            </w:r>
          </w:p>
          <w:p w14:paraId="7450369F" w14:textId="77777777" w:rsidR="006D48EB" w:rsidRPr="006D48EB" w:rsidRDefault="006D48EB" w:rsidP="006D48EB">
            <w:pPr>
              <w:pStyle w:val="3-"/>
              <w:rPr>
                <w:color w:val="auto"/>
              </w:rPr>
            </w:pPr>
            <w:r w:rsidRPr="006D48EB">
              <w:rPr>
                <w:rFonts w:hint="eastAsia"/>
                <w:color w:val="auto"/>
              </w:rPr>
              <w:t>- begin:(F)[1]後続02 -</w:t>
            </w:r>
          </w:p>
          <w:p w14:paraId="444C720A" w14:textId="77777777" w:rsidR="006D48EB" w:rsidRPr="006D48EB" w:rsidRDefault="006D48EB" w:rsidP="006D48EB">
            <w:pPr>
              <w:pStyle w:val="3-"/>
              <w:rPr>
                <w:color w:val="auto"/>
              </w:rPr>
            </w:pPr>
            <w:r w:rsidRPr="006D48EB">
              <w:rPr>
                <w:rFonts w:hint="eastAsia"/>
                <w:color w:val="auto"/>
              </w:rPr>
              <w:t>- begin:(F)[2]後続03 -</w:t>
            </w:r>
          </w:p>
          <w:p w14:paraId="43BFC246" w14:textId="77777777" w:rsidR="006D48EB" w:rsidRPr="006D48EB" w:rsidRDefault="006D48EB" w:rsidP="006D48EB">
            <w:pPr>
              <w:pStyle w:val="3-"/>
              <w:rPr>
                <w:color w:val="auto"/>
              </w:rPr>
            </w:pPr>
            <w:r w:rsidRPr="006D48EB">
              <w:rPr>
                <w:rFonts w:hint="eastAsia"/>
                <w:color w:val="auto"/>
              </w:rPr>
              <w:t>- begin:(F)[3]後続04 -</w:t>
            </w:r>
          </w:p>
          <w:p w14:paraId="2E8CCCB3" w14:textId="77777777" w:rsidR="006D48EB" w:rsidRPr="006D48EB" w:rsidRDefault="006D48EB" w:rsidP="006D48EB">
            <w:pPr>
              <w:pStyle w:val="3-"/>
              <w:rPr>
                <w:color w:val="auto"/>
              </w:rPr>
            </w:pPr>
            <w:r w:rsidRPr="006D48EB">
              <w:rPr>
                <w:rFonts w:hint="eastAsia"/>
                <w:color w:val="auto"/>
              </w:rPr>
              <w:t>- begin:(F)[4]後続05 -</w:t>
            </w:r>
          </w:p>
          <w:p w14:paraId="6A95BDA0" w14:textId="77777777" w:rsidR="006D48EB" w:rsidRPr="006D48EB" w:rsidRDefault="006D48EB" w:rsidP="006D48EB">
            <w:pPr>
              <w:pStyle w:val="3-"/>
              <w:rPr>
                <w:color w:val="auto"/>
              </w:rPr>
            </w:pPr>
            <w:r w:rsidRPr="006D48EB">
              <w:rPr>
                <w:rFonts w:hint="eastAsia"/>
                <w:color w:val="auto"/>
              </w:rPr>
              <w:t>(P)先行: [BEFORE] commonData=0, tlsData=0</w:t>
            </w:r>
          </w:p>
          <w:p w14:paraId="0D9891B9" w14:textId="77777777" w:rsidR="006D48EB" w:rsidRPr="006D48EB" w:rsidRDefault="006D48EB" w:rsidP="006D48EB">
            <w:pPr>
              <w:pStyle w:val="3-"/>
              <w:rPr>
                <w:color w:val="auto"/>
              </w:rPr>
            </w:pPr>
            <w:r w:rsidRPr="006D48EB">
              <w:rPr>
                <w:rFonts w:hint="eastAsia"/>
                <w:color w:val="auto"/>
              </w:rPr>
              <w:t>(P)先行: [AFTER]  commonData=1, tlsData=1</w:t>
            </w:r>
          </w:p>
          <w:p w14:paraId="311B1D95" w14:textId="77777777" w:rsidR="006D48EB" w:rsidRPr="006D48EB" w:rsidRDefault="006D48EB" w:rsidP="006D48EB">
            <w:pPr>
              <w:pStyle w:val="3-"/>
              <w:rPr>
                <w:color w:val="auto"/>
              </w:rPr>
            </w:pPr>
            <w:r w:rsidRPr="006D48EB">
              <w:rPr>
                <w:rFonts w:hint="eastAsia"/>
                <w:color w:val="auto"/>
              </w:rPr>
              <w:t>(F)[0]後続01: [BEFORE] commonData=1, tlsData=0</w:t>
            </w:r>
          </w:p>
          <w:p w14:paraId="784A9985" w14:textId="77777777" w:rsidR="006D48EB" w:rsidRPr="006D48EB" w:rsidRDefault="006D48EB" w:rsidP="006D48EB">
            <w:pPr>
              <w:pStyle w:val="3-"/>
              <w:rPr>
                <w:color w:val="auto"/>
              </w:rPr>
            </w:pPr>
            <w:r w:rsidRPr="006D48EB">
              <w:rPr>
                <w:rFonts w:hint="eastAsia"/>
                <w:color w:val="auto"/>
              </w:rPr>
              <w:t>(F)[1]後続02: [BEFORE] commonData=1, tlsData=0</w:t>
            </w:r>
          </w:p>
          <w:p w14:paraId="60F06C97" w14:textId="77777777" w:rsidR="006D48EB" w:rsidRPr="006D48EB" w:rsidRDefault="006D48EB" w:rsidP="006D48EB">
            <w:pPr>
              <w:pStyle w:val="3-"/>
              <w:rPr>
                <w:color w:val="auto"/>
              </w:rPr>
            </w:pPr>
            <w:r w:rsidRPr="006D48EB">
              <w:rPr>
                <w:rFonts w:hint="eastAsia"/>
                <w:color w:val="auto"/>
              </w:rPr>
              <w:t>(F)[3]後続04: [BEFORE] commonData=1, tlsData=0</w:t>
            </w:r>
          </w:p>
          <w:p w14:paraId="0282BEA4" w14:textId="77777777" w:rsidR="006D48EB" w:rsidRPr="006D48EB" w:rsidRDefault="006D48EB" w:rsidP="006D48EB">
            <w:pPr>
              <w:pStyle w:val="3-"/>
              <w:rPr>
                <w:color w:val="auto"/>
              </w:rPr>
            </w:pPr>
            <w:r w:rsidRPr="006D48EB">
              <w:rPr>
                <w:rFonts w:hint="eastAsia"/>
                <w:color w:val="auto"/>
              </w:rPr>
              <w:t>(F)[4]後続05: [BEFORE] commonData=1, tlsData=0</w:t>
            </w:r>
          </w:p>
          <w:p w14:paraId="6CD84EA0" w14:textId="77777777" w:rsidR="006D48EB" w:rsidRPr="006D48EB" w:rsidRDefault="006D48EB" w:rsidP="006D48EB">
            <w:pPr>
              <w:pStyle w:val="3-"/>
              <w:rPr>
                <w:color w:val="auto"/>
              </w:rPr>
            </w:pPr>
            <w:r w:rsidRPr="006D48EB">
              <w:rPr>
                <w:rFonts w:hint="eastAsia"/>
                <w:color w:val="auto"/>
              </w:rPr>
              <w:t>(F)[2]後続03: [BEFORE] commonData=1, tlsData=0</w:t>
            </w:r>
          </w:p>
          <w:p w14:paraId="414D410B" w14:textId="77777777" w:rsidR="006D48EB" w:rsidRPr="006D48EB" w:rsidRDefault="006D48EB" w:rsidP="006D48EB">
            <w:pPr>
              <w:pStyle w:val="3-"/>
              <w:rPr>
                <w:color w:val="auto"/>
              </w:rPr>
            </w:pPr>
            <w:r w:rsidRPr="006D48EB">
              <w:rPr>
                <w:rFonts w:hint="eastAsia"/>
                <w:color w:val="auto"/>
              </w:rPr>
              <w:t>(F)[4]後続05: [AFTER]  commonData=1, tlsData=1</w:t>
            </w:r>
          </w:p>
          <w:p w14:paraId="4BC52993" w14:textId="77777777" w:rsidR="006D48EB" w:rsidRPr="006D48EB" w:rsidRDefault="006D48EB" w:rsidP="006D48EB">
            <w:pPr>
              <w:pStyle w:val="3-"/>
              <w:rPr>
                <w:color w:val="auto"/>
              </w:rPr>
            </w:pPr>
            <w:r w:rsidRPr="006D48EB">
              <w:rPr>
                <w:rFonts w:hint="eastAsia"/>
                <w:color w:val="auto"/>
              </w:rPr>
              <w:t>(F)[0]後続01: [AFTER]  commonData=1, tlsData=1</w:t>
            </w:r>
          </w:p>
          <w:p w14:paraId="65D8B96D" w14:textId="77777777" w:rsidR="006D48EB" w:rsidRPr="006D48EB" w:rsidRDefault="006D48EB" w:rsidP="006D48EB">
            <w:pPr>
              <w:pStyle w:val="3-"/>
              <w:rPr>
                <w:color w:val="auto"/>
              </w:rPr>
            </w:pPr>
            <w:r w:rsidRPr="006D48EB">
              <w:rPr>
                <w:rFonts w:hint="eastAsia"/>
                <w:color w:val="auto"/>
              </w:rPr>
              <w:t>(F)[3]後続04: [AFTER]  commonData=1, tlsData=1</w:t>
            </w:r>
          </w:p>
          <w:p w14:paraId="464E804F" w14:textId="77777777" w:rsidR="006D48EB" w:rsidRPr="006D48EB" w:rsidRDefault="006D48EB" w:rsidP="006D48EB">
            <w:pPr>
              <w:pStyle w:val="3-"/>
              <w:rPr>
                <w:color w:val="auto"/>
              </w:rPr>
            </w:pPr>
            <w:r w:rsidRPr="006D48EB">
              <w:rPr>
                <w:rFonts w:hint="eastAsia"/>
                <w:color w:val="auto"/>
              </w:rPr>
              <w:t>(F)[1]後続02: [AFTER]  commonData=1, tlsData=1</w:t>
            </w:r>
          </w:p>
          <w:p w14:paraId="4C9D3E40" w14:textId="77777777" w:rsidR="006D48EB" w:rsidRPr="006D48EB" w:rsidRDefault="006D48EB" w:rsidP="006D48EB">
            <w:pPr>
              <w:pStyle w:val="3-"/>
              <w:rPr>
                <w:color w:val="auto"/>
              </w:rPr>
            </w:pPr>
            <w:r w:rsidRPr="006D48EB">
              <w:rPr>
                <w:rFonts w:hint="eastAsia"/>
                <w:color w:val="auto"/>
              </w:rPr>
              <w:t>(F)[2]後続03: [AFTER]  commonData=1, tlsData=1</w:t>
            </w:r>
          </w:p>
          <w:p w14:paraId="4769F823" w14:textId="77777777" w:rsidR="006D48EB" w:rsidRPr="006D48EB" w:rsidRDefault="006D48EB" w:rsidP="006D48EB">
            <w:pPr>
              <w:pStyle w:val="3-"/>
              <w:rPr>
                <w:color w:val="auto"/>
              </w:rPr>
            </w:pPr>
            <w:r w:rsidRPr="006D48EB">
              <w:rPr>
                <w:rFonts w:hint="eastAsia"/>
                <w:color w:val="auto"/>
              </w:rPr>
              <w:t>(P)先行: [BEFORE] commonData=1, tlsData=1</w:t>
            </w:r>
          </w:p>
          <w:p w14:paraId="47613D37" w14:textId="77777777" w:rsidR="006D48EB" w:rsidRPr="006D48EB" w:rsidRDefault="006D48EB" w:rsidP="006D48EB">
            <w:pPr>
              <w:pStyle w:val="3-"/>
              <w:rPr>
                <w:color w:val="auto"/>
              </w:rPr>
            </w:pPr>
            <w:r w:rsidRPr="006D48EB">
              <w:rPr>
                <w:rFonts w:hint="eastAsia"/>
                <w:color w:val="auto"/>
              </w:rPr>
              <w:t>(P)先行: [AFTER]  commonData=2, tlsData=2</w:t>
            </w:r>
          </w:p>
          <w:p w14:paraId="78765366" w14:textId="77777777" w:rsidR="006D48EB" w:rsidRPr="006D48EB" w:rsidRDefault="006D48EB" w:rsidP="006D48EB">
            <w:pPr>
              <w:pStyle w:val="3-"/>
              <w:rPr>
                <w:color w:val="auto"/>
              </w:rPr>
            </w:pPr>
            <w:r w:rsidRPr="006D48EB">
              <w:rPr>
                <w:rFonts w:hint="eastAsia"/>
                <w:color w:val="auto"/>
              </w:rPr>
              <w:t>(F)[0]後続01: [BEFORE] commonData=2, tlsData=1</w:t>
            </w:r>
          </w:p>
          <w:p w14:paraId="6E6A69E3" w14:textId="77777777" w:rsidR="006D48EB" w:rsidRPr="006D48EB" w:rsidRDefault="006D48EB" w:rsidP="006D48EB">
            <w:pPr>
              <w:pStyle w:val="3-"/>
              <w:rPr>
                <w:color w:val="auto"/>
              </w:rPr>
            </w:pPr>
            <w:r w:rsidRPr="006D48EB">
              <w:rPr>
                <w:rFonts w:hint="eastAsia"/>
                <w:color w:val="auto"/>
              </w:rPr>
              <w:t>(F)[2]後続03: [BEFORE] commonData=2, tlsData=1</w:t>
            </w:r>
          </w:p>
          <w:p w14:paraId="036D10CC" w14:textId="77777777" w:rsidR="006D48EB" w:rsidRPr="006D48EB" w:rsidRDefault="006D48EB" w:rsidP="006D48EB">
            <w:pPr>
              <w:pStyle w:val="3-"/>
              <w:rPr>
                <w:color w:val="auto"/>
              </w:rPr>
            </w:pPr>
            <w:r w:rsidRPr="006D48EB">
              <w:rPr>
                <w:rFonts w:hint="eastAsia"/>
                <w:color w:val="auto"/>
              </w:rPr>
              <w:t>(F)[3]後続04: [BEFORE] commonData=2, tlsData=1</w:t>
            </w:r>
          </w:p>
          <w:p w14:paraId="0A2A01CF" w14:textId="77777777" w:rsidR="006D48EB" w:rsidRPr="006D48EB" w:rsidRDefault="006D48EB" w:rsidP="006D48EB">
            <w:pPr>
              <w:pStyle w:val="3-"/>
              <w:rPr>
                <w:color w:val="auto"/>
              </w:rPr>
            </w:pPr>
            <w:r w:rsidRPr="006D48EB">
              <w:rPr>
                <w:rFonts w:hint="eastAsia"/>
                <w:color w:val="auto"/>
              </w:rPr>
              <w:t>(F)[1]後続02: [BEFORE] commonData=2, tlsData=1</w:t>
            </w:r>
          </w:p>
          <w:p w14:paraId="08940F4F" w14:textId="77777777" w:rsidR="006D48EB" w:rsidRPr="006D48EB" w:rsidRDefault="006D48EB" w:rsidP="006D48EB">
            <w:pPr>
              <w:pStyle w:val="3-"/>
              <w:rPr>
                <w:color w:val="auto"/>
              </w:rPr>
            </w:pPr>
            <w:r w:rsidRPr="006D48EB">
              <w:rPr>
                <w:rFonts w:hint="eastAsia"/>
                <w:color w:val="auto"/>
              </w:rPr>
              <w:t>(F)[4]後続05: [BEFORE] commonData=2, tlsData=1</w:t>
            </w:r>
          </w:p>
          <w:p w14:paraId="331C0A83" w14:textId="77777777" w:rsidR="006D48EB" w:rsidRPr="006D48EB" w:rsidRDefault="006D48EB" w:rsidP="006D48EB">
            <w:pPr>
              <w:pStyle w:val="3-"/>
              <w:rPr>
                <w:color w:val="auto"/>
              </w:rPr>
            </w:pPr>
            <w:r w:rsidRPr="006D48EB">
              <w:rPr>
                <w:rFonts w:hint="eastAsia"/>
                <w:color w:val="auto"/>
              </w:rPr>
              <w:t>(F)[4]後続05: [AFTER]  commonData=2, tlsData=2</w:t>
            </w:r>
          </w:p>
          <w:p w14:paraId="55CC2200" w14:textId="77777777" w:rsidR="006D48EB" w:rsidRPr="006D48EB" w:rsidRDefault="006D48EB" w:rsidP="006D48EB">
            <w:pPr>
              <w:pStyle w:val="3-"/>
              <w:rPr>
                <w:color w:val="auto"/>
              </w:rPr>
            </w:pPr>
            <w:r w:rsidRPr="006D48EB">
              <w:rPr>
                <w:rFonts w:hint="eastAsia"/>
                <w:color w:val="auto"/>
              </w:rPr>
              <w:t>(F)[3]後続04: [AFTER]  commonData=2, tlsData=2</w:t>
            </w:r>
          </w:p>
          <w:p w14:paraId="13412EBF" w14:textId="77777777" w:rsidR="006D48EB" w:rsidRPr="006D48EB" w:rsidRDefault="006D48EB" w:rsidP="006D48EB">
            <w:pPr>
              <w:pStyle w:val="3-"/>
              <w:rPr>
                <w:color w:val="auto"/>
              </w:rPr>
            </w:pPr>
            <w:r w:rsidRPr="006D48EB">
              <w:rPr>
                <w:rFonts w:hint="eastAsia"/>
                <w:color w:val="auto"/>
              </w:rPr>
              <w:t>(F)[2]後続03: [AFTER]  commonData=2, tlsData=2</w:t>
            </w:r>
          </w:p>
          <w:p w14:paraId="46AB1992" w14:textId="77777777" w:rsidR="006D48EB" w:rsidRPr="006D48EB" w:rsidRDefault="006D48EB" w:rsidP="006D48EB">
            <w:pPr>
              <w:pStyle w:val="3-"/>
              <w:rPr>
                <w:color w:val="auto"/>
              </w:rPr>
            </w:pPr>
            <w:r w:rsidRPr="006D48EB">
              <w:rPr>
                <w:rFonts w:hint="eastAsia"/>
                <w:color w:val="auto"/>
              </w:rPr>
              <w:t>(F)[1]後続02: [AFTER]  commonData=2, tlsData=2</w:t>
            </w:r>
          </w:p>
          <w:p w14:paraId="2D00DB1E" w14:textId="77777777" w:rsidR="006D48EB" w:rsidRPr="006D48EB" w:rsidRDefault="006D48EB" w:rsidP="006D48EB">
            <w:pPr>
              <w:pStyle w:val="3-"/>
              <w:rPr>
                <w:color w:val="auto"/>
              </w:rPr>
            </w:pPr>
            <w:r w:rsidRPr="006D48EB">
              <w:rPr>
                <w:rFonts w:hint="eastAsia"/>
                <w:color w:val="auto"/>
              </w:rPr>
              <w:t>(F)[0]後続01: [AFTER]  commonData=2, tlsData=2</w:t>
            </w:r>
          </w:p>
          <w:p w14:paraId="14E2E904" w14:textId="77777777" w:rsidR="006D48EB" w:rsidRPr="006D48EB" w:rsidRDefault="006D48EB" w:rsidP="006D48EB">
            <w:pPr>
              <w:pStyle w:val="3-"/>
              <w:rPr>
                <w:color w:val="auto"/>
              </w:rPr>
            </w:pPr>
            <w:r w:rsidRPr="006D48EB">
              <w:rPr>
                <w:rFonts w:hint="eastAsia"/>
                <w:color w:val="auto"/>
              </w:rPr>
              <w:t>(P)先行: [BEFORE] commonData=2, tlsData=2</w:t>
            </w:r>
          </w:p>
          <w:p w14:paraId="6011ED22" w14:textId="77777777" w:rsidR="006D48EB" w:rsidRPr="006D48EB" w:rsidRDefault="006D48EB" w:rsidP="006D48EB">
            <w:pPr>
              <w:pStyle w:val="3-"/>
              <w:rPr>
                <w:color w:val="auto"/>
              </w:rPr>
            </w:pPr>
            <w:r w:rsidRPr="006D48EB">
              <w:rPr>
                <w:rFonts w:hint="eastAsia"/>
                <w:color w:val="auto"/>
              </w:rPr>
              <w:t>(P)先行: [AFTER]  commonData=3, tlsData=3</w:t>
            </w:r>
          </w:p>
          <w:p w14:paraId="2AC31169" w14:textId="77777777" w:rsidR="006D48EB" w:rsidRPr="006D48EB" w:rsidRDefault="006D48EB" w:rsidP="006D48EB">
            <w:pPr>
              <w:pStyle w:val="3-"/>
              <w:rPr>
                <w:color w:val="auto"/>
              </w:rPr>
            </w:pPr>
            <w:r w:rsidRPr="006D48EB">
              <w:rPr>
                <w:rFonts w:hint="eastAsia"/>
                <w:color w:val="auto"/>
              </w:rPr>
              <w:t>(F)[0]後続01: [BEFORE] commonData=3, tlsData=2</w:t>
            </w:r>
          </w:p>
          <w:p w14:paraId="187FBDBE" w14:textId="77777777" w:rsidR="006D48EB" w:rsidRPr="006D48EB" w:rsidRDefault="006D48EB" w:rsidP="006D48EB">
            <w:pPr>
              <w:pStyle w:val="3-"/>
              <w:rPr>
                <w:color w:val="auto"/>
              </w:rPr>
            </w:pPr>
            <w:r w:rsidRPr="006D48EB">
              <w:rPr>
                <w:rFonts w:hint="eastAsia"/>
                <w:color w:val="auto"/>
              </w:rPr>
              <w:t>(F)[2]後続03: [BEFORE] commonData=3, tlsData=2</w:t>
            </w:r>
          </w:p>
          <w:p w14:paraId="779ED845" w14:textId="77777777" w:rsidR="006D48EB" w:rsidRPr="006D48EB" w:rsidRDefault="006D48EB" w:rsidP="006D48EB">
            <w:pPr>
              <w:pStyle w:val="3-"/>
              <w:rPr>
                <w:color w:val="auto"/>
              </w:rPr>
            </w:pPr>
            <w:r w:rsidRPr="006D48EB">
              <w:rPr>
                <w:rFonts w:hint="eastAsia"/>
                <w:color w:val="auto"/>
              </w:rPr>
              <w:t>(F)[4]後続05: [BEFORE] commonData=3, tlsData=2</w:t>
            </w:r>
          </w:p>
          <w:p w14:paraId="23DBBC64" w14:textId="77777777" w:rsidR="006D48EB" w:rsidRPr="006D48EB" w:rsidRDefault="006D48EB" w:rsidP="006D48EB">
            <w:pPr>
              <w:pStyle w:val="3-"/>
              <w:rPr>
                <w:color w:val="auto"/>
              </w:rPr>
            </w:pPr>
            <w:r w:rsidRPr="006D48EB">
              <w:rPr>
                <w:rFonts w:hint="eastAsia"/>
                <w:color w:val="auto"/>
              </w:rPr>
              <w:t>(F)[3]後続04: [BEFORE] commonData=3, tlsData=2</w:t>
            </w:r>
          </w:p>
          <w:p w14:paraId="3FD6FC67" w14:textId="77777777" w:rsidR="006D48EB" w:rsidRPr="006D48EB" w:rsidRDefault="006D48EB" w:rsidP="006D48EB">
            <w:pPr>
              <w:pStyle w:val="3-"/>
              <w:rPr>
                <w:color w:val="auto"/>
              </w:rPr>
            </w:pPr>
            <w:r w:rsidRPr="006D48EB">
              <w:rPr>
                <w:rFonts w:hint="eastAsia"/>
                <w:color w:val="auto"/>
              </w:rPr>
              <w:t>(F)[1]後続02: [BEFORE] commonData=3, tlsData=2</w:t>
            </w:r>
          </w:p>
          <w:p w14:paraId="359DDE79" w14:textId="77777777" w:rsidR="006D48EB" w:rsidRPr="006D48EB" w:rsidRDefault="006D48EB" w:rsidP="006D48EB">
            <w:pPr>
              <w:pStyle w:val="3-"/>
              <w:rPr>
                <w:color w:val="auto"/>
              </w:rPr>
            </w:pPr>
            <w:r w:rsidRPr="006D48EB">
              <w:rPr>
                <w:rFonts w:hint="eastAsia"/>
                <w:color w:val="auto"/>
              </w:rPr>
              <w:t>(F)[1]後続02: [AFTER]  commonData=3, tlsData=3</w:t>
            </w:r>
          </w:p>
          <w:p w14:paraId="046CA6BF" w14:textId="77777777" w:rsidR="006D48EB" w:rsidRPr="006D48EB" w:rsidRDefault="006D48EB" w:rsidP="006D48EB">
            <w:pPr>
              <w:pStyle w:val="3-"/>
              <w:rPr>
                <w:color w:val="auto"/>
              </w:rPr>
            </w:pPr>
            <w:r w:rsidRPr="006D48EB">
              <w:rPr>
                <w:rFonts w:hint="eastAsia"/>
                <w:color w:val="auto"/>
              </w:rPr>
              <w:t>(F)[3]後続04: [AFTER]  commonData=3, tlsData=3</w:t>
            </w:r>
          </w:p>
          <w:p w14:paraId="5745983F" w14:textId="77777777" w:rsidR="006D48EB" w:rsidRPr="006D48EB" w:rsidRDefault="006D48EB" w:rsidP="006D48EB">
            <w:pPr>
              <w:pStyle w:val="3-"/>
              <w:rPr>
                <w:color w:val="auto"/>
              </w:rPr>
            </w:pPr>
            <w:r w:rsidRPr="006D48EB">
              <w:rPr>
                <w:rFonts w:hint="eastAsia"/>
                <w:color w:val="auto"/>
              </w:rPr>
              <w:t>(F)[4]後続05: [AFTER]  commonData=3, tlsData=3</w:t>
            </w:r>
          </w:p>
          <w:p w14:paraId="23EE7ED5" w14:textId="77777777" w:rsidR="006D48EB" w:rsidRPr="006D48EB" w:rsidRDefault="006D48EB" w:rsidP="006D48EB">
            <w:pPr>
              <w:pStyle w:val="3-"/>
              <w:rPr>
                <w:color w:val="auto"/>
              </w:rPr>
            </w:pPr>
            <w:r w:rsidRPr="006D48EB">
              <w:rPr>
                <w:rFonts w:hint="eastAsia"/>
                <w:color w:val="auto"/>
              </w:rPr>
              <w:t>(F)[0]後続01: [AFTER]  commonData=3, tlsData=3</w:t>
            </w:r>
          </w:p>
          <w:p w14:paraId="0F8471F8" w14:textId="77777777" w:rsidR="006D48EB" w:rsidRPr="006D48EB" w:rsidRDefault="006D48EB" w:rsidP="006D48EB">
            <w:pPr>
              <w:pStyle w:val="3-"/>
              <w:rPr>
                <w:color w:val="auto"/>
              </w:rPr>
            </w:pPr>
            <w:r w:rsidRPr="006D48EB">
              <w:rPr>
                <w:rFonts w:hint="eastAsia"/>
                <w:color w:val="auto"/>
              </w:rPr>
              <w:t>(F)[2]後続03: [AFTER]  commonData=3, tlsData=3</w:t>
            </w:r>
          </w:p>
          <w:p w14:paraId="67150099" w14:textId="77777777" w:rsidR="006D48EB" w:rsidRPr="006D48EB" w:rsidRDefault="006D48EB" w:rsidP="006D48EB">
            <w:pPr>
              <w:pStyle w:val="3-"/>
              <w:rPr>
                <w:color w:val="auto"/>
              </w:rPr>
            </w:pPr>
            <w:r w:rsidRPr="006D48EB">
              <w:rPr>
                <w:rFonts w:hint="eastAsia"/>
                <w:color w:val="auto"/>
              </w:rPr>
              <w:t>(P)先行: [QUIT]</w:t>
            </w:r>
          </w:p>
          <w:p w14:paraId="2BC4CEB1" w14:textId="77777777" w:rsidR="006D48EB" w:rsidRPr="006D48EB" w:rsidRDefault="006D48EB" w:rsidP="006D48EB">
            <w:pPr>
              <w:pStyle w:val="3-"/>
              <w:rPr>
                <w:color w:val="auto"/>
              </w:rPr>
            </w:pPr>
            <w:r w:rsidRPr="006D48EB">
              <w:rPr>
                <w:rFonts w:hint="eastAsia"/>
                <w:color w:val="auto"/>
              </w:rPr>
              <w:t>(F)[0]後続01: [QUIT]</w:t>
            </w:r>
          </w:p>
          <w:p w14:paraId="383A1F5D" w14:textId="77777777" w:rsidR="006D48EB" w:rsidRPr="006D48EB" w:rsidRDefault="006D48EB" w:rsidP="006D48EB">
            <w:pPr>
              <w:pStyle w:val="3-"/>
              <w:rPr>
                <w:color w:val="auto"/>
              </w:rPr>
            </w:pPr>
            <w:r w:rsidRPr="006D48EB">
              <w:rPr>
                <w:rFonts w:hint="eastAsia"/>
                <w:color w:val="auto"/>
              </w:rPr>
              <w:t>(F)[2]後続03: [QUIT]</w:t>
            </w:r>
          </w:p>
          <w:p w14:paraId="28D1FC11" w14:textId="77777777" w:rsidR="006D48EB" w:rsidRPr="006D48EB" w:rsidRDefault="006D48EB" w:rsidP="006D48EB">
            <w:pPr>
              <w:pStyle w:val="3-"/>
              <w:rPr>
                <w:color w:val="auto"/>
              </w:rPr>
            </w:pPr>
            <w:r w:rsidRPr="006D48EB">
              <w:rPr>
                <w:rFonts w:hint="eastAsia"/>
                <w:color w:val="auto"/>
              </w:rPr>
              <w:t>- end:(P)先行 -</w:t>
            </w:r>
          </w:p>
          <w:p w14:paraId="1ABFE461" w14:textId="77777777" w:rsidR="006D48EB" w:rsidRPr="006D48EB" w:rsidRDefault="006D48EB" w:rsidP="006D48EB">
            <w:pPr>
              <w:pStyle w:val="3-"/>
              <w:rPr>
                <w:color w:val="auto"/>
              </w:rPr>
            </w:pPr>
            <w:r w:rsidRPr="006D48EB">
              <w:rPr>
                <w:rFonts w:hint="eastAsia"/>
                <w:color w:val="auto"/>
              </w:rPr>
              <w:t>(F)[4]後続05: [QUIT]</w:t>
            </w:r>
          </w:p>
          <w:p w14:paraId="4EA92CA9" w14:textId="77777777" w:rsidR="006D48EB" w:rsidRPr="006D48EB" w:rsidRDefault="006D48EB" w:rsidP="006D48EB">
            <w:pPr>
              <w:pStyle w:val="3-"/>
              <w:rPr>
                <w:color w:val="auto"/>
              </w:rPr>
            </w:pPr>
            <w:r w:rsidRPr="006D48EB">
              <w:rPr>
                <w:rFonts w:hint="eastAsia"/>
                <w:color w:val="auto"/>
              </w:rPr>
              <w:t>(F)[3]後続04: [QUIT]</w:t>
            </w:r>
          </w:p>
          <w:p w14:paraId="4B233DEA" w14:textId="77777777" w:rsidR="006D48EB" w:rsidRPr="006D48EB" w:rsidRDefault="006D48EB" w:rsidP="006D48EB">
            <w:pPr>
              <w:pStyle w:val="3-"/>
              <w:rPr>
                <w:color w:val="auto"/>
              </w:rPr>
            </w:pPr>
            <w:r w:rsidRPr="006D48EB">
              <w:rPr>
                <w:rFonts w:hint="eastAsia"/>
                <w:color w:val="auto"/>
              </w:rPr>
              <w:t>(F)[1]後続02: [QUIT]</w:t>
            </w:r>
          </w:p>
          <w:p w14:paraId="220B10C7" w14:textId="77777777" w:rsidR="006D48EB" w:rsidRPr="006D48EB" w:rsidRDefault="006D48EB" w:rsidP="006D48EB">
            <w:pPr>
              <w:pStyle w:val="3-"/>
              <w:rPr>
                <w:color w:val="auto"/>
              </w:rPr>
            </w:pPr>
            <w:r w:rsidRPr="006D48EB">
              <w:rPr>
                <w:rFonts w:hint="eastAsia"/>
                <w:color w:val="auto"/>
              </w:rPr>
              <w:t>- end:(F)[0]後続01 -</w:t>
            </w:r>
          </w:p>
          <w:p w14:paraId="1D8F62CF" w14:textId="77777777" w:rsidR="006D48EB" w:rsidRPr="006D48EB" w:rsidRDefault="006D48EB" w:rsidP="006D48EB">
            <w:pPr>
              <w:pStyle w:val="3-"/>
              <w:rPr>
                <w:color w:val="auto"/>
              </w:rPr>
            </w:pPr>
            <w:r w:rsidRPr="006D48EB">
              <w:rPr>
                <w:rFonts w:hint="eastAsia"/>
                <w:color w:val="auto"/>
              </w:rPr>
              <w:t>- end:(F)[2]後続03 -</w:t>
            </w:r>
          </w:p>
          <w:p w14:paraId="20CE61BD" w14:textId="77777777" w:rsidR="006D48EB" w:rsidRPr="006D48EB" w:rsidRDefault="006D48EB" w:rsidP="006D48EB">
            <w:pPr>
              <w:pStyle w:val="3-"/>
              <w:rPr>
                <w:color w:val="auto"/>
              </w:rPr>
            </w:pPr>
            <w:r w:rsidRPr="006D48EB">
              <w:rPr>
                <w:rFonts w:hint="eastAsia"/>
                <w:color w:val="auto"/>
              </w:rPr>
              <w:t>- end:(F)[4]後続05 -</w:t>
            </w:r>
          </w:p>
          <w:p w14:paraId="28884E87" w14:textId="77777777" w:rsidR="006D48EB" w:rsidRPr="006D48EB" w:rsidRDefault="006D48EB" w:rsidP="006D48EB">
            <w:pPr>
              <w:pStyle w:val="3-"/>
              <w:rPr>
                <w:color w:val="auto"/>
              </w:rPr>
            </w:pPr>
            <w:r w:rsidRPr="006D48EB">
              <w:rPr>
                <w:rFonts w:hint="eastAsia"/>
                <w:color w:val="auto"/>
              </w:rPr>
              <w:t>- end:(F)[3]後続04 -</w:t>
            </w:r>
          </w:p>
          <w:p w14:paraId="103953BB" w14:textId="77777777" w:rsidR="006D48EB" w:rsidRPr="006D48EB" w:rsidRDefault="006D48EB" w:rsidP="006D48EB">
            <w:pPr>
              <w:pStyle w:val="3-"/>
              <w:rPr>
                <w:color w:val="auto"/>
              </w:rPr>
            </w:pPr>
            <w:r w:rsidRPr="006D48EB">
              <w:rPr>
                <w:rFonts w:hint="eastAsia"/>
                <w:color w:val="auto"/>
              </w:rPr>
              <w:t>- end:(F)[1]後続02 -</w:t>
            </w:r>
          </w:p>
          <w:p w14:paraId="6F720607" w14:textId="024DF9BD" w:rsidR="00971C80" w:rsidRPr="00DD51B6" w:rsidRDefault="006D48EB" w:rsidP="006D48EB">
            <w:pPr>
              <w:pStyle w:val="3-"/>
            </w:pPr>
            <w:r w:rsidRPr="006D48EB">
              <w:rPr>
                <w:color w:val="auto"/>
              </w:rPr>
              <w:t>Event * 10000000 = 2.079530 sec</w:t>
            </w:r>
          </w:p>
        </w:tc>
      </w:tr>
    </w:tbl>
    <w:p w14:paraId="1006D0BF" w14:textId="6E5C2E06" w:rsidR="00645B80" w:rsidRDefault="00645B80" w:rsidP="00645B80">
      <w:pPr>
        <w:pStyle w:val="2"/>
      </w:pPr>
      <w:bookmarkStart w:id="132" w:name="_Toc378808484"/>
      <w:r>
        <w:rPr>
          <w:rFonts w:hint="eastAsia"/>
        </w:rPr>
        <w:lastRenderedPageBreak/>
        <w:t>モニター：アトミック操作</w:t>
      </w:r>
      <w:r w:rsidR="00E969F1">
        <w:rPr>
          <w:rFonts w:hint="eastAsia"/>
        </w:rPr>
        <w:t>（インターロック操作）</w:t>
      </w:r>
      <w:r>
        <w:rPr>
          <w:rFonts w:hint="eastAsia"/>
        </w:rPr>
        <w:t>による</w:t>
      </w:r>
      <w:r w:rsidR="00040EE0">
        <w:rPr>
          <w:rFonts w:hint="eastAsia"/>
        </w:rPr>
        <w:t>ビジーな</w:t>
      </w:r>
      <w:r>
        <w:rPr>
          <w:rFonts w:hint="eastAsia"/>
        </w:rPr>
        <w:t>モニター</w:t>
      </w:r>
      <w:bookmarkEnd w:id="132"/>
    </w:p>
    <w:p w14:paraId="284B43D6" w14:textId="3FB9434C" w:rsidR="006D48EB" w:rsidRDefault="00E969F1" w:rsidP="006D48EB">
      <w:pPr>
        <w:pStyle w:val="a9"/>
        <w:ind w:firstLine="283"/>
      </w:pPr>
      <w:r>
        <w:rPr>
          <w:rFonts w:hint="eastAsia"/>
        </w:rPr>
        <w:t>ごく短い処理をリレーするような場合、ビジーウェイトでモニターするのも有効である。</w:t>
      </w:r>
    </w:p>
    <w:p w14:paraId="6BC6A2FB" w14:textId="59FCF2AA" w:rsidR="00E969F1" w:rsidRPr="006D48EB" w:rsidRDefault="00E969F1" w:rsidP="006D48EB">
      <w:pPr>
        <w:pStyle w:val="a9"/>
        <w:ind w:firstLine="283"/>
      </w:pPr>
      <w:r>
        <w:rPr>
          <w:rFonts w:hint="eastAsia"/>
        </w:rPr>
        <w:t>この場合、アトミック操作（インターロック操作）を活用する。</w:t>
      </w:r>
    </w:p>
    <w:p w14:paraId="4C426EA8" w14:textId="06B8E4A4" w:rsidR="00976D1A" w:rsidRDefault="00E079DA" w:rsidP="00976D1A">
      <w:pPr>
        <w:pStyle w:val="3"/>
      </w:pPr>
      <w:bookmarkStart w:id="133" w:name="_Toc378808485"/>
      <w:r>
        <w:rPr>
          <w:rFonts w:hint="eastAsia"/>
        </w:rPr>
        <w:t>【用語解説】</w:t>
      </w:r>
      <w:r w:rsidR="00976D1A">
        <w:rPr>
          <w:rFonts w:hint="eastAsia"/>
        </w:rPr>
        <w:t>コンペア・アンド・スワップ（</w:t>
      </w:r>
      <w:r w:rsidR="00976D1A">
        <w:rPr>
          <w:rFonts w:hint="eastAsia"/>
        </w:rPr>
        <w:t>CA</w:t>
      </w:r>
      <w:r w:rsidR="00E31BDF">
        <w:t>S</w:t>
      </w:r>
      <w:r w:rsidR="00976D1A">
        <w:rPr>
          <w:rFonts w:hint="eastAsia"/>
        </w:rPr>
        <w:t>）</w:t>
      </w:r>
      <w:r w:rsidR="00E31BDF">
        <w:rPr>
          <w:rFonts w:hint="eastAsia"/>
        </w:rPr>
        <w:t>操作</w:t>
      </w:r>
      <w:bookmarkEnd w:id="133"/>
    </w:p>
    <w:p w14:paraId="2B9C07BD" w14:textId="1B51ED34" w:rsidR="00976D1A" w:rsidRDefault="00E31BDF" w:rsidP="00976D1A">
      <w:pPr>
        <w:pStyle w:val="aa"/>
        <w:ind w:left="447" w:firstLine="283"/>
      </w:pPr>
      <w:r>
        <w:rPr>
          <w:rFonts w:hint="eastAsia"/>
        </w:rPr>
        <w:t>ここで用いるのは、「コンペア・アンド・スワップ」（</w:t>
      </w:r>
      <w:r>
        <w:rPr>
          <w:rFonts w:hint="eastAsia"/>
        </w:rPr>
        <w:t>Compare-And-Swap</w:t>
      </w:r>
      <w:r>
        <w:t xml:space="preserve"> = CAS</w:t>
      </w:r>
      <w:r>
        <w:rPr>
          <w:rFonts w:hint="eastAsia"/>
        </w:rPr>
        <w:t>）と呼ばれる手法で、ロックフリーなシステムの常套手段である。</w:t>
      </w:r>
    </w:p>
    <w:p w14:paraId="6E2E18AD" w14:textId="2043F3A7" w:rsidR="00E31BDF" w:rsidRDefault="00E31BDF" w:rsidP="00976D1A">
      <w:pPr>
        <w:pStyle w:val="aa"/>
        <w:ind w:left="447" w:firstLine="283"/>
      </w:pPr>
      <w:r>
        <w:rPr>
          <w:rFonts w:hint="eastAsia"/>
        </w:rPr>
        <w:t>ある変数の値をチェックし、それが指定の値であれば、新しい値に置換する。</w:t>
      </w:r>
    </w:p>
    <w:p w14:paraId="45D4173F" w14:textId="77777777" w:rsidR="00114216" w:rsidRDefault="00E31BDF" w:rsidP="00114216">
      <w:pPr>
        <w:pStyle w:val="aa"/>
        <w:ind w:left="447" w:firstLine="283"/>
      </w:pPr>
      <w:r>
        <w:rPr>
          <w:rFonts w:hint="eastAsia"/>
        </w:rPr>
        <w:t>CPU</w:t>
      </w:r>
      <w:r>
        <w:rPr>
          <w:rFonts w:hint="eastAsia"/>
        </w:rPr>
        <w:t>の命令レベルで対応しており、</w:t>
      </w:r>
      <w:r w:rsidR="00114216">
        <w:rPr>
          <w:rFonts w:hint="eastAsia"/>
        </w:rPr>
        <w:t>割り込まれることなく一瞬でその操作が完了する。</w:t>
      </w:r>
    </w:p>
    <w:p w14:paraId="39A945E1" w14:textId="6C642B7F" w:rsidR="00E31BDF" w:rsidRDefault="00114216" w:rsidP="00114216">
      <w:pPr>
        <w:pStyle w:val="aa"/>
        <w:ind w:left="447" w:firstLine="283"/>
      </w:pPr>
      <w:r>
        <w:rPr>
          <w:rFonts w:hint="eastAsia"/>
        </w:rPr>
        <w:t>この仕組み</w:t>
      </w:r>
      <w:r w:rsidR="00E31BDF">
        <w:rPr>
          <w:rFonts w:hint="eastAsia"/>
        </w:rPr>
        <w:t>を</w:t>
      </w:r>
      <w:r w:rsidR="00E31BDF">
        <w:rPr>
          <w:rFonts w:hint="eastAsia"/>
        </w:rPr>
        <w:t>C</w:t>
      </w:r>
      <w:r w:rsidR="00E31BDF">
        <w:t>++</w:t>
      </w:r>
      <w:r w:rsidR="00E31BDF">
        <w:rPr>
          <w:rFonts w:hint="eastAsia"/>
        </w:rPr>
        <w:t>言語から利用する手段が提供されている</w:t>
      </w:r>
      <w:r>
        <w:rPr>
          <w:rFonts w:hint="eastAsia"/>
        </w:rPr>
        <w:t>。</w:t>
      </w:r>
    </w:p>
    <w:p w14:paraId="3105AD66" w14:textId="0A31DBF6" w:rsidR="00E31BDF" w:rsidRDefault="00E31BDF" w:rsidP="00114216">
      <w:pPr>
        <w:pStyle w:val="aa"/>
        <w:spacing w:beforeLines="50" w:before="180"/>
        <w:ind w:left="447" w:firstLine="283"/>
      </w:pPr>
      <w:r>
        <w:rPr>
          <w:rFonts w:hint="eastAsia"/>
        </w:rPr>
        <w:t>なお、前述の「変数操作による排他制御：インラインアセンブラ」では、インラインアセンブラで</w:t>
      </w:r>
      <w:r>
        <w:rPr>
          <w:rFonts w:hint="eastAsia"/>
        </w:rPr>
        <w:t>XCHG</w:t>
      </w:r>
      <w:r>
        <w:rPr>
          <w:rFonts w:hint="eastAsia"/>
        </w:rPr>
        <w:t>命令を使用している。これは比較を行わない単純な交換命令。</w:t>
      </w:r>
    </w:p>
    <w:p w14:paraId="0214FF24" w14:textId="2D1845CC" w:rsidR="00971C80" w:rsidRDefault="00971C80" w:rsidP="00971C80">
      <w:pPr>
        <w:pStyle w:val="3"/>
      </w:pPr>
      <w:bookmarkStart w:id="134" w:name="_Toc378808486"/>
      <w:r>
        <w:rPr>
          <w:rFonts w:hint="eastAsia"/>
        </w:rPr>
        <w:t>Win32API</w:t>
      </w:r>
      <w:r>
        <w:rPr>
          <w:rFonts w:hint="eastAsia"/>
        </w:rPr>
        <w:t>版：インターロック操作</w:t>
      </w:r>
      <w:bookmarkEnd w:id="134"/>
    </w:p>
    <w:p w14:paraId="7A8CAC91" w14:textId="6CA614C1" w:rsidR="00971C80" w:rsidRDefault="00976D1A" w:rsidP="00971C80">
      <w:pPr>
        <w:pStyle w:val="aa"/>
        <w:ind w:left="447" w:firstLine="283"/>
      </w:pPr>
      <w:r>
        <w:rPr>
          <w:rFonts w:hint="eastAsia"/>
        </w:rPr>
        <w:t>Win32API</w:t>
      </w:r>
      <w:r w:rsidR="00114216">
        <w:rPr>
          <w:rFonts w:hint="eastAsia"/>
        </w:rPr>
        <w:t>では、</w:t>
      </w:r>
      <w:r w:rsidR="00114216">
        <w:rPr>
          <w:rFonts w:hint="eastAsia"/>
        </w:rPr>
        <w:t xml:space="preserve">InterlockedCompareExchange() </w:t>
      </w:r>
      <w:r w:rsidR="00114216">
        <w:rPr>
          <w:rFonts w:hint="eastAsia"/>
        </w:rPr>
        <w:t>を使用する</w:t>
      </w:r>
      <w:r w:rsidR="00971C80">
        <w:rPr>
          <w:rFonts w:hint="eastAsia"/>
        </w:rPr>
        <w:t>。</w:t>
      </w:r>
    </w:p>
    <w:p w14:paraId="01C52221" w14:textId="6EE5E382" w:rsidR="00971C80" w:rsidRDefault="00971C80" w:rsidP="00971C80">
      <w:pPr>
        <w:pStyle w:val="aa"/>
        <w:keepNext/>
        <w:widowControl/>
        <w:spacing w:beforeLines="50" w:before="180"/>
        <w:ind w:leftChars="203" w:left="447" w:hangingChars="10" w:hanging="21"/>
      </w:pPr>
      <w:r>
        <w:t>Win32API</w:t>
      </w:r>
      <w:r>
        <w:rPr>
          <w:rFonts w:hint="eastAsia"/>
        </w:rPr>
        <w:t>版</w:t>
      </w:r>
      <w:r w:rsidR="00976D1A">
        <w:rPr>
          <w:rFonts w:hint="eastAsia"/>
        </w:rPr>
        <w:t>インターロック操作によるモニター</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874659">
        <w:tc>
          <w:tcPr>
            <w:tcW w:w="8494" w:type="dxa"/>
          </w:tcPr>
          <w:p w14:paraId="04CBD29F" w14:textId="77777777" w:rsidR="00071309" w:rsidRDefault="00071309" w:rsidP="00071309">
            <w:pPr>
              <w:pStyle w:val="3-"/>
            </w:pPr>
            <w:r>
              <w:t>#include &lt;stdio.h&gt;</w:t>
            </w:r>
          </w:p>
          <w:p w14:paraId="1A5BCBC5" w14:textId="77777777" w:rsidR="00071309" w:rsidRDefault="00071309" w:rsidP="00071309">
            <w:pPr>
              <w:pStyle w:val="3-"/>
            </w:pPr>
            <w:r>
              <w:t>#include &lt;stdlib.h&gt;</w:t>
            </w:r>
          </w:p>
          <w:p w14:paraId="4EA50C46" w14:textId="77777777" w:rsidR="00071309" w:rsidRDefault="00071309" w:rsidP="00071309">
            <w:pPr>
              <w:pStyle w:val="3-"/>
            </w:pPr>
          </w:p>
          <w:p w14:paraId="2CD4ACC0" w14:textId="77777777" w:rsidR="00071309" w:rsidRDefault="00071309" w:rsidP="00071309">
            <w:pPr>
              <w:pStyle w:val="3-"/>
            </w:pPr>
            <w:r>
              <w:t>#include &lt;Windows.h&gt;</w:t>
            </w:r>
          </w:p>
          <w:p w14:paraId="75F41AFD" w14:textId="77777777" w:rsidR="00071309" w:rsidRDefault="00071309" w:rsidP="00071309">
            <w:pPr>
              <w:pStyle w:val="3-"/>
            </w:pPr>
            <w:r>
              <w:t>#include &lt;Process.h&gt;</w:t>
            </w:r>
          </w:p>
          <w:p w14:paraId="30BC4290" w14:textId="77777777" w:rsidR="00071309" w:rsidRDefault="00071309" w:rsidP="00071309">
            <w:pPr>
              <w:pStyle w:val="3-"/>
            </w:pPr>
          </w:p>
          <w:p w14:paraId="41526275" w14:textId="77777777" w:rsidR="00071309" w:rsidRDefault="00071309" w:rsidP="00071309">
            <w:pPr>
              <w:pStyle w:val="3-"/>
            </w:pPr>
            <w:r>
              <w:rPr>
                <w:rFonts w:hint="eastAsia"/>
              </w:rPr>
              <w:t>//スレッド情報</w:t>
            </w:r>
          </w:p>
          <w:p w14:paraId="1097FBAC" w14:textId="77777777" w:rsidR="00071309" w:rsidRDefault="00071309" w:rsidP="00071309">
            <w:pPr>
              <w:pStyle w:val="3-"/>
            </w:pPr>
            <w:r>
              <w:rPr>
                <w:rFonts w:hint="eastAsia"/>
              </w:rPr>
              <w:t>static const int FOLLOW_THREAD_MAX = 10;          //後続スレッド最大数</w:t>
            </w:r>
          </w:p>
          <w:p w14:paraId="319EAECE" w14:textId="77777777" w:rsidR="00071309" w:rsidRDefault="00071309" w:rsidP="00071309">
            <w:pPr>
              <w:pStyle w:val="3-"/>
            </w:pPr>
            <w:r>
              <w:rPr>
                <w:rFonts w:hint="eastAsia"/>
              </w:rPr>
              <w:t>static volatile LONG s_followThreadNum = 0;       //後続スレッド数</w:t>
            </w:r>
          </w:p>
          <w:p w14:paraId="2FA4ECF4" w14:textId="77777777" w:rsidR="00071309" w:rsidRDefault="00071309" w:rsidP="00071309">
            <w:pPr>
              <w:pStyle w:val="3-"/>
            </w:pPr>
            <w:r>
              <w:rPr>
                <w:rFonts w:hint="eastAsia"/>
              </w:rPr>
              <w:t>static volatile LONG s_followThreadNo = 0;        //後続スレッド番号発番用</w:t>
            </w:r>
          </w:p>
          <w:p w14:paraId="6523177E" w14:textId="77777777" w:rsidR="00071309" w:rsidRDefault="00071309" w:rsidP="00071309">
            <w:pPr>
              <w:pStyle w:val="3-"/>
            </w:pPr>
            <w:r>
              <w:rPr>
                <w:rFonts w:hint="eastAsia"/>
              </w:rPr>
              <w:t>static volatile bool s_IsQuirProiorThread = false;//先行スレッド終了フラグ</w:t>
            </w:r>
          </w:p>
          <w:p w14:paraId="0E492839" w14:textId="77777777" w:rsidR="00071309" w:rsidRDefault="00071309" w:rsidP="00071309">
            <w:pPr>
              <w:pStyle w:val="3-"/>
            </w:pPr>
          </w:p>
          <w:p w14:paraId="2798D851" w14:textId="77777777" w:rsidR="00071309" w:rsidRDefault="00071309" w:rsidP="00071309">
            <w:pPr>
              <w:pStyle w:val="3-"/>
            </w:pPr>
            <w:r>
              <w:rPr>
                <w:rFonts w:hint="eastAsia"/>
              </w:rPr>
              <w:t>//モニター用変数</w:t>
            </w:r>
          </w:p>
          <w:p w14:paraId="2DAF6B73" w14:textId="77777777" w:rsidR="00071309" w:rsidRDefault="00071309" w:rsidP="00071309">
            <w:pPr>
              <w:pStyle w:val="3-"/>
            </w:pPr>
            <w:r>
              <w:t>enum E_PROCESS</w:t>
            </w:r>
          </w:p>
          <w:p w14:paraId="3DB9F451" w14:textId="77777777" w:rsidR="00071309" w:rsidRDefault="00071309" w:rsidP="00071309">
            <w:pPr>
              <w:pStyle w:val="3-"/>
            </w:pPr>
            <w:r>
              <w:t>{</w:t>
            </w:r>
          </w:p>
          <w:p w14:paraId="21DEA397" w14:textId="77777777" w:rsidR="00071309" w:rsidRDefault="00071309" w:rsidP="00071309">
            <w:pPr>
              <w:pStyle w:val="3-"/>
            </w:pPr>
            <w:r>
              <w:rPr>
                <w:rFonts w:hint="eastAsia"/>
              </w:rPr>
              <w:tab/>
              <w:t>PRIOR_RUNNING, //先行処理実行中</w:t>
            </w:r>
          </w:p>
          <w:p w14:paraId="75369B5D" w14:textId="77777777" w:rsidR="00071309" w:rsidRDefault="00071309" w:rsidP="00071309">
            <w:pPr>
              <w:pStyle w:val="3-"/>
            </w:pPr>
            <w:r>
              <w:rPr>
                <w:rFonts w:hint="eastAsia"/>
              </w:rPr>
              <w:tab/>
              <w:t>PRIOR_IDLE,    //先行処理アイドル状態</w:t>
            </w:r>
          </w:p>
          <w:p w14:paraId="4AF331E0" w14:textId="77777777" w:rsidR="00071309" w:rsidRDefault="00071309" w:rsidP="00071309">
            <w:pPr>
              <w:pStyle w:val="3-"/>
            </w:pPr>
            <w:r>
              <w:rPr>
                <w:rFonts w:hint="eastAsia"/>
              </w:rPr>
              <w:tab/>
              <w:t>FOLLOW_RUNNING,//後続処理実行中</w:t>
            </w:r>
          </w:p>
          <w:p w14:paraId="6ECD3836" w14:textId="77777777" w:rsidR="00071309" w:rsidRDefault="00071309" w:rsidP="00071309">
            <w:pPr>
              <w:pStyle w:val="3-"/>
            </w:pPr>
            <w:r>
              <w:rPr>
                <w:rFonts w:hint="eastAsia"/>
              </w:rPr>
              <w:tab/>
              <w:t>FOLLOW_IDLE,   //後続処理アイドル状態</w:t>
            </w:r>
          </w:p>
          <w:p w14:paraId="51F267A7" w14:textId="77777777" w:rsidR="00071309" w:rsidRDefault="00071309" w:rsidP="00071309">
            <w:pPr>
              <w:pStyle w:val="3-"/>
            </w:pPr>
            <w:r>
              <w:t>};</w:t>
            </w:r>
          </w:p>
          <w:p w14:paraId="5B7F4B35" w14:textId="77777777" w:rsidR="00071309" w:rsidRDefault="00071309" w:rsidP="00071309">
            <w:pPr>
              <w:pStyle w:val="3-"/>
            </w:pPr>
            <w:r>
              <w:rPr>
                <w:rFonts w:hint="eastAsia"/>
              </w:rPr>
              <w:t>static LONG s_followFinished[FOLLOW_THREAD_MAX];//後続スレッド処理完了フラグ</w:t>
            </w:r>
          </w:p>
          <w:p w14:paraId="3D750C6B" w14:textId="77777777" w:rsidR="00071309" w:rsidRDefault="00071309" w:rsidP="00071309">
            <w:pPr>
              <w:pStyle w:val="3-"/>
            </w:pPr>
          </w:p>
          <w:p w14:paraId="4E6A2862" w14:textId="77777777" w:rsidR="00071309" w:rsidRDefault="00071309" w:rsidP="00071309">
            <w:pPr>
              <w:pStyle w:val="3-"/>
            </w:pPr>
            <w:r>
              <w:rPr>
                <w:rFonts w:hint="eastAsia"/>
              </w:rPr>
              <w:t>//共有データ</w:t>
            </w:r>
          </w:p>
          <w:p w14:paraId="599C0454" w14:textId="77777777" w:rsidR="00071309" w:rsidRDefault="00071309" w:rsidP="00071309">
            <w:pPr>
              <w:pStyle w:val="3-"/>
            </w:pPr>
            <w:r>
              <w:t>static int s_commonData = 0;</w:t>
            </w:r>
          </w:p>
          <w:p w14:paraId="515EE45B" w14:textId="77777777" w:rsidR="00071309" w:rsidRDefault="00071309" w:rsidP="00071309">
            <w:pPr>
              <w:pStyle w:val="3-"/>
            </w:pPr>
          </w:p>
          <w:p w14:paraId="406B48BB" w14:textId="77777777" w:rsidR="00071309" w:rsidRDefault="00071309" w:rsidP="00071309">
            <w:pPr>
              <w:pStyle w:val="3-"/>
            </w:pPr>
            <w:r>
              <w:rPr>
                <w:rFonts w:hint="eastAsia"/>
              </w:rPr>
              <w:t>//スレッド固有データ</w:t>
            </w:r>
          </w:p>
          <w:p w14:paraId="6ED20752" w14:textId="77777777" w:rsidR="00071309" w:rsidRDefault="00071309" w:rsidP="00071309">
            <w:pPr>
              <w:pStyle w:val="3-"/>
            </w:pPr>
            <w:r>
              <w:t>__declspec(thread) int s_tlsData = 0;</w:t>
            </w:r>
          </w:p>
          <w:p w14:paraId="0A6FC962" w14:textId="77777777" w:rsidR="00071309" w:rsidRDefault="00071309" w:rsidP="00071309">
            <w:pPr>
              <w:pStyle w:val="3-"/>
            </w:pPr>
          </w:p>
          <w:p w14:paraId="7D8D59FD" w14:textId="77777777" w:rsidR="00071309" w:rsidRDefault="00071309" w:rsidP="00071309">
            <w:pPr>
              <w:pStyle w:val="3-"/>
            </w:pPr>
            <w:r>
              <w:rPr>
                <w:rFonts w:hint="eastAsia"/>
              </w:rPr>
              <w:t>//【処理説明】</w:t>
            </w:r>
          </w:p>
          <w:p w14:paraId="32C23140" w14:textId="77777777" w:rsidR="00071309" w:rsidRDefault="00071309" w:rsidP="00071309">
            <w:pPr>
              <w:pStyle w:val="3-"/>
            </w:pPr>
            <w:r>
              <w:rPr>
                <w:rFonts w:hint="eastAsia"/>
              </w:rPr>
              <w:lastRenderedPageBreak/>
              <w:t>//先行スレッドが共有データを作成し、それが完了したら</w:t>
            </w:r>
          </w:p>
          <w:p w14:paraId="5EE84548" w14:textId="77777777" w:rsidR="00071309" w:rsidRDefault="00071309" w:rsidP="00071309">
            <w:pPr>
              <w:pStyle w:val="3-"/>
            </w:pPr>
            <w:r>
              <w:rPr>
                <w:rFonts w:hint="eastAsia"/>
              </w:rPr>
              <w:t>//複数の後続スレッドがスタート。</w:t>
            </w:r>
          </w:p>
          <w:p w14:paraId="0FB6BD9E" w14:textId="77777777" w:rsidR="00071309" w:rsidRDefault="00071309" w:rsidP="00071309">
            <w:pPr>
              <w:pStyle w:val="3-"/>
            </w:pPr>
            <w:r>
              <w:rPr>
                <w:rFonts w:hint="eastAsia"/>
              </w:rPr>
              <w:t>//後続スレッドは共有データを読み込むだけのため、並列で動作。</w:t>
            </w:r>
          </w:p>
          <w:p w14:paraId="7094FD6F" w14:textId="77777777" w:rsidR="00071309" w:rsidRDefault="00071309" w:rsidP="00071309">
            <w:pPr>
              <w:pStyle w:val="3-"/>
            </w:pPr>
            <w:r>
              <w:rPr>
                <w:rFonts w:hint="eastAsia"/>
              </w:rPr>
              <w:t>//後続スレッドの処理が全て完了したら、また先行スレッドが稼働。</w:t>
            </w:r>
          </w:p>
          <w:p w14:paraId="1ECB7D84" w14:textId="77777777" w:rsidR="00071309" w:rsidRDefault="00071309" w:rsidP="00071309">
            <w:pPr>
              <w:pStyle w:val="3-"/>
            </w:pPr>
            <w:r>
              <w:rPr>
                <w:rFonts w:hint="eastAsia"/>
              </w:rPr>
              <w:t>//以上を何度か繰り返し、先行スレッドが終了したら全スレッド終了。</w:t>
            </w:r>
          </w:p>
          <w:p w14:paraId="7F9B03E5" w14:textId="77777777" w:rsidR="00071309" w:rsidRDefault="00071309" w:rsidP="00071309">
            <w:pPr>
              <w:pStyle w:val="3-"/>
            </w:pPr>
            <w:r>
              <w:rPr>
                <w:rFonts w:hint="eastAsia"/>
              </w:rPr>
              <w:t>//※メインループ⇒描画スレッドのようなリレー処理への応用を想定。</w:t>
            </w:r>
          </w:p>
          <w:p w14:paraId="78F16B50" w14:textId="77777777" w:rsidR="00071309" w:rsidRDefault="00071309" w:rsidP="00071309">
            <w:pPr>
              <w:pStyle w:val="3-"/>
            </w:pPr>
          </w:p>
          <w:p w14:paraId="60AED778" w14:textId="77777777" w:rsidR="00071309" w:rsidRDefault="00071309" w:rsidP="00071309">
            <w:pPr>
              <w:pStyle w:val="3-"/>
            </w:pPr>
            <w:r>
              <w:rPr>
                <w:rFonts w:hint="eastAsia"/>
              </w:rPr>
              <w:t>//先行スレッド</w:t>
            </w:r>
          </w:p>
          <w:p w14:paraId="2E8CF6BA" w14:textId="77777777" w:rsidR="00071309" w:rsidRDefault="00071309" w:rsidP="00071309">
            <w:pPr>
              <w:pStyle w:val="3-"/>
            </w:pPr>
            <w:r>
              <w:t>unsigned int WINAPI priorThreadFunc(void* param_p)</w:t>
            </w:r>
          </w:p>
          <w:p w14:paraId="70E21921" w14:textId="77777777" w:rsidR="00071309" w:rsidRDefault="00071309" w:rsidP="00071309">
            <w:pPr>
              <w:pStyle w:val="3-"/>
            </w:pPr>
            <w:r>
              <w:t>{</w:t>
            </w:r>
          </w:p>
          <w:p w14:paraId="2CEB05D8" w14:textId="77777777" w:rsidR="00071309" w:rsidRDefault="00071309" w:rsidP="00071309">
            <w:pPr>
              <w:pStyle w:val="3-"/>
            </w:pPr>
            <w:r>
              <w:rPr>
                <w:rFonts w:hint="eastAsia"/>
              </w:rPr>
              <w:tab/>
              <w:t>//パラメータ受け取り</w:t>
            </w:r>
          </w:p>
          <w:p w14:paraId="4F4BF6E0" w14:textId="77777777" w:rsidR="00071309" w:rsidRDefault="00071309" w:rsidP="00071309">
            <w:pPr>
              <w:pStyle w:val="3-"/>
            </w:pPr>
            <w:r>
              <w:tab/>
              <w:t>const char* name = static_cast&lt;const char*&gt;(param_p);</w:t>
            </w:r>
          </w:p>
          <w:p w14:paraId="304ACD30" w14:textId="77777777" w:rsidR="00071309" w:rsidRDefault="00071309" w:rsidP="00071309">
            <w:pPr>
              <w:pStyle w:val="3-"/>
            </w:pPr>
          </w:p>
          <w:p w14:paraId="40AE6DCC" w14:textId="77777777" w:rsidR="00071309" w:rsidRDefault="00071309" w:rsidP="00071309">
            <w:pPr>
              <w:pStyle w:val="3-"/>
            </w:pPr>
            <w:r>
              <w:rPr>
                <w:rFonts w:hint="eastAsia"/>
              </w:rPr>
              <w:tab/>
              <w:t>//開始</w:t>
            </w:r>
          </w:p>
          <w:p w14:paraId="7EB71042" w14:textId="77777777" w:rsidR="00071309" w:rsidRDefault="00071309" w:rsidP="00071309">
            <w:pPr>
              <w:pStyle w:val="3-"/>
            </w:pPr>
            <w:r>
              <w:tab/>
              <w:t>printf("- begin:(P)%s -\n", name);</w:t>
            </w:r>
          </w:p>
          <w:p w14:paraId="4FF7BC6C" w14:textId="77777777" w:rsidR="00071309" w:rsidRDefault="00071309" w:rsidP="00071309">
            <w:pPr>
              <w:pStyle w:val="3-"/>
            </w:pPr>
            <w:r>
              <w:tab/>
              <w:t>fflush(stdout);</w:t>
            </w:r>
          </w:p>
          <w:p w14:paraId="6E044C3B" w14:textId="77777777" w:rsidR="00071309" w:rsidRDefault="00071309" w:rsidP="00071309">
            <w:pPr>
              <w:pStyle w:val="3-"/>
            </w:pPr>
          </w:p>
          <w:p w14:paraId="35ED5AD6" w14:textId="77777777" w:rsidR="00071309" w:rsidRDefault="00071309" w:rsidP="00071309">
            <w:pPr>
              <w:pStyle w:val="3-"/>
            </w:pPr>
            <w:r>
              <w:rPr>
                <w:rFonts w:hint="eastAsia"/>
              </w:rPr>
              <w:tab/>
              <w:t>//初期化</w:t>
            </w:r>
          </w:p>
          <w:p w14:paraId="6DC290B1" w14:textId="77777777" w:rsidR="00071309" w:rsidRDefault="00071309" w:rsidP="00071309">
            <w:pPr>
              <w:pStyle w:val="3-"/>
            </w:pPr>
            <w:r>
              <w:rPr>
                <w:rFonts w:hint="eastAsia"/>
              </w:rPr>
              <w:tab/>
              <w:t>s_IsQuirProiorThread = false;//先行処理終了フラグ</w:t>
            </w:r>
          </w:p>
          <w:p w14:paraId="5C35C50B" w14:textId="77777777" w:rsidR="00071309" w:rsidRDefault="00071309" w:rsidP="00071309">
            <w:pPr>
              <w:pStyle w:val="3-"/>
            </w:pPr>
          </w:p>
          <w:p w14:paraId="15D522D2" w14:textId="77777777" w:rsidR="00071309" w:rsidRDefault="00071309" w:rsidP="00071309">
            <w:pPr>
              <w:pStyle w:val="3-"/>
            </w:pPr>
            <w:r>
              <w:rPr>
                <w:rFonts w:hint="eastAsia"/>
              </w:rPr>
              <w:tab/>
              <w:t>//処理</w:t>
            </w:r>
          </w:p>
          <w:p w14:paraId="2CA59461" w14:textId="77777777" w:rsidR="00071309" w:rsidRDefault="00071309" w:rsidP="00071309">
            <w:pPr>
              <w:pStyle w:val="3-"/>
            </w:pPr>
            <w:r>
              <w:tab/>
              <w:t>static const int LOOP_COUNT_MAX = 3;</w:t>
            </w:r>
          </w:p>
          <w:p w14:paraId="673A08A8" w14:textId="77777777" w:rsidR="00071309" w:rsidRDefault="00071309" w:rsidP="00071309">
            <w:pPr>
              <w:pStyle w:val="3-"/>
            </w:pPr>
            <w:r>
              <w:tab/>
              <w:t>int loop_counter = 0;</w:t>
            </w:r>
          </w:p>
          <w:p w14:paraId="386AF072" w14:textId="77777777" w:rsidR="00071309" w:rsidRDefault="00071309" w:rsidP="00071309">
            <w:pPr>
              <w:pStyle w:val="3-"/>
            </w:pPr>
            <w:r>
              <w:tab/>
              <w:t>while (1)</w:t>
            </w:r>
          </w:p>
          <w:p w14:paraId="79970FF7" w14:textId="77777777" w:rsidR="00071309" w:rsidRDefault="00071309" w:rsidP="00071309">
            <w:pPr>
              <w:pStyle w:val="3-"/>
            </w:pPr>
            <w:r>
              <w:tab/>
              <w:t>{</w:t>
            </w:r>
          </w:p>
          <w:p w14:paraId="334C6CAB" w14:textId="77777777" w:rsidR="00071309" w:rsidRDefault="00071309" w:rsidP="00071309">
            <w:pPr>
              <w:pStyle w:val="3-"/>
            </w:pPr>
            <w:r>
              <w:rPr>
                <w:rFonts w:hint="eastAsia"/>
              </w:rPr>
              <w:tab/>
            </w:r>
            <w:r>
              <w:rPr>
                <w:rFonts w:hint="eastAsia"/>
              </w:rPr>
              <w:tab/>
              <w:t>//全後続スレッド処理完了待ち</w:t>
            </w:r>
          </w:p>
          <w:p w14:paraId="15F1B25E" w14:textId="77777777" w:rsidR="00071309" w:rsidRDefault="00071309" w:rsidP="00071309">
            <w:pPr>
              <w:pStyle w:val="3-"/>
            </w:pPr>
            <w:r>
              <w:tab/>
            </w:r>
            <w:r>
              <w:tab/>
              <w:t>for (int i = 0; i &lt; s_followThreadNum; ++i)</w:t>
            </w:r>
          </w:p>
          <w:p w14:paraId="7454763E" w14:textId="77777777" w:rsidR="00071309" w:rsidRDefault="00071309" w:rsidP="00071309">
            <w:pPr>
              <w:pStyle w:val="3-"/>
            </w:pPr>
            <w:r>
              <w:tab/>
            </w:r>
            <w:r>
              <w:tab/>
              <w:t>{</w:t>
            </w:r>
          </w:p>
          <w:p w14:paraId="67492E45" w14:textId="77777777" w:rsidR="00071309" w:rsidRDefault="00071309" w:rsidP="00071309">
            <w:pPr>
              <w:pStyle w:val="3-"/>
            </w:pPr>
            <w:r>
              <w:tab/>
            </w:r>
            <w:r>
              <w:tab/>
            </w:r>
            <w:r>
              <w:tab/>
              <w:t>E_PROCESS prev = E_PROCESS::FOLLOW_IDLE;</w:t>
            </w:r>
          </w:p>
          <w:p w14:paraId="7D80EFBE" w14:textId="77777777" w:rsidR="00071309" w:rsidRDefault="00071309" w:rsidP="00071309">
            <w:pPr>
              <w:pStyle w:val="3-"/>
            </w:pPr>
            <w:r>
              <w:tab/>
            </w:r>
            <w:r>
              <w:tab/>
            </w:r>
            <w:r>
              <w:tab/>
              <w:t>while (InterlockedCompareExchange(&amp;s_followFinished[i], E_PROCESS::PRIOR_RUNNING, E_PROCESS::FOLLOW_IDLE) != E_PROCESS::FOLLOW_IDLE){}</w:t>
            </w:r>
          </w:p>
          <w:p w14:paraId="567A54B1" w14:textId="77777777" w:rsidR="00071309" w:rsidRDefault="00071309" w:rsidP="00071309">
            <w:pPr>
              <w:pStyle w:val="3-"/>
            </w:pPr>
            <w:r>
              <w:tab/>
            </w:r>
            <w:r>
              <w:tab/>
              <w:t>}</w:t>
            </w:r>
          </w:p>
          <w:p w14:paraId="2E0FF021" w14:textId="77777777" w:rsidR="00071309" w:rsidRDefault="00071309" w:rsidP="00071309">
            <w:pPr>
              <w:pStyle w:val="3-"/>
            </w:pPr>
          </w:p>
          <w:p w14:paraId="347BF60F" w14:textId="77777777" w:rsidR="00071309" w:rsidRDefault="00071309" w:rsidP="00071309">
            <w:pPr>
              <w:pStyle w:val="3-"/>
            </w:pPr>
            <w:r>
              <w:rPr>
                <w:rFonts w:hint="eastAsia"/>
              </w:rPr>
              <w:tab/>
            </w:r>
            <w:r>
              <w:rPr>
                <w:rFonts w:hint="eastAsia"/>
              </w:rPr>
              <w:tab/>
              <w:t>//ループカウンタ進行＆終了判定</w:t>
            </w:r>
          </w:p>
          <w:p w14:paraId="129B6FA6" w14:textId="77777777" w:rsidR="00071309" w:rsidRDefault="00071309" w:rsidP="00071309">
            <w:pPr>
              <w:pStyle w:val="3-"/>
            </w:pPr>
            <w:r>
              <w:tab/>
            </w:r>
            <w:r>
              <w:tab/>
              <w:t>if (loop_counter++ == LOOP_COUNT_MAX)</w:t>
            </w:r>
          </w:p>
          <w:p w14:paraId="7016F0BE" w14:textId="77777777" w:rsidR="00071309" w:rsidRDefault="00071309" w:rsidP="00071309">
            <w:pPr>
              <w:pStyle w:val="3-"/>
            </w:pPr>
            <w:r>
              <w:tab/>
            </w:r>
            <w:r>
              <w:tab/>
              <w:t>{</w:t>
            </w:r>
          </w:p>
          <w:p w14:paraId="3B1EA721" w14:textId="77777777" w:rsidR="00071309" w:rsidRDefault="00071309" w:rsidP="00071309">
            <w:pPr>
              <w:pStyle w:val="3-"/>
            </w:pPr>
            <w:r>
              <w:rPr>
                <w:rFonts w:hint="eastAsia"/>
              </w:rPr>
              <w:tab/>
            </w:r>
            <w:r>
              <w:rPr>
                <w:rFonts w:hint="eastAsia"/>
              </w:rPr>
              <w:tab/>
            </w:r>
            <w:r>
              <w:rPr>
                <w:rFonts w:hint="eastAsia"/>
              </w:rPr>
              <w:tab/>
              <w:t>//処理終了</w:t>
            </w:r>
          </w:p>
          <w:p w14:paraId="21FE6B71" w14:textId="77777777" w:rsidR="00071309" w:rsidRDefault="00071309" w:rsidP="00071309">
            <w:pPr>
              <w:pStyle w:val="3-"/>
            </w:pPr>
            <w:r>
              <w:tab/>
            </w:r>
            <w:r>
              <w:tab/>
            </w:r>
            <w:r>
              <w:tab/>
              <w:t>printf("(P)%s: [QUIT]\n", name);</w:t>
            </w:r>
          </w:p>
          <w:p w14:paraId="386C8859" w14:textId="77777777" w:rsidR="00071309" w:rsidRDefault="00071309" w:rsidP="00071309">
            <w:pPr>
              <w:pStyle w:val="3-"/>
            </w:pPr>
            <w:r>
              <w:tab/>
            </w:r>
            <w:r>
              <w:tab/>
            </w:r>
            <w:r>
              <w:tab/>
              <w:t>fflush(stdout);</w:t>
            </w:r>
          </w:p>
          <w:p w14:paraId="36B77DF2" w14:textId="77777777" w:rsidR="00071309" w:rsidRDefault="00071309" w:rsidP="00071309">
            <w:pPr>
              <w:pStyle w:val="3-"/>
            </w:pPr>
            <w:r>
              <w:tab/>
            </w:r>
            <w:r>
              <w:tab/>
            </w:r>
            <w:r>
              <w:tab/>
            </w:r>
          </w:p>
          <w:p w14:paraId="38678EEC" w14:textId="77777777" w:rsidR="00071309" w:rsidRDefault="00071309" w:rsidP="00071309">
            <w:pPr>
              <w:pStyle w:val="3-"/>
            </w:pPr>
            <w:r>
              <w:rPr>
                <w:rFonts w:hint="eastAsia"/>
              </w:rPr>
              <w:tab/>
            </w:r>
            <w:r>
              <w:rPr>
                <w:rFonts w:hint="eastAsia"/>
              </w:rPr>
              <w:tab/>
            </w:r>
            <w:r>
              <w:rPr>
                <w:rFonts w:hint="eastAsia"/>
              </w:rPr>
              <w:tab/>
              <w:t>//先行スレッド終了フラグ</w:t>
            </w:r>
          </w:p>
          <w:p w14:paraId="77E2BDAF" w14:textId="77777777" w:rsidR="00071309" w:rsidRDefault="00071309" w:rsidP="00071309">
            <w:pPr>
              <w:pStyle w:val="3-"/>
            </w:pPr>
            <w:r>
              <w:tab/>
            </w:r>
            <w:r>
              <w:tab/>
            </w:r>
            <w:r>
              <w:tab/>
              <w:t>s_IsQuirProiorThread = true;</w:t>
            </w:r>
          </w:p>
          <w:p w14:paraId="5093ED7E" w14:textId="77777777" w:rsidR="00071309" w:rsidRDefault="00071309" w:rsidP="00071309">
            <w:pPr>
              <w:pStyle w:val="3-"/>
            </w:pPr>
          </w:p>
          <w:p w14:paraId="560ACB9F" w14:textId="77777777" w:rsidR="00071309" w:rsidRDefault="00071309" w:rsidP="00071309">
            <w:pPr>
              <w:pStyle w:val="3-"/>
            </w:pPr>
            <w:r>
              <w:rPr>
                <w:rFonts w:hint="eastAsia"/>
              </w:rPr>
              <w:tab/>
            </w:r>
            <w:r>
              <w:rPr>
                <w:rFonts w:hint="eastAsia"/>
              </w:rPr>
              <w:tab/>
            </w:r>
            <w:r>
              <w:rPr>
                <w:rFonts w:hint="eastAsia"/>
              </w:rPr>
              <w:tab/>
              <w:t>//先行スレッド処理完了：全待機スレッドを起床</w:t>
            </w:r>
          </w:p>
          <w:p w14:paraId="77326C39" w14:textId="77777777" w:rsidR="00071309" w:rsidRDefault="00071309" w:rsidP="00071309">
            <w:pPr>
              <w:pStyle w:val="3-"/>
            </w:pPr>
            <w:r>
              <w:tab/>
            </w:r>
            <w:r>
              <w:tab/>
            </w:r>
            <w:r>
              <w:tab/>
              <w:t>for (int i = 0; i &lt; s_followThreadNum; ++i)</w:t>
            </w:r>
          </w:p>
          <w:p w14:paraId="646EC243" w14:textId="77777777" w:rsidR="00071309" w:rsidRDefault="00071309" w:rsidP="00071309">
            <w:pPr>
              <w:pStyle w:val="3-"/>
            </w:pPr>
            <w:r>
              <w:tab/>
            </w:r>
            <w:r>
              <w:tab/>
            </w:r>
            <w:r>
              <w:tab/>
              <w:t>{</w:t>
            </w:r>
          </w:p>
          <w:p w14:paraId="081F726A" w14:textId="77777777" w:rsidR="00071309" w:rsidRDefault="00071309" w:rsidP="00071309">
            <w:pPr>
              <w:pStyle w:val="3-"/>
            </w:pPr>
            <w:r>
              <w:tab/>
            </w:r>
            <w:r>
              <w:tab/>
            </w:r>
            <w:r>
              <w:tab/>
            </w:r>
            <w:r>
              <w:tab/>
              <w:t>s_followFinished[i] = E_PROCESS::PRIOR_IDLE;</w:t>
            </w:r>
          </w:p>
          <w:p w14:paraId="3974F977" w14:textId="77777777" w:rsidR="00071309" w:rsidRDefault="00071309" w:rsidP="00071309">
            <w:pPr>
              <w:pStyle w:val="3-"/>
            </w:pPr>
            <w:r>
              <w:tab/>
            </w:r>
            <w:r>
              <w:tab/>
            </w:r>
            <w:r>
              <w:tab/>
              <w:t>}</w:t>
            </w:r>
          </w:p>
          <w:p w14:paraId="57932378" w14:textId="77777777" w:rsidR="00071309" w:rsidRDefault="00071309" w:rsidP="00071309">
            <w:pPr>
              <w:pStyle w:val="3-"/>
            </w:pPr>
          </w:p>
          <w:p w14:paraId="42C4993F" w14:textId="77777777" w:rsidR="00071309" w:rsidRDefault="00071309" w:rsidP="00071309">
            <w:pPr>
              <w:pStyle w:val="3-"/>
            </w:pPr>
            <w:r>
              <w:tab/>
            </w:r>
            <w:r>
              <w:tab/>
            </w:r>
            <w:r>
              <w:tab/>
              <w:t>break;</w:t>
            </w:r>
          </w:p>
          <w:p w14:paraId="0B37D9E3" w14:textId="77777777" w:rsidR="00071309" w:rsidRDefault="00071309" w:rsidP="00071309">
            <w:pPr>
              <w:pStyle w:val="3-"/>
            </w:pPr>
            <w:r>
              <w:tab/>
            </w:r>
            <w:r>
              <w:tab/>
              <w:t>}</w:t>
            </w:r>
          </w:p>
          <w:p w14:paraId="78AE7E54" w14:textId="77777777" w:rsidR="00071309" w:rsidRDefault="00071309" w:rsidP="00071309">
            <w:pPr>
              <w:pStyle w:val="3-"/>
            </w:pPr>
          </w:p>
          <w:p w14:paraId="59314471" w14:textId="77777777" w:rsidR="00071309" w:rsidRDefault="00071309" w:rsidP="00071309">
            <w:pPr>
              <w:pStyle w:val="3-"/>
            </w:pPr>
            <w:r>
              <w:rPr>
                <w:rFonts w:hint="eastAsia"/>
              </w:rPr>
              <w:tab/>
            </w:r>
            <w:r>
              <w:rPr>
                <w:rFonts w:hint="eastAsia"/>
              </w:rPr>
              <w:tab/>
              <w:t>//データ表示（前）</w:t>
            </w:r>
          </w:p>
          <w:p w14:paraId="521B7A7E" w14:textId="77777777" w:rsidR="00071309" w:rsidRDefault="00071309" w:rsidP="00071309">
            <w:pPr>
              <w:pStyle w:val="3-"/>
            </w:pPr>
            <w:r>
              <w:tab/>
            </w:r>
            <w:r>
              <w:tab/>
              <w:t>printf("(P)%s: [BEFORE] commonData=%d, tlsData=%d\n", name, s_commonData, s_tlsData);</w:t>
            </w:r>
          </w:p>
          <w:p w14:paraId="03370CA4" w14:textId="77777777" w:rsidR="00071309" w:rsidRDefault="00071309" w:rsidP="00071309">
            <w:pPr>
              <w:pStyle w:val="3-"/>
            </w:pPr>
            <w:r>
              <w:tab/>
            </w:r>
            <w:r>
              <w:tab/>
              <w:t>fflush(stdout);</w:t>
            </w:r>
          </w:p>
          <w:p w14:paraId="71ECB363" w14:textId="77777777" w:rsidR="00071309" w:rsidRDefault="00071309" w:rsidP="00071309">
            <w:pPr>
              <w:pStyle w:val="3-"/>
            </w:pPr>
          </w:p>
          <w:p w14:paraId="20AAC592" w14:textId="77777777" w:rsidR="00071309" w:rsidRDefault="00071309" w:rsidP="00071309">
            <w:pPr>
              <w:pStyle w:val="3-"/>
            </w:pPr>
            <w:r>
              <w:rPr>
                <w:rFonts w:hint="eastAsia"/>
              </w:rPr>
              <w:tab/>
            </w:r>
            <w:r>
              <w:rPr>
                <w:rFonts w:hint="eastAsia"/>
              </w:rPr>
              <w:tab/>
              <w:t>//データ取得</w:t>
            </w:r>
          </w:p>
          <w:p w14:paraId="526A2C1C" w14:textId="77777777" w:rsidR="00071309" w:rsidRDefault="00071309" w:rsidP="00071309">
            <w:pPr>
              <w:pStyle w:val="3-"/>
            </w:pPr>
            <w:r>
              <w:tab/>
            </w:r>
            <w:r>
              <w:tab/>
              <w:t>int common_data = s_commonData;</w:t>
            </w:r>
          </w:p>
          <w:p w14:paraId="4E2AFF3E" w14:textId="77777777" w:rsidR="00071309" w:rsidRDefault="00071309" w:rsidP="00071309">
            <w:pPr>
              <w:pStyle w:val="3-"/>
            </w:pPr>
            <w:r>
              <w:tab/>
            </w:r>
            <w:r>
              <w:tab/>
              <w:t>int tls_data = s_tlsData;</w:t>
            </w:r>
          </w:p>
          <w:p w14:paraId="628EDBE4" w14:textId="77777777" w:rsidR="00071309" w:rsidRDefault="00071309" w:rsidP="00071309">
            <w:pPr>
              <w:pStyle w:val="3-"/>
            </w:pPr>
          </w:p>
          <w:p w14:paraId="1D96A906" w14:textId="77777777" w:rsidR="00071309" w:rsidRDefault="00071309" w:rsidP="00071309">
            <w:pPr>
              <w:pStyle w:val="3-"/>
            </w:pPr>
            <w:r>
              <w:rPr>
                <w:rFonts w:hint="eastAsia"/>
              </w:rPr>
              <w:tab/>
            </w:r>
            <w:r>
              <w:rPr>
                <w:rFonts w:hint="eastAsia"/>
              </w:rPr>
              <w:tab/>
              <w:t>//データ更新</w:t>
            </w:r>
          </w:p>
          <w:p w14:paraId="37DF13F0" w14:textId="77777777" w:rsidR="00071309" w:rsidRDefault="00071309" w:rsidP="00071309">
            <w:pPr>
              <w:pStyle w:val="3-"/>
            </w:pPr>
            <w:r>
              <w:tab/>
            </w:r>
            <w:r>
              <w:tab/>
              <w:t>++common_data;</w:t>
            </w:r>
          </w:p>
          <w:p w14:paraId="040C9FFB" w14:textId="77777777" w:rsidR="00071309" w:rsidRDefault="00071309" w:rsidP="00071309">
            <w:pPr>
              <w:pStyle w:val="3-"/>
            </w:pPr>
            <w:r>
              <w:tab/>
            </w:r>
            <w:r>
              <w:tab/>
              <w:t>++tls_data;</w:t>
            </w:r>
          </w:p>
          <w:p w14:paraId="7361FFBA" w14:textId="77777777" w:rsidR="00071309" w:rsidRDefault="00071309" w:rsidP="00071309">
            <w:pPr>
              <w:pStyle w:val="3-"/>
            </w:pPr>
          </w:p>
          <w:p w14:paraId="119C6E78" w14:textId="77777777" w:rsidR="00071309" w:rsidRDefault="00071309" w:rsidP="00071309">
            <w:pPr>
              <w:pStyle w:val="3-"/>
            </w:pPr>
            <w:r>
              <w:rPr>
                <w:rFonts w:hint="eastAsia"/>
              </w:rPr>
              <w:tab/>
            </w:r>
            <w:r>
              <w:rPr>
                <w:rFonts w:hint="eastAsia"/>
              </w:rPr>
              <w:tab/>
              <w:t>//若干ランダムでスリープ（0～499 msec）</w:t>
            </w:r>
          </w:p>
          <w:p w14:paraId="3946BAA6" w14:textId="77777777" w:rsidR="00071309" w:rsidRDefault="00071309" w:rsidP="00071309">
            <w:pPr>
              <w:pStyle w:val="3-"/>
            </w:pPr>
            <w:r>
              <w:lastRenderedPageBreak/>
              <w:tab/>
            </w:r>
            <w:r>
              <w:tab/>
              <w:t>Sleep(rand() % 500);</w:t>
            </w:r>
          </w:p>
          <w:p w14:paraId="69734FF6" w14:textId="77777777" w:rsidR="00071309" w:rsidRDefault="00071309" w:rsidP="00071309">
            <w:pPr>
              <w:pStyle w:val="3-"/>
            </w:pPr>
          </w:p>
          <w:p w14:paraId="07CF9285" w14:textId="77777777" w:rsidR="00071309" w:rsidRDefault="00071309" w:rsidP="00071309">
            <w:pPr>
              <w:pStyle w:val="3-"/>
            </w:pPr>
            <w:r>
              <w:rPr>
                <w:rFonts w:hint="eastAsia"/>
              </w:rPr>
              <w:tab/>
            </w:r>
            <w:r>
              <w:rPr>
                <w:rFonts w:hint="eastAsia"/>
              </w:rPr>
              <w:tab/>
              <w:t>//データ書き戻し</w:t>
            </w:r>
          </w:p>
          <w:p w14:paraId="4134BF59" w14:textId="77777777" w:rsidR="00071309" w:rsidRDefault="00071309" w:rsidP="00071309">
            <w:pPr>
              <w:pStyle w:val="3-"/>
            </w:pPr>
            <w:r>
              <w:tab/>
            </w:r>
            <w:r>
              <w:tab/>
              <w:t>s_commonData = common_data;</w:t>
            </w:r>
          </w:p>
          <w:p w14:paraId="1F9D9AAB" w14:textId="77777777" w:rsidR="00071309" w:rsidRDefault="00071309" w:rsidP="00071309">
            <w:pPr>
              <w:pStyle w:val="3-"/>
            </w:pPr>
            <w:r>
              <w:tab/>
            </w:r>
            <w:r>
              <w:tab/>
              <w:t>s_tlsData = tls_data;</w:t>
            </w:r>
          </w:p>
          <w:p w14:paraId="7C4343B8" w14:textId="77777777" w:rsidR="00071309" w:rsidRDefault="00071309" w:rsidP="00071309">
            <w:pPr>
              <w:pStyle w:val="3-"/>
            </w:pPr>
          </w:p>
          <w:p w14:paraId="3B89F37D" w14:textId="77777777" w:rsidR="00071309" w:rsidRDefault="00071309" w:rsidP="00071309">
            <w:pPr>
              <w:pStyle w:val="3-"/>
            </w:pPr>
            <w:r>
              <w:rPr>
                <w:rFonts w:hint="eastAsia"/>
              </w:rPr>
              <w:tab/>
            </w:r>
            <w:r>
              <w:rPr>
                <w:rFonts w:hint="eastAsia"/>
              </w:rPr>
              <w:tab/>
              <w:t>//データ表示（後）</w:t>
            </w:r>
          </w:p>
          <w:p w14:paraId="364ECFD0" w14:textId="77777777" w:rsidR="00071309" w:rsidRDefault="00071309" w:rsidP="00071309">
            <w:pPr>
              <w:pStyle w:val="3-"/>
            </w:pPr>
            <w:r>
              <w:tab/>
            </w:r>
            <w:r>
              <w:tab/>
              <w:t>printf("(P)%s: [AFTER]  commonData=%d, tlsData=%d\n", name, s_commonData, s_tlsData);</w:t>
            </w:r>
          </w:p>
          <w:p w14:paraId="08872A65" w14:textId="77777777" w:rsidR="00071309" w:rsidRDefault="00071309" w:rsidP="00071309">
            <w:pPr>
              <w:pStyle w:val="3-"/>
            </w:pPr>
            <w:r>
              <w:tab/>
            </w:r>
            <w:r>
              <w:tab/>
              <w:t>fflush(stdout);</w:t>
            </w:r>
          </w:p>
          <w:p w14:paraId="44721146" w14:textId="77777777" w:rsidR="00071309" w:rsidRDefault="00071309" w:rsidP="00071309">
            <w:pPr>
              <w:pStyle w:val="3-"/>
            </w:pPr>
          </w:p>
          <w:p w14:paraId="670D8730" w14:textId="77777777" w:rsidR="00071309" w:rsidRDefault="00071309" w:rsidP="00071309">
            <w:pPr>
              <w:pStyle w:val="3-"/>
            </w:pPr>
            <w:r>
              <w:rPr>
                <w:rFonts w:hint="eastAsia"/>
              </w:rPr>
              <w:tab/>
            </w:r>
            <w:r>
              <w:rPr>
                <w:rFonts w:hint="eastAsia"/>
              </w:rPr>
              <w:tab/>
              <w:t>//先行スレッド処理完了：全待機スレッドを起床</w:t>
            </w:r>
          </w:p>
          <w:p w14:paraId="0D0837B3" w14:textId="77777777" w:rsidR="00071309" w:rsidRDefault="00071309" w:rsidP="00071309">
            <w:pPr>
              <w:pStyle w:val="3-"/>
            </w:pPr>
            <w:r>
              <w:tab/>
            </w:r>
            <w:r>
              <w:tab/>
              <w:t>for (int i = 0; i &lt; s_followThreadNum; ++i)</w:t>
            </w:r>
          </w:p>
          <w:p w14:paraId="0F4D79CA" w14:textId="77777777" w:rsidR="00071309" w:rsidRDefault="00071309" w:rsidP="00071309">
            <w:pPr>
              <w:pStyle w:val="3-"/>
            </w:pPr>
            <w:r>
              <w:tab/>
            </w:r>
            <w:r>
              <w:tab/>
              <w:t>{</w:t>
            </w:r>
          </w:p>
          <w:p w14:paraId="2A45F0DB" w14:textId="77777777" w:rsidR="00071309" w:rsidRDefault="00071309" w:rsidP="00071309">
            <w:pPr>
              <w:pStyle w:val="3-"/>
            </w:pPr>
            <w:r>
              <w:tab/>
            </w:r>
            <w:r>
              <w:tab/>
            </w:r>
            <w:r>
              <w:tab/>
              <w:t>s_followFinished[i] = E_PROCESS::PRIOR_IDLE;</w:t>
            </w:r>
          </w:p>
          <w:p w14:paraId="5835DD6B" w14:textId="77777777" w:rsidR="00071309" w:rsidRDefault="00071309" w:rsidP="00071309">
            <w:pPr>
              <w:pStyle w:val="3-"/>
            </w:pPr>
            <w:r>
              <w:tab/>
            </w:r>
            <w:r>
              <w:tab/>
              <w:t>}</w:t>
            </w:r>
          </w:p>
          <w:p w14:paraId="257C463D" w14:textId="77777777" w:rsidR="00071309" w:rsidRDefault="00071309" w:rsidP="00071309">
            <w:pPr>
              <w:pStyle w:val="3-"/>
            </w:pPr>
          </w:p>
          <w:p w14:paraId="2B9F4902" w14:textId="77777777" w:rsidR="00071309" w:rsidRDefault="00071309" w:rsidP="00071309">
            <w:pPr>
              <w:pStyle w:val="3-"/>
            </w:pPr>
            <w:r>
              <w:rPr>
                <w:rFonts w:hint="eastAsia"/>
              </w:rPr>
              <w:tab/>
            </w:r>
            <w:r>
              <w:rPr>
                <w:rFonts w:hint="eastAsia"/>
              </w:rPr>
              <w:tab/>
              <w:t>//スレッド切り替えのためのスリープ</w:t>
            </w:r>
          </w:p>
          <w:p w14:paraId="18C0AA12" w14:textId="77777777" w:rsidR="00071309" w:rsidRDefault="00071309" w:rsidP="00071309">
            <w:pPr>
              <w:pStyle w:val="3-"/>
            </w:pPr>
            <w:r>
              <w:tab/>
            </w:r>
            <w:r>
              <w:tab/>
              <w:t>Sleep(0);</w:t>
            </w:r>
          </w:p>
          <w:p w14:paraId="32492DEF" w14:textId="77777777" w:rsidR="00071309" w:rsidRDefault="00071309" w:rsidP="00071309">
            <w:pPr>
              <w:pStyle w:val="3-"/>
            </w:pPr>
            <w:r>
              <w:rPr>
                <w:rFonts w:hint="eastAsia"/>
              </w:rPr>
              <w:tab/>
              <w:t>//</w:t>
            </w:r>
            <w:r>
              <w:rPr>
                <w:rFonts w:hint="eastAsia"/>
              </w:rPr>
              <w:tab/>
              <w:t>//スレッド切り替え</w:t>
            </w:r>
          </w:p>
          <w:p w14:paraId="3C7408E9" w14:textId="77777777" w:rsidR="00071309" w:rsidRDefault="00071309" w:rsidP="00071309">
            <w:pPr>
              <w:pStyle w:val="3-"/>
            </w:pPr>
            <w:r>
              <w:rPr>
                <w:rFonts w:hint="eastAsia"/>
              </w:rPr>
              <w:tab/>
              <w:t>//</w:t>
            </w:r>
            <w:r>
              <w:rPr>
                <w:rFonts w:hint="eastAsia"/>
              </w:rPr>
              <w:tab/>
              <w:t>SwitchToThread();//OSに任せて再スケジューリング</w:t>
            </w:r>
          </w:p>
          <w:p w14:paraId="4A869960" w14:textId="77777777" w:rsidR="00071309" w:rsidRDefault="00071309" w:rsidP="00071309">
            <w:pPr>
              <w:pStyle w:val="3-"/>
            </w:pPr>
            <w:r>
              <w:rPr>
                <w:rFonts w:hint="eastAsia"/>
              </w:rPr>
              <w:tab/>
              <w:t>//</w:t>
            </w:r>
            <w:r>
              <w:rPr>
                <w:rFonts w:hint="eastAsia"/>
              </w:rPr>
              <w:tab/>
              <w:t>Yield();//廃止</w:t>
            </w:r>
          </w:p>
          <w:p w14:paraId="28B6E3B3" w14:textId="77777777" w:rsidR="00071309" w:rsidRDefault="00071309" w:rsidP="00071309">
            <w:pPr>
              <w:pStyle w:val="3-"/>
            </w:pPr>
            <w:r>
              <w:tab/>
              <w:t>}</w:t>
            </w:r>
          </w:p>
          <w:p w14:paraId="0B4A0C1E" w14:textId="77777777" w:rsidR="00071309" w:rsidRDefault="00071309" w:rsidP="00071309">
            <w:pPr>
              <w:pStyle w:val="3-"/>
            </w:pPr>
          </w:p>
          <w:p w14:paraId="32BF9651" w14:textId="77777777" w:rsidR="00071309" w:rsidRDefault="00071309" w:rsidP="00071309">
            <w:pPr>
              <w:pStyle w:val="3-"/>
            </w:pPr>
            <w:r>
              <w:rPr>
                <w:rFonts w:hint="eastAsia"/>
              </w:rPr>
              <w:tab/>
              <w:t>//終了</w:t>
            </w:r>
          </w:p>
          <w:p w14:paraId="7AF67CD6" w14:textId="77777777" w:rsidR="00071309" w:rsidRDefault="00071309" w:rsidP="00071309">
            <w:pPr>
              <w:pStyle w:val="3-"/>
            </w:pPr>
            <w:r>
              <w:tab/>
              <w:t>printf("- end:(P)%s -\n", name);</w:t>
            </w:r>
          </w:p>
          <w:p w14:paraId="5D200EA8" w14:textId="77777777" w:rsidR="00071309" w:rsidRDefault="00071309" w:rsidP="00071309">
            <w:pPr>
              <w:pStyle w:val="3-"/>
            </w:pPr>
            <w:r>
              <w:tab/>
              <w:t>fflush(stdout);</w:t>
            </w:r>
          </w:p>
          <w:p w14:paraId="31DF390B" w14:textId="77777777" w:rsidR="00071309" w:rsidRDefault="00071309" w:rsidP="00071309">
            <w:pPr>
              <w:pStyle w:val="3-"/>
            </w:pPr>
            <w:r>
              <w:tab/>
              <w:t>return 0;</w:t>
            </w:r>
          </w:p>
          <w:p w14:paraId="5B9C380E" w14:textId="77777777" w:rsidR="00071309" w:rsidRDefault="00071309" w:rsidP="00071309">
            <w:pPr>
              <w:pStyle w:val="3-"/>
            </w:pPr>
            <w:r>
              <w:t>}</w:t>
            </w:r>
          </w:p>
          <w:p w14:paraId="131F61DB" w14:textId="77777777" w:rsidR="00071309" w:rsidRDefault="00071309" w:rsidP="00071309">
            <w:pPr>
              <w:pStyle w:val="3-"/>
            </w:pPr>
          </w:p>
          <w:p w14:paraId="35F9D032" w14:textId="77777777" w:rsidR="00071309" w:rsidRDefault="00071309" w:rsidP="00071309">
            <w:pPr>
              <w:pStyle w:val="3-"/>
            </w:pPr>
            <w:r>
              <w:rPr>
                <w:rFonts w:hint="eastAsia"/>
              </w:rPr>
              <w:t>//後続スレッド</w:t>
            </w:r>
          </w:p>
          <w:p w14:paraId="4BB4EC80" w14:textId="77777777" w:rsidR="00071309" w:rsidRDefault="00071309" w:rsidP="00071309">
            <w:pPr>
              <w:pStyle w:val="3-"/>
            </w:pPr>
            <w:r>
              <w:t>unsigned int WINAPI followThreadFunc(void* param_p)</w:t>
            </w:r>
          </w:p>
          <w:p w14:paraId="76E1B846" w14:textId="77777777" w:rsidR="00071309" w:rsidRDefault="00071309" w:rsidP="00071309">
            <w:pPr>
              <w:pStyle w:val="3-"/>
            </w:pPr>
            <w:r>
              <w:t>{</w:t>
            </w:r>
          </w:p>
          <w:p w14:paraId="4C674419" w14:textId="77777777" w:rsidR="00071309" w:rsidRDefault="00071309" w:rsidP="00071309">
            <w:pPr>
              <w:pStyle w:val="3-"/>
            </w:pPr>
            <w:r>
              <w:rPr>
                <w:rFonts w:hint="eastAsia"/>
              </w:rPr>
              <w:tab/>
              <w:t>//パラメータ受け取り</w:t>
            </w:r>
          </w:p>
          <w:p w14:paraId="30AC57DD" w14:textId="77777777" w:rsidR="00071309" w:rsidRDefault="00071309" w:rsidP="00071309">
            <w:pPr>
              <w:pStyle w:val="3-"/>
            </w:pPr>
            <w:r>
              <w:tab/>
              <w:t>const char* name = static_cast&lt;const char*&gt;(param_p);</w:t>
            </w:r>
          </w:p>
          <w:p w14:paraId="5EB37886" w14:textId="77777777" w:rsidR="00071309" w:rsidRDefault="00071309" w:rsidP="00071309">
            <w:pPr>
              <w:pStyle w:val="3-"/>
            </w:pPr>
          </w:p>
          <w:p w14:paraId="26239236" w14:textId="77777777" w:rsidR="00071309" w:rsidRDefault="00071309" w:rsidP="00071309">
            <w:pPr>
              <w:pStyle w:val="3-"/>
            </w:pPr>
            <w:r>
              <w:rPr>
                <w:rFonts w:hint="eastAsia"/>
              </w:rPr>
              <w:tab/>
              <w:t>//後続スレッド数カウントアップ</w:t>
            </w:r>
          </w:p>
          <w:p w14:paraId="3DACD9D0" w14:textId="77777777" w:rsidR="00071309" w:rsidRDefault="00071309" w:rsidP="00071309">
            <w:pPr>
              <w:pStyle w:val="3-"/>
            </w:pPr>
            <w:r>
              <w:tab/>
              <w:t>LONG thread_no = InterlockedIncrement(&amp;s_followThreadNo) - 1;</w:t>
            </w:r>
          </w:p>
          <w:p w14:paraId="2B2CE33F" w14:textId="77777777" w:rsidR="00071309" w:rsidRDefault="00071309" w:rsidP="00071309">
            <w:pPr>
              <w:pStyle w:val="3-"/>
            </w:pPr>
          </w:p>
          <w:p w14:paraId="7416A3D4" w14:textId="77777777" w:rsidR="00071309" w:rsidRDefault="00071309" w:rsidP="00071309">
            <w:pPr>
              <w:pStyle w:val="3-"/>
            </w:pPr>
            <w:r>
              <w:rPr>
                <w:rFonts w:hint="eastAsia"/>
              </w:rPr>
              <w:tab/>
              <w:t>//開始</w:t>
            </w:r>
          </w:p>
          <w:p w14:paraId="2397E1D8" w14:textId="77777777" w:rsidR="00071309" w:rsidRDefault="00071309" w:rsidP="00071309">
            <w:pPr>
              <w:pStyle w:val="3-"/>
            </w:pPr>
            <w:r>
              <w:tab/>
              <w:t>printf("- begin:(F)[%d]%s -\n", thread_no, name);</w:t>
            </w:r>
          </w:p>
          <w:p w14:paraId="14BFEF9E" w14:textId="77777777" w:rsidR="00071309" w:rsidRDefault="00071309" w:rsidP="00071309">
            <w:pPr>
              <w:pStyle w:val="3-"/>
            </w:pPr>
            <w:r>
              <w:tab/>
              <w:t>fflush(stdout);</w:t>
            </w:r>
          </w:p>
          <w:p w14:paraId="22583334" w14:textId="77777777" w:rsidR="00071309" w:rsidRDefault="00071309" w:rsidP="00071309">
            <w:pPr>
              <w:pStyle w:val="3-"/>
            </w:pPr>
          </w:p>
          <w:p w14:paraId="2CB10B36" w14:textId="77777777" w:rsidR="00071309" w:rsidRDefault="00071309" w:rsidP="00071309">
            <w:pPr>
              <w:pStyle w:val="3-"/>
            </w:pPr>
            <w:r>
              <w:rPr>
                <w:rFonts w:hint="eastAsia"/>
              </w:rPr>
              <w:tab/>
              <w:t>//継続スレッド処理完了：待機スレッドを起床</w:t>
            </w:r>
          </w:p>
          <w:p w14:paraId="1F07EEBC" w14:textId="77777777" w:rsidR="00071309" w:rsidRDefault="00071309" w:rsidP="00071309">
            <w:pPr>
              <w:pStyle w:val="3-"/>
            </w:pPr>
            <w:r>
              <w:tab/>
              <w:t>s_followFinished[thread_no] = E_PROCESS::FOLLOW_IDLE;</w:t>
            </w:r>
          </w:p>
          <w:p w14:paraId="0E5E6D27" w14:textId="77777777" w:rsidR="00071309" w:rsidRDefault="00071309" w:rsidP="00071309">
            <w:pPr>
              <w:pStyle w:val="3-"/>
            </w:pPr>
          </w:p>
          <w:p w14:paraId="578E3640" w14:textId="77777777" w:rsidR="00071309" w:rsidRDefault="00071309" w:rsidP="00071309">
            <w:pPr>
              <w:pStyle w:val="3-"/>
            </w:pPr>
            <w:r>
              <w:rPr>
                <w:rFonts w:hint="eastAsia"/>
              </w:rPr>
              <w:tab/>
              <w:t>//処理</w:t>
            </w:r>
          </w:p>
          <w:p w14:paraId="05C4213A" w14:textId="77777777" w:rsidR="00071309" w:rsidRDefault="00071309" w:rsidP="00071309">
            <w:pPr>
              <w:pStyle w:val="3-"/>
            </w:pPr>
            <w:r>
              <w:tab/>
              <w:t>while (1)</w:t>
            </w:r>
          </w:p>
          <w:p w14:paraId="503B57BB" w14:textId="77777777" w:rsidR="00071309" w:rsidRDefault="00071309" w:rsidP="00071309">
            <w:pPr>
              <w:pStyle w:val="3-"/>
            </w:pPr>
            <w:r>
              <w:tab/>
              <w:t>{</w:t>
            </w:r>
          </w:p>
          <w:p w14:paraId="0FA17A7A" w14:textId="77777777" w:rsidR="00071309" w:rsidRDefault="00071309" w:rsidP="00071309">
            <w:pPr>
              <w:pStyle w:val="3-"/>
            </w:pPr>
            <w:r>
              <w:rPr>
                <w:rFonts w:hint="eastAsia"/>
              </w:rPr>
              <w:tab/>
            </w:r>
            <w:r>
              <w:rPr>
                <w:rFonts w:hint="eastAsia"/>
              </w:rPr>
              <w:tab/>
              <w:t>//先行スレッド処理完了待ち</w:t>
            </w:r>
          </w:p>
          <w:p w14:paraId="40E4501E" w14:textId="77777777" w:rsidR="00071309" w:rsidRDefault="00071309" w:rsidP="00071309">
            <w:pPr>
              <w:pStyle w:val="3-"/>
            </w:pPr>
            <w:r>
              <w:tab/>
            </w:r>
            <w:r>
              <w:tab/>
              <w:t>while (InterlockedCompareExchange(&amp;s_followFinished[thread_no], E_PROCESS::FOLLOW_RUNNING, E_PROCESS::PRIOR_IDLE) != E_PROCESS::PRIOR_IDLE){}</w:t>
            </w:r>
          </w:p>
          <w:p w14:paraId="11E278C6" w14:textId="77777777" w:rsidR="00071309" w:rsidRDefault="00071309" w:rsidP="00071309">
            <w:pPr>
              <w:pStyle w:val="3-"/>
            </w:pPr>
          </w:p>
          <w:p w14:paraId="384010A8" w14:textId="77777777" w:rsidR="00071309" w:rsidRDefault="00071309" w:rsidP="00071309">
            <w:pPr>
              <w:pStyle w:val="3-"/>
            </w:pPr>
            <w:r>
              <w:rPr>
                <w:rFonts w:hint="eastAsia"/>
              </w:rPr>
              <w:tab/>
            </w:r>
            <w:r>
              <w:rPr>
                <w:rFonts w:hint="eastAsia"/>
              </w:rPr>
              <w:tab/>
              <w:t>//終了確認</w:t>
            </w:r>
          </w:p>
          <w:p w14:paraId="0CCBD6E0" w14:textId="77777777" w:rsidR="00071309" w:rsidRDefault="00071309" w:rsidP="00071309">
            <w:pPr>
              <w:pStyle w:val="3-"/>
            </w:pPr>
            <w:r>
              <w:tab/>
            </w:r>
            <w:r>
              <w:tab/>
              <w:t>if (s_IsQuirProiorThread)</w:t>
            </w:r>
          </w:p>
          <w:p w14:paraId="02FEFAB0" w14:textId="77777777" w:rsidR="00071309" w:rsidRDefault="00071309" w:rsidP="00071309">
            <w:pPr>
              <w:pStyle w:val="3-"/>
            </w:pPr>
            <w:r>
              <w:tab/>
            </w:r>
            <w:r>
              <w:tab/>
              <w:t>{</w:t>
            </w:r>
          </w:p>
          <w:p w14:paraId="0AE3E4F8" w14:textId="77777777" w:rsidR="00071309" w:rsidRDefault="00071309" w:rsidP="00071309">
            <w:pPr>
              <w:pStyle w:val="3-"/>
            </w:pPr>
            <w:r>
              <w:rPr>
                <w:rFonts w:hint="eastAsia"/>
              </w:rPr>
              <w:tab/>
            </w:r>
            <w:r>
              <w:rPr>
                <w:rFonts w:hint="eastAsia"/>
              </w:rPr>
              <w:tab/>
            </w:r>
            <w:r>
              <w:rPr>
                <w:rFonts w:hint="eastAsia"/>
              </w:rPr>
              <w:tab/>
              <w:t>//処理終了</w:t>
            </w:r>
          </w:p>
          <w:p w14:paraId="63D3A5F5" w14:textId="77777777" w:rsidR="00071309" w:rsidRDefault="00071309" w:rsidP="00071309">
            <w:pPr>
              <w:pStyle w:val="3-"/>
            </w:pPr>
            <w:r>
              <w:tab/>
            </w:r>
            <w:r>
              <w:tab/>
            </w:r>
            <w:r>
              <w:tab/>
              <w:t>printf("(F)[%d]%s: [QUIT]\n", thread_no, name);</w:t>
            </w:r>
          </w:p>
          <w:p w14:paraId="49928AC0" w14:textId="77777777" w:rsidR="00071309" w:rsidRDefault="00071309" w:rsidP="00071309">
            <w:pPr>
              <w:pStyle w:val="3-"/>
            </w:pPr>
            <w:r>
              <w:tab/>
            </w:r>
            <w:r>
              <w:tab/>
            </w:r>
            <w:r>
              <w:tab/>
              <w:t>fflush(stdout);</w:t>
            </w:r>
          </w:p>
          <w:p w14:paraId="15E1C1BE" w14:textId="77777777" w:rsidR="00071309" w:rsidRDefault="00071309" w:rsidP="00071309">
            <w:pPr>
              <w:pStyle w:val="3-"/>
            </w:pPr>
          </w:p>
          <w:p w14:paraId="10D24F46" w14:textId="77777777" w:rsidR="00071309" w:rsidRDefault="00071309" w:rsidP="00071309">
            <w:pPr>
              <w:pStyle w:val="3-"/>
            </w:pPr>
            <w:r>
              <w:tab/>
            </w:r>
            <w:r>
              <w:tab/>
            </w:r>
            <w:r>
              <w:tab/>
              <w:t>break;</w:t>
            </w:r>
          </w:p>
          <w:p w14:paraId="6F37DB36" w14:textId="77777777" w:rsidR="00071309" w:rsidRDefault="00071309" w:rsidP="00071309">
            <w:pPr>
              <w:pStyle w:val="3-"/>
            </w:pPr>
            <w:r>
              <w:tab/>
            </w:r>
            <w:r>
              <w:tab/>
              <w:t>}</w:t>
            </w:r>
          </w:p>
          <w:p w14:paraId="4CE19BF4" w14:textId="77777777" w:rsidR="00071309" w:rsidRDefault="00071309" w:rsidP="00071309">
            <w:pPr>
              <w:pStyle w:val="3-"/>
            </w:pPr>
          </w:p>
          <w:p w14:paraId="0628CADE" w14:textId="77777777" w:rsidR="00071309" w:rsidRDefault="00071309" w:rsidP="00071309">
            <w:pPr>
              <w:pStyle w:val="3-"/>
            </w:pPr>
            <w:r>
              <w:rPr>
                <w:rFonts w:hint="eastAsia"/>
              </w:rPr>
              <w:tab/>
            </w:r>
            <w:r>
              <w:rPr>
                <w:rFonts w:hint="eastAsia"/>
              </w:rPr>
              <w:tab/>
              <w:t>//データ表示（前）</w:t>
            </w:r>
          </w:p>
          <w:p w14:paraId="65FB575A" w14:textId="77777777" w:rsidR="00071309" w:rsidRDefault="00071309" w:rsidP="00071309">
            <w:pPr>
              <w:pStyle w:val="3-"/>
            </w:pPr>
            <w:r>
              <w:tab/>
            </w:r>
            <w:r>
              <w:tab/>
              <w:t>printf("(F)[%d]%s: [BEFORE] commonData=%d, tlsData=%d\n", thread_no, name, s_commonData, s_tlsData);</w:t>
            </w:r>
          </w:p>
          <w:p w14:paraId="7652F414" w14:textId="77777777" w:rsidR="00071309" w:rsidRDefault="00071309" w:rsidP="00071309">
            <w:pPr>
              <w:pStyle w:val="3-"/>
            </w:pPr>
            <w:r>
              <w:tab/>
            </w:r>
            <w:r>
              <w:tab/>
              <w:t>fflush(stdout);</w:t>
            </w:r>
          </w:p>
          <w:p w14:paraId="676AA20B" w14:textId="77777777" w:rsidR="00071309" w:rsidRDefault="00071309" w:rsidP="00071309">
            <w:pPr>
              <w:pStyle w:val="3-"/>
            </w:pPr>
          </w:p>
          <w:p w14:paraId="00D766BA" w14:textId="77777777" w:rsidR="00071309" w:rsidRDefault="00071309" w:rsidP="00071309">
            <w:pPr>
              <w:pStyle w:val="3-"/>
            </w:pPr>
            <w:r>
              <w:rPr>
                <w:rFonts w:hint="eastAsia"/>
              </w:rPr>
              <w:tab/>
            </w:r>
            <w:r>
              <w:rPr>
                <w:rFonts w:hint="eastAsia"/>
              </w:rPr>
              <w:tab/>
              <w:t>//データ取得</w:t>
            </w:r>
          </w:p>
          <w:p w14:paraId="628CA22B" w14:textId="77777777" w:rsidR="00071309" w:rsidRDefault="00071309" w:rsidP="00071309">
            <w:pPr>
              <w:pStyle w:val="3-"/>
            </w:pPr>
            <w:r>
              <w:tab/>
            </w:r>
            <w:r>
              <w:tab/>
              <w:t>int common_data = s_commonData;</w:t>
            </w:r>
          </w:p>
          <w:p w14:paraId="48363918" w14:textId="77777777" w:rsidR="00071309" w:rsidRDefault="00071309" w:rsidP="00071309">
            <w:pPr>
              <w:pStyle w:val="3-"/>
            </w:pPr>
            <w:r>
              <w:tab/>
            </w:r>
            <w:r>
              <w:tab/>
              <w:t>int tls_data = s_tlsData;</w:t>
            </w:r>
          </w:p>
          <w:p w14:paraId="63391B1E" w14:textId="77777777" w:rsidR="00071309" w:rsidRDefault="00071309" w:rsidP="00071309">
            <w:pPr>
              <w:pStyle w:val="3-"/>
            </w:pPr>
          </w:p>
          <w:p w14:paraId="20D24017" w14:textId="77777777" w:rsidR="00071309" w:rsidRDefault="00071309" w:rsidP="00071309">
            <w:pPr>
              <w:pStyle w:val="3-"/>
            </w:pPr>
            <w:r>
              <w:rPr>
                <w:rFonts w:hint="eastAsia"/>
              </w:rPr>
              <w:tab/>
            </w:r>
            <w:r>
              <w:rPr>
                <w:rFonts w:hint="eastAsia"/>
              </w:rPr>
              <w:tab/>
              <w:t>//データ更新</w:t>
            </w:r>
          </w:p>
          <w:p w14:paraId="3CF1854D" w14:textId="77777777" w:rsidR="00071309" w:rsidRDefault="00071309" w:rsidP="00071309">
            <w:pPr>
              <w:pStyle w:val="3-"/>
            </w:pPr>
            <w:r>
              <w:tab/>
            </w:r>
            <w:r>
              <w:tab/>
              <w:t>++tls_data;</w:t>
            </w:r>
          </w:p>
          <w:p w14:paraId="1893B7BD" w14:textId="77777777" w:rsidR="00071309" w:rsidRDefault="00071309" w:rsidP="00071309">
            <w:pPr>
              <w:pStyle w:val="3-"/>
            </w:pPr>
          </w:p>
          <w:p w14:paraId="75FC7C30" w14:textId="77777777" w:rsidR="00071309" w:rsidRDefault="00071309" w:rsidP="00071309">
            <w:pPr>
              <w:pStyle w:val="3-"/>
            </w:pPr>
            <w:r>
              <w:rPr>
                <w:rFonts w:hint="eastAsia"/>
              </w:rPr>
              <w:tab/>
            </w:r>
            <w:r>
              <w:rPr>
                <w:rFonts w:hint="eastAsia"/>
              </w:rPr>
              <w:tab/>
              <w:t>//若干ランダムでスリープ（0～500 msec）</w:t>
            </w:r>
          </w:p>
          <w:p w14:paraId="723535EB" w14:textId="77777777" w:rsidR="00071309" w:rsidRDefault="00071309" w:rsidP="00071309">
            <w:pPr>
              <w:pStyle w:val="3-"/>
            </w:pPr>
            <w:r>
              <w:tab/>
            </w:r>
            <w:r>
              <w:tab/>
              <w:t>Sleep(rand() % 500);</w:t>
            </w:r>
          </w:p>
          <w:p w14:paraId="7E627B91" w14:textId="77777777" w:rsidR="00071309" w:rsidRDefault="00071309" w:rsidP="00071309">
            <w:pPr>
              <w:pStyle w:val="3-"/>
            </w:pPr>
          </w:p>
          <w:p w14:paraId="232B6BFA" w14:textId="77777777" w:rsidR="00071309" w:rsidRDefault="00071309" w:rsidP="00071309">
            <w:pPr>
              <w:pStyle w:val="3-"/>
            </w:pPr>
            <w:r>
              <w:rPr>
                <w:rFonts w:hint="eastAsia"/>
              </w:rPr>
              <w:tab/>
            </w:r>
            <w:r>
              <w:rPr>
                <w:rFonts w:hint="eastAsia"/>
              </w:rPr>
              <w:tab/>
              <w:t>//データ書き戻し</w:t>
            </w:r>
          </w:p>
          <w:p w14:paraId="53DA2ADD" w14:textId="77777777" w:rsidR="00071309" w:rsidRDefault="00071309" w:rsidP="00071309">
            <w:pPr>
              <w:pStyle w:val="3-"/>
            </w:pPr>
            <w:r>
              <w:tab/>
            </w:r>
            <w:r>
              <w:tab/>
              <w:t>s_tlsData = tls_data;</w:t>
            </w:r>
          </w:p>
          <w:p w14:paraId="73AB4057" w14:textId="77777777" w:rsidR="00071309" w:rsidRDefault="00071309" w:rsidP="00071309">
            <w:pPr>
              <w:pStyle w:val="3-"/>
            </w:pPr>
          </w:p>
          <w:p w14:paraId="0BD04491" w14:textId="77777777" w:rsidR="00071309" w:rsidRDefault="00071309" w:rsidP="00071309">
            <w:pPr>
              <w:pStyle w:val="3-"/>
            </w:pPr>
            <w:r>
              <w:rPr>
                <w:rFonts w:hint="eastAsia"/>
              </w:rPr>
              <w:tab/>
            </w:r>
            <w:r>
              <w:rPr>
                <w:rFonts w:hint="eastAsia"/>
              </w:rPr>
              <w:tab/>
              <w:t>//データ表示（後）</w:t>
            </w:r>
          </w:p>
          <w:p w14:paraId="4FE32500" w14:textId="77777777" w:rsidR="00071309" w:rsidRDefault="00071309" w:rsidP="00071309">
            <w:pPr>
              <w:pStyle w:val="3-"/>
            </w:pPr>
            <w:r>
              <w:tab/>
            </w:r>
            <w:r>
              <w:tab/>
              <w:t>printf("(F)[%d]%s: [AFTER]  commonData=%d, tlsData=%d\n", thread_no, name, s_commonData, s_tlsData);</w:t>
            </w:r>
          </w:p>
          <w:p w14:paraId="580F3EED" w14:textId="77777777" w:rsidR="00071309" w:rsidRDefault="00071309" w:rsidP="00071309">
            <w:pPr>
              <w:pStyle w:val="3-"/>
            </w:pPr>
            <w:r>
              <w:tab/>
            </w:r>
            <w:r>
              <w:tab/>
              <w:t>fflush(stdout);</w:t>
            </w:r>
          </w:p>
          <w:p w14:paraId="5BEDE057" w14:textId="77777777" w:rsidR="00071309" w:rsidRDefault="00071309" w:rsidP="00071309">
            <w:pPr>
              <w:pStyle w:val="3-"/>
            </w:pPr>
          </w:p>
          <w:p w14:paraId="4FC44611" w14:textId="77777777" w:rsidR="00071309" w:rsidRDefault="00071309" w:rsidP="00071309">
            <w:pPr>
              <w:pStyle w:val="3-"/>
            </w:pPr>
            <w:r>
              <w:rPr>
                <w:rFonts w:hint="eastAsia"/>
              </w:rPr>
              <w:tab/>
            </w:r>
            <w:r>
              <w:rPr>
                <w:rFonts w:hint="eastAsia"/>
              </w:rPr>
              <w:tab/>
              <w:t>//継続スレッド処理完了：待機スレッドを起床</w:t>
            </w:r>
          </w:p>
          <w:p w14:paraId="37C0D98F" w14:textId="77777777" w:rsidR="00071309" w:rsidRDefault="00071309" w:rsidP="00071309">
            <w:pPr>
              <w:pStyle w:val="3-"/>
            </w:pPr>
            <w:r>
              <w:tab/>
            </w:r>
            <w:r>
              <w:tab/>
              <w:t>s_followFinished[thread_no] = E_PROCESS::FOLLOW_IDLE;</w:t>
            </w:r>
          </w:p>
          <w:p w14:paraId="7C67258D" w14:textId="77777777" w:rsidR="00071309" w:rsidRDefault="00071309" w:rsidP="00071309">
            <w:pPr>
              <w:pStyle w:val="3-"/>
            </w:pPr>
          </w:p>
          <w:p w14:paraId="1C1893ED" w14:textId="77777777" w:rsidR="00071309" w:rsidRDefault="00071309" w:rsidP="00071309">
            <w:pPr>
              <w:pStyle w:val="3-"/>
            </w:pPr>
            <w:r>
              <w:rPr>
                <w:rFonts w:hint="eastAsia"/>
              </w:rPr>
              <w:tab/>
            </w:r>
            <w:r>
              <w:rPr>
                <w:rFonts w:hint="eastAsia"/>
              </w:rPr>
              <w:tab/>
              <w:t>//スレッド切り替えのためのスリープ</w:t>
            </w:r>
          </w:p>
          <w:p w14:paraId="75EFAEC1" w14:textId="77777777" w:rsidR="00071309" w:rsidRDefault="00071309" w:rsidP="00071309">
            <w:pPr>
              <w:pStyle w:val="3-"/>
            </w:pPr>
            <w:r>
              <w:tab/>
            </w:r>
            <w:r>
              <w:tab/>
              <w:t>Sleep(0);</w:t>
            </w:r>
          </w:p>
          <w:p w14:paraId="07102325" w14:textId="77777777" w:rsidR="00071309" w:rsidRDefault="00071309" w:rsidP="00071309">
            <w:pPr>
              <w:pStyle w:val="3-"/>
            </w:pPr>
            <w:r>
              <w:rPr>
                <w:rFonts w:hint="eastAsia"/>
              </w:rPr>
              <w:tab/>
              <w:t>//</w:t>
            </w:r>
            <w:r>
              <w:rPr>
                <w:rFonts w:hint="eastAsia"/>
              </w:rPr>
              <w:tab/>
              <w:t>//スレッド切り替え</w:t>
            </w:r>
          </w:p>
          <w:p w14:paraId="1120EDD4" w14:textId="77777777" w:rsidR="00071309" w:rsidRDefault="00071309" w:rsidP="00071309">
            <w:pPr>
              <w:pStyle w:val="3-"/>
            </w:pPr>
            <w:r>
              <w:rPr>
                <w:rFonts w:hint="eastAsia"/>
              </w:rPr>
              <w:tab/>
              <w:t>//</w:t>
            </w:r>
            <w:r>
              <w:rPr>
                <w:rFonts w:hint="eastAsia"/>
              </w:rPr>
              <w:tab/>
              <w:t>SwitchToThread();//OSに任せて再スケジューリング</w:t>
            </w:r>
          </w:p>
          <w:p w14:paraId="37509803" w14:textId="77777777" w:rsidR="00071309" w:rsidRDefault="00071309" w:rsidP="00071309">
            <w:pPr>
              <w:pStyle w:val="3-"/>
            </w:pPr>
            <w:r>
              <w:rPr>
                <w:rFonts w:hint="eastAsia"/>
              </w:rPr>
              <w:tab/>
              <w:t>//</w:t>
            </w:r>
            <w:r>
              <w:rPr>
                <w:rFonts w:hint="eastAsia"/>
              </w:rPr>
              <w:tab/>
              <w:t>Yield();//廃止</w:t>
            </w:r>
          </w:p>
          <w:p w14:paraId="29E47532" w14:textId="77777777" w:rsidR="00071309" w:rsidRDefault="00071309" w:rsidP="00071309">
            <w:pPr>
              <w:pStyle w:val="3-"/>
            </w:pPr>
            <w:r>
              <w:tab/>
              <w:t>}</w:t>
            </w:r>
          </w:p>
          <w:p w14:paraId="3C70CB4B" w14:textId="77777777" w:rsidR="00071309" w:rsidRDefault="00071309" w:rsidP="00071309">
            <w:pPr>
              <w:pStyle w:val="3-"/>
            </w:pPr>
          </w:p>
          <w:p w14:paraId="4E33C4B4" w14:textId="77777777" w:rsidR="00071309" w:rsidRDefault="00071309" w:rsidP="00071309">
            <w:pPr>
              <w:pStyle w:val="3-"/>
            </w:pPr>
            <w:r>
              <w:rPr>
                <w:rFonts w:hint="eastAsia"/>
              </w:rPr>
              <w:tab/>
              <w:t>//終了</w:t>
            </w:r>
          </w:p>
          <w:p w14:paraId="330DF9AB" w14:textId="77777777" w:rsidR="00071309" w:rsidRDefault="00071309" w:rsidP="00071309">
            <w:pPr>
              <w:pStyle w:val="3-"/>
            </w:pPr>
            <w:r>
              <w:tab/>
              <w:t>printf("- end:(F)[%d]%s -\n", thread_no, name);</w:t>
            </w:r>
          </w:p>
          <w:p w14:paraId="3A2FEB84" w14:textId="77777777" w:rsidR="00071309" w:rsidRDefault="00071309" w:rsidP="00071309">
            <w:pPr>
              <w:pStyle w:val="3-"/>
            </w:pPr>
            <w:r>
              <w:tab/>
              <w:t>fflush(stdout);</w:t>
            </w:r>
          </w:p>
          <w:p w14:paraId="5B6AEAFD" w14:textId="77777777" w:rsidR="00071309" w:rsidRDefault="00071309" w:rsidP="00071309">
            <w:pPr>
              <w:pStyle w:val="3-"/>
            </w:pPr>
            <w:r>
              <w:tab/>
              <w:t>return 0;</w:t>
            </w:r>
          </w:p>
          <w:p w14:paraId="2FC5C30E" w14:textId="77777777" w:rsidR="00071309" w:rsidRDefault="00071309" w:rsidP="00071309">
            <w:pPr>
              <w:pStyle w:val="3-"/>
            </w:pPr>
            <w:r>
              <w:t>}</w:t>
            </w:r>
          </w:p>
          <w:p w14:paraId="50D8AD14" w14:textId="77777777" w:rsidR="00071309" w:rsidRDefault="00071309" w:rsidP="00071309">
            <w:pPr>
              <w:pStyle w:val="3-"/>
            </w:pPr>
          </w:p>
          <w:p w14:paraId="2374AC90" w14:textId="77777777" w:rsidR="00071309" w:rsidRDefault="00071309" w:rsidP="00071309">
            <w:pPr>
              <w:pStyle w:val="3-"/>
            </w:pPr>
            <w:r>
              <w:rPr>
                <w:rFonts w:hint="eastAsia"/>
              </w:rPr>
              <w:t>//テスト</w:t>
            </w:r>
          </w:p>
          <w:p w14:paraId="4E0CD10D" w14:textId="77777777" w:rsidR="00071309" w:rsidRDefault="00071309" w:rsidP="00071309">
            <w:pPr>
              <w:pStyle w:val="3-"/>
            </w:pPr>
            <w:r>
              <w:t>int main(const int argc, const char* argv[])</w:t>
            </w:r>
          </w:p>
          <w:p w14:paraId="5CBCB72A" w14:textId="77777777" w:rsidR="00071309" w:rsidRDefault="00071309" w:rsidP="00071309">
            <w:pPr>
              <w:pStyle w:val="3-"/>
            </w:pPr>
            <w:r>
              <w:t>{</w:t>
            </w:r>
          </w:p>
          <w:p w14:paraId="4ECB9F1F" w14:textId="77777777" w:rsidR="00071309" w:rsidRDefault="00071309" w:rsidP="00071309">
            <w:pPr>
              <w:pStyle w:val="3-"/>
            </w:pPr>
            <w:r>
              <w:rPr>
                <w:rFonts w:hint="eastAsia"/>
              </w:rPr>
              <w:tab/>
              <w:t>//初期化</w:t>
            </w:r>
          </w:p>
          <w:p w14:paraId="74A4526F" w14:textId="77777777" w:rsidR="00071309" w:rsidRDefault="00071309" w:rsidP="00071309">
            <w:pPr>
              <w:pStyle w:val="3-"/>
            </w:pPr>
            <w:r>
              <w:tab/>
              <w:t>for (int i = 0; i &lt; s_followThreadNum; ++i)</w:t>
            </w:r>
          </w:p>
          <w:p w14:paraId="5EFB54EC" w14:textId="77777777" w:rsidR="00071309" w:rsidRDefault="00071309" w:rsidP="00071309">
            <w:pPr>
              <w:pStyle w:val="3-"/>
            </w:pPr>
            <w:r>
              <w:tab/>
            </w:r>
            <w:r>
              <w:tab/>
              <w:t>s_followFinished[i] = E_PROCESS::FOLLOW_IDLE;</w:t>
            </w:r>
          </w:p>
          <w:p w14:paraId="6AF5D173" w14:textId="77777777" w:rsidR="00071309" w:rsidRDefault="00071309" w:rsidP="00071309">
            <w:pPr>
              <w:pStyle w:val="3-"/>
            </w:pPr>
          </w:p>
          <w:p w14:paraId="7371224F" w14:textId="77777777" w:rsidR="00071309" w:rsidRDefault="00071309" w:rsidP="00071309">
            <w:pPr>
              <w:pStyle w:val="3-"/>
            </w:pPr>
            <w:r>
              <w:rPr>
                <w:rFonts w:hint="eastAsia"/>
              </w:rPr>
              <w:tab/>
              <w:t>//スレッド作成</w:t>
            </w:r>
          </w:p>
          <w:p w14:paraId="563E2284" w14:textId="77777777" w:rsidR="00071309" w:rsidRDefault="00071309" w:rsidP="00071309">
            <w:pPr>
              <w:pStyle w:val="3-"/>
            </w:pPr>
            <w:r>
              <w:tab/>
              <w:t>static const int FOLLOW_THREAD_NUM = 5;</w:t>
            </w:r>
          </w:p>
          <w:p w14:paraId="28BEF87F" w14:textId="77777777" w:rsidR="00071309" w:rsidRDefault="00071309" w:rsidP="00071309">
            <w:pPr>
              <w:pStyle w:val="3-"/>
            </w:pPr>
            <w:r>
              <w:tab/>
              <w:t>static const int THREAD_NUM = 1 + FOLLOW_THREAD_NUM;</w:t>
            </w:r>
          </w:p>
          <w:p w14:paraId="414FF21C" w14:textId="77777777" w:rsidR="00071309" w:rsidRDefault="00071309" w:rsidP="00071309">
            <w:pPr>
              <w:pStyle w:val="3-"/>
            </w:pPr>
            <w:r>
              <w:tab/>
              <w:t>static_assert(FOLLOW_THREAD_NUM &lt;= FOLLOW_THREAD_MAX, "FOLLOW_THREAD_NUM is over.");</w:t>
            </w:r>
          </w:p>
          <w:p w14:paraId="3307EB13" w14:textId="77777777" w:rsidR="00071309" w:rsidRDefault="00071309" w:rsidP="00071309">
            <w:pPr>
              <w:pStyle w:val="3-"/>
            </w:pPr>
            <w:r>
              <w:tab/>
              <w:t>s_followThreadNum = FOLLOW_THREAD_NUM;</w:t>
            </w:r>
          </w:p>
          <w:p w14:paraId="51D1F5A4" w14:textId="77777777" w:rsidR="00071309" w:rsidRDefault="00071309" w:rsidP="00071309">
            <w:pPr>
              <w:pStyle w:val="3-"/>
            </w:pPr>
            <w:r>
              <w:tab/>
              <w:t>unsigned int tid[THREAD_NUM] = {};</w:t>
            </w:r>
          </w:p>
          <w:p w14:paraId="7EC98830" w14:textId="77777777" w:rsidR="00071309" w:rsidRDefault="00071309" w:rsidP="00071309">
            <w:pPr>
              <w:pStyle w:val="3-"/>
            </w:pPr>
            <w:r>
              <w:tab/>
              <w:t>HANDLE hThread[THREAD_NUM] =</w:t>
            </w:r>
          </w:p>
          <w:p w14:paraId="147AA40F" w14:textId="77777777" w:rsidR="00071309" w:rsidRDefault="00071309" w:rsidP="00071309">
            <w:pPr>
              <w:pStyle w:val="3-"/>
            </w:pPr>
            <w:r>
              <w:tab/>
              <w:t>{</w:t>
            </w:r>
          </w:p>
          <w:p w14:paraId="3FF4886D" w14:textId="77777777" w:rsidR="00071309" w:rsidRDefault="00071309" w:rsidP="00071309">
            <w:pPr>
              <w:pStyle w:val="3-"/>
            </w:pPr>
            <w:r>
              <w:rPr>
                <w:rFonts w:hint="eastAsia"/>
              </w:rPr>
              <w:tab/>
            </w:r>
            <w:r>
              <w:rPr>
                <w:rFonts w:hint="eastAsia"/>
              </w:rPr>
              <w:tab/>
              <w:t>(HANDLE)_beginthreadex(nullptr, 0, priorThreadFunc, "先行", 0, &amp;tid[0]),</w:t>
            </w:r>
          </w:p>
          <w:p w14:paraId="2322812F" w14:textId="77777777" w:rsidR="00071309" w:rsidRDefault="00071309" w:rsidP="00071309">
            <w:pPr>
              <w:pStyle w:val="3-"/>
            </w:pPr>
            <w:r>
              <w:rPr>
                <w:rFonts w:hint="eastAsia"/>
              </w:rPr>
              <w:tab/>
            </w:r>
            <w:r>
              <w:rPr>
                <w:rFonts w:hint="eastAsia"/>
              </w:rPr>
              <w:tab/>
              <w:t>(HANDLE)_beginthreadex(nullptr, 0, followThreadFunc, "後続01", 0, &amp;tid[1]),</w:t>
            </w:r>
          </w:p>
          <w:p w14:paraId="7DC2BBC4" w14:textId="77777777" w:rsidR="00071309" w:rsidRDefault="00071309" w:rsidP="00071309">
            <w:pPr>
              <w:pStyle w:val="3-"/>
            </w:pPr>
            <w:r>
              <w:rPr>
                <w:rFonts w:hint="eastAsia"/>
              </w:rPr>
              <w:tab/>
            </w:r>
            <w:r>
              <w:rPr>
                <w:rFonts w:hint="eastAsia"/>
              </w:rPr>
              <w:tab/>
              <w:t>(HANDLE)_beginthreadex(nullptr, 0, followThreadFunc, "後続02", 0, &amp;tid[1]),</w:t>
            </w:r>
          </w:p>
          <w:p w14:paraId="32AA4A49" w14:textId="77777777" w:rsidR="00071309" w:rsidRDefault="00071309" w:rsidP="00071309">
            <w:pPr>
              <w:pStyle w:val="3-"/>
            </w:pPr>
            <w:r>
              <w:rPr>
                <w:rFonts w:hint="eastAsia"/>
              </w:rPr>
              <w:tab/>
            </w:r>
            <w:r>
              <w:rPr>
                <w:rFonts w:hint="eastAsia"/>
              </w:rPr>
              <w:tab/>
              <w:t>(HANDLE)_beginthreadex(nullptr, 0, followThreadFunc, "後続03", 0, &amp;tid[1]),</w:t>
            </w:r>
          </w:p>
          <w:p w14:paraId="49F0A491" w14:textId="77777777" w:rsidR="00071309" w:rsidRDefault="00071309" w:rsidP="00071309">
            <w:pPr>
              <w:pStyle w:val="3-"/>
            </w:pPr>
            <w:r>
              <w:rPr>
                <w:rFonts w:hint="eastAsia"/>
              </w:rPr>
              <w:tab/>
            </w:r>
            <w:r>
              <w:rPr>
                <w:rFonts w:hint="eastAsia"/>
              </w:rPr>
              <w:tab/>
              <w:t>(HANDLE)_beginthreadex(nullptr, 0, followThreadFunc, "後続04", 0, &amp;tid[1]),</w:t>
            </w:r>
          </w:p>
          <w:p w14:paraId="2FE6248B" w14:textId="77777777" w:rsidR="00071309" w:rsidRDefault="00071309" w:rsidP="00071309">
            <w:pPr>
              <w:pStyle w:val="3-"/>
            </w:pPr>
            <w:r>
              <w:rPr>
                <w:rFonts w:hint="eastAsia"/>
              </w:rPr>
              <w:tab/>
            </w:r>
            <w:r>
              <w:rPr>
                <w:rFonts w:hint="eastAsia"/>
              </w:rPr>
              <w:tab/>
              <w:t>(HANDLE)_beginthreadex(nullptr, 0, followThreadFunc, "後続05", 0, &amp;tid[1]),</w:t>
            </w:r>
          </w:p>
          <w:p w14:paraId="2B14C87B" w14:textId="77777777" w:rsidR="00071309" w:rsidRDefault="00071309" w:rsidP="00071309">
            <w:pPr>
              <w:pStyle w:val="3-"/>
            </w:pPr>
            <w:r>
              <w:tab/>
              <w:t>};</w:t>
            </w:r>
          </w:p>
          <w:p w14:paraId="575BE44F" w14:textId="77777777" w:rsidR="00071309" w:rsidRDefault="00071309" w:rsidP="00071309">
            <w:pPr>
              <w:pStyle w:val="3-"/>
            </w:pPr>
            <w:r>
              <w:tab/>
            </w:r>
          </w:p>
          <w:p w14:paraId="7B528B6E" w14:textId="77777777" w:rsidR="00071309" w:rsidRDefault="00071309" w:rsidP="00071309">
            <w:pPr>
              <w:pStyle w:val="3-"/>
            </w:pPr>
            <w:r>
              <w:rPr>
                <w:rFonts w:hint="eastAsia"/>
              </w:rPr>
              <w:tab/>
              <w:t>//スレッド終了待ち</w:t>
            </w:r>
          </w:p>
          <w:p w14:paraId="28BBE7E9" w14:textId="77777777" w:rsidR="00071309" w:rsidRDefault="00071309" w:rsidP="00071309">
            <w:pPr>
              <w:pStyle w:val="3-"/>
            </w:pPr>
            <w:r>
              <w:tab/>
              <w:t>WaitForMultipleObjects(THREAD_NUM, hThread, true, INFINITE);</w:t>
            </w:r>
          </w:p>
          <w:p w14:paraId="4BBC8D51" w14:textId="77777777" w:rsidR="00071309" w:rsidRDefault="00071309" w:rsidP="00071309">
            <w:pPr>
              <w:pStyle w:val="3-"/>
            </w:pPr>
          </w:p>
          <w:p w14:paraId="1B8634B2" w14:textId="77777777" w:rsidR="00071309" w:rsidRDefault="00071309" w:rsidP="00071309">
            <w:pPr>
              <w:pStyle w:val="3-"/>
            </w:pPr>
            <w:r>
              <w:rPr>
                <w:rFonts w:hint="eastAsia"/>
              </w:rPr>
              <w:tab/>
              <w:t>//スレッドハンドルクローズ</w:t>
            </w:r>
          </w:p>
          <w:p w14:paraId="06A04318" w14:textId="77777777" w:rsidR="00071309" w:rsidRDefault="00071309" w:rsidP="00071309">
            <w:pPr>
              <w:pStyle w:val="3-"/>
            </w:pPr>
            <w:r>
              <w:tab/>
              <w:t>for (int i = 0; i &lt; THREAD_NUM; ++i)</w:t>
            </w:r>
          </w:p>
          <w:p w14:paraId="4D3AAC8F" w14:textId="77777777" w:rsidR="00071309" w:rsidRDefault="00071309" w:rsidP="00071309">
            <w:pPr>
              <w:pStyle w:val="3-"/>
            </w:pPr>
            <w:r>
              <w:tab/>
              <w:t>{</w:t>
            </w:r>
          </w:p>
          <w:p w14:paraId="5EFAD6AB" w14:textId="77777777" w:rsidR="00071309" w:rsidRDefault="00071309" w:rsidP="00071309">
            <w:pPr>
              <w:pStyle w:val="3-"/>
            </w:pPr>
            <w:r>
              <w:tab/>
            </w:r>
            <w:r>
              <w:tab/>
              <w:t>CloseHandle(hThread[i]);</w:t>
            </w:r>
          </w:p>
          <w:p w14:paraId="580A4D77" w14:textId="77777777" w:rsidR="00071309" w:rsidRDefault="00071309" w:rsidP="00071309">
            <w:pPr>
              <w:pStyle w:val="3-"/>
            </w:pPr>
            <w:r>
              <w:tab/>
              <w:t>}</w:t>
            </w:r>
          </w:p>
          <w:p w14:paraId="1E4AA4ED" w14:textId="77777777" w:rsidR="00071309" w:rsidRDefault="00071309" w:rsidP="00071309">
            <w:pPr>
              <w:pStyle w:val="3-"/>
            </w:pPr>
          </w:p>
          <w:p w14:paraId="30A5D1A5" w14:textId="4C51245E" w:rsidR="00071309" w:rsidRDefault="00071309" w:rsidP="00071309">
            <w:pPr>
              <w:pStyle w:val="3-"/>
            </w:pPr>
            <w:r>
              <w:rPr>
                <w:rFonts w:hint="eastAsia"/>
              </w:rPr>
              <w:tab/>
              <w:t>//インターロック操作を大量に実行して時間を計測</w:t>
            </w:r>
          </w:p>
          <w:p w14:paraId="64686D99" w14:textId="77777777" w:rsidR="00071309" w:rsidRDefault="00071309" w:rsidP="00071309">
            <w:pPr>
              <w:pStyle w:val="3-"/>
            </w:pPr>
            <w:r>
              <w:tab/>
              <w:t>{</w:t>
            </w:r>
          </w:p>
          <w:p w14:paraId="15416B70" w14:textId="77777777" w:rsidR="00071309" w:rsidRDefault="00071309" w:rsidP="00071309">
            <w:pPr>
              <w:pStyle w:val="3-"/>
            </w:pPr>
            <w:r>
              <w:tab/>
            </w:r>
            <w:r>
              <w:tab/>
              <w:t>LARGE_INTEGER freq;</w:t>
            </w:r>
          </w:p>
          <w:p w14:paraId="09C36DE6" w14:textId="77777777" w:rsidR="00071309" w:rsidRDefault="00071309" w:rsidP="00071309">
            <w:pPr>
              <w:pStyle w:val="3-"/>
            </w:pPr>
            <w:r>
              <w:tab/>
            </w:r>
            <w:r>
              <w:tab/>
              <w:t>QueryPerformanceFrequency(&amp;freq);</w:t>
            </w:r>
          </w:p>
          <w:p w14:paraId="295BCB9A" w14:textId="77777777" w:rsidR="00071309" w:rsidRDefault="00071309" w:rsidP="00071309">
            <w:pPr>
              <w:pStyle w:val="3-"/>
            </w:pPr>
            <w:r>
              <w:tab/>
            </w:r>
            <w:r>
              <w:tab/>
              <w:t>LARGE_INTEGER begin;</w:t>
            </w:r>
          </w:p>
          <w:p w14:paraId="419E8B84" w14:textId="77777777" w:rsidR="00071309" w:rsidRDefault="00071309" w:rsidP="00071309">
            <w:pPr>
              <w:pStyle w:val="3-"/>
            </w:pPr>
            <w:r>
              <w:tab/>
            </w:r>
            <w:r>
              <w:tab/>
              <w:t>QueryPerformanceCounter(&amp;begin);</w:t>
            </w:r>
          </w:p>
          <w:p w14:paraId="7A5B261C" w14:textId="77777777" w:rsidR="00071309" w:rsidRDefault="00071309" w:rsidP="00071309">
            <w:pPr>
              <w:pStyle w:val="3-"/>
            </w:pPr>
            <w:r>
              <w:tab/>
            </w:r>
            <w:r>
              <w:tab/>
              <w:t>static const int TEST_TIMES = 10000000;</w:t>
            </w:r>
          </w:p>
          <w:p w14:paraId="15D1F43D" w14:textId="77777777" w:rsidR="00071309" w:rsidRDefault="00071309" w:rsidP="00071309">
            <w:pPr>
              <w:pStyle w:val="3-"/>
            </w:pPr>
            <w:r>
              <w:tab/>
            </w:r>
            <w:r>
              <w:tab/>
              <w:t>s_followFinished[0] = E_PROCESS::FOLLOW_IDLE;</w:t>
            </w:r>
          </w:p>
          <w:p w14:paraId="32938993" w14:textId="77777777" w:rsidR="00071309" w:rsidRDefault="00071309" w:rsidP="00071309">
            <w:pPr>
              <w:pStyle w:val="3-"/>
            </w:pPr>
            <w:r>
              <w:tab/>
            </w:r>
            <w:r>
              <w:tab/>
              <w:t>for (int i = 0; i &lt; TEST_TIMES; ++i)</w:t>
            </w:r>
          </w:p>
          <w:p w14:paraId="611195D5" w14:textId="77777777" w:rsidR="00071309" w:rsidRDefault="00071309" w:rsidP="00071309">
            <w:pPr>
              <w:pStyle w:val="3-"/>
            </w:pPr>
            <w:r>
              <w:tab/>
            </w:r>
            <w:r>
              <w:tab/>
              <w:t>{</w:t>
            </w:r>
          </w:p>
          <w:p w14:paraId="7AADE684" w14:textId="77777777" w:rsidR="00071309" w:rsidRDefault="00071309" w:rsidP="00071309">
            <w:pPr>
              <w:pStyle w:val="3-"/>
            </w:pPr>
            <w:r>
              <w:tab/>
            </w:r>
            <w:r>
              <w:tab/>
            </w:r>
            <w:r>
              <w:tab/>
              <w:t>while (InterlockedCompareExchange(&amp;s_followFinished[0], E_PROCESS::PRIOR_RUNNING, E_PROCESS::FOLLOW_IDLE) != E_PROCESS::FOLLOW_IDLE){}</w:t>
            </w:r>
          </w:p>
          <w:p w14:paraId="7C71437F" w14:textId="77777777" w:rsidR="00071309" w:rsidRDefault="00071309" w:rsidP="00071309">
            <w:pPr>
              <w:pStyle w:val="3-"/>
            </w:pPr>
            <w:r>
              <w:tab/>
            </w:r>
            <w:r>
              <w:tab/>
            </w:r>
            <w:r>
              <w:tab/>
              <w:t>while (InterlockedCompareExchange(&amp;s_followFinished[0], E_PROCESS::PRIOR_IDLE, E_PROCESS::PRIOR_RUNNING) != E_PROCESS::PRIOR_RUNNING){}</w:t>
            </w:r>
          </w:p>
          <w:p w14:paraId="20374E8F" w14:textId="77777777" w:rsidR="00071309" w:rsidRDefault="00071309" w:rsidP="00071309">
            <w:pPr>
              <w:pStyle w:val="3-"/>
            </w:pPr>
            <w:r>
              <w:tab/>
            </w:r>
            <w:r>
              <w:tab/>
            </w:r>
            <w:r>
              <w:tab/>
              <w:t>while (InterlockedCompareExchange(&amp;s_followFinished[0], E_PROCESS::FOLLOW_RUNNING, E_PROCESS::PRIOR_IDLE) != E_PROCESS::PRIOR_IDLE){}</w:t>
            </w:r>
          </w:p>
          <w:p w14:paraId="04CD7B53" w14:textId="77777777" w:rsidR="00071309" w:rsidRDefault="00071309" w:rsidP="00071309">
            <w:pPr>
              <w:pStyle w:val="3-"/>
            </w:pPr>
            <w:r>
              <w:tab/>
            </w:r>
            <w:r>
              <w:tab/>
            </w:r>
            <w:r>
              <w:tab/>
              <w:t>while (InterlockedCompareExchange(&amp;s_followFinished[0], E_PROCESS::FOLLOW_IDLE, E_PROCESS::FOLLOW_RUNNING) != E_PROCESS::FOLLOW_RUNNING){}</w:t>
            </w:r>
          </w:p>
          <w:p w14:paraId="5A00DB8B" w14:textId="77777777" w:rsidR="00071309" w:rsidRDefault="00071309" w:rsidP="00071309">
            <w:pPr>
              <w:pStyle w:val="3-"/>
            </w:pPr>
            <w:r>
              <w:tab/>
            </w:r>
            <w:r>
              <w:tab/>
              <w:t>}</w:t>
            </w:r>
          </w:p>
          <w:p w14:paraId="6DF34CC5" w14:textId="77777777" w:rsidR="00071309" w:rsidRDefault="00071309" w:rsidP="00071309">
            <w:pPr>
              <w:pStyle w:val="3-"/>
            </w:pPr>
            <w:r>
              <w:tab/>
            </w:r>
            <w:r>
              <w:tab/>
              <w:t>LARGE_INTEGER end;</w:t>
            </w:r>
          </w:p>
          <w:p w14:paraId="29D50346" w14:textId="77777777" w:rsidR="00071309" w:rsidRDefault="00071309" w:rsidP="00071309">
            <w:pPr>
              <w:pStyle w:val="3-"/>
            </w:pPr>
            <w:r>
              <w:tab/>
            </w:r>
            <w:r>
              <w:tab/>
              <w:t>QueryPerformanceCounter(&amp;end);</w:t>
            </w:r>
          </w:p>
          <w:p w14:paraId="6BEB68DF" w14:textId="77777777" w:rsidR="00071309" w:rsidRDefault="00071309" w:rsidP="00071309">
            <w:pPr>
              <w:pStyle w:val="3-"/>
            </w:pPr>
            <w:r>
              <w:tab/>
            </w:r>
            <w:r>
              <w:tab/>
              <w:t>float duration = static_cast&lt;float&gt;(static_cast&lt;double&gt;(end.QuadPart - begin.QuadPart) / static_cast&lt;double&gt;(freq.QuadPart));</w:t>
            </w:r>
          </w:p>
          <w:p w14:paraId="4123280D" w14:textId="77777777" w:rsidR="00071309" w:rsidRDefault="00071309" w:rsidP="00071309">
            <w:pPr>
              <w:pStyle w:val="3-"/>
            </w:pPr>
            <w:r>
              <w:tab/>
            </w:r>
            <w:r>
              <w:tab/>
              <w:t>printf("Event * %d = %.6f sec\n", TEST_TIMES, duration);</w:t>
            </w:r>
          </w:p>
          <w:p w14:paraId="7CC44A11" w14:textId="77777777" w:rsidR="00071309" w:rsidRDefault="00071309" w:rsidP="00071309">
            <w:pPr>
              <w:pStyle w:val="3-"/>
            </w:pPr>
            <w:r>
              <w:tab/>
              <w:t>}</w:t>
            </w:r>
          </w:p>
          <w:p w14:paraId="115A7C18" w14:textId="77777777" w:rsidR="00071309" w:rsidRDefault="00071309" w:rsidP="00071309">
            <w:pPr>
              <w:pStyle w:val="3-"/>
            </w:pPr>
          </w:p>
          <w:p w14:paraId="57575964" w14:textId="77777777" w:rsidR="00071309" w:rsidRDefault="00071309" w:rsidP="00071309">
            <w:pPr>
              <w:pStyle w:val="3-"/>
            </w:pPr>
            <w:r>
              <w:tab/>
              <w:t>return EXIT_SUCCESS;</w:t>
            </w:r>
          </w:p>
          <w:p w14:paraId="02BB0251" w14:textId="085D81CD" w:rsidR="00971C80" w:rsidRPr="00DE3BF2" w:rsidRDefault="00071309" w:rsidP="00071309">
            <w:pPr>
              <w:pStyle w:val="3-"/>
            </w:pPr>
            <w:r>
              <w:t>}</w:t>
            </w:r>
          </w:p>
        </w:tc>
      </w:tr>
    </w:tbl>
    <w:p w14:paraId="547ECB2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874659">
        <w:tc>
          <w:tcPr>
            <w:tcW w:w="8494" w:type="dxa"/>
          </w:tcPr>
          <w:p w14:paraId="225DDF7F" w14:textId="77777777" w:rsidR="00071309" w:rsidRPr="00071309" w:rsidRDefault="00071309" w:rsidP="00071309">
            <w:pPr>
              <w:pStyle w:val="3-"/>
              <w:rPr>
                <w:color w:val="auto"/>
              </w:rPr>
            </w:pPr>
            <w:r w:rsidRPr="00071309">
              <w:rPr>
                <w:rFonts w:hint="eastAsia"/>
                <w:color w:val="auto"/>
              </w:rPr>
              <w:t>- begin:(P)先行 -</w:t>
            </w:r>
          </w:p>
          <w:p w14:paraId="0653CCDA" w14:textId="77777777" w:rsidR="00071309" w:rsidRPr="00071309" w:rsidRDefault="00071309" w:rsidP="00071309">
            <w:pPr>
              <w:pStyle w:val="3-"/>
              <w:rPr>
                <w:color w:val="auto"/>
              </w:rPr>
            </w:pPr>
            <w:r w:rsidRPr="00071309">
              <w:rPr>
                <w:rFonts w:hint="eastAsia"/>
                <w:color w:val="auto"/>
              </w:rPr>
              <w:t>- begin:(F)[1]後続02 -</w:t>
            </w:r>
          </w:p>
          <w:p w14:paraId="57E68622" w14:textId="77777777" w:rsidR="00071309" w:rsidRPr="00071309" w:rsidRDefault="00071309" w:rsidP="00071309">
            <w:pPr>
              <w:pStyle w:val="3-"/>
              <w:rPr>
                <w:color w:val="auto"/>
              </w:rPr>
            </w:pPr>
            <w:r w:rsidRPr="00071309">
              <w:rPr>
                <w:rFonts w:hint="eastAsia"/>
                <w:color w:val="auto"/>
              </w:rPr>
              <w:t>- begin:(F)[0]後続01 -</w:t>
            </w:r>
          </w:p>
          <w:p w14:paraId="41B4B65F" w14:textId="77777777" w:rsidR="00071309" w:rsidRPr="00071309" w:rsidRDefault="00071309" w:rsidP="00071309">
            <w:pPr>
              <w:pStyle w:val="3-"/>
              <w:rPr>
                <w:color w:val="auto"/>
              </w:rPr>
            </w:pPr>
            <w:r w:rsidRPr="00071309">
              <w:rPr>
                <w:rFonts w:hint="eastAsia"/>
                <w:color w:val="auto"/>
              </w:rPr>
              <w:t>- begin:(F)[2]後続03 -</w:t>
            </w:r>
          </w:p>
          <w:p w14:paraId="4CC52331" w14:textId="77777777" w:rsidR="00071309" w:rsidRPr="00071309" w:rsidRDefault="00071309" w:rsidP="00071309">
            <w:pPr>
              <w:pStyle w:val="3-"/>
              <w:rPr>
                <w:color w:val="auto"/>
              </w:rPr>
            </w:pPr>
            <w:r w:rsidRPr="00071309">
              <w:rPr>
                <w:rFonts w:hint="eastAsia"/>
                <w:color w:val="auto"/>
              </w:rPr>
              <w:t>- begin:(F)[3]後続04 -</w:t>
            </w:r>
          </w:p>
          <w:p w14:paraId="41E3EFFC" w14:textId="77777777" w:rsidR="00071309" w:rsidRPr="00071309" w:rsidRDefault="00071309" w:rsidP="00071309">
            <w:pPr>
              <w:pStyle w:val="3-"/>
              <w:rPr>
                <w:color w:val="auto"/>
              </w:rPr>
            </w:pPr>
            <w:r w:rsidRPr="00071309">
              <w:rPr>
                <w:rFonts w:hint="eastAsia"/>
                <w:color w:val="auto"/>
              </w:rPr>
              <w:t>- begin:(F)[4]後続05 -</w:t>
            </w:r>
          </w:p>
          <w:p w14:paraId="607A6093" w14:textId="77777777" w:rsidR="00071309" w:rsidRPr="00071309" w:rsidRDefault="00071309" w:rsidP="00071309">
            <w:pPr>
              <w:pStyle w:val="3-"/>
              <w:rPr>
                <w:color w:val="auto"/>
              </w:rPr>
            </w:pPr>
            <w:r w:rsidRPr="00071309">
              <w:rPr>
                <w:rFonts w:hint="eastAsia"/>
                <w:color w:val="auto"/>
              </w:rPr>
              <w:t>(P)先行: [BEFORE] commonData=0, tlsData=0</w:t>
            </w:r>
          </w:p>
          <w:p w14:paraId="51D7D2EC" w14:textId="77777777" w:rsidR="00071309" w:rsidRPr="00071309" w:rsidRDefault="00071309" w:rsidP="00071309">
            <w:pPr>
              <w:pStyle w:val="3-"/>
              <w:rPr>
                <w:color w:val="auto"/>
              </w:rPr>
            </w:pPr>
            <w:r w:rsidRPr="00071309">
              <w:rPr>
                <w:rFonts w:hint="eastAsia"/>
                <w:color w:val="auto"/>
              </w:rPr>
              <w:t>(P)先行: [AFTER]  commonData=1, tlsData=1</w:t>
            </w:r>
          </w:p>
          <w:p w14:paraId="5FC39AAC" w14:textId="77777777" w:rsidR="00071309" w:rsidRPr="00071309" w:rsidRDefault="00071309" w:rsidP="00071309">
            <w:pPr>
              <w:pStyle w:val="3-"/>
              <w:rPr>
                <w:color w:val="auto"/>
              </w:rPr>
            </w:pPr>
            <w:r w:rsidRPr="00071309">
              <w:rPr>
                <w:rFonts w:hint="eastAsia"/>
                <w:color w:val="auto"/>
              </w:rPr>
              <w:t>(F)[3]後続04: [BEFORE] commonData=1, tlsData=0</w:t>
            </w:r>
          </w:p>
          <w:p w14:paraId="6E11AABF" w14:textId="77777777" w:rsidR="00071309" w:rsidRPr="00071309" w:rsidRDefault="00071309" w:rsidP="00071309">
            <w:pPr>
              <w:pStyle w:val="3-"/>
              <w:rPr>
                <w:color w:val="auto"/>
              </w:rPr>
            </w:pPr>
            <w:r w:rsidRPr="00071309">
              <w:rPr>
                <w:rFonts w:hint="eastAsia"/>
                <w:color w:val="auto"/>
              </w:rPr>
              <w:t>(F)[1]後続02: [BEFORE] commonData=1, tlsData=0</w:t>
            </w:r>
          </w:p>
          <w:p w14:paraId="36D061AA" w14:textId="77777777" w:rsidR="00071309" w:rsidRPr="00071309" w:rsidRDefault="00071309" w:rsidP="00071309">
            <w:pPr>
              <w:pStyle w:val="3-"/>
              <w:rPr>
                <w:color w:val="auto"/>
              </w:rPr>
            </w:pPr>
            <w:r w:rsidRPr="00071309">
              <w:rPr>
                <w:rFonts w:hint="eastAsia"/>
                <w:color w:val="auto"/>
              </w:rPr>
              <w:t>(F)[2]後続03: [BEFORE] commonData=1, tlsData=0</w:t>
            </w:r>
          </w:p>
          <w:p w14:paraId="733F8F65" w14:textId="77777777" w:rsidR="00071309" w:rsidRPr="00071309" w:rsidRDefault="00071309" w:rsidP="00071309">
            <w:pPr>
              <w:pStyle w:val="3-"/>
              <w:rPr>
                <w:color w:val="auto"/>
              </w:rPr>
            </w:pPr>
            <w:r w:rsidRPr="00071309">
              <w:rPr>
                <w:rFonts w:hint="eastAsia"/>
                <w:color w:val="auto"/>
              </w:rPr>
              <w:t>(F)[4]後続05: [BEFORE] commonData=1, tlsData=0</w:t>
            </w:r>
          </w:p>
          <w:p w14:paraId="686D1152" w14:textId="77777777" w:rsidR="00071309" w:rsidRPr="00071309" w:rsidRDefault="00071309" w:rsidP="00071309">
            <w:pPr>
              <w:pStyle w:val="3-"/>
              <w:rPr>
                <w:color w:val="auto"/>
              </w:rPr>
            </w:pPr>
            <w:r w:rsidRPr="00071309">
              <w:rPr>
                <w:rFonts w:hint="eastAsia"/>
                <w:color w:val="auto"/>
              </w:rPr>
              <w:t>(F)[0]後続01: [BEFORE] commonData=1, tlsData=0</w:t>
            </w:r>
          </w:p>
          <w:p w14:paraId="3B3E6BE7" w14:textId="77777777" w:rsidR="00071309" w:rsidRPr="00071309" w:rsidRDefault="00071309" w:rsidP="00071309">
            <w:pPr>
              <w:pStyle w:val="3-"/>
              <w:rPr>
                <w:color w:val="auto"/>
              </w:rPr>
            </w:pPr>
            <w:r w:rsidRPr="00071309">
              <w:rPr>
                <w:rFonts w:hint="eastAsia"/>
                <w:color w:val="auto"/>
              </w:rPr>
              <w:t>(F)[1]後続02: [AFTER]  commonData=1, tlsData=1</w:t>
            </w:r>
          </w:p>
          <w:p w14:paraId="64BE5315" w14:textId="77777777" w:rsidR="00071309" w:rsidRPr="00071309" w:rsidRDefault="00071309" w:rsidP="00071309">
            <w:pPr>
              <w:pStyle w:val="3-"/>
              <w:rPr>
                <w:color w:val="auto"/>
              </w:rPr>
            </w:pPr>
            <w:r w:rsidRPr="00071309">
              <w:rPr>
                <w:rFonts w:hint="eastAsia"/>
                <w:color w:val="auto"/>
              </w:rPr>
              <w:t>(F)[0]後続01: [AFTER]  commonData=1, tlsData=1</w:t>
            </w:r>
          </w:p>
          <w:p w14:paraId="7486487C" w14:textId="77777777" w:rsidR="00071309" w:rsidRPr="00071309" w:rsidRDefault="00071309" w:rsidP="00071309">
            <w:pPr>
              <w:pStyle w:val="3-"/>
              <w:rPr>
                <w:color w:val="auto"/>
              </w:rPr>
            </w:pPr>
            <w:r w:rsidRPr="00071309">
              <w:rPr>
                <w:rFonts w:hint="eastAsia"/>
                <w:color w:val="auto"/>
              </w:rPr>
              <w:t>(F)[4]後続05: [AFTER]  commonData=1, tlsData=1</w:t>
            </w:r>
          </w:p>
          <w:p w14:paraId="5E97A08D" w14:textId="77777777" w:rsidR="00071309" w:rsidRPr="00071309" w:rsidRDefault="00071309" w:rsidP="00071309">
            <w:pPr>
              <w:pStyle w:val="3-"/>
              <w:rPr>
                <w:color w:val="auto"/>
              </w:rPr>
            </w:pPr>
            <w:r w:rsidRPr="00071309">
              <w:rPr>
                <w:rFonts w:hint="eastAsia"/>
                <w:color w:val="auto"/>
              </w:rPr>
              <w:t>(F)[2]後続03: [AFTER]  commonData=1, tlsData=1</w:t>
            </w:r>
          </w:p>
          <w:p w14:paraId="79F72373" w14:textId="77777777" w:rsidR="00071309" w:rsidRPr="00071309" w:rsidRDefault="00071309" w:rsidP="00071309">
            <w:pPr>
              <w:pStyle w:val="3-"/>
              <w:rPr>
                <w:color w:val="auto"/>
              </w:rPr>
            </w:pPr>
            <w:r w:rsidRPr="00071309">
              <w:rPr>
                <w:rFonts w:hint="eastAsia"/>
                <w:color w:val="auto"/>
              </w:rPr>
              <w:t>(F)[3]後続04: [AFTER]  commonData=1, tlsData=1</w:t>
            </w:r>
          </w:p>
          <w:p w14:paraId="1917F801" w14:textId="77777777" w:rsidR="00071309" w:rsidRPr="00071309" w:rsidRDefault="00071309" w:rsidP="00071309">
            <w:pPr>
              <w:pStyle w:val="3-"/>
              <w:rPr>
                <w:color w:val="auto"/>
              </w:rPr>
            </w:pPr>
            <w:r w:rsidRPr="00071309">
              <w:rPr>
                <w:rFonts w:hint="eastAsia"/>
                <w:color w:val="auto"/>
              </w:rPr>
              <w:t>(P)先行: [BEFORE] commonData=1, tlsData=1</w:t>
            </w:r>
          </w:p>
          <w:p w14:paraId="4791F057" w14:textId="77777777" w:rsidR="00071309" w:rsidRPr="00071309" w:rsidRDefault="00071309" w:rsidP="00071309">
            <w:pPr>
              <w:pStyle w:val="3-"/>
              <w:rPr>
                <w:color w:val="auto"/>
              </w:rPr>
            </w:pPr>
            <w:r w:rsidRPr="00071309">
              <w:rPr>
                <w:rFonts w:hint="eastAsia"/>
                <w:color w:val="auto"/>
              </w:rPr>
              <w:t>(P)先行: [AFTER]  commonData=2, tlsData=2</w:t>
            </w:r>
          </w:p>
          <w:p w14:paraId="44BE195D" w14:textId="77777777" w:rsidR="00071309" w:rsidRPr="00071309" w:rsidRDefault="00071309" w:rsidP="00071309">
            <w:pPr>
              <w:pStyle w:val="3-"/>
              <w:rPr>
                <w:color w:val="auto"/>
              </w:rPr>
            </w:pPr>
            <w:r w:rsidRPr="00071309">
              <w:rPr>
                <w:rFonts w:hint="eastAsia"/>
                <w:color w:val="auto"/>
              </w:rPr>
              <w:t>(F)[2]後続03: [BEFORE] commonData=2, tlsData=1</w:t>
            </w:r>
          </w:p>
          <w:p w14:paraId="4BDFE3DE" w14:textId="77777777" w:rsidR="00071309" w:rsidRPr="00071309" w:rsidRDefault="00071309" w:rsidP="00071309">
            <w:pPr>
              <w:pStyle w:val="3-"/>
              <w:rPr>
                <w:color w:val="auto"/>
              </w:rPr>
            </w:pPr>
            <w:r w:rsidRPr="00071309">
              <w:rPr>
                <w:rFonts w:hint="eastAsia"/>
                <w:color w:val="auto"/>
              </w:rPr>
              <w:t>(F)[1]後続02: [BEFORE] commonData=2, tlsData=1</w:t>
            </w:r>
          </w:p>
          <w:p w14:paraId="6735A8BE" w14:textId="77777777" w:rsidR="00071309" w:rsidRPr="00071309" w:rsidRDefault="00071309" w:rsidP="00071309">
            <w:pPr>
              <w:pStyle w:val="3-"/>
              <w:rPr>
                <w:color w:val="auto"/>
              </w:rPr>
            </w:pPr>
            <w:r w:rsidRPr="00071309">
              <w:rPr>
                <w:rFonts w:hint="eastAsia"/>
                <w:color w:val="auto"/>
              </w:rPr>
              <w:t>(F)[4]後続05: [BEFORE] commonData=2, tlsData=1</w:t>
            </w:r>
          </w:p>
          <w:p w14:paraId="10976CD9" w14:textId="77777777" w:rsidR="00071309" w:rsidRPr="00071309" w:rsidRDefault="00071309" w:rsidP="00071309">
            <w:pPr>
              <w:pStyle w:val="3-"/>
              <w:rPr>
                <w:color w:val="auto"/>
              </w:rPr>
            </w:pPr>
            <w:r w:rsidRPr="00071309">
              <w:rPr>
                <w:rFonts w:hint="eastAsia"/>
                <w:color w:val="auto"/>
              </w:rPr>
              <w:t>(F)[3]後続04: [BEFORE] commonData=2, tlsData=1</w:t>
            </w:r>
          </w:p>
          <w:p w14:paraId="1C3782EC" w14:textId="77777777" w:rsidR="00071309" w:rsidRPr="00071309" w:rsidRDefault="00071309" w:rsidP="00071309">
            <w:pPr>
              <w:pStyle w:val="3-"/>
              <w:rPr>
                <w:color w:val="auto"/>
              </w:rPr>
            </w:pPr>
            <w:r w:rsidRPr="00071309">
              <w:rPr>
                <w:rFonts w:hint="eastAsia"/>
                <w:color w:val="auto"/>
              </w:rPr>
              <w:t>(F)[0]後続01: [BEFORE] commonData=2, tlsData=1</w:t>
            </w:r>
          </w:p>
          <w:p w14:paraId="18A65328" w14:textId="77777777" w:rsidR="00071309" w:rsidRPr="00071309" w:rsidRDefault="00071309" w:rsidP="00071309">
            <w:pPr>
              <w:pStyle w:val="3-"/>
              <w:rPr>
                <w:color w:val="auto"/>
              </w:rPr>
            </w:pPr>
            <w:r w:rsidRPr="00071309">
              <w:rPr>
                <w:rFonts w:hint="eastAsia"/>
                <w:color w:val="auto"/>
              </w:rPr>
              <w:t>(F)[4]後続05: [AFTER]  commonData=2, tlsData=2</w:t>
            </w:r>
          </w:p>
          <w:p w14:paraId="3FD0DA95" w14:textId="77777777" w:rsidR="00071309" w:rsidRPr="00071309" w:rsidRDefault="00071309" w:rsidP="00071309">
            <w:pPr>
              <w:pStyle w:val="3-"/>
              <w:rPr>
                <w:color w:val="auto"/>
              </w:rPr>
            </w:pPr>
            <w:r w:rsidRPr="00071309">
              <w:rPr>
                <w:rFonts w:hint="eastAsia"/>
                <w:color w:val="auto"/>
              </w:rPr>
              <w:t>(F)[3]後続04: [AFTER]  commonData=2, tlsData=2</w:t>
            </w:r>
          </w:p>
          <w:p w14:paraId="4A5E50AF" w14:textId="77777777" w:rsidR="00071309" w:rsidRPr="00071309" w:rsidRDefault="00071309" w:rsidP="00071309">
            <w:pPr>
              <w:pStyle w:val="3-"/>
              <w:rPr>
                <w:color w:val="auto"/>
              </w:rPr>
            </w:pPr>
            <w:r w:rsidRPr="00071309">
              <w:rPr>
                <w:rFonts w:hint="eastAsia"/>
                <w:color w:val="auto"/>
              </w:rPr>
              <w:t>(F)[2]後続03: [AFTER]  commonData=2, tlsData=2</w:t>
            </w:r>
          </w:p>
          <w:p w14:paraId="1F4A1926" w14:textId="77777777" w:rsidR="00071309" w:rsidRPr="00071309" w:rsidRDefault="00071309" w:rsidP="00071309">
            <w:pPr>
              <w:pStyle w:val="3-"/>
              <w:rPr>
                <w:color w:val="auto"/>
              </w:rPr>
            </w:pPr>
            <w:r w:rsidRPr="00071309">
              <w:rPr>
                <w:rFonts w:hint="eastAsia"/>
                <w:color w:val="auto"/>
              </w:rPr>
              <w:t>(F)[1]後続02: [AFTER]  commonData=2, tlsData=2</w:t>
            </w:r>
          </w:p>
          <w:p w14:paraId="78B39CE5" w14:textId="77777777" w:rsidR="00071309" w:rsidRPr="00071309" w:rsidRDefault="00071309" w:rsidP="00071309">
            <w:pPr>
              <w:pStyle w:val="3-"/>
              <w:rPr>
                <w:color w:val="auto"/>
              </w:rPr>
            </w:pPr>
            <w:r w:rsidRPr="00071309">
              <w:rPr>
                <w:rFonts w:hint="eastAsia"/>
                <w:color w:val="auto"/>
              </w:rPr>
              <w:t>(F)[0]後続01: [AFTER]  commonData=2, tlsData=2</w:t>
            </w:r>
          </w:p>
          <w:p w14:paraId="1D96F215" w14:textId="77777777" w:rsidR="00071309" w:rsidRPr="00071309" w:rsidRDefault="00071309" w:rsidP="00071309">
            <w:pPr>
              <w:pStyle w:val="3-"/>
              <w:rPr>
                <w:color w:val="auto"/>
              </w:rPr>
            </w:pPr>
            <w:r w:rsidRPr="00071309">
              <w:rPr>
                <w:rFonts w:hint="eastAsia"/>
                <w:color w:val="auto"/>
              </w:rPr>
              <w:t>(P)先行: [BEFORE] commonData=2, tlsData=2</w:t>
            </w:r>
          </w:p>
          <w:p w14:paraId="42D1D0E4" w14:textId="77777777" w:rsidR="00071309" w:rsidRPr="00071309" w:rsidRDefault="00071309" w:rsidP="00071309">
            <w:pPr>
              <w:pStyle w:val="3-"/>
              <w:rPr>
                <w:color w:val="auto"/>
              </w:rPr>
            </w:pPr>
            <w:r w:rsidRPr="00071309">
              <w:rPr>
                <w:rFonts w:hint="eastAsia"/>
                <w:color w:val="auto"/>
              </w:rPr>
              <w:t>(P)先行: [AFTER]  commonData=3, tlsData=3</w:t>
            </w:r>
          </w:p>
          <w:p w14:paraId="06479CB0" w14:textId="77777777" w:rsidR="00071309" w:rsidRPr="00071309" w:rsidRDefault="00071309" w:rsidP="00071309">
            <w:pPr>
              <w:pStyle w:val="3-"/>
              <w:rPr>
                <w:color w:val="auto"/>
              </w:rPr>
            </w:pPr>
            <w:r w:rsidRPr="00071309">
              <w:rPr>
                <w:rFonts w:hint="eastAsia"/>
                <w:color w:val="auto"/>
              </w:rPr>
              <w:t>(F)[3]後続04: [BEFORE] commonData=3, tlsData=2</w:t>
            </w:r>
          </w:p>
          <w:p w14:paraId="0452C7F6" w14:textId="77777777" w:rsidR="00071309" w:rsidRPr="00071309" w:rsidRDefault="00071309" w:rsidP="00071309">
            <w:pPr>
              <w:pStyle w:val="3-"/>
              <w:rPr>
                <w:color w:val="auto"/>
              </w:rPr>
            </w:pPr>
            <w:r w:rsidRPr="00071309">
              <w:rPr>
                <w:rFonts w:hint="eastAsia"/>
                <w:color w:val="auto"/>
              </w:rPr>
              <w:t>(F)[1]後続02: [BEFORE] commonData=3, tlsData=2</w:t>
            </w:r>
          </w:p>
          <w:p w14:paraId="76CDC86F" w14:textId="77777777" w:rsidR="00071309" w:rsidRPr="00071309" w:rsidRDefault="00071309" w:rsidP="00071309">
            <w:pPr>
              <w:pStyle w:val="3-"/>
              <w:rPr>
                <w:color w:val="auto"/>
              </w:rPr>
            </w:pPr>
            <w:r w:rsidRPr="00071309">
              <w:rPr>
                <w:rFonts w:hint="eastAsia"/>
                <w:color w:val="auto"/>
              </w:rPr>
              <w:lastRenderedPageBreak/>
              <w:t>(F)[0]後続01: [BEFORE] commonData=3, tlsData=2</w:t>
            </w:r>
          </w:p>
          <w:p w14:paraId="4F8F40A3" w14:textId="77777777" w:rsidR="00071309" w:rsidRPr="00071309" w:rsidRDefault="00071309" w:rsidP="00071309">
            <w:pPr>
              <w:pStyle w:val="3-"/>
              <w:rPr>
                <w:color w:val="auto"/>
              </w:rPr>
            </w:pPr>
            <w:r w:rsidRPr="00071309">
              <w:rPr>
                <w:rFonts w:hint="eastAsia"/>
                <w:color w:val="auto"/>
              </w:rPr>
              <w:t>(F)[4]後続05: [BEFORE] commonData=3, tlsData=2</w:t>
            </w:r>
          </w:p>
          <w:p w14:paraId="45AF7FDC" w14:textId="77777777" w:rsidR="00071309" w:rsidRPr="00071309" w:rsidRDefault="00071309" w:rsidP="00071309">
            <w:pPr>
              <w:pStyle w:val="3-"/>
              <w:rPr>
                <w:color w:val="auto"/>
              </w:rPr>
            </w:pPr>
            <w:r w:rsidRPr="00071309">
              <w:rPr>
                <w:rFonts w:hint="eastAsia"/>
                <w:color w:val="auto"/>
              </w:rPr>
              <w:t>(F)[2]後続03: [BEFORE] commonData=3, tlsData=2</w:t>
            </w:r>
          </w:p>
          <w:p w14:paraId="78C9022B" w14:textId="77777777" w:rsidR="00071309" w:rsidRPr="00071309" w:rsidRDefault="00071309" w:rsidP="00071309">
            <w:pPr>
              <w:pStyle w:val="3-"/>
              <w:rPr>
                <w:color w:val="auto"/>
              </w:rPr>
            </w:pPr>
            <w:r w:rsidRPr="00071309">
              <w:rPr>
                <w:rFonts w:hint="eastAsia"/>
                <w:color w:val="auto"/>
              </w:rPr>
              <w:t>(F)[4]後続05: [AFTER]  commonData=3, tlsData=3</w:t>
            </w:r>
          </w:p>
          <w:p w14:paraId="5265375D" w14:textId="77777777" w:rsidR="00071309" w:rsidRPr="00071309" w:rsidRDefault="00071309" w:rsidP="00071309">
            <w:pPr>
              <w:pStyle w:val="3-"/>
              <w:rPr>
                <w:color w:val="auto"/>
              </w:rPr>
            </w:pPr>
            <w:r w:rsidRPr="00071309">
              <w:rPr>
                <w:rFonts w:hint="eastAsia"/>
                <w:color w:val="auto"/>
              </w:rPr>
              <w:t>(F)[0]後続01: [AFTER]  commonData=3, tlsData=3</w:t>
            </w:r>
          </w:p>
          <w:p w14:paraId="1009BB7C" w14:textId="77777777" w:rsidR="00071309" w:rsidRPr="00071309" w:rsidRDefault="00071309" w:rsidP="00071309">
            <w:pPr>
              <w:pStyle w:val="3-"/>
              <w:rPr>
                <w:color w:val="auto"/>
              </w:rPr>
            </w:pPr>
            <w:r w:rsidRPr="00071309">
              <w:rPr>
                <w:rFonts w:hint="eastAsia"/>
                <w:color w:val="auto"/>
              </w:rPr>
              <w:t>(F)[1]後続02: [AFTER]  commonData=3, tlsData=3</w:t>
            </w:r>
          </w:p>
          <w:p w14:paraId="606A4F93" w14:textId="77777777" w:rsidR="00071309" w:rsidRPr="00071309" w:rsidRDefault="00071309" w:rsidP="00071309">
            <w:pPr>
              <w:pStyle w:val="3-"/>
              <w:rPr>
                <w:color w:val="auto"/>
              </w:rPr>
            </w:pPr>
            <w:r w:rsidRPr="00071309">
              <w:rPr>
                <w:rFonts w:hint="eastAsia"/>
                <w:color w:val="auto"/>
              </w:rPr>
              <w:t>(F)[2]後続03: [AFTER]  commonData=3, tlsData=3</w:t>
            </w:r>
          </w:p>
          <w:p w14:paraId="697B97D6" w14:textId="77777777" w:rsidR="00071309" w:rsidRPr="00071309" w:rsidRDefault="00071309" w:rsidP="00071309">
            <w:pPr>
              <w:pStyle w:val="3-"/>
              <w:rPr>
                <w:color w:val="auto"/>
              </w:rPr>
            </w:pPr>
            <w:r w:rsidRPr="00071309">
              <w:rPr>
                <w:rFonts w:hint="eastAsia"/>
                <w:color w:val="auto"/>
              </w:rPr>
              <w:t>(F)[3]後続04: [AFTER]  commonData=3, tlsData=3</w:t>
            </w:r>
          </w:p>
          <w:p w14:paraId="457CD9FD" w14:textId="77777777" w:rsidR="00071309" w:rsidRPr="00071309" w:rsidRDefault="00071309" w:rsidP="00071309">
            <w:pPr>
              <w:pStyle w:val="3-"/>
              <w:rPr>
                <w:color w:val="auto"/>
              </w:rPr>
            </w:pPr>
            <w:r w:rsidRPr="00071309">
              <w:rPr>
                <w:rFonts w:hint="eastAsia"/>
                <w:color w:val="auto"/>
              </w:rPr>
              <w:t>(P)先行: [QUIT]</w:t>
            </w:r>
          </w:p>
          <w:p w14:paraId="61C3924E" w14:textId="77777777" w:rsidR="00071309" w:rsidRPr="00071309" w:rsidRDefault="00071309" w:rsidP="00071309">
            <w:pPr>
              <w:pStyle w:val="3-"/>
              <w:rPr>
                <w:color w:val="auto"/>
              </w:rPr>
            </w:pPr>
            <w:r w:rsidRPr="00071309">
              <w:rPr>
                <w:rFonts w:hint="eastAsia"/>
                <w:color w:val="auto"/>
              </w:rPr>
              <w:t>- end:(P)先行 -</w:t>
            </w:r>
          </w:p>
          <w:p w14:paraId="26D09A8C" w14:textId="77777777" w:rsidR="00071309" w:rsidRPr="00071309" w:rsidRDefault="00071309" w:rsidP="00071309">
            <w:pPr>
              <w:pStyle w:val="3-"/>
              <w:rPr>
                <w:color w:val="auto"/>
              </w:rPr>
            </w:pPr>
            <w:r w:rsidRPr="00071309">
              <w:rPr>
                <w:rFonts w:hint="eastAsia"/>
                <w:color w:val="auto"/>
              </w:rPr>
              <w:t>(F)[2]後続03: [QUIT]</w:t>
            </w:r>
          </w:p>
          <w:p w14:paraId="2BC5A907" w14:textId="77777777" w:rsidR="00071309" w:rsidRPr="00071309" w:rsidRDefault="00071309" w:rsidP="00071309">
            <w:pPr>
              <w:pStyle w:val="3-"/>
              <w:rPr>
                <w:color w:val="auto"/>
              </w:rPr>
            </w:pPr>
            <w:r w:rsidRPr="00071309">
              <w:rPr>
                <w:rFonts w:hint="eastAsia"/>
                <w:color w:val="auto"/>
              </w:rPr>
              <w:t>(F)[3]後続04: [QUIT]</w:t>
            </w:r>
          </w:p>
          <w:p w14:paraId="58F245E9" w14:textId="77777777" w:rsidR="00071309" w:rsidRPr="00071309" w:rsidRDefault="00071309" w:rsidP="00071309">
            <w:pPr>
              <w:pStyle w:val="3-"/>
              <w:rPr>
                <w:color w:val="auto"/>
              </w:rPr>
            </w:pPr>
            <w:r w:rsidRPr="00071309">
              <w:rPr>
                <w:rFonts w:hint="eastAsia"/>
                <w:color w:val="auto"/>
              </w:rPr>
              <w:t>- end:(F)[2]後続03 -</w:t>
            </w:r>
          </w:p>
          <w:p w14:paraId="6170E9B6" w14:textId="77777777" w:rsidR="00071309" w:rsidRPr="00071309" w:rsidRDefault="00071309" w:rsidP="00071309">
            <w:pPr>
              <w:pStyle w:val="3-"/>
              <w:rPr>
                <w:color w:val="auto"/>
              </w:rPr>
            </w:pPr>
            <w:r w:rsidRPr="00071309">
              <w:rPr>
                <w:rFonts w:hint="eastAsia"/>
                <w:color w:val="auto"/>
              </w:rPr>
              <w:t>- end:(F)[3]後続04 -</w:t>
            </w:r>
          </w:p>
          <w:p w14:paraId="43C2E4CD" w14:textId="77777777" w:rsidR="00071309" w:rsidRPr="00071309" w:rsidRDefault="00071309" w:rsidP="00071309">
            <w:pPr>
              <w:pStyle w:val="3-"/>
              <w:rPr>
                <w:color w:val="auto"/>
              </w:rPr>
            </w:pPr>
            <w:r w:rsidRPr="00071309">
              <w:rPr>
                <w:rFonts w:hint="eastAsia"/>
                <w:color w:val="auto"/>
              </w:rPr>
              <w:t>(F)[1]後続02: [QUIT]</w:t>
            </w:r>
          </w:p>
          <w:p w14:paraId="26D065B7" w14:textId="77777777" w:rsidR="00071309" w:rsidRPr="00071309" w:rsidRDefault="00071309" w:rsidP="00071309">
            <w:pPr>
              <w:pStyle w:val="3-"/>
              <w:rPr>
                <w:color w:val="auto"/>
              </w:rPr>
            </w:pPr>
            <w:r w:rsidRPr="00071309">
              <w:rPr>
                <w:rFonts w:hint="eastAsia"/>
                <w:color w:val="auto"/>
              </w:rPr>
              <w:t>(F)[0]後続01: [QUIT]</w:t>
            </w:r>
          </w:p>
          <w:p w14:paraId="23DADDC5" w14:textId="77777777" w:rsidR="00071309" w:rsidRPr="00071309" w:rsidRDefault="00071309" w:rsidP="00071309">
            <w:pPr>
              <w:pStyle w:val="3-"/>
              <w:rPr>
                <w:color w:val="auto"/>
              </w:rPr>
            </w:pPr>
            <w:r w:rsidRPr="00071309">
              <w:rPr>
                <w:rFonts w:hint="eastAsia"/>
                <w:color w:val="auto"/>
              </w:rPr>
              <w:t>(F)[4]後続05: [QUIT]</w:t>
            </w:r>
          </w:p>
          <w:p w14:paraId="1E7AA290" w14:textId="77777777" w:rsidR="00071309" w:rsidRPr="00071309" w:rsidRDefault="00071309" w:rsidP="00071309">
            <w:pPr>
              <w:pStyle w:val="3-"/>
              <w:rPr>
                <w:color w:val="auto"/>
              </w:rPr>
            </w:pPr>
            <w:r w:rsidRPr="00071309">
              <w:rPr>
                <w:rFonts w:hint="eastAsia"/>
                <w:color w:val="auto"/>
              </w:rPr>
              <w:t>- end:(F)[0]後続01 -</w:t>
            </w:r>
          </w:p>
          <w:p w14:paraId="61BB398A" w14:textId="77777777" w:rsidR="00071309" w:rsidRPr="00071309" w:rsidRDefault="00071309" w:rsidP="00071309">
            <w:pPr>
              <w:pStyle w:val="3-"/>
              <w:rPr>
                <w:color w:val="auto"/>
              </w:rPr>
            </w:pPr>
            <w:r w:rsidRPr="00071309">
              <w:rPr>
                <w:rFonts w:hint="eastAsia"/>
                <w:color w:val="auto"/>
              </w:rPr>
              <w:t>- end:(F)[4]後続05 -</w:t>
            </w:r>
          </w:p>
          <w:p w14:paraId="669B4B0E" w14:textId="77777777" w:rsidR="00071309" w:rsidRPr="00071309" w:rsidRDefault="00071309" w:rsidP="00071309">
            <w:pPr>
              <w:pStyle w:val="3-"/>
              <w:rPr>
                <w:color w:val="auto"/>
              </w:rPr>
            </w:pPr>
            <w:r w:rsidRPr="00071309">
              <w:rPr>
                <w:rFonts w:hint="eastAsia"/>
                <w:color w:val="auto"/>
              </w:rPr>
              <w:t>- end:(F)[1]後続02 -</w:t>
            </w:r>
          </w:p>
          <w:p w14:paraId="1F4462EC" w14:textId="6E9B55D0" w:rsidR="00971C80" w:rsidRPr="00DD51B6" w:rsidRDefault="00071309" w:rsidP="00071309">
            <w:pPr>
              <w:pStyle w:val="3-"/>
            </w:pPr>
            <w:r w:rsidRPr="00071309">
              <w:rPr>
                <w:color w:val="auto"/>
              </w:rPr>
              <w:t>Event * 10000000 = 0.247101 sec</w:t>
            </w:r>
          </w:p>
        </w:tc>
      </w:tr>
    </w:tbl>
    <w:p w14:paraId="48C7FE00" w14:textId="004890E0" w:rsidR="00971C80" w:rsidRDefault="00971C80" w:rsidP="00971C80">
      <w:pPr>
        <w:pStyle w:val="3"/>
      </w:pPr>
      <w:bookmarkStart w:id="135" w:name="_Toc378808487"/>
      <w:r>
        <w:lastRenderedPageBreak/>
        <w:t>C++11</w:t>
      </w:r>
      <w:r>
        <w:t>版：アトミック操作</w:t>
      </w:r>
      <w:bookmarkEnd w:id="135"/>
    </w:p>
    <w:p w14:paraId="3A770EF9" w14:textId="77777777" w:rsidR="00114216" w:rsidRDefault="00976D1A" w:rsidP="00971C80">
      <w:pPr>
        <w:pStyle w:val="aa"/>
        <w:ind w:left="447" w:firstLine="283"/>
      </w:pPr>
      <w:r>
        <w:t>C++11</w:t>
      </w:r>
      <w:r>
        <w:rPr>
          <w:rFonts w:hint="eastAsia"/>
        </w:rPr>
        <w:t>のアトミック操作によるモニター。</w:t>
      </w:r>
    </w:p>
    <w:p w14:paraId="3B681A85" w14:textId="41C38B11" w:rsidR="00971C80" w:rsidRDefault="00976D1A" w:rsidP="00971C80">
      <w:pPr>
        <w:pStyle w:val="aa"/>
        <w:ind w:left="447" w:firstLine="283"/>
      </w:pPr>
      <w:r>
        <w:rPr>
          <w:rFonts w:hint="eastAsia"/>
        </w:rPr>
        <w:t>かなり細かい操作が可能</w:t>
      </w:r>
      <w:r w:rsidR="00114216">
        <w:rPr>
          <w:rFonts w:hint="eastAsia"/>
        </w:rPr>
        <w:t>。メモリオーダー指定を使用した</w:t>
      </w:r>
      <w:r>
        <w:rPr>
          <w:rFonts w:hint="eastAsia"/>
        </w:rPr>
        <w:t>パフォーマンスチューニングの方法も後述する。</w:t>
      </w:r>
    </w:p>
    <w:p w14:paraId="23CE35F6" w14:textId="19D0D43F" w:rsidR="00971C80" w:rsidRDefault="00976D1A" w:rsidP="00971C80">
      <w:pPr>
        <w:pStyle w:val="aa"/>
        <w:keepNext/>
        <w:widowControl/>
        <w:spacing w:beforeLines="50" w:before="180"/>
        <w:ind w:leftChars="203" w:left="447" w:hangingChars="10" w:hanging="21"/>
      </w:pPr>
      <w:r>
        <w:t>C++11</w:t>
      </w:r>
      <w:r>
        <w:rPr>
          <w:rFonts w:hint="eastAsia"/>
        </w:rPr>
        <w:t>版</w:t>
      </w:r>
      <w:r w:rsidR="00971C80">
        <w:rPr>
          <w:rFonts w:hint="eastAsia"/>
        </w:rPr>
        <w:t>の</w:t>
      </w:r>
      <w:r w:rsidR="00AD07FD">
        <w:rPr>
          <w:rFonts w:hint="eastAsia"/>
        </w:rPr>
        <w:t>アトミック操作によるモニターのサンプル</w:t>
      </w:r>
      <w:r w:rsidR="00971C80">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874659">
        <w:tc>
          <w:tcPr>
            <w:tcW w:w="8494" w:type="dxa"/>
          </w:tcPr>
          <w:p w14:paraId="611DFBB8" w14:textId="77777777" w:rsidR="00071309" w:rsidRDefault="00071309" w:rsidP="00071309">
            <w:pPr>
              <w:pStyle w:val="3-"/>
            </w:pPr>
            <w:r>
              <w:t>#include &lt;stdio.h&gt;</w:t>
            </w:r>
          </w:p>
          <w:p w14:paraId="564EB05D" w14:textId="77777777" w:rsidR="00071309" w:rsidRDefault="00071309" w:rsidP="00071309">
            <w:pPr>
              <w:pStyle w:val="3-"/>
            </w:pPr>
            <w:r>
              <w:t>#include &lt;stdlib.h&gt;</w:t>
            </w:r>
          </w:p>
          <w:p w14:paraId="23D0B68E" w14:textId="77777777" w:rsidR="00071309" w:rsidRDefault="00071309" w:rsidP="00071309">
            <w:pPr>
              <w:pStyle w:val="3-"/>
            </w:pPr>
          </w:p>
          <w:p w14:paraId="18F8261A" w14:textId="77777777" w:rsidR="00071309" w:rsidRDefault="00071309" w:rsidP="00071309">
            <w:pPr>
              <w:pStyle w:val="3-"/>
            </w:pPr>
            <w:r>
              <w:t>#include &lt;thread&gt;</w:t>
            </w:r>
          </w:p>
          <w:p w14:paraId="02DA75FC" w14:textId="77777777" w:rsidR="00071309" w:rsidRDefault="00071309" w:rsidP="00071309">
            <w:pPr>
              <w:pStyle w:val="3-"/>
            </w:pPr>
            <w:r>
              <w:t>#include &lt;atomic&gt;</w:t>
            </w:r>
          </w:p>
          <w:p w14:paraId="11ED036A" w14:textId="77777777" w:rsidR="00071309" w:rsidRDefault="00071309" w:rsidP="00071309">
            <w:pPr>
              <w:pStyle w:val="3-"/>
            </w:pPr>
          </w:p>
          <w:p w14:paraId="4CA8BC32" w14:textId="77777777" w:rsidR="00071309" w:rsidRDefault="00071309" w:rsidP="00071309">
            <w:pPr>
              <w:pStyle w:val="3-"/>
            </w:pPr>
            <w:r>
              <w:rPr>
                <w:rFonts w:hint="eastAsia"/>
              </w:rPr>
              <w:t>#include &lt;chrono&gt; //時間計測用</w:t>
            </w:r>
          </w:p>
          <w:p w14:paraId="0048ADF9" w14:textId="77777777" w:rsidR="00071309" w:rsidRDefault="00071309" w:rsidP="00071309">
            <w:pPr>
              <w:pStyle w:val="3-"/>
            </w:pPr>
          </w:p>
          <w:p w14:paraId="7F46DAD5" w14:textId="77777777" w:rsidR="00071309" w:rsidRDefault="00071309" w:rsidP="00071309">
            <w:pPr>
              <w:pStyle w:val="3-"/>
            </w:pPr>
            <w:r>
              <w:t>#include &lt;iostream&gt;</w:t>
            </w:r>
          </w:p>
          <w:p w14:paraId="5C46121E" w14:textId="77777777" w:rsidR="00071309" w:rsidRDefault="00071309" w:rsidP="00071309">
            <w:pPr>
              <w:pStyle w:val="3-"/>
            </w:pPr>
          </w:p>
          <w:p w14:paraId="0731F0FA" w14:textId="77777777" w:rsidR="00071309" w:rsidRDefault="00071309" w:rsidP="00071309">
            <w:pPr>
              <w:pStyle w:val="3-"/>
            </w:pPr>
            <w:r>
              <w:rPr>
                <w:rFonts w:hint="eastAsia"/>
              </w:rPr>
              <w:t>//スレッド情報</w:t>
            </w:r>
          </w:p>
          <w:p w14:paraId="21F665C3" w14:textId="77777777" w:rsidR="00071309" w:rsidRDefault="00071309" w:rsidP="00071309">
            <w:pPr>
              <w:pStyle w:val="3-"/>
            </w:pPr>
            <w:r>
              <w:rPr>
                <w:rFonts w:hint="eastAsia"/>
              </w:rPr>
              <w:t>static const int FOLLOW_THREAD_MAX = 10;     //後続スレッド最大数</w:t>
            </w:r>
          </w:p>
          <w:p w14:paraId="04AAB380" w14:textId="77777777" w:rsidR="00071309" w:rsidRDefault="00071309" w:rsidP="00071309">
            <w:pPr>
              <w:pStyle w:val="3-"/>
            </w:pPr>
            <w:r>
              <w:rPr>
                <w:rFonts w:hint="eastAsia"/>
              </w:rPr>
              <w:t>static volatile int s_followThreadNum = 0;   //後続スレッド数</w:t>
            </w:r>
          </w:p>
          <w:p w14:paraId="23B4D7D2" w14:textId="77777777" w:rsidR="00071309" w:rsidRDefault="00071309" w:rsidP="00071309">
            <w:pPr>
              <w:pStyle w:val="3-"/>
            </w:pPr>
            <w:r>
              <w:rPr>
                <w:rFonts w:hint="eastAsia"/>
              </w:rPr>
              <w:t>static std::atomic&lt;int&gt; s_followThreadNo = 0;//後続スレッド番号発番用</w:t>
            </w:r>
          </w:p>
          <w:p w14:paraId="6BC84E1B" w14:textId="77777777" w:rsidR="00071309" w:rsidRDefault="00071309" w:rsidP="00071309">
            <w:pPr>
              <w:pStyle w:val="3-"/>
            </w:pPr>
            <w:r>
              <w:rPr>
                <w:rFonts w:hint="eastAsia"/>
              </w:rPr>
              <w:t>static volatile bool s_IsQuirProiorThread = false;    //先行スレッド終了フラグ</w:t>
            </w:r>
          </w:p>
          <w:p w14:paraId="7E695233" w14:textId="77777777" w:rsidR="00071309" w:rsidRDefault="00071309" w:rsidP="00071309">
            <w:pPr>
              <w:pStyle w:val="3-"/>
            </w:pPr>
          </w:p>
          <w:p w14:paraId="29835A0D" w14:textId="77777777" w:rsidR="00071309" w:rsidRDefault="00071309" w:rsidP="00071309">
            <w:pPr>
              <w:pStyle w:val="3-"/>
            </w:pPr>
            <w:r>
              <w:rPr>
                <w:rFonts w:hint="eastAsia"/>
              </w:rPr>
              <w:t>//モニター用変数</w:t>
            </w:r>
          </w:p>
          <w:p w14:paraId="2F227160" w14:textId="77777777" w:rsidR="00071309" w:rsidRDefault="00071309" w:rsidP="00071309">
            <w:pPr>
              <w:pStyle w:val="3-"/>
            </w:pPr>
            <w:r>
              <w:t>enum E_PROCESS</w:t>
            </w:r>
          </w:p>
          <w:p w14:paraId="576442BF" w14:textId="77777777" w:rsidR="00071309" w:rsidRDefault="00071309" w:rsidP="00071309">
            <w:pPr>
              <w:pStyle w:val="3-"/>
            </w:pPr>
            <w:r>
              <w:t>{</w:t>
            </w:r>
          </w:p>
          <w:p w14:paraId="3C616F2E" w14:textId="77777777" w:rsidR="00071309" w:rsidRDefault="00071309" w:rsidP="00071309">
            <w:pPr>
              <w:pStyle w:val="3-"/>
            </w:pPr>
            <w:r>
              <w:rPr>
                <w:rFonts w:hint="eastAsia"/>
              </w:rPr>
              <w:tab/>
              <w:t>PRIOR_RUNNING, //先行処理実行中</w:t>
            </w:r>
          </w:p>
          <w:p w14:paraId="00F310BB" w14:textId="77777777" w:rsidR="00071309" w:rsidRDefault="00071309" w:rsidP="00071309">
            <w:pPr>
              <w:pStyle w:val="3-"/>
            </w:pPr>
            <w:r>
              <w:rPr>
                <w:rFonts w:hint="eastAsia"/>
              </w:rPr>
              <w:tab/>
              <w:t>PRIOR_IDLE,    //先行処理アイドル状態</w:t>
            </w:r>
          </w:p>
          <w:p w14:paraId="07D58152" w14:textId="77777777" w:rsidR="00071309" w:rsidRDefault="00071309" w:rsidP="00071309">
            <w:pPr>
              <w:pStyle w:val="3-"/>
            </w:pPr>
            <w:r>
              <w:rPr>
                <w:rFonts w:hint="eastAsia"/>
              </w:rPr>
              <w:tab/>
              <w:t>FOLLOW_RUNNING,//後続処理実行中</w:t>
            </w:r>
          </w:p>
          <w:p w14:paraId="24CEE0C9" w14:textId="77777777" w:rsidR="00071309" w:rsidRDefault="00071309" w:rsidP="00071309">
            <w:pPr>
              <w:pStyle w:val="3-"/>
            </w:pPr>
            <w:r>
              <w:rPr>
                <w:rFonts w:hint="eastAsia"/>
              </w:rPr>
              <w:tab/>
              <w:t>FOLLOW_IDLE,   //後続処理アイドル状態</w:t>
            </w:r>
          </w:p>
          <w:p w14:paraId="2F9254A0" w14:textId="77777777" w:rsidR="00071309" w:rsidRDefault="00071309" w:rsidP="00071309">
            <w:pPr>
              <w:pStyle w:val="3-"/>
            </w:pPr>
            <w:r>
              <w:t>};</w:t>
            </w:r>
          </w:p>
          <w:p w14:paraId="1BC558E7" w14:textId="77777777" w:rsidR="00071309" w:rsidRDefault="00071309" w:rsidP="00071309">
            <w:pPr>
              <w:pStyle w:val="3-"/>
            </w:pPr>
            <w:r>
              <w:rPr>
                <w:rFonts w:hint="eastAsia"/>
              </w:rPr>
              <w:t>static std::atomic&lt;E_PROCESS&gt; s_followFinished[FOLLOW_THREAD_MAX];//後続スレッド処理完了フラグ</w:t>
            </w:r>
          </w:p>
          <w:p w14:paraId="7CF05EC8" w14:textId="77777777" w:rsidR="00071309" w:rsidRDefault="00071309" w:rsidP="00071309">
            <w:pPr>
              <w:pStyle w:val="3-"/>
            </w:pPr>
          </w:p>
          <w:p w14:paraId="2C712471" w14:textId="77777777" w:rsidR="00071309" w:rsidRDefault="00071309" w:rsidP="00071309">
            <w:pPr>
              <w:pStyle w:val="3-"/>
            </w:pPr>
            <w:r>
              <w:rPr>
                <w:rFonts w:hint="eastAsia"/>
              </w:rPr>
              <w:t>//共有データ</w:t>
            </w:r>
          </w:p>
          <w:p w14:paraId="0B8FD600" w14:textId="77777777" w:rsidR="00071309" w:rsidRDefault="00071309" w:rsidP="00071309">
            <w:pPr>
              <w:pStyle w:val="3-"/>
            </w:pPr>
            <w:r>
              <w:t>static int s_commonData = 0;</w:t>
            </w:r>
          </w:p>
          <w:p w14:paraId="28117466" w14:textId="77777777" w:rsidR="00071309" w:rsidRDefault="00071309" w:rsidP="00071309">
            <w:pPr>
              <w:pStyle w:val="3-"/>
            </w:pPr>
          </w:p>
          <w:p w14:paraId="40AB41F3" w14:textId="77777777" w:rsidR="00071309" w:rsidRDefault="00071309" w:rsidP="00071309">
            <w:pPr>
              <w:pStyle w:val="3-"/>
            </w:pPr>
            <w:r>
              <w:rPr>
                <w:rFonts w:hint="eastAsia"/>
              </w:rPr>
              <w:t>//スレッド固有データ</w:t>
            </w:r>
          </w:p>
          <w:p w14:paraId="050DD967" w14:textId="77777777" w:rsidR="00071309" w:rsidRDefault="00071309" w:rsidP="00071309">
            <w:pPr>
              <w:pStyle w:val="3-"/>
            </w:pPr>
            <w:r>
              <w:t>__declspec(thread) int s_tlsData = 0;</w:t>
            </w:r>
          </w:p>
          <w:p w14:paraId="7F59FAE3" w14:textId="77777777" w:rsidR="00071309" w:rsidRDefault="00071309" w:rsidP="00071309">
            <w:pPr>
              <w:pStyle w:val="3-"/>
            </w:pPr>
            <w:r>
              <w:rPr>
                <w:rFonts w:hint="eastAsia"/>
              </w:rPr>
              <w:lastRenderedPageBreak/>
              <w:t>//thread_local int s_tlsData = 0;//Visual C++ 2013 では thread_local キーワードが使えない</w:t>
            </w:r>
          </w:p>
          <w:p w14:paraId="39FAD8B1" w14:textId="77777777" w:rsidR="00071309" w:rsidRDefault="00071309" w:rsidP="00071309">
            <w:pPr>
              <w:pStyle w:val="3-"/>
            </w:pPr>
          </w:p>
          <w:p w14:paraId="6757CC73" w14:textId="77777777" w:rsidR="00071309" w:rsidRDefault="00071309" w:rsidP="00071309">
            <w:pPr>
              <w:pStyle w:val="3-"/>
            </w:pPr>
            <w:r>
              <w:rPr>
                <w:rFonts w:hint="eastAsia"/>
              </w:rPr>
              <w:t>//【処理説明】</w:t>
            </w:r>
          </w:p>
          <w:p w14:paraId="2E4B42ED" w14:textId="77777777" w:rsidR="00071309" w:rsidRDefault="00071309" w:rsidP="00071309">
            <w:pPr>
              <w:pStyle w:val="3-"/>
            </w:pPr>
            <w:r>
              <w:rPr>
                <w:rFonts w:hint="eastAsia"/>
              </w:rPr>
              <w:t>//先行スレッドが共有データを作成し、それが完了したら</w:t>
            </w:r>
          </w:p>
          <w:p w14:paraId="18534E33" w14:textId="77777777" w:rsidR="00071309" w:rsidRDefault="00071309" w:rsidP="00071309">
            <w:pPr>
              <w:pStyle w:val="3-"/>
            </w:pPr>
            <w:r>
              <w:rPr>
                <w:rFonts w:hint="eastAsia"/>
              </w:rPr>
              <w:t>//複数の後続スレッドがスタート。</w:t>
            </w:r>
          </w:p>
          <w:p w14:paraId="4EEBB4AC" w14:textId="77777777" w:rsidR="00071309" w:rsidRDefault="00071309" w:rsidP="00071309">
            <w:pPr>
              <w:pStyle w:val="3-"/>
            </w:pPr>
            <w:r>
              <w:rPr>
                <w:rFonts w:hint="eastAsia"/>
              </w:rPr>
              <w:t>//後続スレッドは共有データを読み込むだけのため、並列で動作。</w:t>
            </w:r>
          </w:p>
          <w:p w14:paraId="437F0286" w14:textId="77777777" w:rsidR="00071309" w:rsidRDefault="00071309" w:rsidP="00071309">
            <w:pPr>
              <w:pStyle w:val="3-"/>
            </w:pPr>
            <w:r>
              <w:rPr>
                <w:rFonts w:hint="eastAsia"/>
              </w:rPr>
              <w:t>//後続スレッドの処理が全て完了したら、また先行スレッドが稼働。</w:t>
            </w:r>
          </w:p>
          <w:p w14:paraId="7A90B8ED" w14:textId="77777777" w:rsidR="00071309" w:rsidRDefault="00071309" w:rsidP="00071309">
            <w:pPr>
              <w:pStyle w:val="3-"/>
            </w:pPr>
            <w:r>
              <w:rPr>
                <w:rFonts w:hint="eastAsia"/>
              </w:rPr>
              <w:t>//以上を何度か繰り返し、先行スレッドが終了したら全スレッド終了。</w:t>
            </w:r>
          </w:p>
          <w:p w14:paraId="1D134BAB" w14:textId="77777777" w:rsidR="00071309" w:rsidRDefault="00071309" w:rsidP="00071309">
            <w:pPr>
              <w:pStyle w:val="3-"/>
            </w:pPr>
            <w:r>
              <w:rPr>
                <w:rFonts w:hint="eastAsia"/>
              </w:rPr>
              <w:t>//※メインループ⇒描画スレッドのようなリレー処理への応用を想定。</w:t>
            </w:r>
          </w:p>
          <w:p w14:paraId="084AA46F" w14:textId="77777777" w:rsidR="00071309" w:rsidRDefault="00071309" w:rsidP="00071309">
            <w:pPr>
              <w:pStyle w:val="3-"/>
            </w:pPr>
          </w:p>
          <w:p w14:paraId="3292EA7A" w14:textId="77777777" w:rsidR="00071309" w:rsidRDefault="00071309" w:rsidP="00071309">
            <w:pPr>
              <w:pStyle w:val="3-"/>
            </w:pPr>
            <w:r>
              <w:rPr>
                <w:rFonts w:hint="eastAsia"/>
              </w:rPr>
              <w:t>//先行スレッド</w:t>
            </w:r>
          </w:p>
          <w:p w14:paraId="493A0DFB" w14:textId="77777777" w:rsidR="00071309" w:rsidRDefault="00071309" w:rsidP="00071309">
            <w:pPr>
              <w:pStyle w:val="3-"/>
            </w:pPr>
            <w:r>
              <w:t>void priorThreadFunc(const char* name)</w:t>
            </w:r>
          </w:p>
          <w:p w14:paraId="533730D9" w14:textId="77777777" w:rsidR="00071309" w:rsidRDefault="00071309" w:rsidP="00071309">
            <w:pPr>
              <w:pStyle w:val="3-"/>
            </w:pPr>
            <w:r>
              <w:t>{</w:t>
            </w:r>
          </w:p>
          <w:p w14:paraId="0759C66F" w14:textId="77777777" w:rsidR="00071309" w:rsidRDefault="00071309" w:rsidP="00071309">
            <w:pPr>
              <w:pStyle w:val="3-"/>
            </w:pPr>
            <w:r>
              <w:rPr>
                <w:rFonts w:hint="eastAsia"/>
              </w:rPr>
              <w:tab/>
              <w:t>//開始</w:t>
            </w:r>
          </w:p>
          <w:p w14:paraId="1A1E3C62" w14:textId="77777777" w:rsidR="00071309" w:rsidRDefault="00071309" w:rsidP="00071309">
            <w:pPr>
              <w:pStyle w:val="3-"/>
            </w:pPr>
            <w:r>
              <w:tab/>
              <w:t>printf("- begin:(P)%s -\n", name);</w:t>
            </w:r>
          </w:p>
          <w:p w14:paraId="14FF4DF3" w14:textId="77777777" w:rsidR="00071309" w:rsidRDefault="00071309" w:rsidP="00071309">
            <w:pPr>
              <w:pStyle w:val="3-"/>
            </w:pPr>
            <w:r>
              <w:tab/>
              <w:t>fflush(stdout);</w:t>
            </w:r>
          </w:p>
          <w:p w14:paraId="215E2EA8" w14:textId="77777777" w:rsidR="00071309" w:rsidRDefault="00071309" w:rsidP="00071309">
            <w:pPr>
              <w:pStyle w:val="3-"/>
            </w:pPr>
          </w:p>
          <w:p w14:paraId="3530B288" w14:textId="77777777" w:rsidR="00071309" w:rsidRDefault="00071309" w:rsidP="00071309">
            <w:pPr>
              <w:pStyle w:val="3-"/>
            </w:pPr>
            <w:r>
              <w:rPr>
                <w:rFonts w:hint="eastAsia"/>
              </w:rPr>
              <w:tab/>
              <w:t>//初期化</w:t>
            </w:r>
          </w:p>
          <w:p w14:paraId="283DDA88" w14:textId="77777777" w:rsidR="00071309" w:rsidRDefault="00071309" w:rsidP="00071309">
            <w:pPr>
              <w:pStyle w:val="3-"/>
            </w:pPr>
            <w:r>
              <w:rPr>
                <w:rFonts w:hint="eastAsia"/>
              </w:rPr>
              <w:tab/>
              <w:t>s_IsQuirProiorThread = false;//先行処理終了フラグ</w:t>
            </w:r>
          </w:p>
          <w:p w14:paraId="67F5660D" w14:textId="77777777" w:rsidR="00071309" w:rsidRDefault="00071309" w:rsidP="00071309">
            <w:pPr>
              <w:pStyle w:val="3-"/>
            </w:pPr>
          </w:p>
          <w:p w14:paraId="4C58E7F9" w14:textId="77777777" w:rsidR="00071309" w:rsidRDefault="00071309" w:rsidP="00071309">
            <w:pPr>
              <w:pStyle w:val="3-"/>
            </w:pPr>
            <w:r>
              <w:rPr>
                <w:rFonts w:hint="eastAsia"/>
              </w:rPr>
              <w:tab/>
              <w:t>//処理</w:t>
            </w:r>
          </w:p>
          <w:p w14:paraId="09C820D7" w14:textId="77777777" w:rsidR="00071309" w:rsidRDefault="00071309" w:rsidP="00071309">
            <w:pPr>
              <w:pStyle w:val="3-"/>
            </w:pPr>
            <w:r>
              <w:tab/>
              <w:t>static const int LOOP_COUNT_MAX = 3;</w:t>
            </w:r>
          </w:p>
          <w:p w14:paraId="5DA0825D" w14:textId="77777777" w:rsidR="00071309" w:rsidRDefault="00071309" w:rsidP="00071309">
            <w:pPr>
              <w:pStyle w:val="3-"/>
            </w:pPr>
            <w:r>
              <w:tab/>
              <w:t>int loop_counter = 0;</w:t>
            </w:r>
          </w:p>
          <w:p w14:paraId="71B614B5" w14:textId="77777777" w:rsidR="00071309" w:rsidRDefault="00071309" w:rsidP="00071309">
            <w:pPr>
              <w:pStyle w:val="3-"/>
            </w:pPr>
            <w:r>
              <w:tab/>
              <w:t>while (1)</w:t>
            </w:r>
          </w:p>
          <w:p w14:paraId="7145454F" w14:textId="77777777" w:rsidR="00071309" w:rsidRDefault="00071309" w:rsidP="00071309">
            <w:pPr>
              <w:pStyle w:val="3-"/>
            </w:pPr>
            <w:r>
              <w:tab/>
              <w:t>{</w:t>
            </w:r>
          </w:p>
          <w:p w14:paraId="0980D4B9" w14:textId="77777777" w:rsidR="00071309" w:rsidRDefault="00071309" w:rsidP="00071309">
            <w:pPr>
              <w:pStyle w:val="3-"/>
            </w:pPr>
            <w:r>
              <w:rPr>
                <w:rFonts w:hint="eastAsia"/>
              </w:rPr>
              <w:tab/>
            </w:r>
            <w:r>
              <w:rPr>
                <w:rFonts w:hint="eastAsia"/>
              </w:rPr>
              <w:tab/>
              <w:t>//全後続スレッド処理完了待ち</w:t>
            </w:r>
          </w:p>
          <w:p w14:paraId="2E6D7BC6" w14:textId="77777777" w:rsidR="00071309" w:rsidRDefault="00071309" w:rsidP="00071309">
            <w:pPr>
              <w:pStyle w:val="3-"/>
            </w:pPr>
            <w:r>
              <w:tab/>
            </w:r>
            <w:r>
              <w:tab/>
              <w:t>for (int i = 0; i &lt; s_followThreadNum; ++i)</w:t>
            </w:r>
          </w:p>
          <w:p w14:paraId="3932281B" w14:textId="77777777" w:rsidR="00071309" w:rsidRDefault="00071309" w:rsidP="00071309">
            <w:pPr>
              <w:pStyle w:val="3-"/>
            </w:pPr>
            <w:r>
              <w:tab/>
            </w:r>
            <w:r>
              <w:tab/>
              <w:t>{</w:t>
            </w:r>
          </w:p>
          <w:p w14:paraId="54397118" w14:textId="77777777" w:rsidR="00071309" w:rsidRDefault="00071309" w:rsidP="00071309">
            <w:pPr>
              <w:pStyle w:val="3-"/>
            </w:pPr>
            <w:r>
              <w:tab/>
            </w:r>
            <w:r>
              <w:tab/>
            </w:r>
            <w:r>
              <w:tab/>
              <w:t>E_PROCESS prev = E_PROCESS::FOLLOW_IDLE;</w:t>
            </w:r>
          </w:p>
          <w:p w14:paraId="3AB48507" w14:textId="77777777" w:rsidR="00071309" w:rsidRDefault="00071309" w:rsidP="00071309">
            <w:pPr>
              <w:pStyle w:val="3-"/>
            </w:pPr>
            <w:r>
              <w:tab/>
            </w:r>
            <w:r>
              <w:tab/>
            </w:r>
            <w:r>
              <w:tab/>
              <w:t>while (!s_followFinished[i].compare_exchange_weak(prev, E_PROCESS::PRIOR_RUNNING)){ prev = E_PROCESS::FOLLOW_IDLE; }</w:t>
            </w:r>
          </w:p>
          <w:p w14:paraId="3A60392E" w14:textId="77777777" w:rsidR="00071309" w:rsidRDefault="00071309" w:rsidP="00071309">
            <w:pPr>
              <w:pStyle w:val="3-"/>
            </w:pPr>
            <w:r>
              <w:tab/>
            </w:r>
            <w:r>
              <w:tab/>
              <w:t>}</w:t>
            </w:r>
          </w:p>
          <w:p w14:paraId="187E792C" w14:textId="77777777" w:rsidR="00071309" w:rsidRDefault="00071309" w:rsidP="00071309">
            <w:pPr>
              <w:pStyle w:val="3-"/>
            </w:pPr>
          </w:p>
          <w:p w14:paraId="46FB5032" w14:textId="77777777" w:rsidR="00071309" w:rsidRDefault="00071309" w:rsidP="00071309">
            <w:pPr>
              <w:pStyle w:val="3-"/>
            </w:pPr>
            <w:r>
              <w:rPr>
                <w:rFonts w:hint="eastAsia"/>
              </w:rPr>
              <w:tab/>
            </w:r>
            <w:r>
              <w:rPr>
                <w:rFonts w:hint="eastAsia"/>
              </w:rPr>
              <w:tab/>
              <w:t>//ループカウンタ進行＆終了判定</w:t>
            </w:r>
          </w:p>
          <w:p w14:paraId="32406562" w14:textId="77777777" w:rsidR="00071309" w:rsidRDefault="00071309" w:rsidP="00071309">
            <w:pPr>
              <w:pStyle w:val="3-"/>
            </w:pPr>
            <w:r>
              <w:tab/>
            </w:r>
            <w:r>
              <w:tab/>
              <w:t>if (loop_counter++ == LOOP_COUNT_MAX)</w:t>
            </w:r>
          </w:p>
          <w:p w14:paraId="6B7E248F" w14:textId="77777777" w:rsidR="00071309" w:rsidRDefault="00071309" w:rsidP="00071309">
            <w:pPr>
              <w:pStyle w:val="3-"/>
            </w:pPr>
            <w:r>
              <w:tab/>
            </w:r>
            <w:r>
              <w:tab/>
              <w:t>{</w:t>
            </w:r>
          </w:p>
          <w:p w14:paraId="614D787C" w14:textId="77777777" w:rsidR="00071309" w:rsidRDefault="00071309" w:rsidP="00071309">
            <w:pPr>
              <w:pStyle w:val="3-"/>
            </w:pPr>
            <w:r>
              <w:rPr>
                <w:rFonts w:hint="eastAsia"/>
              </w:rPr>
              <w:tab/>
            </w:r>
            <w:r>
              <w:rPr>
                <w:rFonts w:hint="eastAsia"/>
              </w:rPr>
              <w:tab/>
            </w:r>
            <w:r>
              <w:rPr>
                <w:rFonts w:hint="eastAsia"/>
              </w:rPr>
              <w:tab/>
              <w:t>//処理終了</w:t>
            </w:r>
          </w:p>
          <w:p w14:paraId="741414AB" w14:textId="77777777" w:rsidR="00071309" w:rsidRDefault="00071309" w:rsidP="00071309">
            <w:pPr>
              <w:pStyle w:val="3-"/>
            </w:pPr>
            <w:r>
              <w:tab/>
            </w:r>
            <w:r>
              <w:tab/>
            </w:r>
            <w:r>
              <w:tab/>
              <w:t>printf("(P)%s: [QUIT]\n", name);</w:t>
            </w:r>
          </w:p>
          <w:p w14:paraId="4169EC57" w14:textId="77777777" w:rsidR="00071309" w:rsidRDefault="00071309" w:rsidP="00071309">
            <w:pPr>
              <w:pStyle w:val="3-"/>
            </w:pPr>
            <w:r>
              <w:tab/>
            </w:r>
            <w:r>
              <w:tab/>
            </w:r>
            <w:r>
              <w:tab/>
              <w:t>fflush(stdout);</w:t>
            </w:r>
          </w:p>
          <w:p w14:paraId="179CA824" w14:textId="77777777" w:rsidR="00071309" w:rsidRDefault="00071309" w:rsidP="00071309">
            <w:pPr>
              <w:pStyle w:val="3-"/>
            </w:pPr>
            <w:r>
              <w:tab/>
            </w:r>
            <w:r>
              <w:tab/>
            </w:r>
            <w:r>
              <w:tab/>
            </w:r>
          </w:p>
          <w:p w14:paraId="6FEB1B15" w14:textId="77777777" w:rsidR="00071309" w:rsidRDefault="00071309" w:rsidP="00071309">
            <w:pPr>
              <w:pStyle w:val="3-"/>
            </w:pPr>
            <w:r>
              <w:rPr>
                <w:rFonts w:hint="eastAsia"/>
              </w:rPr>
              <w:tab/>
            </w:r>
            <w:r>
              <w:rPr>
                <w:rFonts w:hint="eastAsia"/>
              </w:rPr>
              <w:tab/>
            </w:r>
            <w:r>
              <w:rPr>
                <w:rFonts w:hint="eastAsia"/>
              </w:rPr>
              <w:tab/>
              <w:t>//先行スレッド終了フラグ</w:t>
            </w:r>
          </w:p>
          <w:p w14:paraId="297AE2B3" w14:textId="77777777" w:rsidR="00071309" w:rsidRDefault="00071309" w:rsidP="00071309">
            <w:pPr>
              <w:pStyle w:val="3-"/>
            </w:pPr>
            <w:r>
              <w:tab/>
            </w:r>
            <w:r>
              <w:tab/>
            </w:r>
            <w:r>
              <w:tab/>
              <w:t>s_IsQuirProiorThread = true;</w:t>
            </w:r>
          </w:p>
          <w:p w14:paraId="6A57C06C" w14:textId="77777777" w:rsidR="00071309" w:rsidRDefault="00071309" w:rsidP="00071309">
            <w:pPr>
              <w:pStyle w:val="3-"/>
            </w:pPr>
            <w:r>
              <w:tab/>
            </w:r>
            <w:r>
              <w:tab/>
            </w:r>
            <w:r>
              <w:tab/>
            </w:r>
          </w:p>
          <w:p w14:paraId="437DCF71" w14:textId="77777777" w:rsidR="00071309" w:rsidRDefault="00071309" w:rsidP="00071309">
            <w:pPr>
              <w:pStyle w:val="3-"/>
            </w:pPr>
            <w:r>
              <w:rPr>
                <w:rFonts w:hint="eastAsia"/>
              </w:rPr>
              <w:tab/>
            </w:r>
            <w:r>
              <w:rPr>
                <w:rFonts w:hint="eastAsia"/>
              </w:rPr>
              <w:tab/>
            </w:r>
            <w:r>
              <w:rPr>
                <w:rFonts w:hint="eastAsia"/>
              </w:rPr>
              <w:tab/>
              <w:t>//先行スレッド処理完了：全待機スレッドを起床</w:t>
            </w:r>
          </w:p>
          <w:p w14:paraId="4C8C0495" w14:textId="77777777" w:rsidR="00071309" w:rsidRDefault="00071309" w:rsidP="00071309">
            <w:pPr>
              <w:pStyle w:val="3-"/>
            </w:pPr>
            <w:r>
              <w:tab/>
            </w:r>
            <w:r>
              <w:tab/>
            </w:r>
            <w:r>
              <w:tab/>
              <w:t>for (int i = 0; i &lt; s_followThreadNum; ++i)</w:t>
            </w:r>
          </w:p>
          <w:p w14:paraId="32989C80" w14:textId="77777777" w:rsidR="00071309" w:rsidRDefault="00071309" w:rsidP="00071309">
            <w:pPr>
              <w:pStyle w:val="3-"/>
            </w:pPr>
            <w:r>
              <w:tab/>
            </w:r>
            <w:r>
              <w:tab/>
            </w:r>
            <w:r>
              <w:tab/>
              <w:t>{</w:t>
            </w:r>
          </w:p>
          <w:p w14:paraId="23B8A235" w14:textId="77777777" w:rsidR="00071309" w:rsidRDefault="00071309" w:rsidP="00071309">
            <w:pPr>
              <w:pStyle w:val="3-"/>
            </w:pPr>
            <w:r>
              <w:tab/>
            </w:r>
            <w:r>
              <w:tab/>
            </w:r>
            <w:r>
              <w:tab/>
            </w:r>
            <w:r>
              <w:tab/>
              <w:t>s_followFinished[i] = E_PROCESS::PRIOR_IDLE;</w:t>
            </w:r>
          </w:p>
          <w:p w14:paraId="7D339E92" w14:textId="77777777" w:rsidR="00071309" w:rsidRDefault="00071309" w:rsidP="00071309">
            <w:pPr>
              <w:pStyle w:val="3-"/>
            </w:pPr>
            <w:r>
              <w:tab/>
            </w:r>
            <w:r>
              <w:tab/>
            </w:r>
            <w:r>
              <w:tab/>
              <w:t>}</w:t>
            </w:r>
          </w:p>
          <w:p w14:paraId="405746A4" w14:textId="77777777" w:rsidR="00071309" w:rsidRDefault="00071309" w:rsidP="00071309">
            <w:pPr>
              <w:pStyle w:val="3-"/>
            </w:pPr>
          </w:p>
          <w:p w14:paraId="6F3DE84D" w14:textId="77777777" w:rsidR="00071309" w:rsidRDefault="00071309" w:rsidP="00071309">
            <w:pPr>
              <w:pStyle w:val="3-"/>
            </w:pPr>
            <w:r>
              <w:tab/>
            </w:r>
            <w:r>
              <w:tab/>
            </w:r>
            <w:r>
              <w:tab/>
              <w:t>break;</w:t>
            </w:r>
          </w:p>
          <w:p w14:paraId="3505D34D" w14:textId="77777777" w:rsidR="00071309" w:rsidRDefault="00071309" w:rsidP="00071309">
            <w:pPr>
              <w:pStyle w:val="3-"/>
            </w:pPr>
            <w:r>
              <w:tab/>
            </w:r>
            <w:r>
              <w:tab/>
              <w:t>}</w:t>
            </w:r>
          </w:p>
          <w:p w14:paraId="3B87F83B" w14:textId="77777777" w:rsidR="00071309" w:rsidRDefault="00071309" w:rsidP="00071309">
            <w:pPr>
              <w:pStyle w:val="3-"/>
            </w:pPr>
          </w:p>
          <w:p w14:paraId="6A4ABF4E" w14:textId="77777777" w:rsidR="00071309" w:rsidRDefault="00071309" w:rsidP="00071309">
            <w:pPr>
              <w:pStyle w:val="3-"/>
            </w:pPr>
            <w:r>
              <w:rPr>
                <w:rFonts w:hint="eastAsia"/>
              </w:rPr>
              <w:tab/>
            </w:r>
            <w:r>
              <w:rPr>
                <w:rFonts w:hint="eastAsia"/>
              </w:rPr>
              <w:tab/>
              <w:t>//データ表示（前）</w:t>
            </w:r>
          </w:p>
          <w:p w14:paraId="509A054D" w14:textId="77777777" w:rsidR="00071309" w:rsidRDefault="00071309" w:rsidP="00071309">
            <w:pPr>
              <w:pStyle w:val="3-"/>
            </w:pPr>
            <w:r>
              <w:tab/>
            </w:r>
            <w:r>
              <w:tab/>
              <w:t>printf("(P)%s: [BEFORE] commonData=%d, tlsData=%d\n", name, s_commonData, s_tlsData);</w:t>
            </w:r>
          </w:p>
          <w:p w14:paraId="3FCA3F60" w14:textId="77777777" w:rsidR="00071309" w:rsidRDefault="00071309" w:rsidP="00071309">
            <w:pPr>
              <w:pStyle w:val="3-"/>
            </w:pPr>
            <w:r>
              <w:tab/>
            </w:r>
            <w:r>
              <w:tab/>
              <w:t>fflush(stdout);</w:t>
            </w:r>
          </w:p>
          <w:p w14:paraId="4CEE2F00" w14:textId="77777777" w:rsidR="00071309" w:rsidRDefault="00071309" w:rsidP="00071309">
            <w:pPr>
              <w:pStyle w:val="3-"/>
            </w:pPr>
          </w:p>
          <w:p w14:paraId="688DE6C5" w14:textId="77777777" w:rsidR="00071309" w:rsidRDefault="00071309" w:rsidP="00071309">
            <w:pPr>
              <w:pStyle w:val="3-"/>
            </w:pPr>
            <w:r>
              <w:rPr>
                <w:rFonts w:hint="eastAsia"/>
              </w:rPr>
              <w:tab/>
            </w:r>
            <w:r>
              <w:rPr>
                <w:rFonts w:hint="eastAsia"/>
              </w:rPr>
              <w:tab/>
              <w:t>//データ取得</w:t>
            </w:r>
          </w:p>
          <w:p w14:paraId="26DAF041" w14:textId="77777777" w:rsidR="00071309" w:rsidRDefault="00071309" w:rsidP="00071309">
            <w:pPr>
              <w:pStyle w:val="3-"/>
            </w:pPr>
            <w:r>
              <w:tab/>
            </w:r>
            <w:r>
              <w:tab/>
              <w:t>int common_data = s_commonData;</w:t>
            </w:r>
          </w:p>
          <w:p w14:paraId="383FBB8A" w14:textId="77777777" w:rsidR="00071309" w:rsidRDefault="00071309" w:rsidP="00071309">
            <w:pPr>
              <w:pStyle w:val="3-"/>
            </w:pPr>
            <w:r>
              <w:tab/>
            </w:r>
            <w:r>
              <w:tab/>
              <w:t>int tls_data = s_tlsData;</w:t>
            </w:r>
          </w:p>
          <w:p w14:paraId="000A7361" w14:textId="77777777" w:rsidR="00071309" w:rsidRDefault="00071309" w:rsidP="00071309">
            <w:pPr>
              <w:pStyle w:val="3-"/>
            </w:pPr>
          </w:p>
          <w:p w14:paraId="2BF90657" w14:textId="77777777" w:rsidR="00071309" w:rsidRDefault="00071309" w:rsidP="00071309">
            <w:pPr>
              <w:pStyle w:val="3-"/>
            </w:pPr>
            <w:r>
              <w:rPr>
                <w:rFonts w:hint="eastAsia"/>
              </w:rPr>
              <w:tab/>
            </w:r>
            <w:r>
              <w:rPr>
                <w:rFonts w:hint="eastAsia"/>
              </w:rPr>
              <w:tab/>
              <w:t>//データ更新</w:t>
            </w:r>
          </w:p>
          <w:p w14:paraId="0B74F0A1" w14:textId="77777777" w:rsidR="00071309" w:rsidRDefault="00071309" w:rsidP="00071309">
            <w:pPr>
              <w:pStyle w:val="3-"/>
            </w:pPr>
            <w:r>
              <w:tab/>
            </w:r>
            <w:r>
              <w:tab/>
              <w:t>++common_data;</w:t>
            </w:r>
          </w:p>
          <w:p w14:paraId="20401A5F" w14:textId="77777777" w:rsidR="00071309" w:rsidRDefault="00071309" w:rsidP="00071309">
            <w:pPr>
              <w:pStyle w:val="3-"/>
            </w:pPr>
            <w:r>
              <w:tab/>
            </w:r>
            <w:r>
              <w:tab/>
              <w:t>++tls_data;</w:t>
            </w:r>
          </w:p>
          <w:p w14:paraId="564065BC" w14:textId="77777777" w:rsidR="00071309" w:rsidRDefault="00071309" w:rsidP="00071309">
            <w:pPr>
              <w:pStyle w:val="3-"/>
            </w:pPr>
          </w:p>
          <w:p w14:paraId="7F8BB21D" w14:textId="77777777" w:rsidR="00071309" w:rsidRDefault="00071309" w:rsidP="00071309">
            <w:pPr>
              <w:pStyle w:val="3-"/>
            </w:pPr>
            <w:r>
              <w:rPr>
                <w:rFonts w:hint="eastAsia"/>
              </w:rPr>
              <w:tab/>
            </w:r>
            <w:r>
              <w:rPr>
                <w:rFonts w:hint="eastAsia"/>
              </w:rPr>
              <w:tab/>
              <w:t>//若干ランダムでスリープ（0～499 msec）</w:t>
            </w:r>
          </w:p>
          <w:p w14:paraId="2D3CF40E" w14:textId="77777777" w:rsidR="00071309" w:rsidRDefault="00071309" w:rsidP="00071309">
            <w:pPr>
              <w:pStyle w:val="3-"/>
            </w:pPr>
            <w:r>
              <w:lastRenderedPageBreak/>
              <w:tab/>
            </w:r>
            <w:r>
              <w:tab/>
              <w:t>std::this_thread::sleep_for(std::chrono::milliseconds(rand() % 500));</w:t>
            </w:r>
          </w:p>
          <w:p w14:paraId="166B77C2" w14:textId="77777777" w:rsidR="00071309" w:rsidRDefault="00071309" w:rsidP="00071309">
            <w:pPr>
              <w:pStyle w:val="3-"/>
            </w:pPr>
          </w:p>
          <w:p w14:paraId="33DE0992" w14:textId="77777777" w:rsidR="00071309" w:rsidRDefault="00071309" w:rsidP="00071309">
            <w:pPr>
              <w:pStyle w:val="3-"/>
            </w:pPr>
            <w:r>
              <w:rPr>
                <w:rFonts w:hint="eastAsia"/>
              </w:rPr>
              <w:tab/>
            </w:r>
            <w:r>
              <w:rPr>
                <w:rFonts w:hint="eastAsia"/>
              </w:rPr>
              <w:tab/>
              <w:t>//データ書き戻し</w:t>
            </w:r>
          </w:p>
          <w:p w14:paraId="6821F370" w14:textId="77777777" w:rsidR="00071309" w:rsidRDefault="00071309" w:rsidP="00071309">
            <w:pPr>
              <w:pStyle w:val="3-"/>
            </w:pPr>
            <w:r>
              <w:tab/>
            </w:r>
            <w:r>
              <w:tab/>
              <w:t>s_commonData = common_data;</w:t>
            </w:r>
          </w:p>
          <w:p w14:paraId="798501E0" w14:textId="77777777" w:rsidR="00071309" w:rsidRDefault="00071309" w:rsidP="00071309">
            <w:pPr>
              <w:pStyle w:val="3-"/>
            </w:pPr>
            <w:r>
              <w:tab/>
            </w:r>
            <w:r>
              <w:tab/>
              <w:t>s_tlsData = tls_data;</w:t>
            </w:r>
          </w:p>
          <w:p w14:paraId="7EA5E7AE" w14:textId="77777777" w:rsidR="00071309" w:rsidRDefault="00071309" w:rsidP="00071309">
            <w:pPr>
              <w:pStyle w:val="3-"/>
            </w:pPr>
          </w:p>
          <w:p w14:paraId="3DB60169" w14:textId="77777777" w:rsidR="00071309" w:rsidRDefault="00071309" w:rsidP="00071309">
            <w:pPr>
              <w:pStyle w:val="3-"/>
            </w:pPr>
            <w:r>
              <w:rPr>
                <w:rFonts w:hint="eastAsia"/>
              </w:rPr>
              <w:tab/>
            </w:r>
            <w:r>
              <w:rPr>
                <w:rFonts w:hint="eastAsia"/>
              </w:rPr>
              <w:tab/>
              <w:t>//データ表示（後）</w:t>
            </w:r>
          </w:p>
          <w:p w14:paraId="0A60F516" w14:textId="77777777" w:rsidR="00071309" w:rsidRDefault="00071309" w:rsidP="00071309">
            <w:pPr>
              <w:pStyle w:val="3-"/>
            </w:pPr>
            <w:r>
              <w:tab/>
            </w:r>
            <w:r>
              <w:tab/>
              <w:t>printf("(P)%s: [AFTER]  commonData=%d, tlsData=%d\n", name, s_commonData, s_tlsData);</w:t>
            </w:r>
          </w:p>
          <w:p w14:paraId="44A6FB99" w14:textId="77777777" w:rsidR="00071309" w:rsidRDefault="00071309" w:rsidP="00071309">
            <w:pPr>
              <w:pStyle w:val="3-"/>
            </w:pPr>
            <w:r>
              <w:tab/>
            </w:r>
            <w:r>
              <w:tab/>
              <w:t>fflush(stdout);</w:t>
            </w:r>
          </w:p>
          <w:p w14:paraId="550EF5AC" w14:textId="77777777" w:rsidR="00071309" w:rsidRDefault="00071309" w:rsidP="00071309">
            <w:pPr>
              <w:pStyle w:val="3-"/>
            </w:pPr>
          </w:p>
          <w:p w14:paraId="39F3A033" w14:textId="77777777" w:rsidR="00071309" w:rsidRDefault="00071309" w:rsidP="00071309">
            <w:pPr>
              <w:pStyle w:val="3-"/>
            </w:pPr>
            <w:r>
              <w:rPr>
                <w:rFonts w:hint="eastAsia"/>
              </w:rPr>
              <w:tab/>
            </w:r>
            <w:r>
              <w:rPr>
                <w:rFonts w:hint="eastAsia"/>
              </w:rPr>
              <w:tab/>
              <w:t>//先行スレッド処理完了：全待機スレッドを起床</w:t>
            </w:r>
          </w:p>
          <w:p w14:paraId="5255A0C3" w14:textId="77777777" w:rsidR="00071309" w:rsidRDefault="00071309" w:rsidP="00071309">
            <w:pPr>
              <w:pStyle w:val="3-"/>
            </w:pPr>
            <w:r>
              <w:tab/>
            </w:r>
            <w:r>
              <w:tab/>
              <w:t>for (int i = 0; i &lt; s_followThreadNum; ++i)</w:t>
            </w:r>
          </w:p>
          <w:p w14:paraId="3A0549AF" w14:textId="77777777" w:rsidR="00071309" w:rsidRDefault="00071309" w:rsidP="00071309">
            <w:pPr>
              <w:pStyle w:val="3-"/>
            </w:pPr>
            <w:r>
              <w:tab/>
            </w:r>
            <w:r>
              <w:tab/>
              <w:t>{</w:t>
            </w:r>
          </w:p>
          <w:p w14:paraId="77E8872D" w14:textId="77777777" w:rsidR="00071309" w:rsidRDefault="00071309" w:rsidP="00071309">
            <w:pPr>
              <w:pStyle w:val="3-"/>
            </w:pPr>
            <w:r>
              <w:tab/>
            </w:r>
            <w:r>
              <w:tab/>
            </w:r>
            <w:r>
              <w:tab/>
              <w:t>s_followFinished[i] = E_PROCESS::PRIOR_IDLE;</w:t>
            </w:r>
          </w:p>
          <w:p w14:paraId="2E96C9ED" w14:textId="77777777" w:rsidR="00071309" w:rsidRDefault="00071309" w:rsidP="00071309">
            <w:pPr>
              <w:pStyle w:val="3-"/>
            </w:pPr>
            <w:r>
              <w:tab/>
            </w:r>
            <w:r>
              <w:tab/>
              <w:t>}</w:t>
            </w:r>
          </w:p>
          <w:p w14:paraId="69CD573F" w14:textId="77777777" w:rsidR="00071309" w:rsidRDefault="00071309" w:rsidP="00071309">
            <w:pPr>
              <w:pStyle w:val="3-"/>
            </w:pPr>
          </w:p>
          <w:p w14:paraId="0598F70A" w14:textId="77777777" w:rsidR="00071309" w:rsidRDefault="00071309" w:rsidP="00071309">
            <w:pPr>
              <w:pStyle w:val="3-"/>
            </w:pPr>
            <w:r>
              <w:rPr>
                <w:rFonts w:hint="eastAsia"/>
              </w:rPr>
              <w:tab/>
            </w:r>
            <w:r>
              <w:rPr>
                <w:rFonts w:hint="eastAsia"/>
              </w:rPr>
              <w:tab/>
              <w:t>//スレッド切り替えのためのスリープ</w:t>
            </w:r>
          </w:p>
          <w:p w14:paraId="5849E45E" w14:textId="77777777" w:rsidR="00071309" w:rsidRDefault="00071309" w:rsidP="00071309">
            <w:pPr>
              <w:pStyle w:val="3-"/>
            </w:pPr>
            <w:r>
              <w:tab/>
            </w:r>
            <w:r>
              <w:tab/>
              <w:t>std::this_thread::sleep_for(std::chrono::milliseconds(0));</w:t>
            </w:r>
          </w:p>
          <w:p w14:paraId="25CACAA8" w14:textId="77777777" w:rsidR="00071309" w:rsidRDefault="00071309" w:rsidP="00071309">
            <w:pPr>
              <w:pStyle w:val="3-"/>
            </w:pPr>
            <w:r>
              <w:rPr>
                <w:rFonts w:hint="eastAsia"/>
              </w:rPr>
              <w:tab/>
              <w:t>//</w:t>
            </w:r>
            <w:r>
              <w:rPr>
                <w:rFonts w:hint="eastAsia"/>
              </w:rPr>
              <w:tab/>
              <w:t>//スレッド切り替え</w:t>
            </w:r>
          </w:p>
          <w:p w14:paraId="6FCD6712" w14:textId="77777777" w:rsidR="00071309" w:rsidRDefault="00071309" w:rsidP="00071309">
            <w:pPr>
              <w:pStyle w:val="3-"/>
            </w:pPr>
            <w:r>
              <w:rPr>
                <w:rFonts w:hint="eastAsia"/>
              </w:rPr>
              <w:tab/>
              <w:t>//</w:t>
            </w:r>
            <w:r>
              <w:rPr>
                <w:rFonts w:hint="eastAsia"/>
              </w:rPr>
              <w:tab/>
              <w:t>std::this_thread::yield();//OSに任せて再スケジューリング</w:t>
            </w:r>
          </w:p>
          <w:p w14:paraId="35F807CA" w14:textId="77777777" w:rsidR="00071309" w:rsidRDefault="00071309" w:rsidP="00071309">
            <w:pPr>
              <w:pStyle w:val="3-"/>
            </w:pPr>
            <w:r>
              <w:tab/>
              <w:t>}</w:t>
            </w:r>
          </w:p>
          <w:p w14:paraId="074F99BE" w14:textId="77777777" w:rsidR="00071309" w:rsidRDefault="00071309" w:rsidP="00071309">
            <w:pPr>
              <w:pStyle w:val="3-"/>
            </w:pPr>
          </w:p>
          <w:p w14:paraId="13C9BAD5" w14:textId="77777777" w:rsidR="00071309" w:rsidRDefault="00071309" w:rsidP="00071309">
            <w:pPr>
              <w:pStyle w:val="3-"/>
            </w:pPr>
            <w:r>
              <w:rPr>
                <w:rFonts w:hint="eastAsia"/>
              </w:rPr>
              <w:tab/>
              <w:t>//終了</w:t>
            </w:r>
          </w:p>
          <w:p w14:paraId="3D1148AF" w14:textId="77777777" w:rsidR="00071309" w:rsidRDefault="00071309" w:rsidP="00071309">
            <w:pPr>
              <w:pStyle w:val="3-"/>
            </w:pPr>
            <w:r>
              <w:tab/>
              <w:t>printf("- end:(P)%s -\n", name);</w:t>
            </w:r>
          </w:p>
          <w:p w14:paraId="5B1E2A1A" w14:textId="77777777" w:rsidR="00071309" w:rsidRDefault="00071309" w:rsidP="00071309">
            <w:pPr>
              <w:pStyle w:val="3-"/>
            </w:pPr>
            <w:r>
              <w:tab/>
              <w:t>fflush(stdout);</w:t>
            </w:r>
          </w:p>
          <w:p w14:paraId="2F42210E" w14:textId="77777777" w:rsidR="00071309" w:rsidRDefault="00071309" w:rsidP="00071309">
            <w:pPr>
              <w:pStyle w:val="3-"/>
            </w:pPr>
            <w:r>
              <w:t>}</w:t>
            </w:r>
          </w:p>
          <w:p w14:paraId="16FAE85C" w14:textId="77777777" w:rsidR="00071309" w:rsidRDefault="00071309" w:rsidP="00071309">
            <w:pPr>
              <w:pStyle w:val="3-"/>
            </w:pPr>
          </w:p>
          <w:p w14:paraId="32B0D5D5" w14:textId="77777777" w:rsidR="00071309" w:rsidRDefault="00071309" w:rsidP="00071309">
            <w:pPr>
              <w:pStyle w:val="3-"/>
            </w:pPr>
            <w:r>
              <w:rPr>
                <w:rFonts w:hint="eastAsia"/>
              </w:rPr>
              <w:t>//後続スレッド</w:t>
            </w:r>
          </w:p>
          <w:p w14:paraId="45082000" w14:textId="77777777" w:rsidR="00071309" w:rsidRDefault="00071309" w:rsidP="00071309">
            <w:pPr>
              <w:pStyle w:val="3-"/>
            </w:pPr>
            <w:r>
              <w:t>void followThreadFunc(const char* name)</w:t>
            </w:r>
          </w:p>
          <w:p w14:paraId="63C06EBF" w14:textId="77777777" w:rsidR="00071309" w:rsidRDefault="00071309" w:rsidP="00071309">
            <w:pPr>
              <w:pStyle w:val="3-"/>
            </w:pPr>
            <w:r>
              <w:t>{</w:t>
            </w:r>
          </w:p>
          <w:p w14:paraId="686591EA" w14:textId="77777777" w:rsidR="00071309" w:rsidRDefault="00071309" w:rsidP="00071309">
            <w:pPr>
              <w:pStyle w:val="3-"/>
            </w:pPr>
            <w:r>
              <w:rPr>
                <w:rFonts w:hint="eastAsia"/>
              </w:rPr>
              <w:tab/>
              <w:t>//後続スレッド数カウントアップ</w:t>
            </w:r>
          </w:p>
          <w:p w14:paraId="1B9BB9DE" w14:textId="77777777" w:rsidR="00071309" w:rsidRDefault="00071309" w:rsidP="00071309">
            <w:pPr>
              <w:pStyle w:val="3-"/>
            </w:pPr>
            <w:r>
              <w:tab/>
              <w:t>const int thread_no = s_followThreadNo++;</w:t>
            </w:r>
          </w:p>
          <w:p w14:paraId="403636CA" w14:textId="77777777" w:rsidR="00071309" w:rsidRDefault="00071309" w:rsidP="00071309">
            <w:pPr>
              <w:pStyle w:val="3-"/>
            </w:pPr>
          </w:p>
          <w:p w14:paraId="7AE0C59C" w14:textId="77777777" w:rsidR="00071309" w:rsidRDefault="00071309" w:rsidP="00071309">
            <w:pPr>
              <w:pStyle w:val="3-"/>
            </w:pPr>
            <w:r>
              <w:rPr>
                <w:rFonts w:hint="eastAsia"/>
              </w:rPr>
              <w:tab/>
              <w:t>//開始</w:t>
            </w:r>
          </w:p>
          <w:p w14:paraId="1C09F6E6" w14:textId="77777777" w:rsidR="00071309" w:rsidRDefault="00071309" w:rsidP="00071309">
            <w:pPr>
              <w:pStyle w:val="3-"/>
            </w:pPr>
            <w:r>
              <w:tab/>
              <w:t>printf("- begin:(F)[%d]%s -\n", thread_no, name);</w:t>
            </w:r>
          </w:p>
          <w:p w14:paraId="45518788" w14:textId="77777777" w:rsidR="00071309" w:rsidRDefault="00071309" w:rsidP="00071309">
            <w:pPr>
              <w:pStyle w:val="3-"/>
            </w:pPr>
            <w:r>
              <w:tab/>
              <w:t>fflush(stdout);</w:t>
            </w:r>
          </w:p>
          <w:p w14:paraId="63C94C2A" w14:textId="77777777" w:rsidR="00071309" w:rsidRDefault="00071309" w:rsidP="00071309">
            <w:pPr>
              <w:pStyle w:val="3-"/>
            </w:pPr>
          </w:p>
          <w:p w14:paraId="3C7BC658" w14:textId="77777777" w:rsidR="00071309" w:rsidRDefault="00071309" w:rsidP="00071309">
            <w:pPr>
              <w:pStyle w:val="3-"/>
            </w:pPr>
            <w:r>
              <w:rPr>
                <w:rFonts w:hint="eastAsia"/>
              </w:rPr>
              <w:tab/>
              <w:t>//継続スレッド処理完了：待機スレッドを起床</w:t>
            </w:r>
          </w:p>
          <w:p w14:paraId="7374E4B3" w14:textId="77777777" w:rsidR="00071309" w:rsidRDefault="00071309" w:rsidP="00071309">
            <w:pPr>
              <w:pStyle w:val="3-"/>
            </w:pPr>
            <w:r>
              <w:tab/>
              <w:t>s_followFinished[thread_no] = E_PROCESS::FOLLOW_IDLE;</w:t>
            </w:r>
          </w:p>
          <w:p w14:paraId="667692D9" w14:textId="77777777" w:rsidR="00071309" w:rsidRDefault="00071309" w:rsidP="00071309">
            <w:pPr>
              <w:pStyle w:val="3-"/>
            </w:pPr>
          </w:p>
          <w:p w14:paraId="6DEC775B" w14:textId="77777777" w:rsidR="00071309" w:rsidRDefault="00071309" w:rsidP="00071309">
            <w:pPr>
              <w:pStyle w:val="3-"/>
            </w:pPr>
            <w:r>
              <w:rPr>
                <w:rFonts w:hint="eastAsia"/>
              </w:rPr>
              <w:tab/>
              <w:t>//処理</w:t>
            </w:r>
          </w:p>
          <w:p w14:paraId="23ABC6CF" w14:textId="77777777" w:rsidR="00071309" w:rsidRDefault="00071309" w:rsidP="00071309">
            <w:pPr>
              <w:pStyle w:val="3-"/>
            </w:pPr>
            <w:r>
              <w:tab/>
              <w:t>while (1)</w:t>
            </w:r>
          </w:p>
          <w:p w14:paraId="0FF6CAA5" w14:textId="77777777" w:rsidR="00071309" w:rsidRDefault="00071309" w:rsidP="00071309">
            <w:pPr>
              <w:pStyle w:val="3-"/>
            </w:pPr>
            <w:r>
              <w:tab/>
              <w:t>{</w:t>
            </w:r>
          </w:p>
          <w:p w14:paraId="09C8CE72" w14:textId="77777777" w:rsidR="00071309" w:rsidRDefault="00071309" w:rsidP="00071309">
            <w:pPr>
              <w:pStyle w:val="3-"/>
            </w:pPr>
            <w:r>
              <w:rPr>
                <w:rFonts w:hint="eastAsia"/>
              </w:rPr>
              <w:tab/>
            </w:r>
            <w:r>
              <w:rPr>
                <w:rFonts w:hint="eastAsia"/>
              </w:rPr>
              <w:tab/>
              <w:t>//先行スレッド処理完了待ち</w:t>
            </w:r>
          </w:p>
          <w:p w14:paraId="77A4AF39" w14:textId="77777777" w:rsidR="00071309" w:rsidRDefault="00071309" w:rsidP="00071309">
            <w:pPr>
              <w:pStyle w:val="3-"/>
            </w:pPr>
            <w:r>
              <w:tab/>
            </w:r>
            <w:r>
              <w:tab/>
              <w:t>E_PROCESS prev = E_PROCESS::PRIOR_IDLE;</w:t>
            </w:r>
          </w:p>
          <w:p w14:paraId="03E30650" w14:textId="77777777" w:rsidR="00071309" w:rsidRDefault="00071309" w:rsidP="00071309">
            <w:pPr>
              <w:pStyle w:val="3-"/>
            </w:pPr>
            <w:r>
              <w:tab/>
            </w:r>
            <w:r>
              <w:tab/>
              <w:t>while (!s_followFinished[thread_no].compare_exchange_weak(prev, E_PROCESS::FOLLOW_RUNNING)){ prev = E_PROCESS::PRIOR_IDLE; }</w:t>
            </w:r>
          </w:p>
          <w:p w14:paraId="3775CE0E" w14:textId="77777777" w:rsidR="00071309" w:rsidRDefault="00071309" w:rsidP="00071309">
            <w:pPr>
              <w:pStyle w:val="3-"/>
            </w:pPr>
          </w:p>
          <w:p w14:paraId="3D6EC242" w14:textId="77777777" w:rsidR="00071309" w:rsidRDefault="00071309" w:rsidP="00071309">
            <w:pPr>
              <w:pStyle w:val="3-"/>
            </w:pPr>
            <w:r>
              <w:rPr>
                <w:rFonts w:hint="eastAsia"/>
              </w:rPr>
              <w:tab/>
            </w:r>
            <w:r>
              <w:rPr>
                <w:rFonts w:hint="eastAsia"/>
              </w:rPr>
              <w:tab/>
              <w:t>//終了確認</w:t>
            </w:r>
          </w:p>
          <w:p w14:paraId="5D1F2947" w14:textId="77777777" w:rsidR="00071309" w:rsidRDefault="00071309" w:rsidP="00071309">
            <w:pPr>
              <w:pStyle w:val="3-"/>
            </w:pPr>
            <w:r>
              <w:tab/>
            </w:r>
            <w:r>
              <w:tab/>
              <w:t>if (s_IsQuirProiorThread)</w:t>
            </w:r>
          </w:p>
          <w:p w14:paraId="0F7F77B1" w14:textId="77777777" w:rsidR="00071309" w:rsidRDefault="00071309" w:rsidP="00071309">
            <w:pPr>
              <w:pStyle w:val="3-"/>
            </w:pPr>
            <w:r>
              <w:tab/>
            </w:r>
            <w:r>
              <w:tab/>
              <w:t>{</w:t>
            </w:r>
          </w:p>
          <w:p w14:paraId="281F6E2F" w14:textId="77777777" w:rsidR="00071309" w:rsidRDefault="00071309" w:rsidP="00071309">
            <w:pPr>
              <w:pStyle w:val="3-"/>
            </w:pPr>
            <w:r>
              <w:rPr>
                <w:rFonts w:hint="eastAsia"/>
              </w:rPr>
              <w:tab/>
            </w:r>
            <w:r>
              <w:rPr>
                <w:rFonts w:hint="eastAsia"/>
              </w:rPr>
              <w:tab/>
            </w:r>
            <w:r>
              <w:rPr>
                <w:rFonts w:hint="eastAsia"/>
              </w:rPr>
              <w:tab/>
              <w:t>//処理終了</w:t>
            </w:r>
          </w:p>
          <w:p w14:paraId="58D2D358" w14:textId="77777777" w:rsidR="00071309" w:rsidRDefault="00071309" w:rsidP="00071309">
            <w:pPr>
              <w:pStyle w:val="3-"/>
            </w:pPr>
            <w:r>
              <w:tab/>
            </w:r>
            <w:r>
              <w:tab/>
            </w:r>
            <w:r>
              <w:tab/>
              <w:t>printf("(F)[%d]%s: [QUIT]\n", thread_no, name);</w:t>
            </w:r>
          </w:p>
          <w:p w14:paraId="2B02C1BE" w14:textId="77777777" w:rsidR="00071309" w:rsidRDefault="00071309" w:rsidP="00071309">
            <w:pPr>
              <w:pStyle w:val="3-"/>
            </w:pPr>
            <w:r>
              <w:tab/>
            </w:r>
            <w:r>
              <w:tab/>
            </w:r>
            <w:r>
              <w:tab/>
              <w:t>fflush(stdout);</w:t>
            </w:r>
          </w:p>
          <w:p w14:paraId="23CF69A5" w14:textId="77777777" w:rsidR="00071309" w:rsidRDefault="00071309" w:rsidP="00071309">
            <w:pPr>
              <w:pStyle w:val="3-"/>
            </w:pPr>
          </w:p>
          <w:p w14:paraId="6714ADB0" w14:textId="77777777" w:rsidR="00071309" w:rsidRDefault="00071309" w:rsidP="00071309">
            <w:pPr>
              <w:pStyle w:val="3-"/>
            </w:pPr>
            <w:r>
              <w:tab/>
            </w:r>
            <w:r>
              <w:tab/>
            </w:r>
            <w:r>
              <w:tab/>
              <w:t>break;</w:t>
            </w:r>
          </w:p>
          <w:p w14:paraId="1F583578" w14:textId="77777777" w:rsidR="00071309" w:rsidRDefault="00071309" w:rsidP="00071309">
            <w:pPr>
              <w:pStyle w:val="3-"/>
            </w:pPr>
            <w:r>
              <w:tab/>
            </w:r>
            <w:r>
              <w:tab/>
              <w:t>}</w:t>
            </w:r>
          </w:p>
          <w:p w14:paraId="16081217" w14:textId="77777777" w:rsidR="00071309" w:rsidRDefault="00071309" w:rsidP="00071309">
            <w:pPr>
              <w:pStyle w:val="3-"/>
            </w:pPr>
          </w:p>
          <w:p w14:paraId="4EAAB97F" w14:textId="77777777" w:rsidR="00071309" w:rsidRDefault="00071309" w:rsidP="00071309">
            <w:pPr>
              <w:pStyle w:val="3-"/>
            </w:pPr>
            <w:r>
              <w:rPr>
                <w:rFonts w:hint="eastAsia"/>
              </w:rPr>
              <w:tab/>
            </w:r>
            <w:r>
              <w:rPr>
                <w:rFonts w:hint="eastAsia"/>
              </w:rPr>
              <w:tab/>
              <w:t>//データ表示（前）</w:t>
            </w:r>
          </w:p>
          <w:p w14:paraId="069B1F5F" w14:textId="77777777" w:rsidR="00071309" w:rsidRDefault="00071309" w:rsidP="00071309">
            <w:pPr>
              <w:pStyle w:val="3-"/>
            </w:pPr>
            <w:r>
              <w:tab/>
            </w:r>
            <w:r>
              <w:tab/>
              <w:t>printf("(F)[%d]%s: [BEFORE] commonData=%d, tlsData=%d\n", thread_no, name, s_commonData, s_tlsData);</w:t>
            </w:r>
          </w:p>
          <w:p w14:paraId="080F3803" w14:textId="77777777" w:rsidR="00071309" w:rsidRDefault="00071309" w:rsidP="00071309">
            <w:pPr>
              <w:pStyle w:val="3-"/>
            </w:pPr>
            <w:r>
              <w:tab/>
            </w:r>
            <w:r>
              <w:tab/>
              <w:t>fflush(stdout);</w:t>
            </w:r>
          </w:p>
          <w:p w14:paraId="4AE47CEB" w14:textId="77777777" w:rsidR="00071309" w:rsidRDefault="00071309" w:rsidP="00071309">
            <w:pPr>
              <w:pStyle w:val="3-"/>
            </w:pPr>
          </w:p>
          <w:p w14:paraId="3A991532" w14:textId="77777777" w:rsidR="00071309" w:rsidRDefault="00071309" w:rsidP="00071309">
            <w:pPr>
              <w:pStyle w:val="3-"/>
            </w:pPr>
            <w:r>
              <w:rPr>
                <w:rFonts w:hint="eastAsia"/>
              </w:rPr>
              <w:tab/>
            </w:r>
            <w:r>
              <w:rPr>
                <w:rFonts w:hint="eastAsia"/>
              </w:rPr>
              <w:tab/>
              <w:t>//データ取得</w:t>
            </w:r>
          </w:p>
          <w:p w14:paraId="1DCEE021" w14:textId="77777777" w:rsidR="00071309" w:rsidRDefault="00071309" w:rsidP="00071309">
            <w:pPr>
              <w:pStyle w:val="3-"/>
            </w:pPr>
            <w:r>
              <w:tab/>
            </w:r>
            <w:r>
              <w:tab/>
              <w:t>int common_data = s_commonData;</w:t>
            </w:r>
          </w:p>
          <w:p w14:paraId="247917F9" w14:textId="77777777" w:rsidR="00071309" w:rsidRDefault="00071309" w:rsidP="00071309">
            <w:pPr>
              <w:pStyle w:val="3-"/>
            </w:pPr>
            <w:r>
              <w:tab/>
            </w:r>
            <w:r>
              <w:tab/>
              <w:t>int tls_data = s_tlsData;</w:t>
            </w:r>
          </w:p>
          <w:p w14:paraId="549977F5" w14:textId="77777777" w:rsidR="00071309" w:rsidRDefault="00071309" w:rsidP="00071309">
            <w:pPr>
              <w:pStyle w:val="3-"/>
            </w:pPr>
          </w:p>
          <w:p w14:paraId="1E9BDD4E" w14:textId="77777777" w:rsidR="00071309" w:rsidRDefault="00071309" w:rsidP="00071309">
            <w:pPr>
              <w:pStyle w:val="3-"/>
            </w:pPr>
            <w:r>
              <w:rPr>
                <w:rFonts w:hint="eastAsia"/>
              </w:rPr>
              <w:tab/>
            </w:r>
            <w:r>
              <w:rPr>
                <w:rFonts w:hint="eastAsia"/>
              </w:rPr>
              <w:tab/>
              <w:t>//データ更新</w:t>
            </w:r>
          </w:p>
          <w:p w14:paraId="5C85B102" w14:textId="77777777" w:rsidR="00071309" w:rsidRDefault="00071309" w:rsidP="00071309">
            <w:pPr>
              <w:pStyle w:val="3-"/>
            </w:pPr>
            <w:r>
              <w:tab/>
            </w:r>
            <w:r>
              <w:tab/>
              <w:t>++tls_data;</w:t>
            </w:r>
          </w:p>
          <w:p w14:paraId="0FE471FF" w14:textId="77777777" w:rsidR="00071309" w:rsidRDefault="00071309" w:rsidP="00071309">
            <w:pPr>
              <w:pStyle w:val="3-"/>
            </w:pPr>
          </w:p>
          <w:p w14:paraId="49F5F610" w14:textId="77777777" w:rsidR="00071309" w:rsidRDefault="00071309" w:rsidP="00071309">
            <w:pPr>
              <w:pStyle w:val="3-"/>
            </w:pPr>
            <w:r>
              <w:rPr>
                <w:rFonts w:hint="eastAsia"/>
              </w:rPr>
              <w:tab/>
            </w:r>
            <w:r>
              <w:rPr>
                <w:rFonts w:hint="eastAsia"/>
              </w:rPr>
              <w:tab/>
              <w:t>//若干ランダムでスリープ（0～500 msec）</w:t>
            </w:r>
          </w:p>
          <w:p w14:paraId="7BEDA704" w14:textId="77777777" w:rsidR="00071309" w:rsidRDefault="00071309" w:rsidP="00071309">
            <w:pPr>
              <w:pStyle w:val="3-"/>
            </w:pPr>
            <w:r>
              <w:tab/>
            </w:r>
            <w:r>
              <w:tab/>
              <w:t>std::this_thread::sleep_for(std::chrono::milliseconds(rand() % 500));</w:t>
            </w:r>
          </w:p>
          <w:p w14:paraId="672D312C" w14:textId="77777777" w:rsidR="00071309" w:rsidRDefault="00071309" w:rsidP="00071309">
            <w:pPr>
              <w:pStyle w:val="3-"/>
            </w:pPr>
          </w:p>
          <w:p w14:paraId="4BC45467" w14:textId="77777777" w:rsidR="00071309" w:rsidRDefault="00071309" w:rsidP="00071309">
            <w:pPr>
              <w:pStyle w:val="3-"/>
            </w:pPr>
            <w:r>
              <w:rPr>
                <w:rFonts w:hint="eastAsia"/>
              </w:rPr>
              <w:tab/>
            </w:r>
            <w:r>
              <w:rPr>
                <w:rFonts w:hint="eastAsia"/>
              </w:rPr>
              <w:tab/>
              <w:t>//データ書き戻し</w:t>
            </w:r>
          </w:p>
          <w:p w14:paraId="45E6D114" w14:textId="77777777" w:rsidR="00071309" w:rsidRDefault="00071309" w:rsidP="00071309">
            <w:pPr>
              <w:pStyle w:val="3-"/>
            </w:pPr>
            <w:r>
              <w:tab/>
            </w:r>
            <w:r>
              <w:tab/>
              <w:t>s_tlsData = tls_data;</w:t>
            </w:r>
          </w:p>
          <w:p w14:paraId="42EFC80E" w14:textId="77777777" w:rsidR="00071309" w:rsidRDefault="00071309" w:rsidP="00071309">
            <w:pPr>
              <w:pStyle w:val="3-"/>
            </w:pPr>
          </w:p>
          <w:p w14:paraId="03DA881F" w14:textId="77777777" w:rsidR="00071309" w:rsidRDefault="00071309" w:rsidP="00071309">
            <w:pPr>
              <w:pStyle w:val="3-"/>
            </w:pPr>
            <w:r>
              <w:rPr>
                <w:rFonts w:hint="eastAsia"/>
              </w:rPr>
              <w:tab/>
            </w:r>
            <w:r>
              <w:rPr>
                <w:rFonts w:hint="eastAsia"/>
              </w:rPr>
              <w:tab/>
              <w:t>//データ表示（後）</w:t>
            </w:r>
          </w:p>
          <w:p w14:paraId="71A4C83A" w14:textId="77777777" w:rsidR="00071309" w:rsidRDefault="00071309" w:rsidP="00071309">
            <w:pPr>
              <w:pStyle w:val="3-"/>
            </w:pPr>
            <w:r>
              <w:tab/>
            </w:r>
            <w:r>
              <w:tab/>
              <w:t>printf("(F)[%d]%s: [AFTER]  commonData=%d, tlsData=%d\n", thread_no, name, s_commonData, s_tlsData);</w:t>
            </w:r>
          </w:p>
          <w:p w14:paraId="59A25766" w14:textId="77777777" w:rsidR="00071309" w:rsidRDefault="00071309" w:rsidP="00071309">
            <w:pPr>
              <w:pStyle w:val="3-"/>
            </w:pPr>
            <w:r>
              <w:tab/>
            </w:r>
            <w:r>
              <w:tab/>
              <w:t>fflush(stdout);</w:t>
            </w:r>
          </w:p>
          <w:p w14:paraId="43FFC77C" w14:textId="77777777" w:rsidR="00071309" w:rsidRDefault="00071309" w:rsidP="00071309">
            <w:pPr>
              <w:pStyle w:val="3-"/>
            </w:pPr>
            <w:r>
              <w:tab/>
            </w:r>
            <w:r>
              <w:tab/>
            </w:r>
          </w:p>
          <w:p w14:paraId="4694BB4F" w14:textId="77777777" w:rsidR="00071309" w:rsidRDefault="00071309" w:rsidP="00071309">
            <w:pPr>
              <w:pStyle w:val="3-"/>
            </w:pPr>
            <w:r>
              <w:rPr>
                <w:rFonts w:hint="eastAsia"/>
              </w:rPr>
              <w:tab/>
            </w:r>
            <w:r>
              <w:rPr>
                <w:rFonts w:hint="eastAsia"/>
              </w:rPr>
              <w:tab/>
              <w:t>//継続スレッド処理完了：待機スレッドを起床</w:t>
            </w:r>
          </w:p>
          <w:p w14:paraId="52E2A8AE" w14:textId="77777777" w:rsidR="00071309" w:rsidRDefault="00071309" w:rsidP="00071309">
            <w:pPr>
              <w:pStyle w:val="3-"/>
            </w:pPr>
            <w:r>
              <w:tab/>
            </w:r>
            <w:r>
              <w:tab/>
              <w:t>s_followFinished[thread_no] = E_PROCESS::FOLLOW_IDLE;</w:t>
            </w:r>
          </w:p>
          <w:p w14:paraId="5C6DF307" w14:textId="77777777" w:rsidR="00071309" w:rsidRDefault="00071309" w:rsidP="00071309">
            <w:pPr>
              <w:pStyle w:val="3-"/>
            </w:pPr>
          </w:p>
          <w:p w14:paraId="011128E4" w14:textId="77777777" w:rsidR="00071309" w:rsidRDefault="00071309" w:rsidP="00071309">
            <w:pPr>
              <w:pStyle w:val="3-"/>
            </w:pPr>
            <w:r>
              <w:rPr>
                <w:rFonts w:hint="eastAsia"/>
              </w:rPr>
              <w:tab/>
            </w:r>
            <w:r>
              <w:rPr>
                <w:rFonts w:hint="eastAsia"/>
              </w:rPr>
              <w:tab/>
              <w:t>//スレッド切り替えのためのスリープ</w:t>
            </w:r>
          </w:p>
          <w:p w14:paraId="0A5A6209" w14:textId="77777777" w:rsidR="00071309" w:rsidRDefault="00071309" w:rsidP="00071309">
            <w:pPr>
              <w:pStyle w:val="3-"/>
            </w:pPr>
            <w:r>
              <w:tab/>
            </w:r>
            <w:r>
              <w:tab/>
              <w:t>std::this_thread::sleep_for(std::chrono::milliseconds(0));</w:t>
            </w:r>
          </w:p>
          <w:p w14:paraId="486FB761" w14:textId="77777777" w:rsidR="00071309" w:rsidRDefault="00071309" w:rsidP="00071309">
            <w:pPr>
              <w:pStyle w:val="3-"/>
            </w:pPr>
            <w:r>
              <w:rPr>
                <w:rFonts w:hint="eastAsia"/>
              </w:rPr>
              <w:tab/>
              <w:t>//</w:t>
            </w:r>
            <w:r>
              <w:rPr>
                <w:rFonts w:hint="eastAsia"/>
              </w:rPr>
              <w:tab/>
              <w:t>//スレッド切り替え</w:t>
            </w:r>
          </w:p>
          <w:p w14:paraId="00DAEDDB" w14:textId="77777777" w:rsidR="00071309" w:rsidRDefault="00071309" w:rsidP="00071309">
            <w:pPr>
              <w:pStyle w:val="3-"/>
            </w:pPr>
            <w:r>
              <w:rPr>
                <w:rFonts w:hint="eastAsia"/>
              </w:rPr>
              <w:tab/>
              <w:t>//</w:t>
            </w:r>
            <w:r>
              <w:rPr>
                <w:rFonts w:hint="eastAsia"/>
              </w:rPr>
              <w:tab/>
              <w:t>std::this_thread::yield();//OSに任せて再スケジューリング</w:t>
            </w:r>
          </w:p>
          <w:p w14:paraId="69E38BAD" w14:textId="77777777" w:rsidR="00071309" w:rsidRDefault="00071309" w:rsidP="00071309">
            <w:pPr>
              <w:pStyle w:val="3-"/>
            </w:pPr>
            <w:r>
              <w:tab/>
              <w:t>}</w:t>
            </w:r>
          </w:p>
          <w:p w14:paraId="597250A0" w14:textId="77777777" w:rsidR="00071309" w:rsidRDefault="00071309" w:rsidP="00071309">
            <w:pPr>
              <w:pStyle w:val="3-"/>
            </w:pPr>
          </w:p>
          <w:p w14:paraId="118BFB32" w14:textId="77777777" w:rsidR="00071309" w:rsidRDefault="00071309" w:rsidP="00071309">
            <w:pPr>
              <w:pStyle w:val="3-"/>
            </w:pPr>
            <w:r>
              <w:rPr>
                <w:rFonts w:hint="eastAsia"/>
              </w:rPr>
              <w:tab/>
              <w:t>//終了</w:t>
            </w:r>
          </w:p>
          <w:p w14:paraId="42306450" w14:textId="77777777" w:rsidR="00071309" w:rsidRDefault="00071309" w:rsidP="00071309">
            <w:pPr>
              <w:pStyle w:val="3-"/>
            </w:pPr>
            <w:r>
              <w:tab/>
              <w:t>printf("- end:(F)[%d]%s -\n", thread_no, name);</w:t>
            </w:r>
          </w:p>
          <w:p w14:paraId="55851EE9" w14:textId="77777777" w:rsidR="00071309" w:rsidRDefault="00071309" w:rsidP="00071309">
            <w:pPr>
              <w:pStyle w:val="3-"/>
            </w:pPr>
            <w:r>
              <w:tab/>
              <w:t>fflush(stdout);</w:t>
            </w:r>
          </w:p>
          <w:p w14:paraId="6EFFC648" w14:textId="77777777" w:rsidR="00071309" w:rsidRDefault="00071309" w:rsidP="00071309">
            <w:pPr>
              <w:pStyle w:val="3-"/>
            </w:pPr>
            <w:r>
              <w:t>}</w:t>
            </w:r>
          </w:p>
          <w:p w14:paraId="656698BD" w14:textId="77777777" w:rsidR="00071309" w:rsidRDefault="00071309" w:rsidP="00071309">
            <w:pPr>
              <w:pStyle w:val="3-"/>
            </w:pPr>
          </w:p>
          <w:p w14:paraId="2BFE69BF" w14:textId="77777777" w:rsidR="00071309" w:rsidRDefault="00071309" w:rsidP="00071309">
            <w:pPr>
              <w:pStyle w:val="3-"/>
            </w:pPr>
            <w:r>
              <w:rPr>
                <w:rFonts w:hint="eastAsia"/>
              </w:rPr>
              <w:t>//テスト</w:t>
            </w:r>
          </w:p>
          <w:p w14:paraId="5A2B8B1E" w14:textId="77777777" w:rsidR="00071309" w:rsidRDefault="00071309" w:rsidP="00071309">
            <w:pPr>
              <w:pStyle w:val="3-"/>
            </w:pPr>
            <w:r>
              <w:t>int main(const int argc, const char* argv[])</w:t>
            </w:r>
          </w:p>
          <w:p w14:paraId="5384E9B8" w14:textId="77777777" w:rsidR="00071309" w:rsidRDefault="00071309" w:rsidP="00071309">
            <w:pPr>
              <w:pStyle w:val="3-"/>
            </w:pPr>
            <w:r>
              <w:t>{</w:t>
            </w:r>
          </w:p>
          <w:p w14:paraId="2D07204C" w14:textId="77777777" w:rsidR="00071309" w:rsidRDefault="00071309" w:rsidP="00071309">
            <w:pPr>
              <w:pStyle w:val="3-"/>
            </w:pPr>
            <w:r>
              <w:rPr>
                <w:rFonts w:hint="eastAsia"/>
              </w:rPr>
              <w:tab/>
              <w:t>//初期化</w:t>
            </w:r>
          </w:p>
          <w:p w14:paraId="056EBF08" w14:textId="77777777" w:rsidR="00071309" w:rsidRDefault="00071309" w:rsidP="00071309">
            <w:pPr>
              <w:pStyle w:val="3-"/>
            </w:pPr>
            <w:r>
              <w:tab/>
              <w:t>for (int i = 0; i &lt; s_followThreadNum; ++i)</w:t>
            </w:r>
          </w:p>
          <w:p w14:paraId="04A34AF6" w14:textId="77777777" w:rsidR="00071309" w:rsidRDefault="00071309" w:rsidP="00071309">
            <w:pPr>
              <w:pStyle w:val="3-"/>
            </w:pPr>
            <w:r>
              <w:tab/>
            </w:r>
            <w:r>
              <w:tab/>
              <w:t>s_followFinished[i] = E_PROCESS::FOLLOW_IDLE;</w:t>
            </w:r>
          </w:p>
          <w:p w14:paraId="077F6390" w14:textId="77777777" w:rsidR="00071309" w:rsidRDefault="00071309" w:rsidP="00071309">
            <w:pPr>
              <w:pStyle w:val="3-"/>
            </w:pPr>
            <w:r>
              <w:tab/>
            </w:r>
          </w:p>
          <w:p w14:paraId="3D1B3486" w14:textId="77777777" w:rsidR="00071309" w:rsidRDefault="00071309" w:rsidP="00071309">
            <w:pPr>
              <w:pStyle w:val="3-"/>
            </w:pPr>
            <w:r>
              <w:rPr>
                <w:rFonts w:hint="eastAsia"/>
              </w:rPr>
              <w:tab/>
              <w:t>//スレッド作成</w:t>
            </w:r>
          </w:p>
          <w:p w14:paraId="57BACEC5" w14:textId="77777777" w:rsidR="00071309" w:rsidRDefault="00071309" w:rsidP="00071309">
            <w:pPr>
              <w:pStyle w:val="3-"/>
            </w:pPr>
            <w:r>
              <w:tab/>
              <w:t>static const int FOLLOW_THREAD_NUM = 5;</w:t>
            </w:r>
          </w:p>
          <w:p w14:paraId="349B5075" w14:textId="77777777" w:rsidR="00071309" w:rsidRDefault="00071309" w:rsidP="00071309">
            <w:pPr>
              <w:pStyle w:val="3-"/>
            </w:pPr>
            <w:r>
              <w:tab/>
              <w:t>static const int THREAD_NUM = 1 + FOLLOW_THREAD_NUM;</w:t>
            </w:r>
          </w:p>
          <w:p w14:paraId="456A59C4" w14:textId="77777777" w:rsidR="00071309" w:rsidRDefault="00071309" w:rsidP="00071309">
            <w:pPr>
              <w:pStyle w:val="3-"/>
            </w:pPr>
            <w:r>
              <w:tab/>
              <w:t>static_assert(FOLLOW_THREAD_NUM &lt;= FOLLOW_THREAD_MAX, "FOLLOW_THREAD_NUM is over.");</w:t>
            </w:r>
          </w:p>
          <w:p w14:paraId="1C029610" w14:textId="77777777" w:rsidR="00071309" w:rsidRDefault="00071309" w:rsidP="00071309">
            <w:pPr>
              <w:pStyle w:val="3-"/>
            </w:pPr>
            <w:r>
              <w:tab/>
              <w:t>s_followThreadNum = FOLLOW_THREAD_NUM;</w:t>
            </w:r>
          </w:p>
          <w:p w14:paraId="2A439FD5" w14:textId="77777777" w:rsidR="00071309" w:rsidRDefault="00071309" w:rsidP="00071309">
            <w:pPr>
              <w:pStyle w:val="3-"/>
            </w:pPr>
            <w:r>
              <w:tab/>
              <w:t>for (int i = 0; i &lt; THREAD_NUM - 1; ++i)</w:t>
            </w:r>
          </w:p>
          <w:p w14:paraId="7F5774CF" w14:textId="77777777" w:rsidR="00071309" w:rsidRDefault="00071309" w:rsidP="00071309">
            <w:pPr>
              <w:pStyle w:val="3-"/>
            </w:pPr>
            <w:r>
              <w:tab/>
            </w:r>
            <w:r>
              <w:tab/>
              <w:t>s_followFinished[i] = E_PROCESS::FOLLOW_IDLE;</w:t>
            </w:r>
          </w:p>
          <w:p w14:paraId="59291F83" w14:textId="77777777" w:rsidR="00071309" w:rsidRDefault="00071309" w:rsidP="00071309">
            <w:pPr>
              <w:pStyle w:val="3-"/>
            </w:pPr>
            <w:r>
              <w:rPr>
                <w:rFonts w:hint="eastAsia"/>
              </w:rPr>
              <w:tab/>
              <w:t>std::thread thread_obj00 = std::thread(priorThreadFunc, "先行");</w:t>
            </w:r>
          </w:p>
          <w:p w14:paraId="19AAB73D" w14:textId="77777777" w:rsidR="00071309" w:rsidRDefault="00071309" w:rsidP="00071309">
            <w:pPr>
              <w:pStyle w:val="3-"/>
            </w:pPr>
            <w:r>
              <w:rPr>
                <w:rFonts w:hint="eastAsia"/>
              </w:rPr>
              <w:tab/>
              <w:t>std::thread thread_obj01 = std::thread(followThreadFunc, "後続01");</w:t>
            </w:r>
          </w:p>
          <w:p w14:paraId="4544600C" w14:textId="77777777" w:rsidR="00071309" w:rsidRDefault="00071309" w:rsidP="00071309">
            <w:pPr>
              <w:pStyle w:val="3-"/>
            </w:pPr>
            <w:r>
              <w:rPr>
                <w:rFonts w:hint="eastAsia"/>
              </w:rPr>
              <w:tab/>
              <w:t>std::thread thread_obj02 = std::thread(followThreadFunc, "後続02");</w:t>
            </w:r>
          </w:p>
          <w:p w14:paraId="6B2591BC" w14:textId="77777777" w:rsidR="00071309" w:rsidRDefault="00071309" w:rsidP="00071309">
            <w:pPr>
              <w:pStyle w:val="3-"/>
            </w:pPr>
            <w:r>
              <w:rPr>
                <w:rFonts w:hint="eastAsia"/>
              </w:rPr>
              <w:tab/>
              <w:t>std::thread thread_obj03 = std::thread(followThreadFunc, "後続03");</w:t>
            </w:r>
          </w:p>
          <w:p w14:paraId="1B54D049" w14:textId="77777777" w:rsidR="00071309" w:rsidRDefault="00071309" w:rsidP="00071309">
            <w:pPr>
              <w:pStyle w:val="3-"/>
            </w:pPr>
            <w:r>
              <w:rPr>
                <w:rFonts w:hint="eastAsia"/>
              </w:rPr>
              <w:tab/>
              <w:t>std::thread thread_obj04 = std::thread(followThreadFunc, "後続04");</w:t>
            </w:r>
          </w:p>
          <w:p w14:paraId="1FC74515" w14:textId="77777777" w:rsidR="00071309" w:rsidRDefault="00071309" w:rsidP="00071309">
            <w:pPr>
              <w:pStyle w:val="3-"/>
            </w:pPr>
            <w:r>
              <w:rPr>
                <w:rFonts w:hint="eastAsia"/>
              </w:rPr>
              <w:tab/>
              <w:t>std::thread thread_obj05 = std::thread(followThreadFunc, "後続05");</w:t>
            </w:r>
          </w:p>
          <w:p w14:paraId="3AB1F1D3" w14:textId="77777777" w:rsidR="00071309" w:rsidRDefault="00071309" w:rsidP="00071309">
            <w:pPr>
              <w:pStyle w:val="3-"/>
            </w:pPr>
          </w:p>
          <w:p w14:paraId="5796F229" w14:textId="77777777" w:rsidR="00071309" w:rsidRDefault="00071309" w:rsidP="00071309">
            <w:pPr>
              <w:pStyle w:val="3-"/>
            </w:pPr>
            <w:r>
              <w:rPr>
                <w:rFonts w:hint="eastAsia"/>
              </w:rPr>
              <w:tab/>
              <w:t>//スレッド終了待ち</w:t>
            </w:r>
          </w:p>
          <w:p w14:paraId="54D4E5CF" w14:textId="77777777" w:rsidR="00071309" w:rsidRDefault="00071309" w:rsidP="00071309">
            <w:pPr>
              <w:pStyle w:val="3-"/>
            </w:pPr>
            <w:r>
              <w:tab/>
              <w:t>thread_obj00.join();</w:t>
            </w:r>
          </w:p>
          <w:p w14:paraId="06812B04" w14:textId="77777777" w:rsidR="00071309" w:rsidRDefault="00071309" w:rsidP="00071309">
            <w:pPr>
              <w:pStyle w:val="3-"/>
            </w:pPr>
            <w:r>
              <w:tab/>
              <w:t>thread_obj01.join();</w:t>
            </w:r>
          </w:p>
          <w:p w14:paraId="245BF2C0" w14:textId="77777777" w:rsidR="00071309" w:rsidRDefault="00071309" w:rsidP="00071309">
            <w:pPr>
              <w:pStyle w:val="3-"/>
            </w:pPr>
            <w:r>
              <w:tab/>
              <w:t>thread_obj02.join();</w:t>
            </w:r>
          </w:p>
          <w:p w14:paraId="767C6F5C" w14:textId="77777777" w:rsidR="00071309" w:rsidRDefault="00071309" w:rsidP="00071309">
            <w:pPr>
              <w:pStyle w:val="3-"/>
            </w:pPr>
            <w:r>
              <w:tab/>
              <w:t>thread_obj03.join();</w:t>
            </w:r>
          </w:p>
          <w:p w14:paraId="1EC924CB" w14:textId="77777777" w:rsidR="00071309" w:rsidRDefault="00071309" w:rsidP="00071309">
            <w:pPr>
              <w:pStyle w:val="3-"/>
            </w:pPr>
            <w:r>
              <w:tab/>
              <w:t>thread_obj04.join();</w:t>
            </w:r>
          </w:p>
          <w:p w14:paraId="259549B4" w14:textId="77777777" w:rsidR="00071309" w:rsidRDefault="00071309" w:rsidP="00071309">
            <w:pPr>
              <w:pStyle w:val="3-"/>
            </w:pPr>
            <w:r>
              <w:tab/>
              <w:t>thread_obj05.join();</w:t>
            </w:r>
          </w:p>
          <w:p w14:paraId="6B393C94" w14:textId="77777777" w:rsidR="00071309" w:rsidRDefault="00071309" w:rsidP="00071309">
            <w:pPr>
              <w:pStyle w:val="3-"/>
            </w:pPr>
          </w:p>
          <w:p w14:paraId="0DD5F0D4" w14:textId="569115DF" w:rsidR="00071309" w:rsidRDefault="00071309" w:rsidP="00071309">
            <w:pPr>
              <w:pStyle w:val="3-"/>
            </w:pPr>
            <w:r>
              <w:rPr>
                <w:rFonts w:hint="eastAsia"/>
              </w:rPr>
              <w:tab/>
              <w:t>//アトミック操作を大量に実行して時間を計測</w:t>
            </w:r>
          </w:p>
          <w:p w14:paraId="6384C09E" w14:textId="77777777" w:rsidR="00071309" w:rsidRDefault="00071309" w:rsidP="00071309">
            <w:pPr>
              <w:pStyle w:val="3-"/>
            </w:pPr>
            <w:r>
              <w:tab/>
              <w:t>{</w:t>
            </w:r>
          </w:p>
          <w:p w14:paraId="76DE51CD" w14:textId="77777777" w:rsidR="00071309" w:rsidRDefault="00071309" w:rsidP="00071309">
            <w:pPr>
              <w:pStyle w:val="3-"/>
            </w:pPr>
            <w:r>
              <w:tab/>
            </w:r>
            <w:r>
              <w:tab/>
              <w:t>auto begin = std::chrono::high_resolution_clock::now();</w:t>
            </w:r>
          </w:p>
          <w:p w14:paraId="49F50E99" w14:textId="77777777" w:rsidR="00071309" w:rsidRDefault="00071309" w:rsidP="00071309">
            <w:pPr>
              <w:pStyle w:val="3-"/>
            </w:pPr>
            <w:r>
              <w:tab/>
            </w:r>
            <w:r>
              <w:tab/>
              <w:t>static const int TEST_TIMES = 10000000;</w:t>
            </w:r>
          </w:p>
          <w:p w14:paraId="593DD76D" w14:textId="77777777" w:rsidR="00071309" w:rsidRDefault="00071309" w:rsidP="00071309">
            <w:pPr>
              <w:pStyle w:val="3-"/>
            </w:pPr>
            <w:r>
              <w:tab/>
            </w:r>
            <w:r>
              <w:tab/>
              <w:t>s_followFinished[0] = E_PROCESS::FOLLOW_IDLE;</w:t>
            </w:r>
          </w:p>
          <w:p w14:paraId="347E5441" w14:textId="77777777" w:rsidR="00071309" w:rsidRDefault="00071309" w:rsidP="00071309">
            <w:pPr>
              <w:pStyle w:val="3-"/>
            </w:pPr>
            <w:r>
              <w:tab/>
            </w:r>
            <w:r>
              <w:tab/>
              <w:t>E_PROCESS prev = E_PROCESS::FOLLOW_IDLE;</w:t>
            </w:r>
          </w:p>
          <w:p w14:paraId="6D730B6A" w14:textId="77777777" w:rsidR="00071309" w:rsidRDefault="00071309" w:rsidP="00071309">
            <w:pPr>
              <w:pStyle w:val="3-"/>
            </w:pPr>
            <w:r>
              <w:tab/>
            </w:r>
            <w:r>
              <w:tab/>
              <w:t>for (int i = 0; i &lt; TEST_TIMES; ++i)</w:t>
            </w:r>
          </w:p>
          <w:p w14:paraId="7189DE7C" w14:textId="77777777" w:rsidR="00071309" w:rsidRDefault="00071309" w:rsidP="00071309">
            <w:pPr>
              <w:pStyle w:val="3-"/>
            </w:pPr>
            <w:r>
              <w:tab/>
            </w:r>
            <w:r>
              <w:tab/>
              <w:t>{</w:t>
            </w:r>
          </w:p>
          <w:p w14:paraId="51293A59" w14:textId="77777777" w:rsidR="00071309" w:rsidRDefault="00071309" w:rsidP="00071309">
            <w:pPr>
              <w:pStyle w:val="3-"/>
            </w:pPr>
            <w:r>
              <w:lastRenderedPageBreak/>
              <w:tab/>
            </w:r>
            <w:r>
              <w:tab/>
            </w:r>
            <w:r>
              <w:tab/>
              <w:t>while (!s_followFinished[0].compare_exchange_weak(prev, E_PROCESS::PRIOR_RUNNING)){}</w:t>
            </w:r>
          </w:p>
          <w:p w14:paraId="35B0598D" w14:textId="77777777" w:rsidR="00071309" w:rsidRDefault="00071309" w:rsidP="00071309">
            <w:pPr>
              <w:pStyle w:val="3-"/>
            </w:pPr>
            <w:r>
              <w:tab/>
            </w:r>
            <w:r>
              <w:tab/>
            </w:r>
            <w:r>
              <w:tab/>
              <w:t>while (!s_followFinished[0].compare_exchange_weak(prev, E_PROCESS::PRIOR_IDLE)){}</w:t>
            </w:r>
          </w:p>
          <w:p w14:paraId="49683B4E" w14:textId="77777777" w:rsidR="00071309" w:rsidRDefault="00071309" w:rsidP="00071309">
            <w:pPr>
              <w:pStyle w:val="3-"/>
            </w:pPr>
            <w:r>
              <w:tab/>
            </w:r>
            <w:r>
              <w:tab/>
            </w:r>
            <w:r>
              <w:tab/>
              <w:t>while (!s_followFinished[0].compare_exchange_weak(prev, E_PROCESS::FOLLOW_RUNNING)){}</w:t>
            </w:r>
          </w:p>
          <w:p w14:paraId="3EB80B4F" w14:textId="77777777" w:rsidR="00071309" w:rsidRDefault="00071309" w:rsidP="00071309">
            <w:pPr>
              <w:pStyle w:val="3-"/>
            </w:pPr>
            <w:r>
              <w:tab/>
            </w:r>
            <w:r>
              <w:tab/>
            </w:r>
            <w:r>
              <w:tab/>
              <w:t>while (!s_followFinished[0].compare_exchange_weak(prev, E_PROCESS::FOLLOW_IDLE)){}</w:t>
            </w:r>
          </w:p>
          <w:p w14:paraId="3596A5B9" w14:textId="77777777" w:rsidR="00071309" w:rsidRDefault="00071309" w:rsidP="00071309">
            <w:pPr>
              <w:pStyle w:val="3-"/>
            </w:pPr>
            <w:r>
              <w:tab/>
            </w:r>
            <w:r>
              <w:tab/>
              <w:t>}</w:t>
            </w:r>
          </w:p>
          <w:p w14:paraId="6F6083BE" w14:textId="77777777" w:rsidR="00071309" w:rsidRDefault="00071309" w:rsidP="00071309">
            <w:pPr>
              <w:pStyle w:val="3-"/>
            </w:pPr>
            <w:r>
              <w:tab/>
            </w:r>
            <w:r>
              <w:tab/>
              <w:t>auto end = std::chrono::high_resolution_clock::now();</w:t>
            </w:r>
          </w:p>
          <w:p w14:paraId="64AB128C" w14:textId="77777777" w:rsidR="00071309" w:rsidRDefault="00071309" w:rsidP="00071309">
            <w:pPr>
              <w:pStyle w:val="3-"/>
            </w:pPr>
            <w:r>
              <w:tab/>
            </w:r>
            <w:r>
              <w:tab/>
              <w:t>auto duration = static_cast&lt;float&gt;(static_cast&lt;double&gt;(std::chrono::duration_cast&lt; std::chrono::microseconds &gt;(end - begin).count()) / 1000000.);</w:t>
            </w:r>
          </w:p>
          <w:p w14:paraId="11F36EE3" w14:textId="77777777" w:rsidR="00071309" w:rsidRDefault="00071309" w:rsidP="00071309">
            <w:pPr>
              <w:pStyle w:val="3-"/>
            </w:pPr>
            <w:r>
              <w:tab/>
            </w:r>
            <w:r>
              <w:tab/>
              <w:t>printf("Watch-atomic * %d = %.6f sec\n", TEST_TIMES, duration);</w:t>
            </w:r>
          </w:p>
          <w:p w14:paraId="42F1AEC4" w14:textId="77777777" w:rsidR="00071309" w:rsidRDefault="00071309" w:rsidP="00071309">
            <w:pPr>
              <w:pStyle w:val="3-"/>
            </w:pPr>
            <w:r>
              <w:tab/>
              <w:t>}</w:t>
            </w:r>
          </w:p>
          <w:p w14:paraId="1C476137" w14:textId="77777777" w:rsidR="00071309" w:rsidRDefault="00071309" w:rsidP="00071309">
            <w:pPr>
              <w:pStyle w:val="3-"/>
            </w:pPr>
          </w:p>
          <w:p w14:paraId="21F84C95" w14:textId="77777777" w:rsidR="00071309" w:rsidRDefault="00071309" w:rsidP="00071309">
            <w:pPr>
              <w:pStyle w:val="3-"/>
            </w:pPr>
            <w:r>
              <w:tab/>
              <w:t>return EXIT_SUCCESS;</w:t>
            </w:r>
          </w:p>
          <w:p w14:paraId="38F8E972" w14:textId="4F878007" w:rsidR="00971C80" w:rsidRPr="00DE3BF2" w:rsidRDefault="00071309" w:rsidP="00071309">
            <w:pPr>
              <w:pStyle w:val="3-"/>
            </w:pPr>
            <w:r>
              <w:t>}</w:t>
            </w:r>
          </w:p>
        </w:tc>
      </w:tr>
    </w:tbl>
    <w:p w14:paraId="3CEA1307"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874659">
        <w:tc>
          <w:tcPr>
            <w:tcW w:w="8494" w:type="dxa"/>
          </w:tcPr>
          <w:p w14:paraId="4AE23F38" w14:textId="77777777" w:rsidR="00071309" w:rsidRPr="00071309" w:rsidRDefault="00071309" w:rsidP="00071309">
            <w:pPr>
              <w:pStyle w:val="3-"/>
              <w:rPr>
                <w:color w:val="auto"/>
              </w:rPr>
            </w:pPr>
            <w:r w:rsidRPr="00071309">
              <w:rPr>
                <w:rFonts w:hint="eastAsia"/>
                <w:color w:val="auto"/>
              </w:rPr>
              <w:t>- begin:(P)先行 -</w:t>
            </w:r>
          </w:p>
          <w:p w14:paraId="64A0187D" w14:textId="77777777" w:rsidR="00071309" w:rsidRPr="00071309" w:rsidRDefault="00071309" w:rsidP="00071309">
            <w:pPr>
              <w:pStyle w:val="3-"/>
              <w:rPr>
                <w:color w:val="auto"/>
              </w:rPr>
            </w:pPr>
            <w:r w:rsidRPr="00071309">
              <w:rPr>
                <w:rFonts w:hint="eastAsia"/>
                <w:color w:val="auto"/>
              </w:rPr>
              <w:t>(P)先行: [BEFORE] commonData=0, tlsData=0</w:t>
            </w:r>
          </w:p>
          <w:p w14:paraId="6CD868BF" w14:textId="77777777" w:rsidR="00071309" w:rsidRPr="00071309" w:rsidRDefault="00071309" w:rsidP="00071309">
            <w:pPr>
              <w:pStyle w:val="3-"/>
              <w:rPr>
                <w:color w:val="auto"/>
              </w:rPr>
            </w:pPr>
            <w:r w:rsidRPr="00071309">
              <w:rPr>
                <w:rFonts w:hint="eastAsia"/>
                <w:color w:val="auto"/>
              </w:rPr>
              <w:t>- begin:(F)[0]後続01 -</w:t>
            </w:r>
          </w:p>
          <w:p w14:paraId="45375276" w14:textId="77777777" w:rsidR="00071309" w:rsidRPr="00071309" w:rsidRDefault="00071309" w:rsidP="00071309">
            <w:pPr>
              <w:pStyle w:val="3-"/>
              <w:rPr>
                <w:color w:val="auto"/>
              </w:rPr>
            </w:pPr>
            <w:r w:rsidRPr="00071309">
              <w:rPr>
                <w:rFonts w:hint="eastAsia"/>
                <w:color w:val="auto"/>
              </w:rPr>
              <w:t>- begin:(F)[1]後続02 -</w:t>
            </w:r>
          </w:p>
          <w:p w14:paraId="76634212" w14:textId="77777777" w:rsidR="00071309" w:rsidRPr="00071309" w:rsidRDefault="00071309" w:rsidP="00071309">
            <w:pPr>
              <w:pStyle w:val="3-"/>
              <w:rPr>
                <w:color w:val="auto"/>
              </w:rPr>
            </w:pPr>
            <w:r w:rsidRPr="00071309">
              <w:rPr>
                <w:rFonts w:hint="eastAsia"/>
                <w:color w:val="auto"/>
              </w:rPr>
              <w:t>- begin:(F)[2]後続03 -</w:t>
            </w:r>
          </w:p>
          <w:p w14:paraId="58EA9823" w14:textId="77777777" w:rsidR="00071309" w:rsidRPr="00071309" w:rsidRDefault="00071309" w:rsidP="00071309">
            <w:pPr>
              <w:pStyle w:val="3-"/>
              <w:rPr>
                <w:color w:val="auto"/>
              </w:rPr>
            </w:pPr>
            <w:r w:rsidRPr="00071309">
              <w:rPr>
                <w:rFonts w:hint="eastAsia"/>
                <w:color w:val="auto"/>
              </w:rPr>
              <w:t>- begin:(F)[3]後続04 -</w:t>
            </w:r>
          </w:p>
          <w:p w14:paraId="3ADB4A43" w14:textId="77777777" w:rsidR="00071309" w:rsidRPr="00071309" w:rsidRDefault="00071309" w:rsidP="00071309">
            <w:pPr>
              <w:pStyle w:val="3-"/>
              <w:rPr>
                <w:color w:val="auto"/>
              </w:rPr>
            </w:pPr>
            <w:r w:rsidRPr="00071309">
              <w:rPr>
                <w:rFonts w:hint="eastAsia"/>
                <w:color w:val="auto"/>
              </w:rPr>
              <w:t>- begin:(F)[4]後続05 -</w:t>
            </w:r>
          </w:p>
          <w:p w14:paraId="09BCB420" w14:textId="77777777" w:rsidR="00071309" w:rsidRPr="00071309" w:rsidRDefault="00071309" w:rsidP="00071309">
            <w:pPr>
              <w:pStyle w:val="3-"/>
              <w:rPr>
                <w:color w:val="auto"/>
              </w:rPr>
            </w:pPr>
            <w:r w:rsidRPr="00071309">
              <w:rPr>
                <w:rFonts w:hint="eastAsia"/>
                <w:color w:val="auto"/>
              </w:rPr>
              <w:t>(P)先行: [AFTER]  commonData=1, tlsData=1</w:t>
            </w:r>
          </w:p>
          <w:p w14:paraId="2756E38D" w14:textId="77777777" w:rsidR="00071309" w:rsidRPr="00071309" w:rsidRDefault="00071309" w:rsidP="00071309">
            <w:pPr>
              <w:pStyle w:val="3-"/>
              <w:rPr>
                <w:color w:val="auto"/>
              </w:rPr>
            </w:pPr>
            <w:r w:rsidRPr="00071309">
              <w:rPr>
                <w:rFonts w:hint="eastAsia"/>
                <w:color w:val="auto"/>
              </w:rPr>
              <w:t>(F)[0]後続01: [BEFORE] commonData=1, tlsData=0</w:t>
            </w:r>
          </w:p>
          <w:p w14:paraId="4B646D57" w14:textId="77777777" w:rsidR="00071309" w:rsidRPr="00071309" w:rsidRDefault="00071309" w:rsidP="00071309">
            <w:pPr>
              <w:pStyle w:val="3-"/>
              <w:rPr>
                <w:color w:val="auto"/>
              </w:rPr>
            </w:pPr>
            <w:r w:rsidRPr="00071309">
              <w:rPr>
                <w:rFonts w:hint="eastAsia"/>
                <w:color w:val="auto"/>
              </w:rPr>
              <w:t>(F)[2]後続03: [BEFORE] commonData=1, tlsData=0</w:t>
            </w:r>
          </w:p>
          <w:p w14:paraId="66C389A1" w14:textId="77777777" w:rsidR="00071309" w:rsidRPr="00071309" w:rsidRDefault="00071309" w:rsidP="00071309">
            <w:pPr>
              <w:pStyle w:val="3-"/>
              <w:rPr>
                <w:color w:val="auto"/>
              </w:rPr>
            </w:pPr>
            <w:r w:rsidRPr="00071309">
              <w:rPr>
                <w:rFonts w:hint="eastAsia"/>
                <w:color w:val="auto"/>
              </w:rPr>
              <w:t>(F)[1]後続02: [BEFORE] commonData=1, tlsData=0</w:t>
            </w:r>
          </w:p>
          <w:p w14:paraId="7683DC52" w14:textId="77777777" w:rsidR="00071309" w:rsidRPr="00071309" w:rsidRDefault="00071309" w:rsidP="00071309">
            <w:pPr>
              <w:pStyle w:val="3-"/>
              <w:rPr>
                <w:color w:val="auto"/>
              </w:rPr>
            </w:pPr>
            <w:r w:rsidRPr="00071309">
              <w:rPr>
                <w:rFonts w:hint="eastAsia"/>
                <w:color w:val="auto"/>
              </w:rPr>
              <w:t>(F)[4]後続05: [BEFORE] commonData=1, tlsData=0</w:t>
            </w:r>
          </w:p>
          <w:p w14:paraId="3BA83924" w14:textId="77777777" w:rsidR="00071309" w:rsidRPr="00071309" w:rsidRDefault="00071309" w:rsidP="00071309">
            <w:pPr>
              <w:pStyle w:val="3-"/>
              <w:rPr>
                <w:color w:val="auto"/>
              </w:rPr>
            </w:pPr>
            <w:r w:rsidRPr="00071309">
              <w:rPr>
                <w:rFonts w:hint="eastAsia"/>
                <w:color w:val="auto"/>
              </w:rPr>
              <w:t>(F)[3]後続04: [BEFORE] commonData=1, tlsData=0</w:t>
            </w:r>
          </w:p>
          <w:p w14:paraId="3FA4DD97" w14:textId="77777777" w:rsidR="00071309" w:rsidRPr="00071309" w:rsidRDefault="00071309" w:rsidP="00071309">
            <w:pPr>
              <w:pStyle w:val="3-"/>
              <w:rPr>
                <w:color w:val="auto"/>
              </w:rPr>
            </w:pPr>
            <w:r w:rsidRPr="00071309">
              <w:rPr>
                <w:rFonts w:hint="eastAsia"/>
                <w:color w:val="auto"/>
              </w:rPr>
              <w:t>(F)[1]後続02: [AFTER]  commonData=1, tlsData=1</w:t>
            </w:r>
          </w:p>
          <w:p w14:paraId="32D5B695" w14:textId="77777777" w:rsidR="00071309" w:rsidRPr="00071309" w:rsidRDefault="00071309" w:rsidP="00071309">
            <w:pPr>
              <w:pStyle w:val="3-"/>
              <w:rPr>
                <w:color w:val="auto"/>
              </w:rPr>
            </w:pPr>
            <w:r w:rsidRPr="00071309">
              <w:rPr>
                <w:rFonts w:hint="eastAsia"/>
                <w:color w:val="auto"/>
              </w:rPr>
              <w:t>(F)[0]後続01: [AFTER]  commonData=1, tlsData=1</w:t>
            </w:r>
          </w:p>
          <w:p w14:paraId="4BCA4BF8" w14:textId="77777777" w:rsidR="00071309" w:rsidRPr="00071309" w:rsidRDefault="00071309" w:rsidP="00071309">
            <w:pPr>
              <w:pStyle w:val="3-"/>
              <w:rPr>
                <w:color w:val="auto"/>
              </w:rPr>
            </w:pPr>
            <w:r w:rsidRPr="00071309">
              <w:rPr>
                <w:rFonts w:hint="eastAsia"/>
                <w:color w:val="auto"/>
              </w:rPr>
              <w:t>(F)[4]後続05: [AFTER]  commonData=1, tlsData=1</w:t>
            </w:r>
          </w:p>
          <w:p w14:paraId="2AD13AC4" w14:textId="77777777" w:rsidR="00071309" w:rsidRPr="00071309" w:rsidRDefault="00071309" w:rsidP="00071309">
            <w:pPr>
              <w:pStyle w:val="3-"/>
              <w:rPr>
                <w:color w:val="auto"/>
              </w:rPr>
            </w:pPr>
            <w:r w:rsidRPr="00071309">
              <w:rPr>
                <w:rFonts w:hint="eastAsia"/>
                <w:color w:val="auto"/>
              </w:rPr>
              <w:t>(F)[3]後続04: [AFTER]  commonData=1, tlsData=1</w:t>
            </w:r>
          </w:p>
          <w:p w14:paraId="37C84A98" w14:textId="77777777" w:rsidR="00071309" w:rsidRPr="00071309" w:rsidRDefault="00071309" w:rsidP="00071309">
            <w:pPr>
              <w:pStyle w:val="3-"/>
              <w:rPr>
                <w:color w:val="auto"/>
              </w:rPr>
            </w:pPr>
            <w:r w:rsidRPr="00071309">
              <w:rPr>
                <w:rFonts w:hint="eastAsia"/>
                <w:color w:val="auto"/>
              </w:rPr>
              <w:t>(F)[2]後続03: [AFTER]  commonData=1, tlsData=1</w:t>
            </w:r>
          </w:p>
          <w:p w14:paraId="19E27772" w14:textId="77777777" w:rsidR="00071309" w:rsidRPr="00071309" w:rsidRDefault="00071309" w:rsidP="00071309">
            <w:pPr>
              <w:pStyle w:val="3-"/>
              <w:rPr>
                <w:color w:val="auto"/>
              </w:rPr>
            </w:pPr>
            <w:r w:rsidRPr="00071309">
              <w:rPr>
                <w:rFonts w:hint="eastAsia"/>
                <w:color w:val="auto"/>
              </w:rPr>
              <w:t>(P)先行: [BEFORE] commonData=1, tlsData=1</w:t>
            </w:r>
          </w:p>
          <w:p w14:paraId="200D1C2B" w14:textId="77777777" w:rsidR="00071309" w:rsidRPr="00071309" w:rsidRDefault="00071309" w:rsidP="00071309">
            <w:pPr>
              <w:pStyle w:val="3-"/>
              <w:rPr>
                <w:color w:val="auto"/>
              </w:rPr>
            </w:pPr>
            <w:r w:rsidRPr="00071309">
              <w:rPr>
                <w:rFonts w:hint="eastAsia"/>
                <w:color w:val="auto"/>
              </w:rPr>
              <w:t>(P)先行: [AFTER]  commonData=2, tlsData=2</w:t>
            </w:r>
          </w:p>
          <w:p w14:paraId="31FE6999" w14:textId="77777777" w:rsidR="00071309" w:rsidRPr="00071309" w:rsidRDefault="00071309" w:rsidP="00071309">
            <w:pPr>
              <w:pStyle w:val="3-"/>
              <w:rPr>
                <w:color w:val="auto"/>
              </w:rPr>
            </w:pPr>
            <w:r w:rsidRPr="00071309">
              <w:rPr>
                <w:rFonts w:hint="eastAsia"/>
                <w:color w:val="auto"/>
              </w:rPr>
              <w:t>(F)[0]後続01: [BEFORE] commonData=2, tlsData=1</w:t>
            </w:r>
          </w:p>
          <w:p w14:paraId="0825F378" w14:textId="77777777" w:rsidR="00071309" w:rsidRPr="00071309" w:rsidRDefault="00071309" w:rsidP="00071309">
            <w:pPr>
              <w:pStyle w:val="3-"/>
              <w:rPr>
                <w:color w:val="auto"/>
              </w:rPr>
            </w:pPr>
            <w:r w:rsidRPr="00071309">
              <w:rPr>
                <w:rFonts w:hint="eastAsia"/>
                <w:color w:val="auto"/>
              </w:rPr>
              <w:t>(F)[1]後続02: [BEFORE] commonData=2, tlsData=1</w:t>
            </w:r>
          </w:p>
          <w:p w14:paraId="32F9F0C0" w14:textId="77777777" w:rsidR="00071309" w:rsidRPr="00071309" w:rsidRDefault="00071309" w:rsidP="00071309">
            <w:pPr>
              <w:pStyle w:val="3-"/>
              <w:rPr>
                <w:color w:val="auto"/>
              </w:rPr>
            </w:pPr>
            <w:r w:rsidRPr="00071309">
              <w:rPr>
                <w:rFonts w:hint="eastAsia"/>
                <w:color w:val="auto"/>
              </w:rPr>
              <w:t>(F)[4]後続05: [BEFORE] commonData=2, tlsData=1</w:t>
            </w:r>
          </w:p>
          <w:p w14:paraId="3995CB65" w14:textId="77777777" w:rsidR="00071309" w:rsidRPr="00071309" w:rsidRDefault="00071309" w:rsidP="00071309">
            <w:pPr>
              <w:pStyle w:val="3-"/>
              <w:rPr>
                <w:color w:val="auto"/>
              </w:rPr>
            </w:pPr>
            <w:r w:rsidRPr="00071309">
              <w:rPr>
                <w:rFonts w:hint="eastAsia"/>
                <w:color w:val="auto"/>
              </w:rPr>
              <w:t>(F)[3]後続04: [BEFORE] commonData=2, tlsData=1</w:t>
            </w:r>
          </w:p>
          <w:p w14:paraId="42A8ACC5" w14:textId="77777777" w:rsidR="00071309" w:rsidRPr="00071309" w:rsidRDefault="00071309" w:rsidP="00071309">
            <w:pPr>
              <w:pStyle w:val="3-"/>
              <w:rPr>
                <w:color w:val="auto"/>
              </w:rPr>
            </w:pPr>
            <w:r w:rsidRPr="00071309">
              <w:rPr>
                <w:rFonts w:hint="eastAsia"/>
                <w:color w:val="auto"/>
              </w:rPr>
              <w:t>(F)[2]後続03: [BEFORE] commonData=2, tlsData=1</w:t>
            </w:r>
          </w:p>
          <w:p w14:paraId="5BF8DB8E" w14:textId="77777777" w:rsidR="00071309" w:rsidRPr="00071309" w:rsidRDefault="00071309" w:rsidP="00071309">
            <w:pPr>
              <w:pStyle w:val="3-"/>
              <w:rPr>
                <w:color w:val="auto"/>
              </w:rPr>
            </w:pPr>
            <w:r w:rsidRPr="00071309">
              <w:rPr>
                <w:rFonts w:hint="eastAsia"/>
                <w:color w:val="auto"/>
              </w:rPr>
              <w:t>(F)[1]後続02: [AFTER]  commonData=2, tlsData=2</w:t>
            </w:r>
          </w:p>
          <w:p w14:paraId="750BB631" w14:textId="77777777" w:rsidR="00071309" w:rsidRPr="00071309" w:rsidRDefault="00071309" w:rsidP="00071309">
            <w:pPr>
              <w:pStyle w:val="3-"/>
              <w:rPr>
                <w:color w:val="auto"/>
              </w:rPr>
            </w:pPr>
            <w:r w:rsidRPr="00071309">
              <w:rPr>
                <w:rFonts w:hint="eastAsia"/>
                <w:color w:val="auto"/>
              </w:rPr>
              <w:t>(F)[4]後続05: [AFTER]  commonData=2, tlsData=2</w:t>
            </w:r>
          </w:p>
          <w:p w14:paraId="5D596D4F" w14:textId="77777777" w:rsidR="00071309" w:rsidRPr="00071309" w:rsidRDefault="00071309" w:rsidP="00071309">
            <w:pPr>
              <w:pStyle w:val="3-"/>
              <w:rPr>
                <w:color w:val="auto"/>
              </w:rPr>
            </w:pPr>
            <w:r w:rsidRPr="00071309">
              <w:rPr>
                <w:rFonts w:hint="eastAsia"/>
                <w:color w:val="auto"/>
              </w:rPr>
              <w:t>(F)[2]後続03: [AFTER]  commonData=2, tlsData=2</w:t>
            </w:r>
          </w:p>
          <w:p w14:paraId="4AC3651D" w14:textId="77777777" w:rsidR="00071309" w:rsidRPr="00071309" w:rsidRDefault="00071309" w:rsidP="00071309">
            <w:pPr>
              <w:pStyle w:val="3-"/>
              <w:rPr>
                <w:color w:val="auto"/>
              </w:rPr>
            </w:pPr>
            <w:r w:rsidRPr="00071309">
              <w:rPr>
                <w:rFonts w:hint="eastAsia"/>
                <w:color w:val="auto"/>
              </w:rPr>
              <w:t>(F)[3]後続04: [AFTER]  commonData=2, tlsData=2</w:t>
            </w:r>
          </w:p>
          <w:p w14:paraId="450AD536" w14:textId="77777777" w:rsidR="00071309" w:rsidRPr="00071309" w:rsidRDefault="00071309" w:rsidP="00071309">
            <w:pPr>
              <w:pStyle w:val="3-"/>
              <w:rPr>
                <w:color w:val="auto"/>
              </w:rPr>
            </w:pPr>
            <w:r w:rsidRPr="00071309">
              <w:rPr>
                <w:rFonts w:hint="eastAsia"/>
                <w:color w:val="auto"/>
              </w:rPr>
              <w:t>(F)[0]後続01: [AFTER]  commonData=2, tlsData=2</w:t>
            </w:r>
          </w:p>
          <w:p w14:paraId="4BA263FD" w14:textId="77777777" w:rsidR="00071309" w:rsidRPr="00071309" w:rsidRDefault="00071309" w:rsidP="00071309">
            <w:pPr>
              <w:pStyle w:val="3-"/>
              <w:rPr>
                <w:color w:val="auto"/>
              </w:rPr>
            </w:pPr>
            <w:r w:rsidRPr="00071309">
              <w:rPr>
                <w:rFonts w:hint="eastAsia"/>
                <w:color w:val="auto"/>
              </w:rPr>
              <w:t>(P)先行: [BEFORE] commonData=2, tlsData=2</w:t>
            </w:r>
          </w:p>
          <w:p w14:paraId="2FE2C5EA" w14:textId="77777777" w:rsidR="00071309" w:rsidRPr="00071309" w:rsidRDefault="00071309" w:rsidP="00071309">
            <w:pPr>
              <w:pStyle w:val="3-"/>
              <w:rPr>
                <w:color w:val="auto"/>
              </w:rPr>
            </w:pPr>
            <w:r w:rsidRPr="00071309">
              <w:rPr>
                <w:rFonts w:hint="eastAsia"/>
                <w:color w:val="auto"/>
              </w:rPr>
              <w:t>(P)先行: [AFTER]  commonData=3, tlsData=3</w:t>
            </w:r>
          </w:p>
          <w:p w14:paraId="29CF7627" w14:textId="77777777" w:rsidR="00071309" w:rsidRPr="00071309" w:rsidRDefault="00071309" w:rsidP="00071309">
            <w:pPr>
              <w:pStyle w:val="3-"/>
              <w:rPr>
                <w:color w:val="auto"/>
              </w:rPr>
            </w:pPr>
            <w:r w:rsidRPr="00071309">
              <w:rPr>
                <w:rFonts w:hint="eastAsia"/>
                <w:color w:val="auto"/>
              </w:rPr>
              <w:t>(F)[1]後続02: [BEFORE] commonData=3, tlsData=2</w:t>
            </w:r>
          </w:p>
          <w:p w14:paraId="16F48F56" w14:textId="77777777" w:rsidR="00071309" w:rsidRPr="00071309" w:rsidRDefault="00071309" w:rsidP="00071309">
            <w:pPr>
              <w:pStyle w:val="3-"/>
              <w:rPr>
                <w:color w:val="auto"/>
              </w:rPr>
            </w:pPr>
            <w:r w:rsidRPr="00071309">
              <w:rPr>
                <w:rFonts w:hint="eastAsia"/>
                <w:color w:val="auto"/>
              </w:rPr>
              <w:t>(F)[3]後続04: [BEFORE] commonData=3, tlsData=2</w:t>
            </w:r>
          </w:p>
          <w:p w14:paraId="3F2B8F90" w14:textId="77777777" w:rsidR="00071309" w:rsidRPr="00071309" w:rsidRDefault="00071309" w:rsidP="00071309">
            <w:pPr>
              <w:pStyle w:val="3-"/>
              <w:rPr>
                <w:color w:val="auto"/>
              </w:rPr>
            </w:pPr>
            <w:r w:rsidRPr="00071309">
              <w:rPr>
                <w:rFonts w:hint="eastAsia"/>
                <w:color w:val="auto"/>
              </w:rPr>
              <w:t>(F)[4]後続05: [BEFORE] commonData=3, tlsData=2</w:t>
            </w:r>
          </w:p>
          <w:p w14:paraId="052F5F6F" w14:textId="77777777" w:rsidR="00071309" w:rsidRPr="00071309" w:rsidRDefault="00071309" w:rsidP="00071309">
            <w:pPr>
              <w:pStyle w:val="3-"/>
              <w:rPr>
                <w:color w:val="auto"/>
              </w:rPr>
            </w:pPr>
            <w:r w:rsidRPr="00071309">
              <w:rPr>
                <w:rFonts w:hint="eastAsia"/>
                <w:color w:val="auto"/>
              </w:rPr>
              <w:t>(F)[2]後続03: [BEFORE] commonData=3, tlsData=2</w:t>
            </w:r>
          </w:p>
          <w:p w14:paraId="056CC9D1" w14:textId="77777777" w:rsidR="00071309" w:rsidRPr="00071309" w:rsidRDefault="00071309" w:rsidP="00071309">
            <w:pPr>
              <w:pStyle w:val="3-"/>
              <w:rPr>
                <w:color w:val="auto"/>
              </w:rPr>
            </w:pPr>
            <w:r w:rsidRPr="00071309">
              <w:rPr>
                <w:rFonts w:hint="eastAsia"/>
                <w:color w:val="auto"/>
              </w:rPr>
              <w:t>(F)[0]後続01: [BEFORE] commonData=3, tlsData=2</w:t>
            </w:r>
          </w:p>
          <w:p w14:paraId="39871C03" w14:textId="77777777" w:rsidR="00071309" w:rsidRPr="00071309" w:rsidRDefault="00071309" w:rsidP="00071309">
            <w:pPr>
              <w:pStyle w:val="3-"/>
              <w:rPr>
                <w:color w:val="auto"/>
              </w:rPr>
            </w:pPr>
            <w:r w:rsidRPr="00071309">
              <w:rPr>
                <w:rFonts w:hint="eastAsia"/>
                <w:color w:val="auto"/>
              </w:rPr>
              <w:t>(F)[3]後続04: [AFTER]  commonData=3, tlsData=3</w:t>
            </w:r>
          </w:p>
          <w:p w14:paraId="0F4A64B4" w14:textId="77777777" w:rsidR="00071309" w:rsidRPr="00071309" w:rsidRDefault="00071309" w:rsidP="00071309">
            <w:pPr>
              <w:pStyle w:val="3-"/>
              <w:rPr>
                <w:color w:val="auto"/>
              </w:rPr>
            </w:pPr>
            <w:r w:rsidRPr="00071309">
              <w:rPr>
                <w:rFonts w:hint="eastAsia"/>
                <w:color w:val="auto"/>
              </w:rPr>
              <w:t>(F)[4]後続05: [AFTER]  commonData=3, tlsData=3</w:t>
            </w:r>
          </w:p>
          <w:p w14:paraId="3405F70D" w14:textId="77777777" w:rsidR="00071309" w:rsidRPr="00071309" w:rsidRDefault="00071309" w:rsidP="00071309">
            <w:pPr>
              <w:pStyle w:val="3-"/>
              <w:rPr>
                <w:color w:val="auto"/>
              </w:rPr>
            </w:pPr>
            <w:r w:rsidRPr="00071309">
              <w:rPr>
                <w:rFonts w:hint="eastAsia"/>
                <w:color w:val="auto"/>
              </w:rPr>
              <w:t>(F)[1]後続02: [AFTER]  commonData=3, tlsData=3</w:t>
            </w:r>
          </w:p>
          <w:p w14:paraId="63E38743" w14:textId="77777777" w:rsidR="00071309" w:rsidRPr="00071309" w:rsidRDefault="00071309" w:rsidP="00071309">
            <w:pPr>
              <w:pStyle w:val="3-"/>
              <w:rPr>
                <w:color w:val="auto"/>
              </w:rPr>
            </w:pPr>
            <w:r w:rsidRPr="00071309">
              <w:rPr>
                <w:rFonts w:hint="eastAsia"/>
                <w:color w:val="auto"/>
              </w:rPr>
              <w:t>(F)[2]後続03: [AFTER]  commonData=3, tlsData=3</w:t>
            </w:r>
          </w:p>
          <w:p w14:paraId="2AC8F181" w14:textId="77777777" w:rsidR="00071309" w:rsidRPr="00071309" w:rsidRDefault="00071309" w:rsidP="00071309">
            <w:pPr>
              <w:pStyle w:val="3-"/>
              <w:rPr>
                <w:color w:val="auto"/>
              </w:rPr>
            </w:pPr>
            <w:r w:rsidRPr="00071309">
              <w:rPr>
                <w:rFonts w:hint="eastAsia"/>
                <w:color w:val="auto"/>
              </w:rPr>
              <w:t>(F)[0]後続01: [AFTER]  commonData=3, tlsData=3</w:t>
            </w:r>
          </w:p>
          <w:p w14:paraId="79E5A55F" w14:textId="77777777" w:rsidR="00071309" w:rsidRPr="00071309" w:rsidRDefault="00071309" w:rsidP="00071309">
            <w:pPr>
              <w:pStyle w:val="3-"/>
              <w:rPr>
                <w:color w:val="auto"/>
              </w:rPr>
            </w:pPr>
            <w:r w:rsidRPr="00071309">
              <w:rPr>
                <w:rFonts w:hint="eastAsia"/>
                <w:color w:val="auto"/>
              </w:rPr>
              <w:t>(P)先行: [QUIT]</w:t>
            </w:r>
          </w:p>
          <w:p w14:paraId="7A062099" w14:textId="77777777" w:rsidR="00071309" w:rsidRPr="00071309" w:rsidRDefault="00071309" w:rsidP="00071309">
            <w:pPr>
              <w:pStyle w:val="3-"/>
              <w:rPr>
                <w:color w:val="auto"/>
              </w:rPr>
            </w:pPr>
            <w:r w:rsidRPr="00071309">
              <w:rPr>
                <w:rFonts w:hint="eastAsia"/>
                <w:color w:val="auto"/>
              </w:rPr>
              <w:t>(F)[0]後続01: [QUIT]</w:t>
            </w:r>
          </w:p>
          <w:p w14:paraId="581D8DC8" w14:textId="77777777" w:rsidR="00071309" w:rsidRPr="00071309" w:rsidRDefault="00071309" w:rsidP="00071309">
            <w:pPr>
              <w:pStyle w:val="3-"/>
              <w:rPr>
                <w:color w:val="auto"/>
              </w:rPr>
            </w:pPr>
            <w:r w:rsidRPr="00071309">
              <w:rPr>
                <w:rFonts w:hint="eastAsia"/>
                <w:color w:val="auto"/>
              </w:rPr>
              <w:t>(F)[2]後続03: [QUIT]</w:t>
            </w:r>
          </w:p>
          <w:p w14:paraId="00D529C5" w14:textId="77777777" w:rsidR="00071309" w:rsidRPr="00071309" w:rsidRDefault="00071309" w:rsidP="00071309">
            <w:pPr>
              <w:pStyle w:val="3-"/>
              <w:rPr>
                <w:color w:val="auto"/>
              </w:rPr>
            </w:pPr>
            <w:r w:rsidRPr="00071309">
              <w:rPr>
                <w:rFonts w:hint="eastAsia"/>
                <w:color w:val="auto"/>
              </w:rPr>
              <w:t>- end:(F)[0]後続01 -</w:t>
            </w:r>
          </w:p>
          <w:p w14:paraId="0CB02490" w14:textId="77777777" w:rsidR="00071309" w:rsidRPr="00071309" w:rsidRDefault="00071309" w:rsidP="00071309">
            <w:pPr>
              <w:pStyle w:val="3-"/>
              <w:rPr>
                <w:color w:val="auto"/>
              </w:rPr>
            </w:pPr>
            <w:r w:rsidRPr="00071309">
              <w:rPr>
                <w:rFonts w:hint="eastAsia"/>
                <w:color w:val="auto"/>
              </w:rPr>
              <w:t>(F)[1]後続02: [QUIT]</w:t>
            </w:r>
          </w:p>
          <w:p w14:paraId="5C77726B" w14:textId="77777777" w:rsidR="00071309" w:rsidRPr="00071309" w:rsidRDefault="00071309" w:rsidP="00071309">
            <w:pPr>
              <w:pStyle w:val="3-"/>
              <w:rPr>
                <w:color w:val="auto"/>
              </w:rPr>
            </w:pPr>
            <w:r w:rsidRPr="00071309">
              <w:rPr>
                <w:rFonts w:hint="eastAsia"/>
                <w:color w:val="auto"/>
              </w:rPr>
              <w:t>- end:(F)[2]後続03 -</w:t>
            </w:r>
          </w:p>
          <w:p w14:paraId="6D6D4A7F" w14:textId="77777777" w:rsidR="00071309" w:rsidRPr="00071309" w:rsidRDefault="00071309" w:rsidP="00071309">
            <w:pPr>
              <w:pStyle w:val="3-"/>
              <w:rPr>
                <w:color w:val="auto"/>
              </w:rPr>
            </w:pPr>
            <w:r w:rsidRPr="00071309">
              <w:rPr>
                <w:rFonts w:hint="eastAsia"/>
                <w:color w:val="auto"/>
              </w:rPr>
              <w:t>(F)[3]後続04: [QUIT]</w:t>
            </w:r>
          </w:p>
          <w:p w14:paraId="14CFE792" w14:textId="77777777" w:rsidR="00071309" w:rsidRPr="00071309" w:rsidRDefault="00071309" w:rsidP="00071309">
            <w:pPr>
              <w:pStyle w:val="3-"/>
              <w:rPr>
                <w:color w:val="auto"/>
              </w:rPr>
            </w:pPr>
            <w:r w:rsidRPr="00071309">
              <w:rPr>
                <w:rFonts w:hint="eastAsia"/>
                <w:color w:val="auto"/>
              </w:rPr>
              <w:t>- end:(P)先行 -</w:t>
            </w:r>
          </w:p>
          <w:p w14:paraId="06F38237" w14:textId="77777777" w:rsidR="00071309" w:rsidRPr="00071309" w:rsidRDefault="00071309" w:rsidP="00071309">
            <w:pPr>
              <w:pStyle w:val="3-"/>
              <w:rPr>
                <w:color w:val="auto"/>
              </w:rPr>
            </w:pPr>
            <w:r w:rsidRPr="00071309">
              <w:rPr>
                <w:rFonts w:hint="eastAsia"/>
                <w:color w:val="auto"/>
              </w:rPr>
              <w:lastRenderedPageBreak/>
              <w:t>(F)[4]後続05: [QUIT]</w:t>
            </w:r>
          </w:p>
          <w:p w14:paraId="46D737F8" w14:textId="77777777" w:rsidR="00071309" w:rsidRPr="00071309" w:rsidRDefault="00071309" w:rsidP="00071309">
            <w:pPr>
              <w:pStyle w:val="3-"/>
              <w:rPr>
                <w:color w:val="auto"/>
              </w:rPr>
            </w:pPr>
            <w:r w:rsidRPr="00071309">
              <w:rPr>
                <w:rFonts w:hint="eastAsia"/>
                <w:color w:val="auto"/>
              </w:rPr>
              <w:t>- end:(F)[3]後続04 -</w:t>
            </w:r>
          </w:p>
          <w:p w14:paraId="498B0394" w14:textId="77777777" w:rsidR="00071309" w:rsidRPr="00071309" w:rsidRDefault="00071309" w:rsidP="00071309">
            <w:pPr>
              <w:pStyle w:val="3-"/>
              <w:rPr>
                <w:color w:val="auto"/>
              </w:rPr>
            </w:pPr>
            <w:r w:rsidRPr="00071309">
              <w:rPr>
                <w:rFonts w:hint="eastAsia"/>
                <w:color w:val="auto"/>
              </w:rPr>
              <w:t>- end:(F)[1]後続02 -</w:t>
            </w:r>
          </w:p>
          <w:p w14:paraId="7515207A" w14:textId="77777777" w:rsidR="00071309" w:rsidRPr="00071309" w:rsidRDefault="00071309" w:rsidP="00071309">
            <w:pPr>
              <w:pStyle w:val="3-"/>
              <w:rPr>
                <w:color w:val="auto"/>
              </w:rPr>
            </w:pPr>
            <w:r w:rsidRPr="00071309">
              <w:rPr>
                <w:rFonts w:hint="eastAsia"/>
                <w:color w:val="auto"/>
              </w:rPr>
              <w:t>- end:(F)[4]後続05 -</w:t>
            </w:r>
          </w:p>
          <w:p w14:paraId="7AE8C4B0" w14:textId="020BB72F" w:rsidR="00971C80" w:rsidRPr="00DD51B6" w:rsidRDefault="00071309" w:rsidP="00071309">
            <w:pPr>
              <w:pStyle w:val="3-"/>
            </w:pPr>
            <w:r w:rsidRPr="00071309">
              <w:rPr>
                <w:color w:val="auto"/>
              </w:rPr>
              <w:t>Watch-atomic * 10000000 = 0.499029 sec</w:t>
            </w:r>
          </w:p>
        </w:tc>
      </w:tr>
    </w:tbl>
    <w:p w14:paraId="7E6536BB" w14:textId="2664FC72" w:rsidR="00971C80" w:rsidRDefault="00971C80" w:rsidP="00971C80">
      <w:pPr>
        <w:pStyle w:val="3"/>
      </w:pPr>
      <w:bookmarkStart w:id="136" w:name="_Toc378808488"/>
      <w:r>
        <w:lastRenderedPageBreak/>
        <w:t>C++11</w:t>
      </w:r>
      <w:r>
        <w:t>版：アトミック操作のメモリ</w:t>
      </w:r>
      <w:r w:rsidR="00114216">
        <w:t>オーダー指定</w:t>
      </w:r>
      <w:bookmarkEnd w:id="136"/>
    </w:p>
    <w:p w14:paraId="00F39697" w14:textId="25E5C84A" w:rsidR="00AD07FD" w:rsidRDefault="00DA6B37" w:rsidP="00AD07FD">
      <w:pPr>
        <w:pStyle w:val="aa"/>
        <w:ind w:left="447" w:firstLine="283"/>
      </w:pPr>
      <w:r>
        <w:t>アトミック操作時にメモリオーダーを指定し、メモリバリアを明示的に使い分けた場合のサンプルを示す</w:t>
      </w:r>
      <w:r w:rsidR="00AD07FD">
        <w:rPr>
          <w:rFonts w:hint="eastAsia"/>
        </w:rPr>
        <w:t>。</w:t>
      </w:r>
    </w:p>
    <w:p w14:paraId="1BE4BF01" w14:textId="75845A47" w:rsidR="00AD07FD" w:rsidRDefault="00DA6B37" w:rsidP="00AD07FD">
      <w:pPr>
        <w:pStyle w:val="aa"/>
        <w:ind w:left="447" w:firstLine="283"/>
      </w:pPr>
      <w:r>
        <w:t>「</w:t>
      </w:r>
      <w:r w:rsidRPr="00DA6B37">
        <w:rPr>
          <w:rFonts w:hint="eastAsia"/>
        </w:rPr>
        <w:t>アトミック操作を大量に実行して時間を計測</w:t>
      </w:r>
      <w:r>
        <w:rPr>
          <w:rFonts w:hint="eastAsia"/>
        </w:rPr>
        <w:t>」の一部</w:t>
      </w:r>
      <w:r w:rsidR="00D65357">
        <w:rPr>
          <w:rFonts w:hint="eastAsia"/>
        </w:rPr>
        <w:t>だけ書き換える</w:t>
      </w:r>
      <w:r>
        <w:rPr>
          <w:rFonts w:hint="eastAsia"/>
        </w:rPr>
        <w:t>。</w:t>
      </w:r>
    </w:p>
    <w:p w14:paraId="7562483B" w14:textId="024431A5" w:rsidR="008058BD" w:rsidRDefault="008058BD" w:rsidP="00AD07FD">
      <w:pPr>
        <w:pStyle w:val="aa"/>
        <w:ind w:left="447" w:firstLine="283"/>
      </w:pPr>
      <w:r>
        <w:t>実はこれはパフォーマンスの差がほとんど得られなかったので、比較用に前述の「変数操作による排他制御：アトミック型」のサンプルに対してメモリオーダーを指定した場合の結果も示す。</w:t>
      </w:r>
    </w:p>
    <w:p w14:paraId="318039EB" w14:textId="44E62C65" w:rsidR="00AD07FD" w:rsidRDefault="00AD07FD" w:rsidP="00AD07FD">
      <w:pPr>
        <w:pStyle w:val="aa"/>
        <w:keepNext/>
        <w:widowControl/>
        <w:spacing w:beforeLines="50" w:before="180"/>
        <w:ind w:leftChars="203" w:left="447" w:hangingChars="10" w:hanging="21"/>
      </w:pPr>
      <w:r>
        <w:t>C++11</w:t>
      </w:r>
      <w:r>
        <w:rPr>
          <w:rFonts w:hint="eastAsia"/>
        </w:rPr>
        <w:t>版のアトミック操作による</w:t>
      </w:r>
      <w:r w:rsidR="00D65357">
        <w:rPr>
          <w:rFonts w:hint="eastAsia"/>
        </w:rPr>
        <w:t>モニター</w:t>
      </w:r>
      <w:r>
        <w:rPr>
          <w:rFonts w:hint="eastAsia"/>
        </w:rPr>
        <w:t>のサンプル</w:t>
      </w:r>
      <w:r w:rsidR="00D65357">
        <w:rPr>
          <w:rFonts w:hint="eastAsia"/>
        </w:rPr>
        <w:t>（一部抜粋）</w:t>
      </w:r>
      <w:r>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7D262ECD" w14:textId="77777777" w:rsidTr="006852C6">
        <w:tc>
          <w:tcPr>
            <w:tcW w:w="8494" w:type="dxa"/>
          </w:tcPr>
          <w:p w14:paraId="007A8D20" w14:textId="77777777" w:rsidR="00AD07FD" w:rsidRDefault="00D65357" w:rsidP="006852C6">
            <w:pPr>
              <w:pStyle w:val="3-"/>
            </w:pPr>
            <w:r>
              <w:t>…（略）…</w:t>
            </w:r>
          </w:p>
          <w:p w14:paraId="3DA756FB" w14:textId="2E684C22" w:rsidR="008058BD" w:rsidRDefault="008058BD" w:rsidP="008058BD">
            <w:pPr>
              <w:pStyle w:val="3-"/>
              <w:jc w:val="left"/>
            </w:pPr>
            <w:r>
              <w:tab/>
              <w:t>while (!s_followFinished[0].compare_exchange_weak(prev, E_PROCESS::PRIOR_RUNNING)){}</w:t>
            </w:r>
          </w:p>
          <w:p w14:paraId="57C0C07C" w14:textId="03AF95D0" w:rsidR="008058BD" w:rsidRDefault="008058BD" w:rsidP="008058BD">
            <w:pPr>
              <w:pStyle w:val="3-"/>
              <w:jc w:val="left"/>
            </w:pPr>
            <w:r>
              <w:tab/>
              <w:t>while (!s_followFinished[0].compare_exchange_weak(prev, E_PROCESS::PRIOR_IDLE)){}</w:t>
            </w:r>
          </w:p>
          <w:p w14:paraId="18A54511" w14:textId="5DDE4E06" w:rsidR="008058BD" w:rsidRDefault="008058BD" w:rsidP="008058BD">
            <w:pPr>
              <w:pStyle w:val="3-"/>
              <w:jc w:val="left"/>
            </w:pPr>
            <w:r>
              <w:tab/>
              <w:t>while (!s_followFinished[0].compare_exchange_weak(prev, E_PROCESS::FOLLOW_RUNNING)){}</w:t>
            </w:r>
          </w:p>
          <w:p w14:paraId="0EEB63BE" w14:textId="343E6D8A" w:rsidR="008058BD" w:rsidRDefault="008058BD" w:rsidP="008058BD">
            <w:pPr>
              <w:pStyle w:val="3-"/>
              <w:jc w:val="left"/>
            </w:pPr>
            <w:r>
              <w:tab/>
              <w:t>while (!s_followFinished[0].compare_exchange_weak(prev, E_PROCESS::FOLLOW_IDLE)){}</w:t>
            </w:r>
          </w:p>
          <w:p w14:paraId="79AF7BFE" w14:textId="20DE40D6"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6F15847E" w14:textId="775E3A0D" w:rsidR="00D65357" w:rsidRDefault="008058BD" w:rsidP="008058BD">
            <w:pPr>
              <w:pStyle w:val="3-"/>
              <w:jc w:val="left"/>
            </w:pPr>
            <w:r>
              <w:tab/>
            </w:r>
            <w:r w:rsidR="00D65357">
              <w:t>while (!s_followFinished[0].compare_exchange_weak(prev, E_PROCESS::PRIOR_RUNNING, std::memory_order_relaxed,</w:t>
            </w:r>
          </w:p>
          <w:p w14:paraId="3A750778" w14:textId="0935AC56" w:rsidR="00D65357" w:rsidRDefault="00D65357" w:rsidP="00D65357">
            <w:pPr>
              <w:pStyle w:val="3-"/>
              <w:jc w:val="left"/>
            </w:pPr>
            <w:r>
              <w:tab/>
            </w:r>
            <w:r>
              <w:tab/>
            </w:r>
            <w:r>
              <w:tab/>
            </w:r>
            <w:r>
              <w:tab/>
            </w:r>
            <w:r>
              <w:tab/>
            </w:r>
            <w:r>
              <w:tab/>
            </w:r>
            <w:r>
              <w:tab/>
            </w:r>
            <w:r>
              <w:tab/>
            </w:r>
            <w:r>
              <w:tab/>
            </w:r>
            <w:r>
              <w:tab/>
            </w:r>
            <w:r>
              <w:tab/>
            </w:r>
            <w:r>
              <w:tab/>
            </w:r>
            <w:r>
              <w:tab/>
            </w:r>
            <w:r>
              <w:tab/>
              <w:t>std::memory_order_relaxed)){}</w:t>
            </w:r>
          </w:p>
          <w:p w14:paraId="6B21126A" w14:textId="7E292FD1" w:rsidR="00D65357" w:rsidRDefault="008058BD" w:rsidP="00D65357">
            <w:pPr>
              <w:pStyle w:val="3-"/>
              <w:jc w:val="left"/>
            </w:pPr>
            <w:r>
              <w:tab/>
            </w:r>
            <w:r w:rsidR="00D65357">
              <w:t>while (!s_followFinished[0].compare_exchange_weak(prev, E_PROCESS::PRIOR_IDLE, std::memory_order_relaxed,</w:t>
            </w:r>
          </w:p>
          <w:p w14:paraId="36AC60E2" w14:textId="23F8F1F1" w:rsidR="00D65357" w:rsidRDefault="00D65357" w:rsidP="00D65357">
            <w:pPr>
              <w:pStyle w:val="3-"/>
              <w:jc w:val="left"/>
            </w:pPr>
            <w:r>
              <w:tab/>
            </w:r>
            <w:r>
              <w:tab/>
            </w:r>
            <w:r>
              <w:tab/>
            </w:r>
            <w:r>
              <w:tab/>
            </w:r>
            <w:r>
              <w:tab/>
            </w:r>
            <w:r>
              <w:tab/>
            </w:r>
            <w:r>
              <w:tab/>
            </w:r>
            <w:r>
              <w:tab/>
            </w:r>
            <w:r>
              <w:tab/>
            </w:r>
            <w:r>
              <w:tab/>
            </w:r>
            <w:r>
              <w:tab/>
            </w:r>
            <w:r>
              <w:tab/>
            </w:r>
            <w:r>
              <w:tab/>
            </w:r>
            <w:r>
              <w:tab/>
              <w:t>std::memory_order_relaxed)){}</w:t>
            </w:r>
          </w:p>
          <w:p w14:paraId="206667FF" w14:textId="31DCC974" w:rsidR="00D65357" w:rsidRDefault="008058BD" w:rsidP="00D65357">
            <w:pPr>
              <w:pStyle w:val="3-"/>
              <w:jc w:val="left"/>
            </w:pPr>
            <w:r>
              <w:tab/>
            </w:r>
            <w:r w:rsidR="00D65357">
              <w:t>while (!s_followFinished[0].compare_exchange_weak(prev, E_PROCESS::FOLLOW_RUNNING, std::memory_order_relaxed,</w:t>
            </w:r>
          </w:p>
          <w:p w14:paraId="0E0D9339" w14:textId="45FC6FCE" w:rsidR="00D65357" w:rsidRDefault="00D65357" w:rsidP="00D65357">
            <w:pPr>
              <w:pStyle w:val="3-"/>
              <w:jc w:val="left"/>
            </w:pPr>
            <w:r>
              <w:tab/>
            </w:r>
            <w:r>
              <w:tab/>
            </w:r>
            <w:r>
              <w:tab/>
            </w:r>
            <w:r>
              <w:tab/>
            </w:r>
            <w:r>
              <w:tab/>
            </w:r>
            <w:r>
              <w:tab/>
            </w:r>
            <w:r>
              <w:tab/>
            </w:r>
            <w:r>
              <w:tab/>
            </w:r>
            <w:r>
              <w:tab/>
            </w:r>
            <w:r>
              <w:tab/>
            </w:r>
            <w:r>
              <w:tab/>
            </w:r>
            <w:r>
              <w:tab/>
            </w:r>
            <w:r>
              <w:tab/>
            </w:r>
            <w:r>
              <w:tab/>
              <w:t>std::memory_order_relaxed)){}</w:t>
            </w:r>
          </w:p>
          <w:p w14:paraId="005A1DD0" w14:textId="5B2EEA3B" w:rsidR="00D65357" w:rsidRDefault="008058BD" w:rsidP="00D65357">
            <w:pPr>
              <w:pStyle w:val="3-"/>
              <w:jc w:val="left"/>
            </w:pPr>
            <w:r>
              <w:tab/>
            </w:r>
            <w:r w:rsidR="00D65357">
              <w:t>while (!s_followFinished[0].compare_exchange_weak(prev, E_PROCESS::FOLLOW_IDLE, std::memory_order_relaxed,</w:t>
            </w:r>
          </w:p>
          <w:p w14:paraId="4E0AF81E" w14:textId="18040EC6" w:rsidR="00D65357" w:rsidRDefault="00D65357" w:rsidP="00D65357">
            <w:pPr>
              <w:pStyle w:val="3-"/>
              <w:jc w:val="left"/>
            </w:pPr>
            <w:r>
              <w:tab/>
            </w:r>
            <w:r>
              <w:tab/>
            </w:r>
            <w:r>
              <w:tab/>
            </w:r>
            <w:r>
              <w:tab/>
            </w:r>
            <w:r>
              <w:tab/>
            </w:r>
            <w:r>
              <w:tab/>
            </w:r>
            <w:r>
              <w:tab/>
            </w:r>
            <w:r>
              <w:tab/>
            </w:r>
            <w:r>
              <w:tab/>
            </w:r>
            <w:r>
              <w:tab/>
            </w:r>
            <w:r>
              <w:tab/>
            </w:r>
            <w:r>
              <w:tab/>
            </w:r>
            <w:r>
              <w:tab/>
            </w:r>
            <w:r>
              <w:tab/>
              <w:t>std::memory_order_relaxed)){}</w:t>
            </w:r>
          </w:p>
          <w:p w14:paraId="4BA1116C" w14:textId="732ADA70" w:rsidR="00D65357" w:rsidRPr="00D65357" w:rsidRDefault="00D65357" w:rsidP="006852C6">
            <w:pPr>
              <w:pStyle w:val="3-"/>
            </w:pPr>
            <w:r>
              <w:t>…（略）…</w:t>
            </w:r>
          </w:p>
        </w:tc>
      </w:tr>
    </w:tbl>
    <w:p w14:paraId="3CDE751F" w14:textId="77777777" w:rsidR="00AD07FD" w:rsidRPr="00DE3BF2" w:rsidRDefault="00AD07F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57EC9E2C" w14:textId="77777777" w:rsidTr="006852C6">
        <w:tc>
          <w:tcPr>
            <w:tcW w:w="8494" w:type="dxa"/>
          </w:tcPr>
          <w:p w14:paraId="77560D24" w14:textId="77777777" w:rsidR="00D65357" w:rsidRPr="008058BD" w:rsidRDefault="00D65357" w:rsidP="00D65357">
            <w:pPr>
              <w:pStyle w:val="3-"/>
              <w:rPr>
                <w:color w:val="auto"/>
              </w:rPr>
            </w:pPr>
            <w:r w:rsidRPr="008058BD">
              <w:rPr>
                <w:color w:val="auto"/>
              </w:rPr>
              <w:t>Watch-atomic * 10000000 = 0.499029 sec</w:t>
            </w:r>
          </w:p>
          <w:p w14:paraId="3D3FE979" w14:textId="3B432806" w:rsidR="00AD07FD" w:rsidRPr="00DD51B6" w:rsidRDefault="00D65357" w:rsidP="00D65357">
            <w:pPr>
              <w:pStyle w:val="3-"/>
            </w:pPr>
            <w:r w:rsidRPr="008058BD">
              <w:rPr>
                <w:color w:val="auto"/>
              </w:rPr>
              <w:t>Watch-atomic * 10000000 (memory barrier free) = 0.489027 sec</w:t>
            </w:r>
          </w:p>
        </w:tc>
      </w:tr>
    </w:tbl>
    <w:p w14:paraId="52CA4A30" w14:textId="0FA3596E" w:rsidR="008058BD" w:rsidRDefault="008058BD" w:rsidP="008058BD">
      <w:pPr>
        <w:pStyle w:val="aa"/>
        <w:keepNext/>
        <w:widowControl/>
        <w:spacing w:beforeLines="50" w:before="180"/>
        <w:ind w:leftChars="203" w:left="447" w:hangingChars="10" w:hanging="21"/>
      </w:pPr>
      <w:r>
        <w:t>C++11</w:t>
      </w:r>
      <w:r>
        <w:rPr>
          <w:rFonts w:hint="eastAsia"/>
        </w:rPr>
        <w:t>版のアトミック操作によるロックのサンプル（一部抜粋）：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3D44F2B6" w14:textId="77777777" w:rsidTr="006852C6">
        <w:tc>
          <w:tcPr>
            <w:tcW w:w="8494" w:type="dxa"/>
          </w:tcPr>
          <w:p w14:paraId="358CEB2E" w14:textId="77777777" w:rsidR="008058BD" w:rsidRDefault="008058BD" w:rsidP="006852C6">
            <w:pPr>
              <w:pStyle w:val="3-"/>
            </w:pPr>
            <w:r>
              <w:t>…（略）…</w:t>
            </w:r>
          </w:p>
          <w:p w14:paraId="4218219B" w14:textId="45FDAD9E" w:rsidR="008058BD" w:rsidRDefault="008058BD" w:rsidP="008058BD">
            <w:pPr>
              <w:pStyle w:val="3-"/>
            </w:pPr>
            <w:r>
              <w:tab/>
              <w:t>while (s_lock.test_and_set()){}</w:t>
            </w:r>
          </w:p>
          <w:p w14:paraId="12F1F3FB" w14:textId="2FFA7059" w:rsidR="008058BD" w:rsidRDefault="008058BD" w:rsidP="008058BD">
            <w:pPr>
              <w:pStyle w:val="3-"/>
            </w:pPr>
            <w:r>
              <w:tab/>
            </w:r>
            <w:r>
              <w:tab/>
              <w:t>s_lock.clear();</w:t>
            </w:r>
          </w:p>
          <w:p w14:paraId="167A2810" w14:textId="44009F63"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5D7CE4FE" w14:textId="1D9A305D" w:rsidR="008058BD" w:rsidRDefault="008058BD" w:rsidP="008058BD">
            <w:pPr>
              <w:pStyle w:val="3-"/>
            </w:pPr>
            <w:r>
              <w:tab/>
              <w:t>while (s_lock.test_and_set(std::memory_order_seq_cst)){}</w:t>
            </w:r>
          </w:p>
          <w:p w14:paraId="45838F9E" w14:textId="3F3E1E47" w:rsidR="008058BD" w:rsidRDefault="008058BD" w:rsidP="008058BD">
            <w:pPr>
              <w:pStyle w:val="3-"/>
            </w:pPr>
            <w:r>
              <w:tab/>
            </w:r>
            <w:r>
              <w:tab/>
              <w:t>s_lock.clear(std::memory_order_release);</w:t>
            </w:r>
          </w:p>
          <w:p w14:paraId="0627BB31" w14:textId="63297717" w:rsidR="008058BD" w:rsidRPr="00D65357" w:rsidRDefault="008058BD" w:rsidP="008058BD">
            <w:pPr>
              <w:pStyle w:val="3-"/>
            </w:pPr>
            <w:r>
              <w:t>…（略）…</w:t>
            </w:r>
          </w:p>
        </w:tc>
      </w:tr>
    </w:tbl>
    <w:p w14:paraId="191FF488" w14:textId="77777777" w:rsidR="008058BD" w:rsidRPr="00DE3BF2" w:rsidRDefault="008058B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5D423B78" w14:textId="77777777" w:rsidTr="006852C6">
        <w:tc>
          <w:tcPr>
            <w:tcW w:w="8494" w:type="dxa"/>
          </w:tcPr>
          <w:p w14:paraId="5782FD3E" w14:textId="77777777" w:rsidR="008058BD" w:rsidRPr="008058BD" w:rsidRDefault="008058BD" w:rsidP="008058BD">
            <w:pPr>
              <w:pStyle w:val="3-"/>
              <w:rPr>
                <w:color w:val="auto"/>
              </w:rPr>
            </w:pPr>
            <w:r w:rsidRPr="008058BD">
              <w:rPr>
                <w:color w:val="auto"/>
              </w:rPr>
              <w:t>Atomic * 10000000 = 0.126008 sec</w:t>
            </w:r>
          </w:p>
          <w:p w14:paraId="3B76F282" w14:textId="573A1C32" w:rsidR="008058BD" w:rsidRPr="00DD51B6" w:rsidRDefault="008058BD" w:rsidP="008058BD">
            <w:pPr>
              <w:pStyle w:val="3-"/>
            </w:pPr>
            <w:r w:rsidRPr="008058BD">
              <w:rPr>
                <w:color w:val="auto"/>
              </w:rPr>
              <w:t>Atomic * 10000000 (memolry barrier free) = 0.080004 sec</w:t>
            </w:r>
          </w:p>
        </w:tc>
      </w:tr>
    </w:tbl>
    <w:p w14:paraId="709342D9" w14:textId="5DAF9C38" w:rsidR="00D65357" w:rsidRPr="00DE3BF2" w:rsidRDefault="00D65357" w:rsidP="004B42D8">
      <w:pPr>
        <w:pStyle w:val="aa"/>
        <w:keepNext/>
        <w:widowControl/>
        <w:spacing w:beforeLines="50" w:before="180"/>
        <w:ind w:left="447" w:firstLine="283"/>
        <w:rPr>
          <w:color w:val="FF0000"/>
        </w:rPr>
      </w:pPr>
      <w:r w:rsidRPr="00DE3BF2">
        <w:rPr>
          <w:rFonts w:hint="eastAsia"/>
          <w:color w:val="FF0000"/>
        </w:rPr>
        <w:t>↓（</w:t>
      </w:r>
      <w:r>
        <w:rPr>
          <w:rFonts w:hint="eastAsia"/>
          <w:color w:val="FF0000"/>
        </w:rPr>
        <w:t>メモリオーダーの説明</w:t>
      </w:r>
      <w:r w:rsidRPr="00DE3BF2">
        <w:rPr>
          <w:rFonts w:hint="eastAsia"/>
          <w:color w:val="FF0000"/>
        </w:rPr>
        <w:t>）</w:t>
      </w:r>
      <w:r w:rsidRPr="00DE3BF2">
        <w:rPr>
          <w:rFonts w:hint="eastAsia"/>
          <w:color w:val="FF0000"/>
        </w:rPr>
        <w:t xml:space="preserve"> </w:t>
      </w:r>
      <w:r>
        <w:rPr>
          <w:rFonts w:hint="eastAsia"/>
          <w:color w:val="FF0000"/>
        </w:rPr>
        <w:t>※サンプルプログラムに書いたコメントの抜粋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65357" w14:paraId="144CBDDA" w14:textId="77777777" w:rsidTr="006852C6">
        <w:tc>
          <w:tcPr>
            <w:tcW w:w="8494" w:type="dxa"/>
          </w:tcPr>
          <w:p w14:paraId="677EA9C9"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//http://www.justsoftwaresolutions.co.uk/threading/intel-memory-ordering-and-c++-memory-model.html</w:t>
            </w:r>
          </w:p>
          <w:p w14:paraId="01446A3A"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//【メモリオーダーの意味】（x86命令相当の場合）</w:t>
            </w:r>
          </w:p>
          <w:p w14:paraId="640D104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//Memory Ordering,           Store,         Load</w:t>
            </w:r>
          </w:p>
          <w:p w14:paraId="0DD727BF"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 --------------</w:t>
            </w:r>
          </w:p>
          <w:p w14:paraId="121C94A5"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//std::memory_order_relaxed  MOV[mem],reg   MOV reg,[mem]                             ←メモリバリアなし：メモリ更新と読み込みの順序性を保証しない</w:t>
            </w:r>
          </w:p>
          <w:p w14:paraId="6D7F31A4" w14:textId="77777777" w:rsidR="00D65357" w:rsidRPr="00D65357" w:rsidRDefault="00D65357" w:rsidP="00D65357">
            <w:pPr>
              <w:pStyle w:val="3-"/>
              <w:rPr>
                <w:color w:val="00B050"/>
              </w:rPr>
            </w:pPr>
            <w:r w:rsidRPr="00D65357">
              <w:rPr>
                <w:rFonts w:hint="eastAsia"/>
                <w:color w:val="00B050"/>
              </w:rPr>
              <w:lastRenderedPageBreak/>
              <w:tab/>
            </w:r>
            <w:r w:rsidRPr="00D65357">
              <w:rPr>
                <w:rFonts w:hint="eastAsia"/>
                <w:color w:val="00B050"/>
              </w:rPr>
              <w:tab/>
            </w:r>
            <w:r w:rsidRPr="00D65357">
              <w:rPr>
                <w:rFonts w:hint="eastAsia"/>
                <w:color w:val="00B050"/>
              </w:rPr>
              <w:tab/>
              <w:t>//std::memory_order_consume  (n/a)          MOV reg,[mem]  (Data-Dependency Ordering) ←読み込み専用のメモリバリア（少し弱い）※ストア処理で使うとエラー（交換可）</w:t>
            </w:r>
          </w:p>
          <w:p w14:paraId="43A04728"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//std::memory_order_acquire  (n/a)          MOV reg,[mem]                             ←読み込み専用のメモリバリア　　　　　　※ストア処理で使うとエラー（交換可）</w:t>
            </w:r>
          </w:p>
          <w:p w14:paraId="76D696A1"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//std::memory_order_release  MOV[mem],reg   (n/a)                                     ←書き込み専用のメモリバリア　　　　　　※ロード処理で使うとエラー（交換可）</w:t>
            </w:r>
          </w:p>
          <w:p w14:paraId="215D9B2C"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//std::memory_order_acq_rel  MOV[mem],reg   MOV reg,[mem] (acquire &amp; release)         ←交換専用のメモリバリア　　　　　　　　※ロード／ストア処理で使うとエラー</w:t>
            </w:r>
          </w:p>
          <w:p w14:paraId="42A061FC" w14:textId="77777777" w:rsid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//std::memory_order_seq_cst  XCHG[mem],reg  MOV reg,[mem] (Sequential consistency)    ←読み書きメモリバリア（強力）　　　　　※デフォルト（必ずしも低速というわけでではない）</w:t>
            </w:r>
          </w:p>
          <w:p w14:paraId="27B864FC"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//・Load  ... レジスタ ← メモリ</w:t>
            </w:r>
          </w:p>
          <w:p w14:paraId="6806D510"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//・Store ... レジスタ → メモリ</w:t>
            </w:r>
          </w:p>
          <w:p w14:paraId="6928A58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r>
          </w:p>
          <w:p w14:paraId="5762CFEF"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//【処理サンプル】</w:t>
            </w:r>
          </w:p>
          <w:p w14:paraId="04CFDDE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//std::atomic&lt;int&gt; o(1);</w:t>
            </w:r>
          </w:p>
          <w:p w14:paraId="3580340B"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//int v = 0;</w:t>
            </w:r>
          </w:p>
          <w:p w14:paraId="1259570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o.load(std::memory_order_relaxed);//OK</w:t>
            </w:r>
          </w:p>
          <w:p w14:paraId="086C508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o.load(std::memory_order_consume);//OK</w:t>
            </w:r>
          </w:p>
          <w:p w14:paraId="3E5A329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o.load(std::memory_order_acquire);//OK</w:t>
            </w:r>
          </w:p>
          <w:p w14:paraId="2553CC1C"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o.load(std::memory_order_release);//例外：Invalid Memory Order</w:t>
            </w:r>
          </w:p>
          <w:p w14:paraId="1ACA0E50"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o.load(std::memory_order_acq_rel);//例外：Invalid Memory Order</w:t>
            </w:r>
          </w:p>
          <w:p w14:paraId="5493D91F"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o.load(std::memory_order_seq_cst);//OK</w:t>
            </w:r>
          </w:p>
          <w:p w14:paraId="46FD4DBB"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//o.store(v, std::memory_order_relaxed);//OK</w:t>
            </w:r>
          </w:p>
          <w:p w14:paraId="7E9BE61B"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////o.store(v, std::memory_order_consume);//例外：Invalid Memory Order</w:t>
            </w:r>
          </w:p>
          <w:p w14:paraId="3DD79E95"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////o.store(v, std::memory_order_acquire);//例外：Invalid Memory Order</w:t>
            </w:r>
          </w:p>
          <w:p w14:paraId="13EB8EE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//o.store(v, std::memory_order_release);//OK</w:t>
            </w:r>
          </w:p>
          <w:p w14:paraId="4ED4EB8F"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////o.store(v, std::memory_order_acq_rel);//例外：Invalid Memory Order</w:t>
            </w:r>
          </w:p>
          <w:p w14:paraId="595DB20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//o.store(v, std::memory_order_seq_cst);//OK</w:t>
            </w:r>
          </w:p>
          <w:p w14:paraId="7A8391A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//o.exchange(2, std::memory_order_relaxed);//OK</w:t>
            </w:r>
          </w:p>
          <w:p w14:paraId="2477AF1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//o.exchange(3, std::memory_order_consume);//OK</w:t>
            </w:r>
          </w:p>
          <w:p w14:paraId="1E844C0A"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//o.exchange(4, std::memory_order_acquire);//OK</w:t>
            </w:r>
          </w:p>
          <w:p w14:paraId="5465D0D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//o.exchange(5, std::memory_order_release);//OK</w:t>
            </w:r>
          </w:p>
          <w:p w14:paraId="610953DE"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//o.exchange(6, std::memory_order_acq_rel);//OK</w:t>
            </w:r>
          </w:p>
          <w:p w14:paraId="3DE3595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//o.exchange(7, std::memory_order_seq_cst);//OK</w:t>
            </w:r>
          </w:p>
          <w:p w14:paraId="55E75BCF"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 = 7;</w:t>
            </w:r>
          </w:p>
          <w:p w14:paraId="27BA020C"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std::memory_order_relaxed, std::memory_order_relaxed);//条件成立時：OK</w:t>
            </w:r>
          </w:p>
          <w:p w14:paraId="25ED44C7"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std::memory_order_consume, std::memory_order_consume);//条件成立時：OK</w:t>
            </w:r>
          </w:p>
          <w:p w14:paraId="1A744589"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std::memory_order_acquire, std::memory_order_acquire);//条件成立時：OK</w:t>
            </w:r>
          </w:p>
          <w:p w14:paraId="799C57EE"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std::memory_order_release, std::memory_order_release);//条件成立時：Assertion failed! _Order2 != memory_order_release</w:t>
            </w:r>
          </w:p>
          <w:p w14:paraId="7DE64A61"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std::memory_order_acq_rel, std::memory_order_acq_rel);//条件成立時：Assertion failed! _Order2 != memory_order_acq_rel</w:t>
            </w:r>
          </w:p>
          <w:p w14:paraId="06C07470"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7, std::memory_order_seq_cst, std::memory_order_seq_cst);//条件成立時：OK</w:t>
            </w:r>
          </w:p>
          <w:p w14:paraId="203F9048"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std::memory_order_relaxed, std::memory_order_relaxed);//条件不成立時：OK</w:t>
            </w:r>
          </w:p>
          <w:p w14:paraId="418ED859"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std::memory_order_consume, std::memory_order_consume);//条件不成立時：OK</w:t>
            </w:r>
          </w:p>
          <w:p w14:paraId="200E9F08"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std::memory_order_acquire, std::memory_order_acquire);//条件不成立時：OK</w:t>
            </w:r>
          </w:p>
          <w:p w14:paraId="6BF7C16E"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std::memory_order_release, std::memory_order_release);//条件不成立時：Assertion failed! _Order2 != memory_order_release</w:t>
            </w:r>
          </w:p>
          <w:p w14:paraId="1AC49CC3"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std::memory_order_acq_rel, std::memory_order_acq_rel);//条件不成立時：Assertion failed! _Order2 != memory_order_acq_rel</w:t>
            </w:r>
          </w:p>
          <w:p w14:paraId="03BEABCD"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//v = o.compare_exchange_weak(v, 8, std::memory_order_seq_cst, std::memory_order_seq_cst);//条件不成立時：OK</w:t>
            </w:r>
          </w:p>
          <w:p w14:paraId="44D18B79" w14:textId="77777777" w:rsidR="00D65357" w:rsidRPr="00D65357" w:rsidRDefault="00D65357" w:rsidP="00D65357">
            <w:pPr>
              <w:pStyle w:val="3-"/>
              <w:rPr>
                <w:color w:val="00B050"/>
              </w:rPr>
            </w:pPr>
          </w:p>
          <w:p w14:paraId="35E07D0B"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//【メモリ更新と読み込みの順序性保証】</w:t>
            </w:r>
          </w:p>
          <w:p w14:paraId="0029F1E8"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//CPUのメモリバリアを使うかどうか？</w:t>
            </w:r>
          </w:p>
          <w:p w14:paraId="6431FBC4"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//（例）下記のような処理で、スレッドＢは変数 b をチェックしているにもか関わらず、</w:t>
            </w:r>
          </w:p>
          <w:p w14:paraId="6C9467AB"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先に更新されたはずの変数 a の値が 12 と表示されないようなことが起こりえる。</w:t>
            </w:r>
          </w:p>
          <w:p w14:paraId="1459EEB4"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これは、CPUにメモリバリア命令が出されて順序性を保証しないと、CPUの最適化により、</w:t>
            </w:r>
          </w:p>
          <w:p w14:paraId="5927324D" w14:textId="77777777" w:rsidR="00D65357" w:rsidRPr="00D65357" w:rsidRDefault="00D65357" w:rsidP="00D65357">
            <w:pPr>
              <w:pStyle w:val="3-"/>
              <w:rPr>
                <w:color w:val="00B050"/>
              </w:rPr>
            </w:pPr>
            <w:r w:rsidRPr="00D65357">
              <w:rPr>
                <w:rFonts w:hint="eastAsia"/>
                <w:color w:val="00B050"/>
              </w:rPr>
              <w:lastRenderedPageBreak/>
              <w:tab/>
            </w:r>
            <w:r w:rsidRPr="00D65357">
              <w:rPr>
                <w:rFonts w:hint="eastAsia"/>
                <w:color w:val="00B050"/>
              </w:rPr>
              <w:tab/>
            </w:r>
            <w:r w:rsidRPr="00D65357">
              <w:rPr>
                <w:rFonts w:hint="eastAsia"/>
                <w:color w:val="00B050"/>
              </w:rPr>
              <w:tab/>
              <w:t>//      更新の順序が入れ替わることがあるため。（「アウト・オブ・オーダー実行」と呼ばれる最適化）</w:t>
            </w:r>
          </w:p>
          <w:p w14:paraId="4FC195AE"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//[グローバル変数]</w:t>
            </w:r>
          </w:p>
          <w:p w14:paraId="509808A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bool flg_a;</w:t>
            </w:r>
          </w:p>
          <w:p w14:paraId="7390E3B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bool flg_b;</w:t>
            </w:r>
          </w:p>
          <w:p w14:paraId="187C65F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int val_a;</w:t>
            </w:r>
          </w:p>
          <w:p w14:paraId="77601B5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int val_b;</w:t>
            </w:r>
          </w:p>
          <w:p w14:paraId="3D054F9D"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//[スレッドA]</w:t>
            </w:r>
          </w:p>
          <w:p w14:paraId="0FCC1BAC"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//val_a = 123;</w:t>
            </w:r>
          </w:p>
          <w:p w14:paraId="244E3C99"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//flg_a = true;</w:t>
            </w:r>
          </w:p>
          <w:p w14:paraId="68778C6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//if(flg_b)</w:t>
            </w:r>
          </w:p>
          <w:p w14:paraId="4D51341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std::cout &lt;&lt; val_b;</w:t>
            </w:r>
          </w:p>
          <w:p w14:paraId="3F4726F3"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//[スレッドB]</w:t>
            </w:r>
          </w:p>
          <w:p w14:paraId="27AE09A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//val_b = 789;</w:t>
            </w:r>
          </w:p>
          <w:p w14:paraId="5AB5092F"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//flg_b = true;</w:t>
            </w:r>
          </w:p>
          <w:p w14:paraId="6E2E2EC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//if(flg_a)</w:t>
            </w:r>
          </w:p>
          <w:p w14:paraId="7CC59F4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std::cout &lt;&lt; val_a;</w:t>
            </w:r>
          </w:p>
          <w:p w14:paraId="447C1A92"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//※この問題は、必要な箇所で必要なメモリバリアを明示することで対処できる</w:t>
            </w:r>
          </w:p>
          <w:p w14:paraId="68141A4B"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//[グローバル変数]</w:t>
            </w:r>
          </w:p>
          <w:p w14:paraId="6641A57B"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//std::atmic&lt;bool&gt; flg_a;</w:t>
            </w:r>
          </w:p>
          <w:p w14:paraId="7F7651A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//std::atmic&lt;bool&gt; flg_b;</w:t>
            </w:r>
          </w:p>
          <w:p w14:paraId="792731B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int val_a;</w:t>
            </w:r>
          </w:p>
          <w:p w14:paraId="6FAAD5E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//volatile int val_b;</w:t>
            </w:r>
          </w:p>
          <w:p w14:paraId="07DBEC96"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//[スレッドA]</w:t>
            </w:r>
          </w:p>
          <w:p w14:paraId="1B0FF3DC"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//val_a = 123;</w:t>
            </w:r>
          </w:p>
          <w:p w14:paraId="4E0B0FB2"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//flg_a.store(true, std::memory_order_release);</w:t>
            </w:r>
          </w:p>
          <w:p w14:paraId="1965F22A"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//if(flg_b.load(std::memory_order_acquire))</w:t>
            </w:r>
          </w:p>
          <w:p w14:paraId="7707E83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std::cout &lt;&lt; val_b;</w:t>
            </w:r>
          </w:p>
          <w:p w14:paraId="056426E1"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//[スレッドB]</w:t>
            </w:r>
          </w:p>
          <w:p w14:paraId="6E342F52"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//val_b = 789;</w:t>
            </w:r>
          </w:p>
          <w:p w14:paraId="630855B9"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//flg_b.store(true, std::memory_order_release );</w:t>
            </w:r>
          </w:p>
          <w:p w14:paraId="51CD7AA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//if(flg_a.load(std::memory_order_acquire))</w:t>
            </w:r>
          </w:p>
          <w:p w14:paraId="52E6B6A6"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    std::cout &lt;&lt; val_a;</w:t>
            </w:r>
          </w:p>
          <w:p w14:paraId="77F9ECAC" w14:textId="77777777" w:rsidR="00D65357" w:rsidRPr="00D65357" w:rsidRDefault="00D65357" w:rsidP="00D65357">
            <w:pPr>
              <w:pStyle w:val="3-"/>
              <w:rPr>
                <w:color w:val="00B050"/>
              </w:rPr>
            </w:pPr>
          </w:p>
          <w:p w14:paraId="49F971AD"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//http://msdn.microsoft.com/ja-jp/library/hh874684.aspx</w:t>
            </w:r>
          </w:p>
          <w:p w14:paraId="018AE8F8"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//template&lt;class Ty&gt;</w:t>
            </w:r>
          </w:p>
          <w:p w14:paraId="491833E1"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//bool std::atomic::compare_exchange_***(Ty&amp; Expected, Ty NewValue, std::memory_order SuccessOrder, std::memory_order FailureOrder) _NOEXCEPT;</w:t>
            </w:r>
          </w:p>
          <w:p w14:paraId="408B2B03"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xml:space="preserve">//・std::atomic::compare_exchange_weak()   ... *this  で弱いアトミックの比較および交換操作を実行します。 </w:t>
            </w:r>
          </w:p>
          <w:p w14:paraId="35FDE317"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xml:space="preserve">//・std::atomic::compare_exchange_strong() ... *this  に対してアトミックの比較および交換の操作を実行します。 </w:t>
            </w:r>
          </w:p>
          <w:p w14:paraId="67FDAA64"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//【共通】</w:t>
            </w:r>
          </w:p>
          <w:p w14:paraId="097EB1A5"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このアトミックの比較および交換の操作では、*this に格納されている値と Expected を比較します。</w:t>
            </w:r>
          </w:p>
          <w:p w14:paraId="5C71CF52"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値が等しい場合、操作は read-modify-write 操作を使用して、</w:t>
            </w:r>
          </w:p>
          <w:p w14:paraId="152B6877"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SuccessOrder によって指定されたメモリ順序制約を適用して、</w:t>
            </w:r>
          </w:p>
          <w:p w14:paraId="3D535162"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*this に格納された値を NewValue と置き換えます。</w:t>
            </w:r>
          </w:p>
          <w:p w14:paraId="4065E043"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値が等しくない場合、操作は *this に格納されている値を使用して Expected を置き換え、</w:t>
            </w:r>
          </w:p>
          <w:p w14:paraId="1F594501"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xml:space="preserve">//    FailureOrder によって指定されたメモリ順序制約を適用します。 </w:t>
            </w:r>
          </w:p>
          <w:p w14:paraId="3EB908F6"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w:t>
            </w:r>
          </w:p>
          <w:p w14:paraId="5B9997C9"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2 番目の memory_order がないオーバーロードは、SuccessOrder の値に基づく暗黙の FailureOrder を使用します。</w:t>
            </w:r>
          </w:p>
          <w:p w14:paraId="2E60F2BB"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SuccessOrder が memory_order_acq_rel の場合、FailureOrder は memory_order_acquire です。</w:t>
            </w:r>
          </w:p>
          <w:p w14:paraId="584CBB4F"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SuccessOrder が memory_order_release の場合、FailureOrder は memory_order_relaxed です。</w:t>
            </w:r>
          </w:p>
          <w:p w14:paraId="12BABB91"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他のすべての場合、FailureOrder は SuccessOrder と等しくなります。</w:t>
            </w:r>
          </w:p>
          <w:p w14:paraId="20BA5270"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w:t>
            </w:r>
          </w:p>
          <w:p w14:paraId="26F96556"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2 つの memory_order パラメーターを受け取るオーバーロードの場合、</w:t>
            </w:r>
          </w:p>
          <w:p w14:paraId="48B15521"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FailureOrder の値は memory_order_release または memory_order_acq_rel ではない必要があり、</w:t>
            </w:r>
          </w:p>
          <w:p w14:paraId="561BB85E"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かつ SuccessOrder の値よりも強い値ではない必要があります。</w:t>
            </w:r>
          </w:p>
          <w:p w14:paraId="007CBEC7"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w:t>
            </w:r>
          </w:p>
          <w:p w14:paraId="4CAF767D"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//【compare_exchange_weak() のみの解説】</w:t>
            </w:r>
          </w:p>
          <w:p w14:paraId="02617AF9"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比較された値が同一の場合、弱いアトミック比較および交換操作は交換を実行します。</w:t>
            </w:r>
          </w:p>
          <w:p w14:paraId="70B74E10"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値が同じでない場合、操作による交換の実行は保証されません。</w:t>
            </w:r>
          </w:p>
          <w:p w14:paraId="433AB114"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t>//</w:t>
            </w:r>
          </w:p>
          <w:p w14:paraId="3DA82103"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//【メソッドの使い分け】  http://d.hatena.ne.jp/yohhoy/20120725/p1</w:t>
            </w:r>
          </w:p>
          <w:p w14:paraId="76073446"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//・アルゴリズム上、CAS操作をループで括る必要があれば compare_exchange_weak を利用する。</w:t>
            </w:r>
          </w:p>
          <w:p w14:paraId="0D6D4683" w14:textId="77777777" w:rsidR="00D65357" w:rsidRPr="00D65357" w:rsidRDefault="00D65357" w:rsidP="00D65357">
            <w:pPr>
              <w:pStyle w:val="3-"/>
              <w:rPr>
                <w:color w:val="00B050"/>
              </w:rPr>
            </w:pPr>
            <w:r w:rsidRPr="00D65357">
              <w:rPr>
                <w:rFonts w:hint="eastAsia"/>
                <w:color w:val="00B050"/>
              </w:rPr>
              <w:lastRenderedPageBreak/>
              <w:tab/>
            </w:r>
            <w:r w:rsidRPr="00D65357">
              <w:rPr>
                <w:rFonts w:hint="eastAsia"/>
                <w:color w:val="00B050"/>
              </w:rPr>
              <w:tab/>
            </w:r>
            <w:r w:rsidRPr="00D65357">
              <w:rPr>
                <w:rFonts w:hint="eastAsia"/>
                <w:color w:val="00B050"/>
              </w:rPr>
              <w:tab/>
              <w:t>//　（例：一般的なLock-Freeアルゴリズム実装など）</w:t>
            </w:r>
          </w:p>
          <w:p w14:paraId="3436C46A"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//・アルゴリズム上の制約が無く、かつspurious failureを許容しない場合は compare_exchange_strong を利用する。</w:t>
            </w:r>
          </w:p>
          <w:p w14:paraId="3419F285"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　（例：pthread spinlock相当のtrylock操作実装 * 2）</w:t>
            </w:r>
          </w:p>
          <w:p w14:paraId="6279B440"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//【メソッドの使い分け要約】</w:t>
            </w:r>
          </w:p>
          <w:p w14:paraId="7204F694"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//・ループ処理は compare_exchange_weak でOK。</w:t>
            </w:r>
          </w:p>
          <w:p w14:paraId="43748B38"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//・ループ処理以外の（交換の取りこぼしがあってはならない）場面では compare_exchange_strong を使用。</w:t>
            </w:r>
          </w:p>
          <w:p w14:paraId="690DBC22"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//【SuccessOrderとFailureOrderの使い分け要約】</w:t>
            </w:r>
          </w:p>
          <w:p w14:paraId="4EF7478E" w14:textId="77777777" w:rsidR="00D65357" w:rsidRPr="00D65357" w:rsidRDefault="00D65357" w:rsidP="00D65357">
            <w:pPr>
              <w:pStyle w:val="3-"/>
              <w:rPr>
                <w:color w:val="00B050"/>
              </w:rPr>
            </w:pPr>
            <w:r w:rsidRPr="00D65357">
              <w:rPr>
                <w:rFonts w:hint="eastAsia"/>
                <w:color w:val="00B050"/>
              </w:rPr>
              <w:tab/>
            </w:r>
            <w:r w:rsidRPr="00D65357">
              <w:rPr>
                <w:rFonts w:hint="eastAsia"/>
                <w:color w:val="00B050"/>
              </w:rPr>
              <w:tab/>
            </w:r>
            <w:r w:rsidRPr="00D65357">
              <w:rPr>
                <w:rFonts w:hint="eastAsia"/>
                <w:color w:val="00B050"/>
              </w:rPr>
              <w:tab/>
              <w:t>//・SuccessOrderは、条件成立時の *this ← NewValue に用いられる。「読み書き可能」なメモリオーダーである必要がある。</w:t>
            </w:r>
          </w:p>
          <w:p w14:paraId="5C7875D1" w14:textId="7F80FF4E" w:rsidR="00D65357" w:rsidRPr="00DD51B6" w:rsidRDefault="00D65357" w:rsidP="00D65357">
            <w:pPr>
              <w:pStyle w:val="3-"/>
            </w:pPr>
            <w:r w:rsidRPr="00D65357">
              <w:rPr>
                <w:rFonts w:hint="eastAsia"/>
                <w:color w:val="00B050"/>
              </w:rPr>
              <w:tab/>
            </w:r>
            <w:r w:rsidRPr="00D65357">
              <w:rPr>
                <w:rFonts w:hint="eastAsia"/>
                <w:color w:val="00B050"/>
              </w:rPr>
              <w:tab/>
            </w:r>
            <w:r w:rsidRPr="00D65357">
              <w:rPr>
                <w:rFonts w:hint="eastAsia"/>
                <w:color w:val="00B050"/>
              </w:rPr>
              <w:tab/>
              <w:t>//・FailureOrderは、条件不成立時の Expected ← *this に用いられる。「書き込み可能」なメモリオーダーである必要がある。</w:t>
            </w:r>
          </w:p>
        </w:tc>
      </w:tr>
    </w:tbl>
    <w:p w14:paraId="60EA1E3C" w14:textId="1B1E5152" w:rsidR="0036070F" w:rsidRDefault="0036070F" w:rsidP="0036070F">
      <w:pPr>
        <w:pStyle w:val="2"/>
      </w:pPr>
      <w:bookmarkStart w:id="137" w:name="_Toc378808489"/>
      <w:r>
        <w:rPr>
          <w:rFonts w:hint="eastAsia"/>
        </w:rPr>
        <w:lastRenderedPageBreak/>
        <w:t>C</w:t>
      </w:r>
      <w:r>
        <w:t>all Once</w:t>
      </w:r>
      <w:bookmarkEnd w:id="137"/>
    </w:p>
    <w:p w14:paraId="7FB673DE" w14:textId="5BE06771" w:rsidR="00831B2B" w:rsidRDefault="00831B2B" w:rsidP="006852C6">
      <w:pPr>
        <w:pStyle w:val="a9"/>
        <w:ind w:firstLine="283"/>
      </w:pPr>
      <w:r>
        <w:t>「</w:t>
      </w:r>
      <w:r>
        <w:t>Call Once</w:t>
      </w:r>
      <w:r>
        <w:t>」（コール・ワンス）により、</w:t>
      </w:r>
      <w:r w:rsidR="006852C6">
        <w:t>多数のスレッド</w:t>
      </w:r>
      <w:r>
        <w:t>を</w:t>
      </w:r>
      <w:r w:rsidR="006852C6">
        <w:t>実行</w:t>
      </w:r>
      <w:r>
        <w:t>した際に、</w:t>
      </w:r>
      <w:r w:rsidR="006852C6">
        <w:t>最初の</w:t>
      </w:r>
      <w:r w:rsidR="006852C6">
        <w:t>1</w:t>
      </w:r>
      <w:r w:rsidR="006852C6">
        <w:t>回だけ</w:t>
      </w:r>
      <w:r>
        <w:t>実行したい処理を設定することができる。</w:t>
      </w:r>
    </w:p>
    <w:p w14:paraId="3DFFEB00" w14:textId="366283C4" w:rsidR="006852C6" w:rsidRDefault="00831B2B" w:rsidP="006852C6">
      <w:pPr>
        <w:pStyle w:val="a9"/>
        <w:ind w:firstLine="283"/>
      </w:pPr>
      <w:r>
        <w:t>初期化処理に有用であるため、いつインスタンス化されるかわからない「シングルトンパターン」に応用されたりしている。</w:t>
      </w:r>
    </w:p>
    <w:p w14:paraId="7C65BDE8" w14:textId="74886122" w:rsidR="00831B2B" w:rsidRPr="006852C6" w:rsidRDefault="00831B2B" w:rsidP="006852C6">
      <w:pPr>
        <w:pStyle w:val="a9"/>
        <w:ind w:firstLine="283"/>
      </w:pPr>
      <w:r>
        <w:t>CallOnce</w:t>
      </w:r>
      <w:r>
        <w:t>を活用したスレッドセーフなシングルトンパターンについては、別紙の「</w:t>
      </w:r>
      <w:r w:rsidRPr="00831B2B">
        <w:rPr>
          <w:rFonts w:hint="eastAsia"/>
        </w:rPr>
        <w:t>効率化と安全性のためのロック制御</w:t>
      </w:r>
      <w:r>
        <w:t>」にて詳述する。</w:t>
      </w:r>
    </w:p>
    <w:p w14:paraId="1096CEDF" w14:textId="29B8E069" w:rsidR="0036070F" w:rsidRDefault="0036070F" w:rsidP="0036070F">
      <w:pPr>
        <w:pStyle w:val="3"/>
      </w:pPr>
      <w:bookmarkStart w:id="138" w:name="_Toc378808490"/>
      <w:r>
        <w:t>Posix</w:t>
      </w:r>
      <w:r w:rsidR="00831B2B">
        <w:t>ライブラリ</w:t>
      </w:r>
      <w:r>
        <w:rPr>
          <w:rFonts w:hint="eastAsia"/>
        </w:rPr>
        <w:t>版</w:t>
      </w:r>
      <w:bookmarkEnd w:id="138"/>
    </w:p>
    <w:p w14:paraId="048B0A25" w14:textId="3BAF28B7" w:rsidR="0036070F" w:rsidRDefault="0036070F" w:rsidP="0036070F">
      <w:pPr>
        <w:pStyle w:val="aa"/>
        <w:ind w:left="447" w:firstLine="283"/>
      </w:pPr>
      <w:r>
        <w:rPr>
          <w:rFonts w:hint="eastAsia"/>
        </w:rPr>
        <w:t>Posix</w:t>
      </w:r>
      <w:r>
        <w:rPr>
          <w:rFonts w:hint="eastAsia"/>
        </w:rPr>
        <w:t>ライブラリ</w:t>
      </w:r>
      <w:r w:rsidR="00831B2B">
        <w:rPr>
          <w:rFonts w:hint="eastAsia"/>
        </w:rPr>
        <w:t>版の</w:t>
      </w:r>
      <w:r w:rsidR="00831B2B">
        <w:rPr>
          <w:rFonts w:hint="eastAsia"/>
        </w:rPr>
        <w:t>CallOnce</w:t>
      </w:r>
      <w:r>
        <w:rPr>
          <w:rFonts w:hint="eastAsia"/>
        </w:rPr>
        <w:t>。</w:t>
      </w:r>
    </w:p>
    <w:p w14:paraId="134D7049" w14:textId="4CB8445A" w:rsidR="004B42D8" w:rsidRDefault="00831B2B" w:rsidP="004B42D8">
      <w:pPr>
        <w:pStyle w:val="aa"/>
        <w:keepNext/>
        <w:widowControl/>
        <w:spacing w:beforeLines="50" w:before="180"/>
        <w:ind w:leftChars="203" w:left="447" w:hangingChars="10" w:hanging="21"/>
      </w:pPr>
      <w:r>
        <w:rPr>
          <w:rFonts w:hint="eastAsia"/>
        </w:rPr>
        <w:t>Posix</w:t>
      </w:r>
      <w:r>
        <w:rPr>
          <w:rFonts w:hint="eastAsia"/>
        </w:rPr>
        <w:t>ライブラリ版の</w:t>
      </w:r>
      <w:r>
        <w:rPr>
          <w:rFonts w:hint="eastAsia"/>
        </w:rPr>
        <w:t>CallOnce</w:t>
      </w:r>
      <w:r>
        <w:rPr>
          <w:rFonts w:hint="eastAsia"/>
        </w:rPr>
        <w:t>のサンプル</w:t>
      </w:r>
      <w:r w:rsidR="004B42D8">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4BD2DFC7" w14:textId="77777777" w:rsidR="00BE3E5A" w:rsidRDefault="00BE3E5A" w:rsidP="00BE3E5A">
            <w:pPr>
              <w:pStyle w:val="3-"/>
            </w:pPr>
            <w:r>
              <w:t>#include &lt;stdio.h&gt;</w:t>
            </w:r>
          </w:p>
          <w:p w14:paraId="73DFC289" w14:textId="77777777" w:rsidR="00BE3E5A" w:rsidRDefault="00BE3E5A" w:rsidP="00BE3E5A">
            <w:pPr>
              <w:pStyle w:val="3-"/>
            </w:pPr>
            <w:r>
              <w:t>#include &lt;stdlib.h&gt;</w:t>
            </w:r>
          </w:p>
          <w:p w14:paraId="6A36FB87" w14:textId="77777777" w:rsidR="00BE3E5A" w:rsidRDefault="00BE3E5A" w:rsidP="00BE3E5A">
            <w:pPr>
              <w:pStyle w:val="3-"/>
            </w:pPr>
          </w:p>
          <w:p w14:paraId="5A5C4A53" w14:textId="77777777" w:rsidR="00BE3E5A" w:rsidRDefault="00BE3E5A" w:rsidP="00BE3E5A">
            <w:pPr>
              <w:pStyle w:val="3-"/>
            </w:pPr>
            <w:r>
              <w:t>#include &lt;pthread.h&gt;</w:t>
            </w:r>
          </w:p>
          <w:p w14:paraId="219C3BA7" w14:textId="77777777" w:rsidR="00BE3E5A" w:rsidRDefault="00BE3E5A" w:rsidP="00BE3E5A">
            <w:pPr>
              <w:pStyle w:val="3-"/>
            </w:pPr>
            <w:r>
              <w:t>#include &lt;unistd.h&gt;</w:t>
            </w:r>
          </w:p>
          <w:p w14:paraId="01A945EC" w14:textId="77777777" w:rsidR="00BE3E5A" w:rsidRDefault="00BE3E5A" w:rsidP="00BE3E5A">
            <w:pPr>
              <w:pStyle w:val="3-"/>
            </w:pPr>
          </w:p>
          <w:p w14:paraId="55EC1073" w14:textId="77777777" w:rsidR="00BE3E5A" w:rsidRDefault="00BE3E5A" w:rsidP="00BE3E5A">
            <w:pPr>
              <w:pStyle w:val="3-"/>
            </w:pPr>
            <w:r>
              <w:rPr>
                <w:rFonts w:hint="eastAsia"/>
              </w:rPr>
              <w:t>//CallOnce制御用変数</w:t>
            </w:r>
          </w:p>
          <w:p w14:paraId="5C4001F0" w14:textId="77777777" w:rsidR="00BE3E5A" w:rsidRDefault="00BE3E5A" w:rsidP="00BE3E5A">
            <w:pPr>
              <w:pStyle w:val="3-"/>
            </w:pPr>
            <w:r>
              <w:t>pthread_once_t s_onceFlag = PTHREAD_ONCE_INIT;</w:t>
            </w:r>
          </w:p>
          <w:p w14:paraId="1E974AA7" w14:textId="77777777" w:rsidR="00BE3E5A" w:rsidRDefault="00BE3E5A" w:rsidP="00BE3E5A">
            <w:pPr>
              <w:pStyle w:val="3-"/>
            </w:pPr>
          </w:p>
          <w:p w14:paraId="2D17A2D0" w14:textId="77777777" w:rsidR="00BE3E5A" w:rsidRDefault="00BE3E5A" w:rsidP="00BE3E5A">
            <w:pPr>
              <w:pStyle w:val="3-"/>
            </w:pPr>
            <w:r>
              <w:rPr>
                <w:rFonts w:hint="eastAsia"/>
              </w:rPr>
              <w:t>//CallOnce処理関数</w:t>
            </w:r>
          </w:p>
          <w:p w14:paraId="7ECDDD9A" w14:textId="77777777" w:rsidR="00BE3E5A" w:rsidRDefault="00BE3E5A" w:rsidP="00BE3E5A">
            <w:pPr>
              <w:pStyle w:val="3-"/>
            </w:pPr>
            <w:r>
              <w:t>void callOnceFunc()</w:t>
            </w:r>
          </w:p>
          <w:p w14:paraId="3ABB4732" w14:textId="77777777" w:rsidR="00BE3E5A" w:rsidRDefault="00BE3E5A" w:rsidP="00BE3E5A">
            <w:pPr>
              <w:pStyle w:val="3-"/>
            </w:pPr>
            <w:r>
              <w:t>{</w:t>
            </w:r>
          </w:p>
          <w:p w14:paraId="3DA71285" w14:textId="77777777" w:rsidR="00BE3E5A" w:rsidRDefault="00BE3E5A" w:rsidP="00BE3E5A">
            <w:pPr>
              <w:pStyle w:val="3-"/>
            </w:pPr>
            <w:r>
              <w:rPr>
                <w:rFonts w:hint="eastAsia"/>
              </w:rPr>
              <w:tab/>
              <w:t>//CallOnce処理開始</w:t>
            </w:r>
          </w:p>
          <w:p w14:paraId="4D7E4B7C" w14:textId="77777777" w:rsidR="00BE3E5A" w:rsidRDefault="00BE3E5A" w:rsidP="00BE3E5A">
            <w:pPr>
              <w:pStyle w:val="3-"/>
            </w:pPr>
            <w:r>
              <w:rPr>
                <w:rFonts w:hint="eastAsia"/>
              </w:rPr>
              <w:tab/>
              <w:t>printf("CallOnce処理：初期化中...\n");</w:t>
            </w:r>
          </w:p>
          <w:p w14:paraId="0122C5B8" w14:textId="77777777" w:rsidR="00BE3E5A" w:rsidRDefault="00BE3E5A" w:rsidP="00BE3E5A">
            <w:pPr>
              <w:pStyle w:val="3-"/>
            </w:pPr>
            <w:r>
              <w:tab/>
              <w:t>fflush(stdout);</w:t>
            </w:r>
          </w:p>
          <w:p w14:paraId="2E07C603" w14:textId="77777777" w:rsidR="00BE3E5A" w:rsidRDefault="00BE3E5A" w:rsidP="00BE3E5A">
            <w:pPr>
              <w:pStyle w:val="3-"/>
            </w:pPr>
          </w:p>
          <w:p w14:paraId="7B443455" w14:textId="77777777" w:rsidR="00BE3E5A" w:rsidRDefault="00BE3E5A" w:rsidP="00BE3E5A">
            <w:pPr>
              <w:pStyle w:val="3-"/>
            </w:pPr>
            <w:r>
              <w:rPr>
                <w:rFonts w:hint="eastAsia"/>
              </w:rPr>
              <w:tab/>
              <w:t>//1秒スリープ</w:t>
            </w:r>
          </w:p>
          <w:p w14:paraId="0298A505" w14:textId="77777777" w:rsidR="00BE3E5A" w:rsidRDefault="00BE3E5A" w:rsidP="00BE3E5A">
            <w:pPr>
              <w:pStyle w:val="3-"/>
            </w:pPr>
            <w:r>
              <w:tab/>
              <w:t>sleep(1);</w:t>
            </w:r>
          </w:p>
          <w:p w14:paraId="34FF5D8D" w14:textId="77777777" w:rsidR="00BE3E5A" w:rsidRDefault="00BE3E5A" w:rsidP="00BE3E5A">
            <w:pPr>
              <w:pStyle w:val="3-"/>
            </w:pPr>
          </w:p>
          <w:p w14:paraId="43B4AE8F" w14:textId="77777777" w:rsidR="00BE3E5A" w:rsidRDefault="00BE3E5A" w:rsidP="00BE3E5A">
            <w:pPr>
              <w:pStyle w:val="3-"/>
            </w:pPr>
            <w:r>
              <w:rPr>
                <w:rFonts w:hint="eastAsia"/>
              </w:rPr>
              <w:tab/>
              <w:t>//CallOnce処理終了</w:t>
            </w:r>
          </w:p>
          <w:p w14:paraId="0599879C" w14:textId="77777777" w:rsidR="00BE3E5A" w:rsidRDefault="00BE3E5A" w:rsidP="00BE3E5A">
            <w:pPr>
              <w:pStyle w:val="3-"/>
            </w:pPr>
            <w:r>
              <w:rPr>
                <w:rFonts w:hint="eastAsia"/>
              </w:rPr>
              <w:tab/>
              <w:t>printf("CallOnce処理：終了\n");</w:t>
            </w:r>
          </w:p>
          <w:p w14:paraId="6DF40F1C" w14:textId="77777777" w:rsidR="00BE3E5A" w:rsidRDefault="00BE3E5A" w:rsidP="00BE3E5A">
            <w:pPr>
              <w:pStyle w:val="3-"/>
            </w:pPr>
            <w:r>
              <w:tab/>
              <w:t>fflush(stdout);</w:t>
            </w:r>
          </w:p>
          <w:p w14:paraId="46F4A227" w14:textId="77777777" w:rsidR="00BE3E5A" w:rsidRDefault="00BE3E5A" w:rsidP="00BE3E5A">
            <w:pPr>
              <w:pStyle w:val="3-"/>
            </w:pPr>
            <w:r>
              <w:t>}</w:t>
            </w:r>
          </w:p>
          <w:p w14:paraId="31FD8B1C" w14:textId="77777777" w:rsidR="00BE3E5A" w:rsidRDefault="00BE3E5A" w:rsidP="00BE3E5A">
            <w:pPr>
              <w:pStyle w:val="3-"/>
            </w:pPr>
          </w:p>
          <w:p w14:paraId="66CE7BF3" w14:textId="77777777" w:rsidR="00BE3E5A" w:rsidRDefault="00BE3E5A" w:rsidP="00BE3E5A">
            <w:pPr>
              <w:pStyle w:val="3-"/>
            </w:pPr>
            <w:r>
              <w:rPr>
                <w:rFonts w:hint="eastAsia"/>
              </w:rPr>
              <w:t>//スレッド</w:t>
            </w:r>
          </w:p>
          <w:p w14:paraId="1A75FDC2" w14:textId="77777777" w:rsidR="00BE3E5A" w:rsidRDefault="00BE3E5A" w:rsidP="00BE3E5A">
            <w:pPr>
              <w:pStyle w:val="3-"/>
            </w:pPr>
            <w:r>
              <w:t>void* threadFunc(void* param_p)</w:t>
            </w:r>
          </w:p>
          <w:p w14:paraId="3B94C535" w14:textId="77777777" w:rsidR="00BE3E5A" w:rsidRDefault="00BE3E5A" w:rsidP="00BE3E5A">
            <w:pPr>
              <w:pStyle w:val="3-"/>
            </w:pPr>
            <w:r>
              <w:t>{</w:t>
            </w:r>
          </w:p>
          <w:p w14:paraId="555E51E7" w14:textId="77777777" w:rsidR="00BE3E5A" w:rsidRDefault="00BE3E5A" w:rsidP="00BE3E5A">
            <w:pPr>
              <w:pStyle w:val="3-"/>
            </w:pPr>
            <w:r>
              <w:rPr>
                <w:rFonts w:hint="eastAsia"/>
              </w:rPr>
              <w:lastRenderedPageBreak/>
              <w:tab/>
              <w:t>//パラメータ受け取り</w:t>
            </w:r>
          </w:p>
          <w:p w14:paraId="1E78E7FB" w14:textId="77777777" w:rsidR="00BE3E5A" w:rsidRDefault="00BE3E5A" w:rsidP="00BE3E5A">
            <w:pPr>
              <w:pStyle w:val="3-"/>
            </w:pPr>
            <w:r>
              <w:tab/>
              <w:t>const char* name = static_cast&lt;const char*&gt;(param_p);</w:t>
            </w:r>
          </w:p>
          <w:p w14:paraId="1F685297" w14:textId="77777777" w:rsidR="00BE3E5A" w:rsidRDefault="00BE3E5A" w:rsidP="00BE3E5A">
            <w:pPr>
              <w:pStyle w:val="3-"/>
            </w:pPr>
          </w:p>
          <w:p w14:paraId="00352C7F" w14:textId="77777777" w:rsidR="00BE3E5A" w:rsidRDefault="00BE3E5A" w:rsidP="00BE3E5A">
            <w:pPr>
              <w:pStyle w:val="3-"/>
            </w:pPr>
            <w:r>
              <w:rPr>
                <w:rFonts w:hint="eastAsia"/>
              </w:rPr>
              <w:tab/>
              <w:t>//開始</w:t>
            </w:r>
          </w:p>
          <w:p w14:paraId="12F8BC1C" w14:textId="77777777" w:rsidR="00BE3E5A" w:rsidRDefault="00BE3E5A" w:rsidP="00BE3E5A">
            <w:pPr>
              <w:pStyle w:val="3-"/>
            </w:pPr>
            <w:r>
              <w:tab/>
              <w:t>printf("- begin:%s -\n", name);</w:t>
            </w:r>
          </w:p>
          <w:p w14:paraId="6B554BF2" w14:textId="77777777" w:rsidR="00BE3E5A" w:rsidRDefault="00BE3E5A" w:rsidP="00BE3E5A">
            <w:pPr>
              <w:pStyle w:val="3-"/>
            </w:pPr>
            <w:r>
              <w:tab/>
              <w:t>fflush(stdout);</w:t>
            </w:r>
          </w:p>
          <w:p w14:paraId="424F7FF3" w14:textId="77777777" w:rsidR="00BE3E5A" w:rsidRDefault="00BE3E5A" w:rsidP="00BE3E5A">
            <w:pPr>
              <w:pStyle w:val="3-"/>
            </w:pPr>
          </w:p>
          <w:p w14:paraId="7EEC750D" w14:textId="77777777" w:rsidR="00BE3E5A" w:rsidRDefault="00BE3E5A" w:rsidP="00BE3E5A">
            <w:pPr>
              <w:pStyle w:val="3-"/>
            </w:pPr>
            <w:r>
              <w:rPr>
                <w:rFonts w:hint="eastAsia"/>
              </w:rPr>
              <w:tab/>
              <w:t>//CallOnce処理</w:t>
            </w:r>
          </w:p>
          <w:p w14:paraId="50536384" w14:textId="77777777" w:rsidR="00BE3E5A" w:rsidRDefault="00BE3E5A" w:rsidP="00BE3E5A">
            <w:pPr>
              <w:pStyle w:val="3-"/>
            </w:pPr>
            <w:r>
              <w:tab/>
              <w:t>pthread_once(&amp;s_onceFlag, callOnceFunc);</w:t>
            </w:r>
          </w:p>
          <w:p w14:paraId="2A1D9918" w14:textId="77777777" w:rsidR="00BE3E5A" w:rsidRDefault="00BE3E5A" w:rsidP="00BE3E5A">
            <w:pPr>
              <w:pStyle w:val="3-"/>
            </w:pPr>
          </w:p>
          <w:p w14:paraId="4C86F4E6" w14:textId="77777777" w:rsidR="00BE3E5A" w:rsidRDefault="00BE3E5A" w:rsidP="00BE3E5A">
            <w:pPr>
              <w:pStyle w:val="3-"/>
            </w:pPr>
            <w:r>
              <w:rPr>
                <w:rFonts w:hint="eastAsia"/>
              </w:rPr>
              <w:tab/>
              <w:t>//終了</w:t>
            </w:r>
          </w:p>
          <w:p w14:paraId="706E0AD2" w14:textId="77777777" w:rsidR="00BE3E5A" w:rsidRDefault="00BE3E5A" w:rsidP="00BE3E5A">
            <w:pPr>
              <w:pStyle w:val="3-"/>
            </w:pPr>
            <w:r>
              <w:tab/>
              <w:t>printf("- end:%s -\n", name);</w:t>
            </w:r>
          </w:p>
          <w:p w14:paraId="48A21060" w14:textId="77777777" w:rsidR="00BE3E5A" w:rsidRDefault="00BE3E5A" w:rsidP="00BE3E5A">
            <w:pPr>
              <w:pStyle w:val="3-"/>
            </w:pPr>
            <w:r>
              <w:tab/>
              <w:t>fflush(stdout);</w:t>
            </w:r>
          </w:p>
          <w:p w14:paraId="0C5B16E8" w14:textId="77777777" w:rsidR="00BE3E5A" w:rsidRDefault="00BE3E5A" w:rsidP="00BE3E5A">
            <w:pPr>
              <w:pStyle w:val="3-"/>
            </w:pPr>
            <w:r>
              <w:tab/>
              <w:t>return 0;</w:t>
            </w:r>
          </w:p>
          <w:p w14:paraId="1D8A8891" w14:textId="77777777" w:rsidR="00BE3E5A" w:rsidRDefault="00BE3E5A" w:rsidP="00BE3E5A">
            <w:pPr>
              <w:pStyle w:val="3-"/>
            </w:pPr>
            <w:r>
              <w:t>}</w:t>
            </w:r>
          </w:p>
          <w:p w14:paraId="66A5E4B0" w14:textId="77777777" w:rsidR="00BE3E5A" w:rsidRDefault="00BE3E5A" w:rsidP="00BE3E5A">
            <w:pPr>
              <w:pStyle w:val="3-"/>
            </w:pPr>
          </w:p>
          <w:p w14:paraId="05430EC1" w14:textId="77777777" w:rsidR="00BE3E5A" w:rsidRDefault="00BE3E5A" w:rsidP="00BE3E5A">
            <w:pPr>
              <w:pStyle w:val="3-"/>
            </w:pPr>
            <w:r>
              <w:rPr>
                <w:rFonts w:hint="eastAsia"/>
              </w:rPr>
              <w:t>//テスト</w:t>
            </w:r>
          </w:p>
          <w:p w14:paraId="7899BB48" w14:textId="77777777" w:rsidR="00BE3E5A" w:rsidRDefault="00BE3E5A" w:rsidP="00BE3E5A">
            <w:pPr>
              <w:pStyle w:val="3-"/>
            </w:pPr>
            <w:r>
              <w:t>int main(const int argc, const char* argv[])</w:t>
            </w:r>
          </w:p>
          <w:p w14:paraId="3CB2A9B3" w14:textId="77777777" w:rsidR="00BE3E5A" w:rsidRDefault="00BE3E5A" w:rsidP="00BE3E5A">
            <w:pPr>
              <w:pStyle w:val="3-"/>
            </w:pPr>
            <w:r>
              <w:t>{</w:t>
            </w:r>
          </w:p>
          <w:p w14:paraId="2D250B46" w14:textId="77777777" w:rsidR="00BE3E5A" w:rsidRDefault="00BE3E5A" w:rsidP="00BE3E5A">
            <w:pPr>
              <w:pStyle w:val="3-"/>
            </w:pPr>
            <w:r>
              <w:rPr>
                <w:rFonts w:hint="eastAsia"/>
              </w:rPr>
              <w:tab/>
              <w:t>//スレッド作成</w:t>
            </w:r>
          </w:p>
          <w:p w14:paraId="012E4EB5" w14:textId="77777777" w:rsidR="00BE3E5A" w:rsidRDefault="00BE3E5A" w:rsidP="00BE3E5A">
            <w:pPr>
              <w:pStyle w:val="3-"/>
            </w:pPr>
            <w:r>
              <w:tab/>
              <w:t>static const int THREAD_NUM = 3;</w:t>
            </w:r>
          </w:p>
          <w:p w14:paraId="688E13CC" w14:textId="77777777" w:rsidR="00BE3E5A" w:rsidRDefault="00BE3E5A" w:rsidP="00BE3E5A">
            <w:pPr>
              <w:pStyle w:val="3-"/>
            </w:pPr>
            <w:r>
              <w:tab/>
              <w:t>pthread_t pth[THREAD_NUM];</w:t>
            </w:r>
          </w:p>
          <w:p w14:paraId="2D9A7318" w14:textId="77777777" w:rsidR="00BE3E5A" w:rsidRDefault="00BE3E5A" w:rsidP="00BE3E5A">
            <w:pPr>
              <w:pStyle w:val="3-"/>
            </w:pPr>
            <w:r>
              <w:tab/>
              <w:t>{</w:t>
            </w:r>
          </w:p>
          <w:p w14:paraId="193E39EF" w14:textId="77777777" w:rsidR="00BE3E5A" w:rsidRDefault="00BE3E5A" w:rsidP="00BE3E5A">
            <w:pPr>
              <w:pStyle w:val="3-"/>
            </w:pPr>
            <w:r>
              <w:tab/>
            </w:r>
            <w:r>
              <w:tab/>
              <w:t>pthread_attr_t attr;</w:t>
            </w:r>
          </w:p>
          <w:p w14:paraId="034153FA" w14:textId="77777777" w:rsidR="00BE3E5A" w:rsidRDefault="00BE3E5A" w:rsidP="00BE3E5A">
            <w:pPr>
              <w:pStyle w:val="3-"/>
            </w:pPr>
            <w:r>
              <w:tab/>
            </w:r>
            <w:r>
              <w:tab/>
              <w:t>pthread_attr_init(&amp;attr);</w:t>
            </w:r>
          </w:p>
          <w:p w14:paraId="7C3F629A" w14:textId="77777777" w:rsidR="00BE3E5A" w:rsidRDefault="00BE3E5A" w:rsidP="00BE3E5A">
            <w:pPr>
              <w:pStyle w:val="3-"/>
            </w:pPr>
            <w:r>
              <w:rPr>
                <w:rFonts w:hint="eastAsia"/>
              </w:rPr>
              <w:tab/>
            </w:r>
            <w:r>
              <w:rPr>
                <w:rFonts w:hint="eastAsia"/>
              </w:rPr>
              <w:tab/>
              <w:t>pthread_attr_setstacksize(&amp;attr, 1024);//スタックサイズ指定</w:t>
            </w:r>
          </w:p>
          <w:p w14:paraId="26B6A469" w14:textId="77777777" w:rsidR="00BE3E5A" w:rsidRDefault="00BE3E5A" w:rsidP="00BE3E5A">
            <w:pPr>
              <w:pStyle w:val="3-"/>
            </w:pPr>
            <w:r>
              <w:rPr>
                <w:rFonts w:hint="eastAsia"/>
              </w:rPr>
              <w:tab/>
            </w:r>
            <w:r>
              <w:rPr>
                <w:rFonts w:hint="eastAsia"/>
              </w:rPr>
              <w:tab/>
              <w:t>pthread_create(&amp;pth[0], &amp;attr, threadFunc, (void*)"太郎");</w:t>
            </w:r>
          </w:p>
          <w:p w14:paraId="47CE214B" w14:textId="77777777" w:rsidR="00BE3E5A" w:rsidRDefault="00BE3E5A" w:rsidP="00BE3E5A">
            <w:pPr>
              <w:pStyle w:val="3-"/>
            </w:pPr>
            <w:r>
              <w:rPr>
                <w:rFonts w:hint="eastAsia"/>
              </w:rPr>
              <w:tab/>
            </w:r>
            <w:r>
              <w:rPr>
                <w:rFonts w:hint="eastAsia"/>
              </w:rPr>
              <w:tab/>
              <w:t>pthread_create(&amp;pth[1], &amp;attr, threadFunc, (void*)"次郎");</w:t>
            </w:r>
          </w:p>
          <w:p w14:paraId="49E00938" w14:textId="77777777" w:rsidR="00BE3E5A" w:rsidRDefault="00BE3E5A" w:rsidP="00BE3E5A">
            <w:pPr>
              <w:pStyle w:val="3-"/>
            </w:pPr>
            <w:r>
              <w:rPr>
                <w:rFonts w:hint="eastAsia"/>
              </w:rPr>
              <w:tab/>
            </w:r>
            <w:r>
              <w:rPr>
                <w:rFonts w:hint="eastAsia"/>
              </w:rPr>
              <w:tab/>
              <w:t>pthread_create(&amp;pth[2], &amp;attr, threadFunc, (void*)"三郎");</w:t>
            </w:r>
          </w:p>
          <w:p w14:paraId="32CE946B" w14:textId="77777777" w:rsidR="00BE3E5A" w:rsidRDefault="00BE3E5A" w:rsidP="00BE3E5A">
            <w:pPr>
              <w:pStyle w:val="3-"/>
            </w:pPr>
            <w:r>
              <w:tab/>
              <w:t>}</w:t>
            </w:r>
          </w:p>
          <w:p w14:paraId="3A209600" w14:textId="77777777" w:rsidR="00BE3E5A" w:rsidRDefault="00BE3E5A" w:rsidP="00BE3E5A">
            <w:pPr>
              <w:pStyle w:val="3-"/>
            </w:pPr>
            <w:r>
              <w:tab/>
            </w:r>
          </w:p>
          <w:p w14:paraId="0F2762A2" w14:textId="77777777" w:rsidR="00BE3E5A" w:rsidRDefault="00BE3E5A" w:rsidP="00BE3E5A">
            <w:pPr>
              <w:pStyle w:val="3-"/>
            </w:pPr>
            <w:r>
              <w:rPr>
                <w:rFonts w:hint="eastAsia"/>
              </w:rPr>
              <w:tab/>
              <w:t>//スレッド終了待ち</w:t>
            </w:r>
          </w:p>
          <w:p w14:paraId="74FF9227" w14:textId="77777777" w:rsidR="00BE3E5A" w:rsidRDefault="00BE3E5A" w:rsidP="00BE3E5A">
            <w:pPr>
              <w:pStyle w:val="3-"/>
            </w:pPr>
            <w:r>
              <w:tab/>
              <w:t>for(int i = 0; i &lt; THREAD_NUM; ++i)</w:t>
            </w:r>
          </w:p>
          <w:p w14:paraId="0B96CFF1" w14:textId="77777777" w:rsidR="00BE3E5A" w:rsidRDefault="00BE3E5A" w:rsidP="00BE3E5A">
            <w:pPr>
              <w:pStyle w:val="3-"/>
            </w:pPr>
            <w:r>
              <w:tab/>
              <w:t>{</w:t>
            </w:r>
          </w:p>
          <w:p w14:paraId="33B40813" w14:textId="77777777" w:rsidR="00BE3E5A" w:rsidRDefault="00BE3E5A" w:rsidP="00BE3E5A">
            <w:pPr>
              <w:pStyle w:val="3-"/>
            </w:pPr>
            <w:r>
              <w:tab/>
            </w:r>
            <w:r>
              <w:tab/>
              <w:t>pthread_join(pth[i], NULL);</w:t>
            </w:r>
          </w:p>
          <w:p w14:paraId="1CA68B3C" w14:textId="77777777" w:rsidR="00BE3E5A" w:rsidRDefault="00BE3E5A" w:rsidP="00BE3E5A">
            <w:pPr>
              <w:pStyle w:val="3-"/>
            </w:pPr>
            <w:r>
              <w:tab/>
              <w:t>}</w:t>
            </w:r>
          </w:p>
          <w:p w14:paraId="3C383777" w14:textId="77777777" w:rsidR="00BE3E5A" w:rsidRDefault="00BE3E5A" w:rsidP="00BE3E5A">
            <w:pPr>
              <w:pStyle w:val="3-"/>
            </w:pPr>
            <w:r>
              <w:tab/>
            </w:r>
          </w:p>
          <w:p w14:paraId="53B4B2AF" w14:textId="77777777" w:rsidR="00BE3E5A" w:rsidRDefault="00BE3E5A" w:rsidP="00BE3E5A">
            <w:pPr>
              <w:pStyle w:val="3-"/>
            </w:pPr>
            <w:r>
              <w:tab/>
              <w:t>return EXIT_SUCCESS;</w:t>
            </w:r>
          </w:p>
          <w:p w14:paraId="552F566B" w14:textId="38AEADE9" w:rsidR="0036070F" w:rsidRPr="00DE3BF2" w:rsidRDefault="00BE3E5A" w:rsidP="00BE3E5A">
            <w:pPr>
              <w:pStyle w:val="3-"/>
            </w:pPr>
            <w:r>
              <w:t>}</w:t>
            </w:r>
          </w:p>
        </w:tc>
      </w:tr>
    </w:tbl>
    <w:p w14:paraId="3FD75564"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05271B57" w14:textId="77777777" w:rsidR="00BE3E5A" w:rsidRDefault="00BE3E5A" w:rsidP="00BE3E5A">
            <w:pPr>
              <w:pStyle w:val="3-"/>
            </w:pPr>
            <w:r>
              <w:t>$ ./callonce</w:t>
            </w:r>
          </w:p>
          <w:p w14:paraId="485090A7" w14:textId="77777777" w:rsidR="00BE3E5A" w:rsidRPr="00BE3E5A" w:rsidRDefault="00BE3E5A" w:rsidP="00BE3E5A">
            <w:pPr>
              <w:pStyle w:val="3-"/>
              <w:rPr>
                <w:color w:val="auto"/>
              </w:rPr>
            </w:pPr>
            <w:r w:rsidRPr="00BE3E5A">
              <w:rPr>
                <w:rFonts w:hint="eastAsia"/>
                <w:color w:val="auto"/>
              </w:rPr>
              <w:t>- begin:太郎 -</w:t>
            </w:r>
          </w:p>
          <w:p w14:paraId="55CA2B69" w14:textId="77777777" w:rsidR="00BE3E5A" w:rsidRPr="00BE3E5A" w:rsidRDefault="00BE3E5A" w:rsidP="00BE3E5A">
            <w:pPr>
              <w:pStyle w:val="3-"/>
              <w:rPr>
                <w:color w:val="auto"/>
              </w:rPr>
            </w:pPr>
            <w:r w:rsidRPr="00BE3E5A">
              <w:rPr>
                <w:rFonts w:hint="eastAsia"/>
                <w:color w:val="auto"/>
              </w:rPr>
              <w:t>CallOnce処理：初期化中...</w:t>
            </w:r>
          </w:p>
          <w:p w14:paraId="47F045B1" w14:textId="77777777" w:rsidR="00BE3E5A" w:rsidRPr="00BE3E5A" w:rsidRDefault="00BE3E5A" w:rsidP="00BE3E5A">
            <w:pPr>
              <w:pStyle w:val="3-"/>
              <w:rPr>
                <w:color w:val="auto"/>
              </w:rPr>
            </w:pPr>
            <w:r w:rsidRPr="00BE3E5A">
              <w:rPr>
                <w:rFonts w:hint="eastAsia"/>
                <w:color w:val="auto"/>
              </w:rPr>
              <w:t>- begin:次郎 -</w:t>
            </w:r>
          </w:p>
          <w:p w14:paraId="67AE7C60" w14:textId="77777777" w:rsidR="00BE3E5A" w:rsidRPr="00BE3E5A" w:rsidRDefault="00BE3E5A" w:rsidP="00BE3E5A">
            <w:pPr>
              <w:pStyle w:val="3-"/>
              <w:rPr>
                <w:color w:val="auto"/>
              </w:rPr>
            </w:pPr>
            <w:r w:rsidRPr="00BE3E5A">
              <w:rPr>
                <w:rFonts w:hint="eastAsia"/>
                <w:color w:val="auto"/>
              </w:rPr>
              <w:t>- begin:三郎 -</w:t>
            </w:r>
          </w:p>
          <w:p w14:paraId="2BE6705A" w14:textId="77777777" w:rsidR="00BE3E5A" w:rsidRPr="00BE3E5A" w:rsidRDefault="00BE3E5A" w:rsidP="00BE3E5A">
            <w:pPr>
              <w:pStyle w:val="3-"/>
              <w:rPr>
                <w:color w:val="auto"/>
              </w:rPr>
            </w:pPr>
            <w:r w:rsidRPr="00BE3E5A">
              <w:rPr>
                <w:rFonts w:hint="eastAsia"/>
                <w:color w:val="auto"/>
              </w:rPr>
              <w:t>CallOnce処理：終了</w:t>
            </w:r>
          </w:p>
          <w:p w14:paraId="427101BD" w14:textId="77777777" w:rsidR="00BE3E5A" w:rsidRPr="00BE3E5A" w:rsidRDefault="00BE3E5A" w:rsidP="00BE3E5A">
            <w:pPr>
              <w:pStyle w:val="3-"/>
              <w:rPr>
                <w:color w:val="auto"/>
              </w:rPr>
            </w:pPr>
            <w:r w:rsidRPr="00BE3E5A">
              <w:rPr>
                <w:rFonts w:hint="eastAsia"/>
                <w:color w:val="auto"/>
              </w:rPr>
              <w:t>- end:太郎 -</w:t>
            </w:r>
          </w:p>
          <w:p w14:paraId="045C8FB9" w14:textId="77777777" w:rsidR="00BE3E5A" w:rsidRPr="00BE3E5A" w:rsidRDefault="00BE3E5A" w:rsidP="00BE3E5A">
            <w:pPr>
              <w:pStyle w:val="3-"/>
              <w:rPr>
                <w:color w:val="auto"/>
              </w:rPr>
            </w:pPr>
            <w:r w:rsidRPr="00BE3E5A">
              <w:rPr>
                <w:rFonts w:hint="eastAsia"/>
                <w:color w:val="auto"/>
              </w:rPr>
              <w:t>- end:次郎 -</w:t>
            </w:r>
          </w:p>
          <w:p w14:paraId="42F3A0B0" w14:textId="6E025A6F" w:rsidR="0036070F" w:rsidRPr="00DD51B6" w:rsidRDefault="00BE3E5A" w:rsidP="00BE3E5A">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sidRPr="00BE3E5A">
              <w:rPr>
                <w:rFonts w:hint="eastAsia"/>
                <w:color w:val="auto"/>
              </w:rPr>
              <w:t>- end:三郎 -</w:t>
            </w:r>
          </w:p>
        </w:tc>
      </w:tr>
    </w:tbl>
    <w:p w14:paraId="1AFB0570" w14:textId="100FE664" w:rsidR="0036070F" w:rsidRDefault="0036070F" w:rsidP="0036070F">
      <w:pPr>
        <w:pStyle w:val="3"/>
      </w:pPr>
      <w:bookmarkStart w:id="139" w:name="_Toc378808491"/>
      <w:r>
        <w:t>C++11</w:t>
      </w:r>
      <w:r>
        <w:rPr>
          <w:rFonts w:hint="eastAsia"/>
        </w:rPr>
        <w:t>版</w:t>
      </w:r>
      <w:bookmarkEnd w:id="139"/>
    </w:p>
    <w:p w14:paraId="75437A37" w14:textId="77777777" w:rsidR="00BE3E5A" w:rsidRDefault="00831B2B" w:rsidP="00831B2B">
      <w:pPr>
        <w:pStyle w:val="aa"/>
        <w:ind w:left="447" w:firstLine="283"/>
      </w:pPr>
      <w:r>
        <w:t>C++11</w:t>
      </w:r>
      <w:r>
        <w:rPr>
          <w:rFonts w:hint="eastAsia"/>
        </w:rPr>
        <w:t>版の</w:t>
      </w:r>
      <w:r>
        <w:rPr>
          <w:rFonts w:hint="eastAsia"/>
        </w:rPr>
        <w:t>CallOnce</w:t>
      </w:r>
      <w:r>
        <w:rPr>
          <w:rFonts w:hint="eastAsia"/>
        </w:rPr>
        <w:t>。内部的にはミューテックスで排他制御している。</w:t>
      </w:r>
    </w:p>
    <w:p w14:paraId="6BDAC3D2" w14:textId="3FBB60F3" w:rsidR="00831B2B" w:rsidRDefault="00831B2B" w:rsidP="00831B2B">
      <w:pPr>
        <w:pStyle w:val="aa"/>
        <w:ind w:left="447" w:firstLine="283"/>
      </w:pPr>
      <w:r>
        <w:rPr>
          <w:rFonts w:hint="eastAsia"/>
        </w:rPr>
        <w:t>通常関数の呼び出しだけではなく、関数オブジェクトやラムダ式にも使えるため、関数スコープの</w:t>
      </w:r>
      <w:r>
        <w:rPr>
          <w:rFonts w:hint="eastAsia"/>
        </w:rPr>
        <w:t>static</w:t>
      </w:r>
      <w:r>
        <w:rPr>
          <w:rFonts w:hint="eastAsia"/>
        </w:rPr>
        <w:t>変数の初期化</w:t>
      </w:r>
      <w:r w:rsidR="00BE3E5A">
        <w:rPr>
          <w:rFonts w:hint="eastAsia"/>
        </w:rPr>
        <w:t>などに</w:t>
      </w:r>
      <w:r>
        <w:rPr>
          <w:rFonts w:hint="eastAsia"/>
        </w:rPr>
        <w:t>も安全に活用できる。</w:t>
      </w:r>
    </w:p>
    <w:p w14:paraId="42974201" w14:textId="7D976AE8" w:rsidR="00831B2B" w:rsidRDefault="00831B2B" w:rsidP="00831B2B">
      <w:pPr>
        <w:pStyle w:val="aa"/>
        <w:keepNext/>
        <w:widowControl/>
        <w:spacing w:beforeLines="50" w:before="180"/>
        <w:ind w:leftChars="203" w:left="447" w:hangingChars="10" w:hanging="21"/>
      </w:pPr>
      <w:r>
        <w:t>C++11</w:t>
      </w:r>
      <w:r>
        <w:rPr>
          <w:rFonts w:hint="eastAsia"/>
        </w:rPr>
        <w:t>版の</w:t>
      </w:r>
      <w:r>
        <w:rPr>
          <w:rFonts w:hint="eastAsia"/>
        </w:rPr>
        <w:t>CallOnce</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0FD4685C" w14:textId="77777777" w:rsidTr="00E079DA">
        <w:tc>
          <w:tcPr>
            <w:tcW w:w="8494" w:type="dxa"/>
          </w:tcPr>
          <w:p w14:paraId="2269C3DD" w14:textId="77777777" w:rsidR="00BE3E5A" w:rsidRDefault="00BE3E5A" w:rsidP="00BE3E5A">
            <w:pPr>
              <w:pStyle w:val="3-"/>
            </w:pPr>
            <w:r>
              <w:t>#include &lt;stdio.h&gt;</w:t>
            </w:r>
          </w:p>
          <w:p w14:paraId="4E8BB127" w14:textId="77777777" w:rsidR="00BE3E5A" w:rsidRDefault="00BE3E5A" w:rsidP="00BE3E5A">
            <w:pPr>
              <w:pStyle w:val="3-"/>
            </w:pPr>
            <w:r>
              <w:t>#include &lt;stdlib.h&gt;</w:t>
            </w:r>
          </w:p>
          <w:p w14:paraId="60180407" w14:textId="77777777" w:rsidR="00BE3E5A" w:rsidRDefault="00BE3E5A" w:rsidP="00BE3E5A">
            <w:pPr>
              <w:pStyle w:val="3-"/>
            </w:pPr>
          </w:p>
          <w:p w14:paraId="145F58BD" w14:textId="77777777" w:rsidR="00BE3E5A" w:rsidRDefault="00BE3E5A" w:rsidP="00BE3E5A">
            <w:pPr>
              <w:pStyle w:val="3-"/>
            </w:pPr>
            <w:r>
              <w:t>#include &lt;thread&gt;</w:t>
            </w:r>
          </w:p>
          <w:p w14:paraId="28DBF61F" w14:textId="77777777" w:rsidR="00BE3E5A" w:rsidRDefault="00BE3E5A" w:rsidP="00BE3E5A">
            <w:pPr>
              <w:pStyle w:val="3-"/>
            </w:pPr>
            <w:r>
              <w:t>#include &lt;mutex&gt;</w:t>
            </w:r>
          </w:p>
          <w:p w14:paraId="197DC43A" w14:textId="77777777" w:rsidR="00BE3E5A" w:rsidRDefault="00BE3E5A" w:rsidP="00BE3E5A">
            <w:pPr>
              <w:pStyle w:val="3-"/>
            </w:pPr>
          </w:p>
          <w:p w14:paraId="08DDAB0F" w14:textId="77777777" w:rsidR="00BE3E5A" w:rsidRDefault="00BE3E5A" w:rsidP="00BE3E5A">
            <w:pPr>
              <w:pStyle w:val="3-"/>
            </w:pPr>
            <w:r>
              <w:rPr>
                <w:rFonts w:hint="eastAsia"/>
              </w:rPr>
              <w:t>#include &lt;chrono&gt; //時間計測用</w:t>
            </w:r>
          </w:p>
          <w:p w14:paraId="3AF80497" w14:textId="77777777" w:rsidR="00BE3E5A" w:rsidRDefault="00BE3E5A" w:rsidP="00BE3E5A">
            <w:pPr>
              <w:pStyle w:val="3-"/>
            </w:pPr>
          </w:p>
          <w:p w14:paraId="57D4D9CA" w14:textId="77777777" w:rsidR="00BE3E5A" w:rsidRDefault="00BE3E5A" w:rsidP="00BE3E5A">
            <w:pPr>
              <w:pStyle w:val="3-"/>
            </w:pPr>
            <w:r>
              <w:rPr>
                <w:rFonts w:hint="eastAsia"/>
              </w:rPr>
              <w:t>//スレッド</w:t>
            </w:r>
          </w:p>
          <w:p w14:paraId="1BB3F86C" w14:textId="77777777" w:rsidR="00BE3E5A" w:rsidRDefault="00BE3E5A" w:rsidP="00BE3E5A">
            <w:pPr>
              <w:pStyle w:val="3-"/>
            </w:pPr>
            <w:r>
              <w:t>void threadFunc(const char* name)</w:t>
            </w:r>
          </w:p>
          <w:p w14:paraId="624DF923" w14:textId="77777777" w:rsidR="00BE3E5A" w:rsidRDefault="00BE3E5A" w:rsidP="00BE3E5A">
            <w:pPr>
              <w:pStyle w:val="3-"/>
            </w:pPr>
            <w:r>
              <w:t>{</w:t>
            </w:r>
          </w:p>
          <w:p w14:paraId="645B8C81" w14:textId="77777777" w:rsidR="00BE3E5A" w:rsidRDefault="00BE3E5A" w:rsidP="00BE3E5A">
            <w:pPr>
              <w:pStyle w:val="3-"/>
            </w:pPr>
            <w:r>
              <w:rPr>
                <w:rFonts w:hint="eastAsia"/>
              </w:rPr>
              <w:tab/>
              <w:t>//開始</w:t>
            </w:r>
          </w:p>
          <w:p w14:paraId="272A1412" w14:textId="77777777" w:rsidR="00BE3E5A" w:rsidRDefault="00BE3E5A" w:rsidP="00BE3E5A">
            <w:pPr>
              <w:pStyle w:val="3-"/>
            </w:pPr>
            <w:r>
              <w:tab/>
              <w:t>printf("- begin:%s -\n", name);</w:t>
            </w:r>
          </w:p>
          <w:p w14:paraId="1450BCE6" w14:textId="77777777" w:rsidR="00BE3E5A" w:rsidRDefault="00BE3E5A" w:rsidP="00BE3E5A">
            <w:pPr>
              <w:pStyle w:val="3-"/>
            </w:pPr>
            <w:r>
              <w:tab/>
              <w:t>fflush(stdout);</w:t>
            </w:r>
          </w:p>
          <w:p w14:paraId="786B8C88" w14:textId="77777777" w:rsidR="00BE3E5A" w:rsidRDefault="00BE3E5A" w:rsidP="00BE3E5A">
            <w:pPr>
              <w:pStyle w:val="3-"/>
            </w:pPr>
          </w:p>
          <w:p w14:paraId="50FB3A76" w14:textId="77777777" w:rsidR="00BE3E5A" w:rsidRDefault="00BE3E5A" w:rsidP="00BE3E5A">
            <w:pPr>
              <w:pStyle w:val="3-"/>
            </w:pPr>
            <w:r>
              <w:rPr>
                <w:rFonts w:hint="eastAsia"/>
              </w:rPr>
              <w:tab/>
              <w:t>//CallOnce制御用変数</w:t>
            </w:r>
          </w:p>
          <w:p w14:paraId="50FEA0DA" w14:textId="77777777" w:rsidR="00BE3E5A" w:rsidRDefault="00BE3E5A" w:rsidP="00BE3E5A">
            <w:pPr>
              <w:pStyle w:val="3-"/>
            </w:pPr>
            <w:r>
              <w:tab/>
              <w:t>static std::once_flag s_onceFlag;</w:t>
            </w:r>
          </w:p>
          <w:p w14:paraId="536D98D2" w14:textId="77777777" w:rsidR="00BE3E5A" w:rsidRDefault="00BE3E5A" w:rsidP="00BE3E5A">
            <w:pPr>
              <w:pStyle w:val="3-"/>
            </w:pPr>
            <w:r>
              <w:tab/>
            </w:r>
          </w:p>
          <w:p w14:paraId="2E8C9106" w14:textId="77777777" w:rsidR="00BE3E5A" w:rsidRDefault="00BE3E5A" w:rsidP="00BE3E5A">
            <w:pPr>
              <w:pStyle w:val="3-"/>
            </w:pPr>
            <w:r>
              <w:rPr>
                <w:rFonts w:hint="eastAsia"/>
              </w:rPr>
              <w:tab/>
              <w:t>//CallOnce処理</w:t>
            </w:r>
          </w:p>
          <w:p w14:paraId="61A459C3" w14:textId="77777777" w:rsidR="00BE3E5A" w:rsidRDefault="00BE3E5A" w:rsidP="00BE3E5A">
            <w:pPr>
              <w:pStyle w:val="3-"/>
            </w:pPr>
            <w:r>
              <w:tab/>
              <w:t>std::call_once(s_onceFlag, [&amp;name]()</w:t>
            </w:r>
          </w:p>
          <w:p w14:paraId="79146BB9" w14:textId="77777777" w:rsidR="00BE3E5A" w:rsidRDefault="00BE3E5A" w:rsidP="00BE3E5A">
            <w:pPr>
              <w:pStyle w:val="3-"/>
            </w:pPr>
            <w:r>
              <w:tab/>
            </w:r>
            <w:r>
              <w:tab/>
              <w:t>{</w:t>
            </w:r>
          </w:p>
          <w:p w14:paraId="1F7588E7" w14:textId="77777777" w:rsidR="00BE3E5A" w:rsidRDefault="00BE3E5A" w:rsidP="00BE3E5A">
            <w:pPr>
              <w:pStyle w:val="3-"/>
            </w:pPr>
            <w:r>
              <w:rPr>
                <w:rFonts w:hint="eastAsia"/>
              </w:rPr>
              <w:tab/>
            </w:r>
            <w:r>
              <w:rPr>
                <w:rFonts w:hint="eastAsia"/>
              </w:rPr>
              <w:tab/>
            </w:r>
            <w:r>
              <w:rPr>
                <w:rFonts w:hint="eastAsia"/>
              </w:rPr>
              <w:tab/>
              <w:t>//ラムダ式で直接記述</w:t>
            </w:r>
          </w:p>
          <w:p w14:paraId="7B11C095" w14:textId="77777777" w:rsidR="00BE3E5A" w:rsidRDefault="00BE3E5A" w:rsidP="00BE3E5A">
            <w:pPr>
              <w:pStyle w:val="3-"/>
            </w:pPr>
            <w:r>
              <w:tab/>
            </w:r>
            <w:r>
              <w:tab/>
            </w:r>
            <w:r>
              <w:tab/>
            </w:r>
          </w:p>
          <w:p w14:paraId="73161CF2" w14:textId="77777777" w:rsidR="00BE3E5A" w:rsidRDefault="00BE3E5A" w:rsidP="00BE3E5A">
            <w:pPr>
              <w:pStyle w:val="3-"/>
            </w:pPr>
            <w:r>
              <w:rPr>
                <w:rFonts w:hint="eastAsia"/>
              </w:rPr>
              <w:tab/>
            </w:r>
            <w:r>
              <w:rPr>
                <w:rFonts w:hint="eastAsia"/>
              </w:rPr>
              <w:tab/>
            </w:r>
            <w:r>
              <w:rPr>
                <w:rFonts w:hint="eastAsia"/>
              </w:rPr>
              <w:tab/>
              <w:t>//CallOnce処理開始</w:t>
            </w:r>
          </w:p>
          <w:p w14:paraId="326163D4" w14:textId="77777777" w:rsidR="00BE3E5A" w:rsidRDefault="00BE3E5A" w:rsidP="00BE3E5A">
            <w:pPr>
              <w:pStyle w:val="3-"/>
            </w:pPr>
            <w:r>
              <w:rPr>
                <w:rFonts w:hint="eastAsia"/>
              </w:rPr>
              <w:tab/>
            </w:r>
            <w:r>
              <w:rPr>
                <w:rFonts w:hint="eastAsia"/>
              </w:rPr>
              <w:tab/>
            </w:r>
            <w:r>
              <w:rPr>
                <w:rFonts w:hint="eastAsia"/>
              </w:rPr>
              <w:tab/>
              <w:t>printf("CallOnce処理：初期化中(by %s)...\n", name);</w:t>
            </w:r>
          </w:p>
          <w:p w14:paraId="5D3F95DA" w14:textId="77777777" w:rsidR="00BE3E5A" w:rsidRDefault="00BE3E5A" w:rsidP="00BE3E5A">
            <w:pPr>
              <w:pStyle w:val="3-"/>
            </w:pPr>
            <w:r>
              <w:tab/>
            </w:r>
            <w:r>
              <w:tab/>
            </w:r>
            <w:r>
              <w:tab/>
              <w:t>fflush(stdout);</w:t>
            </w:r>
          </w:p>
          <w:p w14:paraId="6B64C43A" w14:textId="77777777" w:rsidR="00BE3E5A" w:rsidRDefault="00BE3E5A" w:rsidP="00BE3E5A">
            <w:pPr>
              <w:pStyle w:val="3-"/>
            </w:pPr>
          </w:p>
          <w:p w14:paraId="13C8E4D3" w14:textId="77777777" w:rsidR="00BE3E5A" w:rsidRDefault="00BE3E5A" w:rsidP="00BE3E5A">
            <w:pPr>
              <w:pStyle w:val="3-"/>
            </w:pPr>
            <w:r>
              <w:rPr>
                <w:rFonts w:hint="eastAsia"/>
              </w:rPr>
              <w:tab/>
            </w:r>
            <w:r>
              <w:rPr>
                <w:rFonts w:hint="eastAsia"/>
              </w:rPr>
              <w:tab/>
            </w:r>
            <w:r>
              <w:rPr>
                <w:rFonts w:hint="eastAsia"/>
              </w:rPr>
              <w:tab/>
              <w:t>//1秒スリープ</w:t>
            </w:r>
          </w:p>
          <w:p w14:paraId="1CFF40F4" w14:textId="77777777" w:rsidR="00BE3E5A" w:rsidRDefault="00BE3E5A" w:rsidP="00BE3E5A">
            <w:pPr>
              <w:pStyle w:val="3-"/>
            </w:pPr>
            <w:r>
              <w:tab/>
            </w:r>
            <w:r>
              <w:tab/>
            </w:r>
            <w:r>
              <w:tab/>
              <w:t>std::this_thread::sleep_for(std::chrono::seconds(1));</w:t>
            </w:r>
          </w:p>
          <w:p w14:paraId="076BA35E" w14:textId="77777777" w:rsidR="00BE3E5A" w:rsidRDefault="00BE3E5A" w:rsidP="00BE3E5A">
            <w:pPr>
              <w:pStyle w:val="3-"/>
            </w:pPr>
          </w:p>
          <w:p w14:paraId="4766EEA4" w14:textId="77777777" w:rsidR="00BE3E5A" w:rsidRDefault="00BE3E5A" w:rsidP="00BE3E5A">
            <w:pPr>
              <w:pStyle w:val="3-"/>
            </w:pPr>
            <w:r>
              <w:rPr>
                <w:rFonts w:hint="eastAsia"/>
              </w:rPr>
              <w:tab/>
            </w:r>
            <w:r>
              <w:rPr>
                <w:rFonts w:hint="eastAsia"/>
              </w:rPr>
              <w:tab/>
            </w:r>
            <w:r>
              <w:rPr>
                <w:rFonts w:hint="eastAsia"/>
              </w:rPr>
              <w:tab/>
              <w:t>//CallOnce処理終了</w:t>
            </w:r>
          </w:p>
          <w:p w14:paraId="52DDEAD6" w14:textId="77777777" w:rsidR="00BE3E5A" w:rsidRDefault="00BE3E5A" w:rsidP="00BE3E5A">
            <w:pPr>
              <w:pStyle w:val="3-"/>
            </w:pPr>
            <w:r>
              <w:rPr>
                <w:rFonts w:hint="eastAsia"/>
              </w:rPr>
              <w:tab/>
            </w:r>
            <w:r>
              <w:rPr>
                <w:rFonts w:hint="eastAsia"/>
              </w:rPr>
              <w:tab/>
            </w:r>
            <w:r>
              <w:rPr>
                <w:rFonts w:hint="eastAsia"/>
              </w:rPr>
              <w:tab/>
              <w:t>printf("CallOnce処理：終了\n");</w:t>
            </w:r>
          </w:p>
          <w:p w14:paraId="2686E4BE" w14:textId="77777777" w:rsidR="00BE3E5A" w:rsidRDefault="00BE3E5A" w:rsidP="00BE3E5A">
            <w:pPr>
              <w:pStyle w:val="3-"/>
            </w:pPr>
            <w:r>
              <w:tab/>
            </w:r>
            <w:r>
              <w:tab/>
            </w:r>
            <w:r>
              <w:tab/>
              <w:t>fflush(stdout);</w:t>
            </w:r>
          </w:p>
          <w:p w14:paraId="20020E10" w14:textId="77777777" w:rsidR="00BE3E5A" w:rsidRDefault="00BE3E5A" w:rsidP="00BE3E5A">
            <w:pPr>
              <w:pStyle w:val="3-"/>
            </w:pPr>
            <w:r>
              <w:tab/>
            </w:r>
            <w:r>
              <w:tab/>
              <w:t>}</w:t>
            </w:r>
          </w:p>
          <w:p w14:paraId="09E248C4" w14:textId="77777777" w:rsidR="00BE3E5A" w:rsidRDefault="00BE3E5A" w:rsidP="00BE3E5A">
            <w:pPr>
              <w:pStyle w:val="3-"/>
            </w:pPr>
            <w:r>
              <w:tab/>
              <w:t>);</w:t>
            </w:r>
          </w:p>
          <w:p w14:paraId="490E4F95" w14:textId="77777777" w:rsidR="00BE3E5A" w:rsidRDefault="00BE3E5A" w:rsidP="00BE3E5A">
            <w:pPr>
              <w:pStyle w:val="3-"/>
            </w:pPr>
          </w:p>
          <w:p w14:paraId="450FF2CD" w14:textId="77777777" w:rsidR="00BE3E5A" w:rsidRDefault="00BE3E5A" w:rsidP="00BE3E5A">
            <w:pPr>
              <w:pStyle w:val="3-"/>
            </w:pPr>
            <w:r>
              <w:rPr>
                <w:rFonts w:hint="eastAsia"/>
              </w:rPr>
              <w:tab/>
              <w:t>//終了</w:t>
            </w:r>
          </w:p>
          <w:p w14:paraId="0FE27CFD" w14:textId="77777777" w:rsidR="00BE3E5A" w:rsidRDefault="00BE3E5A" w:rsidP="00BE3E5A">
            <w:pPr>
              <w:pStyle w:val="3-"/>
            </w:pPr>
            <w:r>
              <w:tab/>
              <w:t>printf("- end:%s -\n", name);</w:t>
            </w:r>
          </w:p>
          <w:p w14:paraId="7EE1B991" w14:textId="77777777" w:rsidR="00BE3E5A" w:rsidRDefault="00BE3E5A" w:rsidP="00BE3E5A">
            <w:pPr>
              <w:pStyle w:val="3-"/>
            </w:pPr>
            <w:r>
              <w:tab/>
              <w:t>fflush(stdout);</w:t>
            </w:r>
          </w:p>
          <w:p w14:paraId="3498F0B4" w14:textId="77777777" w:rsidR="00BE3E5A" w:rsidRDefault="00BE3E5A" w:rsidP="00BE3E5A">
            <w:pPr>
              <w:pStyle w:val="3-"/>
            </w:pPr>
            <w:r>
              <w:t>}</w:t>
            </w:r>
          </w:p>
          <w:p w14:paraId="6A56FB23" w14:textId="77777777" w:rsidR="00BE3E5A" w:rsidRDefault="00BE3E5A" w:rsidP="00BE3E5A">
            <w:pPr>
              <w:pStyle w:val="3-"/>
            </w:pPr>
          </w:p>
          <w:p w14:paraId="25ED4E13" w14:textId="77777777" w:rsidR="00BE3E5A" w:rsidRDefault="00BE3E5A" w:rsidP="00BE3E5A">
            <w:pPr>
              <w:pStyle w:val="3-"/>
            </w:pPr>
            <w:r>
              <w:rPr>
                <w:rFonts w:hint="eastAsia"/>
              </w:rPr>
              <w:t>//テスト</w:t>
            </w:r>
          </w:p>
          <w:p w14:paraId="1BD8F902" w14:textId="77777777" w:rsidR="00BE3E5A" w:rsidRDefault="00BE3E5A" w:rsidP="00BE3E5A">
            <w:pPr>
              <w:pStyle w:val="3-"/>
            </w:pPr>
            <w:r>
              <w:t>int main(const int argc, const char* argv[])</w:t>
            </w:r>
          </w:p>
          <w:p w14:paraId="6DD58DDA" w14:textId="77777777" w:rsidR="00BE3E5A" w:rsidRDefault="00BE3E5A" w:rsidP="00BE3E5A">
            <w:pPr>
              <w:pStyle w:val="3-"/>
            </w:pPr>
            <w:r>
              <w:t>{</w:t>
            </w:r>
          </w:p>
          <w:p w14:paraId="34AFD304" w14:textId="77777777" w:rsidR="00BE3E5A" w:rsidRDefault="00BE3E5A" w:rsidP="00BE3E5A">
            <w:pPr>
              <w:pStyle w:val="3-"/>
            </w:pPr>
            <w:r>
              <w:rPr>
                <w:rFonts w:hint="eastAsia"/>
              </w:rPr>
              <w:tab/>
              <w:t>//スレッド作成</w:t>
            </w:r>
          </w:p>
          <w:p w14:paraId="583F0CCE" w14:textId="77777777" w:rsidR="00BE3E5A" w:rsidRDefault="00BE3E5A" w:rsidP="00BE3E5A">
            <w:pPr>
              <w:pStyle w:val="3-"/>
            </w:pPr>
            <w:r>
              <w:rPr>
                <w:rFonts w:hint="eastAsia"/>
              </w:rPr>
              <w:tab/>
              <w:t>std::thread thread_obj1 = std::thread(threadFunc, "太郎");</w:t>
            </w:r>
          </w:p>
          <w:p w14:paraId="05DB1833" w14:textId="77777777" w:rsidR="00BE3E5A" w:rsidRDefault="00BE3E5A" w:rsidP="00BE3E5A">
            <w:pPr>
              <w:pStyle w:val="3-"/>
            </w:pPr>
            <w:r>
              <w:rPr>
                <w:rFonts w:hint="eastAsia"/>
              </w:rPr>
              <w:tab/>
              <w:t>std::thread thread_obj2 = std::thread(threadFunc, "次郎");</w:t>
            </w:r>
          </w:p>
          <w:p w14:paraId="413C1C71" w14:textId="77777777" w:rsidR="00BE3E5A" w:rsidRDefault="00BE3E5A" w:rsidP="00BE3E5A">
            <w:pPr>
              <w:pStyle w:val="3-"/>
            </w:pPr>
            <w:r>
              <w:rPr>
                <w:rFonts w:hint="eastAsia"/>
              </w:rPr>
              <w:tab/>
              <w:t>std::thread thread_obj3 = std::thread(threadFunc, "三郎");</w:t>
            </w:r>
          </w:p>
          <w:p w14:paraId="3A1BF291" w14:textId="77777777" w:rsidR="00BE3E5A" w:rsidRDefault="00BE3E5A" w:rsidP="00BE3E5A">
            <w:pPr>
              <w:pStyle w:val="3-"/>
            </w:pPr>
            <w:r>
              <w:tab/>
            </w:r>
          </w:p>
          <w:p w14:paraId="5D358482" w14:textId="77777777" w:rsidR="00BE3E5A" w:rsidRDefault="00BE3E5A" w:rsidP="00BE3E5A">
            <w:pPr>
              <w:pStyle w:val="3-"/>
            </w:pPr>
            <w:r>
              <w:rPr>
                <w:rFonts w:hint="eastAsia"/>
              </w:rPr>
              <w:tab/>
              <w:t>//スレッド終了待ち</w:t>
            </w:r>
          </w:p>
          <w:p w14:paraId="69295547" w14:textId="77777777" w:rsidR="00BE3E5A" w:rsidRDefault="00BE3E5A" w:rsidP="00BE3E5A">
            <w:pPr>
              <w:pStyle w:val="3-"/>
            </w:pPr>
            <w:r>
              <w:tab/>
              <w:t>thread_obj1.join();</w:t>
            </w:r>
          </w:p>
          <w:p w14:paraId="71B96DC4" w14:textId="77777777" w:rsidR="00BE3E5A" w:rsidRDefault="00BE3E5A" w:rsidP="00BE3E5A">
            <w:pPr>
              <w:pStyle w:val="3-"/>
            </w:pPr>
            <w:r>
              <w:tab/>
              <w:t>thread_obj2.join();</w:t>
            </w:r>
          </w:p>
          <w:p w14:paraId="71B4E466" w14:textId="77777777" w:rsidR="00BE3E5A" w:rsidRDefault="00BE3E5A" w:rsidP="00BE3E5A">
            <w:pPr>
              <w:pStyle w:val="3-"/>
            </w:pPr>
            <w:r>
              <w:tab/>
              <w:t>thread_obj3.join();</w:t>
            </w:r>
          </w:p>
          <w:p w14:paraId="43AB01FC" w14:textId="77777777" w:rsidR="00BE3E5A" w:rsidRDefault="00BE3E5A" w:rsidP="00BE3E5A">
            <w:pPr>
              <w:pStyle w:val="3-"/>
            </w:pPr>
          </w:p>
          <w:p w14:paraId="1277EDCD" w14:textId="77777777" w:rsidR="00BE3E5A" w:rsidRDefault="00BE3E5A" w:rsidP="00BE3E5A">
            <w:pPr>
              <w:pStyle w:val="3-"/>
            </w:pPr>
            <w:r>
              <w:tab/>
              <w:t>return EXIT_SUCCESS;</w:t>
            </w:r>
          </w:p>
          <w:p w14:paraId="3FCBFDCD" w14:textId="617D8E60" w:rsidR="00831B2B" w:rsidRPr="00DE3BF2" w:rsidRDefault="00BE3E5A" w:rsidP="00BE3E5A">
            <w:pPr>
              <w:pStyle w:val="3-"/>
            </w:pPr>
            <w:r>
              <w:t>}</w:t>
            </w:r>
          </w:p>
        </w:tc>
      </w:tr>
    </w:tbl>
    <w:p w14:paraId="62B43E74" w14:textId="77777777" w:rsidR="00831B2B" w:rsidRPr="00DE3BF2" w:rsidRDefault="00831B2B" w:rsidP="00831B2B">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462EE0DD" w14:textId="77777777" w:rsidTr="00E079DA">
        <w:tc>
          <w:tcPr>
            <w:tcW w:w="8494" w:type="dxa"/>
          </w:tcPr>
          <w:p w14:paraId="3F4D35BE" w14:textId="77777777" w:rsidR="00BE3E5A" w:rsidRPr="00BE3E5A" w:rsidRDefault="00BE3E5A" w:rsidP="00BE3E5A">
            <w:pPr>
              <w:pStyle w:val="3-"/>
              <w:rPr>
                <w:color w:val="auto"/>
              </w:rPr>
            </w:pPr>
            <w:r w:rsidRPr="00BE3E5A">
              <w:rPr>
                <w:rFonts w:hint="eastAsia"/>
                <w:color w:val="auto"/>
              </w:rPr>
              <w:t>- begin:太郎 -</w:t>
            </w:r>
          </w:p>
          <w:p w14:paraId="10137FC9" w14:textId="77777777" w:rsidR="00BE3E5A" w:rsidRPr="00BE3E5A" w:rsidRDefault="00BE3E5A" w:rsidP="00BE3E5A">
            <w:pPr>
              <w:pStyle w:val="3-"/>
              <w:rPr>
                <w:color w:val="auto"/>
              </w:rPr>
            </w:pPr>
            <w:r w:rsidRPr="00BE3E5A">
              <w:rPr>
                <w:rFonts w:hint="eastAsia"/>
                <w:color w:val="auto"/>
              </w:rPr>
              <w:t>CallOnce処理：初期化中(by 太郎)...</w:t>
            </w:r>
          </w:p>
          <w:p w14:paraId="5719F99E" w14:textId="77777777" w:rsidR="00BE3E5A" w:rsidRPr="00BE3E5A" w:rsidRDefault="00BE3E5A" w:rsidP="00BE3E5A">
            <w:pPr>
              <w:pStyle w:val="3-"/>
              <w:rPr>
                <w:color w:val="auto"/>
              </w:rPr>
            </w:pPr>
            <w:r w:rsidRPr="00BE3E5A">
              <w:rPr>
                <w:rFonts w:hint="eastAsia"/>
                <w:color w:val="auto"/>
              </w:rPr>
              <w:t>- begin:次郎 -</w:t>
            </w:r>
          </w:p>
          <w:p w14:paraId="1A89F3B3" w14:textId="77777777" w:rsidR="00BE3E5A" w:rsidRPr="00BE3E5A" w:rsidRDefault="00BE3E5A" w:rsidP="00BE3E5A">
            <w:pPr>
              <w:pStyle w:val="3-"/>
              <w:rPr>
                <w:color w:val="auto"/>
              </w:rPr>
            </w:pPr>
            <w:r w:rsidRPr="00BE3E5A">
              <w:rPr>
                <w:rFonts w:hint="eastAsia"/>
                <w:color w:val="auto"/>
              </w:rPr>
              <w:t>- begin:三郎 -</w:t>
            </w:r>
          </w:p>
          <w:p w14:paraId="3956D093" w14:textId="77777777" w:rsidR="00BE3E5A" w:rsidRPr="00BE3E5A" w:rsidRDefault="00BE3E5A" w:rsidP="00BE3E5A">
            <w:pPr>
              <w:pStyle w:val="3-"/>
              <w:rPr>
                <w:color w:val="auto"/>
              </w:rPr>
            </w:pPr>
            <w:r w:rsidRPr="00BE3E5A">
              <w:rPr>
                <w:rFonts w:hint="eastAsia"/>
                <w:color w:val="auto"/>
              </w:rPr>
              <w:t>CallOnce処理：終了</w:t>
            </w:r>
          </w:p>
          <w:p w14:paraId="528C7A3B" w14:textId="77777777" w:rsidR="00BE3E5A" w:rsidRPr="00BE3E5A" w:rsidRDefault="00BE3E5A" w:rsidP="00BE3E5A">
            <w:pPr>
              <w:pStyle w:val="3-"/>
              <w:rPr>
                <w:color w:val="auto"/>
              </w:rPr>
            </w:pPr>
            <w:r w:rsidRPr="00BE3E5A">
              <w:rPr>
                <w:rFonts w:hint="eastAsia"/>
                <w:color w:val="auto"/>
              </w:rPr>
              <w:t>- end:太郎 -</w:t>
            </w:r>
          </w:p>
          <w:p w14:paraId="723A19AC" w14:textId="77777777" w:rsidR="00BE3E5A" w:rsidRPr="00BE3E5A" w:rsidRDefault="00BE3E5A" w:rsidP="00BE3E5A">
            <w:pPr>
              <w:pStyle w:val="3-"/>
              <w:rPr>
                <w:color w:val="auto"/>
              </w:rPr>
            </w:pPr>
            <w:r w:rsidRPr="00BE3E5A">
              <w:rPr>
                <w:rFonts w:hint="eastAsia"/>
                <w:color w:val="auto"/>
              </w:rPr>
              <w:t>- end:三郎 -</w:t>
            </w:r>
          </w:p>
          <w:p w14:paraId="37CCC859" w14:textId="39F7DF6F" w:rsidR="00831B2B" w:rsidRPr="00DD51B6" w:rsidRDefault="00BE3E5A" w:rsidP="00BE3E5A">
            <w:pPr>
              <w:pStyle w:val="3-"/>
            </w:pPr>
            <w:r w:rsidRPr="00BE3E5A">
              <w:rPr>
                <w:rFonts w:hint="eastAsia"/>
                <w:color w:val="auto"/>
              </w:rPr>
              <w:t>- end:次郎 -</w:t>
            </w:r>
          </w:p>
        </w:tc>
      </w:tr>
    </w:tbl>
    <w:p w14:paraId="2B85EE62" w14:textId="267AAF3A" w:rsidR="00C72090" w:rsidRDefault="00C72090" w:rsidP="00C72090">
      <w:pPr>
        <w:pStyle w:val="2"/>
      </w:pPr>
      <w:bookmarkStart w:id="140" w:name="_Toc378808492"/>
      <w:r>
        <w:rPr>
          <w:rFonts w:hint="eastAsia"/>
        </w:rPr>
        <w:lastRenderedPageBreak/>
        <w:t>先物</w:t>
      </w:r>
      <w:r w:rsidR="004C1DDC">
        <w:rPr>
          <w:rFonts w:hint="eastAsia"/>
        </w:rPr>
        <w:t>（</w:t>
      </w:r>
      <w:r w:rsidR="004C1DDC">
        <w:rPr>
          <w:rFonts w:hint="eastAsia"/>
        </w:rPr>
        <w:t xml:space="preserve">promise </w:t>
      </w:r>
      <w:r w:rsidR="004C1DDC">
        <w:rPr>
          <w:rFonts w:hint="eastAsia"/>
        </w:rPr>
        <w:t>と</w:t>
      </w:r>
      <w:r w:rsidR="004C1DDC">
        <w:rPr>
          <w:rFonts w:hint="eastAsia"/>
        </w:rPr>
        <w:t xml:space="preserve"> future</w:t>
      </w:r>
      <w:r w:rsidR="004C1DDC">
        <w:rPr>
          <w:rFonts w:hint="eastAsia"/>
        </w:rPr>
        <w:t>）</w:t>
      </w:r>
      <w:bookmarkEnd w:id="140"/>
    </w:p>
    <w:p w14:paraId="4BA11C43" w14:textId="5B888512" w:rsidR="004C1DDC" w:rsidRPr="004C1DDC" w:rsidRDefault="004C1DDC" w:rsidP="004C1DDC">
      <w:pPr>
        <w:pStyle w:val="a9"/>
        <w:ind w:firstLine="283"/>
      </w:pPr>
      <w:r>
        <w:rPr>
          <w:rFonts w:hint="eastAsia"/>
        </w:rPr>
        <w:t>結果を</w:t>
      </w:r>
      <w:r>
        <w:t>格納する予定の変数を先に</w:t>
      </w:r>
      <w:r>
        <w:rPr>
          <w:rFonts w:hint="eastAsia"/>
        </w:rPr>
        <w:t>別スレッドに</w:t>
      </w:r>
      <w:r>
        <w:t>渡し、</w:t>
      </w:r>
      <w:r>
        <w:rPr>
          <w:rFonts w:hint="eastAsia"/>
        </w:rPr>
        <w:t>結果が</w:t>
      </w:r>
      <w:r>
        <w:t>出た時点で</w:t>
      </w:r>
      <w:r>
        <w:rPr>
          <w:rFonts w:hint="eastAsia"/>
        </w:rPr>
        <w:t>その</w:t>
      </w:r>
      <w:r>
        <w:t>スレッド</w:t>
      </w:r>
      <w:r>
        <w:rPr>
          <w:rFonts w:hint="eastAsia"/>
        </w:rPr>
        <w:t>側でも</w:t>
      </w:r>
      <w:r>
        <w:t>参照可能になる</w:t>
      </w:r>
      <w:r>
        <w:rPr>
          <w:rFonts w:hint="eastAsia"/>
        </w:rPr>
        <w:t>変数を</w:t>
      </w:r>
      <w:r>
        <w:t>扱う事ができる。</w:t>
      </w:r>
    </w:p>
    <w:p w14:paraId="4C16E07F" w14:textId="69A486A7" w:rsidR="00C72090" w:rsidRDefault="00C72090" w:rsidP="00C72090">
      <w:pPr>
        <w:pStyle w:val="3"/>
      </w:pPr>
      <w:bookmarkStart w:id="141" w:name="_Toc378808493"/>
      <w:r>
        <w:t>C++11</w:t>
      </w:r>
      <w:r>
        <w:rPr>
          <w:rFonts w:hint="eastAsia"/>
        </w:rPr>
        <w:t>版</w:t>
      </w:r>
      <w:bookmarkEnd w:id="141"/>
    </w:p>
    <w:p w14:paraId="2AFF3D06" w14:textId="77777777" w:rsidR="004C1DDC" w:rsidRDefault="004C1DDC" w:rsidP="004C1DDC">
      <w:pPr>
        <w:pStyle w:val="aa"/>
        <w:ind w:left="447" w:firstLine="283"/>
      </w:pPr>
      <w:r>
        <w:t>C++11</w:t>
      </w:r>
      <w:r>
        <w:rPr>
          <w:rFonts w:hint="eastAsia"/>
        </w:rPr>
        <w:t>版の先物。</w:t>
      </w:r>
    </w:p>
    <w:p w14:paraId="6947BA5F" w14:textId="77777777" w:rsidR="004C1DDC" w:rsidRDefault="004C1DDC" w:rsidP="004C1DDC">
      <w:pPr>
        <w:pStyle w:val="aa"/>
        <w:ind w:left="447" w:firstLine="283"/>
      </w:pPr>
      <w:r>
        <w:rPr>
          <w:rFonts w:hint="eastAsia"/>
        </w:rPr>
        <w:t>前述の</w:t>
      </w:r>
      <w:r>
        <w:t>「</w:t>
      </w:r>
      <w:r>
        <w:t>C++11</w:t>
      </w:r>
      <w:r>
        <w:t>の非同期関数」</w:t>
      </w:r>
      <w:r>
        <w:rPr>
          <w:rFonts w:hint="eastAsia"/>
        </w:rPr>
        <w:t>で</w:t>
      </w:r>
      <w:r>
        <w:t>紹介した</w:t>
      </w:r>
      <w:r>
        <w:rPr>
          <w:rFonts w:hint="eastAsia"/>
        </w:rPr>
        <w:t>「</w:t>
      </w:r>
      <w:r w:rsidRPr="004C1DDC">
        <w:rPr>
          <w:rFonts w:ascii="ＭＳ ゴシック" w:hAnsi="ＭＳ ゴシック" w:hint="eastAsia"/>
          <w:color w:val="0070C0"/>
        </w:rPr>
        <w:t>std::future&lt;&gt;</w:t>
      </w:r>
      <w:r>
        <w:rPr>
          <w:rFonts w:hint="eastAsia"/>
        </w:rPr>
        <w:t>」</w:t>
      </w:r>
      <w:r>
        <w:t>を用いる。</w:t>
      </w:r>
    </w:p>
    <w:p w14:paraId="436C4FC0" w14:textId="4A5E7FCE" w:rsidR="004C1DDC" w:rsidRDefault="004C1DDC" w:rsidP="004C1DDC">
      <w:pPr>
        <w:pStyle w:val="aa"/>
        <w:ind w:left="447" w:firstLine="283"/>
      </w:pPr>
      <w:r>
        <w:t>モニター処理の一種として活用できる。</w:t>
      </w:r>
    </w:p>
    <w:p w14:paraId="2BCC5D3C" w14:textId="104ABF31" w:rsidR="004C1DDC" w:rsidRDefault="004C1DDC" w:rsidP="004C1DDC">
      <w:pPr>
        <w:pStyle w:val="aa"/>
        <w:keepNext/>
        <w:widowControl/>
        <w:spacing w:beforeLines="50" w:before="180"/>
        <w:ind w:leftChars="203" w:left="447" w:hangingChars="10" w:hanging="21"/>
      </w:pPr>
      <w:r>
        <w:t>C++11</w:t>
      </w:r>
      <w:r>
        <w:rPr>
          <w:rFonts w:hint="eastAsia"/>
        </w:rPr>
        <w:t>版の先物のサンプル：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0D05DDA3" w14:textId="77777777" w:rsidTr="00F302CC">
        <w:tc>
          <w:tcPr>
            <w:tcW w:w="8494" w:type="dxa"/>
          </w:tcPr>
          <w:p w14:paraId="3E860207" w14:textId="77777777" w:rsidR="004C1DDC" w:rsidRDefault="004C1DDC" w:rsidP="004C1DDC">
            <w:pPr>
              <w:pStyle w:val="3-"/>
            </w:pPr>
            <w:r>
              <w:t>#include &lt;stdio.h&gt;</w:t>
            </w:r>
          </w:p>
          <w:p w14:paraId="36088F4D" w14:textId="77777777" w:rsidR="004C1DDC" w:rsidRDefault="004C1DDC" w:rsidP="004C1DDC">
            <w:pPr>
              <w:pStyle w:val="3-"/>
            </w:pPr>
            <w:r>
              <w:t>#include &lt;stdlib.h&gt;</w:t>
            </w:r>
          </w:p>
          <w:p w14:paraId="016E3EC4" w14:textId="77777777" w:rsidR="004C1DDC" w:rsidRDefault="004C1DDC" w:rsidP="004C1DDC">
            <w:pPr>
              <w:pStyle w:val="3-"/>
            </w:pPr>
          </w:p>
          <w:p w14:paraId="7D6A84BF" w14:textId="77777777" w:rsidR="004C1DDC" w:rsidRDefault="004C1DDC" w:rsidP="004C1DDC">
            <w:pPr>
              <w:pStyle w:val="3-"/>
            </w:pPr>
            <w:r>
              <w:t>#include &lt;future&gt;</w:t>
            </w:r>
          </w:p>
          <w:p w14:paraId="7A737F48" w14:textId="77777777" w:rsidR="004C1DDC" w:rsidRDefault="004C1DDC" w:rsidP="004C1DDC">
            <w:pPr>
              <w:pStyle w:val="3-"/>
            </w:pPr>
            <w:r>
              <w:t>#include &lt;thread&gt;</w:t>
            </w:r>
          </w:p>
          <w:p w14:paraId="3BE6E81D" w14:textId="77777777" w:rsidR="004C1DDC" w:rsidRDefault="004C1DDC" w:rsidP="004C1DDC">
            <w:pPr>
              <w:pStyle w:val="3-"/>
            </w:pPr>
            <w:r>
              <w:t>#include &lt;chrono&gt;</w:t>
            </w:r>
          </w:p>
          <w:p w14:paraId="24637D39" w14:textId="77777777" w:rsidR="004C1DDC" w:rsidRDefault="004C1DDC" w:rsidP="004C1DDC">
            <w:pPr>
              <w:pStyle w:val="3-"/>
            </w:pPr>
          </w:p>
          <w:p w14:paraId="17C7C1A3" w14:textId="77777777" w:rsidR="004C1DDC" w:rsidRDefault="004C1DDC" w:rsidP="004C1DDC">
            <w:pPr>
              <w:pStyle w:val="3-"/>
            </w:pPr>
            <w:r>
              <w:rPr>
                <w:rFonts w:hint="eastAsia"/>
              </w:rPr>
              <w:t>//結果表示スレッド</w:t>
            </w:r>
          </w:p>
          <w:p w14:paraId="655C3A18" w14:textId="77777777" w:rsidR="004C1DDC" w:rsidRDefault="004C1DDC" w:rsidP="004C1DDC">
            <w:pPr>
              <w:pStyle w:val="3-"/>
            </w:pPr>
            <w:r>
              <w:t>void threadFunc(const char* name, std::shared_future&lt;int&gt; value)</w:t>
            </w:r>
          </w:p>
          <w:p w14:paraId="1E2D872F" w14:textId="77777777" w:rsidR="004C1DDC" w:rsidRDefault="004C1DDC" w:rsidP="004C1DDC">
            <w:pPr>
              <w:pStyle w:val="3-"/>
            </w:pPr>
            <w:r>
              <w:t>{</w:t>
            </w:r>
          </w:p>
          <w:p w14:paraId="53A7CF18" w14:textId="77777777" w:rsidR="004C1DDC" w:rsidRDefault="004C1DDC" w:rsidP="004C1DDC">
            <w:pPr>
              <w:pStyle w:val="3-"/>
            </w:pPr>
            <w:r>
              <w:tab/>
              <w:t>printf("%s: [BEFORE]\n", name);</w:t>
            </w:r>
          </w:p>
          <w:p w14:paraId="67C0AE53" w14:textId="77777777" w:rsidR="004C1DDC" w:rsidRDefault="004C1DDC" w:rsidP="004C1DDC">
            <w:pPr>
              <w:pStyle w:val="3-"/>
            </w:pPr>
            <w:r>
              <w:tab/>
              <w:t>fflush(stdout);</w:t>
            </w:r>
          </w:p>
          <w:p w14:paraId="65EC817D" w14:textId="77777777" w:rsidR="004C1DDC" w:rsidRDefault="004C1DDC" w:rsidP="004C1DDC">
            <w:pPr>
              <w:pStyle w:val="3-"/>
            </w:pPr>
          </w:p>
          <w:p w14:paraId="3D30825C" w14:textId="77777777" w:rsidR="004C1DDC" w:rsidRDefault="004C1DDC" w:rsidP="004C1DDC">
            <w:pPr>
              <w:pStyle w:val="3-"/>
            </w:pPr>
            <w:r>
              <w:rPr>
                <w:rFonts w:hint="eastAsia"/>
              </w:rPr>
              <w:tab/>
              <w:t>printf("%s: [AFTER] value=%d\n", name, value.get());//future::get() は、結果が格納されるまで処理がブロックされる</w:t>
            </w:r>
          </w:p>
          <w:p w14:paraId="0905D71F" w14:textId="77777777" w:rsidR="004C1DDC" w:rsidRDefault="004C1DDC" w:rsidP="004C1DDC">
            <w:pPr>
              <w:pStyle w:val="3-"/>
            </w:pPr>
            <w:r>
              <w:tab/>
              <w:t>fflush(stdout);</w:t>
            </w:r>
          </w:p>
          <w:p w14:paraId="401A6F9E" w14:textId="77777777" w:rsidR="004C1DDC" w:rsidRDefault="004C1DDC" w:rsidP="004C1DDC">
            <w:pPr>
              <w:pStyle w:val="3-"/>
            </w:pPr>
            <w:r>
              <w:t>}</w:t>
            </w:r>
          </w:p>
          <w:p w14:paraId="5138D272" w14:textId="77777777" w:rsidR="004C1DDC" w:rsidRDefault="004C1DDC" w:rsidP="004C1DDC">
            <w:pPr>
              <w:pStyle w:val="3-"/>
            </w:pPr>
          </w:p>
          <w:p w14:paraId="0BEE3549" w14:textId="77777777" w:rsidR="004C1DDC" w:rsidRDefault="004C1DDC" w:rsidP="004C1DDC">
            <w:pPr>
              <w:pStyle w:val="3-"/>
            </w:pPr>
            <w:r>
              <w:rPr>
                <w:rFonts w:hint="eastAsia"/>
              </w:rPr>
              <w:t>//配列用 for_each</w:t>
            </w:r>
          </w:p>
          <w:p w14:paraId="4C7EEB24" w14:textId="77777777" w:rsidR="004C1DDC" w:rsidRDefault="004C1DDC" w:rsidP="004C1DDC">
            <w:pPr>
              <w:pStyle w:val="3-"/>
            </w:pPr>
            <w:r>
              <w:t>template&lt;typename T, std::size_t N, typename F&gt;</w:t>
            </w:r>
          </w:p>
          <w:p w14:paraId="3C0F91B4" w14:textId="77777777" w:rsidR="004C1DDC" w:rsidRDefault="004C1DDC" w:rsidP="004C1DDC">
            <w:pPr>
              <w:pStyle w:val="3-"/>
            </w:pPr>
            <w:r>
              <w:t>inline void for_each_array(T(&amp;val)[N], F functor)</w:t>
            </w:r>
          </w:p>
          <w:p w14:paraId="3C558720" w14:textId="77777777" w:rsidR="004C1DDC" w:rsidRDefault="004C1DDC" w:rsidP="004C1DDC">
            <w:pPr>
              <w:pStyle w:val="3-"/>
            </w:pPr>
            <w:r>
              <w:t>{</w:t>
            </w:r>
          </w:p>
          <w:p w14:paraId="382D9D35" w14:textId="77777777" w:rsidR="004C1DDC" w:rsidRDefault="004C1DDC" w:rsidP="004C1DDC">
            <w:pPr>
              <w:pStyle w:val="3-"/>
            </w:pPr>
            <w:r>
              <w:tab/>
              <w:t>for (int i = 0; i &lt; N; ++i)</w:t>
            </w:r>
          </w:p>
          <w:p w14:paraId="48F4D824" w14:textId="77777777" w:rsidR="004C1DDC" w:rsidRDefault="004C1DDC" w:rsidP="004C1DDC">
            <w:pPr>
              <w:pStyle w:val="3-"/>
            </w:pPr>
            <w:r>
              <w:tab/>
              <w:t>{</w:t>
            </w:r>
          </w:p>
          <w:p w14:paraId="7414A767" w14:textId="77777777" w:rsidR="004C1DDC" w:rsidRDefault="004C1DDC" w:rsidP="004C1DDC">
            <w:pPr>
              <w:pStyle w:val="3-"/>
            </w:pPr>
            <w:r>
              <w:tab/>
            </w:r>
            <w:r>
              <w:tab/>
              <w:t>functor(val[i]);</w:t>
            </w:r>
          </w:p>
          <w:p w14:paraId="576721D0" w14:textId="77777777" w:rsidR="004C1DDC" w:rsidRDefault="004C1DDC" w:rsidP="004C1DDC">
            <w:pPr>
              <w:pStyle w:val="3-"/>
            </w:pPr>
            <w:r>
              <w:tab/>
              <w:t>}</w:t>
            </w:r>
          </w:p>
          <w:p w14:paraId="2A890B18" w14:textId="77777777" w:rsidR="004C1DDC" w:rsidRDefault="004C1DDC" w:rsidP="004C1DDC">
            <w:pPr>
              <w:pStyle w:val="3-"/>
            </w:pPr>
            <w:r>
              <w:t>}</w:t>
            </w:r>
          </w:p>
          <w:p w14:paraId="667B6C16" w14:textId="77777777" w:rsidR="004C1DDC" w:rsidRDefault="004C1DDC" w:rsidP="004C1DDC">
            <w:pPr>
              <w:pStyle w:val="3-"/>
            </w:pPr>
          </w:p>
          <w:p w14:paraId="27EE7610" w14:textId="77777777" w:rsidR="004C1DDC" w:rsidRDefault="004C1DDC" w:rsidP="004C1DDC">
            <w:pPr>
              <w:pStyle w:val="3-"/>
            </w:pPr>
            <w:r>
              <w:rPr>
                <w:rFonts w:hint="eastAsia"/>
              </w:rPr>
              <w:t>//テスト</w:t>
            </w:r>
          </w:p>
          <w:p w14:paraId="02341723" w14:textId="77777777" w:rsidR="004C1DDC" w:rsidRDefault="004C1DDC" w:rsidP="004C1DDC">
            <w:pPr>
              <w:pStyle w:val="3-"/>
            </w:pPr>
            <w:r>
              <w:t>int main(const int argc, const char* argv)</w:t>
            </w:r>
          </w:p>
          <w:p w14:paraId="23684C98" w14:textId="77777777" w:rsidR="004C1DDC" w:rsidRDefault="004C1DDC" w:rsidP="004C1DDC">
            <w:pPr>
              <w:pStyle w:val="3-"/>
            </w:pPr>
            <w:r>
              <w:t>{</w:t>
            </w:r>
          </w:p>
          <w:p w14:paraId="734F2382" w14:textId="77777777" w:rsidR="004C1DDC" w:rsidRDefault="004C1DDC" w:rsidP="004C1DDC">
            <w:pPr>
              <w:pStyle w:val="3-"/>
            </w:pPr>
            <w:r>
              <w:rPr>
                <w:rFonts w:hint="eastAsia"/>
              </w:rPr>
              <w:tab/>
              <w:t>//処理開始</w:t>
            </w:r>
          </w:p>
          <w:p w14:paraId="3E121D39" w14:textId="77777777" w:rsidR="004C1DDC" w:rsidRDefault="004C1DDC" w:rsidP="004C1DDC">
            <w:pPr>
              <w:pStyle w:val="3-"/>
            </w:pPr>
            <w:r>
              <w:tab/>
              <w:t>printf("main: [START]\n");</w:t>
            </w:r>
          </w:p>
          <w:p w14:paraId="57F7FC3B" w14:textId="77777777" w:rsidR="004C1DDC" w:rsidRDefault="004C1DDC" w:rsidP="004C1DDC">
            <w:pPr>
              <w:pStyle w:val="3-"/>
            </w:pPr>
            <w:r>
              <w:tab/>
              <w:t>fflush(stdout);</w:t>
            </w:r>
          </w:p>
          <w:p w14:paraId="5F944C2F" w14:textId="77777777" w:rsidR="004C1DDC" w:rsidRDefault="004C1DDC" w:rsidP="004C1DDC">
            <w:pPr>
              <w:pStyle w:val="3-"/>
            </w:pPr>
          </w:p>
          <w:p w14:paraId="573B7E5D" w14:textId="77777777" w:rsidR="004C1DDC" w:rsidRDefault="004C1DDC" w:rsidP="004C1DDC">
            <w:pPr>
              <w:pStyle w:val="3-"/>
            </w:pPr>
            <w:r>
              <w:rPr>
                <w:rFonts w:hint="eastAsia"/>
              </w:rPr>
              <w:tab/>
              <w:t>//先物変数の用意</w:t>
            </w:r>
          </w:p>
          <w:p w14:paraId="206BA714" w14:textId="77777777" w:rsidR="004C1DDC" w:rsidRDefault="004C1DDC" w:rsidP="004C1DDC">
            <w:pPr>
              <w:pStyle w:val="3-"/>
            </w:pPr>
            <w:r>
              <w:rPr>
                <w:rFonts w:hint="eastAsia"/>
              </w:rPr>
              <w:tab/>
              <w:t>//※後で値を格納する変数</w:t>
            </w:r>
          </w:p>
          <w:p w14:paraId="5CF57651" w14:textId="77777777" w:rsidR="004C1DDC" w:rsidRDefault="004C1DDC" w:rsidP="004C1DDC">
            <w:pPr>
              <w:pStyle w:val="3-"/>
            </w:pPr>
            <w:r>
              <w:tab/>
              <w:t>std::promise&lt;int&gt; p_val;</w:t>
            </w:r>
          </w:p>
          <w:p w14:paraId="4FC8E947" w14:textId="77777777" w:rsidR="004C1DDC" w:rsidRDefault="004C1DDC" w:rsidP="004C1DDC">
            <w:pPr>
              <w:pStyle w:val="3-"/>
            </w:pPr>
          </w:p>
          <w:p w14:paraId="69AA1930" w14:textId="77777777" w:rsidR="004C1DDC" w:rsidRDefault="004C1DDC" w:rsidP="004C1DDC">
            <w:pPr>
              <w:pStyle w:val="3-"/>
            </w:pPr>
            <w:r>
              <w:rPr>
                <w:rFonts w:hint="eastAsia"/>
              </w:rPr>
              <w:tab/>
              <w:t>//結果待機オブジェクトを用意</w:t>
            </w:r>
          </w:p>
          <w:p w14:paraId="3D9542D2" w14:textId="77777777" w:rsidR="004C1DDC" w:rsidRDefault="004C1DDC" w:rsidP="004C1DDC">
            <w:pPr>
              <w:pStyle w:val="3-"/>
            </w:pPr>
            <w:r>
              <w:rPr>
                <w:rFonts w:hint="eastAsia"/>
              </w:rPr>
              <w:tab/>
              <w:t>//※先物変数や非同期関数の結果を待機するオブジェクト。</w:t>
            </w:r>
          </w:p>
          <w:p w14:paraId="223139D9" w14:textId="77777777" w:rsidR="004C1DDC" w:rsidRDefault="004C1DDC" w:rsidP="004C1DDC">
            <w:pPr>
              <w:pStyle w:val="3-"/>
            </w:pPr>
            <w:r>
              <w:rPr>
                <w:rFonts w:hint="eastAsia"/>
              </w:rPr>
              <w:tab/>
              <w:t>//※結果を受け取る側がスレッドの場合、shared_futureクラスを使用。</w:t>
            </w:r>
          </w:p>
          <w:p w14:paraId="5584FF37" w14:textId="77777777" w:rsidR="004C1DDC" w:rsidRDefault="004C1DDC" w:rsidP="004C1DDC">
            <w:pPr>
              <w:pStyle w:val="3-"/>
            </w:pPr>
            <w:r>
              <w:tab/>
              <w:t>std::shared_future&lt;int&gt; f_val = p_val.get_future().share();</w:t>
            </w:r>
          </w:p>
          <w:p w14:paraId="6A3FC276" w14:textId="77777777" w:rsidR="004C1DDC" w:rsidRDefault="004C1DDC" w:rsidP="004C1DDC">
            <w:pPr>
              <w:pStyle w:val="3-"/>
            </w:pPr>
          </w:p>
          <w:p w14:paraId="2B140EC5" w14:textId="77777777" w:rsidR="004C1DDC" w:rsidRDefault="004C1DDC" w:rsidP="004C1DDC">
            <w:pPr>
              <w:pStyle w:val="3-"/>
            </w:pPr>
            <w:r>
              <w:rPr>
                <w:rFonts w:hint="eastAsia"/>
              </w:rPr>
              <w:tab/>
              <w:t>//スレッド生成</w:t>
            </w:r>
          </w:p>
          <w:p w14:paraId="3B87769B" w14:textId="77777777" w:rsidR="004C1DDC" w:rsidRDefault="004C1DDC" w:rsidP="004C1DDC">
            <w:pPr>
              <w:pStyle w:val="3-"/>
            </w:pPr>
            <w:r>
              <w:rPr>
                <w:rFonts w:hint="eastAsia"/>
              </w:rPr>
              <w:tab/>
              <w:t>static const char* names[] = { "太郎", "次郎", "三郎" };</w:t>
            </w:r>
          </w:p>
          <w:p w14:paraId="56DDE662" w14:textId="77777777" w:rsidR="004C1DDC" w:rsidRDefault="004C1DDC" w:rsidP="004C1DDC">
            <w:pPr>
              <w:pStyle w:val="3-"/>
            </w:pPr>
            <w:r>
              <w:tab/>
              <w:t>for_each_array(names, [&amp;f_val](const char* name)</w:t>
            </w:r>
          </w:p>
          <w:p w14:paraId="19DC21C9" w14:textId="77777777" w:rsidR="004C1DDC" w:rsidRDefault="004C1DDC" w:rsidP="004C1DDC">
            <w:pPr>
              <w:pStyle w:val="3-"/>
            </w:pPr>
            <w:r>
              <w:lastRenderedPageBreak/>
              <w:tab/>
            </w:r>
            <w:r>
              <w:tab/>
              <w:t>{</w:t>
            </w:r>
          </w:p>
          <w:p w14:paraId="2D08C9E1" w14:textId="77777777" w:rsidR="004C1DDC" w:rsidRDefault="004C1DDC" w:rsidP="004C1DDC">
            <w:pPr>
              <w:pStyle w:val="3-"/>
            </w:pPr>
            <w:r>
              <w:rPr>
                <w:rFonts w:hint="eastAsia"/>
              </w:rPr>
              <w:tab/>
            </w:r>
            <w:r>
              <w:rPr>
                <w:rFonts w:hint="eastAsia"/>
              </w:rPr>
              <w:tab/>
            </w:r>
            <w:r>
              <w:rPr>
                <w:rFonts w:hint="eastAsia"/>
              </w:rPr>
              <w:tab/>
              <w:t>//スレッド生成</w:t>
            </w:r>
          </w:p>
          <w:p w14:paraId="45357682" w14:textId="77777777" w:rsidR="004C1DDC" w:rsidRDefault="004C1DDC" w:rsidP="004C1DDC">
            <w:pPr>
              <w:pStyle w:val="3-"/>
            </w:pPr>
            <w:r>
              <w:tab/>
            </w:r>
            <w:r>
              <w:tab/>
            </w:r>
            <w:r>
              <w:tab/>
              <w:t>std::thread th = std::thread(threadFunc, name, f_val);</w:t>
            </w:r>
          </w:p>
          <w:p w14:paraId="2F1034CA" w14:textId="77777777" w:rsidR="004C1DDC" w:rsidRDefault="004C1DDC" w:rsidP="004C1DDC">
            <w:pPr>
              <w:pStyle w:val="3-"/>
            </w:pPr>
            <w:r>
              <w:tab/>
            </w:r>
            <w:r>
              <w:tab/>
            </w:r>
            <w:r>
              <w:tab/>
            </w:r>
          </w:p>
          <w:p w14:paraId="1BC601E0" w14:textId="77777777" w:rsidR="004C1DDC" w:rsidRDefault="004C1DDC" w:rsidP="004C1DDC">
            <w:pPr>
              <w:pStyle w:val="3-"/>
            </w:pPr>
            <w:r>
              <w:rPr>
                <w:rFonts w:hint="eastAsia"/>
              </w:rPr>
              <w:tab/>
            </w:r>
            <w:r>
              <w:rPr>
                <w:rFonts w:hint="eastAsia"/>
              </w:rPr>
              <w:tab/>
            </w:r>
            <w:r>
              <w:rPr>
                <w:rFonts w:hint="eastAsia"/>
              </w:rPr>
              <w:tab/>
              <w:t>//スレッドの完了を待たないので、切り離しておく</w:t>
            </w:r>
          </w:p>
          <w:p w14:paraId="1642B5B6" w14:textId="77777777" w:rsidR="004C1DDC" w:rsidRDefault="004C1DDC" w:rsidP="004C1DDC">
            <w:pPr>
              <w:pStyle w:val="3-"/>
            </w:pPr>
            <w:r>
              <w:tab/>
            </w:r>
            <w:r>
              <w:tab/>
            </w:r>
            <w:r>
              <w:tab/>
              <w:t>th.detach();</w:t>
            </w:r>
          </w:p>
          <w:p w14:paraId="1841B799" w14:textId="77777777" w:rsidR="004C1DDC" w:rsidRDefault="004C1DDC" w:rsidP="004C1DDC">
            <w:pPr>
              <w:pStyle w:val="3-"/>
            </w:pPr>
            <w:r>
              <w:tab/>
            </w:r>
            <w:r>
              <w:tab/>
              <w:t>}</w:t>
            </w:r>
          </w:p>
          <w:p w14:paraId="2C2D3011" w14:textId="77777777" w:rsidR="004C1DDC" w:rsidRDefault="004C1DDC" w:rsidP="004C1DDC">
            <w:pPr>
              <w:pStyle w:val="3-"/>
            </w:pPr>
            <w:r>
              <w:tab/>
              <w:t>);</w:t>
            </w:r>
          </w:p>
          <w:p w14:paraId="5C99BA97" w14:textId="77777777" w:rsidR="004C1DDC" w:rsidRDefault="004C1DDC" w:rsidP="004C1DDC">
            <w:pPr>
              <w:pStyle w:val="3-"/>
            </w:pPr>
          </w:p>
          <w:p w14:paraId="10981876" w14:textId="77777777" w:rsidR="004C1DDC" w:rsidRDefault="004C1DDC" w:rsidP="004C1DDC">
            <w:pPr>
              <w:pStyle w:val="3-"/>
            </w:pPr>
            <w:r>
              <w:rPr>
                <w:rFonts w:hint="eastAsia"/>
              </w:rPr>
              <w:tab/>
              <w:t>//1秒スリープ</w:t>
            </w:r>
          </w:p>
          <w:p w14:paraId="35EF2608" w14:textId="77777777" w:rsidR="004C1DDC" w:rsidRDefault="004C1DDC" w:rsidP="004C1DDC">
            <w:pPr>
              <w:pStyle w:val="3-"/>
            </w:pPr>
            <w:r>
              <w:tab/>
              <w:t>printf("main: [sleep ...]\n");</w:t>
            </w:r>
          </w:p>
          <w:p w14:paraId="3292DF78" w14:textId="77777777" w:rsidR="004C1DDC" w:rsidRDefault="004C1DDC" w:rsidP="004C1DDC">
            <w:pPr>
              <w:pStyle w:val="3-"/>
            </w:pPr>
            <w:r>
              <w:tab/>
              <w:t>fflush(stdout);</w:t>
            </w:r>
          </w:p>
          <w:p w14:paraId="4793BAE9" w14:textId="77777777" w:rsidR="004C1DDC" w:rsidRDefault="004C1DDC" w:rsidP="004C1DDC">
            <w:pPr>
              <w:pStyle w:val="3-"/>
            </w:pPr>
            <w:r>
              <w:tab/>
              <w:t>std::this_thread::sleep_for(std::chrono::seconds(1));</w:t>
            </w:r>
          </w:p>
          <w:p w14:paraId="09765EF4" w14:textId="77777777" w:rsidR="004C1DDC" w:rsidRDefault="004C1DDC" w:rsidP="004C1DDC">
            <w:pPr>
              <w:pStyle w:val="3-"/>
            </w:pPr>
          </w:p>
          <w:p w14:paraId="1D25761B" w14:textId="77777777" w:rsidR="004C1DDC" w:rsidRDefault="004C1DDC" w:rsidP="004C1DDC">
            <w:pPr>
              <w:pStyle w:val="3-"/>
            </w:pPr>
            <w:r>
              <w:rPr>
                <w:rFonts w:hint="eastAsia"/>
              </w:rPr>
              <w:tab/>
              <w:t>//値を格納</w:t>
            </w:r>
          </w:p>
          <w:p w14:paraId="4130BDE1" w14:textId="77777777" w:rsidR="004C1DDC" w:rsidRDefault="004C1DDC" w:rsidP="004C1DDC">
            <w:pPr>
              <w:pStyle w:val="3-"/>
            </w:pPr>
            <w:r>
              <w:rPr>
                <w:rFonts w:hint="eastAsia"/>
              </w:rPr>
              <w:tab/>
              <w:t>//※この時、スレッド側の future::get() が反応する</w:t>
            </w:r>
          </w:p>
          <w:p w14:paraId="05F132F0" w14:textId="77777777" w:rsidR="004C1DDC" w:rsidRDefault="004C1DDC" w:rsidP="004C1DDC">
            <w:pPr>
              <w:pStyle w:val="3-"/>
            </w:pPr>
            <w:r>
              <w:tab/>
              <w:t>printf("main: [set_value()]\n");</w:t>
            </w:r>
          </w:p>
          <w:p w14:paraId="113BDEA2" w14:textId="77777777" w:rsidR="004C1DDC" w:rsidRDefault="004C1DDC" w:rsidP="004C1DDC">
            <w:pPr>
              <w:pStyle w:val="3-"/>
            </w:pPr>
            <w:r>
              <w:tab/>
              <w:t>fflush(stdout);</w:t>
            </w:r>
          </w:p>
          <w:p w14:paraId="40D89E3B" w14:textId="77777777" w:rsidR="004C1DDC" w:rsidRDefault="004C1DDC" w:rsidP="004C1DDC">
            <w:pPr>
              <w:pStyle w:val="3-"/>
            </w:pPr>
            <w:r>
              <w:tab/>
              <w:t>p_val.set_value(123);</w:t>
            </w:r>
          </w:p>
          <w:p w14:paraId="513B0BCF" w14:textId="77777777" w:rsidR="004C1DDC" w:rsidRDefault="004C1DDC" w:rsidP="004C1DDC">
            <w:pPr>
              <w:pStyle w:val="3-"/>
            </w:pPr>
          </w:p>
          <w:p w14:paraId="6140DDE3" w14:textId="77777777" w:rsidR="004C1DDC" w:rsidRDefault="004C1DDC" w:rsidP="004C1DDC">
            <w:pPr>
              <w:pStyle w:val="3-"/>
            </w:pPr>
            <w:r>
              <w:rPr>
                <w:rFonts w:hint="eastAsia"/>
              </w:rPr>
              <w:tab/>
              <w:t>//1ミリ秒スリープ</w:t>
            </w:r>
          </w:p>
          <w:p w14:paraId="108D3791" w14:textId="77777777" w:rsidR="004C1DDC" w:rsidRDefault="004C1DDC" w:rsidP="004C1DDC">
            <w:pPr>
              <w:pStyle w:val="3-"/>
            </w:pPr>
            <w:r>
              <w:tab/>
              <w:t>std::this_thread::sleep_for(std::chrono::milliseconds(1));</w:t>
            </w:r>
          </w:p>
          <w:p w14:paraId="149970F2" w14:textId="77777777" w:rsidR="004C1DDC" w:rsidRDefault="004C1DDC" w:rsidP="004C1DDC">
            <w:pPr>
              <w:pStyle w:val="3-"/>
            </w:pPr>
          </w:p>
          <w:p w14:paraId="5D8EC163" w14:textId="77777777" w:rsidR="004C1DDC" w:rsidRDefault="004C1DDC" w:rsidP="004C1DDC">
            <w:pPr>
              <w:pStyle w:val="3-"/>
            </w:pPr>
            <w:r>
              <w:rPr>
                <w:rFonts w:hint="eastAsia"/>
              </w:rPr>
              <w:tab/>
              <w:t>//処理終了</w:t>
            </w:r>
          </w:p>
          <w:p w14:paraId="489DEC20" w14:textId="77777777" w:rsidR="004C1DDC" w:rsidRDefault="004C1DDC" w:rsidP="004C1DDC">
            <w:pPr>
              <w:pStyle w:val="3-"/>
            </w:pPr>
            <w:r>
              <w:tab/>
              <w:t>printf("main: [END]\n");</w:t>
            </w:r>
          </w:p>
          <w:p w14:paraId="6D785672" w14:textId="77777777" w:rsidR="004C1DDC" w:rsidRDefault="004C1DDC" w:rsidP="004C1DDC">
            <w:pPr>
              <w:pStyle w:val="3-"/>
            </w:pPr>
            <w:r>
              <w:tab/>
              <w:t>fflush(stdout);</w:t>
            </w:r>
          </w:p>
          <w:p w14:paraId="3C9956EA" w14:textId="77777777" w:rsidR="004C1DDC" w:rsidRDefault="004C1DDC" w:rsidP="004C1DDC">
            <w:pPr>
              <w:pStyle w:val="3-"/>
            </w:pPr>
            <w:r>
              <w:tab/>
            </w:r>
          </w:p>
          <w:p w14:paraId="61A82074" w14:textId="77777777" w:rsidR="004C1DDC" w:rsidRDefault="004C1DDC" w:rsidP="004C1DDC">
            <w:pPr>
              <w:pStyle w:val="3-"/>
            </w:pPr>
            <w:r>
              <w:tab/>
              <w:t>return EXIT_SUCCESS;</w:t>
            </w:r>
          </w:p>
          <w:p w14:paraId="4E361D10" w14:textId="73C9DC60" w:rsidR="00C72090" w:rsidRPr="00DE3BF2" w:rsidRDefault="004C1DDC" w:rsidP="004C1DDC">
            <w:pPr>
              <w:pStyle w:val="3-"/>
            </w:pPr>
            <w:r>
              <w:t>}</w:t>
            </w:r>
          </w:p>
        </w:tc>
      </w:tr>
    </w:tbl>
    <w:p w14:paraId="35145C21" w14:textId="77777777" w:rsidR="00C72090" w:rsidRPr="00DE3BF2" w:rsidRDefault="00C72090" w:rsidP="00C72090">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6D2957A2" w14:textId="77777777" w:rsidTr="00F302CC">
        <w:tc>
          <w:tcPr>
            <w:tcW w:w="8494" w:type="dxa"/>
          </w:tcPr>
          <w:p w14:paraId="1D2512BE" w14:textId="77777777" w:rsidR="004C1DDC" w:rsidRPr="004C1DDC" w:rsidRDefault="004C1DDC" w:rsidP="004C1DDC">
            <w:pPr>
              <w:pStyle w:val="3-"/>
              <w:rPr>
                <w:color w:val="auto"/>
              </w:rPr>
            </w:pPr>
            <w:r w:rsidRPr="004C1DDC">
              <w:rPr>
                <w:color w:val="auto"/>
              </w:rPr>
              <w:t>main: [START]</w:t>
            </w:r>
          </w:p>
          <w:p w14:paraId="324CCE67" w14:textId="77777777" w:rsidR="004C1DDC" w:rsidRPr="004C1DDC" w:rsidRDefault="004C1DDC" w:rsidP="004C1DDC">
            <w:pPr>
              <w:pStyle w:val="3-"/>
              <w:rPr>
                <w:color w:val="auto"/>
              </w:rPr>
            </w:pPr>
            <w:r w:rsidRPr="004C1DDC">
              <w:rPr>
                <w:rFonts w:hint="eastAsia"/>
                <w:color w:val="auto"/>
              </w:rPr>
              <w:t>太郎: [BEFORE]</w:t>
            </w:r>
          </w:p>
          <w:p w14:paraId="479714EB" w14:textId="77777777" w:rsidR="004C1DDC" w:rsidRPr="004C1DDC" w:rsidRDefault="004C1DDC" w:rsidP="004C1DDC">
            <w:pPr>
              <w:pStyle w:val="3-"/>
              <w:rPr>
                <w:color w:val="auto"/>
              </w:rPr>
            </w:pPr>
            <w:r w:rsidRPr="004C1DDC">
              <w:rPr>
                <w:rFonts w:hint="eastAsia"/>
                <w:color w:val="auto"/>
              </w:rPr>
              <w:t>次郎: [BEFORE]</w:t>
            </w:r>
          </w:p>
          <w:p w14:paraId="0A0A4A80" w14:textId="77777777" w:rsidR="004C1DDC" w:rsidRPr="004C1DDC" w:rsidRDefault="004C1DDC" w:rsidP="004C1DDC">
            <w:pPr>
              <w:pStyle w:val="3-"/>
              <w:rPr>
                <w:color w:val="auto"/>
              </w:rPr>
            </w:pPr>
            <w:r w:rsidRPr="004C1DDC">
              <w:rPr>
                <w:rFonts w:hint="eastAsia"/>
                <w:color w:val="auto"/>
              </w:rPr>
              <w:t>三郎: [BEFORE]</w:t>
            </w:r>
          </w:p>
          <w:p w14:paraId="47D8BCC8" w14:textId="77777777" w:rsidR="004C1DDC" w:rsidRPr="004C1DDC" w:rsidRDefault="004C1DDC" w:rsidP="004C1DDC">
            <w:pPr>
              <w:pStyle w:val="3-"/>
              <w:rPr>
                <w:color w:val="auto"/>
              </w:rPr>
            </w:pPr>
            <w:r w:rsidRPr="004C1DDC">
              <w:rPr>
                <w:color w:val="auto"/>
              </w:rPr>
              <w:t>main: [sleep ...]</w:t>
            </w:r>
          </w:p>
          <w:p w14:paraId="60CF2BE8" w14:textId="77777777" w:rsidR="004C1DDC" w:rsidRPr="004C1DDC" w:rsidRDefault="004C1DDC" w:rsidP="004C1DDC">
            <w:pPr>
              <w:pStyle w:val="3-"/>
              <w:rPr>
                <w:color w:val="auto"/>
              </w:rPr>
            </w:pPr>
            <w:r w:rsidRPr="004C1DDC">
              <w:rPr>
                <w:color w:val="auto"/>
              </w:rPr>
              <w:t>main: [set_value()]</w:t>
            </w:r>
          </w:p>
          <w:p w14:paraId="06D448AA" w14:textId="77777777" w:rsidR="004C1DDC" w:rsidRPr="004C1DDC" w:rsidRDefault="004C1DDC" w:rsidP="004C1DDC">
            <w:pPr>
              <w:pStyle w:val="3-"/>
              <w:rPr>
                <w:color w:val="auto"/>
              </w:rPr>
            </w:pPr>
            <w:r w:rsidRPr="004C1DDC">
              <w:rPr>
                <w:rFonts w:hint="eastAsia"/>
                <w:color w:val="auto"/>
              </w:rPr>
              <w:t>三郎: [AFTER] value=123</w:t>
            </w:r>
          </w:p>
          <w:p w14:paraId="18F44C05" w14:textId="77777777" w:rsidR="004C1DDC" w:rsidRPr="004C1DDC" w:rsidRDefault="004C1DDC" w:rsidP="004C1DDC">
            <w:pPr>
              <w:pStyle w:val="3-"/>
              <w:rPr>
                <w:color w:val="auto"/>
              </w:rPr>
            </w:pPr>
            <w:r w:rsidRPr="004C1DDC">
              <w:rPr>
                <w:rFonts w:hint="eastAsia"/>
                <w:color w:val="auto"/>
              </w:rPr>
              <w:t>次郎: [AFTER] value=123</w:t>
            </w:r>
          </w:p>
          <w:p w14:paraId="6F152060" w14:textId="77777777" w:rsidR="004C1DDC" w:rsidRPr="004C1DDC" w:rsidRDefault="004C1DDC" w:rsidP="004C1DDC">
            <w:pPr>
              <w:pStyle w:val="3-"/>
              <w:rPr>
                <w:color w:val="auto"/>
              </w:rPr>
            </w:pPr>
            <w:r w:rsidRPr="004C1DDC">
              <w:rPr>
                <w:rFonts w:hint="eastAsia"/>
                <w:color w:val="auto"/>
              </w:rPr>
              <w:t>太郎: [AFTER] value=123</w:t>
            </w:r>
          </w:p>
          <w:p w14:paraId="691F3461" w14:textId="1887E46F" w:rsidR="00C72090" w:rsidRPr="00DD51B6" w:rsidRDefault="004C1DDC" w:rsidP="004C1DDC">
            <w:pPr>
              <w:pStyle w:val="3-"/>
            </w:pPr>
            <w:r w:rsidRPr="004C1DDC">
              <w:rPr>
                <w:color w:val="auto"/>
              </w:rPr>
              <w:t>main: [END]</w:t>
            </w:r>
          </w:p>
        </w:tc>
      </w:tr>
    </w:tbl>
    <w:p w14:paraId="267F1548" w14:textId="60ECA5D0" w:rsidR="0036070F" w:rsidRDefault="0036070F" w:rsidP="0036070F">
      <w:pPr>
        <w:pStyle w:val="2"/>
      </w:pPr>
      <w:bookmarkStart w:id="142" w:name="_Toc378808494"/>
      <w:r>
        <w:rPr>
          <w:rFonts w:hint="eastAsia"/>
        </w:rPr>
        <w:t>割り込み：シグナル</w:t>
      </w:r>
      <w:bookmarkEnd w:id="142"/>
    </w:p>
    <w:p w14:paraId="24599BD8" w14:textId="433F8E83" w:rsidR="004C1DDC" w:rsidRDefault="004C1DDC" w:rsidP="004C1DDC">
      <w:pPr>
        <w:pStyle w:val="a9"/>
        <w:ind w:firstLine="283"/>
      </w:pPr>
      <w:r>
        <w:t>最後に</w:t>
      </w:r>
      <w:r>
        <w:rPr>
          <w:rFonts w:hint="eastAsia"/>
        </w:rPr>
        <w:t>Unix</w:t>
      </w:r>
      <w:r>
        <w:rPr>
          <w:rFonts w:hint="eastAsia"/>
        </w:rPr>
        <w:t>特有の「シグナル」を説明する。</w:t>
      </w:r>
    </w:p>
    <w:p w14:paraId="784B048A" w14:textId="535E24D6" w:rsidR="004C1DDC" w:rsidRDefault="004C1DDC" w:rsidP="004C1DDC">
      <w:pPr>
        <w:pStyle w:val="a9"/>
        <w:ind w:firstLine="283"/>
      </w:pPr>
      <w:r>
        <w:t>シグナルは基本的に割り込み処理である。例えば、</w:t>
      </w:r>
      <w:r>
        <w:rPr>
          <w:rFonts w:hint="eastAsia"/>
        </w:rPr>
        <w:t>[Ctrl]+[C]</w:t>
      </w:r>
      <w:r>
        <w:rPr>
          <w:rFonts w:hint="eastAsia"/>
        </w:rPr>
        <w:t>キーを押すと、プロセスに対して割り込みシグナル（</w:t>
      </w:r>
      <w:r>
        <w:rPr>
          <w:rFonts w:hint="eastAsia"/>
        </w:rPr>
        <w:t>SIGINT</w:t>
      </w:r>
      <w:r>
        <w:rPr>
          <w:rFonts w:hint="eastAsia"/>
        </w:rPr>
        <w:t>）が発行され、プログラムが中断される。</w:t>
      </w:r>
    </w:p>
    <w:p w14:paraId="5DB80FB0" w14:textId="5F387857" w:rsidR="004C1DDC" w:rsidRDefault="004C1DDC" w:rsidP="004C1DDC">
      <w:pPr>
        <w:pStyle w:val="a9"/>
        <w:ind w:firstLine="283"/>
      </w:pPr>
      <w:r>
        <w:t>この時、プログラム中に</w:t>
      </w:r>
      <w:r>
        <w:rPr>
          <w:rFonts w:hint="eastAsia"/>
        </w:rPr>
        <w:t>SIGINT</w:t>
      </w:r>
      <w:r>
        <w:rPr>
          <w:rFonts w:hint="eastAsia"/>
        </w:rPr>
        <w:t>の割り込みハンドラ（関数）が設定されていると、割り込み発生時にハンドラ関数が呼び出され、中断を回避して独自の処理を行うことができる。</w:t>
      </w:r>
    </w:p>
    <w:p w14:paraId="62819CF6" w14:textId="48EA9B2D" w:rsidR="0032355E" w:rsidRDefault="0032355E" w:rsidP="004C1DDC">
      <w:pPr>
        <w:pStyle w:val="a9"/>
        <w:ind w:firstLine="283"/>
      </w:pPr>
      <w:r>
        <w:t>この仕組みを利用して、プログラム中で任意のタイミングでシグナルを発行し、ハンドラ</w:t>
      </w:r>
      <w:r w:rsidR="00E301B6">
        <w:t>関数</w:t>
      </w:r>
      <w:r>
        <w:t>に処理をリレーするプログラミング手法を使うことができる。</w:t>
      </w:r>
    </w:p>
    <w:p w14:paraId="65A693EE" w14:textId="35FE85E6" w:rsidR="0032355E" w:rsidRDefault="004C1DDC" w:rsidP="0032355E">
      <w:pPr>
        <w:pStyle w:val="a9"/>
        <w:spacing w:beforeLines="50" w:before="180"/>
        <w:ind w:firstLine="283"/>
      </w:pPr>
      <w:r>
        <w:t>割り込み発生時</w:t>
      </w:r>
      <w:r w:rsidR="0032355E">
        <w:t>は、</w:t>
      </w:r>
      <w:r>
        <w:t>スレッドの切り替えと同様のコンテキストスイッチが発生するが、</w:t>
      </w:r>
      <w:r w:rsidR="0032355E">
        <w:t>専用のスレッドではなく、あくまでも割り込みであるため、その時動作中のスレッドのスタ</w:t>
      </w:r>
      <w:r w:rsidR="0032355E">
        <w:lastRenderedPageBreak/>
        <w:t>ックが使用される。</w:t>
      </w:r>
    </w:p>
    <w:p w14:paraId="4EC24911" w14:textId="5EDF34D8" w:rsidR="004C1DDC" w:rsidRDefault="0032355E" w:rsidP="004C1DDC">
      <w:pPr>
        <w:pStyle w:val="a9"/>
        <w:ind w:firstLine="283"/>
      </w:pPr>
      <w:r>
        <w:t>割り込み処理中は、</w:t>
      </w:r>
      <w:r>
        <w:rPr>
          <w:rFonts w:hint="eastAsia"/>
        </w:rPr>
        <w:t xml:space="preserve"> malloc </w:t>
      </w:r>
      <w:r>
        <w:rPr>
          <w:rFonts w:hint="eastAsia"/>
        </w:rPr>
        <w:t>や</w:t>
      </w:r>
      <w:r>
        <w:rPr>
          <w:rFonts w:hint="eastAsia"/>
        </w:rPr>
        <w:t xml:space="preserve"> printf </w:t>
      </w:r>
      <w:r>
        <w:rPr>
          <w:rFonts w:hint="eastAsia"/>
        </w:rPr>
        <w:t>などの「非割り込みセーフな関数」を使えないといった制約もある。</w:t>
      </w:r>
    </w:p>
    <w:p w14:paraId="31FEADA9" w14:textId="77777777" w:rsidR="00AD6682" w:rsidRDefault="002A01F2" w:rsidP="002A01F2">
      <w:pPr>
        <w:pStyle w:val="a9"/>
        <w:spacing w:beforeLines="50" w:before="180"/>
        <w:ind w:firstLine="283"/>
      </w:pPr>
      <w:r>
        <w:t>シグナルは、割り込みだけではなく、</w:t>
      </w:r>
      <w:r>
        <w:rPr>
          <w:rFonts w:hint="eastAsia"/>
        </w:rPr>
        <w:t>Windows</w:t>
      </w:r>
      <w:r>
        <w:rPr>
          <w:rFonts w:hint="eastAsia"/>
        </w:rPr>
        <w:t>のウインドウメッセージのような通知に用いることもできる。</w:t>
      </w:r>
    </w:p>
    <w:p w14:paraId="26ACC579" w14:textId="1C4EF692" w:rsidR="002A01F2" w:rsidRDefault="00AD6682" w:rsidP="002A01F2">
      <w:pPr>
        <w:pStyle w:val="a9"/>
        <w:spacing w:beforeLines="50" w:before="180"/>
        <w:ind w:firstLine="283"/>
      </w:pPr>
      <w:r>
        <w:rPr>
          <w:rFonts w:hint="eastAsia"/>
        </w:rPr>
        <w:t>「同期シグナル」と呼ばれる手法で、スレッドにシグナルをキューイングして、ループ処理で一つずつ処理することができる。この場合、「非割り込みセーフな関数」の制約は受けない。</w:t>
      </w:r>
    </w:p>
    <w:p w14:paraId="70D773D7" w14:textId="6E07DBFC" w:rsidR="0032355E" w:rsidRDefault="0032355E" w:rsidP="004C1DDC">
      <w:pPr>
        <w:pStyle w:val="a9"/>
        <w:ind w:firstLine="283"/>
      </w:pPr>
      <w:r>
        <w:t>この仕組みをスレッド間の通知処理に利用して同期を取ることができる。</w:t>
      </w:r>
    </w:p>
    <w:p w14:paraId="3E8F4D48" w14:textId="6FEAC229" w:rsidR="0032355E" w:rsidRPr="004C1DDC" w:rsidRDefault="00AD6682" w:rsidP="00AD6682">
      <w:pPr>
        <w:pStyle w:val="a9"/>
        <w:spacing w:beforeLines="50" w:before="180"/>
        <w:ind w:firstLine="283"/>
        <w:rPr>
          <w:rFonts w:hint="eastAsia"/>
        </w:rPr>
      </w:pPr>
      <w:r>
        <w:t>シグナルハンドラにせよ、同期シグナルにせよ</w:t>
      </w:r>
      <w:r w:rsidR="0032355E">
        <w:t>、本来</w:t>
      </w:r>
      <w:r w:rsidR="0032355E">
        <w:t>OS</w:t>
      </w:r>
      <w:r w:rsidR="0032355E">
        <w:t>がプロセスの制御のために使用している仕組みなので、</w:t>
      </w:r>
      <w:r w:rsidR="0032355E">
        <w:t>OS</w:t>
      </w:r>
      <w:r>
        <w:t>の影響を強く受け、自由度が少ないことには注意が必要。</w:t>
      </w:r>
    </w:p>
    <w:p w14:paraId="74603C27" w14:textId="67B851B5" w:rsidR="0036070F" w:rsidRDefault="0036070F" w:rsidP="0036070F">
      <w:pPr>
        <w:pStyle w:val="3"/>
      </w:pPr>
      <w:bookmarkStart w:id="143" w:name="_Toc378808495"/>
      <w:r>
        <w:t>Posix</w:t>
      </w:r>
      <w:r w:rsidR="0032355E">
        <w:t>ライブラリ</w:t>
      </w:r>
      <w:r>
        <w:rPr>
          <w:rFonts w:hint="eastAsia"/>
        </w:rPr>
        <w:t>版</w:t>
      </w:r>
      <w:bookmarkEnd w:id="143"/>
    </w:p>
    <w:p w14:paraId="5FBFB788" w14:textId="6879AAD9" w:rsidR="0032355E" w:rsidRDefault="0032355E" w:rsidP="0032355E">
      <w:pPr>
        <w:pStyle w:val="aa"/>
        <w:ind w:left="447" w:firstLine="283"/>
      </w:pPr>
      <w:r>
        <w:t>Posix</w:t>
      </w:r>
      <w:r>
        <w:t>ライブラリ</w:t>
      </w:r>
      <w:r>
        <w:rPr>
          <w:rFonts w:hint="eastAsia"/>
        </w:rPr>
        <w:t>版のシグナル。</w:t>
      </w:r>
    </w:p>
    <w:p w14:paraId="1C278553" w14:textId="6D43E661" w:rsidR="00AD6682" w:rsidRDefault="00AD6682" w:rsidP="0032355E">
      <w:pPr>
        <w:pStyle w:val="aa"/>
        <w:ind w:left="447" w:firstLine="283"/>
        <w:rPr>
          <w:rFonts w:hint="eastAsia"/>
        </w:rPr>
      </w:pPr>
      <w:r>
        <w:t>シグナルハンドラと、スレッドを用いた同期シグナルの両方のサンプルとしている。</w:t>
      </w:r>
    </w:p>
    <w:p w14:paraId="700D4AED" w14:textId="0420705D" w:rsidR="00317699" w:rsidRDefault="00317699" w:rsidP="0032355E">
      <w:pPr>
        <w:pStyle w:val="aa"/>
        <w:ind w:left="447" w:firstLine="283"/>
      </w:pPr>
      <w:r>
        <w:t>アラームシグナルを利用し、</w:t>
      </w:r>
      <w:r>
        <w:t>1</w:t>
      </w:r>
      <w:r>
        <w:t>秒ごとに定期起動する割り込み処理</w:t>
      </w:r>
      <w:r w:rsidR="00AD6682">
        <w:t>も</w:t>
      </w:r>
      <w:r>
        <w:t>実装している。</w:t>
      </w:r>
    </w:p>
    <w:p w14:paraId="298BB285" w14:textId="1B75D4FD" w:rsidR="0032355E" w:rsidRDefault="00AD6682" w:rsidP="0032355E">
      <w:pPr>
        <w:pStyle w:val="aa"/>
        <w:ind w:left="447" w:firstLine="283"/>
      </w:pPr>
      <w:r>
        <w:rPr>
          <w:rFonts w:hint="eastAsia"/>
        </w:rPr>
        <w:t>なお、</w:t>
      </w:r>
      <w:r w:rsidR="0032355E">
        <w:rPr>
          <w:rFonts w:hint="eastAsia"/>
        </w:rPr>
        <w:t>L</w:t>
      </w:r>
      <w:r w:rsidR="0032355E">
        <w:t>inux</w:t>
      </w:r>
      <w:r w:rsidR="0032355E">
        <w:t>と</w:t>
      </w:r>
      <w:r w:rsidR="0032355E">
        <w:rPr>
          <w:rFonts w:hint="eastAsia"/>
        </w:rPr>
        <w:t>Cygwin</w:t>
      </w:r>
      <w:r w:rsidR="0032355E">
        <w:rPr>
          <w:rFonts w:hint="eastAsia"/>
        </w:rPr>
        <w:t>で大きく挙動が異なったため、両方の結果を記載しておく。</w:t>
      </w:r>
    </w:p>
    <w:p w14:paraId="6F4C686A" w14:textId="02D237B9" w:rsidR="0032355E" w:rsidRDefault="0032355E" w:rsidP="0032355E">
      <w:pPr>
        <w:pStyle w:val="aa"/>
        <w:keepNext/>
        <w:widowControl/>
        <w:spacing w:beforeLines="50" w:before="180"/>
        <w:ind w:leftChars="203" w:left="447" w:hangingChars="10" w:hanging="21"/>
      </w:pPr>
      <w:r>
        <w:t>Posix</w:t>
      </w:r>
      <w:r>
        <w:t>ライブラリ</w:t>
      </w:r>
      <w:r>
        <w:rPr>
          <w:rFonts w:hint="eastAsia"/>
        </w:rPr>
        <w:t>版のシグナルのサンプル：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65EABCCC" w14:textId="77777777" w:rsidR="00751F67" w:rsidRDefault="00751F67" w:rsidP="00751F67">
            <w:pPr>
              <w:pStyle w:val="3-"/>
            </w:pPr>
            <w:r>
              <w:t>#include &lt;stdio.h&gt;</w:t>
            </w:r>
          </w:p>
          <w:p w14:paraId="7959DA30" w14:textId="77777777" w:rsidR="00751F67" w:rsidRDefault="00751F67" w:rsidP="00751F67">
            <w:pPr>
              <w:pStyle w:val="3-"/>
            </w:pPr>
            <w:r>
              <w:t>#include &lt;stdlib.h&gt;</w:t>
            </w:r>
          </w:p>
          <w:p w14:paraId="07145BDA" w14:textId="77777777" w:rsidR="00751F67" w:rsidRDefault="00751F67" w:rsidP="00751F67">
            <w:pPr>
              <w:pStyle w:val="3-"/>
            </w:pPr>
            <w:r>
              <w:t>#include &lt;memory.h&gt;</w:t>
            </w:r>
          </w:p>
          <w:p w14:paraId="331469C7" w14:textId="77777777" w:rsidR="00751F67" w:rsidRDefault="00751F67" w:rsidP="00751F67">
            <w:pPr>
              <w:pStyle w:val="3-"/>
            </w:pPr>
          </w:p>
          <w:p w14:paraId="312AB7E2" w14:textId="77777777" w:rsidR="00751F67" w:rsidRDefault="00751F67" w:rsidP="00751F67">
            <w:pPr>
              <w:pStyle w:val="3-"/>
            </w:pPr>
            <w:r>
              <w:t>#include &lt;pthread.h&gt;</w:t>
            </w:r>
          </w:p>
          <w:p w14:paraId="4EDD229B" w14:textId="77777777" w:rsidR="00751F67" w:rsidRDefault="00751F67" w:rsidP="00751F67">
            <w:pPr>
              <w:pStyle w:val="3-"/>
            </w:pPr>
            <w:r>
              <w:t>#include &lt;unistd.h&gt;</w:t>
            </w:r>
          </w:p>
          <w:p w14:paraId="1485756B" w14:textId="77777777" w:rsidR="00751F67" w:rsidRDefault="00751F67" w:rsidP="00751F67">
            <w:pPr>
              <w:pStyle w:val="3-"/>
            </w:pPr>
          </w:p>
          <w:p w14:paraId="5EF64CEE" w14:textId="77777777" w:rsidR="00751F67" w:rsidRDefault="00751F67" w:rsidP="00751F67">
            <w:pPr>
              <w:pStyle w:val="3-"/>
            </w:pPr>
            <w:r>
              <w:t>#include &lt;signal.h&gt;</w:t>
            </w:r>
          </w:p>
          <w:p w14:paraId="29F2361B" w14:textId="77777777" w:rsidR="00751F67" w:rsidRDefault="00751F67" w:rsidP="00751F67">
            <w:pPr>
              <w:pStyle w:val="3-"/>
            </w:pPr>
          </w:p>
          <w:p w14:paraId="4C127603" w14:textId="77777777" w:rsidR="00751F67" w:rsidRDefault="00751F67" w:rsidP="00751F67">
            <w:pPr>
              <w:pStyle w:val="3-"/>
            </w:pPr>
            <w:r>
              <w:rPr>
                <w:rFonts w:hint="eastAsia"/>
              </w:rPr>
              <w:t>#include &lt;sys/time.h&gt; //時間計測用</w:t>
            </w:r>
          </w:p>
          <w:p w14:paraId="7B462083" w14:textId="77777777" w:rsidR="00751F67" w:rsidRDefault="00751F67" w:rsidP="00751F67">
            <w:pPr>
              <w:pStyle w:val="3-"/>
            </w:pPr>
          </w:p>
          <w:p w14:paraId="4C5A301C" w14:textId="77777777" w:rsidR="00751F67" w:rsidRDefault="00751F67" w:rsidP="00751F67">
            <w:pPr>
              <w:pStyle w:val="3-"/>
            </w:pPr>
            <w:r>
              <w:rPr>
                <w:rFonts w:hint="eastAsia"/>
              </w:rPr>
              <w:t>//共有データ</w:t>
            </w:r>
          </w:p>
          <w:p w14:paraId="3AF47904" w14:textId="77777777" w:rsidR="00751F67" w:rsidRDefault="00751F67" w:rsidP="00751F67">
            <w:pPr>
              <w:pStyle w:val="3-"/>
            </w:pPr>
            <w:r>
              <w:t>static int s_commonData = 0;</w:t>
            </w:r>
          </w:p>
          <w:p w14:paraId="4FD355EF" w14:textId="77777777" w:rsidR="00751F67" w:rsidRDefault="00751F67" w:rsidP="00751F67">
            <w:pPr>
              <w:pStyle w:val="3-"/>
            </w:pPr>
          </w:p>
          <w:p w14:paraId="79949699" w14:textId="77777777" w:rsidR="00751F67" w:rsidRDefault="00751F67" w:rsidP="00751F67">
            <w:pPr>
              <w:pStyle w:val="3-"/>
            </w:pPr>
            <w:r>
              <w:rPr>
                <w:rFonts w:hint="eastAsia"/>
              </w:rPr>
              <w:t>//スレッド固有データ</w:t>
            </w:r>
          </w:p>
          <w:p w14:paraId="5462778C" w14:textId="77777777" w:rsidR="00751F67" w:rsidRDefault="00751F67" w:rsidP="00751F67">
            <w:pPr>
              <w:pStyle w:val="3-"/>
            </w:pPr>
            <w:r>
              <w:t>__thread int s_tlsData = 0;</w:t>
            </w:r>
          </w:p>
          <w:p w14:paraId="60911B63" w14:textId="77777777" w:rsidR="00751F67" w:rsidRDefault="00751F67" w:rsidP="00751F67">
            <w:pPr>
              <w:pStyle w:val="3-"/>
            </w:pPr>
          </w:p>
          <w:p w14:paraId="39D48386" w14:textId="77777777" w:rsidR="00751F67" w:rsidRDefault="00751F67" w:rsidP="00751F67">
            <w:pPr>
              <w:pStyle w:val="3-"/>
            </w:pPr>
            <w:r>
              <w:rPr>
                <w:rFonts w:hint="eastAsia"/>
              </w:rPr>
              <w:t>//スレッド情報</w:t>
            </w:r>
          </w:p>
          <w:p w14:paraId="28C68E5D" w14:textId="77777777" w:rsidR="00751F67" w:rsidRDefault="00751F67" w:rsidP="00751F67">
            <w:pPr>
              <w:pStyle w:val="3-"/>
            </w:pPr>
            <w:r>
              <w:t>pthread_t s_threadWathc;</w:t>
            </w:r>
          </w:p>
          <w:p w14:paraId="645041BA" w14:textId="77777777" w:rsidR="00751F67" w:rsidRDefault="00751F67" w:rsidP="00751F67">
            <w:pPr>
              <w:pStyle w:val="3-"/>
            </w:pPr>
            <w:r>
              <w:t>pthread_t s_threadSyncSignal;</w:t>
            </w:r>
          </w:p>
          <w:p w14:paraId="75F66265" w14:textId="77777777" w:rsidR="00751F67" w:rsidRDefault="00751F67" w:rsidP="00751F67">
            <w:pPr>
              <w:pStyle w:val="3-"/>
            </w:pPr>
          </w:p>
          <w:p w14:paraId="0829B721" w14:textId="77777777" w:rsidR="00751F67" w:rsidRDefault="00751F67" w:rsidP="00751F67">
            <w:pPr>
              <w:pStyle w:val="3-"/>
            </w:pPr>
            <w:r>
              <w:rPr>
                <w:rFonts w:hint="eastAsia"/>
              </w:rPr>
              <w:t>//受信シグナルバッファ（シグナルハンドラ内処理用）</w:t>
            </w:r>
          </w:p>
          <w:p w14:paraId="436318F9" w14:textId="77777777" w:rsidR="00751F67" w:rsidRDefault="00751F67" w:rsidP="00751F67">
            <w:pPr>
              <w:pStyle w:val="3-"/>
            </w:pPr>
            <w:r>
              <w:rPr>
                <w:rFonts w:hint="eastAsia"/>
              </w:rPr>
              <w:t>//※シグナルハンドラ内では「非同期安全な関数」以外使用できない。malloc や prnitf もNG。</w:t>
            </w:r>
          </w:p>
          <w:p w14:paraId="4BC1D3D6" w14:textId="77777777" w:rsidR="00751F67" w:rsidRDefault="00751F67" w:rsidP="00751F67">
            <w:pPr>
              <w:pStyle w:val="3-"/>
            </w:pPr>
            <w:r>
              <w:rPr>
                <w:rFonts w:hint="eastAsia"/>
              </w:rPr>
              <w:t>//　そのため、シグナルハンドラで受信したシグナルをプールし、</w:t>
            </w:r>
          </w:p>
          <w:p w14:paraId="65E8883D" w14:textId="77777777" w:rsidR="00751F67" w:rsidRDefault="00751F67" w:rsidP="00751F67">
            <w:pPr>
              <w:pStyle w:val="3-"/>
            </w:pPr>
            <w:r>
              <w:rPr>
                <w:rFonts w:hint="eastAsia"/>
              </w:rPr>
              <w:t>//　専用の処理スレッドに受け渡すようにする。</w:t>
            </w:r>
          </w:p>
          <w:p w14:paraId="24BF81A6" w14:textId="77777777" w:rsidR="00751F67" w:rsidRDefault="00751F67" w:rsidP="00751F67">
            <w:pPr>
              <w:pStyle w:val="3-"/>
            </w:pPr>
            <w:r>
              <w:t>struct SIG_INFO</w:t>
            </w:r>
          </w:p>
          <w:p w14:paraId="61DD8FF3" w14:textId="77777777" w:rsidR="00751F67" w:rsidRDefault="00751F67" w:rsidP="00751F67">
            <w:pPr>
              <w:pStyle w:val="3-"/>
            </w:pPr>
            <w:r>
              <w:t>{</w:t>
            </w:r>
          </w:p>
          <w:p w14:paraId="0BE84488" w14:textId="77777777" w:rsidR="00751F67" w:rsidRDefault="00751F67" w:rsidP="00751F67">
            <w:pPr>
              <w:pStyle w:val="3-"/>
            </w:pPr>
            <w:r>
              <w:tab/>
              <w:t>int sig;</w:t>
            </w:r>
          </w:p>
          <w:p w14:paraId="6899D46B" w14:textId="77777777" w:rsidR="00751F67" w:rsidRDefault="00751F67" w:rsidP="00751F67">
            <w:pPr>
              <w:pStyle w:val="3-"/>
            </w:pPr>
            <w:r>
              <w:lastRenderedPageBreak/>
              <w:tab/>
              <w:t>pthread_t pth;</w:t>
            </w:r>
          </w:p>
          <w:p w14:paraId="707703DB" w14:textId="77777777" w:rsidR="00751F67" w:rsidRDefault="00751F67" w:rsidP="00751F67">
            <w:pPr>
              <w:pStyle w:val="3-"/>
            </w:pPr>
            <w:r>
              <w:tab/>
              <w:t>int tls;</w:t>
            </w:r>
          </w:p>
          <w:p w14:paraId="20DBD37C" w14:textId="77777777" w:rsidR="00751F67" w:rsidRDefault="00751F67" w:rsidP="00751F67">
            <w:pPr>
              <w:pStyle w:val="3-"/>
            </w:pPr>
            <w:r>
              <w:tab/>
              <w:t>SIG_INFO&amp; operator =(const SIG_INFO&amp; o)</w:t>
            </w:r>
          </w:p>
          <w:p w14:paraId="2C4CF751" w14:textId="77777777" w:rsidR="00751F67" w:rsidRDefault="00751F67" w:rsidP="00751F67">
            <w:pPr>
              <w:pStyle w:val="3-"/>
            </w:pPr>
            <w:r>
              <w:tab/>
              <w:t>{</w:t>
            </w:r>
          </w:p>
          <w:p w14:paraId="1FB8ABE7" w14:textId="77777777" w:rsidR="00751F67" w:rsidRDefault="00751F67" w:rsidP="00751F67">
            <w:pPr>
              <w:pStyle w:val="3-"/>
            </w:pPr>
            <w:r>
              <w:tab/>
            </w:r>
            <w:r>
              <w:tab/>
              <w:t>memcpy(this, &amp;o, sizeof(*this));</w:t>
            </w:r>
          </w:p>
          <w:p w14:paraId="0AA78FB8" w14:textId="77777777" w:rsidR="00751F67" w:rsidRDefault="00751F67" w:rsidP="00751F67">
            <w:pPr>
              <w:pStyle w:val="3-"/>
            </w:pPr>
            <w:r>
              <w:tab/>
            </w:r>
            <w:r>
              <w:tab/>
              <w:t>return *this;</w:t>
            </w:r>
          </w:p>
          <w:p w14:paraId="59412E4E" w14:textId="77777777" w:rsidR="00751F67" w:rsidRDefault="00751F67" w:rsidP="00751F67">
            <w:pPr>
              <w:pStyle w:val="3-"/>
            </w:pPr>
            <w:r>
              <w:tab/>
              <w:t>}</w:t>
            </w:r>
          </w:p>
          <w:p w14:paraId="349A4379" w14:textId="77777777" w:rsidR="00751F67" w:rsidRDefault="00751F67" w:rsidP="00751F67">
            <w:pPr>
              <w:pStyle w:val="3-"/>
            </w:pPr>
            <w:r>
              <w:t>};</w:t>
            </w:r>
          </w:p>
          <w:p w14:paraId="1D1B4A55" w14:textId="77777777" w:rsidR="00751F67" w:rsidRDefault="00751F67" w:rsidP="00751F67">
            <w:pPr>
              <w:pStyle w:val="3-"/>
            </w:pPr>
            <w:r>
              <w:rPr>
                <w:rFonts w:hint="eastAsia"/>
              </w:rPr>
              <w:t>static const int SIGNAL_RCV_MAX = 5;      //最大受信シグナル数</w:t>
            </w:r>
          </w:p>
          <w:p w14:paraId="3AFF5C65" w14:textId="77777777" w:rsidR="00751F67" w:rsidRDefault="00751F67" w:rsidP="00751F67">
            <w:pPr>
              <w:pStyle w:val="3-"/>
            </w:pPr>
            <w:r>
              <w:rPr>
                <w:rFonts w:hint="eastAsia"/>
              </w:rPr>
              <w:t>static volatile int s_sigBuffCnt = 0;     //受信シグナル数</w:t>
            </w:r>
          </w:p>
          <w:p w14:paraId="71886D66" w14:textId="77777777" w:rsidR="00751F67" w:rsidRDefault="00751F67" w:rsidP="00751F67">
            <w:pPr>
              <w:pStyle w:val="3-"/>
            </w:pPr>
            <w:r>
              <w:rPr>
                <w:rFonts w:hint="eastAsia"/>
              </w:rPr>
              <w:t>static SIG_INFO s_sigBuff[SIGNAL_RCV_MAX];//受信シグナルバッファ</w:t>
            </w:r>
          </w:p>
          <w:p w14:paraId="19D9D2AD" w14:textId="77777777" w:rsidR="00751F67" w:rsidRDefault="00751F67" w:rsidP="00751F67">
            <w:pPr>
              <w:pStyle w:val="3-"/>
            </w:pPr>
            <w:r>
              <w:rPr>
                <w:rFonts w:hint="eastAsia"/>
              </w:rPr>
              <w:t>static pthread_cond_t s_sigBuffC = PTHREAD_COND_INITIALIZER;  //受信シグナルバッファ用条件変数</w:t>
            </w:r>
          </w:p>
          <w:p w14:paraId="5473EA9F" w14:textId="77777777" w:rsidR="00751F67" w:rsidRDefault="00751F67" w:rsidP="00751F67">
            <w:pPr>
              <w:pStyle w:val="3-"/>
            </w:pPr>
            <w:r>
              <w:rPr>
                <w:rFonts w:hint="eastAsia"/>
              </w:rPr>
              <w:t>static pthread_mutex_t s_sigBuffM = PTHREAD_MUTEX_INITIALIZER;//受信シグナルバッファ用ミューテックス</w:t>
            </w:r>
          </w:p>
          <w:p w14:paraId="7DFCC34E" w14:textId="77777777" w:rsidR="00751F67" w:rsidRDefault="00751F67" w:rsidP="00751F67">
            <w:pPr>
              <w:pStyle w:val="3-"/>
            </w:pPr>
          </w:p>
          <w:p w14:paraId="64DD769A" w14:textId="77777777" w:rsidR="00751F67" w:rsidRDefault="00751F67" w:rsidP="00751F67">
            <w:pPr>
              <w:pStyle w:val="3-"/>
            </w:pPr>
            <w:r>
              <w:rPr>
                <w:rFonts w:hint="eastAsia"/>
              </w:rPr>
              <w:t>//同期シグナル用のシグナルマスク</w:t>
            </w:r>
          </w:p>
          <w:p w14:paraId="1F1BE81C" w14:textId="77777777" w:rsidR="00751F67" w:rsidRDefault="00751F67" w:rsidP="00751F67">
            <w:pPr>
              <w:pStyle w:val="3-"/>
            </w:pPr>
            <w:r>
              <w:t>static sigset_t s_sigSet;</w:t>
            </w:r>
          </w:p>
          <w:p w14:paraId="0CA43ECF" w14:textId="77777777" w:rsidR="00751F67" w:rsidRDefault="00751F67" w:rsidP="00751F67">
            <w:pPr>
              <w:pStyle w:val="3-"/>
            </w:pPr>
          </w:p>
          <w:p w14:paraId="140A4D5D" w14:textId="77777777" w:rsidR="00751F67" w:rsidRDefault="00751F67" w:rsidP="00751F67">
            <w:pPr>
              <w:pStyle w:val="3-"/>
            </w:pPr>
            <w:r>
              <w:rPr>
                <w:rFonts w:hint="eastAsia"/>
              </w:rPr>
              <w:t>//シグナル受信バッファ登録</w:t>
            </w:r>
          </w:p>
          <w:p w14:paraId="6A46AB2B" w14:textId="77777777" w:rsidR="00751F67" w:rsidRDefault="00751F67" w:rsidP="00751F67">
            <w:pPr>
              <w:pStyle w:val="3-"/>
            </w:pPr>
            <w:r>
              <w:t>bool pushSigBuff(SIG_INFO&amp; info)</w:t>
            </w:r>
          </w:p>
          <w:p w14:paraId="34218E47" w14:textId="77777777" w:rsidR="00751F67" w:rsidRDefault="00751F67" w:rsidP="00751F67">
            <w:pPr>
              <w:pStyle w:val="3-"/>
            </w:pPr>
            <w:r>
              <w:t>{</w:t>
            </w:r>
          </w:p>
          <w:p w14:paraId="065C04BA" w14:textId="77777777" w:rsidR="00751F67" w:rsidRDefault="00751F67" w:rsidP="00751F67">
            <w:pPr>
              <w:pStyle w:val="3-"/>
            </w:pPr>
            <w:r>
              <w:tab/>
              <w:t>bool result = false;</w:t>
            </w:r>
          </w:p>
          <w:p w14:paraId="132DF943" w14:textId="77777777" w:rsidR="00751F67" w:rsidRDefault="00751F67" w:rsidP="00751F67">
            <w:pPr>
              <w:pStyle w:val="3-"/>
            </w:pPr>
            <w:r>
              <w:tab/>
              <w:t>pthread_mutex_lock(&amp;s_sigBuffM);</w:t>
            </w:r>
          </w:p>
          <w:p w14:paraId="65C040D3" w14:textId="77777777" w:rsidR="00751F67" w:rsidRDefault="00751F67" w:rsidP="00751F67">
            <w:pPr>
              <w:pStyle w:val="3-"/>
            </w:pPr>
            <w:r>
              <w:tab/>
              <w:t>if(s_sigBuffCnt &lt; SIGNAL_RCV_MAX)</w:t>
            </w:r>
          </w:p>
          <w:p w14:paraId="1B83D56B" w14:textId="77777777" w:rsidR="00751F67" w:rsidRDefault="00751F67" w:rsidP="00751F67">
            <w:pPr>
              <w:pStyle w:val="3-"/>
            </w:pPr>
            <w:r>
              <w:tab/>
              <w:t>{</w:t>
            </w:r>
          </w:p>
          <w:p w14:paraId="2B9F1987" w14:textId="77777777" w:rsidR="00751F67" w:rsidRDefault="00751F67" w:rsidP="00751F67">
            <w:pPr>
              <w:pStyle w:val="3-"/>
            </w:pPr>
            <w:r>
              <w:tab/>
            </w:r>
            <w:r>
              <w:tab/>
              <w:t>s_sigBuff[s_sigBuffCnt++] = info;</w:t>
            </w:r>
          </w:p>
          <w:p w14:paraId="11A3179A" w14:textId="77777777" w:rsidR="00751F67" w:rsidRDefault="00751F67" w:rsidP="00751F67">
            <w:pPr>
              <w:pStyle w:val="3-"/>
            </w:pPr>
            <w:r>
              <w:tab/>
            </w:r>
            <w:r>
              <w:tab/>
              <w:t>pthread_cond_signal(&amp;s_sigBuffC);</w:t>
            </w:r>
          </w:p>
          <w:p w14:paraId="38CD3454" w14:textId="77777777" w:rsidR="00751F67" w:rsidRDefault="00751F67" w:rsidP="00751F67">
            <w:pPr>
              <w:pStyle w:val="3-"/>
            </w:pPr>
            <w:r>
              <w:tab/>
            </w:r>
            <w:r>
              <w:tab/>
              <w:t>result = true;</w:t>
            </w:r>
          </w:p>
          <w:p w14:paraId="335D5C00" w14:textId="77777777" w:rsidR="00751F67" w:rsidRDefault="00751F67" w:rsidP="00751F67">
            <w:pPr>
              <w:pStyle w:val="3-"/>
            </w:pPr>
            <w:r>
              <w:tab/>
              <w:t>}</w:t>
            </w:r>
          </w:p>
          <w:p w14:paraId="1F9F2B8B" w14:textId="77777777" w:rsidR="00751F67" w:rsidRDefault="00751F67" w:rsidP="00751F67">
            <w:pPr>
              <w:pStyle w:val="3-"/>
            </w:pPr>
            <w:r>
              <w:tab/>
              <w:t>pthread_mutex_unlock(&amp;s_sigBuffM);</w:t>
            </w:r>
          </w:p>
          <w:p w14:paraId="3856282C" w14:textId="77777777" w:rsidR="00751F67" w:rsidRDefault="00751F67" w:rsidP="00751F67">
            <w:pPr>
              <w:pStyle w:val="3-"/>
            </w:pPr>
            <w:r>
              <w:tab/>
              <w:t>return result;</w:t>
            </w:r>
          </w:p>
          <w:p w14:paraId="5C4FEE0F" w14:textId="77777777" w:rsidR="00751F67" w:rsidRDefault="00751F67" w:rsidP="00751F67">
            <w:pPr>
              <w:pStyle w:val="3-"/>
            </w:pPr>
            <w:r>
              <w:t>}</w:t>
            </w:r>
          </w:p>
          <w:p w14:paraId="016C99A2" w14:textId="77777777" w:rsidR="00751F67" w:rsidRDefault="00751F67" w:rsidP="00751F67">
            <w:pPr>
              <w:pStyle w:val="3-"/>
            </w:pPr>
            <w:r>
              <w:rPr>
                <w:rFonts w:hint="eastAsia"/>
              </w:rPr>
              <w:t>//シグナル受信バッファ取り出し</w:t>
            </w:r>
          </w:p>
          <w:p w14:paraId="3E4E89B5" w14:textId="77777777" w:rsidR="00751F67" w:rsidRDefault="00751F67" w:rsidP="00751F67">
            <w:pPr>
              <w:pStyle w:val="3-"/>
            </w:pPr>
            <w:r>
              <w:t>SIG_INFO popSigBuff(bool is_lock = true)</w:t>
            </w:r>
          </w:p>
          <w:p w14:paraId="6605C4E3" w14:textId="77777777" w:rsidR="00751F67" w:rsidRDefault="00751F67" w:rsidP="00751F67">
            <w:pPr>
              <w:pStyle w:val="3-"/>
            </w:pPr>
            <w:r>
              <w:t>{</w:t>
            </w:r>
          </w:p>
          <w:p w14:paraId="065F1F7F" w14:textId="77777777" w:rsidR="00751F67" w:rsidRDefault="00751F67" w:rsidP="00751F67">
            <w:pPr>
              <w:pStyle w:val="3-"/>
            </w:pPr>
            <w:r>
              <w:tab/>
              <w:t>SIG_INFO info = {-1, 0, 0};</w:t>
            </w:r>
          </w:p>
          <w:p w14:paraId="0A47F540" w14:textId="77777777" w:rsidR="00751F67" w:rsidRDefault="00751F67" w:rsidP="00751F67">
            <w:pPr>
              <w:pStyle w:val="3-"/>
            </w:pPr>
            <w:r>
              <w:tab/>
              <w:t>if(is_lock)</w:t>
            </w:r>
          </w:p>
          <w:p w14:paraId="05984EE0" w14:textId="77777777" w:rsidR="00751F67" w:rsidRDefault="00751F67" w:rsidP="00751F67">
            <w:pPr>
              <w:pStyle w:val="3-"/>
            </w:pPr>
            <w:r>
              <w:tab/>
            </w:r>
            <w:r>
              <w:tab/>
              <w:t>pthread_mutex_lock(&amp;s_sigBuffM);</w:t>
            </w:r>
          </w:p>
          <w:p w14:paraId="3F16AAD0" w14:textId="77777777" w:rsidR="00751F67" w:rsidRDefault="00751F67" w:rsidP="00751F67">
            <w:pPr>
              <w:pStyle w:val="3-"/>
            </w:pPr>
            <w:r>
              <w:tab/>
              <w:t>if(s_sigBuffCnt &gt; 0)</w:t>
            </w:r>
          </w:p>
          <w:p w14:paraId="63A3B352" w14:textId="77777777" w:rsidR="00751F67" w:rsidRDefault="00751F67" w:rsidP="00751F67">
            <w:pPr>
              <w:pStyle w:val="3-"/>
            </w:pPr>
            <w:r>
              <w:tab/>
              <w:t>{</w:t>
            </w:r>
          </w:p>
          <w:p w14:paraId="1A232EC0" w14:textId="77777777" w:rsidR="00751F67" w:rsidRDefault="00751F67" w:rsidP="00751F67">
            <w:pPr>
              <w:pStyle w:val="3-"/>
            </w:pPr>
            <w:r>
              <w:tab/>
            </w:r>
            <w:r>
              <w:tab/>
              <w:t>info = s_sigBuff[0];</w:t>
            </w:r>
          </w:p>
          <w:p w14:paraId="52C54D0C" w14:textId="77777777" w:rsidR="00751F67" w:rsidRDefault="00751F67" w:rsidP="00751F67">
            <w:pPr>
              <w:pStyle w:val="3-"/>
            </w:pPr>
            <w:r>
              <w:tab/>
            </w:r>
            <w:r>
              <w:tab/>
              <w:t>--s_sigBuffCnt;</w:t>
            </w:r>
          </w:p>
          <w:p w14:paraId="7629A244" w14:textId="77777777" w:rsidR="00751F67" w:rsidRDefault="00751F67" w:rsidP="00751F67">
            <w:pPr>
              <w:pStyle w:val="3-"/>
            </w:pPr>
            <w:r>
              <w:tab/>
            </w:r>
            <w:r>
              <w:tab/>
              <w:t>for(int i = 0; i &lt; s_sigBuffCnt; ++i)</w:t>
            </w:r>
          </w:p>
          <w:p w14:paraId="364313E6" w14:textId="77777777" w:rsidR="00751F67" w:rsidRDefault="00751F67" w:rsidP="00751F67">
            <w:pPr>
              <w:pStyle w:val="3-"/>
            </w:pPr>
            <w:r>
              <w:tab/>
            </w:r>
            <w:r>
              <w:tab/>
              <w:t>{</w:t>
            </w:r>
          </w:p>
          <w:p w14:paraId="465F2882" w14:textId="77777777" w:rsidR="00751F67" w:rsidRDefault="00751F67" w:rsidP="00751F67">
            <w:pPr>
              <w:pStyle w:val="3-"/>
            </w:pPr>
            <w:r>
              <w:tab/>
            </w:r>
            <w:r>
              <w:tab/>
            </w:r>
            <w:r>
              <w:tab/>
              <w:t>s_sigBuff[i] = s_sigBuff[i + 1];</w:t>
            </w:r>
          </w:p>
          <w:p w14:paraId="4BA1E7C8" w14:textId="77777777" w:rsidR="00751F67" w:rsidRDefault="00751F67" w:rsidP="00751F67">
            <w:pPr>
              <w:pStyle w:val="3-"/>
            </w:pPr>
            <w:r>
              <w:tab/>
            </w:r>
            <w:r>
              <w:tab/>
              <w:t>}</w:t>
            </w:r>
          </w:p>
          <w:p w14:paraId="1D45B45B" w14:textId="77777777" w:rsidR="00751F67" w:rsidRDefault="00751F67" w:rsidP="00751F67">
            <w:pPr>
              <w:pStyle w:val="3-"/>
            </w:pPr>
            <w:r>
              <w:tab/>
              <w:t>}</w:t>
            </w:r>
          </w:p>
          <w:p w14:paraId="1624D297" w14:textId="77777777" w:rsidR="00751F67" w:rsidRDefault="00751F67" w:rsidP="00751F67">
            <w:pPr>
              <w:pStyle w:val="3-"/>
            </w:pPr>
            <w:r>
              <w:tab/>
              <w:t>if(is_lock)</w:t>
            </w:r>
          </w:p>
          <w:p w14:paraId="1DAFA1EE" w14:textId="77777777" w:rsidR="00751F67" w:rsidRDefault="00751F67" w:rsidP="00751F67">
            <w:pPr>
              <w:pStyle w:val="3-"/>
            </w:pPr>
            <w:r>
              <w:tab/>
            </w:r>
            <w:r>
              <w:tab/>
              <w:t>pthread_mutex_unlock(&amp;s_sigBuffM);</w:t>
            </w:r>
          </w:p>
          <w:p w14:paraId="75E3EE57" w14:textId="77777777" w:rsidR="00751F67" w:rsidRDefault="00751F67" w:rsidP="00751F67">
            <w:pPr>
              <w:pStyle w:val="3-"/>
            </w:pPr>
            <w:r>
              <w:tab/>
              <w:t>return info;</w:t>
            </w:r>
          </w:p>
          <w:p w14:paraId="443B795D" w14:textId="77777777" w:rsidR="00751F67" w:rsidRDefault="00751F67" w:rsidP="00751F67">
            <w:pPr>
              <w:pStyle w:val="3-"/>
            </w:pPr>
            <w:r>
              <w:t>}</w:t>
            </w:r>
          </w:p>
          <w:p w14:paraId="38ABC512" w14:textId="77777777" w:rsidR="00751F67" w:rsidRDefault="00751F67" w:rsidP="00751F67">
            <w:pPr>
              <w:pStyle w:val="3-"/>
            </w:pPr>
            <w:r>
              <w:rPr>
                <w:rFonts w:hint="eastAsia"/>
              </w:rPr>
              <w:t>//シグナル受信待ち受け</w:t>
            </w:r>
          </w:p>
          <w:p w14:paraId="30B406AD" w14:textId="77777777" w:rsidR="00751F67" w:rsidRDefault="00751F67" w:rsidP="00751F67">
            <w:pPr>
              <w:pStyle w:val="3-"/>
            </w:pPr>
            <w:r>
              <w:t>SIG_INFO watchSigBuff()</w:t>
            </w:r>
          </w:p>
          <w:p w14:paraId="0570EB1A" w14:textId="77777777" w:rsidR="00751F67" w:rsidRDefault="00751F67" w:rsidP="00751F67">
            <w:pPr>
              <w:pStyle w:val="3-"/>
            </w:pPr>
            <w:r>
              <w:t>{</w:t>
            </w:r>
          </w:p>
          <w:p w14:paraId="57F7E629" w14:textId="77777777" w:rsidR="00751F67" w:rsidRDefault="00751F67" w:rsidP="00751F67">
            <w:pPr>
              <w:pStyle w:val="3-"/>
            </w:pPr>
            <w:r>
              <w:rPr>
                <w:rFonts w:hint="eastAsia"/>
              </w:rPr>
              <w:tab/>
              <w:t>//シグナル受信バッファへの登録待ち</w:t>
            </w:r>
          </w:p>
          <w:p w14:paraId="5C45A90E" w14:textId="77777777" w:rsidR="00751F67" w:rsidRDefault="00751F67" w:rsidP="00751F67">
            <w:pPr>
              <w:pStyle w:val="3-"/>
            </w:pPr>
            <w:r>
              <w:tab/>
              <w:t>pthread_mutex_lock(&amp;s_sigBuffM);</w:t>
            </w:r>
          </w:p>
          <w:p w14:paraId="77736915" w14:textId="77777777" w:rsidR="00751F67" w:rsidRDefault="00751F67" w:rsidP="00751F67">
            <w:pPr>
              <w:pStyle w:val="3-"/>
            </w:pPr>
            <w:r>
              <w:tab/>
              <w:t>while (s_sigBuffCnt == 0)</w:t>
            </w:r>
          </w:p>
          <w:p w14:paraId="21933328" w14:textId="77777777" w:rsidR="00751F67" w:rsidRDefault="00751F67" w:rsidP="00751F67">
            <w:pPr>
              <w:pStyle w:val="3-"/>
            </w:pPr>
            <w:r>
              <w:tab/>
            </w:r>
            <w:r>
              <w:tab/>
              <w:t>pthread_cond_wait(&amp;s_sigBuffC, &amp;s_sigBuffM);</w:t>
            </w:r>
          </w:p>
          <w:p w14:paraId="271E47FF" w14:textId="77777777" w:rsidR="00751F67" w:rsidRDefault="00751F67" w:rsidP="00751F67">
            <w:pPr>
              <w:pStyle w:val="3-"/>
            </w:pPr>
            <w:r>
              <w:tab/>
              <w:t>SIG_INFO info = popSigBuff(false);</w:t>
            </w:r>
          </w:p>
          <w:p w14:paraId="4FBCB988" w14:textId="77777777" w:rsidR="00751F67" w:rsidRDefault="00751F67" w:rsidP="00751F67">
            <w:pPr>
              <w:pStyle w:val="3-"/>
            </w:pPr>
            <w:r>
              <w:tab/>
              <w:t>pthread_mutex_unlock(&amp;s_sigBuffM);</w:t>
            </w:r>
          </w:p>
          <w:p w14:paraId="16268394" w14:textId="77777777" w:rsidR="00751F67" w:rsidRDefault="00751F67" w:rsidP="00751F67">
            <w:pPr>
              <w:pStyle w:val="3-"/>
            </w:pPr>
            <w:r>
              <w:tab/>
              <w:t>return info;</w:t>
            </w:r>
          </w:p>
          <w:p w14:paraId="5E929131" w14:textId="77777777" w:rsidR="00751F67" w:rsidRDefault="00751F67" w:rsidP="00751F67">
            <w:pPr>
              <w:pStyle w:val="3-"/>
            </w:pPr>
            <w:r>
              <w:t>}</w:t>
            </w:r>
          </w:p>
          <w:p w14:paraId="37D8E921" w14:textId="77777777" w:rsidR="00751F67" w:rsidRDefault="00751F67" w:rsidP="00751F67">
            <w:pPr>
              <w:pStyle w:val="3-"/>
            </w:pPr>
          </w:p>
          <w:p w14:paraId="17747926" w14:textId="77777777" w:rsidR="00751F67" w:rsidRDefault="00751F67" w:rsidP="00751F67">
            <w:pPr>
              <w:pStyle w:val="3-"/>
            </w:pPr>
            <w:r>
              <w:rPr>
                <w:rFonts w:hint="eastAsia"/>
              </w:rPr>
              <w:t>//シグナル名取得</w:t>
            </w:r>
          </w:p>
          <w:p w14:paraId="6A585854" w14:textId="77777777" w:rsidR="00751F67" w:rsidRDefault="00751F67" w:rsidP="00751F67">
            <w:pPr>
              <w:pStyle w:val="3-"/>
            </w:pPr>
            <w:r>
              <w:t>const char* getSigName(int sig)</w:t>
            </w:r>
          </w:p>
          <w:p w14:paraId="5A419130" w14:textId="77777777" w:rsidR="00751F67" w:rsidRDefault="00751F67" w:rsidP="00751F67">
            <w:pPr>
              <w:pStyle w:val="3-"/>
            </w:pPr>
            <w:r>
              <w:t>{</w:t>
            </w:r>
          </w:p>
          <w:p w14:paraId="206BD640" w14:textId="77777777" w:rsidR="00751F67" w:rsidRDefault="00751F67" w:rsidP="00751F67">
            <w:pPr>
              <w:pStyle w:val="3-"/>
            </w:pPr>
            <w:r>
              <w:lastRenderedPageBreak/>
              <w:t>#define CASE_TO_STR(x) case x: return #x; break</w:t>
            </w:r>
          </w:p>
          <w:p w14:paraId="640719BC" w14:textId="77777777" w:rsidR="00751F67" w:rsidRDefault="00751F67" w:rsidP="00751F67">
            <w:pPr>
              <w:pStyle w:val="3-"/>
            </w:pPr>
            <w:r>
              <w:tab/>
              <w:t>switch(sig)</w:t>
            </w:r>
          </w:p>
          <w:p w14:paraId="7F731BE2" w14:textId="77777777" w:rsidR="00751F67" w:rsidRDefault="00751F67" w:rsidP="00751F67">
            <w:pPr>
              <w:pStyle w:val="3-"/>
            </w:pPr>
            <w:r>
              <w:tab/>
              <w:t>{</w:t>
            </w:r>
          </w:p>
          <w:p w14:paraId="7E019E17" w14:textId="77777777" w:rsidR="00751F67" w:rsidRDefault="00751F67" w:rsidP="00751F67">
            <w:pPr>
              <w:pStyle w:val="3-"/>
            </w:pPr>
            <w:r>
              <w:tab/>
              <w:t>CASE_TO_STR(SIGINT);</w:t>
            </w:r>
          </w:p>
          <w:p w14:paraId="1F1AD543" w14:textId="77777777" w:rsidR="00751F67" w:rsidRDefault="00751F67" w:rsidP="00751F67">
            <w:pPr>
              <w:pStyle w:val="3-"/>
            </w:pPr>
            <w:r>
              <w:tab/>
              <w:t>CASE_TO_STR(SIGTSTP);</w:t>
            </w:r>
          </w:p>
          <w:p w14:paraId="63743D62" w14:textId="77777777" w:rsidR="00751F67" w:rsidRDefault="00751F67" w:rsidP="00751F67">
            <w:pPr>
              <w:pStyle w:val="3-"/>
            </w:pPr>
            <w:r>
              <w:tab/>
              <w:t>CASE_TO_STR(SIGCONT);</w:t>
            </w:r>
          </w:p>
          <w:p w14:paraId="7D63D4D4" w14:textId="77777777" w:rsidR="00751F67" w:rsidRDefault="00751F67" w:rsidP="00751F67">
            <w:pPr>
              <w:pStyle w:val="3-"/>
            </w:pPr>
            <w:r>
              <w:tab/>
              <w:t>CASE_TO_STR(SIGQUIT);</w:t>
            </w:r>
          </w:p>
          <w:p w14:paraId="79E8CF5C" w14:textId="77777777" w:rsidR="00751F67" w:rsidRDefault="00751F67" w:rsidP="00751F67">
            <w:pPr>
              <w:pStyle w:val="3-"/>
            </w:pPr>
            <w:r>
              <w:tab/>
              <w:t>CASE_TO_STR(SIGTRAP);</w:t>
            </w:r>
          </w:p>
          <w:p w14:paraId="7367F07C" w14:textId="77777777" w:rsidR="00751F67" w:rsidRDefault="00751F67" w:rsidP="00751F67">
            <w:pPr>
              <w:pStyle w:val="3-"/>
            </w:pPr>
            <w:r>
              <w:tab/>
              <w:t>CASE_TO_STR(SIGUSR1);</w:t>
            </w:r>
          </w:p>
          <w:p w14:paraId="7581ACD2" w14:textId="77777777" w:rsidR="00751F67" w:rsidRDefault="00751F67" w:rsidP="00751F67">
            <w:pPr>
              <w:pStyle w:val="3-"/>
            </w:pPr>
            <w:r>
              <w:tab/>
              <w:t>CASE_TO_STR(SIGUSR2);</w:t>
            </w:r>
          </w:p>
          <w:p w14:paraId="0ACFE429" w14:textId="77777777" w:rsidR="00751F67" w:rsidRDefault="00751F67" w:rsidP="00751F67">
            <w:pPr>
              <w:pStyle w:val="3-"/>
            </w:pPr>
            <w:r>
              <w:tab/>
              <w:t>CASE_TO_STR(SIGALRM);</w:t>
            </w:r>
          </w:p>
          <w:p w14:paraId="6470B3B6" w14:textId="77777777" w:rsidR="00751F67" w:rsidRDefault="00751F67" w:rsidP="00751F67">
            <w:pPr>
              <w:pStyle w:val="3-"/>
            </w:pPr>
            <w:r>
              <w:tab/>
              <w:t>}</w:t>
            </w:r>
          </w:p>
          <w:p w14:paraId="52AB3D82" w14:textId="77777777" w:rsidR="00751F67" w:rsidRDefault="00751F67" w:rsidP="00751F67">
            <w:pPr>
              <w:pStyle w:val="3-"/>
            </w:pPr>
            <w:r>
              <w:t>#undef  CASE_TO_STR</w:t>
            </w:r>
          </w:p>
          <w:p w14:paraId="0E638FC1" w14:textId="77777777" w:rsidR="00751F67" w:rsidRDefault="00751F67" w:rsidP="00751F67">
            <w:pPr>
              <w:pStyle w:val="3-"/>
            </w:pPr>
            <w:r>
              <w:tab/>
              <w:t>static char unknown[32];</w:t>
            </w:r>
          </w:p>
          <w:p w14:paraId="1C8E8554" w14:textId="77777777" w:rsidR="00751F67" w:rsidRDefault="00751F67" w:rsidP="00751F67">
            <w:pPr>
              <w:pStyle w:val="3-"/>
            </w:pPr>
            <w:r>
              <w:tab/>
              <w:t>sprintf(unknown, "(unknown:%d)", sig);</w:t>
            </w:r>
          </w:p>
          <w:p w14:paraId="229DB36C" w14:textId="77777777" w:rsidR="00751F67" w:rsidRDefault="00751F67" w:rsidP="00751F67">
            <w:pPr>
              <w:pStyle w:val="3-"/>
            </w:pPr>
            <w:r>
              <w:tab/>
              <w:t>return unknown;</w:t>
            </w:r>
          </w:p>
          <w:p w14:paraId="16F8E9CA" w14:textId="77777777" w:rsidR="00751F67" w:rsidRDefault="00751F67" w:rsidP="00751F67">
            <w:pPr>
              <w:pStyle w:val="3-"/>
            </w:pPr>
            <w:r>
              <w:t>}</w:t>
            </w:r>
          </w:p>
          <w:p w14:paraId="662D9CA8" w14:textId="77777777" w:rsidR="00751F67" w:rsidRDefault="00751F67" w:rsidP="00751F67">
            <w:pPr>
              <w:pStyle w:val="3-"/>
            </w:pPr>
          </w:p>
          <w:p w14:paraId="7EDFD4A9" w14:textId="77777777" w:rsidR="00751F67" w:rsidRDefault="00751F67" w:rsidP="00751F67">
            <w:pPr>
              <w:pStyle w:val="3-"/>
            </w:pPr>
            <w:r>
              <w:rPr>
                <w:rFonts w:hint="eastAsia"/>
              </w:rPr>
              <w:t>//シグナル情報作成</w:t>
            </w:r>
          </w:p>
          <w:p w14:paraId="6BEE4C5B" w14:textId="77777777" w:rsidR="00751F67" w:rsidRDefault="00751F67" w:rsidP="00751F67">
            <w:pPr>
              <w:pStyle w:val="3-"/>
            </w:pPr>
            <w:r>
              <w:t>SIG_INFO makeSigInfo(int sig)</w:t>
            </w:r>
          </w:p>
          <w:p w14:paraId="2FF42DBB" w14:textId="77777777" w:rsidR="00751F67" w:rsidRDefault="00751F67" w:rsidP="00751F67">
            <w:pPr>
              <w:pStyle w:val="3-"/>
            </w:pPr>
            <w:r>
              <w:t>{</w:t>
            </w:r>
          </w:p>
          <w:p w14:paraId="458B1D59" w14:textId="77777777" w:rsidR="00751F67" w:rsidRDefault="00751F67" w:rsidP="00751F67">
            <w:pPr>
              <w:pStyle w:val="3-"/>
            </w:pPr>
            <w:r>
              <w:tab/>
              <w:t>SIG_INFO info = {sig, pthread_self(), s_tlsData};</w:t>
            </w:r>
          </w:p>
          <w:p w14:paraId="04F1C4F0" w14:textId="77777777" w:rsidR="00751F67" w:rsidRDefault="00751F67" w:rsidP="00751F67">
            <w:pPr>
              <w:pStyle w:val="3-"/>
            </w:pPr>
            <w:r>
              <w:tab/>
              <w:t>return info;</w:t>
            </w:r>
          </w:p>
          <w:p w14:paraId="4A1CEA5A" w14:textId="77777777" w:rsidR="00751F67" w:rsidRDefault="00751F67" w:rsidP="00751F67">
            <w:pPr>
              <w:pStyle w:val="3-"/>
            </w:pPr>
            <w:r>
              <w:t>}</w:t>
            </w:r>
          </w:p>
          <w:p w14:paraId="52575D41" w14:textId="77777777" w:rsidR="00751F67" w:rsidRDefault="00751F67" w:rsidP="00751F67">
            <w:pPr>
              <w:pStyle w:val="3-"/>
            </w:pPr>
          </w:p>
          <w:p w14:paraId="7CA1694A" w14:textId="77777777" w:rsidR="00751F67" w:rsidRDefault="00751F67" w:rsidP="00751F67">
            <w:pPr>
              <w:pStyle w:val="3-"/>
            </w:pPr>
            <w:r>
              <w:rPr>
                <w:rFonts w:hint="eastAsia"/>
              </w:rPr>
              <w:t>//シグナル情報表示</w:t>
            </w:r>
          </w:p>
          <w:p w14:paraId="5751448D" w14:textId="77777777" w:rsidR="00751F67" w:rsidRDefault="00751F67" w:rsidP="00751F67">
            <w:pPr>
              <w:pStyle w:val="3-"/>
            </w:pPr>
            <w:r>
              <w:t>void printSigInfo(SIG_INFO&amp; info)</w:t>
            </w:r>
          </w:p>
          <w:p w14:paraId="63BFBB0C" w14:textId="77777777" w:rsidR="00751F67" w:rsidRDefault="00751F67" w:rsidP="00751F67">
            <w:pPr>
              <w:pStyle w:val="3-"/>
            </w:pPr>
            <w:r>
              <w:t>{</w:t>
            </w:r>
          </w:p>
          <w:p w14:paraId="4D77B5CB" w14:textId="77777777" w:rsidR="00751F67" w:rsidRDefault="00751F67" w:rsidP="00751F67">
            <w:pPr>
              <w:pStyle w:val="3-"/>
            </w:pPr>
            <w:r>
              <w:tab/>
              <w:t>printf("[%s] (thread=%x) tls=%d\n", getSigName(info.sig), info.pth, info.tls);</w:t>
            </w:r>
          </w:p>
          <w:p w14:paraId="0485FEF2" w14:textId="77777777" w:rsidR="00751F67" w:rsidRDefault="00751F67" w:rsidP="00751F67">
            <w:pPr>
              <w:pStyle w:val="3-"/>
            </w:pPr>
            <w:r>
              <w:tab/>
              <w:t>fflush(stdout);</w:t>
            </w:r>
          </w:p>
          <w:p w14:paraId="2392475B" w14:textId="77777777" w:rsidR="00751F67" w:rsidRDefault="00751F67" w:rsidP="00751F67">
            <w:pPr>
              <w:pStyle w:val="3-"/>
            </w:pPr>
            <w:r>
              <w:t>}</w:t>
            </w:r>
          </w:p>
          <w:p w14:paraId="3DC845CD" w14:textId="77777777" w:rsidR="00751F67" w:rsidRDefault="00751F67" w:rsidP="00751F67">
            <w:pPr>
              <w:pStyle w:val="3-"/>
            </w:pPr>
            <w:r>
              <w:t>void printSigInfo(int sig)</w:t>
            </w:r>
          </w:p>
          <w:p w14:paraId="472A97D9" w14:textId="77777777" w:rsidR="00751F67" w:rsidRDefault="00751F67" w:rsidP="00751F67">
            <w:pPr>
              <w:pStyle w:val="3-"/>
            </w:pPr>
            <w:r>
              <w:t>{</w:t>
            </w:r>
          </w:p>
          <w:p w14:paraId="48103985" w14:textId="77777777" w:rsidR="00751F67" w:rsidRDefault="00751F67" w:rsidP="00751F67">
            <w:pPr>
              <w:pStyle w:val="3-"/>
            </w:pPr>
            <w:r>
              <w:tab/>
              <w:t>SIG_INFO info = makeSigInfo(sig);</w:t>
            </w:r>
          </w:p>
          <w:p w14:paraId="317B8D6B" w14:textId="77777777" w:rsidR="00751F67" w:rsidRDefault="00751F67" w:rsidP="00751F67">
            <w:pPr>
              <w:pStyle w:val="3-"/>
            </w:pPr>
            <w:r>
              <w:tab/>
              <w:t>printSigInfo(info);</w:t>
            </w:r>
          </w:p>
          <w:p w14:paraId="6BECFD23" w14:textId="77777777" w:rsidR="00751F67" w:rsidRDefault="00751F67" w:rsidP="00751F67">
            <w:pPr>
              <w:pStyle w:val="3-"/>
            </w:pPr>
            <w:r>
              <w:t>}</w:t>
            </w:r>
          </w:p>
          <w:p w14:paraId="7DB81B8D" w14:textId="77777777" w:rsidR="00751F67" w:rsidRDefault="00751F67" w:rsidP="00751F67">
            <w:pPr>
              <w:pStyle w:val="3-"/>
            </w:pPr>
          </w:p>
          <w:p w14:paraId="1B05E989" w14:textId="77777777" w:rsidR="00751F67" w:rsidRDefault="00751F67" w:rsidP="00751F67">
            <w:pPr>
              <w:pStyle w:val="3-"/>
            </w:pPr>
            <w:r>
              <w:rPr>
                <w:rFonts w:hint="eastAsia"/>
              </w:rPr>
              <w:t>//汎用シグナルハンドラ関数（スレッドではない）</w:t>
            </w:r>
          </w:p>
          <w:p w14:paraId="4CDCE33E" w14:textId="77777777" w:rsidR="00751F67" w:rsidRDefault="00751F67" w:rsidP="00751F67">
            <w:pPr>
              <w:pStyle w:val="3-"/>
            </w:pPr>
            <w:r>
              <w:rPr>
                <w:rFonts w:hint="eastAsia"/>
              </w:rPr>
              <w:t>//※シグナルハンドラは「プロセス」に対するシグナルをハンドリングする関数</w:t>
            </w:r>
          </w:p>
          <w:p w14:paraId="51069D63" w14:textId="77777777" w:rsidR="00751F67" w:rsidRDefault="00751F67" w:rsidP="00751F67">
            <w:pPr>
              <w:pStyle w:val="3-"/>
            </w:pPr>
            <w:r>
              <w:t>void signalHandler(int sig)</w:t>
            </w:r>
          </w:p>
          <w:p w14:paraId="05D0ACF8" w14:textId="77777777" w:rsidR="00751F67" w:rsidRDefault="00751F67" w:rsidP="00751F67">
            <w:pPr>
              <w:pStyle w:val="3-"/>
            </w:pPr>
            <w:r>
              <w:t>{</w:t>
            </w:r>
          </w:p>
          <w:p w14:paraId="31885CF1" w14:textId="77777777" w:rsidR="00751F67" w:rsidRDefault="00751F67" w:rsidP="00751F67">
            <w:pPr>
              <w:pStyle w:val="3-"/>
            </w:pPr>
            <w:r>
              <w:tab/>
              <w:t>SIG_INFO info = makeSigInfo(sig);</w:t>
            </w:r>
          </w:p>
          <w:p w14:paraId="576261E4" w14:textId="77777777" w:rsidR="00751F67" w:rsidRDefault="00751F67" w:rsidP="00751F67">
            <w:pPr>
              <w:pStyle w:val="3-"/>
            </w:pPr>
            <w:r>
              <w:tab/>
              <w:t>pushSigBuff(info);</w:t>
            </w:r>
          </w:p>
          <w:p w14:paraId="74524795" w14:textId="77777777" w:rsidR="00751F67" w:rsidRDefault="00751F67" w:rsidP="00751F67">
            <w:pPr>
              <w:pStyle w:val="3-"/>
            </w:pPr>
            <w:r>
              <w:t>}</w:t>
            </w:r>
          </w:p>
          <w:p w14:paraId="13912494" w14:textId="77777777" w:rsidR="00751F67" w:rsidRDefault="00751F67" w:rsidP="00751F67">
            <w:pPr>
              <w:pStyle w:val="3-"/>
            </w:pPr>
          </w:p>
          <w:p w14:paraId="42350893" w14:textId="77777777" w:rsidR="00751F67" w:rsidRDefault="00751F67" w:rsidP="00751F67">
            <w:pPr>
              <w:pStyle w:val="3-"/>
            </w:pPr>
            <w:r>
              <w:rPr>
                <w:rFonts w:hint="eastAsia"/>
              </w:rPr>
              <w:t>//アラーム用シグナルハンドラ関数</w:t>
            </w:r>
          </w:p>
          <w:p w14:paraId="0796BBD5" w14:textId="77777777" w:rsidR="00751F67" w:rsidRDefault="00751F67" w:rsidP="00751F67">
            <w:pPr>
              <w:pStyle w:val="3-"/>
            </w:pPr>
            <w:r>
              <w:t>void alarmFunc(int sig)</w:t>
            </w:r>
          </w:p>
          <w:p w14:paraId="3CB09858" w14:textId="77777777" w:rsidR="00751F67" w:rsidRDefault="00751F67" w:rsidP="00751F67">
            <w:pPr>
              <w:pStyle w:val="3-"/>
            </w:pPr>
            <w:r>
              <w:t>{</w:t>
            </w:r>
          </w:p>
          <w:p w14:paraId="5DD14A20" w14:textId="77777777" w:rsidR="00751F67" w:rsidRDefault="00751F67" w:rsidP="00751F67">
            <w:pPr>
              <w:pStyle w:val="3-"/>
            </w:pPr>
            <w:r>
              <w:tab/>
              <w:t>if(s_tlsData++ &lt; 10)</w:t>
            </w:r>
          </w:p>
          <w:p w14:paraId="41158584" w14:textId="77777777" w:rsidR="00751F67" w:rsidRDefault="00751F67" w:rsidP="00751F67">
            <w:pPr>
              <w:pStyle w:val="3-"/>
            </w:pPr>
            <w:r>
              <w:tab/>
              <w:t>{</w:t>
            </w:r>
          </w:p>
          <w:p w14:paraId="71AFF543" w14:textId="77777777" w:rsidR="00751F67" w:rsidRDefault="00751F67" w:rsidP="00751F67">
            <w:pPr>
              <w:pStyle w:val="3-"/>
            </w:pPr>
            <w:r>
              <w:rPr>
                <w:rFonts w:hint="eastAsia"/>
              </w:rPr>
              <w:tab/>
            </w:r>
            <w:r>
              <w:rPr>
                <w:rFonts w:hint="eastAsia"/>
              </w:rPr>
              <w:tab/>
              <w:t>//汎用シグナルハンドラ処理</w:t>
            </w:r>
          </w:p>
          <w:p w14:paraId="06610327" w14:textId="77777777" w:rsidR="00751F67" w:rsidRDefault="00751F67" w:rsidP="00751F67">
            <w:pPr>
              <w:pStyle w:val="3-"/>
            </w:pPr>
            <w:r>
              <w:tab/>
            </w:r>
            <w:r>
              <w:tab/>
              <w:t>signalHandler(sig);</w:t>
            </w:r>
          </w:p>
          <w:p w14:paraId="52C2B3BA" w14:textId="77777777" w:rsidR="00751F67" w:rsidRDefault="00751F67" w:rsidP="00751F67">
            <w:pPr>
              <w:pStyle w:val="3-"/>
            </w:pPr>
            <w:r>
              <w:tab/>
            </w:r>
            <w:r>
              <w:tab/>
            </w:r>
          </w:p>
          <w:p w14:paraId="1275C821" w14:textId="77777777" w:rsidR="00751F67" w:rsidRDefault="00751F67" w:rsidP="00751F67">
            <w:pPr>
              <w:pStyle w:val="3-"/>
            </w:pPr>
            <w:r>
              <w:rPr>
                <w:rFonts w:hint="eastAsia"/>
              </w:rPr>
              <w:tab/>
            </w:r>
            <w:r>
              <w:rPr>
                <w:rFonts w:hint="eastAsia"/>
              </w:rPr>
              <w:tab/>
              <w:t>//1秒後に再アラーム</w:t>
            </w:r>
          </w:p>
          <w:p w14:paraId="4B8B607F" w14:textId="77777777" w:rsidR="00751F67" w:rsidRDefault="00751F67" w:rsidP="00751F67">
            <w:pPr>
              <w:pStyle w:val="3-"/>
            </w:pPr>
            <w:r>
              <w:tab/>
            </w:r>
            <w:r>
              <w:tab/>
              <w:t>alarm(1);</w:t>
            </w:r>
          </w:p>
          <w:p w14:paraId="3D01BF0E" w14:textId="77777777" w:rsidR="00751F67" w:rsidRDefault="00751F67" w:rsidP="00751F67">
            <w:pPr>
              <w:pStyle w:val="3-"/>
            </w:pPr>
            <w:r>
              <w:tab/>
              <w:t>}</w:t>
            </w:r>
          </w:p>
          <w:p w14:paraId="070B4A8A" w14:textId="77777777" w:rsidR="00751F67" w:rsidRDefault="00751F67" w:rsidP="00751F67">
            <w:pPr>
              <w:pStyle w:val="3-"/>
            </w:pPr>
            <w:r>
              <w:tab/>
              <w:t>else</w:t>
            </w:r>
          </w:p>
          <w:p w14:paraId="57374A6D" w14:textId="77777777" w:rsidR="00751F67" w:rsidRDefault="00751F67" w:rsidP="00751F67">
            <w:pPr>
              <w:pStyle w:val="3-"/>
            </w:pPr>
            <w:r>
              <w:tab/>
              <w:t>{</w:t>
            </w:r>
          </w:p>
          <w:p w14:paraId="7F2F1D92" w14:textId="77777777" w:rsidR="00751F67" w:rsidRDefault="00751F67" w:rsidP="00751F67">
            <w:pPr>
              <w:pStyle w:val="3-"/>
            </w:pPr>
            <w:r>
              <w:rPr>
                <w:rFonts w:hint="eastAsia"/>
              </w:rPr>
              <w:tab/>
            </w:r>
            <w:r>
              <w:rPr>
                <w:rFonts w:hint="eastAsia"/>
              </w:rPr>
              <w:tab/>
              <w:t>//規定回数アラームを発行したら終了する</w:t>
            </w:r>
          </w:p>
          <w:p w14:paraId="4D8E7268" w14:textId="77777777" w:rsidR="00751F67" w:rsidRDefault="00751F67" w:rsidP="00751F67">
            <w:pPr>
              <w:pStyle w:val="3-"/>
            </w:pPr>
            <w:r>
              <w:tab/>
            </w:r>
            <w:r>
              <w:tab/>
            </w:r>
          </w:p>
          <w:p w14:paraId="6CC7F019" w14:textId="77777777" w:rsidR="00751F67" w:rsidRDefault="00751F67" w:rsidP="00751F67">
            <w:pPr>
              <w:pStyle w:val="3-"/>
            </w:pPr>
            <w:r>
              <w:rPr>
                <w:rFonts w:hint="eastAsia"/>
              </w:rPr>
              <w:tab/>
            </w:r>
            <w:r>
              <w:rPr>
                <w:rFonts w:hint="eastAsia"/>
              </w:rPr>
              <w:tab/>
              <w:t>//汎用シグナルハンドラでSIGINT（割り込み：CTRL + C）を処理</w:t>
            </w:r>
          </w:p>
          <w:p w14:paraId="4D52D3A3" w14:textId="77777777" w:rsidR="00751F67" w:rsidRDefault="00751F67" w:rsidP="00751F67">
            <w:pPr>
              <w:pStyle w:val="3-"/>
            </w:pPr>
            <w:r>
              <w:tab/>
            </w:r>
            <w:r>
              <w:tab/>
              <w:t>signalHandler(SIGINT);</w:t>
            </w:r>
          </w:p>
          <w:p w14:paraId="7D8DE50F" w14:textId="77777777" w:rsidR="00751F67" w:rsidRDefault="00751F67" w:rsidP="00751F67">
            <w:pPr>
              <w:pStyle w:val="3-"/>
            </w:pPr>
            <w:r>
              <w:tab/>
              <w:t>}</w:t>
            </w:r>
          </w:p>
          <w:p w14:paraId="47997047" w14:textId="77777777" w:rsidR="00751F67" w:rsidRDefault="00751F67" w:rsidP="00751F67">
            <w:pPr>
              <w:pStyle w:val="3-"/>
            </w:pPr>
            <w:r>
              <w:t>}</w:t>
            </w:r>
          </w:p>
          <w:p w14:paraId="64752922" w14:textId="77777777" w:rsidR="00751F67" w:rsidRDefault="00751F67" w:rsidP="00751F67">
            <w:pPr>
              <w:pStyle w:val="3-"/>
            </w:pPr>
          </w:p>
          <w:p w14:paraId="7DB7F948" w14:textId="77777777" w:rsidR="00751F67" w:rsidRDefault="00751F67" w:rsidP="00751F67">
            <w:pPr>
              <w:pStyle w:val="3-"/>
            </w:pPr>
            <w:r>
              <w:rPr>
                <w:rFonts w:hint="eastAsia"/>
              </w:rPr>
              <w:lastRenderedPageBreak/>
              <w:t>//同期シグナルを送信</w:t>
            </w:r>
          </w:p>
          <w:p w14:paraId="15E329A2" w14:textId="77777777" w:rsidR="00751F67" w:rsidRDefault="00751F67" w:rsidP="00751F67">
            <w:pPr>
              <w:pStyle w:val="3-"/>
            </w:pPr>
            <w:r>
              <w:t>void sendSyncSignal(int sig)</w:t>
            </w:r>
          </w:p>
          <w:p w14:paraId="46C0E3AC" w14:textId="77777777" w:rsidR="00751F67" w:rsidRDefault="00751F67" w:rsidP="00751F67">
            <w:pPr>
              <w:pStyle w:val="3-"/>
            </w:pPr>
            <w:r>
              <w:t>{</w:t>
            </w:r>
          </w:p>
          <w:p w14:paraId="70EB23AF" w14:textId="77777777" w:rsidR="00751F67" w:rsidRDefault="00751F67" w:rsidP="00751F67">
            <w:pPr>
              <w:pStyle w:val="3-"/>
            </w:pPr>
            <w:r>
              <w:rPr>
                <w:rFonts w:hint="eastAsia"/>
              </w:rPr>
              <w:tab/>
              <w:t>//同期シグナルスレッドが受け付け可能なシグナルを送信</w:t>
            </w:r>
          </w:p>
          <w:p w14:paraId="07C4E77D" w14:textId="77777777" w:rsidR="00751F67" w:rsidRDefault="00751F67" w:rsidP="00751F67">
            <w:pPr>
              <w:pStyle w:val="3-"/>
            </w:pPr>
            <w:r>
              <w:tab/>
              <w:t>if(sigismember(&amp;s_sigSet, sig))</w:t>
            </w:r>
          </w:p>
          <w:p w14:paraId="27F16414" w14:textId="77777777" w:rsidR="00751F67" w:rsidRDefault="00751F67" w:rsidP="00751F67">
            <w:pPr>
              <w:pStyle w:val="3-"/>
            </w:pPr>
            <w:r>
              <w:tab/>
              <w:t>{</w:t>
            </w:r>
          </w:p>
          <w:p w14:paraId="7299198C" w14:textId="77777777" w:rsidR="00751F67" w:rsidRDefault="00751F67" w:rsidP="00751F67">
            <w:pPr>
              <w:pStyle w:val="3-"/>
            </w:pPr>
            <w:r>
              <w:tab/>
            </w:r>
            <w:r>
              <w:tab/>
              <w:t>printf("sendSyncSignal:[%s] (thread=%x) tls=%d\n", getSigName(sig), pthread_self(), s_tlsData);</w:t>
            </w:r>
          </w:p>
          <w:p w14:paraId="7675F83B" w14:textId="77777777" w:rsidR="00751F67" w:rsidRDefault="00751F67" w:rsidP="00751F67">
            <w:pPr>
              <w:pStyle w:val="3-"/>
            </w:pPr>
            <w:r>
              <w:tab/>
            </w:r>
            <w:r>
              <w:tab/>
              <w:t>fflush(stdout);</w:t>
            </w:r>
          </w:p>
          <w:p w14:paraId="26C0F0B0" w14:textId="77777777" w:rsidR="00751F67" w:rsidRDefault="00751F67" w:rsidP="00751F67">
            <w:pPr>
              <w:pStyle w:val="3-"/>
            </w:pPr>
            <w:r>
              <w:tab/>
            </w:r>
            <w:r>
              <w:tab/>
            </w:r>
          </w:p>
          <w:p w14:paraId="52DE5026" w14:textId="77777777" w:rsidR="00751F67" w:rsidRDefault="00751F67" w:rsidP="00751F67">
            <w:pPr>
              <w:pStyle w:val="3-"/>
            </w:pPr>
            <w:r>
              <w:rPr>
                <w:rFonts w:hint="eastAsia"/>
              </w:rPr>
              <w:tab/>
            </w:r>
            <w:r>
              <w:rPr>
                <w:rFonts w:hint="eastAsia"/>
              </w:rPr>
              <w:tab/>
              <w:t>//シグナル送信</w:t>
            </w:r>
          </w:p>
          <w:p w14:paraId="35B5B532" w14:textId="77777777" w:rsidR="00751F67" w:rsidRDefault="00751F67" w:rsidP="00751F67">
            <w:pPr>
              <w:pStyle w:val="3-"/>
            </w:pPr>
            <w:r>
              <w:tab/>
            </w:r>
            <w:r>
              <w:tab/>
              <w:t>pthread_kill(s_threadSyncSignal, sig);</w:t>
            </w:r>
          </w:p>
          <w:p w14:paraId="16F50E84" w14:textId="77777777" w:rsidR="00751F67" w:rsidRDefault="00751F67" w:rsidP="00751F67">
            <w:pPr>
              <w:pStyle w:val="3-"/>
            </w:pPr>
            <w:r>
              <w:tab/>
              <w:t>}</w:t>
            </w:r>
          </w:p>
          <w:p w14:paraId="523A9F24" w14:textId="77777777" w:rsidR="00751F67" w:rsidRDefault="00751F67" w:rsidP="00751F67">
            <w:pPr>
              <w:pStyle w:val="3-"/>
            </w:pPr>
            <w:r>
              <w:t>}</w:t>
            </w:r>
          </w:p>
          <w:p w14:paraId="2DF802F8" w14:textId="77777777" w:rsidR="00751F67" w:rsidRDefault="00751F67" w:rsidP="00751F67">
            <w:pPr>
              <w:pStyle w:val="3-"/>
            </w:pPr>
          </w:p>
          <w:p w14:paraId="1E96A43C" w14:textId="77777777" w:rsidR="00751F67" w:rsidRDefault="00751F67" w:rsidP="00751F67">
            <w:pPr>
              <w:pStyle w:val="3-"/>
            </w:pPr>
            <w:r>
              <w:rPr>
                <w:rFonts w:hint="eastAsia"/>
              </w:rPr>
              <w:t>//非同期シグナル受信バッファ監視スレッド</w:t>
            </w:r>
          </w:p>
          <w:p w14:paraId="142757DC" w14:textId="77777777" w:rsidR="00751F67" w:rsidRDefault="00751F67" w:rsidP="00751F67">
            <w:pPr>
              <w:pStyle w:val="3-"/>
            </w:pPr>
            <w:r>
              <w:t>void* threadFuncWatch(void* param_p)</w:t>
            </w:r>
          </w:p>
          <w:p w14:paraId="44624007" w14:textId="77777777" w:rsidR="00751F67" w:rsidRDefault="00751F67" w:rsidP="00751F67">
            <w:pPr>
              <w:pStyle w:val="3-"/>
            </w:pPr>
            <w:r>
              <w:t>{</w:t>
            </w:r>
          </w:p>
          <w:p w14:paraId="083F33B9" w14:textId="77777777" w:rsidR="00751F67" w:rsidRDefault="00751F67" w:rsidP="00751F67">
            <w:pPr>
              <w:pStyle w:val="3-"/>
            </w:pPr>
            <w:r>
              <w:rPr>
                <w:rFonts w:hint="eastAsia"/>
              </w:rPr>
              <w:tab/>
              <w:t>//開始</w:t>
            </w:r>
          </w:p>
          <w:p w14:paraId="7BAFF840" w14:textId="77777777" w:rsidR="00751F67" w:rsidRDefault="00751F67" w:rsidP="00751F67">
            <w:pPr>
              <w:pStyle w:val="3-"/>
            </w:pPr>
            <w:r>
              <w:tab/>
              <w:t>printf("- begin:threadFuncWatch(%x) -\n", pthread_self());</w:t>
            </w:r>
          </w:p>
          <w:p w14:paraId="28D3AA5C" w14:textId="77777777" w:rsidR="00751F67" w:rsidRDefault="00751F67" w:rsidP="00751F67">
            <w:pPr>
              <w:pStyle w:val="3-"/>
            </w:pPr>
            <w:r>
              <w:tab/>
              <w:t>fflush(stdout);</w:t>
            </w:r>
          </w:p>
          <w:p w14:paraId="5B3B4FAE" w14:textId="77777777" w:rsidR="00751F67" w:rsidRDefault="00751F67" w:rsidP="00751F67">
            <w:pPr>
              <w:pStyle w:val="3-"/>
            </w:pPr>
            <w:r>
              <w:tab/>
            </w:r>
          </w:p>
          <w:p w14:paraId="0D6CB243" w14:textId="77777777" w:rsidR="00751F67" w:rsidRDefault="00751F67" w:rsidP="00751F67">
            <w:pPr>
              <w:pStyle w:val="3-"/>
            </w:pPr>
            <w:r>
              <w:rPr>
                <w:rFonts w:hint="eastAsia"/>
              </w:rPr>
              <w:tab/>
              <w:t>//非同期シグナルバッファ受信処理</w:t>
            </w:r>
          </w:p>
          <w:p w14:paraId="1DFF64F9" w14:textId="77777777" w:rsidR="00751F67" w:rsidRDefault="00751F67" w:rsidP="00751F67">
            <w:pPr>
              <w:pStyle w:val="3-"/>
            </w:pPr>
            <w:r>
              <w:tab/>
              <w:t>while(1)</w:t>
            </w:r>
          </w:p>
          <w:p w14:paraId="69D15383" w14:textId="77777777" w:rsidR="00751F67" w:rsidRDefault="00751F67" w:rsidP="00751F67">
            <w:pPr>
              <w:pStyle w:val="3-"/>
            </w:pPr>
            <w:r>
              <w:tab/>
              <w:t>{</w:t>
            </w:r>
          </w:p>
          <w:p w14:paraId="1E7DA521" w14:textId="77777777" w:rsidR="00751F67" w:rsidRDefault="00751F67" w:rsidP="00751F67">
            <w:pPr>
              <w:pStyle w:val="3-"/>
            </w:pPr>
            <w:r>
              <w:rPr>
                <w:rFonts w:hint="eastAsia"/>
              </w:rPr>
              <w:tab/>
            </w:r>
            <w:r>
              <w:rPr>
                <w:rFonts w:hint="eastAsia"/>
              </w:rPr>
              <w:tab/>
              <w:t>//受信バッファが溜まるまで待機</w:t>
            </w:r>
          </w:p>
          <w:p w14:paraId="5534A2FA" w14:textId="77777777" w:rsidR="00751F67" w:rsidRDefault="00751F67" w:rsidP="00751F67">
            <w:pPr>
              <w:pStyle w:val="3-"/>
            </w:pPr>
            <w:r>
              <w:tab/>
            </w:r>
            <w:r>
              <w:tab/>
              <w:t>SIG_INFO info = watchSigBuff();</w:t>
            </w:r>
          </w:p>
          <w:p w14:paraId="5F5D2F4E" w14:textId="77777777" w:rsidR="00751F67" w:rsidRDefault="00751F67" w:rsidP="00751F67">
            <w:pPr>
              <w:pStyle w:val="3-"/>
            </w:pPr>
            <w:r>
              <w:tab/>
            </w:r>
            <w:r>
              <w:tab/>
            </w:r>
          </w:p>
          <w:p w14:paraId="14EC9F0D" w14:textId="77777777" w:rsidR="00751F67" w:rsidRDefault="00751F67" w:rsidP="00751F67">
            <w:pPr>
              <w:pStyle w:val="3-"/>
            </w:pPr>
            <w:r>
              <w:rPr>
                <w:rFonts w:hint="eastAsia"/>
              </w:rPr>
              <w:tab/>
            </w:r>
            <w:r>
              <w:rPr>
                <w:rFonts w:hint="eastAsia"/>
              </w:rPr>
              <w:tab/>
              <w:t>//受信したシグナルを表示</w:t>
            </w:r>
          </w:p>
          <w:p w14:paraId="549E75C9" w14:textId="77777777" w:rsidR="00751F67" w:rsidRDefault="00751F67" w:rsidP="00751F67">
            <w:pPr>
              <w:pStyle w:val="3-"/>
            </w:pPr>
            <w:r>
              <w:tab/>
            </w:r>
            <w:r>
              <w:tab/>
              <w:t>printSigInfo(info);</w:t>
            </w:r>
          </w:p>
          <w:p w14:paraId="5E198579" w14:textId="77777777" w:rsidR="00751F67" w:rsidRDefault="00751F67" w:rsidP="00751F67">
            <w:pPr>
              <w:pStyle w:val="3-"/>
            </w:pPr>
            <w:r>
              <w:tab/>
            </w:r>
            <w:r>
              <w:tab/>
            </w:r>
          </w:p>
          <w:p w14:paraId="14224A8D" w14:textId="77777777" w:rsidR="00751F67" w:rsidRDefault="00751F67" w:rsidP="00751F67">
            <w:pPr>
              <w:pStyle w:val="3-"/>
            </w:pPr>
            <w:r>
              <w:rPr>
                <w:rFonts w:hint="eastAsia"/>
              </w:rPr>
              <w:tab/>
            </w:r>
            <w:r>
              <w:rPr>
                <w:rFonts w:hint="eastAsia"/>
              </w:rPr>
              <w:tab/>
              <w:t>//シグナルをリレーする</w:t>
            </w:r>
          </w:p>
          <w:p w14:paraId="0292C3AA" w14:textId="77777777" w:rsidR="00751F67" w:rsidRDefault="00751F67" w:rsidP="00751F67">
            <w:pPr>
              <w:pStyle w:val="3-"/>
            </w:pPr>
            <w:r>
              <w:tab/>
            </w:r>
            <w:r>
              <w:tab/>
              <w:t>sendSyncSignal(info.sig);</w:t>
            </w:r>
          </w:p>
          <w:p w14:paraId="53690C53" w14:textId="77777777" w:rsidR="00751F67" w:rsidRDefault="00751F67" w:rsidP="00751F67">
            <w:pPr>
              <w:pStyle w:val="3-"/>
            </w:pPr>
            <w:r>
              <w:tab/>
            </w:r>
            <w:r>
              <w:tab/>
            </w:r>
          </w:p>
          <w:p w14:paraId="000AB582" w14:textId="77777777" w:rsidR="00751F67" w:rsidRDefault="00751F67" w:rsidP="00751F67">
            <w:pPr>
              <w:pStyle w:val="3-"/>
            </w:pPr>
            <w:r>
              <w:rPr>
                <w:rFonts w:hint="eastAsia"/>
              </w:rPr>
              <w:tab/>
            </w:r>
            <w:r>
              <w:rPr>
                <w:rFonts w:hint="eastAsia"/>
              </w:rPr>
              <w:tab/>
              <w:t>//シグナルがSIGINTなら終了</w:t>
            </w:r>
          </w:p>
          <w:p w14:paraId="35E1EF2E" w14:textId="77777777" w:rsidR="00751F67" w:rsidRDefault="00751F67" w:rsidP="00751F67">
            <w:pPr>
              <w:pStyle w:val="3-"/>
            </w:pPr>
            <w:r>
              <w:tab/>
            </w:r>
            <w:r>
              <w:tab/>
              <w:t>if(info.sig == SIGINT)</w:t>
            </w:r>
          </w:p>
          <w:p w14:paraId="37A17EF8" w14:textId="77777777" w:rsidR="00751F67" w:rsidRDefault="00751F67" w:rsidP="00751F67">
            <w:pPr>
              <w:pStyle w:val="3-"/>
            </w:pPr>
            <w:r>
              <w:tab/>
            </w:r>
            <w:r>
              <w:tab/>
              <w:t>{</w:t>
            </w:r>
          </w:p>
          <w:p w14:paraId="4990CD9B" w14:textId="77777777" w:rsidR="00751F67" w:rsidRDefault="00751F67" w:rsidP="00751F67">
            <w:pPr>
              <w:pStyle w:val="3-"/>
            </w:pPr>
            <w:r>
              <w:rPr>
                <w:rFonts w:hint="eastAsia"/>
              </w:rPr>
              <w:tab/>
            </w:r>
            <w:r>
              <w:rPr>
                <w:rFonts w:hint="eastAsia"/>
              </w:rPr>
              <w:tab/>
            </w:r>
            <w:r>
              <w:rPr>
                <w:rFonts w:hint="eastAsia"/>
              </w:rPr>
              <w:tab/>
              <w:t>//同期シグナルに SIGTRAP を送って終了をうながす</w:t>
            </w:r>
          </w:p>
          <w:p w14:paraId="532C8129" w14:textId="77777777" w:rsidR="00751F67" w:rsidRDefault="00751F67" w:rsidP="00751F67">
            <w:pPr>
              <w:pStyle w:val="3-"/>
            </w:pPr>
            <w:r>
              <w:tab/>
            </w:r>
            <w:r>
              <w:tab/>
            </w:r>
            <w:r>
              <w:tab/>
              <w:t>sendSyncSignal(SIGTRAP);</w:t>
            </w:r>
          </w:p>
          <w:p w14:paraId="6D63D12B" w14:textId="77777777" w:rsidR="00751F67" w:rsidRDefault="00751F67" w:rsidP="00751F67">
            <w:pPr>
              <w:pStyle w:val="3-"/>
            </w:pPr>
            <w:r>
              <w:tab/>
            </w:r>
            <w:r>
              <w:tab/>
            </w:r>
            <w:r>
              <w:tab/>
              <w:t>break;</w:t>
            </w:r>
          </w:p>
          <w:p w14:paraId="295C3F35" w14:textId="77777777" w:rsidR="00751F67" w:rsidRDefault="00751F67" w:rsidP="00751F67">
            <w:pPr>
              <w:pStyle w:val="3-"/>
            </w:pPr>
            <w:r>
              <w:tab/>
            </w:r>
            <w:r>
              <w:tab/>
              <w:t>}</w:t>
            </w:r>
          </w:p>
          <w:p w14:paraId="52F18CF9" w14:textId="77777777" w:rsidR="00751F67" w:rsidRDefault="00751F67" w:rsidP="00751F67">
            <w:pPr>
              <w:pStyle w:val="3-"/>
            </w:pPr>
            <w:r>
              <w:tab/>
              <w:t>}</w:t>
            </w:r>
          </w:p>
          <w:p w14:paraId="17BA198E" w14:textId="77777777" w:rsidR="00751F67" w:rsidRDefault="00751F67" w:rsidP="00751F67">
            <w:pPr>
              <w:pStyle w:val="3-"/>
            </w:pPr>
            <w:r>
              <w:tab/>
            </w:r>
          </w:p>
          <w:p w14:paraId="5973220B" w14:textId="77777777" w:rsidR="00751F67" w:rsidRDefault="00751F67" w:rsidP="00751F67">
            <w:pPr>
              <w:pStyle w:val="3-"/>
            </w:pPr>
            <w:r>
              <w:rPr>
                <w:rFonts w:hint="eastAsia"/>
              </w:rPr>
              <w:tab/>
              <w:t>//若干スリープ</w:t>
            </w:r>
          </w:p>
          <w:p w14:paraId="30EDE873" w14:textId="77777777" w:rsidR="00751F67" w:rsidRDefault="00751F67" w:rsidP="00751F67">
            <w:pPr>
              <w:pStyle w:val="3-"/>
            </w:pPr>
            <w:r>
              <w:tab/>
              <w:t>sleep(1);</w:t>
            </w:r>
          </w:p>
          <w:p w14:paraId="31FB3F32" w14:textId="77777777" w:rsidR="00751F67" w:rsidRDefault="00751F67" w:rsidP="00751F67">
            <w:pPr>
              <w:pStyle w:val="3-"/>
            </w:pPr>
            <w:r>
              <w:tab/>
            </w:r>
          </w:p>
          <w:p w14:paraId="0EB43C94" w14:textId="77777777" w:rsidR="00751F67" w:rsidRDefault="00751F67" w:rsidP="00751F67">
            <w:pPr>
              <w:pStyle w:val="3-"/>
            </w:pPr>
            <w:r>
              <w:rPr>
                <w:rFonts w:hint="eastAsia"/>
              </w:rPr>
              <w:tab/>
              <w:t>//終了</w:t>
            </w:r>
          </w:p>
          <w:p w14:paraId="3384C452" w14:textId="77777777" w:rsidR="00751F67" w:rsidRDefault="00751F67" w:rsidP="00751F67">
            <w:pPr>
              <w:pStyle w:val="3-"/>
            </w:pPr>
            <w:r>
              <w:tab/>
              <w:t>printf("- end:threadFuncWatch(%x) -\n", pthread_self());</w:t>
            </w:r>
          </w:p>
          <w:p w14:paraId="076C4D5E" w14:textId="77777777" w:rsidR="00751F67" w:rsidRDefault="00751F67" w:rsidP="00751F67">
            <w:pPr>
              <w:pStyle w:val="3-"/>
            </w:pPr>
            <w:r>
              <w:tab/>
              <w:t>fflush(stdout);</w:t>
            </w:r>
          </w:p>
          <w:p w14:paraId="60E0BEE0" w14:textId="77777777" w:rsidR="00751F67" w:rsidRDefault="00751F67" w:rsidP="00751F67">
            <w:pPr>
              <w:pStyle w:val="3-"/>
            </w:pPr>
            <w:r>
              <w:tab/>
              <w:t>return 0;</w:t>
            </w:r>
          </w:p>
          <w:p w14:paraId="29078C44" w14:textId="77777777" w:rsidR="00751F67" w:rsidRDefault="00751F67" w:rsidP="00751F67">
            <w:pPr>
              <w:pStyle w:val="3-"/>
            </w:pPr>
            <w:r>
              <w:t>}</w:t>
            </w:r>
          </w:p>
          <w:p w14:paraId="219CCDF8" w14:textId="77777777" w:rsidR="00751F67" w:rsidRDefault="00751F67" w:rsidP="00751F67">
            <w:pPr>
              <w:pStyle w:val="3-"/>
            </w:pPr>
          </w:p>
          <w:p w14:paraId="17965E97" w14:textId="77777777" w:rsidR="00751F67" w:rsidRDefault="00751F67" w:rsidP="00751F67">
            <w:pPr>
              <w:pStyle w:val="3-"/>
            </w:pPr>
            <w:r>
              <w:rPr>
                <w:rFonts w:hint="eastAsia"/>
              </w:rPr>
              <w:t>//同期シグナルスレッド</w:t>
            </w:r>
          </w:p>
          <w:p w14:paraId="7EB782DF" w14:textId="77777777" w:rsidR="00751F67" w:rsidRDefault="00751F67" w:rsidP="00751F67">
            <w:pPr>
              <w:pStyle w:val="3-"/>
            </w:pPr>
            <w:r>
              <w:t>void* threadFuncSyncSignal(void* param_p)</w:t>
            </w:r>
          </w:p>
          <w:p w14:paraId="612491CE" w14:textId="77777777" w:rsidR="00751F67" w:rsidRDefault="00751F67" w:rsidP="00751F67">
            <w:pPr>
              <w:pStyle w:val="3-"/>
            </w:pPr>
            <w:r>
              <w:t>{</w:t>
            </w:r>
          </w:p>
          <w:p w14:paraId="52FA8226" w14:textId="77777777" w:rsidR="00751F67" w:rsidRDefault="00751F67" w:rsidP="00751F67">
            <w:pPr>
              <w:pStyle w:val="3-"/>
            </w:pPr>
            <w:r>
              <w:rPr>
                <w:rFonts w:hint="eastAsia"/>
              </w:rPr>
              <w:tab/>
              <w:t>//開始</w:t>
            </w:r>
          </w:p>
          <w:p w14:paraId="6F5FBE60" w14:textId="77777777" w:rsidR="00751F67" w:rsidRDefault="00751F67" w:rsidP="00751F67">
            <w:pPr>
              <w:pStyle w:val="3-"/>
            </w:pPr>
            <w:r>
              <w:tab/>
              <w:t>printf("- begin:threadFuncSyncSignal(%x) -\n", pthread_self());</w:t>
            </w:r>
          </w:p>
          <w:p w14:paraId="47174928" w14:textId="77777777" w:rsidR="00751F67" w:rsidRDefault="00751F67" w:rsidP="00751F67">
            <w:pPr>
              <w:pStyle w:val="3-"/>
            </w:pPr>
            <w:r>
              <w:tab/>
              <w:t>fflush(stdout);</w:t>
            </w:r>
          </w:p>
          <w:p w14:paraId="635E6D1A" w14:textId="77777777" w:rsidR="00751F67" w:rsidRDefault="00751F67" w:rsidP="00751F67">
            <w:pPr>
              <w:pStyle w:val="3-"/>
            </w:pPr>
            <w:r>
              <w:tab/>
            </w:r>
          </w:p>
          <w:p w14:paraId="388C7C07" w14:textId="77777777" w:rsidR="00751F67" w:rsidRDefault="00751F67" w:rsidP="00751F67">
            <w:pPr>
              <w:pStyle w:val="3-"/>
            </w:pPr>
            <w:r>
              <w:rPr>
                <w:rFonts w:hint="eastAsia"/>
              </w:rPr>
              <w:tab/>
              <w:t>//joinせずにスレッドを終了させるために、スレッドをデタッチする</w:t>
            </w:r>
          </w:p>
          <w:p w14:paraId="007EDC82" w14:textId="77777777" w:rsidR="00751F67" w:rsidRDefault="00751F67" w:rsidP="00751F67">
            <w:pPr>
              <w:pStyle w:val="3-"/>
            </w:pPr>
            <w:r>
              <w:rPr>
                <w:rFonts w:hint="eastAsia"/>
              </w:rPr>
              <w:tab/>
              <w:t>//※スレッド生成時に最初からデタッチ状態の属性を与えることも可能。</w:t>
            </w:r>
          </w:p>
          <w:p w14:paraId="1DDE110A" w14:textId="77777777" w:rsidR="00751F67" w:rsidRDefault="00751F67" w:rsidP="00751F67">
            <w:pPr>
              <w:pStyle w:val="3-"/>
            </w:pPr>
            <w:r>
              <w:tab/>
              <w:t>pthread_detach(pthread_self());</w:t>
            </w:r>
          </w:p>
          <w:p w14:paraId="6B406DBF" w14:textId="77777777" w:rsidR="00751F67" w:rsidRDefault="00751F67" w:rsidP="00751F67">
            <w:pPr>
              <w:pStyle w:val="3-"/>
            </w:pPr>
            <w:r>
              <w:tab/>
            </w:r>
          </w:p>
          <w:p w14:paraId="21BF17CF" w14:textId="77777777" w:rsidR="00751F67" w:rsidRDefault="00751F67" w:rsidP="00751F67">
            <w:pPr>
              <w:pStyle w:val="3-"/>
            </w:pPr>
            <w:r>
              <w:rPr>
                <w:rFonts w:hint="eastAsia"/>
              </w:rPr>
              <w:tab/>
              <w:t>//シグナルマスクをセット</w:t>
            </w:r>
          </w:p>
          <w:p w14:paraId="3B013325" w14:textId="77777777" w:rsidR="00751F67" w:rsidRDefault="00751F67" w:rsidP="00751F67">
            <w:pPr>
              <w:pStyle w:val="3-"/>
            </w:pPr>
            <w:r>
              <w:tab/>
              <w:t>pthread_sigmask(SIG_BLOCK, &amp;s_sigSet, NULL);</w:t>
            </w:r>
          </w:p>
          <w:p w14:paraId="3813EF34" w14:textId="77777777" w:rsidR="00751F67" w:rsidRDefault="00751F67" w:rsidP="00751F67">
            <w:pPr>
              <w:pStyle w:val="3-"/>
            </w:pPr>
            <w:r>
              <w:rPr>
                <w:rFonts w:hint="eastAsia"/>
              </w:rPr>
              <w:tab/>
              <w:t>//※これにより、ここで設定したシグナルは、このスレッドに</w:t>
            </w:r>
          </w:p>
          <w:p w14:paraId="6FCC72C8" w14:textId="77777777" w:rsidR="00751F67" w:rsidRDefault="00751F67" w:rsidP="00751F67">
            <w:pPr>
              <w:pStyle w:val="3-"/>
            </w:pPr>
            <w:r>
              <w:rPr>
                <w:rFonts w:hint="eastAsia"/>
              </w:rPr>
              <w:lastRenderedPageBreak/>
              <w:tab/>
              <w:t>//　キューイングされるようになり、sigwait() で取り出せるようになる。</w:t>
            </w:r>
          </w:p>
          <w:p w14:paraId="115C5B25" w14:textId="77777777" w:rsidR="00751F67" w:rsidRDefault="00751F67" w:rsidP="00751F67">
            <w:pPr>
              <w:pStyle w:val="3-"/>
            </w:pPr>
            <w:r>
              <w:rPr>
                <w:rFonts w:hint="eastAsia"/>
              </w:rPr>
              <w:tab/>
              <w:t>//【Linuxの挙動】</w:t>
            </w:r>
          </w:p>
          <w:p w14:paraId="1F2150EB" w14:textId="77777777" w:rsidR="00751F67" w:rsidRDefault="00751F67" w:rsidP="00751F67">
            <w:pPr>
              <w:pStyle w:val="3-"/>
            </w:pPr>
            <w:r>
              <w:rPr>
                <w:rFonts w:hint="eastAsia"/>
              </w:rPr>
              <w:tab/>
              <w:t>//※プロセスに対するシグナルには反応しない。</w:t>
            </w:r>
          </w:p>
          <w:p w14:paraId="5C29FCDE" w14:textId="77777777" w:rsidR="00751F67" w:rsidRDefault="00751F67" w:rsidP="00751F67">
            <w:pPr>
              <w:pStyle w:val="3-"/>
            </w:pPr>
            <w:r>
              <w:rPr>
                <w:rFonts w:hint="eastAsia"/>
              </w:rPr>
              <w:tab/>
              <w:t>//【Cygwinの挙動】</w:t>
            </w:r>
          </w:p>
          <w:p w14:paraId="51D6C503" w14:textId="77777777" w:rsidR="00751F67" w:rsidRDefault="00751F67" w:rsidP="00751F67">
            <w:pPr>
              <w:pStyle w:val="3-"/>
            </w:pPr>
            <w:r>
              <w:rPr>
                <w:rFonts w:hint="eastAsia"/>
              </w:rPr>
              <w:tab/>
              <w:t>//※プロセスに対するシグナルに反応する。</w:t>
            </w:r>
          </w:p>
          <w:p w14:paraId="3750E14D" w14:textId="6B4FEE9A" w:rsidR="00751F67" w:rsidRDefault="00751F67" w:rsidP="00751F67">
            <w:pPr>
              <w:pStyle w:val="3-"/>
            </w:pPr>
            <w:r>
              <w:rPr>
                <w:rFonts w:hint="eastAsia"/>
              </w:rPr>
              <w:tab/>
              <w:t>//　先に同じシグナルに対するシグナルハンドラが設定されていても、</w:t>
            </w:r>
          </w:p>
          <w:p w14:paraId="34E01F50" w14:textId="77777777" w:rsidR="00751F67" w:rsidRDefault="00751F67" w:rsidP="00751F67">
            <w:pPr>
              <w:pStyle w:val="3-"/>
            </w:pPr>
            <w:r>
              <w:rPr>
                <w:rFonts w:hint="eastAsia"/>
              </w:rPr>
              <w:tab/>
              <w:t>//　こちらが優先される。（両方は反応しない）</w:t>
            </w:r>
          </w:p>
          <w:p w14:paraId="151E1FD3" w14:textId="77777777" w:rsidR="00751F67" w:rsidRDefault="00751F67" w:rsidP="00751F67">
            <w:pPr>
              <w:pStyle w:val="3-"/>
            </w:pPr>
            <w:r>
              <w:tab/>
            </w:r>
          </w:p>
          <w:p w14:paraId="3FB79A60" w14:textId="77777777" w:rsidR="00751F67" w:rsidRDefault="00751F67" w:rsidP="00751F67">
            <w:pPr>
              <w:pStyle w:val="3-"/>
            </w:pPr>
            <w:r>
              <w:rPr>
                <w:rFonts w:hint="eastAsia"/>
              </w:rPr>
              <w:tab/>
              <w:t>//同期シグナル処理</w:t>
            </w:r>
          </w:p>
          <w:p w14:paraId="01AA1B9D" w14:textId="77777777" w:rsidR="00751F67" w:rsidRDefault="00751F67" w:rsidP="00751F67">
            <w:pPr>
              <w:pStyle w:val="3-"/>
            </w:pPr>
            <w:r>
              <w:tab/>
              <w:t>while(1)</w:t>
            </w:r>
          </w:p>
          <w:p w14:paraId="75F1F521" w14:textId="77777777" w:rsidR="00751F67" w:rsidRDefault="00751F67" w:rsidP="00751F67">
            <w:pPr>
              <w:pStyle w:val="3-"/>
            </w:pPr>
            <w:r>
              <w:tab/>
              <w:t>{</w:t>
            </w:r>
          </w:p>
          <w:p w14:paraId="5E55DB70" w14:textId="77777777" w:rsidR="00751F67" w:rsidRDefault="00751F67" w:rsidP="00751F67">
            <w:pPr>
              <w:pStyle w:val="3-"/>
            </w:pPr>
            <w:r>
              <w:rPr>
                <w:rFonts w:hint="eastAsia"/>
              </w:rPr>
              <w:tab/>
            </w:r>
            <w:r>
              <w:rPr>
                <w:rFonts w:hint="eastAsia"/>
              </w:rPr>
              <w:tab/>
              <w:t>//シグナル受信待ち</w:t>
            </w:r>
          </w:p>
          <w:p w14:paraId="1ED04503" w14:textId="77777777" w:rsidR="00751F67" w:rsidRDefault="00751F67" w:rsidP="00751F67">
            <w:pPr>
              <w:pStyle w:val="3-"/>
            </w:pPr>
            <w:r>
              <w:rPr>
                <w:rFonts w:hint="eastAsia"/>
              </w:rPr>
              <w:tab/>
            </w:r>
            <w:r>
              <w:rPr>
                <w:rFonts w:hint="eastAsia"/>
              </w:rPr>
              <w:tab/>
              <w:t>//【Linuxの挙動】</w:t>
            </w:r>
          </w:p>
          <w:p w14:paraId="36F43817" w14:textId="77777777" w:rsidR="00751F67" w:rsidRDefault="00751F67" w:rsidP="00751F67">
            <w:pPr>
              <w:pStyle w:val="3-"/>
            </w:pPr>
            <w:r>
              <w:rPr>
                <w:rFonts w:hint="eastAsia"/>
              </w:rPr>
              <w:tab/>
            </w:r>
            <w:r>
              <w:rPr>
                <w:rFonts w:hint="eastAsia"/>
              </w:rPr>
              <w:tab/>
              <w:t>//※マスク対象シグナル以外のシグナルが直接送られてくると</w:t>
            </w:r>
          </w:p>
          <w:p w14:paraId="5218A671" w14:textId="77777777" w:rsidR="00751F67" w:rsidRDefault="00751F67" w:rsidP="00751F67">
            <w:pPr>
              <w:pStyle w:val="3-"/>
            </w:pPr>
            <w:r>
              <w:rPr>
                <w:rFonts w:hint="eastAsia"/>
              </w:rPr>
              <w:tab/>
            </w:r>
            <w:r>
              <w:rPr>
                <w:rFonts w:hint="eastAsia"/>
              </w:rPr>
              <w:tab/>
              <w:t>//　普通に受信するものの、キューから削除されず復帰できない。</w:t>
            </w:r>
          </w:p>
          <w:p w14:paraId="16B61FF5" w14:textId="77777777" w:rsidR="00751F67" w:rsidRDefault="00751F67" w:rsidP="00751F67">
            <w:pPr>
              <w:pStyle w:val="3-"/>
            </w:pPr>
            <w:r>
              <w:rPr>
                <w:rFonts w:hint="eastAsia"/>
              </w:rPr>
              <w:tab/>
            </w:r>
            <w:r>
              <w:rPr>
                <w:rFonts w:hint="eastAsia"/>
              </w:rPr>
              <w:tab/>
              <w:t>//【Cygwinの挙動】</w:t>
            </w:r>
          </w:p>
          <w:p w14:paraId="63F4CADA" w14:textId="77777777" w:rsidR="00751F67" w:rsidRDefault="00751F67" w:rsidP="00751F67">
            <w:pPr>
              <w:pStyle w:val="3-"/>
            </w:pPr>
            <w:r>
              <w:rPr>
                <w:rFonts w:hint="eastAsia"/>
              </w:rPr>
              <w:tab/>
            </w:r>
            <w:r>
              <w:rPr>
                <w:rFonts w:hint="eastAsia"/>
              </w:rPr>
              <w:tab/>
              <w:t>//※マスク対象シグナル以外のシグナルが直接送られてくると</w:t>
            </w:r>
          </w:p>
          <w:p w14:paraId="4116E6A9" w14:textId="77777777" w:rsidR="00751F67" w:rsidRDefault="00751F67" w:rsidP="00751F67">
            <w:pPr>
              <w:pStyle w:val="3-"/>
            </w:pPr>
            <w:r>
              <w:rPr>
                <w:rFonts w:hint="eastAsia"/>
              </w:rPr>
              <w:tab/>
            </w:r>
            <w:r>
              <w:rPr>
                <w:rFonts w:hint="eastAsia"/>
              </w:rPr>
              <w:tab/>
              <w:t>//　sigwait() がエラーを返す。</w:t>
            </w:r>
          </w:p>
          <w:p w14:paraId="269BB697" w14:textId="77777777" w:rsidR="00751F67" w:rsidRDefault="00751F67" w:rsidP="00751F67">
            <w:pPr>
              <w:pStyle w:val="3-"/>
            </w:pPr>
            <w:r>
              <w:rPr>
                <w:rFonts w:hint="eastAsia"/>
              </w:rPr>
              <w:tab/>
            </w:r>
            <w:r>
              <w:rPr>
                <w:rFonts w:hint="eastAsia"/>
              </w:rPr>
              <w:tab/>
              <w:t>//　キューから削除されないので、復帰できない。</w:t>
            </w:r>
          </w:p>
          <w:p w14:paraId="3EB8867D" w14:textId="77777777" w:rsidR="00751F67" w:rsidRDefault="00751F67" w:rsidP="00751F67">
            <w:pPr>
              <w:pStyle w:val="3-"/>
            </w:pPr>
            <w:r>
              <w:tab/>
            </w:r>
            <w:r>
              <w:tab/>
              <w:t>int sig;</w:t>
            </w:r>
          </w:p>
          <w:p w14:paraId="480C35C3" w14:textId="77777777" w:rsidR="00751F67" w:rsidRDefault="00751F67" w:rsidP="00751F67">
            <w:pPr>
              <w:pStyle w:val="3-"/>
            </w:pPr>
            <w:r>
              <w:tab/>
            </w:r>
            <w:r>
              <w:tab/>
              <w:t>if(sigwait(&amp;s_sigSet, &amp;sig) != 0)</w:t>
            </w:r>
          </w:p>
          <w:p w14:paraId="17775734" w14:textId="77777777" w:rsidR="00751F67" w:rsidRDefault="00751F67" w:rsidP="00751F67">
            <w:pPr>
              <w:pStyle w:val="3-"/>
            </w:pPr>
            <w:r>
              <w:tab/>
            </w:r>
            <w:r>
              <w:tab/>
              <w:t>{</w:t>
            </w:r>
          </w:p>
          <w:p w14:paraId="585925CE" w14:textId="77777777" w:rsidR="00751F67" w:rsidRDefault="00751F67" w:rsidP="00751F67">
            <w:pPr>
              <w:pStyle w:val="3-"/>
            </w:pPr>
            <w:r>
              <w:tab/>
            </w:r>
            <w:r>
              <w:tab/>
            </w:r>
            <w:r>
              <w:tab/>
              <w:t>fprintf(stderr, "sigwait() failed.\n");</w:t>
            </w:r>
          </w:p>
          <w:p w14:paraId="6F0C275A" w14:textId="77777777" w:rsidR="00751F67" w:rsidRDefault="00751F67" w:rsidP="00751F67">
            <w:pPr>
              <w:pStyle w:val="3-"/>
            </w:pPr>
            <w:r>
              <w:tab/>
            </w:r>
            <w:r>
              <w:tab/>
            </w:r>
            <w:r>
              <w:tab/>
              <w:t>fflush(stderr);</w:t>
            </w:r>
          </w:p>
          <w:p w14:paraId="404E8787" w14:textId="77777777" w:rsidR="00751F67" w:rsidRDefault="00751F67" w:rsidP="00751F67">
            <w:pPr>
              <w:pStyle w:val="3-"/>
            </w:pPr>
            <w:r>
              <w:tab/>
            </w:r>
            <w:r>
              <w:tab/>
            </w:r>
            <w:r>
              <w:tab/>
              <w:t>break;</w:t>
            </w:r>
          </w:p>
          <w:p w14:paraId="1FB22C2C" w14:textId="77777777" w:rsidR="00751F67" w:rsidRDefault="00751F67" w:rsidP="00751F67">
            <w:pPr>
              <w:pStyle w:val="3-"/>
            </w:pPr>
            <w:r>
              <w:tab/>
            </w:r>
            <w:r>
              <w:tab/>
              <w:t>}</w:t>
            </w:r>
          </w:p>
          <w:p w14:paraId="11555D91" w14:textId="77777777" w:rsidR="00751F67" w:rsidRDefault="00751F67" w:rsidP="00751F67">
            <w:pPr>
              <w:pStyle w:val="3-"/>
            </w:pPr>
            <w:r>
              <w:tab/>
            </w:r>
            <w:r>
              <w:tab/>
            </w:r>
          </w:p>
          <w:p w14:paraId="12F34564" w14:textId="77777777" w:rsidR="00751F67" w:rsidRDefault="00751F67" w:rsidP="00751F67">
            <w:pPr>
              <w:pStyle w:val="3-"/>
            </w:pPr>
            <w:r>
              <w:rPr>
                <w:rFonts w:hint="eastAsia"/>
              </w:rPr>
              <w:tab/>
            </w:r>
            <w:r>
              <w:rPr>
                <w:rFonts w:hint="eastAsia"/>
              </w:rPr>
              <w:tab/>
              <w:t>//カウンターを進める</w:t>
            </w:r>
          </w:p>
          <w:p w14:paraId="19B9CC45" w14:textId="77777777" w:rsidR="00751F67" w:rsidRDefault="00751F67" w:rsidP="00751F67">
            <w:pPr>
              <w:pStyle w:val="3-"/>
            </w:pPr>
            <w:r>
              <w:tab/>
            </w:r>
            <w:r>
              <w:tab/>
              <w:t>++s_tlsData;</w:t>
            </w:r>
          </w:p>
          <w:p w14:paraId="07DE3CBA" w14:textId="77777777" w:rsidR="00751F67" w:rsidRDefault="00751F67" w:rsidP="00751F67">
            <w:pPr>
              <w:pStyle w:val="3-"/>
            </w:pPr>
            <w:r>
              <w:tab/>
            </w:r>
            <w:r>
              <w:tab/>
            </w:r>
          </w:p>
          <w:p w14:paraId="73CC4DE2" w14:textId="77777777" w:rsidR="00751F67" w:rsidRDefault="00751F67" w:rsidP="00751F67">
            <w:pPr>
              <w:pStyle w:val="3-"/>
            </w:pPr>
            <w:r>
              <w:rPr>
                <w:rFonts w:hint="eastAsia"/>
              </w:rPr>
              <w:tab/>
            </w:r>
            <w:r>
              <w:rPr>
                <w:rFonts w:hint="eastAsia"/>
              </w:rPr>
              <w:tab/>
              <w:t>//シグナル表示</w:t>
            </w:r>
          </w:p>
          <w:p w14:paraId="7FD4DEA5" w14:textId="77777777" w:rsidR="00751F67" w:rsidRDefault="00751F67" w:rsidP="00751F67">
            <w:pPr>
              <w:pStyle w:val="3-"/>
            </w:pPr>
            <w:r>
              <w:tab/>
            </w:r>
            <w:r>
              <w:tab/>
              <w:t>printSigInfo(sig);</w:t>
            </w:r>
          </w:p>
          <w:p w14:paraId="246E5069" w14:textId="77777777" w:rsidR="00751F67" w:rsidRDefault="00751F67" w:rsidP="00751F67">
            <w:pPr>
              <w:pStyle w:val="3-"/>
            </w:pPr>
            <w:r>
              <w:tab/>
            </w:r>
            <w:r>
              <w:tab/>
            </w:r>
          </w:p>
          <w:p w14:paraId="370F9859" w14:textId="77777777" w:rsidR="00751F67" w:rsidRDefault="00751F67" w:rsidP="00751F67">
            <w:pPr>
              <w:pStyle w:val="3-"/>
            </w:pPr>
            <w:r>
              <w:rPr>
                <w:rFonts w:hint="eastAsia"/>
              </w:rPr>
              <w:tab/>
            </w:r>
            <w:r>
              <w:rPr>
                <w:rFonts w:hint="eastAsia"/>
              </w:rPr>
              <w:tab/>
              <w:t>//シグナルがSIGINTもしくはSIGTRAPなら終了</w:t>
            </w:r>
          </w:p>
          <w:p w14:paraId="6C545DC1" w14:textId="77777777" w:rsidR="00751F67" w:rsidRDefault="00751F67" w:rsidP="00751F67">
            <w:pPr>
              <w:pStyle w:val="3-"/>
            </w:pPr>
            <w:r>
              <w:tab/>
            </w:r>
            <w:r>
              <w:tab/>
              <w:t>if(sig == SIGINT || sig == SIGTRAP)</w:t>
            </w:r>
          </w:p>
          <w:p w14:paraId="7B9DA3A1" w14:textId="77777777" w:rsidR="00751F67" w:rsidRDefault="00751F67" w:rsidP="00751F67">
            <w:pPr>
              <w:pStyle w:val="3-"/>
            </w:pPr>
            <w:r>
              <w:tab/>
            </w:r>
            <w:r>
              <w:tab/>
            </w:r>
            <w:r>
              <w:tab/>
              <w:t>break;</w:t>
            </w:r>
          </w:p>
          <w:p w14:paraId="699B54B1" w14:textId="77777777" w:rsidR="00751F67" w:rsidRDefault="00751F67" w:rsidP="00751F67">
            <w:pPr>
              <w:pStyle w:val="3-"/>
            </w:pPr>
            <w:r>
              <w:tab/>
              <w:t>}</w:t>
            </w:r>
          </w:p>
          <w:p w14:paraId="070CF839" w14:textId="77777777" w:rsidR="00751F67" w:rsidRDefault="00751F67" w:rsidP="00751F67">
            <w:pPr>
              <w:pStyle w:val="3-"/>
            </w:pPr>
            <w:r>
              <w:tab/>
            </w:r>
          </w:p>
          <w:p w14:paraId="179B6818" w14:textId="77777777" w:rsidR="00751F67" w:rsidRDefault="00751F67" w:rsidP="00751F67">
            <w:pPr>
              <w:pStyle w:val="3-"/>
            </w:pPr>
            <w:r>
              <w:rPr>
                <w:rFonts w:hint="eastAsia"/>
              </w:rPr>
              <w:tab/>
              <w:t>//終了</w:t>
            </w:r>
          </w:p>
          <w:p w14:paraId="3FF51BD6" w14:textId="77777777" w:rsidR="00751F67" w:rsidRDefault="00751F67" w:rsidP="00751F67">
            <w:pPr>
              <w:pStyle w:val="3-"/>
            </w:pPr>
            <w:r>
              <w:tab/>
              <w:t>printf("- end:threadFuncSyncSignal(%x) -\n", pthread_self());</w:t>
            </w:r>
          </w:p>
          <w:p w14:paraId="3939C6A5" w14:textId="77777777" w:rsidR="00751F67" w:rsidRDefault="00751F67" w:rsidP="00751F67">
            <w:pPr>
              <w:pStyle w:val="3-"/>
            </w:pPr>
            <w:r>
              <w:tab/>
              <w:t>fflush(stdout);</w:t>
            </w:r>
          </w:p>
          <w:p w14:paraId="788682FA" w14:textId="77777777" w:rsidR="00751F67" w:rsidRDefault="00751F67" w:rsidP="00751F67">
            <w:pPr>
              <w:pStyle w:val="3-"/>
            </w:pPr>
            <w:r>
              <w:tab/>
              <w:t>return 0;</w:t>
            </w:r>
          </w:p>
          <w:p w14:paraId="5B5BA542" w14:textId="77777777" w:rsidR="00751F67" w:rsidRDefault="00751F67" w:rsidP="00751F67">
            <w:pPr>
              <w:pStyle w:val="3-"/>
            </w:pPr>
            <w:r>
              <w:t>}</w:t>
            </w:r>
          </w:p>
          <w:p w14:paraId="65DFB94E" w14:textId="77777777" w:rsidR="00751F67" w:rsidRDefault="00751F67" w:rsidP="00751F67">
            <w:pPr>
              <w:pStyle w:val="3-"/>
            </w:pPr>
          </w:p>
          <w:p w14:paraId="52D4C77E" w14:textId="77777777" w:rsidR="00751F67" w:rsidRDefault="00751F67" w:rsidP="00751F67">
            <w:pPr>
              <w:pStyle w:val="3-"/>
            </w:pPr>
            <w:r>
              <w:rPr>
                <w:rFonts w:hint="eastAsia"/>
              </w:rPr>
              <w:t>//テスト</w:t>
            </w:r>
          </w:p>
          <w:p w14:paraId="47F604AA" w14:textId="77777777" w:rsidR="00751F67" w:rsidRDefault="00751F67" w:rsidP="00751F67">
            <w:pPr>
              <w:pStyle w:val="3-"/>
            </w:pPr>
            <w:r>
              <w:t>int main(const int argc, const char* argv[])</w:t>
            </w:r>
          </w:p>
          <w:p w14:paraId="441DCA12" w14:textId="77777777" w:rsidR="00751F67" w:rsidRDefault="00751F67" w:rsidP="00751F67">
            <w:pPr>
              <w:pStyle w:val="3-"/>
            </w:pPr>
            <w:r>
              <w:t>{</w:t>
            </w:r>
          </w:p>
          <w:p w14:paraId="45DDE5FC" w14:textId="77777777" w:rsidR="00751F67" w:rsidRDefault="00751F67" w:rsidP="00751F67">
            <w:pPr>
              <w:pStyle w:val="3-"/>
            </w:pPr>
            <w:r>
              <w:rPr>
                <w:rFonts w:hint="eastAsia"/>
              </w:rPr>
              <w:tab/>
              <w:t>//開始</w:t>
            </w:r>
          </w:p>
          <w:p w14:paraId="6CCCDF64" w14:textId="77777777" w:rsidR="00751F67" w:rsidRDefault="00751F67" w:rsidP="00751F67">
            <w:pPr>
              <w:pStyle w:val="3-"/>
            </w:pPr>
            <w:r>
              <w:tab/>
              <w:t>printf("- begin:main(%x) -\n", pthread_self());</w:t>
            </w:r>
          </w:p>
          <w:p w14:paraId="0AA30049" w14:textId="77777777" w:rsidR="00751F67" w:rsidRDefault="00751F67" w:rsidP="00751F67">
            <w:pPr>
              <w:pStyle w:val="3-"/>
            </w:pPr>
            <w:r>
              <w:tab/>
              <w:t>fflush(stdout);</w:t>
            </w:r>
          </w:p>
          <w:p w14:paraId="2A4E94DD" w14:textId="77777777" w:rsidR="00751F67" w:rsidRDefault="00751F67" w:rsidP="00751F67">
            <w:pPr>
              <w:pStyle w:val="3-"/>
            </w:pPr>
            <w:r>
              <w:tab/>
            </w:r>
          </w:p>
          <w:p w14:paraId="23B1996F" w14:textId="77777777" w:rsidR="00751F67" w:rsidRDefault="00751F67" w:rsidP="00751F67">
            <w:pPr>
              <w:pStyle w:val="3-"/>
            </w:pPr>
            <w:r>
              <w:rPr>
                <w:rFonts w:hint="eastAsia"/>
              </w:rPr>
              <w:tab/>
              <w:t>//同期シグナル用のシグナルマスク作成</w:t>
            </w:r>
          </w:p>
          <w:p w14:paraId="6F58052C" w14:textId="77777777" w:rsidR="00751F67" w:rsidRDefault="00751F67" w:rsidP="00751F67">
            <w:pPr>
              <w:pStyle w:val="3-"/>
            </w:pPr>
            <w:r>
              <w:tab/>
              <w:t>sigemptyset(&amp;s_sigSet);</w:t>
            </w:r>
          </w:p>
          <w:p w14:paraId="1ECB5EA0" w14:textId="77777777" w:rsidR="00751F67" w:rsidRDefault="00751F67" w:rsidP="00751F67">
            <w:pPr>
              <w:pStyle w:val="3-"/>
            </w:pPr>
            <w:r>
              <w:rPr>
                <w:rFonts w:hint="eastAsia"/>
              </w:rPr>
              <w:t>//</w:t>
            </w:r>
            <w:r>
              <w:rPr>
                <w:rFonts w:hint="eastAsia"/>
              </w:rPr>
              <w:tab/>
              <w:t>sigaddset(&amp;s_sigSet, SIGINT); //割り込み（CTRL + C）</w:t>
            </w:r>
          </w:p>
          <w:p w14:paraId="7AF9DA7E" w14:textId="77777777" w:rsidR="00751F67" w:rsidRDefault="00751F67" w:rsidP="00751F67">
            <w:pPr>
              <w:pStyle w:val="3-"/>
            </w:pPr>
            <w:r>
              <w:rPr>
                <w:rFonts w:hint="eastAsia"/>
              </w:rPr>
              <w:tab/>
              <w:t>sigaddset(&amp;s_sigSet, SIGQUIT);//終了とコアダンプ（CTRL + \）</w:t>
            </w:r>
          </w:p>
          <w:p w14:paraId="5E4000B8" w14:textId="77777777" w:rsidR="00751F67" w:rsidRDefault="00751F67" w:rsidP="00751F67">
            <w:pPr>
              <w:pStyle w:val="3-"/>
            </w:pPr>
            <w:r>
              <w:rPr>
                <w:rFonts w:hint="eastAsia"/>
              </w:rPr>
              <w:tab/>
              <w:t>sigaddset(&amp;s_sigSet, SIGCONT);//停止していれば再開</w:t>
            </w:r>
          </w:p>
          <w:p w14:paraId="586870E1" w14:textId="77777777" w:rsidR="00751F67" w:rsidRDefault="00751F67" w:rsidP="00751F67">
            <w:pPr>
              <w:pStyle w:val="3-"/>
            </w:pPr>
            <w:r>
              <w:rPr>
                <w:rFonts w:hint="eastAsia"/>
              </w:rPr>
              <w:tab/>
              <w:t>sigaddset(&amp;s_sigSet, SIGTSTP);//端末からの中断シグナル（CTRL + Z）</w:t>
            </w:r>
          </w:p>
          <w:p w14:paraId="39BF4001" w14:textId="77777777" w:rsidR="00751F67" w:rsidRDefault="00751F67" w:rsidP="00751F67">
            <w:pPr>
              <w:pStyle w:val="3-"/>
            </w:pPr>
            <w:r>
              <w:rPr>
                <w:rFonts w:hint="eastAsia"/>
              </w:rPr>
              <w:tab/>
              <w:t>sigaddset(&amp;s_sigSet, SIGTRAP);//トレース/ブレークポイントによるトラップ</w:t>
            </w:r>
          </w:p>
          <w:p w14:paraId="79073F26" w14:textId="77777777" w:rsidR="00751F67" w:rsidRDefault="00751F67" w:rsidP="00751F67">
            <w:pPr>
              <w:pStyle w:val="3-"/>
            </w:pPr>
            <w:r>
              <w:rPr>
                <w:rFonts w:hint="eastAsia"/>
              </w:rPr>
              <w:t>//</w:t>
            </w:r>
            <w:r>
              <w:rPr>
                <w:rFonts w:hint="eastAsia"/>
              </w:rPr>
              <w:tab/>
              <w:t>sigaddset(&amp;s_sigSet, SIGUSR1);//ユーザー定義シグナル 1</w:t>
            </w:r>
          </w:p>
          <w:p w14:paraId="260E9E60" w14:textId="77777777" w:rsidR="00751F67" w:rsidRDefault="00751F67" w:rsidP="00751F67">
            <w:pPr>
              <w:pStyle w:val="3-"/>
            </w:pPr>
            <w:r>
              <w:rPr>
                <w:rFonts w:hint="eastAsia"/>
              </w:rPr>
              <w:tab/>
              <w:t>sigaddset(&amp;s_sigSet, SIGUSR2);//ユーザー定義シグナル 2</w:t>
            </w:r>
          </w:p>
          <w:p w14:paraId="19DE8F3C" w14:textId="77777777" w:rsidR="00751F67" w:rsidRDefault="00751F67" w:rsidP="00751F67">
            <w:pPr>
              <w:pStyle w:val="3-"/>
            </w:pPr>
            <w:r>
              <w:tab/>
            </w:r>
          </w:p>
          <w:p w14:paraId="0A29B9C8" w14:textId="77777777" w:rsidR="00751F67" w:rsidRDefault="00751F67" w:rsidP="00751F67">
            <w:pPr>
              <w:pStyle w:val="3-"/>
            </w:pPr>
            <w:r>
              <w:rPr>
                <w:rFonts w:hint="eastAsia"/>
              </w:rPr>
              <w:tab/>
              <w:t>//スレッド作成</w:t>
            </w:r>
          </w:p>
          <w:p w14:paraId="7DC8DDFB" w14:textId="77777777" w:rsidR="00751F67" w:rsidRDefault="00751F67" w:rsidP="00751F67">
            <w:pPr>
              <w:pStyle w:val="3-"/>
            </w:pPr>
            <w:r>
              <w:tab/>
              <w:t>static const int THREAD_NUM = 1;</w:t>
            </w:r>
          </w:p>
          <w:p w14:paraId="1DF8EC75" w14:textId="77777777" w:rsidR="00751F67" w:rsidRDefault="00751F67" w:rsidP="00751F67">
            <w:pPr>
              <w:pStyle w:val="3-"/>
            </w:pPr>
            <w:r>
              <w:tab/>
              <w:t>pthread_t pth[THREAD_NUM];</w:t>
            </w:r>
          </w:p>
          <w:p w14:paraId="71940B29" w14:textId="77777777" w:rsidR="00751F67" w:rsidRDefault="00751F67" w:rsidP="00751F67">
            <w:pPr>
              <w:pStyle w:val="3-"/>
            </w:pPr>
            <w:r>
              <w:tab/>
              <w:t>{</w:t>
            </w:r>
          </w:p>
          <w:p w14:paraId="577D08BF" w14:textId="77777777" w:rsidR="00751F67" w:rsidRDefault="00751F67" w:rsidP="00751F67">
            <w:pPr>
              <w:pStyle w:val="3-"/>
            </w:pPr>
            <w:r>
              <w:lastRenderedPageBreak/>
              <w:tab/>
            </w:r>
            <w:r>
              <w:tab/>
              <w:t>pthread_attr_t attr;</w:t>
            </w:r>
          </w:p>
          <w:p w14:paraId="72C5741B" w14:textId="77777777" w:rsidR="00751F67" w:rsidRDefault="00751F67" w:rsidP="00751F67">
            <w:pPr>
              <w:pStyle w:val="3-"/>
            </w:pPr>
            <w:r>
              <w:tab/>
            </w:r>
            <w:r>
              <w:tab/>
              <w:t>pthread_attr_init(&amp;attr);</w:t>
            </w:r>
          </w:p>
          <w:p w14:paraId="1C041F28" w14:textId="77777777" w:rsidR="00751F67" w:rsidRDefault="00751F67" w:rsidP="00751F67">
            <w:pPr>
              <w:pStyle w:val="3-"/>
            </w:pPr>
            <w:r>
              <w:rPr>
                <w:rFonts w:hint="eastAsia"/>
              </w:rPr>
              <w:tab/>
            </w:r>
            <w:r>
              <w:rPr>
                <w:rFonts w:hint="eastAsia"/>
              </w:rPr>
              <w:tab/>
              <w:t>pthread_attr_setstacksize(&amp;attr, 1024);//スタックサイズ指定</w:t>
            </w:r>
          </w:p>
          <w:p w14:paraId="652BF202" w14:textId="77777777" w:rsidR="00751F67" w:rsidRDefault="00751F67" w:rsidP="00751F67">
            <w:pPr>
              <w:pStyle w:val="3-"/>
            </w:pPr>
            <w:r>
              <w:rPr>
                <w:rFonts w:hint="eastAsia"/>
              </w:rPr>
              <w:tab/>
            </w:r>
            <w:r>
              <w:rPr>
                <w:rFonts w:hint="eastAsia"/>
              </w:rPr>
              <w:tab/>
              <w:t>pthread_create(&amp;s_threadSyncSignal, &amp;attr, threadFuncSyncSignal, NULL);//同期シグナルスレッド</w:t>
            </w:r>
          </w:p>
          <w:p w14:paraId="61F02492" w14:textId="77777777" w:rsidR="00751F67" w:rsidRDefault="00751F67" w:rsidP="00751F67">
            <w:pPr>
              <w:pStyle w:val="3-"/>
            </w:pPr>
            <w:r>
              <w:rPr>
                <w:rFonts w:hint="eastAsia"/>
              </w:rPr>
              <w:tab/>
            </w:r>
            <w:r>
              <w:rPr>
                <w:rFonts w:hint="eastAsia"/>
              </w:rPr>
              <w:tab/>
              <w:t>pthread_create(&amp;s_threadWathc, &amp;attr, threadFuncWatch, NULL);  //非同期シグナル受信バッファ監視スレッド</w:t>
            </w:r>
          </w:p>
          <w:p w14:paraId="54B7D9D1" w14:textId="77777777" w:rsidR="00751F67" w:rsidRDefault="00751F67" w:rsidP="00751F67">
            <w:pPr>
              <w:pStyle w:val="3-"/>
            </w:pPr>
            <w:r>
              <w:tab/>
              <w:t>}</w:t>
            </w:r>
          </w:p>
          <w:p w14:paraId="2C2C0C88" w14:textId="77777777" w:rsidR="00751F67" w:rsidRDefault="00751F67" w:rsidP="00751F67">
            <w:pPr>
              <w:pStyle w:val="3-"/>
            </w:pPr>
            <w:r>
              <w:tab/>
            </w:r>
          </w:p>
          <w:p w14:paraId="30E97C92" w14:textId="77777777" w:rsidR="00751F67" w:rsidRDefault="00751F67" w:rsidP="00751F67">
            <w:pPr>
              <w:pStyle w:val="3-"/>
            </w:pPr>
            <w:r>
              <w:rPr>
                <w:rFonts w:hint="eastAsia"/>
              </w:rPr>
              <w:tab/>
              <w:t>//シグナルハンドラを登録　※非同期シグナル処理</w:t>
            </w:r>
          </w:p>
          <w:p w14:paraId="085CCB9A" w14:textId="77777777" w:rsidR="00751F67" w:rsidRDefault="00751F67" w:rsidP="00751F67">
            <w:pPr>
              <w:pStyle w:val="3-"/>
            </w:pPr>
            <w:r>
              <w:rPr>
                <w:rFonts w:hint="eastAsia"/>
              </w:rPr>
              <w:tab/>
              <w:t>signal(SIGINT,  signalHandler);//割り込み（CTRL + C）</w:t>
            </w:r>
          </w:p>
          <w:p w14:paraId="6AFB8F43" w14:textId="77777777" w:rsidR="00751F67" w:rsidRDefault="00751F67" w:rsidP="00751F67">
            <w:pPr>
              <w:pStyle w:val="3-"/>
            </w:pPr>
            <w:r>
              <w:rPr>
                <w:rFonts w:hint="eastAsia"/>
              </w:rPr>
              <w:tab/>
              <w:t>signal(SIGQUIT, signalHandler);//終了とコアダンプ（CTRL + \）</w:t>
            </w:r>
          </w:p>
          <w:p w14:paraId="4FB3DFA5" w14:textId="77777777" w:rsidR="00751F67" w:rsidRDefault="00751F67" w:rsidP="00751F67">
            <w:pPr>
              <w:pStyle w:val="3-"/>
            </w:pPr>
            <w:r>
              <w:rPr>
                <w:rFonts w:hint="eastAsia"/>
              </w:rPr>
              <w:tab/>
              <w:t>signal(SIGCONT, signalHandler);//停止していれば再開</w:t>
            </w:r>
          </w:p>
          <w:p w14:paraId="4297A2C5" w14:textId="77777777" w:rsidR="00751F67" w:rsidRDefault="00751F67" w:rsidP="00751F67">
            <w:pPr>
              <w:pStyle w:val="3-"/>
            </w:pPr>
            <w:r>
              <w:rPr>
                <w:rFonts w:hint="eastAsia"/>
              </w:rPr>
              <w:tab/>
              <w:t>signal(SIGTSTP, signalHandler);//端末からの中断シグナル（CTRL + Z）</w:t>
            </w:r>
          </w:p>
          <w:p w14:paraId="4E4C33A3" w14:textId="77777777" w:rsidR="00751F67" w:rsidRDefault="00751F67" w:rsidP="00751F67">
            <w:pPr>
              <w:pStyle w:val="3-"/>
            </w:pPr>
            <w:r>
              <w:rPr>
                <w:rFonts w:hint="eastAsia"/>
              </w:rPr>
              <w:t>//</w:t>
            </w:r>
            <w:r>
              <w:rPr>
                <w:rFonts w:hint="eastAsia"/>
              </w:rPr>
              <w:tab/>
              <w:t>signal(SIGTRAP, signalHandler);//トレース/ブレークポイントによるトラップ</w:t>
            </w:r>
          </w:p>
          <w:p w14:paraId="5C65C669" w14:textId="77777777" w:rsidR="00751F67" w:rsidRDefault="00751F67" w:rsidP="00751F67">
            <w:pPr>
              <w:pStyle w:val="3-"/>
            </w:pPr>
            <w:r>
              <w:rPr>
                <w:rFonts w:hint="eastAsia"/>
              </w:rPr>
              <w:tab/>
              <w:t>signal(SIGUSR1, signalHandler);//ユーザー定義シグナル 1</w:t>
            </w:r>
          </w:p>
          <w:p w14:paraId="47798DF3" w14:textId="77777777" w:rsidR="00751F67" w:rsidRDefault="00751F67" w:rsidP="00751F67">
            <w:pPr>
              <w:pStyle w:val="3-"/>
            </w:pPr>
            <w:r>
              <w:rPr>
                <w:rFonts w:hint="eastAsia"/>
              </w:rPr>
              <w:t>//</w:t>
            </w:r>
            <w:r>
              <w:rPr>
                <w:rFonts w:hint="eastAsia"/>
              </w:rPr>
              <w:tab/>
              <w:t>signal(SIGUSR2, signalHandler);//ユーザー定義シグナル 2</w:t>
            </w:r>
          </w:p>
          <w:p w14:paraId="1D477B05" w14:textId="77777777" w:rsidR="00751F67" w:rsidRDefault="00751F67" w:rsidP="00751F67">
            <w:pPr>
              <w:pStyle w:val="3-"/>
            </w:pPr>
            <w:r>
              <w:tab/>
            </w:r>
          </w:p>
          <w:p w14:paraId="5A473D31" w14:textId="77777777" w:rsidR="00751F67" w:rsidRDefault="00751F67" w:rsidP="00751F67">
            <w:pPr>
              <w:pStyle w:val="3-"/>
            </w:pPr>
            <w:r>
              <w:rPr>
                <w:rFonts w:hint="eastAsia"/>
              </w:rPr>
              <w:tab/>
              <w:t>//アラーム用のシグナルハンドラを登録　※非同期シグナル処理</w:t>
            </w:r>
          </w:p>
          <w:p w14:paraId="7A035A7D" w14:textId="77777777" w:rsidR="00751F67" w:rsidRDefault="00751F67" w:rsidP="00751F67">
            <w:pPr>
              <w:pStyle w:val="3-"/>
            </w:pPr>
            <w:r>
              <w:tab/>
              <w:t>signal(SIGALRM, alarmFunc);</w:t>
            </w:r>
          </w:p>
          <w:p w14:paraId="6DB35782" w14:textId="77777777" w:rsidR="00751F67" w:rsidRDefault="00751F67" w:rsidP="00751F67">
            <w:pPr>
              <w:pStyle w:val="3-"/>
            </w:pPr>
            <w:r>
              <w:tab/>
            </w:r>
          </w:p>
          <w:p w14:paraId="1430F7DC" w14:textId="77777777" w:rsidR="00751F67" w:rsidRDefault="00751F67" w:rsidP="00751F67">
            <w:pPr>
              <w:pStyle w:val="3-"/>
            </w:pPr>
            <w:r>
              <w:rPr>
                <w:rFonts w:hint="eastAsia"/>
              </w:rPr>
              <w:tab/>
              <w:t>//1秒後にアラーム</w:t>
            </w:r>
          </w:p>
          <w:p w14:paraId="35A18079" w14:textId="77777777" w:rsidR="00751F67" w:rsidRDefault="00751F67" w:rsidP="00751F67">
            <w:pPr>
              <w:pStyle w:val="3-"/>
            </w:pPr>
            <w:r>
              <w:rPr>
                <w:rFonts w:hint="eastAsia"/>
              </w:rPr>
              <w:tab/>
              <w:t>//※アラームとスリープを同時に使用すると、sleepが効かないので注意！</w:t>
            </w:r>
          </w:p>
          <w:p w14:paraId="0FCA7BB9" w14:textId="77777777" w:rsidR="00751F67" w:rsidRDefault="00751F67" w:rsidP="00751F67">
            <w:pPr>
              <w:pStyle w:val="3-"/>
            </w:pPr>
            <w:r>
              <w:tab/>
              <w:t>alarm(1);</w:t>
            </w:r>
          </w:p>
          <w:p w14:paraId="65F932E9" w14:textId="77777777" w:rsidR="00751F67" w:rsidRDefault="00751F67" w:rsidP="00751F67">
            <w:pPr>
              <w:pStyle w:val="3-"/>
            </w:pPr>
            <w:r>
              <w:tab/>
            </w:r>
          </w:p>
          <w:p w14:paraId="2422F228" w14:textId="77777777" w:rsidR="00751F67" w:rsidRDefault="00751F67" w:rsidP="00751F67">
            <w:pPr>
              <w:pStyle w:val="3-"/>
            </w:pPr>
            <w:r>
              <w:rPr>
                <w:rFonts w:hint="eastAsia"/>
              </w:rPr>
              <w:tab/>
              <w:t>//スレッド終了待ち</w:t>
            </w:r>
          </w:p>
          <w:p w14:paraId="6BB0B661" w14:textId="77777777" w:rsidR="00751F67" w:rsidRDefault="00751F67" w:rsidP="00751F67">
            <w:pPr>
              <w:pStyle w:val="3-"/>
            </w:pPr>
            <w:r>
              <w:tab/>
              <w:t>pthread_join(s_threadWathc, NULL);</w:t>
            </w:r>
          </w:p>
          <w:p w14:paraId="75519CDF" w14:textId="77777777" w:rsidR="00751F67" w:rsidRDefault="00751F67" w:rsidP="00751F67">
            <w:pPr>
              <w:pStyle w:val="3-"/>
            </w:pPr>
            <w:r>
              <w:tab/>
            </w:r>
          </w:p>
          <w:p w14:paraId="56FC1E1B" w14:textId="77777777" w:rsidR="00751F67" w:rsidRDefault="00751F67" w:rsidP="00751F67">
            <w:pPr>
              <w:pStyle w:val="3-"/>
            </w:pPr>
            <w:r>
              <w:rPr>
                <w:rFonts w:hint="eastAsia"/>
              </w:rPr>
              <w:tab/>
              <w:t>//終了</w:t>
            </w:r>
          </w:p>
          <w:p w14:paraId="211BDED5" w14:textId="77777777" w:rsidR="00751F67" w:rsidRDefault="00751F67" w:rsidP="00751F67">
            <w:pPr>
              <w:pStyle w:val="3-"/>
            </w:pPr>
            <w:r>
              <w:tab/>
              <w:t>printf("- end:main(%x) -\n", pthread_self());</w:t>
            </w:r>
          </w:p>
          <w:p w14:paraId="45404FDE" w14:textId="77777777" w:rsidR="00751F67" w:rsidRDefault="00751F67" w:rsidP="00751F67">
            <w:pPr>
              <w:pStyle w:val="3-"/>
            </w:pPr>
            <w:r>
              <w:tab/>
              <w:t>fflush(stdout);</w:t>
            </w:r>
          </w:p>
          <w:p w14:paraId="4F44E438" w14:textId="77777777" w:rsidR="00751F67" w:rsidRDefault="00751F67" w:rsidP="00751F67">
            <w:pPr>
              <w:pStyle w:val="3-"/>
            </w:pPr>
            <w:r>
              <w:tab/>
              <w:t>return EXIT_SUCCESS;</w:t>
            </w:r>
          </w:p>
          <w:p w14:paraId="1EF5D4A8" w14:textId="1DBD0857" w:rsidR="0036070F" w:rsidRPr="00DE3BF2" w:rsidRDefault="00751F67" w:rsidP="00751F67">
            <w:pPr>
              <w:pStyle w:val="3-"/>
            </w:pPr>
            <w:r>
              <w:t>}</w:t>
            </w:r>
          </w:p>
        </w:tc>
      </w:tr>
    </w:tbl>
    <w:p w14:paraId="54D24F2D" w14:textId="4F1EEA3F" w:rsidR="00317699" w:rsidRDefault="00317699" w:rsidP="00317699">
      <w:pPr>
        <w:pStyle w:val="aa"/>
        <w:keepNext/>
        <w:widowControl/>
        <w:spacing w:beforeLines="50" w:before="180"/>
        <w:ind w:leftChars="203" w:left="447" w:hangingChars="10" w:hanging="21"/>
      </w:pPr>
      <w:r>
        <w:lastRenderedPageBreak/>
        <w:t>実行用のシェルスクリプト</w:t>
      </w:r>
      <w:r>
        <w:rPr>
          <w:rFonts w:hint="eastAsia"/>
        </w:rPr>
        <w:t>：※</w:t>
      </w:r>
      <w:r>
        <w:t>外部からのシグナル発行</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17699" w14:paraId="46362264" w14:textId="77777777" w:rsidTr="00E079DA">
        <w:tc>
          <w:tcPr>
            <w:tcW w:w="8494" w:type="dxa"/>
          </w:tcPr>
          <w:p w14:paraId="54E53E02" w14:textId="77777777" w:rsidR="00317699" w:rsidRPr="00317699" w:rsidRDefault="00317699" w:rsidP="00317699">
            <w:pPr>
              <w:pStyle w:val="3-"/>
            </w:pPr>
            <w:r w:rsidRPr="00317699">
              <w:t>./signal.exe &amp;</w:t>
            </w:r>
          </w:p>
          <w:p w14:paraId="7988C0DE" w14:textId="77777777" w:rsidR="00317699" w:rsidRPr="00317699" w:rsidRDefault="00317699" w:rsidP="00317699">
            <w:pPr>
              <w:pStyle w:val="3-"/>
            </w:pPr>
            <w:r w:rsidRPr="00317699">
              <w:t>sleep 1</w:t>
            </w:r>
          </w:p>
          <w:p w14:paraId="0E5C054E" w14:textId="77777777" w:rsidR="00317699" w:rsidRPr="00317699" w:rsidRDefault="00317699" w:rsidP="00317699">
            <w:pPr>
              <w:pStyle w:val="3-"/>
            </w:pPr>
            <w:r w:rsidRPr="00317699">
              <w:t>kill -USR1 %1</w:t>
            </w:r>
          </w:p>
          <w:p w14:paraId="7B44302A" w14:textId="77777777" w:rsidR="00317699" w:rsidRPr="00317699" w:rsidRDefault="00317699" w:rsidP="00317699">
            <w:pPr>
              <w:pStyle w:val="3-"/>
            </w:pPr>
            <w:r w:rsidRPr="00317699">
              <w:rPr>
                <w:rFonts w:hint="eastAsia"/>
              </w:rPr>
              <w:t>#この処理をLinuxで実行するとプログラムが停止する</w:t>
            </w:r>
          </w:p>
          <w:p w14:paraId="01F8A942" w14:textId="77777777" w:rsidR="00317699" w:rsidRPr="00317699" w:rsidRDefault="00317699" w:rsidP="00317699">
            <w:pPr>
              <w:pStyle w:val="3-"/>
            </w:pPr>
            <w:r w:rsidRPr="00317699">
              <w:t>#sleep 1</w:t>
            </w:r>
          </w:p>
          <w:p w14:paraId="3B81EEF7" w14:textId="77777777" w:rsidR="00317699" w:rsidRPr="00317699" w:rsidRDefault="00317699" w:rsidP="00317699">
            <w:pPr>
              <w:pStyle w:val="3-"/>
            </w:pPr>
            <w:r w:rsidRPr="00317699">
              <w:t>#kill -USR2 %1</w:t>
            </w:r>
          </w:p>
          <w:p w14:paraId="02B95719" w14:textId="77777777" w:rsidR="00317699" w:rsidRPr="00317699" w:rsidRDefault="00317699" w:rsidP="00317699">
            <w:pPr>
              <w:pStyle w:val="3-"/>
            </w:pPr>
            <w:r w:rsidRPr="00317699">
              <w:t>sleep 1</w:t>
            </w:r>
          </w:p>
          <w:p w14:paraId="1B4F0AA3" w14:textId="77777777" w:rsidR="00317699" w:rsidRPr="00317699" w:rsidRDefault="00317699" w:rsidP="00317699">
            <w:pPr>
              <w:pStyle w:val="3-"/>
            </w:pPr>
            <w:r w:rsidRPr="00317699">
              <w:t>kill -TSTP %1</w:t>
            </w:r>
          </w:p>
          <w:p w14:paraId="4257DDAB" w14:textId="77777777" w:rsidR="00317699" w:rsidRPr="00317699" w:rsidRDefault="00317699" w:rsidP="00317699">
            <w:pPr>
              <w:pStyle w:val="3-"/>
            </w:pPr>
            <w:r w:rsidRPr="00317699">
              <w:t>sleep 1</w:t>
            </w:r>
          </w:p>
          <w:p w14:paraId="3FDFBA6B" w14:textId="77777777" w:rsidR="00317699" w:rsidRPr="00317699" w:rsidRDefault="00317699" w:rsidP="00317699">
            <w:pPr>
              <w:pStyle w:val="3-"/>
            </w:pPr>
            <w:r w:rsidRPr="00317699">
              <w:t>kill -CONT %1</w:t>
            </w:r>
          </w:p>
          <w:p w14:paraId="04FF77C9" w14:textId="77777777" w:rsidR="00317699" w:rsidRPr="00317699" w:rsidRDefault="00317699" w:rsidP="00317699">
            <w:pPr>
              <w:pStyle w:val="3-"/>
            </w:pPr>
            <w:r w:rsidRPr="00317699">
              <w:t>sleep 1</w:t>
            </w:r>
          </w:p>
          <w:p w14:paraId="57A3167C" w14:textId="77777777" w:rsidR="00317699" w:rsidRPr="00317699" w:rsidRDefault="00317699" w:rsidP="00317699">
            <w:pPr>
              <w:pStyle w:val="3-"/>
            </w:pPr>
            <w:r w:rsidRPr="00317699">
              <w:t>kill -QUIT %1</w:t>
            </w:r>
          </w:p>
          <w:p w14:paraId="26A2834B" w14:textId="77777777" w:rsidR="00317699" w:rsidRPr="00317699" w:rsidRDefault="00317699" w:rsidP="00317699">
            <w:pPr>
              <w:pStyle w:val="3-"/>
            </w:pPr>
            <w:r w:rsidRPr="00317699">
              <w:rPr>
                <w:rFonts w:hint="eastAsia"/>
              </w:rPr>
              <w:t>#この処理をLinuxで実行するとプログラムが停止する</w:t>
            </w:r>
          </w:p>
          <w:p w14:paraId="43938B78" w14:textId="7481814E" w:rsidR="00317699" w:rsidRPr="00317699" w:rsidRDefault="00317699" w:rsidP="00317699">
            <w:pPr>
              <w:pStyle w:val="3-"/>
            </w:pPr>
            <w:r w:rsidRPr="00317699">
              <w:rPr>
                <w:rFonts w:hint="eastAsia"/>
              </w:rPr>
              <w:t>#Cygwinで実行すると同期シグナルハンドラスレッドのみが停止する</w:t>
            </w:r>
          </w:p>
          <w:p w14:paraId="0E5A4F6A" w14:textId="77777777" w:rsidR="00317699" w:rsidRPr="00317699" w:rsidRDefault="00317699" w:rsidP="00317699">
            <w:pPr>
              <w:pStyle w:val="3-"/>
            </w:pPr>
            <w:r w:rsidRPr="00317699">
              <w:t>#sleep 1</w:t>
            </w:r>
          </w:p>
          <w:p w14:paraId="39A560A9" w14:textId="77777777" w:rsidR="00317699" w:rsidRPr="00317699" w:rsidRDefault="00317699" w:rsidP="00317699">
            <w:pPr>
              <w:pStyle w:val="3-"/>
            </w:pPr>
            <w:r w:rsidRPr="00317699">
              <w:t>#kill -TRAP %1</w:t>
            </w:r>
          </w:p>
          <w:p w14:paraId="187A145B" w14:textId="77777777" w:rsidR="00317699" w:rsidRPr="00317699" w:rsidRDefault="00317699" w:rsidP="00317699">
            <w:pPr>
              <w:pStyle w:val="3-"/>
            </w:pPr>
            <w:r w:rsidRPr="00317699">
              <w:t>sleep 1</w:t>
            </w:r>
          </w:p>
          <w:p w14:paraId="146372C1" w14:textId="1E6B9C2F" w:rsidR="00317699" w:rsidRPr="00DE3BF2" w:rsidRDefault="00317699" w:rsidP="00317699">
            <w:pPr>
              <w:pStyle w:val="3-"/>
            </w:pPr>
            <w:r w:rsidRPr="00317699">
              <w:t>kill -INT %1</w:t>
            </w:r>
          </w:p>
        </w:tc>
      </w:tr>
    </w:tbl>
    <w:p w14:paraId="1256421F" w14:textId="10E1D1DC" w:rsidR="0036070F" w:rsidRPr="00DE3BF2" w:rsidRDefault="0036070F" w:rsidP="0036070F">
      <w:pPr>
        <w:pStyle w:val="aa"/>
        <w:ind w:left="447" w:firstLine="283"/>
        <w:rPr>
          <w:color w:val="FF0000"/>
        </w:rPr>
      </w:pPr>
      <w:r w:rsidRPr="00DE3BF2">
        <w:rPr>
          <w:rFonts w:hint="eastAsia"/>
          <w:color w:val="FF0000"/>
        </w:rPr>
        <w:t>↓（実行結果</w:t>
      </w:r>
      <w:r w:rsidR="0032355E">
        <w:rPr>
          <w:rFonts w:hint="eastAsia"/>
          <w:color w:val="FF0000"/>
        </w:rPr>
        <w:t>：</w:t>
      </w:r>
      <w:r w:rsidR="0032355E">
        <w:rPr>
          <w:rFonts w:hint="eastAsia"/>
          <w:color w:val="FF0000"/>
        </w:rPr>
        <w:t>Linux</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4593B216" w14:textId="77777777" w:rsidR="00317699" w:rsidRDefault="00317699" w:rsidP="00317699">
            <w:pPr>
              <w:pStyle w:val="3-"/>
            </w:pPr>
            <w:r>
              <w:t>$ ./signal &amp;</w:t>
            </w:r>
          </w:p>
          <w:p w14:paraId="4E23CA83" w14:textId="77777777" w:rsidR="00317699" w:rsidRPr="00317699" w:rsidRDefault="00317699" w:rsidP="00317699">
            <w:pPr>
              <w:pStyle w:val="3-"/>
              <w:rPr>
                <w:color w:val="auto"/>
              </w:rPr>
            </w:pPr>
            <w:r w:rsidRPr="00317699">
              <w:rPr>
                <w:color w:val="auto"/>
              </w:rPr>
              <w:t>- begin:main(2dce1720) -</w:t>
            </w:r>
          </w:p>
          <w:p w14:paraId="4E1CD93B" w14:textId="77777777" w:rsidR="00317699" w:rsidRPr="00317699" w:rsidRDefault="00317699" w:rsidP="00317699">
            <w:pPr>
              <w:pStyle w:val="3-"/>
              <w:rPr>
                <w:color w:val="auto"/>
              </w:rPr>
            </w:pPr>
            <w:r w:rsidRPr="00317699">
              <w:rPr>
                <w:color w:val="auto"/>
              </w:rPr>
              <w:t>- begin:threadFuncSyncSignal(2dcdf700) -</w:t>
            </w:r>
          </w:p>
          <w:p w14:paraId="43C69DE0" w14:textId="77777777" w:rsidR="00317699" w:rsidRPr="00317699" w:rsidRDefault="00317699" w:rsidP="00317699">
            <w:pPr>
              <w:pStyle w:val="3-"/>
              <w:rPr>
                <w:color w:val="auto"/>
              </w:rPr>
            </w:pPr>
            <w:r w:rsidRPr="00317699">
              <w:rPr>
                <w:color w:val="auto"/>
              </w:rPr>
              <w:t>- begin:threadFuncWatch(2d2de700) -</w:t>
            </w:r>
          </w:p>
          <w:p w14:paraId="35A3745D" w14:textId="77777777" w:rsidR="00317699" w:rsidRPr="00317699" w:rsidRDefault="00317699" w:rsidP="00317699">
            <w:pPr>
              <w:pStyle w:val="3-"/>
              <w:rPr>
                <w:color w:val="auto"/>
              </w:rPr>
            </w:pPr>
            <w:r w:rsidRPr="00317699">
              <w:rPr>
                <w:color w:val="auto"/>
              </w:rPr>
              <w:t>[SIGUSR1] (thread=2dce1720) tls=0</w:t>
            </w:r>
          </w:p>
          <w:p w14:paraId="5AB3F364" w14:textId="77777777" w:rsidR="00317699" w:rsidRPr="00317699" w:rsidRDefault="00317699" w:rsidP="00317699">
            <w:pPr>
              <w:pStyle w:val="3-"/>
              <w:rPr>
                <w:color w:val="auto"/>
              </w:rPr>
            </w:pPr>
            <w:r w:rsidRPr="00317699">
              <w:rPr>
                <w:color w:val="auto"/>
              </w:rPr>
              <w:t>[SIGALRM] (thread=2dce1720) tls=1</w:t>
            </w:r>
          </w:p>
          <w:p w14:paraId="448D3AD7" w14:textId="77777777" w:rsidR="00317699" w:rsidRPr="00317699" w:rsidRDefault="00317699" w:rsidP="00317699">
            <w:pPr>
              <w:pStyle w:val="3-"/>
              <w:rPr>
                <w:color w:val="auto"/>
              </w:rPr>
            </w:pPr>
            <w:r w:rsidRPr="00317699">
              <w:rPr>
                <w:color w:val="auto"/>
              </w:rPr>
              <w:t>[SIGALRM] (thread=2dce1720) tls=2</w:t>
            </w:r>
          </w:p>
          <w:p w14:paraId="79171914" w14:textId="77777777" w:rsidR="00317699" w:rsidRPr="00317699" w:rsidRDefault="00317699" w:rsidP="00317699">
            <w:pPr>
              <w:pStyle w:val="3-"/>
              <w:rPr>
                <w:color w:val="auto"/>
              </w:rPr>
            </w:pPr>
            <w:r w:rsidRPr="00317699">
              <w:rPr>
                <w:color w:val="auto"/>
              </w:rPr>
              <w:t>[SIGTSTP] (thread=2dce1720) tls=2</w:t>
            </w:r>
          </w:p>
          <w:p w14:paraId="0629FF58" w14:textId="77777777" w:rsidR="00317699" w:rsidRPr="00317699" w:rsidRDefault="00317699" w:rsidP="00317699">
            <w:pPr>
              <w:pStyle w:val="3-"/>
              <w:rPr>
                <w:color w:val="auto"/>
              </w:rPr>
            </w:pPr>
            <w:r w:rsidRPr="00317699">
              <w:rPr>
                <w:color w:val="auto"/>
              </w:rPr>
              <w:t>sendSyncSignal:[SIGTSTP] (thread=2d2de700) tls=0</w:t>
            </w:r>
          </w:p>
          <w:p w14:paraId="143575D0" w14:textId="77777777" w:rsidR="00317699" w:rsidRPr="00317699" w:rsidRDefault="00317699" w:rsidP="00317699">
            <w:pPr>
              <w:pStyle w:val="3-"/>
              <w:rPr>
                <w:color w:val="auto"/>
              </w:rPr>
            </w:pPr>
            <w:r w:rsidRPr="00317699">
              <w:rPr>
                <w:color w:val="auto"/>
              </w:rPr>
              <w:t>[SIGTSTP] (thread=2dcdf700) tls=1</w:t>
            </w:r>
          </w:p>
          <w:p w14:paraId="61F571CB" w14:textId="77777777" w:rsidR="00317699" w:rsidRPr="00317699" w:rsidRDefault="00317699" w:rsidP="00317699">
            <w:pPr>
              <w:pStyle w:val="3-"/>
              <w:rPr>
                <w:color w:val="auto"/>
              </w:rPr>
            </w:pPr>
            <w:r w:rsidRPr="00317699">
              <w:rPr>
                <w:color w:val="auto"/>
              </w:rPr>
              <w:t>[SIGALRM] (thread=2dce1720) tls=3</w:t>
            </w:r>
          </w:p>
          <w:p w14:paraId="201B72A8" w14:textId="77777777" w:rsidR="00317699" w:rsidRPr="00317699" w:rsidRDefault="00317699" w:rsidP="00317699">
            <w:pPr>
              <w:pStyle w:val="3-"/>
              <w:rPr>
                <w:color w:val="auto"/>
              </w:rPr>
            </w:pPr>
            <w:r w:rsidRPr="00317699">
              <w:rPr>
                <w:color w:val="auto"/>
              </w:rPr>
              <w:lastRenderedPageBreak/>
              <w:t>[SIGCONT] (thread=2d2de700) tls=0</w:t>
            </w:r>
          </w:p>
          <w:p w14:paraId="580A5ED0" w14:textId="77777777" w:rsidR="00317699" w:rsidRPr="00317699" w:rsidRDefault="00317699" w:rsidP="00317699">
            <w:pPr>
              <w:pStyle w:val="3-"/>
              <w:rPr>
                <w:color w:val="auto"/>
              </w:rPr>
            </w:pPr>
            <w:r w:rsidRPr="00317699">
              <w:rPr>
                <w:color w:val="auto"/>
              </w:rPr>
              <w:t>sendSyncSignal:[SIGCONT] (thread=2d2de700) tls=0</w:t>
            </w:r>
          </w:p>
          <w:p w14:paraId="20E42BDA" w14:textId="77777777" w:rsidR="00317699" w:rsidRPr="00317699" w:rsidRDefault="00317699" w:rsidP="00317699">
            <w:pPr>
              <w:pStyle w:val="3-"/>
              <w:rPr>
                <w:color w:val="auto"/>
              </w:rPr>
            </w:pPr>
            <w:r w:rsidRPr="00317699">
              <w:rPr>
                <w:color w:val="auto"/>
              </w:rPr>
              <w:t>[SIGCONT] (thread=2dcdf700) tls=2</w:t>
            </w:r>
          </w:p>
          <w:p w14:paraId="6C731F50" w14:textId="77777777" w:rsidR="00317699" w:rsidRPr="00317699" w:rsidRDefault="00317699" w:rsidP="00317699">
            <w:pPr>
              <w:pStyle w:val="3-"/>
              <w:rPr>
                <w:color w:val="auto"/>
              </w:rPr>
            </w:pPr>
            <w:r w:rsidRPr="00317699">
              <w:rPr>
                <w:color w:val="auto"/>
              </w:rPr>
              <w:t>[SIGALRM] (thread=2dce1720) tls=4</w:t>
            </w:r>
          </w:p>
          <w:p w14:paraId="17852717" w14:textId="77777777" w:rsidR="00317699" w:rsidRPr="00317699" w:rsidRDefault="00317699" w:rsidP="00317699">
            <w:pPr>
              <w:pStyle w:val="3-"/>
              <w:rPr>
                <w:color w:val="auto"/>
              </w:rPr>
            </w:pPr>
            <w:r w:rsidRPr="00317699">
              <w:rPr>
                <w:color w:val="auto"/>
              </w:rPr>
              <w:t>[SIGQUIT] (thread=2dce1720) tls=4</w:t>
            </w:r>
          </w:p>
          <w:p w14:paraId="6A396DE7" w14:textId="77777777" w:rsidR="00317699" w:rsidRPr="00317699" w:rsidRDefault="00317699" w:rsidP="00317699">
            <w:pPr>
              <w:pStyle w:val="3-"/>
              <w:rPr>
                <w:color w:val="auto"/>
              </w:rPr>
            </w:pPr>
            <w:r w:rsidRPr="00317699">
              <w:rPr>
                <w:color w:val="auto"/>
              </w:rPr>
              <w:t>sendSyncSignal:[SIGQUIT] (thread=2d2de700) tls=0</w:t>
            </w:r>
          </w:p>
          <w:p w14:paraId="383A1AE0" w14:textId="77777777" w:rsidR="00317699" w:rsidRPr="00317699" w:rsidRDefault="00317699" w:rsidP="00317699">
            <w:pPr>
              <w:pStyle w:val="3-"/>
              <w:rPr>
                <w:color w:val="auto"/>
              </w:rPr>
            </w:pPr>
            <w:r w:rsidRPr="00317699">
              <w:rPr>
                <w:color w:val="auto"/>
              </w:rPr>
              <w:t>[SIGQUIT] (thread=2dcdf700) tls=3</w:t>
            </w:r>
          </w:p>
          <w:p w14:paraId="2825C2B1" w14:textId="77777777" w:rsidR="00317699" w:rsidRPr="00317699" w:rsidRDefault="00317699" w:rsidP="00317699">
            <w:pPr>
              <w:pStyle w:val="3-"/>
              <w:rPr>
                <w:color w:val="auto"/>
              </w:rPr>
            </w:pPr>
            <w:r w:rsidRPr="00317699">
              <w:rPr>
                <w:color w:val="auto"/>
              </w:rPr>
              <w:t>[SIGALRM] (thread=2dce1720) tls=5</w:t>
            </w:r>
          </w:p>
          <w:p w14:paraId="4BAAC66F" w14:textId="77777777" w:rsidR="00317699" w:rsidRPr="00317699" w:rsidRDefault="00317699" w:rsidP="00317699">
            <w:pPr>
              <w:pStyle w:val="3-"/>
              <w:rPr>
                <w:color w:val="auto"/>
              </w:rPr>
            </w:pPr>
            <w:r w:rsidRPr="00317699">
              <w:rPr>
                <w:color w:val="auto"/>
              </w:rPr>
              <w:t>[SIGINT] (thread=2dce1720) tls=5</w:t>
            </w:r>
          </w:p>
          <w:p w14:paraId="718B6AC3" w14:textId="77777777" w:rsidR="00317699" w:rsidRPr="00317699" w:rsidRDefault="00317699" w:rsidP="00317699">
            <w:pPr>
              <w:pStyle w:val="3-"/>
              <w:rPr>
                <w:color w:val="auto"/>
              </w:rPr>
            </w:pPr>
            <w:r w:rsidRPr="00317699">
              <w:rPr>
                <w:color w:val="auto"/>
              </w:rPr>
              <w:t>sendSyncSignal:[SIGINT] (thread=2d2de700) tls=0</w:t>
            </w:r>
          </w:p>
          <w:p w14:paraId="0C8B9DE6" w14:textId="77777777" w:rsidR="00317699" w:rsidRPr="00317699" w:rsidRDefault="00317699" w:rsidP="00317699">
            <w:pPr>
              <w:pStyle w:val="3-"/>
              <w:rPr>
                <w:color w:val="auto"/>
              </w:rPr>
            </w:pPr>
            <w:r w:rsidRPr="00317699">
              <w:rPr>
                <w:color w:val="auto"/>
              </w:rPr>
              <w:t>sendSyncSignal:[SIGTRAP] (thread=2d2de700) tls=0</w:t>
            </w:r>
          </w:p>
          <w:p w14:paraId="63353920" w14:textId="77777777" w:rsidR="00317699" w:rsidRPr="00317699" w:rsidRDefault="00317699" w:rsidP="00317699">
            <w:pPr>
              <w:pStyle w:val="3-"/>
              <w:rPr>
                <w:color w:val="auto"/>
              </w:rPr>
            </w:pPr>
            <w:r w:rsidRPr="00317699">
              <w:rPr>
                <w:color w:val="auto"/>
              </w:rPr>
              <w:t>[SIGINT] (thread=2dcdf700) tls=4</w:t>
            </w:r>
          </w:p>
          <w:p w14:paraId="0BDD5FCA" w14:textId="77777777" w:rsidR="00317699" w:rsidRPr="00317699" w:rsidRDefault="00317699" w:rsidP="00317699">
            <w:pPr>
              <w:pStyle w:val="3-"/>
              <w:rPr>
                <w:color w:val="auto"/>
              </w:rPr>
            </w:pPr>
            <w:r w:rsidRPr="00317699">
              <w:rPr>
                <w:color w:val="auto"/>
              </w:rPr>
              <w:t>- end:threadFuncSyncSignal(2dcdf700) -</w:t>
            </w:r>
          </w:p>
          <w:p w14:paraId="46B06FB8" w14:textId="77777777" w:rsidR="00317699" w:rsidRPr="00317699" w:rsidRDefault="00317699" w:rsidP="00317699">
            <w:pPr>
              <w:pStyle w:val="3-"/>
              <w:rPr>
                <w:color w:val="auto"/>
              </w:rPr>
            </w:pPr>
            <w:r w:rsidRPr="00317699">
              <w:rPr>
                <w:color w:val="auto"/>
              </w:rPr>
              <w:t>- end:threadFuncWatch(2d2de700) -</w:t>
            </w:r>
          </w:p>
          <w:p w14:paraId="123362ED" w14:textId="79BACD8B" w:rsidR="0036070F" w:rsidRPr="00DD51B6" w:rsidRDefault="00317699" w:rsidP="00317699">
            <w:pPr>
              <w:pStyle w:val="3-"/>
            </w:pPr>
            <w:r w:rsidRPr="00317699">
              <w:rPr>
                <w:color w:val="auto"/>
              </w:rPr>
              <w:t>- end:main(2dce1720) -</w:t>
            </w:r>
          </w:p>
        </w:tc>
      </w:tr>
    </w:tbl>
    <w:p w14:paraId="54A4D55F" w14:textId="3A645609" w:rsidR="0032355E" w:rsidRPr="00DE3BF2" w:rsidRDefault="0032355E" w:rsidP="0032355E">
      <w:pPr>
        <w:pStyle w:val="aa"/>
        <w:ind w:left="447" w:firstLine="283"/>
        <w:rPr>
          <w:color w:val="FF0000"/>
        </w:rPr>
      </w:pPr>
      <w:r w:rsidRPr="00DE3BF2">
        <w:rPr>
          <w:rFonts w:hint="eastAsia"/>
          <w:color w:val="FF0000"/>
        </w:rPr>
        <w:lastRenderedPageBreak/>
        <w:t>↓（実行結果</w:t>
      </w:r>
      <w:r>
        <w:rPr>
          <w:rFonts w:hint="eastAsia"/>
          <w:color w:val="FF0000"/>
        </w:rPr>
        <w:t>：</w:t>
      </w:r>
      <w:r>
        <w:rPr>
          <w:rFonts w:hint="eastAsia"/>
          <w:color w:val="FF0000"/>
        </w:rPr>
        <w:t>Cygwin</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2355E" w14:paraId="0ABF0AEC" w14:textId="77777777" w:rsidTr="00E079DA">
        <w:tc>
          <w:tcPr>
            <w:tcW w:w="8494" w:type="dxa"/>
          </w:tcPr>
          <w:p w14:paraId="338BDBC4" w14:textId="77777777" w:rsidR="00317699" w:rsidRDefault="00317699" w:rsidP="00317699">
            <w:pPr>
              <w:pStyle w:val="3-"/>
            </w:pPr>
            <w:r>
              <w:t>$ ./signal &amp;</w:t>
            </w:r>
          </w:p>
          <w:p w14:paraId="177ACEF0" w14:textId="77777777" w:rsidR="00317699" w:rsidRPr="00317699" w:rsidRDefault="00317699" w:rsidP="00317699">
            <w:pPr>
              <w:pStyle w:val="3-"/>
              <w:rPr>
                <w:color w:val="auto"/>
              </w:rPr>
            </w:pPr>
            <w:r w:rsidRPr="00317699">
              <w:rPr>
                <w:color w:val="auto"/>
              </w:rPr>
              <w:t>- begin:main(80000038) -</w:t>
            </w:r>
          </w:p>
          <w:p w14:paraId="5D6193C5" w14:textId="77777777" w:rsidR="00317699" w:rsidRPr="00317699" w:rsidRDefault="00317699" w:rsidP="00317699">
            <w:pPr>
              <w:pStyle w:val="3-"/>
              <w:rPr>
                <w:color w:val="auto"/>
              </w:rPr>
            </w:pPr>
            <w:r w:rsidRPr="00317699">
              <w:rPr>
                <w:color w:val="auto"/>
              </w:rPr>
              <w:t>- begin:threadFuncSyncSignal(80048308) -</w:t>
            </w:r>
          </w:p>
          <w:p w14:paraId="036ECA75" w14:textId="77777777" w:rsidR="00317699" w:rsidRPr="00317699" w:rsidRDefault="00317699" w:rsidP="00317699">
            <w:pPr>
              <w:pStyle w:val="3-"/>
              <w:rPr>
                <w:color w:val="auto"/>
              </w:rPr>
            </w:pPr>
            <w:r w:rsidRPr="00317699">
              <w:rPr>
                <w:color w:val="auto"/>
              </w:rPr>
              <w:t>- begin:threadFuncWatch(80048398) -</w:t>
            </w:r>
          </w:p>
          <w:p w14:paraId="4C598E78" w14:textId="77777777" w:rsidR="00317699" w:rsidRPr="00317699" w:rsidRDefault="00317699" w:rsidP="00317699">
            <w:pPr>
              <w:pStyle w:val="3-"/>
              <w:rPr>
                <w:color w:val="auto"/>
              </w:rPr>
            </w:pPr>
            <w:r w:rsidRPr="00317699">
              <w:rPr>
                <w:color w:val="auto"/>
              </w:rPr>
              <w:t>[SIGALRM] (thread=80000038) tls=1</w:t>
            </w:r>
          </w:p>
          <w:p w14:paraId="22BB72A1" w14:textId="77777777" w:rsidR="00317699" w:rsidRPr="00317699" w:rsidRDefault="00317699" w:rsidP="00317699">
            <w:pPr>
              <w:pStyle w:val="3-"/>
              <w:rPr>
                <w:color w:val="auto"/>
              </w:rPr>
            </w:pPr>
            <w:r w:rsidRPr="00317699">
              <w:rPr>
                <w:color w:val="auto"/>
              </w:rPr>
              <w:t>[SIGUSR1] (thread=80000038) tls=1</w:t>
            </w:r>
          </w:p>
          <w:p w14:paraId="0C294696" w14:textId="77777777" w:rsidR="00317699" w:rsidRPr="00317699" w:rsidRDefault="00317699" w:rsidP="00317699">
            <w:pPr>
              <w:pStyle w:val="3-"/>
              <w:rPr>
                <w:color w:val="auto"/>
              </w:rPr>
            </w:pPr>
            <w:r w:rsidRPr="00317699">
              <w:rPr>
                <w:color w:val="auto"/>
              </w:rPr>
              <w:t>[SIGALRM] (thread=80000038) tls=2</w:t>
            </w:r>
          </w:p>
          <w:p w14:paraId="26858F88" w14:textId="77777777" w:rsidR="00317699" w:rsidRPr="00317699" w:rsidRDefault="00317699" w:rsidP="00317699">
            <w:pPr>
              <w:pStyle w:val="3-"/>
              <w:rPr>
                <w:color w:val="auto"/>
              </w:rPr>
            </w:pPr>
            <w:r w:rsidRPr="00317699">
              <w:rPr>
                <w:color w:val="auto"/>
              </w:rPr>
              <w:t>[SIGUSR2] (thread=80048308) tls=1</w:t>
            </w:r>
          </w:p>
          <w:p w14:paraId="6CE0203B" w14:textId="77777777" w:rsidR="00317699" w:rsidRPr="00317699" w:rsidRDefault="00317699" w:rsidP="00317699">
            <w:pPr>
              <w:pStyle w:val="3-"/>
              <w:rPr>
                <w:color w:val="auto"/>
              </w:rPr>
            </w:pPr>
            <w:r w:rsidRPr="00317699">
              <w:rPr>
                <w:color w:val="auto"/>
              </w:rPr>
              <w:t>[SIGALRM] (thread=80000038) tls=3</w:t>
            </w:r>
          </w:p>
          <w:p w14:paraId="6D4170BD" w14:textId="77777777" w:rsidR="00317699" w:rsidRPr="00317699" w:rsidRDefault="00317699" w:rsidP="00317699">
            <w:pPr>
              <w:pStyle w:val="3-"/>
              <w:rPr>
                <w:color w:val="auto"/>
              </w:rPr>
            </w:pPr>
            <w:r w:rsidRPr="00317699">
              <w:rPr>
                <w:color w:val="auto"/>
              </w:rPr>
              <w:t>[SIGTSTP] (thread=80048308) tls=2</w:t>
            </w:r>
          </w:p>
          <w:p w14:paraId="028F05DD" w14:textId="77777777" w:rsidR="00317699" w:rsidRPr="00317699" w:rsidRDefault="00317699" w:rsidP="00317699">
            <w:pPr>
              <w:pStyle w:val="3-"/>
              <w:rPr>
                <w:color w:val="auto"/>
              </w:rPr>
            </w:pPr>
            <w:r w:rsidRPr="00317699">
              <w:rPr>
                <w:color w:val="auto"/>
              </w:rPr>
              <w:t>[SIGALRM] (thread=80000038) tls=4</w:t>
            </w:r>
          </w:p>
          <w:p w14:paraId="43E0A4DC" w14:textId="77777777" w:rsidR="00317699" w:rsidRPr="00317699" w:rsidRDefault="00317699" w:rsidP="00317699">
            <w:pPr>
              <w:pStyle w:val="3-"/>
              <w:rPr>
                <w:color w:val="auto"/>
              </w:rPr>
            </w:pPr>
            <w:r w:rsidRPr="00317699">
              <w:rPr>
                <w:color w:val="auto"/>
              </w:rPr>
              <w:t>[SIGCONT] (thread=80048308) tls=3</w:t>
            </w:r>
          </w:p>
          <w:p w14:paraId="1C2160E5" w14:textId="77777777" w:rsidR="00317699" w:rsidRPr="00317699" w:rsidRDefault="00317699" w:rsidP="00317699">
            <w:pPr>
              <w:pStyle w:val="3-"/>
              <w:rPr>
                <w:color w:val="auto"/>
              </w:rPr>
            </w:pPr>
            <w:r w:rsidRPr="00317699">
              <w:rPr>
                <w:color w:val="auto"/>
              </w:rPr>
              <w:t>[SIGALRM] (thread=80000038) tls=5</w:t>
            </w:r>
          </w:p>
          <w:p w14:paraId="478EFAEC" w14:textId="77777777" w:rsidR="00317699" w:rsidRPr="00317699" w:rsidRDefault="00317699" w:rsidP="00317699">
            <w:pPr>
              <w:pStyle w:val="3-"/>
              <w:rPr>
                <w:color w:val="auto"/>
              </w:rPr>
            </w:pPr>
            <w:r w:rsidRPr="00317699">
              <w:rPr>
                <w:color w:val="auto"/>
              </w:rPr>
              <w:t>[SIGQUIT] (thread=80048308) tls=4</w:t>
            </w:r>
          </w:p>
          <w:p w14:paraId="533CFF62" w14:textId="77777777" w:rsidR="00317699" w:rsidRPr="00317699" w:rsidRDefault="00317699" w:rsidP="00317699">
            <w:pPr>
              <w:pStyle w:val="3-"/>
              <w:rPr>
                <w:color w:val="auto"/>
              </w:rPr>
            </w:pPr>
            <w:r w:rsidRPr="00317699">
              <w:rPr>
                <w:color w:val="auto"/>
              </w:rPr>
              <w:t>[SIGALRM] (thread=80000038) tls=6</w:t>
            </w:r>
          </w:p>
          <w:p w14:paraId="661E2FA9" w14:textId="77777777" w:rsidR="00317699" w:rsidRPr="00317699" w:rsidRDefault="00317699" w:rsidP="00317699">
            <w:pPr>
              <w:pStyle w:val="3-"/>
              <w:rPr>
                <w:color w:val="auto"/>
              </w:rPr>
            </w:pPr>
            <w:r w:rsidRPr="00317699">
              <w:rPr>
                <w:color w:val="auto"/>
              </w:rPr>
              <w:t>[SIGINT] (thread=80000038) tls=6</w:t>
            </w:r>
          </w:p>
          <w:p w14:paraId="2F17572A" w14:textId="77777777" w:rsidR="00317699" w:rsidRPr="00317699" w:rsidRDefault="00317699" w:rsidP="00317699">
            <w:pPr>
              <w:pStyle w:val="3-"/>
              <w:rPr>
                <w:color w:val="auto"/>
              </w:rPr>
            </w:pPr>
            <w:r w:rsidRPr="00317699">
              <w:rPr>
                <w:color w:val="auto"/>
              </w:rPr>
              <w:t>sendSyncSignal:[SIGTRAP] (thread=80048398) tls=0</w:t>
            </w:r>
          </w:p>
          <w:p w14:paraId="2D77A7E5" w14:textId="77777777" w:rsidR="00317699" w:rsidRPr="00317699" w:rsidRDefault="00317699" w:rsidP="00317699">
            <w:pPr>
              <w:pStyle w:val="3-"/>
              <w:rPr>
                <w:color w:val="auto"/>
              </w:rPr>
            </w:pPr>
            <w:r w:rsidRPr="00317699">
              <w:rPr>
                <w:color w:val="auto"/>
              </w:rPr>
              <w:t>[SIGTRAP] (thread=80048308) tls=5</w:t>
            </w:r>
          </w:p>
          <w:p w14:paraId="6270DA86" w14:textId="77777777" w:rsidR="00317699" w:rsidRPr="00317699" w:rsidRDefault="00317699" w:rsidP="00317699">
            <w:pPr>
              <w:pStyle w:val="3-"/>
              <w:rPr>
                <w:color w:val="auto"/>
              </w:rPr>
            </w:pPr>
            <w:r w:rsidRPr="00317699">
              <w:rPr>
                <w:color w:val="auto"/>
              </w:rPr>
              <w:t>- end:threadFuncSyncSignal(80048308) -</w:t>
            </w:r>
          </w:p>
          <w:p w14:paraId="1E7C3AD2" w14:textId="77777777" w:rsidR="00317699" w:rsidRPr="00317699" w:rsidRDefault="00317699" w:rsidP="00317699">
            <w:pPr>
              <w:pStyle w:val="3-"/>
              <w:rPr>
                <w:color w:val="auto"/>
              </w:rPr>
            </w:pPr>
            <w:r w:rsidRPr="00317699">
              <w:rPr>
                <w:color w:val="auto"/>
              </w:rPr>
              <w:t>- end:threadFuncWatch(80048398) -</w:t>
            </w:r>
          </w:p>
          <w:p w14:paraId="529A7673" w14:textId="1EE95299" w:rsidR="0032355E" w:rsidRPr="00DD51B6" w:rsidRDefault="00317699" w:rsidP="00317699">
            <w:pPr>
              <w:pStyle w:val="3-"/>
            </w:pPr>
            <w:r w:rsidRPr="00317699">
              <w:rPr>
                <w:color w:val="auto"/>
              </w:rPr>
              <w:t>- end:main(80000038) -</w:t>
            </w:r>
          </w:p>
        </w:tc>
      </w:tr>
    </w:tbl>
    <w:p w14:paraId="04901843" w14:textId="2936D23A" w:rsidR="00E079DA" w:rsidRDefault="00E079DA" w:rsidP="00E079DA">
      <w:pPr>
        <w:pStyle w:val="3"/>
      </w:pPr>
      <w:bookmarkStart w:id="144" w:name="_Toc378808496"/>
      <w:r>
        <w:rPr>
          <w:rFonts w:hint="eastAsia"/>
        </w:rPr>
        <w:t>【用語解説】</w:t>
      </w:r>
      <w:r>
        <w:t>リエントラント</w:t>
      </w:r>
      <w:bookmarkEnd w:id="144"/>
    </w:p>
    <w:p w14:paraId="29942C3C" w14:textId="3713D284" w:rsidR="00E079DA" w:rsidRDefault="00E079DA" w:rsidP="00E079DA">
      <w:pPr>
        <w:pStyle w:val="aa"/>
        <w:ind w:left="447" w:firstLine="283"/>
      </w:pPr>
      <w:r>
        <w:rPr>
          <w:rFonts w:hint="eastAsia"/>
        </w:rPr>
        <w:t>「リエントラント」（</w:t>
      </w:r>
      <w:r>
        <w:rPr>
          <w:rFonts w:hint="eastAsia"/>
        </w:rPr>
        <w:t>reentrant</w:t>
      </w:r>
      <w:r>
        <w:rPr>
          <w:rFonts w:hint="eastAsia"/>
        </w:rPr>
        <w:t>）とは「再入可能」という意味である。</w:t>
      </w:r>
    </w:p>
    <w:p w14:paraId="1D0A9F66" w14:textId="7C19AE5F" w:rsidR="00E079DA" w:rsidRDefault="00E079DA" w:rsidP="00E079DA">
      <w:pPr>
        <w:pStyle w:val="aa"/>
        <w:ind w:left="447" w:firstLine="283"/>
      </w:pPr>
      <w:r>
        <w:rPr>
          <w:rFonts w:hint="eastAsia"/>
        </w:rPr>
        <w:t>割り込み処理後に元の処理に戻っても</w:t>
      </w:r>
      <w:r w:rsidR="00E301B6">
        <w:rPr>
          <w:rFonts w:hint="eastAsia"/>
        </w:rPr>
        <w:t>問題を起こさない「割り込みセーフ</w:t>
      </w:r>
      <w:r w:rsidR="00E301B6">
        <w:t>」な</w:t>
      </w:r>
      <w:r w:rsidR="00E301B6">
        <w:rPr>
          <w:rFonts w:hint="eastAsia"/>
        </w:rPr>
        <w:t>プログラムの意味である。</w:t>
      </w:r>
    </w:p>
    <w:p w14:paraId="20904A68" w14:textId="6E612CA5" w:rsidR="00E301B6" w:rsidRDefault="00E301B6" w:rsidP="00E301B6">
      <w:pPr>
        <w:pStyle w:val="aa"/>
        <w:spacing w:beforeLines="50" w:before="180"/>
        <w:ind w:left="447" w:firstLine="283"/>
      </w:pPr>
      <w:r>
        <w:t>マルチスレッド環境下で、メインスレッド以外のスレッドで実行しても問題のないプログラム</w:t>
      </w:r>
      <w:r w:rsidR="00140341">
        <w:t>のこと</w:t>
      </w:r>
      <w:r>
        <w:t>を「スレッドセーフ」と呼ぶ。それに対して、割り込み処理で実行しても問題のないプログラム</w:t>
      </w:r>
      <w:r w:rsidR="00140341">
        <w:t>のことを</w:t>
      </w:r>
      <w:r>
        <w:t>「リエントラント」と呼ぶ。</w:t>
      </w:r>
    </w:p>
    <w:p w14:paraId="6497E06D" w14:textId="2DE545E4" w:rsidR="00140341" w:rsidRDefault="00140341" w:rsidP="00E301B6">
      <w:pPr>
        <w:pStyle w:val="aa"/>
        <w:spacing w:beforeLines="50" w:before="180"/>
        <w:ind w:left="447" w:firstLine="283"/>
      </w:pPr>
      <w:r>
        <w:t>メモリ確保やファイルアクセスなどの「非割り込みセーフ」な処理や、他の処理が使用するグローバル変数を更新するような処理があると「リエントラント」な処理ではなくなる。</w:t>
      </w:r>
    </w:p>
    <w:p w14:paraId="20FA9A6C" w14:textId="457E475D" w:rsidR="00140341" w:rsidRDefault="00140341" w:rsidP="00E301B6">
      <w:pPr>
        <w:pStyle w:val="aa"/>
        <w:spacing w:beforeLines="50" w:before="180"/>
        <w:ind w:left="447" w:firstLine="283"/>
      </w:pPr>
      <w:r>
        <w:t>なお、「リエントラント」の定義は、シングルスレッドプログラミング環境が起源である。</w:t>
      </w:r>
    </w:p>
    <w:p w14:paraId="4FB7166A" w14:textId="22FB420E" w:rsidR="002A01F2" w:rsidRDefault="002A01F2" w:rsidP="00140341">
      <w:pPr>
        <w:pStyle w:val="aa"/>
        <w:spacing w:beforeLines="50" w:before="180"/>
        <w:ind w:left="447" w:firstLine="283"/>
      </w:pPr>
      <w:r>
        <w:lastRenderedPageBreak/>
        <w:t>処理中に</w:t>
      </w:r>
      <w:r w:rsidR="00140341">
        <w:t>ロックを行うスレッドセーフな処理も、リエントラントにはならないので注意が必要である。</w:t>
      </w:r>
    </w:p>
    <w:p w14:paraId="5CEB5A9C" w14:textId="2D353E86" w:rsidR="00140341" w:rsidRDefault="002A01F2" w:rsidP="002A01F2">
      <w:pPr>
        <w:pStyle w:val="aa"/>
        <w:ind w:left="447" w:firstLine="283"/>
        <w:rPr>
          <w:rFonts w:hint="eastAsia"/>
        </w:rPr>
      </w:pPr>
      <w:r>
        <w:t>ロック中のスレッドで割り込みが発生して、その割り込み処理の中でスレッドセーフな処理を呼び出し、またロックを取得しようとするとデッドロックが起きてしまう。スレッドセーフでかつリエントラントな処理とするには、ロックの前後でさらに割り込みの禁止／許可を行う必要も</w:t>
      </w:r>
      <w:r w:rsidR="00AD6682">
        <w:t>ある。</w:t>
      </w:r>
    </w:p>
    <w:p w14:paraId="7907E48D" w14:textId="10676AAC" w:rsidR="002A01F2" w:rsidRDefault="002A01F2" w:rsidP="002A01F2">
      <w:pPr>
        <w:pStyle w:val="aa"/>
        <w:spacing w:beforeLines="50" w:before="180"/>
        <w:ind w:left="447" w:firstLine="283"/>
        <w:rPr>
          <w:rFonts w:hint="eastAsia"/>
        </w:rPr>
      </w:pPr>
      <w:r>
        <w:t>割り込みは旧来からの技術ではあるが、非常に扱いにくい。</w:t>
      </w:r>
      <w:r>
        <w:t>OS</w:t>
      </w:r>
      <w:r>
        <w:t>の内部などでは頻繁に活用されているものの、よほど効果的な場面</w:t>
      </w:r>
      <w:r w:rsidR="00AD6682">
        <w:t>でもない限りは安易に用いないほうが良い。マルチスレッドが最適な状態になるように注力するためにも、リエントラントな処理は不要な状態が望ましい。</w:t>
      </w:r>
    </w:p>
    <w:p w14:paraId="51734687" w14:textId="5CC80ED6" w:rsidR="00E27A02" w:rsidRDefault="00E27A02" w:rsidP="00E27A02">
      <w:pPr>
        <w:pStyle w:val="1"/>
      </w:pPr>
      <w:bookmarkStart w:id="145" w:name="_Toc378808497"/>
      <w:r>
        <w:rPr>
          <w:rFonts w:hint="eastAsia"/>
        </w:rPr>
        <w:t>マルチスレッドで起こ</w:t>
      </w:r>
      <w:r w:rsidR="00394B92">
        <w:rPr>
          <w:rFonts w:hint="eastAsia"/>
        </w:rPr>
        <w:t>り得る</w:t>
      </w:r>
      <w:r>
        <w:rPr>
          <w:rFonts w:hint="eastAsia"/>
        </w:rPr>
        <w:t>問題</w:t>
      </w:r>
      <w:r w:rsidR="003F1DF2">
        <w:rPr>
          <w:rFonts w:hint="eastAsia"/>
        </w:rPr>
        <w:t>②</w:t>
      </w:r>
      <w:bookmarkEnd w:id="145"/>
    </w:p>
    <w:p w14:paraId="7255C0DC" w14:textId="1C132B57" w:rsidR="004C540B" w:rsidRDefault="004C540B" w:rsidP="004C540B">
      <w:pPr>
        <w:pStyle w:val="a8"/>
        <w:ind w:firstLine="283"/>
      </w:pPr>
      <w:r>
        <w:t>ここまで</w:t>
      </w:r>
      <w:r w:rsidR="004114D3">
        <w:t>は</w:t>
      </w:r>
      <w:r>
        <w:t>、同期の不備によって起こる問題と、それを解決する同期の手法を説明した。</w:t>
      </w:r>
    </w:p>
    <w:p w14:paraId="2AA2A89B" w14:textId="5CB1138B" w:rsidR="004C540B" w:rsidRPr="004C540B" w:rsidRDefault="004C540B" w:rsidP="004C540B">
      <w:pPr>
        <w:pStyle w:val="a8"/>
        <w:ind w:firstLine="283"/>
        <w:rPr>
          <w:rFonts w:hint="eastAsia"/>
        </w:rPr>
      </w:pPr>
      <w:r>
        <w:t>ここからは、今度はその同期によって起こる問題を説明する。</w:t>
      </w:r>
    </w:p>
    <w:p w14:paraId="010334C1" w14:textId="77777777" w:rsidR="00E27A02" w:rsidRDefault="00E27A02" w:rsidP="00E27A02">
      <w:pPr>
        <w:pStyle w:val="2"/>
      </w:pPr>
      <w:bookmarkStart w:id="146" w:name="_Toc378808498"/>
      <w:r>
        <w:rPr>
          <w:rFonts w:hint="eastAsia"/>
        </w:rPr>
        <w:t>デッドロック</w:t>
      </w:r>
      <w:bookmarkEnd w:id="146"/>
    </w:p>
    <w:p w14:paraId="26727615" w14:textId="19BADA38" w:rsidR="004114D3" w:rsidRDefault="004114D3" w:rsidP="00E27A02">
      <w:pPr>
        <w:pStyle w:val="a9"/>
        <w:ind w:firstLine="283"/>
        <w:rPr>
          <w:rFonts w:hint="eastAsia"/>
        </w:rPr>
      </w:pPr>
      <w:r>
        <w:t>「デッドロック」とは、その名の通り「死んだロック」のこと。解放される見込みがないロックのことである。</w:t>
      </w:r>
    </w:p>
    <w:p w14:paraId="5D254A7A" w14:textId="1DEC6412" w:rsidR="004C540B" w:rsidRDefault="004114D3" w:rsidP="00E27A02">
      <w:pPr>
        <w:pStyle w:val="a9"/>
        <w:ind w:firstLine="283"/>
        <w:rPr>
          <w:rFonts w:hint="eastAsia"/>
        </w:rPr>
      </w:pPr>
      <w:r>
        <w:t>デッドロックは</w:t>
      </w:r>
      <w:r w:rsidR="004C540B">
        <w:t>マルチスレッドプログラミングで</w:t>
      </w:r>
      <w:r>
        <w:t>最も</w:t>
      </w:r>
      <w:r w:rsidR="004C540B">
        <w:t>典型的な問題</w:t>
      </w:r>
      <w:r>
        <w:t>の一つ</w:t>
      </w:r>
      <w:r w:rsidR="004C540B">
        <w:t>。</w:t>
      </w:r>
    </w:p>
    <w:p w14:paraId="1893AE42" w14:textId="6AD2535D" w:rsidR="00E27A02" w:rsidRDefault="004114D3" w:rsidP="00E27A02">
      <w:pPr>
        <w:pStyle w:val="3"/>
      </w:pPr>
      <w:bookmarkStart w:id="147" w:name="_Toc378808499"/>
      <w:r>
        <w:rPr>
          <w:rFonts w:hint="eastAsia"/>
        </w:rPr>
        <w:lastRenderedPageBreak/>
        <w:t>【問題】</w:t>
      </w:r>
      <w:r w:rsidR="00E27A02">
        <w:rPr>
          <w:rFonts w:hint="eastAsia"/>
        </w:rPr>
        <w:t>相互ロック</w:t>
      </w:r>
      <w:bookmarkEnd w:id="147"/>
    </w:p>
    <w:p w14:paraId="7490EC05" w14:textId="66DF7BF3" w:rsidR="00E27A02" w:rsidRDefault="004114D3" w:rsidP="004114D3">
      <w:pPr>
        <w:pStyle w:val="aa"/>
        <w:keepNext/>
        <w:widowControl/>
        <w:ind w:left="447" w:firstLine="283"/>
      </w:pPr>
      <w:r>
        <w:t>二つのロックを用いてスレッドが互いにロック</w:t>
      </w:r>
      <w:r w:rsidR="007C0D7F">
        <w:t>を取得</w:t>
      </w:r>
      <w:r>
        <w:t>し合うことで、スレッドが動かなくなってしまう問題である。</w:t>
      </w:r>
    </w:p>
    <w:p w14:paraId="10C7CC9A" w14:textId="2E04BB6F" w:rsidR="004114D3" w:rsidRDefault="0010236F" w:rsidP="00E27A02">
      <w:pPr>
        <w:pStyle w:val="aa"/>
        <w:ind w:left="447" w:firstLine="283"/>
        <w:rPr>
          <w:rFonts w:hint="eastAsia"/>
        </w:rPr>
      </w:pPr>
      <w:r>
        <w:object w:dxaOrig="6691" w:dyaOrig="5851" w14:anchorId="3E312E44">
          <v:shape id="_x0000_i1040" type="#_x0000_t75" style="width:283.4pt;height:247.7pt;mso-position-vertical:absolute" o:ole="">
            <v:imagedata r:id="rId53" o:title=""/>
          </v:shape>
          <o:OLEObject Type="Embed" ProgID="Visio.Drawing.15" ShapeID="_x0000_i1040" DrawAspect="Content" ObjectID="_1452550885" r:id="rId54"/>
        </w:object>
      </w:r>
    </w:p>
    <w:p w14:paraId="2F2F6FF1" w14:textId="0D5ACC5B" w:rsidR="004114D3" w:rsidRDefault="004114D3" w:rsidP="004114D3">
      <w:pPr>
        <w:pStyle w:val="3"/>
      </w:pPr>
      <w:bookmarkStart w:id="148" w:name="_Toc378808500"/>
      <w:r>
        <w:rPr>
          <w:rFonts w:hint="eastAsia"/>
        </w:rPr>
        <w:t>【解決策】相互ロック</w:t>
      </w:r>
      <w:bookmarkEnd w:id="148"/>
    </w:p>
    <w:p w14:paraId="49E64226" w14:textId="79389D32" w:rsidR="004114D3" w:rsidRDefault="00086303" w:rsidP="00086303">
      <w:pPr>
        <w:pStyle w:val="aa"/>
        <w:keepNext/>
        <w:keepLines/>
        <w:widowControl/>
        <w:ind w:left="447" w:firstLine="283"/>
      </w:pPr>
      <w:r>
        <w:t>上記の例ではっきりとした問題なのは、ロック取得の順序が二つの処理で異なっていることである</w:t>
      </w:r>
      <w:r w:rsidR="004114D3">
        <w:t>。</w:t>
      </w:r>
    </w:p>
    <w:p w14:paraId="398879FD" w14:textId="544C3923" w:rsidR="00086303" w:rsidRDefault="00086303" w:rsidP="00086303">
      <w:pPr>
        <w:pStyle w:val="affff8"/>
        <w:keepNext/>
        <w:keepLines/>
        <w:widowControl/>
      </w:pPr>
      <w:r>
        <w:rPr>
          <w:rFonts w:hint="eastAsia"/>
        </w:rPr>
        <w:t>スレッド</w:t>
      </w:r>
      <w:r>
        <w:rPr>
          <w:rFonts w:hint="eastAsia"/>
        </w:rPr>
        <w:t>A</w:t>
      </w:r>
      <w:r>
        <w:t xml:space="preserve"> </w:t>
      </w:r>
      <w:r>
        <w:tab/>
      </w:r>
      <w:r>
        <w:tab/>
      </w:r>
      <w:r w:rsidRPr="0097489B">
        <w:rPr>
          <w:rFonts w:hint="eastAsia"/>
          <w:color w:val="FF0000"/>
        </w:rPr>
        <w:t>①</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②</w:t>
      </w:r>
      <w:r>
        <w:rPr>
          <w:rFonts w:hint="eastAsia"/>
        </w:rPr>
        <w:t>のロックを取得　の処理順序</w:t>
      </w:r>
    </w:p>
    <w:p w14:paraId="21E1C1FB" w14:textId="6141F827" w:rsidR="00086303" w:rsidRDefault="00086303" w:rsidP="00086303">
      <w:pPr>
        <w:pStyle w:val="affff8"/>
        <w:keepNext/>
        <w:keepLines/>
        <w:widowControl/>
      </w:pPr>
      <w:r>
        <w:rPr>
          <w:rFonts w:hint="eastAsia"/>
        </w:rPr>
        <w:t>スレッド</w:t>
      </w:r>
      <w:r>
        <w:rPr>
          <w:rFonts w:hint="eastAsia"/>
        </w:rPr>
        <w:t>B</w:t>
      </w:r>
      <w:r>
        <w:t xml:space="preserve"> </w:t>
      </w:r>
      <w:r>
        <w:tab/>
      </w:r>
      <w:r>
        <w:tab/>
      </w:r>
      <w:r w:rsidRPr="0097489B">
        <w:rPr>
          <w:rFonts w:hint="eastAsia"/>
          <w:color w:val="FF0000"/>
        </w:rPr>
        <w:t>②</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①</w:t>
      </w:r>
      <w:r>
        <w:rPr>
          <w:rFonts w:hint="eastAsia"/>
        </w:rPr>
        <w:t>のロックを取得　の処理順序</w:t>
      </w:r>
    </w:p>
    <w:p w14:paraId="71CFA2AA" w14:textId="31E93DA6" w:rsidR="00086303" w:rsidRDefault="00086303" w:rsidP="00086303">
      <w:pPr>
        <w:pStyle w:val="aa"/>
        <w:spacing w:beforeLines="50" w:before="180"/>
        <w:ind w:left="447" w:firstLine="283"/>
      </w:pPr>
      <w:r>
        <w:t>このように、ロック取得の順序が異なる処理が混在するのが典型的なデッドロックのパターンである。</w:t>
      </w:r>
    </w:p>
    <w:p w14:paraId="1B95C36F" w14:textId="2E7806A1" w:rsidR="00086303" w:rsidRDefault="00086303" w:rsidP="00086303">
      <w:pPr>
        <w:pStyle w:val="aa"/>
        <w:keepNext/>
        <w:widowControl/>
        <w:spacing w:beforeLines="50" w:before="180"/>
        <w:ind w:left="447" w:firstLine="283"/>
      </w:pPr>
      <w:r>
        <w:t>主な解決策は下記の通り。</w:t>
      </w:r>
    </w:p>
    <w:p w14:paraId="4DA3233B" w14:textId="64DB486F" w:rsidR="00086303" w:rsidRDefault="008B15B4" w:rsidP="00086303">
      <w:pPr>
        <w:pStyle w:val="a1"/>
      </w:pPr>
      <w:r>
        <w:rPr>
          <w:rFonts w:hint="eastAsia"/>
        </w:rPr>
        <w:t>【原則】</w:t>
      </w:r>
      <w:r w:rsidR="00086303">
        <w:rPr>
          <w:rFonts w:hint="eastAsia"/>
        </w:rPr>
        <w:t>ロック取得の順序を全ての処理で統一する。</w:t>
      </w:r>
    </w:p>
    <w:p w14:paraId="74A1A92F" w14:textId="48BCF64F" w:rsidR="00086303" w:rsidRDefault="0097489B" w:rsidP="00086303">
      <w:pPr>
        <w:pStyle w:val="a1"/>
      </w:pPr>
      <w:r>
        <w:t>【可能なら】</w:t>
      </w:r>
      <w:r w:rsidR="00086303">
        <w:t>複数のロック取得を同時に行わない。</w:t>
      </w:r>
      <w:r>
        <w:t>（それが可能かよく検討する）</w:t>
      </w:r>
    </w:p>
    <w:p w14:paraId="63858EC4" w14:textId="61670D9D" w:rsidR="00086303" w:rsidRDefault="00086303" w:rsidP="00086303">
      <w:pPr>
        <w:pStyle w:val="a1"/>
      </w:pPr>
      <w:r>
        <w:t>【可能なら】ロックオブジェクトを一つに統一する。</w:t>
      </w:r>
      <w:r w:rsidR="0097489B">
        <w:t>（</w:t>
      </w:r>
      <w:r>
        <w:t>それが可能かよく検討する</w:t>
      </w:r>
      <w:r w:rsidR="0097489B">
        <w:t>）</w:t>
      </w:r>
    </w:p>
    <w:p w14:paraId="39CC7996" w14:textId="51F344E8" w:rsidR="008B15B4" w:rsidRDefault="008B15B4" w:rsidP="008B15B4">
      <w:pPr>
        <w:pStyle w:val="a1"/>
      </w:pPr>
      <w:r>
        <w:t>【望ましくない解決策】ロック取得のタイムアウトやトライロック処理をつかってエラー処理する。</w:t>
      </w:r>
      <w:r w:rsidRPr="008B15B4">
        <w:rPr>
          <w:color w:val="FF0000"/>
        </w:rPr>
        <w:t>（その後のつじつまあわせに要注意）</w:t>
      </w:r>
    </w:p>
    <w:p w14:paraId="363CDF0D" w14:textId="77777777" w:rsidR="0097489B" w:rsidRPr="0097489B" w:rsidRDefault="0010236F" w:rsidP="0010236F">
      <w:pPr>
        <w:pStyle w:val="a1"/>
        <w:keepNext/>
        <w:widowControl/>
      </w:pPr>
      <w:r w:rsidRPr="0097489B">
        <w:rPr>
          <w:color w:val="FF0000"/>
        </w:rPr>
        <w:lastRenderedPageBreak/>
        <w:t>【</w:t>
      </w:r>
      <w:r w:rsidR="0097489B">
        <w:rPr>
          <w:color w:val="FF0000"/>
        </w:rPr>
        <w:t>最悪のケース：</w:t>
      </w:r>
      <w:r w:rsidR="00086303" w:rsidRPr="0097489B">
        <w:rPr>
          <w:color w:val="FF0000"/>
        </w:rPr>
        <w:t>共通処理を</w:t>
      </w:r>
      <w:r w:rsidRPr="0097489B">
        <w:rPr>
          <w:color w:val="FF0000"/>
        </w:rPr>
        <w:t>利用</w:t>
      </w:r>
      <w:r w:rsidR="00086303" w:rsidRPr="0097489B">
        <w:rPr>
          <w:color w:val="FF0000"/>
        </w:rPr>
        <w:t>する都合などから、どうしても</w:t>
      </w:r>
      <w:r w:rsidR="0097489B">
        <w:rPr>
          <w:color w:val="FF0000"/>
        </w:rPr>
        <w:t>順不同で</w:t>
      </w:r>
      <w:r w:rsidR="00086303" w:rsidRPr="0097489B">
        <w:rPr>
          <w:color w:val="FF0000"/>
        </w:rPr>
        <w:t>複数のロック取得が必要な場合</w:t>
      </w:r>
      <w:r w:rsidRPr="0097489B">
        <w:rPr>
          <w:color w:val="FF0000"/>
        </w:rPr>
        <w:t>】</w:t>
      </w:r>
    </w:p>
    <w:p w14:paraId="1C5B4639" w14:textId="5845CBAA" w:rsidR="00086303" w:rsidRDefault="0010236F" w:rsidP="0097489B">
      <w:pPr>
        <w:pStyle w:val="a1"/>
        <w:keepNext/>
        <w:widowControl/>
        <w:numPr>
          <w:ilvl w:val="0"/>
          <w:numId w:val="0"/>
        </w:numPr>
        <w:ind w:left="851"/>
      </w:pPr>
      <w:r>
        <w:t>必要なアトミック操作の範囲をよく考え直し、処理全体を包括する大きなロックをさらに追加する。</w:t>
      </w:r>
      <w:r w:rsidR="0097489B" w:rsidRPr="0097489B">
        <w:rPr>
          <w:color w:val="FF0000"/>
        </w:rPr>
        <w:t>（パフォーマンスの劣化も招くため、望ましくない解決策）</w:t>
      </w:r>
    </w:p>
    <w:p w14:paraId="30C621B1" w14:textId="1B05C453" w:rsidR="0010236F" w:rsidRDefault="0010236F" w:rsidP="0010236F">
      <w:pPr>
        <w:pStyle w:val="a"/>
        <w:keepNext/>
        <w:widowControl/>
        <w:ind w:left="998" w:hanging="255"/>
      </w:pPr>
      <w:r>
        <w:t>上記の例の場合、さらに「</w:t>
      </w:r>
      <w:r w:rsidR="0097489B">
        <w:t>ミューテックス</w:t>
      </w:r>
      <w:r>
        <w:rPr>
          <w:rFonts w:hint="eastAsia"/>
        </w:rPr>
        <w:t>③」を追加し、スレッド</w:t>
      </w:r>
      <w:r>
        <w:rPr>
          <w:rFonts w:hint="eastAsia"/>
        </w:rPr>
        <w:t>A</w:t>
      </w:r>
      <w:r>
        <w:rPr>
          <w:rFonts w:hint="eastAsia"/>
        </w:rPr>
        <w:t>もスレッド</w:t>
      </w:r>
      <w:r>
        <w:rPr>
          <w:rFonts w:hint="eastAsia"/>
        </w:rPr>
        <w:t>B</w:t>
      </w:r>
      <w:r>
        <w:rPr>
          <w:rFonts w:hint="eastAsia"/>
        </w:rPr>
        <w:t>も、一連の処理全体を</w:t>
      </w:r>
      <w:r w:rsidR="0097489B">
        <w:rPr>
          <w:rFonts w:hint="eastAsia"/>
        </w:rPr>
        <w:t>ミューテックス</w:t>
      </w:r>
      <w:r>
        <w:rPr>
          <w:rFonts w:hint="eastAsia"/>
        </w:rPr>
        <w:t>③でロックする。</w:t>
      </w:r>
    </w:p>
    <w:p w14:paraId="06976DA4" w14:textId="462F1B73" w:rsidR="0010236F" w:rsidRDefault="007C0D7F" w:rsidP="0010236F">
      <w:pPr>
        <w:pStyle w:val="a"/>
        <w:numPr>
          <w:ilvl w:val="0"/>
          <w:numId w:val="0"/>
        </w:numPr>
        <w:ind w:left="999"/>
        <w:rPr>
          <w:rFonts w:hint="eastAsia"/>
        </w:rPr>
      </w:pPr>
      <w:r>
        <w:object w:dxaOrig="8536" w:dyaOrig="5116" w14:anchorId="5C8476BB">
          <v:shape id="_x0000_i1041" type="#_x0000_t75" style="width:340.4pt;height:203.9pt;mso-position-vertical:absolute" o:ole="">
            <v:imagedata r:id="rId55" o:title=""/>
          </v:shape>
          <o:OLEObject Type="Embed" ProgID="Visio.Drawing.15" ShapeID="_x0000_i1041" DrawAspect="Content" ObjectID="_1452550886" r:id="rId56"/>
        </w:object>
      </w:r>
    </w:p>
    <w:p w14:paraId="0754D0E3" w14:textId="0A810270" w:rsidR="00086303" w:rsidRDefault="00086303" w:rsidP="00086303">
      <w:pPr>
        <w:pStyle w:val="a1"/>
        <w:rPr>
          <w:rFonts w:hint="eastAsia"/>
        </w:rPr>
      </w:pPr>
      <w:r>
        <w:rPr>
          <w:rFonts w:hint="eastAsia"/>
        </w:rPr>
        <w:t>【</w:t>
      </w:r>
      <w:r>
        <w:rPr>
          <w:rFonts w:hint="eastAsia"/>
        </w:rPr>
        <w:t>Posix</w:t>
      </w:r>
      <w:r>
        <w:rPr>
          <w:rFonts w:hint="eastAsia"/>
        </w:rPr>
        <w:t>ライブラリ版】デッドロック検出属性付きのミューテックスを使用する。ただし、これは動作の重いデバッグ用。</w:t>
      </w:r>
    </w:p>
    <w:p w14:paraId="76BB780B" w14:textId="67A25DC5" w:rsidR="00E27A02" w:rsidRDefault="004114D3" w:rsidP="00E27A02">
      <w:pPr>
        <w:pStyle w:val="3"/>
      </w:pPr>
      <w:bookmarkStart w:id="149" w:name="_Toc378808501"/>
      <w:r>
        <w:rPr>
          <w:rFonts w:hint="eastAsia"/>
        </w:rPr>
        <w:lastRenderedPageBreak/>
        <w:t>【問題】</w:t>
      </w:r>
      <w:r w:rsidR="00285B30">
        <w:rPr>
          <w:rFonts w:hint="eastAsia"/>
        </w:rPr>
        <w:t>再帰</w:t>
      </w:r>
      <w:r w:rsidR="00E27A02">
        <w:rPr>
          <w:rFonts w:hint="eastAsia"/>
        </w:rPr>
        <w:t>ロック</w:t>
      </w:r>
      <w:bookmarkEnd w:id="149"/>
    </w:p>
    <w:p w14:paraId="720A3F5A" w14:textId="3AD6E9FE" w:rsidR="007C0D7F" w:rsidRDefault="007C0D7F" w:rsidP="007C0D7F">
      <w:pPr>
        <w:pStyle w:val="aa"/>
        <w:keepNext/>
        <w:widowControl/>
        <w:ind w:left="447" w:firstLine="283"/>
      </w:pPr>
      <w:r>
        <w:t>一つのスレッドが</w:t>
      </w:r>
      <w:r>
        <w:t>2</w:t>
      </w:r>
      <w:r>
        <w:t>回ロックを取得しようとすることで、スレッドが動かなくなってしまう問題である。</w:t>
      </w:r>
    </w:p>
    <w:p w14:paraId="461667CD" w14:textId="0FA72D32" w:rsidR="008B15B4" w:rsidRDefault="008B15B4" w:rsidP="007C0D7F">
      <w:pPr>
        <w:pStyle w:val="aa"/>
        <w:keepNext/>
        <w:widowControl/>
        <w:ind w:left="447" w:firstLine="283"/>
        <w:rPr>
          <w:rFonts w:hint="eastAsia"/>
        </w:rPr>
      </w:pPr>
      <w:r>
        <w:t>再帰ロックに対しては、各同期処理で挙動が異なっている。前述の「様々な同期手法」の一覧には、それぞれがどのような再帰ロックの挙動となっているかをまとめている。</w:t>
      </w:r>
    </w:p>
    <w:p w14:paraId="10F9447F" w14:textId="7A362D4E" w:rsidR="00E27A02" w:rsidRPr="007C0D7F" w:rsidRDefault="008B15B4" w:rsidP="00E27A02">
      <w:pPr>
        <w:pStyle w:val="aa"/>
        <w:ind w:left="447" w:firstLine="283"/>
      </w:pPr>
      <w:r>
        <w:object w:dxaOrig="5296" w:dyaOrig="4501" w14:anchorId="4E967016">
          <v:shape id="_x0000_i1042" type="#_x0000_t75" style="width:226.95pt;height:192.4pt" o:ole="">
            <v:imagedata r:id="rId57" o:title=""/>
          </v:shape>
          <o:OLEObject Type="Embed" ProgID="Visio.Drawing.15" ShapeID="_x0000_i1042" DrawAspect="Content" ObjectID="_1452550887" r:id="rId58"/>
        </w:object>
      </w:r>
    </w:p>
    <w:p w14:paraId="36334777" w14:textId="22A6AB10" w:rsidR="004114D3" w:rsidRDefault="004114D3" w:rsidP="004114D3">
      <w:pPr>
        <w:pStyle w:val="3"/>
      </w:pPr>
      <w:bookmarkStart w:id="150" w:name="_Toc378808502"/>
      <w:r>
        <w:rPr>
          <w:rFonts w:hint="eastAsia"/>
        </w:rPr>
        <w:t>【解決策】再帰ロック</w:t>
      </w:r>
      <w:bookmarkEnd w:id="150"/>
    </w:p>
    <w:p w14:paraId="77548AF6" w14:textId="77777777" w:rsidR="008B15B4" w:rsidRDefault="008B15B4" w:rsidP="008B15B4">
      <w:pPr>
        <w:pStyle w:val="aa"/>
        <w:keepNext/>
        <w:widowControl/>
        <w:spacing w:beforeLines="50" w:before="180"/>
        <w:ind w:left="447" w:firstLine="283"/>
      </w:pPr>
      <w:r>
        <w:t>主な解決策は下記の通り。</w:t>
      </w:r>
    </w:p>
    <w:p w14:paraId="0164099D" w14:textId="5C5F93F5" w:rsidR="008B15B4" w:rsidRDefault="008B15B4" w:rsidP="008B15B4">
      <w:pPr>
        <w:pStyle w:val="a1"/>
      </w:pPr>
      <w:r>
        <w:rPr>
          <w:rFonts w:hint="eastAsia"/>
        </w:rPr>
        <w:t>【原則】再帰的なロック取得をしないようにする。</w:t>
      </w:r>
    </w:p>
    <w:p w14:paraId="602FCFD1" w14:textId="77777777" w:rsidR="008B15B4" w:rsidRDefault="008B15B4" w:rsidP="008B15B4">
      <w:pPr>
        <w:pStyle w:val="a1"/>
        <w:keepNext/>
        <w:widowControl/>
      </w:pPr>
      <w:r>
        <w:t>【望ましくない解決策】ロック取得のタイムアウトやトライロック処理をつかってエラー処理する。</w:t>
      </w:r>
    </w:p>
    <w:p w14:paraId="36A8680D" w14:textId="3A88A1DB" w:rsidR="008B15B4" w:rsidRPr="008B15B4" w:rsidRDefault="008B15B4" w:rsidP="008B15B4">
      <w:pPr>
        <w:pStyle w:val="a"/>
        <w:rPr>
          <w:color w:val="FF0000"/>
        </w:rPr>
      </w:pPr>
      <w:r w:rsidRPr="008B15B4">
        <w:rPr>
          <w:color w:val="FF0000"/>
        </w:rPr>
        <w:t>その後のつじつまあわせに要注意。</w:t>
      </w:r>
      <w:r>
        <w:t>例えば、「トライロックでロックを取得できなかった場合は再帰ロックとみなして処理を行えるものとする」とした場合、その内側の処理でロックを解放した時点で、外側の処理が残っていてもロックが解放されてしまう。</w:t>
      </w:r>
      <w:r w:rsidRPr="008B15B4">
        <w:rPr>
          <w:color w:val="FF0000"/>
        </w:rPr>
        <w:t>特に、</w:t>
      </w:r>
      <w:r w:rsidRPr="008B15B4">
        <w:rPr>
          <w:color w:val="FF0000"/>
        </w:rPr>
        <w:t>Windows</w:t>
      </w:r>
      <w:r w:rsidRPr="008B15B4">
        <w:rPr>
          <w:color w:val="FF0000"/>
        </w:rPr>
        <w:t>版のミューテックスは再帰ロックを無視</w:t>
      </w:r>
      <w:r>
        <w:rPr>
          <w:color w:val="FF0000"/>
        </w:rPr>
        <w:t>するので、</w:t>
      </w:r>
      <w:r w:rsidRPr="008B15B4">
        <w:rPr>
          <w:color w:val="FF0000"/>
        </w:rPr>
        <w:t>デフォルトでこの</w:t>
      </w:r>
      <w:r>
        <w:rPr>
          <w:color w:val="FF0000"/>
        </w:rPr>
        <w:t>ような</w:t>
      </w:r>
      <w:r w:rsidRPr="008B15B4">
        <w:rPr>
          <w:color w:val="FF0000"/>
        </w:rPr>
        <w:t>挙動となる</w:t>
      </w:r>
      <w:r>
        <w:rPr>
          <w:color w:val="FF0000"/>
        </w:rPr>
        <w:t>ことに</w:t>
      </w:r>
      <w:r w:rsidRPr="008B15B4">
        <w:rPr>
          <w:color w:val="FF0000"/>
        </w:rPr>
        <w:t>要注意。</w:t>
      </w:r>
    </w:p>
    <w:p w14:paraId="3970C7A9" w14:textId="3E2E5CE2" w:rsidR="008B15B4" w:rsidRDefault="008B15B4" w:rsidP="008B15B4">
      <w:pPr>
        <w:pStyle w:val="a1"/>
        <w:keepNext/>
        <w:widowControl/>
      </w:pPr>
      <w:r w:rsidRPr="005D6DF0">
        <w:rPr>
          <w:color w:val="FF0000"/>
        </w:rPr>
        <w:t>【よく考えて用いる</w:t>
      </w:r>
      <w:r w:rsidR="005D6DF0" w:rsidRPr="005D6DF0">
        <w:rPr>
          <w:color w:val="FF0000"/>
        </w:rPr>
        <w:t>べき</w:t>
      </w:r>
      <w:r w:rsidRPr="005D6DF0">
        <w:rPr>
          <w:color w:val="FF0000"/>
        </w:rPr>
        <w:t>解決策】</w:t>
      </w:r>
      <w:r>
        <w:t>再帰ロック有効なロック手法を用いる。</w:t>
      </w:r>
    </w:p>
    <w:p w14:paraId="2482C91B" w14:textId="1B632E8D" w:rsidR="008B15B4" w:rsidRDefault="005D6DF0" w:rsidP="008B15B4">
      <w:pPr>
        <w:pStyle w:val="a"/>
      </w:pPr>
      <w:r>
        <w:t>Posix</w:t>
      </w:r>
      <w:r>
        <w:t>ライブラリ版ミューテックス＋再帰属性、</w:t>
      </w:r>
      <w:r>
        <w:t>Win32API</w:t>
      </w:r>
      <w:r>
        <w:t>のクリティカルセクション、</w:t>
      </w:r>
      <w:r>
        <w:t>C++11</w:t>
      </w:r>
      <w:r>
        <w:t>版の再帰ミューテックスなどが</w:t>
      </w:r>
      <w:r>
        <w:rPr>
          <w:rFonts w:hint="eastAsia"/>
        </w:rPr>
        <w:t>対応している。</w:t>
      </w:r>
    </w:p>
    <w:p w14:paraId="4823D5B1" w14:textId="663CCA65" w:rsidR="005D6DF0" w:rsidRDefault="0047522A" w:rsidP="005D6DF0">
      <w:pPr>
        <w:pStyle w:val="2"/>
      </w:pPr>
      <w:bookmarkStart w:id="151" w:name="_Toc378808503"/>
      <w:r>
        <w:lastRenderedPageBreak/>
        <w:t>【モニターの問題】通知の取りこぼし</w:t>
      </w:r>
      <w:bookmarkEnd w:id="151"/>
    </w:p>
    <w:p w14:paraId="21C9D213" w14:textId="232E950A" w:rsidR="005D6DF0" w:rsidRDefault="0047522A" w:rsidP="00E2788D">
      <w:pPr>
        <w:pStyle w:val="a9"/>
        <w:keepNext/>
        <w:widowControl/>
        <w:ind w:firstLine="283"/>
      </w:pPr>
      <w:r>
        <w:t>条件変数やイベントなどの「モニター」を使用する場合、適切に使用しないと、通知を取りこぼしてデッドロックと同じ状態に陥ることがある。</w:t>
      </w:r>
    </w:p>
    <w:p w14:paraId="4D18530F" w14:textId="1BC663A5" w:rsidR="0047522A" w:rsidRPr="0047522A" w:rsidRDefault="003D357F" w:rsidP="005D6DF0">
      <w:pPr>
        <w:pStyle w:val="a9"/>
        <w:ind w:firstLine="283"/>
        <w:rPr>
          <w:rFonts w:hint="eastAsia"/>
        </w:rPr>
      </w:pPr>
      <w:r>
        <w:object w:dxaOrig="6691" w:dyaOrig="5956" w14:anchorId="682C13B3">
          <v:shape id="_x0000_i1043" type="#_x0000_t75" style="width:283.4pt;height:252.3pt;mso-position-horizontal:absolute" o:ole="">
            <v:imagedata r:id="rId59" o:title=""/>
          </v:shape>
          <o:OLEObject Type="Embed" ProgID="Visio.Drawing.15" ShapeID="_x0000_i1043" DrawAspect="Content" ObjectID="_1452550888" r:id="rId60"/>
        </w:object>
      </w:r>
    </w:p>
    <w:p w14:paraId="7F365A42" w14:textId="1E4797DC" w:rsidR="001B21A9" w:rsidRDefault="001B21A9" w:rsidP="001B21A9">
      <w:pPr>
        <w:pStyle w:val="3"/>
      </w:pPr>
      <w:bookmarkStart w:id="152" w:name="_Toc378808504"/>
      <w:r>
        <w:rPr>
          <w:rFonts w:hint="eastAsia"/>
        </w:rPr>
        <w:t>解決策</w:t>
      </w:r>
      <w:bookmarkEnd w:id="152"/>
    </w:p>
    <w:p w14:paraId="63319D5F" w14:textId="77777777" w:rsidR="001B21A9" w:rsidRDefault="001B21A9" w:rsidP="001B21A9">
      <w:pPr>
        <w:pStyle w:val="aa"/>
        <w:keepNext/>
        <w:widowControl/>
        <w:spacing w:beforeLines="50" w:before="180"/>
        <w:ind w:left="447" w:firstLine="283"/>
      </w:pPr>
      <w:r>
        <w:t>主な解決策は下記の通り。</w:t>
      </w:r>
    </w:p>
    <w:p w14:paraId="016F280C" w14:textId="3888F1B7" w:rsidR="001B21A9" w:rsidRDefault="001B21A9" w:rsidP="001B21A9">
      <w:pPr>
        <w:pStyle w:val="a1"/>
      </w:pPr>
      <w:r>
        <w:rPr>
          <w:rFonts w:hint="eastAsia"/>
        </w:rPr>
        <w:t>【原則】条件変数を適切に使用し、待機前に通知があった</w:t>
      </w:r>
      <w:r w:rsidR="00F70B5C">
        <w:rPr>
          <w:rFonts w:hint="eastAsia"/>
        </w:rPr>
        <w:t>と判断したら、</w:t>
      </w:r>
      <w:r>
        <w:rPr>
          <w:rFonts w:hint="eastAsia"/>
        </w:rPr>
        <w:t>待機処理を行わない。</w:t>
      </w:r>
    </w:p>
    <w:p w14:paraId="78ADD3C4" w14:textId="2D3B568C" w:rsidR="00F70B5C" w:rsidRDefault="001B21A9" w:rsidP="00F70B5C">
      <w:pPr>
        <w:pStyle w:val="a1"/>
        <w:keepNext/>
        <w:widowControl/>
      </w:pPr>
      <w:r>
        <w:rPr>
          <w:rFonts w:hint="eastAsia"/>
        </w:rPr>
        <w:t>【</w:t>
      </w:r>
      <w:r>
        <w:rPr>
          <w:rFonts w:hint="eastAsia"/>
        </w:rPr>
        <w:t>Windows</w:t>
      </w:r>
      <w:r>
        <w:rPr>
          <w:rFonts w:hint="eastAsia"/>
        </w:rPr>
        <w:t>の場合】</w:t>
      </w:r>
      <w:r>
        <w:rPr>
          <w:rFonts w:hint="eastAsia"/>
        </w:rPr>
        <w:t>Win32API</w:t>
      </w:r>
      <w:r>
        <w:rPr>
          <w:rFonts w:hint="eastAsia"/>
        </w:rPr>
        <w:t>の「イベント」は、待機前に通知（「シグナル状態」と呼ぶ）があったら、シグナル状態が継続して、その後の待機が即座に完了するのでこの問題は起こらない。</w:t>
      </w:r>
      <w:r w:rsidR="00F70B5C">
        <w:rPr>
          <w:rFonts w:hint="eastAsia"/>
        </w:rPr>
        <w:t>ただし、</w:t>
      </w:r>
      <w:r w:rsidR="00F70B5C">
        <w:rPr>
          <w:rFonts w:hint="eastAsia"/>
        </w:rPr>
        <w:t>Windows</w:t>
      </w:r>
      <w:r w:rsidR="00F70B5C">
        <w:rPr>
          <w:rFonts w:hint="eastAsia"/>
        </w:rPr>
        <w:t>イベントには注意点も多い。</w:t>
      </w:r>
    </w:p>
    <w:p w14:paraId="326476C7" w14:textId="5D5D7F2C" w:rsidR="00F70B5C" w:rsidRDefault="001B21A9" w:rsidP="00F70B5C">
      <w:pPr>
        <w:pStyle w:val="a"/>
      </w:pPr>
      <w:r>
        <w:rPr>
          <w:rFonts w:hint="eastAsia"/>
        </w:rPr>
        <w:t>「シグナル状態」</w:t>
      </w:r>
      <w:r w:rsidR="00F70B5C">
        <w:rPr>
          <w:rFonts w:hint="eastAsia"/>
        </w:rPr>
        <w:t>（通知状態）</w:t>
      </w:r>
      <w:r>
        <w:rPr>
          <w:rFonts w:hint="eastAsia"/>
        </w:rPr>
        <w:t>と「非シグナル状態」</w:t>
      </w:r>
      <w:r w:rsidR="00F70B5C">
        <w:rPr>
          <w:rFonts w:hint="eastAsia"/>
        </w:rPr>
        <w:t>（リセット状態）</w:t>
      </w:r>
      <w:r>
        <w:rPr>
          <w:rFonts w:hint="eastAsia"/>
        </w:rPr>
        <w:t>という単純なフラグしか扱えないので、かなり融通が利かない</w:t>
      </w:r>
      <w:r w:rsidR="00F70B5C">
        <w:rPr>
          <w:rFonts w:hint="eastAsia"/>
        </w:rPr>
        <w:t>。モニター処理では、２ステップ以上のステートを扱いたいことも多いが、イベントで扱えるのは１ステップの状態通知のみ</w:t>
      </w:r>
      <w:r>
        <w:rPr>
          <w:rFonts w:hint="eastAsia"/>
        </w:rPr>
        <w:t>。</w:t>
      </w:r>
    </w:p>
    <w:p w14:paraId="571026AD" w14:textId="58B3311E" w:rsidR="00F70B5C" w:rsidRDefault="00F70B5C" w:rsidP="00F70B5C">
      <w:pPr>
        <w:pStyle w:val="a"/>
      </w:pPr>
      <w:r>
        <w:rPr>
          <w:rFonts w:hint="eastAsia"/>
        </w:rPr>
        <w:t>Windows</w:t>
      </w:r>
      <w:r>
        <w:rPr>
          <w:rFonts w:hint="eastAsia"/>
        </w:rPr>
        <w:t>イベントは、シグナル状態（通知）に反応して待機が解除されると、自動的に非シグナル状態（リセット）になる。この動作を自動で行わせず、手動操作にするオプションがあるが、通知側の処理間隔が十分長い場合以外はかなり危険。通知を受けてから手動リセットまでの間に次の通知が来ると、それを取り下げることになってしまう。</w:t>
      </w:r>
      <w:r w:rsidRPr="003D357F">
        <w:rPr>
          <w:rFonts w:hint="eastAsia"/>
          <w:color w:val="FF0000"/>
        </w:rPr>
        <w:t>手動リセットは使用禁止にすべき。</w:t>
      </w:r>
    </w:p>
    <w:p w14:paraId="068F3019" w14:textId="7CF8277F" w:rsidR="001B21A9" w:rsidRDefault="001B21A9" w:rsidP="00F70B5C">
      <w:pPr>
        <w:pStyle w:val="a"/>
      </w:pPr>
      <w:r w:rsidRPr="00F70B5C">
        <w:rPr>
          <w:rFonts w:hint="eastAsia"/>
          <w:color w:val="FF0000"/>
        </w:rPr>
        <w:t>待機中のスレッド全てにシグナル状態を通知する「</w:t>
      </w:r>
      <w:r w:rsidRPr="00F70B5C">
        <w:rPr>
          <w:rFonts w:hint="eastAsia"/>
          <w:color w:val="FF0000"/>
        </w:rPr>
        <w:t>Pulse</w:t>
      </w:r>
      <w:r w:rsidRPr="00F70B5C">
        <w:rPr>
          <w:color w:val="FF0000"/>
        </w:rPr>
        <w:t>Event</w:t>
      </w:r>
      <w:r w:rsidRPr="00F70B5C">
        <w:rPr>
          <w:rFonts w:hint="eastAsia"/>
          <w:color w:val="FF0000"/>
        </w:rPr>
        <w:t>」というメソッドを用いた場</w:t>
      </w:r>
      <w:r w:rsidRPr="00F70B5C">
        <w:rPr>
          <w:rFonts w:hint="eastAsia"/>
          <w:color w:val="FF0000"/>
        </w:rPr>
        <w:lastRenderedPageBreak/>
        <w:t>合、条件変数と同じくその時待機中のスレッドしか反応しないので要注意。「</w:t>
      </w:r>
      <w:r w:rsidRPr="00F70B5C">
        <w:rPr>
          <w:rFonts w:hint="eastAsia"/>
          <w:color w:val="FF0000"/>
        </w:rPr>
        <w:t>PulseEvent</w:t>
      </w:r>
      <w:r w:rsidRPr="00F70B5C">
        <w:rPr>
          <w:rFonts w:hint="eastAsia"/>
          <w:color w:val="FF0000"/>
        </w:rPr>
        <w:t>」は使用禁止にした方が賢明。</w:t>
      </w:r>
    </w:p>
    <w:p w14:paraId="6A24A589" w14:textId="4570352C" w:rsidR="001B21A9" w:rsidRDefault="001B21A9" w:rsidP="001B21A9">
      <w:pPr>
        <w:pStyle w:val="a1"/>
        <w:keepNext/>
        <w:widowControl/>
      </w:pPr>
      <w:r>
        <w:rPr>
          <w:rFonts w:hint="eastAsia"/>
        </w:rPr>
        <w:t>【代替策】アトミック操作（インターロック操作）を使用してモニターする。</w:t>
      </w:r>
    </w:p>
    <w:p w14:paraId="7AC682EC" w14:textId="52AA4062" w:rsidR="001B21A9" w:rsidRDefault="001B21A9" w:rsidP="001B21A9">
      <w:pPr>
        <w:pStyle w:val="a"/>
      </w:pPr>
      <w:r>
        <w:rPr>
          <w:rFonts w:hint="eastAsia"/>
        </w:rPr>
        <w:t>待機時間が長いと分かっている処理なら、モニター処理ループ中に毎ループスリープを入れる。あまり長めのスリープにすると、</w:t>
      </w:r>
      <w:r w:rsidR="00F70B5C">
        <w:rPr>
          <w:rFonts w:hint="eastAsia"/>
        </w:rPr>
        <w:t>通知に対して反応が遅れるので要注意。</w:t>
      </w:r>
    </w:p>
    <w:p w14:paraId="0A33DBAC" w14:textId="1878F08F" w:rsidR="003D357F" w:rsidRDefault="003D357F" w:rsidP="001B21A9">
      <w:pPr>
        <w:pStyle w:val="a"/>
      </w:pPr>
      <w:r>
        <w:rPr>
          <w:rFonts w:hint="eastAsia"/>
        </w:rPr>
        <w:t>特にマルチコア環境で、かつ、モニターする処理時間が極めて短いとわかっている時は（例えば</w:t>
      </w:r>
      <w:r>
        <w:rPr>
          <w:rFonts w:hint="eastAsia"/>
        </w:rPr>
        <w:t>0.1</w:t>
      </w:r>
      <w:r>
        <w:rPr>
          <w:rFonts w:hint="eastAsia"/>
        </w:rPr>
        <w:t>ミリ秒未満）、条件変数よりも効果的な選択となる。</w:t>
      </w:r>
    </w:p>
    <w:p w14:paraId="45C57169" w14:textId="0E33CAED" w:rsidR="00E27A02" w:rsidRDefault="00E27A02" w:rsidP="00E27A02">
      <w:pPr>
        <w:pStyle w:val="2"/>
      </w:pPr>
      <w:bookmarkStart w:id="153" w:name="_Toc378808505"/>
      <w:r>
        <w:rPr>
          <w:rFonts w:hint="eastAsia"/>
        </w:rPr>
        <w:t>低速化</w:t>
      </w:r>
      <w:bookmarkEnd w:id="153"/>
    </w:p>
    <w:p w14:paraId="429CA89A" w14:textId="2D2BDA4F" w:rsidR="00E27A02" w:rsidRDefault="00502241" w:rsidP="00502241">
      <w:pPr>
        <w:pStyle w:val="a9"/>
        <w:keepNext/>
        <w:widowControl/>
        <w:ind w:firstLine="283"/>
      </w:pPr>
      <w:r>
        <w:rPr>
          <w:rFonts w:hint="eastAsia"/>
        </w:rPr>
        <w:t>マルチスレッドプログラミングにおいて、深く考えずにコーディングしていると深刻な低速化を招く。主な問題の事例を示す。</w:t>
      </w:r>
    </w:p>
    <w:p w14:paraId="677D3FF4" w14:textId="71881CDD" w:rsidR="00502241" w:rsidRDefault="00050DCD" w:rsidP="009F730F">
      <w:pPr>
        <w:pStyle w:val="a1"/>
        <w:keepNext/>
        <w:widowControl/>
        <w:spacing w:beforeLines="50" w:before="180"/>
      </w:pPr>
      <w:r>
        <w:rPr>
          <w:rFonts w:hint="eastAsia"/>
        </w:rPr>
        <w:t>【問題】</w:t>
      </w:r>
      <w:r w:rsidR="00502241">
        <w:rPr>
          <w:rFonts w:hint="eastAsia"/>
        </w:rPr>
        <w:t>多すぎるスレッド</w:t>
      </w:r>
    </w:p>
    <w:p w14:paraId="5C8933F8" w14:textId="77777777" w:rsidR="00502241" w:rsidRDefault="00502241" w:rsidP="00502241">
      <w:pPr>
        <w:pStyle w:val="a"/>
      </w:pPr>
      <w:r>
        <w:rPr>
          <w:rFonts w:hint="eastAsia"/>
        </w:rPr>
        <w:t>大量のスレッドを作っても高速化するわけではない。</w:t>
      </w:r>
    </w:p>
    <w:p w14:paraId="413109B7" w14:textId="169B9FC4" w:rsidR="00502241" w:rsidRDefault="00502241" w:rsidP="00502241">
      <w:pPr>
        <w:pStyle w:val="a"/>
      </w:pPr>
      <w:r>
        <w:rPr>
          <w:rFonts w:hint="eastAsia"/>
        </w:rPr>
        <w:t>むしろ、コンテキストスイッチの機会が増えて低速化する。</w:t>
      </w:r>
    </w:p>
    <w:p w14:paraId="71B09E70" w14:textId="4EE13381" w:rsidR="00050DCD" w:rsidRDefault="00050DCD" w:rsidP="00502241">
      <w:pPr>
        <w:pStyle w:val="a"/>
      </w:pPr>
      <w:r>
        <w:rPr>
          <w:rFonts w:hint="eastAsia"/>
        </w:rPr>
        <w:t>スレッドの生成自体も多少時間がかかる。</w:t>
      </w:r>
    </w:p>
    <w:p w14:paraId="712E7008" w14:textId="5F2CC4BF" w:rsidR="00502241" w:rsidRDefault="00050DCD" w:rsidP="009F730F">
      <w:pPr>
        <w:pStyle w:val="a1"/>
        <w:keepNext/>
        <w:widowControl/>
        <w:spacing w:beforeLines="50" w:before="180"/>
      </w:pPr>
      <w:r>
        <w:rPr>
          <w:rFonts w:hint="eastAsia"/>
        </w:rPr>
        <w:t>【問題】</w:t>
      </w:r>
      <w:r w:rsidR="00502241">
        <w:rPr>
          <w:rFonts w:hint="eastAsia"/>
        </w:rPr>
        <w:t>過剰なロック</w:t>
      </w:r>
    </w:p>
    <w:p w14:paraId="163F5F55" w14:textId="77777777" w:rsidR="00502241" w:rsidRDefault="00502241" w:rsidP="00502241">
      <w:pPr>
        <w:pStyle w:val="a"/>
      </w:pPr>
      <w:r>
        <w:rPr>
          <w:rFonts w:hint="eastAsia"/>
        </w:rPr>
        <w:t>データの不整合を恐れて、とにかくロックしすぎる。</w:t>
      </w:r>
    </w:p>
    <w:p w14:paraId="1A71654B" w14:textId="0749B883" w:rsidR="00502241" w:rsidRDefault="00502241" w:rsidP="00502241">
      <w:pPr>
        <w:pStyle w:val="a"/>
      </w:pPr>
      <w:r>
        <w:rPr>
          <w:rFonts w:hint="eastAsia"/>
        </w:rPr>
        <w:t>待機なしでロックを取得するだけでも、それなりの処理時間がかかる。</w:t>
      </w:r>
    </w:p>
    <w:p w14:paraId="20B09E6E" w14:textId="1CA40F0D" w:rsidR="00CA290E" w:rsidRDefault="00CA290E" w:rsidP="00CA290E">
      <w:pPr>
        <w:pStyle w:val="a1"/>
        <w:keepNext/>
        <w:widowControl/>
        <w:spacing w:beforeLines="50" w:before="180"/>
      </w:pPr>
      <w:r>
        <w:rPr>
          <w:rFonts w:hint="eastAsia"/>
        </w:rPr>
        <w:t>【問題】過剰な</w:t>
      </w:r>
      <w:r>
        <w:rPr>
          <w:rFonts w:hint="eastAsia"/>
        </w:rPr>
        <w:t>volatile</w:t>
      </w:r>
      <w:r>
        <w:rPr>
          <w:rFonts w:hint="eastAsia"/>
        </w:rPr>
        <w:t>型修飾子、アトミック型</w:t>
      </w:r>
    </w:p>
    <w:p w14:paraId="32BA9F7A" w14:textId="65D34FE4" w:rsidR="00CA290E" w:rsidRDefault="00CA290E" w:rsidP="00CA290E">
      <w:pPr>
        <w:pStyle w:val="a"/>
      </w:pPr>
      <w:r>
        <w:t>v</w:t>
      </w:r>
      <w:r>
        <w:rPr>
          <w:rFonts w:hint="eastAsia"/>
        </w:rPr>
        <w:t>olatile</w:t>
      </w:r>
      <w:r>
        <w:rPr>
          <w:rFonts w:hint="eastAsia"/>
        </w:rPr>
        <w:t>型修飾子、アトミック型を使いすぎて、コンパイラ・</w:t>
      </w:r>
      <w:r>
        <w:rPr>
          <w:rFonts w:hint="eastAsia"/>
        </w:rPr>
        <w:t>CPU</w:t>
      </w:r>
      <w:r>
        <w:rPr>
          <w:rFonts w:hint="eastAsia"/>
        </w:rPr>
        <w:t>の最適化が働かずに処理効率が悪い。</w:t>
      </w:r>
    </w:p>
    <w:p w14:paraId="10B58B64" w14:textId="77777777" w:rsidR="00502241" w:rsidRDefault="00502241" w:rsidP="00502241">
      <w:pPr>
        <w:pStyle w:val="3"/>
      </w:pPr>
      <w:bookmarkStart w:id="154" w:name="_Toc378808506"/>
      <w:r>
        <w:rPr>
          <w:rFonts w:hint="eastAsia"/>
        </w:rPr>
        <w:t>解決策</w:t>
      </w:r>
      <w:bookmarkEnd w:id="154"/>
    </w:p>
    <w:p w14:paraId="1FB1351A" w14:textId="77777777" w:rsidR="00502241" w:rsidRDefault="00502241" w:rsidP="00502241">
      <w:pPr>
        <w:pStyle w:val="aa"/>
        <w:keepNext/>
        <w:widowControl/>
        <w:spacing w:beforeLines="50" w:before="180"/>
        <w:ind w:left="447" w:firstLine="283"/>
      </w:pPr>
      <w:r>
        <w:t>主な解決策は下記の通り。</w:t>
      </w:r>
    </w:p>
    <w:p w14:paraId="15CD28F3" w14:textId="05B754BF" w:rsidR="00502241" w:rsidRDefault="00050DCD" w:rsidP="009F730F">
      <w:pPr>
        <w:pStyle w:val="a1"/>
        <w:keepNext/>
        <w:widowControl/>
        <w:spacing w:beforeLines="50" w:before="180"/>
      </w:pPr>
      <w:r>
        <w:rPr>
          <w:rFonts w:hint="eastAsia"/>
        </w:rPr>
        <w:t>【解決策】</w:t>
      </w:r>
      <w:r w:rsidR="00502241">
        <w:rPr>
          <w:rFonts w:hint="eastAsia"/>
        </w:rPr>
        <w:t>多すぎるスレッド</w:t>
      </w:r>
    </w:p>
    <w:p w14:paraId="3E4A51E7" w14:textId="34A8218C" w:rsidR="00050DCD" w:rsidRDefault="00050DCD" w:rsidP="00050DCD">
      <w:pPr>
        <w:pStyle w:val="a"/>
      </w:pPr>
      <w:r>
        <w:rPr>
          <w:rFonts w:hint="eastAsia"/>
        </w:rPr>
        <w:t>並行処理の必要がないものまでスレッド化しない。</w:t>
      </w:r>
    </w:p>
    <w:p w14:paraId="7AA8F19F" w14:textId="45CE2796" w:rsidR="00050DCD" w:rsidRDefault="00050DCD" w:rsidP="00050DCD">
      <w:pPr>
        <w:pStyle w:val="a"/>
      </w:pPr>
      <w:r>
        <w:rPr>
          <w:rFonts w:hint="eastAsia"/>
        </w:rPr>
        <w:t>SPURS</w:t>
      </w:r>
      <w:r>
        <w:rPr>
          <w:rFonts w:hint="eastAsia"/>
        </w:rPr>
        <w:t>のようなジョブキューイング方式のシステムを作成し、並行処理の要求を待機させることが出来るようにし、対象ハードウェアに合わせて並行処理の数を制限する。</w:t>
      </w:r>
    </w:p>
    <w:p w14:paraId="7AA8B94E" w14:textId="2DB2134A" w:rsidR="00502241" w:rsidRDefault="00050DCD" w:rsidP="00502241">
      <w:pPr>
        <w:pStyle w:val="a"/>
      </w:pPr>
      <w:r>
        <w:rPr>
          <w:rFonts w:hint="eastAsia"/>
        </w:rPr>
        <w:t>【あまりよくない案】スレッドはとりあえず大量に作り、同時稼働数をセマフォで制限する。スレッドを大量生成することによるメモリの問題はあるが、手っ取り早い解決策には使える。</w:t>
      </w:r>
    </w:p>
    <w:p w14:paraId="046723F3" w14:textId="22379D27" w:rsidR="00502241" w:rsidRDefault="00050DCD" w:rsidP="009F730F">
      <w:pPr>
        <w:pStyle w:val="a1"/>
        <w:keepNext/>
        <w:widowControl/>
        <w:spacing w:beforeLines="50" w:before="180"/>
      </w:pPr>
      <w:r>
        <w:rPr>
          <w:rFonts w:hint="eastAsia"/>
        </w:rPr>
        <w:t>【解決策】</w:t>
      </w:r>
      <w:r w:rsidR="00502241">
        <w:rPr>
          <w:rFonts w:hint="eastAsia"/>
        </w:rPr>
        <w:t>過剰なロック</w:t>
      </w:r>
    </w:p>
    <w:p w14:paraId="54D42034" w14:textId="0B856BEC" w:rsidR="00050DCD" w:rsidRDefault="00050DCD" w:rsidP="00502241">
      <w:pPr>
        <w:pStyle w:val="a"/>
      </w:pPr>
      <w:r>
        <w:t>可能な限りロックフリーな処理にする。</w:t>
      </w:r>
    </w:p>
    <w:p w14:paraId="03DAE52B" w14:textId="60A6DF25" w:rsidR="00502241" w:rsidRDefault="00050DCD" w:rsidP="00502241">
      <w:pPr>
        <w:pStyle w:val="a"/>
      </w:pPr>
      <w:r>
        <w:lastRenderedPageBreak/>
        <w:t>ロックフリーな処理のためには、メモリバリアの考慮が不可欠なので、</w:t>
      </w:r>
      <w:r>
        <w:rPr>
          <w:rFonts w:hint="eastAsia"/>
        </w:rPr>
        <w:t>volatile</w:t>
      </w:r>
      <w:r>
        <w:rPr>
          <w:rFonts w:hint="eastAsia"/>
        </w:rPr>
        <w:t>型</w:t>
      </w:r>
      <w:r w:rsidR="00CA290E">
        <w:rPr>
          <w:rFonts w:hint="eastAsia"/>
        </w:rPr>
        <w:t>修飾子</w:t>
      </w:r>
      <w:r>
        <w:rPr>
          <w:rFonts w:hint="eastAsia"/>
        </w:rPr>
        <w:t>やアトミック型を適切に利用する。</w:t>
      </w:r>
    </w:p>
    <w:p w14:paraId="42E5169B" w14:textId="150C3A61" w:rsidR="00050DCD" w:rsidRDefault="00050DCD" w:rsidP="00502241">
      <w:pPr>
        <w:pStyle w:val="a"/>
      </w:pPr>
      <w:r>
        <w:t>スレッド間で共有するデータを完全に把握する。</w:t>
      </w:r>
    </w:p>
    <w:p w14:paraId="7F964576" w14:textId="60599160" w:rsidR="00502241" w:rsidRDefault="00D54300" w:rsidP="00502241">
      <w:pPr>
        <w:pStyle w:val="a"/>
      </w:pPr>
      <w:r>
        <w:t>配列処理可能なハードウェアか、待機処理が長いかなどを考慮し、ミューテックス、クリティカルセクション、スピンロック、リードライトロックを使い分ける。</w:t>
      </w:r>
    </w:p>
    <w:p w14:paraId="2E12419F" w14:textId="36CA15F8" w:rsidR="00CA290E" w:rsidRDefault="00CA290E" w:rsidP="00CA290E">
      <w:pPr>
        <w:pStyle w:val="a1"/>
        <w:keepNext/>
        <w:widowControl/>
        <w:spacing w:beforeLines="50" w:before="180"/>
      </w:pPr>
      <w:r>
        <w:rPr>
          <w:rFonts w:hint="eastAsia"/>
        </w:rPr>
        <w:t>【解決策】過剰な</w:t>
      </w:r>
      <w:r>
        <w:rPr>
          <w:rFonts w:hint="eastAsia"/>
        </w:rPr>
        <w:t>volatile</w:t>
      </w:r>
      <w:r>
        <w:rPr>
          <w:rFonts w:hint="eastAsia"/>
        </w:rPr>
        <w:t>型修飾子、アトミック型</w:t>
      </w:r>
    </w:p>
    <w:p w14:paraId="3DEA2E1E" w14:textId="1BB5AB81" w:rsidR="00CA290E" w:rsidRDefault="009E053F" w:rsidP="00CA290E">
      <w:pPr>
        <w:pStyle w:val="a"/>
      </w:pPr>
      <w:r>
        <w:t>v</w:t>
      </w:r>
      <w:r w:rsidR="00CA290E">
        <w:rPr>
          <w:rFonts w:hint="eastAsia"/>
        </w:rPr>
        <w:t>olatile</w:t>
      </w:r>
      <w:r w:rsidR="00CA290E">
        <w:rPr>
          <w:rFonts w:hint="eastAsia"/>
        </w:rPr>
        <w:t>型修飾子、アトミック型は、必要最小限に留める。</w:t>
      </w:r>
    </w:p>
    <w:p w14:paraId="78ED219D" w14:textId="3C2F84B0" w:rsidR="009E053F" w:rsidRDefault="009E053F" w:rsidP="00CA290E">
      <w:pPr>
        <w:pStyle w:val="a"/>
      </w:pPr>
      <w:r>
        <w:t>処理が長い場合、</w:t>
      </w:r>
      <w:r>
        <w:t>volatile</w:t>
      </w:r>
      <w:r>
        <w:t>型修飾子やアトミック型の変数をそのまま演算せず、一旦ローカル変数にコピーして処理し、最後に書き戻す。これにより、最適化の恩恵を受けつつ、不整合をなくす。</w:t>
      </w:r>
    </w:p>
    <w:p w14:paraId="1ADE96B4" w14:textId="67D9431C" w:rsidR="00502241" w:rsidRDefault="00502241" w:rsidP="00502241">
      <w:pPr>
        <w:pStyle w:val="2"/>
      </w:pPr>
      <w:bookmarkStart w:id="155" w:name="_Toc378808507"/>
      <w:r>
        <w:rPr>
          <w:rFonts w:hint="eastAsia"/>
        </w:rPr>
        <w:t>メモリ不足</w:t>
      </w:r>
      <w:bookmarkEnd w:id="155"/>
    </w:p>
    <w:p w14:paraId="0F30F1EE" w14:textId="4AE75C7F" w:rsidR="00D54300" w:rsidRDefault="00D54300" w:rsidP="00502241">
      <w:pPr>
        <w:pStyle w:val="a9"/>
        <w:ind w:firstLine="283"/>
      </w:pPr>
      <w:r>
        <w:rPr>
          <w:rFonts w:hint="eastAsia"/>
        </w:rPr>
        <w:t>スレッドや同期オブジェクトが多いと、それだけメモリも多く消費し、あまりに大すぎるとメモリ不足も引き起こす。</w:t>
      </w:r>
    </w:p>
    <w:p w14:paraId="14F07320" w14:textId="09748595" w:rsidR="00502241" w:rsidRPr="00D54300" w:rsidRDefault="00D54300" w:rsidP="00502241">
      <w:pPr>
        <w:pStyle w:val="a9"/>
        <w:ind w:firstLine="283"/>
        <w:rPr>
          <w:rFonts w:ascii="ＭＳ ゴシック" w:hAnsi="ＭＳ ゴシック"/>
        </w:rPr>
      </w:pPr>
      <w:r>
        <w:rPr>
          <w:rFonts w:hint="eastAsia"/>
        </w:rPr>
        <w:t>特にスレッドは一つ当たり数</w:t>
      </w:r>
      <w:r>
        <w:rPr>
          <w:rFonts w:hint="eastAsia"/>
        </w:rPr>
        <w:t>KB</w:t>
      </w:r>
      <w:r>
        <w:rPr>
          <w:rFonts w:hint="eastAsia"/>
        </w:rPr>
        <w:t>～数</w:t>
      </w:r>
      <w:r>
        <w:rPr>
          <w:rFonts w:hint="eastAsia"/>
        </w:rPr>
        <w:t>MB</w:t>
      </w:r>
      <w:r>
        <w:rPr>
          <w:rFonts w:hint="eastAsia"/>
        </w:rPr>
        <w:t>のメモリをスタック領域として使用するため、</w:t>
      </w:r>
      <w:r w:rsidRPr="00D54300">
        <w:rPr>
          <w:rFonts w:ascii="ＭＳ ゴシック" w:hAnsi="ＭＳ ゴシック" w:hint="eastAsia"/>
        </w:rPr>
        <w:t>注意が必要。</w:t>
      </w:r>
    </w:p>
    <w:p w14:paraId="563569F3" w14:textId="753DA234" w:rsidR="00D54300" w:rsidRPr="00D54300" w:rsidRDefault="00D54300" w:rsidP="00D54300">
      <w:pPr>
        <w:pStyle w:val="a9"/>
        <w:spacing w:beforeLines="50" w:before="180"/>
        <w:ind w:left="283" w:hangingChars="135" w:hanging="283"/>
        <w:rPr>
          <w:rFonts w:ascii="ＭＳ ゴシック" w:hAnsi="ＭＳ ゴシック" w:hint="eastAsia"/>
          <w:color w:val="808080" w:themeColor="background1" w:themeShade="80"/>
        </w:rPr>
      </w:pPr>
      <w:r w:rsidRPr="00D54300">
        <w:rPr>
          <w:rFonts w:ascii="ＭＳ ゴシック" w:hAnsi="ＭＳ ゴシック" w:cs="ＭＳ 明朝"/>
          <w:color w:val="808080" w:themeColor="background1" w:themeShade="80"/>
        </w:rPr>
        <w:t>※</w:t>
      </w:r>
      <w:r w:rsidRPr="00D54300">
        <w:rPr>
          <w:rFonts w:ascii="ＭＳ ゴシック" w:hAnsi="ＭＳ ゴシック" w:cs="ＭＳ 明朝"/>
          <w:color w:val="808080" w:themeColor="background1" w:themeShade="80"/>
        </w:rPr>
        <w:tab/>
        <w:t>【正確性に欠ける情報】スレッドのスタック領域のサイズは、必要に応じて自動拡張される仕組みのものもある。これは恐らく</w:t>
      </w:r>
      <w:r w:rsidRPr="00D54300">
        <w:rPr>
          <w:rFonts w:ascii="ＭＳ ゴシック" w:hAnsi="ＭＳ ゴシック" w:cs="ＭＳ 明朝" w:hint="eastAsia"/>
          <w:color w:val="808080" w:themeColor="background1" w:themeShade="80"/>
        </w:rPr>
        <w:t>1MBなどの割と大きな単位で行われるものと思われる</w:t>
      </w:r>
      <w:r>
        <w:rPr>
          <w:rFonts w:ascii="ＭＳ ゴシック" w:hAnsi="ＭＳ ゴシック" w:cs="ＭＳ 明朝" w:hint="eastAsia"/>
          <w:color w:val="808080" w:themeColor="background1" w:themeShade="80"/>
        </w:rPr>
        <w:t>。</w:t>
      </w:r>
      <w:r w:rsidRPr="00D54300">
        <w:rPr>
          <w:rFonts w:ascii="ＭＳ ゴシック" w:hAnsi="ＭＳ ゴシック" w:cs="ＭＳ 明朝" w:hint="eastAsia"/>
          <w:color w:val="808080" w:themeColor="background1" w:themeShade="80"/>
        </w:rPr>
        <w:t>仮想メモリアドレスの仕組みを利用すると動的なメモリ拡張が可能になるが、それは割と大きなさいずでしかできないはず。</w:t>
      </w:r>
      <w:r>
        <w:rPr>
          <w:rFonts w:ascii="ＭＳ ゴシック" w:hAnsi="ＭＳ ゴシック" w:cs="ＭＳ 明朝" w:hint="eastAsia"/>
          <w:color w:val="808080" w:themeColor="background1" w:themeShade="80"/>
        </w:rPr>
        <w:t>ゲームプログラミングで使用するスタックは、全て明示的にサイズを指定した方が無難。4KBもあれば十分な処理も多い。</w:t>
      </w:r>
    </w:p>
    <w:p w14:paraId="769A6CB4" w14:textId="77777777" w:rsidR="00733CD3" w:rsidRDefault="00D54300" w:rsidP="00733CD3">
      <w:pPr>
        <w:pStyle w:val="a9"/>
        <w:spacing w:beforeLines="50" w:before="180"/>
        <w:ind w:firstLine="283"/>
      </w:pPr>
      <w:r>
        <w:rPr>
          <w:rFonts w:hint="eastAsia"/>
        </w:rPr>
        <w:t>スレッド生成時の指定により、スレッドに応じてスタック領域のサイズが異なるため、</w:t>
      </w:r>
      <w:r w:rsidR="00733CD3">
        <w:rPr>
          <w:rFonts w:hint="eastAsia"/>
        </w:rPr>
        <w:t>大きなローカル変数を使用する関数を呼び出すとハングする可能性がある</w:t>
      </w:r>
      <w:r>
        <w:rPr>
          <w:rFonts w:hint="eastAsia"/>
        </w:rPr>
        <w:t>。</w:t>
      </w:r>
    </w:p>
    <w:p w14:paraId="716E361B" w14:textId="75372B01" w:rsidR="00D54300" w:rsidRDefault="00733CD3" w:rsidP="00733CD3">
      <w:pPr>
        <w:pStyle w:val="a9"/>
        <w:ind w:firstLine="283"/>
      </w:pPr>
      <w:r>
        <w:rPr>
          <w:rFonts w:hint="eastAsia"/>
        </w:rPr>
        <w:t>開発プロジェクト内で、「非スレッドセーフな共通関数」を明確にしておくことが重要。</w:t>
      </w:r>
    </w:p>
    <w:p w14:paraId="1FA0C9BB" w14:textId="7BFE5F03" w:rsidR="00E27A02" w:rsidRDefault="00E27A02" w:rsidP="00E27A02">
      <w:pPr>
        <w:pStyle w:val="2"/>
      </w:pPr>
      <w:bookmarkStart w:id="156" w:name="_Toc378808508"/>
      <w:r>
        <w:rPr>
          <w:rFonts w:hint="eastAsia"/>
        </w:rPr>
        <w:t>ゾンビスレッド</w:t>
      </w:r>
      <w:r w:rsidR="005D6DF0">
        <w:rPr>
          <w:rFonts w:hint="eastAsia"/>
        </w:rPr>
        <w:t>（リソースの枯渇）</w:t>
      </w:r>
      <w:bookmarkEnd w:id="156"/>
    </w:p>
    <w:p w14:paraId="7667DB1B" w14:textId="0AB49BC9" w:rsidR="00E27A02" w:rsidRDefault="00733CD3" w:rsidP="00E27A02">
      <w:pPr>
        <w:pStyle w:val="a9"/>
        <w:ind w:firstLine="283"/>
        <w:rPr>
          <w:rFonts w:hint="eastAsia"/>
        </w:rPr>
      </w:pPr>
      <w:r>
        <w:t>スレッドは適切な終了処理が必要である。それを行わないと、終了したはずのスレッドが残り続けてリソースの枯渇を招く。</w:t>
      </w:r>
    </w:p>
    <w:p w14:paraId="4088EFB6" w14:textId="1BFDE053" w:rsidR="00733CD3" w:rsidRDefault="00733CD3" w:rsidP="009F730F">
      <w:pPr>
        <w:pStyle w:val="a9"/>
        <w:keepNext/>
        <w:widowControl/>
        <w:spacing w:beforeLines="50" w:before="180"/>
        <w:ind w:firstLineChars="0" w:firstLine="0"/>
      </w:pPr>
      <w:r>
        <w:t>【スレッドの終了を待つ場合</w:t>
      </w:r>
      <w:r>
        <w:rPr>
          <w:rFonts w:hint="eastAsia"/>
        </w:rPr>
        <w:t>】</w:t>
      </w:r>
    </w:p>
    <w:p w14:paraId="75938619" w14:textId="4BE096A7" w:rsidR="00733CD3" w:rsidRDefault="00733CD3" w:rsidP="00C029DF">
      <w:pPr>
        <w:pStyle w:val="affff4"/>
      </w:pPr>
      <w:r>
        <w:rPr>
          <w:rFonts w:hint="eastAsia"/>
        </w:rPr>
        <w:t xml:space="preserve">Windows </w:t>
      </w:r>
      <w:r>
        <w:tab/>
      </w:r>
      <w:r>
        <w:tab/>
        <w:t>_beginthread</w:t>
      </w:r>
      <w:r>
        <w:rPr>
          <w:rFonts w:hint="eastAsia"/>
        </w:rPr>
        <w:t>(</w:t>
      </w:r>
      <w:r>
        <w:t>)</w:t>
      </w:r>
      <w:r w:rsidR="009F730F">
        <w:t>もしくは</w:t>
      </w:r>
      <w:r w:rsidR="009F730F">
        <w:rPr>
          <w:rFonts w:hint="eastAsia"/>
        </w:rPr>
        <w:t>_beginthreadex()</w:t>
      </w:r>
      <w:r>
        <w:t>から</w:t>
      </w:r>
      <w:r>
        <w:rPr>
          <w:rFonts w:hint="eastAsia"/>
        </w:rPr>
        <w:t>返されたハンドルを</w:t>
      </w:r>
      <w:r w:rsidR="00C029DF">
        <w:rPr>
          <w:rFonts w:hint="eastAsia"/>
        </w:rPr>
        <w:t>使用して、</w:t>
      </w:r>
      <w:r>
        <w:rPr>
          <w:rFonts w:hint="eastAsia"/>
        </w:rPr>
        <w:t xml:space="preserve"> WaitForSingleObject() </w:t>
      </w:r>
      <w:r>
        <w:rPr>
          <w:rFonts w:hint="eastAsia"/>
        </w:rPr>
        <w:t>もしくは</w:t>
      </w:r>
      <w:r>
        <w:rPr>
          <w:rFonts w:hint="eastAsia"/>
        </w:rPr>
        <w:t xml:space="preserve"> WaitForMultipleObjects() </w:t>
      </w:r>
      <w:r>
        <w:rPr>
          <w:rFonts w:hint="eastAsia"/>
        </w:rPr>
        <w:t>関数で待ち、その後、</w:t>
      </w:r>
      <w:r>
        <w:rPr>
          <w:rFonts w:hint="eastAsia"/>
        </w:rPr>
        <w:lastRenderedPageBreak/>
        <w:t xml:space="preserve">CloseHandle() </w:t>
      </w:r>
      <w:r>
        <w:rPr>
          <w:rFonts w:hint="eastAsia"/>
        </w:rPr>
        <w:t>で</w:t>
      </w:r>
      <w:r w:rsidR="00C029DF">
        <w:rPr>
          <w:rFonts w:hint="eastAsia"/>
        </w:rPr>
        <w:t>ハンドルを</w:t>
      </w:r>
      <w:r>
        <w:rPr>
          <w:rFonts w:hint="eastAsia"/>
        </w:rPr>
        <w:t>クローズする。</w:t>
      </w:r>
      <w:r w:rsidR="00C029DF">
        <w:rPr>
          <w:rFonts w:hint="eastAsia"/>
        </w:rPr>
        <w:t xml:space="preserve">CreateThread() </w:t>
      </w:r>
      <w:r w:rsidR="00C029DF">
        <w:rPr>
          <w:rFonts w:hint="eastAsia"/>
        </w:rPr>
        <w:t>でスレッドを生成した場合も同様。</w:t>
      </w:r>
    </w:p>
    <w:p w14:paraId="47E1885F" w14:textId="60850585" w:rsidR="00733CD3" w:rsidRDefault="00733CD3" w:rsidP="00C029DF">
      <w:pPr>
        <w:pStyle w:val="affff4"/>
      </w:pPr>
      <w:r>
        <w:rPr>
          <w:rFonts w:hint="eastAsia"/>
        </w:rPr>
        <w:t>Posix</w:t>
      </w:r>
      <w:r>
        <w:rPr>
          <w:rFonts w:hint="eastAsia"/>
        </w:rPr>
        <w:t>ライブラリ</w:t>
      </w:r>
      <w:r>
        <w:rPr>
          <w:rFonts w:hint="eastAsia"/>
        </w:rPr>
        <w:t xml:space="preserve"> </w:t>
      </w:r>
      <w:r>
        <w:rPr>
          <w:rFonts w:hint="eastAsia"/>
        </w:rPr>
        <w:tab/>
      </w:r>
      <w:r>
        <w:tab/>
      </w:r>
      <w:r w:rsidR="00C029DF">
        <w:t xml:space="preserve">pthread_create() </w:t>
      </w:r>
      <w:r w:rsidR="00C029DF">
        <w:t>から返されたスレッド識別子を使用して、</w:t>
      </w:r>
      <w:r w:rsidR="00C029DF">
        <w:t>pthread_join()</w:t>
      </w:r>
      <w:r w:rsidR="00C029DF">
        <w:rPr>
          <w:rFonts w:hint="eastAsia"/>
        </w:rPr>
        <w:t xml:space="preserve"> </w:t>
      </w:r>
      <w:r w:rsidR="00C029DF">
        <w:rPr>
          <w:rFonts w:hint="eastAsia"/>
        </w:rPr>
        <w:t>で待機する。</w:t>
      </w:r>
    </w:p>
    <w:p w14:paraId="6A31A1B2" w14:textId="28A35FC3" w:rsidR="00C029DF" w:rsidRPr="006B75BB" w:rsidRDefault="00C029DF" w:rsidP="00C029DF">
      <w:pPr>
        <w:pStyle w:val="affff4"/>
        <w:rPr>
          <w:rFonts w:hint="eastAsia"/>
        </w:rPr>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 xml:space="preserve">.join() </w:t>
      </w:r>
      <w:r>
        <w:rPr>
          <w:rFonts w:hint="eastAsia"/>
        </w:rPr>
        <w:t>メソッドで待機する。</w:t>
      </w:r>
    </w:p>
    <w:p w14:paraId="29A9CBCE" w14:textId="7C47D522" w:rsidR="00C029DF" w:rsidRDefault="00C029DF" w:rsidP="009F730F">
      <w:pPr>
        <w:pStyle w:val="a9"/>
        <w:keepNext/>
        <w:widowControl/>
        <w:spacing w:beforeLines="50" w:before="180"/>
        <w:ind w:firstLineChars="0" w:firstLine="0"/>
      </w:pPr>
      <w:r>
        <w:t>【スレッドの終了を待たない場合</w:t>
      </w:r>
      <w:r>
        <w:rPr>
          <w:rFonts w:hint="eastAsia"/>
        </w:rPr>
        <w:t>】</w:t>
      </w:r>
    </w:p>
    <w:p w14:paraId="71FC6431" w14:textId="41D54FEC" w:rsidR="00C029DF" w:rsidRDefault="00C029DF" w:rsidP="00C029DF">
      <w:pPr>
        <w:pStyle w:val="affff4"/>
      </w:pPr>
      <w:r>
        <w:rPr>
          <w:rFonts w:hint="eastAsia"/>
        </w:rPr>
        <w:t xml:space="preserve">Windows </w:t>
      </w:r>
      <w:r>
        <w:tab/>
      </w:r>
      <w:r>
        <w:tab/>
      </w:r>
      <w:r w:rsidR="009F730F">
        <w:t>スレッド側の処理で、処理終了時に</w:t>
      </w:r>
      <w:r w:rsidR="009F730F">
        <w:rPr>
          <w:rFonts w:hint="eastAsia"/>
        </w:rPr>
        <w:t xml:space="preserve"> _endthread() </w:t>
      </w:r>
      <w:r w:rsidR="009F730F">
        <w:rPr>
          <w:rFonts w:hint="eastAsia"/>
        </w:rPr>
        <w:t>もしくは、</w:t>
      </w:r>
      <w:r w:rsidR="009F730F">
        <w:rPr>
          <w:rFonts w:hint="eastAsia"/>
        </w:rPr>
        <w:t xml:space="preserve">_endthreadex() </w:t>
      </w:r>
      <w:r w:rsidR="009F730F">
        <w:rPr>
          <w:rFonts w:hint="eastAsia"/>
        </w:rPr>
        <w:t>を実行する。スレッドを生成した側では</w:t>
      </w:r>
      <w:r>
        <w:rPr>
          <w:rFonts w:hint="eastAsia"/>
        </w:rPr>
        <w:t xml:space="preserve">CloseHandle() </w:t>
      </w:r>
      <w:r w:rsidR="009F730F">
        <w:rPr>
          <w:rFonts w:hint="eastAsia"/>
        </w:rPr>
        <w:t>しない。なお、この場合も</w:t>
      </w:r>
      <w:r w:rsidR="009F730F">
        <w:rPr>
          <w:rFonts w:hint="eastAsia"/>
        </w:rPr>
        <w:t xml:space="preserve"> WaoitFor***() </w:t>
      </w:r>
      <w:r w:rsidR="009F730F">
        <w:rPr>
          <w:rFonts w:hint="eastAsia"/>
        </w:rPr>
        <w:t>で待機可能。</w:t>
      </w:r>
    </w:p>
    <w:p w14:paraId="7A9C9B24" w14:textId="39C47415" w:rsidR="00C029DF" w:rsidRDefault="00C029DF" w:rsidP="00C029DF">
      <w:pPr>
        <w:pStyle w:val="affff4"/>
      </w:pPr>
      <w:r>
        <w:rPr>
          <w:rFonts w:hint="eastAsia"/>
        </w:rPr>
        <w:t>Posix</w:t>
      </w:r>
      <w:r>
        <w:rPr>
          <w:rFonts w:hint="eastAsia"/>
        </w:rPr>
        <w:t>ライブラリ</w:t>
      </w:r>
      <w:r>
        <w:rPr>
          <w:rFonts w:hint="eastAsia"/>
        </w:rPr>
        <w:t xml:space="preserve"> </w:t>
      </w:r>
      <w:r>
        <w:rPr>
          <w:rFonts w:hint="eastAsia"/>
        </w:rPr>
        <w:tab/>
      </w:r>
      <w:r>
        <w:tab/>
        <w:t xml:space="preserve">pthread_create() </w:t>
      </w:r>
      <w:r>
        <w:t>から返されたスレッド識別子を使用して、</w:t>
      </w:r>
      <w:r>
        <w:t>pthread_</w:t>
      </w:r>
      <w:r w:rsidR="009F730F">
        <w:t>detach</w:t>
      </w:r>
      <w:r>
        <w:t>()</w:t>
      </w:r>
      <w:r>
        <w:rPr>
          <w:rFonts w:hint="eastAsia"/>
        </w:rPr>
        <w:t xml:space="preserve"> </w:t>
      </w:r>
      <w:r>
        <w:rPr>
          <w:rFonts w:hint="eastAsia"/>
        </w:rPr>
        <w:t>で</w:t>
      </w:r>
      <w:r w:rsidR="009F730F">
        <w:rPr>
          <w:rFonts w:hint="eastAsia"/>
        </w:rPr>
        <w:t>待機（</w:t>
      </w:r>
      <w:r w:rsidR="009F730F">
        <w:rPr>
          <w:rFonts w:hint="eastAsia"/>
        </w:rPr>
        <w:t>join</w:t>
      </w:r>
      <w:r w:rsidR="009F730F">
        <w:rPr>
          <w:rFonts w:hint="eastAsia"/>
        </w:rPr>
        <w:t>）しないことを表明する</w:t>
      </w:r>
      <w:r>
        <w:rPr>
          <w:rFonts w:hint="eastAsia"/>
        </w:rPr>
        <w:t>。</w:t>
      </w:r>
    </w:p>
    <w:p w14:paraId="64F8B148" w14:textId="79E50D4A" w:rsidR="00C029DF" w:rsidRPr="006B75BB" w:rsidRDefault="00C029DF" w:rsidP="00C029DF">
      <w:pPr>
        <w:pStyle w:val="affff4"/>
        <w:rPr>
          <w:rFonts w:hint="eastAsia"/>
        </w:rPr>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w:t>
      </w:r>
      <w:r w:rsidR="009F730F">
        <w:t>detach</w:t>
      </w:r>
      <w:r>
        <w:rPr>
          <w:rFonts w:hint="eastAsia"/>
        </w:rPr>
        <w:t xml:space="preserve">() </w:t>
      </w:r>
      <w:r>
        <w:rPr>
          <w:rFonts w:hint="eastAsia"/>
        </w:rPr>
        <w:t>メソッドで待機</w:t>
      </w:r>
      <w:r w:rsidR="009F730F">
        <w:rPr>
          <w:rFonts w:hint="eastAsia"/>
        </w:rPr>
        <w:t>（</w:t>
      </w:r>
      <w:r w:rsidR="009F730F">
        <w:rPr>
          <w:rFonts w:hint="eastAsia"/>
        </w:rPr>
        <w:t>join</w:t>
      </w:r>
      <w:r w:rsidR="009F730F">
        <w:rPr>
          <w:rFonts w:hint="eastAsia"/>
        </w:rPr>
        <w:t>）しないことを表明する</w:t>
      </w:r>
      <w:r>
        <w:rPr>
          <w:rFonts w:hint="eastAsia"/>
        </w:rPr>
        <w:t>。</w:t>
      </w:r>
    </w:p>
    <w:p w14:paraId="68CD62D0" w14:textId="41A62A6F" w:rsidR="006B75BB" w:rsidRDefault="006B75BB" w:rsidP="006B75BB">
      <w:pPr>
        <w:pStyle w:val="1"/>
      </w:pPr>
      <w:bookmarkStart w:id="157" w:name="_Toc378808509"/>
      <w:r>
        <w:rPr>
          <w:rFonts w:hint="eastAsia"/>
        </w:rPr>
        <w:t>様々なデータ</w:t>
      </w:r>
      <w:r w:rsidR="002E6E2A">
        <w:rPr>
          <w:rFonts w:hint="eastAsia"/>
        </w:rPr>
        <w:t>共有</w:t>
      </w:r>
      <w:r>
        <w:rPr>
          <w:rFonts w:hint="eastAsia"/>
        </w:rPr>
        <w:t>手法</w:t>
      </w:r>
      <w:bookmarkEnd w:id="157"/>
    </w:p>
    <w:p w14:paraId="195989DB" w14:textId="6064B07C" w:rsidR="002E07EC" w:rsidRPr="002E07EC" w:rsidRDefault="002E07EC" w:rsidP="002E07EC">
      <w:pPr>
        <w:pStyle w:val="a8"/>
        <w:ind w:firstLine="283"/>
        <w:rPr>
          <w:rFonts w:hint="eastAsia"/>
        </w:rPr>
      </w:pPr>
      <w:r>
        <w:rPr>
          <w:rFonts w:hint="eastAsia"/>
        </w:rPr>
        <w:t>スレッド間でのデータ共有の手法について説明する。</w:t>
      </w:r>
    </w:p>
    <w:p w14:paraId="0B4EDEF7" w14:textId="5B5640EB" w:rsidR="00337462" w:rsidRDefault="002E07EC" w:rsidP="00337462">
      <w:pPr>
        <w:pStyle w:val="2"/>
      </w:pPr>
      <w:bookmarkStart w:id="158" w:name="_Toc378808510"/>
      <w:r>
        <w:t>v</w:t>
      </w:r>
      <w:r w:rsidR="00337462">
        <w:rPr>
          <w:rFonts w:hint="eastAsia"/>
        </w:rPr>
        <w:t>olatile</w:t>
      </w:r>
      <w:r w:rsidR="00337462">
        <w:rPr>
          <w:rFonts w:hint="eastAsia"/>
        </w:rPr>
        <w:t>型</w:t>
      </w:r>
      <w:r w:rsidR="00CA290E">
        <w:rPr>
          <w:rFonts w:hint="eastAsia"/>
        </w:rPr>
        <w:t>修飾子</w:t>
      </w:r>
      <w:r w:rsidR="009E053F">
        <w:rPr>
          <w:rFonts w:hint="eastAsia"/>
        </w:rPr>
        <w:t>、アトミック型</w:t>
      </w:r>
      <w:r>
        <w:rPr>
          <w:rFonts w:hint="eastAsia"/>
        </w:rPr>
        <w:t>の使いどころ</w:t>
      </w:r>
      <w:bookmarkEnd w:id="158"/>
    </w:p>
    <w:p w14:paraId="6BCC5F87" w14:textId="71BE9832" w:rsidR="00337462" w:rsidRDefault="002E07EC" w:rsidP="00337462">
      <w:pPr>
        <w:pStyle w:val="a9"/>
        <w:ind w:firstLine="283"/>
      </w:pPr>
      <w:r>
        <w:rPr>
          <w:rFonts w:hint="eastAsia"/>
        </w:rPr>
        <w:t>ここまでに何度か説明してきたように、スレッド間で情報の共有を確実にするには、</w:t>
      </w:r>
      <w:r>
        <w:rPr>
          <w:rFonts w:hint="eastAsia"/>
        </w:rPr>
        <w:t xml:space="preserve"> volatile </w:t>
      </w:r>
      <w:r w:rsidR="00CA290E">
        <w:rPr>
          <w:rFonts w:hint="eastAsia"/>
        </w:rPr>
        <w:t>型</w:t>
      </w:r>
      <w:r w:rsidR="009E053F">
        <w:rPr>
          <w:rFonts w:hint="eastAsia"/>
        </w:rPr>
        <w:t>修飾子付き変数やアトミック型を使うのが</w:t>
      </w:r>
      <w:r w:rsidR="00CA290E">
        <w:rPr>
          <w:rFonts w:hint="eastAsia"/>
        </w:rPr>
        <w:t>確実である。</w:t>
      </w:r>
    </w:p>
    <w:p w14:paraId="30292336" w14:textId="18054E31" w:rsidR="009E053F" w:rsidRDefault="00CA290E" w:rsidP="00337462">
      <w:pPr>
        <w:pStyle w:val="a9"/>
        <w:ind w:firstLine="283"/>
      </w:pPr>
      <w:r>
        <w:t>しかし、</w:t>
      </w:r>
      <w:r w:rsidR="009E053F" w:rsidRPr="00A20978">
        <w:rPr>
          <w:color w:val="FF0000"/>
        </w:rPr>
        <w:t>これによってコンパイラの最適化や</w:t>
      </w:r>
      <w:r w:rsidR="009E053F" w:rsidRPr="00A20978">
        <w:rPr>
          <w:color w:val="FF0000"/>
        </w:rPr>
        <w:t>CPU</w:t>
      </w:r>
      <w:r w:rsidR="009E053F" w:rsidRPr="00A20978">
        <w:rPr>
          <w:color w:val="FF0000"/>
        </w:rPr>
        <w:t>の最適化の恩恵を受けることができず、パフォーマンスが劣化する。そのため、できる限り使わない</w:t>
      </w:r>
      <w:r w:rsidR="00A20978">
        <w:rPr>
          <w:color w:val="FF0000"/>
        </w:rPr>
        <w:t>ようにした</w:t>
      </w:r>
      <w:r w:rsidR="009E053F" w:rsidRPr="00A20978">
        <w:rPr>
          <w:color w:val="FF0000"/>
        </w:rPr>
        <w:t>方が良い。</w:t>
      </w:r>
    </w:p>
    <w:p w14:paraId="1243375F" w14:textId="77F59BAD" w:rsidR="009E053F" w:rsidRDefault="009E053F" w:rsidP="001A484A">
      <w:pPr>
        <w:pStyle w:val="a9"/>
        <w:spacing w:beforeLines="50" w:before="180"/>
        <w:ind w:firstLine="283"/>
      </w:pPr>
      <w:r>
        <w:t>では、何をもってその使いどころとする</w:t>
      </w:r>
      <w:r w:rsidR="00A20978">
        <w:t>の</w:t>
      </w:r>
      <w:r>
        <w:t>か？以下にその条件をまとめる。</w:t>
      </w:r>
    </w:p>
    <w:p w14:paraId="595B97E0" w14:textId="77777777" w:rsidR="001A484A" w:rsidRDefault="001A484A" w:rsidP="001A484A">
      <w:pPr>
        <w:pStyle w:val="a9"/>
        <w:ind w:firstLine="283"/>
      </w:pPr>
      <w:r>
        <w:t>なお、以下に示す内容は、本書でこれまでに各所で説明した内容と重複する。重要な内容であるため、改めてここにまとめ直す。</w:t>
      </w:r>
    </w:p>
    <w:p w14:paraId="1D752B68" w14:textId="147E59BA" w:rsidR="001A484A" w:rsidRDefault="001A484A" w:rsidP="001A484A">
      <w:pPr>
        <w:pStyle w:val="a9"/>
        <w:ind w:firstLine="283"/>
        <w:rPr>
          <w:rFonts w:hint="eastAsia"/>
        </w:rPr>
      </w:pPr>
      <w:r>
        <w:t>以下はあくまでもまとめ直しであるため、前述の内容のほうが、詳しい解説</w:t>
      </w:r>
      <w:r w:rsidR="005A38EF">
        <w:t>となっており、用語の解説も省いている。</w:t>
      </w:r>
    </w:p>
    <w:p w14:paraId="5093C6EF" w14:textId="4E57D32D" w:rsidR="009E053F" w:rsidRDefault="009E053F" w:rsidP="00125A8F">
      <w:pPr>
        <w:pStyle w:val="3"/>
        <w:rPr>
          <w:rFonts w:hint="eastAsia"/>
        </w:rPr>
      </w:pPr>
      <w:bookmarkStart w:id="159" w:name="_Toc378808511"/>
      <w:r>
        <w:rPr>
          <w:rFonts w:hint="eastAsia"/>
        </w:rPr>
        <w:lastRenderedPageBreak/>
        <w:t>volatile</w:t>
      </w:r>
      <w:r w:rsidR="00125A8F">
        <w:rPr>
          <w:rFonts w:hint="eastAsia"/>
        </w:rPr>
        <w:t>型修飾子の使いどころ</w:t>
      </w:r>
      <w:bookmarkEnd w:id="159"/>
    </w:p>
    <w:p w14:paraId="312B76FD" w14:textId="128E08D1" w:rsidR="00500C4B" w:rsidRDefault="00500C4B" w:rsidP="000A6D0B">
      <w:pPr>
        <w:pStyle w:val="affff6"/>
        <w:keepNext/>
        <w:widowControl/>
        <w:ind w:left="447" w:hanging="298"/>
      </w:pPr>
      <w:r>
        <w:t>パフォーマンスを犠牲にしてでも安全性を保証したい箇所に用いる。</w:t>
      </w:r>
    </w:p>
    <w:p w14:paraId="5FBB0C63" w14:textId="5672D301" w:rsidR="009E053F" w:rsidRDefault="00A56DAD" w:rsidP="000A6D0B">
      <w:pPr>
        <w:pStyle w:val="affff6"/>
        <w:keepNext/>
        <w:widowControl/>
        <w:ind w:left="447" w:hanging="298"/>
      </w:pPr>
      <w:r>
        <w:t>一つの関数の処理の途中</w:t>
      </w:r>
      <w:r w:rsidR="009E053F">
        <w:t>で、別スレッドによる値の変更が期待されるもの。</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A6D0B" w14:paraId="5AEBB851" w14:textId="77777777" w:rsidTr="000A6D0B">
        <w:tc>
          <w:tcPr>
            <w:tcW w:w="8079" w:type="dxa"/>
          </w:tcPr>
          <w:p w14:paraId="0C61B20D" w14:textId="58474D28" w:rsidR="00F22B0F" w:rsidRPr="00F22B0F" w:rsidRDefault="00351E63" w:rsidP="000A6D0B">
            <w:pPr>
              <w:pStyle w:val="2-"/>
              <w:rPr>
                <w:color w:val="00B050"/>
              </w:rPr>
            </w:pPr>
            <w:r w:rsidRPr="00351E63">
              <w:rPr>
                <w:color w:val="FF0000"/>
              </w:rPr>
              <w:t xml:space="preserve">volatile </w:t>
            </w:r>
            <w:r>
              <w:t xml:space="preserve">int </w:t>
            </w:r>
            <w:r w:rsidR="00F22B0F">
              <w:t xml:space="preserve">global_a; </w:t>
            </w:r>
            <w:r w:rsidR="00F22B0F" w:rsidRPr="00F22B0F">
              <w:rPr>
                <w:color w:val="00B050"/>
              </w:rPr>
              <w:t>//グローバル変数</w:t>
            </w:r>
          </w:p>
          <w:p w14:paraId="1AF84D5B" w14:textId="77777777" w:rsidR="00F22B0F" w:rsidRDefault="00F22B0F" w:rsidP="000A6D0B">
            <w:pPr>
              <w:pStyle w:val="2-"/>
            </w:pPr>
          </w:p>
          <w:p w14:paraId="09657E70" w14:textId="567325FC" w:rsidR="00F22B0F" w:rsidRPr="00F22B0F" w:rsidRDefault="00F22B0F" w:rsidP="000A6D0B">
            <w:pPr>
              <w:pStyle w:val="2-"/>
              <w:rPr>
                <w:rFonts w:hint="eastAsia"/>
                <w:color w:val="00B050"/>
              </w:rPr>
            </w:pPr>
            <w:r w:rsidRPr="00F22B0F">
              <w:rPr>
                <w:rFonts w:hint="eastAsia"/>
                <w:color w:val="00B050"/>
              </w:rPr>
              <w:t>//関数</w:t>
            </w:r>
          </w:p>
          <w:p w14:paraId="20429D6D" w14:textId="051F8B1C" w:rsidR="000A6D0B" w:rsidRDefault="000A6D0B" w:rsidP="000A6D0B">
            <w:pPr>
              <w:pStyle w:val="2-"/>
            </w:pPr>
            <w:r>
              <w:t>v</w:t>
            </w:r>
            <w:r>
              <w:rPr>
                <w:rFonts w:hint="eastAsia"/>
              </w:rPr>
              <w:t xml:space="preserve">oid </w:t>
            </w:r>
            <w:r>
              <w:t>func()</w:t>
            </w:r>
          </w:p>
          <w:p w14:paraId="6D136770" w14:textId="77777777" w:rsidR="000A6D0B" w:rsidRDefault="000A6D0B" w:rsidP="000A6D0B">
            <w:pPr>
              <w:pStyle w:val="2-"/>
            </w:pPr>
            <w:r>
              <w:t>{</w:t>
            </w:r>
          </w:p>
          <w:p w14:paraId="7070E8D0" w14:textId="36A0684D" w:rsidR="00351E63" w:rsidRDefault="00351E63" w:rsidP="00351E63">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DD210BA" w14:textId="457AB12F" w:rsidR="000A6D0B" w:rsidRDefault="000A6D0B" w:rsidP="000A6D0B">
            <w:pPr>
              <w:pStyle w:val="2-"/>
            </w:pPr>
            <w:r>
              <w:tab/>
              <w:t>if(global_x == 0)</w:t>
            </w:r>
            <w:r>
              <w:tab/>
            </w:r>
            <w:r>
              <w:tab/>
            </w:r>
            <w:r w:rsidRPr="000A6D0B">
              <w:rPr>
                <w:color w:val="FF0000"/>
              </w:rPr>
              <w:t>←参照</w:t>
            </w:r>
            <w:r w:rsidRPr="000A6D0B">
              <w:rPr>
                <w:rFonts w:hint="eastAsia"/>
                <w:color w:val="FF0000"/>
              </w:rPr>
              <w:t>①</w:t>
            </w:r>
          </w:p>
          <w:p w14:paraId="79F3F736" w14:textId="37A970BF" w:rsidR="000A6D0B" w:rsidRDefault="000A6D0B" w:rsidP="000A6D0B">
            <w:pPr>
              <w:pStyle w:val="2-"/>
              <w:rPr>
                <w:rFonts w:hint="eastAsia"/>
              </w:rPr>
            </w:pPr>
            <w:r>
              <w:tab/>
              <w:t>{</w:t>
            </w:r>
          </w:p>
          <w:p w14:paraId="67BAD238" w14:textId="62518EA3"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7A5729E6" w14:textId="02737682" w:rsidR="000A6D0B" w:rsidRDefault="000A6D0B" w:rsidP="000A6D0B">
            <w:pPr>
              <w:pStyle w:val="2-"/>
            </w:pPr>
            <w:r>
              <w:tab/>
              <w:t>}</w:t>
            </w:r>
          </w:p>
          <w:p w14:paraId="590EED89" w14:textId="45B09692" w:rsidR="000A6D0B" w:rsidRDefault="000A6D0B" w:rsidP="000A6D0B">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28D3E33" w14:textId="7E63D973" w:rsidR="000A6D0B" w:rsidRDefault="000A6D0B" w:rsidP="000A6D0B">
            <w:pPr>
              <w:pStyle w:val="2-"/>
            </w:pPr>
            <w:r>
              <w:tab/>
            </w:r>
            <w:r w:rsidR="00C315A1">
              <w:t>i</w:t>
            </w:r>
            <w:r>
              <w:t>f(global_x == 1)</w:t>
            </w:r>
            <w:r>
              <w:tab/>
            </w:r>
            <w:r>
              <w:tab/>
            </w:r>
            <w:r w:rsidRPr="000A6D0B">
              <w:rPr>
                <w:color w:val="FF0000"/>
              </w:rPr>
              <w:t>←参照</w:t>
            </w:r>
            <w:r w:rsidRPr="000A6D0B">
              <w:rPr>
                <w:rFonts w:hint="eastAsia"/>
                <w:color w:val="FF0000"/>
              </w:rPr>
              <w:t>②</w:t>
            </w:r>
          </w:p>
          <w:p w14:paraId="22960B81" w14:textId="5EEAE2F4" w:rsidR="000A6D0B" w:rsidRDefault="000A6D0B" w:rsidP="000A6D0B">
            <w:pPr>
              <w:pStyle w:val="2-"/>
              <w:rPr>
                <w:rFonts w:hint="eastAsia"/>
              </w:rPr>
            </w:pPr>
            <w:r>
              <w:tab/>
              <w:t>{</w:t>
            </w:r>
          </w:p>
          <w:p w14:paraId="030C9CFC" w14:textId="0437301E"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43DA61F" w14:textId="0D0E4ADF" w:rsidR="000A6D0B" w:rsidRDefault="000A6D0B" w:rsidP="000A6D0B">
            <w:pPr>
              <w:pStyle w:val="2-"/>
            </w:pPr>
            <w:r>
              <w:tab/>
            </w:r>
            <w:r>
              <w:tab/>
              <w:t>global_x = 2;</w:t>
            </w:r>
            <w:r>
              <w:tab/>
            </w:r>
            <w:r w:rsidRPr="000A6D0B">
              <w:rPr>
                <w:color w:val="FF0000"/>
              </w:rPr>
              <w:t>←更新</w:t>
            </w:r>
            <w:r w:rsidR="00C315A1">
              <w:rPr>
                <w:rFonts w:hint="eastAsia"/>
                <w:color w:val="FF0000"/>
              </w:rPr>
              <w:t>①</w:t>
            </w:r>
          </w:p>
          <w:p w14:paraId="7411902A" w14:textId="5811E78A" w:rsidR="000A6D0B" w:rsidRDefault="000A6D0B" w:rsidP="000A6D0B">
            <w:pPr>
              <w:pStyle w:val="2-"/>
              <w:rPr>
                <w:rFonts w:hint="eastAsia"/>
              </w:rPr>
            </w:pPr>
            <w:r>
              <w:tab/>
              <w:t>}</w:t>
            </w:r>
          </w:p>
          <w:p w14:paraId="3870CDD6" w14:textId="77777777" w:rsidR="000A6D0B" w:rsidRDefault="000A6D0B" w:rsidP="000A6D0B">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3959AF4" w14:textId="206BECE9" w:rsidR="000A6D0B" w:rsidRDefault="000A6D0B" w:rsidP="000A6D0B">
            <w:pPr>
              <w:pStyle w:val="2-"/>
            </w:pPr>
            <w:r>
              <w:tab/>
              <w:t>while(global_x == 2){}</w:t>
            </w:r>
            <w:r>
              <w:tab/>
            </w:r>
            <w:r w:rsidRPr="000A6D0B">
              <w:rPr>
                <w:color w:val="FF0000"/>
              </w:rPr>
              <w:t>←参照</w:t>
            </w:r>
            <w:r>
              <w:rPr>
                <w:rFonts w:hint="eastAsia"/>
                <w:color w:val="FF0000"/>
              </w:rPr>
              <w:t>③</w:t>
            </w:r>
          </w:p>
          <w:p w14:paraId="059184C0" w14:textId="0CED9131" w:rsidR="00C315A1" w:rsidRDefault="00C315A1" w:rsidP="00C315A1">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3A9E8009" w14:textId="751A7180" w:rsidR="00C315A1" w:rsidRDefault="00C315A1" w:rsidP="00C315A1">
            <w:pPr>
              <w:pStyle w:val="2-"/>
            </w:pPr>
            <w:r>
              <w:tab/>
              <w:t xml:space="preserve">global_x </w:t>
            </w:r>
            <w:r>
              <w:rPr>
                <w:rFonts w:hint="eastAsia"/>
              </w:rPr>
              <w:t>++</w:t>
            </w:r>
            <w:r>
              <w:t>;</w:t>
            </w:r>
            <w:r>
              <w:tab/>
            </w:r>
            <w:r>
              <w:tab/>
            </w:r>
            <w:r>
              <w:tab/>
            </w:r>
            <w:r w:rsidRPr="000A6D0B">
              <w:rPr>
                <w:color w:val="FF0000"/>
              </w:rPr>
              <w:t>←更新</w:t>
            </w:r>
            <w:r>
              <w:rPr>
                <w:rFonts w:hint="eastAsia"/>
                <w:color w:val="FF0000"/>
              </w:rPr>
              <w:t>②</w:t>
            </w:r>
          </w:p>
          <w:p w14:paraId="289594F2" w14:textId="77777777" w:rsidR="00351E63" w:rsidRDefault="00351E63" w:rsidP="00351E6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1AAF8771" w14:textId="2E14C4E3" w:rsidR="000A6D0B" w:rsidRDefault="000A6D0B" w:rsidP="000A6D0B">
            <w:pPr>
              <w:pStyle w:val="2-"/>
              <w:rPr>
                <w:rFonts w:hint="eastAsia"/>
              </w:rPr>
            </w:pPr>
            <w:r>
              <w:t>}</w:t>
            </w:r>
          </w:p>
        </w:tc>
      </w:tr>
    </w:tbl>
    <w:p w14:paraId="23AD9021" w14:textId="77777777" w:rsidR="00987EAA" w:rsidRDefault="000A6D0B" w:rsidP="00987EAA">
      <w:pPr>
        <w:pStyle w:val="a"/>
      </w:pPr>
      <w:r>
        <w:rPr>
          <w:rFonts w:hint="eastAsia"/>
        </w:rPr>
        <w:t>「参照①」と「参照②」の</w:t>
      </w:r>
      <w:r w:rsidR="00987EAA">
        <w:rPr>
          <w:rFonts w:hint="eastAsia"/>
        </w:rPr>
        <w:t>間で、</w:t>
      </w:r>
      <w:r>
        <w:rPr>
          <w:rFonts w:hint="eastAsia"/>
        </w:rPr>
        <w:t>他のスレッドがグローバル変数</w:t>
      </w:r>
      <w:r>
        <w:rPr>
          <w:rFonts w:hint="eastAsia"/>
        </w:rPr>
        <w:t xml:space="preserve"> global_x </w:t>
      </w:r>
      <w:r>
        <w:rPr>
          <w:rFonts w:hint="eastAsia"/>
        </w:rPr>
        <w:t>を更新する可能性が期待されるなら、</w:t>
      </w:r>
      <w:r>
        <w:rPr>
          <w:rFonts w:hint="eastAsia"/>
        </w:rPr>
        <w:t xml:space="preserve">global_s </w:t>
      </w:r>
      <w:r>
        <w:rPr>
          <w:rFonts w:hint="eastAsia"/>
        </w:rPr>
        <w:t>に</w:t>
      </w:r>
      <w:r>
        <w:rPr>
          <w:rFonts w:hint="eastAsia"/>
        </w:rPr>
        <w:t xml:space="preserve"> volatile </w:t>
      </w:r>
      <w:r>
        <w:rPr>
          <w:rFonts w:hint="eastAsia"/>
        </w:rPr>
        <w:t>型修飾子を付けるべき</w:t>
      </w:r>
      <w:r w:rsidR="00987EAA">
        <w:rPr>
          <w:rFonts w:hint="eastAsia"/>
        </w:rPr>
        <w:t>。</w:t>
      </w:r>
    </w:p>
    <w:p w14:paraId="789DE8B1" w14:textId="5A85E2A1" w:rsidR="000A6D0B" w:rsidRDefault="000A6D0B" w:rsidP="00987EAA">
      <w:pPr>
        <w:pStyle w:val="a"/>
      </w:pPr>
      <w:r>
        <w:rPr>
          <w:rFonts w:hint="eastAsia"/>
        </w:rPr>
        <w:t>その可能性がない、もしくは、それを無視して良いのであれば、</w:t>
      </w:r>
      <w:r>
        <w:rPr>
          <w:rFonts w:hint="eastAsia"/>
        </w:rPr>
        <w:t xml:space="preserve">volatile </w:t>
      </w:r>
      <w:r>
        <w:rPr>
          <w:rFonts w:hint="eastAsia"/>
        </w:rPr>
        <w:t>型修飾子は</w:t>
      </w:r>
      <w:r w:rsidR="00C315A1">
        <w:rPr>
          <w:rFonts w:hint="eastAsia"/>
        </w:rPr>
        <w:t>不要である</w:t>
      </w:r>
      <w:r>
        <w:rPr>
          <w:rFonts w:hint="eastAsia"/>
        </w:rPr>
        <w:t>。</w:t>
      </w:r>
    </w:p>
    <w:p w14:paraId="3955B94D" w14:textId="31307726" w:rsidR="000A6D0B" w:rsidRDefault="00C315A1" w:rsidP="00987EAA">
      <w:pPr>
        <w:pStyle w:val="a"/>
      </w:pPr>
      <w:r>
        <w:rPr>
          <w:rFonts w:hint="eastAsia"/>
        </w:rPr>
        <w:t>「参照③」については、見た目には一つの処理だが、ループ処理中の変化が期待されるので、このような処理がある場合は、</w:t>
      </w:r>
      <w:r>
        <w:rPr>
          <w:rFonts w:hint="eastAsia"/>
        </w:rPr>
        <w:t>volatile</w:t>
      </w:r>
      <w:r>
        <w:rPr>
          <w:rFonts w:hint="eastAsia"/>
        </w:rPr>
        <w:t>型修飾子を必要とする。</w:t>
      </w:r>
    </w:p>
    <w:p w14:paraId="09F06C6D" w14:textId="557934E9" w:rsidR="00987EAA" w:rsidRDefault="00C315A1" w:rsidP="00987EAA">
      <w:pPr>
        <w:pStyle w:val="a"/>
      </w:pPr>
      <w:r>
        <w:t>「更新</w:t>
      </w:r>
      <w:r>
        <w:rPr>
          <w:rFonts w:hint="eastAsia"/>
        </w:rPr>
        <w:t>①」</w:t>
      </w:r>
      <w:r>
        <w:t>については</w:t>
      </w:r>
      <w:r>
        <w:rPr>
          <w:rFonts w:hint="eastAsia"/>
        </w:rPr>
        <w:t xml:space="preserve"> volatile </w:t>
      </w:r>
      <w:r>
        <w:rPr>
          <w:rFonts w:hint="eastAsia"/>
        </w:rPr>
        <w:t>型修飾子の有無に依らず、値が更新されるので気にする必要はな</w:t>
      </w:r>
      <w:r w:rsidR="00987EAA">
        <w:rPr>
          <w:rFonts w:hint="eastAsia"/>
        </w:rPr>
        <w:t>い</w:t>
      </w:r>
      <w:r>
        <w:rPr>
          <w:rFonts w:hint="eastAsia"/>
        </w:rPr>
        <w:t>。</w:t>
      </w:r>
    </w:p>
    <w:p w14:paraId="2B57AC1F" w14:textId="06701AA6" w:rsidR="00C315A1" w:rsidRDefault="00C315A1" w:rsidP="00987EAA">
      <w:pPr>
        <w:pStyle w:val="a"/>
      </w:pPr>
      <w:r>
        <w:rPr>
          <w:rFonts w:hint="eastAsia"/>
        </w:rPr>
        <w:t>「更新②」は参照を含んだ更新処理なので、</w:t>
      </w:r>
      <w:r w:rsidR="00626DA2">
        <w:rPr>
          <w:rFonts w:hint="eastAsia"/>
        </w:rPr>
        <w:t>やはり直近の参照処理との間に他のスレッドが値を更新することが期待されるなら、</w:t>
      </w:r>
      <w:r w:rsidR="00626DA2">
        <w:rPr>
          <w:rFonts w:hint="eastAsia"/>
        </w:rPr>
        <w:t>volatile</w:t>
      </w:r>
      <w:r w:rsidR="00626DA2">
        <w:rPr>
          <w:rFonts w:hint="eastAsia"/>
        </w:rPr>
        <w:t>型修飾子が必要。</w:t>
      </w:r>
    </w:p>
    <w:p w14:paraId="44630D6C" w14:textId="6A02C833" w:rsidR="00A56DAD" w:rsidRPr="00C315A1" w:rsidRDefault="00A56DAD" w:rsidP="00987EAA">
      <w:pPr>
        <w:pStyle w:val="a"/>
        <w:rPr>
          <w:rFonts w:hint="eastAsia"/>
        </w:rPr>
      </w:pPr>
      <w:r>
        <w:t>要するに、コンパイラの最適化によって、メモリの再参照が省略される可能性があることが問題なので、</w:t>
      </w:r>
      <w:r w:rsidR="00CD678E" w:rsidRPr="00CD678E">
        <w:rPr>
          <w:color w:val="FF0000"/>
        </w:rPr>
        <w:t>関数の途中で変数の値が変化することがない、もしくは、それが問題にならない限りは、</w:t>
      </w:r>
      <w:r w:rsidR="00CD678E" w:rsidRPr="00CD678E">
        <w:rPr>
          <w:rFonts w:hint="eastAsia"/>
          <w:color w:val="FF0000"/>
        </w:rPr>
        <w:t>volatiile</w:t>
      </w:r>
      <w:r w:rsidR="00CD678E" w:rsidRPr="00CD678E">
        <w:rPr>
          <w:rFonts w:hint="eastAsia"/>
          <w:color w:val="FF0000"/>
        </w:rPr>
        <w:t>型修飾子は必要ない。</w:t>
      </w:r>
    </w:p>
    <w:p w14:paraId="2FCD4EBE" w14:textId="77777777" w:rsidR="00A56DAD" w:rsidRDefault="00A56DAD" w:rsidP="00987EAA">
      <w:pPr>
        <w:pStyle w:val="affff6"/>
        <w:keepNext/>
        <w:widowControl/>
        <w:ind w:left="447" w:hanging="298"/>
      </w:pPr>
      <w:r>
        <w:t>使いどころのポイントは以上が全て。</w:t>
      </w:r>
    </w:p>
    <w:p w14:paraId="0B816F2E" w14:textId="5DE9B530" w:rsidR="00987EAA" w:rsidRDefault="00500C4B" w:rsidP="00987EAA">
      <w:pPr>
        <w:pStyle w:val="affff6"/>
        <w:keepNext/>
        <w:widowControl/>
        <w:ind w:left="447" w:hanging="298"/>
      </w:pPr>
      <w:r>
        <w:t>v</w:t>
      </w:r>
      <w:r>
        <w:rPr>
          <w:rFonts w:hint="eastAsia"/>
        </w:rPr>
        <w:t>olatile</w:t>
      </w:r>
      <w:r>
        <w:rPr>
          <w:rFonts w:hint="eastAsia"/>
        </w:rPr>
        <w:t>型修飾子の</w:t>
      </w:r>
      <w:r w:rsidR="00A56DAD">
        <w:t>回避策としては、</w:t>
      </w:r>
      <w:r w:rsidR="00987EAA">
        <w:t>グローバル変数の値が更新される前の処理と、更新された後の処理で、関数を切り分けるなら、なるべくそう</w:t>
      </w:r>
      <w:r w:rsidR="00A56DAD">
        <w:t>したほうがよい</w:t>
      </w:r>
      <w:r w:rsidR="00987EAA">
        <w:t>。その場合、</w:t>
      </w:r>
      <w:r w:rsidR="00F22B0F">
        <w:rPr>
          <w:rFonts w:hint="eastAsia"/>
        </w:rPr>
        <w:t>（</w:t>
      </w:r>
      <w:r w:rsidR="00987EAA">
        <w:t>その</w:t>
      </w:r>
      <w:r w:rsidR="00F22B0F">
        <w:t>一連の</w:t>
      </w:r>
      <w:r w:rsidR="00987EAA">
        <w:t>処理に関しては</w:t>
      </w:r>
      <w:r w:rsidR="00F22B0F">
        <w:rPr>
          <w:rFonts w:hint="eastAsia"/>
        </w:rPr>
        <w:t>）</w:t>
      </w:r>
      <w:r w:rsidR="00987EAA">
        <w:rPr>
          <w:rFonts w:hint="eastAsia"/>
        </w:rPr>
        <w:t>volatile</w:t>
      </w:r>
      <w:r w:rsidR="00987EAA">
        <w:rPr>
          <w:rFonts w:hint="eastAsia"/>
        </w:rPr>
        <w:t>型修飾子は</w:t>
      </w:r>
      <w:r w:rsidR="00F22B0F">
        <w:rPr>
          <w:rFonts w:hint="eastAsia"/>
        </w:rPr>
        <w:t>必要ない</w:t>
      </w:r>
      <w:r w:rsidR="00987EAA">
        <w:rPr>
          <w:rFonts w:hint="eastAsia"/>
        </w:rPr>
        <w:t>。</w:t>
      </w:r>
    </w:p>
    <w:p w14:paraId="68CAAB8C" w14:textId="4299B1C6" w:rsidR="000A6D0B" w:rsidRDefault="00987EAA" w:rsidP="00987EAA">
      <w:pPr>
        <w:pStyle w:val="a"/>
      </w:pPr>
      <w:r>
        <w:t>コードの可読性の観点からも</w:t>
      </w:r>
      <w:r w:rsidR="00F22B0F">
        <w:t>、</w:t>
      </w:r>
      <w:r>
        <w:t>そのような構造化は望ましい。</w:t>
      </w:r>
    </w:p>
    <w:p w14:paraId="4C9C5EE9" w14:textId="02DF1CDD" w:rsidR="00A56DAD" w:rsidRDefault="00A56DAD" w:rsidP="00987EAA">
      <w:pPr>
        <w:pStyle w:val="a"/>
      </w:pPr>
      <w:r>
        <w:t>inline</w:t>
      </w:r>
      <w:r>
        <w:t>関数の場合は最適化される可能性があるので、その限りではない。</w:t>
      </w:r>
    </w:p>
    <w:p w14:paraId="5A3EE044" w14:textId="36AAC083" w:rsidR="00CD678E" w:rsidRDefault="00125A8F" w:rsidP="00125A8F">
      <w:pPr>
        <w:pStyle w:val="3"/>
        <w:rPr>
          <w:rFonts w:hint="eastAsia"/>
        </w:rPr>
      </w:pPr>
      <w:bookmarkStart w:id="160" w:name="_Toc378808512"/>
      <w:r>
        <w:rPr>
          <w:rFonts w:hint="eastAsia"/>
        </w:rPr>
        <w:lastRenderedPageBreak/>
        <w:t>アトミック型の使いどころ</w:t>
      </w:r>
      <w:bookmarkEnd w:id="160"/>
    </w:p>
    <w:p w14:paraId="69722C82" w14:textId="005266B0" w:rsidR="00500C4B" w:rsidRDefault="00500C4B" w:rsidP="00500C4B">
      <w:pPr>
        <w:pStyle w:val="affff6"/>
        <w:keepNext/>
        <w:widowControl/>
        <w:ind w:left="447" w:hanging="298"/>
      </w:pPr>
      <w:r>
        <w:t>基本的には、ミューテックスなどの</w:t>
      </w:r>
      <w:r w:rsidR="003172F7">
        <w:t>ロック機構</w:t>
      </w:r>
      <w:r>
        <w:t>を用いずに</w:t>
      </w:r>
      <w:r w:rsidR="003172F7">
        <w:t>、</w:t>
      </w:r>
      <w:r>
        <w:t>アトミック操作</w:t>
      </w:r>
      <w:r w:rsidR="00351E63">
        <w:t>（不可分操作）</w:t>
      </w:r>
      <w:r>
        <w:t>を保証し、良好なパフォーマンスを得たい場合に使用する。</w:t>
      </w:r>
    </w:p>
    <w:p w14:paraId="780B7777" w14:textId="6444007C" w:rsidR="00351E63" w:rsidRDefault="00351E63" w:rsidP="00351E63">
      <w:pPr>
        <w:pStyle w:val="a"/>
      </w:pPr>
      <w:r>
        <w:t>当然、アトミック操作は、値をチェックして交換するだけなどのような、一回の</w:t>
      </w:r>
      <w:r>
        <w:rPr>
          <w:rFonts w:hint="eastAsia"/>
        </w:rPr>
        <w:t>操作で完結するものに限られる。</w:t>
      </w:r>
    </w:p>
    <w:p w14:paraId="28BA8B82" w14:textId="6B828ACE" w:rsidR="00351E63" w:rsidRDefault="00351E63" w:rsidP="00351E63">
      <w:pPr>
        <w:pStyle w:val="a"/>
      </w:pPr>
      <w:r>
        <w:t>二つ以上の計算を要するような処理のアトミック性を保証するには、ミューテックスなどのロック機構を用いなければならない。</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51E63" w14:paraId="44E5BB2D" w14:textId="77777777" w:rsidTr="003104B3">
        <w:tc>
          <w:tcPr>
            <w:tcW w:w="8079" w:type="dxa"/>
          </w:tcPr>
          <w:p w14:paraId="57473A50" w14:textId="0B332EAC" w:rsidR="00351E63" w:rsidRPr="00351E63" w:rsidRDefault="00351E63" w:rsidP="00351E63">
            <w:pPr>
              <w:pStyle w:val="3-"/>
              <w:rPr>
                <w:color w:val="FF0000"/>
              </w:rPr>
            </w:pPr>
            <w:r w:rsidRPr="00351E63">
              <w:rPr>
                <w:color w:val="FF0000"/>
              </w:rPr>
              <w:t>std::atomic&lt;int&gt;</w:t>
            </w:r>
            <w:r>
              <w:t xml:space="preserve"> global_a; </w:t>
            </w:r>
            <w:r w:rsidRPr="00F22B0F">
              <w:rPr>
                <w:color w:val="00B050"/>
              </w:rPr>
              <w:t>//グローバル変数</w:t>
            </w:r>
          </w:p>
          <w:p w14:paraId="6294F483" w14:textId="77777777" w:rsidR="00351E63" w:rsidRDefault="00351E63" w:rsidP="003104B3">
            <w:pPr>
              <w:pStyle w:val="2-"/>
            </w:pPr>
          </w:p>
          <w:p w14:paraId="0775438C" w14:textId="77777777" w:rsidR="00351E63" w:rsidRPr="00F22B0F" w:rsidRDefault="00351E63" w:rsidP="003104B3">
            <w:pPr>
              <w:pStyle w:val="2-"/>
              <w:rPr>
                <w:rFonts w:hint="eastAsia"/>
                <w:color w:val="00B050"/>
              </w:rPr>
            </w:pPr>
            <w:r w:rsidRPr="00F22B0F">
              <w:rPr>
                <w:rFonts w:hint="eastAsia"/>
                <w:color w:val="00B050"/>
              </w:rPr>
              <w:t>//関数</w:t>
            </w:r>
          </w:p>
          <w:p w14:paraId="38AD124C" w14:textId="77777777" w:rsidR="00351E63" w:rsidRDefault="00351E63" w:rsidP="003104B3">
            <w:pPr>
              <w:pStyle w:val="2-"/>
            </w:pPr>
            <w:r>
              <w:t>v</w:t>
            </w:r>
            <w:r>
              <w:rPr>
                <w:rFonts w:hint="eastAsia"/>
              </w:rPr>
              <w:t xml:space="preserve">oid </w:t>
            </w:r>
            <w:r>
              <w:t>func()</w:t>
            </w:r>
          </w:p>
          <w:p w14:paraId="62A3CF8A" w14:textId="77777777" w:rsidR="00351E63" w:rsidRDefault="00351E63" w:rsidP="003104B3">
            <w:pPr>
              <w:pStyle w:val="2-"/>
            </w:pPr>
            <w:r>
              <w:t>{</w:t>
            </w:r>
          </w:p>
          <w:p w14:paraId="3F18B063" w14:textId="2332D57F" w:rsidR="00351E63" w:rsidRDefault="00351E63" w:rsidP="00351E63">
            <w:pPr>
              <w:pStyle w:val="3-"/>
            </w:pPr>
            <w:r>
              <w:tab/>
              <w:t>int prev = 1;</w:t>
            </w:r>
          </w:p>
          <w:p w14:paraId="3133A38D" w14:textId="2A189C09" w:rsidR="00351E63" w:rsidRDefault="00351E63" w:rsidP="00351E63">
            <w:pPr>
              <w:pStyle w:val="3-"/>
            </w:pPr>
            <w:r>
              <w:tab/>
              <w:t>if(global_a.compare_exchange_weak(prev, 2))</w:t>
            </w:r>
            <w:r w:rsidRPr="000A6D0B">
              <w:rPr>
                <w:color w:val="FF0000"/>
              </w:rPr>
              <w:t xml:space="preserve"> ←</w:t>
            </w:r>
            <w:r>
              <w:rPr>
                <w:color w:val="FF0000"/>
              </w:rPr>
              <w:t>比較＆交換処理</w:t>
            </w:r>
          </w:p>
          <w:p w14:paraId="462DB95C" w14:textId="77777777" w:rsidR="00351E63" w:rsidRDefault="00351E63" w:rsidP="003104B3">
            <w:pPr>
              <w:pStyle w:val="2-"/>
              <w:rPr>
                <w:rFonts w:hint="eastAsia"/>
              </w:rPr>
            </w:pPr>
            <w:r>
              <w:tab/>
              <w:t>{</w:t>
            </w:r>
          </w:p>
          <w:p w14:paraId="19A75E9F" w14:textId="0E1F1A81" w:rsidR="00351E63" w:rsidRDefault="00351E63" w:rsidP="003104B3">
            <w:pPr>
              <w:pStyle w:val="2-"/>
              <w:rPr>
                <w:rFonts w:hint="eastAsia"/>
              </w:rPr>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2232ECF8" w14:textId="7A0F9F8A" w:rsidR="003172F7" w:rsidRDefault="003172F7" w:rsidP="00351E63">
      <w:pPr>
        <w:pStyle w:val="a"/>
      </w:pPr>
      <w:r>
        <w:rPr>
          <w:rFonts w:hint="eastAsia"/>
        </w:rPr>
        <w:t>この「比較＆交換処理」は、「値が</w:t>
      </w:r>
      <w:r>
        <w:rPr>
          <w:rFonts w:hint="eastAsia"/>
        </w:rPr>
        <w:t>1</w:t>
      </w:r>
      <w:r>
        <w:rPr>
          <w:rFonts w:hint="eastAsia"/>
        </w:rPr>
        <w:t>なら</w:t>
      </w:r>
      <w:r>
        <w:rPr>
          <w:rFonts w:hint="eastAsia"/>
        </w:rPr>
        <w:t>2</w:t>
      </w:r>
      <w:r>
        <w:rPr>
          <w:rFonts w:hint="eastAsia"/>
        </w:rPr>
        <w:t>に更新して</w:t>
      </w:r>
      <w:r>
        <w:rPr>
          <w:rFonts w:hint="eastAsia"/>
        </w:rPr>
        <w:t>if</w:t>
      </w:r>
      <w:r>
        <w:rPr>
          <w:rFonts w:hint="eastAsia"/>
        </w:rPr>
        <w:t>文の処理ブロックに入る」という処理。その途中で他のスレッドに割り込まれることがないことを保証する。</w:t>
      </w:r>
    </w:p>
    <w:p w14:paraId="3C4A76C7" w14:textId="61719EE2" w:rsidR="00351E63" w:rsidRDefault="003172F7" w:rsidP="00351E63">
      <w:pPr>
        <w:pStyle w:val="a"/>
      </w:pPr>
      <w:r>
        <w:rPr>
          <w:rFonts w:hint="eastAsia"/>
        </w:rPr>
        <w:t>仮にこの「比較＆交換処理」がアトミック操作を保証しない場合（かつ、この処理が複数のスレッドで同時に稼働している場合）、複数のスレッドが同時に</w:t>
      </w:r>
      <w:r>
        <w:rPr>
          <w:rFonts w:hint="eastAsia"/>
        </w:rPr>
        <w:t>if</w:t>
      </w:r>
      <w:r>
        <w:rPr>
          <w:rFonts w:hint="eastAsia"/>
        </w:rPr>
        <w:t>文のブロックに入り込む可能性がある。アトミック操作を保証している場合、そのようなことは起こらない。</w:t>
      </w:r>
    </w:p>
    <w:p w14:paraId="1B4D1F01" w14:textId="20468470" w:rsidR="003172F7" w:rsidRDefault="003172F7" w:rsidP="00351E63">
      <w:pPr>
        <w:pStyle w:val="a"/>
      </w:pPr>
      <w:r>
        <w:t>このような処理は、ロックを用いずにスレッド間の同期を保証するため、「ロックフリー」な処理と呼ばれ、マルチスレッド環境で良好なパフォーマンスを得ることができる。</w:t>
      </w:r>
    </w:p>
    <w:p w14:paraId="5328920F" w14:textId="1F3973CF" w:rsidR="0014669A" w:rsidRDefault="00234A26" w:rsidP="0014669A">
      <w:pPr>
        <w:pStyle w:val="affff6"/>
        <w:keepNext/>
        <w:widowControl/>
        <w:ind w:left="447" w:hanging="298"/>
      </w:pPr>
      <w:r>
        <w:t>別スレッドによる変数の更新を監視し、同時に更新された他の変数の値も間違いなく参照したい場合。（ミューテックスなどを用いず、ロックフリーな処理として実現したい場合）</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104B3" w14:paraId="73681AAB" w14:textId="77777777" w:rsidTr="003104B3">
        <w:tc>
          <w:tcPr>
            <w:tcW w:w="8079" w:type="dxa"/>
          </w:tcPr>
          <w:p w14:paraId="00F6F410" w14:textId="0FAA3DBF" w:rsidR="003104B3" w:rsidRPr="00351E63" w:rsidRDefault="003104B3" w:rsidP="003104B3">
            <w:pPr>
              <w:pStyle w:val="3-"/>
              <w:rPr>
                <w:color w:val="FF0000"/>
              </w:rPr>
            </w:pPr>
            <w:r w:rsidRPr="00351E63">
              <w:rPr>
                <w:color w:val="FF0000"/>
              </w:rPr>
              <w:t>std::atomic&lt;</w:t>
            </w:r>
            <w:r>
              <w:rPr>
                <w:color w:val="FF0000"/>
              </w:rPr>
              <w:t>bool</w:t>
            </w:r>
            <w:r w:rsidRPr="00351E63">
              <w:rPr>
                <w:color w:val="FF0000"/>
              </w:rPr>
              <w:t>&gt;</w:t>
            </w:r>
            <w:r>
              <w:t xml:space="preserve"> global_a; </w:t>
            </w:r>
            <w:r w:rsidRPr="00F22B0F">
              <w:rPr>
                <w:color w:val="00B050"/>
              </w:rPr>
              <w:t>//グローバル変数</w:t>
            </w:r>
          </w:p>
          <w:p w14:paraId="1CFDCD07" w14:textId="415AEFAC" w:rsidR="003104B3" w:rsidRDefault="003104B3" w:rsidP="003104B3">
            <w:pPr>
              <w:pStyle w:val="2-"/>
            </w:pPr>
            <w:r>
              <w:t xml:space="preserve">int global_b; </w:t>
            </w:r>
            <w:r w:rsidRPr="00F22B0F">
              <w:rPr>
                <w:color w:val="00B050"/>
              </w:rPr>
              <w:t>//グローバル変数</w:t>
            </w:r>
          </w:p>
          <w:p w14:paraId="0EADCFE9" w14:textId="77777777" w:rsidR="003104B3" w:rsidRDefault="003104B3" w:rsidP="003104B3">
            <w:pPr>
              <w:pStyle w:val="2-"/>
            </w:pPr>
          </w:p>
          <w:p w14:paraId="44617FBA" w14:textId="05FC6155" w:rsidR="003104B3" w:rsidRPr="003104B3" w:rsidRDefault="003104B3" w:rsidP="003104B3">
            <w:pPr>
              <w:pStyle w:val="2-"/>
              <w:rPr>
                <w:rFonts w:hint="eastAsia"/>
                <w:color w:val="00B050"/>
              </w:rPr>
            </w:pPr>
            <w:r w:rsidRPr="003104B3">
              <w:rPr>
                <w:rFonts w:hint="eastAsia"/>
                <w:color w:val="00B050"/>
              </w:rPr>
              <w:t>//スレッド①</w:t>
            </w:r>
          </w:p>
          <w:p w14:paraId="76606547"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646C787" w14:textId="724DF0FC" w:rsidR="003104B3" w:rsidRDefault="003104B3" w:rsidP="003104B3">
            <w:pPr>
              <w:pStyle w:val="2-"/>
            </w:pPr>
            <w:r>
              <w:tab/>
              <w:t>global_b = 123;</w:t>
            </w:r>
          </w:p>
          <w:p w14:paraId="3322F327" w14:textId="744A3F5E" w:rsidR="003104B3" w:rsidRDefault="003104B3" w:rsidP="003104B3">
            <w:pPr>
              <w:pStyle w:val="2-"/>
              <w:rPr>
                <w:rFonts w:hint="eastAsia"/>
              </w:rPr>
            </w:pPr>
            <w:r>
              <w:tab/>
              <w:t>global_a = true;</w:t>
            </w:r>
          </w:p>
          <w:p w14:paraId="70DD54CD" w14:textId="65104DA0"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6B0BB5B" w14:textId="77777777" w:rsidR="003104B3" w:rsidRDefault="003104B3" w:rsidP="003104B3">
            <w:pPr>
              <w:pStyle w:val="2-"/>
              <w:rPr>
                <w:rFonts w:hint="eastAsia"/>
              </w:rPr>
            </w:pPr>
          </w:p>
          <w:p w14:paraId="4FAF3666" w14:textId="4E6592D1" w:rsidR="003104B3" w:rsidRPr="00F22B0F" w:rsidRDefault="003104B3" w:rsidP="003104B3">
            <w:pPr>
              <w:pStyle w:val="2-"/>
              <w:rPr>
                <w:rFonts w:hint="eastAsia"/>
                <w:color w:val="00B050"/>
              </w:rPr>
            </w:pPr>
            <w:r w:rsidRPr="00F22B0F">
              <w:rPr>
                <w:rFonts w:hint="eastAsia"/>
                <w:color w:val="00B050"/>
              </w:rPr>
              <w:t>//</w:t>
            </w:r>
            <w:r>
              <w:rPr>
                <w:rFonts w:hint="eastAsia"/>
                <w:color w:val="00B050"/>
              </w:rPr>
              <w:t>スレッド②</w:t>
            </w:r>
          </w:p>
          <w:p w14:paraId="6B1A470E"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2DAB8EF" w14:textId="47B35B0C" w:rsidR="003104B3" w:rsidRDefault="003104B3" w:rsidP="003104B3">
            <w:pPr>
              <w:pStyle w:val="3-"/>
              <w:rPr>
                <w:rFonts w:hint="eastAsia"/>
              </w:rPr>
            </w:pPr>
            <w:r>
              <w:tab/>
              <w:t>if(global_a.load() == true)</w:t>
            </w:r>
            <w:r w:rsidRPr="000A6D0B">
              <w:rPr>
                <w:color w:val="FF0000"/>
              </w:rPr>
              <w:t xml:space="preserve"> ←</w:t>
            </w:r>
            <w:r>
              <w:rPr>
                <w:color w:val="FF0000"/>
              </w:rPr>
              <w:t>アトミック型参照</w:t>
            </w:r>
          </w:p>
          <w:p w14:paraId="2BF59027" w14:textId="77777777" w:rsidR="003104B3" w:rsidRDefault="003104B3" w:rsidP="003104B3">
            <w:pPr>
              <w:pStyle w:val="2-"/>
            </w:pPr>
            <w:r>
              <w:tab/>
              <w:t>{</w:t>
            </w:r>
          </w:p>
          <w:p w14:paraId="1994B173" w14:textId="12330D28" w:rsidR="003104B3" w:rsidRPr="003104B3" w:rsidRDefault="003104B3" w:rsidP="003104B3">
            <w:pPr>
              <w:pStyle w:val="2-"/>
              <w:rPr>
                <w:rFonts w:hint="eastAsia"/>
                <w:color w:val="FF0000"/>
              </w:rPr>
            </w:pPr>
            <w:r>
              <w:tab/>
            </w:r>
            <w:r>
              <w:tab/>
              <w:t>int b = global_b;</w:t>
            </w:r>
            <w:r w:rsidRPr="003104B3">
              <w:rPr>
                <w:color w:val="FF0000"/>
              </w:rPr>
              <w:t xml:space="preserve"> ←アトミック型の前に更新された値の参照</w:t>
            </w:r>
          </w:p>
          <w:p w14:paraId="06A7EE28" w14:textId="77777777" w:rsidR="003104B3" w:rsidRDefault="003104B3" w:rsidP="003104B3">
            <w:pPr>
              <w:pStyle w:val="2-"/>
              <w:rPr>
                <w:rFonts w:hint="eastAsia"/>
              </w:rPr>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4E44F9F4" w14:textId="77777777" w:rsidR="005A38EF" w:rsidRDefault="003104B3" w:rsidP="003104B3">
      <w:pPr>
        <w:pStyle w:val="a"/>
      </w:pPr>
      <w:r>
        <w:rPr>
          <w:rFonts w:hint="eastAsia"/>
        </w:rPr>
        <w:t xml:space="preserve">global_a </w:t>
      </w:r>
      <w:r>
        <w:rPr>
          <w:rFonts w:hint="eastAsia"/>
        </w:rPr>
        <w:t>がアトミック型でな</w:t>
      </w:r>
      <w:r w:rsidR="005A38EF">
        <w:rPr>
          <w:rFonts w:hint="eastAsia"/>
        </w:rPr>
        <w:t>かった</w:t>
      </w:r>
      <w:r>
        <w:rPr>
          <w:rFonts w:hint="eastAsia"/>
        </w:rPr>
        <w:t>場合、</w:t>
      </w:r>
      <w:r>
        <w:rPr>
          <w:rFonts w:hint="eastAsia"/>
        </w:rPr>
        <w:t>CPU</w:t>
      </w:r>
      <w:r>
        <w:rPr>
          <w:rFonts w:hint="eastAsia"/>
        </w:rPr>
        <w:t>の「アウト・オブ・オーダー実行」という最適化により、</w:t>
      </w:r>
      <w:r>
        <w:rPr>
          <w:rFonts w:hint="eastAsia"/>
        </w:rPr>
        <w:t xml:space="preserve">global_a </w:t>
      </w:r>
      <w:r>
        <w:rPr>
          <w:rFonts w:hint="eastAsia"/>
        </w:rPr>
        <w:t>が</w:t>
      </w:r>
      <w:r>
        <w:rPr>
          <w:rFonts w:hint="eastAsia"/>
        </w:rPr>
        <w:t xml:space="preserve"> true </w:t>
      </w:r>
      <w:r>
        <w:rPr>
          <w:rFonts w:hint="eastAsia"/>
        </w:rPr>
        <w:t>であっても、</w:t>
      </w:r>
      <w:r>
        <w:rPr>
          <w:rFonts w:hint="eastAsia"/>
        </w:rPr>
        <w:t xml:space="preserve">global_b </w:t>
      </w:r>
      <w:r>
        <w:rPr>
          <w:rFonts w:hint="eastAsia"/>
        </w:rPr>
        <w:t>がプログラムの順序通り、</w:t>
      </w:r>
      <w:r>
        <w:rPr>
          <w:rFonts w:hint="eastAsia"/>
        </w:rPr>
        <w:t xml:space="preserve">123 </w:t>
      </w:r>
      <w:r w:rsidR="005A38EF">
        <w:t>に更新されているとは限らない、という現象が起こり得る。</w:t>
      </w:r>
    </w:p>
    <w:p w14:paraId="5A353CE3" w14:textId="77777777" w:rsidR="005A38EF" w:rsidRDefault="005A38EF" w:rsidP="005A38EF">
      <w:pPr>
        <w:pStyle w:val="a"/>
      </w:pPr>
      <w:r>
        <w:t>この問題は、</w:t>
      </w:r>
      <w:r>
        <w:rPr>
          <w:rFonts w:hint="eastAsia"/>
        </w:rPr>
        <w:t>volatile</w:t>
      </w:r>
      <w:r>
        <w:rPr>
          <w:rFonts w:hint="eastAsia"/>
        </w:rPr>
        <w:t>型修飾子や関数の切り分けによって回避可能な問題とは全く別であり、</w:t>
      </w:r>
      <w:r>
        <w:rPr>
          <w:rFonts w:hint="eastAsia"/>
        </w:rPr>
        <w:t>CPU</w:t>
      </w:r>
      <w:r>
        <w:rPr>
          <w:rFonts w:hint="eastAsia"/>
        </w:rPr>
        <w:t>内の最適化によって起こる問題である。</w:t>
      </w:r>
    </w:p>
    <w:p w14:paraId="42B76A96" w14:textId="77777777" w:rsidR="005A38EF" w:rsidRDefault="005A38EF" w:rsidP="005A38EF">
      <w:pPr>
        <w:pStyle w:val="a"/>
      </w:pPr>
      <w:r>
        <w:lastRenderedPageBreak/>
        <w:t>アトミック型は、</w:t>
      </w:r>
      <w:r>
        <w:t>CPU</w:t>
      </w:r>
      <w:r>
        <w:t>に対するメモリバリアを保証し、メモリ操作の順序性を保証する。</w:t>
      </w:r>
    </w:p>
    <w:p w14:paraId="7BD3FD6A" w14:textId="5DD1E6D5" w:rsidR="003104B3" w:rsidRDefault="005A38EF" w:rsidP="003104B3">
      <w:pPr>
        <w:pStyle w:val="a"/>
      </w:pPr>
      <w:r>
        <w:t>この例の場合、</w:t>
      </w:r>
      <w:r>
        <w:rPr>
          <w:rFonts w:hint="eastAsia"/>
        </w:rPr>
        <w:t>global_a</w:t>
      </w:r>
      <w:r>
        <w:rPr>
          <w:rFonts w:hint="eastAsia"/>
        </w:rPr>
        <w:t>は一連の更新処理の最後に更新され、その変化を監視する処理となっているため、</w:t>
      </w:r>
      <w:r>
        <w:rPr>
          <w:rFonts w:hint="eastAsia"/>
        </w:rPr>
        <w:t>global_a</w:t>
      </w:r>
      <w:r>
        <w:rPr>
          <w:rFonts w:hint="eastAsia"/>
        </w:rPr>
        <w:t>に対するメモリバリアが指定されれば、その前の更新が保証される。</w:t>
      </w:r>
    </w:p>
    <w:p w14:paraId="78D50131" w14:textId="59012F01" w:rsidR="001A484A" w:rsidRDefault="001A484A" w:rsidP="003104B3">
      <w:pPr>
        <w:pStyle w:val="a"/>
      </w:pPr>
      <w:r>
        <w:t>確実にこの問題を回避したい場合は、ミューテックスなどのロック機構を使用して変化を検出することである。ただし、それではパフォーマンスを損ねるため、</w:t>
      </w:r>
      <w:r w:rsidRPr="001A484A">
        <w:rPr>
          <w:color w:val="FF0000"/>
        </w:rPr>
        <w:t>ロックフリーを実現して高速な処理を行うために、厳密なメモリバリアをコントロールする。</w:t>
      </w:r>
    </w:p>
    <w:p w14:paraId="1E1BCDB0" w14:textId="77777777" w:rsidR="006B75BB" w:rsidRDefault="006B75BB" w:rsidP="006B75BB">
      <w:pPr>
        <w:pStyle w:val="2"/>
      </w:pPr>
      <w:bookmarkStart w:id="161" w:name="_Toc378808513"/>
      <w:r>
        <w:rPr>
          <w:rFonts w:hint="eastAsia"/>
        </w:rPr>
        <w:t>スレッドローカルストレージ（</w:t>
      </w:r>
      <w:r>
        <w:rPr>
          <w:rFonts w:hint="eastAsia"/>
        </w:rPr>
        <w:t>TLS</w:t>
      </w:r>
      <w:r>
        <w:rPr>
          <w:rFonts w:hint="eastAsia"/>
        </w:rPr>
        <w:t>）</w:t>
      </w:r>
      <w:bookmarkEnd w:id="161"/>
    </w:p>
    <w:p w14:paraId="2BAEA345" w14:textId="3725EB81" w:rsidR="006B75BB" w:rsidRDefault="00A17E3E" w:rsidP="006B75BB">
      <w:pPr>
        <w:pStyle w:val="a9"/>
        <w:ind w:firstLine="283"/>
      </w:pPr>
      <w:r>
        <w:t>スレットローカルストレージ（</w:t>
      </w:r>
      <w:r>
        <w:rPr>
          <w:rFonts w:hint="eastAsia"/>
        </w:rPr>
        <w:t>TLS</w:t>
      </w:r>
      <w:r>
        <w:rPr>
          <w:rFonts w:hint="eastAsia"/>
        </w:rPr>
        <w:t>）は、スレッド間でのメモリ共有とは逆に、スレッド専用のデータを扱うことができる。</w:t>
      </w:r>
    </w:p>
    <w:p w14:paraId="0912802F" w14:textId="157FF2DE" w:rsidR="008C4B9A" w:rsidRDefault="008C4B9A" w:rsidP="008C4B9A">
      <w:pPr>
        <w:pStyle w:val="3"/>
      </w:pPr>
      <w:bookmarkStart w:id="162" w:name="_Toc378808514"/>
      <w:r>
        <w:rPr>
          <w:rFonts w:hint="eastAsia"/>
        </w:rPr>
        <w:t>スレッドローカルストレージの使い方</w:t>
      </w:r>
      <w:bookmarkEnd w:id="162"/>
    </w:p>
    <w:p w14:paraId="1CA3CEBE" w14:textId="26391B71" w:rsidR="008C4B9A" w:rsidRDefault="00034586" w:rsidP="00034586">
      <w:pPr>
        <w:pStyle w:val="aa"/>
        <w:keepNext/>
        <w:widowControl/>
        <w:ind w:left="447" w:firstLine="283"/>
        <w:rPr>
          <w:rFonts w:hint="eastAsia"/>
        </w:rPr>
      </w:pPr>
      <w:r>
        <w:rPr>
          <w:rFonts w:hint="eastAsia"/>
        </w:rPr>
        <w:t>まずはサンプルを示す。（</w:t>
      </w:r>
      <w:r>
        <w:rPr>
          <w:rFonts w:hint="eastAsia"/>
        </w:rPr>
        <w:t>C++11</w:t>
      </w:r>
      <w:r>
        <w:rPr>
          <w:rFonts w:hint="eastAsia"/>
        </w:rPr>
        <w:t>のサンプル）</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53A9C30E" w14:textId="77777777" w:rsidTr="00034586">
        <w:tc>
          <w:tcPr>
            <w:tcW w:w="8079" w:type="dxa"/>
          </w:tcPr>
          <w:p w14:paraId="34F3FBFA" w14:textId="77777777" w:rsidR="00034586" w:rsidRDefault="00034586" w:rsidP="00034586">
            <w:pPr>
              <w:pStyle w:val="3-"/>
            </w:pPr>
            <w:r>
              <w:t>#include &lt;stdio.h&gt;</w:t>
            </w:r>
          </w:p>
          <w:p w14:paraId="0F167998" w14:textId="77777777" w:rsidR="00034586" w:rsidRDefault="00034586" w:rsidP="00034586">
            <w:pPr>
              <w:pStyle w:val="3-"/>
            </w:pPr>
            <w:r>
              <w:t>#include &lt;stdlib.h&gt;</w:t>
            </w:r>
          </w:p>
          <w:p w14:paraId="6C43728A" w14:textId="77777777" w:rsidR="00034586" w:rsidRDefault="00034586" w:rsidP="00034586">
            <w:pPr>
              <w:pStyle w:val="3-"/>
            </w:pPr>
          </w:p>
          <w:p w14:paraId="728E0C6B" w14:textId="77777777" w:rsidR="00034586" w:rsidRDefault="00034586" w:rsidP="00034586">
            <w:pPr>
              <w:pStyle w:val="3-"/>
            </w:pPr>
            <w:r>
              <w:t>#include &lt;thread&gt;</w:t>
            </w:r>
          </w:p>
          <w:p w14:paraId="4E7F617A" w14:textId="77777777" w:rsidR="00034586" w:rsidRDefault="00034586" w:rsidP="00034586">
            <w:pPr>
              <w:pStyle w:val="3-"/>
            </w:pPr>
          </w:p>
          <w:p w14:paraId="07CB61DC" w14:textId="0C72FFE5" w:rsidR="00034586" w:rsidRDefault="00034586" w:rsidP="00034586">
            <w:pPr>
              <w:pStyle w:val="3-"/>
              <w:rPr>
                <w:rFonts w:hint="eastAsia"/>
              </w:rPr>
            </w:pPr>
            <w:r>
              <w:t>#define thread_local __declspec(thread)</w:t>
            </w:r>
            <w:r w:rsidRPr="00034586">
              <w:rPr>
                <w:color w:val="00B050"/>
              </w:rPr>
              <w:t>//C++11のTLS修飾子Visual C++2013でまだ使えないので偽装する</w:t>
            </w:r>
          </w:p>
          <w:p w14:paraId="2075F4EA" w14:textId="77777777" w:rsidR="00034586" w:rsidRDefault="00034586" w:rsidP="00034586">
            <w:pPr>
              <w:pStyle w:val="3-"/>
            </w:pPr>
          </w:p>
          <w:p w14:paraId="68416D21" w14:textId="4B98E7FF" w:rsidR="00034586" w:rsidRPr="00034586" w:rsidRDefault="00034586" w:rsidP="00034586">
            <w:pPr>
              <w:pStyle w:val="3-"/>
              <w:rPr>
                <w:rFonts w:hint="eastAsia"/>
                <w:color w:val="00B050"/>
              </w:rPr>
            </w:pPr>
            <w:r>
              <w:rPr>
                <w:rFonts w:hint="eastAsia"/>
              </w:rPr>
              <w:t xml:space="preserve">static </w:t>
            </w:r>
            <w:r w:rsidR="00B13B51">
              <w:t xml:space="preserve">volatile </w:t>
            </w:r>
            <w:r>
              <w:rPr>
                <w:rFonts w:hint="eastAsia"/>
              </w:rPr>
              <w:t>int s_data = 0;</w:t>
            </w:r>
            <w:r w:rsidRPr="00034586">
              <w:rPr>
                <w:rFonts w:hint="eastAsia"/>
                <w:color w:val="00B050"/>
              </w:rPr>
              <w:t>//通常変数</w:t>
            </w:r>
          </w:p>
          <w:p w14:paraId="310466B4" w14:textId="03DE2BEE" w:rsidR="00034586" w:rsidRPr="00034586" w:rsidRDefault="00B13B51" w:rsidP="00034586">
            <w:pPr>
              <w:pStyle w:val="3-"/>
              <w:rPr>
                <w:rFonts w:hint="eastAsia"/>
                <w:color w:val="00B050"/>
              </w:rPr>
            </w:pPr>
            <w:r>
              <w:rPr>
                <w:color w:val="FF0000"/>
              </w:rPr>
              <w:t xml:space="preserve">static </w:t>
            </w:r>
            <w:r w:rsidR="00034586" w:rsidRPr="00556D29">
              <w:rPr>
                <w:rFonts w:hint="eastAsia"/>
                <w:color w:val="FF0000"/>
              </w:rPr>
              <w:t>thread_local int s_tlsData = 0;</w:t>
            </w:r>
            <w:r w:rsidR="00034586" w:rsidRPr="00034586">
              <w:rPr>
                <w:rFonts w:hint="eastAsia"/>
                <w:color w:val="00B050"/>
              </w:rPr>
              <w:t>//TLS変数</w:t>
            </w:r>
          </w:p>
          <w:p w14:paraId="10E4C775" w14:textId="77777777" w:rsidR="00034586" w:rsidRDefault="00034586" w:rsidP="00034586">
            <w:pPr>
              <w:pStyle w:val="3-"/>
            </w:pPr>
          </w:p>
          <w:p w14:paraId="33C49298" w14:textId="77777777" w:rsidR="00034586" w:rsidRPr="00034586" w:rsidRDefault="00034586" w:rsidP="00034586">
            <w:pPr>
              <w:pStyle w:val="3-"/>
              <w:rPr>
                <w:rFonts w:hint="eastAsia"/>
                <w:color w:val="00B050"/>
              </w:rPr>
            </w:pPr>
            <w:r w:rsidRPr="00034586">
              <w:rPr>
                <w:rFonts w:hint="eastAsia"/>
                <w:color w:val="00B050"/>
              </w:rPr>
              <w:t>//スレッド関数</w:t>
            </w:r>
          </w:p>
          <w:p w14:paraId="52459E82" w14:textId="238483CC" w:rsidR="00B13B51" w:rsidRDefault="00B13B51" w:rsidP="00034586">
            <w:pPr>
              <w:pStyle w:val="3-"/>
            </w:pPr>
            <w:r w:rsidRPr="00B13B51">
              <w:t>void threadFunc(const char* name)</w:t>
            </w:r>
          </w:p>
          <w:p w14:paraId="73B0F3FF" w14:textId="77777777" w:rsidR="00034586" w:rsidRDefault="00034586" w:rsidP="00034586">
            <w:pPr>
              <w:pStyle w:val="3-"/>
            </w:pPr>
            <w:r>
              <w:t>{</w:t>
            </w:r>
          </w:p>
          <w:p w14:paraId="668D85EE" w14:textId="77777777" w:rsidR="00034586" w:rsidRDefault="00034586" w:rsidP="00034586">
            <w:pPr>
              <w:pStyle w:val="3-"/>
            </w:pPr>
            <w:r>
              <w:tab/>
              <w:t>++s_data;</w:t>
            </w:r>
          </w:p>
          <w:p w14:paraId="5E57E4E2" w14:textId="77777777" w:rsidR="00034586" w:rsidRDefault="00034586" w:rsidP="00034586">
            <w:pPr>
              <w:pStyle w:val="3-"/>
            </w:pPr>
            <w:r>
              <w:tab/>
            </w:r>
            <w:r w:rsidRPr="00556D29">
              <w:rPr>
                <w:color w:val="FF0000"/>
              </w:rPr>
              <w:t>++s_tlsData;</w:t>
            </w:r>
          </w:p>
          <w:p w14:paraId="3EB90D6B" w14:textId="4E86AD41" w:rsidR="00B13B51" w:rsidRDefault="00B13B51" w:rsidP="00034586">
            <w:pPr>
              <w:pStyle w:val="3-"/>
            </w:pPr>
            <w:r w:rsidRPr="00B13B51">
              <w:tab/>
              <w:t>printf("[%s] s_data=%d, s_tlsData=%d\n", name, s_data, s_tlsData);</w:t>
            </w:r>
          </w:p>
          <w:p w14:paraId="7FEDE896" w14:textId="5C4497F6" w:rsidR="00034586" w:rsidRDefault="00034586" w:rsidP="00034586">
            <w:pPr>
              <w:pStyle w:val="3-"/>
            </w:pPr>
            <w:r>
              <w:t>}</w:t>
            </w:r>
          </w:p>
          <w:p w14:paraId="6500B85A" w14:textId="77777777" w:rsidR="00034586" w:rsidRDefault="00034586" w:rsidP="00034586">
            <w:pPr>
              <w:pStyle w:val="3-"/>
            </w:pPr>
          </w:p>
          <w:p w14:paraId="67AD4A41" w14:textId="77777777" w:rsidR="00034586" w:rsidRPr="00034586" w:rsidRDefault="00034586" w:rsidP="00034586">
            <w:pPr>
              <w:pStyle w:val="3-"/>
              <w:rPr>
                <w:rFonts w:hint="eastAsia"/>
                <w:color w:val="00B050"/>
              </w:rPr>
            </w:pPr>
            <w:r w:rsidRPr="00034586">
              <w:rPr>
                <w:rFonts w:hint="eastAsia"/>
                <w:color w:val="00B050"/>
              </w:rPr>
              <w:t>//C++11 thread テスト</w:t>
            </w:r>
          </w:p>
          <w:p w14:paraId="7E069F96" w14:textId="77777777" w:rsidR="00034586" w:rsidRDefault="00034586" w:rsidP="00034586">
            <w:pPr>
              <w:pStyle w:val="3-"/>
            </w:pPr>
            <w:r>
              <w:t>int main(const int argc, const char* argv[])</w:t>
            </w:r>
          </w:p>
          <w:p w14:paraId="5F2546FC" w14:textId="5DD4C112" w:rsidR="00034586" w:rsidRDefault="00034586" w:rsidP="00B13B51">
            <w:pPr>
              <w:pStyle w:val="3-"/>
              <w:tabs>
                <w:tab w:val="clear" w:pos="400"/>
                <w:tab w:val="clear" w:pos="838"/>
              </w:tabs>
            </w:pPr>
            <w:r>
              <w:t>{</w:t>
            </w:r>
          </w:p>
          <w:p w14:paraId="68B6DF4B" w14:textId="77777777" w:rsidR="00B13B51" w:rsidRDefault="00B13B51" w:rsidP="00B13B51">
            <w:pPr>
              <w:pStyle w:val="3-"/>
              <w:rPr>
                <w:rFonts w:hint="eastAsia"/>
              </w:rPr>
            </w:pPr>
            <w:r>
              <w:rPr>
                <w:rFonts w:hint="eastAsia"/>
              </w:rPr>
              <w:tab/>
              <w:t>std::thread th1(threadFunc, "スレッド1");</w:t>
            </w:r>
          </w:p>
          <w:p w14:paraId="4AA12912" w14:textId="77777777" w:rsidR="00B13B51" w:rsidRDefault="00B13B51" w:rsidP="00B13B51">
            <w:pPr>
              <w:pStyle w:val="3-"/>
              <w:rPr>
                <w:rFonts w:hint="eastAsia"/>
              </w:rPr>
            </w:pPr>
            <w:r>
              <w:rPr>
                <w:rFonts w:hint="eastAsia"/>
              </w:rPr>
              <w:tab/>
              <w:t>std::thread th2(threadFunc, "スレッド2");</w:t>
            </w:r>
          </w:p>
          <w:p w14:paraId="6A010047" w14:textId="77777777" w:rsidR="00B13B51" w:rsidRDefault="00B13B51" w:rsidP="00B13B51">
            <w:pPr>
              <w:pStyle w:val="3-"/>
            </w:pPr>
            <w:r>
              <w:rPr>
                <w:rFonts w:hint="eastAsia"/>
              </w:rPr>
              <w:tab/>
              <w:t>std::thread th3(threadFunc, "スレッド3");</w:t>
            </w:r>
          </w:p>
          <w:p w14:paraId="4202ED0D" w14:textId="43749695" w:rsidR="00034586" w:rsidRDefault="00034586" w:rsidP="00B13B51">
            <w:pPr>
              <w:pStyle w:val="3-"/>
            </w:pPr>
            <w:r>
              <w:tab/>
              <w:t>th1.join();</w:t>
            </w:r>
          </w:p>
          <w:p w14:paraId="054CEA70" w14:textId="77777777" w:rsidR="00034586" w:rsidRDefault="00034586" w:rsidP="00034586">
            <w:pPr>
              <w:pStyle w:val="3-"/>
            </w:pPr>
            <w:r>
              <w:tab/>
              <w:t>th2.join();</w:t>
            </w:r>
          </w:p>
          <w:p w14:paraId="72CA8594" w14:textId="77777777" w:rsidR="00034586" w:rsidRDefault="00034586" w:rsidP="00034586">
            <w:pPr>
              <w:pStyle w:val="3-"/>
            </w:pPr>
            <w:r>
              <w:tab/>
              <w:t>th3.join();</w:t>
            </w:r>
          </w:p>
          <w:p w14:paraId="5E737620" w14:textId="77777777" w:rsidR="00034586" w:rsidRDefault="00034586" w:rsidP="00034586">
            <w:pPr>
              <w:pStyle w:val="3-"/>
            </w:pPr>
            <w:r>
              <w:tab/>
              <w:t>return EXIT_SUCCESS;</w:t>
            </w:r>
          </w:p>
          <w:p w14:paraId="2DCAAF09" w14:textId="0E87911B" w:rsidR="00034586" w:rsidRDefault="00034586" w:rsidP="00034586">
            <w:pPr>
              <w:pStyle w:val="3-"/>
              <w:rPr>
                <w:rFonts w:hint="eastAsia"/>
              </w:rPr>
            </w:pPr>
            <w:r>
              <w:t>}</w:t>
            </w:r>
          </w:p>
        </w:tc>
      </w:tr>
    </w:tbl>
    <w:p w14:paraId="231495EE" w14:textId="46B7E4AF" w:rsidR="00034586" w:rsidRPr="00034586" w:rsidRDefault="00034586" w:rsidP="00034586">
      <w:pPr>
        <w:pStyle w:val="aa"/>
        <w:keepNext/>
        <w:widowControl/>
        <w:ind w:left="447" w:firstLine="283"/>
        <w:rPr>
          <w:rFonts w:hint="eastAsia"/>
          <w:color w:val="FF0000"/>
        </w:rPr>
      </w:pPr>
      <w:r w:rsidRPr="00034586">
        <w:rPr>
          <w:rFonts w:hint="eastAsia"/>
          <w:color w:val="FF0000"/>
        </w:rPr>
        <w:t>↓（処理結果）</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3195A629" w14:textId="77777777" w:rsidTr="000F3603">
        <w:tc>
          <w:tcPr>
            <w:tcW w:w="8079" w:type="dxa"/>
          </w:tcPr>
          <w:p w14:paraId="6FA914BF" w14:textId="657333D4" w:rsidR="00034586" w:rsidRPr="00034586" w:rsidRDefault="00B13B51" w:rsidP="00034586">
            <w:pPr>
              <w:pStyle w:val="3-"/>
              <w:rPr>
                <w:color w:val="auto"/>
              </w:rPr>
            </w:pPr>
            <w:r w:rsidRPr="00B13B51">
              <w:rPr>
                <w:rFonts w:hint="eastAsia"/>
                <w:color w:val="auto"/>
              </w:rPr>
              <w:t>[スレッド1]</w:t>
            </w:r>
            <w:r w:rsidRPr="00B13B51">
              <w:rPr>
                <w:color w:val="auto"/>
              </w:rPr>
              <w:t xml:space="preserve"> </w:t>
            </w:r>
            <w:r w:rsidR="00034586" w:rsidRPr="00034586">
              <w:rPr>
                <w:color w:val="auto"/>
              </w:rPr>
              <w:t xml:space="preserve">s_data=1, </w:t>
            </w:r>
            <w:r w:rsidR="00034586" w:rsidRPr="00556D29">
              <w:rPr>
                <w:color w:val="FF0000"/>
              </w:rPr>
              <w:t>s_tlsData=1</w:t>
            </w:r>
          </w:p>
          <w:p w14:paraId="448DE4B4" w14:textId="4E21C8B3" w:rsidR="00034586" w:rsidRPr="00034586" w:rsidRDefault="00B13B51" w:rsidP="00034586">
            <w:pPr>
              <w:pStyle w:val="3-"/>
              <w:rPr>
                <w:color w:val="auto"/>
              </w:rPr>
            </w:pPr>
            <w:r w:rsidRPr="00B13B51">
              <w:rPr>
                <w:rFonts w:hint="eastAsia"/>
                <w:color w:val="auto"/>
              </w:rPr>
              <w:t>[スレッド</w:t>
            </w:r>
            <w:r>
              <w:rPr>
                <w:rFonts w:hint="eastAsia"/>
                <w:color w:val="auto"/>
              </w:rPr>
              <w:t>2</w:t>
            </w:r>
            <w:r w:rsidRPr="00B13B51">
              <w:rPr>
                <w:rFonts w:hint="eastAsia"/>
                <w:color w:val="auto"/>
              </w:rPr>
              <w:t>]</w:t>
            </w:r>
            <w:r w:rsidRPr="00B13B51">
              <w:rPr>
                <w:color w:val="auto"/>
              </w:rPr>
              <w:t xml:space="preserve"> </w:t>
            </w:r>
            <w:r w:rsidR="00034586" w:rsidRPr="00034586">
              <w:rPr>
                <w:color w:val="auto"/>
              </w:rPr>
              <w:t xml:space="preserve">s_data=2, </w:t>
            </w:r>
            <w:r w:rsidR="00034586" w:rsidRPr="00556D29">
              <w:rPr>
                <w:color w:val="FF0000"/>
              </w:rPr>
              <w:t>s_tlsData=1</w:t>
            </w:r>
          </w:p>
          <w:p w14:paraId="1DC5352C" w14:textId="67233A1F" w:rsidR="00034586" w:rsidRDefault="00B13B51" w:rsidP="00B13B51">
            <w:pPr>
              <w:pStyle w:val="3-"/>
              <w:rPr>
                <w:rFonts w:hint="eastAsia"/>
              </w:rPr>
            </w:pPr>
            <w:r w:rsidRPr="00B13B51">
              <w:rPr>
                <w:rFonts w:hint="eastAsia"/>
                <w:color w:val="auto"/>
              </w:rPr>
              <w:t>[スレッド</w:t>
            </w:r>
            <w:r>
              <w:rPr>
                <w:rFonts w:hint="eastAsia"/>
                <w:color w:val="auto"/>
              </w:rPr>
              <w:t>3</w:t>
            </w:r>
            <w:r w:rsidRPr="00B13B51">
              <w:rPr>
                <w:rFonts w:hint="eastAsia"/>
                <w:color w:val="auto"/>
              </w:rPr>
              <w:t>]</w:t>
            </w:r>
            <w:r w:rsidRPr="00B13B51">
              <w:rPr>
                <w:color w:val="auto"/>
              </w:rPr>
              <w:t xml:space="preserve"> </w:t>
            </w:r>
            <w:r w:rsidR="00034586" w:rsidRPr="00034586">
              <w:rPr>
                <w:color w:val="auto"/>
              </w:rPr>
              <w:t xml:space="preserve">s_data=3, </w:t>
            </w:r>
            <w:r w:rsidR="00034586" w:rsidRPr="00556D29">
              <w:rPr>
                <w:color w:val="FF0000"/>
              </w:rPr>
              <w:t>s_tlsData=1</w:t>
            </w:r>
          </w:p>
        </w:tc>
      </w:tr>
    </w:tbl>
    <w:p w14:paraId="43D5E27E" w14:textId="31F7E1AE" w:rsidR="00034586" w:rsidRDefault="00034586" w:rsidP="00034586">
      <w:pPr>
        <w:pStyle w:val="aa"/>
        <w:spacing w:beforeLines="50" w:before="180"/>
        <w:ind w:left="447" w:firstLine="283"/>
        <w:rPr>
          <w:rFonts w:hint="eastAsia"/>
        </w:rPr>
      </w:pPr>
      <w:r>
        <w:t>普通のグローバル変数である</w:t>
      </w:r>
      <w:r>
        <w:rPr>
          <w:rFonts w:hint="eastAsia"/>
        </w:rPr>
        <w:t xml:space="preserve"> s_data </w:t>
      </w:r>
      <w:r>
        <w:rPr>
          <w:rFonts w:hint="eastAsia"/>
        </w:rPr>
        <w:t>は</w:t>
      </w:r>
      <w:r w:rsidR="00556D29">
        <w:rPr>
          <w:rFonts w:hint="eastAsia"/>
        </w:rPr>
        <w:t>、</w:t>
      </w:r>
      <w:r w:rsidR="00B13B51">
        <w:rPr>
          <w:rFonts w:hint="eastAsia"/>
        </w:rPr>
        <w:t>その更新が他のスレッドにも反映されているのに対して、</w:t>
      </w:r>
      <w:r w:rsidR="00B13B51">
        <w:rPr>
          <w:rFonts w:hint="eastAsia"/>
        </w:rPr>
        <w:t xml:space="preserve">s_tlsData </w:t>
      </w:r>
      <w:r w:rsidR="00B13B51">
        <w:rPr>
          <w:rFonts w:hint="eastAsia"/>
        </w:rPr>
        <w:t>は、スレッドごとに個別の値を保持していることがわかる。</w:t>
      </w:r>
    </w:p>
    <w:p w14:paraId="0BA73167" w14:textId="3F16D6DF" w:rsidR="00034586" w:rsidRPr="008C4B9A" w:rsidRDefault="00B13B51" w:rsidP="008C4B9A">
      <w:pPr>
        <w:pStyle w:val="aa"/>
        <w:ind w:left="447" w:firstLine="283"/>
        <w:rPr>
          <w:rFonts w:hint="eastAsia"/>
        </w:rPr>
      </w:pPr>
      <w:r>
        <w:rPr>
          <w:rFonts w:hint="eastAsia"/>
        </w:rPr>
        <w:lastRenderedPageBreak/>
        <w:t>このように、</w:t>
      </w:r>
      <w:r>
        <w:rPr>
          <w:rFonts w:hint="eastAsia"/>
        </w:rPr>
        <w:t>TLS</w:t>
      </w:r>
      <w:r>
        <w:rPr>
          <w:rFonts w:hint="eastAsia"/>
        </w:rPr>
        <w:t>は、一件同じグローバル／静的変数ではあるものの、スレッド固有の値を扱うものとなる。</w:t>
      </w:r>
    </w:p>
    <w:p w14:paraId="3FD9A83E" w14:textId="5A8DCF69" w:rsidR="00B13B51" w:rsidRDefault="00B13B51" w:rsidP="00B13B51">
      <w:pPr>
        <w:pStyle w:val="3"/>
      </w:pPr>
      <w:bookmarkStart w:id="163" w:name="_Toc378808515"/>
      <w:r>
        <w:rPr>
          <w:rFonts w:hint="eastAsia"/>
        </w:rPr>
        <w:t>スレッドローカルストレージの使いどころ</w:t>
      </w:r>
      <w:bookmarkEnd w:id="163"/>
    </w:p>
    <w:p w14:paraId="0D5AE78F" w14:textId="4937B689" w:rsidR="00B13B51" w:rsidRDefault="002B1564" w:rsidP="00B13B51">
      <w:pPr>
        <w:pStyle w:val="aa"/>
        <w:ind w:left="447" w:firstLine="283"/>
      </w:pPr>
      <w:r>
        <w:rPr>
          <w:rFonts w:hint="eastAsia"/>
        </w:rPr>
        <w:t>例えば、標準ライブラリの関数には、関数を実行した結果失敗した場合、詳しいエラー内容をグローバル変数</w:t>
      </w:r>
      <w:r>
        <w:rPr>
          <w:rFonts w:hint="eastAsia"/>
        </w:rPr>
        <w:t xml:space="preserve"> errno</w:t>
      </w:r>
      <w:r>
        <w:rPr>
          <w:rFonts w:hint="eastAsia"/>
        </w:rPr>
        <w:t xml:space="preserve">　に格納するものがある。</w:t>
      </w:r>
      <w:r>
        <w:rPr>
          <w:rFonts w:hint="eastAsia"/>
        </w:rPr>
        <w:t>errno</w:t>
      </w:r>
      <w:r>
        <w:t xml:space="preserve"> </w:t>
      </w:r>
      <w:r>
        <w:t>が完全なグローバル変数だと、他のスレッドの処理結果が影響してしまい、変数の値を信頼することができない。</w:t>
      </w:r>
      <w:r>
        <w:rPr>
          <w:rFonts w:hint="eastAsia"/>
        </w:rPr>
        <w:t xml:space="preserve">errno </w:t>
      </w:r>
      <w:r>
        <w:t>がスレッド毎に値を保証するなら、他のスレッドの動作状況を気にせず、</w:t>
      </w:r>
      <w:r>
        <w:rPr>
          <w:rFonts w:hint="eastAsia"/>
        </w:rPr>
        <w:t xml:space="preserve">errno </w:t>
      </w:r>
      <w:r>
        <w:rPr>
          <w:rFonts w:hint="eastAsia"/>
        </w:rPr>
        <w:t>に基づく処理を行うことができる。</w:t>
      </w:r>
    </w:p>
    <w:p w14:paraId="79627EC8" w14:textId="7657BB12" w:rsidR="002B1564" w:rsidRDefault="002B1564" w:rsidP="002B1564">
      <w:pPr>
        <w:pStyle w:val="aa"/>
        <w:spacing w:beforeLines="50" w:before="180"/>
        <w:ind w:left="447" w:firstLine="283"/>
        <w:rPr>
          <w:rFonts w:hint="eastAsia"/>
        </w:rPr>
      </w:pPr>
      <w:r>
        <w:t>このように、他のスレッドの処理が干渉しては困るが、どのスレッドからも実行可能な共通処理に、</w:t>
      </w:r>
      <w:r>
        <w:rPr>
          <w:rFonts w:hint="eastAsia"/>
        </w:rPr>
        <w:t>TLS</w:t>
      </w:r>
      <w:r>
        <w:rPr>
          <w:rFonts w:hint="eastAsia"/>
        </w:rPr>
        <w:t>を使用することができる。</w:t>
      </w:r>
    </w:p>
    <w:p w14:paraId="3F4BDB53" w14:textId="57244A96" w:rsidR="00B13B51" w:rsidRDefault="00B13B51" w:rsidP="00B13B51">
      <w:pPr>
        <w:pStyle w:val="3"/>
      </w:pPr>
      <w:bookmarkStart w:id="164" w:name="_Toc378808516"/>
      <w:r>
        <w:rPr>
          <w:rFonts w:hint="eastAsia"/>
        </w:rPr>
        <w:t>スレッドローカルストレージの注意点</w:t>
      </w:r>
      <w:r w:rsidR="002B1564">
        <w:rPr>
          <w:rFonts w:hint="eastAsia"/>
        </w:rPr>
        <w:t>①</w:t>
      </w:r>
      <w:bookmarkEnd w:id="164"/>
    </w:p>
    <w:p w14:paraId="5C29E6ED" w14:textId="3D735E11" w:rsidR="00B13B51" w:rsidRDefault="000F3603" w:rsidP="00B13B51">
      <w:pPr>
        <w:pStyle w:val="aa"/>
        <w:ind w:left="447" w:firstLine="283"/>
      </w:pPr>
      <w:r>
        <w:rPr>
          <w:rFonts w:hint="eastAsia"/>
        </w:rPr>
        <w:t>スレッドの数だけ使用</w:t>
      </w:r>
      <w:r w:rsidR="002B1564">
        <w:rPr>
          <w:rFonts w:hint="eastAsia"/>
        </w:rPr>
        <w:t>メモリが増大する点に注意が必要。</w:t>
      </w:r>
    </w:p>
    <w:p w14:paraId="218EFB03" w14:textId="09DD2A54" w:rsidR="00B30C4B" w:rsidRPr="000F3603" w:rsidRDefault="002B1564" w:rsidP="00B30C4B">
      <w:pPr>
        <w:pStyle w:val="aa"/>
        <w:spacing w:beforeLines="50" w:before="180"/>
        <w:ind w:leftChars="203" w:left="1274" w:hangingChars="404" w:hanging="848"/>
        <w:rPr>
          <w:color w:val="808080" w:themeColor="background1" w:themeShade="80"/>
        </w:rPr>
      </w:pPr>
      <w:r w:rsidRPr="000F3603">
        <w:rPr>
          <w:rFonts w:hint="eastAsia"/>
          <w:color w:val="808080" w:themeColor="background1" w:themeShade="80"/>
        </w:rPr>
        <w:t>【補足】</w:t>
      </w:r>
      <w:r w:rsidR="00B30C4B" w:rsidRPr="000F3603">
        <w:rPr>
          <w:color w:val="808080" w:themeColor="background1" w:themeShade="80"/>
        </w:rPr>
        <w:tab/>
      </w:r>
      <w:r w:rsidRPr="000F3603">
        <w:rPr>
          <w:rFonts w:hint="eastAsia"/>
          <w:color w:val="808080" w:themeColor="background1" w:themeShade="80"/>
        </w:rPr>
        <w:t>TLS</w:t>
      </w:r>
      <w:r w:rsidRPr="000F3603">
        <w:rPr>
          <w:rFonts w:hint="eastAsia"/>
          <w:color w:val="808080" w:themeColor="background1" w:themeShade="80"/>
        </w:rPr>
        <w:t>のメモリがどこから取られるかは調査しきれなかった。各スレッドのスタック領域の上部から取られるような挙動を期待したが、</w:t>
      </w:r>
      <w:r w:rsidRPr="000F3603">
        <w:rPr>
          <w:rFonts w:hint="eastAsia"/>
          <w:color w:val="808080" w:themeColor="background1" w:themeShade="80"/>
        </w:rPr>
        <w:t>Windows</w:t>
      </w:r>
      <w:r w:rsidRPr="000F3603">
        <w:rPr>
          <w:rFonts w:hint="eastAsia"/>
          <w:color w:val="808080" w:themeColor="background1" w:themeShade="80"/>
        </w:rPr>
        <w:t>の</w:t>
      </w:r>
      <w:r w:rsidRPr="000F3603">
        <w:rPr>
          <w:rFonts w:hint="eastAsia"/>
          <w:color w:val="808080" w:themeColor="background1" w:themeShade="80"/>
        </w:rPr>
        <w:t xml:space="preserve">TLSAlloc() </w:t>
      </w:r>
      <w:r w:rsidR="00B30C4B" w:rsidRPr="000F3603">
        <w:rPr>
          <w:rFonts w:hint="eastAsia"/>
          <w:color w:val="808080" w:themeColor="background1" w:themeShade="80"/>
        </w:rPr>
        <w:t>という</w:t>
      </w:r>
      <w:r w:rsidR="00B30C4B" w:rsidRPr="000F3603">
        <w:rPr>
          <w:rFonts w:hint="eastAsia"/>
          <w:color w:val="808080" w:themeColor="background1" w:themeShade="80"/>
        </w:rPr>
        <w:t>TLS</w:t>
      </w:r>
      <w:r w:rsidR="00B30C4B" w:rsidRPr="000F3603">
        <w:rPr>
          <w:rFonts w:hint="eastAsia"/>
          <w:color w:val="808080" w:themeColor="background1" w:themeShade="80"/>
        </w:rPr>
        <w:t>領域を手動で確保する</w:t>
      </w:r>
      <w:r w:rsidRPr="000F3603">
        <w:rPr>
          <w:rFonts w:hint="eastAsia"/>
          <w:color w:val="808080" w:themeColor="background1" w:themeShade="80"/>
        </w:rPr>
        <w:t>関数</w:t>
      </w:r>
      <w:r w:rsidR="00EB66A2" w:rsidRPr="000F3603">
        <w:rPr>
          <w:rFonts w:hint="eastAsia"/>
          <w:color w:val="808080" w:themeColor="background1" w:themeShade="80"/>
        </w:rPr>
        <w:t>の説明</w:t>
      </w:r>
      <w:r w:rsidRPr="000F3603">
        <w:rPr>
          <w:rFonts w:hint="eastAsia"/>
          <w:color w:val="808080" w:themeColor="background1" w:themeShade="80"/>
        </w:rPr>
        <w:t>を確認する限り、</w:t>
      </w:r>
      <w:r w:rsidR="00EB66A2" w:rsidRPr="000F3603">
        <w:rPr>
          <w:rFonts w:hint="eastAsia"/>
          <w:color w:val="808080" w:themeColor="background1" w:themeShade="80"/>
        </w:rPr>
        <w:t>（</w:t>
      </w:r>
      <w:r w:rsidR="00EB66A2" w:rsidRPr="000F3603">
        <w:rPr>
          <w:rFonts w:hint="eastAsia"/>
          <w:color w:val="808080" w:themeColor="background1" w:themeShade="80"/>
        </w:rPr>
        <w:t>Windows</w:t>
      </w:r>
      <w:r w:rsidR="00EB66A2" w:rsidRPr="000F3603">
        <w:rPr>
          <w:rFonts w:hint="eastAsia"/>
          <w:color w:val="808080" w:themeColor="background1" w:themeShade="80"/>
        </w:rPr>
        <w:t>に関しては）「</w:t>
      </w:r>
      <w:r w:rsidR="00EB66A2" w:rsidRPr="000F3603">
        <w:rPr>
          <w:rFonts w:hint="eastAsia"/>
          <w:color w:val="808080" w:themeColor="background1" w:themeShade="80"/>
        </w:rPr>
        <w:t>TLS</w:t>
      </w:r>
      <w:r w:rsidR="00EB66A2" w:rsidRPr="000F3603">
        <w:rPr>
          <w:rFonts w:hint="eastAsia"/>
          <w:color w:val="808080" w:themeColor="background1" w:themeShade="80"/>
        </w:rPr>
        <w:t>記憶領域」というプロセス内の共通領域からスレッドに</w:t>
      </w:r>
      <w:r w:rsidR="00B30C4B" w:rsidRPr="000F3603">
        <w:rPr>
          <w:rFonts w:hint="eastAsia"/>
          <w:color w:val="808080" w:themeColor="background1" w:themeShade="80"/>
        </w:rPr>
        <w:t>随時割り当てられるようである</w:t>
      </w:r>
      <w:r w:rsidR="00EB66A2" w:rsidRPr="000F3603">
        <w:rPr>
          <w:rFonts w:hint="eastAsia"/>
          <w:color w:val="808080" w:themeColor="background1" w:themeShade="80"/>
        </w:rPr>
        <w:t>。</w:t>
      </w:r>
      <w:r w:rsidR="00A5329C">
        <w:rPr>
          <w:rFonts w:hint="eastAsia"/>
          <w:color w:val="808080" w:themeColor="background1" w:themeShade="80"/>
        </w:rPr>
        <w:t>（余談だが、あるゲーム機の処理では、ローダブルモジュール（</w:t>
      </w:r>
      <w:r w:rsidR="00A5329C">
        <w:rPr>
          <w:rFonts w:hint="eastAsia"/>
          <w:color w:val="808080" w:themeColor="background1" w:themeShade="80"/>
        </w:rPr>
        <w:t>DLL</w:t>
      </w:r>
      <w:r w:rsidR="00A5329C">
        <w:rPr>
          <w:rFonts w:hint="eastAsia"/>
          <w:color w:val="808080" w:themeColor="background1" w:themeShade="80"/>
        </w:rPr>
        <w:t>）を読み込んだ際のプログラム領域として、スタックの上部の領域が使用される仕組みとなっていた</w:t>
      </w:r>
      <w:r w:rsidR="00A5329C">
        <w:rPr>
          <w:color w:val="808080" w:themeColor="background1" w:themeShade="80"/>
        </w:rPr>
        <w:t>…</w:t>
      </w:r>
      <w:r w:rsidR="00A5329C">
        <w:rPr>
          <w:rFonts w:hint="eastAsia"/>
          <w:color w:val="808080" w:themeColor="background1" w:themeShade="80"/>
        </w:rPr>
        <w:t>と記憶している。）</w:t>
      </w:r>
    </w:p>
    <w:p w14:paraId="389C7896" w14:textId="64EB8C7A" w:rsidR="00B30C4B"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t>Windows</w:t>
      </w:r>
      <w:r w:rsidRPr="000F3603">
        <w:rPr>
          <w:rFonts w:hint="eastAsia"/>
          <w:color w:val="808080" w:themeColor="background1" w:themeShade="80"/>
        </w:rPr>
        <w:t>の</w:t>
      </w:r>
      <w:r w:rsidRPr="000F3603">
        <w:rPr>
          <w:rFonts w:hint="eastAsia"/>
          <w:color w:val="808080" w:themeColor="background1" w:themeShade="80"/>
        </w:rPr>
        <w:t>TLS</w:t>
      </w:r>
      <w:r w:rsidRPr="000F3603">
        <w:rPr>
          <w:rFonts w:hint="eastAsia"/>
          <w:color w:val="808080" w:themeColor="background1" w:themeShade="80"/>
        </w:rPr>
        <w:t>領域は、</w:t>
      </w:r>
      <w:r w:rsidRPr="000F3603">
        <w:rPr>
          <w:rFonts w:hint="eastAsia"/>
          <w:color w:val="808080" w:themeColor="background1" w:themeShade="80"/>
        </w:rPr>
        <w:t>LPVOID</w:t>
      </w:r>
      <w:r w:rsidRPr="000F3603">
        <w:rPr>
          <w:rFonts w:hint="eastAsia"/>
          <w:color w:val="808080" w:themeColor="background1" w:themeShade="80"/>
        </w:rPr>
        <w:t>型のデータ（つまり</w:t>
      </w:r>
      <w:r w:rsidRPr="000F3603">
        <w:rPr>
          <w:rFonts w:hint="eastAsia"/>
          <w:color w:val="808080" w:themeColor="background1" w:themeShade="80"/>
        </w:rPr>
        <w:t>32bit</w:t>
      </w:r>
      <w:r w:rsidRPr="000F3603">
        <w:rPr>
          <w:rFonts w:hint="eastAsia"/>
          <w:color w:val="808080" w:themeColor="background1" w:themeShade="80"/>
        </w:rPr>
        <w:t>値</w:t>
      </w:r>
      <w:r w:rsidRPr="000F3603">
        <w:rPr>
          <w:rFonts w:hint="eastAsia"/>
          <w:color w:val="808080" w:themeColor="background1" w:themeShade="80"/>
        </w:rPr>
        <w:t>or</w:t>
      </w:r>
      <w:r w:rsidRPr="000F3603">
        <w:rPr>
          <w:color w:val="808080" w:themeColor="background1" w:themeShade="80"/>
        </w:rPr>
        <w:t xml:space="preserve"> </w:t>
      </w:r>
      <w:r w:rsidRPr="000F3603">
        <w:rPr>
          <w:rFonts w:hint="eastAsia"/>
          <w:color w:val="808080" w:themeColor="background1" w:themeShade="80"/>
        </w:rPr>
        <w:t>64bit</w:t>
      </w:r>
      <w:r w:rsidRPr="000F3603">
        <w:rPr>
          <w:rFonts w:hint="eastAsia"/>
          <w:color w:val="808080" w:themeColor="background1" w:themeShade="80"/>
        </w:rPr>
        <w:t>値のデータ）が、最低でも</w:t>
      </w:r>
      <w:r w:rsidRPr="000F3603">
        <w:rPr>
          <w:color w:val="808080" w:themeColor="background1" w:themeShade="80"/>
        </w:rPr>
        <w:t>TLS_MINIMUM_AVAILABLE</w:t>
      </w:r>
      <w:r w:rsidRPr="000F3603">
        <w:rPr>
          <w:rFonts w:hint="eastAsia"/>
          <w:color w:val="808080" w:themeColor="background1" w:themeShade="80"/>
        </w:rPr>
        <w:t>個（</w:t>
      </w:r>
      <w:r w:rsidRPr="000F3603">
        <w:rPr>
          <w:rFonts w:hint="eastAsia"/>
          <w:color w:val="808080" w:themeColor="background1" w:themeShade="80"/>
        </w:rPr>
        <w:t>64</w:t>
      </w:r>
      <w:r w:rsidRPr="000F3603">
        <w:rPr>
          <w:rFonts w:hint="eastAsia"/>
          <w:color w:val="808080" w:themeColor="background1" w:themeShade="80"/>
        </w:rPr>
        <w:t>個）の配列（？）として構成される。配列要素の一つ一つを「スロット」と呼び、スレッドが作られるたびに空いているスロットをスレッドに割り当ててスレッド固有の変数として扱う。</w:t>
      </w:r>
      <w:r w:rsidRPr="000F3603">
        <w:rPr>
          <w:color w:val="808080" w:themeColor="background1" w:themeShade="80"/>
        </w:rPr>
        <w:t>TLS_MINIMUM_AVAILABLE</w:t>
      </w:r>
      <w:r w:rsidRPr="000F3603">
        <w:rPr>
          <w:rFonts w:hint="eastAsia"/>
          <w:color w:val="808080" w:themeColor="background1" w:themeShade="80"/>
        </w:rPr>
        <w:t>個のスロットを超えたら、（おそらく）グローバルヒープ</w:t>
      </w:r>
      <w:r w:rsidR="000F3603" w:rsidRPr="000F3603">
        <w:rPr>
          <w:rFonts w:hint="eastAsia"/>
          <w:color w:val="808080" w:themeColor="background1" w:themeShade="80"/>
        </w:rPr>
        <w:t>（もしくはメモリページ）</w:t>
      </w:r>
      <w:r w:rsidRPr="000F3603">
        <w:rPr>
          <w:rFonts w:hint="eastAsia"/>
          <w:color w:val="808080" w:themeColor="background1" w:themeShade="80"/>
        </w:rPr>
        <w:t>などから</w:t>
      </w:r>
      <w:r w:rsidR="000F3603" w:rsidRPr="000F3603">
        <w:rPr>
          <w:rFonts w:hint="eastAsia"/>
          <w:color w:val="808080" w:themeColor="background1" w:themeShade="80"/>
        </w:rPr>
        <w:t>メモリを確保して</w:t>
      </w:r>
      <w:r w:rsidR="000F3603" w:rsidRPr="000F3603">
        <w:rPr>
          <w:rFonts w:hint="eastAsia"/>
          <w:color w:val="808080" w:themeColor="background1" w:themeShade="80"/>
        </w:rPr>
        <w:t>TLS</w:t>
      </w:r>
      <w:r w:rsidR="000F3603" w:rsidRPr="000F3603">
        <w:rPr>
          <w:rFonts w:hint="eastAsia"/>
          <w:color w:val="808080" w:themeColor="background1" w:themeShade="80"/>
        </w:rPr>
        <w:t>領域を拡張する。</w:t>
      </w:r>
    </w:p>
    <w:p w14:paraId="27B68486" w14:textId="1CDA1EB2" w:rsidR="00EB66A2" w:rsidRPr="000F3603" w:rsidRDefault="00B30C4B" w:rsidP="00B30C4B">
      <w:pPr>
        <w:pStyle w:val="aa"/>
        <w:ind w:leftChars="203" w:left="1274" w:hangingChars="404" w:hanging="848"/>
        <w:rPr>
          <w:rFonts w:hint="eastAsia"/>
          <w:color w:val="808080" w:themeColor="background1" w:themeShade="80"/>
        </w:rPr>
      </w:pPr>
      <w:r w:rsidRPr="000F3603">
        <w:rPr>
          <w:color w:val="808080" w:themeColor="background1" w:themeShade="80"/>
        </w:rPr>
        <w:tab/>
      </w:r>
      <w:r w:rsidR="00EB66A2" w:rsidRPr="000F3603">
        <w:rPr>
          <w:color w:val="808080" w:themeColor="background1" w:themeShade="80"/>
        </w:rPr>
        <w:t>ゲームプログラミングで</w:t>
      </w:r>
      <w:r w:rsidRPr="000F3603">
        <w:rPr>
          <w:rFonts w:hint="eastAsia"/>
          <w:color w:val="808080" w:themeColor="background1" w:themeShade="80"/>
        </w:rPr>
        <w:t>TLS</w:t>
      </w:r>
      <w:r w:rsidRPr="000F3603">
        <w:rPr>
          <w:rFonts w:hint="eastAsia"/>
          <w:color w:val="808080" w:themeColor="background1" w:themeShade="80"/>
        </w:rPr>
        <w:t>を</w:t>
      </w:r>
      <w:r w:rsidR="00EB66A2" w:rsidRPr="000F3603">
        <w:rPr>
          <w:color w:val="808080" w:themeColor="background1" w:themeShade="80"/>
        </w:rPr>
        <w:t>使用する場合、グローバルヒープを極限まで削ってゲーム用に予約する可能性があるので、</w:t>
      </w:r>
      <w:r w:rsidR="00EB66A2" w:rsidRPr="000F3603">
        <w:rPr>
          <w:rFonts w:hint="eastAsia"/>
          <w:color w:val="808080" w:themeColor="background1" w:themeShade="80"/>
        </w:rPr>
        <w:t>SDK</w:t>
      </w:r>
      <w:r w:rsidR="00EB66A2" w:rsidRPr="000F3603">
        <w:rPr>
          <w:rFonts w:hint="eastAsia"/>
          <w:color w:val="808080" w:themeColor="background1" w:themeShade="80"/>
        </w:rPr>
        <w:t>のマニュアルをよく確認して挙動を確認したほうがよい。</w:t>
      </w:r>
    </w:p>
    <w:p w14:paraId="7BE4378D" w14:textId="06BF119E" w:rsidR="000F3603" w:rsidRDefault="000F3603" w:rsidP="000F3603">
      <w:pPr>
        <w:pStyle w:val="3"/>
      </w:pPr>
      <w:bookmarkStart w:id="165" w:name="_Toc378808517"/>
      <w:r>
        <w:rPr>
          <w:rFonts w:hint="eastAsia"/>
        </w:rPr>
        <w:lastRenderedPageBreak/>
        <w:t>スレッドローカルストレージの注意点②</w:t>
      </w:r>
      <w:bookmarkEnd w:id="165"/>
    </w:p>
    <w:p w14:paraId="7D341A66" w14:textId="170C76BD" w:rsidR="000F3603" w:rsidRDefault="000F3603" w:rsidP="000F3603">
      <w:pPr>
        <w:pStyle w:val="aa"/>
        <w:ind w:left="447" w:firstLine="283"/>
      </w:pPr>
      <w:r>
        <w:rPr>
          <w:rFonts w:hint="eastAsia"/>
        </w:rPr>
        <w:t>TLS</w:t>
      </w:r>
      <w:r>
        <w:rPr>
          <w:rFonts w:hint="eastAsia"/>
        </w:rPr>
        <w:t>領域にアクセスする処理はひと手間かかるので、通常のグローバル変数に比べてアクセスが遅い点にも注意が必要である。</w:t>
      </w:r>
    </w:p>
    <w:p w14:paraId="04CF2920" w14:textId="09B1B252" w:rsidR="000F3603" w:rsidRDefault="000F3603" w:rsidP="000F3603">
      <w:pPr>
        <w:pStyle w:val="aa"/>
        <w:ind w:left="447" w:firstLine="283"/>
      </w:pPr>
      <w:r>
        <w:rPr>
          <w:rFonts w:hint="eastAsia"/>
        </w:rPr>
        <w:t>他のスレッドが干渉することがないため、</w:t>
      </w:r>
      <w:r>
        <w:rPr>
          <w:rFonts w:hint="eastAsia"/>
        </w:rPr>
        <w:t>volatile</w:t>
      </w:r>
      <w:r>
        <w:rPr>
          <w:rFonts w:hint="eastAsia"/>
        </w:rPr>
        <w:t>型修飾子やアトミック型は不要だが、一旦ローカル変数に値をコピーして、演算後に書き戻すようにしたほうが良好なパフォーマンスが期待できる。</w:t>
      </w:r>
    </w:p>
    <w:p w14:paraId="0112B342" w14:textId="7735834F" w:rsidR="000F3603" w:rsidRDefault="000F3603" w:rsidP="000F3603">
      <w:pPr>
        <w:pStyle w:val="aa"/>
        <w:ind w:left="447" w:firstLine="283"/>
      </w:pPr>
      <w:r>
        <w:rPr>
          <w:rFonts w:hint="eastAsia"/>
        </w:rPr>
        <w:t>以下、通常変数と</w:t>
      </w:r>
      <w:r>
        <w:rPr>
          <w:rFonts w:hint="eastAsia"/>
        </w:rPr>
        <w:t>TLS</w:t>
      </w:r>
      <w:r>
        <w:rPr>
          <w:rFonts w:hint="eastAsia"/>
        </w:rPr>
        <w:t>でどれだけ処理に差が出るかを、逆アセンブルコードで示す。</w:t>
      </w:r>
      <w:r w:rsidR="00A566AD">
        <w:rPr>
          <w:rFonts w:hint="eastAsia"/>
        </w:rPr>
        <w:t>（あえて</w:t>
      </w:r>
      <w:r w:rsidR="00A566AD">
        <w:rPr>
          <w:rFonts w:hint="eastAsia"/>
        </w:rPr>
        <w:t>Debug</w:t>
      </w:r>
      <w:r w:rsidR="00A566AD">
        <w:rPr>
          <w:rFonts w:hint="eastAsia"/>
        </w:rPr>
        <w:t>ビルドのコードで示す。最適化されていない。）</w:t>
      </w:r>
    </w:p>
    <w:p w14:paraId="1C8BE10B" w14:textId="6F2E2830" w:rsidR="000F3603" w:rsidRPr="000F3603" w:rsidRDefault="000F3603" w:rsidP="000F3603">
      <w:pPr>
        <w:pStyle w:val="aa"/>
        <w:keepNext/>
        <w:widowControl/>
        <w:spacing w:beforeLines="50" w:before="180"/>
        <w:ind w:leftChars="203" w:left="447" w:hangingChars="10" w:hanging="21"/>
        <w:rPr>
          <w:rFonts w:hint="eastAsia"/>
        </w:rPr>
      </w:pPr>
      <w:r w:rsidRPr="000F3603">
        <w:rPr>
          <w:rFonts w:hint="eastAsia"/>
        </w:rPr>
        <w:t>元の処理</w:t>
      </w:r>
      <w:r>
        <w:rPr>
          <w:rFonts w:hint="eastAsia"/>
        </w:rPr>
        <w:t>コード</w:t>
      </w:r>
      <w:r w:rsidRPr="000F3603">
        <w:rPr>
          <w:rFonts w:hint="eastAsia"/>
        </w:rPr>
        <w:t>：</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B232167" w14:textId="77777777" w:rsidTr="000F3603">
        <w:tc>
          <w:tcPr>
            <w:tcW w:w="8079" w:type="dxa"/>
          </w:tcPr>
          <w:p w14:paraId="53450A51" w14:textId="77777777" w:rsidR="000F3603" w:rsidRDefault="000F3603" w:rsidP="000F3603">
            <w:pPr>
              <w:pStyle w:val="3-"/>
            </w:pPr>
            <w:r>
              <w:t>void threadFunc(const char* name)</w:t>
            </w:r>
          </w:p>
          <w:p w14:paraId="1AA9A3FD" w14:textId="77777777" w:rsidR="000F3603" w:rsidRDefault="000F3603" w:rsidP="000F3603">
            <w:pPr>
              <w:pStyle w:val="3-"/>
            </w:pPr>
            <w:r>
              <w:t>{</w:t>
            </w:r>
          </w:p>
          <w:p w14:paraId="7904DD39" w14:textId="1C5D7EE7" w:rsidR="000F3603" w:rsidRPr="000F3603" w:rsidRDefault="000F3603" w:rsidP="000F3603">
            <w:pPr>
              <w:pStyle w:val="3-"/>
              <w:rPr>
                <w:color w:val="00B050"/>
              </w:rPr>
            </w:pPr>
            <w:r>
              <w:tab/>
              <w:t>++s_data;</w:t>
            </w:r>
            <w:r w:rsidRPr="000F3603">
              <w:rPr>
                <w:color w:val="00B050"/>
              </w:rPr>
              <w:t>//</w:t>
            </w:r>
            <w:r w:rsidRPr="000F3603">
              <w:rPr>
                <w:rFonts w:hint="eastAsia"/>
                <w:color w:val="00B050"/>
              </w:rPr>
              <w:t>通常変数</w:t>
            </w:r>
          </w:p>
          <w:p w14:paraId="1948DBC0" w14:textId="60B907EE" w:rsidR="000F3603" w:rsidRDefault="000F3603" w:rsidP="000F3603">
            <w:pPr>
              <w:pStyle w:val="3-"/>
              <w:rPr>
                <w:rFonts w:hint="eastAsia"/>
              </w:rPr>
            </w:pPr>
            <w:r>
              <w:tab/>
              <w:t>++s_tlsData;</w:t>
            </w:r>
            <w:r w:rsidRPr="000F3603">
              <w:rPr>
                <w:rFonts w:hint="eastAsia"/>
                <w:color w:val="00B050"/>
              </w:rPr>
              <w:t>//TLS変数</w:t>
            </w:r>
          </w:p>
        </w:tc>
      </w:tr>
    </w:tbl>
    <w:p w14:paraId="79A33642" w14:textId="25E5CD27" w:rsidR="000F3603" w:rsidRPr="000F3603" w:rsidRDefault="000F3603" w:rsidP="000F3603">
      <w:pPr>
        <w:pStyle w:val="aa"/>
        <w:keepNext/>
        <w:widowControl/>
        <w:spacing w:beforeLines="50" w:before="180"/>
        <w:ind w:leftChars="203" w:left="447" w:hangingChars="10" w:hanging="21"/>
        <w:rPr>
          <w:rFonts w:hint="eastAsia"/>
        </w:rPr>
      </w:pPr>
      <w:r>
        <w:rPr>
          <w:rFonts w:hint="eastAsia"/>
        </w:rPr>
        <w:t>逆アセンブルコード</w:t>
      </w:r>
      <w:r w:rsidRPr="000F3603">
        <w:rPr>
          <w:rFonts w:hint="eastAsia"/>
        </w:rPr>
        <w:t>：</w:t>
      </w:r>
      <w:r>
        <w:rPr>
          <w:rFonts w:hint="eastAsia"/>
        </w:rPr>
        <w:t>通常変数の処理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214E9240" w14:textId="77777777" w:rsidTr="000F3603">
        <w:tc>
          <w:tcPr>
            <w:tcW w:w="8079" w:type="dxa"/>
          </w:tcPr>
          <w:p w14:paraId="566AD28C" w14:textId="4FB79DF6" w:rsidR="000F3603" w:rsidRDefault="000F3603" w:rsidP="000F3603">
            <w:pPr>
              <w:pStyle w:val="3-"/>
            </w:pPr>
            <w:r w:rsidRPr="000F3603">
              <w:rPr>
                <w:color w:val="808080" w:themeColor="background1" w:themeShade="80"/>
              </w:rPr>
              <w:t xml:space="preserve">    14: </w:t>
            </w:r>
            <w:r w:rsidRPr="000F3603">
              <w:rPr>
                <w:color w:val="808080" w:themeColor="background1" w:themeShade="80"/>
              </w:rPr>
              <w:tab/>
              <w:t>++s_data;</w:t>
            </w:r>
            <w:r>
              <w:rPr>
                <w:color w:val="808080" w:themeColor="background1" w:themeShade="80"/>
              </w:rPr>
              <w:t>//</w:t>
            </w:r>
            <w:r>
              <w:rPr>
                <w:rFonts w:hint="eastAsia"/>
                <w:color w:val="808080" w:themeColor="background1" w:themeShade="80"/>
              </w:rPr>
              <w:t>通常変数</w:t>
            </w:r>
          </w:p>
          <w:p w14:paraId="5B1C39BF" w14:textId="56D7EBD9" w:rsidR="000F3603" w:rsidRDefault="000F3603" w:rsidP="000F3603">
            <w:pPr>
              <w:pStyle w:val="3-"/>
            </w:pPr>
            <w:r>
              <w:t xml:space="preserve">001A34BE A1 C8 C2 1A 00      </w:t>
            </w:r>
            <w:r w:rsidRPr="000F3603">
              <w:rPr>
                <w:color w:val="00B050"/>
              </w:rPr>
              <w:t xml:space="preserve"> mov         eax,dword ptr ds:[001AC2C8h] </w:t>
            </w:r>
            <w:r>
              <w:t xml:space="preserve"> </w:t>
            </w:r>
            <w:r w:rsidRPr="000F3603">
              <w:rPr>
                <w:color w:val="FF0000"/>
              </w:rPr>
              <w:tab/>
            </w:r>
            <w:r w:rsidRPr="000F3603">
              <w:rPr>
                <w:rFonts w:hint="eastAsia"/>
                <w:color w:val="FF0000"/>
              </w:rPr>
              <w:t>←メモリから</w:t>
            </w:r>
            <w:r w:rsidR="00A566AD">
              <w:rPr>
                <w:rFonts w:hint="eastAsia"/>
                <w:color w:val="FF0000"/>
              </w:rPr>
              <w:t>変数の値を</w:t>
            </w:r>
            <w:r w:rsidRPr="000F3603">
              <w:rPr>
                <w:rFonts w:hint="eastAsia"/>
                <w:color w:val="FF0000"/>
              </w:rPr>
              <w:t>読み出し</w:t>
            </w:r>
          </w:p>
          <w:p w14:paraId="64E03C03" w14:textId="38E6177A" w:rsidR="000F3603" w:rsidRPr="000F3603" w:rsidRDefault="000F3603" w:rsidP="000F3603">
            <w:pPr>
              <w:pStyle w:val="3-"/>
              <w:rPr>
                <w:color w:val="00B050"/>
              </w:rPr>
            </w:pPr>
            <w:r>
              <w:t xml:space="preserve">001A34C3 83 C0 01             </w:t>
            </w:r>
            <w:r w:rsidRPr="000F3603">
              <w:rPr>
                <w:color w:val="00B050"/>
              </w:rPr>
              <w:t xml:space="preserve">add         eax,1  </w:t>
            </w:r>
            <w:r>
              <w:rPr>
                <w:color w:val="00B050"/>
              </w:rPr>
              <w:tab/>
            </w:r>
            <w:r>
              <w:rPr>
                <w:color w:val="00B050"/>
              </w:rPr>
              <w:tab/>
            </w:r>
            <w:r>
              <w:rPr>
                <w:color w:val="00B050"/>
              </w:rPr>
              <w:tab/>
            </w:r>
            <w:r>
              <w:rPr>
                <w:color w:val="00B050"/>
              </w:rPr>
              <w:tab/>
            </w:r>
            <w:r w:rsidRPr="000F3603">
              <w:rPr>
                <w:rFonts w:hint="eastAsia"/>
                <w:color w:val="FF0000"/>
              </w:rPr>
              <w:t>←インクリメント</w:t>
            </w:r>
          </w:p>
          <w:p w14:paraId="05657BE4" w14:textId="7B93BEB9" w:rsidR="000F3603" w:rsidRPr="000F3603" w:rsidRDefault="000F3603" w:rsidP="00A566AD">
            <w:pPr>
              <w:pStyle w:val="3-"/>
              <w:rPr>
                <w:rFonts w:hint="eastAsia"/>
              </w:rPr>
            </w:pPr>
            <w:r>
              <w:t xml:space="preserve">001A34C6 A3 C8 C2 1A 00       </w:t>
            </w:r>
            <w:r w:rsidRPr="000F3603">
              <w:rPr>
                <w:color w:val="00B050"/>
              </w:rPr>
              <w:t xml:space="preserve">mov         dword ptr ds:[001AC2C8h],eax  </w:t>
            </w:r>
            <w:r>
              <w:rPr>
                <w:color w:val="00B050"/>
              </w:rPr>
              <w:tab/>
            </w:r>
            <w:r w:rsidRPr="000F3603">
              <w:rPr>
                <w:rFonts w:hint="eastAsia"/>
                <w:color w:val="FF0000"/>
              </w:rPr>
              <w:t>←メモリに</w:t>
            </w:r>
            <w:r w:rsidR="00A566AD">
              <w:rPr>
                <w:rFonts w:hint="eastAsia"/>
                <w:color w:val="FF0000"/>
              </w:rPr>
              <w:t>値を</w:t>
            </w:r>
            <w:r w:rsidRPr="000F3603">
              <w:rPr>
                <w:rFonts w:hint="eastAsia"/>
                <w:color w:val="FF0000"/>
              </w:rPr>
              <w:t>書き戻し</w:t>
            </w:r>
          </w:p>
        </w:tc>
      </w:tr>
    </w:tbl>
    <w:p w14:paraId="5EAE07BC" w14:textId="7BFC283B" w:rsidR="000F3603" w:rsidRPr="000F3603" w:rsidRDefault="000F3603" w:rsidP="000F3603">
      <w:pPr>
        <w:pStyle w:val="aa"/>
        <w:keepNext/>
        <w:widowControl/>
        <w:spacing w:beforeLines="50" w:before="180"/>
        <w:ind w:leftChars="203" w:left="447" w:hangingChars="10" w:hanging="21"/>
        <w:rPr>
          <w:rFonts w:hint="eastAsia"/>
        </w:rPr>
      </w:pPr>
      <w:r>
        <w:rPr>
          <w:rFonts w:hint="eastAsia"/>
        </w:rPr>
        <w:t>逆アセンブルコード</w:t>
      </w:r>
      <w:r w:rsidRPr="000F3603">
        <w:rPr>
          <w:rFonts w:hint="eastAsia"/>
        </w:rPr>
        <w:t>：</w:t>
      </w:r>
      <w:r>
        <w:rPr>
          <w:rFonts w:hint="eastAsia"/>
        </w:rPr>
        <w:t>TLS</w:t>
      </w:r>
      <w:r>
        <w:rPr>
          <w:rFonts w:hint="eastAsia"/>
        </w:rPr>
        <w:t>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C1BB84D" w14:textId="77777777" w:rsidTr="000F3603">
        <w:tc>
          <w:tcPr>
            <w:tcW w:w="8079" w:type="dxa"/>
          </w:tcPr>
          <w:p w14:paraId="2453396A" w14:textId="2296081C" w:rsidR="000F3603" w:rsidRDefault="000F3603" w:rsidP="000F3603">
            <w:pPr>
              <w:pStyle w:val="3-"/>
            </w:pPr>
            <w:r w:rsidRPr="000F3603">
              <w:rPr>
                <w:color w:val="808080" w:themeColor="background1" w:themeShade="80"/>
              </w:rPr>
              <w:t xml:space="preserve">    15: </w:t>
            </w:r>
            <w:r w:rsidRPr="000F3603">
              <w:rPr>
                <w:color w:val="808080" w:themeColor="background1" w:themeShade="80"/>
              </w:rPr>
              <w:tab/>
              <w:t>++s_tlsData;</w:t>
            </w:r>
            <w:r>
              <w:rPr>
                <w:color w:val="808080" w:themeColor="background1" w:themeShade="80"/>
              </w:rPr>
              <w:t>//TLS</w:t>
            </w:r>
            <w:r>
              <w:rPr>
                <w:rFonts w:hint="eastAsia"/>
                <w:color w:val="808080" w:themeColor="background1" w:themeShade="80"/>
              </w:rPr>
              <w:t>変数</w:t>
            </w:r>
          </w:p>
          <w:p w14:paraId="27CE6ECD" w14:textId="441CDA46" w:rsidR="000F3603" w:rsidRPr="000F3603" w:rsidRDefault="000F3603" w:rsidP="000F3603">
            <w:pPr>
              <w:pStyle w:val="3-"/>
              <w:rPr>
                <w:color w:val="00B050"/>
              </w:rPr>
            </w:pPr>
            <w:r>
              <w:t xml:space="preserve">001A34CB A1 D4 C2 1A 00       </w:t>
            </w:r>
            <w:r w:rsidRPr="000F3603">
              <w:rPr>
                <w:color w:val="00B050"/>
              </w:rPr>
              <w:t xml:space="preserve">mov         eax,dword ptr ds:[001AC2D4h] </w:t>
            </w:r>
            <w:r w:rsidRPr="00A566AD">
              <w:rPr>
                <w:color w:val="FF0000"/>
              </w:rPr>
              <w:t xml:space="preserve"> </w:t>
            </w:r>
            <w:r w:rsidRPr="00A566AD">
              <w:rPr>
                <w:rFonts w:hint="eastAsia"/>
                <w:color w:val="FF0000"/>
              </w:rPr>
              <w:t>←</w:t>
            </w:r>
            <w:r w:rsidR="00A566AD" w:rsidRPr="00A566AD">
              <w:rPr>
                <w:rFonts w:hint="eastAsia"/>
                <w:color w:val="FF0000"/>
              </w:rPr>
              <w:t>T</w:t>
            </w:r>
            <w:r w:rsidR="00A566AD" w:rsidRPr="00A566AD">
              <w:rPr>
                <w:color w:val="FF0000"/>
              </w:rPr>
              <w:t>LS</w:t>
            </w:r>
            <w:r w:rsidR="00A566AD" w:rsidRPr="00A566AD">
              <w:rPr>
                <w:rFonts w:hint="eastAsia"/>
                <w:color w:val="FF0000"/>
              </w:rPr>
              <w:t>領域のインデックスを取得（？）</w:t>
            </w:r>
          </w:p>
          <w:p w14:paraId="045DDFE4" w14:textId="02F2C6B8" w:rsidR="00A566AD" w:rsidRPr="00A566AD" w:rsidRDefault="000F3603" w:rsidP="000F3603">
            <w:pPr>
              <w:pStyle w:val="3-"/>
              <w:rPr>
                <w:color w:val="FF0000"/>
              </w:rPr>
            </w:pPr>
            <w:r>
              <w:t xml:space="preserve">001A34D0 64 8B 0D 2C 00 00 00 </w:t>
            </w:r>
            <w:r w:rsidRPr="000F3603">
              <w:rPr>
                <w:color w:val="00B050"/>
              </w:rPr>
              <w:t xml:space="preserve">mov         ecx,dword ptr fs:[2Ch]  </w:t>
            </w:r>
            <w:r w:rsidR="00A566AD">
              <w:rPr>
                <w:color w:val="00B050"/>
              </w:rPr>
              <w:tab/>
            </w:r>
            <w:r w:rsidR="00A566AD" w:rsidRPr="00A566AD">
              <w:rPr>
                <w:rFonts w:hint="eastAsia"/>
                <w:color w:val="FF0000"/>
              </w:rPr>
              <w:t>←現在のスレッド用の</w:t>
            </w:r>
          </w:p>
          <w:p w14:paraId="357D7967" w14:textId="359E46DA" w:rsidR="000F3603" w:rsidRPr="000F3603" w:rsidRDefault="00A566AD" w:rsidP="00A566AD">
            <w:pPr>
              <w:pStyle w:val="3-"/>
              <w:tabs>
                <w:tab w:val="clear" w:pos="5059"/>
                <w:tab w:val="left" w:pos="53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sidRPr="00A566AD">
              <w:rPr>
                <w:rFonts w:hint="eastAsia"/>
                <w:color w:val="FF0000"/>
              </w:rPr>
              <w:t>TLS領域のオフセット取得（？）</w:t>
            </w:r>
          </w:p>
          <w:p w14:paraId="29A73079" w14:textId="097FA3C4" w:rsidR="000F3603" w:rsidRDefault="000F3603" w:rsidP="000F3603">
            <w:pPr>
              <w:pStyle w:val="3-"/>
            </w:pPr>
            <w:r>
              <w:t xml:space="preserve">001A34D7 8B 14 81             </w:t>
            </w:r>
            <w:r w:rsidRPr="000F3603">
              <w:rPr>
                <w:color w:val="00B050"/>
              </w:rPr>
              <w:t xml:space="preserve">mov         edx,dword ptr [ecx+eax*4]  </w:t>
            </w:r>
            <w:r w:rsidR="00A566AD">
              <w:rPr>
                <w:color w:val="00B050"/>
              </w:rPr>
              <w:tab/>
            </w:r>
            <w:r w:rsidR="00A566AD" w:rsidRPr="00A566AD">
              <w:rPr>
                <w:rFonts w:hint="eastAsia"/>
                <w:color w:val="FF0000"/>
              </w:rPr>
              <w:t>←実際のTLS領域のアドレスを取得（？）</w:t>
            </w:r>
          </w:p>
          <w:p w14:paraId="0DFB5373" w14:textId="2DA05047" w:rsidR="000F3603" w:rsidRPr="00A566AD" w:rsidRDefault="000F3603" w:rsidP="000F3603">
            <w:pPr>
              <w:pStyle w:val="3-"/>
              <w:rPr>
                <w:color w:val="FF0000"/>
              </w:rPr>
            </w:pPr>
            <w:r>
              <w:t xml:space="preserve">001A34DA 8B 82 04 01 00 00    </w:t>
            </w:r>
            <w:r w:rsidRPr="000F3603">
              <w:rPr>
                <w:color w:val="00B050"/>
              </w:rPr>
              <w:t xml:space="preserve">mov         eax,dword ptr [edx+104h]  </w:t>
            </w:r>
            <w:r w:rsidR="00A566AD">
              <w:rPr>
                <w:color w:val="00B050"/>
              </w:rPr>
              <w:tab/>
            </w:r>
            <w:r w:rsidR="00A566AD" w:rsidRPr="00A566AD">
              <w:rPr>
                <w:rFonts w:hint="eastAsia"/>
                <w:color w:val="FF0000"/>
              </w:rPr>
              <w:t>←TLS領域から値を読み出し</w:t>
            </w:r>
          </w:p>
          <w:p w14:paraId="7DBD0CCF" w14:textId="3DC931ED" w:rsidR="000F3603" w:rsidRPr="00A566AD" w:rsidRDefault="000F3603" w:rsidP="000F3603">
            <w:pPr>
              <w:pStyle w:val="3-"/>
              <w:rPr>
                <w:color w:val="FF0000"/>
              </w:rPr>
            </w:pPr>
            <w:r>
              <w:t xml:space="preserve">001A34E0 83 C0 01            </w:t>
            </w:r>
            <w:r w:rsidRPr="000F3603">
              <w:rPr>
                <w:color w:val="00B050"/>
              </w:rPr>
              <w:t xml:space="preserve"> add         eax,1  </w:t>
            </w:r>
            <w:r w:rsidR="00A566AD">
              <w:rPr>
                <w:color w:val="00B050"/>
              </w:rPr>
              <w:tab/>
            </w:r>
            <w:r w:rsidR="00A566AD">
              <w:rPr>
                <w:color w:val="00B050"/>
              </w:rPr>
              <w:tab/>
            </w:r>
            <w:r w:rsidR="00A566AD">
              <w:rPr>
                <w:color w:val="00B050"/>
              </w:rPr>
              <w:tab/>
            </w:r>
            <w:r w:rsidR="00A566AD">
              <w:rPr>
                <w:color w:val="00B050"/>
              </w:rPr>
              <w:tab/>
            </w:r>
            <w:r w:rsidR="00A566AD" w:rsidRPr="00A566AD">
              <w:rPr>
                <w:rFonts w:hint="eastAsia"/>
                <w:color w:val="FF0000"/>
              </w:rPr>
              <w:t>←インクリメント</w:t>
            </w:r>
          </w:p>
          <w:p w14:paraId="58A15D94" w14:textId="6EF75DBF" w:rsidR="000F3603" w:rsidRPr="00A566AD" w:rsidRDefault="000F3603" w:rsidP="000F3603">
            <w:pPr>
              <w:pStyle w:val="3-"/>
            </w:pPr>
            <w:r>
              <w:t xml:space="preserve">001A34E3 8B 0D D4 C2 1A 00    </w:t>
            </w:r>
            <w:r w:rsidRPr="000F3603">
              <w:rPr>
                <w:color w:val="00B050"/>
              </w:rPr>
              <w:t xml:space="preserve">mov         ecx,dword ptr ds:[1AC2D4h]  </w:t>
            </w:r>
            <w:r w:rsidR="00A566AD">
              <w:rPr>
                <w:color w:val="00B050"/>
              </w:rPr>
              <w:tab/>
            </w:r>
            <w:r w:rsidR="00A566AD" w:rsidRPr="00A566AD">
              <w:rPr>
                <w:rFonts w:hint="eastAsia"/>
                <w:color w:val="FF0000"/>
              </w:rPr>
              <w:t>←（上記と同じTLS領域アドレス計算）</w:t>
            </w:r>
          </w:p>
          <w:p w14:paraId="418FE4B0" w14:textId="154343B5" w:rsidR="000F3603" w:rsidRPr="000F3603" w:rsidRDefault="000F3603" w:rsidP="000F3603">
            <w:pPr>
              <w:pStyle w:val="3-"/>
              <w:rPr>
                <w:color w:val="00B050"/>
              </w:rPr>
            </w:pPr>
            <w:r>
              <w:t>001A34E9 64 8B 15 2C 00 00 00</w:t>
            </w:r>
            <w:r w:rsidRPr="000F3603">
              <w:rPr>
                <w:color w:val="00B050"/>
              </w:rPr>
              <w:t xml:space="preserve"> mov         edx,dword ptr fs:[2Ch]  </w:t>
            </w:r>
            <w:r w:rsidR="00A566AD">
              <w:rPr>
                <w:color w:val="00B050"/>
              </w:rPr>
              <w:tab/>
            </w:r>
            <w:r w:rsidR="00A566AD" w:rsidRPr="00A566AD">
              <w:rPr>
                <w:rFonts w:hint="eastAsia"/>
                <w:color w:val="FF0000"/>
              </w:rPr>
              <w:t>←（同上）</w:t>
            </w:r>
          </w:p>
          <w:p w14:paraId="54FC308F" w14:textId="77777777" w:rsidR="00A566AD" w:rsidRPr="000F3603" w:rsidRDefault="000F3603" w:rsidP="00A566AD">
            <w:pPr>
              <w:pStyle w:val="3-"/>
              <w:rPr>
                <w:color w:val="00B050"/>
              </w:rPr>
            </w:pPr>
            <w:r>
              <w:t xml:space="preserve">001A34F0 8B 0C 8A             </w:t>
            </w:r>
            <w:r w:rsidRPr="000F3603">
              <w:rPr>
                <w:color w:val="00B050"/>
              </w:rPr>
              <w:t xml:space="preserve">mov         ecx,dword ptr [edx+ecx*4]  </w:t>
            </w:r>
            <w:r w:rsidR="00A566AD">
              <w:rPr>
                <w:color w:val="00B050"/>
              </w:rPr>
              <w:tab/>
            </w:r>
            <w:r w:rsidR="00A566AD" w:rsidRPr="00A566AD">
              <w:rPr>
                <w:rFonts w:hint="eastAsia"/>
                <w:color w:val="FF0000"/>
              </w:rPr>
              <w:t>←（同上）</w:t>
            </w:r>
          </w:p>
          <w:p w14:paraId="556B9ABA" w14:textId="6E08BA16" w:rsidR="000F3603" w:rsidRPr="000F3603" w:rsidRDefault="000F3603" w:rsidP="00A566AD">
            <w:pPr>
              <w:pStyle w:val="3-"/>
              <w:rPr>
                <w:rFonts w:hint="eastAsia"/>
              </w:rPr>
            </w:pPr>
            <w:r>
              <w:t xml:space="preserve">001A34F3 89 81 04 01 00 00    </w:t>
            </w:r>
            <w:r w:rsidRPr="000F3603">
              <w:rPr>
                <w:color w:val="00B050"/>
              </w:rPr>
              <w:t xml:space="preserve">mov         dword ptr [ecx+104h],eax </w:t>
            </w:r>
            <w:r>
              <w:t xml:space="preserve"> </w:t>
            </w:r>
            <w:r w:rsidR="00A566AD">
              <w:tab/>
            </w:r>
            <w:r w:rsidR="00A566AD" w:rsidRPr="00A566AD">
              <w:rPr>
                <w:rFonts w:hint="eastAsia"/>
                <w:color w:val="FF0000"/>
              </w:rPr>
              <w:t>←メモリに値を書き戻し</w:t>
            </w:r>
          </w:p>
        </w:tc>
      </w:tr>
    </w:tbl>
    <w:p w14:paraId="76D2FD26" w14:textId="73F18F14" w:rsidR="00A566AD" w:rsidRDefault="00A566AD" w:rsidP="00A566AD">
      <w:pPr>
        <w:pStyle w:val="aa"/>
        <w:spacing w:beforeLines="50" w:before="180"/>
        <w:ind w:left="447" w:firstLine="283"/>
      </w:pPr>
      <w:r>
        <w:rPr>
          <w:rFonts w:hint="eastAsia"/>
        </w:rPr>
        <w:t>C++</w:t>
      </w:r>
      <w:r>
        <w:rPr>
          <w:rFonts w:hint="eastAsia"/>
        </w:rPr>
        <w:t>言語の処理コードは同じ一行でも、実際の処理コードにはかなりの差があることがわかる。</w:t>
      </w:r>
    </w:p>
    <w:p w14:paraId="150AD972" w14:textId="0093022A" w:rsidR="00A566AD" w:rsidRDefault="00A566AD" w:rsidP="00A566AD">
      <w:pPr>
        <w:pStyle w:val="aa"/>
        <w:spacing w:beforeLines="50" w:before="180"/>
        <w:ind w:left="447" w:firstLine="283"/>
        <w:rPr>
          <w:rFonts w:hint="eastAsia"/>
        </w:rPr>
      </w:pPr>
      <w:r>
        <w:rPr>
          <w:rFonts w:hint="eastAsia"/>
        </w:rPr>
        <w:t>TLS</w:t>
      </w:r>
      <w:r>
        <w:rPr>
          <w:rFonts w:hint="eastAsia"/>
        </w:rPr>
        <w:t>の使いどころは厳選すべきである。</w:t>
      </w:r>
    </w:p>
    <w:p w14:paraId="35B94AE2" w14:textId="77777777" w:rsidR="00125A8F" w:rsidRDefault="00125A8F" w:rsidP="006B75BB">
      <w:pPr>
        <w:pStyle w:val="2"/>
      </w:pPr>
      <w:bookmarkStart w:id="166" w:name="_Toc378808518"/>
      <w:r>
        <w:rPr>
          <w:rFonts w:hint="eastAsia"/>
        </w:rPr>
        <w:t>その他のデータ共有方法</w:t>
      </w:r>
      <w:bookmarkEnd w:id="166"/>
    </w:p>
    <w:p w14:paraId="178525DA" w14:textId="38C027BC" w:rsidR="00125A8F" w:rsidRDefault="00125A8F" w:rsidP="00125A8F">
      <w:pPr>
        <w:pStyle w:val="a9"/>
        <w:ind w:firstLine="283"/>
      </w:pPr>
      <w:r>
        <w:rPr>
          <w:rFonts w:hint="eastAsia"/>
        </w:rPr>
        <w:t>メモリ空間を共有できるスレッド間のデータ共有には</w:t>
      </w:r>
      <w:r w:rsidR="0029711D">
        <w:rPr>
          <w:rFonts w:hint="eastAsia"/>
        </w:rPr>
        <w:t>、</w:t>
      </w:r>
      <w:r>
        <w:rPr>
          <w:rFonts w:hint="eastAsia"/>
        </w:rPr>
        <w:t>以上</w:t>
      </w:r>
      <w:r w:rsidR="0029711D">
        <w:rPr>
          <w:rFonts w:hint="eastAsia"/>
        </w:rPr>
        <w:t>のような変数ベースの共有で十分である。</w:t>
      </w:r>
    </w:p>
    <w:p w14:paraId="292379EB" w14:textId="73072E7F" w:rsidR="0029711D" w:rsidRDefault="0029711D" w:rsidP="0029711D">
      <w:pPr>
        <w:pStyle w:val="a9"/>
        <w:spacing w:beforeLines="50" w:before="180"/>
        <w:ind w:firstLine="283"/>
      </w:pPr>
      <w:r>
        <w:rPr>
          <w:rFonts w:hint="eastAsia"/>
        </w:rPr>
        <w:t>メモリ空間を共有できないプロセス間のデータ共有には、多数の手法がある。</w:t>
      </w:r>
    </w:p>
    <w:p w14:paraId="758FA6F5" w14:textId="37DCAB32" w:rsidR="0029711D" w:rsidRDefault="0029711D" w:rsidP="00125A8F">
      <w:pPr>
        <w:pStyle w:val="a9"/>
        <w:ind w:firstLine="283"/>
      </w:pPr>
      <w:r>
        <w:rPr>
          <w:rFonts w:hint="eastAsia"/>
        </w:rPr>
        <w:t>ゲームプログラミングで必要となることはあまりない</w:t>
      </w:r>
      <w:r w:rsidR="00996303">
        <w:rPr>
          <w:rFonts w:hint="eastAsia"/>
        </w:rPr>
        <w:t>が</w:t>
      </w:r>
      <w:r>
        <w:rPr>
          <w:rFonts w:hint="eastAsia"/>
        </w:rPr>
        <w:t>、一般的なデータ共有</w:t>
      </w:r>
      <w:r w:rsidR="00996303">
        <w:rPr>
          <w:rFonts w:hint="eastAsia"/>
        </w:rPr>
        <w:t>の</w:t>
      </w:r>
      <w:r>
        <w:rPr>
          <w:rFonts w:hint="eastAsia"/>
        </w:rPr>
        <w:t>方法を簡単に</w:t>
      </w:r>
      <w:r w:rsidR="00996303">
        <w:rPr>
          <w:rFonts w:hint="eastAsia"/>
        </w:rPr>
        <w:t>紹介する</w:t>
      </w:r>
      <w:r>
        <w:rPr>
          <w:rFonts w:hint="eastAsia"/>
        </w:rPr>
        <w:t>。</w:t>
      </w:r>
    </w:p>
    <w:p w14:paraId="3FCE661A" w14:textId="205F2E63" w:rsidR="0029711D" w:rsidRDefault="0029711D" w:rsidP="0029711D">
      <w:pPr>
        <w:pStyle w:val="3"/>
      </w:pPr>
      <w:bookmarkStart w:id="167" w:name="_Toc378808519"/>
      <w:r>
        <w:lastRenderedPageBreak/>
        <w:t>SystemV</w:t>
      </w:r>
      <w:r>
        <w:rPr>
          <w:rFonts w:hint="eastAsia"/>
        </w:rPr>
        <w:t>共有メモリ</w:t>
      </w:r>
      <w:bookmarkEnd w:id="167"/>
    </w:p>
    <w:p w14:paraId="087D8971" w14:textId="77777777" w:rsidR="0029711D" w:rsidRDefault="0029711D" w:rsidP="0029711D">
      <w:pPr>
        <w:pStyle w:val="aa"/>
        <w:ind w:left="447" w:firstLine="283"/>
      </w:pPr>
      <w:r>
        <w:rPr>
          <w:rFonts w:hint="eastAsia"/>
        </w:rPr>
        <w:t>Unix</w:t>
      </w:r>
      <w:r>
        <w:rPr>
          <w:rFonts w:hint="eastAsia"/>
        </w:rPr>
        <w:t>で一般的な共有メモリの手法。</w:t>
      </w:r>
    </w:p>
    <w:p w14:paraId="0E6C0934" w14:textId="40C9982D" w:rsidR="0029711D" w:rsidRDefault="0029711D" w:rsidP="0029711D">
      <w:pPr>
        <w:pStyle w:val="aa"/>
        <w:ind w:left="447" w:firstLine="283"/>
      </w:pPr>
      <w:r>
        <w:rPr>
          <w:rFonts w:hint="eastAsia"/>
        </w:rPr>
        <w:t>SystemV</w:t>
      </w:r>
      <w:r>
        <w:rPr>
          <w:rFonts w:hint="eastAsia"/>
        </w:rPr>
        <w:t>セマフォと同様に</w:t>
      </w:r>
      <w:r>
        <w:rPr>
          <w:rFonts w:hint="eastAsia"/>
        </w:rPr>
        <w:t>O</w:t>
      </w:r>
      <w:r>
        <w:t>S</w:t>
      </w:r>
      <w:r>
        <w:rPr>
          <w:rFonts w:hint="eastAsia"/>
        </w:rPr>
        <w:t>が管理し、使用状況を</w:t>
      </w:r>
      <w:r>
        <w:rPr>
          <w:rFonts w:hint="eastAsia"/>
        </w:rPr>
        <w:t>ipcs</w:t>
      </w:r>
      <w:r>
        <w:rPr>
          <w:rFonts w:hint="eastAsia"/>
        </w:rPr>
        <w:t>コマンドで確認することができる。</w:t>
      </w:r>
    </w:p>
    <w:p w14:paraId="10DFDCDA" w14:textId="434E7BE6" w:rsidR="0029711D" w:rsidRDefault="0029711D" w:rsidP="0029711D">
      <w:pPr>
        <w:pStyle w:val="aa"/>
        <w:ind w:left="447" w:firstLine="283"/>
      </w:pPr>
      <w:r>
        <w:rPr>
          <w:rFonts w:hint="eastAsia"/>
        </w:rPr>
        <w:t>SystemV</w:t>
      </w:r>
      <w:r>
        <w:rPr>
          <w:rFonts w:hint="eastAsia"/>
        </w:rPr>
        <w:t>セマフォと同様に、</w:t>
      </w:r>
      <w:r w:rsidR="00A5329C">
        <w:rPr>
          <w:rFonts w:hint="eastAsia"/>
        </w:rPr>
        <w:t>特定のキー（ユニーク</w:t>
      </w:r>
      <w:r w:rsidR="00A5329C">
        <w:rPr>
          <w:rFonts w:hint="eastAsia"/>
        </w:rPr>
        <w:t>ID</w:t>
      </w:r>
      <w:r w:rsidR="00A5329C">
        <w:rPr>
          <w:rFonts w:hint="eastAsia"/>
        </w:rPr>
        <w:t>）を指定してメモリ空間を割り当てることにより、複数のプロセスで同じメモリへの読み書きを可能とする。</w:t>
      </w:r>
    </w:p>
    <w:p w14:paraId="7D3623FC" w14:textId="00653BEA" w:rsidR="00A5329C" w:rsidRDefault="00A5329C" w:rsidP="00A5329C">
      <w:pPr>
        <w:pStyle w:val="3"/>
      </w:pPr>
      <w:bookmarkStart w:id="168" w:name="_Toc378808520"/>
      <w:r>
        <w:rPr>
          <w:rFonts w:hint="eastAsia"/>
        </w:rPr>
        <w:t>メモリマップトファイル</w:t>
      </w:r>
      <w:bookmarkEnd w:id="168"/>
    </w:p>
    <w:p w14:paraId="7884F85B" w14:textId="510BE430" w:rsidR="00A5329C" w:rsidRDefault="00A5329C" w:rsidP="00A5329C">
      <w:pPr>
        <w:pStyle w:val="aa"/>
        <w:ind w:left="447" w:firstLine="283"/>
      </w:pPr>
      <w:r>
        <w:rPr>
          <w:rFonts w:hint="eastAsia"/>
        </w:rPr>
        <w:t>Windows</w:t>
      </w:r>
      <w:r>
        <w:rPr>
          <w:rFonts w:hint="eastAsia"/>
        </w:rPr>
        <w:t>で一般的な共有メモリの</w:t>
      </w:r>
      <w:r w:rsidR="003D73E8">
        <w:rPr>
          <w:rFonts w:hint="eastAsia"/>
        </w:rPr>
        <w:t>手法</w:t>
      </w:r>
      <w:r>
        <w:rPr>
          <w:rFonts w:hint="eastAsia"/>
        </w:rPr>
        <w:t>。</w:t>
      </w:r>
    </w:p>
    <w:p w14:paraId="46B82519" w14:textId="15939A3F" w:rsidR="00A5329C" w:rsidRDefault="00A5329C" w:rsidP="00A5329C">
      <w:pPr>
        <w:pStyle w:val="aa"/>
        <w:ind w:left="447" w:firstLine="283"/>
      </w:pPr>
      <w:r>
        <w:rPr>
          <w:rFonts w:hint="eastAsia"/>
        </w:rPr>
        <w:t>本来は、ファイルをメモリのアドレス空間にマッピングして、ファイル操作系の</w:t>
      </w:r>
      <w:r>
        <w:rPr>
          <w:rFonts w:hint="eastAsia"/>
        </w:rPr>
        <w:t>API</w:t>
      </w:r>
      <w:r>
        <w:rPr>
          <w:rFonts w:hint="eastAsia"/>
        </w:rPr>
        <w:t>を使わずにファイルにアクセスする手法。メモリ（ポインター変数）への直接アクセスがファイルの読み書きとなる仕組み。</w:t>
      </w:r>
    </w:p>
    <w:p w14:paraId="6D04648E" w14:textId="6EDAC895" w:rsidR="00A5329C" w:rsidRPr="00A5329C" w:rsidRDefault="00A5329C" w:rsidP="00A5329C">
      <w:pPr>
        <w:pStyle w:val="aa"/>
        <w:ind w:left="447" w:firstLine="283"/>
        <w:rPr>
          <w:rFonts w:hint="eastAsia"/>
        </w:rPr>
      </w:pPr>
      <w:r>
        <w:rPr>
          <w:rFonts w:hint="eastAsia"/>
        </w:rPr>
        <w:t>ファイルを指定せずにメモリマップトファイルを使用すると、ファイルがないまま、メモリ空間へのアクセスが可能となる。</w:t>
      </w:r>
    </w:p>
    <w:p w14:paraId="34F40BA2" w14:textId="3F4F93D7" w:rsidR="00A5329C" w:rsidRDefault="003D73E8" w:rsidP="0029711D">
      <w:pPr>
        <w:pStyle w:val="aa"/>
        <w:ind w:left="447" w:firstLine="283"/>
        <w:rPr>
          <w:rFonts w:hint="eastAsia"/>
        </w:rPr>
      </w:pPr>
      <w:r>
        <w:rPr>
          <w:rFonts w:hint="eastAsia"/>
        </w:rPr>
        <w:t>名前付きミューテックスなどと同様に、名前を付けて管理することができるため、他のプロセスが同じ名前でメモリマップトファイルをオープンすると、メモリ空間を共有できる。</w:t>
      </w:r>
    </w:p>
    <w:p w14:paraId="1E5E93A8" w14:textId="10289D91" w:rsidR="003D73E8" w:rsidRDefault="003D73E8" w:rsidP="003D73E8">
      <w:pPr>
        <w:pStyle w:val="3"/>
      </w:pPr>
      <w:bookmarkStart w:id="169" w:name="_Toc378808521"/>
      <w:r>
        <w:rPr>
          <w:rFonts w:hint="eastAsia"/>
        </w:rPr>
        <w:t>シグナル</w:t>
      </w:r>
      <w:bookmarkEnd w:id="169"/>
    </w:p>
    <w:p w14:paraId="2D536601" w14:textId="0AF6AE44" w:rsidR="003D73E8" w:rsidRDefault="003D73E8" w:rsidP="003D73E8">
      <w:pPr>
        <w:pStyle w:val="aa"/>
        <w:ind w:left="447" w:firstLine="283"/>
      </w:pPr>
      <w:r>
        <w:t>Unix</w:t>
      </w:r>
      <w:r>
        <w:rPr>
          <w:rFonts w:hint="eastAsia"/>
        </w:rPr>
        <w:t>でもっとも一般的なプロセス間通信の手法。</w:t>
      </w:r>
    </w:p>
    <w:p w14:paraId="34881C94" w14:textId="4952FB8A" w:rsidR="003D73E8" w:rsidRDefault="003D73E8" w:rsidP="003D73E8">
      <w:pPr>
        <w:pStyle w:val="aa"/>
        <w:ind w:left="447" w:firstLine="283"/>
        <w:rPr>
          <w:rFonts w:hint="eastAsia"/>
        </w:rPr>
      </w:pPr>
      <w:r>
        <w:rPr>
          <w:rFonts w:hint="eastAsia"/>
        </w:rPr>
        <w:t>先に説明しているとおり、</w:t>
      </w:r>
      <w:r>
        <w:rPr>
          <w:rFonts w:hint="eastAsia"/>
        </w:rPr>
        <w:t>OS</w:t>
      </w:r>
      <w:r>
        <w:rPr>
          <w:rFonts w:hint="eastAsia"/>
        </w:rPr>
        <w:t>によるプロセス制御に用いられる。</w:t>
      </w:r>
    </w:p>
    <w:p w14:paraId="3DEE7E70" w14:textId="4283B9DF" w:rsidR="003D73E8" w:rsidRDefault="003D73E8" w:rsidP="003D73E8">
      <w:pPr>
        <w:pStyle w:val="3"/>
      </w:pPr>
      <w:bookmarkStart w:id="170" w:name="_Toc378808522"/>
      <w:r>
        <w:rPr>
          <w:rFonts w:hint="eastAsia"/>
        </w:rPr>
        <w:t>ウインドウメッセージ</w:t>
      </w:r>
      <w:bookmarkEnd w:id="170"/>
    </w:p>
    <w:p w14:paraId="01756E13" w14:textId="29E26FC1" w:rsidR="003D73E8" w:rsidRDefault="003D73E8" w:rsidP="003D73E8">
      <w:pPr>
        <w:pStyle w:val="aa"/>
        <w:ind w:left="447" w:firstLine="283"/>
      </w:pPr>
      <w:r>
        <w:rPr>
          <w:rFonts w:hint="eastAsia"/>
        </w:rPr>
        <w:t>Windows</w:t>
      </w:r>
      <w:r>
        <w:rPr>
          <w:rFonts w:hint="eastAsia"/>
        </w:rPr>
        <w:t>でもっとも手軽なプロセス間通信の手法。</w:t>
      </w:r>
    </w:p>
    <w:p w14:paraId="0F88B6E6" w14:textId="6432DE8F" w:rsidR="003D73E8" w:rsidRDefault="003D73E8" w:rsidP="003D73E8">
      <w:pPr>
        <w:pStyle w:val="aa"/>
        <w:ind w:left="447" w:firstLine="283"/>
        <w:rPr>
          <w:rFonts w:hint="eastAsia"/>
        </w:rPr>
      </w:pPr>
      <w:r>
        <w:rPr>
          <w:rFonts w:hint="eastAsia"/>
        </w:rPr>
        <w:t>Unix</w:t>
      </w:r>
      <w:r>
        <w:rPr>
          <w:rFonts w:hint="eastAsia"/>
        </w:rPr>
        <w:t>のシグナルと同様に、</w:t>
      </w:r>
      <w:r>
        <w:rPr>
          <w:rFonts w:hint="eastAsia"/>
        </w:rPr>
        <w:t>OS</w:t>
      </w:r>
      <w:r>
        <w:rPr>
          <w:rFonts w:hint="eastAsia"/>
        </w:rPr>
        <w:t>によるプロセス制御に用いられるが、割り込み方式ではなく、キューイングされたメッセージを逐一処理する。</w:t>
      </w:r>
    </w:p>
    <w:p w14:paraId="6EE60133" w14:textId="0D743D7C" w:rsidR="003D73E8" w:rsidRDefault="003D73E8" w:rsidP="003D73E8">
      <w:pPr>
        <w:pStyle w:val="aa"/>
        <w:ind w:left="447" w:firstLine="283"/>
      </w:pPr>
      <w:r>
        <w:rPr>
          <w:rFonts w:hint="eastAsia"/>
        </w:rPr>
        <w:t>マウスクリックやキー入力、アプリケーションのアクティブ化といった非常に多数オンイベントがメッセージとして扱われる。任意のメッセージや不定長のデータを送信することができる。</w:t>
      </w:r>
    </w:p>
    <w:p w14:paraId="5212EF5F" w14:textId="77777777" w:rsidR="003D73E8" w:rsidRDefault="003D73E8" w:rsidP="003D73E8">
      <w:pPr>
        <w:pStyle w:val="aa"/>
        <w:ind w:left="447" w:firstLine="283"/>
      </w:pPr>
      <w:r>
        <w:rPr>
          <w:rFonts w:hint="eastAsia"/>
        </w:rPr>
        <w:t>通信相手のプロセスのウインドウハンドルさえわかれば、どんなプロセス（ウインドウ）に対しても、メッセージを送ることが可能。</w:t>
      </w:r>
    </w:p>
    <w:p w14:paraId="6671584E" w14:textId="63C0B262" w:rsidR="003D73E8" w:rsidRDefault="003D73E8" w:rsidP="003D73E8">
      <w:pPr>
        <w:pStyle w:val="3"/>
      </w:pPr>
      <w:bookmarkStart w:id="171" w:name="_Toc378808523"/>
      <w:r>
        <w:rPr>
          <w:rFonts w:hint="eastAsia"/>
        </w:rPr>
        <w:lastRenderedPageBreak/>
        <w:t>パイプ</w:t>
      </w:r>
      <w:bookmarkEnd w:id="171"/>
    </w:p>
    <w:p w14:paraId="2555912A" w14:textId="422DE7CD" w:rsidR="003D73E8" w:rsidRDefault="003D73E8" w:rsidP="003D73E8">
      <w:pPr>
        <w:pStyle w:val="aa"/>
        <w:ind w:left="447" w:firstLine="283"/>
      </w:pPr>
      <w:r>
        <w:t>Unix</w:t>
      </w:r>
      <w:r>
        <w:rPr>
          <w:rFonts w:hint="eastAsia"/>
        </w:rPr>
        <w:t>でも</w:t>
      </w:r>
      <w:r>
        <w:rPr>
          <w:rFonts w:hint="eastAsia"/>
        </w:rPr>
        <w:t>W</w:t>
      </w:r>
      <w:r>
        <w:t>indows</w:t>
      </w:r>
      <w:r>
        <w:rPr>
          <w:rFonts w:hint="eastAsia"/>
        </w:rPr>
        <w:t>（</w:t>
      </w:r>
      <w:r>
        <w:rPr>
          <w:rFonts w:hint="eastAsia"/>
        </w:rPr>
        <w:t>MS-DOS</w:t>
      </w:r>
      <w:r>
        <w:rPr>
          <w:rFonts w:hint="eastAsia"/>
        </w:rPr>
        <w:t>）でも標準的なプロセス間通信の手法。</w:t>
      </w:r>
    </w:p>
    <w:p w14:paraId="76227B96" w14:textId="3DE02FEC" w:rsidR="003D73E8" w:rsidRDefault="003D73E8" w:rsidP="003D73E8">
      <w:pPr>
        <w:pStyle w:val="aa"/>
        <w:ind w:left="447" w:firstLine="283"/>
      </w:pPr>
      <w:r>
        <w:rPr>
          <w:rFonts w:hint="eastAsia"/>
        </w:rPr>
        <w:t>基本的には、親プロセスと子プロセスの二つのプロセス間で通信するための仕組み。</w:t>
      </w:r>
    </w:p>
    <w:p w14:paraId="5C9B3751" w14:textId="52440E04" w:rsidR="003D73E8" w:rsidRDefault="00A57FCC" w:rsidP="003D73E8">
      <w:pPr>
        <w:pStyle w:val="aa"/>
        <w:ind w:left="447" w:firstLine="283"/>
      </w:pPr>
      <w:r>
        <w:rPr>
          <w:rFonts w:hint="eastAsia"/>
        </w:rPr>
        <w:t>親プロセスの標準出力が子プロセスの標準入力に送られる</w:t>
      </w:r>
      <w:r w:rsidR="006E0B07">
        <w:rPr>
          <w:rFonts w:hint="eastAsia"/>
        </w:rPr>
        <w:t>。基本的に親プロセスから子プロセスへのシーケンシャルなデータ通信である。</w:t>
      </w:r>
    </w:p>
    <w:p w14:paraId="788E10B3" w14:textId="01AFA2C0" w:rsidR="00A57FCC" w:rsidRDefault="00A57FCC" w:rsidP="003D73E8">
      <w:pPr>
        <w:pStyle w:val="aa"/>
        <w:ind w:left="447" w:firstLine="283"/>
        <w:rPr>
          <w:rFonts w:hint="eastAsia"/>
        </w:rPr>
      </w:pPr>
      <w:r>
        <w:rPr>
          <w:rFonts w:hint="eastAsia"/>
        </w:rPr>
        <w:t>Windows</w:t>
      </w:r>
      <w:r>
        <w:rPr>
          <w:rFonts w:hint="eastAsia"/>
        </w:rPr>
        <w:t>では、親プロセスが子プロセスを生成する際に、パイプによる連結を指定することができる。</w:t>
      </w:r>
    </w:p>
    <w:p w14:paraId="4B4E7B6C" w14:textId="7CE2A7BF" w:rsidR="00A57FCC" w:rsidRDefault="00A57FCC" w:rsidP="003D73E8">
      <w:pPr>
        <w:pStyle w:val="aa"/>
        <w:ind w:left="447" w:firstLine="283"/>
      </w:pPr>
      <w:r>
        <w:rPr>
          <w:rFonts w:hint="eastAsia"/>
        </w:rPr>
        <w:t>このプロセス間通信はコマンドプロンプト上でも簡単に扱うことができる。</w:t>
      </w:r>
    </w:p>
    <w:p w14:paraId="1E4A395C" w14:textId="19DABD68" w:rsidR="00A57FCC" w:rsidRDefault="00A57FCC" w:rsidP="003D73E8">
      <w:pPr>
        <w:pStyle w:val="aa"/>
        <w:ind w:left="447" w:firstLine="283"/>
      </w:pPr>
      <w:r>
        <w:rPr>
          <w:rFonts w:hint="eastAsia"/>
        </w:rPr>
        <w:t>以下、</w:t>
      </w:r>
      <w:r>
        <w:rPr>
          <w:rFonts w:hint="eastAsia"/>
        </w:rPr>
        <w:t>Unix</w:t>
      </w:r>
      <w:r>
        <w:rPr>
          <w:rFonts w:hint="eastAsia"/>
        </w:rPr>
        <w:t>系のコマンドを使ったパイプによるプロセス間通信の例を示す。</w:t>
      </w:r>
    </w:p>
    <w:p w14:paraId="750F1238" w14:textId="3AC5CD4D" w:rsidR="00A57FCC" w:rsidRPr="000F3603" w:rsidRDefault="00A57FCC" w:rsidP="00A57FCC">
      <w:pPr>
        <w:pStyle w:val="aa"/>
        <w:keepNext/>
        <w:widowControl/>
        <w:spacing w:beforeLines="50" w:before="180"/>
        <w:ind w:leftChars="203" w:left="447" w:hangingChars="10" w:hanging="21"/>
        <w:rPr>
          <w:rFonts w:hint="eastAsia"/>
        </w:rPr>
      </w:pPr>
      <w:r>
        <w:rPr>
          <w:rFonts w:hint="eastAsia"/>
        </w:rPr>
        <w:t>パイプを使う前：（</w:t>
      </w:r>
      <w:r>
        <w:rPr>
          <w:rFonts w:hint="eastAsia"/>
        </w:rPr>
        <w:t>c</w:t>
      </w:r>
      <w:r>
        <w:t>at</w:t>
      </w:r>
      <w:r>
        <w:rPr>
          <w:rFonts w:hint="eastAsia"/>
        </w:rPr>
        <w:t>コマンドの実行）</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4DE034D2" w14:textId="77777777" w:rsidTr="000A4B90">
        <w:tc>
          <w:tcPr>
            <w:tcW w:w="8079" w:type="dxa"/>
          </w:tcPr>
          <w:p w14:paraId="43D18BA2" w14:textId="77777777" w:rsidR="00A57FCC" w:rsidRDefault="00A57FCC" w:rsidP="00A57FCC">
            <w:pPr>
              <w:pStyle w:val="3-"/>
            </w:pPr>
            <w:r>
              <w:t>$ cat test.txt</w:t>
            </w:r>
          </w:p>
          <w:p w14:paraId="58E69C05" w14:textId="6D2F049F" w:rsidR="00A57FCC" w:rsidRPr="00A57FCC" w:rsidRDefault="00A57FCC" w:rsidP="00A57FCC">
            <w:pPr>
              <w:pStyle w:val="3-"/>
              <w:rPr>
                <w:rFonts w:hint="eastAsia"/>
                <w:color w:val="FF0000"/>
              </w:rPr>
            </w:pPr>
            <w:r w:rsidRPr="00A57FCC">
              <w:rPr>
                <w:rFonts w:hint="eastAsia"/>
                <w:color w:val="auto"/>
              </w:rPr>
              <w:t>すずき</w:t>
            </w:r>
            <w:r>
              <w:rPr>
                <w:color w:val="auto"/>
              </w:rPr>
              <w:tab/>
            </w:r>
            <w:r w:rsidRPr="00A57FCC">
              <w:rPr>
                <w:rFonts w:hint="eastAsia"/>
                <w:color w:val="FF0000"/>
              </w:rPr>
              <w:t>←ファイルの内容が</w:t>
            </w:r>
            <w:r>
              <w:rPr>
                <w:rFonts w:hint="eastAsia"/>
                <w:color w:val="FF0000"/>
              </w:rPr>
              <w:t>、cat コマンドの</w:t>
            </w:r>
            <w:r w:rsidRPr="00A57FCC">
              <w:rPr>
                <w:rFonts w:hint="eastAsia"/>
                <w:color w:val="FF0000"/>
              </w:rPr>
              <w:t>標準出力（画面）に</w:t>
            </w:r>
            <w:r>
              <w:rPr>
                <w:rFonts w:hint="eastAsia"/>
                <w:color w:val="FF0000"/>
              </w:rPr>
              <w:t>出力</w:t>
            </w:r>
            <w:r w:rsidR="006E0B07">
              <w:rPr>
                <w:rFonts w:hint="eastAsia"/>
                <w:color w:val="FF0000"/>
              </w:rPr>
              <w:t>。</w:t>
            </w:r>
          </w:p>
          <w:p w14:paraId="21FC4150" w14:textId="77777777" w:rsidR="00A57FCC" w:rsidRPr="00A57FCC" w:rsidRDefault="00A57FCC" w:rsidP="00A57FCC">
            <w:pPr>
              <w:pStyle w:val="3-"/>
              <w:rPr>
                <w:rFonts w:hint="eastAsia"/>
                <w:color w:val="auto"/>
              </w:rPr>
            </w:pPr>
            <w:r w:rsidRPr="00A57FCC">
              <w:rPr>
                <w:rFonts w:hint="eastAsia"/>
                <w:color w:val="auto"/>
              </w:rPr>
              <w:t>いしい</w:t>
            </w:r>
          </w:p>
          <w:p w14:paraId="65625734" w14:textId="77777777" w:rsidR="00A57FCC" w:rsidRPr="00A57FCC" w:rsidRDefault="00A57FCC" w:rsidP="00A57FCC">
            <w:pPr>
              <w:pStyle w:val="3-"/>
              <w:rPr>
                <w:rFonts w:hint="eastAsia"/>
                <w:color w:val="auto"/>
              </w:rPr>
            </w:pPr>
            <w:r w:rsidRPr="00A57FCC">
              <w:rPr>
                <w:rFonts w:hint="eastAsia"/>
                <w:color w:val="auto"/>
              </w:rPr>
              <w:t>さとう</w:t>
            </w:r>
          </w:p>
          <w:p w14:paraId="08B84820" w14:textId="77777777" w:rsidR="00A57FCC" w:rsidRPr="00A57FCC" w:rsidRDefault="00A57FCC" w:rsidP="00A57FCC">
            <w:pPr>
              <w:pStyle w:val="3-"/>
              <w:rPr>
                <w:rFonts w:hint="eastAsia"/>
                <w:color w:val="auto"/>
              </w:rPr>
            </w:pPr>
            <w:r w:rsidRPr="00A57FCC">
              <w:rPr>
                <w:rFonts w:hint="eastAsia"/>
                <w:color w:val="auto"/>
              </w:rPr>
              <w:t>たなか</w:t>
            </w:r>
          </w:p>
          <w:p w14:paraId="20B3AC20" w14:textId="77777777" w:rsidR="00A57FCC" w:rsidRPr="00A57FCC" w:rsidRDefault="00A57FCC" w:rsidP="00A57FCC">
            <w:pPr>
              <w:pStyle w:val="3-"/>
              <w:rPr>
                <w:rFonts w:hint="eastAsia"/>
                <w:color w:val="auto"/>
              </w:rPr>
            </w:pPr>
            <w:r w:rsidRPr="00A57FCC">
              <w:rPr>
                <w:rFonts w:hint="eastAsia"/>
                <w:color w:val="auto"/>
              </w:rPr>
              <w:t>やまもと</w:t>
            </w:r>
          </w:p>
          <w:p w14:paraId="27DEF974" w14:textId="77777777" w:rsidR="00A57FCC" w:rsidRPr="00A57FCC" w:rsidRDefault="00A57FCC" w:rsidP="00A57FCC">
            <w:pPr>
              <w:pStyle w:val="3-"/>
              <w:rPr>
                <w:rFonts w:hint="eastAsia"/>
                <w:color w:val="auto"/>
              </w:rPr>
            </w:pPr>
            <w:r w:rsidRPr="00A57FCC">
              <w:rPr>
                <w:rFonts w:hint="eastAsia"/>
                <w:color w:val="auto"/>
              </w:rPr>
              <w:t>なかむら</w:t>
            </w:r>
          </w:p>
          <w:p w14:paraId="3014A8F7" w14:textId="77777777" w:rsidR="00A57FCC" w:rsidRPr="00A57FCC" w:rsidRDefault="00A57FCC" w:rsidP="00A57FCC">
            <w:pPr>
              <w:pStyle w:val="3-"/>
              <w:rPr>
                <w:rFonts w:hint="eastAsia"/>
                <w:color w:val="auto"/>
              </w:rPr>
            </w:pPr>
            <w:r w:rsidRPr="00A57FCC">
              <w:rPr>
                <w:rFonts w:hint="eastAsia"/>
                <w:color w:val="auto"/>
              </w:rPr>
              <w:t>こばやし</w:t>
            </w:r>
          </w:p>
          <w:p w14:paraId="23A2CCB2" w14:textId="77777777" w:rsidR="00A57FCC" w:rsidRPr="00A57FCC" w:rsidRDefault="00A57FCC" w:rsidP="00A57FCC">
            <w:pPr>
              <w:pStyle w:val="3-"/>
              <w:rPr>
                <w:rFonts w:hint="eastAsia"/>
                <w:color w:val="auto"/>
              </w:rPr>
            </w:pPr>
            <w:r w:rsidRPr="00A57FCC">
              <w:rPr>
                <w:rFonts w:hint="eastAsia"/>
                <w:color w:val="auto"/>
              </w:rPr>
              <w:t>いとう</w:t>
            </w:r>
          </w:p>
          <w:p w14:paraId="37938EA6" w14:textId="77777777" w:rsidR="00A57FCC" w:rsidRPr="00A57FCC" w:rsidRDefault="00A57FCC" w:rsidP="00A57FCC">
            <w:pPr>
              <w:pStyle w:val="3-"/>
              <w:rPr>
                <w:rFonts w:hint="eastAsia"/>
                <w:color w:val="auto"/>
              </w:rPr>
            </w:pPr>
            <w:r w:rsidRPr="00A57FCC">
              <w:rPr>
                <w:rFonts w:hint="eastAsia"/>
                <w:color w:val="auto"/>
              </w:rPr>
              <w:t>やまだ</w:t>
            </w:r>
          </w:p>
          <w:p w14:paraId="7C5B1922" w14:textId="32D442CF" w:rsidR="00A57FCC" w:rsidRPr="00A57FCC" w:rsidRDefault="00A57FCC" w:rsidP="00A57FCC">
            <w:pPr>
              <w:pStyle w:val="3-"/>
              <w:rPr>
                <w:rFonts w:hint="eastAsia"/>
              </w:rPr>
            </w:pPr>
            <w:r w:rsidRPr="00A57FCC">
              <w:rPr>
                <w:rFonts w:hint="eastAsia"/>
                <w:color w:val="auto"/>
              </w:rPr>
              <w:t>よしだ</w:t>
            </w:r>
          </w:p>
        </w:tc>
      </w:tr>
    </w:tbl>
    <w:p w14:paraId="0D43CCA3" w14:textId="58368DA5" w:rsidR="00A57FCC" w:rsidRPr="000F3603" w:rsidRDefault="00A57FCC" w:rsidP="00A57FCC">
      <w:pPr>
        <w:pStyle w:val="aa"/>
        <w:keepNext/>
        <w:widowControl/>
        <w:spacing w:beforeLines="50" w:before="180"/>
        <w:ind w:leftChars="203" w:left="447" w:hangingChars="10" w:hanging="21"/>
        <w:rPr>
          <w:rFonts w:hint="eastAsia"/>
        </w:rPr>
      </w:pPr>
      <w:r>
        <w:rPr>
          <w:rFonts w:hint="eastAsia"/>
        </w:rPr>
        <w:t>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51A3D715" w14:textId="77777777" w:rsidTr="000A4B90">
        <w:tc>
          <w:tcPr>
            <w:tcW w:w="8079" w:type="dxa"/>
          </w:tcPr>
          <w:p w14:paraId="7D0E50FE" w14:textId="52B9AAF6" w:rsidR="00A57FCC" w:rsidRPr="007C5B7A" w:rsidRDefault="00A57FCC" w:rsidP="000A4B90">
            <w:pPr>
              <w:pStyle w:val="3-"/>
              <w:rPr>
                <w:color w:val="FF0000"/>
              </w:rPr>
            </w:pPr>
            <w:r>
              <w:t xml:space="preserve">$ cat test.txt </w:t>
            </w:r>
            <w:r w:rsidRPr="00A57FCC">
              <w:rPr>
                <w:color w:val="FF0000"/>
              </w:rPr>
              <w:t xml:space="preserve">| </w:t>
            </w:r>
            <w:r>
              <w:t>sort</w:t>
            </w:r>
            <w:r w:rsidR="007C5B7A">
              <w:tab/>
            </w:r>
            <w:r w:rsidR="007C5B7A" w:rsidRPr="007C5B7A">
              <w:rPr>
                <w:rFonts w:hint="eastAsia"/>
                <w:color w:val="FF0000"/>
              </w:rPr>
              <w:t>←「|」がパイプ</w:t>
            </w:r>
          </w:p>
          <w:p w14:paraId="0A21346E" w14:textId="77777777" w:rsidR="00A57FCC" w:rsidRDefault="00A57FCC" w:rsidP="00A57FCC">
            <w:pPr>
              <w:pStyle w:val="3-"/>
              <w:rPr>
                <w:color w:val="auto"/>
              </w:rPr>
            </w:pPr>
            <w:r w:rsidRPr="00A57FCC">
              <w:rPr>
                <w:rFonts w:hint="eastAsia"/>
                <w:color w:val="auto"/>
              </w:rPr>
              <w:t>いしい</w:t>
            </w:r>
            <w:r>
              <w:rPr>
                <w:color w:val="auto"/>
              </w:rPr>
              <w:tab/>
            </w:r>
            <w:r w:rsidRPr="00A57FCC">
              <w:rPr>
                <w:rFonts w:hint="eastAsia"/>
                <w:color w:val="FF0000"/>
              </w:rPr>
              <w:t>←パイプ「|」により、</w:t>
            </w:r>
          </w:p>
          <w:p w14:paraId="3F3F7E3B" w14:textId="10902DB9" w:rsidR="00A57FCC" w:rsidRPr="00A57FCC" w:rsidRDefault="00A57FCC" w:rsidP="00A57FCC">
            <w:pPr>
              <w:pStyle w:val="3-"/>
              <w:tabs>
                <w:tab w:val="clear" w:pos="838"/>
                <w:tab w:val="left" w:pos="980"/>
              </w:tabs>
              <w:rPr>
                <w:rFonts w:hint="eastAsia"/>
                <w:color w:val="FF0000"/>
              </w:rPr>
            </w:pPr>
            <w:r w:rsidRPr="00A57FCC">
              <w:rPr>
                <w:rFonts w:hint="eastAsia"/>
                <w:color w:val="auto"/>
              </w:rPr>
              <w:t>いとう</w:t>
            </w:r>
            <w:r>
              <w:rPr>
                <w:color w:val="auto"/>
              </w:rPr>
              <w:tab/>
            </w:r>
            <w:r w:rsidRPr="00A57FCC">
              <w:rPr>
                <w:rFonts w:hint="eastAsia"/>
                <w:color w:val="FF0000"/>
              </w:rPr>
              <w:t>cat コマンド</w:t>
            </w:r>
            <w:r>
              <w:rPr>
                <w:rFonts w:hint="eastAsia"/>
                <w:color w:val="FF0000"/>
              </w:rPr>
              <w:t>がファイルの内容を</w:t>
            </w:r>
            <w:r w:rsidRPr="00A57FCC">
              <w:rPr>
                <w:rFonts w:hint="eastAsia"/>
                <w:color w:val="FF0000"/>
              </w:rPr>
              <w:t>標準出力</w:t>
            </w:r>
            <w:r>
              <w:rPr>
                <w:rFonts w:hint="eastAsia"/>
                <w:color w:val="FF0000"/>
              </w:rPr>
              <w:t>に出力すると、</w:t>
            </w:r>
          </w:p>
          <w:p w14:paraId="01DA79D3" w14:textId="749D98F1" w:rsidR="00A57FCC" w:rsidRPr="00A57FCC" w:rsidRDefault="00A57FCC" w:rsidP="00A57FCC">
            <w:pPr>
              <w:pStyle w:val="3-"/>
              <w:tabs>
                <w:tab w:val="clear" w:pos="838"/>
                <w:tab w:val="left" w:pos="980"/>
              </w:tabs>
              <w:rPr>
                <w:rFonts w:hint="eastAsia"/>
                <w:color w:val="FF0000"/>
              </w:rPr>
            </w:pPr>
            <w:r w:rsidRPr="00A57FCC">
              <w:rPr>
                <w:rFonts w:hint="eastAsia"/>
                <w:color w:val="auto"/>
              </w:rPr>
              <w:t>こばやし</w:t>
            </w:r>
            <w:r>
              <w:rPr>
                <w:color w:val="auto"/>
              </w:rPr>
              <w:tab/>
            </w:r>
            <w:r w:rsidRPr="00A57FCC">
              <w:rPr>
                <w:rFonts w:hint="eastAsia"/>
                <w:color w:val="FF0000"/>
              </w:rPr>
              <w:t>それが</w:t>
            </w:r>
            <w:r w:rsidRPr="00A57FCC">
              <w:rPr>
                <w:color w:val="FF0000"/>
              </w:rPr>
              <w:t xml:space="preserve">sort </w:t>
            </w:r>
            <w:r w:rsidRPr="00A57FCC">
              <w:rPr>
                <w:rFonts w:hint="eastAsia"/>
                <w:color w:val="FF0000"/>
              </w:rPr>
              <w:t>コマンド</w:t>
            </w:r>
            <w:r w:rsidR="006E0B07">
              <w:rPr>
                <w:rFonts w:hint="eastAsia"/>
                <w:color w:val="FF0000"/>
              </w:rPr>
              <w:t>の標準入力に送られる。</w:t>
            </w:r>
          </w:p>
          <w:p w14:paraId="358045B5" w14:textId="56A3FCDE" w:rsidR="00A57FCC" w:rsidRPr="00A57FCC" w:rsidRDefault="00A57FCC" w:rsidP="00A57FCC">
            <w:pPr>
              <w:pStyle w:val="3-"/>
              <w:tabs>
                <w:tab w:val="clear" w:pos="838"/>
                <w:tab w:val="left" w:pos="980"/>
              </w:tabs>
              <w:rPr>
                <w:rFonts w:hint="eastAsia"/>
                <w:color w:val="auto"/>
              </w:rPr>
            </w:pPr>
            <w:r w:rsidRPr="00A57FCC">
              <w:rPr>
                <w:rFonts w:hint="eastAsia"/>
                <w:color w:val="auto"/>
              </w:rPr>
              <w:t>さとう</w:t>
            </w:r>
            <w:r>
              <w:rPr>
                <w:color w:val="auto"/>
              </w:rPr>
              <w:tab/>
            </w:r>
            <w:r w:rsidRPr="006E0B07">
              <w:rPr>
                <w:color w:val="FF0000"/>
              </w:rPr>
              <w:t xml:space="preserve">sort </w:t>
            </w:r>
            <w:r w:rsidRPr="006E0B07">
              <w:rPr>
                <w:rFonts w:hint="eastAsia"/>
                <w:color w:val="FF0000"/>
              </w:rPr>
              <w:t>コマンド</w:t>
            </w:r>
            <w:r w:rsidR="006E0B07" w:rsidRPr="006E0B07">
              <w:rPr>
                <w:rFonts w:hint="eastAsia"/>
                <w:color w:val="FF0000"/>
              </w:rPr>
              <w:t>は</w:t>
            </w:r>
            <w:r w:rsidRPr="006E0B07">
              <w:rPr>
                <w:rFonts w:hint="eastAsia"/>
                <w:color w:val="FF0000"/>
              </w:rPr>
              <w:t>標準入力を処理して、その結果を</w:t>
            </w:r>
          </w:p>
          <w:p w14:paraId="14FEF11F" w14:textId="732F0064" w:rsidR="00A57FCC" w:rsidRPr="00A57FCC" w:rsidRDefault="00A57FCC" w:rsidP="00A57FCC">
            <w:pPr>
              <w:pStyle w:val="3-"/>
              <w:tabs>
                <w:tab w:val="clear" w:pos="838"/>
                <w:tab w:val="left" w:pos="980"/>
              </w:tabs>
              <w:rPr>
                <w:rFonts w:hint="eastAsia"/>
                <w:color w:val="auto"/>
              </w:rPr>
            </w:pPr>
            <w:r w:rsidRPr="00A57FCC">
              <w:rPr>
                <w:rFonts w:hint="eastAsia"/>
                <w:color w:val="auto"/>
              </w:rPr>
              <w:t>すずき</w:t>
            </w:r>
            <w:r>
              <w:rPr>
                <w:color w:val="auto"/>
              </w:rPr>
              <w:tab/>
            </w:r>
            <w:r w:rsidRPr="006E0B07">
              <w:rPr>
                <w:rFonts w:hint="eastAsia"/>
                <w:color w:val="FF0000"/>
              </w:rPr>
              <w:t>標準出力（画面）に出力</w:t>
            </w:r>
            <w:r w:rsidR="006E0B07" w:rsidRPr="006E0B07">
              <w:rPr>
                <w:rFonts w:hint="eastAsia"/>
                <w:color w:val="FF0000"/>
              </w:rPr>
              <w:t>。</w:t>
            </w:r>
          </w:p>
          <w:p w14:paraId="1374FDDE" w14:textId="77777777" w:rsidR="00A57FCC" w:rsidRPr="00A57FCC" w:rsidRDefault="00A57FCC" w:rsidP="00A57FCC">
            <w:pPr>
              <w:pStyle w:val="3-"/>
              <w:rPr>
                <w:rFonts w:hint="eastAsia"/>
                <w:color w:val="auto"/>
              </w:rPr>
            </w:pPr>
            <w:r w:rsidRPr="00A57FCC">
              <w:rPr>
                <w:rFonts w:hint="eastAsia"/>
                <w:color w:val="auto"/>
              </w:rPr>
              <w:t>たなか</w:t>
            </w:r>
          </w:p>
          <w:p w14:paraId="0A3BEBB1" w14:textId="77777777" w:rsidR="00A57FCC" w:rsidRPr="00A57FCC" w:rsidRDefault="00A57FCC" w:rsidP="00A57FCC">
            <w:pPr>
              <w:pStyle w:val="3-"/>
              <w:rPr>
                <w:rFonts w:hint="eastAsia"/>
                <w:color w:val="auto"/>
              </w:rPr>
            </w:pPr>
            <w:r w:rsidRPr="00A57FCC">
              <w:rPr>
                <w:rFonts w:hint="eastAsia"/>
                <w:color w:val="auto"/>
              </w:rPr>
              <w:t>なかむら</w:t>
            </w:r>
          </w:p>
          <w:p w14:paraId="37CDA810" w14:textId="77777777" w:rsidR="00A57FCC" w:rsidRPr="00A57FCC" w:rsidRDefault="00A57FCC" w:rsidP="00A57FCC">
            <w:pPr>
              <w:pStyle w:val="3-"/>
              <w:rPr>
                <w:rFonts w:hint="eastAsia"/>
                <w:color w:val="auto"/>
              </w:rPr>
            </w:pPr>
            <w:r w:rsidRPr="00A57FCC">
              <w:rPr>
                <w:rFonts w:hint="eastAsia"/>
                <w:color w:val="auto"/>
              </w:rPr>
              <w:t>やまだ</w:t>
            </w:r>
          </w:p>
          <w:p w14:paraId="67B54195" w14:textId="77777777" w:rsidR="00A57FCC" w:rsidRPr="00A57FCC" w:rsidRDefault="00A57FCC" w:rsidP="00A57FCC">
            <w:pPr>
              <w:pStyle w:val="3-"/>
              <w:rPr>
                <w:rFonts w:hint="eastAsia"/>
                <w:color w:val="auto"/>
              </w:rPr>
            </w:pPr>
            <w:r w:rsidRPr="00A57FCC">
              <w:rPr>
                <w:rFonts w:hint="eastAsia"/>
                <w:color w:val="auto"/>
              </w:rPr>
              <w:t>やまもと</w:t>
            </w:r>
          </w:p>
          <w:p w14:paraId="2F75B4BF" w14:textId="2FA1CDD1" w:rsidR="00A57FCC" w:rsidRPr="00A57FCC" w:rsidRDefault="00A57FCC" w:rsidP="00A57FCC">
            <w:pPr>
              <w:pStyle w:val="3-"/>
              <w:rPr>
                <w:rFonts w:hint="eastAsia"/>
              </w:rPr>
            </w:pPr>
            <w:r w:rsidRPr="00A57FCC">
              <w:rPr>
                <w:rFonts w:hint="eastAsia"/>
                <w:color w:val="auto"/>
              </w:rPr>
              <w:t>よしだ</w:t>
            </w:r>
          </w:p>
        </w:tc>
      </w:tr>
    </w:tbl>
    <w:p w14:paraId="4661208B" w14:textId="0370D3E0" w:rsidR="006E0B07" w:rsidRDefault="006E0B07" w:rsidP="006E0B07">
      <w:pPr>
        <w:pStyle w:val="3"/>
      </w:pPr>
      <w:bookmarkStart w:id="172" w:name="_Toc378808524"/>
      <w:r>
        <w:rPr>
          <w:rFonts w:hint="eastAsia"/>
        </w:rPr>
        <w:t>名前付きパイプ（</w:t>
      </w:r>
      <w:r>
        <w:rPr>
          <w:rFonts w:hint="eastAsia"/>
        </w:rPr>
        <w:t>Windows</w:t>
      </w:r>
      <w:r>
        <w:rPr>
          <w:rFonts w:hint="eastAsia"/>
        </w:rPr>
        <w:t>）</w:t>
      </w:r>
      <w:bookmarkEnd w:id="172"/>
    </w:p>
    <w:p w14:paraId="16E48245" w14:textId="2DA00FD6" w:rsidR="006E0B07" w:rsidRDefault="006E0B07" w:rsidP="006E0B07">
      <w:pPr>
        <w:pStyle w:val="aa"/>
        <w:ind w:left="447" w:firstLine="283"/>
      </w:pPr>
      <w:r>
        <w:rPr>
          <w:rFonts w:hint="eastAsia"/>
        </w:rPr>
        <w:t>Windows</w:t>
      </w:r>
      <w:r>
        <w:rPr>
          <w:rFonts w:hint="eastAsia"/>
        </w:rPr>
        <w:t>用のプロセス間通信およびネットワーク通信の手法。</w:t>
      </w:r>
    </w:p>
    <w:p w14:paraId="05605EC9" w14:textId="00AD16CE" w:rsidR="006E0B07" w:rsidRDefault="006E0B07" w:rsidP="006E0B07">
      <w:pPr>
        <w:pStyle w:val="aa"/>
        <w:ind w:left="447" w:firstLine="283"/>
      </w:pPr>
      <w:r>
        <w:rPr>
          <w:rFonts w:hint="eastAsia"/>
        </w:rPr>
        <w:t>「パイプ」と名がつくものの、パイプとは全く別物。</w:t>
      </w:r>
    </w:p>
    <w:p w14:paraId="0B50836D" w14:textId="1C4F7F92" w:rsidR="006E0B07" w:rsidRDefault="006E0B07" w:rsidP="006E0B07">
      <w:pPr>
        <w:pStyle w:val="aa"/>
        <w:ind w:left="447" w:firstLine="283"/>
      </w:pPr>
      <w:r>
        <w:rPr>
          <w:rFonts w:hint="eastAsia"/>
        </w:rPr>
        <w:t>性質としては、ソケット通信に近い。</w:t>
      </w:r>
    </w:p>
    <w:p w14:paraId="30DDCB13" w14:textId="3D398920" w:rsidR="006E0B07" w:rsidRDefault="006E0B07" w:rsidP="006E0B07">
      <w:pPr>
        <w:pStyle w:val="aa"/>
        <w:ind w:left="447" w:firstLine="283"/>
      </w:pPr>
      <w:r>
        <w:rPr>
          <w:rFonts w:hint="eastAsia"/>
        </w:rPr>
        <w:t>「</w:t>
      </w:r>
      <w:r>
        <w:rPr>
          <w:rFonts w:hint="eastAsia"/>
        </w:rPr>
        <w:t>\\</w:t>
      </w:r>
      <w:r>
        <w:t xml:space="preserve"> . \</w:t>
      </w:r>
      <w:r>
        <w:rPr>
          <w:rFonts w:hint="eastAsia"/>
        </w:rPr>
        <w:t>（パイプ名）」といったファイルパスのような形式で名前を付けて、パイプと同様のシーケンシャルなデータ通信を行う。パイプと異なり、双方向通信が可能である。</w:t>
      </w:r>
    </w:p>
    <w:p w14:paraId="33DF5C4F" w14:textId="1A495B9F" w:rsidR="006E0B07" w:rsidRDefault="006E0B07" w:rsidP="006E0B07">
      <w:pPr>
        <w:pStyle w:val="aa"/>
        <w:ind w:left="447" w:firstLine="283"/>
      </w:pPr>
      <w:r>
        <w:rPr>
          <w:rFonts w:hint="eastAsia"/>
        </w:rPr>
        <w:t>「</w:t>
      </w:r>
      <w:r>
        <w:rPr>
          <w:rFonts w:hint="eastAsia"/>
        </w:rPr>
        <w:t>\\</w:t>
      </w:r>
      <w:r>
        <w:rPr>
          <w:rFonts w:hint="eastAsia"/>
        </w:rPr>
        <w:t>（コンピュータ名）</w:t>
      </w:r>
      <w:r>
        <w:rPr>
          <w:rFonts w:hint="eastAsia"/>
        </w:rPr>
        <w:t>\</w:t>
      </w:r>
      <w:r>
        <w:rPr>
          <w:rFonts w:hint="eastAsia"/>
        </w:rPr>
        <w:t>（パイプ名）」という</w:t>
      </w:r>
      <w:r>
        <w:rPr>
          <w:rFonts w:hint="eastAsia"/>
        </w:rPr>
        <w:t>UNC</w:t>
      </w:r>
      <w:r>
        <w:rPr>
          <w:rFonts w:hint="eastAsia"/>
        </w:rPr>
        <w:t>（</w:t>
      </w:r>
      <w:r>
        <w:rPr>
          <w:rFonts w:hint="eastAsia"/>
        </w:rPr>
        <w:t xml:space="preserve">Universal Naming Convention = </w:t>
      </w:r>
      <w:r>
        <w:rPr>
          <w:rFonts w:hint="eastAsia"/>
        </w:rPr>
        <w:t>ネットワークパス）を用いることで、ネットワーク通信を介したデータ通信が可能。</w:t>
      </w:r>
    </w:p>
    <w:p w14:paraId="0B4CB5C9" w14:textId="3E41D0D7" w:rsidR="006E0B07" w:rsidRPr="006E0B07" w:rsidRDefault="006E0B07" w:rsidP="006E0B07">
      <w:pPr>
        <w:pStyle w:val="aa"/>
        <w:ind w:left="447" w:firstLine="283"/>
        <w:rPr>
          <w:rFonts w:hint="eastAsia"/>
        </w:rPr>
      </w:pPr>
      <w:r>
        <w:rPr>
          <w:rFonts w:hint="eastAsia"/>
        </w:rPr>
        <w:t>通信プロトコルを完全に隠ぺいし、かつ、プロセス間通信もネットワーク通信も全</w:t>
      </w:r>
      <w:r>
        <w:rPr>
          <w:rFonts w:hint="eastAsia"/>
        </w:rPr>
        <w:lastRenderedPageBreak/>
        <w:t>く同じ手続きで行える、きわめて抽象度の高い通信手法。</w:t>
      </w:r>
    </w:p>
    <w:p w14:paraId="2DF264E8" w14:textId="2BAB2053" w:rsidR="006E0B07" w:rsidRDefault="006E0B07" w:rsidP="006E0B07">
      <w:pPr>
        <w:pStyle w:val="3"/>
      </w:pPr>
      <w:bookmarkStart w:id="173" w:name="_Toc378808525"/>
      <w:r>
        <w:rPr>
          <w:rFonts w:hint="eastAsia"/>
        </w:rPr>
        <w:t>名前付きパイプ（</w:t>
      </w:r>
      <w:r>
        <w:rPr>
          <w:rFonts w:hint="eastAsia"/>
        </w:rPr>
        <w:t>Uninx</w:t>
      </w:r>
      <w:r>
        <w:rPr>
          <w:rFonts w:hint="eastAsia"/>
        </w:rPr>
        <w:t>）</w:t>
      </w:r>
      <w:bookmarkEnd w:id="173"/>
    </w:p>
    <w:p w14:paraId="4715F20C" w14:textId="5A8C0407" w:rsidR="006E0B07" w:rsidRDefault="007C5B7A" w:rsidP="007C5B7A">
      <w:pPr>
        <w:pStyle w:val="aa"/>
        <w:ind w:leftChars="202" w:left="424" w:firstLineChars="128" w:firstLine="269"/>
      </w:pPr>
      <w:r>
        <w:t>Unix</w:t>
      </w:r>
      <w:r>
        <w:t>にも名前付きパイプがあるが、</w:t>
      </w:r>
      <w:r>
        <w:rPr>
          <w:rFonts w:hint="eastAsia"/>
        </w:rPr>
        <w:t>Windows</w:t>
      </w:r>
      <w:r>
        <w:rPr>
          <w:rFonts w:hint="eastAsia"/>
        </w:rPr>
        <w:t>の同名技術とは全く別もの。</w:t>
      </w:r>
    </w:p>
    <w:p w14:paraId="488359C8" w14:textId="7266744D" w:rsidR="007C5B7A" w:rsidRDefault="007C5B7A" w:rsidP="007C5B7A">
      <w:pPr>
        <w:pStyle w:val="aa"/>
        <w:ind w:leftChars="202" w:left="424" w:firstLineChars="128" w:firstLine="269"/>
      </w:pPr>
      <w:r>
        <w:rPr>
          <w:rFonts w:hint="eastAsia"/>
        </w:rPr>
        <w:t>パイプ「</w:t>
      </w:r>
      <w:r>
        <w:rPr>
          <w:rFonts w:hint="eastAsia"/>
        </w:rPr>
        <w:t>|</w:t>
      </w:r>
      <w:r>
        <w:rPr>
          <w:rFonts w:hint="eastAsia"/>
        </w:rPr>
        <w:t>」の代わりに</w:t>
      </w:r>
      <w:r>
        <w:rPr>
          <w:rFonts w:hint="eastAsia"/>
        </w:rPr>
        <w:t xml:space="preserve"> mkfifo </w:t>
      </w:r>
      <w:r>
        <w:rPr>
          <w:rFonts w:hint="eastAsia"/>
        </w:rPr>
        <w:t>コマンドで作成したファイル（例えば</w:t>
      </w:r>
      <w:r>
        <w:rPr>
          <w:rFonts w:hint="eastAsia"/>
        </w:rPr>
        <w:t xml:space="preserve"> /tmp/test_pipe </w:t>
      </w:r>
      <w:r>
        <w:rPr>
          <w:rFonts w:hint="eastAsia"/>
        </w:rPr>
        <w:t>といったファイルを作る）にリダイレクトすることで、パイプと同様のシーケンシャルな通信を行う。</w:t>
      </w:r>
    </w:p>
    <w:p w14:paraId="0A4DD8DE" w14:textId="21495387" w:rsidR="007C5B7A" w:rsidRPr="000F3603" w:rsidRDefault="007C5B7A" w:rsidP="007C5B7A">
      <w:pPr>
        <w:pStyle w:val="aa"/>
        <w:keepNext/>
        <w:widowControl/>
        <w:spacing w:beforeLines="50" w:before="180"/>
        <w:ind w:leftChars="203" w:left="447" w:hangingChars="10" w:hanging="21"/>
        <w:rPr>
          <w:rFonts w:hint="eastAsia"/>
        </w:rPr>
      </w:pPr>
      <w:r>
        <w:rPr>
          <w:rFonts w:hint="eastAsia"/>
        </w:rPr>
        <w:t>名前付きパイプを使用：（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7C5B7A" w14:paraId="1B88C7A0" w14:textId="77777777" w:rsidTr="000A4B90">
        <w:tc>
          <w:tcPr>
            <w:tcW w:w="8079" w:type="dxa"/>
          </w:tcPr>
          <w:p w14:paraId="15161359" w14:textId="72085287" w:rsidR="007C5B7A" w:rsidRPr="007C5B7A" w:rsidRDefault="007C5B7A" w:rsidP="000A4B90">
            <w:pPr>
              <w:pStyle w:val="3-"/>
              <w:rPr>
                <w:rFonts w:hint="eastAsia"/>
                <w:color w:val="FF0000"/>
              </w:rPr>
            </w:pPr>
            <w:r w:rsidRPr="007C5B7A">
              <w:rPr>
                <w:rFonts w:hint="eastAsia"/>
              </w:rPr>
              <w:t xml:space="preserve">$ </w:t>
            </w:r>
            <w:r w:rsidRPr="007C5B7A">
              <w:rPr>
                <w:rFonts w:hint="eastAsia"/>
                <w:color w:val="FF0000"/>
              </w:rPr>
              <w:t>mkfifo</w:t>
            </w:r>
            <w:r w:rsidRPr="007C5B7A">
              <w:rPr>
                <w:rFonts w:hint="eastAsia"/>
              </w:rPr>
              <w:t xml:space="preserve"> /tmp/test_pipe</w:t>
            </w:r>
            <w:r>
              <w:tab/>
            </w:r>
            <w:r>
              <w:tab/>
            </w:r>
            <w:r>
              <w:tab/>
            </w:r>
            <w:r w:rsidRPr="007C5B7A">
              <w:rPr>
                <w:rFonts w:hint="eastAsia"/>
                <w:color w:val="FF0000"/>
              </w:rPr>
              <w:t>←名前付きパイプを作成</w:t>
            </w:r>
          </w:p>
          <w:p w14:paraId="65366DC1" w14:textId="67A7B7B0" w:rsidR="007C5B7A" w:rsidRDefault="007C5B7A" w:rsidP="000A4B90">
            <w:pPr>
              <w:pStyle w:val="3-"/>
            </w:pPr>
            <w:r w:rsidRPr="007C5B7A">
              <w:t xml:space="preserve">$ cat test.txt </w:t>
            </w:r>
            <w:r w:rsidRPr="007C5B7A">
              <w:rPr>
                <w:color w:val="FF0000"/>
              </w:rPr>
              <w:t>&gt;</w:t>
            </w:r>
            <w:r w:rsidRPr="007C5B7A">
              <w:t xml:space="preserve"> </w:t>
            </w:r>
            <w:r w:rsidRPr="007C5B7A">
              <w:rPr>
                <w:rFonts w:hint="eastAsia"/>
              </w:rPr>
              <w:t>/tmp/test_pipe</w:t>
            </w:r>
            <w:r w:rsidRPr="007C5B7A">
              <w:t xml:space="preserve"> &amp;</w:t>
            </w:r>
            <w:r>
              <w:tab/>
            </w:r>
            <w:r w:rsidRPr="007C5B7A">
              <w:rPr>
                <w:rFonts w:hint="eastAsia"/>
                <w:color w:val="FF0000"/>
              </w:rPr>
              <w:t>←「&gt;」が標準出力へのリダイレクト</w:t>
            </w:r>
            <w:r w:rsidRPr="007C5B7A">
              <w:rPr>
                <w:color w:val="FF0000"/>
              </w:rPr>
              <w:tab/>
            </w:r>
            <w:r w:rsidRPr="007C5B7A">
              <w:rPr>
                <w:rFonts w:hint="eastAsia"/>
                <w:color w:val="FF0000"/>
              </w:rPr>
              <w:t>「&amp;」はプロセスの終了を待たずに</w:t>
            </w:r>
          </w:p>
          <w:p w14:paraId="708AF78D" w14:textId="7A90B84E" w:rsidR="007C5B7A" w:rsidRPr="007C5B7A" w:rsidRDefault="007C5B7A" w:rsidP="000A4B90">
            <w:pPr>
              <w:pStyle w:val="3-"/>
              <w:rPr>
                <w:rFonts w:hint="eastAsia"/>
                <w:color w:val="FF0000"/>
              </w:rPr>
            </w:pPr>
            <w:r>
              <w:tab/>
            </w:r>
            <w:r>
              <w:tab/>
            </w:r>
            <w:r>
              <w:tab/>
            </w:r>
            <w:r>
              <w:tab/>
            </w:r>
            <w:r>
              <w:tab/>
            </w:r>
            <w:r>
              <w:tab/>
            </w:r>
            <w:r>
              <w:tab/>
            </w:r>
            <w:r>
              <w:tab/>
            </w:r>
            <w:r>
              <w:tab/>
            </w:r>
            <w:r>
              <w:tab/>
            </w:r>
            <w:r>
              <w:tab/>
            </w:r>
            <w:r>
              <w:tab/>
            </w:r>
            <w:r w:rsidRPr="007C5B7A">
              <w:rPr>
                <w:rFonts w:hint="eastAsia"/>
                <w:color w:val="FF0000"/>
              </w:rPr>
              <w:t>バックグラウンド実行させる指定</w:t>
            </w:r>
          </w:p>
          <w:p w14:paraId="0BC06E0E" w14:textId="3A00A3D6" w:rsidR="007C5B7A" w:rsidRPr="007C5B7A" w:rsidRDefault="007C5B7A" w:rsidP="000A4B90">
            <w:pPr>
              <w:pStyle w:val="3-"/>
              <w:rPr>
                <w:rFonts w:hint="eastAsia"/>
              </w:rPr>
            </w:pPr>
            <w:r w:rsidRPr="007C5B7A">
              <w:t xml:space="preserve">$ sort </w:t>
            </w:r>
            <w:r w:rsidRPr="007C5B7A">
              <w:rPr>
                <w:color w:val="FF0000"/>
              </w:rPr>
              <w:t>&lt;</w:t>
            </w:r>
            <w:r w:rsidRPr="007C5B7A">
              <w:t xml:space="preserve"> </w:t>
            </w:r>
            <w:r w:rsidRPr="007C5B7A">
              <w:rPr>
                <w:rFonts w:hint="eastAsia"/>
              </w:rPr>
              <w:t>/tmp/test_pipe</w:t>
            </w:r>
            <w:r>
              <w:tab/>
            </w:r>
            <w:r>
              <w:tab/>
            </w:r>
            <w:r>
              <w:tab/>
            </w:r>
            <w:r w:rsidRPr="007C5B7A">
              <w:rPr>
                <w:rFonts w:hint="eastAsia"/>
                <w:color w:val="FF0000"/>
              </w:rPr>
              <w:t>←「&lt;</w:t>
            </w:r>
            <w:r w:rsidRPr="007C5B7A">
              <w:rPr>
                <w:color w:val="FF0000"/>
              </w:rPr>
              <w:t>」</w:t>
            </w:r>
            <w:r w:rsidRPr="007C5B7A">
              <w:rPr>
                <w:rFonts w:hint="eastAsia"/>
                <w:color w:val="FF0000"/>
              </w:rPr>
              <w:t>が標準入力へのリダイレクト</w:t>
            </w:r>
          </w:p>
          <w:p w14:paraId="047BF531" w14:textId="56C90943" w:rsidR="007C5B7A" w:rsidRDefault="007C5B7A" w:rsidP="000A4B90">
            <w:pPr>
              <w:pStyle w:val="3-"/>
              <w:rPr>
                <w:color w:val="auto"/>
              </w:rPr>
            </w:pPr>
            <w:r w:rsidRPr="00A57FCC">
              <w:rPr>
                <w:rFonts w:hint="eastAsia"/>
                <w:color w:val="auto"/>
              </w:rPr>
              <w:t>いしい</w:t>
            </w:r>
          </w:p>
          <w:p w14:paraId="2279FAAC" w14:textId="79753EC1" w:rsidR="007C5B7A" w:rsidRPr="00A57FCC" w:rsidRDefault="007C5B7A" w:rsidP="000A4B90">
            <w:pPr>
              <w:pStyle w:val="3-"/>
              <w:tabs>
                <w:tab w:val="clear" w:pos="838"/>
                <w:tab w:val="left" w:pos="980"/>
              </w:tabs>
              <w:rPr>
                <w:rFonts w:hint="eastAsia"/>
                <w:color w:val="FF0000"/>
              </w:rPr>
            </w:pPr>
            <w:r w:rsidRPr="00A57FCC">
              <w:rPr>
                <w:rFonts w:hint="eastAsia"/>
                <w:color w:val="auto"/>
              </w:rPr>
              <w:t>いとう</w:t>
            </w:r>
          </w:p>
          <w:p w14:paraId="3C924FDB" w14:textId="21F57624" w:rsidR="007C5B7A" w:rsidRPr="00A57FCC" w:rsidRDefault="007C5B7A" w:rsidP="000A4B90">
            <w:pPr>
              <w:pStyle w:val="3-"/>
              <w:tabs>
                <w:tab w:val="clear" w:pos="838"/>
                <w:tab w:val="left" w:pos="980"/>
              </w:tabs>
              <w:rPr>
                <w:rFonts w:hint="eastAsia"/>
                <w:color w:val="FF0000"/>
              </w:rPr>
            </w:pPr>
            <w:r w:rsidRPr="00A57FCC">
              <w:rPr>
                <w:rFonts w:hint="eastAsia"/>
                <w:color w:val="auto"/>
              </w:rPr>
              <w:t>こばやし</w:t>
            </w:r>
          </w:p>
          <w:p w14:paraId="540E6750" w14:textId="60C1F8A6" w:rsidR="007C5B7A" w:rsidRPr="00A57FCC" w:rsidRDefault="007C5B7A" w:rsidP="000A4B90">
            <w:pPr>
              <w:pStyle w:val="3-"/>
              <w:tabs>
                <w:tab w:val="clear" w:pos="838"/>
                <w:tab w:val="left" w:pos="980"/>
              </w:tabs>
              <w:rPr>
                <w:rFonts w:hint="eastAsia"/>
                <w:color w:val="auto"/>
              </w:rPr>
            </w:pPr>
            <w:r w:rsidRPr="00A57FCC">
              <w:rPr>
                <w:rFonts w:hint="eastAsia"/>
                <w:color w:val="auto"/>
              </w:rPr>
              <w:t>さとう</w:t>
            </w:r>
          </w:p>
          <w:p w14:paraId="479E5156" w14:textId="0C6CF3A4" w:rsidR="007C5B7A" w:rsidRPr="00A57FCC" w:rsidRDefault="007C5B7A" w:rsidP="000A4B90">
            <w:pPr>
              <w:pStyle w:val="3-"/>
              <w:tabs>
                <w:tab w:val="clear" w:pos="838"/>
                <w:tab w:val="left" w:pos="980"/>
              </w:tabs>
              <w:rPr>
                <w:rFonts w:hint="eastAsia"/>
                <w:color w:val="auto"/>
              </w:rPr>
            </w:pPr>
            <w:r w:rsidRPr="00A57FCC">
              <w:rPr>
                <w:rFonts w:hint="eastAsia"/>
                <w:color w:val="auto"/>
              </w:rPr>
              <w:t>すずき</w:t>
            </w:r>
          </w:p>
          <w:p w14:paraId="1FA331F3" w14:textId="77777777" w:rsidR="007C5B7A" w:rsidRPr="00A57FCC" w:rsidRDefault="007C5B7A" w:rsidP="000A4B90">
            <w:pPr>
              <w:pStyle w:val="3-"/>
              <w:rPr>
                <w:rFonts w:hint="eastAsia"/>
                <w:color w:val="auto"/>
              </w:rPr>
            </w:pPr>
            <w:r w:rsidRPr="00A57FCC">
              <w:rPr>
                <w:rFonts w:hint="eastAsia"/>
                <w:color w:val="auto"/>
              </w:rPr>
              <w:t>たなか</w:t>
            </w:r>
          </w:p>
          <w:p w14:paraId="52C00BB9" w14:textId="77777777" w:rsidR="007C5B7A" w:rsidRPr="00A57FCC" w:rsidRDefault="007C5B7A" w:rsidP="000A4B90">
            <w:pPr>
              <w:pStyle w:val="3-"/>
              <w:rPr>
                <w:rFonts w:hint="eastAsia"/>
                <w:color w:val="auto"/>
              </w:rPr>
            </w:pPr>
            <w:r w:rsidRPr="00A57FCC">
              <w:rPr>
                <w:rFonts w:hint="eastAsia"/>
                <w:color w:val="auto"/>
              </w:rPr>
              <w:t>なかむら</w:t>
            </w:r>
          </w:p>
          <w:p w14:paraId="2C8E86E2" w14:textId="77777777" w:rsidR="007C5B7A" w:rsidRPr="00A57FCC" w:rsidRDefault="007C5B7A" w:rsidP="000A4B90">
            <w:pPr>
              <w:pStyle w:val="3-"/>
              <w:rPr>
                <w:rFonts w:hint="eastAsia"/>
                <w:color w:val="auto"/>
              </w:rPr>
            </w:pPr>
            <w:r w:rsidRPr="00A57FCC">
              <w:rPr>
                <w:rFonts w:hint="eastAsia"/>
                <w:color w:val="auto"/>
              </w:rPr>
              <w:t>やまだ</w:t>
            </w:r>
          </w:p>
          <w:p w14:paraId="72D95B4C" w14:textId="77777777" w:rsidR="007C5B7A" w:rsidRPr="00A57FCC" w:rsidRDefault="007C5B7A" w:rsidP="000A4B90">
            <w:pPr>
              <w:pStyle w:val="3-"/>
              <w:rPr>
                <w:rFonts w:hint="eastAsia"/>
                <w:color w:val="auto"/>
              </w:rPr>
            </w:pPr>
            <w:r w:rsidRPr="00A57FCC">
              <w:rPr>
                <w:rFonts w:hint="eastAsia"/>
                <w:color w:val="auto"/>
              </w:rPr>
              <w:t>やまもと</w:t>
            </w:r>
          </w:p>
          <w:p w14:paraId="459A15EB" w14:textId="77777777" w:rsidR="007C5B7A" w:rsidRDefault="007C5B7A" w:rsidP="000A4B90">
            <w:pPr>
              <w:pStyle w:val="3-"/>
              <w:rPr>
                <w:color w:val="auto"/>
              </w:rPr>
            </w:pPr>
            <w:r w:rsidRPr="00A57FCC">
              <w:rPr>
                <w:rFonts w:hint="eastAsia"/>
                <w:color w:val="auto"/>
              </w:rPr>
              <w:t>よしだ</w:t>
            </w:r>
          </w:p>
          <w:p w14:paraId="17907297" w14:textId="51B47FBC" w:rsidR="007C5B7A" w:rsidRPr="00A57FCC" w:rsidRDefault="007C5B7A" w:rsidP="000A4B90">
            <w:pPr>
              <w:pStyle w:val="3-"/>
              <w:rPr>
                <w:rFonts w:hint="eastAsia"/>
              </w:rPr>
            </w:pPr>
            <w:r w:rsidRPr="007C5B7A">
              <w:t>$ rm /tmp/test_pipe</w:t>
            </w:r>
            <w:r>
              <w:rPr>
                <w:color w:val="auto"/>
              </w:rPr>
              <w:tab/>
            </w:r>
            <w:r>
              <w:rPr>
                <w:color w:val="auto"/>
              </w:rPr>
              <w:tab/>
            </w:r>
            <w:r>
              <w:rPr>
                <w:color w:val="auto"/>
              </w:rPr>
              <w:tab/>
            </w:r>
            <w:r w:rsidRPr="007C5B7A">
              <w:rPr>
                <w:rFonts w:hint="eastAsia"/>
                <w:color w:val="FF0000"/>
              </w:rPr>
              <w:t>←名前付きパイプを削除</w:t>
            </w:r>
          </w:p>
        </w:tc>
      </w:tr>
    </w:tbl>
    <w:p w14:paraId="6280D8B3" w14:textId="0BBFB2CA" w:rsidR="007C5B7A" w:rsidRDefault="007C5B7A" w:rsidP="007C5B7A">
      <w:pPr>
        <w:pStyle w:val="3"/>
      </w:pPr>
      <w:bookmarkStart w:id="174" w:name="_Toc378808526"/>
      <w:r>
        <w:rPr>
          <w:rFonts w:hint="eastAsia"/>
        </w:rPr>
        <w:t>ソケット</w:t>
      </w:r>
      <w:bookmarkEnd w:id="174"/>
    </w:p>
    <w:p w14:paraId="04062CF6" w14:textId="377177AE" w:rsidR="007C5B7A" w:rsidRDefault="007C5B7A" w:rsidP="007C5B7A">
      <w:pPr>
        <w:pStyle w:val="aa"/>
        <w:ind w:leftChars="202" w:left="424" w:firstLineChars="128" w:firstLine="269"/>
      </w:pPr>
      <w:r>
        <w:rPr>
          <w:rFonts w:hint="eastAsia"/>
        </w:rPr>
        <w:t>ソケット通信。</w:t>
      </w:r>
    </w:p>
    <w:p w14:paraId="67A09698" w14:textId="511BAF09" w:rsidR="00996303" w:rsidRDefault="00996303" w:rsidP="007C5B7A">
      <w:pPr>
        <w:pStyle w:val="aa"/>
        <w:ind w:leftChars="202" w:left="424" w:firstLineChars="128" w:firstLine="269"/>
      </w:pPr>
      <w:r>
        <w:t>TCP/IP</w:t>
      </w:r>
      <w:r>
        <w:rPr>
          <w:rFonts w:hint="eastAsia"/>
        </w:rPr>
        <w:t>環境で一般的なネットワーク通信手段。</w:t>
      </w:r>
    </w:p>
    <w:p w14:paraId="2E16D8FE" w14:textId="0206F239" w:rsidR="00996303" w:rsidRDefault="00996303" w:rsidP="007C5B7A">
      <w:pPr>
        <w:pStyle w:val="aa"/>
        <w:ind w:leftChars="202" w:left="424" w:firstLineChars="128" w:firstLine="269"/>
        <w:rPr>
          <w:rFonts w:hint="eastAsia"/>
        </w:rPr>
      </w:pPr>
      <w:r>
        <w:rPr>
          <w:rFonts w:hint="eastAsia"/>
        </w:rPr>
        <w:t>ローカルアドレス（</w:t>
      </w:r>
      <w:r>
        <w:rPr>
          <w:rFonts w:hint="eastAsia"/>
        </w:rPr>
        <w:t>127.0.0.1</w:t>
      </w:r>
      <w:r>
        <w:rPr>
          <w:rFonts w:hint="eastAsia"/>
        </w:rPr>
        <w:t>）を使ってプロセス間通信に使用しても問題ない。</w:t>
      </w:r>
    </w:p>
    <w:p w14:paraId="71540DFC" w14:textId="36701AED" w:rsidR="00996303" w:rsidRDefault="00996303" w:rsidP="00996303">
      <w:pPr>
        <w:pStyle w:val="3"/>
      </w:pPr>
      <w:bookmarkStart w:id="175" w:name="_Toc378808527"/>
      <w:r>
        <w:rPr>
          <w:rFonts w:hint="eastAsia"/>
        </w:rPr>
        <w:t>メッセージキュー</w:t>
      </w:r>
      <w:bookmarkEnd w:id="175"/>
    </w:p>
    <w:p w14:paraId="40A978A1" w14:textId="5EC003FA" w:rsidR="00996303" w:rsidRDefault="00996303" w:rsidP="00996303">
      <w:pPr>
        <w:pStyle w:val="aa"/>
        <w:ind w:leftChars="202" w:left="424" w:firstLineChars="128" w:firstLine="269"/>
        <w:rPr>
          <w:rFonts w:hint="eastAsia"/>
        </w:rPr>
      </w:pPr>
      <w:r>
        <w:rPr>
          <w:rFonts w:hint="eastAsia"/>
        </w:rPr>
        <w:t>MSMQ</w:t>
      </w:r>
      <w:r>
        <w:rPr>
          <w:rFonts w:hint="eastAsia"/>
        </w:rPr>
        <w:t>などのメッセージキューサービスアプリケーション（バックグラウンドプロセス）を介して、ネットワーク越しのプロセス間通信を行う手法。</w:t>
      </w:r>
    </w:p>
    <w:p w14:paraId="2DD0F5CD" w14:textId="66884C21" w:rsidR="00996303" w:rsidRDefault="00996303" w:rsidP="00996303">
      <w:pPr>
        <w:pStyle w:val="aa"/>
        <w:ind w:leftChars="202" w:left="424" w:firstLineChars="128" w:firstLine="269"/>
      </w:pPr>
      <w:r>
        <w:rPr>
          <w:rFonts w:hint="eastAsia"/>
        </w:rPr>
        <w:t>メッセージキューアプリケーションがメッセージの永続化（ハードディスクへの保存）を行うので、</w:t>
      </w:r>
      <w:r>
        <w:rPr>
          <w:rFonts w:hint="eastAsia"/>
        </w:rPr>
        <w:t>PC</w:t>
      </w:r>
      <w:r>
        <w:rPr>
          <w:rFonts w:hint="eastAsia"/>
        </w:rPr>
        <w:t>を再起動しても未処理のメッセージが失われず、過去の通信状態も確認できる。</w:t>
      </w:r>
    </w:p>
    <w:p w14:paraId="732279FA" w14:textId="0EF1A701" w:rsidR="00996303" w:rsidRDefault="00996303" w:rsidP="00996303">
      <w:pPr>
        <w:pStyle w:val="aa"/>
        <w:ind w:leftChars="202" w:left="424" w:firstLineChars="128" w:firstLine="269"/>
      </w:pPr>
      <w:r>
        <w:rPr>
          <w:rFonts w:hint="eastAsia"/>
        </w:rPr>
        <w:t>大掛かりな仕組みのため、あまり気軽に用いられるものではない。また、あまりに頻繁なメッセージには対応しきれない。需要なメッセージを確実に送受信しなければならないクリティカルな業務に使用する。</w:t>
      </w:r>
    </w:p>
    <w:p w14:paraId="5B698F21" w14:textId="4EF19D0D" w:rsidR="002C1989" w:rsidRDefault="00D00E70" w:rsidP="002C1989">
      <w:pPr>
        <w:pStyle w:val="1"/>
      </w:pPr>
      <w:bookmarkStart w:id="176" w:name="_Toc378808528"/>
      <w:r>
        <w:rPr>
          <w:rFonts w:hint="eastAsia"/>
        </w:rPr>
        <w:lastRenderedPageBreak/>
        <w:t>並列処理の活用</w:t>
      </w:r>
      <w:bookmarkEnd w:id="176"/>
    </w:p>
    <w:p w14:paraId="5F8733DF" w14:textId="4CE4A032" w:rsidR="00996303" w:rsidRDefault="00996303" w:rsidP="00996303">
      <w:pPr>
        <w:pStyle w:val="a8"/>
        <w:ind w:firstLine="283"/>
      </w:pPr>
      <w:r>
        <w:rPr>
          <w:rFonts w:hint="eastAsia"/>
        </w:rPr>
        <w:t>最後に、</w:t>
      </w:r>
      <w:r w:rsidR="00E61016">
        <w:rPr>
          <w:rFonts w:hint="eastAsia"/>
        </w:rPr>
        <w:t>大規模な並列処理を紹介する。</w:t>
      </w:r>
    </w:p>
    <w:p w14:paraId="1CD37D99" w14:textId="032D52EC" w:rsidR="000A4B90" w:rsidRDefault="000A4B90" w:rsidP="00996303">
      <w:pPr>
        <w:pStyle w:val="a8"/>
        <w:ind w:firstLine="283"/>
      </w:pPr>
      <w:r>
        <w:rPr>
          <w:rFonts w:hint="eastAsia"/>
        </w:rPr>
        <w:t>近年「ビッグデータ」という言葉がはやっているように、各所に膨大なデータがある。</w:t>
      </w:r>
    </w:p>
    <w:p w14:paraId="7CD2D18A" w14:textId="2BB421B5" w:rsidR="000A4B90" w:rsidRDefault="000A4B90" w:rsidP="00996303">
      <w:pPr>
        <w:pStyle w:val="a8"/>
        <w:ind w:firstLine="283"/>
      </w:pPr>
      <w:r>
        <w:rPr>
          <w:rFonts w:hint="eastAsia"/>
        </w:rPr>
        <w:t>この膨大なデータを効率よく処理するには並列処理が欠かせない。</w:t>
      </w:r>
    </w:p>
    <w:p w14:paraId="526D0245" w14:textId="6C8B4999" w:rsidR="000A4B90" w:rsidRDefault="000A4B90" w:rsidP="00996303">
      <w:pPr>
        <w:pStyle w:val="a8"/>
        <w:ind w:firstLine="283"/>
        <w:rPr>
          <w:rFonts w:hint="eastAsia"/>
        </w:rPr>
      </w:pPr>
      <w:r>
        <w:rPr>
          <w:rFonts w:hint="eastAsia"/>
        </w:rPr>
        <w:t>ゲーム制作でもまったく無縁の話ではないため、参考までに簡単な技術的説明を記載しておく。</w:t>
      </w:r>
    </w:p>
    <w:p w14:paraId="7666914E" w14:textId="1A9DBC6A" w:rsidR="00E71698" w:rsidRDefault="00E71698" w:rsidP="00E71698">
      <w:pPr>
        <w:pStyle w:val="2"/>
      </w:pPr>
      <w:bookmarkStart w:id="177" w:name="_Toc378808529"/>
      <w:r>
        <w:rPr>
          <w:rFonts w:hint="eastAsia"/>
        </w:rPr>
        <w:t>M</w:t>
      </w:r>
      <w:r>
        <w:t>apReduce</w:t>
      </w:r>
      <w:bookmarkEnd w:id="177"/>
    </w:p>
    <w:p w14:paraId="7F2F084A" w14:textId="77777777" w:rsidR="000A4B90" w:rsidRDefault="000A4B90" w:rsidP="00E71698">
      <w:pPr>
        <w:pStyle w:val="a9"/>
        <w:ind w:firstLine="283"/>
      </w:pPr>
      <w:r>
        <w:rPr>
          <w:rFonts w:hint="eastAsia"/>
        </w:rPr>
        <w:t>MapReduce</w:t>
      </w:r>
      <w:r>
        <w:rPr>
          <w:rFonts w:hint="eastAsia"/>
        </w:rPr>
        <w:t>（マップリデュース）は、</w:t>
      </w:r>
      <w:r>
        <w:rPr>
          <w:rFonts w:hint="eastAsia"/>
        </w:rPr>
        <w:t>Google</w:t>
      </w:r>
      <w:r>
        <w:rPr>
          <w:rFonts w:hint="eastAsia"/>
        </w:rPr>
        <w:t>によって導入された、分散コンピューティングのプログラミングモデルである。</w:t>
      </w:r>
    </w:p>
    <w:p w14:paraId="589EFFB6" w14:textId="072A1CC8" w:rsidR="000A4B90" w:rsidRDefault="000A4B90" w:rsidP="00E71698">
      <w:pPr>
        <w:pStyle w:val="a9"/>
        <w:ind w:firstLine="283"/>
      </w:pPr>
      <w:r>
        <w:rPr>
          <w:rFonts w:hint="eastAsia"/>
        </w:rPr>
        <w:t>単純なイメージとして、「</w:t>
      </w:r>
      <w:r>
        <w:rPr>
          <w:rFonts w:hint="eastAsia"/>
        </w:rPr>
        <w:t>Map</w:t>
      </w:r>
      <w:r>
        <w:rPr>
          <w:rFonts w:hint="eastAsia"/>
        </w:rPr>
        <w:t>フェーズ」で大量のノード（</w:t>
      </w:r>
      <w:r>
        <w:rPr>
          <w:rFonts w:hint="eastAsia"/>
        </w:rPr>
        <w:t>PC</w:t>
      </w:r>
      <w:r>
        <w:rPr>
          <w:rFonts w:hint="eastAsia"/>
        </w:rPr>
        <w:t>もしくは演算装置）に分散し、「</w:t>
      </w:r>
      <w:r>
        <w:rPr>
          <w:rFonts w:hint="eastAsia"/>
        </w:rPr>
        <w:t>Reduce</w:t>
      </w:r>
      <w:r>
        <w:rPr>
          <w:rFonts w:hint="eastAsia"/>
        </w:rPr>
        <w:t>フェーズ」で</w:t>
      </w:r>
      <w:r w:rsidR="00BD0261">
        <w:rPr>
          <w:rFonts w:hint="eastAsia"/>
        </w:rPr>
        <w:t>段階的に</w:t>
      </w:r>
      <w:r>
        <w:rPr>
          <w:rFonts w:hint="eastAsia"/>
        </w:rPr>
        <w:t>データを集約して結果を得る手法である。</w:t>
      </w:r>
    </w:p>
    <w:p w14:paraId="442ED986" w14:textId="44BD9E9B" w:rsidR="00347242" w:rsidRDefault="00347242" w:rsidP="00347242">
      <w:pPr>
        <w:pStyle w:val="a9"/>
        <w:keepNext/>
        <w:widowControl/>
        <w:spacing w:beforeLines="50" w:before="180"/>
        <w:ind w:firstLineChars="0" w:firstLine="0"/>
      </w:pPr>
      <w:r>
        <w:rPr>
          <w:rFonts w:hint="eastAsia"/>
        </w:rPr>
        <w:t>MapReduce</w:t>
      </w:r>
      <w:r>
        <w:rPr>
          <w:rFonts w:hint="eastAsia"/>
        </w:rPr>
        <w:t>の</w:t>
      </w:r>
      <w:r w:rsidR="005C7991">
        <w:rPr>
          <w:rFonts w:hint="eastAsia"/>
        </w:rPr>
        <w:t>大雑把</w:t>
      </w:r>
      <w:r>
        <w:rPr>
          <w:rFonts w:hint="eastAsia"/>
        </w:rPr>
        <w:t>なイメージ：</w:t>
      </w:r>
    </w:p>
    <w:p w14:paraId="1BE3C2C9" w14:textId="743AA90E" w:rsidR="00347242" w:rsidRPr="00347242" w:rsidRDefault="005C7991" w:rsidP="005C7991">
      <w:pPr>
        <w:pStyle w:val="a9"/>
        <w:keepNext/>
        <w:widowControl/>
        <w:ind w:firstLineChars="0" w:firstLine="0"/>
        <w:rPr>
          <w:rFonts w:hint="eastAsia"/>
        </w:rPr>
      </w:pPr>
      <w:r>
        <w:object w:dxaOrig="12631" w:dyaOrig="10321" w14:anchorId="720DFE4D">
          <v:shape id="_x0000_i1044" type="#_x0000_t75" style="width:382.45pt;height:313.35pt" o:ole="">
            <v:imagedata r:id="rId61" o:title=""/>
          </v:shape>
          <o:OLEObject Type="Embed" ProgID="Visio.Drawing.15" ShapeID="_x0000_i1044" DrawAspect="Content" ObjectID="_1452550889" r:id="rId62"/>
        </w:object>
      </w:r>
    </w:p>
    <w:p w14:paraId="70A56656" w14:textId="386D30C3" w:rsidR="00347242" w:rsidRPr="005C7991" w:rsidRDefault="00347242" w:rsidP="005C7991">
      <w:pPr>
        <w:pStyle w:val="a9"/>
        <w:ind w:left="283" w:hangingChars="135" w:hanging="283"/>
        <w:rPr>
          <w:color w:val="FF0000"/>
        </w:rPr>
      </w:pPr>
      <w:r w:rsidRPr="005C7991">
        <w:rPr>
          <w:rFonts w:hint="eastAsia"/>
          <w:color w:val="FF0000"/>
        </w:rPr>
        <w:t>※</w:t>
      </w:r>
      <w:r w:rsidRPr="005C7991">
        <w:rPr>
          <w:rFonts w:hint="eastAsia"/>
          <w:color w:val="FF0000"/>
        </w:rPr>
        <w:t>かなり大雑把なイメージ</w:t>
      </w:r>
      <w:r w:rsidR="005C7991">
        <w:rPr>
          <w:rFonts w:hint="eastAsia"/>
          <w:color w:val="FF0000"/>
        </w:rPr>
        <w:t>であり</w:t>
      </w:r>
      <w:r w:rsidRPr="005C7991">
        <w:rPr>
          <w:rFonts w:hint="eastAsia"/>
          <w:color w:val="FF0000"/>
        </w:rPr>
        <w:t>、実際の処理モデルのイメージとしては適切</w:t>
      </w:r>
      <w:r w:rsidR="005C7991">
        <w:rPr>
          <w:rFonts w:hint="eastAsia"/>
          <w:color w:val="FF0000"/>
        </w:rPr>
        <w:t>なもの</w:t>
      </w:r>
      <w:r w:rsidRPr="005C7991">
        <w:rPr>
          <w:rFonts w:hint="eastAsia"/>
          <w:color w:val="FF0000"/>
        </w:rPr>
        <w:t>ではない</w:t>
      </w:r>
      <w:r w:rsidRPr="005C7991">
        <w:rPr>
          <w:rFonts w:hint="eastAsia"/>
          <w:color w:val="FF0000"/>
        </w:rPr>
        <w:t>。</w:t>
      </w:r>
    </w:p>
    <w:p w14:paraId="3EEAF419" w14:textId="5C61AF31" w:rsidR="004662AC" w:rsidRDefault="004662AC" w:rsidP="005C7991">
      <w:pPr>
        <w:pStyle w:val="a9"/>
        <w:ind w:firstLine="283"/>
      </w:pPr>
      <w:r>
        <w:rPr>
          <w:rFonts w:hint="eastAsia"/>
        </w:rPr>
        <w:lastRenderedPageBreak/>
        <w:t>もう少し具体的な処理のイメージを説明する。</w:t>
      </w:r>
    </w:p>
    <w:p w14:paraId="7FB375D8" w14:textId="4C567CB8" w:rsidR="005C7991" w:rsidRDefault="005C7991" w:rsidP="005C7991">
      <w:pPr>
        <w:pStyle w:val="a9"/>
        <w:spacing w:beforeLines="50" w:before="180"/>
        <w:ind w:firstLine="283"/>
      </w:pPr>
      <w:r>
        <w:rPr>
          <w:rFonts w:hint="eastAsia"/>
        </w:rPr>
        <w:t>同様の処理モデルを適用したサンプルプログラムを、本書中の「</w:t>
      </w:r>
      <w:r>
        <w:rPr>
          <w:rFonts w:hint="eastAsia"/>
        </w:rPr>
        <w:t>C++11</w:t>
      </w:r>
      <w:r>
        <w:rPr>
          <w:rFonts w:hint="eastAsia"/>
        </w:rPr>
        <w:t>版非同期関数」で示しており、その中のソート処理に適用している。</w:t>
      </w:r>
    </w:p>
    <w:p w14:paraId="6ED0AE24" w14:textId="33B17C1D" w:rsidR="004662AC" w:rsidRDefault="005C7991" w:rsidP="005C7991">
      <w:pPr>
        <w:pStyle w:val="a9"/>
        <w:ind w:firstLine="283"/>
      </w:pPr>
      <w:r>
        <w:rPr>
          <w:rFonts w:hint="eastAsia"/>
        </w:rPr>
        <w:t>STL</w:t>
      </w:r>
      <w:r>
        <w:rPr>
          <w:rFonts w:hint="eastAsia"/>
        </w:rPr>
        <w:t>の</w:t>
      </w:r>
      <w:r>
        <w:rPr>
          <w:rFonts w:hint="eastAsia"/>
        </w:rPr>
        <w:t>&lt;algorithm&gt;</w:t>
      </w:r>
      <w:r>
        <w:rPr>
          <w:rFonts w:hint="eastAsia"/>
        </w:rPr>
        <w:t>が実装する</w:t>
      </w:r>
      <w:r>
        <w:rPr>
          <w:rFonts w:hint="eastAsia"/>
        </w:rPr>
        <w:t xml:space="preserve"> std::sort() </w:t>
      </w:r>
      <w:r>
        <w:rPr>
          <w:rFonts w:hint="eastAsia"/>
        </w:rPr>
        <w:t>関数はクイックソートである。クイックソートの処理時間は　平均＝</w:t>
      </w:r>
      <w:r>
        <w:rPr>
          <w:rFonts w:hint="eastAsia"/>
        </w:rPr>
        <w:t>O(n log n)</w:t>
      </w:r>
      <w:r>
        <w:rPr>
          <w:rFonts w:hint="eastAsia"/>
        </w:rPr>
        <w:t>、最悪</w:t>
      </w:r>
      <w:r>
        <w:rPr>
          <w:rFonts w:hint="eastAsia"/>
        </w:rPr>
        <w:t>=</w:t>
      </w:r>
      <w:r>
        <w:t>O(n</w:t>
      </w:r>
      <w:r w:rsidRPr="005C7991">
        <w:rPr>
          <w:rFonts w:hint="eastAsia"/>
          <w:vertAlign w:val="superscript"/>
        </w:rPr>
        <w:t>2</w:t>
      </w:r>
      <w:r>
        <w:rPr>
          <w:rFonts w:hint="eastAsia"/>
        </w:rPr>
        <w:t>)</w:t>
      </w:r>
      <w:r>
        <w:rPr>
          <w:rFonts w:hint="eastAsia"/>
        </w:rPr>
        <w:t xml:space="preserve">　と言われていることから、</w:t>
      </w:r>
      <w:r w:rsidR="004662AC">
        <w:rPr>
          <w:rFonts w:hint="eastAsia"/>
        </w:rPr>
        <w:t>件数が多ければ多いほど、処理時間は指数関数的に増大する。</w:t>
      </w:r>
    </w:p>
    <w:p w14:paraId="22C67650" w14:textId="31238940" w:rsidR="005C7991" w:rsidRDefault="004662AC" w:rsidP="005C7991">
      <w:pPr>
        <w:pStyle w:val="a9"/>
        <w:ind w:firstLine="283"/>
      </w:pPr>
      <w:r>
        <w:rPr>
          <w:rFonts w:hint="eastAsia"/>
        </w:rPr>
        <w:t>この計算を高速化するために、「マップフェーズ」として、データを</w:t>
      </w:r>
      <w:r>
        <w:rPr>
          <w:rFonts w:hint="eastAsia"/>
        </w:rPr>
        <w:t>4</w:t>
      </w:r>
      <w:r>
        <w:rPr>
          <w:rFonts w:hint="eastAsia"/>
        </w:rPr>
        <w:t>分割してそれぞれクイックソートした後、次に「リデュースフェーズ」としてマージソート（</w:t>
      </w:r>
      <w:r>
        <w:rPr>
          <w:rFonts w:hint="eastAsia"/>
        </w:rPr>
        <w:t>std::inplace_merge</w:t>
      </w:r>
      <w:r>
        <w:rPr>
          <w:rFonts w:hint="eastAsia"/>
        </w:rPr>
        <w:t>）を使用して</w:t>
      </w:r>
      <w:r>
        <w:rPr>
          <w:rFonts w:hint="eastAsia"/>
        </w:rPr>
        <w:t>2</w:t>
      </w:r>
      <w:r>
        <w:rPr>
          <w:rFonts w:hint="eastAsia"/>
        </w:rPr>
        <w:t>段階に分けて集約している。</w:t>
      </w:r>
    </w:p>
    <w:p w14:paraId="3B55253B" w14:textId="51475428" w:rsidR="004662AC" w:rsidRDefault="004662AC" w:rsidP="005C7991">
      <w:pPr>
        <w:pStyle w:val="a9"/>
        <w:ind w:firstLine="283"/>
        <w:rPr>
          <w:rFonts w:hint="eastAsia"/>
        </w:rPr>
      </w:pPr>
      <w:r>
        <w:rPr>
          <w:rFonts w:hint="eastAsia"/>
        </w:rPr>
        <w:t>件数が多いため、このような回りくどい処理が効果を出していることが確認できる。</w:t>
      </w:r>
    </w:p>
    <w:p w14:paraId="1BFCD049" w14:textId="77777777" w:rsidR="004662AC" w:rsidRDefault="004662AC" w:rsidP="004662AC">
      <w:pPr>
        <w:pStyle w:val="a9"/>
        <w:spacing w:beforeLines="50" w:before="180"/>
        <w:ind w:firstLine="283"/>
      </w:pPr>
      <w:r>
        <w:rPr>
          <w:rFonts w:hint="eastAsia"/>
        </w:rPr>
        <w:t>このような処理モデルは、大量の演算装置を持つ</w:t>
      </w:r>
      <w:r>
        <w:rPr>
          <w:rFonts w:hint="eastAsia"/>
        </w:rPr>
        <w:t>GPGPU</w:t>
      </w:r>
      <w:r>
        <w:rPr>
          <w:rFonts w:hint="eastAsia"/>
        </w:rPr>
        <w:t>を効果的に活用する上でも効果的なのではないかと考える。</w:t>
      </w:r>
    </w:p>
    <w:p w14:paraId="5EB11F6A" w14:textId="739D28F7" w:rsidR="00EB6D97" w:rsidRDefault="00EB6D97" w:rsidP="00EB6D97">
      <w:pPr>
        <w:pStyle w:val="3"/>
      </w:pPr>
      <w:bookmarkStart w:id="178" w:name="_Toc378808530"/>
      <w:r>
        <w:rPr>
          <w:rFonts w:hint="eastAsia"/>
        </w:rPr>
        <w:t>耐障害性／スケールアウト</w:t>
      </w:r>
      <w:bookmarkEnd w:id="178"/>
    </w:p>
    <w:p w14:paraId="2566C8CC" w14:textId="77777777" w:rsidR="00EB6D97" w:rsidRDefault="004662AC" w:rsidP="00EB6D97">
      <w:pPr>
        <w:pStyle w:val="aa"/>
        <w:ind w:left="447" w:firstLine="283"/>
      </w:pPr>
      <w:r>
        <w:rPr>
          <w:rFonts w:hint="eastAsia"/>
        </w:rPr>
        <w:t>余談になるが、</w:t>
      </w:r>
      <w:r>
        <w:rPr>
          <w:rFonts w:hint="eastAsia"/>
        </w:rPr>
        <w:t>MapReduce</w:t>
      </w:r>
      <w:r>
        <w:rPr>
          <w:rFonts w:hint="eastAsia"/>
        </w:rPr>
        <w:t>には</w:t>
      </w:r>
      <w:r w:rsidR="00947B1A">
        <w:rPr>
          <w:rFonts w:hint="eastAsia"/>
        </w:rPr>
        <w:t>、高速化以外の</w:t>
      </w:r>
      <w:r>
        <w:rPr>
          <w:rFonts w:hint="eastAsia"/>
        </w:rPr>
        <w:t>重要な考え方がある。</w:t>
      </w:r>
    </w:p>
    <w:p w14:paraId="5FE708F8" w14:textId="77777777" w:rsidR="00EB6D97" w:rsidRDefault="00947B1A" w:rsidP="00EB6D97">
      <w:pPr>
        <w:pStyle w:val="aa"/>
        <w:ind w:left="447" w:firstLine="283"/>
      </w:pPr>
      <w:r>
        <w:rPr>
          <w:rFonts w:hint="eastAsia"/>
        </w:rPr>
        <w:t>それは、「耐障害性」である。</w:t>
      </w:r>
    </w:p>
    <w:p w14:paraId="786BE54C" w14:textId="3D5001D0" w:rsidR="00947B1A" w:rsidRDefault="00947B1A" w:rsidP="00EB6D97">
      <w:pPr>
        <w:pStyle w:val="aa"/>
        <w:ind w:left="447" w:firstLine="283"/>
      </w:pPr>
      <w:r>
        <w:rPr>
          <w:rFonts w:hint="eastAsia"/>
        </w:rPr>
        <w:t>一部の処理ノード（コンピュータ）が障害（故障や電源切断など）によって計算結果を出せなかった場合、別のノードに再スケジューリングすることで処理を完了させることができる。</w:t>
      </w:r>
    </w:p>
    <w:p w14:paraId="41625BBC" w14:textId="77777777" w:rsidR="00EB6D97" w:rsidRDefault="00947B1A" w:rsidP="00EB6D97">
      <w:pPr>
        <w:pStyle w:val="aa"/>
        <w:spacing w:beforeLines="50" w:before="180"/>
        <w:ind w:left="447" w:firstLine="283"/>
      </w:pPr>
      <w:r>
        <w:rPr>
          <w:rFonts w:hint="eastAsia"/>
        </w:rPr>
        <w:t>また、単純にノードを増やせば性能を向上させることができる構造のため、簡単に「スケールアウト」することができる。</w:t>
      </w:r>
    </w:p>
    <w:p w14:paraId="66180A79" w14:textId="77777777" w:rsidR="00EB6D97" w:rsidRDefault="00947B1A" w:rsidP="00EB6D97">
      <w:pPr>
        <w:pStyle w:val="aa"/>
        <w:ind w:left="447" w:firstLine="283"/>
      </w:pPr>
      <w:r>
        <w:rPr>
          <w:rFonts w:hint="eastAsia"/>
        </w:rPr>
        <w:t>「スケールアウト」とは、コンピュータ（主にサーバー）を増やす事で性能を向上させることを意味する用語である。</w:t>
      </w:r>
    </w:p>
    <w:p w14:paraId="71B335F2" w14:textId="77777777" w:rsidR="00EB6D97" w:rsidRDefault="00EB6D97" w:rsidP="00EB6D97">
      <w:pPr>
        <w:pStyle w:val="aa"/>
        <w:ind w:left="447" w:firstLine="283"/>
      </w:pPr>
      <w:r>
        <w:rPr>
          <w:rFonts w:hint="eastAsia"/>
        </w:rPr>
        <w:t>「スケールアウト」するには、あらかじめそのように設計されたシステムでなければならず、そうでないものは性能向上のために「スケールアップ」を行う事になる。</w:t>
      </w:r>
    </w:p>
    <w:p w14:paraId="644AD06B" w14:textId="03296FB1" w:rsidR="004662AC" w:rsidRDefault="00EB6D97" w:rsidP="00EB6D97">
      <w:pPr>
        <w:pStyle w:val="aa"/>
        <w:ind w:left="447" w:firstLine="283"/>
        <w:rPr>
          <w:rFonts w:hint="eastAsia"/>
        </w:rPr>
      </w:pPr>
      <w:r>
        <w:rPr>
          <w:rFonts w:hint="eastAsia"/>
        </w:rPr>
        <w:t>「スケールアップ」とは、メモリの増強や高性能なコンピュータへの入れ替えで性能を向上させることを意味する用語である。</w:t>
      </w:r>
    </w:p>
    <w:p w14:paraId="0A26D554" w14:textId="29C08D01" w:rsidR="003B4CE7" w:rsidRDefault="001F1489" w:rsidP="00FC4BC9">
      <w:pPr>
        <w:pStyle w:val="af8"/>
        <w:spacing w:beforeLines="100" w:before="360"/>
        <w:sectPr w:rsidR="003B4CE7" w:rsidSect="006F450B">
          <w:headerReference w:type="even" r:id="rId63"/>
          <w:headerReference w:type="default" r:id="rId64"/>
          <w:footerReference w:type="default" r:id="rId65"/>
          <w:headerReference w:type="first" r:id="rId6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3C49E4E9" w:rsidR="00F10DC2" w:rsidRPr="00995F2B" w:rsidRDefault="00AF276B" w:rsidP="009E4AC1">
      <w:pPr>
        <w:sectPr w:rsidR="00F10DC2" w:rsidRPr="00995F2B" w:rsidSect="00995F2B">
          <w:headerReference w:type="even" r:id="rId67"/>
          <w:headerReference w:type="default" r:id="rId68"/>
          <w:footerReference w:type="default" r:id="rId69"/>
          <w:headerReference w:type="first" r:id="rId7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EB6D97">
        <w:rPr>
          <w:rFonts w:hint="eastAsia"/>
          <w:b/>
          <w:bCs/>
          <w:noProof/>
        </w:rPr>
        <w:t>索引項目が見つかりません。</w:t>
      </w:r>
      <w:r>
        <w:fldChar w:fldCharType="end"/>
      </w:r>
    </w:p>
    <w:p w14:paraId="7A380C20" w14:textId="77777777" w:rsidR="00104C92" w:rsidRPr="000D4978" w:rsidRDefault="00E079DA" w:rsidP="000D4978">
      <w:pPr>
        <w:pStyle w:val="afff"/>
        <w:spacing w:before="5040"/>
      </w:pPr>
      <w:fldSimple w:instr=" TITLE   \* MERGEFORMAT ">
        <w:r w:rsidR="00EB6D97">
          <w:t>マルチスレッドプログラミングの基礎</w:t>
        </w:r>
      </w:fldSimple>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71"/>
      <w:headerReference w:type="default" r:id="rId72"/>
      <w:footerReference w:type="default" r:id="rId73"/>
      <w:headerReference w:type="first" r:id="rId7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91093B" w14:textId="77777777" w:rsidR="00FD10D3" w:rsidRDefault="00FD10D3" w:rsidP="002B2600">
      <w:r>
        <w:separator/>
      </w:r>
    </w:p>
  </w:endnote>
  <w:endnote w:type="continuationSeparator" w:id="0">
    <w:p w14:paraId="4C289F98" w14:textId="77777777" w:rsidR="00FD10D3" w:rsidRDefault="00FD10D3"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0A4B90" w:rsidRPr="00B46F4A" w:rsidRDefault="000A4B90" w:rsidP="003B4CE7">
    <w:pPr>
      <w:pStyle w:val="aff7"/>
    </w:pPr>
    <w:fldSimple w:instr=" TITLE   \* MERGEFORMAT ">
      <w:r w:rsidR="002E251A">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2E251A">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0A4B90" w:rsidRPr="00B46F4A" w:rsidRDefault="000A4B90" w:rsidP="00B46F4A">
    <w:pPr>
      <w:pStyle w:val="aff7"/>
    </w:pPr>
    <w:fldSimple w:instr=" TITLE   \* MERGEFORMAT ">
      <w:r w:rsidR="002E251A">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2E251A">
      <w:rPr>
        <w:noProof/>
      </w:rPr>
      <w:t>vi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0A4B90" w:rsidRPr="00B46F4A" w:rsidRDefault="000A4B90" w:rsidP="00B46F4A">
    <w:pPr>
      <w:pStyle w:val="aff7"/>
    </w:pPr>
    <w:fldSimple w:instr=" TITLE   \* MERGEFORMAT ">
      <w:r w:rsidR="002E251A">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2E251A">
      <w:rPr>
        <w:noProof/>
      </w:rPr>
      <w:t>5</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0A4B90" w:rsidRPr="00FA5A67" w:rsidRDefault="000A4B90" w:rsidP="00EB06D4">
    <w:pPr>
      <w:pStyle w:val="aff7"/>
      <w:tabs>
        <w:tab w:val="left" w:pos="6440"/>
      </w:tabs>
    </w:pPr>
    <w:fldSimple w:instr=" TITLE   \* MERGEFORMAT ">
      <w:r w:rsidR="002E251A">
        <w:rPr>
          <w:rFonts w:hint="eastAsia"/>
        </w:rPr>
        <w:t>マルチスレッドプログラミングの基礎</w:t>
      </w:r>
    </w:fldSimple>
    <w:r w:rsidRPr="00FA5A67">
      <w:tab/>
    </w:r>
    <w:r>
      <w:tab/>
    </w:r>
    <w:r w:rsidRPr="00FA5A67">
      <w:fldChar w:fldCharType="begin"/>
    </w:r>
    <w:r w:rsidRPr="00FA5A67">
      <w:instrText>PAGE \* MERGEFORMAT</w:instrText>
    </w:r>
    <w:r w:rsidRPr="00FA5A67">
      <w:fldChar w:fldCharType="separate"/>
    </w:r>
    <w:r w:rsidR="002E251A">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0A4B90" w:rsidRPr="00B46F4A" w:rsidRDefault="000A4B90"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201B1" w14:textId="77777777" w:rsidR="00FD10D3" w:rsidRDefault="00FD10D3" w:rsidP="002B2600">
      <w:r>
        <w:separator/>
      </w:r>
    </w:p>
  </w:footnote>
  <w:footnote w:type="continuationSeparator" w:id="0">
    <w:p w14:paraId="2FA34C8E" w14:textId="77777777" w:rsidR="00FD10D3" w:rsidRDefault="00FD10D3"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0A4B90" w:rsidRDefault="000A4B90">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0A4B90" w:rsidRDefault="000A4B90">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0A4B90" w:rsidRPr="0060641B" w:rsidRDefault="000A4B90"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2E251A">
      <w:rPr>
        <w:rFonts w:hint="eastAsia"/>
        <w:noProof/>
      </w:rPr>
      <w:t>スレッドの仕組み</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0A4B90" w:rsidRDefault="000A4B90">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0A4B90" w:rsidRDefault="000A4B90">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0A4B90" w:rsidRPr="0060641B" w:rsidRDefault="000A4B90"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0A4B90" w:rsidRDefault="000A4B90">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0A4B90" w:rsidRDefault="000A4B90">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0A4B90" w:rsidRPr="0060641B" w:rsidRDefault="000A4B90"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0A4B90" w:rsidRDefault="000A4B90">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0A4B90" w:rsidRDefault="000A4B90"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0A4B90" w:rsidRDefault="000A4B90">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0A4B90" w:rsidRDefault="000A4B90">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0A4B90" w:rsidRPr="0060641B" w:rsidRDefault="000A4B90"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0A4B90" w:rsidRDefault="000A4B90">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0A4B90" w:rsidRDefault="000A4B90">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0A4B90" w:rsidRPr="0060641B" w:rsidRDefault="000A4B90"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tab/>
    </w:r>
    <w:r>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0A4B90" w:rsidRDefault="000A4B90">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0EF2C572"/>
    <w:lvl w:ilvl="0" w:tplc="2C8C483C">
      <w:start w:val="2"/>
      <w:numFmt w:val="bullet"/>
      <w:pStyle w:val="a"/>
      <w:lvlText w:val="-"/>
      <w:lvlJc w:val="left"/>
      <w:pPr>
        <w:ind w:left="632" w:hanging="420"/>
      </w:pPr>
      <w:rPr>
        <w:rFonts w:ascii="Century" w:eastAsia="ＭＳ 明朝" w:hAnsi="Century" w:cs="Times New Roman" w:hint="default"/>
        <w:lang w:val="en-US"/>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874C1542"/>
    <w:lvl w:ilvl="0" w:tplc="C6B476B0">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60B7"/>
    <w:rsid w:val="000271E8"/>
    <w:rsid w:val="0002771A"/>
    <w:rsid w:val="00030AB6"/>
    <w:rsid w:val="000316DB"/>
    <w:rsid w:val="00031880"/>
    <w:rsid w:val="00032E0C"/>
    <w:rsid w:val="000334AD"/>
    <w:rsid w:val="00033DF1"/>
    <w:rsid w:val="00034586"/>
    <w:rsid w:val="00034B4E"/>
    <w:rsid w:val="000378CE"/>
    <w:rsid w:val="00040EE0"/>
    <w:rsid w:val="000413D3"/>
    <w:rsid w:val="00042D65"/>
    <w:rsid w:val="0004392D"/>
    <w:rsid w:val="00043F3B"/>
    <w:rsid w:val="0004598D"/>
    <w:rsid w:val="00045B09"/>
    <w:rsid w:val="00045E07"/>
    <w:rsid w:val="00050A56"/>
    <w:rsid w:val="00050DCD"/>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1309"/>
    <w:rsid w:val="000734C2"/>
    <w:rsid w:val="00073559"/>
    <w:rsid w:val="0007385F"/>
    <w:rsid w:val="00080C48"/>
    <w:rsid w:val="00081622"/>
    <w:rsid w:val="000817BB"/>
    <w:rsid w:val="00084756"/>
    <w:rsid w:val="00085B19"/>
    <w:rsid w:val="00085D40"/>
    <w:rsid w:val="00086303"/>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1665"/>
    <w:rsid w:val="000A2E1D"/>
    <w:rsid w:val="000A4599"/>
    <w:rsid w:val="000A4B90"/>
    <w:rsid w:val="000A6D0B"/>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F8C"/>
    <w:rsid w:val="000D4978"/>
    <w:rsid w:val="000D6821"/>
    <w:rsid w:val="000D7241"/>
    <w:rsid w:val="000E44C2"/>
    <w:rsid w:val="000E49BF"/>
    <w:rsid w:val="000E4D4A"/>
    <w:rsid w:val="000F11C6"/>
    <w:rsid w:val="000F15B7"/>
    <w:rsid w:val="000F3603"/>
    <w:rsid w:val="000F4B03"/>
    <w:rsid w:val="000F65D1"/>
    <w:rsid w:val="000F6DA8"/>
    <w:rsid w:val="000F7DBC"/>
    <w:rsid w:val="0010236F"/>
    <w:rsid w:val="0010406D"/>
    <w:rsid w:val="00104C92"/>
    <w:rsid w:val="0010751F"/>
    <w:rsid w:val="0011156A"/>
    <w:rsid w:val="001119EA"/>
    <w:rsid w:val="00111B6F"/>
    <w:rsid w:val="001128B1"/>
    <w:rsid w:val="00113C8B"/>
    <w:rsid w:val="00114216"/>
    <w:rsid w:val="00114B57"/>
    <w:rsid w:val="0011602D"/>
    <w:rsid w:val="001163E5"/>
    <w:rsid w:val="00117097"/>
    <w:rsid w:val="0011722C"/>
    <w:rsid w:val="001173D0"/>
    <w:rsid w:val="0012167A"/>
    <w:rsid w:val="001220B9"/>
    <w:rsid w:val="0012212A"/>
    <w:rsid w:val="00122C8E"/>
    <w:rsid w:val="00123EC2"/>
    <w:rsid w:val="0012537D"/>
    <w:rsid w:val="001256D9"/>
    <w:rsid w:val="00125A8F"/>
    <w:rsid w:val="00125C79"/>
    <w:rsid w:val="00125EF3"/>
    <w:rsid w:val="001261B3"/>
    <w:rsid w:val="00126F39"/>
    <w:rsid w:val="00127A17"/>
    <w:rsid w:val="001305F6"/>
    <w:rsid w:val="00130C78"/>
    <w:rsid w:val="00133CE6"/>
    <w:rsid w:val="00134FB5"/>
    <w:rsid w:val="00135C3B"/>
    <w:rsid w:val="001361C5"/>
    <w:rsid w:val="00136202"/>
    <w:rsid w:val="0013745F"/>
    <w:rsid w:val="001378AD"/>
    <w:rsid w:val="001401BC"/>
    <w:rsid w:val="00140341"/>
    <w:rsid w:val="00140657"/>
    <w:rsid w:val="00143474"/>
    <w:rsid w:val="00144E47"/>
    <w:rsid w:val="0014669A"/>
    <w:rsid w:val="00146D47"/>
    <w:rsid w:val="00147DD9"/>
    <w:rsid w:val="00150705"/>
    <w:rsid w:val="0015079B"/>
    <w:rsid w:val="0015086D"/>
    <w:rsid w:val="001508DE"/>
    <w:rsid w:val="00152E73"/>
    <w:rsid w:val="00154E83"/>
    <w:rsid w:val="0015542C"/>
    <w:rsid w:val="00160081"/>
    <w:rsid w:val="00160482"/>
    <w:rsid w:val="00160661"/>
    <w:rsid w:val="001614A8"/>
    <w:rsid w:val="00164517"/>
    <w:rsid w:val="00164746"/>
    <w:rsid w:val="00165F19"/>
    <w:rsid w:val="00166529"/>
    <w:rsid w:val="00167D76"/>
    <w:rsid w:val="00170DB1"/>
    <w:rsid w:val="001740AA"/>
    <w:rsid w:val="00174D7B"/>
    <w:rsid w:val="001775BB"/>
    <w:rsid w:val="00180ADD"/>
    <w:rsid w:val="0018242B"/>
    <w:rsid w:val="00182A73"/>
    <w:rsid w:val="00184003"/>
    <w:rsid w:val="00192757"/>
    <w:rsid w:val="00192C98"/>
    <w:rsid w:val="001930B1"/>
    <w:rsid w:val="00193574"/>
    <w:rsid w:val="00193A89"/>
    <w:rsid w:val="00195C1A"/>
    <w:rsid w:val="00197A2E"/>
    <w:rsid w:val="001A0B97"/>
    <w:rsid w:val="001A0EC8"/>
    <w:rsid w:val="001A1752"/>
    <w:rsid w:val="001A179E"/>
    <w:rsid w:val="001A2A91"/>
    <w:rsid w:val="001A440B"/>
    <w:rsid w:val="001A484A"/>
    <w:rsid w:val="001A54AA"/>
    <w:rsid w:val="001A6680"/>
    <w:rsid w:val="001A7981"/>
    <w:rsid w:val="001B21A9"/>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7222"/>
    <w:rsid w:val="002001D9"/>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D2D"/>
    <w:rsid w:val="00233FDD"/>
    <w:rsid w:val="00234A26"/>
    <w:rsid w:val="002357AC"/>
    <w:rsid w:val="002360AD"/>
    <w:rsid w:val="002361EB"/>
    <w:rsid w:val="00242385"/>
    <w:rsid w:val="00242394"/>
    <w:rsid w:val="002423E7"/>
    <w:rsid w:val="00242E13"/>
    <w:rsid w:val="00243210"/>
    <w:rsid w:val="00243234"/>
    <w:rsid w:val="00244CE8"/>
    <w:rsid w:val="002464E2"/>
    <w:rsid w:val="00247894"/>
    <w:rsid w:val="00250708"/>
    <w:rsid w:val="00254B5A"/>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2BC3"/>
    <w:rsid w:val="00283439"/>
    <w:rsid w:val="00285B30"/>
    <w:rsid w:val="00286BB3"/>
    <w:rsid w:val="00290C1D"/>
    <w:rsid w:val="00295B61"/>
    <w:rsid w:val="00295D0E"/>
    <w:rsid w:val="00296FE4"/>
    <w:rsid w:val="0029711D"/>
    <w:rsid w:val="002A0179"/>
    <w:rsid w:val="002A01F2"/>
    <w:rsid w:val="002A0DDB"/>
    <w:rsid w:val="002A2CEC"/>
    <w:rsid w:val="002A59CD"/>
    <w:rsid w:val="002A6129"/>
    <w:rsid w:val="002A775F"/>
    <w:rsid w:val="002B1564"/>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7EC"/>
    <w:rsid w:val="002E0DA7"/>
    <w:rsid w:val="002E0FF5"/>
    <w:rsid w:val="002E168D"/>
    <w:rsid w:val="002E251A"/>
    <w:rsid w:val="002E33F1"/>
    <w:rsid w:val="002E46E0"/>
    <w:rsid w:val="002E481E"/>
    <w:rsid w:val="002E4952"/>
    <w:rsid w:val="002E49E5"/>
    <w:rsid w:val="002E6BBF"/>
    <w:rsid w:val="002E6BFD"/>
    <w:rsid w:val="002E6E2A"/>
    <w:rsid w:val="002E7152"/>
    <w:rsid w:val="002F0401"/>
    <w:rsid w:val="002F0524"/>
    <w:rsid w:val="002F1BB1"/>
    <w:rsid w:val="002F21CC"/>
    <w:rsid w:val="002F48C8"/>
    <w:rsid w:val="002F4FD2"/>
    <w:rsid w:val="002F78FC"/>
    <w:rsid w:val="002F7CC9"/>
    <w:rsid w:val="00300762"/>
    <w:rsid w:val="00300876"/>
    <w:rsid w:val="0030155B"/>
    <w:rsid w:val="003024AA"/>
    <w:rsid w:val="00305003"/>
    <w:rsid w:val="00305EA8"/>
    <w:rsid w:val="003064BA"/>
    <w:rsid w:val="00307B7C"/>
    <w:rsid w:val="003104B3"/>
    <w:rsid w:val="003104B8"/>
    <w:rsid w:val="00311CA0"/>
    <w:rsid w:val="003127F1"/>
    <w:rsid w:val="00312857"/>
    <w:rsid w:val="00313D8F"/>
    <w:rsid w:val="0031440E"/>
    <w:rsid w:val="00314ABC"/>
    <w:rsid w:val="00315766"/>
    <w:rsid w:val="00316314"/>
    <w:rsid w:val="00316973"/>
    <w:rsid w:val="00316B73"/>
    <w:rsid w:val="003172F7"/>
    <w:rsid w:val="00317699"/>
    <w:rsid w:val="0032035F"/>
    <w:rsid w:val="00322271"/>
    <w:rsid w:val="0032347A"/>
    <w:rsid w:val="0032355E"/>
    <w:rsid w:val="00325E58"/>
    <w:rsid w:val="00326238"/>
    <w:rsid w:val="00326CDF"/>
    <w:rsid w:val="00326DAA"/>
    <w:rsid w:val="0032765F"/>
    <w:rsid w:val="0033086D"/>
    <w:rsid w:val="003313B8"/>
    <w:rsid w:val="00331B6F"/>
    <w:rsid w:val="0033224D"/>
    <w:rsid w:val="00332985"/>
    <w:rsid w:val="00332C78"/>
    <w:rsid w:val="00333BE7"/>
    <w:rsid w:val="00334EE5"/>
    <w:rsid w:val="00335014"/>
    <w:rsid w:val="0033522B"/>
    <w:rsid w:val="00337462"/>
    <w:rsid w:val="003419B9"/>
    <w:rsid w:val="0034291C"/>
    <w:rsid w:val="00342966"/>
    <w:rsid w:val="00342A86"/>
    <w:rsid w:val="00345346"/>
    <w:rsid w:val="00347242"/>
    <w:rsid w:val="00347C76"/>
    <w:rsid w:val="00351E63"/>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25D4"/>
    <w:rsid w:val="003A2FDD"/>
    <w:rsid w:val="003A5538"/>
    <w:rsid w:val="003A57C7"/>
    <w:rsid w:val="003B0BE1"/>
    <w:rsid w:val="003B35B9"/>
    <w:rsid w:val="003B3BBF"/>
    <w:rsid w:val="003B3F96"/>
    <w:rsid w:val="003B4CE7"/>
    <w:rsid w:val="003B5C4F"/>
    <w:rsid w:val="003B6EA3"/>
    <w:rsid w:val="003B77B7"/>
    <w:rsid w:val="003C3015"/>
    <w:rsid w:val="003C3947"/>
    <w:rsid w:val="003C4431"/>
    <w:rsid w:val="003C57DF"/>
    <w:rsid w:val="003C6BA8"/>
    <w:rsid w:val="003C6C83"/>
    <w:rsid w:val="003D0C92"/>
    <w:rsid w:val="003D1B3F"/>
    <w:rsid w:val="003D1BD5"/>
    <w:rsid w:val="003D23E6"/>
    <w:rsid w:val="003D357F"/>
    <w:rsid w:val="003D4783"/>
    <w:rsid w:val="003D4A36"/>
    <w:rsid w:val="003D539E"/>
    <w:rsid w:val="003D6D0B"/>
    <w:rsid w:val="003D73E8"/>
    <w:rsid w:val="003E0B80"/>
    <w:rsid w:val="003E1D7F"/>
    <w:rsid w:val="003E32B1"/>
    <w:rsid w:val="003E37F0"/>
    <w:rsid w:val="003E5E89"/>
    <w:rsid w:val="003E67C0"/>
    <w:rsid w:val="003E6D64"/>
    <w:rsid w:val="003E7DE7"/>
    <w:rsid w:val="003F0EC2"/>
    <w:rsid w:val="003F1110"/>
    <w:rsid w:val="003F11D6"/>
    <w:rsid w:val="003F1DF2"/>
    <w:rsid w:val="003F3E64"/>
    <w:rsid w:val="003F4156"/>
    <w:rsid w:val="003F68C1"/>
    <w:rsid w:val="003F6F7C"/>
    <w:rsid w:val="003F73FF"/>
    <w:rsid w:val="004003C4"/>
    <w:rsid w:val="00403030"/>
    <w:rsid w:val="00404055"/>
    <w:rsid w:val="00405A85"/>
    <w:rsid w:val="00405D54"/>
    <w:rsid w:val="004064AB"/>
    <w:rsid w:val="00406610"/>
    <w:rsid w:val="00407A68"/>
    <w:rsid w:val="004114D3"/>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62AC"/>
    <w:rsid w:val="00467D92"/>
    <w:rsid w:val="00470958"/>
    <w:rsid w:val="00474762"/>
    <w:rsid w:val="00474CAE"/>
    <w:rsid w:val="0047522A"/>
    <w:rsid w:val="00475937"/>
    <w:rsid w:val="00475B32"/>
    <w:rsid w:val="00476135"/>
    <w:rsid w:val="00476B74"/>
    <w:rsid w:val="00477C38"/>
    <w:rsid w:val="0048071B"/>
    <w:rsid w:val="004809AA"/>
    <w:rsid w:val="00481E97"/>
    <w:rsid w:val="0048265A"/>
    <w:rsid w:val="00482E71"/>
    <w:rsid w:val="00483D83"/>
    <w:rsid w:val="004841DD"/>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EFD"/>
    <w:rsid w:val="004B1099"/>
    <w:rsid w:val="004B2903"/>
    <w:rsid w:val="004B33C8"/>
    <w:rsid w:val="004B379E"/>
    <w:rsid w:val="004B3830"/>
    <w:rsid w:val="004B4205"/>
    <w:rsid w:val="004B42D8"/>
    <w:rsid w:val="004B4857"/>
    <w:rsid w:val="004B6258"/>
    <w:rsid w:val="004B71F3"/>
    <w:rsid w:val="004C013A"/>
    <w:rsid w:val="004C0DED"/>
    <w:rsid w:val="004C0EAC"/>
    <w:rsid w:val="004C1DDC"/>
    <w:rsid w:val="004C42D4"/>
    <w:rsid w:val="004C540B"/>
    <w:rsid w:val="004C6924"/>
    <w:rsid w:val="004C6F23"/>
    <w:rsid w:val="004D0FAA"/>
    <w:rsid w:val="004D1664"/>
    <w:rsid w:val="004D2ABB"/>
    <w:rsid w:val="004D4ADE"/>
    <w:rsid w:val="004D4BE0"/>
    <w:rsid w:val="004D74AD"/>
    <w:rsid w:val="004D778A"/>
    <w:rsid w:val="004E02F1"/>
    <w:rsid w:val="004E31B2"/>
    <w:rsid w:val="004E36FE"/>
    <w:rsid w:val="004E6533"/>
    <w:rsid w:val="004E6E76"/>
    <w:rsid w:val="004E78DB"/>
    <w:rsid w:val="004E7CC8"/>
    <w:rsid w:val="004F1D4F"/>
    <w:rsid w:val="004F2F1A"/>
    <w:rsid w:val="0050008B"/>
    <w:rsid w:val="00500A53"/>
    <w:rsid w:val="00500C4B"/>
    <w:rsid w:val="00500DCF"/>
    <w:rsid w:val="005018D7"/>
    <w:rsid w:val="00501AD0"/>
    <w:rsid w:val="00502241"/>
    <w:rsid w:val="005026B8"/>
    <w:rsid w:val="00502BCB"/>
    <w:rsid w:val="00507919"/>
    <w:rsid w:val="0051153A"/>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29"/>
    <w:rsid w:val="00556DA5"/>
    <w:rsid w:val="00561433"/>
    <w:rsid w:val="00561ED6"/>
    <w:rsid w:val="00565E06"/>
    <w:rsid w:val="00566C17"/>
    <w:rsid w:val="00566D74"/>
    <w:rsid w:val="00566F00"/>
    <w:rsid w:val="00573C80"/>
    <w:rsid w:val="00574242"/>
    <w:rsid w:val="005747A1"/>
    <w:rsid w:val="00574A8B"/>
    <w:rsid w:val="0057571B"/>
    <w:rsid w:val="00576268"/>
    <w:rsid w:val="005771E2"/>
    <w:rsid w:val="00577271"/>
    <w:rsid w:val="00577432"/>
    <w:rsid w:val="00577581"/>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8EF"/>
    <w:rsid w:val="005A39A4"/>
    <w:rsid w:val="005A5AF6"/>
    <w:rsid w:val="005A5C1F"/>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C7991"/>
    <w:rsid w:val="005D0082"/>
    <w:rsid w:val="005D1EB8"/>
    <w:rsid w:val="005D2855"/>
    <w:rsid w:val="005D5446"/>
    <w:rsid w:val="005D6433"/>
    <w:rsid w:val="005D6627"/>
    <w:rsid w:val="005D6DF0"/>
    <w:rsid w:val="005E0D2F"/>
    <w:rsid w:val="005E2E52"/>
    <w:rsid w:val="005E2E83"/>
    <w:rsid w:val="005E35A4"/>
    <w:rsid w:val="005E35A6"/>
    <w:rsid w:val="005E4415"/>
    <w:rsid w:val="005E5037"/>
    <w:rsid w:val="005E53AA"/>
    <w:rsid w:val="005E600B"/>
    <w:rsid w:val="005F187D"/>
    <w:rsid w:val="005F3E47"/>
    <w:rsid w:val="005F4065"/>
    <w:rsid w:val="005F4D02"/>
    <w:rsid w:val="005F5135"/>
    <w:rsid w:val="005F5360"/>
    <w:rsid w:val="005F55F0"/>
    <w:rsid w:val="005F585C"/>
    <w:rsid w:val="005F70B4"/>
    <w:rsid w:val="0060054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6DA2"/>
    <w:rsid w:val="00627D9D"/>
    <w:rsid w:val="006327D1"/>
    <w:rsid w:val="00633153"/>
    <w:rsid w:val="00633190"/>
    <w:rsid w:val="00634D6E"/>
    <w:rsid w:val="00635308"/>
    <w:rsid w:val="00635A49"/>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52C6"/>
    <w:rsid w:val="00685E0B"/>
    <w:rsid w:val="006862F3"/>
    <w:rsid w:val="00687355"/>
    <w:rsid w:val="00693A99"/>
    <w:rsid w:val="00694069"/>
    <w:rsid w:val="00694577"/>
    <w:rsid w:val="00695785"/>
    <w:rsid w:val="00696651"/>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3FB4"/>
    <w:rsid w:val="006C4DA6"/>
    <w:rsid w:val="006C4F1D"/>
    <w:rsid w:val="006C6C36"/>
    <w:rsid w:val="006C75E7"/>
    <w:rsid w:val="006C7D64"/>
    <w:rsid w:val="006D2982"/>
    <w:rsid w:val="006D2A95"/>
    <w:rsid w:val="006D2B42"/>
    <w:rsid w:val="006D467F"/>
    <w:rsid w:val="006D48EB"/>
    <w:rsid w:val="006D4BFB"/>
    <w:rsid w:val="006D4E13"/>
    <w:rsid w:val="006D7F95"/>
    <w:rsid w:val="006D7FDA"/>
    <w:rsid w:val="006E0B07"/>
    <w:rsid w:val="006E227D"/>
    <w:rsid w:val="006E31A5"/>
    <w:rsid w:val="006E351E"/>
    <w:rsid w:val="006E6178"/>
    <w:rsid w:val="006F128E"/>
    <w:rsid w:val="006F2288"/>
    <w:rsid w:val="006F450B"/>
    <w:rsid w:val="006F4AB2"/>
    <w:rsid w:val="006F54B8"/>
    <w:rsid w:val="006F6262"/>
    <w:rsid w:val="006F6726"/>
    <w:rsid w:val="006F6C72"/>
    <w:rsid w:val="00700367"/>
    <w:rsid w:val="00700CAA"/>
    <w:rsid w:val="00700D07"/>
    <w:rsid w:val="00702ADA"/>
    <w:rsid w:val="0070305D"/>
    <w:rsid w:val="00705590"/>
    <w:rsid w:val="00706667"/>
    <w:rsid w:val="00706904"/>
    <w:rsid w:val="00706C2A"/>
    <w:rsid w:val="007103D6"/>
    <w:rsid w:val="00711372"/>
    <w:rsid w:val="0071245D"/>
    <w:rsid w:val="0071359D"/>
    <w:rsid w:val="0071404E"/>
    <w:rsid w:val="007151E9"/>
    <w:rsid w:val="00715A7E"/>
    <w:rsid w:val="00717BCD"/>
    <w:rsid w:val="007210BD"/>
    <w:rsid w:val="0072135C"/>
    <w:rsid w:val="0072227C"/>
    <w:rsid w:val="00724554"/>
    <w:rsid w:val="007252FE"/>
    <w:rsid w:val="00725876"/>
    <w:rsid w:val="007261E3"/>
    <w:rsid w:val="00726E35"/>
    <w:rsid w:val="0073138F"/>
    <w:rsid w:val="00732481"/>
    <w:rsid w:val="00733CD3"/>
    <w:rsid w:val="00733E6C"/>
    <w:rsid w:val="007343B2"/>
    <w:rsid w:val="007349D7"/>
    <w:rsid w:val="00737B12"/>
    <w:rsid w:val="007417A1"/>
    <w:rsid w:val="00742DC4"/>
    <w:rsid w:val="007434F9"/>
    <w:rsid w:val="00745707"/>
    <w:rsid w:val="00745BD4"/>
    <w:rsid w:val="0074663B"/>
    <w:rsid w:val="00747DC1"/>
    <w:rsid w:val="00747FDF"/>
    <w:rsid w:val="00750142"/>
    <w:rsid w:val="00750BE4"/>
    <w:rsid w:val="00751F67"/>
    <w:rsid w:val="007544B2"/>
    <w:rsid w:val="00754D49"/>
    <w:rsid w:val="0075678D"/>
    <w:rsid w:val="007614E9"/>
    <w:rsid w:val="007621F8"/>
    <w:rsid w:val="00762DF9"/>
    <w:rsid w:val="00763462"/>
    <w:rsid w:val="00764573"/>
    <w:rsid w:val="00766513"/>
    <w:rsid w:val="007723C7"/>
    <w:rsid w:val="007724D6"/>
    <w:rsid w:val="00772F3B"/>
    <w:rsid w:val="00773882"/>
    <w:rsid w:val="0077490F"/>
    <w:rsid w:val="00774B39"/>
    <w:rsid w:val="00775A7E"/>
    <w:rsid w:val="00782AD5"/>
    <w:rsid w:val="00783476"/>
    <w:rsid w:val="00784ED5"/>
    <w:rsid w:val="00785378"/>
    <w:rsid w:val="00785C12"/>
    <w:rsid w:val="00786D4E"/>
    <w:rsid w:val="00787DEB"/>
    <w:rsid w:val="00791526"/>
    <w:rsid w:val="007930EA"/>
    <w:rsid w:val="00797AFD"/>
    <w:rsid w:val="007A01A7"/>
    <w:rsid w:val="007A07E0"/>
    <w:rsid w:val="007A12F7"/>
    <w:rsid w:val="007A1328"/>
    <w:rsid w:val="007A1E72"/>
    <w:rsid w:val="007A2717"/>
    <w:rsid w:val="007A288C"/>
    <w:rsid w:val="007A3985"/>
    <w:rsid w:val="007A3CCA"/>
    <w:rsid w:val="007A4FA5"/>
    <w:rsid w:val="007A5CE2"/>
    <w:rsid w:val="007A737F"/>
    <w:rsid w:val="007B15A5"/>
    <w:rsid w:val="007B2546"/>
    <w:rsid w:val="007B4C6D"/>
    <w:rsid w:val="007B5205"/>
    <w:rsid w:val="007B5F7E"/>
    <w:rsid w:val="007B6174"/>
    <w:rsid w:val="007C0D7F"/>
    <w:rsid w:val="007C1171"/>
    <w:rsid w:val="007C1503"/>
    <w:rsid w:val="007C20DC"/>
    <w:rsid w:val="007C5339"/>
    <w:rsid w:val="007C5B7A"/>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58BD"/>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31B2B"/>
    <w:rsid w:val="008335F1"/>
    <w:rsid w:val="008348BF"/>
    <w:rsid w:val="00835020"/>
    <w:rsid w:val="00836480"/>
    <w:rsid w:val="00836B00"/>
    <w:rsid w:val="00837F9C"/>
    <w:rsid w:val="0084333A"/>
    <w:rsid w:val="00843C51"/>
    <w:rsid w:val="00844BF7"/>
    <w:rsid w:val="00845CD7"/>
    <w:rsid w:val="00846273"/>
    <w:rsid w:val="008469F1"/>
    <w:rsid w:val="008472F9"/>
    <w:rsid w:val="00850D79"/>
    <w:rsid w:val="00854F79"/>
    <w:rsid w:val="00855782"/>
    <w:rsid w:val="00855CA8"/>
    <w:rsid w:val="00855EAC"/>
    <w:rsid w:val="00855EBD"/>
    <w:rsid w:val="00860274"/>
    <w:rsid w:val="0086027B"/>
    <w:rsid w:val="00862930"/>
    <w:rsid w:val="00862B23"/>
    <w:rsid w:val="00862FA2"/>
    <w:rsid w:val="00864B28"/>
    <w:rsid w:val="008679F9"/>
    <w:rsid w:val="0087169B"/>
    <w:rsid w:val="00872D82"/>
    <w:rsid w:val="00874659"/>
    <w:rsid w:val="00876E31"/>
    <w:rsid w:val="0087747D"/>
    <w:rsid w:val="00877B98"/>
    <w:rsid w:val="00881371"/>
    <w:rsid w:val="00881B2D"/>
    <w:rsid w:val="0088310E"/>
    <w:rsid w:val="00883C7F"/>
    <w:rsid w:val="008846CD"/>
    <w:rsid w:val="0088568D"/>
    <w:rsid w:val="00885C47"/>
    <w:rsid w:val="008863A3"/>
    <w:rsid w:val="00886DA5"/>
    <w:rsid w:val="008909DB"/>
    <w:rsid w:val="00891604"/>
    <w:rsid w:val="00892795"/>
    <w:rsid w:val="00893A6E"/>
    <w:rsid w:val="008945E1"/>
    <w:rsid w:val="0089500A"/>
    <w:rsid w:val="00895960"/>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15B4"/>
    <w:rsid w:val="008B2292"/>
    <w:rsid w:val="008B4719"/>
    <w:rsid w:val="008B4D4E"/>
    <w:rsid w:val="008B60A3"/>
    <w:rsid w:val="008C0211"/>
    <w:rsid w:val="008C047E"/>
    <w:rsid w:val="008C0C32"/>
    <w:rsid w:val="008C12BC"/>
    <w:rsid w:val="008C1B7D"/>
    <w:rsid w:val="008C3CB4"/>
    <w:rsid w:val="008C403C"/>
    <w:rsid w:val="008C4B9A"/>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B1A"/>
    <w:rsid w:val="00947C2E"/>
    <w:rsid w:val="00947C6D"/>
    <w:rsid w:val="00954CB0"/>
    <w:rsid w:val="00954D0A"/>
    <w:rsid w:val="00957827"/>
    <w:rsid w:val="00957CC9"/>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0DA2"/>
    <w:rsid w:val="00971C80"/>
    <w:rsid w:val="0097489B"/>
    <w:rsid w:val="00976C43"/>
    <w:rsid w:val="00976CD2"/>
    <w:rsid w:val="00976D1A"/>
    <w:rsid w:val="00982C2D"/>
    <w:rsid w:val="009845AF"/>
    <w:rsid w:val="009852DA"/>
    <w:rsid w:val="009857AB"/>
    <w:rsid w:val="00986158"/>
    <w:rsid w:val="00987EAA"/>
    <w:rsid w:val="009900B1"/>
    <w:rsid w:val="00992832"/>
    <w:rsid w:val="009930B3"/>
    <w:rsid w:val="00993BE6"/>
    <w:rsid w:val="009941A7"/>
    <w:rsid w:val="00995EE9"/>
    <w:rsid w:val="00995F2B"/>
    <w:rsid w:val="00996303"/>
    <w:rsid w:val="009968E9"/>
    <w:rsid w:val="00997674"/>
    <w:rsid w:val="009A15CA"/>
    <w:rsid w:val="009A16D0"/>
    <w:rsid w:val="009A25F0"/>
    <w:rsid w:val="009A2BF5"/>
    <w:rsid w:val="009A52EA"/>
    <w:rsid w:val="009A6A1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67EC"/>
    <w:rsid w:val="009E04D5"/>
    <w:rsid w:val="009E053F"/>
    <w:rsid w:val="009E063A"/>
    <w:rsid w:val="009E2867"/>
    <w:rsid w:val="009E3CA5"/>
    <w:rsid w:val="009E4AC1"/>
    <w:rsid w:val="009E4C7C"/>
    <w:rsid w:val="009E559B"/>
    <w:rsid w:val="009E5D5D"/>
    <w:rsid w:val="009E5EF4"/>
    <w:rsid w:val="009E6199"/>
    <w:rsid w:val="009E61CB"/>
    <w:rsid w:val="009E620F"/>
    <w:rsid w:val="009F3A1C"/>
    <w:rsid w:val="009F434D"/>
    <w:rsid w:val="009F5313"/>
    <w:rsid w:val="009F6F85"/>
    <w:rsid w:val="009F730F"/>
    <w:rsid w:val="00A021C0"/>
    <w:rsid w:val="00A03641"/>
    <w:rsid w:val="00A05179"/>
    <w:rsid w:val="00A05485"/>
    <w:rsid w:val="00A073F3"/>
    <w:rsid w:val="00A10F96"/>
    <w:rsid w:val="00A13761"/>
    <w:rsid w:val="00A144A3"/>
    <w:rsid w:val="00A15EC5"/>
    <w:rsid w:val="00A17E3E"/>
    <w:rsid w:val="00A17F52"/>
    <w:rsid w:val="00A20978"/>
    <w:rsid w:val="00A22790"/>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6B38"/>
    <w:rsid w:val="00A5159C"/>
    <w:rsid w:val="00A5329C"/>
    <w:rsid w:val="00A534F5"/>
    <w:rsid w:val="00A53BED"/>
    <w:rsid w:val="00A54880"/>
    <w:rsid w:val="00A5575B"/>
    <w:rsid w:val="00A558DD"/>
    <w:rsid w:val="00A56099"/>
    <w:rsid w:val="00A564BB"/>
    <w:rsid w:val="00A566AD"/>
    <w:rsid w:val="00A56DAD"/>
    <w:rsid w:val="00A56E64"/>
    <w:rsid w:val="00A57FCC"/>
    <w:rsid w:val="00A62705"/>
    <w:rsid w:val="00A66048"/>
    <w:rsid w:val="00A6636F"/>
    <w:rsid w:val="00A66A1F"/>
    <w:rsid w:val="00A707E2"/>
    <w:rsid w:val="00A71850"/>
    <w:rsid w:val="00A71BDD"/>
    <w:rsid w:val="00A75534"/>
    <w:rsid w:val="00A76655"/>
    <w:rsid w:val="00A7686B"/>
    <w:rsid w:val="00A77C3A"/>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49A9"/>
    <w:rsid w:val="00AC5334"/>
    <w:rsid w:val="00AC59A3"/>
    <w:rsid w:val="00AC7562"/>
    <w:rsid w:val="00AC7C9D"/>
    <w:rsid w:val="00AD07FD"/>
    <w:rsid w:val="00AD11C5"/>
    <w:rsid w:val="00AD15A3"/>
    <w:rsid w:val="00AD25BB"/>
    <w:rsid w:val="00AD41D9"/>
    <w:rsid w:val="00AD4DEB"/>
    <w:rsid w:val="00AD5C5F"/>
    <w:rsid w:val="00AD6682"/>
    <w:rsid w:val="00AD6871"/>
    <w:rsid w:val="00AD6B14"/>
    <w:rsid w:val="00AD766C"/>
    <w:rsid w:val="00AE09B4"/>
    <w:rsid w:val="00AE12FE"/>
    <w:rsid w:val="00AE258A"/>
    <w:rsid w:val="00AE3180"/>
    <w:rsid w:val="00AE4E38"/>
    <w:rsid w:val="00AE506C"/>
    <w:rsid w:val="00AE5C6C"/>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3B51"/>
    <w:rsid w:val="00B151FD"/>
    <w:rsid w:val="00B17010"/>
    <w:rsid w:val="00B1715F"/>
    <w:rsid w:val="00B172CA"/>
    <w:rsid w:val="00B17FF8"/>
    <w:rsid w:val="00B20864"/>
    <w:rsid w:val="00B2488E"/>
    <w:rsid w:val="00B25064"/>
    <w:rsid w:val="00B25A61"/>
    <w:rsid w:val="00B25FD4"/>
    <w:rsid w:val="00B2649E"/>
    <w:rsid w:val="00B2728D"/>
    <w:rsid w:val="00B30C4B"/>
    <w:rsid w:val="00B312D7"/>
    <w:rsid w:val="00B3541A"/>
    <w:rsid w:val="00B35D53"/>
    <w:rsid w:val="00B40587"/>
    <w:rsid w:val="00B422EE"/>
    <w:rsid w:val="00B43226"/>
    <w:rsid w:val="00B432B2"/>
    <w:rsid w:val="00B433EB"/>
    <w:rsid w:val="00B43C1C"/>
    <w:rsid w:val="00B43D31"/>
    <w:rsid w:val="00B46227"/>
    <w:rsid w:val="00B46F4A"/>
    <w:rsid w:val="00B47398"/>
    <w:rsid w:val="00B47D10"/>
    <w:rsid w:val="00B508A0"/>
    <w:rsid w:val="00B50A1C"/>
    <w:rsid w:val="00B5354B"/>
    <w:rsid w:val="00B5394E"/>
    <w:rsid w:val="00B54FC9"/>
    <w:rsid w:val="00B563A4"/>
    <w:rsid w:val="00B57E45"/>
    <w:rsid w:val="00B600D7"/>
    <w:rsid w:val="00B606D8"/>
    <w:rsid w:val="00B61CEC"/>
    <w:rsid w:val="00B64E9E"/>
    <w:rsid w:val="00B6636F"/>
    <w:rsid w:val="00B66E24"/>
    <w:rsid w:val="00B676FE"/>
    <w:rsid w:val="00B70728"/>
    <w:rsid w:val="00B74591"/>
    <w:rsid w:val="00B748ED"/>
    <w:rsid w:val="00B76262"/>
    <w:rsid w:val="00B77849"/>
    <w:rsid w:val="00B80523"/>
    <w:rsid w:val="00B82E65"/>
    <w:rsid w:val="00B8386D"/>
    <w:rsid w:val="00B870E6"/>
    <w:rsid w:val="00B87A3B"/>
    <w:rsid w:val="00B87B6B"/>
    <w:rsid w:val="00B90838"/>
    <w:rsid w:val="00B9084B"/>
    <w:rsid w:val="00B94220"/>
    <w:rsid w:val="00B94404"/>
    <w:rsid w:val="00B946A2"/>
    <w:rsid w:val="00B94CA9"/>
    <w:rsid w:val="00B94F15"/>
    <w:rsid w:val="00B9715F"/>
    <w:rsid w:val="00BA0E33"/>
    <w:rsid w:val="00BA18FE"/>
    <w:rsid w:val="00BA2AEA"/>
    <w:rsid w:val="00BA48B5"/>
    <w:rsid w:val="00BA49AF"/>
    <w:rsid w:val="00BA5F95"/>
    <w:rsid w:val="00BB259F"/>
    <w:rsid w:val="00BB2B31"/>
    <w:rsid w:val="00BB320A"/>
    <w:rsid w:val="00BB3412"/>
    <w:rsid w:val="00BB36C1"/>
    <w:rsid w:val="00BB44A3"/>
    <w:rsid w:val="00BC31CE"/>
    <w:rsid w:val="00BC33ED"/>
    <w:rsid w:val="00BC458C"/>
    <w:rsid w:val="00BC5008"/>
    <w:rsid w:val="00BC5187"/>
    <w:rsid w:val="00BC5C9F"/>
    <w:rsid w:val="00BC6763"/>
    <w:rsid w:val="00BC71F6"/>
    <w:rsid w:val="00BD0261"/>
    <w:rsid w:val="00BD063D"/>
    <w:rsid w:val="00BD0A5C"/>
    <w:rsid w:val="00BD126C"/>
    <w:rsid w:val="00BD1474"/>
    <w:rsid w:val="00BD1B77"/>
    <w:rsid w:val="00BD235B"/>
    <w:rsid w:val="00BD259A"/>
    <w:rsid w:val="00BD2B06"/>
    <w:rsid w:val="00BD4AA3"/>
    <w:rsid w:val="00BD4D27"/>
    <w:rsid w:val="00BD4F81"/>
    <w:rsid w:val="00BD5C94"/>
    <w:rsid w:val="00BD602A"/>
    <w:rsid w:val="00BD6BBE"/>
    <w:rsid w:val="00BD6C73"/>
    <w:rsid w:val="00BE030B"/>
    <w:rsid w:val="00BE105B"/>
    <w:rsid w:val="00BE184C"/>
    <w:rsid w:val="00BE2D0A"/>
    <w:rsid w:val="00BE3E5A"/>
    <w:rsid w:val="00BE6699"/>
    <w:rsid w:val="00BE6A98"/>
    <w:rsid w:val="00BE6CCA"/>
    <w:rsid w:val="00BE6D3D"/>
    <w:rsid w:val="00BF0F93"/>
    <w:rsid w:val="00BF10B3"/>
    <w:rsid w:val="00BF405A"/>
    <w:rsid w:val="00BF4298"/>
    <w:rsid w:val="00BF5029"/>
    <w:rsid w:val="00BF7AE1"/>
    <w:rsid w:val="00C00EB5"/>
    <w:rsid w:val="00C029DF"/>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5A1"/>
    <w:rsid w:val="00C31EA7"/>
    <w:rsid w:val="00C3332C"/>
    <w:rsid w:val="00C335E1"/>
    <w:rsid w:val="00C33772"/>
    <w:rsid w:val="00C33802"/>
    <w:rsid w:val="00C3658F"/>
    <w:rsid w:val="00C36817"/>
    <w:rsid w:val="00C37BF5"/>
    <w:rsid w:val="00C40C5C"/>
    <w:rsid w:val="00C41AA9"/>
    <w:rsid w:val="00C462BD"/>
    <w:rsid w:val="00C467D7"/>
    <w:rsid w:val="00C46831"/>
    <w:rsid w:val="00C468DA"/>
    <w:rsid w:val="00C4795F"/>
    <w:rsid w:val="00C527EF"/>
    <w:rsid w:val="00C548F1"/>
    <w:rsid w:val="00C55641"/>
    <w:rsid w:val="00C55784"/>
    <w:rsid w:val="00C60514"/>
    <w:rsid w:val="00C61E8B"/>
    <w:rsid w:val="00C63A31"/>
    <w:rsid w:val="00C6449E"/>
    <w:rsid w:val="00C65CC6"/>
    <w:rsid w:val="00C66049"/>
    <w:rsid w:val="00C67540"/>
    <w:rsid w:val="00C70716"/>
    <w:rsid w:val="00C72090"/>
    <w:rsid w:val="00C72F33"/>
    <w:rsid w:val="00C72F6F"/>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290E"/>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678E"/>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5D6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4166A"/>
    <w:rsid w:val="00D41679"/>
    <w:rsid w:val="00D44613"/>
    <w:rsid w:val="00D44F57"/>
    <w:rsid w:val="00D45780"/>
    <w:rsid w:val="00D4764A"/>
    <w:rsid w:val="00D50001"/>
    <w:rsid w:val="00D50B00"/>
    <w:rsid w:val="00D51294"/>
    <w:rsid w:val="00D5221B"/>
    <w:rsid w:val="00D52300"/>
    <w:rsid w:val="00D54300"/>
    <w:rsid w:val="00D54528"/>
    <w:rsid w:val="00D5593B"/>
    <w:rsid w:val="00D5792C"/>
    <w:rsid w:val="00D609A5"/>
    <w:rsid w:val="00D611AF"/>
    <w:rsid w:val="00D6129E"/>
    <w:rsid w:val="00D61EF6"/>
    <w:rsid w:val="00D65357"/>
    <w:rsid w:val="00D659AD"/>
    <w:rsid w:val="00D65D5C"/>
    <w:rsid w:val="00D67A94"/>
    <w:rsid w:val="00D702A5"/>
    <w:rsid w:val="00D727E3"/>
    <w:rsid w:val="00D73BC1"/>
    <w:rsid w:val="00D766F7"/>
    <w:rsid w:val="00D776B9"/>
    <w:rsid w:val="00D77726"/>
    <w:rsid w:val="00D81B63"/>
    <w:rsid w:val="00D81E61"/>
    <w:rsid w:val="00D8225C"/>
    <w:rsid w:val="00D836BC"/>
    <w:rsid w:val="00D8372E"/>
    <w:rsid w:val="00D851FE"/>
    <w:rsid w:val="00D85CF9"/>
    <w:rsid w:val="00D86008"/>
    <w:rsid w:val="00D86382"/>
    <w:rsid w:val="00D86AD4"/>
    <w:rsid w:val="00D86DCC"/>
    <w:rsid w:val="00D87562"/>
    <w:rsid w:val="00D928E6"/>
    <w:rsid w:val="00D935D0"/>
    <w:rsid w:val="00D96007"/>
    <w:rsid w:val="00DA1BE1"/>
    <w:rsid w:val="00DA2B39"/>
    <w:rsid w:val="00DA5FBB"/>
    <w:rsid w:val="00DA6B37"/>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3F3B"/>
    <w:rsid w:val="00DF54A9"/>
    <w:rsid w:val="00DF5793"/>
    <w:rsid w:val="00DF5E55"/>
    <w:rsid w:val="00DF6517"/>
    <w:rsid w:val="00DF6F03"/>
    <w:rsid w:val="00E00143"/>
    <w:rsid w:val="00E02117"/>
    <w:rsid w:val="00E03646"/>
    <w:rsid w:val="00E03CB4"/>
    <w:rsid w:val="00E03FF0"/>
    <w:rsid w:val="00E04739"/>
    <w:rsid w:val="00E0653A"/>
    <w:rsid w:val="00E06BAA"/>
    <w:rsid w:val="00E079D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245F"/>
    <w:rsid w:val="00E23176"/>
    <w:rsid w:val="00E27742"/>
    <w:rsid w:val="00E2788D"/>
    <w:rsid w:val="00E27A02"/>
    <w:rsid w:val="00E301B6"/>
    <w:rsid w:val="00E31014"/>
    <w:rsid w:val="00E3147A"/>
    <w:rsid w:val="00E31845"/>
    <w:rsid w:val="00E31BDF"/>
    <w:rsid w:val="00E32152"/>
    <w:rsid w:val="00E333D9"/>
    <w:rsid w:val="00E3409D"/>
    <w:rsid w:val="00E403A9"/>
    <w:rsid w:val="00E4055D"/>
    <w:rsid w:val="00E40F81"/>
    <w:rsid w:val="00E41590"/>
    <w:rsid w:val="00E4222E"/>
    <w:rsid w:val="00E43792"/>
    <w:rsid w:val="00E43E09"/>
    <w:rsid w:val="00E4568F"/>
    <w:rsid w:val="00E46359"/>
    <w:rsid w:val="00E50552"/>
    <w:rsid w:val="00E521F2"/>
    <w:rsid w:val="00E5299C"/>
    <w:rsid w:val="00E540D7"/>
    <w:rsid w:val="00E55212"/>
    <w:rsid w:val="00E56917"/>
    <w:rsid w:val="00E61016"/>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969F1"/>
    <w:rsid w:val="00EA14A7"/>
    <w:rsid w:val="00EA157E"/>
    <w:rsid w:val="00EA2190"/>
    <w:rsid w:val="00EA3941"/>
    <w:rsid w:val="00EA4FAB"/>
    <w:rsid w:val="00EA5841"/>
    <w:rsid w:val="00EB06D4"/>
    <w:rsid w:val="00EB0720"/>
    <w:rsid w:val="00EB157E"/>
    <w:rsid w:val="00EB3ACD"/>
    <w:rsid w:val="00EB4A50"/>
    <w:rsid w:val="00EB4A91"/>
    <w:rsid w:val="00EB66A2"/>
    <w:rsid w:val="00EB6D97"/>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20C4"/>
    <w:rsid w:val="00F0233E"/>
    <w:rsid w:val="00F02C45"/>
    <w:rsid w:val="00F03051"/>
    <w:rsid w:val="00F03FD8"/>
    <w:rsid w:val="00F04873"/>
    <w:rsid w:val="00F048FC"/>
    <w:rsid w:val="00F05903"/>
    <w:rsid w:val="00F05A2F"/>
    <w:rsid w:val="00F10DC2"/>
    <w:rsid w:val="00F11617"/>
    <w:rsid w:val="00F122C6"/>
    <w:rsid w:val="00F12B43"/>
    <w:rsid w:val="00F13CC6"/>
    <w:rsid w:val="00F1585D"/>
    <w:rsid w:val="00F17177"/>
    <w:rsid w:val="00F2080C"/>
    <w:rsid w:val="00F21914"/>
    <w:rsid w:val="00F22B0F"/>
    <w:rsid w:val="00F23033"/>
    <w:rsid w:val="00F302CC"/>
    <w:rsid w:val="00F31A0D"/>
    <w:rsid w:val="00F31D5C"/>
    <w:rsid w:val="00F33257"/>
    <w:rsid w:val="00F35016"/>
    <w:rsid w:val="00F350DA"/>
    <w:rsid w:val="00F35DEA"/>
    <w:rsid w:val="00F37313"/>
    <w:rsid w:val="00F41FF2"/>
    <w:rsid w:val="00F424AD"/>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7E77"/>
    <w:rsid w:val="00F70B5C"/>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3A3"/>
    <w:rsid w:val="00F91C56"/>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BDC"/>
    <w:rsid w:val="00FC4BC9"/>
    <w:rsid w:val="00FC4C46"/>
    <w:rsid w:val="00FC506B"/>
    <w:rsid w:val="00FC69F7"/>
    <w:rsid w:val="00FC73F7"/>
    <w:rsid w:val="00FD10D3"/>
    <w:rsid w:val="00FD3043"/>
    <w:rsid w:val="00FD4D9B"/>
    <w:rsid w:val="00FD603D"/>
    <w:rsid w:val="00FD6DA6"/>
    <w:rsid w:val="00FD7A2D"/>
    <w:rsid w:val="00FE01C5"/>
    <w:rsid w:val="00FE179B"/>
    <w:rsid w:val="00FE2E9A"/>
    <w:rsid w:val="00FE2F03"/>
    <w:rsid w:val="00FE30D6"/>
    <w:rsid w:val="00FE6A92"/>
    <w:rsid w:val="00FF08CB"/>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C029DF"/>
    <w:pPr>
      <w:tabs>
        <w:tab w:val="left" w:pos="851"/>
        <w:tab w:val="left" w:leader="dot" w:pos="3402"/>
      </w:tabs>
      <w:ind w:left="3545"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086303"/>
    <w:pPr>
      <w:tabs>
        <w:tab w:val="left" w:pos="851"/>
        <w:tab w:val="left" w:leader="dot" w:pos="3544"/>
      </w:tabs>
      <w:ind w:leftChars="344" w:left="3685" w:hangingChars="1646" w:hanging="2963"/>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image" Target="media/image21.emf"/><Relationship Id="rId63" Type="http://schemas.openxmlformats.org/officeDocument/2006/relationships/header" Target="header10.xml"/><Relationship Id="rId68" Type="http://schemas.openxmlformats.org/officeDocument/2006/relationships/header" Target="header14.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__18.vsdx"/><Relationship Id="rId66" Type="http://schemas.openxmlformats.org/officeDocument/2006/relationships/header" Target="header12.xml"/><Relationship Id="rId74"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package" Target="embeddings/Microsoft_Visio___19.vsdx"/><Relationship Id="rId65" Type="http://schemas.openxmlformats.org/officeDocument/2006/relationships/footer" Target="footer3.xm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header" Target="header11.xm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eader" Target="header13.xml"/><Relationship Id="rId20" Type="http://schemas.openxmlformats.org/officeDocument/2006/relationships/package" Target="embeddings/Microsoft_Visio___1.vsdx"/><Relationship Id="rId41" Type="http://schemas.openxmlformats.org/officeDocument/2006/relationships/image" Target="media/image13.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header" Target="header1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6E9A-B099-4593-A178-97EC95AA9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12591</TotalTime>
  <Pages>1</Pages>
  <Words>41871</Words>
  <Characters>238669</Characters>
  <Application>Microsoft Office Word</Application>
  <DocSecurity>0</DocSecurity>
  <Lines>1988</Lines>
  <Paragraphs>559</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279981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スレッド制御のための基礎</dc:subject>
  <dc:creator>板垣 衛</dc:creator>
  <cp:keywords/>
  <dc:description/>
  <cp:lastModifiedBy>板垣衛</cp:lastModifiedBy>
  <cp:revision>1496</cp:revision>
  <cp:lastPrinted>2014-01-29T16:25:00Z</cp:lastPrinted>
  <dcterms:created xsi:type="dcterms:W3CDTF">2014-01-07T17:50:00Z</dcterms:created>
  <dcterms:modified xsi:type="dcterms:W3CDTF">2014-01-29T16:25:00Z</dcterms:modified>
  <cp:category>仕様・設計書</cp:category>
  <cp:contentStatus/>
</cp:coreProperties>
</file>