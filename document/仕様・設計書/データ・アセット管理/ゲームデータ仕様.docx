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22386E" w:rsidP="00966ADB">
      <w:pPr>
        <w:pStyle w:val="af4"/>
      </w:pPr>
      <w:r>
        <w:fldChar w:fldCharType="begin"/>
      </w:r>
      <w:r>
        <w:instrText xml:space="preserve"> TITLE   \* MERGEFORMAT </w:instrText>
      </w:r>
      <w:r>
        <w:fldChar w:fldCharType="separate"/>
      </w:r>
      <w:r w:rsidR="00397CA4">
        <w:t>ゲームデータ仕様</w:t>
      </w:r>
      <w:r>
        <w:fldChar w:fldCharType="end"/>
      </w:r>
      <w:bookmarkStart w:id="0" w:name="_GoBack"/>
      <w:bookmarkEnd w:id="0"/>
    </w:p>
    <w:p w14:paraId="68C1382C" w14:textId="77777777" w:rsidR="00EC0FD6" w:rsidRPr="00C31EA7" w:rsidRDefault="00EC28B2" w:rsidP="00966ADB">
      <w:pPr>
        <w:pStyle w:val="af5"/>
      </w:pPr>
      <w:r>
        <w:rPr>
          <w:rFonts w:hint="eastAsia"/>
        </w:rPr>
        <w:t xml:space="preserve">－ </w:t>
      </w:r>
      <w:r w:rsidR="0022386E">
        <w:fldChar w:fldCharType="begin"/>
      </w:r>
      <w:r w:rsidR="0022386E">
        <w:instrText xml:space="preserve"> SUBJECT   \* MERGEFORMAT </w:instrText>
      </w:r>
      <w:r w:rsidR="0022386E">
        <w:fldChar w:fldCharType="separate"/>
      </w:r>
      <w:r w:rsidR="00397CA4">
        <w:t>ゲームデータの変換とフォーマット</w:t>
      </w:r>
      <w:r w:rsidR="0022386E">
        <w:fldChar w:fldCharType="end"/>
      </w:r>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first" r:id="rId9"/>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397CA4">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0"/>
          <w:headerReference w:type="default" r:id="rId11"/>
          <w:footerReference w:type="default" r:id="rId12"/>
          <w:headerReference w:type="first" r:id="rId13"/>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7969F108" w14:textId="77777777" w:rsidR="00397CA4"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7298274" w:history="1">
        <w:r w:rsidR="00397CA4" w:rsidRPr="00565DB2">
          <w:rPr>
            <w:rStyle w:val="afff3"/>
            <w:rFonts w:ascii="Wingdings" w:hAnsi="Wingdings"/>
          </w:rPr>
          <w:t></w:t>
        </w:r>
        <w:r w:rsidR="00397CA4">
          <w:rPr>
            <w:rFonts w:asciiTheme="minorHAnsi" w:eastAsiaTheme="minorEastAsia" w:hAnsiTheme="minorHAnsi" w:cstheme="minorBidi"/>
            <w:b w:val="0"/>
            <w:sz w:val="21"/>
          </w:rPr>
          <w:tab/>
        </w:r>
        <w:r w:rsidR="00397CA4" w:rsidRPr="00565DB2">
          <w:rPr>
            <w:rStyle w:val="afff3"/>
            <w:rFonts w:hint="eastAsia"/>
          </w:rPr>
          <w:t>概略</w:t>
        </w:r>
        <w:r w:rsidR="00397CA4">
          <w:rPr>
            <w:webHidden/>
          </w:rPr>
          <w:tab/>
        </w:r>
        <w:r w:rsidR="00397CA4">
          <w:rPr>
            <w:webHidden/>
          </w:rPr>
          <w:fldChar w:fldCharType="begin"/>
        </w:r>
        <w:r w:rsidR="00397CA4">
          <w:rPr>
            <w:webHidden/>
          </w:rPr>
          <w:instrText xml:space="preserve"> PAGEREF _Toc377298274 \h </w:instrText>
        </w:r>
        <w:r w:rsidR="00397CA4">
          <w:rPr>
            <w:webHidden/>
          </w:rPr>
        </w:r>
        <w:r w:rsidR="00397CA4">
          <w:rPr>
            <w:webHidden/>
          </w:rPr>
          <w:fldChar w:fldCharType="separate"/>
        </w:r>
        <w:r w:rsidR="000C5B0A">
          <w:rPr>
            <w:webHidden/>
          </w:rPr>
          <w:t>1</w:t>
        </w:r>
        <w:r w:rsidR="00397CA4">
          <w:rPr>
            <w:webHidden/>
          </w:rPr>
          <w:fldChar w:fldCharType="end"/>
        </w:r>
      </w:hyperlink>
    </w:p>
    <w:p w14:paraId="7050BDEF" w14:textId="77777777" w:rsidR="00397CA4" w:rsidRDefault="00397CA4">
      <w:pPr>
        <w:pStyle w:val="12"/>
        <w:spacing w:before="180"/>
        <w:ind w:left="325" w:hanging="325"/>
        <w:rPr>
          <w:rFonts w:asciiTheme="minorHAnsi" w:eastAsiaTheme="minorEastAsia" w:hAnsiTheme="minorHAnsi" w:cstheme="minorBidi"/>
          <w:b w:val="0"/>
          <w:sz w:val="21"/>
        </w:rPr>
      </w:pPr>
      <w:hyperlink w:anchor="_Toc377298275" w:history="1">
        <w:r w:rsidRPr="00565DB2">
          <w:rPr>
            <w:rStyle w:val="afff3"/>
            <w:rFonts w:ascii="Wingdings" w:hAnsi="Wingdings"/>
          </w:rPr>
          <w:t></w:t>
        </w:r>
        <w:r>
          <w:rPr>
            <w:rFonts w:asciiTheme="minorHAnsi" w:eastAsiaTheme="minorEastAsia" w:hAnsiTheme="minorHAnsi" w:cstheme="minorBidi"/>
            <w:b w:val="0"/>
            <w:sz w:val="21"/>
          </w:rPr>
          <w:tab/>
        </w:r>
        <w:r w:rsidRPr="00565DB2">
          <w:rPr>
            <w:rStyle w:val="afff3"/>
            <w:rFonts w:hint="eastAsia"/>
          </w:rPr>
          <w:t>目的</w:t>
        </w:r>
        <w:r>
          <w:rPr>
            <w:webHidden/>
          </w:rPr>
          <w:tab/>
        </w:r>
        <w:r>
          <w:rPr>
            <w:webHidden/>
          </w:rPr>
          <w:fldChar w:fldCharType="begin"/>
        </w:r>
        <w:r>
          <w:rPr>
            <w:webHidden/>
          </w:rPr>
          <w:instrText xml:space="preserve"> PAGEREF _Toc377298275 \h </w:instrText>
        </w:r>
        <w:r>
          <w:rPr>
            <w:webHidden/>
          </w:rPr>
        </w:r>
        <w:r>
          <w:rPr>
            <w:webHidden/>
          </w:rPr>
          <w:fldChar w:fldCharType="separate"/>
        </w:r>
        <w:r w:rsidR="000C5B0A">
          <w:rPr>
            <w:webHidden/>
          </w:rPr>
          <w:t>1</w:t>
        </w:r>
        <w:r>
          <w:rPr>
            <w:webHidden/>
          </w:rPr>
          <w:fldChar w:fldCharType="end"/>
        </w:r>
      </w:hyperlink>
    </w:p>
    <w:p w14:paraId="649367BE" w14:textId="77777777" w:rsidR="00397CA4" w:rsidRDefault="00397CA4">
      <w:pPr>
        <w:pStyle w:val="12"/>
        <w:spacing w:before="180"/>
        <w:ind w:left="325" w:hanging="325"/>
        <w:rPr>
          <w:rFonts w:asciiTheme="minorHAnsi" w:eastAsiaTheme="minorEastAsia" w:hAnsiTheme="minorHAnsi" w:cstheme="minorBidi"/>
          <w:b w:val="0"/>
          <w:sz w:val="21"/>
        </w:rPr>
      </w:pPr>
      <w:hyperlink w:anchor="_Toc377298276" w:history="1">
        <w:r w:rsidRPr="00565DB2">
          <w:rPr>
            <w:rStyle w:val="afff3"/>
            <w:rFonts w:ascii="Wingdings" w:hAnsi="Wingdings"/>
          </w:rPr>
          <w:t></w:t>
        </w:r>
        <w:r>
          <w:rPr>
            <w:rFonts w:asciiTheme="minorHAnsi" w:eastAsiaTheme="minorEastAsia" w:hAnsiTheme="minorHAnsi" w:cstheme="minorBidi"/>
            <w:b w:val="0"/>
            <w:sz w:val="21"/>
          </w:rPr>
          <w:tab/>
        </w:r>
        <w:r w:rsidRPr="00565DB2">
          <w:rPr>
            <w:rStyle w:val="afff3"/>
            <w:rFonts w:hint="eastAsia"/>
          </w:rPr>
          <w:t>基本用語</w:t>
        </w:r>
        <w:r>
          <w:rPr>
            <w:webHidden/>
          </w:rPr>
          <w:tab/>
        </w:r>
        <w:r>
          <w:rPr>
            <w:webHidden/>
          </w:rPr>
          <w:fldChar w:fldCharType="begin"/>
        </w:r>
        <w:r>
          <w:rPr>
            <w:webHidden/>
          </w:rPr>
          <w:instrText xml:space="preserve"> PAGEREF _Toc377298276 \h </w:instrText>
        </w:r>
        <w:r>
          <w:rPr>
            <w:webHidden/>
          </w:rPr>
        </w:r>
        <w:r>
          <w:rPr>
            <w:webHidden/>
          </w:rPr>
          <w:fldChar w:fldCharType="separate"/>
        </w:r>
        <w:r w:rsidR="000C5B0A">
          <w:rPr>
            <w:webHidden/>
          </w:rPr>
          <w:t>1</w:t>
        </w:r>
        <w:r>
          <w:rPr>
            <w:webHidden/>
          </w:rPr>
          <w:fldChar w:fldCharType="end"/>
        </w:r>
      </w:hyperlink>
    </w:p>
    <w:p w14:paraId="05FFCFD9" w14:textId="77777777" w:rsidR="00397CA4" w:rsidRDefault="00397CA4">
      <w:pPr>
        <w:pStyle w:val="25"/>
        <w:tabs>
          <w:tab w:val="left" w:pos="840"/>
        </w:tabs>
        <w:rPr>
          <w:rFonts w:asciiTheme="minorHAnsi" w:eastAsiaTheme="minorEastAsia" w:hAnsiTheme="minorHAnsi" w:cstheme="minorBidi"/>
          <w:b w:val="0"/>
        </w:rPr>
      </w:pPr>
      <w:hyperlink w:anchor="_Toc377298277"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「ゲームデータ」</w:t>
        </w:r>
        <w:r>
          <w:rPr>
            <w:webHidden/>
          </w:rPr>
          <w:tab/>
        </w:r>
        <w:r>
          <w:rPr>
            <w:webHidden/>
          </w:rPr>
          <w:fldChar w:fldCharType="begin"/>
        </w:r>
        <w:r>
          <w:rPr>
            <w:webHidden/>
          </w:rPr>
          <w:instrText xml:space="preserve"> PAGEREF _Toc377298277 \h </w:instrText>
        </w:r>
        <w:r>
          <w:rPr>
            <w:webHidden/>
          </w:rPr>
        </w:r>
        <w:r>
          <w:rPr>
            <w:webHidden/>
          </w:rPr>
          <w:fldChar w:fldCharType="separate"/>
        </w:r>
        <w:r w:rsidR="000C5B0A">
          <w:rPr>
            <w:webHidden/>
          </w:rPr>
          <w:t>1</w:t>
        </w:r>
        <w:r>
          <w:rPr>
            <w:webHidden/>
          </w:rPr>
          <w:fldChar w:fldCharType="end"/>
        </w:r>
      </w:hyperlink>
    </w:p>
    <w:p w14:paraId="41D579EB" w14:textId="77777777" w:rsidR="00397CA4" w:rsidRDefault="00397CA4">
      <w:pPr>
        <w:pStyle w:val="12"/>
        <w:spacing w:before="180"/>
        <w:ind w:left="325" w:hanging="325"/>
        <w:rPr>
          <w:rFonts w:asciiTheme="minorHAnsi" w:eastAsiaTheme="minorEastAsia" w:hAnsiTheme="minorHAnsi" w:cstheme="minorBidi"/>
          <w:b w:val="0"/>
          <w:sz w:val="21"/>
        </w:rPr>
      </w:pPr>
      <w:hyperlink w:anchor="_Toc377298278" w:history="1">
        <w:r w:rsidRPr="00565DB2">
          <w:rPr>
            <w:rStyle w:val="afff3"/>
            <w:rFonts w:ascii="Wingdings" w:hAnsi="Wingdings"/>
          </w:rPr>
          <w:t></w:t>
        </w:r>
        <w:r>
          <w:rPr>
            <w:rFonts w:asciiTheme="minorHAnsi" w:eastAsiaTheme="minorEastAsia" w:hAnsiTheme="minorHAnsi" w:cstheme="minorBidi"/>
            <w:b w:val="0"/>
            <w:sz w:val="21"/>
          </w:rPr>
          <w:tab/>
        </w:r>
        <w:r w:rsidRPr="00565DB2">
          <w:rPr>
            <w:rStyle w:val="afff3"/>
            <w:rFonts w:hint="eastAsia"/>
          </w:rPr>
          <w:t>要件定義</w:t>
        </w:r>
        <w:r>
          <w:rPr>
            <w:webHidden/>
          </w:rPr>
          <w:tab/>
        </w:r>
        <w:r>
          <w:rPr>
            <w:webHidden/>
          </w:rPr>
          <w:fldChar w:fldCharType="begin"/>
        </w:r>
        <w:r>
          <w:rPr>
            <w:webHidden/>
          </w:rPr>
          <w:instrText xml:space="preserve"> PAGEREF _Toc377298278 \h </w:instrText>
        </w:r>
        <w:r>
          <w:rPr>
            <w:webHidden/>
          </w:rPr>
        </w:r>
        <w:r>
          <w:rPr>
            <w:webHidden/>
          </w:rPr>
          <w:fldChar w:fldCharType="separate"/>
        </w:r>
        <w:r w:rsidR="000C5B0A">
          <w:rPr>
            <w:webHidden/>
          </w:rPr>
          <w:t>2</w:t>
        </w:r>
        <w:r>
          <w:rPr>
            <w:webHidden/>
          </w:rPr>
          <w:fldChar w:fldCharType="end"/>
        </w:r>
      </w:hyperlink>
    </w:p>
    <w:p w14:paraId="35B30E27" w14:textId="77777777" w:rsidR="00397CA4" w:rsidRDefault="00397CA4">
      <w:pPr>
        <w:pStyle w:val="25"/>
        <w:tabs>
          <w:tab w:val="left" w:pos="840"/>
        </w:tabs>
        <w:rPr>
          <w:rFonts w:asciiTheme="minorHAnsi" w:eastAsiaTheme="minorEastAsia" w:hAnsiTheme="minorHAnsi" w:cstheme="minorBidi"/>
          <w:b w:val="0"/>
        </w:rPr>
      </w:pPr>
      <w:hyperlink w:anchor="_Toc377298279"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基本要件</w:t>
        </w:r>
        <w:r>
          <w:rPr>
            <w:webHidden/>
          </w:rPr>
          <w:tab/>
        </w:r>
        <w:r>
          <w:rPr>
            <w:webHidden/>
          </w:rPr>
          <w:fldChar w:fldCharType="begin"/>
        </w:r>
        <w:r>
          <w:rPr>
            <w:webHidden/>
          </w:rPr>
          <w:instrText xml:space="preserve"> PAGEREF _Toc377298279 \h </w:instrText>
        </w:r>
        <w:r>
          <w:rPr>
            <w:webHidden/>
          </w:rPr>
        </w:r>
        <w:r>
          <w:rPr>
            <w:webHidden/>
          </w:rPr>
          <w:fldChar w:fldCharType="separate"/>
        </w:r>
        <w:r w:rsidR="000C5B0A">
          <w:rPr>
            <w:webHidden/>
          </w:rPr>
          <w:t>2</w:t>
        </w:r>
        <w:r>
          <w:rPr>
            <w:webHidden/>
          </w:rPr>
          <w:fldChar w:fldCharType="end"/>
        </w:r>
      </w:hyperlink>
    </w:p>
    <w:p w14:paraId="3132C995" w14:textId="77777777" w:rsidR="00397CA4" w:rsidRDefault="00397CA4">
      <w:pPr>
        <w:pStyle w:val="25"/>
        <w:tabs>
          <w:tab w:val="left" w:pos="840"/>
        </w:tabs>
        <w:rPr>
          <w:rFonts w:asciiTheme="minorHAnsi" w:eastAsiaTheme="minorEastAsia" w:hAnsiTheme="minorHAnsi" w:cstheme="minorBidi"/>
          <w:b w:val="0"/>
        </w:rPr>
      </w:pPr>
      <w:hyperlink w:anchor="_Toc377298280"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要求仕様／要件定義</w:t>
        </w:r>
        <w:r>
          <w:rPr>
            <w:webHidden/>
          </w:rPr>
          <w:tab/>
        </w:r>
        <w:r>
          <w:rPr>
            <w:webHidden/>
          </w:rPr>
          <w:fldChar w:fldCharType="begin"/>
        </w:r>
        <w:r>
          <w:rPr>
            <w:webHidden/>
          </w:rPr>
          <w:instrText xml:space="preserve"> PAGEREF _Toc377298280 \h </w:instrText>
        </w:r>
        <w:r>
          <w:rPr>
            <w:webHidden/>
          </w:rPr>
        </w:r>
        <w:r>
          <w:rPr>
            <w:webHidden/>
          </w:rPr>
          <w:fldChar w:fldCharType="separate"/>
        </w:r>
        <w:r w:rsidR="000C5B0A">
          <w:rPr>
            <w:webHidden/>
          </w:rPr>
          <w:t>2</w:t>
        </w:r>
        <w:r>
          <w:rPr>
            <w:webHidden/>
          </w:rPr>
          <w:fldChar w:fldCharType="end"/>
        </w:r>
      </w:hyperlink>
    </w:p>
    <w:p w14:paraId="046C23B0" w14:textId="77777777" w:rsidR="00397CA4" w:rsidRDefault="00397CA4">
      <w:pPr>
        <w:pStyle w:val="12"/>
        <w:spacing w:before="180"/>
        <w:ind w:left="325" w:hanging="325"/>
        <w:rPr>
          <w:rFonts w:asciiTheme="minorHAnsi" w:eastAsiaTheme="minorEastAsia" w:hAnsiTheme="minorHAnsi" w:cstheme="minorBidi"/>
          <w:b w:val="0"/>
          <w:sz w:val="21"/>
        </w:rPr>
      </w:pPr>
      <w:hyperlink w:anchor="_Toc377298281" w:history="1">
        <w:r w:rsidRPr="00565DB2">
          <w:rPr>
            <w:rStyle w:val="afff3"/>
            <w:rFonts w:ascii="Wingdings" w:hAnsi="Wingdings"/>
          </w:rPr>
          <w:t></w:t>
        </w:r>
        <w:r>
          <w:rPr>
            <w:rFonts w:asciiTheme="minorHAnsi" w:eastAsiaTheme="minorEastAsia" w:hAnsiTheme="minorHAnsi" w:cstheme="minorBidi"/>
            <w:b w:val="0"/>
            <w:sz w:val="21"/>
          </w:rPr>
          <w:tab/>
        </w:r>
        <w:r w:rsidRPr="00565DB2">
          <w:rPr>
            <w:rStyle w:val="afff3"/>
            <w:rFonts w:hint="eastAsia"/>
          </w:rPr>
          <w:t>仕様概要</w:t>
        </w:r>
        <w:r>
          <w:rPr>
            <w:webHidden/>
          </w:rPr>
          <w:tab/>
        </w:r>
        <w:r>
          <w:rPr>
            <w:webHidden/>
          </w:rPr>
          <w:fldChar w:fldCharType="begin"/>
        </w:r>
        <w:r>
          <w:rPr>
            <w:webHidden/>
          </w:rPr>
          <w:instrText xml:space="preserve"> PAGEREF _Toc377298281 \h </w:instrText>
        </w:r>
        <w:r>
          <w:rPr>
            <w:webHidden/>
          </w:rPr>
        </w:r>
        <w:r>
          <w:rPr>
            <w:webHidden/>
          </w:rPr>
          <w:fldChar w:fldCharType="separate"/>
        </w:r>
        <w:r w:rsidR="000C5B0A">
          <w:rPr>
            <w:webHidden/>
          </w:rPr>
          <w:t>3</w:t>
        </w:r>
        <w:r>
          <w:rPr>
            <w:webHidden/>
          </w:rPr>
          <w:fldChar w:fldCharType="end"/>
        </w:r>
      </w:hyperlink>
    </w:p>
    <w:p w14:paraId="43A1C026" w14:textId="77777777" w:rsidR="00397CA4" w:rsidRDefault="00397CA4">
      <w:pPr>
        <w:pStyle w:val="25"/>
        <w:tabs>
          <w:tab w:val="left" w:pos="840"/>
        </w:tabs>
        <w:rPr>
          <w:rFonts w:asciiTheme="minorHAnsi" w:eastAsiaTheme="minorEastAsia" w:hAnsiTheme="minorHAnsi" w:cstheme="minorBidi"/>
          <w:b w:val="0"/>
        </w:rPr>
      </w:pPr>
      <w:hyperlink w:anchor="_Toc377298282"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環境</w:t>
        </w:r>
        <w:r>
          <w:rPr>
            <w:webHidden/>
          </w:rPr>
          <w:tab/>
        </w:r>
        <w:r>
          <w:rPr>
            <w:webHidden/>
          </w:rPr>
          <w:fldChar w:fldCharType="begin"/>
        </w:r>
        <w:r>
          <w:rPr>
            <w:webHidden/>
          </w:rPr>
          <w:instrText xml:space="preserve"> PAGEREF _Toc377298282 \h </w:instrText>
        </w:r>
        <w:r>
          <w:rPr>
            <w:webHidden/>
          </w:rPr>
        </w:r>
        <w:r>
          <w:rPr>
            <w:webHidden/>
          </w:rPr>
          <w:fldChar w:fldCharType="separate"/>
        </w:r>
        <w:r w:rsidR="000C5B0A">
          <w:rPr>
            <w:webHidden/>
          </w:rPr>
          <w:t>3</w:t>
        </w:r>
        <w:r>
          <w:rPr>
            <w:webHidden/>
          </w:rPr>
          <w:fldChar w:fldCharType="end"/>
        </w:r>
      </w:hyperlink>
    </w:p>
    <w:p w14:paraId="2F5547E6" w14:textId="77777777" w:rsidR="00397CA4" w:rsidRDefault="00397CA4">
      <w:pPr>
        <w:pStyle w:val="25"/>
        <w:tabs>
          <w:tab w:val="left" w:pos="840"/>
        </w:tabs>
        <w:rPr>
          <w:rFonts w:asciiTheme="minorHAnsi" w:eastAsiaTheme="minorEastAsia" w:hAnsiTheme="minorHAnsi" w:cstheme="minorBidi"/>
          <w:b w:val="0"/>
        </w:rPr>
      </w:pPr>
      <w:hyperlink w:anchor="_Toc377298283"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ワークフロー</w:t>
        </w:r>
        <w:r>
          <w:rPr>
            <w:webHidden/>
          </w:rPr>
          <w:tab/>
        </w:r>
        <w:r>
          <w:rPr>
            <w:webHidden/>
          </w:rPr>
          <w:fldChar w:fldCharType="begin"/>
        </w:r>
        <w:r>
          <w:rPr>
            <w:webHidden/>
          </w:rPr>
          <w:instrText xml:space="preserve"> PAGEREF _Toc377298283 \h </w:instrText>
        </w:r>
        <w:r>
          <w:rPr>
            <w:webHidden/>
          </w:rPr>
        </w:r>
        <w:r>
          <w:rPr>
            <w:webHidden/>
          </w:rPr>
          <w:fldChar w:fldCharType="separate"/>
        </w:r>
        <w:r w:rsidR="000C5B0A">
          <w:rPr>
            <w:webHidden/>
          </w:rPr>
          <w:t>4</w:t>
        </w:r>
        <w:r>
          <w:rPr>
            <w:webHidden/>
          </w:rPr>
          <w:fldChar w:fldCharType="end"/>
        </w:r>
      </w:hyperlink>
    </w:p>
    <w:p w14:paraId="75B41114" w14:textId="77777777" w:rsidR="00397CA4" w:rsidRDefault="00397CA4">
      <w:pPr>
        <w:pStyle w:val="12"/>
        <w:spacing w:before="180"/>
        <w:ind w:left="325" w:hanging="325"/>
        <w:rPr>
          <w:rFonts w:asciiTheme="minorHAnsi" w:eastAsiaTheme="minorEastAsia" w:hAnsiTheme="minorHAnsi" w:cstheme="minorBidi"/>
          <w:b w:val="0"/>
          <w:sz w:val="21"/>
        </w:rPr>
      </w:pPr>
      <w:hyperlink w:anchor="_Toc377298284" w:history="1">
        <w:r w:rsidRPr="00565DB2">
          <w:rPr>
            <w:rStyle w:val="afff3"/>
            <w:rFonts w:ascii="Wingdings" w:hAnsi="Wingdings"/>
          </w:rPr>
          <w:t></w:t>
        </w:r>
        <w:r>
          <w:rPr>
            <w:rFonts w:asciiTheme="minorHAnsi" w:eastAsiaTheme="minorEastAsia" w:hAnsiTheme="minorHAnsi" w:cstheme="minorBidi"/>
            <w:b w:val="0"/>
            <w:sz w:val="21"/>
          </w:rPr>
          <w:tab/>
        </w:r>
        <w:r w:rsidRPr="00565DB2">
          <w:rPr>
            <w:rStyle w:val="afff3"/>
            <w:rFonts w:hint="eastAsia"/>
          </w:rPr>
          <w:t>データ仕様</w:t>
        </w:r>
        <w:r>
          <w:rPr>
            <w:webHidden/>
          </w:rPr>
          <w:tab/>
        </w:r>
        <w:r>
          <w:rPr>
            <w:webHidden/>
          </w:rPr>
          <w:fldChar w:fldCharType="begin"/>
        </w:r>
        <w:r>
          <w:rPr>
            <w:webHidden/>
          </w:rPr>
          <w:instrText xml:space="preserve"> PAGEREF _Toc377298284 \h </w:instrText>
        </w:r>
        <w:r>
          <w:rPr>
            <w:webHidden/>
          </w:rPr>
        </w:r>
        <w:r>
          <w:rPr>
            <w:webHidden/>
          </w:rPr>
          <w:fldChar w:fldCharType="separate"/>
        </w:r>
        <w:r w:rsidR="000C5B0A">
          <w:rPr>
            <w:webHidden/>
          </w:rPr>
          <w:t>4</w:t>
        </w:r>
        <w:r>
          <w:rPr>
            <w:webHidden/>
          </w:rPr>
          <w:fldChar w:fldCharType="end"/>
        </w:r>
      </w:hyperlink>
    </w:p>
    <w:p w14:paraId="180013E5" w14:textId="77777777" w:rsidR="00397CA4" w:rsidRDefault="00397CA4">
      <w:pPr>
        <w:pStyle w:val="25"/>
        <w:tabs>
          <w:tab w:val="left" w:pos="840"/>
        </w:tabs>
        <w:rPr>
          <w:rFonts w:asciiTheme="minorHAnsi" w:eastAsiaTheme="minorEastAsia" w:hAnsiTheme="minorHAnsi" w:cstheme="minorBidi"/>
          <w:b w:val="0"/>
        </w:rPr>
      </w:pPr>
      <w:hyperlink w:anchor="_Toc377298285"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Pr>
          <w:t>DB/Excel</w:t>
        </w:r>
        <w:r>
          <w:rPr>
            <w:webHidden/>
          </w:rPr>
          <w:tab/>
        </w:r>
        <w:r>
          <w:rPr>
            <w:webHidden/>
          </w:rPr>
          <w:fldChar w:fldCharType="begin"/>
        </w:r>
        <w:r>
          <w:rPr>
            <w:webHidden/>
          </w:rPr>
          <w:instrText xml:space="preserve"> PAGEREF _Toc377298285 \h </w:instrText>
        </w:r>
        <w:r>
          <w:rPr>
            <w:webHidden/>
          </w:rPr>
        </w:r>
        <w:r>
          <w:rPr>
            <w:webHidden/>
          </w:rPr>
          <w:fldChar w:fldCharType="separate"/>
        </w:r>
        <w:r w:rsidR="000C5B0A">
          <w:rPr>
            <w:webHidden/>
          </w:rPr>
          <w:t>5</w:t>
        </w:r>
        <w:r>
          <w:rPr>
            <w:webHidden/>
          </w:rPr>
          <w:fldChar w:fldCharType="end"/>
        </w:r>
      </w:hyperlink>
    </w:p>
    <w:p w14:paraId="5607F3C2" w14:textId="77777777" w:rsidR="00397CA4" w:rsidRDefault="00397CA4">
      <w:pPr>
        <w:pStyle w:val="25"/>
        <w:tabs>
          <w:tab w:val="left" w:pos="840"/>
        </w:tabs>
        <w:rPr>
          <w:rFonts w:asciiTheme="minorHAnsi" w:eastAsiaTheme="minorEastAsia" w:hAnsiTheme="minorHAnsi" w:cstheme="minorBidi"/>
          <w:b w:val="0"/>
        </w:rPr>
      </w:pPr>
      <w:hyperlink w:anchor="_Toc377298286"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拡張</w:t>
        </w:r>
        <w:r w:rsidRPr="00565DB2">
          <w:rPr>
            <w:rStyle w:val="afff3"/>
          </w:rPr>
          <w:t>JSON</w:t>
        </w:r>
        <w:r>
          <w:rPr>
            <w:webHidden/>
          </w:rPr>
          <w:tab/>
        </w:r>
        <w:r>
          <w:rPr>
            <w:webHidden/>
          </w:rPr>
          <w:fldChar w:fldCharType="begin"/>
        </w:r>
        <w:r>
          <w:rPr>
            <w:webHidden/>
          </w:rPr>
          <w:instrText xml:space="preserve"> PAGEREF _Toc377298286 \h </w:instrText>
        </w:r>
        <w:r>
          <w:rPr>
            <w:webHidden/>
          </w:rPr>
        </w:r>
        <w:r>
          <w:rPr>
            <w:webHidden/>
          </w:rPr>
          <w:fldChar w:fldCharType="separate"/>
        </w:r>
        <w:r w:rsidR="000C5B0A">
          <w:rPr>
            <w:webHidden/>
          </w:rPr>
          <w:t>5</w:t>
        </w:r>
        <w:r>
          <w:rPr>
            <w:webHidden/>
          </w:rPr>
          <w:fldChar w:fldCharType="end"/>
        </w:r>
      </w:hyperlink>
    </w:p>
    <w:p w14:paraId="0A1F42D4" w14:textId="77777777" w:rsidR="00397CA4" w:rsidRDefault="00397CA4">
      <w:pPr>
        <w:pStyle w:val="32"/>
        <w:tabs>
          <w:tab w:val="left" w:pos="840"/>
        </w:tabs>
        <w:ind w:left="578" w:hanging="309"/>
        <w:rPr>
          <w:rFonts w:eastAsiaTheme="minorEastAsia"/>
        </w:rPr>
      </w:pPr>
      <w:hyperlink w:anchor="_Toc377298287" w:history="1">
        <w:r w:rsidRPr="00565DB2">
          <w:rPr>
            <w:rStyle w:val="afff3"/>
            <w:rFonts w:ascii="Wingdings" w:hAnsi="Wingdings"/>
          </w:rPr>
          <w:t></w:t>
        </w:r>
        <w:r>
          <w:rPr>
            <w:rFonts w:eastAsiaTheme="minorEastAsia"/>
          </w:rPr>
          <w:tab/>
        </w:r>
        <w:r w:rsidRPr="00565DB2">
          <w:rPr>
            <w:rStyle w:val="afff3"/>
          </w:rPr>
          <w:t>JSON</w:t>
        </w:r>
        <w:r w:rsidRPr="00565DB2">
          <w:rPr>
            <w:rStyle w:val="afff3"/>
            <w:rFonts w:hint="eastAsia"/>
          </w:rPr>
          <w:t>形式の採用について</w:t>
        </w:r>
        <w:r>
          <w:rPr>
            <w:webHidden/>
          </w:rPr>
          <w:tab/>
        </w:r>
        <w:r>
          <w:rPr>
            <w:webHidden/>
          </w:rPr>
          <w:fldChar w:fldCharType="begin"/>
        </w:r>
        <w:r>
          <w:rPr>
            <w:webHidden/>
          </w:rPr>
          <w:instrText xml:space="preserve"> PAGEREF _Toc377298287 \h </w:instrText>
        </w:r>
        <w:r>
          <w:rPr>
            <w:webHidden/>
          </w:rPr>
        </w:r>
        <w:r>
          <w:rPr>
            <w:webHidden/>
          </w:rPr>
          <w:fldChar w:fldCharType="separate"/>
        </w:r>
        <w:r w:rsidR="000C5B0A">
          <w:rPr>
            <w:webHidden/>
          </w:rPr>
          <w:t>5</w:t>
        </w:r>
        <w:r>
          <w:rPr>
            <w:webHidden/>
          </w:rPr>
          <w:fldChar w:fldCharType="end"/>
        </w:r>
      </w:hyperlink>
    </w:p>
    <w:p w14:paraId="6C538153" w14:textId="77777777" w:rsidR="00397CA4" w:rsidRDefault="00397CA4">
      <w:pPr>
        <w:pStyle w:val="32"/>
        <w:tabs>
          <w:tab w:val="left" w:pos="840"/>
        </w:tabs>
        <w:ind w:left="578" w:hanging="309"/>
        <w:rPr>
          <w:rFonts w:eastAsiaTheme="minorEastAsia"/>
        </w:rPr>
      </w:pPr>
      <w:hyperlink w:anchor="_Toc377298288" w:history="1">
        <w:r w:rsidRPr="00565DB2">
          <w:rPr>
            <w:rStyle w:val="afff3"/>
            <w:rFonts w:ascii="Wingdings" w:hAnsi="Wingdings"/>
          </w:rPr>
          <w:t></w:t>
        </w:r>
        <w:r>
          <w:rPr>
            <w:rFonts w:eastAsiaTheme="minorEastAsia"/>
          </w:rPr>
          <w:tab/>
        </w:r>
        <w:r w:rsidRPr="00565DB2">
          <w:rPr>
            <w:rStyle w:val="afff3"/>
            <w:rFonts w:hint="eastAsia"/>
          </w:rPr>
          <w:t>拡張</w:t>
        </w:r>
        <w:r w:rsidRPr="00565DB2">
          <w:rPr>
            <w:rStyle w:val="afff3"/>
          </w:rPr>
          <w:t>JSON</w:t>
        </w:r>
        <w:r w:rsidRPr="00565DB2">
          <w:rPr>
            <w:rStyle w:val="afff3"/>
            <w:rFonts w:hint="eastAsia"/>
          </w:rPr>
          <w:t>仕様</w:t>
        </w:r>
        <w:r>
          <w:rPr>
            <w:webHidden/>
          </w:rPr>
          <w:tab/>
        </w:r>
        <w:r>
          <w:rPr>
            <w:webHidden/>
          </w:rPr>
          <w:fldChar w:fldCharType="begin"/>
        </w:r>
        <w:r>
          <w:rPr>
            <w:webHidden/>
          </w:rPr>
          <w:instrText xml:space="preserve"> PAGEREF _Toc377298288 \h </w:instrText>
        </w:r>
        <w:r>
          <w:rPr>
            <w:webHidden/>
          </w:rPr>
        </w:r>
        <w:r>
          <w:rPr>
            <w:webHidden/>
          </w:rPr>
          <w:fldChar w:fldCharType="separate"/>
        </w:r>
        <w:r w:rsidR="000C5B0A">
          <w:rPr>
            <w:webHidden/>
          </w:rPr>
          <w:t>6</w:t>
        </w:r>
        <w:r>
          <w:rPr>
            <w:webHidden/>
          </w:rPr>
          <w:fldChar w:fldCharType="end"/>
        </w:r>
      </w:hyperlink>
    </w:p>
    <w:p w14:paraId="5A9543D6" w14:textId="77777777" w:rsidR="00397CA4" w:rsidRDefault="00397CA4">
      <w:pPr>
        <w:pStyle w:val="25"/>
        <w:tabs>
          <w:tab w:val="left" w:pos="840"/>
        </w:tabs>
        <w:rPr>
          <w:rFonts w:asciiTheme="minorHAnsi" w:eastAsiaTheme="minorEastAsia" w:hAnsiTheme="minorHAnsi" w:cstheme="minorBidi"/>
          <w:b w:val="0"/>
        </w:rPr>
      </w:pPr>
      <w:hyperlink w:anchor="_Toc377298289"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データ定義</w:t>
        </w:r>
        <w:r w:rsidRPr="00565DB2">
          <w:rPr>
            <w:rStyle w:val="afff3"/>
          </w:rPr>
          <w:t>JSON</w:t>
        </w:r>
        <w:r w:rsidRPr="00565DB2">
          <w:rPr>
            <w:rStyle w:val="afff3"/>
            <w:rFonts w:hint="eastAsia"/>
          </w:rPr>
          <w:t>【入力データ：手動／自動作成】</w:t>
        </w:r>
        <w:r>
          <w:rPr>
            <w:webHidden/>
          </w:rPr>
          <w:tab/>
        </w:r>
        <w:r>
          <w:rPr>
            <w:webHidden/>
          </w:rPr>
          <w:fldChar w:fldCharType="begin"/>
        </w:r>
        <w:r>
          <w:rPr>
            <w:webHidden/>
          </w:rPr>
          <w:instrText xml:space="preserve"> PAGEREF _Toc377298289 \h </w:instrText>
        </w:r>
        <w:r>
          <w:rPr>
            <w:webHidden/>
          </w:rPr>
        </w:r>
        <w:r>
          <w:rPr>
            <w:webHidden/>
          </w:rPr>
          <w:fldChar w:fldCharType="separate"/>
        </w:r>
        <w:r w:rsidR="000C5B0A">
          <w:rPr>
            <w:webHidden/>
          </w:rPr>
          <w:t>8</w:t>
        </w:r>
        <w:r>
          <w:rPr>
            <w:webHidden/>
          </w:rPr>
          <w:fldChar w:fldCharType="end"/>
        </w:r>
      </w:hyperlink>
    </w:p>
    <w:p w14:paraId="2B585E28" w14:textId="77777777" w:rsidR="00397CA4" w:rsidRDefault="00397CA4">
      <w:pPr>
        <w:pStyle w:val="25"/>
        <w:tabs>
          <w:tab w:val="left" w:pos="840"/>
        </w:tabs>
        <w:rPr>
          <w:rFonts w:asciiTheme="minorHAnsi" w:eastAsiaTheme="minorEastAsia" w:hAnsiTheme="minorHAnsi" w:cstheme="minorBidi"/>
          <w:b w:val="0"/>
        </w:rPr>
      </w:pPr>
      <w:hyperlink w:anchor="_Toc377298290"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中間</w:t>
        </w:r>
        <w:r w:rsidRPr="00565DB2">
          <w:rPr>
            <w:rStyle w:val="afff3"/>
          </w:rPr>
          <w:t>JSON</w:t>
        </w:r>
        <w:r w:rsidRPr="00565DB2">
          <w:rPr>
            <w:rStyle w:val="afff3"/>
            <w:rFonts w:hint="eastAsia"/>
          </w:rPr>
          <w:t>①【中間出力データ】</w:t>
        </w:r>
        <w:r>
          <w:rPr>
            <w:webHidden/>
          </w:rPr>
          <w:tab/>
        </w:r>
        <w:r>
          <w:rPr>
            <w:webHidden/>
          </w:rPr>
          <w:fldChar w:fldCharType="begin"/>
        </w:r>
        <w:r>
          <w:rPr>
            <w:webHidden/>
          </w:rPr>
          <w:instrText xml:space="preserve"> PAGEREF _Toc377298290 \h </w:instrText>
        </w:r>
        <w:r>
          <w:rPr>
            <w:webHidden/>
          </w:rPr>
        </w:r>
        <w:r>
          <w:rPr>
            <w:webHidden/>
          </w:rPr>
          <w:fldChar w:fldCharType="separate"/>
        </w:r>
        <w:r w:rsidR="000C5B0A">
          <w:rPr>
            <w:webHidden/>
          </w:rPr>
          <w:t>8</w:t>
        </w:r>
        <w:r>
          <w:rPr>
            <w:webHidden/>
          </w:rPr>
          <w:fldChar w:fldCharType="end"/>
        </w:r>
      </w:hyperlink>
    </w:p>
    <w:p w14:paraId="7820F035" w14:textId="77777777" w:rsidR="00397CA4" w:rsidRDefault="00397CA4">
      <w:pPr>
        <w:pStyle w:val="25"/>
        <w:tabs>
          <w:tab w:val="left" w:pos="840"/>
        </w:tabs>
        <w:rPr>
          <w:rFonts w:asciiTheme="minorHAnsi" w:eastAsiaTheme="minorEastAsia" w:hAnsiTheme="minorHAnsi" w:cstheme="minorBidi"/>
          <w:b w:val="0"/>
        </w:rPr>
      </w:pPr>
      <w:hyperlink w:anchor="_Toc377298291"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中間</w:t>
        </w:r>
        <w:r w:rsidRPr="00565DB2">
          <w:rPr>
            <w:rStyle w:val="afff3"/>
          </w:rPr>
          <w:t>JSON</w:t>
        </w:r>
        <w:r w:rsidRPr="00565DB2">
          <w:rPr>
            <w:rStyle w:val="afff3"/>
            <w:rFonts w:hint="eastAsia"/>
          </w:rPr>
          <w:t>②【中間出力データ】</w:t>
        </w:r>
        <w:r>
          <w:rPr>
            <w:webHidden/>
          </w:rPr>
          <w:tab/>
        </w:r>
        <w:r>
          <w:rPr>
            <w:webHidden/>
          </w:rPr>
          <w:fldChar w:fldCharType="begin"/>
        </w:r>
        <w:r>
          <w:rPr>
            <w:webHidden/>
          </w:rPr>
          <w:instrText xml:space="preserve"> PAGEREF _Toc377298291 \h </w:instrText>
        </w:r>
        <w:r>
          <w:rPr>
            <w:webHidden/>
          </w:rPr>
        </w:r>
        <w:r>
          <w:rPr>
            <w:webHidden/>
          </w:rPr>
          <w:fldChar w:fldCharType="separate"/>
        </w:r>
        <w:r w:rsidR="000C5B0A">
          <w:rPr>
            <w:webHidden/>
          </w:rPr>
          <w:t>9</w:t>
        </w:r>
        <w:r>
          <w:rPr>
            <w:webHidden/>
          </w:rPr>
          <w:fldChar w:fldCharType="end"/>
        </w:r>
      </w:hyperlink>
    </w:p>
    <w:p w14:paraId="22AC0CA1" w14:textId="77777777" w:rsidR="00397CA4" w:rsidRDefault="00397CA4">
      <w:pPr>
        <w:pStyle w:val="25"/>
        <w:tabs>
          <w:tab w:val="left" w:pos="840"/>
        </w:tabs>
        <w:rPr>
          <w:rFonts w:asciiTheme="minorHAnsi" w:eastAsiaTheme="minorEastAsia" w:hAnsiTheme="minorHAnsi" w:cstheme="minorBidi"/>
          <w:b w:val="0"/>
        </w:rPr>
      </w:pPr>
      <w:hyperlink w:anchor="_Toc377298292"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フォーマット定義</w:t>
        </w:r>
        <w:r w:rsidRPr="00565DB2">
          <w:rPr>
            <w:rStyle w:val="afff3"/>
          </w:rPr>
          <w:t>JSON</w:t>
        </w:r>
        <w:r w:rsidRPr="00565DB2">
          <w:rPr>
            <w:rStyle w:val="afff3"/>
            <w:rFonts w:hint="eastAsia"/>
          </w:rPr>
          <w:t>【入力データ：手動作成】</w:t>
        </w:r>
        <w:r>
          <w:rPr>
            <w:webHidden/>
          </w:rPr>
          <w:tab/>
        </w:r>
        <w:r>
          <w:rPr>
            <w:webHidden/>
          </w:rPr>
          <w:fldChar w:fldCharType="begin"/>
        </w:r>
        <w:r>
          <w:rPr>
            <w:webHidden/>
          </w:rPr>
          <w:instrText xml:space="preserve"> PAGEREF _Toc377298292 \h </w:instrText>
        </w:r>
        <w:r>
          <w:rPr>
            <w:webHidden/>
          </w:rPr>
        </w:r>
        <w:r>
          <w:rPr>
            <w:webHidden/>
          </w:rPr>
          <w:fldChar w:fldCharType="separate"/>
        </w:r>
        <w:r w:rsidR="000C5B0A">
          <w:rPr>
            <w:webHidden/>
          </w:rPr>
          <w:t>10</w:t>
        </w:r>
        <w:r>
          <w:rPr>
            <w:webHidden/>
          </w:rPr>
          <w:fldChar w:fldCharType="end"/>
        </w:r>
      </w:hyperlink>
    </w:p>
    <w:p w14:paraId="3D6D3B34" w14:textId="77777777" w:rsidR="00397CA4" w:rsidRDefault="00397CA4">
      <w:pPr>
        <w:pStyle w:val="25"/>
        <w:tabs>
          <w:tab w:val="left" w:pos="840"/>
        </w:tabs>
        <w:rPr>
          <w:rFonts w:asciiTheme="minorHAnsi" w:eastAsiaTheme="minorEastAsia" w:hAnsiTheme="minorHAnsi" w:cstheme="minorBidi"/>
          <w:b w:val="0"/>
        </w:rPr>
      </w:pPr>
      <w:hyperlink w:anchor="_Toc377298293"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データ型定義リスト【入力データ：手動作成】</w:t>
        </w:r>
        <w:r>
          <w:rPr>
            <w:webHidden/>
          </w:rPr>
          <w:tab/>
        </w:r>
        <w:r>
          <w:rPr>
            <w:webHidden/>
          </w:rPr>
          <w:fldChar w:fldCharType="begin"/>
        </w:r>
        <w:r>
          <w:rPr>
            <w:webHidden/>
          </w:rPr>
          <w:instrText xml:space="preserve"> PAGEREF _Toc377298293 \h </w:instrText>
        </w:r>
        <w:r>
          <w:rPr>
            <w:webHidden/>
          </w:rPr>
        </w:r>
        <w:r>
          <w:rPr>
            <w:webHidden/>
          </w:rPr>
          <w:fldChar w:fldCharType="separate"/>
        </w:r>
        <w:r w:rsidR="000C5B0A">
          <w:rPr>
            <w:webHidden/>
          </w:rPr>
          <w:t>14</w:t>
        </w:r>
        <w:r>
          <w:rPr>
            <w:webHidden/>
          </w:rPr>
          <w:fldChar w:fldCharType="end"/>
        </w:r>
      </w:hyperlink>
    </w:p>
    <w:p w14:paraId="22851501" w14:textId="77777777" w:rsidR="00397CA4" w:rsidRDefault="00397CA4">
      <w:pPr>
        <w:pStyle w:val="25"/>
        <w:tabs>
          <w:tab w:val="left" w:pos="840"/>
        </w:tabs>
        <w:rPr>
          <w:rFonts w:asciiTheme="minorHAnsi" w:eastAsiaTheme="minorEastAsia" w:hAnsiTheme="minorHAnsi" w:cstheme="minorBidi"/>
          <w:b w:val="0"/>
        </w:rPr>
      </w:pPr>
      <w:hyperlink w:anchor="_Toc377298294"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計算式用拡張関数定義リスト【入力データ：手動作成】</w:t>
        </w:r>
        <w:r>
          <w:rPr>
            <w:webHidden/>
          </w:rPr>
          <w:tab/>
        </w:r>
        <w:r>
          <w:rPr>
            <w:webHidden/>
          </w:rPr>
          <w:fldChar w:fldCharType="begin"/>
        </w:r>
        <w:r>
          <w:rPr>
            <w:webHidden/>
          </w:rPr>
          <w:instrText xml:space="preserve"> PAGEREF _Toc377298294 \h </w:instrText>
        </w:r>
        <w:r>
          <w:rPr>
            <w:webHidden/>
          </w:rPr>
        </w:r>
        <w:r>
          <w:rPr>
            <w:webHidden/>
          </w:rPr>
          <w:fldChar w:fldCharType="separate"/>
        </w:r>
        <w:r w:rsidR="000C5B0A">
          <w:rPr>
            <w:webHidden/>
          </w:rPr>
          <w:t>16</w:t>
        </w:r>
        <w:r>
          <w:rPr>
            <w:webHidden/>
          </w:rPr>
          <w:fldChar w:fldCharType="end"/>
        </w:r>
      </w:hyperlink>
    </w:p>
    <w:p w14:paraId="66839C68" w14:textId="77777777" w:rsidR="00397CA4" w:rsidRDefault="00397CA4">
      <w:pPr>
        <w:pStyle w:val="25"/>
        <w:tabs>
          <w:tab w:val="left" w:pos="840"/>
        </w:tabs>
        <w:rPr>
          <w:rFonts w:asciiTheme="minorHAnsi" w:eastAsiaTheme="minorEastAsia" w:hAnsiTheme="minorHAnsi" w:cstheme="minorBidi"/>
          <w:b w:val="0"/>
        </w:rPr>
      </w:pPr>
      <w:hyperlink w:anchor="_Toc377298295"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チェック用</w:t>
        </w:r>
        <w:r w:rsidRPr="00565DB2">
          <w:rPr>
            <w:rStyle w:val="afff3"/>
          </w:rPr>
          <w:t>JSON</w:t>
        </w:r>
        <w:r w:rsidRPr="00565DB2">
          <w:rPr>
            <w:rStyle w:val="afff3"/>
            <w:rFonts w:hint="eastAsia"/>
          </w:rPr>
          <w:t>【出力データ】</w:t>
        </w:r>
        <w:r>
          <w:rPr>
            <w:webHidden/>
          </w:rPr>
          <w:tab/>
        </w:r>
        <w:r>
          <w:rPr>
            <w:webHidden/>
          </w:rPr>
          <w:fldChar w:fldCharType="begin"/>
        </w:r>
        <w:r>
          <w:rPr>
            <w:webHidden/>
          </w:rPr>
          <w:instrText xml:space="preserve"> PAGEREF _Toc377298295 \h </w:instrText>
        </w:r>
        <w:r>
          <w:rPr>
            <w:webHidden/>
          </w:rPr>
        </w:r>
        <w:r>
          <w:rPr>
            <w:webHidden/>
          </w:rPr>
          <w:fldChar w:fldCharType="separate"/>
        </w:r>
        <w:r w:rsidR="000C5B0A">
          <w:rPr>
            <w:webHidden/>
          </w:rPr>
          <w:t>17</w:t>
        </w:r>
        <w:r>
          <w:rPr>
            <w:webHidden/>
          </w:rPr>
          <w:fldChar w:fldCharType="end"/>
        </w:r>
      </w:hyperlink>
    </w:p>
    <w:p w14:paraId="621421D6" w14:textId="77777777" w:rsidR="00397CA4" w:rsidRDefault="00397CA4">
      <w:pPr>
        <w:pStyle w:val="25"/>
        <w:tabs>
          <w:tab w:val="left" w:pos="840"/>
        </w:tabs>
        <w:rPr>
          <w:rFonts w:asciiTheme="minorHAnsi" w:eastAsiaTheme="minorEastAsia" w:hAnsiTheme="minorHAnsi" w:cstheme="minorBidi"/>
          <w:b w:val="0"/>
        </w:rPr>
      </w:pPr>
      <w:hyperlink w:anchor="_Toc377298296"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Pr>
          <w:t>C</w:t>
        </w:r>
        <w:r w:rsidRPr="00565DB2">
          <w:rPr>
            <w:rStyle w:val="afff3"/>
            <w:rFonts w:hint="eastAsia"/>
          </w:rPr>
          <w:t>言語ソース【出力データ】</w:t>
        </w:r>
        <w:r>
          <w:rPr>
            <w:webHidden/>
          </w:rPr>
          <w:tab/>
        </w:r>
        <w:r>
          <w:rPr>
            <w:webHidden/>
          </w:rPr>
          <w:fldChar w:fldCharType="begin"/>
        </w:r>
        <w:r>
          <w:rPr>
            <w:webHidden/>
          </w:rPr>
          <w:instrText xml:space="preserve"> PAGEREF _Toc377298296 \h </w:instrText>
        </w:r>
        <w:r>
          <w:rPr>
            <w:webHidden/>
          </w:rPr>
        </w:r>
        <w:r>
          <w:rPr>
            <w:webHidden/>
          </w:rPr>
          <w:fldChar w:fldCharType="separate"/>
        </w:r>
        <w:r w:rsidR="000C5B0A">
          <w:rPr>
            <w:webHidden/>
          </w:rPr>
          <w:t>19</w:t>
        </w:r>
        <w:r>
          <w:rPr>
            <w:webHidden/>
          </w:rPr>
          <w:fldChar w:fldCharType="end"/>
        </w:r>
      </w:hyperlink>
    </w:p>
    <w:p w14:paraId="396309B3" w14:textId="77777777" w:rsidR="00397CA4" w:rsidRDefault="00397CA4">
      <w:pPr>
        <w:pStyle w:val="25"/>
        <w:tabs>
          <w:tab w:val="left" w:pos="840"/>
        </w:tabs>
        <w:rPr>
          <w:rFonts w:asciiTheme="minorHAnsi" w:eastAsiaTheme="minorEastAsia" w:hAnsiTheme="minorHAnsi" w:cstheme="minorBidi"/>
          <w:b w:val="0"/>
        </w:rPr>
      </w:pPr>
      <w:hyperlink w:anchor="_Toc377298297"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バイナリデータ【出力データ】</w:t>
        </w:r>
        <w:r>
          <w:rPr>
            <w:webHidden/>
          </w:rPr>
          <w:tab/>
        </w:r>
        <w:r>
          <w:rPr>
            <w:webHidden/>
          </w:rPr>
          <w:fldChar w:fldCharType="begin"/>
        </w:r>
        <w:r>
          <w:rPr>
            <w:webHidden/>
          </w:rPr>
          <w:instrText xml:space="preserve"> PAGEREF _Toc377298297 \h </w:instrText>
        </w:r>
        <w:r>
          <w:rPr>
            <w:webHidden/>
          </w:rPr>
        </w:r>
        <w:r>
          <w:rPr>
            <w:webHidden/>
          </w:rPr>
          <w:fldChar w:fldCharType="separate"/>
        </w:r>
        <w:r w:rsidR="000C5B0A">
          <w:rPr>
            <w:webHidden/>
          </w:rPr>
          <w:t>23</w:t>
        </w:r>
        <w:r>
          <w:rPr>
            <w:webHidden/>
          </w:rPr>
          <w:fldChar w:fldCharType="end"/>
        </w:r>
      </w:hyperlink>
    </w:p>
    <w:p w14:paraId="2777F4A4" w14:textId="77777777" w:rsidR="00397CA4" w:rsidRDefault="00397CA4">
      <w:pPr>
        <w:pStyle w:val="12"/>
        <w:spacing w:before="180"/>
        <w:ind w:left="325" w:hanging="325"/>
        <w:rPr>
          <w:rFonts w:asciiTheme="minorHAnsi" w:eastAsiaTheme="minorEastAsia" w:hAnsiTheme="minorHAnsi" w:cstheme="minorBidi"/>
          <w:b w:val="0"/>
          <w:sz w:val="21"/>
        </w:rPr>
      </w:pPr>
      <w:hyperlink w:anchor="_Toc377298298" w:history="1">
        <w:r w:rsidRPr="00565DB2">
          <w:rPr>
            <w:rStyle w:val="afff3"/>
            <w:rFonts w:ascii="Wingdings" w:hAnsi="Wingdings"/>
          </w:rPr>
          <w:t></w:t>
        </w:r>
        <w:r>
          <w:rPr>
            <w:rFonts w:asciiTheme="minorHAnsi" w:eastAsiaTheme="minorEastAsia" w:hAnsiTheme="minorHAnsi" w:cstheme="minorBidi"/>
            <w:b w:val="0"/>
            <w:sz w:val="21"/>
          </w:rPr>
          <w:tab/>
        </w:r>
        <w:r w:rsidRPr="00565DB2">
          <w:rPr>
            <w:rStyle w:val="afff3"/>
            <w:rFonts w:hint="eastAsia"/>
          </w:rPr>
          <w:t>値の演算と組み込み関数</w:t>
        </w:r>
        <w:r>
          <w:rPr>
            <w:webHidden/>
          </w:rPr>
          <w:tab/>
        </w:r>
        <w:r>
          <w:rPr>
            <w:webHidden/>
          </w:rPr>
          <w:fldChar w:fldCharType="begin"/>
        </w:r>
        <w:r>
          <w:rPr>
            <w:webHidden/>
          </w:rPr>
          <w:instrText xml:space="preserve"> PAGEREF _Toc377298298 \h </w:instrText>
        </w:r>
        <w:r>
          <w:rPr>
            <w:webHidden/>
          </w:rPr>
        </w:r>
        <w:r>
          <w:rPr>
            <w:webHidden/>
          </w:rPr>
          <w:fldChar w:fldCharType="separate"/>
        </w:r>
        <w:r w:rsidR="000C5B0A">
          <w:rPr>
            <w:webHidden/>
          </w:rPr>
          <w:t>26</w:t>
        </w:r>
        <w:r>
          <w:rPr>
            <w:webHidden/>
          </w:rPr>
          <w:fldChar w:fldCharType="end"/>
        </w:r>
      </w:hyperlink>
    </w:p>
    <w:p w14:paraId="3FF0FE89" w14:textId="77777777" w:rsidR="00397CA4" w:rsidRDefault="00397CA4">
      <w:pPr>
        <w:pStyle w:val="25"/>
        <w:tabs>
          <w:tab w:val="left" w:pos="840"/>
        </w:tabs>
        <w:rPr>
          <w:rFonts w:asciiTheme="minorHAnsi" w:eastAsiaTheme="minorEastAsia" w:hAnsiTheme="minorHAnsi" w:cstheme="minorBidi"/>
          <w:b w:val="0"/>
        </w:rPr>
      </w:pPr>
      <w:hyperlink w:anchor="_Toc377298299"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計算式解析関数：</w:t>
        </w:r>
        <w:r w:rsidRPr="00565DB2">
          <w:rPr>
            <w:rStyle w:val="afff3"/>
          </w:rPr>
          <w:t>expr()</w:t>
        </w:r>
        <w:r>
          <w:rPr>
            <w:webHidden/>
          </w:rPr>
          <w:tab/>
        </w:r>
        <w:r>
          <w:rPr>
            <w:webHidden/>
          </w:rPr>
          <w:fldChar w:fldCharType="begin"/>
        </w:r>
        <w:r>
          <w:rPr>
            <w:webHidden/>
          </w:rPr>
          <w:instrText xml:space="preserve"> PAGEREF _Toc377298299 \h </w:instrText>
        </w:r>
        <w:r>
          <w:rPr>
            <w:webHidden/>
          </w:rPr>
        </w:r>
        <w:r>
          <w:rPr>
            <w:webHidden/>
          </w:rPr>
          <w:fldChar w:fldCharType="separate"/>
        </w:r>
        <w:r w:rsidR="000C5B0A">
          <w:rPr>
            <w:webHidden/>
          </w:rPr>
          <w:t>26</w:t>
        </w:r>
        <w:r>
          <w:rPr>
            <w:webHidden/>
          </w:rPr>
          <w:fldChar w:fldCharType="end"/>
        </w:r>
      </w:hyperlink>
    </w:p>
    <w:p w14:paraId="1B61A823" w14:textId="77777777" w:rsidR="00397CA4" w:rsidRDefault="00397CA4">
      <w:pPr>
        <w:pStyle w:val="12"/>
        <w:spacing w:before="180"/>
        <w:ind w:left="325" w:hanging="325"/>
        <w:rPr>
          <w:rFonts w:asciiTheme="minorHAnsi" w:eastAsiaTheme="minorEastAsia" w:hAnsiTheme="minorHAnsi" w:cstheme="minorBidi"/>
          <w:b w:val="0"/>
          <w:sz w:val="21"/>
        </w:rPr>
      </w:pPr>
      <w:hyperlink w:anchor="_Toc377298300" w:history="1">
        <w:r w:rsidRPr="00565DB2">
          <w:rPr>
            <w:rStyle w:val="afff3"/>
            <w:rFonts w:ascii="Wingdings" w:hAnsi="Wingdings"/>
          </w:rPr>
          <w:t></w:t>
        </w:r>
        <w:r>
          <w:rPr>
            <w:rFonts w:asciiTheme="minorHAnsi" w:eastAsiaTheme="minorEastAsia" w:hAnsiTheme="minorHAnsi" w:cstheme="minorBidi"/>
            <w:b w:val="0"/>
            <w:sz w:val="21"/>
          </w:rPr>
          <w:tab/>
        </w:r>
        <w:r w:rsidRPr="00565DB2">
          <w:rPr>
            <w:rStyle w:val="afff3"/>
            <w:rFonts w:hint="eastAsia"/>
          </w:rPr>
          <w:t>計算式</w:t>
        </w:r>
        <w:r>
          <w:rPr>
            <w:webHidden/>
          </w:rPr>
          <w:tab/>
        </w:r>
        <w:r>
          <w:rPr>
            <w:webHidden/>
          </w:rPr>
          <w:fldChar w:fldCharType="begin"/>
        </w:r>
        <w:r>
          <w:rPr>
            <w:webHidden/>
          </w:rPr>
          <w:instrText xml:space="preserve"> PAGEREF _Toc377298300 \h </w:instrText>
        </w:r>
        <w:r>
          <w:rPr>
            <w:webHidden/>
          </w:rPr>
        </w:r>
        <w:r>
          <w:rPr>
            <w:webHidden/>
          </w:rPr>
          <w:fldChar w:fldCharType="separate"/>
        </w:r>
        <w:r w:rsidR="000C5B0A">
          <w:rPr>
            <w:webHidden/>
          </w:rPr>
          <w:t>26</w:t>
        </w:r>
        <w:r>
          <w:rPr>
            <w:webHidden/>
          </w:rPr>
          <w:fldChar w:fldCharType="end"/>
        </w:r>
      </w:hyperlink>
    </w:p>
    <w:p w14:paraId="0C7BFC71" w14:textId="77777777" w:rsidR="00397CA4" w:rsidRDefault="00397CA4">
      <w:pPr>
        <w:pStyle w:val="25"/>
        <w:tabs>
          <w:tab w:val="left" w:pos="840"/>
        </w:tabs>
        <w:rPr>
          <w:rFonts w:asciiTheme="minorHAnsi" w:eastAsiaTheme="minorEastAsia" w:hAnsiTheme="minorHAnsi" w:cstheme="minorBidi"/>
          <w:b w:val="0"/>
        </w:rPr>
      </w:pPr>
      <w:hyperlink w:anchor="_Toc377298301"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計算式の構文</w:t>
        </w:r>
        <w:r>
          <w:rPr>
            <w:webHidden/>
          </w:rPr>
          <w:tab/>
        </w:r>
        <w:r>
          <w:rPr>
            <w:webHidden/>
          </w:rPr>
          <w:fldChar w:fldCharType="begin"/>
        </w:r>
        <w:r>
          <w:rPr>
            <w:webHidden/>
          </w:rPr>
          <w:instrText xml:space="preserve"> PAGEREF _Toc377298301 \h </w:instrText>
        </w:r>
        <w:r>
          <w:rPr>
            <w:webHidden/>
          </w:rPr>
        </w:r>
        <w:r>
          <w:rPr>
            <w:webHidden/>
          </w:rPr>
          <w:fldChar w:fldCharType="separate"/>
        </w:r>
        <w:r w:rsidR="000C5B0A">
          <w:rPr>
            <w:webHidden/>
          </w:rPr>
          <w:t>27</w:t>
        </w:r>
        <w:r>
          <w:rPr>
            <w:webHidden/>
          </w:rPr>
          <w:fldChar w:fldCharType="end"/>
        </w:r>
      </w:hyperlink>
    </w:p>
    <w:p w14:paraId="0B903799" w14:textId="77777777" w:rsidR="00397CA4" w:rsidRDefault="00397CA4">
      <w:pPr>
        <w:pStyle w:val="25"/>
        <w:tabs>
          <w:tab w:val="left" w:pos="840"/>
        </w:tabs>
        <w:rPr>
          <w:rFonts w:asciiTheme="minorHAnsi" w:eastAsiaTheme="minorEastAsia" w:hAnsiTheme="minorHAnsi" w:cstheme="minorBidi"/>
          <w:b w:val="0"/>
        </w:rPr>
      </w:pPr>
      <w:hyperlink w:anchor="_Toc377298302"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応演算子</w:t>
        </w:r>
        <w:r>
          <w:rPr>
            <w:webHidden/>
          </w:rPr>
          <w:tab/>
        </w:r>
        <w:r>
          <w:rPr>
            <w:webHidden/>
          </w:rPr>
          <w:fldChar w:fldCharType="begin"/>
        </w:r>
        <w:r>
          <w:rPr>
            <w:webHidden/>
          </w:rPr>
          <w:instrText xml:space="preserve"> PAGEREF _Toc377298302 \h </w:instrText>
        </w:r>
        <w:r>
          <w:rPr>
            <w:webHidden/>
          </w:rPr>
        </w:r>
        <w:r>
          <w:rPr>
            <w:webHidden/>
          </w:rPr>
          <w:fldChar w:fldCharType="separate"/>
        </w:r>
        <w:r w:rsidR="000C5B0A">
          <w:rPr>
            <w:webHidden/>
          </w:rPr>
          <w:t>29</w:t>
        </w:r>
        <w:r>
          <w:rPr>
            <w:webHidden/>
          </w:rPr>
          <w:fldChar w:fldCharType="end"/>
        </w:r>
      </w:hyperlink>
    </w:p>
    <w:p w14:paraId="36B19311" w14:textId="77777777" w:rsidR="00397CA4" w:rsidRDefault="00397CA4">
      <w:pPr>
        <w:pStyle w:val="25"/>
        <w:tabs>
          <w:tab w:val="left" w:pos="840"/>
        </w:tabs>
        <w:rPr>
          <w:rFonts w:asciiTheme="minorHAnsi" w:eastAsiaTheme="minorEastAsia" w:hAnsiTheme="minorHAnsi" w:cstheme="minorBidi"/>
          <w:b w:val="0"/>
        </w:rPr>
      </w:pPr>
      <w:hyperlink w:anchor="_Toc377298303"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組み込み関数</w:t>
        </w:r>
        <w:r>
          <w:rPr>
            <w:webHidden/>
          </w:rPr>
          <w:tab/>
        </w:r>
        <w:r>
          <w:rPr>
            <w:webHidden/>
          </w:rPr>
          <w:fldChar w:fldCharType="begin"/>
        </w:r>
        <w:r>
          <w:rPr>
            <w:webHidden/>
          </w:rPr>
          <w:instrText xml:space="preserve"> PAGEREF _Toc377298303 \h </w:instrText>
        </w:r>
        <w:r>
          <w:rPr>
            <w:webHidden/>
          </w:rPr>
        </w:r>
        <w:r>
          <w:rPr>
            <w:webHidden/>
          </w:rPr>
          <w:fldChar w:fldCharType="separate"/>
        </w:r>
        <w:r w:rsidR="000C5B0A">
          <w:rPr>
            <w:webHidden/>
          </w:rPr>
          <w:t>30</w:t>
        </w:r>
        <w:r>
          <w:rPr>
            <w:webHidden/>
          </w:rPr>
          <w:fldChar w:fldCharType="end"/>
        </w:r>
      </w:hyperlink>
    </w:p>
    <w:p w14:paraId="5563CCA4" w14:textId="77777777" w:rsidR="00397CA4" w:rsidRDefault="00397CA4">
      <w:pPr>
        <w:pStyle w:val="25"/>
        <w:tabs>
          <w:tab w:val="left" w:pos="840"/>
        </w:tabs>
        <w:rPr>
          <w:rFonts w:asciiTheme="minorHAnsi" w:eastAsiaTheme="minorEastAsia" w:hAnsiTheme="minorHAnsi" w:cstheme="minorBidi"/>
          <w:b w:val="0"/>
        </w:rPr>
      </w:pPr>
      <w:hyperlink w:anchor="_Toc377298304"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拡張関数</w:t>
        </w:r>
        <w:r>
          <w:rPr>
            <w:webHidden/>
          </w:rPr>
          <w:tab/>
        </w:r>
        <w:r>
          <w:rPr>
            <w:webHidden/>
          </w:rPr>
          <w:fldChar w:fldCharType="begin"/>
        </w:r>
        <w:r>
          <w:rPr>
            <w:webHidden/>
          </w:rPr>
          <w:instrText xml:space="preserve"> PAGEREF _Toc377298304 \h </w:instrText>
        </w:r>
        <w:r>
          <w:rPr>
            <w:webHidden/>
          </w:rPr>
        </w:r>
        <w:r>
          <w:rPr>
            <w:webHidden/>
          </w:rPr>
          <w:fldChar w:fldCharType="separate"/>
        </w:r>
        <w:r w:rsidR="000C5B0A">
          <w:rPr>
            <w:webHidden/>
          </w:rPr>
          <w:t>30</w:t>
        </w:r>
        <w:r>
          <w:rPr>
            <w:webHidden/>
          </w:rPr>
          <w:fldChar w:fldCharType="end"/>
        </w:r>
      </w:hyperlink>
    </w:p>
    <w:p w14:paraId="70AE84C5" w14:textId="77777777" w:rsidR="00397CA4" w:rsidRDefault="00397CA4">
      <w:pPr>
        <w:pStyle w:val="12"/>
        <w:spacing w:before="180"/>
        <w:ind w:left="325" w:hanging="325"/>
        <w:rPr>
          <w:rFonts w:asciiTheme="minorHAnsi" w:eastAsiaTheme="minorEastAsia" w:hAnsiTheme="minorHAnsi" w:cstheme="minorBidi"/>
          <w:b w:val="0"/>
          <w:sz w:val="21"/>
        </w:rPr>
      </w:pPr>
      <w:hyperlink w:anchor="_Toc377298305" w:history="1">
        <w:r w:rsidRPr="00565DB2">
          <w:rPr>
            <w:rStyle w:val="afff3"/>
            <w:rFonts w:ascii="Wingdings" w:hAnsi="Wingdings"/>
          </w:rPr>
          <w:t></w:t>
        </w:r>
        <w:r>
          <w:rPr>
            <w:rFonts w:asciiTheme="minorHAnsi" w:eastAsiaTheme="minorEastAsia" w:hAnsiTheme="minorHAnsi" w:cstheme="minorBidi"/>
            <w:b w:val="0"/>
            <w:sz w:val="21"/>
          </w:rPr>
          <w:tab/>
        </w:r>
        <w:r w:rsidRPr="00565DB2">
          <w:rPr>
            <w:rStyle w:val="afff3"/>
            <w:rFonts w:hint="eastAsia"/>
          </w:rPr>
          <w:t>処理仕様</w:t>
        </w:r>
        <w:r>
          <w:rPr>
            <w:webHidden/>
          </w:rPr>
          <w:tab/>
        </w:r>
        <w:r>
          <w:rPr>
            <w:webHidden/>
          </w:rPr>
          <w:fldChar w:fldCharType="begin"/>
        </w:r>
        <w:r>
          <w:rPr>
            <w:webHidden/>
          </w:rPr>
          <w:instrText xml:space="preserve"> PAGEREF _Toc377298305 \h </w:instrText>
        </w:r>
        <w:r>
          <w:rPr>
            <w:webHidden/>
          </w:rPr>
        </w:r>
        <w:r>
          <w:rPr>
            <w:webHidden/>
          </w:rPr>
          <w:fldChar w:fldCharType="separate"/>
        </w:r>
        <w:r w:rsidR="000C5B0A">
          <w:rPr>
            <w:webHidden/>
          </w:rPr>
          <w:t>31</w:t>
        </w:r>
        <w:r>
          <w:rPr>
            <w:webHidden/>
          </w:rPr>
          <w:fldChar w:fldCharType="end"/>
        </w:r>
      </w:hyperlink>
    </w:p>
    <w:p w14:paraId="7228678F" w14:textId="77777777" w:rsidR="00397CA4" w:rsidRDefault="00397CA4">
      <w:pPr>
        <w:pStyle w:val="25"/>
        <w:tabs>
          <w:tab w:val="left" w:pos="840"/>
        </w:tabs>
        <w:rPr>
          <w:rFonts w:asciiTheme="minorHAnsi" w:eastAsiaTheme="minorEastAsia" w:hAnsiTheme="minorHAnsi" w:cstheme="minorBidi"/>
          <w:b w:val="0"/>
        </w:rPr>
      </w:pPr>
      <w:hyperlink w:anchor="_Toc377298306"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プリプロセッサ</w:t>
        </w:r>
        <w:r>
          <w:rPr>
            <w:webHidden/>
          </w:rPr>
          <w:tab/>
        </w:r>
        <w:r>
          <w:rPr>
            <w:webHidden/>
          </w:rPr>
          <w:fldChar w:fldCharType="begin"/>
        </w:r>
        <w:r>
          <w:rPr>
            <w:webHidden/>
          </w:rPr>
          <w:instrText xml:space="preserve"> PAGEREF _Toc377298306 \h </w:instrText>
        </w:r>
        <w:r>
          <w:rPr>
            <w:webHidden/>
          </w:rPr>
        </w:r>
        <w:r>
          <w:rPr>
            <w:webHidden/>
          </w:rPr>
          <w:fldChar w:fldCharType="separate"/>
        </w:r>
        <w:r w:rsidR="000C5B0A">
          <w:rPr>
            <w:webHidden/>
          </w:rPr>
          <w:t>31</w:t>
        </w:r>
        <w:r>
          <w:rPr>
            <w:webHidden/>
          </w:rPr>
          <w:fldChar w:fldCharType="end"/>
        </w:r>
      </w:hyperlink>
    </w:p>
    <w:p w14:paraId="1319CBAB" w14:textId="77777777" w:rsidR="00397CA4" w:rsidRDefault="00397CA4">
      <w:pPr>
        <w:pStyle w:val="25"/>
        <w:tabs>
          <w:tab w:val="left" w:pos="840"/>
        </w:tabs>
        <w:rPr>
          <w:rFonts w:asciiTheme="minorHAnsi" w:eastAsiaTheme="minorEastAsia" w:hAnsiTheme="minorHAnsi" w:cstheme="minorBidi"/>
          <w:b w:val="0"/>
        </w:rPr>
      </w:pPr>
      <w:hyperlink w:anchor="_Toc377298307"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データ変換ツール</w:t>
        </w:r>
        <w:r>
          <w:rPr>
            <w:webHidden/>
          </w:rPr>
          <w:tab/>
        </w:r>
        <w:r>
          <w:rPr>
            <w:webHidden/>
          </w:rPr>
          <w:fldChar w:fldCharType="begin"/>
        </w:r>
        <w:r>
          <w:rPr>
            <w:webHidden/>
          </w:rPr>
          <w:instrText xml:space="preserve"> PAGEREF _Toc377298307 \h </w:instrText>
        </w:r>
        <w:r>
          <w:rPr>
            <w:webHidden/>
          </w:rPr>
        </w:r>
        <w:r>
          <w:rPr>
            <w:webHidden/>
          </w:rPr>
          <w:fldChar w:fldCharType="separate"/>
        </w:r>
        <w:r w:rsidR="000C5B0A">
          <w:rPr>
            <w:webHidden/>
          </w:rPr>
          <w:t>32</w:t>
        </w:r>
        <w:r>
          <w:rPr>
            <w:webHidden/>
          </w:rPr>
          <w:fldChar w:fldCharType="end"/>
        </w:r>
      </w:hyperlink>
    </w:p>
    <w:p w14:paraId="5FA71631" w14:textId="77777777" w:rsidR="00397CA4" w:rsidRDefault="00397CA4">
      <w:pPr>
        <w:pStyle w:val="32"/>
        <w:tabs>
          <w:tab w:val="left" w:pos="840"/>
        </w:tabs>
        <w:ind w:left="578" w:hanging="309"/>
        <w:rPr>
          <w:rFonts w:eastAsiaTheme="minorEastAsia"/>
        </w:rPr>
      </w:pPr>
      <w:hyperlink w:anchor="_Toc377298308" w:history="1">
        <w:r w:rsidRPr="00565DB2">
          <w:rPr>
            <w:rStyle w:val="afff3"/>
            <w:rFonts w:ascii="Wingdings" w:hAnsi="Wingdings"/>
          </w:rPr>
          <w:t></w:t>
        </w:r>
        <w:r>
          <w:rPr>
            <w:rFonts w:eastAsiaTheme="minorEastAsia"/>
          </w:rPr>
          <w:tab/>
        </w:r>
        <w:r w:rsidRPr="00565DB2">
          <w:rPr>
            <w:rStyle w:val="afff3"/>
            <w:rFonts w:hint="eastAsia"/>
          </w:rPr>
          <w:t>ツールの作成</w:t>
        </w:r>
        <w:r>
          <w:rPr>
            <w:webHidden/>
          </w:rPr>
          <w:tab/>
        </w:r>
        <w:r>
          <w:rPr>
            <w:webHidden/>
          </w:rPr>
          <w:fldChar w:fldCharType="begin"/>
        </w:r>
        <w:r>
          <w:rPr>
            <w:webHidden/>
          </w:rPr>
          <w:instrText xml:space="preserve"> PAGEREF _Toc377298308 \h </w:instrText>
        </w:r>
        <w:r>
          <w:rPr>
            <w:webHidden/>
          </w:rPr>
        </w:r>
        <w:r>
          <w:rPr>
            <w:webHidden/>
          </w:rPr>
          <w:fldChar w:fldCharType="separate"/>
        </w:r>
        <w:r w:rsidR="000C5B0A">
          <w:rPr>
            <w:webHidden/>
          </w:rPr>
          <w:t>33</w:t>
        </w:r>
        <w:r>
          <w:rPr>
            <w:webHidden/>
          </w:rPr>
          <w:fldChar w:fldCharType="end"/>
        </w:r>
      </w:hyperlink>
    </w:p>
    <w:p w14:paraId="280B430C" w14:textId="77777777" w:rsidR="00397CA4" w:rsidRDefault="00397CA4">
      <w:pPr>
        <w:pStyle w:val="32"/>
        <w:tabs>
          <w:tab w:val="left" w:pos="840"/>
        </w:tabs>
        <w:ind w:left="578" w:hanging="309"/>
        <w:rPr>
          <w:rFonts w:eastAsiaTheme="minorEastAsia"/>
        </w:rPr>
      </w:pPr>
      <w:hyperlink w:anchor="_Toc377298309" w:history="1">
        <w:r w:rsidRPr="00565DB2">
          <w:rPr>
            <w:rStyle w:val="afff3"/>
            <w:rFonts w:ascii="Wingdings" w:hAnsi="Wingdings"/>
          </w:rPr>
          <w:t></w:t>
        </w:r>
        <w:r>
          <w:rPr>
            <w:rFonts w:eastAsiaTheme="minorEastAsia"/>
          </w:rPr>
          <w:tab/>
        </w:r>
        <w:r w:rsidRPr="00565DB2">
          <w:rPr>
            <w:rStyle w:val="afff3"/>
            <w:rFonts w:hint="eastAsia"/>
          </w:rPr>
          <w:t>ツールの処理</w:t>
        </w:r>
        <w:r>
          <w:rPr>
            <w:webHidden/>
          </w:rPr>
          <w:tab/>
        </w:r>
        <w:r>
          <w:rPr>
            <w:webHidden/>
          </w:rPr>
          <w:fldChar w:fldCharType="begin"/>
        </w:r>
        <w:r>
          <w:rPr>
            <w:webHidden/>
          </w:rPr>
          <w:instrText xml:space="preserve"> PAGEREF _Toc377298309 \h </w:instrText>
        </w:r>
        <w:r>
          <w:rPr>
            <w:webHidden/>
          </w:rPr>
        </w:r>
        <w:r>
          <w:rPr>
            <w:webHidden/>
          </w:rPr>
          <w:fldChar w:fldCharType="separate"/>
        </w:r>
        <w:r w:rsidR="000C5B0A">
          <w:rPr>
            <w:webHidden/>
          </w:rPr>
          <w:t>33</w:t>
        </w:r>
        <w:r>
          <w:rPr>
            <w:webHidden/>
          </w:rPr>
          <w:fldChar w:fldCharType="end"/>
        </w:r>
      </w:hyperlink>
    </w:p>
    <w:p w14:paraId="5317F6C1" w14:textId="77777777" w:rsidR="00397CA4" w:rsidRDefault="00397CA4">
      <w:pPr>
        <w:pStyle w:val="32"/>
        <w:tabs>
          <w:tab w:val="left" w:pos="840"/>
        </w:tabs>
        <w:ind w:left="578" w:hanging="309"/>
        <w:rPr>
          <w:rFonts w:eastAsiaTheme="minorEastAsia"/>
        </w:rPr>
      </w:pPr>
      <w:hyperlink w:anchor="_Toc377298310" w:history="1">
        <w:r w:rsidRPr="00565DB2">
          <w:rPr>
            <w:rStyle w:val="afff3"/>
            <w:rFonts w:ascii="Wingdings" w:hAnsi="Wingdings"/>
          </w:rPr>
          <w:t></w:t>
        </w:r>
        <w:r>
          <w:rPr>
            <w:rFonts w:eastAsiaTheme="minorEastAsia"/>
          </w:rPr>
          <w:tab/>
        </w:r>
        <w:r w:rsidRPr="00565DB2">
          <w:rPr>
            <w:rStyle w:val="afff3"/>
            <w:rFonts w:hint="eastAsia"/>
          </w:rPr>
          <w:t>ツールの処理フロー</w:t>
        </w:r>
        <w:r>
          <w:rPr>
            <w:webHidden/>
          </w:rPr>
          <w:tab/>
        </w:r>
        <w:r>
          <w:rPr>
            <w:webHidden/>
          </w:rPr>
          <w:fldChar w:fldCharType="begin"/>
        </w:r>
        <w:r>
          <w:rPr>
            <w:webHidden/>
          </w:rPr>
          <w:instrText xml:space="preserve"> PAGEREF _Toc377298310 \h </w:instrText>
        </w:r>
        <w:r>
          <w:rPr>
            <w:webHidden/>
          </w:rPr>
        </w:r>
        <w:r>
          <w:rPr>
            <w:webHidden/>
          </w:rPr>
          <w:fldChar w:fldCharType="separate"/>
        </w:r>
        <w:r w:rsidR="000C5B0A">
          <w:rPr>
            <w:webHidden/>
          </w:rPr>
          <w:t>33</w:t>
        </w:r>
        <w:r>
          <w:rPr>
            <w:webHidden/>
          </w:rPr>
          <w:fldChar w:fldCharType="end"/>
        </w:r>
      </w:hyperlink>
    </w:p>
    <w:p w14:paraId="59622A52" w14:textId="77777777" w:rsidR="00397CA4" w:rsidRDefault="00397CA4">
      <w:pPr>
        <w:pStyle w:val="25"/>
        <w:tabs>
          <w:tab w:val="left" w:pos="840"/>
        </w:tabs>
        <w:rPr>
          <w:rFonts w:asciiTheme="minorHAnsi" w:eastAsiaTheme="minorEastAsia" w:hAnsiTheme="minorHAnsi" w:cstheme="minorBidi"/>
          <w:b w:val="0"/>
        </w:rPr>
      </w:pPr>
      <w:hyperlink w:anchor="_Toc377298311"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データ変換実行バッチ</w:t>
        </w:r>
        <w:r>
          <w:rPr>
            <w:webHidden/>
          </w:rPr>
          <w:tab/>
        </w:r>
        <w:r>
          <w:rPr>
            <w:webHidden/>
          </w:rPr>
          <w:fldChar w:fldCharType="begin"/>
        </w:r>
        <w:r>
          <w:rPr>
            <w:webHidden/>
          </w:rPr>
          <w:instrText xml:space="preserve"> PAGEREF _Toc377298311 \h </w:instrText>
        </w:r>
        <w:r>
          <w:rPr>
            <w:webHidden/>
          </w:rPr>
        </w:r>
        <w:r>
          <w:rPr>
            <w:webHidden/>
          </w:rPr>
          <w:fldChar w:fldCharType="separate"/>
        </w:r>
        <w:r w:rsidR="000C5B0A">
          <w:rPr>
            <w:webHidden/>
          </w:rPr>
          <w:t>35</w:t>
        </w:r>
        <w:r>
          <w:rPr>
            <w:webHidden/>
          </w:rPr>
          <w:fldChar w:fldCharType="end"/>
        </w:r>
      </w:hyperlink>
    </w:p>
    <w:p w14:paraId="25FE6E52" w14:textId="77777777" w:rsidR="00397CA4" w:rsidRDefault="00397CA4">
      <w:pPr>
        <w:pStyle w:val="25"/>
        <w:tabs>
          <w:tab w:val="left" w:pos="840"/>
        </w:tabs>
        <w:rPr>
          <w:rFonts w:asciiTheme="minorHAnsi" w:eastAsiaTheme="minorEastAsia" w:hAnsiTheme="minorHAnsi" w:cstheme="minorBidi"/>
          <w:b w:val="0"/>
        </w:rPr>
      </w:pPr>
      <w:hyperlink w:anchor="_Toc377298312"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データ変換処理（</w:t>
        </w:r>
        <w:r w:rsidRPr="00565DB2">
          <w:rPr>
            <w:rStyle w:val="afff3"/>
          </w:rPr>
          <w:t>C# Tips</w:t>
        </w:r>
        <w:r w:rsidRPr="00565DB2">
          <w:rPr>
            <w:rStyle w:val="afff3"/>
            <w:rFonts w:hint="eastAsia"/>
          </w:rPr>
          <w:t>）</w:t>
        </w:r>
        <w:r>
          <w:rPr>
            <w:webHidden/>
          </w:rPr>
          <w:tab/>
        </w:r>
        <w:r>
          <w:rPr>
            <w:webHidden/>
          </w:rPr>
          <w:fldChar w:fldCharType="begin"/>
        </w:r>
        <w:r>
          <w:rPr>
            <w:webHidden/>
          </w:rPr>
          <w:instrText xml:space="preserve"> PAGEREF _Toc377298312 \h </w:instrText>
        </w:r>
        <w:r>
          <w:rPr>
            <w:webHidden/>
          </w:rPr>
        </w:r>
        <w:r>
          <w:rPr>
            <w:webHidden/>
          </w:rPr>
          <w:fldChar w:fldCharType="separate"/>
        </w:r>
        <w:r w:rsidR="000C5B0A">
          <w:rPr>
            <w:webHidden/>
          </w:rPr>
          <w:t>37</w:t>
        </w:r>
        <w:r>
          <w:rPr>
            <w:webHidden/>
          </w:rPr>
          <w:fldChar w:fldCharType="end"/>
        </w:r>
      </w:hyperlink>
    </w:p>
    <w:p w14:paraId="2CDB1429" w14:textId="77777777" w:rsidR="00397CA4" w:rsidRDefault="00397CA4">
      <w:pPr>
        <w:pStyle w:val="32"/>
        <w:tabs>
          <w:tab w:val="left" w:pos="840"/>
        </w:tabs>
        <w:ind w:left="578" w:hanging="309"/>
        <w:rPr>
          <w:rFonts w:eastAsiaTheme="minorEastAsia"/>
        </w:rPr>
      </w:pPr>
      <w:hyperlink w:anchor="_Toc377298313" w:history="1">
        <w:r w:rsidRPr="00565DB2">
          <w:rPr>
            <w:rStyle w:val="afff3"/>
            <w:rFonts w:ascii="Wingdings" w:hAnsi="Wingdings"/>
          </w:rPr>
          <w:t></w:t>
        </w:r>
        <w:r>
          <w:rPr>
            <w:rFonts w:eastAsiaTheme="minorEastAsia"/>
          </w:rPr>
          <w:tab/>
        </w:r>
        <w:r w:rsidRPr="00565DB2">
          <w:rPr>
            <w:rStyle w:val="afff3"/>
          </w:rPr>
          <w:t>JSON.Net</w:t>
        </w:r>
        <w:r w:rsidRPr="00565DB2">
          <w:rPr>
            <w:rStyle w:val="afff3"/>
            <w:rFonts w:hint="eastAsia"/>
          </w:rPr>
          <w:t>の使用</w:t>
        </w:r>
        <w:r>
          <w:rPr>
            <w:webHidden/>
          </w:rPr>
          <w:tab/>
        </w:r>
        <w:r>
          <w:rPr>
            <w:webHidden/>
          </w:rPr>
          <w:fldChar w:fldCharType="begin"/>
        </w:r>
        <w:r>
          <w:rPr>
            <w:webHidden/>
          </w:rPr>
          <w:instrText xml:space="preserve"> PAGEREF _Toc377298313 \h </w:instrText>
        </w:r>
        <w:r>
          <w:rPr>
            <w:webHidden/>
          </w:rPr>
        </w:r>
        <w:r>
          <w:rPr>
            <w:webHidden/>
          </w:rPr>
          <w:fldChar w:fldCharType="separate"/>
        </w:r>
        <w:r w:rsidR="000C5B0A">
          <w:rPr>
            <w:webHidden/>
          </w:rPr>
          <w:t>37</w:t>
        </w:r>
        <w:r>
          <w:rPr>
            <w:webHidden/>
          </w:rPr>
          <w:fldChar w:fldCharType="end"/>
        </w:r>
      </w:hyperlink>
    </w:p>
    <w:p w14:paraId="6BA13099" w14:textId="77777777" w:rsidR="00397CA4" w:rsidRDefault="00397CA4">
      <w:pPr>
        <w:pStyle w:val="32"/>
        <w:tabs>
          <w:tab w:val="left" w:pos="840"/>
        </w:tabs>
        <w:ind w:left="578" w:hanging="309"/>
        <w:rPr>
          <w:rFonts w:eastAsiaTheme="minorEastAsia"/>
        </w:rPr>
      </w:pPr>
      <w:hyperlink w:anchor="_Toc377298314" w:history="1">
        <w:r w:rsidRPr="00565DB2">
          <w:rPr>
            <w:rStyle w:val="afff3"/>
            <w:rFonts w:ascii="Wingdings" w:hAnsi="Wingdings"/>
          </w:rPr>
          <w:t></w:t>
        </w:r>
        <w:r>
          <w:rPr>
            <w:rFonts w:eastAsiaTheme="minorEastAsia"/>
          </w:rPr>
          <w:tab/>
        </w:r>
        <w:r w:rsidRPr="00565DB2">
          <w:rPr>
            <w:rStyle w:val="afff3"/>
          </w:rPr>
          <w:t>JSON</w:t>
        </w:r>
        <w:r w:rsidRPr="00565DB2">
          <w:rPr>
            <w:rStyle w:val="afff3"/>
            <w:rFonts w:hint="eastAsia"/>
          </w:rPr>
          <w:t>解析済みオブジェクトの</w:t>
        </w:r>
        <w:r w:rsidRPr="00565DB2">
          <w:rPr>
            <w:rStyle w:val="afff3"/>
          </w:rPr>
          <w:t>C#</w:t>
        </w:r>
        <w:r w:rsidRPr="00565DB2">
          <w:rPr>
            <w:rStyle w:val="afff3"/>
            <w:rFonts w:hint="eastAsia"/>
          </w:rPr>
          <w:t>スクリプト内での使用</w:t>
        </w:r>
        <w:r>
          <w:rPr>
            <w:webHidden/>
          </w:rPr>
          <w:tab/>
        </w:r>
        <w:r>
          <w:rPr>
            <w:webHidden/>
          </w:rPr>
          <w:fldChar w:fldCharType="begin"/>
        </w:r>
        <w:r>
          <w:rPr>
            <w:webHidden/>
          </w:rPr>
          <w:instrText xml:space="preserve"> PAGEREF _Toc377298314 \h </w:instrText>
        </w:r>
        <w:r>
          <w:rPr>
            <w:webHidden/>
          </w:rPr>
        </w:r>
        <w:r>
          <w:rPr>
            <w:webHidden/>
          </w:rPr>
          <w:fldChar w:fldCharType="separate"/>
        </w:r>
        <w:r w:rsidR="000C5B0A">
          <w:rPr>
            <w:webHidden/>
          </w:rPr>
          <w:t>38</w:t>
        </w:r>
        <w:r>
          <w:rPr>
            <w:webHidden/>
          </w:rPr>
          <w:fldChar w:fldCharType="end"/>
        </w:r>
      </w:hyperlink>
    </w:p>
    <w:p w14:paraId="21D25745" w14:textId="77777777" w:rsidR="00397CA4" w:rsidRDefault="00397CA4">
      <w:pPr>
        <w:pStyle w:val="25"/>
        <w:tabs>
          <w:tab w:val="left" w:pos="840"/>
        </w:tabs>
        <w:rPr>
          <w:rFonts w:asciiTheme="minorHAnsi" w:eastAsiaTheme="minorEastAsia" w:hAnsiTheme="minorHAnsi" w:cstheme="minorBidi"/>
          <w:b w:val="0"/>
        </w:rPr>
      </w:pPr>
      <w:hyperlink w:anchor="_Toc377298315"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データ取り込み処理（ランタイム）</w:t>
        </w:r>
        <w:r>
          <w:rPr>
            <w:webHidden/>
          </w:rPr>
          <w:tab/>
        </w:r>
        <w:r>
          <w:rPr>
            <w:webHidden/>
          </w:rPr>
          <w:fldChar w:fldCharType="begin"/>
        </w:r>
        <w:r>
          <w:rPr>
            <w:webHidden/>
          </w:rPr>
          <w:instrText xml:space="preserve"> PAGEREF _Toc377298315 \h </w:instrText>
        </w:r>
        <w:r>
          <w:rPr>
            <w:webHidden/>
          </w:rPr>
        </w:r>
        <w:r>
          <w:rPr>
            <w:webHidden/>
          </w:rPr>
          <w:fldChar w:fldCharType="separate"/>
        </w:r>
        <w:r w:rsidR="000C5B0A">
          <w:rPr>
            <w:webHidden/>
          </w:rPr>
          <w:t>41</w:t>
        </w:r>
        <w:r>
          <w:rPr>
            <w:webHidden/>
          </w:rPr>
          <w:fldChar w:fldCharType="end"/>
        </w:r>
      </w:hyperlink>
    </w:p>
    <w:p w14:paraId="1D6AA4F2" w14:textId="77777777" w:rsidR="00397CA4" w:rsidRDefault="00397CA4">
      <w:pPr>
        <w:pStyle w:val="32"/>
        <w:tabs>
          <w:tab w:val="left" w:pos="840"/>
        </w:tabs>
        <w:ind w:left="578" w:hanging="309"/>
        <w:rPr>
          <w:rFonts w:eastAsiaTheme="minorEastAsia"/>
        </w:rPr>
      </w:pPr>
      <w:hyperlink w:anchor="_Toc377298316" w:history="1">
        <w:r w:rsidRPr="00565DB2">
          <w:rPr>
            <w:rStyle w:val="afff3"/>
            <w:rFonts w:ascii="Wingdings" w:hAnsi="Wingdings"/>
          </w:rPr>
          <w:t></w:t>
        </w:r>
        <w:r>
          <w:rPr>
            <w:rFonts w:eastAsiaTheme="minorEastAsia"/>
          </w:rPr>
          <w:tab/>
        </w:r>
        <w:r w:rsidRPr="00565DB2">
          <w:rPr>
            <w:rStyle w:val="afff3"/>
            <w:rFonts w:hint="eastAsia"/>
          </w:rPr>
          <w:t>データ取り込み処理フロー</w:t>
        </w:r>
        <w:r>
          <w:rPr>
            <w:webHidden/>
          </w:rPr>
          <w:tab/>
        </w:r>
        <w:r>
          <w:rPr>
            <w:webHidden/>
          </w:rPr>
          <w:fldChar w:fldCharType="begin"/>
        </w:r>
        <w:r>
          <w:rPr>
            <w:webHidden/>
          </w:rPr>
          <w:instrText xml:space="preserve"> PAGEREF _Toc377298316 \h </w:instrText>
        </w:r>
        <w:r>
          <w:rPr>
            <w:webHidden/>
          </w:rPr>
        </w:r>
        <w:r>
          <w:rPr>
            <w:webHidden/>
          </w:rPr>
          <w:fldChar w:fldCharType="separate"/>
        </w:r>
        <w:r w:rsidR="000C5B0A">
          <w:rPr>
            <w:webHidden/>
          </w:rPr>
          <w:t>41</w:t>
        </w:r>
        <w:r>
          <w:rPr>
            <w:webHidden/>
          </w:rPr>
          <w:fldChar w:fldCharType="end"/>
        </w:r>
      </w:hyperlink>
    </w:p>
    <w:p w14:paraId="1F469834" w14:textId="77777777" w:rsidR="00397CA4" w:rsidRDefault="00397CA4">
      <w:pPr>
        <w:pStyle w:val="32"/>
        <w:tabs>
          <w:tab w:val="left" w:pos="840"/>
        </w:tabs>
        <w:ind w:left="578" w:hanging="309"/>
        <w:rPr>
          <w:rFonts w:eastAsiaTheme="minorEastAsia"/>
        </w:rPr>
      </w:pPr>
      <w:hyperlink w:anchor="_Toc377298317" w:history="1">
        <w:r w:rsidRPr="00565DB2">
          <w:rPr>
            <w:rStyle w:val="afff3"/>
            <w:rFonts w:ascii="Wingdings" w:hAnsi="Wingdings"/>
          </w:rPr>
          <w:t></w:t>
        </w:r>
        <w:r>
          <w:rPr>
            <w:rFonts w:eastAsiaTheme="minorEastAsia"/>
          </w:rPr>
          <w:tab/>
        </w:r>
        <w:r w:rsidRPr="00565DB2">
          <w:rPr>
            <w:rStyle w:val="afff3"/>
            <w:rFonts w:hint="eastAsia"/>
          </w:rPr>
          <w:t>構造不一致時のメモリサイズ計算</w:t>
        </w:r>
        <w:r>
          <w:rPr>
            <w:webHidden/>
          </w:rPr>
          <w:tab/>
        </w:r>
        <w:r>
          <w:rPr>
            <w:webHidden/>
          </w:rPr>
          <w:fldChar w:fldCharType="begin"/>
        </w:r>
        <w:r>
          <w:rPr>
            <w:webHidden/>
          </w:rPr>
          <w:instrText xml:space="preserve"> PAGEREF _Toc377298317 \h </w:instrText>
        </w:r>
        <w:r>
          <w:rPr>
            <w:webHidden/>
          </w:rPr>
        </w:r>
        <w:r>
          <w:rPr>
            <w:webHidden/>
          </w:rPr>
          <w:fldChar w:fldCharType="separate"/>
        </w:r>
        <w:r w:rsidR="000C5B0A">
          <w:rPr>
            <w:webHidden/>
          </w:rPr>
          <w:t>44</w:t>
        </w:r>
        <w:r>
          <w:rPr>
            <w:webHidden/>
          </w:rPr>
          <w:fldChar w:fldCharType="end"/>
        </w:r>
      </w:hyperlink>
    </w:p>
    <w:p w14:paraId="7249D6E2" w14:textId="77777777" w:rsidR="00397CA4" w:rsidRDefault="00397CA4">
      <w:pPr>
        <w:pStyle w:val="25"/>
        <w:tabs>
          <w:tab w:val="left" w:pos="840"/>
        </w:tabs>
        <w:rPr>
          <w:rFonts w:asciiTheme="minorHAnsi" w:eastAsiaTheme="minorEastAsia" w:hAnsiTheme="minorHAnsi" w:cstheme="minorBidi"/>
          <w:b w:val="0"/>
        </w:rPr>
      </w:pPr>
      <w:hyperlink w:anchor="_Toc377298318"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データアクセス処理（ランタイム）</w:t>
        </w:r>
        <w:r>
          <w:rPr>
            <w:webHidden/>
          </w:rPr>
          <w:tab/>
        </w:r>
        <w:r>
          <w:rPr>
            <w:webHidden/>
          </w:rPr>
          <w:fldChar w:fldCharType="begin"/>
        </w:r>
        <w:r>
          <w:rPr>
            <w:webHidden/>
          </w:rPr>
          <w:instrText xml:space="preserve"> PAGEREF _Toc377298318 \h </w:instrText>
        </w:r>
        <w:r>
          <w:rPr>
            <w:webHidden/>
          </w:rPr>
        </w:r>
        <w:r>
          <w:rPr>
            <w:webHidden/>
          </w:rPr>
          <w:fldChar w:fldCharType="separate"/>
        </w:r>
        <w:r w:rsidR="000C5B0A">
          <w:rPr>
            <w:webHidden/>
          </w:rPr>
          <w:t>45</w:t>
        </w:r>
        <w:r>
          <w:rPr>
            <w:webHidden/>
          </w:rPr>
          <w:fldChar w:fldCharType="end"/>
        </w:r>
      </w:hyperlink>
    </w:p>
    <w:p w14:paraId="15C58DB2" w14:textId="77777777" w:rsidR="00397CA4" w:rsidRDefault="00397CA4">
      <w:pPr>
        <w:pStyle w:val="12"/>
        <w:spacing w:before="180"/>
        <w:ind w:left="325" w:hanging="325"/>
        <w:rPr>
          <w:rFonts w:asciiTheme="minorHAnsi" w:eastAsiaTheme="minorEastAsia" w:hAnsiTheme="minorHAnsi" w:cstheme="minorBidi"/>
          <w:b w:val="0"/>
          <w:sz w:val="21"/>
        </w:rPr>
      </w:pPr>
      <w:hyperlink w:anchor="_Toc377298319" w:history="1">
        <w:r w:rsidRPr="00565DB2">
          <w:rPr>
            <w:rStyle w:val="afff3"/>
            <w:rFonts w:ascii="Wingdings" w:hAnsi="Wingdings"/>
          </w:rPr>
          <w:t></w:t>
        </w:r>
        <w:r>
          <w:rPr>
            <w:rFonts w:asciiTheme="minorHAnsi" w:eastAsiaTheme="minorEastAsia" w:hAnsiTheme="minorHAnsi" w:cstheme="minorBidi"/>
            <w:b w:val="0"/>
            <w:sz w:val="21"/>
          </w:rPr>
          <w:tab/>
        </w:r>
        <w:r w:rsidRPr="00565DB2">
          <w:rPr>
            <w:rStyle w:val="afff3"/>
            <w:rFonts w:hint="eastAsia"/>
          </w:rPr>
          <w:t>計算式処理仕様</w:t>
        </w:r>
        <w:r>
          <w:rPr>
            <w:webHidden/>
          </w:rPr>
          <w:tab/>
        </w:r>
        <w:r>
          <w:rPr>
            <w:webHidden/>
          </w:rPr>
          <w:fldChar w:fldCharType="begin"/>
        </w:r>
        <w:r>
          <w:rPr>
            <w:webHidden/>
          </w:rPr>
          <w:instrText xml:space="preserve"> PAGEREF _Toc377298319 \h </w:instrText>
        </w:r>
        <w:r>
          <w:rPr>
            <w:webHidden/>
          </w:rPr>
        </w:r>
        <w:r>
          <w:rPr>
            <w:webHidden/>
          </w:rPr>
          <w:fldChar w:fldCharType="separate"/>
        </w:r>
        <w:r w:rsidR="000C5B0A">
          <w:rPr>
            <w:webHidden/>
          </w:rPr>
          <w:t>46</w:t>
        </w:r>
        <w:r>
          <w:rPr>
            <w:webHidden/>
          </w:rPr>
          <w:fldChar w:fldCharType="end"/>
        </w:r>
      </w:hyperlink>
    </w:p>
    <w:p w14:paraId="56D9A73A" w14:textId="77777777" w:rsidR="00397CA4" w:rsidRDefault="00397CA4">
      <w:pPr>
        <w:pStyle w:val="25"/>
        <w:tabs>
          <w:tab w:val="left" w:pos="840"/>
        </w:tabs>
        <w:rPr>
          <w:rFonts w:asciiTheme="minorHAnsi" w:eastAsiaTheme="minorEastAsia" w:hAnsiTheme="minorHAnsi" w:cstheme="minorBidi"/>
          <w:b w:val="0"/>
        </w:rPr>
      </w:pPr>
      <w:hyperlink w:anchor="_Toc377298320"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計算式解析処理</w:t>
        </w:r>
        <w:r>
          <w:rPr>
            <w:webHidden/>
          </w:rPr>
          <w:tab/>
        </w:r>
        <w:r>
          <w:rPr>
            <w:webHidden/>
          </w:rPr>
          <w:fldChar w:fldCharType="begin"/>
        </w:r>
        <w:r>
          <w:rPr>
            <w:webHidden/>
          </w:rPr>
          <w:instrText xml:space="preserve"> PAGEREF _Toc377298320 \h </w:instrText>
        </w:r>
        <w:r>
          <w:rPr>
            <w:webHidden/>
          </w:rPr>
        </w:r>
        <w:r>
          <w:rPr>
            <w:webHidden/>
          </w:rPr>
          <w:fldChar w:fldCharType="separate"/>
        </w:r>
        <w:r w:rsidR="000C5B0A">
          <w:rPr>
            <w:webHidden/>
          </w:rPr>
          <w:t>46</w:t>
        </w:r>
        <w:r>
          <w:rPr>
            <w:webHidden/>
          </w:rPr>
          <w:fldChar w:fldCharType="end"/>
        </w:r>
      </w:hyperlink>
    </w:p>
    <w:p w14:paraId="76F1336F" w14:textId="77777777" w:rsidR="00397CA4" w:rsidRDefault="00397CA4">
      <w:pPr>
        <w:pStyle w:val="25"/>
        <w:tabs>
          <w:tab w:val="left" w:pos="840"/>
        </w:tabs>
        <w:rPr>
          <w:rFonts w:asciiTheme="minorHAnsi" w:eastAsiaTheme="minorEastAsia" w:hAnsiTheme="minorHAnsi" w:cstheme="minorBidi"/>
          <w:b w:val="0"/>
        </w:rPr>
      </w:pPr>
      <w:hyperlink w:anchor="_Toc377298321"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計算式データの構造</w:t>
        </w:r>
        <w:r>
          <w:rPr>
            <w:webHidden/>
          </w:rPr>
          <w:tab/>
        </w:r>
        <w:r>
          <w:rPr>
            <w:webHidden/>
          </w:rPr>
          <w:fldChar w:fldCharType="begin"/>
        </w:r>
        <w:r>
          <w:rPr>
            <w:webHidden/>
          </w:rPr>
          <w:instrText xml:space="preserve"> PAGEREF _Toc377298321 \h </w:instrText>
        </w:r>
        <w:r>
          <w:rPr>
            <w:webHidden/>
          </w:rPr>
        </w:r>
        <w:r>
          <w:rPr>
            <w:webHidden/>
          </w:rPr>
          <w:fldChar w:fldCharType="separate"/>
        </w:r>
        <w:r w:rsidR="000C5B0A">
          <w:rPr>
            <w:webHidden/>
          </w:rPr>
          <w:t>49</w:t>
        </w:r>
        <w:r>
          <w:rPr>
            <w:webHidden/>
          </w:rPr>
          <w:fldChar w:fldCharType="end"/>
        </w:r>
      </w:hyperlink>
    </w:p>
    <w:p w14:paraId="1E4F2196" w14:textId="77777777" w:rsidR="00397CA4" w:rsidRDefault="00397CA4">
      <w:pPr>
        <w:pStyle w:val="25"/>
        <w:tabs>
          <w:tab w:val="left" w:pos="840"/>
        </w:tabs>
        <w:rPr>
          <w:rFonts w:asciiTheme="minorHAnsi" w:eastAsiaTheme="minorEastAsia" w:hAnsiTheme="minorHAnsi" w:cstheme="minorBidi"/>
          <w:b w:val="0"/>
        </w:rPr>
      </w:pPr>
      <w:hyperlink w:anchor="_Toc377298322"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計算式実行処理（ランタイム）</w:t>
        </w:r>
        <w:r>
          <w:rPr>
            <w:webHidden/>
          </w:rPr>
          <w:tab/>
        </w:r>
        <w:r>
          <w:rPr>
            <w:webHidden/>
          </w:rPr>
          <w:fldChar w:fldCharType="begin"/>
        </w:r>
        <w:r>
          <w:rPr>
            <w:webHidden/>
          </w:rPr>
          <w:instrText xml:space="preserve"> PAGEREF _Toc377298322 \h </w:instrText>
        </w:r>
        <w:r>
          <w:rPr>
            <w:webHidden/>
          </w:rPr>
        </w:r>
        <w:r>
          <w:rPr>
            <w:webHidden/>
          </w:rPr>
          <w:fldChar w:fldCharType="separate"/>
        </w:r>
        <w:r w:rsidR="000C5B0A">
          <w:rPr>
            <w:webHidden/>
          </w:rPr>
          <w:t>50</w:t>
        </w:r>
        <w:r>
          <w:rPr>
            <w:webHidden/>
          </w:rPr>
          <w:fldChar w:fldCharType="end"/>
        </w:r>
      </w:hyperlink>
    </w:p>
    <w:p w14:paraId="5CC83F7F" w14:textId="77777777" w:rsidR="00397CA4" w:rsidRDefault="00397CA4">
      <w:pPr>
        <w:pStyle w:val="12"/>
        <w:spacing w:before="180"/>
        <w:ind w:left="325" w:hanging="325"/>
        <w:rPr>
          <w:rFonts w:asciiTheme="minorHAnsi" w:eastAsiaTheme="minorEastAsia" w:hAnsiTheme="minorHAnsi" w:cstheme="minorBidi"/>
          <w:b w:val="0"/>
          <w:sz w:val="21"/>
        </w:rPr>
      </w:pPr>
      <w:hyperlink w:anchor="_Toc377298323" w:history="1">
        <w:r w:rsidRPr="00565DB2">
          <w:rPr>
            <w:rStyle w:val="afff3"/>
            <w:rFonts w:ascii="Wingdings" w:hAnsi="Wingdings"/>
          </w:rPr>
          <w:t></w:t>
        </w:r>
        <w:r>
          <w:rPr>
            <w:rFonts w:asciiTheme="minorHAnsi" w:eastAsiaTheme="minorEastAsia" w:hAnsiTheme="minorHAnsi" w:cstheme="minorBidi"/>
            <w:b w:val="0"/>
            <w:sz w:val="21"/>
          </w:rPr>
          <w:tab/>
        </w:r>
        <w:r w:rsidRPr="00565DB2">
          <w:rPr>
            <w:rStyle w:val="afff3"/>
            <w:rFonts w:hint="eastAsia"/>
          </w:rPr>
          <w:t>データ変換作業環境の改善</w:t>
        </w:r>
        <w:r>
          <w:rPr>
            <w:webHidden/>
          </w:rPr>
          <w:tab/>
        </w:r>
        <w:r>
          <w:rPr>
            <w:webHidden/>
          </w:rPr>
          <w:fldChar w:fldCharType="begin"/>
        </w:r>
        <w:r>
          <w:rPr>
            <w:webHidden/>
          </w:rPr>
          <w:instrText xml:space="preserve"> PAGEREF _Toc377298323 \h </w:instrText>
        </w:r>
        <w:r>
          <w:rPr>
            <w:webHidden/>
          </w:rPr>
        </w:r>
        <w:r>
          <w:rPr>
            <w:webHidden/>
          </w:rPr>
          <w:fldChar w:fldCharType="separate"/>
        </w:r>
        <w:r w:rsidR="000C5B0A">
          <w:rPr>
            <w:webHidden/>
          </w:rPr>
          <w:t>50</w:t>
        </w:r>
        <w:r>
          <w:rPr>
            <w:webHidden/>
          </w:rPr>
          <w:fldChar w:fldCharType="end"/>
        </w:r>
      </w:hyperlink>
    </w:p>
    <w:p w14:paraId="0938DA55" w14:textId="77777777" w:rsidR="00397CA4" w:rsidRDefault="00397CA4">
      <w:pPr>
        <w:pStyle w:val="25"/>
        <w:tabs>
          <w:tab w:val="left" w:pos="840"/>
        </w:tabs>
        <w:rPr>
          <w:rFonts w:asciiTheme="minorHAnsi" w:eastAsiaTheme="minorEastAsia" w:hAnsiTheme="minorHAnsi" w:cstheme="minorBidi"/>
          <w:b w:val="0"/>
        </w:rPr>
      </w:pPr>
      <w:hyperlink w:anchor="_Toc377298324"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Fonts w:hint="eastAsia"/>
          </w:rPr>
          <w:t>バッチファイル</w:t>
        </w:r>
        <w:r w:rsidRPr="00565DB2">
          <w:rPr>
            <w:rStyle w:val="afff3"/>
          </w:rPr>
          <w:t xml:space="preserve"> </w:t>
        </w:r>
        <w:r w:rsidRPr="00565DB2">
          <w:rPr>
            <w:rStyle w:val="afff3"/>
            <w:rFonts w:hint="eastAsia"/>
          </w:rPr>
          <w:t>の利用</w:t>
        </w:r>
        <w:r>
          <w:rPr>
            <w:webHidden/>
          </w:rPr>
          <w:tab/>
        </w:r>
        <w:r>
          <w:rPr>
            <w:webHidden/>
          </w:rPr>
          <w:fldChar w:fldCharType="begin"/>
        </w:r>
        <w:r>
          <w:rPr>
            <w:webHidden/>
          </w:rPr>
          <w:instrText xml:space="preserve"> PAGEREF _Toc377298324 \h </w:instrText>
        </w:r>
        <w:r>
          <w:rPr>
            <w:webHidden/>
          </w:rPr>
        </w:r>
        <w:r>
          <w:rPr>
            <w:webHidden/>
          </w:rPr>
          <w:fldChar w:fldCharType="separate"/>
        </w:r>
        <w:r w:rsidR="000C5B0A">
          <w:rPr>
            <w:webHidden/>
          </w:rPr>
          <w:t>50</w:t>
        </w:r>
        <w:r>
          <w:rPr>
            <w:webHidden/>
          </w:rPr>
          <w:fldChar w:fldCharType="end"/>
        </w:r>
      </w:hyperlink>
    </w:p>
    <w:p w14:paraId="651CB7A2" w14:textId="77777777" w:rsidR="00397CA4" w:rsidRDefault="00397CA4">
      <w:pPr>
        <w:pStyle w:val="25"/>
        <w:tabs>
          <w:tab w:val="left" w:pos="840"/>
        </w:tabs>
        <w:rPr>
          <w:rFonts w:asciiTheme="minorHAnsi" w:eastAsiaTheme="minorEastAsia" w:hAnsiTheme="minorHAnsi" w:cstheme="minorBidi"/>
          <w:b w:val="0"/>
        </w:rPr>
      </w:pPr>
      <w:hyperlink w:anchor="_Toc377298325" w:history="1">
        <w:r w:rsidRPr="00565DB2">
          <w:rPr>
            <w:rStyle w:val="afff3"/>
            <w:rFonts w:ascii="メイリオ" w:eastAsia="メイリオ" w:hAnsi="メイリオ" w:hint="eastAsia"/>
          </w:rPr>
          <w:t>▼</w:t>
        </w:r>
        <w:r>
          <w:rPr>
            <w:rFonts w:asciiTheme="minorHAnsi" w:eastAsiaTheme="minorEastAsia" w:hAnsiTheme="minorHAnsi" w:cstheme="minorBidi"/>
            <w:b w:val="0"/>
          </w:rPr>
          <w:tab/>
        </w:r>
        <w:r w:rsidRPr="00565DB2">
          <w:rPr>
            <w:rStyle w:val="afff3"/>
          </w:rPr>
          <w:t xml:space="preserve">SCons </w:t>
        </w:r>
        <w:r w:rsidRPr="00565DB2">
          <w:rPr>
            <w:rStyle w:val="afff3"/>
            <w:rFonts w:hint="eastAsia"/>
          </w:rPr>
          <w:t>の利用</w:t>
        </w:r>
        <w:r>
          <w:rPr>
            <w:webHidden/>
          </w:rPr>
          <w:tab/>
        </w:r>
        <w:r>
          <w:rPr>
            <w:webHidden/>
          </w:rPr>
          <w:fldChar w:fldCharType="begin"/>
        </w:r>
        <w:r>
          <w:rPr>
            <w:webHidden/>
          </w:rPr>
          <w:instrText xml:space="preserve"> PAGEREF _Toc377298325 \h </w:instrText>
        </w:r>
        <w:r>
          <w:rPr>
            <w:webHidden/>
          </w:rPr>
        </w:r>
        <w:r>
          <w:rPr>
            <w:webHidden/>
          </w:rPr>
          <w:fldChar w:fldCharType="separate"/>
        </w:r>
        <w:r w:rsidR="000C5B0A">
          <w:rPr>
            <w:webHidden/>
          </w:rPr>
          <w:t>50</w:t>
        </w:r>
        <w:r>
          <w:rPr>
            <w:webHidden/>
          </w:rPr>
          <w:fldChar w:fldCharType="end"/>
        </w:r>
      </w:hyperlink>
    </w:p>
    <w:p w14:paraId="5AD092F7" w14:textId="77777777" w:rsidR="00104C92" w:rsidRDefault="00AF276B" w:rsidP="000D4978">
      <w:pPr>
        <w:sectPr w:rsidR="00104C92" w:rsidSect="006F450B">
          <w:headerReference w:type="even" r:id="rId14"/>
          <w:headerReference w:type="default" r:id="rId15"/>
          <w:footerReference w:type="default" r:id="rId16"/>
          <w:headerReference w:type="first" r:id="rId17"/>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7298274"/>
      <w:r>
        <w:lastRenderedPageBreak/>
        <w:t>概略</w:t>
      </w:r>
      <w:bookmarkEnd w:id="1"/>
    </w:p>
    <w:p w14:paraId="1B3B9679" w14:textId="77777777" w:rsidR="00F85DBB" w:rsidRDefault="0064466E" w:rsidP="001256D9">
      <w:pPr>
        <w:pStyle w:val="a8"/>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524D5CCE" w14:textId="523939CC" w:rsidR="005A22FB" w:rsidRDefault="00801698" w:rsidP="009B48E9">
      <w:pPr>
        <w:pStyle w:val="a8"/>
        <w:spacing w:beforeLines="50" w:before="180"/>
        <w:ind w:firstLine="283"/>
      </w:pPr>
      <w:r>
        <w:t>本書は、</w:t>
      </w:r>
      <w:r w:rsidR="00326DAA">
        <w:t>「ゲーム</w:t>
      </w:r>
      <w:r>
        <w:t>データ</w:t>
      </w:r>
      <w:r w:rsidR="00326DAA">
        <w:t>」の</w:t>
      </w:r>
      <w:r w:rsidR="005A22FB">
        <w:t>入力フォーマットと実機上のデータフォーマット</w:t>
      </w:r>
      <w:r>
        <w:t>、</w:t>
      </w:r>
      <w:r w:rsidR="005A22FB">
        <w:t>および</w:t>
      </w:r>
      <w:r>
        <w:t>、</w:t>
      </w:r>
      <w:r w:rsidR="005A22FB">
        <w:t>その変換</w:t>
      </w:r>
      <w:r w:rsidR="00747DC1">
        <w:t>・取り込み</w:t>
      </w:r>
      <w:r w:rsidR="005A22FB">
        <w:t>処理に</w:t>
      </w:r>
      <w:r w:rsidR="009B48E9">
        <w:t>関する</w:t>
      </w:r>
      <w:r w:rsidR="005A22FB">
        <w:t>基本仕様を</w:t>
      </w:r>
      <w:r w:rsidR="008A331F">
        <w:t>規定</w:t>
      </w:r>
      <w:r w:rsidR="00414B1B">
        <w:rPr>
          <w:rFonts w:hint="eastAsia"/>
        </w:rPr>
        <w:t>する</w:t>
      </w:r>
      <w:r w:rsidR="00935DD9">
        <w:rPr>
          <w:rFonts w:hint="eastAsia"/>
        </w:rPr>
        <w:t>。</w:t>
      </w:r>
    </w:p>
    <w:p w14:paraId="4AF71147" w14:textId="506047D6" w:rsidR="00414B1B" w:rsidRDefault="001C5611" w:rsidP="00414B1B">
      <w:pPr>
        <w:pStyle w:val="1"/>
      </w:pPr>
      <w:bookmarkStart w:id="2" w:name="_Toc377298275"/>
      <w:r>
        <w:rPr>
          <w:rFonts w:hint="eastAsia"/>
        </w:rPr>
        <w:t>目的</w:t>
      </w:r>
      <w:bookmarkEnd w:id="2"/>
    </w:p>
    <w:p w14:paraId="3711D930" w14:textId="776A540A" w:rsidR="00414B1B" w:rsidRDefault="00414B1B" w:rsidP="009B48E9">
      <w:pPr>
        <w:pStyle w:val="a8"/>
        <w:spacing w:beforeLines="50" w:before="180"/>
        <w:ind w:firstLine="283"/>
      </w:pPr>
      <w:r>
        <w:rPr>
          <w:rFonts w:hint="eastAsia"/>
        </w:rPr>
        <w:t>汎用化した</w:t>
      </w:r>
      <w:r w:rsidR="006A656F">
        <w:rPr>
          <w:rFonts w:hint="eastAsia"/>
        </w:rPr>
        <w:t>ゲーム</w:t>
      </w:r>
      <w:r>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Pr>
          <w:rFonts w:hint="eastAsia"/>
        </w:rPr>
        <w:t>作業</w:t>
      </w:r>
      <w:r w:rsidR="006A656F">
        <w:rPr>
          <w:rFonts w:hint="eastAsia"/>
        </w:rPr>
        <w:t>の</w:t>
      </w:r>
      <w:r w:rsidR="00A8421E">
        <w:rPr>
          <w:rFonts w:hint="eastAsia"/>
        </w:rPr>
        <w:t>効率</w:t>
      </w:r>
      <w:r>
        <w:rPr>
          <w:rFonts w:hint="eastAsia"/>
        </w:rPr>
        <w:t>化</w:t>
      </w:r>
      <w:r w:rsidR="00A8421E">
        <w:rPr>
          <w:rFonts w:hint="eastAsia"/>
        </w:rPr>
        <w:t>と安全性の</w:t>
      </w:r>
      <w:r w:rsidR="00CD0E18">
        <w:rPr>
          <w:rFonts w:hint="eastAsia"/>
        </w:rPr>
        <w:t>向上</w:t>
      </w:r>
      <w:r>
        <w:rPr>
          <w:rFonts w:hint="eastAsia"/>
        </w:rPr>
        <w:t>を目的とする。</w:t>
      </w:r>
    </w:p>
    <w:p w14:paraId="7CEE378E" w14:textId="77777777" w:rsidR="002E7152" w:rsidRDefault="00CA687D" w:rsidP="002E7152">
      <w:pPr>
        <w:pStyle w:val="1"/>
      </w:pPr>
      <w:bookmarkStart w:id="3" w:name="_Toc377298276"/>
      <w:r>
        <w:rPr>
          <w:rFonts w:hint="eastAsia"/>
        </w:rPr>
        <w:t>基本</w:t>
      </w:r>
      <w:r w:rsidR="00655DFE">
        <w:rPr>
          <w:rFonts w:hint="eastAsia"/>
        </w:rPr>
        <w:t>用語</w:t>
      </w:r>
      <w:bookmarkEnd w:id="3"/>
    </w:p>
    <w:p w14:paraId="59D631EE" w14:textId="77777777" w:rsidR="002E7152" w:rsidRDefault="002E7152" w:rsidP="002E7152">
      <w:pPr>
        <w:pStyle w:val="2"/>
      </w:pPr>
      <w:bookmarkStart w:id="4" w:name="_Toc377298277"/>
      <w:r>
        <w:rPr>
          <w:rFonts w:hint="eastAsia"/>
        </w:rPr>
        <w:t>「ゲームデータ」</w:t>
      </w:r>
      <w:bookmarkEnd w:id="4"/>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5" w:name="_Toc377298278"/>
      <w:r>
        <w:rPr>
          <w:rFonts w:hint="eastAsia"/>
        </w:rPr>
        <w:t>要件定義</w:t>
      </w:r>
      <w:bookmarkEnd w:id="5"/>
    </w:p>
    <w:p w14:paraId="3CAAC9B8" w14:textId="77777777" w:rsidR="00801698" w:rsidRDefault="00801698" w:rsidP="00801698">
      <w:pPr>
        <w:pStyle w:val="2"/>
      </w:pPr>
      <w:bookmarkStart w:id="6" w:name="_Toc377298279"/>
      <w:r>
        <w:rPr>
          <w:rFonts w:hint="eastAsia"/>
        </w:rPr>
        <w:t>基本要件</w:t>
      </w:r>
      <w:bookmarkEnd w:id="6"/>
    </w:p>
    <w:p w14:paraId="7F096CA9" w14:textId="77777777" w:rsidR="00965718" w:rsidRPr="00965718" w:rsidRDefault="00965718" w:rsidP="00A021C0">
      <w:pPr>
        <w:pStyle w:val="a9"/>
        <w:keepNext/>
        <w:keepLines/>
        <w:widowControl/>
        <w:ind w:firstLine="283"/>
      </w:pPr>
      <w:r>
        <w:t>本書が扱うシステムの基本要件は下記の通り。</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7" w:name="_Toc377298280"/>
      <w:r>
        <w:t>要求仕様／</w:t>
      </w:r>
      <w:r w:rsidR="005531FF">
        <w:t>要件定義</w:t>
      </w:r>
      <w:bookmarkEnd w:id="7"/>
    </w:p>
    <w:p w14:paraId="3830233A" w14:textId="3C24F4A2" w:rsidR="00E43E09" w:rsidRPr="00E43E09" w:rsidRDefault="00E43E09" w:rsidP="00A021C0">
      <w:pPr>
        <w:pStyle w:val="a9"/>
        <w:keepNext/>
        <w:keepLines/>
        <w:widowControl/>
        <w:ind w:firstLine="283"/>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E403A9">
      <w:pPr>
        <w:pStyle w:val="affff6"/>
        <w:keepNext/>
        <w:keepLines/>
        <w:widowControl/>
        <w:spacing w:beforeLines="50" w:before="180"/>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E403A9">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E403A9">
        <w:rPr>
          <w:color w:val="00B050"/>
        </w:rPr>
        <w:t>（</w:t>
      </w:r>
      <w:r w:rsidR="00CF6534" w:rsidRPr="00E403A9">
        <w:rPr>
          <w:rFonts w:hint="eastAsia"/>
          <w:color w:val="00B050"/>
        </w:rPr>
        <w:t>例：</w:t>
      </w:r>
      <w:r w:rsidR="00CF6534" w:rsidRPr="00E403A9">
        <w:rPr>
          <w:rFonts w:hint="eastAsia"/>
          <w:color w:val="00B050"/>
        </w:rPr>
        <w:t>//</w:t>
      </w:r>
      <w:r w:rsidR="00CF6534" w:rsidRPr="00E403A9">
        <w:rPr>
          <w:color w:val="00B050"/>
        </w:rPr>
        <w:t xml:space="preserve"> comment</w:t>
      </w:r>
      <w:r w:rsidR="00CF6534" w:rsidRPr="00E403A9">
        <w:rPr>
          <w:color w:val="00B050"/>
        </w:rPr>
        <w:t>、</w:t>
      </w:r>
      <w:r w:rsidR="00CF6534" w:rsidRPr="00E403A9">
        <w:rPr>
          <w:rFonts w:hint="eastAsia"/>
          <w:color w:val="00B050"/>
        </w:rPr>
        <w:t>/*</w:t>
      </w:r>
      <w:r w:rsidR="00CF6534" w:rsidRPr="00E403A9">
        <w:rPr>
          <w:color w:val="00B050"/>
        </w:rPr>
        <w:t xml:space="preserve"> comment</w:t>
      </w:r>
      <w:r w:rsidR="00CF6534" w:rsidRPr="00E403A9">
        <w:rPr>
          <w:rFonts w:hint="eastAsia"/>
          <w:color w:val="00B050"/>
        </w:rPr>
        <w:t xml:space="preserve"> */</w:t>
      </w:r>
      <w:r w:rsidR="00CF6534" w:rsidRPr="00E403A9">
        <w:rPr>
          <w:color w:val="00B050"/>
        </w:rPr>
        <w:t>）</w:t>
      </w:r>
    </w:p>
    <w:p w14:paraId="152C41E2" w14:textId="77777777" w:rsidR="008F697D" w:rsidRPr="00D86008" w:rsidRDefault="008F697D" w:rsidP="00E403A9">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E403A9">
      <w:pPr>
        <w:pStyle w:val="a1"/>
      </w:pPr>
      <w:r w:rsidRPr="00D86008">
        <w:rPr>
          <w:rFonts w:hint="eastAsia"/>
        </w:rPr>
        <w:t>データ部に四則演算を用いることができる。</w:t>
      </w:r>
      <w:r w:rsidRPr="00E403A9">
        <w:rPr>
          <w:rFonts w:hint="eastAsia"/>
          <w:color w:val="00B050"/>
        </w:rPr>
        <w:t>（例：</w:t>
      </w:r>
      <w:r w:rsidR="007930EA" w:rsidRPr="00E403A9">
        <w:rPr>
          <w:rFonts w:hint="eastAsia"/>
          <w:color w:val="00B050"/>
        </w:rPr>
        <w:t xml:space="preserve">{ </w:t>
      </w:r>
      <w:r w:rsidRPr="00E403A9">
        <w:rPr>
          <w:color w:val="00B050"/>
        </w:rPr>
        <w:t>”age”: 30 + 3,</w:t>
      </w:r>
      <w:r w:rsidR="007930EA" w:rsidRPr="00E403A9">
        <w:rPr>
          <w:color w:val="00B050"/>
        </w:rPr>
        <w:t xml:space="preserve"> … } </w:t>
      </w:r>
      <w:r w:rsidRPr="00E403A9">
        <w:rPr>
          <w:rFonts w:hint="eastAsia"/>
          <w:color w:val="00B050"/>
        </w:rPr>
        <w:t>）</w:t>
      </w:r>
    </w:p>
    <w:p w14:paraId="329FAF4A" w14:textId="77777777" w:rsidR="0067251C" w:rsidRPr="008F697D" w:rsidRDefault="008F697D" w:rsidP="00E403A9">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E403A9">
        <w:rPr>
          <w:rFonts w:hint="eastAsia"/>
          <w:color w:val="00B050"/>
        </w:rPr>
        <w:t>（例：</w:t>
      </w:r>
      <w:r w:rsidR="007930EA" w:rsidRPr="00E403A9">
        <w:rPr>
          <w:rFonts w:hint="eastAsia"/>
          <w:color w:val="00B050"/>
        </w:rPr>
        <w:t xml:space="preserve">{ </w:t>
      </w:r>
      <w:r w:rsidR="007930EA" w:rsidRPr="00E403A9">
        <w:rPr>
          <w:color w:val="00B050"/>
        </w:rPr>
        <w:t>”id”: CRC(“c0010”), … }</w:t>
      </w:r>
      <w:r w:rsidR="002E6BBF" w:rsidRPr="00E403A9">
        <w:rPr>
          <w:color w:val="00B050"/>
        </w:rPr>
        <w:t>,</w:t>
      </w:r>
      <w:r w:rsidR="007930EA" w:rsidRPr="00E403A9">
        <w:rPr>
          <w:color w:val="00B050"/>
        </w:rPr>
        <w:t xml:space="preserve"> </w:t>
      </w:r>
      <w:r w:rsidR="000817BB" w:rsidRPr="00E403A9">
        <w:rPr>
          <w:color w:val="00B050"/>
        </w:rPr>
        <w:t xml:space="preserve">{ “condition”: </w:t>
      </w:r>
      <w:r w:rsidR="002E6BBF" w:rsidRPr="00E403A9">
        <w:rPr>
          <w:color w:val="00B050"/>
        </w:rPr>
        <w:t>Expr(</w:t>
      </w:r>
      <w:r w:rsidR="000817BB" w:rsidRPr="00E403A9">
        <w:rPr>
          <w:color w:val="00B050"/>
        </w:rPr>
        <w:t>“IsFlag(\“AlreadyMetOldMan\”) == True &amp;&amp; GetChapter() &gt;= 2”</w:t>
      </w:r>
      <w:r w:rsidR="002E6BBF" w:rsidRPr="00E403A9">
        <w:rPr>
          <w:color w:val="00B050"/>
        </w:rPr>
        <w:t>)</w:t>
      </w:r>
      <w:r w:rsidR="000817BB" w:rsidRPr="00E403A9">
        <w:rPr>
          <w:color w:val="00B050"/>
        </w:rPr>
        <w:t xml:space="preserve">, … } </w:t>
      </w:r>
      <w:r w:rsidR="007930EA" w:rsidRPr="00E403A9">
        <w:rPr>
          <w:rFonts w:hint="eastAsia"/>
          <w:color w:val="00B050"/>
        </w:rPr>
        <w:t>）</w:t>
      </w:r>
    </w:p>
    <w:p w14:paraId="331468D3" w14:textId="77777777" w:rsidR="008F697D" w:rsidRPr="008F697D" w:rsidRDefault="008F697D" w:rsidP="00E403A9">
      <w:pPr>
        <w:pStyle w:val="a1"/>
        <w:numPr>
          <w:ilvl w:val="0"/>
          <w:numId w:val="0"/>
        </w:numPr>
        <w:ind w:leftChars="395" w:left="1275" w:hangingChars="223" w:hanging="446"/>
      </w:pPr>
      <w:r w:rsidRPr="008F697D">
        <w:t>注：</w:t>
      </w:r>
      <w:r w:rsidRPr="008F697D">
        <w:tab/>
      </w:r>
      <w:r w:rsidRPr="008F697D">
        <w:rPr>
          <w:rFonts w:hint="eastAsia"/>
        </w:rPr>
        <w:t>JSON</w:t>
      </w:r>
      <w:r w:rsidRPr="008F697D">
        <w:rPr>
          <w:rFonts w:hint="eastAsia"/>
        </w:rPr>
        <w:t>データを</w:t>
      </w:r>
      <w:r w:rsidRPr="008F697D">
        <w:rPr>
          <w:rFonts w:hint="eastAsia"/>
        </w:rPr>
        <w:t>MongoDB</w:t>
      </w:r>
      <w:r w:rsidRPr="008F697D">
        <w:rPr>
          <w:rFonts w:hint="eastAsia"/>
        </w:rPr>
        <w:t>などのドキュメント指向データベース</w:t>
      </w:r>
      <w:r w:rsidR="001F149B">
        <w:rPr>
          <w:rFonts w:hint="eastAsia"/>
        </w:rPr>
        <w:t>（</w:t>
      </w:r>
      <w:r w:rsidR="001F149B">
        <w:rPr>
          <w:rFonts w:hint="eastAsia"/>
        </w:rPr>
        <w:t>BSON</w:t>
      </w:r>
      <w:r w:rsidR="001F149B">
        <w:rPr>
          <w:rFonts w:hint="eastAsia"/>
        </w:rPr>
        <w:t>形式で保存される）</w:t>
      </w:r>
      <w:r w:rsidRPr="008F697D">
        <w:rPr>
          <w:rFonts w:hint="eastAsia"/>
        </w:rPr>
        <w:t>で扱う場合、これらの拡張仕様が使えないので注意。同様の情報を扱うための別の</w:t>
      </w:r>
      <w:r>
        <w:rPr>
          <w:rFonts w:hint="eastAsia"/>
        </w:rPr>
        <w:t>仕様も合わせて</w:t>
      </w:r>
      <w:r w:rsidRPr="008F697D">
        <w:rPr>
          <w:rFonts w:hint="eastAsia"/>
        </w:rPr>
        <w:t>策定する。</w:t>
      </w:r>
    </w:p>
    <w:p w14:paraId="3106304F" w14:textId="77777777" w:rsidR="00BD4D27" w:rsidRDefault="0067251C" w:rsidP="00E403A9">
      <w:pPr>
        <w:pStyle w:val="affff6"/>
        <w:spacing w:beforeLines="50" w:before="180"/>
        <w:ind w:left="447" w:hanging="298"/>
      </w:pPr>
      <w:r>
        <w:lastRenderedPageBreak/>
        <w:t>テキストファイルからバイナリデータに変換するための変換設定もまた</w:t>
      </w:r>
      <w:r>
        <w:t>JSON</w:t>
      </w:r>
      <w:r>
        <w:t>形式のテキストデータとして定義する。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E403A9">
      <w:pPr>
        <w:pStyle w:val="affff6"/>
        <w:keepNext/>
        <w:keepLines/>
        <w:widowControl/>
        <w:spacing w:beforeLines="50" w:before="180"/>
        <w:ind w:left="447" w:hanging="298"/>
      </w:pPr>
      <w:r>
        <w:t>データ変換ツールは、下記の仕様に対応する。</w:t>
      </w:r>
    </w:p>
    <w:p w14:paraId="316BEFDD" w14:textId="77777777" w:rsidR="00F41FF2" w:rsidRPr="00D86008" w:rsidRDefault="00F41FF2" w:rsidP="00E403A9">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E403A9">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E403A9">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E403A9">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E403A9">
      <w:pPr>
        <w:pStyle w:val="affff6"/>
        <w:keepNext/>
        <w:keepLines/>
        <w:widowControl/>
        <w:spacing w:beforeLines="50" w:before="180"/>
        <w:ind w:left="447" w:hanging="298"/>
      </w:pPr>
      <w:r>
        <w:t>バイナリデータは、メモリ上のイメージ</w:t>
      </w:r>
      <w:r w:rsidR="005C4318">
        <w:t>としてほぼ</w:t>
      </w:r>
      <w:r>
        <w:t>そのまま取り込める。</w:t>
      </w:r>
    </w:p>
    <w:p w14:paraId="4B8CF2E1" w14:textId="77777777" w:rsidR="00F41FF2" w:rsidRDefault="005C4318" w:rsidP="00E403A9">
      <w:pPr>
        <w:pStyle w:val="a1"/>
      </w:pPr>
      <w:r>
        <w:t>文字列のポインター変換などの処理も取り込み時に同時に行われる。</w:t>
      </w:r>
    </w:p>
    <w:p w14:paraId="794E8218" w14:textId="77777777" w:rsidR="008F697D" w:rsidRDefault="008F697D" w:rsidP="00E403A9">
      <w:pPr>
        <w:pStyle w:val="affff6"/>
        <w:spacing w:beforeLines="50" w:before="180"/>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53E1C32F" w14:textId="329CBA1C" w:rsidR="00801698" w:rsidRDefault="00801698" w:rsidP="00801698">
      <w:pPr>
        <w:pStyle w:val="1"/>
      </w:pPr>
      <w:bookmarkStart w:id="8" w:name="_Toc377298281"/>
      <w:r>
        <w:rPr>
          <w:rFonts w:hint="eastAsia"/>
        </w:rPr>
        <w:t>仕様</w:t>
      </w:r>
      <w:r w:rsidR="008A331F">
        <w:rPr>
          <w:rFonts w:hint="eastAsia"/>
        </w:rPr>
        <w:t>概要</w:t>
      </w:r>
      <w:bookmarkEnd w:id="8"/>
    </w:p>
    <w:p w14:paraId="1709D4A4" w14:textId="77777777" w:rsidR="00B17010" w:rsidRDefault="00B17010" w:rsidP="00801698">
      <w:pPr>
        <w:pStyle w:val="2"/>
      </w:pPr>
      <w:bookmarkStart w:id="9" w:name="_Toc377298282"/>
      <w:r>
        <w:rPr>
          <w:rFonts w:hint="eastAsia"/>
        </w:rPr>
        <w:t>環境</w:t>
      </w:r>
      <w:bookmarkEnd w:id="9"/>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r w:rsidRPr="00B17010">
        <w:t>MinGW(GCC)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Python + SCons</w:t>
      </w:r>
    </w:p>
    <w:p w14:paraId="19184504" w14:textId="77777777" w:rsidR="00801698" w:rsidRDefault="0038622B" w:rsidP="00801698">
      <w:pPr>
        <w:pStyle w:val="2"/>
      </w:pPr>
      <w:bookmarkStart w:id="10" w:name="_Toc377298283"/>
      <w:r>
        <w:lastRenderedPageBreak/>
        <w:t>ワーク</w:t>
      </w:r>
      <w:r w:rsidR="00702ADA">
        <w:t>フロー</w:t>
      </w:r>
      <w:bookmarkEnd w:id="10"/>
    </w:p>
    <w:p w14:paraId="531C6160" w14:textId="101B54AF" w:rsidR="00283439" w:rsidRDefault="00992832" w:rsidP="00845CD7">
      <w:pPr>
        <w:pStyle w:val="a9"/>
        <w:ind w:rightChars="-203" w:right="-426" w:firstLineChars="0" w:firstLine="0"/>
      </w:pPr>
      <w:r>
        <w:object w:dxaOrig="10456" w:dyaOrig="4666" w14:anchorId="5F7A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5pt;height:183.75pt" o:ole="">
            <v:imagedata r:id="rId18" o:title=""/>
          </v:shape>
          <o:OLEObject Type="Embed" ProgID="Visio.Drawing.15" ShapeID="_x0000_i1025" DrawAspect="Content" ObjectID="_1451040207" r:id="rId19"/>
        </w:object>
      </w:r>
    </w:p>
    <w:p w14:paraId="02D07F30" w14:textId="610A2054" w:rsidR="007434F9" w:rsidRDefault="007434F9" w:rsidP="003E37F0">
      <w:pPr>
        <w:pStyle w:val="affff7"/>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r w:rsidR="00EE4A26">
        <w:rPr>
          <w:rFonts w:hint="eastAsia"/>
        </w:rPr>
        <w:t>。</w:t>
      </w:r>
    </w:p>
    <w:p w14:paraId="13AC09B7" w14:textId="7523D462" w:rsidR="00845CD7" w:rsidRDefault="00D16E42" w:rsidP="003E37F0">
      <w:pPr>
        <w:pStyle w:val="affff7"/>
      </w:pPr>
      <w:r>
        <w:rPr>
          <w:rFonts w:hint="eastAsia"/>
        </w:rPr>
        <w:t>データ定義</w:t>
      </w:r>
      <w:r w:rsidR="00845CD7">
        <w:t>JSON</w:t>
      </w:r>
      <w:r w:rsidR="007A1328">
        <w:t xml:space="preserve"> </w:t>
      </w:r>
      <w:r w:rsidR="00845CD7">
        <w:tab/>
      </w:r>
      <w:r w:rsidR="00845CD7">
        <w:tab/>
      </w:r>
      <w:r w:rsidR="00EE4A26">
        <w:t>テキスト</w:t>
      </w:r>
      <w:r w:rsidR="00EE4A26">
        <w:rPr>
          <w:rFonts w:hint="eastAsia"/>
        </w:rPr>
        <w:t>で記述されたデータ</w:t>
      </w:r>
    </w:p>
    <w:p w14:paraId="49FD6A94" w14:textId="48E9FA1E" w:rsidR="007A1328" w:rsidRDefault="007434F9" w:rsidP="003E37F0">
      <w:pPr>
        <w:pStyle w:val="affff7"/>
      </w:pPr>
      <w:r>
        <w:t>中間</w:t>
      </w:r>
      <w:r>
        <w:rPr>
          <w:rFonts w:hint="eastAsia"/>
        </w:rPr>
        <w:t>JSON</w:t>
      </w:r>
      <w:r w:rsidR="007A1328">
        <w:rPr>
          <w:rFonts w:hint="eastAsia"/>
        </w:rPr>
        <w:t xml:space="preserve"> </w:t>
      </w:r>
      <w:r w:rsidR="007A1328">
        <w:tab/>
      </w:r>
      <w:r w:rsidR="007A1328">
        <w:tab/>
      </w:r>
      <w:r w:rsidR="00EE4A26">
        <w:rPr>
          <w:rFonts w:hint="eastAsia"/>
        </w:rPr>
        <w:t>プリプロセッサ</w:t>
      </w:r>
      <w:r w:rsidR="00F424AD">
        <w:rPr>
          <w:rFonts w:hint="eastAsia"/>
        </w:rPr>
        <w:t>を通した後</w:t>
      </w:r>
      <w:r w:rsidR="00EE4A26">
        <w:rPr>
          <w:rFonts w:hint="eastAsia"/>
        </w:rPr>
        <w:t>の</w:t>
      </w:r>
      <w:r w:rsidR="003D4783">
        <w:rPr>
          <w:rFonts w:hint="eastAsia"/>
        </w:rPr>
        <w:t>「</w:t>
      </w:r>
      <w:r w:rsidR="00EE4A26">
        <w:rPr>
          <w:rFonts w:hint="eastAsia"/>
        </w:rPr>
        <w:t>データ定義</w:t>
      </w:r>
      <w:r w:rsidR="00EE4A26">
        <w:rPr>
          <w:rFonts w:hint="eastAsia"/>
        </w:rPr>
        <w:t>JSON</w:t>
      </w:r>
      <w:r w:rsidR="003D4783">
        <w:rPr>
          <w:rFonts w:hint="eastAsia"/>
        </w:rPr>
        <w:t>」</w:t>
      </w:r>
    </w:p>
    <w:p w14:paraId="19EE89FB" w14:textId="2A19BA8D" w:rsidR="00702ADA" w:rsidRDefault="00702ADA" w:rsidP="003E37F0">
      <w:pPr>
        <w:pStyle w:val="affff7"/>
      </w:pPr>
      <w:r>
        <w:t>フォーマット定義</w:t>
      </w:r>
      <w:r>
        <w:rPr>
          <w:rFonts w:hint="eastAsia"/>
        </w:rPr>
        <w:t>JSON</w:t>
      </w:r>
      <w:r>
        <w:t xml:space="preserve"> </w:t>
      </w:r>
      <w:r>
        <w:tab/>
      </w:r>
      <w:r>
        <w:tab/>
      </w:r>
      <w:r>
        <w:t>データ変換</w:t>
      </w:r>
      <w:r w:rsidR="003D4783">
        <w:rPr>
          <w:rFonts w:hint="eastAsia"/>
        </w:rPr>
        <w:t>のためのフォーマットとルールを</w:t>
      </w:r>
      <w:r>
        <w:t>定義</w:t>
      </w:r>
    </w:p>
    <w:p w14:paraId="74DC3FF9" w14:textId="1825C04B" w:rsidR="003C6C83" w:rsidRDefault="003C6C83" w:rsidP="003E37F0">
      <w:pPr>
        <w:pStyle w:val="affff7"/>
      </w:pPr>
      <w:r>
        <w:t>データ型定義リスト</w:t>
      </w:r>
      <w:r>
        <w:rPr>
          <w:rFonts w:hint="eastAsia"/>
        </w:rPr>
        <w:t xml:space="preserve"> </w:t>
      </w:r>
      <w:r>
        <w:rPr>
          <w:rFonts w:hint="eastAsia"/>
        </w:rPr>
        <w:tab/>
      </w:r>
      <w:r>
        <w:rPr>
          <w:rFonts w:hint="eastAsia"/>
        </w:rPr>
        <w:tab/>
      </w:r>
      <w:r w:rsidR="00EE4A26">
        <w:rPr>
          <w:rFonts w:hint="eastAsia"/>
        </w:rPr>
        <w:t>「</w:t>
      </w:r>
      <w:r>
        <w:t>フォーマット定義</w:t>
      </w:r>
      <w:r>
        <w:rPr>
          <w:rFonts w:hint="eastAsia"/>
        </w:rPr>
        <w:t>JSON</w:t>
      </w:r>
      <w:r w:rsidR="00EE4A26">
        <w:rPr>
          <w:rFonts w:hint="eastAsia"/>
        </w:rPr>
        <w:t>」</w:t>
      </w:r>
      <w:r w:rsidR="003D4783">
        <w:rPr>
          <w:rFonts w:hint="eastAsia"/>
        </w:rPr>
        <w:t>に</w:t>
      </w:r>
      <w:r w:rsidR="00EE4A26">
        <w:rPr>
          <w:rFonts w:hint="eastAsia"/>
        </w:rPr>
        <w:t>付随するリスト</w:t>
      </w:r>
      <w:r w:rsidR="003D4783">
        <w:rPr>
          <w:rFonts w:hint="eastAsia"/>
        </w:rPr>
        <w:t xml:space="preserve">　※「データ型」の仕様を定義</w:t>
      </w:r>
    </w:p>
    <w:p w14:paraId="52BC3192" w14:textId="77777777" w:rsidR="00DB6FFB" w:rsidRDefault="003C6C83" w:rsidP="003E37F0">
      <w:pPr>
        <w:pStyle w:val="affff7"/>
      </w:pPr>
      <w:r>
        <w:t>計算式用</w:t>
      </w:r>
      <w:r w:rsidR="00DB6FFB">
        <w:t>拡張</w:t>
      </w:r>
      <w:r>
        <w:t>関数定義リスト</w:t>
      </w:r>
    </w:p>
    <w:p w14:paraId="34AC7E54" w14:textId="0A91B23B" w:rsidR="003C6C83" w:rsidRDefault="003C6C83" w:rsidP="0066032E">
      <w:pPr>
        <w:pStyle w:val="affff7"/>
        <w:numPr>
          <w:ilvl w:val="0"/>
          <w:numId w:val="0"/>
        </w:numPr>
        <w:ind w:leftChars="69" w:left="3261" w:hangingChars="1484" w:hanging="3116"/>
      </w:pPr>
      <w:r>
        <w:rPr>
          <w:rFonts w:hint="eastAsia"/>
        </w:rPr>
        <w:t xml:space="preserve"> </w:t>
      </w:r>
      <w:r>
        <w:rPr>
          <w:rFonts w:hint="eastAsia"/>
        </w:rPr>
        <w:tab/>
      </w:r>
      <w:r w:rsidR="00DB6FFB">
        <w:t xml:space="preserve"> </w:t>
      </w:r>
      <w:r>
        <w:tab/>
      </w:r>
      <w:r w:rsidR="00DB6FFB">
        <w:rPr>
          <w:rFonts w:hint="eastAsia"/>
        </w:rPr>
        <w:t xml:space="preserve"> </w:t>
      </w:r>
      <w:r w:rsidR="00DB6FFB">
        <w:tab/>
      </w:r>
      <w:r w:rsidR="00EE4A26">
        <w:rPr>
          <w:rFonts w:hint="eastAsia"/>
        </w:rPr>
        <w:t>「</w:t>
      </w:r>
      <w:r w:rsidR="00EE4A26">
        <w:t>フォーマット定義</w:t>
      </w:r>
      <w:r w:rsidR="00EE4A26">
        <w:rPr>
          <w:rFonts w:hint="eastAsia"/>
        </w:rPr>
        <w:t>JSON</w:t>
      </w:r>
      <w:r w:rsidR="00EE4A26">
        <w:rPr>
          <w:rFonts w:hint="eastAsia"/>
        </w:rPr>
        <w:t>」</w:t>
      </w:r>
      <w:r w:rsidR="003D4783">
        <w:rPr>
          <w:rFonts w:hint="eastAsia"/>
        </w:rPr>
        <w:t>に</w:t>
      </w:r>
      <w:r w:rsidR="00EE4A26">
        <w:rPr>
          <w:rFonts w:hint="eastAsia"/>
        </w:rPr>
        <w:t>付随するリスト　※</w:t>
      </w:r>
      <w:r w:rsidR="003D4783">
        <w:rPr>
          <w:rFonts w:hint="eastAsia"/>
        </w:rPr>
        <w:t>計算式で使用する「</w:t>
      </w:r>
      <w:r w:rsidR="00E27742">
        <w:rPr>
          <w:rFonts w:hint="eastAsia"/>
        </w:rPr>
        <w:t>拡張</w:t>
      </w:r>
      <w:r w:rsidR="00BA5F95">
        <w:rPr>
          <w:rFonts w:hint="eastAsia"/>
        </w:rPr>
        <w:t>関数</w:t>
      </w:r>
      <w:r w:rsidR="003D4783">
        <w:rPr>
          <w:rFonts w:hint="eastAsia"/>
        </w:rPr>
        <w:t>」</w:t>
      </w:r>
      <w:r w:rsidR="00EE4A26">
        <w:rPr>
          <w:rFonts w:hint="eastAsia"/>
        </w:rPr>
        <w:t>を</w:t>
      </w:r>
      <w:r w:rsidR="003D4783">
        <w:rPr>
          <w:rFonts w:hint="eastAsia"/>
        </w:rPr>
        <w:t>定義</w:t>
      </w:r>
    </w:p>
    <w:p w14:paraId="6F303055" w14:textId="527F2EBB" w:rsidR="00702ADA" w:rsidRDefault="00702ADA" w:rsidP="003E37F0">
      <w:pPr>
        <w:pStyle w:val="affff7"/>
      </w:pPr>
      <w:r>
        <w:t>変換ツール</w:t>
      </w:r>
      <w:r>
        <w:rPr>
          <w:rFonts w:hint="eastAsia"/>
        </w:rPr>
        <w:t xml:space="preserve"> </w:t>
      </w:r>
      <w:r>
        <w:rPr>
          <w:rFonts w:hint="eastAsia"/>
        </w:rPr>
        <w:tab/>
      </w:r>
      <w:r>
        <w:rPr>
          <w:rFonts w:hint="eastAsia"/>
        </w:rPr>
        <w:tab/>
      </w:r>
      <w:r w:rsidR="003D4783">
        <w:rPr>
          <w:rFonts w:hint="eastAsia"/>
        </w:rPr>
        <w:t>「</w:t>
      </w:r>
      <w:r w:rsidR="00EE4A26">
        <w:rPr>
          <w:rFonts w:hint="eastAsia"/>
        </w:rPr>
        <w:t>データ定義</w:t>
      </w:r>
      <w:r w:rsidR="007434F9">
        <w:t>JSON</w:t>
      </w:r>
      <w:r w:rsidR="003D4783">
        <w:rPr>
          <w:rFonts w:hint="eastAsia"/>
        </w:rPr>
        <w:t>」</w:t>
      </w:r>
      <w:r w:rsidR="007434F9">
        <w:t>を</w:t>
      </w:r>
      <w:r w:rsidR="003D4783">
        <w:rPr>
          <w:rFonts w:hint="eastAsia"/>
        </w:rPr>
        <w:t>「</w:t>
      </w:r>
      <w:r>
        <w:rPr>
          <w:rFonts w:hint="eastAsia"/>
        </w:rPr>
        <w:t>バイナリデータ</w:t>
      </w:r>
      <w:r w:rsidR="003D4783">
        <w:rPr>
          <w:rFonts w:hint="eastAsia"/>
        </w:rPr>
        <w:t>」や「</w:t>
      </w:r>
      <w:r w:rsidR="003D4783">
        <w:rPr>
          <w:rFonts w:hint="eastAsia"/>
        </w:rPr>
        <w:t>C</w:t>
      </w:r>
      <w:r w:rsidR="003D4783">
        <w:rPr>
          <w:rFonts w:hint="eastAsia"/>
        </w:rPr>
        <w:t>言語ソース」</w:t>
      </w:r>
      <w:r w:rsidR="007434F9">
        <w:rPr>
          <w:rFonts w:hint="eastAsia"/>
        </w:rPr>
        <w:t>に変換</w:t>
      </w:r>
      <w:r w:rsidR="003D4783">
        <w:rPr>
          <w:rFonts w:hint="eastAsia"/>
        </w:rPr>
        <w:t>する</w:t>
      </w:r>
      <w:r w:rsidR="001220B9">
        <w:rPr>
          <w:rFonts w:hint="eastAsia"/>
        </w:rPr>
        <w:t>ツール</w:t>
      </w:r>
    </w:p>
    <w:p w14:paraId="26BB1807" w14:textId="77777777" w:rsidR="003761B4" w:rsidRDefault="003761B4" w:rsidP="003E37F0">
      <w:pPr>
        <w:pStyle w:val="affff7"/>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6DC25E9F" w:rsidR="00702ADA" w:rsidRDefault="00702ADA" w:rsidP="003E37F0">
      <w:pPr>
        <w:pStyle w:val="affff7"/>
      </w:pPr>
      <w:r>
        <w:rPr>
          <w:rFonts w:hint="eastAsia"/>
        </w:rPr>
        <w:t>C</w:t>
      </w:r>
      <w:r>
        <w:rPr>
          <w:rFonts w:hint="eastAsia"/>
        </w:rPr>
        <w:t>言語ソース</w:t>
      </w:r>
      <w:r>
        <w:rPr>
          <w:rFonts w:hint="eastAsia"/>
        </w:rPr>
        <w:t xml:space="preserve"> </w:t>
      </w:r>
      <w:r>
        <w:rPr>
          <w:rFonts w:hint="eastAsia"/>
        </w:rPr>
        <w:tab/>
      </w:r>
      <w:r>
        <w:rPr>
          <w:rFonts w:hint="eastAsia"/>
        </w:rPr>
        <w:tab/>
      </w:r>
      <w:r>
        <w:rPr>
          <w:rFonts w:hint="eastAsia"/>
        </w:rPr>
        <w:t>構造体と</w:t>
      </w:r>
      <w:r w:rsidR="003D4783">
        <w:rPr>
          <w:rFonts w:hint="eastAsia"/>
        </w:rPr>
        <w:t>バージョン整合用の構造定義情報</w:t>
      </w:r>
    </w:p>
    <w:p w14:paraId="6F79F7D3" w14:textId="3FE65528" w:rsidR="003761B4" w:rsidRDefault="003761B4" w:rsidP="003E37F0">
      <w:pPr>
        <w:pStyle w:val="affff7"/>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sidR="003D4783">
        <w:rPr>
          <w:rFonts w:hint="eastAsia"/>
        </w:rPr>
        <w:t>バイナリ</w:t>
      </w:r>
      <w:r>
        <w:rPr>
          <w:rFonts w:hint="eastAsia"/>
        </w:rPr>
        <w:t>データと同じ内容</w:t>
      </w:r>
      <w:r w:rsidR="003D4783">
        <w:rPr>
          <w:rFonts w:hint="eastAsia"/>
        </w:rPr>
        <w:t>を表す</w:t>
      </w:r>
      <w:r>
        <w:rPr>
          <w:rFonts w:hint="eastAsia"/>
        </w:rPr>
        <w:t>JSON</w:t>
      </w:r>
      <w:r w:rsidR="003D4783">
        <w:rPr>
          <w:rFonts w:hint="eastAsia"/>
        </w:rPr>
        <w:t xml:space="preserve">　※</w:t>
      </w:r>
      <w:r>
        <w:rPr>
          <w:rFonts w:hint="eastAsia"/>
        </w:rPr>
        <w:t>内容確認</w:t>
      </w:r>
      <w:r w:rsidR="003D4783">
        <w:rPr>
          <w:rFonts w:hint="eastAsia"/>
        </w:rPr>
        <w:t>／二次利用向け</w:t>
      </w:r>
    </w:p>
    <w:p w14:paraId="35254FF7" w14:textId="68911DC2" w:rsidR="00702ADA" w:rsidRPr="00845CD7" w:rsidRDefault="00702ADA" w:rsidP="003E37F0">
      <w:pPr>
        <w:pStyle w:val="affff7"/>
      </w:pPr>
      <w:r>
        <w:t>実機</w:t>
      </w:r>
      <w:r>
        <w:rPr>
          <w:rFonts w:hint="eastAsia"/>
        </w:rPr>
        <w:t xml:space="preserve"> </w:t>
      </w:r>
      <w:r>
        <w:tab/>
      </w:r>
      <w:r>
        <w:tab/>
      </w:r>
      <w:r w:rsidR="0038622B">
        <w:t>ゲーム</w:t>
      </w:r>
      <w:r w:rsidR="002751E6">
        <w:rPr>
          <w:rFonts w:hint="eastAsia"/>
        </w:rPr>
        <w:t>プログラム</w:t>
      </w:r>
      <w:r w:rsidR="003D4783">
        <w:rPr>
          <w:rFonts w:hint="eastAsia"/>
        </w:rPr>
        <w:t xml:space="preserve">　※バイナリデータのみを扱える</w:t>
      </w:r>
    </w:p>
    <w:p w14:paraId="73798960" w14:textId="77777777" w:rsidR="0038622B" w:rsidRDefault="0038622B" w:rsidP="0038622B">
      <w:pPr>
        <w:pStyle w:val="1"/>
      </w:pPr>
      <w:bookmarkStart w:id="11" w:name="_Toc377298284"/>
      <w:r>
        <w:rPr>
          <w:rFonts w:hint="eastAsia"/>
        </w:rPr>
        <w:t>データ仕様</w:t>
      </w:r>
      <w:bookmarkEnd w:id="11"/>
    </w:p>
    <w:p w14:paraId="0F650644" w14:textId="34B746AC" w:rsidR="0066032E" w:rsidRPr="0066032E" w:rsidRDefault="0066032E" w:rsidP="0066032E">
      <w:pPr>
        <w:pStyle w:val="a8"/>
        <w:ind w:firstLine="283"/>
      </w:pPr>
      <w:r>
        <w:rPr>
          <w:rFonts w:hint="eastAsia"/>
        </w:rPr>
        <w:t>以下、前述の「ワークフロー」に基づいて、各データの内容と構造について説明。</w:t>
      </w:r>
    </w:p>
    <w:p w14:paraId="18980F21" w14:textId="77777777" w:rsidR="00801698" w:rsidRDefault="0038622B" w:rsidP="00801698">
      <w:pPr>
        <w:pStyle w:val="2"/>
      </w:pPr>
      <w:bookmarkStart w:id="12" w:name="_Toc377298285"/>
      <w:r>
        <w:rPr>
          <w:rFonts w:hint="eastAsia"/>
        </w:rPr>
        <w:lastRenderedPageBreak/>
        <w:t>D</w:t>
      </w:r>
      <w:r>
        <w:t>B/Excel</w:t>
      </w:r>
      <w:bookmarkEnd w:id="12"/>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3" w:name="_Toc377298286"/>
      <w:r>
        <w:rPr>
          <w:rFonts w:hint="eastAsia"/>
        </w:rPr>
        <w:t>拡張</w:t>
      </w:r>
      <w:r>
        <w:rPr>
          <w:rFonts w:hint="eastAsia"/>
        </w:rPr>
        <w:t>JSON</w:t>
      </w:r>
      <w:bookmarkEnd w:id="13"/>
    </w:p>
    <w:p w14:paraId="730B8B5F" w14:textId="3FADE170"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」に適用する記述仕様</w:t>
      </w:r>
      <w:r w:rsidR="00B74591">
        <w:rPr>
          <w:rFonts w:hint="eastAsia"/>
        </w:rPr>
        <w:t>。</w:t>
      </w:r>
    </w:p>
    <w:p w14:paraId="7EFC6A6B" w14:textId="48AC518B" w:rsidR="002E016E" w:rsidRDefault="002E016E" w:rsidP="00B74591">
      <w:pPr>
        <w:pStyle w:val="a9"/>
        <w:ind w:firstLine="283"/>
      </w:pPr>
      <w:r>
        <w:rPr>
          <w:rFonts w:hint="eastAsia"/>
        </w:rPr>
        <w:t>JSON</w:t>
      </w:r>
      <w:r>
        <w:rPr>
          <w:rFonts w:hint="eastAsia"/>
        </w:rPr>
        <w:t>の基本仕様に独自の拡張仕様を加えたもの。</w:t>
      </w:r>
    </w:p>
    <w:p w14:paraId="0CAE5A0F" w14:textId="566281D5" w:rsidR="004B3830" w:rsidRPr="00B74591" w:rsidRDefault="004B3830" w:rsidP="00B74591">
      <w:pPr>
        <w:pStyle w:val="a9"/>
        <w:ind w:firstLine="283"/>
      </w:pPr>
      <w:r>
        <w:rPr>
          <w:rFonts w:hint="eastAsia"/>
        </w:rPr>
        <w:t>「フォーマット定義</w:t>
      </w:r>
      <w:r>
        <w:rPr>
          <w:rFonts w:hint="eastAsia"/>
        </w:rPr>
        <w:t>JSON</w:t>
      </w:r>
      <w:r>
        <w:rPr>
          <w:rFonts w:hint="eastAsia"/>
        </w:rPr>
        <w:t>」と、それに付随する「データ型定義リスト」「計算式用拡張関数定義リスト」にも、この「拡張</w:t>
      </w:r>
      <w:r>
        <w:rPr>
          <w:rFonts w:hint="eastAsia"/>
        </w:rPr>
        <w:t>JSON</w:t>
      </w:r>
      <w:r>
        <w:rPr>
          <w:rFonts w:hint="eastAsia"/>
        </w:rPr>
        <w:t>」の記述仕様を適用する。</w:t>
      </w:r>
    </w:p>
    <w:p w14:paraId="6C71C493" w14:textId="3C624EAB" w:rsidR="000A6FD7" w:rsidRDefault="000A6FD7" w:rsidP="005B2D18">
      <w:pPr>
        <w:pStyle w:val="3"/>
      </w:pPr>
      <w:bookmarkStart w:id="14" w:name="_Toc377298287"/>
      <w:r>
        <w:t>JSON</w:t>
      </w:r>
      <w:r w:rsidR="00EE4A26">
        <w:rPr>
          <w:rFonts w:hint="eastAsia"/>
        </w:rPr>
        <w:t>形式</w:t>
      </w:r>
      <w:r>
        <w:t>の採用</w:t>
      </w:r>
      <w:r w:rsidR="00EE4A26">
        <w:rPr>
          <w:rFonts w:hint="eastAsia"/>
        </w:rPr>
        <w:t>について</w:t>
      </w:r>
      <w:bookmarkEnd w:id="14"/>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E403A9">
      <w:pPr>
        <w:pStyle w:val="a1"/>
        <w:keepNext/>
        <w:keepLines/>
        <w:widowControl/>
        <w:spacing w:beforeLines="50" w:before="180"/>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E403A9">
      <w:pPr>
        <w:pStyle w:val="a1"/>
        <w:spacing w:beforeLines="50" w:before="180"/>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E403A9">
      <w:pPr>
        <w:pStyle w:val="a1"/>
      </w:pPr>
      <w:r>
        <w:t>配列が</w:t>
      </w:r>
      <w:r w:rsidR="004E78DB">
        <w:t>扱える</w:t>
      </w:r>
      <w:r>
        <w:t>。</w:t>
      </w:r>
    </w:p>
    <w:p w14:paraId="7EE67D88" w14:textId="77777777" w:rsidR="004E78DB" w:rsidRPr="004E78DB" w:rsidRDefault="000B24CD" w:rsidP="00E403A9">
      <w:pPr>
        <w:pStyle w:val="a1"/>
        <w:keepNext/>
        <w:keepLines/>
        <w:widowControl/>
        <w:spacing w:beforeLines="50" w:before="180"/>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E403A9">
      <w:pPr>
        <w:pStyle w:val="a1"/>
        <w:keepNext/>
        <w:keepLines/>
        <w:widowControl/>
        <w:spacing w:beforeLines="50" w:before="180"/>
      </w:pPr>
      <w:r>
        <w:rPr>
          <w:rFonts w:hint="eastAsia"/>
        </w:rPr>
        <w:lastRenderedPageBreak/>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t>XML</w:t>
      </w:r>
      <w:r w:rsidR="00726E35">
        <w:rPr>
          <w:rFonts w:hint="eastAsia"/>
        </w:rPr>
        <w:t>の代替として注目。</w:t>
      </w:r>
    </w:p>
    <w:p w14:paraId="5D284E6F" w14:textId="77777777" w:rsidR="000B24CD" w:rsidRPr="000A6FD7" w:rsidRDefault="000B24CD" w:rsidP="00E403A9">
      <w:pPr>
        <w:pStyle w:val="a1"/>
        <w:spacing w:beforeLines="50" w:before="180"/>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5B2D18">
      <w:pPr>
        <w:pStyle w:val="3"/>
      </w:pPr>
      <w:bookmarkStart w:id="15" w:name="_Toc377298288"/>
      <w:r>
        <w:t>拡張</w:t>
      </w:r>
      <w:r w:rsidR="00672FFB">
        <w:t>JSON</w:t>
      </w:r>
      <w:r w:rsidR="00672FFB">
        <w:rPr>
          <w:rFonts w:hint="eastAsia"/>
        </w:rPr>
        <w:t>仕様</w:t>
      </w:r>
      <w:bookmarkEnd w:id="15"/>
    </w:p>
    <w:p w14:paraId="722C5039" w14:textId="77777777" w:rsidR="00846273" w:rsidRDefault="00846273" w:rsidP="00E403A9">
      <w:pPr>
        <w:pStyle w:val="a1"/>
        <w:keepNext/>
        <w:keepLines/>
        <w:widowControl/>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20"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2E901E2A" w14:textId="69E20AA5" w:rsidR="00CC79D0" w:rsidRDefault="00CC79D0" w:rsidP="00CC79D0">
      <w:pPr>
        <w:pStyle w:val="a"/>
      </w:pPr>
      <w:r w:rsidRPr="006C75E7">
        <w:rPr>
          <w:rFonts w:hint="eastAsia"/>
        </w:rPr>
        <w:t>キーと値のペアでデータを記述するのが基本。</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05F5FD4" w:rsidR="00846273" w:rsidRDefault="00926B96" w:rsidP="008D6E95">
      <w:pPr>
        <w:pStyle w:val="a"/>
        <w:numPr>
          <w:ilvl w:val="0"/>
          <w:numId w:val="0"/>
        </w:numPr>
        <w:ind w:leftChars="540" w:left="1985" w:hangingChars="473" w:hanging="851"/>
      </w:pPr>
      <w:r w:rsidRPr="00855CA8">
        <w:rPr>
          <w:color w:val="FF0000"/>
        </w:rPr>
        <w:t>【</w:t>
      </w:r>
      <w:r w:rsidR="007723C7" w:rsidRPr="00855CA8">
        <w:rPr>
          <w:rFonts w:hint="eastAsia"/>
          <w:color w:val="FF0000"/>
        </w:rPr>
        <w:t>注意</w:t>
      </w:r>
      <w:r w:rsidRPr="00855CA8">
        <w:rPr>
          <w:rFonts w:hint="eastAsia"/>
          <w:color w:val="FF0000"/>
        </w:rPr>
        <w:t>】</w:t>
      </w:r>
      <w:r w:rsidR="008D6E95">
        <w:rPr>
          <w:color w:val="FF0000"/>
        </w:rPr>
        <w:tab/>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3A9ABE29" w14:textId="22AD2A56" w:rsidR="007A07E0" w:rsidRDefault="007A07E0" w:rsidP="007A07E0">
      <w:pPr>
        <w:pStyle w:val="a"/>
      </w:pPr>
      <w:r>
        <w:rPr>
          <w:rFonts w:hint="eastAsia"/>
        </w:rPr>
        <w:t>複数のデータを並べる場合は、「</w:t>
      </w:r>
      <w:r>
        <w:rPr>
          <w:rFonts w:hint="eastAsia"/>
        </w:rPr>
        <w:t>,</w:t>
      </w:r>
      <w:r>
        <w:rPr>
          <w:rFonts w:hint="eastAsia"/>
        </w:rPr>
        <w:t>」（コンマ）で区切って列挙。</w:t>
      </w:r>
    </w:p>
    <w:p w14:paraId="7548D6BD" w14:textId="461F9A54" w:rsidR="008D6E95" w:rsidRDefault="008D6E95" w:rsidP="008D6E95">
      <w:pPr>
        <w:pStyle w:val="a"/>
        <w:numPr>
          <w:ilvl w:val="0"/>
          <w:numId w:val="0"/>
        </w:numPr>
        <w:ind w:leftChars="540" w:left="1985" w:hangingChars="473" w:hanging="851"/>
      </w:pPr>
      <w:r w:rsidRPr="00855CA8">
        <w:rPr>
          <w:color w:val="FF0000"/>
        </w:rPr>
        <w:t>【</w:t>
      </w:r>
      <w:r w:rsidRPr="00855CA8">
        <w:rPr>
          <w:rFonts w:hint="eastAsia"/>
          <w:color w:val="FF0000"/>
        </w:rPr>
        <w:t>注意】</w:t>
      </w:r>
      <w:r>
        <w:rPr>
          <w:color w:val="FF0000"/>
        </w:rPr>
        <w:tab/>
      </w:r>
      <w:r>
        <w:rPr>
          <w:rFonts w:hint="eastAsia"/>
        </w:rPr>
        <w:t>Micorosfoft</w:t>
      </w:r>
      <w:r>
        <w:rPr>
          <w:rFonts w:hint="eastAsia"/>
        </w:rPr>
        <w:t>の</w:t>
      </w:r>
      <w:r>
        <w:rPr>
          <w:rFonts w:hint="eastAsia"/>
        </w:rPr>
        <w:t>J</w:t>
      </w:r>
      <w:r>
        <w:t>s</w:t>
      </w:r>
      <w:r>
        <w:rPr>
          <w:rFonts w:hint="eastAsia"/>
        </w:rPr>
        <w:t>cript</w:t>
      </w:r>
      <w:r>
        <w:rPr>
          <w:rFonts w:hint="eastAsia"/>
        </w:rPr>
        <w:t>など、最後のデータには「</w:t>
      </w:r>
      <w:r>
        <w:rPr>
          <w:rFonts w:hint="eastAsia"/>
        </w:rPr>
        <w:t>,</w:t>
      </w:r>
      <w:r>
        <w:rPr>
          <w:rFonts w:hint="eastAsia"/>
        </w:rPr>
        <w:t>」が付いているとエラーになるパーサーもあるので注意。</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34C72C1C" w14:textId="4E70FB52" w:rsidR="006C75E7" w:rsidRDefault="006C75E7" w:rsidP="006C75E7">
      <w:pPr>
        <w:pStyle w:val="a1"/>
        <w:keepNext/>
        <w:keepLines/>
        <w:widowControl/>
        <w:spacing w:beforeLines="50" w:before="180"/>
      </w:pPr>
      <w:r>
        <w:rPr>
          <w:rFonts w:hint="eastAsia"/>
        </w:rPr>
        <w:t>キーと値の記述：</w:t>
      </w:r>
    </w:p>
    <w:p w14:paraId="64BA8633" w14:textId="0A6A71E7" w:rsidR="00CC79D0" w:rsidRDefault="00CC79D0" w:rsidP="006C75E7">
      <w:pPr>
        <w:pStyle w:val="a"/>
      </w:pPr>
      <w:r>
        <w:rPr>
          <w:rFonts w:hint="eastAsia"/>
        </w:rPr>
        <w:t>キーと値のペアは、「</w:t>
      </w:r>
      <w:r>
        <w:t>”</w:t>
      </w:r>
      <w:r>
        <w:rPr>
          <w:rFonts w:hint="eastAsia"/>
        </w:rPr>
        <w:t>キー</w:t>
      </w:r>
      <w:r>
        <w:t>”</w:t>
      </w:r>
      <w:r>
        <w:rPr>
          <w:rFonts w:hint="eastAsia"/>
        </w:rPr>
        <w:t>＋：＋値」の書式で記述。</w:t>
      </w:r>
    </w:p>
    <w:p w14:paraId="3CFF7D75" w14:textId="462D50EA" w:rsidR="00CC79D0" w:rsidRDefault="00CC79D0" w:rsidP="006C75E7">
      <w:pPr>
        <w:pStyle w:val="a"/>
      </w:pPr>
      <w:r>
        <w:rPr>
          <w:rFonts w:hint="eastAsia"/>
        </w:rPr>
        <w:t>キーには文字列のみが指定可能で、必ずダブルクォーテーションで囲む。</w:t>
      </w:r>
    </w:p>
    <w:p w14:paraId="4729552B" w14:textId="77777777" w:rsidR="006C75E7" w:rsidRDefault="006C75E7" w:rsidP="006C75E7">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6C75E7" w14:paraId="38D15F2A" w14:textId="77777777" w:rsidTr="00A83694">
        <w:tc>
          <w:tcPr>
            <w:tcW w:w="7648" w:type="dxa"/>
          </w:tcPr>
          <w:p w14:paraId="140D03D2" w14:textId="53016DF0" w:rsidR="006C75E7" w:rsidRDefault="00CC79D0" w:rsidP="00A83694">
            <w:pPr>
              <w:pStyle w:val="3-"/>
            </w:pPr>
            <w:r>
              <w:t xml:space="preserve"> “id”: 123</w:t>
            </w:r>
            <w:r w:rsidR="007A07E0">
              <w:t>,</w:t>
            </w:r>
          </w:p>
          <w:p w14:paraId="51E843EC" w14:textId="78E37842" w:rsidR="00CC79D0" w:rsidRDefault="00CC79D0" w:rsidP="00CC79D0">
            <w:pPr>
              <w:pStyle w:val="3-"/>
            </w:pPr>
            <w:r>
              <w:t>“name”: “</w:t>
            </w:r>
            <w:r>
              <w:rPr>
                <w:rFonts w:hint="eastAsia"/>
              </w:rPr>
              <w:t>名前</w:t>
            </w:r>
            <w:r>
              <w:t>”</w:t>
            </w:r>
            <w:r w:rsidR="007A07E0">
              <w:t>,</w:t>
            </w:r>
          </w:p>
          <w:p w14:paraId="1C4C5E7B" w14:textId="53ECE613" w:rsidR="00CC79D0" w:rsidRPr="00332C78" w:rsidRDefault="00CC79D0" w:rsidP="00CC79D0">
            <w:pPr>
              <w:pStyle w:val="3-"/>
            </w:pPr>
            <w:r>
              <w:t xml:space="preserve"> “value”: 1.23</w:t>
            </w:r>
          </w:p>
        </w:tc>
      </w:tr>
    </w:tbl>
    <w:p w14:paraId="05BDD478" w14:textId="77777777" w:rsidR="00F5355B" w:rsidRDefault="00F5355B" w:rsidP="00E403A9">
      <w:pPr>
        <w:pStyle w:val="a1"/>
        <w:keepNext/>
        <w:keepLines/>
        <w:widowControl/>
        <w:spacing w:beforeLines="50" w:before="180"/>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E403A9">
      <w:pPr>
        <w:pStyle w:val="a1"/>
        <w:keepNext/>
        <w:keepLines/>
        <w:widowControl/>
        <w:numPr>
          <w:ilvl w:val="0"/>
          <w:numId w:val="0"/>
        </w:numPr>
        <w:spacing w:beforeLines="50" w:before="180"/>
        <w:ind w:left="737"/>
      </w:pPr>
      <w:r>
        <w:lastRenderedPageBreak/>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4500D425" w:rsidR="00F5355B" w:rsidRDefault="007A07E0" w:rsidP="00507919">
            <w:pPr>
              <w:pStyle w:val="3-"/>
            </w:pPr>
            <w:r>
              <w:t xml:space="preserve">“array”: </w:t>
            </w:r>
            <w:r w:rsidR="00F5355B">
              <w:t>[ 1, 2, 3 ]</w:t>
            </w:r>
          </w:p>
          <w:p w14:paraId="166E6349" w14:textId="0A052988" w:rsidR="00F5355B" w:rsidRPr="00332C78" w:rsidRDefault="007A07E0" w:rsidP="00507919">
            <w:pPr>
              <w:pStyle w:val="3-"/>
            </w:pPr>
            <w:r>
              <w:t xml:space="preserve">“data”: </w:t>
            </w:r>
            <w:r w:rsidR="00F5355B">
              <w:t>[ “</w:t>
            </w:r>
            <w:r w:rsidR="00F5355B">
              <w:rPr>
                <w:rFonts w:hint="eastAsia"/>
              </w:rPr>
              <w:t>山田</w:t>
            </w:r>
            <w:r w:rsidR="00F5355B">
              <w:t>”, “</w:t>
            </w:r>
            <w:r w:rsidR="00F5355B">
              <w:rPr>
                <w:rFonts w:hint="eastAsia"/>
              </w:rPr>
              <w:t>田中</w:t>
            </w:r>
            <w:r w:rsidR="00F5355B">
              <w:t>”, “</w:t>
            </w:r>
            <w:r w:rsidR="00F5355B">
              <w:rPr>
                <w:rFonts w:hint="eastAsia"/>
              </w:rPr>
              <w:t>佐藤</w:t>
            </w:r>
            <w:r w:rsidR="00F5355B">
              <w:t>” ]</w:t>
            </w:r>
          </w:p>
        </w:tc>
      </w:tr>
    </w:tbl>
    <w:p w14:paraId="714A5170" w14:textId="77777777" w:rsidR="00F5355B" w:rsidRDefault="00F5355B" w:rsidP="00E403A9">
      <w:pPr>
        <w:pStyle w:val="a1"/>
        <w:keepNext/>
        <w:keepLines/>
        <w:widowControl/>
        <w:numPr>
          <w:ilvl w:val="0"/>
          <w:numId w:val="0"/>
        </w:numPr>
        <w:spacing w:beforeLines="50" w:before="180"/>
        <w:ind w:left="737"/>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67B75FE4" w14:textId="624E77E8" w:rsidR="009704A9" w:rsidRDefault="009704A9" w:rsidP="00507919">
            <w:pPr>
              <w:pStyle w:val="3-"/>
            </w:pPr>
            <w:r>
              <w:t>“array”:</w:t>
            </w:r>
          </w:p>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pPr>
            <w:r w:rsidRPr="00507919">
              <w:t>]</w:t>
            </w:r>
          </w:p>
        </w:tc>
      </w:tr>
    </w:tbl>
    <w:p w14:paraId="0CEDC044" w14:textId="77777777" w:rsidR="00BD0A5C" w:rsidRDefault="00BD0A5C" w:rsidP="00E403A9">
      <w:pPr>
        <w:pStyle w:val="a1"/>
        <w:keepNext/>
        <w:keepLines/>
        <w:widowControl/>
        <w:spacing w:beforeLines="50" w:before="180"/>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構造体のメンバー名と同じ意味。重複禁止。</w:t>
      </w:r>
      <w:r>
        <w:t>ダブルクォーテーションで</w:t>
      </w:r>
      <w:r w:rsidR="0030155B">
        <w:t>囲んで記述</w:t>
      </w:r>
      <w:r>
        <w:t>。</w:t>
      </w:r>
    </w:p>
    <w:p w14:paraId="26984CA9" w14:textId="77777777" w:rsidR="00F50A64" w:rsidRDefault="00F50A64"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pPr>
            <w:r w:rsidRPr="00507919">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pPr>
            <w:r w:rsidRPr="00507919">
              <w:tab/>
              <w:t>}</w:t>
            </w:r>
          </w:p>
          <w:p w14:paraId="7E2F02C6" w14:textId="77777777" w:rsidR="00A021C0" w:rsidRPr="00332C78" w:rsidRDefault="00A021C0" w:rsidP="00507919">
            <w:pPr>
              <w:pStyle w:val="3-"/>
            </w:pPr>
            <w:r w:rsidRPr="00507919">
              <w:rPr>
                <w:rFonts w:hint="eastAsia"/>
              </w:rPr>
              <w:t>}</w:t>
            </w:r>
          </w:p>
        </w:tc>
      </w:tr>
    </w:tbl>
    <w:p w14:paraId="123E11F7" w14:textId="77777777" w:rsidR="00635A49" w:rsidRDefault="00F5355B" w:rsidP="00E403A9">
      <w:pPr>
        <w:pStyle w:val="a1"/>
        <w:keepNext/>
        <w:keepLines/>
        <w:widowControl/>
        <w:spacing w:beforeLines="50" w:before="180"/>
      </w:pPr>
      <w:r>
        <w:rPr>
          <w:rFonts w:hint="eastAsia"/>
        </w:rPr>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2F78E066" w14:textId="513B36EF" w:rsidR="009704A9" w:rsidRDefault="009704A9" w:rsidP="00507919">
            <w:pPr>
              <w:pStyle w:val="3-"/>
            </w:pPr>
            <w:r>
              <w:t>“table”:</w:t>
            </w:r>
          </w:p>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pPr>
            <w:r w:rsidRPr="00507919">
              <w:t>]</w:t>
            </w:r>
          </w:p>
        </w:tc>
      </w:tr>
    </w:tbl>
    <w:p w14:paraId="44CE1E23" w14:textId="77777777" w:rsidR="00635A49" w:rsidRDefault="00422F15" w:rsidP="00E403A9">
      <w:pPr>
        <w:pStyle w:val="a1"/>
        <w:keepNext/>
        <w:keepLines/>
        <w:widowControl/>
        <w:spacing w:beforeLines="50" w:before="180"/>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3FC4E753" w:rsidR="00422F15" w:rsidRDefault="00422F15" w:rsidP="00422F15">
      <w:pPr>
        <w:pStyle w:val="a"/>
      </w:pPr>
      <w:r>
        <w:t>値に四則演算</w:t>
      </w:r>
      <w:r w:rsidR="0018242B">
        <w:t>などの演算子</w:t>
      </w:r>
      <w:r>
        <w:t>を記述可能。</w:t>
      </w:r>
    </w:p>
    <w:p w14:paraId="7E8BA592" w14:textId="77777777" w:rsidR="00422F15" w:rsidRDefault="00507919" w:rsidP="00422F15">
      <w:pPr>
        <w:pStyle w:val="a"/>
      </w:pPr>
      <w:r>
        <w:rPr>
          <w:rFonts w:hint="eastAsia"/>
        </w:rPr>
        <w:lastRenderedPageBreak/>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pPr>
          </w:p>
          <w:p w14:paraId="7E93E90F" w14:textId="77777777" w:rsidR="00DE5305" w:rsidRPr="000678ED" w:rsidRDefault="00DE5305" w:rsidP="00507919">
            <w:pPr>
              <w:pStyle w:val="3-"/>
              <w:rPr>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Default="00147DD9" w:rsidP="00507919">
            <w:pPr>
              <w:pStyle w:val="3-"/>
              <w:rPr>
                <w:color w:val="00B050"/>
              </w:rPr>
            </w:pPr>
            <w:r w:rsidRPr="000678ED">
              <w:rPr>
                <w:rFonts w:hint="eastAsia"/>
                <w:color w:val="00B050"/>
              </w:rPr>
              <w:t>*/</w:t>
            </w:r>
          </w:p>
          <w:p w14:paraId="3EAB45B5" w14:textId="11F2AD1B" w:rsidR="009704A9" w:rsidRPr="009704A9" w:rsidRDefault="009704A9" w:rsidP="00507919">
            <w:pPr>
              <w:pStyle w:val="3-"/>
            </w:pPr>
            <w:r w:rsidRPr="009704A9">
              <w:t>“table”:</w:t>
            </w:r>
          </w:p>
          <w:p w14:paraId="7545CD32" w14:textId="77777777" w:rsidR="00CC4C07" w:rsidRDefault="00CC4C07" w:rsidP="00507919">
            <w:pPr>
              <w:pStyle w:val="3-"/>
            </w:pPr>
            <w:r>
              <w:t>[</w:t>
            </w:r>
          </w:p>
          <w:p w14:paraId="3EAEFFBD" w14:textId="77777777" w:rsidR="00FE30D6"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w:t>
            </w:r>
            <w:r w:rsidR="00FE30D6">
              <w:t>,</w:t>
            </w:r>
          </w:p>
          <w:p w14:paraId="11DDDF05" w14:textId="19F84846" w:rsidR="00CC4C07" w:rsidRDefault="00FE30D6" w:rsidP="00507919">
            <w:pPr>
              <w:pStyle w:val="3-"/>
            </w:pPr>
            <w:r>
              <w:tab/>
            </w:r>
            <w:r>
              <w:tab/>
              <w:t>“condition”: expr(“getChapter() &gt;= 20”)</w:t>
            </w:r>
            <w:r w:rsidR="00CC4C07">
              <w:t xml:space="preserve">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0FE98252" w14:textId="77777777" w:rsidR="00CC4C07" w:rsidRPr="00332C78" w:rsidRDefault="00CC4C07" w:rsidP="00507919">
            <w:pPr>
              <w:pStyle w:val="3-"/>
            </w:pPr>
            <w:r>
              <w:t>]</w:t>
            </w:r>
          </w:p>
        </w:tc>
      </w:tr>
    </w:tbl>
    <w:p w14:paraId="248015CE" w14:textId="1C534EED" w:rsidR="00855EBD" w:rsidRDefault="00855EBD" w:rsidP="00855EBD">
      <w:pPr>
        <w:pStyle w:val="2"/>
      </w:pPr>
      <w:bookmarkStart w:id="16" w:name="_Toc377298289"/>
      <w:r>
        <w:rPr>
          <w:rFonts w:hint="eastAsia"/>
        </w:rPr>
        <w:t>データ定義</w:t>
      </w:r>
      <w:r>
        <w:rPr>
          <w:rFonts w:hint="eastAsia"/>
        </w:rPr>
        <w:t>JSON</w:t>
      </w:r>
      <w:r w:rsidR="00BE6A98" w:rsidRPr="00BE6A98">
        <w:rPr>
          <w:rFonts w:hint="eastAsia"/>
          <w:color w:val="0070C0"/>
        </w:rPr>
        <w:t>【入力データ：手動／自動作成】</w:t>
      </w:r>
      <w:bookmarkEnd w:id="16"/>
    </w:p>
    <w:p w14:paraId="247B7F3D" w14:textId="18586734" w:rsidR="00BE6A98" w:rsidRDefault="00855EBD" w:rsidP="00BE6A98">
      <w:pPr>
        <w:pStyle w:val="a9"/>
        <w:ind w:firstLine="283"/>
      </w:pPr>
      <w:r>
        <w:rPr>
          <w:rFonts w:hint="eastAsia"/>
        </w:rPr>
        <w:t>データを定義する</w:t>
      </w:r>
      <w:r w:rsidR="00B432B2">
        <w:rPr>
          <w:rFonts w:hint="eastAsia"/>
        </w:rPr>
        <w:t>ための</w:t>
      </w:r>
      <w:r>
        <w:rPr>
          <w:rFonts w:hint="eastAsia"/>
        </w:rPr>
        <w:t>JSON</w:t>
      </w:r>
      <w:r>
        <w:rPr>
          <w:rFonts w:hint="eastAsia"/>
        </w:rPr>
        <w:t>。</w:t>
      </w:r>
      <w:r w:rsidR="00BE6A98">
        <w:rPr>
          <w:rFonts w:hint="eastAsia"/>
        </w:rPr>
        <w:t>手作業で作成するか、</w:t>
      </w:r>
      <w:r w:rsidR="00BE6A98">
        <w:rPr>
          <w:rFonts w:hint="eastAsia"/>
        </w:rPr>
        <w:t>DB/Excel</w:t>
      </w:r>
      <w:r w:rsidR="00BE6A98">
        <w:rPr>
          <w:rFonts w:hint="eastAsia"/>
        </w:rPr>
        <w:t>から変換して作成される。</w:t>
      </w:r>
    </w:p>
    <w:p w14:paraId="4E182F7A" w14:textId="0EE1E10F" w:rsidR="003E37F0" w:rsidRDefault="00BE6A98" w:rsidP="003E37F0">
      <w:pPr>
        <w:pStyle w:val="a9"/>
        <w:ind w:firstLine="283"/>
      </w:pPr>
      <w:r>
        <w:rPr>
          <w:rFonts w:hint="eastAsia"/>
        </w:rPr>
        <w:t>本書中に、</w:t>
      </w:r>
      <w:r w:rsidR="003E37F0">
        <w:rPr>
          <w:rFonts w:hint="eastAsia"/>
        </w:rPr>
        <w:t>短縮して「</w:t>
      </w:r>
      <w:r w:rsidR="003E37F0">
        <w:rPr>
          <w:rFonts w:hint="eastAsia"/>
        </w:rPr>
        <w:t>JSON</w:t>
      </w:r>
      <w:r w:rsidR="00EE4A26">
        <w:rPr>
          <w:rFonts w:hint="eastAsia"/>
        </w:rPr>
        <w:t>データ</w:t>
      </w:r>
      <w:r w:rsidR="003E37F0">
        <w:rPr>
          <w:rFonts w:hint="eastAsia"/>
        </w:rPr>
        <w:t>」と表記</w:t>
      </w:r>
      <w:r>
        <w:rPr>
          <w:rFonts w:hint="eastAsia"/>
        </w:rPr>
        <w:t>している箇所</w:t>
      </w:r>
      <w:r w:rsidR="003E37F0">
        <w:rPr>
          <w:rFonts w:hint="eastAsia"/>
        </w:rPr>
        <w:t>もあるが、「データ定義</w:t>
      </w:r>
      <w:r w:rsidR="003E37F0">
        <w:rPr>
          <w:rFonts w:hint="eastAsia"/>
        </w:rPr>
        <w:t>JSON</w:t>
      </w:r>
      <w:r w:rsidR="003E37F0">
        <w:rPr>
          <w:rFonts w:hint="eastAsia"/>
        </w:rPr>
        <w:t>」</w:t>
      </w:r>
      <w:r w:rsidR="003E37F0">
        <w:t>と同義。</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60D15853" w14:textId="0D3ABF7A" w:rsidR="00855EBD" w:rsidRDefault="00D03BFA" w:rsidP="00B432B2">
      <w:pPr>
        <w:pStyle w:val="a9"/>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3AB10380" w:rsidR="0038622B" w:rsidRDefault="0038622B" w:rsidP="0038622B">
      <w:pPr>
        <w:pStyle w:val="2"/>
      </w:pPr>
      <w:bookmarkStart w:id="17" w:name="_Toc377298290"/>
      <w:r>
        <w:rPr>
          <w:rFonts w:hint="eastAsia"/>
        </w:rPr>
        <w:t>中間</w:t>
      </w:r>
      <w:r>
        <w:rPr>
          <w:rFonts w:hint="eastAsia"/>
        </w:rPr>
        <w:t>JSON</w:t>
      </w:r>
      <w:r w:rsidR="00295B61">
        <w:rPr>
          <w:rFonts w:hint="eastAsia"/>
        </w:rPr>
        <w:t>①</w:t>
      </w:r>
      <w:r w:rsidR="00BE6A98" w:rsidRPr="00BE6A98">
        <w:rPr>
          <w:rFonts w:hint="eastAsia"/>
          <w:color w:val="0070C0"/>
        </w:rPr>
        <w:t>【中間出力データ】</w:t>
      </w:r>
      <w:bookmarkEnd w:id="17"/>
    </w:p>
    <w:p w14:paraId="2A45AB0B" w14:textId="33E0275B" w:rsidR="00BE6A98"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p>
    <w:p w14:paraId="7EC72409" w14:textId="4DBF9971" w:rsidR="00F12B43" w:rsidRDefault="00F12B43" w:rsidP="0038622B">
      <w:pPr>
        <w:pStyle w:val="a9"/>
        <w:ind w:firstLine="283"/>
      </w:pPr>
      <w:r>
        <w:rPr>
          <w:rFonts w:hint="eastAsia"/>
        </w:rPr>
        <w:lastRenderedPageBreak/>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Pr="00B17010">
        <w:t>MinGW(GCC)</w:t>
      </w:r>
      <w:r w:rsidR="001A7981">
        <w:t xml:space="preserve"> </w:t>
      </w:r>
      <w:r>
        <w:rPr>
          <w:rFonts w:hint="eastAsia"/>
        </w:rPr>
        <w:t>を使用。</w:t>
      </w:r>
    </w:p>
    <w:p w14:paraId="38BE726B" w14:textId="3B4CEC71" w:rsidR="0038622B" w:rsidRDefault="00F12B43" w:rsidP="0038622B">
      <w:pPr>
        <w:pStyle w:val="a9"/>
        <w:ind w:firstLine="283"/>
      </w:pPr>
      <w:r>
        <w:rPr>
          <w:rFonts w:hint="eastAsia"/>
        </w:rPr>
        <w:t>プリプロセッサの機能に頼り、</w:t>
      </w:r>
      <w:r w:rsidRPr="00295B61">
        <w:rPr>
          <w:rFonts w:hint="eastAsia"/>
          <w:color w:val="0070C0"/>
        </w:rPr>
        <w:t>#line</w:t>
      </w:r>
      <w:r>
        <w:rPr>
          <w:rFonts w:hint="eastAsia"/>
        </w:rPr>
        <w:t>文が埋め込まれた状態で出力する。これにより、変換ツールがエラーを検出した際に、プリプロセス前の行位置や、インクルードファイル内のエラーであることを表示できる。</w:t>
      </w:r>
    </w:p>
    <w:p w14:paraId="111777B5" w14:textId="24136E15" w:rsidR="00295B61" w:rsidRDefault="00295B61" w:rsidP="0038622B">
      <w:pPr>
        <w:pStyle w:val="a9"/>
        <w:ind w:firstLine="283"/>
      </w:pPr>
      <w:r w:rsidRPr="00295B61">
        <w:rPr>
          <w:color w:val="FF0000"/>
        </w:rPr>
        <w:t>この状態では</w:t>
      </w:r>
      <w:r w:rsidRPr="00295B61">
        <w:rPr>
          <w:rFonts w:hint="eastAsia"/>
          <w:color w:val="FF0000"/>
        </w:rPr>
        <w:t>JSON</w:t>
      </w:r>
      <w:r w:rsidRPr="00295B61">
        <w:rPr>
          <w:rFonts w:hint="eastAsia"/>
          <w:color w:val="FF0000"/>
        </w:rPr>
        <w:t>パーサーに通せないので注意。</w:t>
      </w:r>
    </w:p>
    <w:p w14:paraId="22E25214" w14:textId="36E8EA09" w:rsidR="00467D92" w:rsidRPr="00AC0302" w:rsidRDefault="00467D92" w:rsidP="00E403A9">
      <w:pPr>
        <w:pStyle w:val="a9"/>
        <w:keepNext/>
        <w:keepLines/>
        <w:widowControl/>
        <w:tabs>
          <w:tab w:val="left" w:pos="3544"/>
        </w:tabs>
        <w:spacing w:beforeLines="50" w:before="180"/>
        <w:ind w:left="3826" w:hangingChars="1822" w:hanging="3826"/>
        <w:rPr>
          <w:color w:val="FF0000"/>
        </w:rPr>
      </w:pPr>
      <w:r>
        <w:t>例：</w:t>
      </w:r>
      <w:r>
        <w:rPr>
          <w:rFonts w:hint="eastAsia"/>
        </w:rPr>
        <w:t>前述の「拡張</w:t>
      </w:r>
      <w:r>
        <w:rPr>
          <w:rFonts w:hint="eastAsia"/>
        </w:rPr>
        <w:t>JSON</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E4568F">
        <w:tc>
          <w:tcPr>
            <w:tcW w:w="8494" w:type="dxa"/>
          </w:tcPr>
          <w:p w14:paraId="3DA411FC" w14:textId="0C343936" w:rsidR="001220B9" w:rsidRDefault="001220B9" w:rsidP="00467D92">
            <w:pPr>
              <w:pStyle w:val="2-"/>
              <w:rPr>
                <w:color w:val="00B050"/>
              </w:rPr>
            </w:pPr>
            <w:r>
              <w:rPr>
                <w:rFonts w:hint="eastAsia"/>
                <w:color w:val="00B050"/>
              </w:rPr>
              <w:t>※</w:t>
            </w:r>
            <w:r w:rsidR="001261B3" w:rsidRPr="001261B3">
              <w:rPr>
                <w:rFonts w:hint="eastAsia"/>
                <w:color w:val="00B050"/>
              </w:rPr>
              <w:t>空行</w:t>
            </w:r>
            <w:r>
              <w:rPr>
                <w:rFonts w:hint="eastAsia"/>
                <w:color w:val="00B050"/>
              </w:rPr>
              <w:t>が多いのは、</w:t>
            </w:r>
            <w:r w:rsidRPr="001261B3">
              <w:rPr>
                <w:color w:val="00B050"/>
              </w:rPr>
              <w:t>コメントや</w:t>
            </w:r>
            <w:r w:rsidRPr="001261B3">
              <w:rPr>
                <w:rFonts w:hint="eastAsia"/>
                <w:color w:val="00B050"/>
              </w:rPr>
              <w:t xml:space="preserve">#define </w:t>
            </w:r>
            <w:r>
              <w:rPr>
                <w:rFonts w:hint="eastAsia"/>
                <w:color w:val="00B050"/>
              </w:rPr>
              <w:t>が除去された結果</w:t>
            </w:r>
            <w:r w:rsidR="001261B3" w:rsidRPr="001261B3">
              <w:rPr>
                <w:rFonts w:hint="eastAsia"/>
                <w:color w:val="00B050"/>
              </w:rPr>
              <w:t>。</w:t>
            </w:r>
          </w:p>
          <w:p w14:paraId="2B07BD01" w14:textId="692D0E6C" w:rsidR="001220B9" w:rsidRPr="001261B3" w:rsidRDefault="001261B3" w:rsidP="001220B9">
            <w:pPr>
              <w:pStyle w:val="2-"/>
              <w:ind w:firstLineChars="100" w:firstLine="140"/>
              <w:rPr>
                <w:color w:val="00B050"/>
              </w:rPr>
            </w:pPr>
            <w:r w:rsidRPr="001261B3">
              <w:rPr>
                <w:rFonts w:hint="eastAsia"/>
                <w:color w:val="00B050"/>
              </w:rPr>
              <w:t>エラーメッセージ出力時に行番号がずれないように</w:t>
            </w:r>
            <w:r>
              <w:rPr>
                <w:rFonts w:hint="eastAsia"/>
                <w:color w:val="00B050"/>
              </w:rPr>
              <w:t>、</w:t>
            </w:r>
            <w:r w:rsidR="001220B9">
              <w:rPr>
                <w:rFonts w:hint="eastAsia"/>
                <w:color w:val="00B050"/>
              </w:rPr>
              <w:t>残っている行の位置は変化しないため、空行が多くなる。</w:t>
            </w:r>
          </w:p>
          <w:p w14:paraId="0C1B5015" w14:textId="77777777" w:rsidR="00467D92" w:rsidRPr="001261B3" w:rsidRDefault="00467D92" w:rsidP="00467D92">
            <w:pPr>
              <w:pStyle w:val="2-"/>
            </w:pPr>
          </w:p>
          <w:p w14:paraId="4A570C68" w14:textId="0EDBF5FF" w:rsidR="00467D92" w:rsidRDefault="00467D92" w:rsidP="00467D92">
            <w:pPr>
              <w:pStyle w:val="2-"/>
            </w:pPr>
          </w:p>
          <w:p w14:paraId="0883C614" w14:textId="65B4240E" w:rsidR="00467D92" w:rsidRDefault="00467D92" w:rsidP="00467D92">
            <w:pPr>
              <w:pStyle w:val="2-"/>
            </w:pPr>
            <w:r>
              <w:t># 1 “common.jsonh”1</w:t>
            </w:r>
          </w:p>
          <w:p w14:paraId="5E2E5984" w14:textId="7E4A76B1" w:rsidR="001261B3" w:rsidRDefault="001261B3" w:rsidP="001261B3">
            <w:pPr>
              <w:pStyle w:val="2-"/>
            </w:pPr>
            <w:r w:rsidRPr="001261B3">
              <w:rPr>
                <w:color w:val="00B050"/>
              </w:rPr>
              <w:t>（インクルードファイルが展開</w:t>
            </w:r>
            <w:r>
              <w:rPr>
                <w:color w:val="00B050"/>
              </w:rPr>
              <w:t>される。</w:t>
            </w:r>
            <w:r w:rsidRPr="001261B3">
              <w:rPr>
                <w:color w:val="00B050"/>
              </w:rPr>
              <w:t>）</w:t>
            </w:r>
          </w:p>
          <w:p w14:paraId="5EA87603" w14:textId="77777777" w:rsidR="001261B3" w:rsidRDefault="001261B3" w:rsidP="00467D92">
            <w:pPr>
              <w:pStyle w:val="2-"/>
            </w:pPr>
          </w:p>
          <w:p w14:paraId="4D7E1B10" w14:textId="6A78A134" w:rsidR="001261B3" w:rsidRDefault="001261B3" w:rsidP="00467D92">
            <w:pPr>
              <w:pStyle w:val="2-"/>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color w:val="00B050"/>
              </w:rPr>
            </w:pPr>
            <w:r w:rsidRPr="00AE7DE1">
              <w:rPr>
                <w:rFonts w:hint="eastAsia"/>
                <w:color w:val="00B050"/>
              </w:rPr>
              <w:t>（コンパイラによっては、「#line」という書式のものもある。この出書式は GCC 準拠。）</w:t>
            </w:r>
          </w:p>
          <w:p w14:paraId="25B381E8" w14:textId="77777777" w:rsidR="00467D92" w:rsidRDefault="00467D92" w:rsidP="00467D92">
            <w:pPr>
              <w:pStyle w:val="2-"/>
            </w:pPr>
          </w:p>
          <w:p w14:paraId="728B76B2" w14:textId="0E71D47B" w:rsidR="00467D92" w:rsidRDefault="00467D92" w:rsidP="00467D92">
            <w:pPr>
              <w:pStyle w:val="2-"/>
            </w:pPr>
          </w:p>
          <w:p w14:paraId="6B558D90" w14:textId="3FF12470" w:rsidR="00467D92" w:rsidRDefault="00467D92" w:rsidP="00467D92">
            <w:pPr>
              <w:pStyle w:val="2-"/>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pPr>
          </w:p>
          <w:p w14:paraId="26FB0352" w14:textId="0FA2CDBE" w:rsidR="00467D92" w:rsidRDefault="00467D92" w:rsidP="00467D92">
            <w:pPr>
              <w:pStyle w:val="2-"/>
            </w:pPr>
          </w:p>
          <w:p w14:paraId="71EAC3D8" w14:textId="19892DB5" w:rsidR="009704A9" w:rsidRDefault="009704A9" w:rsidP="00467D92">
            <w:pPr>
              <w:pStyle w:val="2-"/>
            </w:pPr>
            <w:r>
              <w:t>“table”:</w:t>
            </w:r>
          </w:p>
          <w:p w14:paraId="06BB1CBC" w14:textId="77777777" w:rsidR="00467D92" w:rsidRDefault="00467D92" w:rsidP="00467D92">
            <w:pPr>
              <w:pStyle w:val="2-"/>
            </w:pPr>
            <w:r>
              <w:t>[</w:t>
            </w:r>
          </w:p>
          <w:p w14:paraId="64F96292" w14:textId="77777777" w:rsidR="00FE30D6" w:rsidRDefault="00467D92" w:rsidP="00467D92">
            <w:pPr>
              <w:pStyle w:val="2-"/>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w:t>
            </w:r>
            <w:r w:rsidR="00FE30D6">
              <w:t>,</w:t>
            </w:r>
          </w:p>
          <w:p w14:paraId="534A17C3" w14:textId="0AB7C2B5" w:rsidR="00467D92" w:rsidRDefault="00FE30D6" w:rsidP="00467D92">
            <w:pPr>
              <w:pStyle w:val="2-"/>
            </w:pPr>
            <w:r>
              <w:tab/>
            </w:r>
            <w:r>
              <w:tab/>
              <w:t>“condition”: expr(“getChapter() &gt;= 20”)</w:t>
            </w:r>
            <w:r w:rsidR="00467D92">
              <w:rPr>
                <w:rFonts w:hint="eastAsia"/>
              </w:rPr>
              <w:t xml:space="preserve"> },</w:t>
            </w:r>
          </w:p>
          <w:p w14:paraId="5C7E67E8" w14:textId="4D896A66" w:rsidR="00467D92" w:rsidRDefault="00467D92" w:rsidP="00467D92">
            <w:pPr>
              <w:pStyle w:val="2-"/>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5F738B20" w14:textId="5BB646E9" w:rsidR="00467D92" w:rsidRDefault="00467D92" w:rsidP="00467D92">
            <w:pPr>
              <w:pStyle w:val="2-"/>
            </w:pPr>
            <w:r>
              <w:t>]</w:t>
            </w:r>
          </w:p>
        </w:tc>
      </w:tr>
    </w:tbl>
    <w:p w14:paraId="03368407" w14:textId="1F9AA0E7" w:rsidR="00295B61" w:rsidRDefault="00295B61" w:rsidP="00295B61">
      <w:pPr>
        <w:pStyle w:val="2"/>
      </w:pPr>
      <w:bookmarkStart w:id="18" w:name="_Toc377298291"/>
      <w:r>
        <w:rPr>
          <w:rFonts w:hint="eastAsia"/>
        </w:rPr>
        <w:t>中間</w:t>
      </w:r>
      <w:r>
        <w:rPr>
          <w:rFonts w:hint="eastAsia"/>
        </w:rPr>
        <w:t>JSON</w:t>
      </w:r>
      <w:r>
        <w:rPr>
          <w:rFonts w:hint="eastAsia"/>
        </w:rPr>
        <w:t>②</w:t>
      </w:r>
      <w:r w:rsidR="00BE6A98" w:rsidRPr="00BE6A98">
        <w:rPr>
          <w:rFonts w:hint="eastAsia"/>
          <w:color w:val="0070C0"/>
        </w:rPr>
        <w:t>【中間出力データ】</w:t>
      </w:r>
      <w:bookmarkEnd w:id="18"/>
    </w:p>
    <w:p w14:paraId="6DBDED4E" w14:textId="62AB32FA" w:rsidR="00BE6A98" w:rsidRDefault="00295B61" w:rsidP="00BE6A98">
      <w:pPr>
        <w:pStyle w:val="a9"/>
        <w:ind w:firstLine="283"/>
      </w:pPr>
      <w:r>
        <w:rPr>
          <w:rFonts w:hint="eastAsia"/>
        </w:rPr>
        <w:t>中間</w:t>
      </w:r>
      <w:r>
        <w:rPr>
          <w:rFonts w:hint="eastAsia"/>
        </w:rPr>
        <w:t>JSON</w:t>
      </w:r>
      <w:r>
        <w:rPr>
          <w:rFonts w:hint="eastAsia"/>
        </w:rPr>
        <w:t>①に対して、値の演算と組み込み関数を処理した結果の</w:t>
      </w:r>
      <w:r>
        <w:rPr>
          <w:rFonts w:hint="eastAsia"/>
        </w:rPr>
        <w:t>JSON</w:t>
      </w:r>
      <w:r w:rsidR="00BE6A98">
        <w:rPr>
          <w:rFonts w:hint="eastAsia"/>
        </w:rPr>
        <w:t>。</w:t>
      </w:r>
    </w:p>
    <w:p w14:paraId="57E1C82C" w14:textId="0938D0EB" w:rsidR="00BE6A98" w:rsidRDefault="00BE6A98" w:rsidP="00BE6A98">
      <w:pPr>
        <w:pStyle w:val="a9"/>
        <w:ind w:firstLine="283"/>
      </w:pPr>
      <w:r w:rsidRPr="00295B61">
        <w:rPr>
          <w:rFonts w:hint="eastAsia"/>
          <w:color w:val="0070C0"/>
        </w:rPr>
        <w:t>#line</w:t>
      </w:r>
      <w:r>
        <w:rPr>
          <w:rFonts w:hint="eastAsia"/>
        </w:rPr>
        <w:t>文も除去される。なお、</w:t>
      </w:r>
      <w:r w:rsidRPr="006A0D31">
        <w:rPr>
          <w:rFonts w:hint="eastAsia"/>
          <w:color w:val="0070C0"/>
        </w:rPr>
        <w:t>expr()</w:t>
      </w:r>
      <w:r>
        <w:rPr>
          <w:rFonts w:hint="eastAsia"/>
        </w:rPr>
        <w:t xml:space="preserve"> </w:t>
      </w:r>
      <w:r>
        <w:rPr>
          <w:rFonts w:hint="eastAsia"/>
        </w:rPr>
        <w:t>関数は処理しない。</w:t>
      </w:r>
    </w:p>
    <w:p w14:paraId="5D73BF1B" w14:textId="6DEEE3F3" w:rsidR="00295B61" w:rsidRDefault="00F81B6F" w:rsidP="00295B61">
      <w:pPr>
        <w:pStyle w:val="a9"/>
        <w:ind w:firstLine="283"/>
      </w:pPr>
      <w:r>
        <w:t>中間</w:t>
      </w:r>
      <w:r>
        <w:rPr>
          <w:rFonts w:hint="eastAsia"/>
        </w:rPr>
        <w:t>JSON</w:t>
      </w:r>
      <w:r>
        <w:rPr>
          <w:rFonts w:hint="eastAsia"/>
        </w:rPr>
        <w:t>①への変換＋中間</w:t>
      </w:r>
      <w:r>
        <w:rPr>
          <w:rFonts w:hint="eastAsia"/>
        </w:rPr>
        <w:t>JSON</w:t>
      </w:r>
      <w:r>
        <w:rPr>
          <w:rFonts w:hint="eastAsia"/>
        </w:rPr>
        <w:t>②への変換により、</w:t>
      </w:r>
      <w:r>
        <w:rPr>
          <w:rFonts w:hint="eastAsia"/>
        </w:rPr>
        <w:t>JSON</w:t>
      </w:r>
      <w:r>
        <w:rPr>
          <w:rFonts w:hint="eastAsia"/>
        </w:rPr>
        <w:t>パーサーに通せる状態になる。</w:t>
      </w:r>
    </w:p>
    <w:p w14:paraId="3C77625A" w14:textId="153CDE43" w:rsidR="00295B61" w:rsidRDefault="00295B61" w:rsidP="00295B61">
      <w:pPr>
        <w:pStyle w:val="a9"/>
        <w:ind w:firstLine="283"/>
      </w:pPr>
      <w:r>
        <w:rPr>
          <w:rFonts w:hint="eastAsia"/>
        </w:rPr>
        <w:t>データ変換ツールの実行中に</w:t>
      </w:r>
      <w:r w:rsidR="00F81B6F">
        <w:rPr>
          <w:rFonts w:hint="eastAsia"/>
        </w:rPr>
        <w:t>メモリ内で処理されるが、確認用にファイル出力も可能。</w:t>
      </w:r>
    </w:p>
    <w:p w14:paraId="15C37E02" w14:textId="6523CFFC" w:rsidR="00295B61" w:rsidRPr="00AC0302" w:rsidRDefault="00295B61" w:rsidP="00295B61">
      <w:pPr>
        <w:pStyle w:val="a9"/>
        <w:keepNext/>
        <w:keepLines/>
        <w:widowControl/>
        <w:tabs>
          <w:tab w:val="left" w:pos="3544"/>
        </w:tabs>
        <w:spacing w:beforeLines="50" w:before="180"/>
        <w:ind w:left="3826" w:hangingChars="1822" w:hanging="3826"/>
        <w:rPr>
          <w:color w:val="FF0000"/>
        </w:rPr>
      </w:pPr>
      <w:r>
        <w:t>例：</w:t>
      </w:r>
      <w:r w:rsidR="00F81B6F">
        <w:rPr>
          <w:rFonts w:hint="eastAsia"/>
        </w:rPr>
        <w:t>前述の「中間</w:t>
      </w:r>
      <w:r>
        <w:rPr>
          <w:rFonts w:hint="eastAsia"/>
        </w:rPr>
        <w:t>JSON</w:t>
      </w:r>
      <w:r w:rsidR="00F81B6F">
        <w:rPr>
          <w:rFonts w:hint="eastAsia"/>
        </w:rPr>
        <w:t>①</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95B61" w14:paraId="77E5EB1E" w14:textId="77777777" w:rsidTr="008D5575">
        <w:tc>
          <w:tcPr>
            <w:tcW w:w="8494" w:type="dxa"/>
          </w:tcPr>
          <w:p w14:paraId="02F4F2C4" w14:textId="150975C2" w:rsidR="00295B61" w:rsidRDefault="00F81B6F" w:rsidP="008D5575">
            <w:pPr>
              <w:pStyle w:val="2-"/>
            </w:pPr>
            <w:r>
              <w:t xml:space="preserve"> </w:t>
            </w:r>
            <w:r w:rsidR="00295B61">
              <w:t>[</w:t>
            </w:r>
          </w:p>
          <w:p w14:paraId="3FBF6739" w14:textId="77777777" w:rsidR="00FE30D6" w:rsidRDefault="00295B61" w:rsidP="008D5575">
            <w:pPr>
              <w:pStyle w:val="2-"/>
            </w:pPr>
            <w:r>
              <w:rPr>
                <w:rFonts w:hint="eastAsia"/>
              </w:rPr>
              <w:tab/>
              <w:t xml:space="preserve">{ </w:t>
            </w:r>
            <w:r>
              <w:t>“id”</w:t>
            </w:r>
            <w:r>
              <w:rPr>
                <w:rFonts w:hint="eastAsia"/>
              </w:rPr>
              <w:t xml:space="preserve">: </w:t>
            </w:r>
            <w:r w:rsidR="00F81B6F" w:rsidRPr="00F81B6F">
              <w:t>745853103</w:t>
            </w:r>
            <w:r>
              <w:rPr>
                <w:rFonts w:hint="eastAsia"/>
              </w:rPr>
              <w:t xml:space="preserve">, </w:t>
            </w:r>
            <w:r>
              <w:t>“</w:t>
            </w:r>
            <w:r>
              <w:rPr>
                <w:rFonts w:hint="eastAsia"/>
              </w:rPr>
              <w:t>name</w:t>
            </w:r>
            <w:r>
              <w:t>”</w:t>
            </w:r>
            <w:r>
              <w:rPr>
                <w:rFonts w:hint="eastAsia"/>
              </w:rPr>
              <w:t xml:space="preserve">: </w:t>
            </w:r>
            <w:r>
              <w:t>“</w:t>
            </w:r>
            <w:r>
              <w:rPr>
                <w:rFonts w:hint="eastAsia"/>
              </w:rPr>
              <w:t>山田</w:t>
            </w:r>
            <w:r>
              <w:t>”</w:t>
            </w:r>
            <w:r>
              <w:rPr>
                <w:rFonts w:hint="eastAsia"/>
              </w:rPr>
              <w:t xml:space="preserve">, param: {"str": </w:t>
            </w:r>
            <w:r>
              <w:t>11</w:t>
            </w:r>
            <w:r>
              <w:rPr>
                <w:rFonts w:hint="eastAsia"/>
              </w:rPr>
              <w:t xml:space="preserve">, "vit": </w:t>
            </w:r>
            <w:r w:rsidR="00F81B6F">
              <w:t>2</w:t>
            </w:r>
            <w:r>
              <w:t>1</w:t>
            </w:r>
            <w:r>
              <w:rPr>
                <w:rFonts w:hint="eastAsia"/>
              </w:rPr>
              <w:t xml:space="preserve"> }</w:t>
            </w:r>
            <w:r w:rsidR="00FE30D6">
              <w:t>,</w:t>
            </w:r>
          </w:p>
          <w:p w14:paraId="0A11FB1C" w14:textId="668D4827" w:rsidR="00295B61" w:rsidRDefault="00FE30D6" w:rsidP="008D5575">
            <w:pPr>
              <w:pStyle w:val="2-"/>
            </w:pPr>
            <w:r>
              <w:tab/>
            </w:r>
            <w:r>
              <w:tab/>
              <w:t>“condition”: expr(“getChapter() &gt;= 20”)</w:t>
            </w:r>
            <w:r w:rsidR="00295B61">
              <w:rPr>
                <w:rFonts w:hint="eastAsia"/>
              </w:rPr>
              <w:t xml:space="preserve"> },</w:t>
            </w:r>
          </w:p>
          <w:p w14:paraId="6EDB1399" w14:textId="20FB8C21" w:rsidR="00295B61" w:rsidRDefault="00295B61" w:rsidP="008D5575">
            <w:pPr>
              <w:pStyle w:val="2-"/>
            </w:pPr>
            <w:r>
              <w:rPr>
                <w:rFonts w:hint="eastAsia"/>
              </w:rPr>
              <w:tab/>
              <w:t xml:space="preserve">{ </w:t>
            </w:r>
            <w:r>
              <w:t>“id”</w:t>
            </w:r>
            <w:r>
              <w:rPr>
                <w:rFonts w:hint="eastAsia"/>
              </w:rPr>
              <w:t xml:space="preserve">: </w:t>
            </w:r>
            <w:r w:rsidR="00F81B6F" w:rsidRPr="00F81B6F">
              <w:t>123306860</w:t>
            </w:r>
            <w:r>
              <w:rPr>
                <w:rFonts w:hint="eastAsia"/>
              </w:rPr>
              <w:t xml:space="preserve">, </w:t>
            </w:r>
            <w:r>
              <w:t>“</w:t>
            </w:r>
            <w:r>
              <w:rPr>
                <w:rFonts w:hint="eastAsia"/>
              </w:rPr>
              <w:t>name</w:t>
            </w:r>
            <w:r>
              <w:t>”</w:t>
            </w:r>
            <w:r>
              <w:rPr>
                <w:rFonts w:hint="eastAsia"/>
              </w:rPr>
              <w:t xml:space="preserve">: </w:t>
            </w:r>
            <w:r>
              <w:t>“</w:t>
            </w:r>
            <w:r>
              <w:rPr>
                <w:rFonts w:hint="eastAsia"/>
              </w:rPr>
              <w:t>田中</w:t>
            </w:r>
            <w:r>
              <w:t>”</w:t>
            </w:r>
            <w:r>
              <w:rPr>
                <w:rFonts w:hint="eastAsia"/>
              </w:rPr>
              <w:t xml:space="preserve">, param: {"str": </w:t>
            </w:r>
            <w:r>
              <w:t>12</w:t>
            </w:r>
            <w:r>
              <w:rPr>
                <w:rFonts w:hint="eastAsia"/>
              </w:rPr>
              <w:t xml:space="preserve">, "vit": </w:t>
            </w:r>
            <w:r w:rsidR="00F81B6F">
              <w:t>2</w:t>
            </w:r>
            <w:r>
              <w:t xml:space="preserve">2 </w:t>
            </w:r>
            <w:r>
              <w:rPr>
                <w:rFonts w:hint="eastAsia"/>
              </w:rPr>
              <w:t>} },</w:t>
            </w:r>
          </w:p>
          <w:p w14:paraId="658BCEC7" w14:textId="785D3D2C" w:rsidR="00295B61" w:rsidRDefault="00295B61" w:rsidP="008D5575">
            <w:pPr>
              <w:pStyle w:val="2-"/>
            </w:pPr>
            <w:r>
              <w:rPr>
                <w:rFonts w:hint="eastAsia"/>
              </w:rPr>
              <w:tab/>
              <w:t xml:space="preserve">{ </w:t>
            </w:r>
            <w:r>
              <w:t>“id”</w:t>
            </w:r>
            <w:r>
              <w:rPr>
                <w:rFonts w:hint="eastAsia"/>
              </w:rPr>
              <w:t xml:space="preserve">: </w:t>
            </w:r>
            <w:r w:rsidR="00F81B6F" w:rsidRPr="00F81B6F">
              <w:t>507687469</w:t>
            </w:r>
            <w:r>
              <w:rPr>
                <w:rFonts w:hint="eastAsia"/>
              </w:rPr>
              <w:t xml:space="preserve">, </w:t>
            </w:r>
            <w:r>
              <w:t>“</w:t>
            </w:r>
            <w:r>
              <w:rPr>
                <w:rFonts w:hint="eastAsia"/>
              </w:rPr>
              <w:t>name</w:t>
            </w:r>
            <w:r>
              <w:t>”</w:t>
            </w:r>
            <w:r>
              <w:rPr>
                <w:rFonts w:hint="eastAsia"/>
              </w:rPr>
              <w:t xml:space="preserve">: </w:t>
            </w:r>
            <w:r>
              <w:t>“</w:t>
            </w:r>
            <w:r>
              <w:rPr>
                <w:rFonts w:hint="eastAsia"/>
              </w:rPr>
              <w:t>佐藤</w:t>
            </w:r>
            <w:r>
              <w:t>”</w:t>
            </w:r>
            <w:r>
              <w:rPr>
                <w:rFonts w:hint="eastAsia"/>
              </w:rPr>
              <w:t xml:space="preserve">, param: {"str": </w:t>
            </w:r>
            <w:r>
              <w:t>13</w:t>
            </w:r>
            <w:r>
              <w:rPr>
                <w:rFonts w:hint="eastAsia"/>
              </w:rPr>
              <w:t xml:space="preserve">, "vit": </w:t>
            </w:r>
            <w:r>
              <w:t>23</w:t>
            </w:r>
            <w:r>
              <w:rPr>
                <w:rFonts w:hint="eastAsia"/>
              </w:rPr>
              <w:t xml:space="preserve"> } }</w:t>
            </w:r>
          </w:p>
          <w:p w14:paraId="3F88A31A" w14:textId="77777777" w:rsidR="00295B61" w:rsidRDefault="00295B61" w:rsidP="008D5575">
            <w:pPr>
              <w:pStyle w:val="2-"/>
            </w:pPr>
            <w:r>
              <w:t>]</w:t>
            </w:r>
          </w:p>
        </w:tc>
      </w:tr>
    </w:tbl>
    <w:p w14:paraId="7D38442A" w14:textId="3B450A5C" w:rsidR="00395E95" w:rsidRDefault="00395E95" w:rsidP="00395E95">
      <w:pPr>
        <w:pStyle w:val="2"/>
      </w:pPr>
      <w:bookmarkStart w:id="19" w:name="_Toc377298292"/>
      <w:r>
        <w:rPr>
          <w:rFonts w:hint="eastAsia"/>
        </w:rPr>
        <w:lastRenderedPageBreak/>
        <w:t>フォーマット定義</w:t>
      </w:r>
      <w:r>
        <w:rPr>
          <w:rFonts w:hint="eastAsia"/>
        </w:rPr>
        <w:t>JSON</w:t>
      </w:r>
      <w:r w:rsidR="00BE6A98" w:rsidRPr="00BE6A98">
        <w:rPr>
          <w:rFonts w:hint="eastAsia"/>
          <w:color w:val="0070C0"/>
        </w:rPr>
        <w:t>【入力データ：手動作成】</w:t>
      </w:r>
      <w:bookmarkEnd w:id="19"/>
    </w:p>
    <w:p w14:paraId="704CE231" w14:textId="6414F4E2" w:rsidR="00BE6A98" w:rsidRDefault="00B432B2" w:rsidP="00B432B2">
      <w:pPr>
        <w:pStyle w:val="a9"/>
        <w:ind w:firstLine="283"/>
      </w:pPr>
      <w:r>
        <w:rPr>
          <w:rFonts w:hint="eastAsia"/>
        </w:rPr>
        <w:t>データフォーマットを定義するための</w:t>
      </w:r>
      <w:r>
        <w:rPr>
          <w:rFonts w:hint="eastAsia"/>
        </w:rPr>
        <w:t>JSON</w:t>
      </w:r>
      <w:r>
        <w:rPr>
          <w:rFonts w:hint="eastAsia"/>
        </w:rPr>
        <w:t>。</w:t>
      </w:r>
    </w:p>
    <w:p w14:paraId="04F5A000" w14:textId="508E6976" w:rsidR="00B432B2" w:rsidRDefault="00B432B2" w:rsidP="00B432B2">
      <w:pPr>
        <w:pStyle w:val="a9"/>
        <w:ind w:firstLine="283"/>
      </w:pP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言語ソースファイル</w:t>
      </w:r>
      <w:r>
        <w:rPr>
          <w:rFonts w:hint="eastAsia"/>
        </w:rPr>
        <w:t>を出力するためのフォーマットとルールが定義される。</w:t>
      </w:r>
    </w:p>
    <w:p w14:paraId="4CE035C2" w14:textId="70CE7B8E" w:rsidR="00DB6FFB" w:rsidRDefault="00B432B2" w:rsidP="0038622B">
      <w:pPr>
        <w:pStyle w:val="a9"/>
        <w:ind w:firstLine="283"/>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E403A9">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pPr>
            <w:r>
              <w:rPr>
                <w:rFonts w:hint="eastAsia"/>
              </w:rPr>
              <w:t>{</w:t>
            </w:r>
          </w:p>
          <w:p w14:paraId="10FFA280" w14:textId="218B9F65" w:rsidR="001D6437" w:rsidRDefault="001D6437" w:rsidP="001D6437">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r>
            <w:r w:rsidR="004B379E">
              <w:rPr>
                <w:color w:val="00B050"/>
              </w:rPr>
              <w:tab/>
            </w:r>
            <w:r w:rsidR="004B379E">
              <w:rPr>
                <w:color w:val="00B050"/>
              </w:rPr>
              <w:tab/>
            </w:r>
            <w:r w:rsidR="004B379E">
              <w:rPr>
                <w:color w:val="00B050"/>
              </w:rPr>
              <w:tab/>
            </w:r>
            <w:r>
              <w:rPr>
                <w:color w:val="00B050"/>
              </w:rPr>
              <w:t>//</w:t>
            </w:r>
            <w:r>
              <w:rPr>
                <w:rFonts w:hint="eastAsia"/>
                <w:color w:val="00B050"/>
              </w:rPr>
              <w:t>データ</w:t>
            </w:r>
            <w:r w:rsidR="007210BD">
              <w:rPr>
                <w:color w:val="00B050"/>
              </w:rPr>
              <w:t>フォーマット</w:t>
            </w:r>
            <w:r>
              <w:rPr>
                <w:rFonts w:hint="eastAsia"/>
                <w:color w:val="00B050"/>
              </w:rPr>
              <w:t>名　※構造一致照合用</w:t>
            </w:r>
            <w:r w:rsidR="00594FF3">
              <w:rPr>
                <w:rFonts w:hint="eastAsia"/>
                <w:color w:val="00B050"/>
              </w:rPr>
              <w:t>。</w:t>
            </w:r>
          </w:p>
          <w:p w14:paraId="6B0888D7" w14:textId="2E9A8110" w:rsidR="000678ED" w:rsidRDefault="000678ED" w:rsidP="000678ED">
            <w:pPr>
              <w:pStyle w:val="2-"/>
              <w:rPr>
                <w:color w:val="00B050"/>
              </w:rPr>
            </w:pPr>
            <w:r>
              <w:tab/>
            </w:r>
            <w:r w:rsidRPr="00DB6FFB">
              <w:rPr>
                <w:color w:val="FF0000"/>
              </w:rPr>
              <w:t>“</w:t>
            </w:r>
            <w:r w:rsidR="007210BD">
              <w:rPr>
                <w:color w:val="FF0000"/>
              </w:rPr>
              <w:t>majorVer</w:t>
            </w:r>
            <w:r w:rsidRPr="00DB6FFB">
              <w:rPr>
                <w:color w:val="FF0000"/>
              </w:rPr>
              <w:t>”</w:t>
            </w:r>
            <w:r>
              <w:t>: 1,</w:t>
            </w:r>
            <w:r>
              <w:tab/>
            </w:r>
            <w:r w:rsidR="004B379E">
              <w:tab/>
            </w:r>
            <w:r w:rsidR="004B379E">
              <w:tab/>
            </w:r>
            <w:r w:rsidR="007210BD">
              <w:tab/>
            </w:r>
            <w:r w:rsidR="004B379E">
              <w:tab/>
            </w:r>
            <w:r w:rsidRPr="000678ED">
              <w:rPr>
                <w:color w:val="00B050"/>
              </w:rPr>
              <w:t>//データ</w:t>
            </w:r>
            <w:r w:rsidR="007210BD">
              <w:rPr>
                <w:color w:val="00B050"/>
              </w:rPr>
              <w:t>フォーマットメジャー</w:t>
            </w:r>
            <w:r w:rsidRPr="000678ED">
              <w:rPr>
                <w:color w:val="00B050"/>
              </w:rPr>
              <w:t>バージョン</w:t>
            </w:r>
            <w:r w:rsidR="00D86382">
              <w:rPr>
                <w:rFonts w:hint="eastAsia"/>
                <w:color w:val="00B050"/>
              </w:rPr>
              <w:t xml:space="preserve">　※構造一致照合用</w:t>
            </w:r>
            <w:r w:rsidR="00594FF3">
              <w:rPr>
                <w:rFonts w:hint="eastAsia"/>
                <w:color w:val="00B050"/>
              </w:rPr>
              <w:t>。</w:t>
            </w:r>
          </w:p>
          <w:p w14:paraId="651F234A" w14:textId="4055402C" w:rsidR="007210BD" w:rsidRDefault="007210BD" w:rsidP="007210BD">
            <w:pPr>
              <w:pStyle w:val="2-"/>
              <w:rPr>
                <w:color w:val="00B050"/>
              </w:rPr>
            </w:pPr>
            <w:r>
              <w:tab/>
            </w:r>
            <w:r w:rsidRPr="00DB6FFB">
              <w:rPr>
                <w:color w:val="FF0000"/>
              </w:rPr>
              <w:t>“</w:t>
            </w:r>
            <w:r>
              <w:rPr>
                <w:color w:val="FF0000"/>
              </w:rPr>
              <w:t>minorVer</w:t>
            </w:r>
            <w:r w:rsidRPr="00DB6FFB">
              <w:rPr>
                <w:color w:val="FF0000"/>
              </w:rPr>
              <w:t>”</w:t>
            </w:r>
            <w:r>
              <w:t>: 0,</w:t>
            </w:r>
            <w:r>
              <w:tab/>
            </w:r>
            <w:r>
              <w:tab/>
            </w:r>
            <w:r>
              <w:tab/>
            </w:r>
            <w:r>
              <w:tab/>
            </w:r>
            <w:r>
              <w:tab/>
            </w:r>
            <w:r w:rsidRPr="000678ED">
              <w:rPr>
                <w:color w:val="00B050"/>
              </w:rPr>
              <w:t>//データ</w:t>
            </w:r>
            <w:r>
              <w:rPr>
                <w:color w:val="00B050"/>
              </w:rPr>
              <w:t>フォーマットマイナー</w:t>
            </w:r>
            <w:r w:rsidRPr="000678ED">
              <w:rPr>
                <w:color w:val="00B050"/>
              </w:rPr>
              <w:t>バージョン</w:t>
            </w:r>
            <w:r>
              <w:rPr>
                <w:rFonts w:hint="eastAsia"/>
                <w:color w:val="00B050"/>
              </w:rPr>
              <w:t xml:space="preserve">　※構造一致照合用。</w:t>
            </w:r>
          </w:p>
          <w:p w14:paraId="2D8596E1" w14:textId="5F07D9DE" w:rsidR="00DB6FFB" w:rsidRDefault="00DB6FFB" w:rsidP="00DB6FFB">
            <w:pPr>
              <w:pStyle w:val="2-"/>
              <w:rPr>
                <w:color w:val="00B050"/>
              </w:rPr>
            </w:pPr>
            <w:r>
              <w:tab/>
            </w:r>
            <w:r w:rsidRPr="00DB6FFB">
              <w:rPr>
                <w:color w:val="FF0000"/>
              </w:rPr>
              <w:t>“comment”</w:t>
            </w:r>
            <w:r>
              <w:t>: “キャラパラメータ構造定義”,</w:t>
            </w:r>
            <w:r w:rsidR="004B379E">
              <w:tab/>
            </w:r>
            <w:r w:rsidRPr="00BD5C94">
              <w:rPr>
                <w:color w:val="00B050"/>
              </w:rPr>
              <w:t>//コメント</w:t>
            </w:r>
            <w:r>
              <w:rPr>
                <w:color w:val="00B050"/>
              </w:rPr>
              <w:t xml:space="preserve">　</w:t>
            </w:r>
            <w:r w:rsidRPr="00BD5C94">
              <w:rPr>
                <w:color w:val="00B050"/>
              </w:rPr>
              <w:t>※C言語ソース用</w:t>
            </w:r>
            <w:r w:rsidR="00594FF3">
              <w:rPr>
                <w:rFonts w:hint="eastAsia"/>
                <w:color w:val="00B050"/>
              </w:rPr>
              <w:t>。</w:t>
            </w:r>
          </w:p>
          <w:p w14:paraId="714D13EA" w14:textId="3501FEE1" w:rsidR="004B379E" w:rsidRDefault="004B379E" w:rsidP="000678ED">
            <w:pPr>
              <w:pStyle w:val="2-"/>
              <w:rPr>
                <w:color w:val="00B050"/>
              </w:rPr>
            </w:pPr>
            <w:r>
              <w:rPr>
                <w:color w:val="00B050"/>
              </w:rPr>
              <w:tab/>
            </w:r>
          </w:p>
          <w:p w14:paraId="13ADE512" w14:textId="73D3CEF9" w:rsidR="00810FBA" w:rsidRDefault="00810FBA" w:rsidP="000678ED">
            <w:pPr>
              <w:pStyle w:val="2-"/>
              <w:rPr>
                <w:color w:val="00B050"/>
              </w:rPr>
            </w:pPr>
            <w:r>
              <w:rPr>
                <w:color w:val="00B050"/>
              </w:rPr>
              <w:tab/>
            </w:r>
            <w:r w:rsidRPr="00DB6FFB">
              <w:rPr>
                <w:color w:val="FF0000"/>
              </w:rPr>
              <w:t>“</w:t>
            </w:r>
            <w:r w:rsidR="001C23BB">
              <w:rPr>
                <w:color w:val="FF0000"/>
              </w:rPr>
              <w:t>header</w:t>
            </w:r>
            <w:r w:rsidRPr="00DB6FFB">
              <w:rPr>
                <w:color w:val="FF0000"/>
              </w:rPr>
              <w:t>FileName”</w:t>
            </w:r>
            <w:r w:rsidRPr="00810FBA">
              <w:t>: “charaData.h”,</w:t>
            </w:r>
            <w:r w:rsidR="004B379E">
              <w:tab/>
            </w:r>
            <w:r w:rsidR="004B379E">
              <w:tab/>
            </w:r>
            <w:r w:rsidR="004B379E">
              <w:tab/>
            </w:r>
            <w:r>
              <w:rPr>
                <w:color w:val="00B050"/>
              </w:rPr>
              <w:t>//</w:t>
            </w:r>
            <w:r>
              <w:rPr>
                <w:rFonts w:hint="eastAsia"/>
                <w:color w:val="00B050"/>
              </w:rPr>
              <w:t>ソースファイル名　※C言語ヘッダーファイル出力用</w:t>
            </w:r>
            <w:r w:rsidR="00594FF3">
              <w:rPr>
                <w:rFonts w:hint="eastAsia"/>
                <w:color w:val="00B050"/>
              </w:rPr>
              <w:t>。</w:t>
            </w:r>
          </w:p>
          <w:p w14:paraId="7D651D8A" w14:textId="6A502657" w:rsidR="004B379E" w:rsidRDefault="004B379E" w:rsidP="004B379E">
            <w:pPr>
              <w:pStyle w:val="2-"/>
              <w:rPr>
                <w:color w:val="00B050"/>
              </w:rPr>
            </w:pPr>
            <w:r>
              <w:rPr>
                <w:color w:val="00B050"/>
              </w:rPr>
              <w:tab/>
            </w:r>
            <w:r w:rsidRPr="00DB6FFB">
              <w:rPr>
                <w:color w:val="FF0000"/>
              </w:rPr>
              <w:t>“</w:t>
            </w:r>
            <w:r>
              <w:rPr>
                <w:color w:val="FF0000"/>
              </w:rPr>
              <w:t>dec</w:t>
            </w:r>
            <w:r w:rsidR="00005A99">
              <w:rPr>
                <w:color w:val="FF0000"/>
              </w:rPr>
              <w:t>l</w:t>
            </w:r>
            <w:r>
              <w:rPr>
                <w:color w:val="FF0000"/>
              </w:rPr>
              <w:t>FileName</w:t>
            </w:r>
            <w:r w:rsidRPr="00DB6FFB">
              <w:rPr>
                <w:color w:val="FF0000"/>
              </w:rPr>
              <w:t>”</w:t>
            </w:r>
            <w:r w:rsidRPr="00810FBA">
              <w:t>: “charaData</w:t>
            </w:r>
            <w:r>
              <w:t>Dec</w:t>
            </w:r>
            <w:r w:rsidR="00A05485">
              <w:t>l</w:t>
            </w:r>
            <w:r w:rsidRPr="00810FBA">
              <w:t>.</w:t>
            </w:r>
            <w:r>
              <w:t>cpp</w:t>
            </w:r>
            <w:r w:rsidRPr="00810FBA">
              <w:t>”,</w:t>
            </w:r>
            <w:r>
              <w:tab/>
            </w:r>
            <w:r>
              <w:rPr>
                <w:color w:val="00B050"/>
              </w:rPr>
              <w:t>//</w:t>
            </w:r>
            <w:r>
              <w:rPr>
                <w:rFonts w:hint="eastAsia"/>
                <w:color w:val="00B050"/>
              </w:rPr>
              <w:t>ソースファイル名　※</w:t>
            </w:r>
            <w:r w:rsidR="001C23BB">
              <w:rPr>
                <w:rFonts w:hint="eastAsia"/>
                <w:color w:val="00B050"/>
              </w:rPr>
              <w:t>C言語ソース</w:t>
            </w:r>
            <w:r>
              <w:rPr>
                <w:rFonts w:hint="eastAsia"/>
                <w:color w:val="00B050"/>
              </w:rPr>
              <w:t>ファイル</w:t>
            </w:r>
            <w:r w:rsidR="005B3097">
              <w:rPr>
                <w:color w:val="00B050"/>
              </w:rPr>
              <w:t>（</w:t>
            </w:r>
            <w:r w:rsidR="005B3097">
              <w:rPr>
                <w:rFonts w:hint="eastAsia"/>
                <w:color w:val="00B050"/>
              </w:rPr>
              <w:t>バージョン整合用</w:t>
            </w:r>
          </w:p>
          <w:p w14:paraId="474F12B1" w14:textId="5584CB1D" w:rsidR="001C23BB" w:rsidRDefault="001C23BB"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出力用。</w:t>
            </w:r>
          </w:p>
          <w:p w14:paraId="27F76D49" w14:textId="77777777" w:rsidR="005B3097" w:rsidRDefault="005B3097" w:rsidP="005B3097">
            <w:pPr>
              <w:pStyle w:val="2-"/>
              <w:rPr>
                <w:color w:val="00B050"/>
              </w:rPr>
            </w:pPr>
            <w:r>
              <w:rPr>
                <w:color w:val="00B050"/>
              </w:rPr>
              <w:tab/>
            </w:r>
            <w:r w:rsidRPr="00E43792">
              <w:rPr>
                <w:color w:val="FF0000"/>
              </w:rPr>
              <w:t>“isUsePragmaOnce”</w:t>
            </w:r>
            <w:r w:rsidRPr="00E43792">
              <w:t>: true,</w:t>
            </w:r>
            <w:r>
              <w:rPr>
                <w:color w:val="00B050"/>
              </w:rPr>
              <w:tab/>
            </w:r>
            <w:r>
              <w:rPr>
                <w:color w:val="00B050"/>
              </w:rPr>
              <w:tab/>
            </w:r>
            <w:r>
              <w:rPr>
                <w:color w:val="00B050"/>
              </w:rPr>
              <w:tab/>
            </w:r>
            <w:r>
              <w:rPr>
                <w:color w:val="00B050"/>
              </w:rPr>
              <w:tab/>
              <w:t>//#pramgma once 使用指定　※</w:t>
            </w:r>
            <w:r>
              <w:rPr>
                <w:rFonts w:hint="eastAsia"/>
                <w:color w:val="00B050"/>
              </w:rPr>
              <w:t>C言語ヘッダーファイル出力用。</w:t>
            </w:r>
          </w:p>
          <w:p w14:paraId="2B2B26B4" w14:textId="17D5449B" w:rsidR="004B379E" w:rsidRDefault="004B379E" w:rsidP="004B379E">
            <w:pPr>
              <w:pStyle w:val="2-"/>
              <w:rPr>
                <w:color w:val="00B050"/>
              </w:rPr>
            </w:pPr>
            <w:r>
              <w:rPr>
                <w:color w:val="00B050"/>
              </w:rPr>
              <w:tab/>
            </w:r>
            <w:r w:rsidRPr="00DB6FFB">
              <w:rPr>
                <w:color w:val="FF0000"/>
              </w:rPr>
              <w:t>“</w:t>
            </w:r>
            <w:r w:rsidR="00A6636F">
              <w:rPr>
                <w:color w:val="FF0000"/>
              </w:rPr>
              <w:t>headerI</w:t>
            </w:r>
            <w:r>
              <w:rPr>
                <w:color w:val="FF0000"/>
              </w:rPr>
              <w:t>nclude</w:t>
            </w:r>
            <w:r w:rsidRPr="00DB6FFB">
              <w:rPr>
                <w:color w:val="FF0000"/>
              </w:rPr>
              <w:t>File</w:t>
            </w:r>
            <w:r>
              <w:rPr>
                <w:color w:val="FF0000"/>
              </w:rPr>
              <w:t>s</w:t>
            </w:r>
            <w:r w:rsidRPr="00DB6FFB">
              <w:rPr>
                <w:color w:val="FF0000"/>
              </w:rPr>
              <w:t>”</w:t>
            </w:r>
            <w:r w:rsidRPr="00810FBA">
              <w:t xml:space="preserve">: </w:t>
            </w:r>
            <w:r>
              <w:t>[</w:t>
            </w:r>
            <w:r w:rsidRPr="00810FBA">
              <w:t>“</w:t>
            </w:r>
            <w:r>
              <w:t>types</w:t>
            </w:r>
            <w:r w:rsidRPr="00810FBA">
              <w:t>.h”</w:t>
            </w:r>
            <w:r>
              <w:t>]</w:t>
            </w:r>
            <w:r w:rsidRPr="00810FBA">
              <w:t>,</w:t>
            </w:r>
            <w:r>
              <w:tab/>
            </w:r>
            <w:r>
              <w:tab/>
            </w:r>
            <w:r>
              <w:rPr>
                <w:color w:val="00B050"/>
              </w:rPr>
              <w:t>//</w:t>
            </w:r>
            <w:r>
              <w:rPr>
                <w:rFonts w:hint="eastAsia"/>
                <w:color w:val="00B050"/>
              </w:rPr>
              <w:t>インクルードファイル　※C</w:t>
            </w:r>
            <w:r w:rsidR="00A6636F">
              <w:rPr>
                <w:rFonts w:hint="eastAsia"/>
                <w:color w:val="00B050"/>
              </w:rPr>
              <w:t>言語</w:t>
            </w:r>
            <w:r>
              <w:rPr>
                <w:rFonts w:hint="eastAsia"/>
                <w:color w:val="00B050"/>
              </w:rPr>
              <w:t>ヘッダー</w:t>
            </w:r>
            <w:r w:rsidR="00A6636F">
              <w:rPr>
                <w:rFonts w:hint="eastAsia"/>
                <w:color w:val="00B050"/>
              </w:rPr>
              <w:t>ファイル</w:t>
            </w:r>
            <w:r>
              <w:rPr>
                <w:rFonts w:hint="eastAsia"/>
                <w:color w:val="00B050"/>
              </w:rPr>
              <w:t>に適用</w:t>
            </w:r>
            <w:r w:rsidR="00594FF3">
              <w:rPr>
                <w:rFonts w:hint="eastAsia"/>
                <w:color w:val="00B050"/>
              </w:rPr>
              <w:t>。</w:t>
            </w:r>
          </w:p>
          <w:p w14:paraId="60A7F2AE" w14:textId="20DD47F0" w:rsidR="00594FF3" w:rsidRDefault="00594FF3"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6636F">
              <w:rPr>
                <w:color w:val="00B050"/>
              </w:rPr>
              <w:t xml:space="preserve">　　</w:t>
            </w:r>
            <w:r>
              <w:rPr>
                <w:color w:val="00B050"/>
              </w:rPr>
              <w:t>複数指定可。</w:t>
            </w:r>
          </w:p>
          <w:p w14:paraId="0908D11F" w14:textId="2B11F0D0" w:rsidR="00A6636F" w:rsidRDefault="00A6636F" w:rsidP="00A6636F">
            <w:pPr>
              <w:pStyle w:val="2-"/>
              <w:rPr>
                <w:color w:val="00B050"/>
              </w:rPr>
            </w:pPr>
            <w:r>
              <w:rPr>
                <w:color w:val="00B050"/>
              </w:rPr>
              <w:tab/>
            </w:r>
            <w:r w:rsidRPr="00DB6FFB">
              <w:rPr>
                <w:color w:val="FF0000"/>
              </w:rPr>
              <w:t>“</w:t>
            </w:r>
            <w:r>
              <w:rPr>
                <w:color w:val="FF0000"/>
              </w:rPr>
              <w:t>dec</w:t>
            </w:r>
            <w:r w:rsidR="00005A99">
              <w:rPr>
                <w:color w:val="FF0000"/>
              </w:rPr>
              <w:t>l</w:t>
            </w:r>
            <w:r>
              <w:rPr>
                <w:color w:val="FF0000"/>
              </w:rPr>
              <w:t>Include</w:t>
            </w:r>
            <w:r w:rsidRPr="00DB6FFB">
              <w:rPr>
                <w:color w:val="FF0000"/>
              </w:rPr>
              <w:t>File</w:t>
            </w:r>
            <w:r>
              <w:rPr>
                <w:color w:val="FF0000"/>
              </w:rPr>
              <w:t>s</w:t>
            </w:r>
            <w:r w:rsidRPr="00DB6FFB">
              <w:rPr>
                <w:color w:val="FF0000"/>
              </w:rPr>
              <w:t>”</w:t>
            </w:r>
            <w:r w:rsidRPr="00810FBA">
              <w:t xml:space="preserve">: </w:t>
            </w:r>
            <w:r>
              <w:t>[</w:t>
            </w:r>
            <w:r w:rsidRPr="00810FBA">
              <w:t>“</w:t>
            </w:r>
            <w:r>
              <w:t>gameDataDec</w:t>
            </w:r>
            <w:r w:rsidR="00005A99">
              <w:t>l</w:t>
            </w:r>
            <w:r w:rsidRPr="00810FBA">
              <w:t>.h”</w:t>
            </w:r>
            <w:r>
              <w:t>]</w:t>
            </w:r>
            <w:r w:rsidRPr="00810FBA">
              <w:t>,</w:t>
            </w:r>
            <w:r w:rsidR="007A288C">
              <w:tab/>
            </w:r>
            <w:r>
              <w:rPr>
                <w:color w:val="00B050"/>
              </w:rPr>
              <w:t>//</w:t>
            </w:r>
            <w:r>
              <w:rPr>
                <w:rFonts w:hint="eastAsia"/>
                <w:color w:val="00B050"/>
              </w:rPr>
              <w:t>インクルードファイル　※C言語ソースファイル</w:t>
            </w:r>
            <w:r w:rsidR="005B3097">
              <w:rPr>
                <w:color w:val="00B050"/>
              </w:rPr>
              <w:t>（</w:t>
            </w:r>
            <w:r w:rsidR="005B3097">
              <w:rPr>
                <w:rFonts w:hint="eastAsia"/>
                <w:color w:val="00B050"/>
              </w:rPr>
              <w:t>バージョン整合用</w:t>
            </w:r>
          </w:p>
          <w:p w14:paraId="198349A2" w14:textId="5E0E755B"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構造定義）</w:t>
            </w:r>
            <w:r w:rsidR="005B3097">
              <w:rPr>
                <w:rFonts w:hint="eastAsia"/>
                <w:color w:val="00B050"/>
              </w:rPr>
              <w:t>に適用。</w:t>
            </w:r>
          </w:p>
          <w:p w14:paraId="324B41C4" w14:textId="5350C3EC"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複数指定可。</w:t>
            </w:r>
          </w:p>
          <w:p w14:paraId="104F473C" w14:textId="77777777" w:rsidR="00A6636F" w:rsidRDefault="001C23BB" w:rsidP="004B379E">
            <w:pPr>
              <w:pStyle w:val="2-"/>
              <w:rPr>
                <w:color w:val="00B050"/>
              </w:rPr>
            </w:pPr>
            <w:r>
              <w:rPr>
                <w:color w:val="00B050"/>
              </w:rPr>
              <w:tab/>
            </w:r>
            <w:r w:rsidRPr="001C23BB">
              <w:rPr>
                <w:color w:val="FF0000"/>
              </w:rPr>
              <w:t>“</w:t>
            </w:r>
            <w:r w:rsidR="00A6636F">
              <w:rPr>
                <w:color w:val="FF0000"/>
              </w:rPr>
              <w:t>headerN</w:t>
            </w:r>
            <w:r w:rsidRPr="001C23BB">
              <w:rPr>
                <w:color w:val="FF0000"/>
              </w:rPr>
              <w:t>amespace”</w:t>
            </w:r>
            <w:r w:rsidRPr="001C23BB">
              <w:t>: [“</w:t>
            </w:r>
            <w:r w:rsidR="00EF08EC">
              <w:t>c</w:t>
            </w:r>
            <w:r>
              <w:t>haraData</w:t>
            </w:r>
            <w:r w:rsidR="00EF08EC">
              <w:t>Def</w:t>
            </w:r>
            <w:r w:rsidRPr="001C23BB">
              <w:t>”],</w:t>
            </w:r>
            <w:r w:rsidRPr="001C23BB">
              <w:tab/>
            </w:r>
            <w:r>
              <w:rPr>
                <w:color w:val="00B050"/>
              </w:rPr>
              <w:tab/>
              <w:t>//ネームスペース　※</w:t>
            </w:r>
            <w:r w:rsidR="00A6636F">
              <w:rPr>
                <w:rFonts w:hint="eastAsia"/>
                <w:color w:val="00B050"/>
              </w:rPr>
              <w:t>C言語ヘッダーファイルに適用。</w:t>
            </w:r>
          </w:p>
          <w:p w14:paraId="046EB556" w14:textId="3D7574DA" w:rsidR="001C23BB" w:rsidRDefault="00A6636F"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C23BB">
              <w:rPr>
                <w:color w:val="00B050"/>
              </w:rPr>
              <w:t>ネストする場合は配列で複数指定。</w:t>
            </w:r>
          </w:p>
          <w:p w14:paraId="1C5B830C" w14:textId="4327EC5F" w:rsidR="00A6636F" w:rsidRDefault="00A6636F" w:rsidP="00A6636F">
            <w:pPr>
              <w:pStyle w:val="2-"/>
              <w:rPr>
                <w:color w:val="00B050"/>
              </w:rPr>
            </w:pPr>
            <w:r>
              <w:rPr>
                <w:color w:val="00B050"/>
              </w:rPr>
              <w:tab/>
            </w:r>
            <w:r w:rsidRPr="001C23BB">
              <w:rPr>
                <w:color w:val="FF0000"/>
              </w:rPr>
              <w:t>“</w:t>
            </w:r>
            <w:r>
              <w:rPr>
                <w:color w:val="FF0000"/>
              </w:rPr>
              <w:t>dec</w:t>
            </w:r>
            <w:r w:rsidR="00005A99">
              <w:rPr>
                <w:color w:val="FF0000"/>
              </w:rPr>
              <w:t>l</w:t>
            </w:r>
            <w:r>
              <w:rPr>
                <w:color w:val="FF0000"/>
              </w:rPr>
              <w:t>N</w:t>
            </w:r>
            <w:r w:rsidRPr="001C23BB">
              <w:rPr>
                <w:color w:val="FF0000"/>
              </w:rPr>
              <w:t>amespace”</w:t>
            </w:r>
            <w:r w:rsidRPr="001C23BB">
              <w:t>: [“</w:t>
            </w:r>
            <w:r>
              <w:t>charaDataDec</w:t>
            </w:r>
            <w:r w:rsidR="00005A99">
              <w:t>l</w:t>
            </w:r>
            <w:r w:rsidRPr="001C23BB">
              <w:t>”],</w:t>
            </w:r>
            <w:r>
              <w:rPr>
                <w:color w:val="00B050"/>
              </w:rPr>
              <w:tab/>
            </w:r>
            <w:r w:rsidR="007A288C">
              <w:rPr>
                <w:color w:val="00B050"/>
              </w:rPr>
              <w:tab/>
            </w:r>
            <w:r>
              <w:rPr>
                <w:color w:val="00B050"/>
              </w:rPr>
              <w:t>//ネームスペース　※</w:t>
            </w:r>
            <w:r>
              <w:rPr>
                <w:rFonts w:hint="eastAsia"/>
                <w:color w:val="00B050"/>
              </w:rPr>
              <w:t>C言語ソースファイル</w:t>
            </w:r>
            <w:r w:rsidR="005B3097">
              <w:rPr>
                <w:color w:val="00B050"/>
              </w:rPr>
              <w:t>（</w:t>
            </w:r>
            <w:r w:rsidR="005B3097">
              <w:rPr>
                <w:rFonts w:hint="eastAsia"/>
                <w:color w:val="00B050"/>
              </w:rPr>
              <w:t>バージョン整合用</w:t>
            </w:r>
          </w:p>
          <w:p w14:paraId="2B83E5A6" w14:textId="4309FEA0"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に適用。</w:t>
            </w:r>
          </w:p>
          <w:p w14:paraId="7DBF1B67" w14:textId="77777777"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ネストする場合は配列で複数指定。</w:t>
            </w:r>
          </w:p>
          <w:p w14:paraId="1BFA2E31" w14:textId="4F3DD4F9" w:rsidR="00EE7BEE" w:rsidRDefault="00EE7BEE" w:rsidP="00EE7BEE">
            <w:pPr>
              <w:pStyle w:val="2-"/>
              <w:rPr>
                <w:color w:val="00B050"/>
              </w:rPr>
            </w:pPr>
            <w:r>
              <w:rPr>
                <w:color w:val="00B050"/>
              </w:rPr>
              <w:tab/>
            </w:r>
            <w:r w:rsidRPr="00E43792">
              <w:rPr>
                <w:color w:val="FF0000"/>
              </w:rPr>
              <w:t>“</w:t>
            </w:r>
            <w:r>
              <w:rPr>
                <w:rFonts w:hint="eastAsia"/>
                <w:color w:val="FF0000"/>
              </w:rPr>
              <w:t>funcNameForGetDecl</w:t>
            </w:r>
            <w:r w:rsidRPr="00E43792">
              <w:rPr>
                <w:color w:val="FF0000"/>
              </w:rPr>
              <w:t>”</w:t>
            </w:r>
            <w:r w:rsidRPr="00E43792">
              <w:t xml:space="preserve">: </w:t>
            </w:r>
            <w:r>
              <w:t>“getDecl”</w:t>
            </w:r>
            <w:r w:rsidRPr="00E43792">
              <w:t>,</w:t>
            </w:r>
            <w:r w:rsidR="00A05485">
              <w:tab/>
            </w:r>
            <w:r w:rsidR="00A05485">
              <w:tab/>
            </w:r>
            <w:r>
              <w:rPr>
                <w:color w:val="00B050"/>
              </w:rPr>
              <w:tab/>
              <w:t>//</w:t>
            </w:r>
            <w:r>
              <w:rPr>
                <w:rFonts w:hint="eastAsia"/>
                <w:color w:val="00B050"/>
              </w:rPr>
              <w:t>バージョン整合用構造定義</w:t>
            </w:r>
            <w:r w:rsidR="00B1034F">
              <w:rPr>
                <w:rFonts w:hint="eastAsia"/>
                <w:color w:val="00B050"/>
              </w:rPr>
              <w:t>情報</w:t>
            </w:r>
            <w:r>
              <w:rPr>
                <w:rFonts w:hint="eastAsia"/>
                <w:color w:val="00B050"/>
              </w:rPr>
              <w:t>の取得関数</w:t>
            </w:r>
            <w:r w:rsidR="00CD664C">
              <w:rPr>
                <w:rFonts w:hint="eastAsia"/>
                <w:color w:val="00B050"/>
              </w:rPr>
              <w:t>名</w:t>
            </w:r>
          </w:p>
          <w:p w14:paraId="5F82CBBB"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※C言語ソースファイル</w:t>
            </w:r>
            <w:r>
              <w:rPr>
                <w:color w:val="00B050"/>
              </w:rPr>
              <w:t>（</w:t>
            </w:r>
            <w:r>
              <w:rPr>
                <w:rFonts w:hint="eastAsia"/>
                <w:color w:val="00B050"/>
              </w:rPr>
              <w:t>バージョン整合用</w:t>
            </w:r>
          </w:p>
          <w:p w14:paraId="37CEC18A"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構造定義）に適用。</w:t>
            </w:r>
          </w:p>
          <w:p w14:paraId="64FF8A72" w14:textId="3A6F17FF" w:rsidR="002E168D" w:rsidRDefault="002E168D" w:rsidP="000678ED">
            <w:pPr>
              <w:pStyle w:val="2-"/>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24C97C08"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r w:rsidR="00594FF3">
              <w:rPr>
                <w:rFonts w:hint="eastAsia"/>
                <w:color w:val="00B050"/>
              </w:rPr>
              <w:t>。</w:t>
            </w:r>
          </w:p>
          <w:p w14:paraId="6230A82D" w14:textId="39651BED" w:rsidR="00A05179" w:rsidRDefault="00A05179" w:rsidP="000678ED">
            <w:pPr>
              <w:pStyle w:val="2-"/>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pPr>
            <w:r>
              <w:tab/>
            </w:r>
            <w:r>
              <w:tab/>
            </w:r>
          </w:p>
          <w:p w14:paraId="5A4C20D2" w14:textId="0838A780" w:rsidR="000A1139" w:rsidRDefault="000A1139" w:rsidP="000A1139">
            <w:pPr>
              <w:pStyle w:val="2-"/>
              <w:rPr>
                <w:color w:val="00B050"/>
              </w:rPr>
            </w:pPr>
            <w:r>
              <w:tab/>
            </w:r>
            <w:r>
              <w:tab/>
            </w:r>
            <w:r w:rsidRPr="00936E0E">
              <w:rPr>
                <w:color w:val="FF0000"/>
              </w:rPr>
              <w:t>“primaryKey”</w:t>
            </w:r>
            <w:r>
              <w:t>: “id”,</w:t>
            </w:r>
            <w:r>
              <w:tab/>
            </w:r>
            <w:r>
              <w:tab/>
            </w:r>
            <w:r w:rsidRPr="000678ED">
              <w:rPr>
                <w:color w:val="00B050"/>
              </w:rPr>
              <w:t>//主キー</w:t>
            </w:r>
            <w:r>
              <w:rPr>
                <w:color w:val="00B050"/>
              </w:rPr>
              <w:t xml:space="preserve">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133AD5C1" w:rsidR="005F187D" w:rsidRPr="00A15EC5"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18D30F1A" w:rsidR="000A1139" w:rsidRDefault="000A1139" w:rsidP="000A1139">
            <w:pPr>
              <w:pStyle w:val="2-"/>
              <w:rPr>
                <w:color w:val="00B050"/>
              </w:rPr>
            </w:pPr>
            <w:r>
              <w:tab/>
            </w:r>
            <w:r>
              <w:tab/>
            </w:r>
            <w:r w:rsidRPr="00936E0E">
              <w:rPr>
                <w:color w:val="FF0000"/>
              </w:rPr>
              <w:t>“secondaryKey”</w:t>
            </w:r>
            <w:r>
              <w:t xml:space="preserve">: </w:t>
            </w:r>
            <w:r w:rsidR="006C3FB4">
              <w:t>[</w:t>
            </w:r>
            <w:r w:rsidR="006B7DF4">
              <w:t>“name”</w:t>
            </w:r>
            <w:r w:rsidR="006C3FB4">
              <w:t>]</w:t>
            </w:r>
            <w:r>
              <w:t>,</w:t>
            </w:r>
            <w:r>
              <w:tab/>
            </w:r>
            <w:r w:rsidRPr="000678ED">
              <w:rPr>
                <w:color w:val="00B050"/>
              </w:rPr>
              <w:t>//副キー</w:t>
            </w:r>
            <w:r>
              <w:rPr>
                <w:color w:val="00B050"/>
              </w:rPr>
              <w:t xml:space="preserve">　※</w:t>
            </w:r>
            <w:r>
              <w:rPr>
                <w:rFonts w:hint="eastAsia"/>
                <w:color w:val="00B050"/>
              </w:rPr>
              <w:t>メンバー名で指定</w:t>
            </w:r>
            <w:r w:rsidR="00B2488E">
              <w:rPr>
                <w:rFonts w:hint="eastAsia"/>
                <w:color w:val="00B050"/>
              </w:rPr>
              <w:t>。</w:t>
            </w:r>
            <w:r>
              <w:rPr>
                <w:color w:val="00B050"/>
              </w:rPr>
              <w:t>検索用のインデックステーブル</w:t>
            </w:r>
            <w:r w:rsidR="009B5A53">
              <w:rPr>
                <w:rFonts w:hint="eastAsia"/>
                <w:color w:val="00B050"/>
              </w:rPr>
              <w:t>作成用</w:t>
            </w:r>
            <w:r w:rsidR="00B2488E">
              <w:rPr>
                <w:rFonts w:hint="eastAsia"/>
                <w:color w:val="00B050"/>
              </w:rPr>
              <w:t>。</w:t>
            </w:r>
          </w:p>
          <w:p w14:paraId="6A3004BC" w14:textId="6AB8EA10" w:rsidR="006C3FB4"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sidR="006C3FB4" w:rsidRPr="000678ED">
              <w:rPr>
                <w:color w:val="00B050"/>
              </w:rPr>
              <w:t>複数</w:t>
            </w:r>
            <w:r w:rsidR="006C3FB4">
              <w:rPr>
                <w:rFonts w:hint="eastAsia"/>
                <w:color w:val="00B050"/>
              </w:rPr>
              <w:t>メンバー</w:t>
            </w:r>
            <w:r w:rsidR="006C3FB4" w:rsidRPr="000678ED">
              <w:rPr>
                <w:color w:val="00B050"/>
              </w:rPr>
              <w:t>指定可</w:t>
            </w:r>
            <w:r w:rsidR="006C3FB4">
              <w:rPr>
                <w:rFonts w:hint="eastAsia"/>
                <w:color w:val="00B050"/>
              </w:rPr>
              <w:t>。</w:t>
            </w:r>
            <w:r>
              <w:rPr>
                <w:color w:val="00B050"/>
              </w:rPr>
              <w:t>重複検出でエラー</w:t>
            </w:r>
            <w:r w:rsidR="00B2488E">
              <w:rPr>
                <w:rFonts w:hint="eastAsia"/>
                <w:color w:val="00B050"/>
              </w:rPr>
              <w:t>。</w:t>
            </w:r>
          </w:p>
          <w:p w14:paraId="7BC51353" w14:textId="1D9BC00F" w:rsidR="000A1139" w:rsidRDefault="006C3FB4" w:rsidP="000A1139">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27C70F67" w:rsidR="005F187D" w:rsidRDefault="000A1139" w:rsidP="000A1139">
            <w:pPr>
              <w:pStyle w:val="2-"/>
              <w:rPr>
                <w:color w:val="00B050"/>
              </w:rPr>
            </w:pPr>
            <w:r>
              <w:tab/>
            </w:r>
            <w:r>
              <w:tab/>
            </w:r>
            <w:r w:rsidRPr="00936E0E">
              <w:rPr>
                <w:color w:val="FF0000"/>
              </w:rPr>
              <w:t>“indexes”</w:t>
            </w:r>
            <w:r>
              <w:t>: [“kana”],</w:t>
            </w:r>
            <w:r>
              <w:tab/>
            </w:r>
            <w:r>
              <w:tab/>
            </w:r>
            <w:r w:rsidRPr="000678ED">
              <w:rPr>
                <w:color w:val="00B050"/>
              </w:rPr>
              <w:t>//</w:t>
            </w:r>
            <w:r w:rsidR="006C3FB4">
              <w:rPr>
                <w:color w:val="00B050"/>
              </w:rPr>
              <w:t>並べ替えキー</w:t>
            </w:r>
            <w:r w:rsidRPr="000678ED">
              <w:rPr>
                <w:color w:val="00B050"/>
              </w:rPr>
              <w:t xml:space="preserve">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087D0E11" w:rsidR="000A1139"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sidR="000334AD">
              <w:rPr>
                <w:rFonts w:hint="eastAsia"/>
                <w:color w:val="00B050"/>
              </w:rPr>
              <w:t>重複可</w:t>
            </w:r>
            <w:r w:rsidR="00B2488E">
              <w:rPr>
                <w:rFonts w:hint="eastAsia"/>
                <w:color w:val="00B050"/>
              </w:rPr>
              <w:t>。</w:t>
            </w:r>
          </w:p>
          <w:p w14:paraId="3A8CE9E6" w14:textId="244A656D" w:rsidR="005F187D" w:rsidRDefault="005F187D" w:rsidP="005F187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5521CB28" w14:textId="644A900A" w:rsidR="000334AD" w:rsidRPr="000334AD" w:rsidRDefault="000334AD" w:rsidP="005F187D">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※並べ替えキーは、実データに含まれなくても良い。</w:t>
            </w:r>
          </w:p>
          <w:p w14:paraId="27084001" w14:textId="77777777" w:rsidR="000A1139" w:rsidRDefault="007A4FA5" w:rsidP="000678ED">
            <w:pPr>
              <w:pStyle w:val="2-"/>
            </w:pPr>
            <w:r>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lastRenderedPageBreak/>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039ED730" w:rsidR="00B54FC9" w:rsidRDefault="00F23033" w:rsidP="000678ED">
            <w:pPr>
              <w:pStyle w:val="2-"/>
              <w:rPr>
                <w:color w:val="00B050"/>
              </w:rPr>
            </w:pPr>
            <w:r>
              <w:tab/>
            </w:r>
            <w:r>
              <w:tab/>
            </w:r>
            <w:r>
              <w:tab/>
            </w:r>
            <w:r>
              <w:tab/>
            </w:r>
            <w:r w:rsidRPr="00936E0E">
              <w:rPr>
                <w:color w:val="FF0000"/>
              </w:rPr>
              <w:t>“type”</w:t>
            </w:r>
            <w:r>
              <w:t>: “</w:t>
            </w:r>
            <w:r w:rsidR="00C3658F">
              <w:t>crc</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4BF3E869"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w:t>
            </w:r>
            <w:r w:rsidR="00C3658F">
              <w:rPr>
                <w:rFonts w:hint="eastAsia"/>
                <w:color w:val="00B050"/>
              </w:rPr>
              <w:t>T_EXPR</w:t>
            </w:r>
            <w:r w:rsidR="00C3658F">
              <w:rPr>
                <w:color w:val="00B050"/>
              </w:rPr>
              <w:t xml:space="preserve"> 型の</w:t>
            </w:r>
            <w:r>
              <w:rPr>
                <w:color w:val="00B050"/>
              </w:rPr>
              <w:t>計算式データに変換</w:t>
            </w:r>
          </w:p>
          <w:p w14:paraId="7FDD99D1" w14:textId="77777777" w:rsidR="00C3658F"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C3658F">
              <w:rPr>
                <w:color w:val="00B050"/>
              </w:rPr>
              <w:t>される</w:t>
            </w:r>
            <w:r w:rsidR="00C3658F">
              <w:rPr>
                <w:rFonts w:hint="eastAsia"/>
                <w:color w:val="00B050"/>
              </w:rPr>
              <w:t>。</w:t>
            </w:r>
          </w:p>
          <w:p w14:paraId="0B623D0F" w14:textId="4C51E00A" w:rsidR="007F3A25" w:rsidRDefault="00C3658F"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7F3A25">
              <w:rPr>
                <w:rFonts w:hint="eastAsia"/>
                <w:color w:val="00B050"/>
              </w:rPr>
              <w:t>s</w:t>
            </w:r>
            <w:r w:rsidR="007F3A25">
              <w:rPr>
                <w:color w:val="00B050"/>
              </w:rPr>
              <w:t>tr と</w:t>
            </w:r>
            <w:r w:rsidR="007F3A25">
              <w:rPr>
                <w:rFonts w:hint="eastAsia"/>
                <w:color w:val="00B050"/>
              </w:rPr>
              <w:t xml:space="preserve"> </w:t>
            </w:r>
            <w:r w:rsidR="007F3A25">
              <w:rPr>
                <w:color w:val="00B050"/>
              </w:rPr>
              <w:t>expr はポインターに</w:t>
            </w:r>
            <w:r w:rsidR="00A25382">
              <w:rPr>
                <w:rFonts w:hint="eastAsia"/>
                <w:color w:val="00B050"/>
              </w:rPr>
              <w:t>変換され</w:t>
            </w:r>
            <w:r w:rsidR="00B870E6">
              <w:rPr>
                <w:rFonts w:hint="eastAsia"/>
                <w:color w:val="00B050"/>
              </w:rPr>
              <w:t>、バイナリ</w:t>
            </w:r>
          </w:p>
          <w:p w14:paraId="50F4CB81" w14:textId="7C0CAF94" w:rsidR="007F3A25" w:rsidRP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0874BDC7" w:rsidR="00D2694C" w:rsidRDefault="00D2694C" w:rsidP="00D2694C">
            <w:pPr>
              <w:pStyle w:val="2-"/>
              <w:rPr>
                <w:color w:val="00B050"/>
              </w:rPr>
            </w:pPr>
            <w:r>
              <w:tab/>
            </w:r>
            <w:r>
              <w:tab/>
            </w:r>
            <w:r>
              <w:tab/>
            </w:r>
            <w:r>
              <w:tab/>
            </w:r>
            <w:r w:rsidRPr="00936E0E">
              <w:rPr>
                <w:color w:val="FF0000"/>
              </w:rPr>
              <w:t>“typeName”</w:t>
            </w:r>
            <w:r>
              <w:t>: “CRC</w:t>
            </w:r>
            <w:r w:rsidR="00B870E6">
              <w:rPr>
                <w:rFonts w:hint="eastAsia"/>
              </w:rPr>
              <w:t>32</w:t>
            </w:r>
            <w:r>
              <w:t>”</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color w:val="00B050"/>
              </w:rPr>
            </w:pPr>
            <w:r>
              <w:rPr>
                <w:color w:val="00B050"/>
              </w:rPr>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lastRenderedPageBreak/>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319DC109" w:rsidR="00577271" w:rsidRDefault="00577271" w:rsidP="00577271">
            <w:pPr>
              <w:pStyle w:val="2-"/>
              <w:rPr>
                <w:color w:val="00B050"/>
              </w:rPr>
            </w:pPr>
            <w:r>
              <w:tab/>
            </w:r>
            <w:r>
              <w:tab/>
            </w:r>
            <w:r>
              <w:tab/>
            </w:r>
            <w:r>
              <w:tab/>
              <w:t>“type”: “</w:t>
            </w:r>
            <w:r w:rsidR="00B870E6">
              <w:t>f32</w:t>
            </w:r>
            <w:r>
              <w:t>”,</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72A58BA2" w:rsidR="00B6636F" w:rsidRPr="00B6636F" w:rsidRDefault="00B6636F" w:rsidP="00B6636F">
            <w:pPr>
              <w:pStyle w:val="2-"/>
              <w:rPr>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BB320A">
              <w:rPr>
                <w:color w:val="00B050"/>
              </w:rPr>
              <w:t>i</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color w:val="00B050"/>
              </w:rPr>
            </w:pPr>
            <w:r>
              <w:rPr>
                <w:color w:val="00B050"/>
              </w:rPr>
              <w:tab/>
            </w:r>
            <w:r>
              <w:rPr>
                <w:color w:val="00B050"/>
              </w:rPr>
              <w:tab/>
            </w:r>
            <w:r>
              <w:rPr>
                <w:color w:val="00B050"/>
              </w:rPr>
              <w:tab/>
            </w:r>
            <w:r>
              <w:rPr>
                <w:color w:val="00B050"/>
              </w:rPr>
              <w:tab/>
              <w:t>//※実際の構造体は、”substructs” で定義する。</w:t>
            </w:r>
          </w:p>
          <w:p w14:paraId="0B15077A" w14:textId="573F47C3" w:rsidR="001D4527" w:rsidRDefault="001D4527" w:rsidP="001D4527">
            <w:pPr>
              <w:pStyle w:val="2-"/>
            </w:pPr>
            <w:r>
              <w:tab/>
            </w:r>
            <w:r>
              <w:tab/>
            </w:r>
            <w:r>
              <w:tab/>
              <w:t>}</w:t>
            </w:r>
            <w:r w:rsidR="00B13A9C">
              <w:rPr>
                <w:rFonts w:hint="eastAsia"/>
              </w:rPr>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59CDAEE4" w:rsidR="003909F5" w:rsidRDefault="00F4645E" w:rsidP="00EB0720">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r w:rsidR="00EB0720">
              <w:rPr>
                <w:color w:val="00B050"/>
              </w:rPr>
              <w:tab/>
            </w:r>
            <w:r w:rsidR="00EB0720">
              <w:rPr>
                <w:color w:val="00B050"/>
              </w:rPr>
              <w:tab/>
            </w:r>
          </w:p>
          <w:p w14:paraId="5BEEDCE0" w14:textId="79FCAECC" w:rsidR="00862B23" w:rsidRPr="00BD5C94" w:rsidRDefault="00862B23" w:rsidP="00862B23">
            <w:pPr>
              <w:pStyle w:val="2-"/>
              <w:rPr>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tab/>
            </w:r>
            <w:r>
              <w:tab/>
            </w:r>
            <w:r>
              <w:tab/>
              <w:t>},</w:t>
            </w:r>
          </w:p>
          <w:p w14:paraId="7D73BC24" w14:textId="1C245466" w:rsidR="00B50A1C" w:rsidRPr="00C828A6" w:rsidRDefault="00B50A1C" w:rsidP="00B50A1C">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：無視項目の場合</w:t>
            </w:r>
          </w:p>
          <w:p w14:paraId="5C05B267" w14:textId="77777777" w:rsidR="00B50A1C" w:rsidRDefault="00B50A1C" w:rsidP="00B50A1C">
            <w:pPr>
              <w:pStyle w:val="2-"/>
            </w:pPr>
            <w:r>
              <w:tab/>
            </w:r>
            <w:r>
              <w:tab/>
            </w:r>
            <w:r>
              <w:tab/>
              <w:t>{</w:t>
            </w:r>
          </w:p>
          <w:p w14:paraId="02534180" w14:textId="379A0011" w:rsidR="00B50A1C" w:rsidRPr="00BD5C94" w:rsidRDefault="00B50A1C" w:rsidP="00B50A1C">
            <w:pPr>
              <w:pStyle w:val="2-"/>
              <w:rPr>
                <w:color w:val="00B050"/>
              </w:rPr>
            </w:pPr>
            <w:r>
              <w:rPr>
                <w:color w:val="00B050"/>
              </w:rPr>
              <w:tab/>
            </w:r>
            <w:r>
              <w:rPr>
                <w:color w:val="00B050"/>
              </w:rPr>
              <w:tab/>
            </w:r>
            <w:r>
              <w:rPr>
                <w:color w:val="00B050"/>
              </w:rPr>
              <w:tab/>
            </w:r>
            <w:r>
              <w:rPr>
                <w:color w:val="00B050"/>
              </w:rPr>
              <w:tab/>
            </w:r>
            <w:r>
              <w:t xml:space="preserve">“key”: </w:t>
            </w:r>
            <w:r w:rsidRPr="00B50A1C">
              <w:t>“</w:t>
            </w:r>
            <w:r>
              <w:t>dummy</w:t>
            </w:r>
            <w:r w:rsidRPr="00B50A1C">
              <w:t>”</w:t>
            </w:r>
            <w:r>
              <w:t>,</w:t>
            </w:r>
            <w:r>
              <w:tab/>
            </w:r>
            <w:r w:rsidRPr="00BD5C94">
              <w:rPr>
                <w:color w:val="00B050"/>
              </w:rPr>
              <w:t>//</w:t>
            </w:r>
            <w:r w:rsidRPr="00BD5C94">
              <w:rPr>
                <w:rFonts w:hint="eastAsia"/>
                <w:color w:val="00B050"/>
              </w:rPr>
              <w:t>対象キー</w:t>
            </w:r>
          </w:p>
          <w:p w14:paraId="1813BB81" w14:textId="357FAA82" w:rsidR="00B50A1C" w:rsidRDefault="00B50A1C" w:rsidP="00B50A1C">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 xml:space="preserve">“type”: </w:t>
            </w:r>
            <w:r w:rsidRPr="00B50A1C">
              <w:rPr>
                <w:color w:val="FF0000"/>
              </w:rPr>
              <w:t>“</w:t>
            </w:r>
            <w:r w:rsidRPr="00B50A1C">
              <w:rPr>
                <w:rFonts w:hint="eastAsia"/>
                <w:color w:val="FF0000"/>
              </w:rPr>
              <w:t>ignore</w:t>
            </w:r>
            <w:r w:rsidRPr="00B50A1C">
              <w:rPr>
                <w:color w:val="FF0000"/>
              </w:rPr>
              <w:t>”</w:t>
            </w:r>
            <w:r>
              <w:t>,</w:t>
            </w:r>
            <w:r>
              <w:tab/>
            </w:r>
            <w:r w:rsidRPr="00BD5C94">
              <w:rPr>
                <w:color w:val="00B050"/>
              </w:rPr>
              <w:t>//</w:t>
            </w:r>
            <w:r w:rsidRPr="00BD5C94">
              <w:rPr>
                <w:rFonts w:hint="eastAsia"/>
                <w:color w:val="00B050"/>
              </w:rPr>
              <w:t>データ型</w:t>
            </w:r>
            <w:r>
              <w:rPr>
                <w:rFonts w:hint="eastAsia"/>
                <w:color w:val="00B050"/>
              </w:rPr>
              <w:t xml:space="preserve">　※データ型に </w:t>
            </w:r>
            <w:r>
              <w:rPr>
                <w:color w:val="00B050"/>
              </w:rPr>
              <w:t xml:space="preserve">“ignore” </w:t>
            </w:r>
            <w:r>
              <w:rPr>
                <w:rFonts w:hint="eastAsia"/>
                <w:color w:val="00B050"/>
              </w:rPr>
              <w:t>を指定すると、対象キーを無視する。</w:t>
            </w:r>
          </w:p>
          <w:p w14:paraId="337DF9AD" w14:textId="6BB58AC4" w:rsidR="00B50A1C" w:rsidRDefault="00B50A1C" w:rsidP="00B50A1C">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tab/>
            </w:r>
            <w:r>
              <w:tab/>
              <w:t>[</w:t>
            </w:r>
          </w:p>
          <w:p w14:paraId="67CDEA66" w14:textId="5CB9E765" w:rsidR="00BD602A" w:rsidRPr="00B5394E" w:rsidRDefault="00BD602A" w:rsidP="00954CB0">
            <w:pPr>
              <w:pStyle w:val="2-"/>
              <w:rPr>
                <w:color w:val="00B050"/>
              </w:rPr>
            </w:pPr>
            <w:r>
              <w:lastRenderedPageBreak/>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4FA878A5" w:rsidR="00307B7C" w:rsidRPr="00B5394E" w:rsidRDefault="00307B7C" w:rsidP="00307B7C">
            <w:pPr>
              <w:pStyle w:val="2-"/>
              <w:rPr>
                <w:color w:val="00B050"/>
              </w:rPr>
            </w:pPr>
            <w:r>
              <w:tab/>
            </w:r>
            <w:r>
              <w:tab/>
            </w:r>
            <w:r>
              <w:tab/>
              <w:t>“abilitiesNum”,</w:t>
            </w:r>
            <w:r>
              <w:tab/>
            </w:r>
            <w:r w:rsidRPr="00B5394E">
              <w:rPr>
                <w:color w:val="00B050"/>
              </w:rPr>
              <w:t>//アビリティ</w:t>
            </w:r>
            <w:r w:rsidR="00B870E6">
              <w:rPr>
                <w:rFonts w:hint="eastAsia"/>
                <w:color w:val="00B050"/>
              </w:rPr>
              <w:t>(</w:t>
            </w:r>
            <w:r w:rsidR="00B870E6">
              <w:rPr>
                <w:color w:val="00B050"/>
              </w:rPr>
              <w:t>Num)</w:t>
            </w:r>
            <w:r w:rsidRPr="00B5394E">
              <w:rPr>
                <w:color w:val="00B050"/>
              </w:rPr>
              <w:t>：</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13AAB470"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B870E6">
              <w:rPr>
                <w:color w:val="00B050"/>
              </w:rPr>
              <w:t>f32</w:t>
            </w:r>
            <w:r w:rsidR="00307B7C" w:rsidRPr="00B5394E">
              <w:rPr>
                <w:color w:val="00B050"/>
              </w:rPr>
              <w:t>[10]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color w:val="00B050"/>
              </w:rPr>
            </w:pPr>
            <w:r>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55512A75" w:rsidR="00FC4C46" w:rsidRDefault="00FC4C46" w:rsidP="00FC4C46">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378DE894" w:rsidR="00125EF3" w:rsidRDefault="00125EF3" w:rsidP="00125EF3">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42BF648A" w:rsidR="00125EF3" w:rsidRPr="00D702A5" w:rsidRDefault="00125EF3" w:rsidP="00125EF3">
            <w:pPr>
              <w:pStyle w:val="2-"/>
              <w:rPr>
                <w:color w:val="00B050"/>
              </w:rPr>
            </w:pPr>
            <w:r>
              <w:tab/>
            </w:r>
            <w:r>
              <w:tab/>
            </w:r>
            <w:r>
              <w:tab/>
            </w:r>
            <w:r>
              <w:tab/>
            </w:r>
            <w:r>
              <w:tab/>
              <w:t>“</w:t>
            </w:r>
            <w:r>
              <w:rPr>
                <w:rFonts w:hint="eastAsia"/>
              </w:rPr>
              <w:t>name</w:t>
            </w:r>
            <w:r>
              <w:t>”: “</w:t>
            </w:r>
            <w:r w:rsidR="00E00143">
              <w:t>special</w:t>
            </w:r>
            <w:r w:rsidR="00BB320A">
              <w:t>s</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380CAAA" w:rsidR="00E00143" w:rsidRDefault="00E00143" w:rsidP="00E00143">
            <w:pPr>
              <w:pStyle w:val="2-"/>
              <w:rPr>
                <w:color w:val="00B050"/>
              </w:rPr>
            </w:pPr>
            <w:r>
              <w:tab/>
            </w:r>
            <w:r>
              <w:tab/>
            </w:r>
            <w:r>
              <w:tab/>
            </w:r>
            <w:r>
              <w:tab/>
            </w:r>
            <w:r>
              <w:tab/>
              <w:t>“array</w:t>
            </w:r>
            <w:r>
              <w:rPr>
                <w:rFonts w:hint="eastAsia"/>
              </w:rPr>
              <w:t>Size</w:t>
            </w:r>
            <w:r>
              <w:t>Name”: “</w:t>
            </w:r>
            <w:r>
              <w:rPr>
                <w:rFonts w:hint="eastAsia"/>
              </w:rPr>
              <w:t>special</w:t>
            </w:r>
            <w:r w:rsidR="00BB320A">
              <w:t>s</w:t>
            </w:r>
            <w:r>
              <w:rPr>
                <w:rFonts w:hint="eastAsia"/>
              </w:rPr>
              <w:t>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2566D5CD" w:rsidR="001D6C61" w:rsidRPr="00B870E6" w:rsidRDefault="001D6C61" w:rsidP="001D6C61">
            <w:pPr>
              <w:pStyle w:val="2-"/>
              <w:rPr>
                <w:color w:val="00B050"/>
              </w:rPr>
            </w:pPr>
            <w:r>
              <w:tab/>
            </w:r>
            <w:r>
              <w:tab/>
            </w:r>
            <w:r>
              <w:tab/>
            </w:r>
            <w:r>
              <w:tab/>
              <w:t>“atk”,</w:t>
            </w:r>
            <w:r w:rsidR="00B870E6">
              <w:tab/>
            </w:r>
            <w:r w:rsidR="00B870E6">
              <w:tab/>
            </w:r>
            <w:r w:rsidR="00B870E6" w:rsidRPr="00B870E6">
              <w:rPr>
                <w:color w:val="00B050"/>
              </w:rPr>
              <w:t>//攻撃力</w:t>
            </w:r>
            <w:r w:rsidR="00B870E6" w:rsidRPr="00B870E6">
              <w:rPr>
                <w:rFonts w:hint="eastAsia"/>
                <w:color w:val="00B050"/>
              </w:rPr>
              <w:t>:i16</w:t>
            </w:r>
          </w:p>
          <w:p w14:paraId="2EE2D8FC" w14:textId="2A4687A3" w:rsidR="001D6C61" w:rsidRPr="00B870E6" w:rsidRDefault="001D6C61" w:rsidP="001D6C61">
            <w:pPr>
              <w:pStyle w:val="2-"/>
              <w:rPr>
                <w:color w:val="00B050"/>
              </w:rPr>
            </w:pPr>
            <w:r>
              <w:tab/>
            </w:r>
            <w:r>
              <w:tab/>
            </w:r>
            <w:r>
              <w:tab/>
            </w:r>
            <w:r>
              <w:tab/>
              <w:t>“def”,</w:t>
            </w:r>
            <w:r w:rsidR="00B870E6">
              <w:tab/>
            </w:r>
            <w:r w:rsidR="00B870E6">
              <w:tab/>
            </w:r>
            <w:r w:rsidR="00B870E6" w:rsidRPr="00B870E6">
              <w:rPr>
                <w:color w:val="00B050"/>
              </w:rPr>
              <w:t>//防御力</w:t>
            </w:r>
            <w:r w:rsidR="00B870E6" w:rsidRPr="00B870E6">
              <w:rPr>
                <w:rFonts w:hint="eastAsia"/>
                <w:color w:val="00B050"/>
              </w:rPr>
              <w:t>:i16</w:t>
            </w:r>
          </w:p>
          <w:p w14:paraId="4FAB0C65" w14:textId="26BE54ED" w:rsidR="001D6C61" w:rsidRPr="00B870E6" w:rsidRDefault="001D6C61" w:rsidP="001D6C61">
            <w:pPr>
              <w:pStyle w:val="2-"/>
              <w:rPr>
                <w:color w:val="00B050"/>
              </w:rPr>
            </w:pPr>
            <w:r>
              <w:tab/>
            </w:r>
            <w:r>
              <w:tab/>
            </w:r>
            <w:r>
              <w:tab/>
            </w:r>
            <w:r>
              <w:tab/>
              <w:t>“specialNum”,</w:t>
            </w:r>
            <w:r w:rsidR="00B870E6">
              <w:tab/>
            </w:r>
            <w:r w:rsidR="00B870E6" w:rsidRPr="00B870E6">
              <w:rPr>
                <w:color w:val="00B050"/>
              </w:rPr>
              <w:t>//特殊能力</w:t>
            </w:r>
            <w:r w:rsidR="00B870E6" w:rsidRPr="00B870E6">
              <w:rPr>
                <w:rFonts w:hint="eastAsia"/>
                <w:color w:val="00B050"/>
              </w:rPr>
              <w:t>(</w:t>
            </w:r>
            <w:r w:rsidR="00B870E6" w:rsidRPr="00B870E6">
              <w:rPr>
                <w:color w:val="00B050"/>
              </w:rPr>
              <w:t>Num</w:t>
            </w:r>
            <w:r w:rsidR="00B870E6" w:rsidRPr="00B870E6">
              <w:rPr>
                <w:rFonts w:hint="eastAsia"/>
                <w:color w:val="00B050"/>
              </w:rPr>
              <w:t>):</w:t>
            </w:r>
            <w:r w:rsidR="00B870E6" w:rsidRPr="00B870E6">
              <w:rPr>
                <w:color w:val="00B050"/>
              </w:rPr>
              <w:t>s32</w:t>
            </w:r>
          </w:p>
          <w:p w14:paraId="5BF4C338" w14:textId="6A28C63C" w:rsidR="001D6C61" w:rsidRPr="00B870E6" w:rsidRDefault="001D6C61" w:rsidP="001D6C61">
            <w:pPr>
              <w:pStyle w:val="2-"/>
              <w:rPr>
                <w:color w:val="00B050"/>
              </w:rPr>
            </w:pPr>
            <w:r>
              <w:tab/>
            </w:r>
            <w:r>
              <w:tab/>
            </w:r>
            <w:r>
              <w:tab/>
            </w:r>
            <w:r>
              <w:tab/>
              <w:t>“special”</w:t>
            </w:r>
            <w:r>
              <w:tab/>
            </w:r>
            <w:r w:rsidR="00B870E6">
              <w:tab/>
            </w:r>
            <w:r w:rsidR="00B870E6" w:rsidRPr="00B870E6">
              <w:rPr>
                <w:color w:val="00B050"/>
              </w:rPr>
              <w:t>//特殊能力</w:t>
            </w:r>
            <w:r w:rsidR="00B870E6" w:rsidRPr="00B870E6">
              <w:rPr>
                <w:rFonts w:hint="eastAsia"/>
                <w:color w:val="00B050"/>
              </w:rPr>
              <w:t>:T_SPECIAL_PARAM*</w:t>
            </w:r>
          </w:p>
          <w:p w14:paraId="46E9CC95" w14:textId="294C76DB" w:rsidR="001D6C61" w:rsidRDefault="001D6C61" w:rsidP="001D6C61">
            <w:pPr>
              <w:pStyle w:val="2-"/>
            </w:pPr>
            <w:r>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EAFAB44" w:rsidR="00B5394E" w:rsidRDefault="00B5394E" w:rsidP="00B5394E">
            <w:pPr>
              <w:pStyle w:val="2-"/>
            </w:pPr>
            <w:r>
              <w:tab/>
            </w:r>
            <w:r>
              <w:tab/>
            </w:r>
            <w:r>
              <w:tab/>
              <w:t>“name”: “T_</w:t>
            </w:r>
            <w:r w:rsidR="0015086D">
              <w:t>SPECIAL_</w:t>
            </w:r>
            <w:r>
              <w:t>PARAM”,</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pPr>
            <w:r>
              <w:rPr>
                <w:color w:val="00B050"/>
              </w:rPr>
              <w:tab/>
            </w:r>
            <w:r>
              <w:rPr>
                <w:color w:val="00B050"/>
              </w:rPr>
              <w:tab/>
            </w:r>
            <w:r>
              <w:rPr>
                <w:color w:val="00B050"/>
              </w:rPr>
              <w:tab/>
            </w:r>
          </w:p>
          <w:p w14:paraId="7B5ACA4E" w14:textId="45513888"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rsidR="0015086D">
              <w:t>true</w:t>
            </w:r>
            <w:r w:rsidRPr="00706667">
              <w:t>,</w:t>
            </w:r>
            <w:r w:rsidRPr="00706667">
              <w:tab/>
            </w:r>
            <w:r>
              <w:tab/>
            </w:r>
            <w:r>
              <w:rPr>
                <w:color w:val="00B050"/>
              </w:rPr>
              <w:t>//</w:t>
            </w:r>
            <w:r>
              <w:rPr>
                <w:rFonts w:hint="eastAsia"/>
                <w:color w:val="00B050"/>
              </w:rPr>
              <w:t>構造体の定義をC言語ヘッダーに出力するか？</w:t>
            </w:r>
          </w:p>
          <w:p w14:paraId="0E6F7BED" w14:textId="7A20033F" w:rsidR="0015086D" w:rsidRDefault="0015086D" w:rsidP="0015086D">
            <w:pPr>
              <w:pStyle w:val="2-"/>
              <w:tabs>
                <w:tab w:val="clear" w:pos="2099"/>
                <w:tab w:val="left" w:pos="2030"/>
              </w:tabs>
              <w:rPr>
                <w:color w:val="00B050"/>
              </w:rPr>
            </w:pPr>
            <w:r>
              <w:rPr>
                <w:color w:val="00B050"/>
              </w:rPr>
              <w:tab/>
            </w:r>
            <w:r>
              <w:rPr>
                <w:color w:val="00B050"/>
              </w:rPr>
              <w:tab/>
            </w:r>
            <w:r>
              <w:rPr>
                <w:color w:val="00B050"/>
              </w:rPr>
              <w:tab/>
            </w:r>
            <w:r w:rsidRPr="0015086D">
              <w:t>“isInternalStructure”</w:t>
            </w:r>
            <w:r w:rsidRPr="005945C2">
              <w:t xml:space="preserve">: </w:t>
            </w:r>
            <w:r w:rsidR="000D6821">
              <w:t>false</w:t>
            </w:r>
            <w:r w:rsidRPr="005945C2">
              <w:t>,</w:t>
            </w:r>
            <w:r w:rsidRPr="005945C2">
              <w:tab/>
            </w:r>
            <w:r>
              <w:rPr>
                <w:color w:val="00B050"/>
              </w:rPr>
              <w:t>//親の構造体の中にこの構造体を定義するかどうか？</w:t>
            </w:r>
          </w:p>
          <w:p w14:paraId="3392F617" w14:textId="77777777" w:rsidR="006862F3" w:rsidRDefault="006862F3" w:rsidP="006862F3">
            <w:pPr>
              <w:pStyle w:val="2-"/>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lastRenderedPageBreak/>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3C1B6658"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w:t>
            </w:r>
            <w:r w:rsidR="00B870E6">
              <w:t>u32</w:t>
            </w:r>
            <w:r>
              <w:t>”</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pPr>
            <w:r>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71570258" w:rsidR="006862F3" w:rsidRDefault="006862F3" w:rsidP="006862F3">
            <w:pPr>
              <w:pStyle w:val="2-"/>
            </w:pPr>
            <w:r>
              <w:tab/>
            </w:r>
            <w:r>
              <w:tab/>
            </w:r>
            <w:r>
              <w:tab/>
            </w:r>
            <w:r>
              <w:tab/>
            </w:r>
            <w:r>
              <w:tab/>
              <w:t>“type”: “</w:t>
            </w:r>
            <w:r w:rsidR="00B870E6">
              <w:t>u32</w:t>
            </w:r>
            <w:r>
              <w:t>”</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A479187" w:rsidR="00B5394E" w:rsidRDefault="00B5394E" w:rsidP="00B5394E">
            <w:pPr>
              <w:pStyle w:val="2-"/>
            </w:pPr>
            <w:r>
              <w:tab/>
              <w:t>]</w:t>
            </w:r>
            <w:r w:rsidR="00470958">
              <w:t>,</w:t>
            </w:r>
          </w:p>
          <w:p w14:paraId="54B040E1" w14:textId="55EAB149" w:rsidR="00BD2B06" w:rsidRDefault="00BD2B06" w:rsidP="00BD2B06">
            <w:pPr>
              <w:pStyle w:val="2-"/>
            </w:pPr>
            <w:r>
              <w:tab/>
            </w:r>
          </w:p>
          <w:p w14:paraId="042E46A7" w14:textId="483F4A70" w:rsidR="008F1DF8" w:rsidRPr="00783476" w:rsidRDefault="007A288C" w:rsidP="00BD2B06">
            <w:pPr>
              <w:pStyle w:val="2-"/>
              <w:rPr>
                <w:color w:val="00B050"/>
              </w:rPr>
            </w:pPr>
            <w:r>
              <w:tab/>
            </w:r>
            <w:r w:rsidR="008F1DF8" w:rsidRPr="00783476">
              <w:rPr>
                <w:color w:val="00B050"/>
              </w:rPr>
              <w:t>//</w:t>
            </w:r>
            <w:r w:rsidR="008F1DF8" w:rsidRPr="00783476">
              <w:rPr>
                <w:rFonts w:hint="eastAsia"/>
                <w:color w:val="00B050"/>
              </w:rPr>
              <w:t>エラー判定用ルール</w:t>
            </w:r>
            <w:r w:rsidR="003803C4" w:rsidRPr="00783476">
              <w:rPr>
                <w:rFonts w:hint="eastAsia"/>
                <w:color w:val="00B050"/>
              </w:rPr>
              <w:t xml:space="preserve">　※メンバーごとの min, max, isReuired 以外のルールを設定したい場合に</w:t>
            </w:r>
            <w:r w:rsidR="00D766F7" w:rsidRPr="00783476">
              <w:rPr>
                <w:rFonts w:hint="eastAsia"/>
                <w:color w:val="00B050"/>
              </w:rPr>
              <w:t>用いる</w:t>
            </w:r>
            <w:r w:rsidR="00784ED5" w:rsidRPr="00783476">
              <w:rPr>
                <w:rFonts w:hint="eastAsia"/>
                <w:color w:val="00B050"/>
              </w:rPr>
              <w:t>。</w:t>
            </w:r>
          </w:p>
          <w:p w14:paraId="7F4DFF6B" w14:textId="6C07678F" w:rsidR="00BB259F" w:rsidRPr="00783476" w:rsidRDefault="00BB259F" w:rsidP="00BD2B06">
            <w:pPr>
              <w:pStyle w:val="2-"/>
              <w:rPr>
                <w:color w:val="00B050"/>
              </w:rPr>
            </w:pPr>
            <w:r w:rsidRPr="00783476">
              <w:rPr>
                <w:color w:val="00B050"/>
              </w:rPr>
              <w:tab/>
              <w:t>//　　　　　　　　　　※複数のルールを指定可。</w:t>
            </w:r>
          </w:p>
          <w:p w14:paraId="2640B497" w14:textId="61F6AC93" w:rsidR="00FA3D0A" w:rsidRPr="00783476" w:rsidRDefault="00FA3D0A" w:rsidP="00BD2B06">
            <w:pPr>
              <w:pStyle w:val="2-"/>
              <w:rPr>
                <w:color w:val="00B050"/>
              </w:rPr>
            </w:pPr>
            <w:r w:rsidRPr="00783476">
              <w:rPr>
                <w:color w:val="00B050"/>
              </w:rPr>
              <w:tab/>
              <w:t xml:space="preserve">//　　　　　　　　　</w:t>
            </w:r>
            <w:r w:rsidR="008C0211" w:rsidRPr="00783476">
              <w:rPr>
                <w:color w:val="00B050"/>
              </w:rPr>
              <w:t xml:space="preserve">　※メンバー</w:t>
            </w:r>
            <w:r w:rsidRPr="00783476">
              <w:rPr>
                <w:color w:val="00B050"/>
              </w:rPr>
              <w:t>の値を計算結果</w:t>
            </w:r>
            <w:r w:rsidR="002D4180" w:rsidRPr="00783476">
              <w:rPr>
                <w:color w:val="00B050"/>
              </w:rPr>
              <w:t>など</w:t>
            </w:r>
            <w:r w:rsidRPr="00783476">
              <w:rPr>
                <w:color w:val="00B050"/>
              </w:rPr>
              <w:t>で書き換えたい場合にも</w:t>
            </w:r>
            <w:r w:rsidR="002A2CEC" w:rsidRPr="00783476">
              <w:rPr>
                <w:color w:val="00B050"/>
              </w:rPr>
              <w:t>利用</w:t>
            </w:r>
            <w:r w:rsidRPr="00783476">
              <w:rPr>
                <w:color w:val="00B050"/>
              </w:rPr>
              <w:t>可能。</w:t>
            </w:r>
          </w:p>
          <w:p w14:paraId="08B5EBF5" w14:textId="32B27B3B" w:rsidR="00BD2B06" w:rsidRPr="00783476" w:rsidRDefault="00BD2B06" w:rsidP="00BD2B06">
            <w:pPr>
              <w:pStyle w:val="2-"/>
              <w:rPr>
                <w:color w:val="00B050"/>
              </w:rPr>
            </w:pPr>
            <w:r w:rsidRPr="00783476">
              <w:tab/>
            </w:r>
            <w:r w:rsidRPr="00783476">
              <w:rPr>
                <w:color w:val="FF0000"/>
              </w:rPr>
              <w:t>“</w:t>
            </w:r>
            <w:r w:rsidRPr="00783476">
              <w:rPr>
                <w:rFonts w:hint="eastAsia"/>
                <w:color w:val="FF0000"/>
              </w:rPr>
              <w:t>rules</w:t>
            </w:r>
            <w:r w:rsidRPr="00783476">
              <w:rPr>
                <w:color w:val="FF0000"/>
              </w:rPr>
              <w:t>”</w:t>
            </w:r>
            <w:r w:rsidRPr="00783476">
              <w:t>:</w:t>
            </w:r>
          </w:p>
          <w:p w14:paraId="4629BEEA" w14:textId="4A8DF797" w:rsidR="00BD2B06" w:rsidRPr="00783476" w:rsidRDefault="00BD2B06" w:rsidP="00BD2B06">
            <w:pPr>
              <w:pStyle w:val="2-"/>
            </w:pPr>
            <w:r w:rsidRPr="00783476">
              <w:tab/>
              <w:t>[</w:t>
            </w:r>
          </w:p>
          <w:p w14:paraId="5B847917" w14:textId="4B12E7AA" w:rsidR="0053259E" w:rsidRPr="00783476" w:rsidRDefault="0053259E" w:rsidP="00BD2B06">
            <w:pPr>
              <w:pStyle w:val="2-"/>
            </w:pPr>
            <w:r w:rsidRPr="00783476">
              <w:tab/>
            </w:r>
            <w:r w:rsidRPr="00783476">
              <w:tab/>
              <w:t>{</w:t>
            </w:r>
          </w:p>
          <w:p w14:paraId="0E3DA995" w14:textId="5D95C49F"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w:t>
            </w:r>
            <w:r w:rsidR="00ED3917" w:rsidRPr="00783476">
              <w:rPr>
                <w:color w:val="00B050"/>
              </w:rPr>
              <w:t>ルール</w:t>
            </w:r>
            <w:r w:rsidRPr="00783476">
              <w:rPr>
                <w:color w:val="00B050"/>
              </w:rPr>
              <w:t xml:space="preserve">　※エラーメッセージ判定用の</w:t>
            </w:r>
            <w:r w:rsidR="00783476">
              <w:rPr>
                <w:color w:val="00B050"/>
              </w:rPr>
              <w:t>C#</w:t>
            </w:r>
            <w:r w:rsidRPr="00783476">
              <w:rPr>
                <w:rFonts w:hint="eastAsia"/>
                <w:color w:val="00B050"/>
              </w:rPr>
              <w:t>処理を記述。</w:t>
            </w:r>
            <w:r w:rsidR="00862B23" w:rsidRPr="00783476">
              <w:rPr>
                <w:rFonts w:hint="eastAsia"/>
                <w:color w:val="00B050"/>
              </w:rPr>
              <w:t>一塊の文字列として定義する。</w:t>
            </w:r>
          </w:p>
          <w:p w14:paraId="6E9F7E5C" w14:textId="0CAC1070"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 xml:space="preserve">//　　</w:t>
            </w:r>
            <w:r w:rsidR="00ED3917" w:rsidRPr="00783476">
              <w:rPr>
                <w:rFonts w:hint="eastAsia"/>
                <w:color w:val="00B050"/>
              </w:rPr>
              <w:t xml:space="preserve">　　　</w:t>
            </w:r>
            <w:r w:rsidRPr="00783476">
              <w:rPr>
                <w:rFonts w:hint="eastAsia"/>
                <w:color w:val="00B050"/>
              </w:rPr>
              <w:t>エラーがある場合はエラーメッセージを return し、</w:t>
            </w:r>
            <w:r w:rsidRPr="00783476">
              <w:rPr>
                <w:color w:val="00B050"/>
              </w:rPr>
              <w:t>問題が無い場合は</w:t>
            </w:r>
            <w:r w:rsidR="00783476">
              <w:rPr>
                <w:rFonts w:hint="eastAsia"/>
                <w:color w:val="00B050"/>
              </w:rPr>
              <w:t xml:space="preserve"> null</w:t>
            </w:r>
            <w:r w:rsidRPr="00783476">
              <w:rPr>
                <w:rFonts w:hint="eastAsia"/>
                <w:color w:val="00B050"/>
              </w:rPr>
              <w:t xml:space="preserve"> を retur</w:t>
            </w:r>
            <w:r w:rsidRPr="00783476">
              <w:rPr>
                <w:color w:val="00B050"/>
              </w:rPr>
              <w:t>n。</w:t>
            </w:r>
          </w:p>
          <w:p w14:paraId="0D2AA2C5" w14:textId="77777777"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※一つのオブジェクト（構造体）が取り込まれる毎に実行され、</w:t>
            </w:r>
          </w:p>
          <w:p w14:paraId="26B7CD4D" w14:textId="5B8DBFE1"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取り込んだオブジェクトは変数</w:t>
            </w:r>
            <w:r w:rsidRPr="00783476">
              <w:rPr>
                <w:rFonts w:hint="eastAsia"/>
                <w:color w:val="00B050"/>
              </w:rPr>
              <w:t xml:space="preserve"> obj として渡される。</w:t>
            </w:r>
          </w:p>
          <w:p w14:paraId="2C6B0663" w14:textId="22E2D5B2"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なお、この時の</w:t>
            </w:r>
            <w:r w:rsidRPr="00783476">
              <w:rPr>
                <w:rFonts w:hint="eastAsia"/>
                <w:color w:val="00B050"/>
              </w:rPr>
              <w:t xml:space="preserve"> obj は、str</w:t>
            </w:r>
            <w:r w:rsidR="00F93657">
              <w:rPr>
                <w:rFonts w:hint="eastAsia"/>
                <w:color w:val="00B050"/>
              </w:rPr>
              <w:t>や不定</w:t>
            </w:r>
            <w:r w:rsidRPr="00783476">
              <w:rPr>
                <w:rFonts w:hint="eastAsia"/>
                <w:color w:val="00B050"/>
              </w:rPr>
              <w:t>長配列などの情報はポインター化（オフセット化）</w:t>
            </w:r>
          </w:p>
          <w:p w14:paraId="7FE9EB0D" w14:textId="6BE67D41"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されていないため、そのまま</w:t>
            </w:r>
            <w:r w:rsidR="002C3A49" w:rsidRPr="00783476">
              <w:rPr>
                <w:rFonts w:hint="eastAsia"/>
                <w:color w:val="00B050"/>
              </w:rPr>
              <w:t>メンバーに</w:t>
            </w:r>
            <w:r w:rsidRPr="00783476">
              <w:rPr>
                <w:rFonts w:hint="eastAsia"/>
                <w:color w:val="00B050"/>
              </w:rPr>
              <w:t>アクセスできる。</w:t>
            </w:r>
            <w:r w:rsidR="00FF7708" w:rsidRPr="00783476">
              <w:rPr>
                <w:rFonts w:hint="eastAsia"/>
                <w:color w:val="00B050"/>
              </w:rPr>
              <w:t>crcなどの組み込み関数、</w:t>
            </w:r>
          </w:p>
          <w:p w14:paraId="046018BC" w14:textId="61962A04"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exprによる計算式解析もまだ行われていない状態。ルールを一通りパスした後に</w:t>
            </w:r>
          </w:p>
          <w:p w14:paraId="58D6C3C1" w14:textId="2DB1E9F6"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それらの処理を行う。</w:t>
            </w:r>
          </w:p>
          <w:p w14:paraId="67E03166" w14:textId="4BDB3552" w:rsidR="007103D6" w:rsidRPr="00783476" w:rsidRDefault="007103D6" w:rsidP="00BB259F">
            <w:pPr>
              <w:pStyle w:val="2-"/>
              <w:rPr>
                <w:color w:val="00B050"/>
              </w:rPr>
            </w:pPr>
            <w:r w:rsidRPr="00783476">
              <w:rPr>
                <w:color w:val="00B050"/>
              </w:rPr>
              <w:tab/>
            </w:r>
            <w:r w:rsidRPr="00783476">
              <w:rPr>
                <w:color w:val="00B050"/>
              </w:rPr>
              <w:tab/>
            </w:r>
            <w:r w:rsidRPr="00783476">
              <w:rPr>
                <w:color w:val="00B050"/>
              </w:rPr>
              <w:tab/>
              <w:t>//　　　　※エラーメッセージ出力時は、データ定義位置の行番号と、主キーの情報もいっしょに出力される。</w:t>
            </w:r>
          </w:p>
          <w:p w14:paraId="3042638B" w14:textId="397E1E5C" w:rsidR="00862B23" w:rsidRDefault="00862B23" w:rsidP="00BB259F">
            <w:pPr>
              <w:pStyle w:val="2-"/>
              <w:rPr>
                <w:color w:val="00B050"/>
              </w:rPr>
            </w:pPr>
            <w:r w:rsidRPr="00783476">
              <w:rPr>
                <w:color w:val="00B050"/>
              </w:rPr>
              <w:tab/>
            </w:r>
            <w:r w:rsidRPr="00783476">
              <w:rPr>
                <w:color w:val="00B050"/>
              </w:rPr>
              <w:tab/>
            </w:r>
            <w:r w:rsidRPr="00783476">
              <w:rPr>
                <w:color w:val="00B050"/>
              </w:rPr>
              <w:tab/>
              <w:t>//　　　　※obj のメンバーに</w:t>
            </w:r>
            <w:r w:rsidR="00577432" w:rsidRPr="00783476">
              <w:rPr>
                <w:color w:val="00B050"/>
              </w:rPr>
              <w:t>値を代入</w:t>
            </w:r>
            <w:r w:rsidR="00783476">
              <w:rPr>
                <w:color w:val="00B050"/>
              </w:rPr>
              <w:t>すれば、そのまま実際の値として反映される</w:t>
            </w:r>
            <w:r w:rsidR="00577432" w:rsidRPr="00783476">
              <w:rPr>
                <w:color w:val="00B050"/>
              </w:rPr>
              <w:t>。</w:t>
            </w:r>
          </w:p>
          <w:p w14:paraId="3307FD01" w14:textId="4B756794" w:rsidR="00AD4DEB" w:rsidRPr="00783476" w:rsidRDefault="00AD4DEB" w:rsidP="00BB259F">
            <w:pPr>
              <w:pStyle w:val="2-"/>
              <w:rPr>
                <w:color w:val="00B050"/>
              </w:rPr>
            </w:pPr>
            <w:r>
              <w:rPr>
                <w:color w:val="00B050"/>
              </w:rPr>
              <w:tab/>
            </w:r>
            <w:r>
              <w:rPr>
                <w:color w:val="00B050"/>
              </w:rPr>
              <w:tab/>
            </w:r>
            <w:r>
              <w:rPr>
                <w:color w:val="00B050"/>
              </w:rPr>
              <w:tab/>
              <w:t>//　　　　※行が連結されてしまうので、</w:t>
            </w:r>
            <w:r>
              <w:rPr>
                <w:rFonts w:hint="eastAsia"/>
                <w:color w:val="00B050"/>
              </w:rPr>
              <w:t>「//」によるコメントの記述は禁止</w:t>
            </w:r>
          </w:p>
          <w:p w14:paraId="1F8D7B20" w14:textId="6E330362" w:rsidR="001361C5" w:rsidRPr="00783476" w:rsidRDefault="00230BDE" w:rsidP="00BD2B06">
            <w:pPr>
              <w:pStyle w:val="2-"/>
            </w:pPr>
            <w:r w:rsidRPr="00783476">
              <w:tab/>
            </w:r>
            <w:r w:rsidRPr="00783476">
              <w:tab/>
            </w:r>
            <w:r w:rsidRPr="00783476">
              <w:tab/>
            </w:r>
            <w:r w:rsidRPr="00783476">
              <w:rPr>
                <w:color w:val="FF0000"/>
              </w:rPr>
              <w:t>“</w:t>
            </w:r>
            <w:r w:rsidR="00B87B6B" w:rsidRPr="00783476">
              <w:rPr>
                <w:color w:val="FF0000"/>
              </w:rPr>
              <w:t>rule</w:t>
            </w:r>
            <w:r w:rsidRPr="00783476">
              <w:rPr>
                <w:color w:val="FF0000"/>
              </w:rPr>
              <w:t>”</w:t>
            </w:r>
            <w:r w:rsidRPr="00783476">
              <w:t>:</w:t>
            </w:r>
          </w:p>
          <w:p w14:paraId="68BEAF28" w14:textId="3615C24F" w:rsidR="00B87B6B" w:rsidRPr="00783476" w:rsidRDefault="001361C5" w:rsidP="00BD2B06">
            <w:pPr>
              <w:pStyle w:val="2-"/>
            </w:pPr>
            <w:r w:rsidRPr="00783476">
              <w:tab/>
            </w:r>
            <w:r w:rsidRPr="00783476">
              <w:tab/>
            </w:r>
            <w:r w:rsidRPr="00783476">
              <w:tab/>
            </w:r>
            <w:r w:rsidR="00230BDE" w:rsidRPr="00783476">
              <w:t>“</w:t>
            </w:r>
            <w:r w:rsidR="00F553D1" w:rsidRPr="00783476">
              <w:t xml:space="preserve"> \</w:t>
            </w:r>
          </w:p>
          <w:p w14:paraId="344ECD74" w14:textId="7BCC2657" w:rsidR="00B87B6B" w:rsidRPr="00783476" w:rsidRDefault="00B87B6B" w:rsidP="00BD2B06">
            <w:pPr>
              <w:pStyle w:val="2-"/>
            </w:pPr>
            <w:r w:rsidRPr="00783476">
              <w:tab/>
            </w:r>
            <w:r w:rsidRPr="00783476">
              <w:tab/>
            </w:r>
            <w:r w:rsidRPr="00783476">
              <w:tab/>
            </w:r>
            <w:r w:rsidRPr="00783476">
              <w:tab/>
              <w:t xml:space="preserve">var atk = </w:t>
            </w:r>
            <w:r w:rsidR="00D5221B" w:rsidRPr="00783476">
              <w:t>obj.</w:t>
            </w:r>
            <w:r w:rsidRPr="00783476">
              <w:t>param.atk;</w:t>
            </w:r>
            <w:r w:rsidR="00F553D1" w:rsidRPr="00783476">
              <w:t xml:space="preserve"> \</w:t>
            </w:r>
          </w:p>
          <w:p w14:paraId="773CD17E" w14:textId="61E7C90C" w:rsidR="00B87B6B" w:rsidRPr="00783476" w:rsidRDefault="00B87B6B" w:rsidP="00BD2B06">
            <w:pPr>
              <w:pStyle w:val="2-"/>
            </w:pPr>
            <w:r w:rsidRPr="00783476">
              <w:tab/>
            </w:r>
            <w:r w:rsidRPr="00783476">
              <w:tab/>
            </w:r>
            <w:r w:rsidRPr="00783476">
              <w:tab/>
            </w:r>
            <w:r w:rsidRPr="00783476">
              <w:tab/>
            </w:r>
            <w:r w:rsidRPr="00783476">
              <w:rPr>
                <w:rFonts w:hint="eastAsia"/>
              </w:rPr>
              <w:t xml:space="preserve">var </w:t>
            </w:r>
            <w:r w:rsidRPr="00783476">
              <w:t>def = obj.param.def;</w:t>
            </w:r>
            <w:r w:rsidR="00F553D1" w:rsidRPr="00783476">
              <w:t xml:space="preserve"> \</w:t>
            </w:r>
          </w:p>
          <w:p w14:paraId="4D7A3ACB" w14:textId="1418AB80" w:rsidR="00B87B6B" w:rsidRPr="00783476" w:rsidRDefault="00B87B6B" w:rsidP="00BD2B06">
            <w:pPr>
              <w:pStyle w:val="2-"/>
            </w:pPr>
            <w:r w:rsidRPr="00783476">
              <w:tab/>
            </w:r>
            <w:r w:rsidRPr="00783476">
              <w:tab/>
            </w:r>
            <w:r w:rsidRPr="00783476">
              <w:tab/>
            </w:r>
            <w:r w:rsidRPr="00783476">
              <w:tab/>
              <w:t>if(atk &lt; def)</w:t>
            </w:r>
            <w:r w:rsidR="00F553D1" w:rsidRPr="00783476">
              <w:t xml:space="preserve"> \</w:t>
            </w:r>
          </w:p>
          <w:p w14:paraId="647D4DC1" w14:textId="117814AF" w:rsidR="00B87B6B" w:rsidRPr="00783476" w:rsidRDefault="00B87B6B" w:rsidP="00BD2B06">
            <w:pPr>
              <w:pStyle w:val="2-"/>
            </w:pPr>
            <w:r w:rsidRPr="00783476">
              <w:tab/>
            </w:r>
            <w:r w:rsidRPr="00783476">
              <w:tab/>
            </w:r>
            <w:r w:rsidRPr="00783476">
              <w:tab/>
            </w:r>
            <w:r w:rsidRPr="00783476">
              <w:tab/>
              <w:t>{</w:t>
            </w:r>
            <w:r w:rsidR="00F553D1" w:rsidRPr="00783476">
              <w:t xml:space="preserve"> \</w:t>
            </w:r>
          </w:p>
          <w:p w14:paraId="6100D2B9" w14:textId="2F2730D8" w:rsidR="00B87B6B" w:rsidRPr="00783476" w:rsidRDefault="00B87B6B" w:rsidP="00BD2B06">
            <w:pPr>
              <w:pStyle w:val="2-"/>
            </w:pPr>
            <w:r w:rsidRPr="00783476">
              <w:tab/>
            </w:r>
            <w:r w:rsidRPr="00783476">
              <w:tab/>
            </w:r>
            <w:r w:rsidRPr="00783476">
              <w:tab/>
            </w:r>
            <w:r w:rsidRPr="00783476">
              <w:tab/>
            </w:r>
            <w:r w:rsidRPr="00783476">
              <w:tab/>
              <w:t xml:space="preserve">return </w:t>
            </w:r>
            <w:r w:rsidR="00F553D1" w:rsidRPr="00783476">
              <w:t>\</w:t>
            </w:r>
            <w:r w:rsidR="001361C5" w:rsidRPr="00783476">
              <w:t>“ATK(\”+ atk + \”)は、</w:t>
            </w:r>
            <w:r w:rsidR="001361C5" w:rsidRPr="00783476">
              <w:rPr>
                <w:rFonts w:hint="eastAsia"/>
              </w:rPr>
              <w:t>DEF(</w:t>
            </w:r>
            <w:r w:rsidR="001361C5" w:rsidRPr="00783476">
              <w:t xml:space="preserve">\”+ def + </w:t>
            </w:r>
            <w:r w:rsidR="00F553D1" w:rsidRPr="00783476">
              <w:t>\</w:t>
            </w:r>
            <w:r w:rsidR="001361C5" w:rsidRPr="00783476">
              <w:t>“) 以上の値にして下さい。</w:t>
            </w:r>
            <w:r w:rsidR="001361C5" w:rsidRPr="00783476">
              <w:rPr>
                <w:rFonts w:hint="eastAsia"/>
              </w:rPr>
              <w:t>\</w:t>
            </w:r>
            <w:r w:rsidR="001361C5" w:rsidRPr="00783476">
              <w:t>”;</w:t>
            </w:r>
            <w:r w:rsidR="00F553D1" w:rsidRPr="00783476">
              <w:t xml:space="preserve"> \</w:t>
            </w:r>
          </w:p>
          <w:p w14:paraId="1E55F7B2" w14:textId="0D89A949" w:rsidR="00B87B6B" w:rsidRDefault="00B87B6B" w:rsidP="00BD2B06">
            <w:pPr>
              <w:pStyle w:val="2-"/>
            </w:pPr>
            <w:r w:rsidRPr="00783476">
              <w:tab/>
            </w:r>
            <w:r w:rsidRPr="00783476">
              <w:tab/>
            </w:r>
            <w:r w:rsidRPr="00783476">
              <w:tab/>
            </w:r>
            <w:r w:rsidRPr="00783476">
              <w:tab/>
              <w:t>}</w:t>
            </w:r>
            <w:r w:rsidR="00F553D1" w:rsidRPr="00783476">
              <w:t xml:space="preserve"> \</w:t>
            </w:r>
          </w:p>
          <w:p w14:paraId="5534C42B" w14:textId="40D47E8F" w:rsidR="00C82573" w:rsidRPr="00783476" w:rsidRDefault="00C82573" w:rsidP="00BD2B06">
            <w:pPr>
              <w:pStyle w:val="2-"/>
            </w:pPr>
            <w:r>
              <w:tab/>
            </w:r>
            <w:r>
              <w:tab/>
            </w:r>
            <w:r>
              <w:tab/>
            </w:r>
            <w:r>
              <w:tab/>
            </w:r>
            <w:r w:rsidRPr="00783476">
              <w:t>obj.tol[</w:t>
            </w:r>
            <w:r>
              <w:t>2</w:t>
            </w:r>
            <w:r w:rsidRPr="00783476">
              <w:t>]</w:t>
            </w:r>
            <w:r>
              <w:t xml:space="preserve"> = </w:t>
            </w:r>
            <w:r w:rsidRPr="00783476">
              <w:t>obj.tol[0]</w:t>
            </w:r>
            <w:r>
              <w:t xml:space="preserve"> + </w:t>
            </w:r>
            <w:r w:rsidRPr="00783476">
              <w:t>obj.tol[</w:t>
            </w:r>
            <w:r>
              <w:t>1</w:t>
            </w:r>
            <w:r w:rsidRPr="00783476">
              <w:t>]</w:t>
            </w:r>
            <w:r>
              <w:t>;</w:t>
            </w:r>
            <w:r w:rsidRPr="00C82573">
              <w:rPr>
                <w:color w:val="00B050"/>
              </w:rPr>
              <w:t xml:space="preserve"> /</w:t>
            </w:r>
            <w:r w:rsidR="00AD4DEB">
              <w:rPr>
                <w:color w:val="00B050"/>
              </w:rPr>
              <w:t>*</w:t>
            </w:r>
            <w:r w:rsidRPr="00C82573">
              <w:rPr>
                <w:color w:val="00B050"/>
              </w:rPr>
              <w:t>値を書き換え可能</w:t>
            </w:r>
            <w:r w:rsidR="00AD4DEB">
              <w:rPr>
                <w:rFonts w:hint="eastAsia"/>
                <w:color w:val="00B050"/>
              </w:rPr>
              <w:t>*/</w:t>
            </w:r>
            <w:r w:rsidRPr="00C82573">
              <w:rPr>
                <w:rFonts w:hint="eastAsia"/>
                <w:color w:val="00B050"/>
              </w:rPr>
              <w:t xml:space="preserve"> </w:t>
            </w:r>
            <w:r>
              <w:t>\</w:t>
            </w:r>
          </w:p>
          <w:p w14:paraId="59532825" w14:textId="4B4AA7AA" w:rsidR="00B87B6B" w:rsidRPr="00783476" w:rsidRDefault="00B87B6B" w:rsidP="00BD2B06">
            <w:pPr>
              <w:pStyle w:val="2-"/>
            </w:pPr>
            <w:r w:rsidRPr="00783476">
              <w:tab/>
            </w:r>
            <w:r w:rsidRPr="00783476">
              <w:tab/>
            </w:r>
            <w:r w:rsidRPr="00783476">
              <w:tab/>
            </w:r>
            <w:r w:rsidRPr="00783476">
              <w:tab/>
              <w:t xml:space="preserve">return </w:t>
            </w:r>
            <w:r w:rsidR="00783476">
              <w:t>null</w:t>
            </w:r>
            <w:r w:rsidRPr="00783476">
              <w:t xml:space="preserve">; </w:t>
            </w:r>
            <w:r w:rsidR="00F553D1" w:rsidRPr="00783476">
              <w:t>\</w:t>
            </w:r>
          </w:p>
          <w:p w14:paraId="7E5F2B2C" w14:textId="1149DA94" w:rsidR="00B87B6B" w:rsidRPr="00783476" w:rsidRDefault="00B87B6B" w:rsidP="00BD2B06">
            <w:pPr>
              <w:pStyle w:val="2-"/>
            </w:pPr>
            <w:r w:rsidRPr="00783476">
              <w:tab/>
            </w:r>
            <w:r w:rsidRPr="00783476">
              <w:tab/>
            </w:r>
            <w:r w:rsidRPr="00783476">
              <w:tab/>
              <w:t>“</w:t>
            </w:r>
          </w:p>
          <w:p w14:paraId="2F4E32C2" w14:textId="1E9D7C8E" w:rsidR="0053259E" w:rsidRPr="00783476" w:rsidRDefault="0053259E" w:rsidP="00BD2B06">
            <w:pPr>
              <w:pStyle w:val="2-"/>
            </w:pPr>
            <w:r w:rsidRPr="00783476">
              <w:tab/>
            </w:r>
            <w:r w:rsidRPr="00783476">
              <w:tab/>
              <w:t>},</w:t>
            </w:r>
          </w:p>
          <w:p w14:paraId="1AC00C4F" w14:textId="5A7FCD1B" w:rsidR="0053259E" w:rsidRPr="00783476" w:rsidRDefault="0053259E" w:rsidP="00BD2B06">
            <w:pPr>
              <w:pStyle w:val="2-"/>
            </w:pPr>
            <w:r w:rsidRPr="00783476">
              <w:tab/>
            </w:r>
            <w:r w:rsidRPr="00783476">
              <w:tab/>
              <w:t>{</w:t>
            </w:r>
          </w:p>
          <w:p w14:paraId="288D0C02" w14:textId="53F37447" w:rsidR="00DB461E" w:rsidRPr="00783476" w:rsidRDefault="00DB461E" w:rsidP="00BD2B06">
            <w:pPr>
              <w:pStyle w:val="2-"/>
            </w:pPr>
            <w:r w:rsidRPr="00783476">
              <w:tab/>
            </w:r>
            <w:r w:rsidRPr="00783476">
              <w:tab/>
            </w:r>
            <w:r w:rsidRPr="00783476">
              <w:tab/>
              <w:t>//ルール</w:t>
            </w:r>
          </w:p>
          <w:p w14:paraId="78019922" w14:textId="77777777" w:rsidR="00E31845" w:rsidRPr="00783476" w:rsidRDefault="00E31845" w:rsidP="00E31845">
            <w:pPr>
              <w:pStyle w:val="2-"/>
            </w:pPr>
            <w:r w:rsidRPr="00783476">
              <w:tab/>
            </w:r>
            <w:r w:rsidRPr="00783476">
              <w:tab/>
            </w:r>
            <w:r w:rsidRPr="00783476">
              <w:tab/>
              <w:t>“rule”:</w:t>
            </w:r>
          </w:p>
          <w:p w14:paraId="705CA562" w14:textId="42BB4B74" w:rsidR="00E31845" w:rsidRPr="00783476" w:rsidRDefault="00E31845" w:rsidP="00E31845">
            <w:pPr>
              <w:pStyle w:val="2-"/>
            </w:pPr>
            <w:r w:rsidRPr="00783476">
              <w:tab/>
            </w:r>
            <w:r w:rsidRPr="00783476">
              <w:tab/>
            </w:r>
            <w:r w:rsidRPr="00783476">
              <w:tab/>
              <w:t>“</w:t>
            </w:r>
            <w:r w:rsidR="00EB0720" w:rsidRPr="00783476">
              <w:t xml:space="preserve"> \</w:t>
            </w:r>
          </w:p>
          <w:p w14:paraId="2D41A081" w14:textId="3D584FEE" w:rsidR="00ED3917" w:rsidRPr="00783476" w:rsidRDefault="00E31845" w:rsidP="00ED3917">
            <w:pPr>
              <w:pStyle w:val="2-"/>
            </w:pPr>
            <w:r w:rsidRPr="00783476">
              <w:tab/>
            </w:r>
            <w:r w:rsidRPr="00783476">
              <w:tab/>
            </w:r>
            <w:r w:rsidRPr="00783476">
              <w:tab/>
            </w:r>
            <w:r w:rsidRPr="00783476">
              <w:tab/>
            </w:r>
            <w:r w:rsidR="00455600" w:rsidRPr="00783476">
              <w:t>if(obj.tol[0] &gt; 0 &amp;&amp; obj.tol[1] &gt; 0)</w:t>
            </w:r>
            <w:r w:rsidR="00F553D1" w:rsidRPr="00783476">
              <w:t xml:space="preserve"> \</w:t>
            </w:r>
          </w:p>
          <w:p w14:paraId="2A221730" w14:textId="7FFF2FBB"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4B65B60F" w14:textId="7BD703B4" w:rsidR="00455600" w:rsidRPr="00783476" w:rsidRDefault="00455600" w:rsidP="00ED3917">
            <w:pPr>
              <w:pStyle w:val="2-"/>
            </w:pPr>
            <w:r w:rsidRPr="00783476">
              <w:tab/>
            </w:r>
            <w:r w:rsidRPr="00783476">
              <w:tab/>
            </w:r>
            <w:r w:rsidRPr="00783476">
              <w:tab/>
            </w:r>
            <w:r w:rsidRPr="00783476">
              <w:tab/>
            </w:r>
            <w:r w:rsidRPr="00783476">
              <w:tab/>
            </w:r>
            <w:r w:rsidRPr="00783476">
              <w:rPr>
                <w:rFonts w:hint="eastAsia"/>
              </w:rPr>
              <w:t>r</w:t>
            </w:r>
            <w:r w:rsidRPr="00783476">
              <w:t xml:space="preserve">eturn　</w:t>
            </w:r>
            <w:r w:rsidRPr="00783476">
              <w:rPr>
                <w:rFonts w:hint="eastAsia"/>
              </w:rPr>
              <w:t>\</w:t>
            </w:r>
            <w:r w:rsidRPr="00783476">
              <w:t>“「耐性」は</w:t>
            </w:r>
            <w:r w:rsidR="00860274" w:rsidRPr="00783476">
              <w:t>、</w:t>
            </w:r>
            <w:r w:rsidRPr="00783476">
              <w:t>どれか一つだけ入力して下さい。</w:t>
            </w:r>
            <w:r w:rsidRPr="00783476">
              <w:rPr>
                <w:rFonts w:hint="eastAsia"/>
              </w:rPr>
              <w:t>\</w:t>
            </w:r>
            <w:r w:rsidRPr="00783476">
              <w:t>”;</w:t>
            </w:r>
            <w:r w:rsidR="00F553D1" w:rsidRPr="00783476">
              <w:t xml:space="preserve"> \</w:t>
            </w:r>
          </w:p>
          <w:p w14:paraId="3FB76F93" w14:textId="02B60A74"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37B10B0B" w14:textId="11848D41" w:rsidR="00455600" w:rsidRPr="00783476" w:rsidRDefault="00455600" w:rsidP="00ED3917">
            <w:pPr>
              <w:pStyle w:val="2-"/>
            </w:pPr>
            <w:r w:rsidRPr="00783476">
              <w:tab/>
            </w:r>
            <w:r w:rsidRPr="00783476">
              <w:tab/>
            </w:r>
            <w:r w:rsidRPr="00783476">
              <w:tab/>
            </w:r>
            <w:r w:rsidRPr="00783476">
              <w:tab/>
              <w:t xml:space="preserve">return </w:t>
            </w:r>
            <w:r w:rsidR="00783476">
              <w:t>null</w:t>
            </w:r>
            <w:r w:rsidRPr="00783476">
              <w:t>;</w:t>
            </w:r>
            <w:r w:rsidR="00F553D1" w:rsidRPr="00783476">
              <w:t xml:space="preserve"> \</w:t>
            </w:r>
          </w:p>
          <w:p w14:paraId="073E8B88" w14:textId="77777777" w:rsidR="00E31845" w:rsidRPr="00783476" w:rsidRDefault="00E31845" w:rsidP="00E31845">
            <w:pPr>
              <w:pStyle w:val="2-"/>
            </w:pPr>
            <w:r w:rsidRPr="00783476">
              <w:tab/>
            </w:r>
            <w:r w:rsidRPr="00783476">
              <w:tab/>
            </w:r>
            <w:r w:rsidRPr="00783476">
              <w:tab/>
              <w:t>“</w:t>
            </w:r>
          </w:p>
          <w:p w14:paraId="73EC6696" w14:textId="4312DE54" w:rsidR="0053259E" w:rsidRPr="00783476" w:rsidRDefault="00F553D1" w:rsidP="00BD2B06">
            <w:pPr>
              <w:pStyle w:val="2-"/>
            </w:pPr>
            <w:r w:rsidRPr="00783476">
              <w:tab/>
            </w:r>
            <w:r w:rsidRPr="00783476">
              <w:tab/>
              <w:t>}</w:t>
            </w:r>
          </w:p>
          <w:p w14:paraId="44788422" w14:textId="73D3E99F" w:rsidR="00BD2B06" w:rsidRDefault="00BD2B06" w:rsidP="00BD2B06">
            <w:pPr>
              <w:pStyle w:val="2-"/>
            </w:pPr>
            <w:r w:rsidRPr="00783476">
              <w:tab/>
            </w:r>
            <w:r w:rsidRPr="00783476">
              <w:rPr>
                <w:rFonts w:hint="eastAsia"/>
              </w:rPr>
              <w:t>],</w:t>
            </w:r>
          </w:p>
          <w:p w14:paraId="2629B810" w14:textId="2EC5658B" w:rsidR="00A75534" w:rsidRPr="000678ED" w:rsidRDefault="00A75534" w:rsidP="000678ED">
            <w:pPr>
              <w:pStyle w:val="2-"/>
            </w:pPr>
            <w:r>
              <w:t>}</w:t>
            </w:r>
          </w:p>
        </w:tc>
      </w:tr>
    </w:tbl>
    <w:p w14:paraId="1FB552F5" w14:textId="3499D956" w:rsidR="002357AC" w:rsidRDefault="003C6C83" w:rsidP="002357AC">
      <w:pPr>
        <w:pStyle w:val="2"/>
      </w:pPr>
      <w:bookmarkStart w:id="20" w:name="_Toc377298293"/>
      <w:r>
        <w:lastRenderedPageBreak/>
        <w:t>データ</w:t>
      </w:r>
      <w:r w:rsidR="002357AC">
        <w:rPr>
          <w:rFonts w:hint="eastAsia"/>
        </w:rPr>
        <w:t>型定義リスト</w:t>
      </w:r>
      <w:r w:rsidR="00BE6A98" w:rsidRPr="00BE6A98">
        <w:rPr>
          <w:rFonts w:hint="eastAsia"/>
          <w:color w:val="0070C0"/>
        </w:rPr>
        <w:t>【入力データ：手動作成】</w:t>
      </w:r>
      <w:bookmarkEnd w:id="20"/>
    </w:p>
    <w:p w14:paraId="326E59F7" w14:textId="56685A8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EF34B0">
      <w:pPr>
        <w:pStyle w:val="a9"/>
        <w:keepNext/>
        <w:widowControl/>
        <w:ind w:firstLine="283"/>
      </w:pPr>
      <w:r>
        <w:rPr>
          <w:rFonts w:hint="eastAsia"/>
        </w:rPr>
        <w:lastRenderedPageBreak/>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tab/>
              <w:t>{</w:t>
            </w:r>
          </w:p>
          <w:p w14:paraId="1C7CDCDA" w14:textId="6E9C6AF8" w:rsidR="00633153" w:rsidRDefault="00633153" w:rsidP="006B7362">
            <w:pPr>
              <w:pStyle w:val="2-"/>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7D1261A0" w14:textId="33E3C334" w:rsidR="001D5843" w:rsidRDefault="00E07BE9" w:rsidP="00633153">
            <w:pPr>
              <w:pStyle w:val="2-"/>
              <w:rPr>
                <w:color w:val="00B050"/>
              </w:rPr>
            </w:pPr>
            <w:r>
              <w:tab/>
            </w:r>
            <w:r>
              <w:tab/>
            </w:r>
            <w:r>
              <w:tab/>
            </w:r>
            <w:r>
              <w:tab/>
            </w:r>
            <w:r>
              <w:tab/>
            </w:r>
            <w:r>
              <w:tab/>
            </w:r>
            <w:r>
              <w:tab/>
            </w:r>
            <w:r>
              <w:tab/>
            </w:r>
            <w:r w:rsidRPr="00064528">
              <w:rPr>
                <w:color w:val="00B050"/>
              </w:rPr>
              <w:t xml:space="preserve">//　　　　　　　　</w:t>
            </w:r>
            <w:r w:rsidR="0081522A">
              <w:rPr>
                <w:rFonts w:hint="eastAsia"/>
                <w:color w:val="00B050"/>
              </w:rPr>
              <w:t>bool（真偽値）</w:t>
            </w:r>
            <w:r w:rsidR="001D5843">
              <w:rPr>
                <w:rFonts w:hint="eastAsia"/>
                <w:color w:val="00B050"/>
              </w:rPr>
              <w:t>/ str（文字列）/ expr（計算式）</w:t>
            </w:r>
            <w:r w:rsidRPr="00064528">
              <w:rPr>
                <w:color w:val="00B050"/>
              </w:rPr>
              <w:t xml:space="preserve"> </w:t>
            </w:r>
          </w:p>
          <w:p w14:paraId="04DB3260" w14:textId="35B2700B" w:rsidR="0081522A" w:rsidRDefault="001D5843"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2300">
              <w:rPr>
                <w:rFonts w:hint="eastAsia"/>
                <w:color w:val="00B050"/>
              </w:rPr>
              <w:t>ptr（ポインター）</w:t>
            </w:r>
            <w:r>
              <w:rPr>
                <w:color w:val="00B050"/>
              </w:rPr>
              <w:t>の</w:t>
            </w:r>
            <w:r w:rsidR="00E07BE9" w:rsidRPr="00064528">
              <w:rPr>
                <w:color w:val="00B050"/>
              </w:rPr>
              <w:t>いずれかで</w:t>
            </w:r>
            <w:r>
              <w:rPr>
                <w:color w:val="00B050"/>
              </w:rPr>
              <w:t>指定する。</w:t>
            </w:r>
          </w:p>
          <w:p w14:paraId="1981304A" w14:textId="0A139532"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※ptrは便宜上存在。任意のデータを扱うことができないが、</w:t>
            </w:r>
          </w:p>
          <w:p w14:paraId="2C4F5EDB" w14:textId="63754CEF"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構造体にポインター型のメンバーを含めたい場合に</w:t>
            </w:r>
          </w:p>
          <w:p w14:paraId="26154CE2" w14:textId="7A5BF3E3" w:rsidR="00D52300" w:rsidRP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使用する。</w:t>
            </w:r>
          </w:p>
          <w:p w14:paraId="42CBF079" w14:textId="4C0B10D7"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w:t>
            </w:r>
            <w:r w:rsidR="0020597E">
              <w:rPr>
                <w:rFonts w:hint="eastAsia"/>
                <w:color w:val="00B050"/>
              </w:rPr>
              <w:t>の場合のみ</w:t>
            </w:r>
            <w:r w:rsidR="00E07BE9" w:rsidRPr="00064528">
              <w:rPr>
                <w:rFonts w:hint="eastAsia"/>
                <w:color w:val="00B050"/>
              </w:rPr>
              <w:t>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50BFB628" w:rsidR="00BC33ED" w:rsidRPr="00064528" w:rsidRDefault="00BC33ED" w:rsidP="0020597E">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485E806E" w:rsidR="00633153"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00D52300">
              <w:rPr>
                <w:rFonts w:hint="eastAsia"/>
                <w:color w:val="00B050"/>
              </w:rPr>
              <w:t>str/scpr/</w:t>
            </w:r>
            <w:r w:rsidR="00BC33ED" w:rsidRPr="00064528">
              <w:rPr>
                <w:rFonts w:hint="eastAsia"/>
                <w:color w:val="00B050"/>
              </w:rPr>
              <w:t>p</w:t>
            </w:r>
            <w:r w:rsidR="00BC33ED" w:rsidRPr="00064528">
              <w:rPr>
                <w:color w:val="00B050"/>
              </w:rPr>
              <w:t xml:space="preserve">tr </w:t>
            </w:r>
            <w:r w:rsidRPr="00064528">
              <w:rPr>
                <w:color w:val="00B050"/>
              </w:rPr>
              <w:t>の場合は</w:t>
            </w:r>
            <w:r w:rsidR="00D52300">
              <w:rPr>
                <w:color w:val="00B050"/>
              </w:rPr>
              <w:t>サイズ指定不要。ポインターの</w:t>
            </w:r>
          </w:p>
          <w:p w14:paraId="6C71D1E7" w14:textId="3BD22346" w:rsidR="00D52300" w:rsidRDefault="00D52300"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サイズ（</w:t>
            </w:r>
            <w:r>
              <w:rPr>
                <w:rFonts w:hint="eastAsia"/>
                <w:color w:val="00B050"/>
              </w:rPr>
              <w:t>32/64</w:t>
            </w:r>
            <w:r>
              <w:rPr>
                <w:color w:val="00B050"/>
              </w:rPr>
              <w:t>bit）になる。</w:t>
            </w:r>
          </w:p>
          <w:p w14:paraId="0FAE56DD" w14:textId="18A1A36B" w:rsidR="0020597E" w:rsidRDefault="0020597E" w:rsidP="00633153">
            <w:pPr>
              <w:pStyle w:val="2-"/>
              <w:tabs>
                <w:tab w:val="clear" w:pos="1661"/>
              </w:tabs>
              <w:rPr>
                <w:color w:val="00B050"/>
              </w:rPr>
            </w:pPr>
            <w:r>
              <w:rPr>
                <w:color w:val="00B050"/>
              </w:rPr>
              <w:tab/>
            </w:r>
            <w:r>
              <w:rPr>
                <w:color w:val="00B050"/>
              </w:rPr>
              <w:tab/>
            </w:r>
            <w:r w:rsidRPr="0020597E">
              <w:rPr>
                <w:color w:val="FF0000"/>
              </w:rPr>
              <w:t>“decBits”</w:t>
            </w:r>
            <w:r w:rsidRPr="0020597E">
              <w:t>: 8,</w:t>
            </w:r>
            <w:r>
              <w:rPr>
                <w:color w:val="00B050"/>
              </w:rPr>
              <w:tab/>
            </w:r>
            <w:r>
              <w:rPr>
                <w:color w:val="00B050"/>
              </w:rPr>
              <w:tab/>
            </w:r>
            <w:r>
              <w:rPr>
                <w:color w:val="00B050"/>
              </w:rPr>
              <w:tab/>
            </w:r>
            <w:r>
              <w:rPr>
                <w:color w:val="00B050"/>
              </w:rPr>
              <w:tab/>
              <w:t>//固定小数の小数部のビット数　※基本データ型が</w:t>
            </w:r>
            <w:r>
              <w:rPr>
                <w:rFonts w:hint="eastAsia"/>
                <w:color w:val="00B050"/>
              </w:rPr>
              <w:t xml:space="preserve"> dec の場合のみ指定可。</w:t>
            </w:r>
          </w:p>
          <w:p w14:paraId="65BBF6E5" w14:textId="7F1332FD" w:rsidR="0020597E" w:rsidRDefault="0020597E"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省略時はデータサイズの半分</w:t>
            </w:r>
            <w:r>
              <w:rPr>
                <w:rFonts w:hint="eastAsia"/>
                <w:color w:val="00B050"/>
              </w:rPr>
              <w:t xml:space="preserve"> -1 の</w:t>
            </w:r>
          </w:p>
          <w:p w14:paraId="312CF4D9" w14:textId="48083CB7"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ビット数。2バイトなら 7bit、4バイト</w:t>
            </w:r>
          </w:p>
          <w:p w14:paraId="7F0E043B" w14:textId="57BDE572"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なら</w:t>
            </w:r>
            <w:r>
              <w:rPr>
                <w:rFonts w:hint="eastAsia"/>
                <w:color w:val="00B050"/>
              </w:rPr>
              <w:t>15</w:t>
            </w:r>
            <w:r>
              <w:rPr>
                <w:color w:val="00B050"/>
              </w:rPr>
              <w:t>bit、</w:t>
            </w:r>
            <w:r>
              <w:rPr>
                <w:rFonts w:hint="eastAsia"/>
                <w:color w:val="00B050"/>
              </w:rPr>
              <w:t>8バイトなら31bit。</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0FBB2A48"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r w:rsidR="00463AB2">
              <w:rPr>
                <w:rFonts w:hint="eastAsia"/>
                <w:color w:val="00B050"/>
              </w:rPr>
              <w:t>する。</w:t>
            </w:r>
          </w:p>
          <w:p w14:paraId="56926C28" w14:textId="77777777" w:rsidR="001E599B" w:rsidRDefault="001E599B" w:rsidP="001E599B">
            <w:pPr>
              <w:pStyle w:val="2-"/>
            </w:pPr>
            <w:r>
              <w:tab/>
              <w:t>},</w:t>
            </w:r>
          </w:p>
          <w:p w14:paraId="321F12FF" w14:textId="6FEDCC64" w:rsidR="001E599B" w:rsidRPr="00064528" w:rsidRDefault="001E599B" w:rsidP="001E599B">
            <w:pPr>
              <w:pStyle w:val="2-"/>
              <w:rPr>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color w:val="00B050"/>
              </w:rPr>
            </w:pPr>
            <w:r>
              <w:tab/>
            </w:r>
            <w:r>
              <w:tab/>
            </w:r>
            <w:r w:rsidRPr="001E599B">
              <w:t>“typeName”</w:t>
            </w:r>
            <w:r>
              <w:t>: “const char*”,</w:t>
            </w:r>
            <w:r>
              <w:tab/>
            </w:r>
            <w:r>
              <w:tab/>
            </w:r>
            <w:r w:rsidRPr="00064528">
              <w:rPr>
                <w:color w:val="00B050"/>
              </w:rPr>
              <w:t>//データ型名</w:t>
            </w:r>
          </w:p>
          <w:p w14:paraId="45B2B353" w14:textId="60E55BD3" w:rsidR="001E599B" w:rsidRPr="00064528" w:rsidRDefault="001E599B" w:rsidP="001E599B">
            <w:pPr>
              <w:pStyle w:val="2-"/>
              <w:rPr>
                <w:color w:val="00B050"/>
              </w:rPr>
            </w:pPr>
            <w:r>
              <w:tab/>
            </w:r>
            <w:r>
              <w:tab/>
            </w:r>
            <w:r w:rsidRPr="001E599B">
              <w:t>“baseType”</w:t>
            </w:r>
            <w:r>
              <w:t xml:space="preserve">: </w:t>
            </w:r>
            <w:r w:rsidRPr="001E599B">
              <w:rPr>
                <w:color w:val="FF0000"/>
              </w:rPr>
              <w:t>“</w:t>
            </w:r>
            <w:r w:rsidR="00804E13">
              <w:rPr>
                <w:rFonts w:hint="eastAsia"/>
                <w:color w:val="FF0000"/>
              </w:rPr>
              <w:t>s</w:t>
            </w:r>
            <w:r w:rsidRPr="001E599B">
              <w:rPr>
                <w:color w:val="FF0000"/>
              </w:rPr>
              <w:t>tr”</w:t>
            </w:r>
            <w:r>
              <w:tab/>
            </w:r>
            <w:r>
              <w:tab/>
            </w:r>
            <w:r>
              <w:tab/>
            </w:r>
            <w:r w:rsidRPr="00064528">
              <w:rPr>
                <w:color w:val="00B050"/>
              </w:rPr>
              <w:t>//基本データ型　※</w:t>
            </w:r>
            <w:r w:rsidR="00804E13">
              <w:rPr>
                <w:color w:val="00B050"/>
              </w:rPr>
              <w:t>s</w:t>
            </w:r>
            <w:r w:rsidRPr="00064528">
              <w:rPr>
                <w:color w:val="00B050"/>
              </w:rPr>
              <w:t xml:space="preserve">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62EA4C78" w:rsidR="001E599B" w:rsidRDefault="001E599B" w:rsidP="001E599B">
            <w:pPr>
              <w:pStyle w:val="2-"/>
            </w:pPr>
            <w:r>
              <w:tab/>
            </w:r>
            <w:r>
              <w:tab/>
            </w:r>
            <w:r>
              <w:tab/>
            </w:r>
            <w:r>
              <w:tab/>
            </w:r>
            <w:r>
              <w:tab/>
            </w:r>
            <w:r>
              <w:tab/>
            </w:r>
            <w:r>
              <w:tab/>
            </w:r>
            <w:r>
              <w:tab/>
            </w:r>
            <w:r w:rsidRPr="00064528">
              <w:rPr>
                <w:color w:val="00B050"/>
              </w:rPr>
              <w:t>//</w:t>
            </w:r>
            <w:r w:rsidRPr="00064528">
              <w:rPr>
                <w:rFonts w:hint="eastAsia"/>
                <w:color w:val="00B050"/>
              </w:rPr>
              <w:t xml:space="preserve">　　　　　　　　（文字列）をまとめ、その参照を扱うようになる。</w:t>
            </w:r>
          </w:p>
          <w:p w14:paraId="4A3083A8" w14:textId="77777777" w:rsidR="001E599B" w:rsidRDefault="001E599B" w:rsidP="001E599B">
            <w:pPr>
              <w:pStyle w:val="2-"/>
            </w:pPr>
            <w:r>
              <w:tab/>
              <w:t>},</w:t>
            </w:r>
          </w:p>
          <w:p w14:paraId="12E1A92B" w14:textId="6DA54A3B" w:rsidR="00AC1CA8" w:rsidRDefault="00AC1CA8" w:rsidP="00AC1CA8">
            <w:pPr>
              <w:pStyle w:val="2-"/>
            </w:pPr>
            <w:r>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color w:val="00B050"/>
              </w:rPr>
            </w:pPr>
            <w:r>
              <w:tab/>
            </w:r>
            <w:r>
              <w:tab/>
            </w:r>
            <w:r w:rsidRPr="001E599B">
              <w:t>“typeName”</w:t>
            </w:r>
            <w:r>
              <w:t>: “</w:t>
            </w:r>
            <w:r w:rsidR="00497DA5">
              <w:t>T_EXPR*</w:t>
            </w:r>
            <w:r>
              <w:t>”,</w:t>
            </w:r>
            <w:r>
              <w:tab/>
            </w:r>
            <w:r>
              <w:tab/>
            </w:r>
            <w:r w:rsidRPr="00064528">
              <w:rPr>
                <w:color w:val="00B050"/>
              </w:rPr>
              <w:t>//データ型名</w:t>
            </w:r>
          </w:p>
          <w:p w14:paraId="733AFB97" w14:textId="2E13B983" w:rsidR="00804E13" w:rsidRPr="00064528" w:rsidRDefault="00AC1CA8" w:rsidP="00804E13">
            <w:pPr>
              <w:pStyle w:val="2-"/>
              <w:rPr>
                <w:color w:val="00B050"/>
              </w:rPr>
            </w:pPr>
            <w:r>
              <w:tab/>
            </w:r>
            <w:r>
              <w:tab/>
            </w:r>
            <w:r w:rsidRPr="001E599B">
              <w:t>“baseType”</w:t>
            </w:r>
            <w:r>
              <w:t xml:space="preserve">: </w:t>
            </w:r>
            <w:r w:rsidRPr="00804E13">
              <w:rPr>
                <w:color w:val="FF0000"/>
              </w:rPr>
              <w:t>“</w:t>
            </w:r>
            <w:r w:rsidR="00804E13" w:rsidRPr="00804E13">
              <w:rPr>
                <w:color w:val="FF0000"/>
              </w:rPr>
              <w:t>expr</w:t>
            </w:r>
            <w:r w:rsidRPr="00804E13">
              <w:rPr>
                <w:color w:val="FF0000"/>
              </w:rPr>
              <w:t>”</w:t>
            </w:r>
            <w:r>
              <w:t>,</w:t>
            </w:r>
            <w:r>
              <w:tab/>
            </w:r>
            <w:r>
              <w:tab/>
            </w:r>
            <w:r>
              <w:tab/>
            </w:r>
            <w:r w:rsidRPr="00064528">
              <w:rPr>
                <w:color w:val="00B050"/>
              </w:rPr>
              <w:t>//基本データ型</w:t>
            </w:r>
            <w:r w:rsidR="00804E13" w:rsidRPr="00064528">
              <w:rPr>
                <w:color w:val="00B050"/>
              </w:rPr>
              <w:t xml:space="preserve">　※</w:t>
            </w:r>
            <w:r w:rsidR="00804E13">
              <w:rPr>
                <w:color w:val="00B050"/>
              </w:rPr>
              <w:t>expr</w:t>
            </w:r>
            <w:r w:rsidR="00804E13" w:rsidRPr="00064528">
              <w:rPr>
                <w:color w:val="00B050"/>
              </w:rPr>
              <w:t xml:space="preserve"> </w:t>
            </w:r>
            <w:r w:rsidR="00804E13" w:rsidRPr="00064528">
              <w:rPr>
                <w:rFonts w:hint="eastAsia"/>
                <w:color w:val="00B050"/>
              </w:rPr>
              <w:t>が指定されたデータは、JSONデータをバイナリ</w:t>
            </w:r>
          </w:p>
          <w:p w14:paraId="38D2D6BA" w14:textId="77777777" w:rsidR="00804E13" w:rsidRPr="00064528" w:rsidRDefault="00804E13" w:rsidP="00804E13">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625061E2" w14:textId="77777777" w:rsidR="00804E13" w:rsidRDefault="00804E13" w:rsidP="00804E13">
            <w:pPr>
              <w:pStyle w:val="2-"/>
              <w:rPr>
                <w:color w:val="00B050"/>
              </w:rPr>
            </w:pPr>
            <w:r>
              <w:tab/>
            </w:r>
            <w:r>
              <w:tab/>
            </w:r>
            <w:r>
              <w:tab/>
            </w:r>
            <w:r>
              <w:tab/>
            </w:r>
            <w:r>
              <w:tab/>
            </w:r>
            <w:r>
              <w:tab/>
            </w:r>
            <w:r>
              <w:tab/>
            </w:r>
            <w:r>
              <w:tab/>
            </w:r>
            <w:r w:rsidRPr="00064528">
              <w:rPr>
                <w:color w:val="00B050"/>
              </w:rPr>
              <w:t>//</w:t>
            </w:r>
            <w:r>
              <w:rPr>
                <w:rFonts w:hint="eastAsia"/>
                <w:color w:val="00B050"/>
              </w:rPr>
              <w:t xml:space="preserve">　　　　　　　　（T_EXPR型の計算式データ</w:t>
            </w:r>
            <w:r w:rsidRPr="00064528">
              <w:rPr>
                <w:rFonts w:hint="eastAsia"/>
                <w:color w:val="00B050"/>
              </w:rPr>
              <w:t>）をまとめ、その参照を</w:t>
            </w:r>
          </w:p>
          <w:p w14:paraId="0B84759D" w14:textId="2551076A" w:rsidR="00804E13" w:rsidRDefault="00804E13" w:rsidP="00804E13">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Pr="00064528">
              <w:rPr>
                <w:rFonts w:hint="eastAsia"/>
                <w:color w:val="00B050"/>
              </w:rPr>
              <w:t>扱うようになる。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color w:val="00B050"/>
              </w:rPr>
            </w:pPr>
            <w:r>
              <w:lastRenderedPageBreak/>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3E37F0">
      <w:pPr>
        <w:pStyle w:val="a9"/>
        <w:keepNext/>
        <w:keepLines/>
        <w:widowControl/>
        <w:ind w:firstLine="283"/>
      </w:pPr>
      <w:r>
        <w:t>もっとも基本的な定義リストには、下記のデータ型が定義される。</w:t>
      </w:r>
    </w:p>
    <w:p w14:paraId="37FF2E36" w14:textId="5AB45E9F" w:rsidR="003E37F0" w:rsidRDefault="003E37F0" w:rsidP="00FD4D9B">
      <w:pPr>
        <w:pStyle w:val="affff7"/>
        <w:tabs>
          <w:tab w:val="clear" w:pos="3119"/>
          <w:tab w:val="left" w:leader="dot" w:pos="1276"/>
        </w:tabs>
        <w:ind w:left="1417" w:right="-1" w:hangingChars="604" w:hanging="1268"/>
      </w:pPr>
      <w:r>
        <w:rPr>
          <w:rFonts w:hint="eastAsia"/>
        </w:rPr>
        <w:t>b</w:t>
      </w:r>
      <w:r w:rsidR="0081522A">
        <w:t>ool</w:t>
      </w:r>
      <w:r>
        <w:t xml:space="preserve"> </w:t>
      </w:r>
      <w:r>
        <w:tab/>
      </w:r>
      <w:r>
        <w:tab/>
      </w:r>
      <w:r>
        <w:t>真偽値：</w:t>
      </w:r>
      <w:r>
        <w:rPr>
          <w:rFonts w:hint="eastAsia"/>
        </w:rPr>
        <w:t>1</w:t>
      </w:r>
      <w:r>
        <w:rPr>
          <w:rFonts w:hint="eastAsia"/>
        </w:rPr>
        <w:t>バイト：</w:t>
      </w:r>
      <w:r>
        <w:rPr>
          <w:rFonts w:hint="eastAsia"/>
        </w:rPr>
        <w:t>true/false</w:t>
      </w:r>
    </w:p>
    <w:p w14:paraId="6C7FE1D4" w14:textId="672F163F" w:rsidR="003E37F0" w:rsidRDefault="00064528" w:rsidP="00FD4D9B">
      <w:pPr>
        <w:pStyle w:val="affff7"/>
        <w:tabs>
          <w:tab w:val="clear" w:pos="3119"/>
          <w:tab w:val="left" w:leader="dot" w:pos="1276"/>
        </w:tabs>
        <w:ind w:left="1417" w:right="-1" w:hangingChars="604" w:hanging="1268"/>
      </w:pPr>
      <w:r>
        <w:t>i8</w:t>
      </w:r>
      <w:r w:rsidR="003E37F0">
        <w:t xml:space="preserve"> </w:t>
      </w:r>
      <w:r w:rsidR="003E37F0">
        <w:tab/>
      </w:r>
      <w:r w:rsidR="003E37F0">
        <w:tab/>
      </w:r>
      <w:r w:rsidR="003E37F0">
        <w:t>符号付き</w:t>
      </w:r>
      <w:r w:rsidR="003E37F0">
        <w:rPr>
          <w:rFonts w:hint="eastAsia"/>
        </w:rPr>
        <w:t>8bit</w:t>
      </w:r>
      <w:r w:rsidR="003E37F0">
        <w:t>整数：</w:t>
      </w:r>
      <w:r w:rsidR="003E37F0">
        <w:rPr>
          <w:rFonts w:hint="eastAsia"/>
        </w:rPr>
        <w:t>1</w:t>
      </w:r>
      <w:r w:rsidR="003E37F0">
        <w:rPr>
          <w:rFonts w:hint="eastAsia"/>
        </w:rPr>
        <w:t>バイト：</w:t>
      </w:r>
      <w:r w:rsidR="003E37F0">
        <w:rPr>
          <w:rFonts w:hint="eastAsia"/>
        </w:rPr>
        <w:t>-128</w:t>
      </w:r>
      <w:r w:rsidR="00F21914">
        <w:rPr>
          <w:rFonts w:hint="eastAsia"/>
        </w:rPr>
        <w:t xml:space="preserve"> </w:t>
      </w:r>
      <w:r w:rsidR="003E37F0">
        <w:rPr>
          <w:rFonts w:hint="eastAsia"/>
        </w:rPr>
        <w:t>～</w:t>
      </w:r>
      <w:r w:rsidR="00F21914">
        <w:rPr>
          <w:rFonts w:hint="eastAsia"/>
        </w:rPr>
        <w:t xml:space="preserve"> </w:t>
      </w:r>
      <w:r w:rsidR="003E37F0">
        <w:rPr>
          <w:rFonts w:hint="eastAsia"/>
        </w:rPr>
        <w:t>127</w:t>
      </w:r>
    </w:p>
    <w:p w14:paraId="4C80AFE2" w14:textId="754DF864" w:rsidR="003E37F0" w:rsidRDefault="00064528" w:rsidP="00FD4D9B">
      <w:pPr>
        <w:pStyle w:val="affff7"/>
        <w:tabs>
          <w:tab w:val="clear" w:pos="3119"/>
          <w:tab w:val="left" w:leader="dot" w:pos="1276"/>
        </w:tabs>
        <w:ind w:left="1417" w:right="-1" w:hangingChars="604" w:hanging="1268"/>
      </w:pPr>
      <w:r>
        <w:t>u8</w:t>
      </w:r>
      <w:r w:rsidR="003E37F0">
        <w:t xml:space="preserve"> </w:t>
      </w:r>
      <w:r w:rsidR="003E37F0">
        <w:tab/>
      </w:r>
      <w:r w:rsidR="003E37F0">
        <w:tab/>
      </w:r>
      <w:r w:rsidR="003E37F0">
        <w:t>符号無し</w:t>
      </w:r>
      <w:r w:rsidR="003E37F0">
        <w:rPr>
          <w:rFonts w:hint="eastAsia"/>
        </w:rPr>
        <w:t>8bit</w:t>
      </w:r>
      <w:r w:rsidR="003E37F0">
        <w:t>整数：</w:t>
      </w:r>
      <w:r w:rsidR="003E37F0">
        <w:rPr>
          <w:rFonts w:hint="eastAsia"/>
        </w:rPr>
        <w:t>1</w:t>
      </w:r>
      <w:r w:rsidR="003E37F0">
        <w:rPr>
          <w:rFonts w:hint="eastAsia"/>
        </w:rPr>
        <w:t>バイト：</w:t>
      </w:r>
      <w:r w:rsidR="003E37F0">
        <w:rPr>
          <w:rFonts w:hint="eastAsia"/>
        </w:rPr>
        <w:t>0</w:t>
      </w:r>
      <w:r w:rsidR="00F21914">
        <w:t xml:space="preserve"> </w:t>
      </w:r>
      <w:r w:rsidR="003E37F0">
        <w:rPr>
          <w:rFonts w:hint="eastAsia"/>
        </w:rPr>
        <w:t>～</w:t>
      </w:r>
      <w:r w:rsidR="00F21914">
        <w:rPr>
          <w:rFonts w:hint="eastAsia"/>
        </w:rPr>
        <w:t xml:space="preserve"> </w:t>
      </w:r>
      <w:r w:rsidR="003E37F0">
        <w:rPr>
          <w:rFonts w:hint="eastAsia"/>
        </w:rPr>
        <w:t>255</w:t>
      </w:r>
    </w:p>
    <w:p w14:paraId="1882D6FE" w14:textId="4C4E8ACF" w:rsidR="003E37F0" w:rsidRDefault="00064528" w:rsidP="00FD4D9B">
      <w:pPr>
        <w:pStyle w:val="affff7"/>
        <w:tabs>
          <w:tab w:val="clear" w:pos="3119"/>
          <w:tab w:val="left" w:leader="dot" w:pos="1276"/>
        </w:tabs>
        <w:ind w:left="1417" w:right="-1" w:hangingChars="604" w:hanging="1268"/>
      </w:pPr>
      <w:r>
        <w:t>i16</w:t>
      </w:r>
      <w:r w:rsidR="003E37F0">
        <w:t xml:space="preserve"> </w:t>
      </w:r>
      <w:r w:rsidR="003E37F0">
        <w:tab/>
      </w:r>
      <w:r w:rsidR="003E37F0">
        <w:tab/>
      </w:r>
      <w:r w:rsidR="003E37F0">
        <w:t>符号付き</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-32</w:t>
      </w:r>
      <w:r w:rsidR="00FD4D9B">
        <w:t>,</w:t>
      </w:r>
      <w:r w:rsidR="00FD4D9B">
        <w:rPr>
          <w:rFonts w:hint="eastAsia"/>
        </w:rPr>
        <w:t>768</w:t>
      </w:r>
      <w:r w:rsidR="00F21914">
        <w:t xml:space="preserve"> </w:t>
      </w:r>
      <w:r w:rsidR="00FD4D9B">
        <w:rPr>
          <w:rFonts w:hint="eastAsia"/>
        </w:rPr>
        <w:t>～</w:t>
      </w:r>
      <w:r w:rsidR="00F21914">
        <w:rPr>
          <w:rFonts w:hint="eastAsia"/>
        </w:rPr>
        <w:t xml:space="preserve"> </w:t>
      </w:r>
      <w:r w:rsidR="00FD4D9B">
        <w:rPr>
          <w:rFonts w:hint="eastAsia"/>
        </w:rPr>
        <w:t>32</w:t>
      </w:r>
      <w:r w:rsidR="00FD4D9B">
        <w:t>,</w:t>
      </w:r>
      <w:r w:rsidR="00FD4D9B">
        <w:rPr>
          <w:rFonts w:hint="eastAsia"/>
        </w:rPr>
        <w:t>767</w:t>
      </w:r>
    </w:p>
    <w:p w14:paraId="1773C813" w14:textId="5B81AD53" w:rsidR="003E37F0" w:rsidRDefault="00064528" w:rsidP="00FD4D9B">
      <w:pPr>
        <w:pStyle w:val="affff7"/>
        <w:tabs>
          <w:tab w:val="clear" w:pos="3119"/>
          <w:tab w:val="left" w:leader="dot" w:pos="1276"/>
        </w:tabs>
        <w:ind w:left="1417" w:right="-1" w:hangingChars="604" w:hanging="1268"/>
      </w:pPr>
      <w:r>
        <w:t>u16</w:t>
      </w:r>
      <w:r w:rsidR="003E37F0">
        <w:t xml:space="preserve"> </w:t>
      </w:r>
      <w:r w:rsidR="003E37F0">
        <w:tab/>
      </w:r>
      <w:r w:rsidR="003E37F0">
        <w:tab/>
      </w:r>
      <w:r w:rsidR="003E37F0">
        <w:t>符号なし</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Pr>
          <w:rFonts w:hint="eastAsia"/>
        </w:rPr>
        <w:t>65</w:t>
      </w:r>
      <w:r w:rsidR="00FD4D9B">
        <w:t>,</w:t>
      </w:r>
      <w:r w:rsidR="00FD4D9B">
        <w:rPr>
          <w:rFonts w:hint="eastAsia"/>
        </w:rPr>
        <w:t>535</w:t>
      </w:r>
    </w:p>
    <w:p w14:paraId="777B087E" w14:textId="7685389B" w:rsidR="003E37F0" w:rsidRDefault="00064528" w:rsidP="00FD4D9B">
      <w:pPr>
        <w:pStyle w:val="affff7"/>
        <w:tabs>
          <w:tab w:val="clear" w:pos="3119"/>
          <w:tab w:val="left" w:leader="dot" w:pos="1276"/>
        </w:tabs>
        <w:ind w:left="1417" w:right="-1" w:hangingChars="604" w:hanging="1268"/>
      </w:pPr>
      <w:r>
        <w:t>i32</w:t>
      </w:r>
      <w:r w:rsidR="003E37F0">
        <w:t xml:space="preserve"> </w:t>
      </w:r>
      <w:r w:rsidR="003E37F0">
        <w:tab/>
      </w:r>
      <w:r w:rsidR="003E37F0">
        <w:tab/>
      </w:r>
      <w:r w:rsidR="003E37F0">
        <w:t>符号付き</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w:t>
      </w:r>
      <w:r w:rsidR="00FD4D9B" w:rsidRPr="00FD4D9B">
        <w:t>2</w:t>
      </w:r>
      <w:r w:rsidR="00FD4D9B">
        <w:t>,</w:t>
      </w:r>
      <w:r w:rsidR="00FD4D9B" w:rsidRPr="00FD4D9B">
        <w:t>147</w:t>
      </w:r>
      <w:r w:rsidR="00FD4D9B">
        <w:t>,</w:t>
      </w:r>
      <w:r w:rsidR="00FD4D9B" w:rsidRPr="00FD4D9B">
        <w:t>483</w:t>
      </w:r>
      <w:r w:rsidR="00FD4D9B">
        <w:t>,</w:t>
      </w:r>
      <w:r w:rsidR="00FD4D9B" w:rsidRPr="00FD4D9B">
        <w:t>648</w:t>
      </w:r>
      <w:r w:rsidR="00F21914">
        <w:t xml:space="preserve"> </w:t>
      </w:r>
      <w:r w:rsidR="00FD4D9B">
        <w:t>～</w:t>
      </w:r>
      <w:r w:rsidR="00F21914">
        <w:rPr>
          <w:rFonts w:hint="eastAsia"/>
        </w:rPr>
        <w:t xml:space="preserve"> </w:t>
      </w:r>
      <w:r w:rsidR="00FD4D9B" w:rsidRPr="00FD4D9B">
        <w:t>2</w:t>
      </w:r>
      <w:r w:rsidR="00FD4D9B">
        <w:t>,</w:t>
      </w:r>
      <w:r w:rsidR="00FD4D9B" w:rsidRPr="00FD4D9B">
        <w:t>147</w:t>
      </w:r>
      <w:r w:rsidR="00FD4D9B">
        <w:t>,</w:t>
      </w:r>
      <w:r w:rsidR="00FD4D9B" w:rsidRPr="00FD4D9B">
        <w:t>483</w:t>
      </w:r>
      <w:r w:rsidR="00FD4D9B">
        <w:t>,</w:t>
      </w:r>
      <w:r w:rsidR="00FD4D9B" w:rsidRPr="00FD4D9B">
        <w:t>64</w:t>
      </w:r>
      <w:r w:rsidR="00FD4D9B">
        <w:t>7</w:t>
      </w:r>
    </w:p>
    <w:p w14:paraId="30DC3ACE" w14:textId="063B9B58" w:rsidR="003E37F0" w:rsidRDefault="00064528" w:rsidP="00FD4D9B">
      <w:pPr>
        <w:pStyle w:val="affff7"/>
        <w:tabs>
          <w:tab w:val="clear" w:pos="3119"/>
          <w:tab w:val="left" w:leader="dot" w:pos="1276"/>
        </w:tabs>
        <w:ind w:left="1417" w:right="-1" w:hangingChars="604" w:hanging="1268"/>
      </w:pPr>
      <w:r>
        <w:t>u32</w:t>
      </w:r>
      <w:r w:rsidR="003E37F0">
        <w:t xml:space="preserve"> </w:t>
      </w:r>
      <w:r w:rsidR="003E37F0">
        <w:tab/>
      </w:r>
      <w:r w:rsidR="003E37F0">
        <w:tab/>
      </w:r>
      <w:r w:rsidR="003E37F0">
        <w:t>符号なし</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4</w:t>
      </w:r>
      <w:r w:rsidR="00FD4D9B">
        <w:t>,</w:t>
      </w:r>
      <w:r w:rsidR="00FD4D9B" w:rsidRPr="00FD4D9B">
        <w:t>294</w:t>
      </w:r>
      <w:r w:rsidR="00FD4D9B">
        <w:t>,</w:t>
      </w:r>
      <w:r w:rsidR="00FD4D9B" w:rsidRPr="00FD4D9B">
        <w:t>967</w:t>
      </w:r>
      <w:r w:rsidR="00FD4D9B">
        <w:t>,</w:t>
      </w:r>
      <w:r w:rsidR="00FD4D9B" w:rsidRPr="00FD4D9B">
        <w:t>29</w:t>
      </w:r>
      <w:r w:rsidR="00FD4D9B">
        <w:t>5</w:t>
      </w:r>
    </w:p>
    <w:p w14:paraId="4629022A" w14:textId="4F855441" w:rsidR="00F21914" w:rsidRDefault="00064528" w:rsidP="00193574">
      <w:pPr>
        <w:pStyle w:val="affff7"/>
        <w:tabs>
          <w:tab w:val="clear" w:pos="3119"/>
          <w:tab w:val="left" w:leader="dot" w:pos="1276"/>
        </w:tabs>
        <w:ind w:left="1417" w:hangingChars="604" w:hanging="1268"/>
      </w:pPr>
      <w:r>
        <w:t>i64</w:t>
      </w:r>
      <w:r w:rsidR="003E37F0">
        <w:t xml:space="preserve"> </w:t>
      </w:r>
      <w:r w:rsidR="003E37F0">
        <w:tab/>
      </w:r>
      <w:r w:rsidR="003E37F0">
        <w:tab/>
      </w:r>
      <w:r w:rsidR="003E37F0">
        <w:t>符号付き</w:t>
      </w:r>
      <w:r w:rsidR="003E37F0">
        <w:rPr>
          <w:rFonts w:hint="eastAsia"/>
        </w:rPr>
        <w:t>64bit</w:t>
      </w:r>
      <w:r w:rsidR="003E37F0">
        <w:rPr>
          <w:rFonts w:hint="eastAsia"/>
        </w:rPr>
        <w:t>整数：</w:t>
      </w:r>
      <w:r w:rsidR="003E37F0">
        <w:rPr>
          <w:rFonts w:hint="eastAsia"/>
        </w:rPr>
        <w:t>8</w:t>
      </w:r>
      <w:r w:rsidR="003E37F0">
        <w:rPr>
          <w:rFonts w:hint="eastAsia"/>
        </w:rPr>
        <w:t>バイト：</w:t>
      </w:r>
      <w:r w:rsidR="00F21914">
        <w:rPr>
          <w:rFonts w:hint="eastAsia"/>
        </w:rPr>
        <w:t>-</w:t>
      </w:r>
      <w:r w:rsidR="00F21914" w:rsidRPr="00193574">
        <w:t>9</w:t>
      </w:r>
      <w:r w:rsidR="00F21914">
        <w:t>,</w:t>
      </w:r>
      <w:r w:rsidR="00F21914" w:rsidRPr="00193574">
        <w:t>223</w:t>
      </w:r>
      <w:r w:rsidR="00F21914">
        <w:t>,</w:t>
      </w:r>
      <w:r w:rsidR="00F21914" w:rsidRPr="00193574">
        <w:t>372</w:t>
      </w:r>
      <w:r w:rsidR="00F21914">
        <w:t>,</w:t>
      </w:r>
      <w:r w:rsidR="00F21914" w:rsidRPr="00193574">
        <w:t>036</w:t>
      </w:r>
      <w:r w:rsidR="00F21914">
        <w:t>,</w:t>
      </w:r>
      <w:r w:rsidR="00F21914" w:rsidRPr="00193574">
        <w:t>854</w:t>
      </w:r>
      <w:r w:rsidR="00F21914">
        <w:t>,</w:t>
      </w:r>
      <w:r w:rsidR="00F21914" w:rsidRPr="00193574">
        <w:t>775</w:t>
      </w:r>
      <w:r w:rsidR="00F21914">
        <w:t>,</w:t>
      </w:r>
      <w:r w:rsidR="00F21914" w:rsidRPr="00193574">
        <w:t>80</w:t>
      </w:r>
      <w:r w:rsidR="00F21914">
        <w:t>8</w:t>
      </w:r>
    </w:p>
    <w:p w14:paraId="4167A6DD" w14:textId="37C3360B" w:rsidR="003E37F0" w:rsidRDefault="00F21914" w:rsidP="00F21914">
      <w:pPr>
        <w:pStyle w:val="affff7"/>
        <w:numPr>
          <w:ilvl w:val="0"/>
          <w:numId w:val="0"/>
        </w:numPr>
        <w:tabs>
          <w:tab w:val="clear" w:pos="426"/>
          <w:tab w:val="clear" w:pos="3119"/>
          <w:tab w:val="right" w:pos="8504"/>
        </w:tabs>
        <w:ind w:left="1417"/>
      </w:pPr>
      <w:r>
        <w:tab/>
      </w:r>
      <w:r w:rsidR="00193574">
        <w:t>～</w:t>
      </w:r>
      <w:r>
        <w:rPr>
          <w:rFonts w:hint="eastAsia"/>
        </w:rPr>
        <w:t xml:space="preserve"> </w:t>
      </w:r>
      <w:r w:rsidR="00193574" w:rsidRPr="00193574">
        <w:t>9</w:t>
      </w:r>
      <w:r w:rsidR="00193574">
        <w:t>,</w:t>
      </w:r>
      <w:r w:rsidR="00193574" w:rsidRPr="00193574">
        <w:t>223</w:t>
      </w:r>
      <w:r w:rsidR="00193574">
        <w:t>,</w:t>
      </w:r>
      <w:r w:rsidR="00193574" w:rsidRPr="00193574">
        <w:t>372</w:t>
      </w:r>
      <w:r w:rsidR="00193574">
        <w:t>,</w:t>
      </w:r>
      <w:r w:rsidR="00193574" w:rsidRPr="00193574">
        <w:t>036</w:t>
      </w:r>
      <w:r w:rsidR="00193574">
        <w:t>,</w:t>
      </w:r>
      <w:r w:rsidR="00193574" w:rsidRPr="00193574">
        <w:t>854</w:t>
      </w:r>
      <w:r w:rsidR="00193574">
        <w:t>,</w:t>
      </w:r>
      <w:r w:rsidR="00193574" w:rsidRPr="00193574">
        <w:t>775</w:t>
      </w:r>
      <w:r w:rsidR="00193574">
        <w:t>,</w:t>
      </w:r>
      <w:r w:rsidR="00193574" w:rsidRPr="00193574">
        <w:t>807</w:t>
      </w:r>
    </w:p>
    <w:p w14:paraId="71BDD833" w14:textId="44972D22" w:rsidR="003E37F0" w:rsidRDefault="00064528" w:rsidP="00FD4D9B">
      <w:pPr>
        <w:pStyle w:val="affff7"/>
        <w:tabs>
          <w:tab w:val="clear" w:pos="3119"/>
          <w:tab w:val="left" w:leader="dot" w:pos="1276"/>
        </w:tabs>
        <w:ind w:left="1417" w:hangingChars="604" w:hanging="1268"/>
      </w:pPr>
      <w:r>
        <w:t>u64</w:t>
      </w:r>
      <w:r w:rsidR="003E37F0">
        <w:t xml:space="preserve"> </w:t>
      </w:r>
      <w:r w:rsidR="003E37F0">
        <w:tab/>
      </w:r>
      <w:r w:rsidR="003E37F0">
        <w:tab/>
      </w:r>
      <w:r w:rsidR="003E37F0">
        <w:t>符号なし</w:t>
      </w:r>
      <w:r w:rsidR="003E37F0">
        <w:rPr>
          <w:rFonts w:hint="eastAsia"/>
        </w:rPr>
        <w:t>64bit</w:t>
      </w:r>
      <w:r w:rsidR="003E37F0">
        <w:rPr>
          <w:rFonts w:hint="eastAsia"/>
        </w:rPr>
        <w:t>整数：</w:t>
      </w:r>
      <w:r w:rsidR="003E37F0">
        <w:rPr>
          <w:rFonts w:hint="eastAsia"/>
        </w:rPr>
        <w:t>8</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18</w:t>
      </w:r>
      <w:r w:rsidR="00FD4D9B">
        <w:t>,</w:t>
      </w:r>
      <w:r w:rsidR="00FD4D9B" w:rsidRPr="00FD4D9B">
        <w:t>446</w:t>
      </w:r>
      <w:r w:rsidR="00FD4D9B">
        <w:t>,</w:t>
      </w:r>
      <w:r w:rsidR="00FD4D9B" w:rsidRPr="00FD4D9B">
        <w:t>744</w:t>
      </w:r>
      <w:r w:rsidR="00FD4D9B">
        <w:t>,</w:t>
      </w:r>
      <w:r w:rsidR="00FD4D9B" w:rsidRPr="00FD4D9B">
        <w:t>073</w:t>
      </w:r>
      <w:r w:rsidR="00FD4D9B">
        <w:t>,</w:t>
      </w:r>
      <w:r w:rsidR="00FD4D9B" w:rsidRPr="00FD4D9B">
        <w:t>709</w:t>
      </w:r>
      <w:r w:rsidR="00FD4D9B">
        <w:t>,</w:t>
      </w:r>
      <w:r w:rsidR="00FD4D9B" w:rsidRPr="00FD4D9B">
        <w:t>551</w:t>
      </w:r>
      <w:r w:rsidR="00FD4D9B">
        <w:t>,</w:t>
      </w:r>
      <w:r w:rsidR="00193574">
        <w:t>615</w:t>
      </w:r>
    </w:p>
    <w:p w14:paraId="104E4B67" w14:textId="42FA4C76" w:rsidR="003E37F0" w:rsidRDefault="00064528" w:rsidP="00FD4D9B">
      <w:pPr>
        <w:pStyle w:val="affff7"/>
        <w:tabs>
          <w:tab w:val="clear" w:pos="3119"/>
          <w:tab w:val="left" w:leader="dot" w:pos="1276"/>
        </w:tabs>
        <w:ind w:left="1417" w:right="-1" w:hangingChars="604" w:hanging="1268"/>
      </w:pPr>
      <w:r>
        <w:t>f32</w:t>
      </w:r>
      <w:r w:rsidR="003E37F0">
        <w:t xml:space="preserve"> </w:t>
      </w:r>
      <w:r w:rsidR="003E37F0">
        <w:tab/>
      </w:r>
      <w:r w:rsidR="003E37F0">
        <w:tab/>
      </w:r>
      <w:r w:rsidR="00F21914">
        <w:t>32bit</w:t>
      </w:r>
      <w:r w:rsidR="00F21914">
        <w:t>浮動小数点：</w:t>
      </w:r>
      <w:r w:rsidR="00F21914">
        <w:rPr>
          <w:rFonts w:hint="eastAsia"/>
        </w:rPr>
        <w:t>4</w:t>
      </w:r>
      <w:r w:rsidR="00F21914">
        <w:rPr>
          <w:rFonts w:hint="eastAsia"/>
        </w:rPr>
        <w:t>バイト：</w:t>
      </w:r>
      <w:r w:rsidR="00A144A3">
        <w:t>1 + 8 + 23 bits</w:t>
      </w:r>
      <w:r w:rsidR="00700CAA">
        <w:rPr>
          <w:rFonts w:hint="eastAsia"/>
        </w:rPr>
        <w:t>（符号＋指数＋仮数）</w:t>
      </w:r>
    </w:p>
    <w:p w14:paraId="36FAE452" w14:textId="1895BC85" w:rsidR="003E37F0" w:rsidRDefault="00064528" w:rsidP="00FD4D9B">
      <w:pPr>
        <w:pStyle w:val="affff7"/>
        <w:tabs>
          <w:tab w:val="clear" w:pos="3119"/>
          <w:tab w:val="left" w:leader="dot" w:pos="1276"/>
        </w:tabs>
        <w:ind w:left="1417" w:right="-1" w:hangingChars="604" w:hanging="1268"/>
      </w:pPr>
      <w:r>
        <w:t>f64</w:t>
      </w:r>
      <w:r w:rsidR="003E37F0">
        <w:t xml:space="preserve"> </w:t>
      </w:r>
      <w:r w:rsidR="003E37F0">
        <w:tab/>
      </w:r>
      <w:r w:rsidR="003E37F0">
        <w:tab/>
      </w:r>
      <w:r w:rsidR="00F21914">
        <w:t>64</w:t>
      </w:r>
      <w:r w:rsidR="00F21914">
        <w:rPr>
          <w:rFonts w:hint="eastAsia"/>
        </w:rPr>
        <w:t>bit</w:t>
      </w:r>
      <w:r w:rsidR="00F21914">
        <w:rPr>
          <w:rFonts w:hint="eastAsia"/>
        </w:rPr>
        <w:t>浮動小数点：</w:t>
      </w:r>
      <w:r w:rsidR="00F21914">
        <w:rPr>
          <w:rFonts w:hint="eastAsia"/>
        </w:rPr>
        <w:t>8</w:t>
      </w:r>
      <w:r w:rsidR="00F21914">
        <w:rPr>
          <w:rFonts w:hint="eastAsia"/>
        </w:rPr>
        <w:t>バイト：</w:t>
      </w:r>
      <w:r w:rsidR="00A144A3">
        <w:rPr>
          <w:rFonts w:hint="eastAsia"/>
        </w:rPr>
        <w:t>1 + 11 + 52 bits</w:t>
      </w:r>
      <w:r w:rsidR="00700CAA">
        <w:rPr>
          <w:rFonts w:hint="eastAsia"/>
        </w:rPr>
        <w:t>（符号＋指数＋仮数）</w:t>
      </w:r>
    </w:p>
    <w:p w14:paraId="675714CF" w14:textId="134990A9" w:rsidR="003E37F0" w:rsidRDefault="00EB4A50" w:rsidP="00FD4D9B">
      <w:pPr>
        <w:pStyle w:val="affff7"/>
        <w:tabs>
          <w:tab w:val="clear" w:pos="3119"/>
          <w:tab w:val="left" w:leader="dot" w:pos="1276"/>
        </w:tabs>
        <w:ind w:left="1417" w:right="-1" w:hangingChars="604" w:hanging="1268"/>
      </w:pPr>
      <w:r>
        <w:t>str</w:t>
      </w:r>
      <w:r w:rsidR="003E37F0">
        <w:t xml:space="preserve"> </w:t>
      </w:r>
      <w:r w:rsidR="003E37F0">
        <w:tab/>
      </w:r>
      <w:r w:rsidR="003E37F0">
        <w:tab/>
      </w:r>
      <w:r w:rsidR="00A144A3">
        <w:t>文字列：ポインター（オフセット値）＋実データ（</w:t>
      </w:r>
      <w:r w:rsidR="00A144A3">
        <w:rPr>
          <w:rFonts w:hint="eastAsia"/>
        </w:rPr>
        <w:t>cha</w:t>
      </w:r>
      <w:r w:rsidR="00A144A3">
        <w:t>r[]</w:t>
      </w:r>
      <w:r w:rsidR="00A144A3">
        <w:t>型）</w:t>
      </w:r>
    </w:p>
    <w:p w14:paraId="38755FB1" w14:textId="6BF52FBE" w:rsidR="003E37F0" w:rsidRDefault="003D1BD5" w:rsidP="00FD4D9B">
      <w:pPr>
        <w:pStyle w:val="affff7"/>
        <w:tabs>
          <w:tab w:val="clear" w:pos="3119"/>
          <w:tab w:val="left" w:leader="dot" w:pos="1276"/>
        </w:tabs>
        <w:ind w:left="1417" w:right="-1" w:hangingChars="604" w:hanging="1268"/>
      </w:pPr>
      <w:r>
        <w:t>expr</w:t>
      </w:r>
      <w:r w:rsidR="003E37F0">
        <w:t xml:space="preserve"> </w:t>
      </w:r>
      <w:r w:rsidR="003E37F0">
        <w:tab/>
      </w:r>
      <w:r w:rsidR="003E37F0">
        <w:tab/>
      </w:r>
      <w:r w:rsidR="00A144A3">
        <w:t>計算式：ポインター（オフセット値）＋実データ（</w:t>
      </w:r>
      <w:r w:rsidR="00A144A3">
        <w:rPr>
          <w:rFonts w:hint="eastAsia"/>
        </w:rPr>
        <w:t>T_EXPR</w:t>
      </w:r>
      <w:r w:rsidR="00A144A3">
        <w:rPr>
          <w:rFonts w:hint="eastAsia"/>
        </w:rPr>
        <w:t>型＋データ長</w:t>
      </w:r>
      <w:r w:rsidR="00A144A3">
        <w:t>）</w:t>
      </w:r>
    </w:p>
    <w:p w14:paraId="6BA72DEA" w14:textId="2EDEF787" w:rsidR="003E37F0" w:rsidRDefault="00EB4A50" w:rsidP="00FD4D9B">
      <w:pPr>
        <w:pStyle w:val="affff7"/>
        <w:tabs>
          <w:tab w:val="clear" w:pos="3119"/>
          <w:tab w:val="left" w:leader="dot" w:pos="1276"/>
        </w:tabs>
        <w:ind w:left="1417" w:right="-1" w:hangingChars="604" w:hanging="1268"/>
      </w:pPr>
      <w:r>
        <w:t>crc</w:t>
      </w:r>
      <w:r w:rsidR="003E37F0">
        <w:t xml:space="preserve"> </w:t>
      </w:r>
      <w:r w:rsidR="003E37F0">
        <w:tab/>
      </w:r>
      <w:r w:rsidR="003E37F0">
        <w:tab/>
      </w:r>
      <w:r w:rsidR="003D1BD5">
        <w:rPr>
          <w:rFonts w:hint="eastAsia"/>
        </w:rPr>
        <w:t>符号なし</w:t>
      </w:r>
      <w:r w:rsidR="003D1BD5">
        <w:rPr>
          <w:rFonts w:hint="eastAsia"/>
        </w:rPr>
        <w:t>32bit</w:t>
      </w:r>
      <w:r w:rsidR="003D1BD5">
        <w:rPr>
          <w:rFonts w:hint="eastAsia"/>
        </w:rPr>
        <w:t>整数：</w:t>
      </w:r>
      <w:r w:rsidR="003D1BD5">
        <w:rPr>
          <w:rFonts w:hint="eastAsia"/>
        </w:rPr>
        <w:t>4</w:t>
      </w:r>
      <w:r w:rsidR="003D1BD5">
        <w:rPr>
          <w:rFonts w:hint="eastAsia"/>
        </w:rPr>
        <w:t>バイト：</w:t>
      </w:r>
      <w:r w:rsidR="003D1BD5">
        <w:rPr>
          <w:rFonts w:hint="eastAsia"/>
        </w:rPr>
        <w:t>32bit</w:t>
      </w:r>
      <w:r w:rsidR="000C3183">
        <w:t xml:space="preserve"> </w:t>
      </w:r>
      <w:r w:rsidR="003D1BD5">
        <w:rPr>
          <w:rFonts w:hint="eastAsia"/>
        </w:rPr>
        <w:t>CRC</w:t>
      </w:r>
      <w:r w:rsidR="000C3183">
        <w:rPr>
          <w:rFonts w:hint="eastAsia"/>
        </w:rPr>
        <w:t>値</w:t>
      </w:r>
    </w:p>
    <w:p w14:paraId="2FD6B855" w14:textId="1754631F" w:rsidR="00064528" w:rsidRDefault="003D1BD5" w:rsidP="00FD4D9B">
      <w:pPr>
        <w:pStyle w:val="affff7"/>
        <w:tabs>
          <w:tab w:val="clear" w:pos="3119"/>
          <w:tab w:val="left" w:leader="dot" w:pos="1276"/>
        </w:tabs>
        <w:ind w:left="1417" w:right="-1" w:hangingChars="604" w:hanging="1268"/>
      </w:pPr>
      <w:r>
        <w:t>crc</w:t>
      </w:r>
      <w:r w:rsidR="00C65CC6">
        <w:rPr>
          <w:rFonts w:hint="eastAsia"/>
        </w:rPr>
        <w:t>s</w:t>
      </w:r>
      <w:r w:rsidR="003E37F0">
        <w:t xml:space="preserve"> </w:t>
      </w:r>
      <w:r w:rsidR="003E37F0">
        <w:tab/>
      </w:r>
      <w:r w:rsidR="003E37F0">
        <w:tab/>
      </w:r>
      <w:r>
        <w:rPr>
          <w:rFonts w:hint="eastAsia"/>
        </w:rPr>
        <w:t>符号なし</w:t>
      </w:r>
      <w:r>
        <w:rPr>
          <w:rFonts w:hint="eastAsia"/>
        </w:rPr>
        <w:t>32bit</w:t>
      </w:r>
      <w:r>
        <w:rPr>
          <w:rFonts w:hint="eastAsia"/>
        </w:rPr>
        <w:t>整数：</w:t>
      </w:r>
      <w:r>
        <w:rPr>
          <w:rFonts w:hint="eastAsia"/>
        </w:rPr>
        <w:t>4</w:t>
      </w:r>
      <w:r>
        <w:rPr>
          <w:rFonts w:hint="eastAsia"/>
        </w:rPr>
        <w:t>バイト：</w:t>
      </w:r>
      <w:r>
        <w:rPr>
          <w:rFonts w:hint="eastAsia"/>
        </w:rPr>
        <w:t>32bit</w:t>
      </w:r>
      <w:r w:rsidR="000C3183">
        <w:t xml:space="preserve"> </w:t>
      </w:r>
      <w:r>
        <w:rPr>
          <w:rFonts w:hint="eastAsia"/>
        </w:rPr>
        <w:t>CRC</w:t>
      </w:r>
      <w:r w:rsidR="000C3183">
        <w:rPr>
          <w:rFonts w:hint="eastAsia"/>
        </w:rPr>
        <w:t>値</w:t>
      </w:r>
      <w:r>
        <w:rPr>
          <w:rFonts w:hint="eastAsia"/>
        </w:rPr>
        <w:t>（文字列を小文字化して</w:t>
      </w:r>
      <w:r w:rsidR="000C3183">
        <w:rPr>
          <w:rFonts w:hint="eastAsia"/>
        </w:rPr>
        <w:t>算出</w:t>
      </w:r>
      <w:r>
        <w:rPr>
          <w:rFonts w:hint="eastAsia"/>
        </w:rPr>
        <w:t>）</w:t>
      </w:r>
    </w:p>
    <w:p w14:paraId="79B82451" w14:textId="14E7CD1F" w:rsidR="002357AC" w:rsidRPr="00BE6A98" w:rsidRDefault="002357AC" w:rsidP="002357AC">
      <w:pPr>
        <w:pStyle w:val="2"/>
      </w:pPr>
      <w:bookmarkStart w:id="21" w:name="_Toc377298294"/>
      <w:r>
        <w:rPr>
          <w:rFonts w:hint="eastAsia"/>
        </w:rPr>
        <w:t>計算式用</w:t>
      </w:r>
      <w:r w:rsidR="002E4952">
        <w:rPr>
          <w:rFonts w:hint="eastAsia"/>
        </w:rPr>
        <w:t>拡張</w:t>
      </w:r>
      <w:r>
        <w:rPr>
          <w:rFonts w:hint="eastAsia"/>
        </w:rPr>
        <w:t>関数定義リスト</w:t>
      </w:r>
      <w:r w:rsidR="00BE6A98" w:rsidRPr="00BE6A98">
        <w:rPr>
          <w:rFonts w:hint="eastAsia"/>
          <w:color w:val="0070C0"/>
        </w:rPr>
        <w:t>【入力データ</w:t>
      </w:r>
      <w:r w:rsidR="00BE6A98">
        <w:rPr>
          <w:rFonts w:hint="eastAsia"/>
          <w:color w:val="0070C0"/>
        </w:rPr>
        <w:t>：</w:t>
      </w:r>
      <w:r w:rsidR="00BE6A98" w:rsidRPr="00BE6A98">
        <w:rPr>
          <w:rFonts w:hint="eastAsia"/>
          <w:color w:val="0070C0"/>
        </w:rPr>
        <w:t>手動作成】</w:t>
      </w:r>
      <w:bookmarkEnd w:id="21"/>
    </w:p>
    <w:p w14:paraId="51443A59" w14:textId="592B4C02" w:rsidR="0092178B" w:rsidRDefault="0055687D" w:rsidP="0092178B">
      <w:pPr>
        <w:pStyle w:val="a9"/>
        <w:ind w:firstLine="283"/>
      </w:pPr>
      <w:r>
        <w:rPr>
          <w:rFonts w:hint="eastAsia"/>
        </w:rPr>
        <w:t>「データ定義</w:t>
      </w:r>
      <w:r w:rsidR="002E4952">
        <w:rPr>
          <w:rFonts w:hint="eastAsia"/>
        </w:rPr>
        <w:t>JSON</w:t>
      </w:r>
      <w:r>
        <w:rPr>
          <w:rFonts w:hint="eastAsia"/>
        </w:rPr>
        <w:t>」</w:t>
      </w:r>
      <w:r w:rsidR="002E4952">
        <w:rPr>
          <w:rFonts w:hint="eastAsia"/>
        </w:rPr>
        <w:t>内の「計算式」で</w:t>
      </w:r>
      <w:r w:rsidR="0092178B">
        <w:rPr>
          <w:rFonts w:hint="eastAsia"/>
        </w:rPr>
        <w:t>使用する</w:t>
      </w:r>
      <w:r w:rsidR="002E4952">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20AAB3E4" w:rsidR="003F3E64" w:rsidRDefault="003F3E64" w:rsidP="0092178B">
      <w:pPr>
        <w:pStyle w:val="a9"/>
        <w:ind w:firstLine="283"/>
      </w:pPr>
      <w:r>
        <w:t>なお、これはあくまでも「計算式」の中で、ランタイム時に実行される関数を指定するためのものであり、バイナリデータ変換時に</w:t>
      </w:r>
      <w:r w:rsidR="00A564BB">
        <w:t>は</w:t>
      </w:r>
      <w:r w:rsidR="00A368FD">
        <w:t>処理</w:t>
      </w:r>
      <w:r w:rsidR="00A564BB">
        <w:t>されない</w:t>
      </w:r>
      <w:r>
        <w:t>ことに注意。</w:t>
      </w:r>
      <w:r w:rsidR="00A368FD">
        <w:t>（組み込み関数の場合は、パラメータに動的な要素がない限りは、データ変換時に</w:t>
      </w:r>
      <w:r w:rsidR="00214965">
        <w:t>も処理</w:t>
      </w:r>
      <w:r w:rsidR="00A368FD">
        <w:t>される。）</w:t>
      </w:r>
    </w:p>
    <w:p w14:paraId="417F57AD" w14:textId="500DA8E4" w:rsidR="0092178B" w:rsidRDefault="0092178B" w:rsidP="00EF34B0">
      <w:pPr>
        <w:pStyle w:val="a9"/>
        <w:keepNext/>
        <w:keepLines/>
        <w:widowControl/>
        <w:spacing w:beforeLines="50" w:before="180"/>
        <w:ind w:firstLine="283"/>
      </w:pPr>
      <w:r>
        <w:rPr>
          <w:rFonts w:hint="eastAsia"/>
        </w:rPr>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lastRenderedPageBreak/>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xml:space="preserve">: </w:t>
            </w:r>
            <w:r w:rsidRPr="00F05A2F">
              <w:rPr>
                <w:color w:val="FF0000"/>
              </w:rPr>
              <w:t>[ ]</w:t>
            </w:r>
            <w:r>
              <w:t>,</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240C494D" w:rsidR="001A54AA" w:rsidRDefault="001A54AA" w:rsidP="001A54AA">
            <w:pPr>
              <w:pStyle w:val="2-"/>
            </w:pPr>
            <w:r>
              <w:tab/>
              <w:t>}</w:t>
            </w:r>
            <w:r w:rsidR="00F05A2F">
              <w:t>,</w:t>
            </w:r>
          </w:p>
          <w:p w14:paraId="012CF757" w14:textId="13BFA9D0" w:rsidR="00F05A2F" w:rsidRPr="00064528" w:rsidRDefault="00F05A2F" w:rsidP="00F05A2F">
            <w:pPr>
              <w:pStyle w:val="2-"/>
              <w:rPr>
                <w:color w:val="00B050"/>
              </w:rPr>
            </w:pPr>
            <w:r>
              <w:tab/>
            </w:r>
            <w:r w:rsidRPr="00064528">
              <w:rPr>
                <w:rFonts w:hint="eastAsia"/>
                <w:color w:val="00B050"/>
              </w:rPr>
              <w:t>//</w:t>
            </w:r>
            <w:r>
              <w:rPr>
                <w:rFonts w:hint="eastAsia"/>
                <w:color w:val="00B050"/>
              </w:rPr>
              <w:t>デバッグプリント：</w:t>
            </w:r>
            <w:r>
              <w:rPr>
                <w:color w:val="00B050"/>
              </w:rPr>
              <w:t>bool debugPrint()</w:t>
            </w:r>
          </w:p>
          <w:p w14:paraId="351962A7" w14:textId="77777777" w:rsidR="00F05A2F" w:rsidRDefault="00F05A2F" w:rsidP="00F05A2F">
            <w:pPr>
              <w:pStyle w:val="2-"/>
            </w:pPr>
            <w:r>
              <w:tab/>
              <w:t>{</w:t>
            </w:r>
          </w:p>
          <w:p w14:paraId="29EA744A" w14:textId="57913D90" w:rsidR="00F05A2F" w:rsidRDefault="00F05A2F" w:rsidP="00F05A2F">
            <w:pPr>
              <w:pStyle w:val="2-"/>
            </w:pPr>
            <w:r>
              <w:tab/>
            </w:r>
            <w:r>
              <w:tab/>
            </w:r>
            <w:r w:rsidRPr="001A54AA">
              <w:t>“func”</w:t>
            </w:r>
            <w:r>
              <w:t>: “debugPRint”,</w:t>
            </w:r>
            <w:r>
              <w:tab/>
            </w:r>
            <w:r w:rsidRPr="00064528">
              <w:rPr>
                <w:color w:val="00B050"/>
              </w:rPr>
              <w:t>//</w:t>
            </w:r>
            <w:r>
              <w:rPr>
                <w:color w:val="00B050"/>
              </w:rPr>
              <w:t>関数名</w:t>
            </w:r>
          </w:p>
          <w:p w14:paraId="0D439E2C" w14:textId="17AFB42B" w:rsidR="00F05A2F" w:rsidRDefault="00F05A2F" w:rsidP="00F05A2F">
            <w:pPr>
              <w:pStyle w:val="2-"/>
              <w:rPr>
                <w:color w:val="00B050"/>
              </w:rPr>
            </w:pPr>
            <w:r>
              <w:tab/>
            </w:r>
            <w:r>
              <w:tab/>
            </w:r>
            <w:r w:rsidRPr="001A54AA">
              <w:t>“args”</w:t>
            </w:r>
            <w:r>
              <w:t xml:space="preserve">: [ “str”, </w:t>
            </w:r>
            <w:r w:rsidRPr="00F05A2F">
              <w:rPr>
                <w:color w:val="FF0000"/>
              </w:rPr>
              <w:t>“…”</w:t>
            </w:r>
            <w:r>
              <w:t>],</w:t>
            </w:r>
            <w:r>
              <w:tab/>
            </w:r>
            <w:r w:rsidRPr="00064528">
              <w:rPr>
                <w:color w:val="00B050"/>
              </w:rPr>
              <w:t>//</w:t>
            </w:r>
            <w:r>
              <w:rPr>
                <w:color w:val="00B050"/>
              </w:rPr>
              <w:t>パラメータ　※</w:t>
            </w:r>
            <w:r>
              <w:rPr>
                <w:rFonts w:hint="eastAsia"/>
                <w:color w:val="00B050"/>
              </w:rPr>
              <w:t xml:space="preserve">不定長パラメータには </w:t>
            </w:r>
            <w:r>
              <w:rPr>
                <w:color w:val="00B050"/>
              </w:rPr>
              <w:t>“…”</w:t>
            </w:r>
            <w:r>
              <w:rPr>
                <w:rFonts w:hint="eastAsia"/>
                <w:color w:val="00B050"/>
              </w:rPr>
              <w:t>（ピリオド三つ）を指定する。</w:t>
            </w:r>
          </w:p>
          <w:p w14:paraId="7617AD86" w14:textId="7D3AFBFB" w:rsidR="00F05A2F" w:rsidRDefault="00F05A2F" w:rsidP="00F05A2F">
            <w:pPr>
              <w:pStyle w:val="2-"/>
              <w:rPr>
                <w:color w:val="00B050"/>
              </w:rPr>
            </w:pPr>
            <w:r>
              <w:tab/>
            </w:r>
            <w:r>
              <w:tab/>
            </w:r>
            <w:r w:rsidRPr="001A54AA">
              <w:t>“return”</w:t>
            </w:r>
            <w:r w:rsidR="00CA5CEC">
              <w:t>: “</w:t>
            </w:r>
            <w:r w:rsidR="00CA5CEC">
              <w:rPr>
                <w:rFonts w:hint="eastAsia"/>
              </w:rPr>
              <w:t>bool</w:t>
            </w:r>
            <w:r>
              <w:t>”,</w:t>
            </w:r>
            <w:r>
              <w:tab/>
            </w:r>
            <w:r>
              <w:tab/>
            </w:r>
            <w:r w:rsidRPr="00064528">
              <w:rPr>
                <w:color w:val="00B050"/>
              </w:rPr>
              <w:t>//</w:t>
            </w:r>
            <w:r>
              <w:rPr>
                <w:color w:val="00B050"/>
              </w:rPr>
              <w:t>戻り値</w:t>
            </w:r>
          </w:p>
          <w:p w14:paraId="0568E455" w14:textId="77777777" w:rsidR="00F05A2F" w:rsidRDefault="00F05A2F" w:rsidP="00F05A2F">
            <w:pPr>
              <w:pStyle w:val="2-"/>
            </w:pPr>
            <w:r>
              <w:tab/>
              <w:t>}</w:t>
            </w:r>
          </w:p>
          <w:p w14:paraId="09EFDDA9" w14:textId="77777777" w:rsidR="0092178B" w:rsidRDefault="0092178B" w:rsidP="0092178B">
            <w:pPr>
              <w:pStyle w:val="2-"/>
            </w:pPr>
            <w:r>
              <w:t>]</w:t>
            </w:r>
          </w:p>
        </w:tc>
      </w:tr>
    </w:tbl>
    <w:p w14:paraId="13A5C505" w14:textId="7ECB5290" w:rsidR="00E8196B" w:rsidRDefault="00E8196B" w:rsidP="00E8196B">
      <w:pPr>
        <w:pStyle w:val="2"/>
      </w:pPr>
      <w:bookmarkStart w:id="22" w:name="_Toc377298295"/>
      <w:r>
        <w:rPr>
          <w:rFonts w:hint="eastAsia"/>
        </w:rPr>
        <w:lastRenderedPageBreak/>
        <w:t>チェック用</w:t>
      </w:r>
      <w:r>
        <w:rPr>
          <w:rFonts w:hint="eastAsia"/>
        </w:rPr>
        <w:t>JSON</w:t>
      </w:r>
      <w:r w:rsidR="00BE6A98" w:rsidRPr="00BE6A98">
        <w:rPr>
          <w:rFonts w:hint="eastAsia"/>
          <w:color w:val="0070C0"/>
        </w:rPr>
        <w:t>【出力データ】</w:t>
      </w:r>
      <w:bookmarkEnd w:id="22"/>
    </w:p>
    <w:p w14:paraId="1166F470" w14:textId="67FB4DF4" w:rsidR="00521A80" w:rsidRDefault="00E8196B" w:rsidP="00E8196B">
      <w:pPr>
        <w:pStyle w:val="a9"/>
        <w:ind w:firstLine="283"/>
      </w:pPr>
      <w:r>
        <w:rPr>
          <w:rFonts w:hint="eastAsia"/>
        </w:rPr>
        <w:t>バイナリ</w:t>
      </w:r>
      <w:r w:rsidR="0066032E">
        <w:rPr>
          <w:rFonts w:hint="eastAsia"/>
        </w:rPr>
        <w:t>データ</w:t>
      </w:r>
      <w:r>
        <w:rPr>
          <w:rFonts w:hint="eastAsia"/>
        </w:rPr>
        <w:t>出力が成功した時にだけ</w:t>
      </w:r>
      <w:r w:rsidR="0066032E">
        <w:rPr>
          <w:rFonts w:hint="eastAsia"/>
        </w:rPr>
        <w:t>一緒に</w:t>
      </w:r>
      <w:r>
        <w:rPr>
          <w:rFonts w:hint="eastAsia"/>
        </w:rPr>
        <w:t>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0E09B57E" w:rsidR="001A54AA" w:rsidRDefault="00E8196B" w:rsidP="00EF34B0">
      <w:pPr>
        <w:pStyle w:val="a9"/>
        <w:keepNext/>
        <w:widowControl/>
        <w:ind w:firstLine="283"/>
      </w:pPr>
      <w:r>
        <w:rPr>
          <w:rFonts w:hint="eastAsia"/>
        </w:rPr>
        <w:t>バイナリデータの構造に合わせた構造</w:t>
      </w:r>
      <w:r w:rsidR="001A54AA">
        <w:rPr>
          <w:rFonts w:hint="eastAsia"/>
        </w:rPr>
        <w:t>だが、文字列や計算式、不定長配列などのポインター（オフセット）要素</w:t>
      </w:r>
      <w:r w:rsidR="00150705">
        <w:rPr>
          <w:rFonts w:hint="eastAsia"/>
        </w:rPr>
        <w:t>は</w:t>
      </w:r>
      <w:r w:rsidR="001A54AA">
        <w:rPr>
          <w:rFonts w:hint="eastAsia"/>
        </w:rPr>
        <w:t>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w:t>
      </w:r>
      <w:r w:rsidR="00FA4AE1">
        <w:rPr>
          <w:rFonts w:hint="eastAsia"/>
        </w:rPr>
        <w:t>並べ替えキー</w:t>
      </w:r>
      <w:r w:rsidR="00521A80">
        <w:rPr>
          <w:rFonts w:hint="eastAsia"/>
        </w:rPr>
        <w:t>」に指定されたインデックステーブル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r w:rsidR="00150705">
        <w:rPr>
          <w:rFonts w:hint="eastAsia"/>
        </w:rPr>
        <w:t>以下にそれら</w:t>
      </w:r>
      <w:r w:rsidR="00D20C80">
        <w:rPr>
          <w:rFonts w:hint="eastAsia"/>
        </w:rPr>
        <w:t>のサンプル</w:t>
      </w:r>
      <w:r w:rsidR="00150705">
        <w:rPr>
          <w:rFonts w:hint="eastAsia"/>
        </w:rPr>
        <w:t>を</w:t>
      </w:r>
      <w:r w:rsidR="00D20C80">
        <w:rPr>
          <w:rFonts w:hint="eastAsia"/>
        </w:rPr>
        <w:t>示す。</w:t>
      </w:r>
    </w:p>
    <w:p w14:paraId="5EC7D364" w14:textId="77B741D9" w:rsidR="00C41AA9" w:rsidRDefault="00C41AA9" w:rsidP="0066032E">
      <w:pPr>
        <w:pStyle w:val="a9"/>
        <w:keepNext/>
        <w:keepLines/>
        <w:widowControl/>
        <w:spacing w:beforeLines="50" w:before="180"/>
        <w:ind w:left="2551" w:hangingChars="1215" w:hanging="2551"/>
      </w:pPr>
      <w:r>
        <w:t>例：</w:t>
      </w:r>
      <w:r w:rsidR="00561433">
        <w:t>データ</w:t>
      </w:r>
      <w:r w:rsidR="0066032E">
        <w:rPr>
          <w:rFonts w:hint="eastAsia"/>
        </w:rPr>
        <w:t>定義</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w:t>
      </w:r>
      <w:r w:rsidR="00B94F15">
        <w:rPr>
          <w:rFonts w:hint="eastAsia"/>
        </w:rPr>
        <w:t>テーブル</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FA4AE1">
        <w:t>、並べ替えキー</w:t>
      </w:r>
      <w:r w:rsidR="005A2089">
        <w:rPr>
          <w:rFonts w:hint="eastAsia"/>
        </w:rPr>
        <w:t xml:space="preserve">=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tab/>
            </w:r>
            <w:r w:rsidR="00AA5626" w:rsidRPr="00AA5626">
              <w:rPr>
                <w:color w:val="00B050"/>
              </w:rPr>
              <w:t>//キャラ：山田</w:t>
            </w:r>
          </w:p>
          <w:p w14:paraId="2670A9A3" w14:textId="77777777" w:rsidR="009A25F0" w:rsidRPr="00AA5626" w:rsidRDefault="00C41AA9" w:rsidP="007E39B7">
            <w:pPr>
              <w:pStyle w:val="2-"/>
            </w:pPr>
            <w:r w:rsidRPr="00AA5626">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78C71AF8"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w:t>
            </w:r>
            <w:r w:rsidR="00FA4AE1">
              <w:rPr>
                <w:rFonts w:hint="eastAsia"/>
                <w:color w:val="00B050"/>
              </w:rPr>
              <w:t>並べ替えキー</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tab/>
            </w:r>
            <w:r w:rsidRPr="00AA5626">
              <w:tab/>
            </w:r>
            <w:r w:rsidRPr="00AA5626">
              <w:tab/>
              <w:t>“atk”: 10,</w:t>
            </w:r>
          </w:p>
          <w:p w14:paraId="3886E91F" w14:textId="58D105E3" w:rsidR="00561433" w:rsidRPr="00AA5626" w:rsidRDefault="00561433" w:rsidP="007E39B7">
            <w:pPr>
              <w:pStyle w:val="2-"/>
            </w:pPr>
            <w:r w:rsidRPr="00AA5626">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pPr>
            <w:r w:rsidRPr="00AA5626">
              <w:tab/>
              <w:t>},</w:t>
            </w:r>
          </w:p>
          <w:p w14:paraId="5231C447" w14:textId="397DA9EB" w:rsidR="00AA5626" w:rsidRPr="00AA5626" w:rsidRDefault="00AA5626" w:rsidP="00AA5626">
            <w:pPr>
              <w:pStyle w:val="2-"/>
              <w:rPr>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lastRenderedPageBreak/>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0D2F6452" w:rsidR="00FD3043" w:rsidRPr="00AA5626" w:rsidRDefault="00FD3043" w:rsidP="00FD3043">
            <w:pPr>
              <w:pStyle w:val="2-"/>
            </w:pPr>
            <w:r>
              <w:tab/>
            </w:r>
            <w:r>
              <w:tab/>
              <w:t>“kana”: “たなか”,</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pPr>
            <w:r w:rsidRPr="00AA5626">
              <w:tab/>
              <w:t>},</w:t>
            </w:r>
          </w:p>
          <w:p w14:paraId="1F2F1F67" w14:textId="5237BD21" w:rsidR="00AA5626" w:rsidRPr="00AA5626" w:rsidRDefault="00AA5626" w:rsidP="00AA5626">
            <w:pPr>
              <w:pStyle w:val="2-"/>
              <w:rPr>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1B24567E" w:rsidR="00FD3043" w:rsidRPr="00AA5626" w:rsidRDefault="00FD3043" w:rsidP="00FD3043">
            <w:pPr>
              <w:pStyle w:val="2-"/>
            </w:pPr>
            <w:r>
              <w:tab/>
            </w:r>
            <w:r>
              <w:tab/>
              <w:t>“kana”: “さとう”,</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pPr>
            <w:r w:rsidRPr="00AA5626">
              <w:tab/>
              <w:t>}</w:t>
            </w:r>
          </w:p>
          <w:p w14:paraId="0991CD00" w14:textId="77777777" w:rsidR="00C41AA9" w:rsidRDefault="00C41AA9" w:rsidP="007E39B7">
            <w:pPr>
              <w:pStyle w:val="2-"/>
            </w:pPr>
            <w:r w:rsidRPr="00AA5626">
              <w:t>]</w:t>
            </w:r>
          </w:p>
        </w:tc>
      </w:tr>
    </w:tbl>
    <w:p w14:paraId="73F37B23" w14:textId="40C595DF" w:rsidR="00C41AA9" w:rsidRPr="008C12BC" w:rsidRDefault="00AA5626" w:rsidP="00EF34B0">
      <w:pPr>
        <w:pStyle w:val="a9"/>
        <w:keepNext/>
        <w:keepLines/>
        <w:widowControl/>
        <w:spacing w:beforeLines="50" w:before="180"/>
        <w:ind w:firstLine="283"/>
        <w:rPr>
          <w:rFonts w:ascii="ＭＳ 明朝" w:eastAsia="ＭＳ 明朝" w:hAnsi="ＭＳ 明朝" w:cs="ＭＳ 明朝"/>
        </w:rPr>
      </w:pPr>
      <w:r w:rsidRPr="00AA5626">
        <w:rPr>
          <w:rFonts w:ascii="ＭＳ 明朝" w:eastAsia="ＭＳ 明朝" w:hAnsi="ＭＳ 明朝" w:cs="ＭＳ 明朝"/>
          <w:color w:val="FF0000"/>
        </w:rPr>
        <w:lastRenderedPageBreak/>
        <w:t>↓</w:t>
      </w:r>
      <w:r w:rsidR="008C12BC">
        <w:rPr>
          <w:rFonts w:ascii="ＭＳ 明朝" w:eastAsia="ＭＳ 明朝" w:hAnsi="ＭＳ 明朝" w:cs="ＭＳ 明朝"/>
          <w:color w:val="FF0000"/>
        </w:rPr>
        <w:t xml:space="preserve"> </w:t>
      </w:r>
      <w:r w:rsidR="008C12BC" w:rsidRPr="008C12BC">
        <w:rPr>
          <w:rFonts w:ascii="ＭＳ 明朝" w:eastAsia="ＭＳ 明朝" w:hAnsi="ＭＳ 明朝" w:cs="ＭＳ 明朝"/>
        </w:rPr>
        <w:t>（変換後）</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tab/>
            </w:r>
            <w:r w:rsidRPr="00AA5626">
              <w:tab/>
              <w:t>{</w:t>
            </w:r>
          </w:p>
          <w:p w14:paraId="7825FADF" w14:textId="77777777" w:rsidR="00A8446F" w:rsidRPr="00AA5626" w:rsidRDefault="00A8446F" w:rsidP="00A8446F">
            <w:pPr>
              <w:pStyle w:val="2-"/>
            </w:pPr>
            <w:r w:rsidRPr="00AA5626">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tab/>
            </w:r>
            <w:r>
              <w:tab/>
              <w:t>“sortOrder”: 1,</w:t>
            </w:r>
            <w:r w:rsidRPr="00AA5626">
              <w:t xml:space="preserve"> </w:t>
            </w:r>
          </w:p>
          <w:p w14:paraId="64E86FBB" w14:textId="09257312" w:rsidR="00AA5626" w:rsidRPr="00AA5626" w:rsidRDefault="00AA5626" w:rsidP="007E39B7">
            <w:pPr>
              <w:pStyle w:val="2-"/>
            </w:pPr>
            <w:r w:rsidRPr="00AA5626">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lastRenderedPageBreak/>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pPr>
      <w:r>
        <w:rPr>
          <w:rFonts w:hint="eastAsia"/>
        </w:rPr>
        <w:lastRenderedPageBreak/>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pPr>
            <w:r>
              <w:tab/>
              <w:t xml:space="preserve">{ “key”: </w:t>
            </w:r>
            <w:r w:rsidR="005A2089" w:rsidRPr="005A2089">
              <w:t>230889854</w:t>
            </w:r>
            <w:r>
              <w:t>, “index”: 2 },</w:t>
            </w:r>
          </w:p>
          <w:p w14:paraId="100BB524" w14:textId="6CFC6D9D" w:rsidR="007E39B7" w:rsidRPr="00AA5626" w:rsidRDefault="007E39B7" w:rsidP="007E39B7">
            <w:pPr>
              <w:pStyle w:val="2-"/>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t>並べ替え</w:t>
      </w:r>
      <w:r w:rsidR="00AE6440">
        <w:rPr>
          <w:rFonts w:hint="eastAsia"/>
        </w:rPr>
        <w:t>用</w:t>
      </w:r>
      <w:r>
        <w:rPr>
          <w:rFonts w:hint="eastAsia"/>
        </w:rPr>
        <w:t>インデックステーブル：</w:t>
      </w:r>
      <w:r w:rsidR="00AE6440">
        <w:tab/>
      </w:r>
      <w:r>
        <w:rPr>
          <w:rFonts w:hint="eastAsia"/>
        </w:rPr>
        <w:t>※</w:t>
      </w:r>
      <w:r w:rsidR="00AE6440">
        <w:tab/>
      </w:r>
      <w:r>
        <w:t xml:space="preserve">”kana”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E4568F">
        <w:tc>
          <w:tcPr>
            <w:tcW w:w="8494" w:type="dxa"/>
          </w:tcPr>
          <w:p w14:paraId="307B90CE" w14:textId="689E9850" w:rsidR="00FD3043" w:rsidRDefault="00FD3043" w:rsidP="00E4568F">
            <w:pPr>
              <w:pStyle w:val="2-"/>
            </w:pPr>
            <w:r w:rsidRPr="00AA5626">
              <w:rPr>
                <w:rFonts w:hint="eastAsia"/>
              </w:rPr>
              <w:t>[</w:t>
            </w:r>
            <w:r w:rsidR="00AE6440">
              <w:t xml:space="preserve"> 1, 0, 2 ]</w:t>
            </w:r>
          </w:p>
        </w:tc>
      </w:tr>
    </w:tbl>
    <w:p w14:paraId="1C6FEAEA" w14:textId="6FBC8B1E" w:rsidR="00E8196B" w:rsidRDefault="00E8196B" w:rsidP="00E8196B">
      <w:pPr>
        <w:pStyle w:val="2"/>
      </w:pPr>
      <w:bookmarkStart w:id="23" w:name="_Toc377298296"/>
      <w:r>
        <w:rPr>
          <w:rFonts w:hint="eastAsia"/>
        </w:rPr>
        <w:t>C</w:t>
      </w:r>
      <w:r>
        <w:rPr>
          <w:rFonts w:hint="eastAsia"/>
        </w:rPr>
        <w:t>言語ソース</w:t>
      </w:r>
      <w:r w:rsidR="00BE6A98" w:rsidRPr="00BE6A98">
        <w:rPr>
          <w:rFonts w:hint="eastAsia"/>
          <w:color w:val="0070C0"/>
        </w:rPr>
        <w:t>【出力データ】</w:t>
      </w:r>
      <w:bookmarkEnd w:id="23"/>
    </w:p>
    <w:p w14:paraId="36DFB252" w14:textId="71564E43" w:rsidR="0054675D" w:rsidRDefault="0054675D" w:rsidP="00E4568F">
      <w:pPr>
        <w:pStyle w:val="a9"/>
        <w:ind w:firstLine="283"/>
      </w:pPr>
      <w:r>
        <w:rPr>
          <w:rFonts w:hint="eastAsia"/>
        </w:rPr>
        <w:t>構造体が定義されたヘッダーファイルと</w:t>
      </w:r>
      <w:r w:rsidR="00EE4A26">
        <w:rPr>
          <w:rFonts w:hint="eastAsia"/>
        </w:rPr>
        <w:t>、</w:t>
      </w:r>
      <w:r>
        <w:rPr>
          <w:rFonts w:hint="eastAsia"/>
        </w:rPr>
        <w:t>バージョン整合用</w:t>
      </w:r>
      <w:r w:rsidR="00EE4A26">
        <w:rPr>
          <w:rFonts w:hint="eastAsia"/>
        </w:rPr>
        <w:t>の</w:t>
      </w:r>
      <w:r>
        <w:rPr>
          <w:rFonts w:hint="eastAsia"/>
        </w:rPr>
        <w:t>構造</w:t>
      </w:r>
      <w:r w:rsidR="006F6726">
        <w:rPr>
          <w:rFonts w:hint="eastAsia"/>
        </w:rPr>
        <w:t>定義</w:t>
      </w:r>
      <w:r w:rsidR="00EE4A26">
        <w:rPr>
          <w:rFonts w:hint="eastAsia"/>
        </w:rPr>
        <w:t>情報が定義されたソース</w:t>
      </w:r>
      <w:r w:rsidR="006F6726">
        <w:rPr>
          <w:rFonts w:hint="eastAsia"/>
        </w:rPr>
        <w:t>ファイル</w:t>
      </w:r>
      <w:r>
        <w:rPr>
          <w:rFonts w:hint="eastAsia"/>
        </w:rPr>
        <w:t>。</w:t>
      </w:r>
    </w:p>
    <w:p w14:paraId="2BE3BEE3" w14:textId="77777777" w:rsidR="0055687D" w:rsidRDefault="0054675D" w:rsidP="00E4568F">
      <w:pPr>
        <w:pStyle w:val="a9"/>
        <w:ind w:firstLine="283"/>
      </w:pPr>
      <w:r>
        <w:rPr>
          <w:rFonts w:hint="eastAsia"/>
        </w:rPr>
        <w:t>データ変換ツールのオプションにより出力可能。その際、</w:t>
      </w:r>
      <w:r w:rsidR="0055687D">
        <w:rPr>
          <w:rFonts w:hint="eastAsia"/>
        </w:rPr>
        <w:t>「データ定義</w:t>
      </w:r>
      <w:r>
        <w:rPr>
          <w:rFonts w:hint="eastAsia"/>
        </w:rPr>
        <w:t>JSON</w:t>
      </w:r>
      <w:r w:rsidR="0055687D">
        <w:rPr>
          <w:rFonts w:hint="eastAsia"/>
        </w:rPr>
        <w:t>」</w:t>
      </w:r>
      <w:r>
        <w:rPr>
          <w:rFonts w:hint="eastAsia"/>
        </w:rPr>
        <w:t>は必要なく、</w:t>
      </w:r>
      <w:r w:rsidR="0055687D">
        <w:rPr>
          <w:rFonts w:hint="eastAsia"/>
        </w:rPr>
        <w:t>「</w:t>
      </w:r>
      <w:r>
        <w:rPr>
          <w:rFonts w:hint="eastAsia"/>
        </w:rPr>
        <w:t>フォーマット定義</w:t>
      </w:r>
      <w:r>
        <w:rPr>
          <w:rFonts w:hint="eastAsia"/>
        </w:rPr>
        <w:t>JSON</w:t>
      </w:r>
      <w:r w:rsidR="0055687D">
        <w:rPr>
          <w:rFonts w:hint="eastAsia"/>
        </w:rPr>
        <w:t>」</w:t>
      </w:r>
      <w:r>
        <w:rPr>
          <w:rFonts w:hint="eastAsia"/>
        </w:rPr>
        <w:t>に基づいて</w:t>
      </w:r>
      <w:r w:rsidR="00F122C6">
        <w:rPr>
          <w:rFonts w:hint="eastAsia"/>
        </w:rPr>
        <w:t>作成</w:t>
      </w:r>
      <w:r>
        <w:rPr>
          <w:rFonts w:hint="eastAsia"/>
        </w:rPr>
        <w:t>される。</w:t>
      </w:r>
    </w:p>
    <w:p w14:paraId="18206E08" w14:textId="301301BB" w:rsidR="0055687D" w:rsidRDefault="0055687D" w:rsidP="00E4568F">
      <w:pPr>
        <w:pStyle w:val="a9"/>
        <w:ind w:firstLine="283"/>
      </w:pPr>
      <w:r>
        <w:rPr>
          <w:rFonts w:hint="eastAsia"/>
        </w:rPr>
        <w:t>「バージョン整合用構造定義」は、</w:t>
      </w:r>
      <w:r>
        <w:rPr>
          <w:rFonts w:hint="eastAsia"/>
        </w:rPr>
        <w:t>T_GD</w:t>
      </w:r>
      <w:r w:rsidR="00CB7657">
        <w:rPr>
          <w:rFonts w:hint="eastAsia"/>
        </w:rPr>
        <w:t>BIN</w:t>
      </w:r>
      <w:r>
        <w:rPr>
          <w:rFonts w:hint="eastAsia"/>
        </w:rPr>
        <w:t>_DECL</w:t>
      </w:r>
      <w:r>
        <w:rPr>
          <w:rFonts w:hint="eastAsia"/>
        </w:rPr>
        <w:t>型のデータで定義される</w:t>
      </w:r>
      <w:r>
        <w:rPr>
          <w:rFonts w:hint="eastAsia"/>
        </w:rPr>
        <w:t>static</w:t>
      </w:r>
      <w:r>
        <w:rPr>
          <w:rFonts w:hint="eastAsia"/>
        </w:rPr>
        <w:t>なデータ。この情報を取得するための関数</w:t>
      </w:r>
      <w:r>
        <w:rPr>
          <w:rFonts w:hint="eastAsia"/>
        </w:rPr>
        <w:t xml:space="preserve"> getDecl() </w:t>
      </w:r>
      <w:r>
        <w:rPr>
          <w:rFonts w:hint="eastAsia"/>
        </w:rPr>
        <w:t>も合わせて自動生成される。</w:t>
      </w:r>
    </w:p>
    <w:p w14:paraId="485AA7ED" w14:textId="29A74ACD" w:rsidR="00E4568F" w:rsidRDefault="00332985" w:rsidP="00EF34B0">
      <w:pPr>
        <w:pStyle w:val="a9"/>
        <w:keepNext/>
        <w:widowControl/>
        <w:ind w:firstLine="283"/>
      </w:pPr>
      <w:r>
        <w:rPr>
          <w:rFonts w:hint="eastAsia"/>
        </w:rPr>
        <w:t>以下</w:t>
      </w:r>
      <w:r w:rsidR="0055687D">
        <w:rPr>
          <w:rFonts w:hint="eastAsia"/>
        </w:rPr>
        <w:t>に</w:t>
      </w:r>
      <w:r>
        <w:rPr>
          <w:rFonts w:hint="eastAsia"/>
        </w:rPr>
        <w:t>自動生成されたファイルのサンプルを示す。</w:t>
      </w:r>
      <w:r w:rsidR="00BB36C1">
        <w:rPr>
          <w:rFonts w:hint="eastAsia"/>
        </w:rPr>
        <w:t>T_GD</w:t>
      </w:r>
      <w:r w:rsidR="004F1D4F">
        <w:t>BIN</w:t>
      </w:r>
      <w:r w:rsidR="00BB36C1">
        <w:rPr>
          <w:rFonts w:hint="eastAsia"/>
        </w:rPr>
        <w:t>_DECL</w:t>
      </w:r>
      <w:r w:rsidR="00BB36C1">
        <w:rPr>
          <w:rFonts w:hint="eastAsia"/>
        </w:rPr>
        <w:t>型の扱いについてもサンプルで示す。なお、この</w:t>
      </w:r>
      <w:r w:rsidR="00A54880">
        <w:rPr>
          <w:rFonts w:hint="eastAsia"/>
        </w:rPr>
        <w:t>内容</w:t>
      </w:r>
      <w:r w:rsidR="00BB36C1">
        <w:rPr>
          <w:rFonts w:hint="eastAsia"/>
        </w:rPr>
        <w:t>は、</w:t>
      </w:r>
      <w:r w:rsidR="00E43792">
        <w:rPr>
          <w:rFonts w:hint="eastAsia"/>
        </w:rPr>
        <w:t>前述の「フォーマット定義</w:t>
      </w:r>
      <w:r w:rsidR="00E43792">
        <w:rPr>
          <w:rFonts w:hint="eastAsia"/>
        </w:rPr>
        <w:t>JSON</w:t>
      </w:r>
      <w:r w:rsidR="00E67E6E">
        <w:rPr>
          <w:rFonts w:hint="eastAsia"/>
        </w:rPr>
        <w:t>」のサンプルに基づく</w:t>
      </w:r>
      <w:r w:rsidR="00E43792">
        <w:rPr>
          <w:rFonts w:hint="eastAsia"/>
        </w:rPr>
        <w:t>。</w:t>
      </w:r>
    </w:p>
    <w:p w14:paraId="289CCE27" w14:textId="09573060" w:rsidR="002E33F1" w:rsidRPr="00AC0302" w:rsidRDefault="002E33F1" w:rsidP="006F6726">
      <w:pPr>
        <w:pStyle w:val="a9"/>
        <w:keepNext/>
        <w:keepLines/>
        <w:widowControl/>
        <w:spacing w:beforeLines="50" w:before="180"/>
        <w:ind w:left="2" w:firstLineChars="0" w:firstLine="0"/>
        <w:rPr>
          <w:color w:val="FF0000"/>
        </w:rPr>
      </w:pPr>
      <w:r>
        <w:rPr>
          <w:rFonts w:hint="eastAsia"/>
        </w:rPr>
        <w:t>例：ヘッダーファイル</w:t>
      </w:r>
      <w:r w:rsidR="00534675">
        <w:rPr>
          <w:rFonts w:hint="eastAsia"/>
        </w:rPr>
        <w:t>：</w:t>
      </w:r>
      <w:r w:rsidR="00534675">
        <w:rPr>
          <w:rFonts w:hint="eastAsia"/>
        </w:rPr>
        <w:t>charaData.h</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E33F1" w14:paraId="10A58455" w14:textId="77777777" w:rsidTr="00A256F9">
        <w:tc>
          <w:tcPr>
            <w:tcW w:w="8494" w:type="dxa"/>
          </w:tcPr>
          <w:p w14:paraId="1862A94C" w14:textId="52655196" w:rsidR="002E33F1" w:rsidRDefault="002E33F1" w:rsidP="00A256F9">
            <w:pPr>
              <w:pStyle w:val="2-"/>
            </w:pPr>
            <w:r>
              <w:rPr>
                <w:rFonts w:hint="eastAsia"/>
              </w:rPr>
              <w:t>#pragma once</w:t>
            </w:r>
          </w:p>
          <w:p w14:paraId="047144EC" w14:textId="77777777" w:rsidR="002E33F1" w:rsidRDefault="002E33F1" w:rsidP="00A256F9">
            <w:pPr>
              <w:pStyle w:val="2-"/>
            </w:pPr>
            <w:r>
              <w:t>#ifndef __CHARA_DATA_H__</w:t>
            </w:r>
          </w:p>
          <w:p w14:paraId="4E615B09" w14:textId="77777777" w:rsidR="002E33F1" w:rsidRDefault="002E33F1" w:rsidP="002E33F1">
            <w:pPr>
              <w:pStyle w:val="2-"/>
            </w:pPr>
            <w:r>
              <w:rPr>
                <w:rFonts w:hint="eastAsia"/>
              </w:rPr>
              <w:t xml:space="preserve">#define </w:t>
            </w:r>
            <w:r>
              <w:t>__CHARA_DATA_H__</w:t>
            </w:r>
          </w:p>
          <w:p w14:paraId="7FA76A7F" w14:textId="1D5F62DC" w:rsidR="00BA49AF" w:rsidRDefault="00BA49AF" w:rsidP="00A256F9">
            <w:pPr>
              <w:pStyle w:val="2-"/>
            </w:pPr>
          </w:p>
          <w:p w14:paraId="6F6051C2" w14:textId="26B8AA7E" w:rsidR="00BA49AF" w:rsidRPr="00BA49AF" w:rsidRDefault="00BA49AF"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4EEC40FA" w14:textId="1AFD0783" w:rsidR="000D6821" w:rsidRPr="000D6821" w:rsidRDefault="000D6821" w:rsidP="00A256F9">
            <w:pPr>
              <w:pStyle w:val="2-"/>
              <w:rPr>
                <w:color w:val="00B050"/>
              </w:rPr>
            </w:pPr>
            <w:r w:rsidRPr="000D6821">
              <w:rPr>
                <w:rFonts w:hint="eastAsia"/>
                <w:color w:val="00B050"/>
              </w:rPr>
              <w:t xml:space="preserve">//Do not modify </w:t>
            </w:r>
            <w:r w:rsidRPr="000D6821">
              <w:rPr>
                <w:color w:val="00B050"/>
              </w:rPr>
              <w:t>this file manually.</w:t>
            </w:r>
          </w:p>
          <w:p w14:paraId="588590E2" w14:textId="77777777" w:rsidR="000D6821" w:rsidRDefault="000D6821" w:rsidP="00A256F9">
            <w:pPr>
              <w:pStyle w:val="2-"/>
            </w:pPr>
          </w:p>
          <w:p w14:paraId="533C7F1F" w14:textId="06799E52" w:rsidR="00C91C6A" w:rsidRDefault="00C91C6A" w:rsidP="00A256F9">
            <w:pPr>
              <w:pStyle w:val="2-"/>
            </w:pPr>
            <w:r>
              <w:rPr>
                <w:rFonts w:hint="eastAsia"/>
              </w:rPr>
              <w:t xml:space="preserve">#include </w:t>
            </w:r>
            <w:r>
              <w:t>“types.h”</w:t>
            </w:r>
          </w:p>
          <w:p w14:paraId="52E5BCA0" w14:textId="77777777" w:rsidR="00C91C6A" w:rsidRDefault="00C91C6A" w:rsidP="00A256F9">
            <w:pPr>
              <w:pStyle w:val="2-"/>
            </w:pPr>
          </w:p>
          <w:p w14:paraId="42743B9A" w14:textId="730F743A" w:rsidR="001B4BE5" w:rsidRDefault="001B4BE5" w:rsidP="00A256F9">
            <w:pPr>
              <w:pStyle w:val="2-"/>
            </w:pPr>
            <w:r>
              <w:t>n</w:t>
            </w:r>
            <w:r>
              <w:rPr>
                <w:rFonts w:hint="eastAsia"/>
              </w:rPr>
              <w:t xml:space="preserve">amespace </w:t>
            </w:r>
            <w:r w:rsidR="00EF08EC">
              <w:t>c</w:t>
            </w:r>
            <w:r>
              <w:t>haraDataDef</w:t>
            </w:r>
          </w:p>
          <w:p w14:paraId="53CA080D" w14:textId="77777777" w:rsidR="001B4BE5" w:rsidRDefault="001B4BE5" w:rsidP="00A256F9">
            <w:pPr>
              <w:pStyle w:val="2-"/>
            </w:pPr>
            <w:r>
              <w:t>{</w:t>
            </w:r>
          </w:p>
          <w:p w14:paraId="0E078AD2" w14:textId="77777777" w:rsidR="001B4BE5" w:rsidRDefault="001B4BE5" w:rsidP="00A256F9">
            <w:pPr>
              <w:pStyle w:val="2-"/>
            </w:pPr>
          </w:p>
          <w:p w14:paraId="6BF58C38" w14:textId="4CB03345" w:rsidR="00D51294" w:rsidRPr="000D6821" w:rsidRDefault="00D51294" w:rsidP="00A256F9">
            <w:pPr>
              <w:pStyle w:val="2-"/>
              <w:rPr>
                <w:color w:val="00B050"/>
              </w:rPr>
            </w:pPr>
            <w:r w:rsidRPr="000D6821">
              <w:rPr>
                <w:rFonts w:hint="eastAsia"/>
                <w:color w:val="00B050"/>
              </w:rPr>
              <w:t>//キャラパラメータ構造定義</w:t>
            </w:r>
          </w:p>
          <w:p w14:paraId="5AF527D0" w14:textId="0A054370" w:rsidR="00D51294" w:rsidRPr="000D6821" w:rsidRDefault="00D51294" w:rsidP="00A256F9">
            <w:pPr>
              <w:pStyle w:val="2-"/>
              <w:rPr>
                <w:color w:val="00B050"/>
              </w:rPr>
            </w:pPr>
            <w:r w:rsidRPr="000D6821">
              <w:rPr>
                <w:rFonts w:hint="eastAsia"/>
                <w:color w:val="00B050"/>
              </w:rPr>
              <w:t>//Name: CharaData</w:t>
            </w:r>
          </w:p>
          <w:p w14:paraId="5FBCA8D5" w14:textId="53F4372A" w:rsidR="00D51294" w:rsidRPr="000D6821" w:rsidRDefault="00D51294" w:rsidP="00A256F9">
            <w:pPr>
              <w:pStyle w:val="2-"/>
              <w:rPr>
                <w:color w:val="00B050"/>
              </w:rPr>
            </w:pPr>
            <w:r w:rsidRPr="000D6821">
              <w:rPr>
                <w:rFonts w:hint="eastAsia"/>
                <w:color w:val="00B050"/>
              </w:rPr>
              <w:t>//Version: 1.0</w:t>
            </w:r>
          </w:p>
          <w:p w14:paraId="461137C8" w14:textId="61F3540C" w:rsidR="00D51294" w:rsidRPr="000D6821" w:rsidRDefault="000D6821" w:rsidP="00A256F9">
            <w:pPr>
              <w:pStyle w:val="2-"/>
              <w:rPr>
                <w:color w:val="00B050"/>
              </w:rPr>
            </w:pPr>
            <w:r w:rsidRPr="000D6821">
              <w:rPr>
                <w:rFonts w:hint="eastAsia"/>
                <w:color w:val="00B050"/>
              </w:rPr>
              <w:t xml:space="preserve">//Update: </w:t>
            </w:r>
            <w:r>
              <w:rPr>
                <w:color w:val="00B050"/>
              </w:rPr>
              <w:t>204.1.10 12:34:56</w:t>
            </w:r>
          </w:p>
          <w:p w14:paraId="62328426" w14:textId="77777777" w:rsidR="000D6821" w:rsidRDefault="000D6821" w:rsidP="00A256F9">
            <w:pPr>
              <w:pStyle w:val="2-"/>
            </w:pPr>
          </w:p>
          <w:p w14:paraId="3FBDDC49" w14:textId="451A96C2" w:rsidR="000D6821" w:rsidRPr="000D6821" w:rsidRDefault="000D6821" w:rsidP="000D6821">
            <w:pPr>
              <w:pStyle w:val="2-"/>
              <w:rPr>
                <w:color w:val="00B050"/>
              </w:rPr>
            </w:pPr>
            <w:r w:rsidRPr="000D6821">
              <w:rPr>
                <w:rFonts w:hint="eastAsia"/>
                <w:color w:val="00B050"/>
              </w:rPr>
              <w:t>//特殊パラメータ構造体</w:t>
            </w:r>
          </w:p>
          <w:p w14:paraId="71B8BD8D" w14:textId="01160716" w:rsidR="000D6821" w:rsidRDefault="000D6821" w:rsidP="000D6821">
            <w:pPr>
              <w:pStyle w:val="2-"/>
            </w:pPr>
            <w:r>
              <w:t>struct T_SPECIAL_PARAM</w:t>
            </w:r>
          </w:p>
          <w:p w14:paraId="574CACAD" w14:textId="700EC12E" w:rsidR="000D6821" w:rsidRDefault="000D6821" w:rsidP="000D6821">
            <w:pPr>
              <w:pStyle w:val="2-"/>
            </w:pPr>
            <w:r>
              <w:lastRenderedPageBreak/>
              <w:t>{</w:t>
            </w:r>
          </w:p>
          <w:p w14:paraId="33895CC3" w14:textId="3ECAC668" w:rsidR="000D6821" w:rsidRPr="000D6821" w:rsidRDefault="000D6821" w:rsidP="000D6821">
            <w:pPr>
              <w:pStyle w:val="2-"/>
              <w:rPr>
                <w:color w:val="00B050"/>
              </w:rPr>
            </w:pPr>
            <w:r>
              <w:tab/>
            </w:r>
            <w:r w:rsidR="00B870E6">
              <w:t>unsigned int</w:t>
            </w:r>
            <w:r>
              <w:tab/>
              <w:t>dark;</w:t>
            </w:r>
            <w:r>
              <w:tab/>
            </w:r>
            <w:r w:rsidRPr="000D6821">
              <w:rPr>
                <w:color w:val="00B050"/>
              </w:rPr>
              <w:t>//闇</w:t>
            </w:r>
          </w:p>
          <w:p w14:paraId="37B87E9B" w14:textId="44C08449" w:rsidR="000D6821" w:rsidRDefault="000D6821" w:rsidP="000D6821">
            <w:pPr>
              <w:pStyle w:val="2-"/>
            </w:pPr>
            <w:r>
              <w:tab/>
            </w:r>
            <w:r w:rsidR="00B870E6">
              <w:t>unsigned int</w:t>
            </w:r>
            <w:r>
              <w:tab/>
              <w:t>shine;</w:t>
            </w:r>
            <w:r>
              <w:tab/>
            </w:r>
            <w:r w:rsidRPr="000D6821">
              <w:rPr>
                <w:color w:val="00B050"/>
              </w:rPr>
              <w:t>//光</w:t>
            </w:r>
          </w:p>
          <w:p w14:paraId="3BDDCB03" w14:textId="46C20F9A" w:rsidR="000D6821" w:rsidRDefault="000D6821" w:rsidP="000D6821">
            <w:pPr>
              <w:pStyle w:val="2-"/>
            </w:pPr>
            <w:r>
              <w:t>};</w:t>
            </w:r>
          </w:p>
          <w:p w14:paraId="314BB079" w14:textId="77777777" w:rsidR="000D6821" w:rsidRDefault="000D6821" w:rsidP="00A256F9">
            <w:pPr>
              <w:pStyle w:val="2-"/>
            </w:pPr>
          </w:p>
          <w:p w14:paraId="00EC9EE4" w14:textId="4583CA52" w:rsidR="002E33F1" w:rsidRPr="00E43792" w:rsidRDefault="00D51294" w:rsidP="00A256F9">
            <w:pPr>
              <w:pStyle w:val="2-"/>
              <w:rPr>
                <w:color w:val="00B050"/>
              </w:rPr>
            </w:pPr>
            <w:r w:rsidRPr="00E43792">
              <w:rPr>
                <w:rFonts w:hint="eastAsia"/>
                <w:color w:val="00B050"/>
              </w:rPr>
              <w:t>//キャラ構造体</w:t>
            </w:r>
          </w:p>
          <w:p w14:paraId="7AD99D0C" w14:textId="2B4856AC" w:rsidR="002E33F1" w:rsidRDefault="00646AD9" w:rsidP="00A256F9">
            <w:pPr>
              <w:pStyle w:val="2-"/>
            </w:pPr>
            <w:r>
              <w:rPr>
                <w:rFonts w:hint="eastAsia"/>
              </w:rPr>
              <w:t>s</w:t>
            </w:r>
            <w:r w:rsidR="001D6437">
              <w:rPr>
                <w:rFonts w:hint="eastAsia"/>
              </w:rPr>
              <w:t xml:space="preserve">truct </w:t>
            </w:r>
            <w:r w:rsidR="001D6437">
              <w:t>T_CHARA</w:t>
            </w:r>
          </w:p>
          <w:p w14:paraId="3C27DF35" w14:textId="77777777" w:rsidR="001D6437" w:rsidRDefault="001D6437" w:rsidP="00A256F9">
            <w:pPr>
              <w:pStyle w:val="2-"/>
            </w:pPr>
            <w:r>
              <w:t>{</w:t>
            </w:r>
          </w:p>
          <w:p w14:paraId="7F950E5E" w14:textId="137BCD10" w:rsidR="00646AD9" w:rsidRPr="00E43792" w:rsidRDefault="00646AD9" w:rsidP="00A256F9">
            <w:pPr>
              <w:pStyle w:val="2-"/>
              <w:rPr>
                <w:color w:val="00B050"/>
              </w:rPr>
            </w:pPr>
            <w:r>
              <w:tab/>
            </w:r>
            <w:r w:rsidRPr="00E43792">
              <w:rPr>
                <w:color w:val="00B050"/>
              </w:rPr>
              <w:t>//パラメータ構造体</w:t>
            </w:r>
          </w:p>
          <w:p w14:paraId="1131CB5F" w14:textId="1490518B" w:rsidR="00646AD9" w:rsidRDefault="00646AD9" w:rsidP="00A256F9">
            <w:pPr>
              <w:pStyle w:val="2-"/>
            </w:pPr>
            <w:r>
              <w:tab/>
              <w:t>struct T_PARAM</w:t>
            </w:r>
          </w:p>
          <w:p w14:paraId="0A259C85" w14:textId="701799F7" w:rsidR="00646AD9" w:rsidRDefault="00646AD9" w:rsidP="00A256F9">
            <w:pPr>
              <w:pStyle w:val="2-"/>
            </w:pPr>
            <w:r>
              <w:tab/>
              <w:t>{</w:t>
            </w:r>
          </w:p>
          <w:p w14:paraId="0F768BD9" w14:textId="44B29EDE" w:rsidR="00646AD9" w:rsidRPr="00E43792" w:rsidRDefault="00646AD9" w:rsidP="00A256F9">
            <w:pPr>
              <w:pStyle w:val="2-"/>
              <w:rPr>
                <w:color w:val="00B050"/>
              </w:rPr>
            </w:pPr>
            <w:r>
              <w:tab/>
            </w:r>
            <w:r>
              <w:tab/>
            </w:r>
            <w:r w:rsidR="00B870E6">
              <w:t>short</w:t>
            </w:r>
            <w:r>
              <w:tab/>
              <w:t>atk;</w:t>
            </w:r>
            <w:r>
              <w:tab/>
            </w:r>
            <w:r w:rsidRPr="00E43792">
              <w:rPr>
                <w:color w:val="00B050"/>
              </w:rPr>
              <w:t>//攻撃力</w:t>
            </w:r>
          </w:p>
          <w:p w14:paraId="4CED451B" w14:textId="4014BDCC" w:rsidR="00646AD9" w:rsidRDefault="00646AD9" w:rsidP="00A256F9">
            <w:pPr>
              <w:pStyle w:val="2-"/>
            </w:pPr>
            <w:r>
              <w:tab/>
            </w:r>
            <w:r>
              <w:tab/>
            </w:r>
            <w:r w:rsidR="00B870E6">
              <w:t>short</w:t>
            </w:r>
            <w:r>
              <w:tab/>
              <w:t>def;</w:t>
            </w:r>
            <w:r>
              <w:tab/>
            </w:r>
            <w:r w:rsidRPr="00E43792">
              <w:rPr>
                <w:color w:val="00B050"/>
              </w:rPr>
              <w:t>//守備力</w:t>
            </w:r>
          </w:p>
          <w:p w14:paraId="2AD988A6" w14:textId="5969E275" w:rsidR="00646AD9" w:rsidRDefault="00646AD9" w:rsidP="00A256F9">
            <w:pPr>
              <w:pStyle w:val="2-"/>
            </w:pPr>
            <w:r>
              <w:tab/>
            </w:r>
            <w:r>
              <w:tab/>
              <w:t>int</w:t>
            </w:r>
            <w:r>
              <w:tab/>
              <w:t>specialNum;</w:t>
            </w:r>
            <w:r w:rsidRPr="00E43792">
              <w:rPr>
                <w:color w:val="00B050"/>
              </w:rPr>
              <w:tab/>
              <w:t>//特殊能力</w:t>
            </w:r>
            <w:r w:rsidRPr="00E43792">
              <w:rPr>
                <w:rFonts w:hint="eastAsia"/>
                <w:color w:val="00B050"/>
              </w:rPr>
              <w:t xml:space="preserve"> (Num)</w:t>
            </w:r>
          </w:p>
          <w:p w14:paraId="4E219285" w14:textId="75AB02AF" w:rsidR="00646AD9" w:rsidRDefault="00646AD9" w:rsidP="00A256F9">
            <w:pPr>
              <w:pStyle w:val="2-"/>
            </w:pPr>
            <w:r>
              <w:tab/>
            </w:r>
            <w:r>
              <w:tab/>
              <w:t>T_SPECIAL_PARAM*</w:t>
            </w:r>
            <w:r>
              <w:tab/>
              <w:t>special;</w:t>
            </w:r>
            <w:r>
              <w:tab/>
            </w:r>
            <w:r w:rsidRPr="00E43792">
              <w:rPr>
                <w:color w:val="00B050"/>
              </w:rPr>
              <w:t>//特殊能力</w:t>
            </w:r>
          </w:p>
          <w:p w14:paraId="547A8035" w14:textId="4B8E737A" w:rsidR="00646AD9" w:rsidRDefault="00646AD9" w:rsidP="00A256F9">
            <w:pPr>
              <w:pStyle w:val="2-"/>
            </w:pPr>
            <w:r>
              <w:tab/>
              <w:t>};</w:t>
            </w:r>
          </w:p>
          <w:p w14:paraId="32F0F73F" w14:textId="6F6BA682" w:rsidR="00646AD9" w:rsidRDefault="00646AD9" w:rsidP="00A256F9">
            <w:pPr>
              <w:pStyle w:val="2-"/>
            </w:pPr>
            <w:r>
              <w:tab/>
            </w:r>
          </w:p>
          <w:p w14:paraId="692E015E" w14:textId="3CE5DD6D" w:rsidR="001D6437" w:rsidRDefault="001D6437" w:rsidP="00A256F9">
            <w:pPr>
              <w:pStyle w:val="2-"/>
            </w:pPr>
            <w:r>
              <w:tab/>
            </w:r>
            <w:r w:rsidR="00D27ABD">
              <w:t>CRC</w:t>
            </w:r>
            <w:r w:rsidR="00D27ABD">
              <w:tab/>
              <w:t>id;</w:t>
            </w:r>
            <w:r w:rsidR="00D27ABD">
              <w:tab/>
            </w:r>
            <w:r w:rsidR="00D27ABD" w:rsidRPr="00E43792">
              <w:rPr>
                <w:color w:val="00B050"/>
              </w:rPr>
              <w:t>//識別</w:t>
            </w:r>
            <w:r w:rsidR="00D27ABD" w:rsidRPr="00E43792">
              <w:rPr>
                <w:rFonts w:hint="eastAsia"/>
                <w:color w:val="00B050"/>
              </w:rPr>
              <w:t>ID</w:t>
            </w:r>
          </w:p>
          <w:p w14:paraId="769F2E0F" w14:textId="77777777" w:rsidR="00F91C56" w:rsidRPr="00E43792" w:rsidRDefault="00F91C56" w:rsidP="00F91C56">
            <w:pPr>
              <w:pStyle w:val="2-"/>
              <w:rPr>
                <w:color w:val="00B050"/>
              </w:rPr>
            </w:pPr>
            <w:r>
              <w:tab/>
            </w:r>
            <w:r>
              <w:rPr>
                <w:rFonts w:hint="eastAsia"/>
              </w:rPr>
              <w:t>char</w:t>
            </w:r>
            <w:r>
              <w:tab/>
              <w:t>power;</w:t>
            </w:r>
            <w:r>
              <w:tab/>
            </w:r>
            <w:r w:rsidRPr="00E43792">
              <w:rPr>
                <w:color w:val="00B050"/>
              </w:rPr>
              <w:t>//力</w:t>
            </w:r>
          </w:p>
          <w:p w14:paraId="53B6EB9C" w14:textId="77777777" w:rsidR="00F91C56" w:rsidRDefault="00F91C56" w:rsidP="00F91C56">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75982A84" w14:textId="77777777" w:rsidR="00F91C56" w:rsidRDefault="00F91C56" w:rsidP="00F91C56">
            <w:pPr>
              <w:pStyle w:val="2-"/>
            </w:pPr>
            <w:r>
              <w:tab/>
              <w:t>short</w:t>
            </w:r>
            <w:r>
              <w:tab/>
              <w:t>fixed;</w:t>
            </w:r>
            <w:r>
              <w:tab/>
            </w:r>
            <w:r w:rsidRPr="00E43792">
              <w:rPr>
                <w:color w:val="00B050"/>
              </w:rPr>
              <w:t>//固定値</w:t>
            </w:r>
          </w:p>
          <w:p w14:paraId="5104A1DF" w14:textId="1CB649A3" w:rsidR="00F91C56" w:rsidRPr="00E43792" w:rsidRDefault="00F91C56" w:rsidP="00F91C56">
            <w:pPr>
              <w:pStyle w:val="2-"/>
              <w:rPr>
                <w:color w:val="00B050"/>
              </w:rPr>
            </w:pPr>
            <w:r>
              <w:tab/>
            </w:r>
            <w:r w:rsidR="006B47CE">
              <w:t>float</w:t>
            </w:r>
            <w:r>
              <w:tab/>
              <w:t>tol[10];</w:t>
            </w:r>
            <w:r>
              <w:tab/>
            </w:r>
            <w:r w:rsidRPr="00E43792">
              <w:rPr>
                <w:color w:val="00B050"/>
              </w:rPr>
              <w:t>//耐性</w:t>
            </w:r>
          </w:p>
          <w:p w14:paraId="5E784BF8" w14:textId="3BDF68E3" w:rsidR="00D27ABD" w:rsidRPr="00E43792" w:rsidRDefault="00D27ABD" w:rsidP="00A256F9">
            <w:pPr>
              <w:pStyle w:val="2-"/>
              <w:rPr>
                <w:color w:val="00B050"/>
              </w:rPr>
            </w:pPr>
            <w:r>
              <w:tab/>
            </w:r>
            <w:r w:rsidR="00084756">
              <w:t>c</w:t>
            </w:r>
            <w:r w:rsidR="00084756">
              <w:rPr>
                <w:rFonts w:hint="eastAsia"/>
              </w:rPr>
              <w:t xml:space="preserve">onst </w:t>
            </w:r>
            <w:r w:rsidR="00084756">
              <w:t>char* name;</w:t>
            </w:r>
            <w:r w:rsidR="00084756">
              <w:tab/>
            </w:r>
            <w:r w:rsidR="00084756" w:rsidRPr="00E43792">
              <w:rPr>
                <w:color w:val="00B050"/>
              </w:rPr>
              <w:t>//名前</w:t>
            </w:r>
          </w:p>
          <w:p w14:paraId="04C79AD8" w14:textId="6A518087" w:rsidR="00084756" w:rsidRPr="00E43792" w:rsidRDefault="00084756" w:rsidP="00A256F9">
            <w:pPr>
              <w:pStyle w:val="2-"/>
              <w:rPr>
                <w:color w:val="00B050"/>
              </w:rPr>
            </w:pPr>
            <w:r>
              <w:tab/>
              <w:t>const T_EXPR* condition;</w:t>
            </w:r>
            <w:r>
              <w:tab/>
            </w:r>
            <w:r w:rsidRPr="00E43792">
              <w:rPr>
                <w:color w:val="00B050"/>
              </w:rPr>
              <w:t>//有効化条件</w:t>
            </w:r>
          </w:p>
          <w:p w14:paraId="76069358" w14:textId="52B85AF7" w:rsidR="00084756" w:rsidRPr="00E43792" w:rsidRDefault="00084756" w:rsidP="00A256F9">
            <w:pPr>
              <w:pStyle w:val="2-"/>
              <w:rPr>
                <w:color w:val="00B050"/>
              </w:rPr>
            </w:pPr>
            <w:r>
              <w:tab/>
            </w:r>
            <w:r w:rsidR="001A1752">
              <w:t>unsigne</w:t>
            </w:r>
            <w:r w:rsidR="000D0711">
              <w:t>d</w:t>
            </w:r>
            <w:r w:rsidR="001A1752">
              <w:t xml:space="preserve"> int</w:t>
            </w:r>
            <w:r>
              <w:t>*</w:t>
            </w:r>
            <w:r>
              <w:tab/>
              <w:t>abilities;</w:t>
            </w:r>
            <w:r>
              <w:tab/>
            </w:r>
            <w:r w:rsidRPr="00E43792">
              <w:rPr>
                <w:color w:val="00B050"/>
              </w:rPr>
              <w:t>//アビリティ</w:t>
            </w:r>
          </w:p>
          <w:p w14:paraId="0B9ABF54" w14:textId="54ABC81B" w:rsidR="00084756" w:rsidRPr="00E43792" w:rsidRDefault="00084756" w:rsidP="00A256F9">
            <w:pPr>
              <w:pStyle w:val="2-"/>
              <w:rPr>
                <w:color w:val="00B050"/>
              </w:rPr>
            </w:pPr>
            <w:r>
              <w:tab/>
              <w:t>T_PARAM</w:t>
            </w:r>
            <w:r>
              <w:tab/>
              <w:t>param;</w:t>
            </w:r>
            <w:r>
              <w:tab/>
            </w:r>
            <w:r w:rsidRPr="00E43792">
              <w:rPr>
                <w:color w:val="00B050"/>
              </w:rPr>
              <w:t>//パラメータ</w:t>
            </w:r>
          </w:p>
          <w:p w14:paraId="13132782" w14:textId="6A518087" w:rsidR="001D6437" w:rsidRDefault="001D6437" w:rsidP="00A256F9">
            <w:pPr>
              <w:pStyle w:val="2-"/>
            </w:pPr>
            <w:r>
              <w:t>};</w:t>
            </w:r>
          </w:p>
          <w:p w14:paraId="72E8C6EA" w14:textId="77777777" w:rsidR="001D6437" w:rsidRDefault="001D6437" w:rsidP="00A256F9">
            <w:pPr>
              <w:pStyle w:val="2-"/>
            </w:pPr>
          </w:p>
          <w:p w14:paraId="15D837B0" w14:textId="7724FD2B" w:rsidR="001B4BE5" w:rsidRDefault="001B4BE5" w:rsidP="001B4BE5">
            <w:pPr>
              <w:pStyle w:val="2-"/>
            </w:pPr>
            <w:r>
              <w:rPr>
                <w:rFonts w:hint="eastAsia"/>
              </w:rPr>
              <w:t>}</w:t>
            </w:r>
            <w:r w:rsidRPr="001B4BE5">
              <w:rPr>
                <w:color w:val="00B050"/>
              </w:rPr>
              <w:t>//n</w:t>
            </w:r>
            <w:r w:rsidRPr="001B4BE5">
              <w:rPr>
                <w:rFonts w:hint="eastAsia"/>
                <w:color w:val="00B050"/>
              </w:rPr>
              <w:t xml:space="preserve">amespace </w:t>
            </w:r>
            <w:r w:rsidR="00EF08EC">
              <w:rPr>
                <w:color w:val="00B050"/>
              </w:rPr>
              <w:t>c</w:t>
            </w:r>
            <w:r w:rsidRPr="001B4BE5">
              <w:rPr>
                <w:color w:val="00B050"/>
              </w:rPr>
              <w:t>haraDataDef</w:t>
            </w:r>
          </w:p>
          <w:p w14:paraId="73DD8F88" w14:textId="77777777" w:rsidR="001B4BE5" w:rsidRDefault="001B4BE5" w:rsidP="00A256F9">
            <w:pPr>
              <w:pStyle w:val="2-"/>
            </w:pPr>
          </w:p>
          <w:p w14:paraId="229D8935" w14:textId="63279784" w:rsidR="002E33F1" w:rsidRPr="002E33F1" w:rsidRDefault="002E33F1" w:rsidP="00A256F9">
            <w:pPr>
              <w:pStyle w:val="2-"/>
            </w:pPr>
            <w:r>
              <w:t>#endif</w:t>
            </w:r>
            <w:r w:rsidRPr="00E43792">
              <w:rPr>
                <w:color w:val="00B050"/>
              </w:rPr>
              <w:t>//__CHARA_DATA_H__</w:t>
            </w:r>
          </w:p>
        </w:tc>
      </w:tr>
    </w:tbl>
    <w:p w14:paraId="35111BB7" w14:textId="55E69C0F" w:rsidR="006F6726" w:rsidRPr="00AC0302" w:rsidRDefault="006F6726" w:rsidP="006F6726">
      <w:pPr>
        <w:pStyle w:val="a9"/>
        <w:keepNext/>
        <w:keepLines/>
        <w:widowControl/>
        <w:spacing w:beforeLines="50" w:before="180"/>
        <w:ind w:left="2" w:firstLineChars="0" w:firstLine="0"/>
        <w:rPr>
          <w:color w:val="FF0000"/>
        </w:rPr>
      </w:pPr>
      <w:r>
        <w:rPr>
          <w:rFonts w:hint="eastAsia"/>
        </w:rPr>
        <w:lastRenderedPageBreak/>
        <w:t>例：バージョン整合用構造定義ファイル</w:t>
      </w:r>
      <w:r w:rsidR="00534675">
        <w:rPr>
          <w:rFonts w:hint="eastAsia"/>
        </w:rPr>
        <w:t>：</w:t>
      </w:r>
      <w:r w:rsidR="00534675">
        <w:rPr>
          <w:rFonts w:hint="eastAsia"/>
        </w:rPr>
        <w:t>charaData</w:t>
      </w:r>
      <w:r w:rsidR="00534675">
        <w:t>Dec</w:t>
      </w:r>
      <w:r w:rsidR="00005A99">
        <w:t>l</w:t>
      </w:r>
      <w:r w:rsidR="00534675">
        <w:rPr>
          <w:rFonts w:hint="eastAsia"/>
        </w:rPr>
        <w:t>.cpp</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F6726" w14:paraId="596A2004" w14:textId="77777777" w:rsidTr="00A256F9">
        <w:tc>
          <w:tcPr>
            <w:tcW w:w="8494" w:type="dxa"/>
          </w:tcPr>
          <w:p w14:paraId="57771A0D" w14:textId="5903F70D" w:rsidR="006F6726" w:rsidRPr="00BA49AF" w:rsidRDefault="006F6726"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0F2F4323" w14:textId="77777777" w:rsidR="006F6726" w:rsidRPr="000D6821" w:rsidRDefault="006F6726" w:rsidP="00A256F9">
            <w:pPr>
              <w:pStyle w:val="2-"/>
              <w:rPr>
                <w:color w:val="00B050"/>
              </w:rPr>
            </w:pPr>
            <w:r w:rsidRPr="000D6821">
              <w:rPr>
                <w:rFonts w:hint="eastAsia"/>
                <w:color w:val="00B050"/>
              </w:rPr>
              <w:t xml:space="preserve">//Do not modify </w:t>
            </w:r>
            <w:r w:rsidRPr="000D6821">
              <w:rPr>
                <w:color w:val="00B050"/>
              </w:rPr>
              <w:t>this file manually.</w:t>
            </w:r>
          </w:p>
          <w:p w14:paraId="232F4419" w14:textId="77777777" w:rsidR="006F6726" w:rsidRDefault="006F6726" w:rsidP="00A256F9">
            <w:pPr>
              <w:pStyle w:val="2-"/>
            </w:pPr>
          </w:p>
          <w:p w14:paraId="67543744" w14:textId="3649F679" w:rsidR="006F6726" w:rsidRDefault="006F6726" w:rsidP="00A256F9">
            <w:pPr>
              <w:pStyle w:val="2-"/>
            </w:pPr>
            <w:r>
              <w:rPr>
                <w:rFonts w:hint="eastAsia"/>
              </w:rPr>
              <w:t xml:space="preserve">#include </w:t>
            </w:r>
            <w:r>
              <w:t>“</w:t>
            </w:r>
            <w:r w:rsidR="002E49E5">
              <w:t>gameDataDec</w:t>
            </w:r>
            <w:r w:rsidR="00906C9A">
              <w:t>l</w:t>
            </w:r>
            <w:r>
              <w:t>.h”</w:t>
            </w:r>
          </w:p>
          <w:p w14:paraId="563A6D89" w14:textId="77777777" w:rsidR="002E49E5" w:rsidRDefault="002E49E5" w:rsidP="00A256F9">
            <w:pPr>
              <w:pStyle w:val="2-"/>
              <w:rPr>
                <w:color w:val="00B050"/>
              </w:rPr>
            </w:pPr>
            <w:r>
              <w:rPr>
                <w:rFonts w:hint="eastAsia"/>
                <w:color w:val="00B050"/>
              </w:rPr>
              <w:t>/*</w:t>
            </w:r>
          </w:p>
          <w:p w14:paraId="24D910C9" w14:textId="601AF26F" w:rsidR="006F6726" w:rsidRDefault="002E49E5" w:rsidP="00A256F9">
            <w:pPr>
              <w:pStyle w:val="2-"/>
              <w:rPr>
                <w:color w:val="00B050"/>
              </w:rPr>
            </w:pPr>
            <w:r w:rsidRPr="002E49E5">
              <w:rPr>
                <w:rFonts w:hint="eastAsia"/>
                <w:color w:val="00B050"/>
              </w:rPr>
              <w:t>※このインクルード内で下記の構造体が定義されている</w:t>
            </w:r>
            <w:r>
              <w:rPr>
                <w:rFonts w:hint="eastAsia"/>
                <w:color w:val="00B050"/>
              </w:rPr>
              <w:t>。</w:t>
            </w:r>
          </w:p>
          <w:p w14:paraId="17A37A93" w14:textId="4EF00EE5" w:rsidR="002E49E5" w:rsidRDefault="002E49E5" w:rsidP="00A256F9">
            <w:pPr>
              <w:pStyle w:val="2-"/>
              <w:rPr>
                <w:color w:val="00B050"/>
              </w:rPr>
            </w:pPr>
            <w:r>
              <w:rPr>
                <w:color w:val="00B050"/>
              </w:rPr>
              <w:t xml:space="preserve">　本来このコメントの部分はファイル出力されないが、</w:t>
            </w:r>
          </w:p>
          <w:p w14:paraId="6A784646" w14:textId="71CC08D9" w:rsidR="002E49E5" w:rsidRDefault="002E49E5" w:rsidP="00A256F9">
            <w:pPr>
              <w:pStyle w:val="2-"/>
              <w:rPr>
                <w:color w:val="00B050"/>
              </w:rPr>
            </w:pPr>
            <w:r>
              <w:rPr>
                <w:rFonts w:hint="eastAsia"/>
                <w:color w:val="00B050"/>
              </w:rPr>
              <w:t xml:space="preserve">　このサンプルでは内容を分かり易くするために記述</w:t>
            </w:r>
            <w:r w:rsidR="003A5538">
              <w:rPr>
                <w:rFonts w:hint="eastAsia"/>
                <w:color w:val="00B050"/>
              </w:rPr>
              <w:t>している</w:t>
            </w:r>
            <w:r>
              <w:rPr>
                <w:rFonts w:hint="eastAsia"/>
                <w:color w:val="00B050"/>
              </w:rPr>
              <w:t>。</w:t>
            </w:r>
          </w:p>
          <w:p w14:paraId="05AEC607" w14:textId="77777777" w:rsidR="00490742" w:rsidRPr="002E49E5" w:rsidRDefault="00490742" w:rsidP="00A256F9">
            <w:pPr>
              <w:pStyle w:val="2-"/>
              <w:rPr>
                <w:color w:val="00B050"/>
              </w:rPr>
            </w:pPr>
          </w:p>
          <w:p w14:paraId="2AF65F53" w14:textId="1EAD9EB8" w:rsidR="00490742" w:rsidRDefault="00490742" w:rsidP="002E49E5">
            <w:pPr>
              <w:pStyle w:val="2-"/>
              <w:rPr>
                <w:color w:val="00B050"/>
              </w:rPr>
            </w:pPr>
            <w:r>
              <w:rPr>
                <w:rFonts w:hint="eastAsia"/>
                <w:color w:val="00B050"/>
              </w:rPr>
              <w:t>//ゲームデータ定義</w:t>
            </w:r>
          </w:p>
          <w:p w14:paraId="058C3A8B" w14:textId="122045FA" w:rsidR="002E49E5" w:rsidRPr="00005A99" w:rsidRDefault="002E49E5" w:rsidP="002E49E5">
            <w:pPr>
              <w:pStyle w:val="2-"/>
            </w:pPr>
            <w:r w:rsidRPr="00005A99">
              <w:t>struct T_GD</w:t>
            </w:r>
            <w:r w:rsidR="004F1D4F">
              <w:t>BIN</w:t>
            </w:r>
            <w:r w:rsidRPr="00005A99">
              <w:t>_DEC</w:t>
            </w:r>
            <w:r w:rsidR="00326238" w:rsidRPr="00005A99">
              <w:t>L</w:t>
            </w:r>
          </w:p>
          <w:p w14:paraId="6FAE8DE8" w14:textId="77777777" w:rsidR="002E49E5" w:rsidRDefault="002E49E5" w:rsidP="002E49E5">
            <w:pPr>
              <w:pStyle w:val="2-"/>
            </w:pPr>
            <w:r w:rsidRPr="00005A99">
              <w:t>{</w:t>
            </w:r>
          </w:p>
          <w:p w14:paraId="659B7F8F" w14:textId="06087BB8" w:rsidR="009F3A1C" w:rsidRPr="009F3A1C" w:rsidRDefault="009F3A1C" w:rsidP="002E49E5">
            <w:pPr>
              <w:pStyle w:val="2-"/>
              <w:rPr>
                <w:color w:val="00B050"/>
              </w:rPr>
            </w:pPr>
            <w:r>
              <w:tab/>
            </w:r>
            <w:r w:rsidRPr="009F3A1C">
              <w:rPr>
                <w:color w:val="00B050"/>
              </w:rPr>
              <w:t>//型情報</w:t>
            </w:r>
          </w:p>
          <w:p w14:paraId="0E7EEF07" w14:textId="1C472C60" w:rsidR="009F3A1C" w:rsidRDefault="009F3A1C" w:rsidP="002E49E5">
            <w:pPr>
              <w:pStyle w:val="2-"/>
            </w:pPr>
            <w:r>
              <w:tab/>
              <w:t>struct TYPE</w:t>
            </w:r>
            <w:r w:rsidR="00622FA2">
              <w:t>_INFO</w:t>
            </w:r>
          </w:p>
          <w:p w14:paraId="533B55C7" w14:textId="61E9DD97" w:rsidR="009F3A1C" w:rsidRDefault="009F3A1C" w:rsidP="002E49E5">
            <w:pPr>
              <w:pStyle w:val="2-"/>
            </w:pPr>
            <w:r>
              <w:tab/>
              <w:t>{</w:t>
            </w:r>
          </w:p>
          <w:p w14:paraId="26DFFE79" w14:textId="55BA5E1B" w:rsidR="009F3A1C" w:rsidRPr="00005A99" w:rsidRDefault="009F3A1C" w:rsidP="009F3A1C">
            <w:pPr>
              <w:pStyle w:val="2-"/>
              <w:rPr>
                <w:color w:val="00B050"/>
              </w:rPr>
            </w:pPr>
            <w:r w:rsidRPr="00005A99">
              <w:tab/>
            </w:r>
            <w:r w:rsidRPr="00005A99">
              <w:tab/>
              <w:t>unsigned int dataNameCrc;</w:t>
            </w:r>
            <w:r w:rsidRPr="00005A99">
              <w:tab/>
            </w:r>
            <w:r w:rsidRPr="00005A99">
              <w:rPr>
                <w:color w:val="00B050"/>
              </w:rPr>
              <w:t>//構造体名</w:t>
            </w:r>
            <w:r w:rsidRPr="00005A99">
              <w:rPr>
                <w:rFonts w:hint="eastAsia"/>
                <w:color w:val="00B050"/>
              </w:rPr>
              <w:t>CRC</w:t>
            </w:r>
            <w:r w:rsidRPr="00005A99">
              <w:rPr>
                <w:color w:val="00B050"/>
              </w:rPr>
              <w:t xml:space="preserve">　※型種別</w:t>
            </w:r>
            <w:r w:rsidRPr="00005A99">
              <w:rPr>
                <w:rFonts w:hint="eastAsia"/>
                <w:color w:val="00B050"/>
              </w:rPr>
              <w:t xml:space="preserve"> =</w:t>
            </w:r>
            <w:r w:rsidRPr="00005A99">
              <w:rPr>
                <w:color w:val="00B050"/>
              </w:rPr>
              <w:t xml:space="preserve"> struct</w:t>
            </w:r>
            <w:r w:rsidRPr="00005A99">
              <w:rPr>
                <w:rFonts w:hint="eastAsia"/>
                <w:color w:val="00B050"/>
              </w:rPr>
              <w:t xml:space="preserve"> の場合に指定。</w:t>
            </w:r>
          </w:p>
          <w:p w14:paraId="7A3228D7" w14:textId="69B9080D" w:rsidR="009F3A1C" w:rsidRPr="00005A99" w:rsidRDefault="009F3A1C" w:rsidP="009F3A1C">
            <w:pPr>
              <w:pStyle w:val="2-"/>
              <w:rPr>
                <w:color w:val="00B050"/>
              </w:rPr>
            </w:pPr>
            <w:r w:rsidRPr="00005A99">
              <w:tab/>
            </w:r>
            <w:r w:rsidRPr="00005A99">
              <w:tab/>
              <w:t xml:space="preserve">unsigned </w:t>
            </w:r>
            <w:r>
              <w:t>char</w:t>
            </w:r>
            <w:r w:rsidRPr="00005A99">
              <w:t xml:space="preserve"> baseType:3;</w:t>
            </w:r>
            <w:r w:rsidRPr="00005A99">
              <w:tab/>
            </w:r>
            <w:r w:rsidRPr="00005A99">
              <w:rPr>
                <w:color w:val="00B050"/>
              </w:rPr>
              <w:t>//型</w:t>
            </w:r>
            <w:r w:rsidRPr="00005A99">
              <w:rPr>
                <w:rFonts w:hint="eastAsia"/>
                <w:color w:val="00B050"/>
              </w:rPr>
              <w:t xml:space="preserve">種別　※0 = int, 1 = float, 2 = </w:t>
            </w:r>
            <w:r w:rsidRPr="00005A99">
              <w:rPr>
                <w:color w:val="00B050"/>
              </w:rPr>
              <w:t>dec, 3 = bool, 4 = str</w:t>
            </w:r>
            <w:r>
              <w:rPr>
                <w:color w:val="00B050"/>
              </w:rPr>
              <w:t>、</w:t>
            </w:r>
          </w:p>
          <w:p w14:paraId="7155CBD8" w14:textId="7A76B72E" w:rsidR="009F3A1C" w:rsidRPr="00005A99"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5 = expr, 6 = ptr</w:t>
            </w:r>
            <w:r w:rsidRPr="00005A99">
              <w:rPr>
                <w:color w:val="00B050"/>
              </w:rPr>
              <w:t>, 7 = struct</w:t>
            </w:r>
            <w:r w:rsidRPr="00005A99">
              <w:rPr>
                <w:rFonts w:hint="eastAsia"/>
                <w:color w:val="00B050"/>
              </w:rPr>
              <w:t>。</w:t>
            </w:r>
          </w:p>
          <w:p w14:paraId="037A1489" w14:textId="375E6575" w:rsidR="009F3A1C" w:rsidRPr="00005A99" w:rsidRDefault="009F3A1C" w:rsidP="009F3A1C">
            <w:pPr>
              <w:pStyle w:val="2-"/>
              <w:rPr>
                <w:color w:val="00B050"/>
              </w:rPr>
            </w:pPr>
            <w:r>
              <w:tab/>
            </w:r>
            <w:r>
              <w:tab/>
              <w:t>unsigned char</w:t>
            </w:r>
            <w:r w:rsidRPr="00005A99">
              <w:t xml:space="preserve"> isUnsigned:1;</w:t>
            </w:r>
            <w:r w:rsidRPr="00005A99">
              <w:tab/>
            </w:r>
            <w:r w:rsidRPr="00005A99">
              <w:rPr>
                <w:color w:val="00B050"/>
              </w:rPr>
              <w:t>//符号無し型か？　※型種別</w:t>
            </w:r>
            <w:r w:rsidRPr="00005A99">
              <w:rPr>
                <w:rFonts w:hint="eastAsia"/>
                <w:color w:val="00B050"/>
              </w:rPr>
              <w:t xml:space="preserve"> = int の</w:t>
            </w:r>
            <w:r>
              <w:rPr>
                <w:rFonts w:hint="eastAsia"/>
                <w:color w:val="00B050"/>
              </w:rPr>
              <w:t>場合のみ指定可。</w:t>
            </w:r>
          </w:p>
          <w:p w14:paraId="7D727101" w14:textId="3B671C2F" w:rsidR="009F3A1C" w:rsidRPr="00005A99" w:rsidRDefault="009F3A1C" w:rsidP="009F3A1C">
            <w:pPr>
              <w:pStyle w:val="2-"/>
            </w:pPr>
            <w:r>
              <w:tab/>
            </w:r>
            <w:r>
              <w:tab/>
              <w:t>unsigned char</w:t>
            </w:r>
            <w:r w:rsidRPr="00005A99">
              <w:t xml:space="preserve"> size:4;</w:t>
            </w:r>
            <w:r w:rsidRPr="00005A99">
              <w:tab/>
            </w:r>
            <w:r w:rsidRPr="00005A99">
              <w:tab/>
            </w:r>
            <w:r w:rsidRPr="00005A99">
              <w:rPr>
                <w:color w:val="00B050"/>
              </w:rPr>
              <w:t>//型のサイズ　※int の場合は、1,2,4,8 のいずれか</w:t>
            </w:r>
            <w:r w:rsidRPr="00005A99">
              <w:rPr>
                <w:rFonts w:hint="eastAsia"/>
                <w:color w:val="00B050"/>
              </w:rPr>
              <w:t>。</w:t>
            </w:r>
          </w:p>
          <w:p w14:paraId="2A663E22" w14:textId="7DB11960"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rFonts w:hint="eastAsia"/>
                <w:color w:val="00B050"/>
              </w:rPr>
              <w:t>//　　　　　　　float の場合は、2,4,8</w:t>
            </w:r>
            <w:r w:rsidRPr="00005A99">
              <w:rPr>
                <w:color w:val="00B050"/>
              </w:rPr>
              <w:t xml:space="preserve"> のいずれか。</w:t>
            </w:r>
          </w:p>
          <w:p w14:paraId="2F6A611D" w14:textId="0E278412"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dec</w:t>
            </w:r>
            <w:r w:rsidRPr="00005A99">
              <w:rPr>
                <w:rFonts w:hint="eastAsia"/>
                <w:color w:val="00B050"/>
              </w:rPr>
              <w:t xml:space="preserve"> の場合は 2,4,8 のいずれか。</w:t>
            </w:r>
          </w:p>
          <w:p w14:paraId="1F1C694F" w14:textId="1D025453"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bool の場合は 1。</w:t>
            </w:r>
          </w:p>
          <w:p w14:paraId="2000B206" w14:textId="7D69A6F3" w:rsidR="009F3A1C"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 xml:space="preserve">str / expr / ptr </w:t>
            </w:r>
            <w:r>
              <w:rPr>
                <w:color w:val="00B050"/>
              </w:rPr>
              <w:t xml:space="preserve">/struct </w:t>
            </w:r>
            <w:r w:rsidRPr="00005A99">
              <w:rPr>
                <w:rFonts w:hint="eastAsia"/>
                <w:color w:val="00B050"/>
              </w:rPr>
              <w:t xml:space="preserve">の場合は </w:t>
            </w:r>
            <w:r>
              <w:rPr>
                <w:color w:val="00B050"/>
              </w:rPr>
              <w:t>0</w:t>
            </w:r>
            <w:r w:rsidRPr="00005A99">
              <w:rPr>
                <w:color w:val="00B050"/>
              </w:rPr>
              <w:t>。</w:t>
            </w:r>
          </w:p>
          <w:p w14:paraId="35A3E686" w14:textId="6BCF618B" w:rsidR="009F3A1C" w:rsidRPr="00005A99" w:rsidRDefault="009F3A1C" w:rsidP="009F3A1C">
            <w:pPr>
              <w:pStyle w:val="2-"/>
            </w:pPr>
            <w:r>
              <w:rPr>
                <w:color w:val="00B050"/>
              </w:rPr>
              <w:tab/>
            </w:r>
            <w:r>
              <w:rPr>
                <w:color w:val="00B050"/>
              </w:rPr>
              <w:tab/>
            </w:r>
            <w:r w:rsidRPr="00F33257">
              <w:t>unsigned char padding[3];</w:t>
            </w:r>
            <w:r>
              <w:rPr>
                <w:color w:val="00B050"/>
              </w:rPr>
              <w:tab/>
              <w:t>//パディング　※0xdbで埋める</w:t>
            </w:r>
          </w:p>
          <w:p w14:paraId="63E6D5FA" w14:textId="3B698AF4" w:rsidR="009F3A1C" w:rsidRDefault="009F3A1C" w:rsidP="002E49E5">
            <w:pPr>
              <w:pStyle w:val="2-"/>
            </w:pPr>
            <w:r>
              <w:tab/>
              <w:t>};</w:t>
            </w:r>
          </w:p>
          <w:p w14:paraId="5B048F8D" w14:textId="08299DF8" w:rsidR="009F3A1C" w:rsidRPr="00005A99" w:rsidRDefault="009F3A1C" w:rsidP="002E49E5">
            <w:pPr>
              <w:pStyle w:val="2-"/>
            </w:pPr>
            <w:r>
              <w:tab/>
            </w:r>
          </w:p>
          <w:p w14:paraId="1CEFA21C" w14:textId="39AFCB8C" w:rsidR="00490742" w:rsidRPr="00005A99" w:rsidRDefault="00490742" w:rsidP="002E49E5">
            <w:pPr>
              <w:pStyle w:val="2-"/>
              <w:rPr>
                <w:color w:val="00B050"/>
              </w:rPr>
            </w:pPr>
            <w:r w:rsidRPr="00005A99">
              <w:tab/>
            </w:r>
            <w:r w:rsidRPr="00005A99">
              <w:rPr>
                <w:color w:val="00B050"/>
              </w:rPr>
              <w:t>//ゲームデータ構造体定義</w:t>
            </w:r>
          </w:p>
          <w:p w14:paraId="2965A1FD" w14:textId="0EEF4500" w:rsidR="003B0BE1" w:rsidRPr="00005A99" w:rsidRDefault="003B0BE1" w:rsidP="003B0BE1">
            <w:pPr>
              <w:pStyle w:val="2-"/>
            </w:pPr>
            <w:r w:rsidRPr="00005A99">
              <w:tab/>
              <w:t>struct STRUCT</w:t>
            </w:r>
          </w:p>
          <w:p w14:paraId="3B04301E" w14:textId="554D3529" w:rsidR="003B0BE1" w:rsidRPr="00005A99" w:rsidRDefault="003B0BE1" w:rsidP="003B0BE1">
            <w:pPr>
              <w:pStyle w:val="2-"/>
            </w:pPr>
            <w:r w:rsidRPr="00005A99">
              <w:tab/>
              <w:t>{</w:t>
            </w:r>
          </w:p>
          <w:p w14:paraId="28208FBB" w14:textId="396C0775" w:rsidR="00490742" w:rsidRPr="00005A99" w:rsidRDefault="00490742" w:rsidP="003B0BE1">
            <w:pPr>
              <w:pStyle w:val="2-"/>
            </w:pPr>
            <w:r w:rsidRPr="00005A99">
              <w:tab/>
            </w:r>
            <w:r w:rsidRPr="00005A99">
              <w:tab/>
            </w:r>
            <w:r w:rsidRPr="00005A99">
              <w:rPr>
                <w:color w:val="00B050"/>
              </w:rPr>
              <w:t>//ゲームデータ構造体メンバー定義</w:t>
            </w:r>
          </w:p>
          <w:p w14:paraId="28B73432" w14:textId="5507681E" w:rsidR="00621474" w:rsidRPr="00005A99" w:rsidRDefault="00621474" w:rsidP="00621474">
            <w:pPr>
              <w:pStyle w:val="2-"/>
            </w:pPr>
            <w:r w:rsidRPr="00005A99">
              <w:lastRenderedPageBreak/>
              <w:tab/>
            </w:r>
            <w:r w:rsidRPr="00005A99">
              <w:tab/>
              <w:t>struct MEMBER</w:t>
            </w:r>
          </w:p>
          <w:p w14:paraId="175A223B" w14:textId="780F7EA0" w:rsidR="00621474" w:rsidRDefault="00621474" w:rsidP="00621474">
            <w:pPr>
              <w:pStyle w:val="2-"/>
            </w:pPr>
            <w:r w:rsidRPr="00005A99">
              <w:tab/>
            </w:r>
            <w:r w:rsidRPr="00005A99">
              <w:tab/>
              <w:t>{</w:t>
            </w:r>
          </w:p>
          <w:p w14:paraId="0DDDFA8D" w14:textId="31119A41" w:rsidR="009F3A1C" w:rsidRPr="00005A99" w:rsidRDefault="009F3A1C" w:rsidP="00621474">
            <w:pPr>
              <w:pStyle w:val="2-"/>
            </w:pPr>
            <w:r>
              <w:tab/>
            </w:r>
            <w:r>
              <w:tab/>
            </w:r>
            <w:r>
              <w:tab/>
              <w:t>TYPE_INFO type;</w:t>
            </w:r>
            <w:r>
              <w:tab/>
            </w:r>
            <w:r>
              <w:tab/>
            </w:r>
            <w:r>
              <w:tab/>
            </w:r>
            <w:r w:rsidRPr="009F3A1C">
              <w:rPr>
                <w:color w:val="00B050"/>
              </w:rPr>
              <w:t>//型情報</w:t>
            </w:r>
          </w:p>
          <w:p w14:paraId="77DFF085" w14:textId="552E11FA" w:rsidR="00621474" w:rsidRPr="00005A99" w:rsidRDefault="00621474" w:rsidP="00621474">
            <w:pPr>
              <w:pStyle w:val="2-"/>
              <w:rPr>
                <w:color w:val="00B050"/>
              </w:rPr>
            </w:pPr>
            <w:r w:rsidRPr="00005A99">
              <w:tab/>
            </w:r>
            <w:r w:rsidRPr="00005A99">
              <w:tab/>
            </w:r>
            <w:r w:rsidRPr="00005A99">
              <w:tab/>
              <w:t>unsigned int memberNameCrc;</w:t>
            </w:r>
            <w:r w:rsidR="008863A3" w:rsidRPr="00005A99">
              <w:tab/>
            </w:r>
            <w:r w:rsidR="008863A3" w:rsidRPr="00005A99">
              <w:rPr>
                <w:color w:val="00B050"/>
              </w:rPr>
              <w:t>//メンバー名</w:t>
            </w:r>
            <w:r w:rsidR="008863A3" w:rsidRPr="00005A99">
              <w:rPr>
                <w:rFonts w:hint="eastAsia"/>
                <w:color w:val="00B050"/>
              </w:rPr>
              <w:t>CRC</w:t>
            </w:r>
          </w:p>
          <w:p w14:paraId="60428B4D" w14:textId="77777777" w:rsidR="00360EB2" w:rsidRPr="00005A99" w:rsidRDefault="0087169B" w:rsidP="0087169B">
            <w:pPr>
              <w:pStyle w:val="2-"/>
            </w:pPr>
            <w:r w:rsidRPr="00005A99">
              <w:tab/>
            </w:r>
            <w:r w:rsidRPr="00005A99">
              <w:tab/>
            </w:r>
            <w:r w:rsidRPr="00005A99">
              <w:tab/>
              <w:t>unsigned int isVariableArray:1;</w:t>
            </w:r>
            <w:r w:rsidRPr="00005A99">
              <w:rPr>
                <w:color w:val="00B050"/>
              </w:rPr>
              <w:t>//不定長配列か？　※</w:t>
            </w:r>
            <w:r w:rsidR="00700D07" w:rsidRPr="00005A99">
              <w:rPr>
                <w:color w:val="00B050"/>
              </w:rPr>
              <w:t>true で不定長配列。</w:t>
            </w:r>
            <w:r w:rsidR="00360EB2" w:rsidRPr="00005A99">
              <w:rPr>
                <w:rFonts w:hint="eastAsia"/>
                <w:color w:val="00B050"/>
              </w:rPr>
              <w:t>この時、メンバーの実際の</w:t>
            </w:r>
          </w:p>
          <w:p w14:paraId="267E644F" w14:textId="656911BE" w:rsidR="0087169B" w:rsidRPr="00005A99" w:rsidRDefault="00360EB2" w:rsidP="0087169B">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データ型はポインターとなる</w:t>
            </w:r>
            <w:r w:rsidR="00700D07" w:rsidRPr="00005A99">
              <w:rPr>
                <w:color w:val="00B050"/>
              </w:rPr>
              <w:t>。</w:t>
            </w:r>
          </w:p>
          <w:p w14:paraId="5C52CF69" w14:textId="78D013D5" w:rsidR="00621474" w:rsidRPr="00005A99" w:rsidRDefault="00621474" w:rsidP="00621474">
            <w:pPr>
              <w:pStyle w:val="2-"/>
            </w:pPr>
            <w:r w:rsidRPr="00005A99">
              <w:tab/>
            </w:r>
            <w:r w:rsidRPr="00005A99">
              <w:tab/>
            </w:r>
            <w:r w:rsidRPr="00005A99">
              <w:tab/>
              <w:t>unsigned int arraySize:</w:t>
            </w:r>
            <w:r w:rsidR="009F3A1C">
              <w:t>31</w:t>
            </w:r>
            <w:r w:rsidRPr="00005A99">
              <w:t>;</w:t>
            </w:r>
            <w:r w:rsidR="008863A3" w:rsidRPr="00005A99">
              <w:tab/>
            </w:r>
            <w:r w:rsidR="008863A3" w:rsidRPr="00005A99">
              <w:rPr>
                <w:color w:val="00B050"/>
              </w:rPr>
              <w:t>//配列要素数</w:t>
            </w:r>
            <w:r w:rsidR="00F539DE" w:rsidRPr="00005A99">
              <w:rPr>
                <w:color w:val="00B050"/>
              </w:rPr>
              <w:t xml:space="preserve">　※配列でない時</w:t>
            </w:r>
            <w:r w:rsidR="00546563" w:rsidRPr="00005A99">
              <w:rPr>
                <w:rFonts w:hint="eastAsia"/>
                <w:color w:val="00B050"/>
              </w:rPr>
              <w:t>や不定長の時</w:t>
            </w:r>
            <w:r w:rsidR="00F539DE" w:rsidRPr="00005A99">
              <w:rPr>
                <w:color w:val="00B050"/>
              </w:rPr>
              <w:t>は</w:t>
            </w:r>
            <w:r w:rsidR="00F539DE" w:rsidRPr="00005A99">
              <w:rPr>
                <w:rFonts w:hint="eastAsia"/>
                <w:color w:val="00B050"/>
              </w:rPr>
              <w:t xml:space="preserve"> 0。</w:t>
            </w:r>
          </w:p>
          <w:p w14:paraId="6FEBE275" w14:textId="475B913F" w:rsidR="00621474" w:rsidRDefault="00621474" w:rsidP="00621474">
            <w:pPr>
              <w:pStyle w:val="2-"/>
            </w:pPr>
            <w:r w:rsidRPr="00005A99">
              <w:tab/>
            </w:r>
            <w:r w:rsidRPr="00005A99">
              <w:tab/>
              <w:t>};</w:t>
            </w:r>
          </w:p>
          <w:p w14:paraId="3D5FA788" w14:textId="555EFC75" w:rsidR="003B0BE1" w:rsidRPr="00005A99" w:rsidRDefault="003B0BE1" w:rsidP="003B0BE1">
            <w:pPr>
              <w:pStyle w:val="2-"/>
            </w:pPr>
            <w:r w:rsidRPr="00005A99">
              <w:tab/>
              <w:t>};</w:t>
            </w:r>
          </w:p>
          <w:p w14:paraId="3BCF80AF" w14:textId="527EBB46" w:rsidR="00684F27" w:rsidRPr="00005A99" w:rsidRDefault="00684F27" w:rsidP="00684F27">
            <w:pPr>
              <w:pStyle w:val="2-"/>
            </w:pPr>
            <w:r>
              <w:tab/>
            </w:r>
          </w:p>
          <w:p w14:paraId="22889789" w14:textId="074A8FE3" w:rsidR="00684F27" w:rsidRPr="00005A99" w:rsidRDefault="00684F27" w:rsidP="00684F27">
            <w:pPr>
              <w:pStyle w:val="2-"/>
            </w:pPr>
            <w:r w:rsidRPr="00005A99">
              <w:tab/>
            </w:r>
            <w:r w:rsidRPr="00005A99">
              <w:rPr>
                <w:color w:val="00B050"/>
              </w:rPr>
              <w:t>//</w:t>
            </w:r>
            <w:r>
              <w:rPr>
                <w:rFonts w:hint="eastAsia"/>
                <w:color w:val="00B050"/>
              </w:rPr>
              <w:t>不定長データ情報</w:t>
            </w:r>
          </w:p>
          <w:p w14:paraId="6D2A3410" w14:textId="587478C9" w:rsidR="00684F27" w:rsidRPr="00005A99" w:rsidRDefault="00684F27" w:rsidP="00684F27">
            <w:pPr>
              <w:pStyle w:val="2-"/>
            </w:pPr>
            <w:r w:rsidRPr="00005A99">
              <w:tab/>
              <w:t xml:space="preserve">struct </w:t>
            </w:r>
            <w:r>
              <w:t>VARIABLE_DATA_INFO</w:t>
            </w:r>
          </w:p>
          <w:p w14:paraId="071C4D17" w14:textId="10CE6139" w:rsidR="00684F27" w:rsidRDefault="00684F27" w:rsidP="00684F27">
            <w:pPr>
              <w:pStyle w:val="2-"/>
            </w:pPr>
            <w:r w:rsidRPr="00005A99">
              <w:tab/>
              <w:t>{</w:t>
            </w:r>
          </w:p>
          <w:p w14:paraId="63C627D2" w14:textId="718FEBC5" w:rsidR="00684F27" w:rsidRDefault="00684F27" w:rsidP="00684F27">
            <w:pPr>
              <w:pStyle w:val="2-"/>
              <w:rPr>
                <w:color w:val="00B050"/>
              </w:rPr>
            </w:pPr>
            <w:r>
              <w:tab/>
            </w:r>
            <w:r>
              <w:tab/>
              <w:t>TYPE_INFO type;</w:t>
            </w:r>
            <w:r>
              <w:tab/>
            </w:r>
            <w:r>
              <w:tab/>
            </w:r>
            <w:r w:rsidRPr="009F3A1C">
              <w:rPr>
                <w:color w:val="00B050"/>
              </w:rPr>
              <w:t>//型情報</w:t>
            </w:r>
          </w:p>
          <w:p w14:paraId="43F29388" w14:textId="7E17C93C" w:rsidR="00684F27" w:rsidRPr="00005A99" w:rsidRDefault="00684F27" w:rsidP="00684F27">
            <w:pPr>
              <w:pStyle w:val="2-"/>
            </w:pPr>
            <w:r>
              <w:rPr>
                <w:color w:val="00B050"/>
              </w:rPr>
              <w:tab/>
            </w:r>
            <w:r>
              <w:rPr>
                <w:color w:val="00B050"/>
              </w:rPr>
              <w:tab/>
            </w:r>
            <w:r w:rsidRPr="006A4A88">
              <w:t>unsigned int recotdSize</w:t>
            </w:r>
            <w:r w:rsidR="00566F00">
              <w:tab/>
            </w:r>
            <w:r>
              <w:rPr>
                <w:color w:val="00B050"/>
              </w:rPr>
              <w:t>//</w:t>
            </w:r>
            <w:r>
              <w:rPr>
                <w:rFonts w:hint="eastAsia"/>
                <w:color w:val="00B050"/>
              </w:rPr>
              <w:t>不定長データのレコードサイズ（１件あたりのデータサイズ）</w:t>
            </w:r>
          </w:p>
          <w:p w14:paraId="4C12A5FE" w14:textId="6612217C" w:rsidR="00684F27" w:rsidRPr="009B3232" w:rsidRDefault="00684F27" w:rsidP="00684F27">
            <w:pPr>
              <w:pStyle w:val="2-"/>
            </w:pPr>
            <w:r>
              <w:rPr>
                <w:color w:val="00B050"/>
              </w:rPr>
              <w:tab/>
            </w:r>
            <w:r w:rsidRPr="009B3232">
              <w:rPr>
                <w:rFonts w:hint="eastAsia"/>
              </w:rPr>
              <w:t>}</w:t>
            </w:r>
            <w:r w:rsidRPr="009B3232">
              <w:t>;</w:t>
            </w:r>
          </w:p>
          <w:p w14:paraId="0276D619" w14:textId="3C961E38" w:rsidR="00684F27" w:rsidRPr="00005A99" w:rsidRDefault="00684F27" w:rsidP="00684F27">
            <w:pPr>
              <w:pStyle w:val="2-"/>
            </w:pPr>
            <w:r w:rsidRPr="009B3232">
              <w:tab/>
            </w:r>
          </w:p>
          <w:p w14:paraId="240021E0" w14:textId="2B9CE1FB" w:rsidR="00684F27" w:rsidRPr="00005A99" w:rsidRDefault="00684F27" w:rsidP="00684F27">
            <w:pPr>
              <w:pStyle w:val="2-"/>
            </w:pPr>
            <w:r w:rsidRPr="00005A99">
              <w:tab/>
              <w:t>unsigned int structNameCrc;</w:t>
            </w:r>
            <w:r w:rsidRPr="00005A99">
              <w:tab/>
            </w:r>
            <w:r w:rsidRPr="00005A99">
              <w:rPr>
                <w:color w:val="00B050"/>
              </w:rPr>
              <w:t>//構造体名</w:t>
            </w:r>
            <w:r w:rsidRPr="00005A99">
              <w:rPr>
                <w:rFonts w:hint="eastAsia"/>
                <w:color w:val="00B050"/>
              </w:rPr>
              <w:t>CRC</w:t>
            </w:r>
          </w:p>
          <w:p w14:paraId="342048F9" w14:textId="04B1948F" w:rsidR="00684F27" w:rsidRPr="00005A99" w:rsidRDefault="00684F27" w:rsidP="00684F27">
            <w:pPr>
              <w:pStyle w:val="2-"/>
            </w:pPr>
            <w:r w:rsidRPr="00005A99">
              <w:tab/>
              <w:t>unsigned short membersNum;</w:t>
            </w:r>
            <w:r w:rsidRPr="00005A99">
              <w:tab/>
            </w:r>
            <w:r w:rsidRPr="00005A99">
              <w:rPr>
                <w:color w:val="00B050"/>
              </w:rPr>
              <w:t>//構造体メンバー数</w:t>
            </w:r>
          </w:p>
          <w:p w14:paraId="559C4495" w14:textId="66FFF6F2" w:rsidR="00684F27" w:rsidRPr="00005A99" w:rsidRDefault="00684F27" w:rsidP="00684F27">
            <w:pPr>
              <w:pStyle w:val="2-"/>
            </w:pPr>
            <w:r w:rsidRPr="00005A99">
              <w:tab/>
              <w:t>MEMBER* members;</w:t>
            </w:r>
            <w:r w:rsidRPr="00005A99">
              <w:tab/>
            </w:r>
            <w:r w:rsidRPr="00005A99">
              <w:tab/>
            </w:r>
            <w:r w:rsidRPr="00005A99">
              <w:tab/>
            </w:r>
            <w:r w:rsidRPr="00005A99">
              <w:rPr>
                <w:color w:val="00B050"/>
              </w:rPr>
              <w:t>//構造体メンバー定義の参照</w:t>
            </w:r>
          </w:p>
          <w:p w14:paraId="15A300E2" w14:textId="4AB33C3D" w:rsidR="003B0BE1" w:rsidRPr="00005A99" w:rsidRDefault="003B0BE1" w:rsidP="002E49E5">
            <w:pPr>
              <w:pStyle w:val="2-"/>
            </w:pPr>
            <w:r w:rsidRPr="00005A99">
              <w:tab/>
            </w:r>
          </w:p>
          <w:p w14:paraId="1686EBF4" w14:textId="444D39A2" w:rsidR="002E49E5" w:rsidRPr="00005A99" w:rsidRDefault="002E49E5" w:rsidP="002E49E5">
            <w:pPr>
              <w:pStyle w:val="2-"/>
            </w:pPr>
            <w:r w:rsidRPr="00005A99">
              <w:tab/>
              <w:t>unsigned int formatNameCrc;</w:t>
            </w:r>
            <w:r w:rsidR="008863A3" w:rsidRPr="00005A99">
              <w:tab/>
            </w:r>
            <w:r w:rsidR="008863A3" w:rsidRPr="00005A99">
              <w:rPr>
                <w:rFonts w:hint="eastAsia"/>
                <w:color w:val="00B050"/>
              </w:rPr>
              <w:t>//データフォーマット名CRC</w:t>
            </w:r>
          </w:p>
          <w:p w14:paraId="5116AE0E" w14:textId="73083241" w:rsidR="002E49E5" w:rsidRPr="00005A99" w:rsidRDefault="002E49E5" w:rsidP="002E49E5">
            <w:pPr>
              <w:pStyle w:val="2-"/>
            </w:pPr>
            <w:r w:rsidRPr="00005A99">
              <w:tab/>
              <w:t>unsigned short majorVer;</w:t>
            </w:r>
            <w:r w:rsidR="008863A3" w:rsidRPr="00005A99">
              <w:tab/>
            </w:r>
            <w:r w:rsidR="008863A3" w:rsidRPr="00005A99">
              <w:tab/>
            </w:r>
            <w:r w:rsidR="008863A3" w:rsidRPr="00005A99">
              <w:rPr>
                <w:color w:val="00B050"/>
              </w:rPr>
              <w:t>//データフォーマットメジャーバージョン</w:t>
            </w:r>
          </w:p>
          <w:p w14:paraId="6E2034B0" w14:textId="355037FF" w:rsidR="002E49E5" w:rsidRDefault="002E49E5" w:rsidP="002E49E5">
            <w:pPr>
              <w:pStyle w:val="2-"/>
              <w:rPr>
                <w:color w:val="00B050"/>
              </w:rPr>
            </w:pPr>
            <w:r w:rsidRPr="00005A99">
              <w:tab/>
              <w:t>unsigned short minorVer;</w:t>
            </w:r>
            <w:r w:rsidR="008863A3" w:rsidRPr="00005A99">
              <w:tab/>
            </w:r>
            <w:r w:rsidR="008863A3" w:rsidRPr="00005A99">
              <w:tab/>
            </w:r>
            <w:r w:rsidR="008863A3" w:rsidRPr="00005A99">
              <w:rPr>
                <w:color w:val="00B050"/>
              </w:rPr>
              <w:t>//データフォーマットマイナーバージョン</w:t>
            </w:r>
          </w:p>
          <w:p w14:paraId="50C603DB" w14:textId="77777777" w:rsidR="00C72F6F" w:rsidRDefault="003B0BE1" w:rsidP="003B0BE1">
            <w:pPr>
              <w:pStyle w:val="2-"/>
            </w:pPr>
            <w:r w:rsidRPr="00005A99">
              <w:tab/>
            </w:r>
          </w:p>
          <w:p w14:paraId="0283FA55" w14:textId="00012425" w:rsidR="003B0BE1" w:rsidRPr="00005A99" w:rsidRDefault="00C72F6F" w:rsidP="003B0BE1">
            <w:pPr>
              <w:pStyle w:val="2-"/>
            </w:pPr>
            <w:r>
              <w:tab/>
            </w:r>
            <w:r w:rsidR="003B0BE1" w:rsidRPr="00005A99">
              <w:t>u</w:t>
            </w:r>
            <w:r w:rsidR="003B0BE1" w:rsidRPr="00005A99">
              <w:rPr>
                <w:rFonts w:hint="eastAsia"/>
              </w:rPr>
              <w:t xml:space="preserve">nsigned </w:t>
            </w:r>
            <w:r w:rsidR="005F70B4" w:rsidRPr="00005A99">
              <w:t>short</w:t>
            </w:r>
            <w:r w:rsidR="003B0BE1" w:rsidRPr="00005A99">
              <w:t xml:space="preserve"> structsNum;</w:t>
            </w:r>
            <w:r w:rsidR="008863A3" w:rsidRPr="00005A99">
              <w:tab/>
            </w:r>
            <w:r w:rsidR="00A30571">
              <w:tab/>
            </w:r>
            <w:r w:rsidR="008863A3" w:rsidRPr="00005A99">
              <w:rPr>
                <w:color w:val="00B050"/>
              </w:rPr>
              <w:t>//</w:t>
            </w:r>
            <w:r w:rsidR="004606CF" w:rsidRPr="00005A99">
              <w:rPr>
                <w:color w:val="00B050"/>
              </w:rPr>
              <w:t>構造体数</w:t>
            </w:r>
          </w:p>
          <w:p w14:paraId="4E5533D9" w14:textId="4101E028" w:rsidR="00FA6088" w:rsidRPr="00005A99" w:rsidRDefault="00FA6088" w:rsidP="00FA6088">
            <w:pPr>
              <w:pStyle w:val="2-"/>
            </w:pPr>
            <w:r w:rsidRPr="00005A99">
              <w:tab/>
              <w:t>u</w:t>
            </w:r>
            <w:r w:rsidRPr="00005A99">
              <w:rPr>
                <w:rFonts w:hint="eastAsia"/>
              </w:rPr>
              <w:t xml:space="preserve">nsigned </w:t>
            </w:r>
            <w:r w:rsidRPr="00005A99">
              <w:t>short struct</w:t>
            </w:r>
            <w:r>
              <w:t>Member</w:t>
            </w:r>
            <w:r w:rsidRPr="00005A99">
              <w:t>sNum;</w:t>
            </w:r>
            <w:r w:rsidR="00A30571">
              <w:tab/>
            </w:r>
            <w:r w:rsidRPr="00005A99">
              <w:rPr>
                <w:color w:val="00B050"/>
              </w:rPr>
              <w:t>//</w:t>
            </w:r>
            <w:r>
              <w:rPr>
                <w:rFonts w:hint="eastAsia"/>
                <w:color w:val="00B050"/>
              </w:rPr>
              <w:t>全</w:t>
            </w:r>
            <w:r w:rsidRPr="00005A99">
              <w:rPr>
                <w:color w:val="00B050"/>
              </w:rPr>
              <w:t>構造体</w:t>
            </w:r>
            <w:r>
              <w:rPr>
                <w:rFonts w:hint="eastAsia"/>
                <w:color w:val="00B050"/>
              </w:rPr>
              <w:t>の全メンバー</w:t>
            </w:r>
            <w:r w:rsidRPr="00005A99">
              <w:rPr>
                <w:color w:val="00B050"/>
              </w:rPr>
              <w:t>数</w:t>
            </w:r>
          </w:p>
          <w:p w14:paraId="7CBFED49" w14:textId="3F51E0D6" w:rsidR="00A30571" w:rsidRDefault="00C06B03" w:rsidP="00A30571">
            <w:pPr>
              <w:pStyle w:val="2-"/>
              <w:rPr>
                <w:color w:val="00B050"/>
              </w:rPr>
            </w:pPr>
            <w:r w:rsidRPr="00005A99">
              <w:tab/>
            </w:r>
            <w:r w:rsidR="00A30571" w:rsidRPr="006A4A88">
              <w:t xml:space="preserve">unsigned </w:t>
            </w:r>
            <w:r w:rsidR="00512253" w:rsidRPr="00005A99">
              <w:t>short</w:t>
            </w:r>
            <w:r w:rsidR="00A30571" w:rsidRPr="006A4A88">
              <w:t xml:space="preserve"> </w:t>
            </w:r>
            <w:r w:rsidR="00A30571">
              <w:t>variableDataInfosNum</w:t>
            </w:r>
            <w:r w:rsidR="00A30571" w:rsidRPr="006A4A88">
              <w:t>;</w:t>
            </w:r>
            <w:r w:rsidR="00A30571" w:rsidRPr="006A4A88">
              <w:tab/>
            </w:r>
            <w:r w:rsidR="00A30571">
              <w:rPr>
                <w:color w:val="00B050"/>
              </w:rPr>
              <w:t>//</w:t>
            </w:r>
            <w:r w:rsidR="00A30571" w:rsidRPr="002063BA">
              <w:rPr>
                <w:rFonts w:hint="eastAsia"/>
                <w:color w:val="00B050"/>
              </w:rPr>
              <w:t>不定長データ情報</w:t>
            </w:r>
            <w:r w:rsidR="00A30571">
              <w:rPr>
                <w:rFonts w:hint="eastAsia"/>
                <w:color w:val="00B050"/>
              </w:rPr>
              <w:t>数</w:t>
            </w:r>
          </w:p>
          <w:p w14:paraId="432B55EC" w14:textId="62D82D3E" w:rsidR="00512253" w:rsidRDefault="00512253" w:rsidP="00A30571">
            <w:pPr>
              <w:pStyle w:val="2-"/>
              <w:rPr>
                <w:color w:val="00B050"/>
              </w:rPr>
            </w:pPr>
            <w:r>
              <w:rPr>
                <w:color w:val="00B050"/>
              </w:rPr>
              <w:tab/>
            </w:r>
            <w:r w:rsidRPr="00512253">
              <w:t>unsigned char padding[2];</w:t>
            </w:r>
            <w:r>
              <w:rPr>
                <w:color w:val="00B050"/>
              </w:rPr>
              <w:tab/>
            </w:r>
            <w:r>
              <w:rPr>
                <w:color w:val="00B050"/>
              </w:rPr>
              <w:tab/>
              <w:t>//</w:t>
            </w:r>
            <w:r>
              <w:rPr>
                <w:rFonts w:hint="eastAsia"/>
                <w:color w:val="00B050"/>
              </w:rPr>
              <w:t>パディング</w:t>
            </w:r>
            <w:r>
              <w:rPr>
                <w:color w:val="00B050"/>
              </w:rPr>
              <w:t xml:space="preserve">　※0xdbで埋める</w:t>
            </w:r>
          </w:p>
          <w:p w14:paraId="54E4B8D7" w14:textId="6593F4F5" w:rsidR="005E600B" w:rsidRDefault="005E600B" w:rsidP="00A30571">
            <w:pPr>
              <w:pStyle w:val="2-"/>
              <w:rPr>
                <w:color w:val="00B050"/>
              </w:rPr>
            </w:pPr>
            <w:r>
              <w:rPr>
                <w:color w:val="00B050"/>
              </w:rPr>
              <w:tab/>
            </w:r>
          </w:p>
          <w:p w14:paraId="33512CAD" w14:textId="1CA0C8CF" w:rsidR="00A30571" w:rsidRDefault="00A30571" w:rsidP="00A30571">
            <w:pPr>
              <w:pStyle w:val="2-"/>
              <w:rPr>
                <w:color w:val="00B050"/>
              </w:rPr>
            </w:pPr>
            <w:r>
              <w:rPr>
                <w:color w:val="00B050"/>
              </w:rPr>
              <w:tab/>
            </w:r>
            <w:r w:rsidRPr="006A4A88">
              <w:t>unsigned int recotdSize;</w:t>
            </w:r>
            <w:r w:rsidRPr="006A4A88">
              <w:tab/>
            </w:r>
            <w:r w:rsidRPr="006A4A88">
              <w:tab/>
            </w:r>
            <w:r>
              <w:tab/>
            </w:r>
            <w:r>
              <w:rPr>
                <w:color w:val="00B050"/>
              </w:rPr>
              <w:t>//</w:t>
            </w:r>
            <w:r>
              <w:rPr>
                <w:rFonts w:hint="eastAsia"/>
                <w:color w:val="00B050"/>
              </w:rPr>
              <w:t>基本構造体のレコードサイズ（１件あたりのデータサイズ）</w:t>
            </w:r>
          </w:p>
          <w:p w14:paraId="302FB9F0" w14:textId="0CC3723A" w:rsidR="00C06B03" w:rsidRPr="00005A99" w:rsidRDefault="00A30571" w:rsidP="00C06B03">
            <w:pPr>
              <w:pStyle w:val="2-"/>
            </w:pPr>
            <w:r>
              <w:tab/>
            </w:r>
            <w:r w:rsidR="00C06B03" w:rsidRPr="00005A99">
              <w:t xml:space="preserve">unsigned int </w:t>
            </w:r>
            <w:r w:rsidR="00C06B03">
              <w:t>primaryKeyNameCrc</w:t>
            </w:r>
            <w:r w:rsidR="00C06B03" w:rsidRPr="00005A99">
              <w:t>;</w:t>
            </w:r>
            <w:r>
              <w:tab/>
            </w:r>
            <w:r w:rsidR="00C06B03" w:rsidRPr="00005A99">
              <w:rPr>
                <w:rFonts w:hint="eastAsia"/>
                <w:color w:val="00B050"/>
              </w:rPr>
              <w:t>//</w:t>
            </w:r>
            <w:r w:rsidR="00C06B03">
              <w:rPr>
                <w:rFonts w:hint="eastAsia"/>
                <w:color w:val="00B050"/>
              </w:rPr>
              <w:t>主キーメンバー</w:t>
            </w:r>
            <w:r w:rsidR="00C06B03" w:rsidRPr="00005A99">
              <w:rPr>
                <w:rFonts w:hint="eastAsia"/>
                <w:color w:val="00B050"/>
              </w:rPr>
              <w:t>名CRC</w:t>
            </w:r>
          </w:p>
          <w:p w14:paraId="7A29A5F6" w14:textId="7EF0F3A5" w:rsidR="00A30571" w:rsidRDefault="00EF38B7" w:rsidP="00A30571">
            <w:pPr>
              <w:pStyle w:val="2-"/>
            </w:pPr>
            <w:r>
              <w:rPr>
                <w:color w:val="00B050"/>
              </w:rPr>
              <w:tab/>
            </w:r>
          </w:p>
          <w:p w14:paraId="1CEE0A84" w14:textId="443ABE3B" w:rsidR="00A30571" w:rsidRDefault="00A30571" w:rsidP="00A30571">
            <w:pPr>
              <w:pStyle w:val="2-"/>
              <w:rPr>
                <w:color w:val="00B050"/>
              </w:rPr>
            </w:pPr>
            <w:r w:rsidRPr="00005A99">
              <w:tab/>
              <w:t>STRUCT* structs;</w:t>
            </w:r>
            <w:r w:rsidRPr="00005A99">
              <w:tab/>
            </w:r>
            <w:r w:rsidRPr="00005A99">
              <w:tab/>
            </w:r>
            <w:r w:rsidRPr="00005A99">
              <w:tab/>
            </w:r>
            <w:r>
              <w:tab/>
            </w:r>
            <w:r>
              <w:tab/>
            </w:r>
            <w:r w:rsidRPr="00005A99">
              <w:rPr>
                <w:color w:val="00B050"/>
              </w:rPr>
              <w:t>//構造体定義の参照</w:t>
            </w:r>
          </w:p>
          <w:p w14:paraId="42B9B82C" w14:textId="67791EF0" w:rsidR="002063BA" w:rsidRPr="002063BA" w:rsidRDefault="00A30571" w:rsidP="003B0BE1">
            <w:pPr>
              <w:pStyle w:val="2-"/>
              <w:rPr>
                <w:color w:val="00B050"/>
              </w:rPr>
            </w:pPr>
            <w:r>
              <w:tab/>
            </w:r>
            <w:r w:rsidR="002063BA">
              <w:t>VARIABLE_DATA_INFO* variableDataInfos;</w:t>
            </w:r>
            <w:r w:rsidR="002063BA">
              <w:tab/>
            </w:r>
            <w:r w:rsidR="002063BA" w:rsidRPr="002063BA">
              <w:rPr>
                <w:color w:val="00B050"/>
              </w:rPr>
              <w:t>//</w:t>
            </w:r>
            <w:r w:rsidR="002063BA" w:rsidRPr="002063BA">
              <w:rPr>
                <w:rFonts w:hint="eastAsia"/>
                <w:color w:val="00B050"/>
              </w:rPr>
              <w:t>不定長データ情報の参照</w:t>
            </w:r>
          </w:p>
          <w:p w14:paraId="64922977" w14:textId="77777777" w:rsidR="002E49E5" w:rsidRPr="00005A99" w:rsidRDefault="002E49E5" w:rsidP="002E49E5">
            <w:pPr>
              <w:pStyle w:val="2-"/>
            </w:pPr>
            <w:r w:rsidRPr="00005A99">
              <w:t>};</w:t>
            </w:r>
          </w:p>
          <w:p w14:paraId="1CEF67B8" w14:textId="433B474C" w:rsidR="002E49E5" w:rsidRPr="002E49E5" w:rsidRDefault="002E49E5" w:rsidP="00A256F9">
            <w:pPr>
              <w:pStyle w:val="2-"/>
              <w:rPr>
                <w:color w:val="00B050"/>
              </w:rPr>
            </w:pPr>
            <w:r w:rsidRPr="002E49E5">
              <w:rPr>
                <w:color w:val="00B050"/>
              </w:rPr>
              <w:t>*/</w:t>
            </w:r>
          </w:p>
          <w:p w14:paraId="0AB49259" w14:textId="77777777" w:rsidR="002E49E5" w:rsidRDefault="002E49E5" w:rsidP="00A256F9">
            <w:pPr>
              <w:pStyle w:val="2-"/>
            </w:pPr>
          </w:p>
          <w:p w14:paraId="09E8D60B" w14:textId="7B294269" w:rsidR="006A399E" w:rsidRDefault="006A399E" w:rsidP="006A399E">
            <w:pPr>
              <w:pStyle w:val="2-"/>
            </w:pPr>
            <w:r>
              <w:t>n</w:t>
            </w:r>
            <w:r>
              <w:rPr>
                <w:rFonts w:hint="eastAsia"/>
              </w:rPr>
              <w:t xml:space="preserve">amespace </w:t>
            </w:r>
            <w:r>
              <w:t>c</w:t>
            </w:r>
            <w:r w:rsidR="002E49E5">
              <w:t>haraDataDec</w:t>
            </w:r>
            <w:r w:rsidR="007A288C">
              <w:t>l</w:t>
            </w:r>
          </w:p>
          <w:p w14:paraId="446816DF" w14:textId="77777777" w:rsidR="006A399E" w:rsidRDefault="006A399E" w:rsidP="006A399E">
            <w:pPr>
              <w:pStyle w:val="2-"/>
            </w:pPr>
            <w:r>
              <w:t>{</w:t>
            </w:r>
          </w:p>
          <w:p w14:paraId="6F758128" w14:textId="77777777" w:rsidR="006A399E" w:rsidRDefault="006A399E" w:rsidP="00A256F9">
            <w:pPr>
              <w:pStyle w:val="2-"/>
            </w:pPr>
          </w:p>
          <w:p w14:paraId="3665A3C5" w14:textId="77777777" w:rsidR="006F6726" w:rsidRPr="000D6821" w:rsidRDefault="006F6726" w:rsidP="00A256F9">
            <w:pPr>
              <w:pStyle w:val="2-"/>
              <w:rPr>
                <w:color w:val="00B050"/>
              </w:rPr>
            </w:pPr>
            <w:r w:rsidRPr="000D6821">
              <w:rPr>
                <w:rFonts w:hint="eastAsia"/>
                <w:color w:val="00B050"/>
              </w:rPr>
              <w:t>//キャラパラメータ構造定義</w:t>
            </w:r>
          </w:p>
          <w:p w14:paraId="7448919B" w14:textId="77777777" w:rsidR="006F6726" w:rsidRPr="000D6821" w:rsidRDefault="006F6726" w:rsidP="00A256F9">
            <w:pPr>
              <w:pStyle w:val="2-"/>
              <w:rPr>
                <w:color w:val="00B050"/>
              </w:rPr>
            </w:pPr>
            <w:r w:rsidRPr="000D6821">
              <w:rPr>
                <w:rFonts w:hint="eastAsia"/>
                <w:color w:val="00B050"/>
              </w:rPr>
              <w:t>//Name: CharaData</w:t>
            </w:r>
          </w:p>
          <w:p w14:paraId="1F06EDBB" w14:textId="77777777" w:rsidR="006F6726" w:rsidRPr="000D6821" w:rsidRDefault="006F6726" w:rsidP="00A256F9">
            <w:pPr>
              <w:pStyle w:val="2-"/>
              <w:rPr>
                <w:color w:val="00B050"/>
              </w:rPr>
            </w:pPr>
            <w:r w:rsidRPr="000D6821">
              <w:rPr>
                <w:rFonts w:hint="eastAsia"/>
                <w:color w:val="00B050"/>
              </w:rPr>
              <w:t>//Version: 1.0</w:t>
            </w:r>
          </w:p>
          <w:p w14:paraId="67DAF3AD" w14:textId="77777777" w:rsidR="006F6726" w:rsidRPr="000D6821" w:rsidRDefault="006F6726" w:rsidP="00A256F9">
            <w:pPr>
              <w:pStyle w:val="2-"/>
              <w:rPr>
                <w:color w:val="00B050"/>
              </w:rPr>
            </w:pPr>
            <w:r w:rsidRPr="000D6821">
              <w:rPr>
                <w:rFonts w:hint="eastAsia"/>
                <w:color w:val="00B050"/>
              </w:rPr>
              <w:t xml:space="preserve">//Update: </w:t>
            </w:r>
            <w:r>
              <w:rPr>
                <w:color w:val="00B050"/>
              </w:rPr>
              <w:t>204.1.10 12:34:56</w:t>
            </w:r>
          </w:p>
          <w:p w14:paraId="55C31E65" w14:textId="77777777" w:rsidR="006F6726" w:rsidRDefault="006F6726" w:rsidP="00A256F9">
            <w:pPr>
              <w:pStyle w:val="2-"/>
            </w:pPr>
          </w:p>
          <w:p w14:paraId="6D90F45D" w14:textId="4C7D9AAD" w:rsidR="001740AA" w:rsidRDefault="001740AA" w:rsidP="00A256F9">
            <w:pPr>
              <w:pStyle w:val="2-"/>
              <w:rPr>
                <w:color w:val="00B050"/>
              </w:rPr>
            </w:pPr>
            <w:r w:rsidRPr="001740AA">
              <w:rPr>
                <w:rFonts w:hint="eastAsia"/>
                <w:color w:val="00B050"/>
              </w:rPr>
              <w:t>//データ構造定義</w:t>
            </w:r>
          </w:p>
          <w:p w14:paraId="7486EBD7" w14:textId="77777777" w:rsidR="004A411E" w:rsidRDefault="004A411E" w:rsidP="00A256F9">
            <w:pPr>
              <w:pStyle w:val="2-"/>
              <w:rPr>
                <w:color w:val="00B050"/>
              </w:rPr>
            </w:pPr>
          </w:p>
          <w:p w14:paraId="77127EBA" w14:textId="1E2846C7" w:rsidR="004A411E" w:rsidRPr="001740AA" w:rsidRDefault="004A411E" w:rsidP="00A256F9">
            <w:pPr>
              <w:pStyle w:val="2-"/>
              <w:rPr>
                <w:color w:val="00B050"/>
              </w:rPr>
            </w:pPr>
            <w:r>
              <w:rPr>
                <w:rFonts w:hint="eastAsia"/>
                <w:color w:val="00B050"/>
              </w:rPr>
              <w:t>//構造体のメンバー定義</w:t>
            </w:r>
          </w:p>
          <w:p w14:paraId="536F6215" w14:textId="6209AAFE" w:rsidR="00DB6D70" w:rsidRDefault="00DB6D70" w:rsidP="00DB6D70">
            <w:pPr>
              <w:pStyle w:val="2-"/>
            </w:pPr>
            <w:r>
              <w:t xml:space="preserve">static const int s_structMembersNum = </w:t>
            </w:r>
            <w:r w:rsidR="00591D17">
              <w:t>9 + 4 + 2</w:t>
            </w:r>
            <w:r>
              <w:t>;</w:t>
            </w:r>
            <w:r w:rsidR="004A411E" w:rsidRPr="004A411E">
              <w:rPr>
                <w:color w:val="00B050"/>
              </w:rPr>
              <w:t xml:space="preserve"> //</w:t>
            </w:r>
            <w:r w:rsidR="00CA67F5">
              <w:rPr>
                <w:color w:val="00B050"/>
              </w:rPr>
              <w:t>全構造体</w:t>
            </w:r>
            <w:r w:rsidR="004A411E" w:rsidRPr="004A411E">
              <w:rPr>
                <w:color w:val="00B050"/>
              </w:rPr>
              <w:t>の全メンバー数</w:t>
            </w:r>
          </w:p>
          <w:p w14:paraId="67E6C5E5" w14:textId="663805B3" w:rsidR="00395FB9" w:rsidRDefault="00395FB9" w:rsidP="00395FB9">
            <w:pPr>
              <w:pStyle w:val="2-"/>
            </w:pPr>
            <w:r>
              <w:t>static T_GD</w:t>
            </w:r>
            <w:r w:rsidR="004F1D4F">
              <w:t>BIN</w:t>
            </w:r>
            <w:r>
              <w:t>_DEC</w:t>
            </w:r>
            <w:r w:rsidR="004F1D4F">
              <w:t>ARE</w:t>
            </w:r>
            <w:r w:rsidR="00D935D0">
              <w:t>L</w:t>
            </w:r>
            <w:r>
              <w:t>::STRUCT</w:t>
            </w:r>
            <w:r w:rsidR="00EE6FBE">
              <w:t>::MEMBER</w:t>
            </w:r>
            <w:r>
              <w:t xml:space="preserve"> </w:t>
            </w:r>
            <w:r w:rsidR="00D935D0">
              <w:t>s_</w:t>
            </w:r>
            <w:r>
              <w:t>structMembers[</w:t>
            </w:r>
            <w:r w:rsidR="00706C2A">
              <w:t>s_structMembersNum</w:t>
            </w:r>
            <w:r>
              <w:t>] =</w:t>
            </w:r>
          </w:p>
          <w:p w14:paraId="1B42C0AE" w14:textId="77777777" w:rsidR="00395FB9" w:rsidRDefault="00395FB9" w:rsidP="00395FB9">
            <w:pPr>
              <w:pStyle w:val="2-"/>
            </w:pPr>
            <w:r>
              <w:t>{</w:t>
            </w:r>
          </w:p>
          <w:p w14:paraId="2533F519" w14:textId="548BBEE7" w:rsidR="007A1E72" w:rsidRDefault="007A1E72" w:rsidP="00395FB9">
            <w:pPr>
              <w:pStyle w:val="2-"/>
            </w:pPr>
            <w:r>
              <w:tab/>
            </w:r>
            <w:r w:rsidRPr="00B94404">
              <w:rPr>
                <w:color w:val="00B050"/>
              </w:rPr>
              <w:t>//T_CHARA</w:t>
            </w:r>
            <w:r w:rsidR="004A411E">
              <w:rPr>
                <w:color w:val="00B050"/>
              </w:rPr>
              <w:t>構造体</w:t>
            </w:r>
          </w:p>
          <w:p w14:paraId="5E65FB37" w14:textId="38CC043B" w:rsidR="00B94404" w:rsidRDefault="00B94404" w:rsidP="00B94404">
            <w:pPr>
              <w:pStyle w:val="2-"/>
            </w:pPr>
            <w:r>
              <w:tab/>
              <w:t>{</w:t>
            </w:r>
            <w:r w:rsidR="001A1752">
              <w:t xml:space="preserve"> </w:t>
            </w:r>
            <w:r w:rsidR="009F3A1C">
              <w:t>{</w:t>
            </w:r>
            <w:r w:rsidR="001A1752">
              <w:t>0x00000000, 0, true, 4</w:t>
            </w:r>
            <w:r w:rsidR="009F3A1C">
              <w:t>, {0xdb</w:t>
            </w:r>
            <w:r w:rsidR="00512253">
              <w:t>,0xdb,0xdb</w:t>
            </w:r>
            <w:r w:rsidR="009F3A1C">
              <w:t>}}</w:t>
            </w:r>
            <w:r w:rsidR="001A1752">
              <w:t>,</w:t>
            </w:r>
            <w:r w:rsidR="009F3A1C">
              <w:t xml:space="preserve"> 0x</w:t>
            </w:r>
            <w:r w:rsidR="009F3A1C" w:rsidRPr="001A1752">
              <w:t>e66c3671</w:t>
            </w:r>
            <w:r w:rsidR="009F3A1C">
              <w:t>,</w:t>
            </w:r>
            <w:r w:rsidR="001A1752">
              <w:t xml:space="preserve"> false, 0 </w:t>
            </w:r>
            <w:r>
              <w:t>},</w:t>
            </w:r>
            <w:r>
              <w:tab/>
            </w:r>
            <w:r w:rsidRPr="00B94404">
              <w:rPr>
                <w:rFonts w:hint="eastAsia"/>
                <w:color w:val="00B050"/>
              </w:rPr>
              <w:t>//</w:t>
            </w:r>
            <w:r w:rsidR="001A1752">
              <w:rPr>
                <w:color w:val="00B050"/>
              </w:rPr>
              <w:t>識別</w:t>
            </w:r>
            <w:r w:rsidR="001A1752">
              <w:rPr>
                <w:rFonts w:hint="eastAsia"/>
                <w:color w:val="00B050"/>
              </w:rPr>
              <w:t>ID:</w:t>
            </w:r>
            <w:r w:rsidR="001A1752">
              <w:rPr>
                <w:color w:val="00B050"/>
              </w:rPr>
              <w:t>”id”</w:t>
            </w:r>
            <w:r w:rsidR="00C3658F">
              <w:rPr>
                <w:color w:val="00B050"/>
              </w:rPr>
              <w:t>:crc</w:t>
            </w:r>
          </w:p>
          <w:p w14:paraId="713D0FA0" w14:textId="03DDD22A" w:rsidR="00C3658F" w:rsidRDefault="00C3658F" w:rsidP="00C3658F">
            <w:pPr>
              <w:pStyle w:val="2-"/>
            </w:pPr>
            <w:r>
              <w:tab/>
              <w:t xml:space="preserve">{ </w:t>
            </w:r>
            <w:r w:rsidR="009F3A1C">
              <w:t>{</w:t>
            </w:r>
            <w:r>
              <w:t>0x00000000, 0, false, 1</w:t>
            </w:r>
            <w:r w:rsidR="009F3A1C">
              <w:t>, {0xdb</w:t>
            </w:r>
            <w:r w:rsidR="00512253">
              <w:t>,0xdb,0xdb</w:t>
            </w:r>
            <w:r w:rsidR="009F3A1C">
              <w:t>}}</w:t>
            </w:r>
            <w:r>
              <w:t xml:space="preserve">, </w:t>
            </w:r>
            <w:r w:rsidR="009F3A1C">
              <w:t>0x</w:t>
            </w:r>
            <w:r w:rsidR="009F3A1C" w:rsidRPr="001A1752">
              <w:t>ab8a01a0</w:t>
            </w:r>
            <w:r w:rsidR="009F3A1C">
              <w:t xml:space="preserve">, </w:t>
            </w:r>
            <w:r>
              <w:t>false, 0 },</w:t>
            </w:r>
            <w:r>
              <w:tab/>
            </w:r>
            <w:r w:rsidRPr="00B94404">
              <w:rPr>
                <w:rFonts w:hint="eastAsia"/>
                <w:color w:val="00B050"/>
              </w:rPr>
              <w:t>//</w:t>
            </w:r>
            <w:r>
              <w:rPr>
                <w:rFonts w:hint="eastAsia"/>
                <w:color w:val="00B050"/>
              </w:rPr>
              <w:t>力:</w:t>
            </w:r>
            <w:r>
              <w:rPr>
                <w:color w:val="00B050"/>
              </w:rPr>
              <w:t>”power”:i8</w:t>
            </w:r>
          </w:p>
          <w:p w14:paraId="1FB12368" w14:textId="3B9FC144" w:rsidR="00C3658F" w:rsidRDefault="00C3658F" w:rsidP="00C3658F">
            <w:pPr>
              <w:pStyle w:val="2-"/>
            </w:pPr>
            <w:r>
              <w:tab/>
              <w:t>{</w:t>
            </w:r>
            <w:r w:rsidR="009F3A1C">
              <w:t xml:space="preserve"> {</w:t>
            </w:r>
            <w:r>
              <w:t>0x00000000, 0, false, 1</w:t>
            </w:r>
            <w:r w:rsidR="009F3A1C">
              <w:t>, {0xdb</w:t>
            </w:r>
            <w:r w:rsidR="00512253">
              <w:t>,0xdb,0xdb</w:t>
            </w:r>
            <w:r w:rsidR="009F3A1C">
              <w:t>}}</w:t>
            </w:r>
            <w:r>
              <w:t>,</w:t>
            </w:r>
            <w:r w:rsidR="009F3A1C">
              <w:t xml:space="preserve"> 0x</w:t>
            </w:r>
            <w:r w:rsidR="009F3A1C" w:rsidRPr="0010406D">
              <w:t>9c504212</w:t>
            </w:r>
            <w:r w:rsidR="009F3A1C">
              <w:t xml:space="preserve">, </w:t>
            </w:r>
            <w:r>
              <w:t>false, 0 },</w:t>
            </w:r>
            <w:r>
              <w:tab/>
            </w:r>
            <w:r w:rsidRPr="00B94404">
              <w:rPr>
                <w:rFonts w:hint="eastAsia"/>
                <w:color w:val="00B050"/>
              </w:rPr>
              <w:t>//</w:t>
            </w:r>
            <w:r>
              <w:rPr>
                <w:rFonts w:hint="eastAsia"/>
                <w:color w:val="00B050"/>
              </w:rPr>
              <w:t>アビリティ(Num):</w:t>
            </w:r>
            <w:r>
              <w:rPr>
                <w:color w:val="00B050"/>
              </w:rPr>
              <w:t>”abiriliesNum”</w:t>
            </w:r>
            <w:r w:rsidR="006B47CE">
              <w:rPr>
                <w:color w:val="00B050"/>
              </w:rPr>
              <w:t>:i8</w:t>
            </w:r>
          </w:p>
          <w:p w14:paraId="7029B299" w14:textId="20729AF4" w:rsidR="00C3658F" w:rsidRDefault="00C3658F" w:rsidP="00C3658F">
            <w:pPr>
              <w:pStyle w:val="2-"/>
            </w:pPr>
            <w:r>
              <w:tab/>
              <w:t xml:space="preserve">{ </w:t>
            </w:r>
            <w:r w:rsidR="009F3A1C">
              <w:t>{</w:t>
            </w:r>
            <w:r>
              <w:t>0x00000000, 0, false, 2</w:t>
            </w:r>
            <w:r w:rsidR="009F3A1C">
              <w:t>, {0xdb</w:t>
            </w:r>
            <w:r w:rsidR="00512253">
              <w:t>,0xdb,0xdb</w:t>
            </w:r>
            <w:r w:rsidR="009F3A1C">
              <w:t>}}</w:t>
            </w:r>
            <w:r>
              <w:t xml:space="preserve">, </w:t>
            </w:r>
            <w:r w:rsidR="009F3A1C">
              <w:t>0x</w:t>
            </w:r>
            <w:r w:rsidR="009F3A1C" w:rsidRPr="002E6BFD">
              <w:t>9ec9ce32</w:t>
            </w:r>
            <w:r w:rsidR="009F3A1C">
              <w:t xml:space="preserve">, </w:t>
            </w:r>
            <w:r>
              <w:t>false, 0 },</w:t>
            </w:r>
            <w:r>
              <w:tab/>
            </w:r>
            <w:r w:rsidRPr="00B94404">
              <w:rPr>
                <w:rFonts w:hint="eastAsia"/>
                <w:color w:val="00B050"/>
              </w:rPr>
              <w:t>//</w:t>
            </w:r>
            <w:r>
              <w:rPr>
                <w:rFonts w:hint="eastAsia"/>
                <w:color w:val="00B050"/>
              </w:rPr>
              <w:t>固定値:</w:t>
            </w:r>
            <w:r>
              <w:rPr>
                <w:color w:val="00B050"/>
              </w:rPr>
              <w:t>”fixed”:i16</w:t>
            </w:r>
          </w:p>
          <w:p w14:paraId="09636492" w14:textId="3886B185" w:rsidR="00B94404" w:rsidRDefault="00B94404" w:rsidP="00B94404">
            <w:pPr>
              <w:pStyle w:val="2-"/>
            </w:pPr>
            <w:r>
              <w:tab/>
              <w:t>{</w:t>
            </w:r>
            <w:r w:rsidR="001A1752">
              <w:t xml:space="preserve"> </w:t>
            </w:r>
            <w:r w:rsidR="009F3A1C">
              <w:t>{</w:t>
            </w:r>
            <w:r w:rsidR="001A1752">
              <w:t xml:space="preserve">0x00000000, 4, false, </w:t>
            </w:r>
            <w:r w:rsidR="000D0711">
              <w:t>0</w:t>
            </w:r>
            <w:r w:rsidR="009F3A1C">
              <w:t>, {0xdb</w:t>
            </w:r>
            <w:r w:rsidR="00512253">
              <w:t>,0xdb,0xdb</w:t>
            </w:r>
            <w:r w:rsidR="009F3A1C">
              <w:t>}}</w:t>
            </w:r>
            <w:r w:rsidR="001A1752">
              <w:t xml:space="preserve">, </w:t>
            </w:r>
            <w:r w:rsidR="009F3A1C">
              <w:t>0x</w:t>
            </w:r>
            <w:r w:rsidR="009F3A1C" w:rsidRPr="001A1752">
              <w:t>5e237e06</w:t>
            </w:r>
            <w:r w:rsidR="009F3A1C">
              <w:t xml:space="preserve">, </w:t>
            </w:r>
            <w:r w:rsidR="001A1752">
              <w:t xml:space="preserve">false, 0 </w:t>
            </w:r>
            <w:r>
              <w:t>},</w:t>
            </w:r>
            <w:r>
              <w:tab/>
            </w:r>
            <w:r w:rsidRPr="00B94404">
              <w:rPr>
                <w:rFonts w:hint="eastAsia"/>
                <w:color w:val="00B050"/>
              </w:rPr>
              <w:t>//</w:t>
            </w:r>
            <w:r w:rsidR="001A1752">
              <w:rPr>
                <w:rFonts w:hint="eastAsia"/>
                <w:color w:val="00B050"/>
              </w:rPr>
              <w:t>名前:</w:t>
            </w:r>
            <w:r w:rsidR="001A1752">
              <w:rPr>
                <w:color w:val="00B050"/>
              </w:rPr>
              <w:t>”name”</w:t>
            </w:r>
            <w:r w:rsidR="006B47CE">
              <w:rPr>
                <w:color w:val="00B050"/>
              </w:rPr>
              <w:t>:str</w:t>
            </w:r>
          </w:p>
          <w:p w14:paraId="4515E49E" w14:textId="0CEFC19F" w:rsidR="00B94404" w:rsidRDefault="00B94404" w:rsidP="00B94404">
            <w:pPr>
              <w:pStyle w:val="2-"/>
            </w:pPr>
            <w:r>
              <w:tab/>
              <w:t>{</w:t>
            </w:r>
            <w:r w:rsidR="001A1752">
              <w:t xml:space="preserve"> </w:t>
            </w:r>
            <w:r w:rsidR="009F3A1C">
              <w:t>{</w:t>
            </w:r>
            <w:r w:rsidR="001A1752">
              <w:t xml:space="preserve">0x00000000, 5, false, </w:t>
            </w:r>
            <w:r w:rsidR="000D0711">
              <w:t>0</w:t>
            </w:r>
            <w:r w:rsidR="009F3A1C">
              <w:t>, {0xdb</w:t>
            </w:r>
            <w:r w:rsidR="00512253">
              <w:t>,0xdb,0xdb</w:t>
            </w:r>
            <w:r w:rsidR="009F3A1C">
              <w:t>}}</w:t>
            </w:r>
            <w:r w:rsidR="001A1752">
              <w:t xml:space="preserve">, </w:t>
            </w:r>
            <w:r w:rsidR="009F3A1C">
              <w:t>0x</w:t>
            </w:r>
            <w:r w:rsidR="009F3A1C" w:rsidRPr="001A1752">
              <w:t>bdd68843</w:t>
            </w:r>
            <w:r w:rsidR="009F3A1C">
              <w:t xml:space="preserve">, </w:t>
            </w:r>
            <w:r w:rsidR="001A1752">
              <w:t xml:space="preserve">false, 0 </w:t>
            </w:r>
            <w:r>
              <w:t>},</w:t>
            </w:r>
            <w:r>
              <w:tab/>
            </w:r>
            <w:r w:rsidRPr="00B94404">
              <w:rPr>
                <w:rFonts w:hint="eastAsia"/>
                <w:color w:val="00B050"/>
              </w:rPr>
              <w:t>//</w:t>
            </w:r>
            <w:r w:rsidR="001A1752">
              <w:rPr>
                <w:rFonts w:hint="eastAsia"/>
                <w:color w:val="00B050"/>
              </w:rPr>
              <w:t>有効化条件:</w:t>
            </w:r>
            <w:r w:rsidR="001A1752">
              <w:rPr>
                <w:color w:val="00B050"/>
              </w:rPr>
              <w:t>”condition”</w:t>
            </w:r>
            <w:r w:rsidR="006B47CE">
              <w:rPr>
                <w:color w:val="00B050"/>
              </w:rPr>
              <w:t>:expr</w:t>
            </w:r>
          </w:p>
          <w:p w14:paraId="68E00E33" w14:textId="108D4E71" w:rsidR="00B94404" w:rsidRDefault="00B94404" w:rsidP="00B94404">
            <w:pPr>
              <w:pStyle w:val="2-"/>
            </w:pPr>
            <w:r>
              <w:tab/>
              <w:t>{</w:t>
            </w:r>
            <w:r w:rsidR="001A1752">
              <w:t xml:space="preserve"> </w:t>
            </w:r>
            <w:r w:rsidR="009F3A1C">
              <w:t>{</w:t>
            </w:r>
            <w:r w:rsidR="006B47CE">
              <w:t>0x00000000, 1</w:t>
            </w:r>
            <w:r w:rsidR="001A1752">
              <w:t xml:space="preserve">, false, </w:t>
            </w:r>
            <w:r w:rsidR="00C72F6F">
              <w:t>4</w:t>
            </w:r>
            <w:r w:rsidR="009F3A1C">
              <w:t>, {0xdb</w:t>
            </w:r>
            <w:r w:rsidR="00512253">
              <w:t>,0xdb,0xdb</w:t>
            </w:r>
            <w:r w:rsidR="009F3A1C">
              <w:t>}}</w:t>
            </w:r>
            <w:r w:rsidR="001A1752">
              <w:t xml:space="preserve">, </w:t>
            </w:r>
            <w:r w:rsidR="009F3A1C">
              <w:t>0x</w:t>
            </w:r>
            <w:r w:rsidR="009F3A1C" w:rsidRPr="001A1752">
              <w:t>0ad84385</w:t>
            </w:r>
            <w:r w:rsidR="009F3A1C">
              <w:t xml:space="preserve">, </w:t>
            </w:r>
            <w:r w:rsidR="001A1752">
              <w:t xml:space="preserve">false, 10 </w:t>
            </w:r>
            <w:r>
              <w:t>},</w:t>
            </w:r>
            <w:r>
              <w:tab/>
            </w:r>
            <w:r w:rsidRPr="00B94404">
              <w:rPr>
                <w:rFonts w:hint="eastAsia"/>
                <w:color w:val="00B050"/>
              </w:rPr>
              <w:t>//</w:t>
            </w:r>
            <w:r w:rsidR="001A1752">
              <w:rPr>
                <w:rFonts w:hint="eastAsia"/>
                <w:color w:val="00B050"/>
              </w:rPr>
              <w:t>耐性:</w:t>
            </w:r>
            <w:r w:rsidR="001A1752">
              <w:rPr>
                <w:color w:val="00B050"/>
              </w:rPr>
              <w:t>”tol”</w:t>
            </w:r>
            <w:r w:rsidR="006B47CE">
              <w:rPr>
                <w:color w:val="00B050"/>
              </w:rPr>
              <w:t>:f32</w:t>
            </w:r>
            <w:r w:rsidR="00C72F6F">
              <w:rPr>
                <w:color w:val="00B050"/>
              </w:rPr>
              <w:t>[10]</w:t>
            </w:r>
          </w:p>
          <w:p w14:paraId="768D9BB5" w14:textId="4ECFDC2F" w:rsidR="00B94404" w:rsidRDefault="00B94404" w:rsidP="00B94404">
            <w:pPr>
              <w:pStyle w:val="2-"/>
            </w:pPr>
            <w:r>
              <w:tab/>
              <w:t>{</w:t>
            </w:r>
            <w:r w:rsidR="001A1752">
              <w:t xml:space="preserve"> </w:t>
            </w:r>
            <w:r w:rsidR="009F3A1C">
              <w:t>{</w:t>
            </w:r>
            <w:r w:rsidR="001A1752">
              <w:t xml:space="preserve">0x00000000, </w:t>
            </w:r>
            <w:r w:rsidR="000D0711">
              <w:t>0, true, 4</w:t>
            </w:r>
            <w:r w:rsidR="009F3A1C">
              <w:t>, {0xdb</w:t>
            </w:r>
            <w:r w:rsidR="00512253">
              <w:t>,0xdb,0xdb</w:t>
            </w:r>
            <w:r w:rsidR="009F3A1C">
              <w:t>}}</w:t>
            </w:r>
            <w:r w:rsidR="000D0711">
              <w:t xml:space="preserve">, </w:t>
            </w:r>
            <w:r w:rsidR="009F3A1C">
              <w:t>0x</w:t>
            </w:r>
            <w:r w:rsidR="009F3A1C" w:rsidRPr="001A1752">
              <w:t>b8388da4</w:t>
            </w:r>
            <w:r w:rsidR="009F3A1C">
              <w:t xml:space="preserve">, </w:t>
            </w:r>
            <w:r w:rsidR="000D0711">
              <w:t xml:space="preserve">true, 0 </w:t>
            </w:r>
            <w:r>
              <w:t>},</w:t>
            </w:r>
            <w:r>
              <w:tab/>
            </w:r>
            <w:r w:rsidRPr="00B94404">
              <w:rPr>
                <w:rFonts w:hint="eastAsia"/>
                <w:color w:val="00B050"/>
              </w:rPr>
              <w:t>//</w:t>
            </w:r>
            <w:r w:rsidR="001A1752">
              <w:rPr>
                <w:rFonts w:hint="eastAsia"/>
                <w:color w:val="00B050"/>
              </w:rPr>
              <w:t>アビリティ:</w:t>
            </w:r>
            <w:r w:rsidR="001A1752">
              <w:rPr>
                <w:color w:val="00B050"/>
              </w:rPr>
              <w:t>”abilities”</w:t>
            </w:r>
            <w:r w:rsidR="006B47CE">
              <w:rPr>
                <w:color w:val="00B050"/>
              </w:rPr>
              <w:t>:u32*</w:t>
            </w:r>
          </w:p>
          <w:p w14:paraId="309DF9F7" w14:textId="21DAC51F" w:rsidR="00B94404" w:rsidRDefault="00B94404" w:rsidP="00B94404">
            <w:pPr>
              <w:pStyle w:val="2-"/>
            </w:pPr>
            <w:r>
              <w:tab/>
              <w:t>{</w:t>
            </w:r>
            <w:r w:rsidR="00C9597A">
              <w:t xml:space="preserve"> </w:t>
            </w:r>
            <w:r w:rsidR="009F3A1C">
              <w:t>{</w:t>
            </w:r>
            <w:r w:rsidR="00C9597A">
              <w:t>0x</w:t>
            </w:r>
            <w:r w:rsidR="00C9597A" w:rsidRPr="00C9597A">
              <w:t>22a2e1dc</w:t>
            </w:r>
            <w:r w:rsidR="00C9597A">
              <w:t>, 7, false, 0</w:t>
            </w:r>
            <w:r w:rsidR="009F3A1C">
              <w:t>, {0xdb</w:t>
            </w:r>
            <w:r w:rsidR="00512253">
              <w:t>,0xdb,0xdb</w:t>
            </w:r>
            <w:r w:rsidR="009F3A1C">
              <w:t>}}</w:t>
            </w:r>
            <w:r w:rsidR="00C9597A">
              <w:t xml:space="preserve">, </w:t>
            </w:r>
            <w:r w:rsidR="009F3A1C">
              <w:t>0x</w:t>
            </w:r>
            <w:r w:rsidR="009F3A1C" w:rsidRPr="00C9597A">
              <w:t>a4fa7c89</w:t>
            </w:r>
            <w:r w:rsidR="009F3A1C">
              <w:t xml:space="preserve">, </w:t>
            </w:r>
            <w:r w:rsidR="00C9597A">
              <w:t xml:space="preserve">false, 0 </w:t>
            </w:r>
            <w:r>
              <w:t>},</w:t>
            </w:r>
            <w:r>
              <w:tab/>
            </w:r>
            <w:r w:rsidRPr="00B94404">
              <w:rPr>
                <w:rFonts w:hint="eastAsia"/>
                <w:color w:val="00B050"/>
              </w:rPr>
              <w:t>//</w:t>
            </w:r>
            <w:r w:rsidR="00C9597A">
              <w:rPr>
                <w:rFonts w:hint="eastAsia"/>
                <w:color w:val="00B050"/>
              </w:rPr>
              <w:t>パラメータ:</w:t>
            </w:r>
            <w:r w:rsidR="00C9597A">
              <w:rPr>
                <w:color w:val="00B050"/>
              </w:rPr>
              <w:t>”param”</w:t>
            </w:r>
            <w:r w:rsidR="006B47CE">
              <w:rPr>
                <w:color w:val="00B050"/>
              </w:rPr>
              <w:t>:T_PARAM</w:t>
            </w:r>
          </w:p>
          <w:p w14:paraId="6486B832" w14:textId="6DC0934E" w:rsidR="007A1E72" w:rsidRDefault="007A1E72" w:rsidP="00395FB9">
            <w:pPr>
              <w:pStyle w:val="2-"/>
            </w:pPr>
            <w:r>
              <w:tab/>
            </w:r>
            <w:r w:rsidRPr="00B94404">
              <w:rPr>
                <w:color w:val="00B050"/>
              </w:rPr>
              <w:t>//T_PARAM</w:t>
            </w:r>
            <w:r w:rsidR="004A411E">
              <w:rPr>
                <w:color w:val="00B050"/>
              </w:rPr>
              <w:t>構造体</w:t>
            </w:r>
          </w:p>
          <w:p w14:paraId="2EAA8E8F" w14:textId="1EECA6D1"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27677c27</w:t>
            </w:r>
            <w:r w:rsidR="009F3A1C">
              <w:t xml:space="preserve">, </w:t>
            </w:r>
            <w:r w:rsidR="00BB320A">
              <w:t xml:space="preserve">false, 0 </w:t>
            </w:r>
            <w:r>
              <w:t>},</w:t>
            </w:r>
            <w:r>
              <w:tab/>
            </w:r>
            <w:r w:rsidRPr="00B94404">
              <w:rPr>
                <w:rFonts w:hint="eastAsia"/>
                <w:color w:val="00B050"/>
              </w:rPr>
              <w:t>//</w:t>
            </w:r>
            <w:r w:rsidR="00BB320A">
              <w:rPr>
                <w:color w:val="00B050"/>
              </w:rPr>
              <w:t>攻撃力</w:t>
            </w:r>
            <w:r w:rsidR="00BB320A">
              <w:rPr>
                <w:rFonts w:hint="eastAsia"/>
                <w:color w:val="00B050"/>
              </w:rPr>
              <w:t>:</w:t>
            </w:r>
            <w:r w:rsidR="00BB320A">
              <w:rPr>
                <w:color w:val="00B050"/>
              </w:rPr>
              <w:t>”atk”:i16</w:t>
            </w:r>
          </w:p>
          <w:p w14:paraId="602BCA15" w14:textId="0245D870"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0cc4e161</w:t>
            </w:r>
            <w:r w:rsidR="009F3A1C">
              <w:t xml:space="preserve">, </w:t>
            </w:r>
            <w:r w:rsidR="00BB320A">
              <w:t xml:space="preserve">false, 0 </w:t>
            </w:r>
            <w:r>
              <w:t>},</w:t>
            </w:r>
            <w:r>
              <w:tab/>
            </w:r>
            <w:r w:rsidRPr="00B94404">
              <w:rPr>
                <w:rFonts w:hint="eastAsia"/>
                <w:color w:val="00B050"/>
              </w:rPr>
              <w:t>//</w:t>
            </w:r>
            <w:r w:rsidR="00BB320A">
              <w:rPr>
                <w:rFonts w:hint="eastAsia"/>
                <w:color w:val="00B050"/>
              </w:rPr>
              <w:t>防御力:</w:t>
            </w:r>
            <w:r w:rsidR="00BB320A">
              <w:rPr>
                <w:color w:val="00B050"/>
              </w:rPr>
              <w:t>”def”:i16</w:t>
            </w:r>
          </w:p>
          <w:p w14:paraId="0AF46212" w14:textId="30E2C4B1" w:rsidR="00B94404" w:rsidRDefault="00B94404" w:rsidP="00B94404">
            <w:pPr>
              <w:pStyle w:val="2-"/>
            </w:pPr>
            <w:r>
              <w:lastRenderedPageBreak/>
              <w:tab/>
              <w:t>{</w:t>
            </w:r>
            <w:r w:rsidR="00474762">
              <w:t xml:space="preserve"> </w:t>
            </w:r>
            <w:r w:rsidR="009F3A1C">
              <w:t>{</w:t>
            </w:r>
            <w:r w:rsidR="00474762">
              <w:t>0x00000000, 0, false, 4</w:t>
            </w:r>
            <w:r w:rsidR="009F3A1C">
              <w:t>, {0xdb</w:t>
            </w:r>
            <w:r w:rsidR="00512253">
              <w:t>,0xdb,0xdb</w:t>
            </w:r>
            <w:r w:rsidR="009F3A1C">
              <w:t>}}</w:t>
            </w:r>
            <w:r w:rsidR="00474762">
              <w:t xml:space="preserve">, </w:t>
            </w:r>
            <w:r w:rsidR="009F3A1C">
              <w:t>0x</w:t>
            </w:r>
            <w:r w:rsidR="009F3A1C" w:rsidRPr="00474762">
              <w:t>cd1415d7</w:t>
            </w:r>
            <w:r w:rsidR="009F3A1C">
              <w:t xml:space="preserve">, </w:t>
            </w:r>
            <w:r w:rsidR="00474762">
              <w:t xml:space="preserve">false, 0 </w:t>
            </w:r>
            <w:r>
              <w:t>},</w:t>
            </w:r>
            <w:r>
              <w:tab/>
            </w:r>
            <w:r w:rsidRPr="00B94404">
              <w:rPr>
                <w:rFonts w:hint="eastAsia"/>
                <w:color w:val="00B050"/>
              </w:rPr>
              <w:t>//</w:t>
            </w:r>
            <w:r w:rsidR="00BB320A">
              <w:rPr>
                <w:rFonts w:hint="eastAsia"/>
                <w:color w:val="00B050"/>
              </w:rPr>
              <w:t>特殊能力(Num):</w:t>
            </w:r>
            <w:r w:rsidR="00BB320A">
              <w:rPr>
                <w:color w:val="00B050"/>
              </w:rPr>
              <w:t>”specialsNum”:i32</w:t>
            </w:r>
          </w:p>
          <w:p w14:paraId="5C63093B" w14:textId="5280C876" w:rsidR="00B94404" w:rsidRDefault="00B94404" w:rsidP="00B94404">
            <w:pPr>
              <w:pStyle w:val="2-"/>
            </w:pPr>
            <w:r>
              <w:tab/>
              <w:t>{</w:t>
            </w:r>
            <w:r w:rsidR="00C72F33">
              <w:t xml:space="preserve"> </w:t>
            </w:r>
            <w:r w:rsidR="009F3A1C">
              <w:t>{</w:t>
            </w:r>
            <w:r w:rsidR="00C72F33">
              <w:t>0x</w:t>
            </w:r>
            <w:r w:rsidR="00C72F33" w:rsidRPr="00C72F33">
              <w:t>84f96e44</w:t>
            </w:r>
            <w:r w:rsidR="00C72F33">
              <w:t>, 7, false, 0</w:t>
            </w:r>
            <w:r w:rsidR="009F3A1C">
              <w:t>, {0xdb</w:t>
            </w:r>
            <w:r w:rsidR="00512253">
              <w:t>,0xdb,0xdb</w:t>
            </w:r>
            <w:r w:rsidR="009F3A1C">
              <w:t>}}</w:t>
            </w:r>
            <w:r w:rsidR="00C72F33">
              <w:t xml:space="preserve">, </w:t>
            </w:r>
            <w:r w:rsidR="009F3A1C">
              <w:t>0x</w:t>
            </w:r>
            <w:r w:rsidR="009F3A1C" w:rsidRPr="00C72F33">
              <w:t>4c6b3fe3</w:t>
            </w:r>
            <w:r w:rsidR="009F3A1C">
              <w:t xml:space="preserve">, </w:t>
            </w:r>
            <w:r w:rsidR="00C72F33">
              <w:t xml:space="preserve">true, 0 </w:t>
            </w:r>
            <w:r>
              <w:t>},</w:t>
            </w:r>
            <w:r>
              <w:tab/>
            </w:r>
            <w:r w:rsidRPr="00B94404">
              <w:rPr>
                <w:rFonts w:hint="eastAsia"/>
                <w:color w:val="00B050"/>
              </w:rPr>
              <w:t>//</w:t>
            </w:r>
            <w:r w:rsidR="00BB320A">
              <w:rPr>
                <w:rFonts w:hint="eastAsia"/>
                <w:color w:val="00B050"/>
              </w:rPr>
              <w:t>特殊能力:</w:t>
            </w:r>
            <w:r w:rsidR="00BB320A">
              <w:rPr>
                <w:color w:val="00B050"/>
              </w:rPr>
              <w:t>”specials”:T_SPECIAL_PARAM</w:t>
            </w:r>
            <w:r w:rsidR="00C72F33">
              <w:rPr>
                <w:color w:val="00B050"/>
              </w:rPr>
              <w:t>*</w:t>
            </w:r>
          </w:p>
          <w:p w14:paraId="3D592056" w14:textId="0FDFFD2B" w:rsidR="007A1E72" w:rsidRDefault="007A1E72" w:rsidP="00395FB9">
            <w:pPr>
              <w:pStyle w:val="2-"/>
            </w:pPr>
            <w:r>
              <w:tab/>
            </w:r>
            <w:r w:rsidRPr="00B94404">
              <w:rPr>
                <w:color w:val="00B050"/>
              </w:rPr>
              <w:t>//T_SPECIAL_PARAM</w:t>
            </w:r>
            <w:r w:rsidR="004A411E">
              <w:rPr>
                <w:color w:val="00B050"/>
              </w:rPr>
              <w:t>構造体</w:t>
            </w:r>
          </w:p>
          <w:p w14:paraId="27D03030" w14:textId="1B629394" w:rsidR="007A1E72" w:rsidRDefault="007A1E72" w:rsidP="00395FB9">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1b7cbdfb</w:t>
            </w:r>
            <w:r w:rsidR="009F3A1C">
              <w:t xml:space="preserve">, </w:t>
            </w:r>
            <w:r w:rsidR="00C72F33">
              <w:t>false, 0</w:t>
            </w:r>
            <w:r w:rsidR="00C72F33" w:rsidRPr="00C72F33">
              <w:t xml:space="preserve"> </w:t>
            </w:r>
            <w:r>
              <w:t>},</w:t>
            </w:r>
            <w:r w:rsidR="00B94404">
              <w:tab/>
            </w:r>
            <w:r w:rsidR="00B94404" w:rsidRPr="00B94404">
              <w:rPr>
                <w:rFonts w:hint="eastAsia"/>
                <w:color w:val="00B050"/>
              </w:rPr>
              <w:t>//</w:t>
            </w:r>
            <w:r w:rsidR="00C72F33">
              <w:rPr>
                <w:rFonts w:hint="eastAsia"/>
                <w:color w:val="00B050"/>
              </w:rPr>
              <w:t>闇:</w:t>
            </w:r>
            <w:r w:rsidR="00C72F33">
              <w:rPr>
                <w:color w:val="00B050"/>
              </w:rPr>
              <w:t>”dark”:u32</w:t>
            </w:r>
          </w:p>
          <w:p w14:paraId="416DDC55" w14:textId="63C7447D" w:rsidR="00B94404" w:rsidRDefault="00B94404" w:rsidP="00B94404">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076291bf</w:t>
            </w:r>
            <w:r w:rsidR="009F3A1C">
              <w:t xml:space="preserve">, </w:t>
            </w:r>
            <w:r w:rsidR="00C72F33">
              <w:t xml:space="preserve">false, 0 </w:t>
            </w:r>
            <w:r>
              <w:t>},</w:t>
            </w:r>
            <w:r>
              <w:tab/>
            </w:r>
            <w:r w:rsidRPr="00B94404">
              <w:rPr>
                <w:rFonts w:hint="eastAsia"/>
                <w:color w:val="00B050"/>
              </w:rPr>
              <w:t>//</w:t>
            </w:r>
            <w:r w:rsidR="00C72F33">
              <w:rPr>
                <w:rFonts w:hint="eastAsia"/>
                <w:color w:val="00B050"/>
              </w:rPr>
              <w:t>光:</w:t>
            </w:r>
            <w:r w:rsidR="00C72F33">
              <w:rPr>
                <w:color w:val="00B050"/>
              </w:rPr>
              <w:t>”shine”:u32</w:t>
            </w:r>
          </w:p>
          <w:p w14:paraId="6AE6888F" w14:textId="77777777" w:rsidR="00395FB9" w:rsidRDefault="00395FB9" w:rsidP="00395FB9">
            <w:pPr>
              <w:pStyle w:val="2-"/>
            </w:pPr>
            <w:r>
              <w:t>};</w:t>
            </w:r>
          </w:p>
          <w:p w14:paraId="1F000868" w14:textId="77777777" w:rsidR="004A411E" w:rsidRDefault="004A411E" w:rsidP="00395FB9">
            <w:pPr>
              <w:pStyle w:val="2-"/>
            </w:pPr>
          </w:p>
          <w:p w14:paraId="5F4F3095" w14:textId="357511AB" w:rsidR="004A411E" w:rsidRPr="004A411E" w:rsidRDefault="004A411E" w:rsidP="00395FB9">
            <w:pPr>
              <w:pStyle w:val="2-"/>
              <w:rPr>
                <w:color w:val="00B050"/>
              </w:rPr>
            </w:pPr>
            <w:r w:rsidRPr="004A411E">
              <w:rPr>
                <w:color w:val="00B050"/>
              </w:rPr>
              <w:t>//構造体の定義</w:t>
            </w:r>
          </w:p>
          <w:p w14:paraId="09808B29" w14:textId="16851FD3" w:rsidR="000271E8" w:rsidRDefault="000271E8" w:rsidP="00395FB9">
            <w:pPr>
              <w:pStyle w:val="2-"/>
            </w:pPr>
            <w:r>
              <w:t>static const int s_structsNum = 3;</w:t>
            </w:r>
            <w:r w:rsidR="004A411E" w:rsidRPr="004A411E">
              <w:rPr>
                <w:color w:val="00B050"/>
              </w:rPr>
              <w:t xml:space="preserve"> //全</w:t>
            </w:r>
            <w:r w:rsidR="00EA14A7">
              <w:rPr>
                <w:color w:val="00B050"/>
              </w:rPr>
              <w:t>構造体</w:t>
            </w:r>
            <w:r w:rsidR="004A411E" w:rsidRPr="004A411E">
              <w:rPr>
                <w:color w:val="00B050"/>
              </w:rPr>
              <w:t>数</w:t>
            </w:r>
          </w:p>
          <w:p w14:paraId="6AA6BA75" w14:textId="78E5B7FE" w:rsidR="00621474" w:rsidRDefault="00621474" w:rsidP="00621474">
            <w:pPr>
              <w:pStyle w:val="2-"/>
            </w:pPr>
            <w:r>
              <w:t>static T_GD</w:t>
            </w:r>
            <w:r w:rsidR="004F1D4F">
              <w:t>BIN</w:t>
            </w:r>
            <w:r>
              <w:t>_DEC</w:t>
            </w:r>
            <w:r w:rsidR="00D935D0">
              <w:t>L</w:t>
            </w:r>
            <w:r w:rsidR="00EE6FBE">
              <w:t>::</w:t>
            </w:r>
            <w:r>
              <w:t>STRUCT</w:t>
            </w:r>
            <w:r w:rsidR="00D4764A">
              <w:t xml:space="preserve"> </w:t>
            </w:r>
            <w:r w:rsidR="00D935D0">
              <w:t>s_</w:t>
            </w:r>
            <w:r w:rsidR="00D4764A">
              <w:t>structs[</w:t>
            </w:r>
            <w:r w:rsidR="000271E8">
              <w:t>s_structsNum</w:t>
            </w:r>
            <w:r w:rsidR="00D4764A">
              <w:t>] =</w:t>
            </w:r>
          </w:p>
          <w:p w14:paraId="53B9C06C" w14:textId="77777777" w:rsidR="00D4764A" w:rsidRDefault="00D4764A" w:rsidP="00621474">
            <w:pPr>
              <w:pStyle w:val="2-"/>
            </w:pPr>
            <w:r>
              <w:t>{</w:t>
            </w:r>
          </w:p>
          <w:p w14:paraId="14839FD6" w14:textId="182371A4" w:rsidR="0062027D" w:rsidRPr="007A1E72" w:rsidRDefault="0062027D" w:rsidP="00621474">
            <w:pPr>
              <w:pStyle w:val="2-"/>
              <w:rPr>
                <w:color w:val="00B050"/>
              </w:rPr>
            </w:pPr>
            <w:r>
              <w:tab/>
            </w:r>
            <w:r>
              <w:rPr>
                <w:rFonts w:hint="eastAsia"/>
              </w:rPr>
              <w:t>{</w:t>
            </w:r>
            <w:r w:rsidR="00347C76">
              <w:t xml:space="preserve"> 0x</w:t>
            </w:r>
            <w:r w:rsidR="00C72F33" w:rsidRPr="00C72F33">
              <w:t>0ed35394</w:t>
            </w:r>
            <w:r w:rsidR="00742DC4">
              <w:t xml:space="preserve">, </w:t>
            </w:r>
            <w:r w:rsidR="007A1E72">
              <w:t>9</w:t>
            </w:r>
            <w:r w:rsidR="00F72154">
              <w:t xml:space="preserve">, </w:t>
            </w:r>
            <w:r w:rsidR="00742DC4">
              <w:t>&amp;s_structMembers[0]</w:t>
            </w:r>
            <w:r w:rsidR="00347C76">
              <w:t xml:space="preserve"> </w:t>
            </w:r>
            <w:r>
              <w:rPr>
                <w:rFonts w:hint="eastAsia"/>
              </w:rPr>
              <w:t>},</w:t>
            </w:r>
            <w:r w:rsidR="00F72154">
              <w:tab/>
            </w:r>
            <w:r w:rsidR="00F72154" w:rsidRPr="007A1E72">
              <w:rPr>
                <w:color w:val="00B050"/>
              </w:rPr>
              <w:t>//T_CHARA</w:t>
            </w:r>
          </w:p>
          <w:p w14:paraId="2016A55E" w14:textId="418FE0E5" w:rsidR="00F72154" w:rsidRPr="007A1E72" w:rsidRDefault="00F72154" w:rsidP="00F72154">
            <w:pPr>
              <w:pStyle w:val="2-"/>
              <w:rPr>
                <w:color w:val="00B050"/>
              </w:rPr>
            </w:pPr>
            <w:r>
              <w:tab/>
            </w:r>
            <w:r>
              <w:rPr>
                <w:rFonts w:hint="eastAsia"/>
              </w:rPr>
              <w:t>{</w:t>
            </w:r>
            <w:r>
              <w:t xml:space="preserve"> 0x</w:t>
            </w:r>
            <w:r w:rsidR="00C72F33" w:rsidRPr="00C9597A">
              <w:t>22a2e1dc</w:t>
            </w:r>
            <w:r>
              <w:t xml:space="preserve">, </w:t>
            </w:r>
            <w:r w:rsidR="007A1E72">
              <w:t>4</w:t>
            </w:r>
            <w:r>
              <w:t>, &amp;s_structMembers[</w:t>
            </w:r>
            <w:r w:rsidR="007A1E72">
              <w:t>9</w:t>
            </w:r>
            <w:r>
              <w:t xml:space="preserve">] </w:t>
            </w:r>
            <w:r>
              <w:rPr>
                <w:rFonts w:hint="eastAsia"/>
              </w:rPr>
              <w:t>},</w:t>
            </w:r>
            <w:r>
              <w:tab/>
            </w:r>
            <w:r w:rsidRPr="007A1E72">
              <w:rPr>
                <w:color w:val="00B050"/>
              </w:rPr>
              <w:t>//T_PARAM</w:t>
            </w:r>
          </w:p>
          <w:p w14:paraId="1FD2DAFF" w14:textId="4FE6887B" w:rsidR="00F72154" w:rsidRPr="007A1E72" w:rsidRDefault="00F72154" w:rsidP="00F72154">
            <w:pPr>
              <w:pStyle w:val="2-"/>
              <w:rPr>
                <w:color w:val="00B050"/>
              </w:rPr>
            </w:pPr>
            <w:r>
              <w:tab/>
            </w:r>
            <w:r>
              <w:rPr>
                <w:rFonts w:hint="eastAsia"/>
              </w:rPr>
              <w:t>{</w:t>
            </w:r>
            <w:r>
              <w:t xml:space="preserve"> 0x</w:t>
            </w:r>
            <w:r w:rsidR="00C72F33" w:rsidRPr="00C72F33">
              <w:t>84f96e44</w:t>
            </w:r>
            <w:r>
              <w:t xml:space="preserve">, </w:t>
            </w:r>
            <w:r w:rsidR="007A1E72">
              <w:t>2</w:t>
            </w:r>
            <w:r>
              <w:t>, &amp;s_structMembers[</w:t>
            </w:r>
            <w:r w:rsidR="007A1E72">
              <w:t>13</w:t>
            </w:r>
            <w:r>
              <w:t xml:space="preserve">] </w:t>
            </w:r>
            <w:r>
              <w:rPr>
                <w:rFonts w:hint="eastAsia"/>
              </w:rPr>
              <w:t>},</w:t>
            </w:r>
            <w:r>
              <w:tab/>
            </w:r>
            <w:r w:rsidRPr="007A1E72">
              <w:rPr>
                <w:color w:val="00B050"/>
              </w:rPr>
              <w:t>//T_SPECIAL_PARAM</w:t>
            </w:r>
          </w:p>
          <w:p w14:paraId="62FCD5E9" w14:textId="60C8A709" w:rsidR="00D4764A" w:rsidRDefault="00D4764A" w:rsidP="00621474">
            <w:pPr>
              <w:pStyle w:val="2-"/>
            </w:pPr>
            <w:r>
              <w:t>};</w:t>
            </w:r>
          </w:p>
          <w:p w14:paraId="661541D4" w14:textId="77777777" w:rsidR="004A411E" w:rsidRDefault="004A411E" w:rsidP="00621474">
            <w:pPr>
              <w:pStyle w:val="2-"/>
            </w:pPr>
          </w:p>
          <w:p w14:paraId="21B03CC2" w14:textId="0D1F29A5" w:rsidR="00C72F6F" w:rsidRDefault="00C72F6F" w:rsidP="00621474">
            <w:pPr>
              <w:pStyle w:val="2-"/>
            </w:pPr>
            <w:r w:rsidRPr="00C72F6F">
              <w:rPr>
                <w:rFonts w:hint="eastAsia"/>
                <w:color w:val="00B050"/>
              </w:rPr>
              <w:t>//不定長データ情報</w:t>
            </w:r>
          </w:p>
          <w:p w14:paraId="344307BF" w14:textId="76DA415F" w:rsidR="00C72F6F" w:rsidRDefault="00C72F6F" w:rsidP="00C72F6F">
            <w:pPr>
              <w:pStyle w:val="2-"/>
            </w:pPr>
            <w:r>
              <w:t>static const int s_variableDataInfoNum = 2;</w:t>
            </w:r>
            <w:r w:rsidRPr="004A411E">
              <w:rPr>
                <w:color w:val="00B050"/>
              </w:rPr>
              <w:t xml:space="preserve"> //</w:t>
            </w:r>
            <w:r>
              <w:rPr>
                <w:rFonts w:hint="eastAsia"/>
                <w:color w:val="00B050"/>
              </w:rPr>
              <w:t>不定長データ</w:t>
            </w:r>
            <w:r w:rsidR="00476135">
              <w:rPr>
                <w:rFonts w:hint="eastAsia"/>
                <w:color w:val="00B050"/>
              </w:rPr>
              <w:t>情報</w:t>
            </w:r>
            <w:r w:rsidRPr="004A411E">
              <w:rPr>
                <w:color w:val="00B050"/>
              </w:rPr>
              <w:t>数</w:t>
            </w:r>
          </w:p>
          <w:p w14:paraId="0A8CFEFC" w14:textId="1FD0833C" w:rsidR="00C72F6F" w:rsidRDefault="00C72F6F" w:rsidP="00C72F6F">
            <w:pPr>
              <w:pStyle w:val="2-"/>
            </w:pPr>
            <w:r>
              <w:t>static T_GD</w:t>
            </w:r>
            <w:r w:rsidR="004F1D4F">
              <w:t>BIN</w:t>
            </w:r>
            <w:r>
              <w:t>_DECL::VARIABLE_DATA_INFO s_variableDataInfos[s_variableDataInfoNum] =</w:t>
            </w:r>
          </w:p>
          <w:p w14:paraId="5E1EBFCB" w14:textId="77777777" w:rsidR="00C72F6F" w:rsidRDefault="00C72F6F" w:rsidP="00C72F6F">
            <w:pPr>
              <w:pStyle w:val="2-"/>
            </w:pPr>
            <w:r>
              <w:t>{</w:t>
            </w:r>
          </w:p>
          <w:p w14:paraId="5CB0BC11" w14:textId="4EA269EF" w:rsidR="00C72F6F" w:rsidRPr="007A1E72" w:rsidRDefault="00C72F6F" w:rsidP="00C72F6F">
            <w:pPr>
              <w:pStyle w:val="2-"/>
              <w:rPr>
                <w:color w:val="00B050"/>
              </w:rPr>
            </w:pPr>
            <w:r>
              <w:tab/>
            </w:r>
            <w:r>
              <w:rPr>
                <w:rFonts w:hint="eastAsia"/>
              </w:rPr>
              <w:t>{</w:t>
            </w:r>
            <w:r>
              <w:t xml:space="preserve"> {0x00000000, 0, true, 4, {0xdb</w:t>
            </w:r>
            <w:r w:rsidR="00512253">
              <w:t>,0xdb</w:t>
            </w:r>
            <w:r w:rsidR="009A16D0">
              <w:t>,0xdb</w:t>
            </w:r>
            <w:r>
              <w:t xml:space="preserve">}}, 4 </w:t>
            </w:r>
            <w:r>
              <w:rPr>
                <w:rFonts w:hint="eastAsia"/>
              </w:rPr>
              <w:t>},</w:t>
            </w:r>
            <w:r>
              <w:tab/>
            </w:r>
            <w:r w:rsidRPr="007A1E72">
              <w:rPr>
                <w:color w:val="00B050"/>
              </w:rPr>
              <w:t>//</w:t>
            </w:r>
            <w:r>
              <w:rPr>
                <w:color w:val="00B050"/>
              </w:rPr>
              <w:t>u32</w:t>
            </w:r>
          </w:p>
          <w:p w14:paraId="032BB28B" w14:textId="30EE605F" w:rsidR="00C72F6F" w:rsidRPr="007A1E72" w:rsidRDefault="00C72F6F" w:rsidP="00C72F6F">
            <w:pPr>
              <w:pStyle w:val="2-"/>
              <w:rPr>
                <w:color w:val="00B050"/>
              </w:rPr>
            </w:pPr>
            <w:r>
              <w:tab/>
            </w:r>
            <w:r>
              <w:rPr>
                <w:rFonts w:hint="eastAsia"/>
              </w:rPr>
              <w:t>{</w:t>
            </w:r>
            <w:r>
              <w:t xml:space="preserve"> {0x</w:t>
            </w:r>
            <w:r w:rsidRPr="00C72F33">
              <w:t>84f96e44</w:t>
            </w:r>
            <w:r>
              <w:t>, 7, false, 0, {0xdb</w:t>
            </w:r>
            <w:r w:rsidR="00512253">
              <w:t>,0</w:t>
            </w:r>
            <w:r w:rsidR="009A16D0">
              <w:t>x</w:t>
            </w:r>
            <w:r w:rsidR="00512253">
              <w:t>db</w:t>
            </w:r>
            <w:r w:rsidR="009A16D0">
              <w:t>,0xdb</w:t>
            </w:r>
            <w:r>
              <w:t xml:space="preserve">}}, 8 </w:t>
            </w:r>
            <w:r>
              <w:rPr>
                <w:rFonts w:hint="eastAsia"/>
              </w:rPr>
              <w:t>},</w:t>
            </w:r>
            <w:r>
              <w:tab/>
            </w:r>
            <w:r w:rsidRPr="007A1E72">
              <w:rPr>
                <w:color w:val="00B050"/>
              </w:rPr>
              <w:t>//</w:t>
            </w:r>
            <w:r>
              <w:rPr>
                <w:color w:val="00B050"/>
              </w:rPr>
              <w:t>T_SPECIAL_PARAM</w:t>
            </w:r>
          </w:p>
          <w:p w14:paraId="7E792B3F" w14:textId="77777777" w:rsidR="00C72F6F" w:rsidRDefault="00C72F6F" w:rsidP="00C72F6F">
            <w:pPr>
              <w:pStyle w:val="2-"/>
            </w:pPr>
            <w:r>
              <w:t>};</w:t>
            </w:r>
          </w:p>
          <w:p w14:paraId="0117904F" w14:textId="77777777" w:rsidR="00C72F6F" w:rsidRDefault="00C72F6F" w:rsidP="00621474">
            <w:pPr>
              <w:pStyle w:val="2-"/>
            </w:pPr>
          </w:p>
          <w:p w14:paraId="588B42F9" w14:textId="04385C18" w:rsidR="004A411E" w:rsidRPr="004A411E" w:rsidRDefault="004A411E" w:rsidP="00621474">
            <w:pPr>
              <w:pStyle w:val="2-"/>
              <w:rPr>
                <w:color w:val="00B050"/>
              </w:rPr>
            </w:pPr>
            <w:r w:rsidRPr="004A411E">
              <w:rPr>
                <w:color w:val="00B050"/>
              </w:rPr>
              <w:t>//</w:t>
            </w:r>
            <w:r>
              <w:rPr>
                <w:color w:val="00B050"/>
              </w:rPr>
              <w:t>フォーマット情報</w:t>
            </w:r>
            <w:r w:rsidRPr="004A411E">
              <w:rPr>
                <w:color w:val="00B050"/>
              </w:rPr>
              <w:t>定義</w:t>
            </w:r>
            <w:r>
              <w:rPr>
                <w:color w:val="00B050"/>
              </w:rPr>
              <w:t>（バージョンを含む）</w:t>
            </w:r>
          </w:p>
          <w:p w14:paraId="23D72441" w14:textId="13413893" w:rsidR="00045B09" w:rsidRDefault="003B0BE1" w:rsidP="003E67C0">
            <w:pPr>
              <w:pStyle w:val="2-"/>
            </w:pPr>
            <w:r>
              <w:t xml:space="preserve">static </w:t>
            </w:r>
            <w:r w:rsidR="0011156A">
              <w:t>T_GD</w:t>
            </w:r>
            <w:r w:rsidR="004F1D4F">
              <w:t>BIN</w:t>
            </w:r>
            <w:r w:rsidR="0011156A">
              <w:t>_DEC</w:t>
            </w:r>
            <w:r w:rsidR="00D935D0">
              <w:t>L</w:t>
            </w:r>
            <w:r w:rsidR="0011156A">
              <w:t xml:space="preserve"> </w:t>
            </w:r>
            <w:r w:rsidR="00D935D0">
              <w:t>s_</w:t>
            </w:r>
            <w:r w:rsidR="0011156A">
              <w:t>dec</w:t>
            </w:r>
            <w:r w:rsidR="00D935D0">
              <w:t>l</w:t>
            </w:r>
            <w:r>
              <w:t xml:space="preserve"> =</w:t>
            </w:r>
          </w:p>
          <w:p w14:paraId="214A8B89" w14:textId="77777777" w:rsidR="00045B09" w:rsidRDefault="003B0BE1" w:rsidP="003E67C0">
            <w:pPr>
              <w:pStyle w:val="2-"/>
            </w:pPr>
            <w:r>
              <w:t>{</w:t>
            </w:r>
          </w:p>
          <w:p w14:paraId="71F61E41" w14:textId="750E0926" w:rsidR="00D935D0" w:rsidRPr="000271E8" w:rsidRDefault="00DC1246" w:rsidP="00DC1246">
            <w:pPr>
              <w:pStyle w:val="2-"/>
              <w:rPr>
                <w:color w:val="00B050"/>
              </w:rPr>
            </w:pPr>
            <w:r>
              <w:tab/>
            </w:r>
            <w:r w:rsidR="00D935D0">
              <w:rPr>
                <w:rFonts w:hint="eastAsia"/>
              </w:rPr>
              <w:t>0x</w:t>
            </w:r>
            <w:r w:rsidR="000271E8" w:rsidRPr="000271E8">
              <w:t>e1e4a645</w:t>
            </w:r>
            <w:r w:rsidR="00D935D0">
              <w:rPr>
                <w:rFonts w:hint="eastAsia"/>
              </w:rPr>
              <w:t>,</w:t>
            </w:r>
            <w:r w:rsidR="003D539E">
              <w:tab/>
            </w:r>
            <w:r w:rsidR="00D935D0" w:rsidRPr="000271E8">
              <w:rPr>
                <w:rFonts w:hint="eastAsia"/>
                <w:color w:val="00B050"/>
              </w:rPr>
              <w:t>//フォーマット名CRC</w:t>
            </w:r>
            <w:r w:rsidR="003D539E" w:rsidRPr="000271E8">
              <w:rPr>
                <w:rFonts w:hint="eastAsia"/>
                <w:color w:val="00B050"/>
              </w:rPr>
              <w:t>：CharaData</w:t>
            </w:r>
          </w:p>
          <w:p w14:paraId="09F38B18" w14:textId="4E7DED04" w:rsidR="00D935D0" w:rsidRPr="000271E8" w:rsidRDefault="00D935D0" w:rsidP="00D935D0">
            <w:pPr>
              <w:pStyle w:val="2-"/>
              <w:rPr>
                <w:color w:val="00B050"/>
              </w:rPr>
            </w:pPr>
            <w:r>
              <w:tab/>
              <w:t>1,</w:t>
            </w:r>
            <w:r>
              <w:tab/>
            </w:r>
            <w:r w:rsidR="003D539E">
              <w:tab/>
            </w:r>
            <w:r w:rsidRPr="000271E8">
              <w:rPr>
                <w:color w:val="00B050"/>
              </w:rPr>
              <w:t>//フォーマットメジャーバージョン</w:t>
            </w:r>
          </w:p>
          <w:p w14:paraId="5F2BC559" w14:textId="0AEE519B" w:rsidR="00D935D0" w:rsidRDefault="00D935D0" w:rsidP="00D935D0">
            <w:pPr>
              <w:pStyle w:val="2-"/>
              <w:rPr>
                <w:color w:val="00B050"/>
              </w:rPr>
            </w:pPr>
            <w:r>
              <w:tab/>
              <w:t>0,</w:t>
            </w:r>
            <w:r>
              <w:tab/>
            </w:r>
            <w:r w:rsidR="003D539E">
              <w:tab/>
            </w:r>
            <w:r w:rsidRPr="000271E8">
              <w:rPr>
                <w:color w:val="00B050"/>
              </w:rPr>
              <w:t>//フォーマットマイナーバージョン</w:t>
            </w:r>
          </w:p>
          <w:p w14:paraId="7EDBD1EF" w14:textId="77777777" w:rsidR="00C72F6F" w:rsidRDefault="00D935D0" w:rsidP="00D935D0">
            <w:pPr>
              <w:pStyle w:val="2-"/>
            </w:pPr>
            <w:r>
              <w:tab/>
            </w:r>
          </w:p>
          <w:p w14:paraId="2D3ED8ED" w14:textId="38E380DD" w:rsidR="00D935D0" w:rsidRDefault="00C72F6F" w:rsidP="00D935D0">
            <w:pPr>
              <w:pStyle w:val="2-"/>
              <w:rPr>
                <w:color w:val="00B050"/>
              </w:rPr>
            </w:pPr>
            <w:r>
              <w:tab/>
            </w:r>
            <w:r w:rsidR="000271E8">
              <w:t>s_structsNum</w:t>
            </w:r>
            <w:r w:rsidR="00D935D0">
              <w:t>,</w:t>
            </w:r>
            <w:r w:rsidR="00C2202A">
              <w:tab/>
            </w:r>
            <w:r w:rsidR="00C2202A">
              <w:tab/>
            </w:r>
            <w:r w:rsidR="00D935D0" w:rsidRPr="000271E8">
              <w:rPr>
                <w:color w:val="00B050"/>
              </w:rPr>
              <w:t>//</w:t>
            </w:r>
            <w:r w:rsidR="002C1CDE">
              <w:rPr>
                <w:color w:val="00B050"/>
              </w:rPr>
              <w:t>構造体</w:t>
            </w:r>
            <w:r w:rsidR="00D935D0" w:rsidRPr="000271E8">
              <w:rPr>
                <w:color w:val="00B050"/>
              </w:rPr>
              <w:t>数</w:t>
            </w:r>
          </w:p>
          <w:p w14:paraId="5857FD22" w14:textId="3A68AD34" w:rsidR="00FA6088" w:rsidRDefault="00FA6088" w:rsidP="00D935D0">
            <w:pPr>
              <w:pStyle w:val="2-"/>
            </w:pPr>
            <w:r>
              <w:rPr>
                <w:color w:val="00B050"/>
              </w:rPr>
              <w:tab/>
            </w:r>
            <w:r>
              <w:t>s_structMembersNum,</w:t>
            </w:r>
            <w:r w:rsidR="00C2202A">
              <w:tab/>
            </w:r>
            <w:r w:rsidRPr="00C2202A">
              <w:rPr>
                <w:color w:val="00B050"/>
              </w:rPr>
              <w:t>//</w:t>
            </w:r>
            <w:r>
              <w:rPr>
                <w:rFonts w:hint="eastAsia"/>
                <w:color w:val="00B050"/>
              </w:rPr>
              <w:t>全</w:t>
            </w:r>
            <w:r>
              <w:rPr>
                <w:color w:val="00B050"/>
              </w:rPr>
              <w:t>構造体</w:t>
            </w:r>
            <w:r>
              <w:rPr>
                <w:rFonts w:hint="eastAsia"/>
                <w:color w:val="00B050"/>
              </w:rPr>
              <w:t>の全メンバー</w:t>
            </w:r>
            <w:r w:rsidRPr="000271E8">
              <w:rPr>
                <w:color w:val="00B050"/>
              </w:rPr>
              <w:t>数</w:t>
            </w:r>
          </w:p>
          <w:p w14:paraId="3FD2E7C4" w14:textId="77777777" w:rsidR="00C2202A" w:rsidRDefault="00C2202A" w:rsidP="00C2202A">
            <w:pPr>
              <w:pStyle w:val="2-"/>
              <w:rPr>
                <w:color w:val="00B050"/>
              </w:rPr>
            </w:pPr>
            <w:r>
              <w:rPr>
                <w:color w:val="00B050"/>
              </w:rPr>
              <w:tab/>
            </w:r>
            <w:r>
              <w:t>s_variableDataInfoNum,</w:t>
            </w:r>
            <w:r w:rsidRPr="00C72F6F">
              <w:rPr>
                <w:color w:val="00B050"/>
              </w:rPr>
              <w:tab/>
              <w:t>//</w:t>
            </w:r>
            <w:r w:rsidRPr="00C72F6F">
              <w:rPr>
                <w:rFonts w:hint="eastAsia"/>
                <w:color w:val="00B050"/>
              </w:rPr>
              <w:t>不定長データ情報数</w:t>
            </w:r>
          </w:p>
          <w:p w14:paraId="0AD37FEC" w14:textId="6EDF27D8" w:rsidR="00C2202A" w:rsidRPr="00C72F6F" w:rsidRDefault="00C2202A" w:rsidP="00C2202A">
            <w:pPr>
              <w:pStyle w:val="2-"/>
              <w:rPr>
                <w:color w:val="00B050"/>
              </w:rPr>
            </w:pPr>
            <w:r>
              <w:rPr>
                <w:color w:val="00B050"/>
              </w:rPr>
              <w:tab/>
            </w:r>
          </w:p>
          <w:p w14:paraId="68ACE3C7" w14:textId="2D7FD574" w:rsidR="00C2202A" w:rsidRDefault="00C2202A" w:rsidP="00C2202A">
            <w:pPr>
              <w:pStyle w:val="2-"/>
              <w:rPr>
                <w:color w:val="00B050"/>
              </w:rPr>
            </w:pPr>
            <w:r>
              <w:rPr>
                <w:color w:val="00B050"/>
              </w:rPr>
              <w:tab/>
            </w:r>
            <w:r>
              <w:t>72,</w:t>
            </w:r>
            <w:r w:rsidRPr="006A4A88">
              <w:tab/>
            </w:r>
            <w:r w:rsidRPr="006A4A88">
              <w:tab/>
            </w:r>
            <w:r>
              <w:tab/>
            </w:r>
            <w:r>
              <w:tab/>
            </w:r>
            <w:r>
              <w:rPr>
                <w:color w:val="00B050"/>
              </w:rPr>
              <w:t>//</w:t>
            </w:r>
            <w:r>
              <w:rPr>
                <w:rFonts w:hint="eastAsia"/>
                <w:color w:val="00B050"/>
              </w:rPr>
              <w:t>基本構造体のレコードサイズ（１件あたりのデータサイズ）</w:t>
            </w:r>
          </w:p>
          <w:p w14:paraId="6B19891E" w14:textId="75B1C4D0" w:rsidR="00C06B03" w:rsidRDefault="00C2202A" w:rsidP="00C06B03">
            <w:pPr>
              <w:pStyle w:val="2-"/>
              <w:rPr>
                <w:color w:val="00B050"/>
              </w:rPr>
            </w:pPr>
            <w:r>
              <w:tab/>
            </w:r>
            <w:r w:rsidR="00C06B03" w:rsidRPr="00A558DD">
              <w:t>0xe66c3671,</w:t>
            </w:r>
            <w:r w:rsidR="00C06B03" w:rsidRPr="00A558DD">
              <w:tab/>
            </w:r>
            <w:r>
              <w:tab/>
            </w:r>
            <w:r>
              <w:tab/>
            </w:r>
            <w:r w:rsidR="00C06B03">
              <w:rPr>
                <w:color w:val="00B050"/>
              </w:rPr>
              <w:t>//主キーメンバー名</w:t>
            </w:r>
            <w:r w:rsidR="00C06B03">
              <w:rPr>
                <w:rFonts w:hint="eastAsia"/>
                <w:color w:val="00B050"/>
              </w:rPr>
              <w:t>CRC：id</w:t>
            </w:r>
          </w:p>
          <w:p w14:paraId="43F3E6FE" w14:textId="175CD29F" w:rsidR="009A16D0" w:rsidRDefault="009A16D0" w:rsidP="00C06B03">
            <w:pPr>
              <w:pStyle w:val="2-"/>
              <w:rPr>
                <w:color w:val="00B050"/>
              </w:rPr>
            </w:pPr>
            <w:r>
              <w:rPr>
                <w:color w:val="00B050"/>
              </w:rPr>
              <w:tab/>
            </w:r>
            <w:r w:rsidRPr="009A16D0">
              <w:t>{0xdb,0xdb},</w:t>
            </w:r>
            <w:r>
              <w:rPr>
                <w:color w:val="00B050"/>
              </w:rPr>
              <w:tab/>
            </w:r>
            <w:r>
              <w:rPr>
                <w:color w:val="00B050"/>
              </w:rPr>
              <w:tab/>
            </w:r>
            <w:r>
              <w:rPr>
                <w:color w:val="00B050"/>
              </w:rPr>
              <w:tab/>
              <w:t>//</w:t>
            </w:r>
            <w:r>
              <w:rPr>
                <w:rFonts w:hint="eastAsia"/>
                <w:color w:val="00B050"/>
              </w:rPr>
              <w:t>パディング</w:t>
            </w:r>
            <w:r>
              <w:rPr>
                <w:color w:val="00B050"/>
              </w:rPr>
              <w:t xml:space="preserve">　※0xdbで埋める</w:t>
            </w:r>
          </w:p>
          <w:p w14:paraId="7077587B" w14:textId="77777777" w:rsidR="00C2202A" w:rsidRDefault="00D935D0" w:rsidP="00D935D0">
            <w:pPr>
              <w:pStyle w:val="2-"/>
            </w:pPr>
            <w:r>
              <w:tab/>
            </w:r>
          </w:p>
          <w:p w14:paraId="74D9F414" w14:textId="669D44E3" w:rsidR="00D935D0" w:rsidRDefault="00C2202A" w:rsidP="00D935D0">
            <w:pPr>
              <w:pStyle w:val="2-"/>
            </w:pPr>
            <w:r>
              <w:tab/>
            </w:r>
            <w:r w:rsidR="00742DC4">
              <w:t>&amp;</w:t>
            </w:r>
            <w:r w:rsidR="000271E8">
              <w:t>s</w:t>
            </w:r>
            <w:r w:rsidR="003D539E">
              <w:t>_structs</w:t>
            </w:r>
            <w:r w:rsidR="00742DC4">
              <w:t>[0</w:t>
            </w:r>
            <w:r w:rsidR="00247894">
              <w:t>],</w:t>
            </w:r>
            <w:r>
              <w:tab/>
            </w:r>
            <w:r>
              <w:tab/>
            </w:r>
            <w:r w:rsidR="003D539E" w:rsidRPr="00005A99">
              <w:rPr>
                <w:color w:val="00B050"/>
              </w:rPr>
              <w:t>//構造体定義の参照</w:t>
            </w:r>
          </w:p>
          <w:p w14:paraId="61B78362" w14:textId="0229E419" w:rsidR="00C72F6F" w:rsidRPr="002063BA" w:rsidRDefault="00C72F6F" w:rsidP="00C72F6F">
            <w:pPr>
              <w:pStyle w:val="2-"/>
              <w:rPr>
                <w:color w:val="00B050"/>
              </w:rPr>
            </w:pPr>
            <w:r>
              <w:rPr>
                <w:color w:val="00B050"/>
              </w:rPr>
              <w:tab/>
            </w:r>
            <w:r w:rsidRPr="00C72F6F">
              <w:t>&amp;s_</w:t>
            </w:r>
            <w:r>
              <w:t>variableDataInfos[0]</w:t>
            </w:r>
            <w:r>
              <w:tab/>
            </w:r>
            <w:r w:rsidRPr="002063BA">
              <w:rPr>
                <w:color w:val="00B050"/>
              </w:rPr>
              <w:t>//</w:t>
            </w:r>
            <w:r w:rsidRPr="002063BA">
              <w:rPr>
                <w:rFonts w:hint="eastAsia"/>
                <w:color w:val="00B050"/>
              </w:rPr>
              <w:t>不定長データ情報の参照</w:t>
            </w:r>
          </w:p>
          <w:p w14:paraId="350D2789" w14:textId="43D7D871" w:rsidR="0011156A" w:rsidRDefault="003B0BE1" w:rsidP="003E67C0">
            <w:pPr>
              <w:pStyle w:val="2-"/>
            </w:pPr>
            <w:r>
              <w:t>}</w:t>
            </w:r>
            <w:r w:rsidR="0011156A">
              <w:t>;</w:t>
            </w:r>
          </w:p>
          <w:p w14:paraId="6E41DFE4" w14:textId="77777777" w:rsidR="00B600D7" w:rsidRDefault="00B600D7" w:rsidP="003E67C0">
            <w:pPr>
              <w:pStyle w:val="2-"/>
            </w:pPr>
          </w:p>
          <w:p w14:paraId="70371FB8" w14:textId="63E51FD9" w:rsidR="00B600D7" w:rsidRPr="0062027D" w:rsidRDefault="00B600D7" w:rsidP="003E67C0">
            <w:pPr>
              <w:pStyle w:val="2-"/>
              <w:rPr>
                <w:color w:val="00B050"/>
              </w:rPr>
            </w:pPr>
            <w:r w:rsidRPr="0062027D">
              <w:rPr>
                <w:color w:val="00B050"/>
              </w:rPr>
              <w:t>//データ構造定義取得関数</w:t>
            </w:r>
          </w:p>
          <w:p w14:paraId="2065D8B6" w14:textId="4C617913" w:rsidR="00EE6FBE" w:rsidRDefault="00EE6FBE" w:rsidP="003E67C0">
            <w:pPr>
              <w:pStyle w:val="2-"/>
            </w:pPr>
            <w:r>
              <w:t>const T_GD</w:t>
            </w:r>
            <w:r w:rsidR="00A05485">
              <w:t>BIN</w:t>
            </w:r>
            <w:r>
              <w:t>_DEC</w:t>
            </w:r>
            <w:r w:rsidR="00D935D0">
              <w:t>L</w:t>
            </w:r>
            <w:r>
              <w:t>* getDec</w:t>
            </w:r>
            <w:r w:rsidR="00D935D0">
              <w:t>l</w:t>
            </w:r>
            <w:r>
              <w:t xml:space="preserve">(){return </w:t>
            </w:r>
            <w:r w:rsidR="0049068B">
              <w:t>&amp;</w:t>
            </w:r>
            <w:r w:rsidR="00D935D0">
              <w:t>s_</w:t>
            </w:r>
            <w:r>
              <w:t>dec</w:t>
            </w:r>
            <w:r w:rsidR="00D935D0">
              <w:t>l</w:t>
            </w:r>
            <w:r>
              <w:t>;}</w:t>
            </w:r>
          </w:p>
          <w:p w14:paraId="676237BF" w14:textId="77777777" w:rsidR="006F6726" w:rsidRPr="00A05485" w:rsidRDefault="006F6726" w:rsidP="00A256F9">
            <w:pPr>
              <w:pStyle w:val="2-"/>
            </w:pPr>
          </w:p>
          <w:p w14:paraId="3E01781F" w14:textId="526EB707" w:rsidR="006F6726" w:rsidRPr="002E33F1" w:rsidRDefault="006A399E" w:rsidP="00A256F9">
            <w:pPr>
              <w:pStyle w:val="2-"/>
            </w:pPr>
            <w:r>
              <w:rPr>
                <w:rFonts w:hint="eastAsia"/>
              </w:rPr>
              <w:t>}</w:t>
            </w:r>
            <w:r w:rsidRPr="001B4BE5">
              <w:rPr>
                <w:color w:val="00B050"/>
              </w:rPr>
              <w:t>//n</w:t>
            </w:r>
            <w:r w:rsidRPr="001B4BE5">
              <w:rPr>
                <w:rFonts w:hint="eastAsia"/>
                <w:color w:val="00B050"/>
              </w:rPr>
              <w:t xml:space="preserve">amespace </w:t>
            </w:r>
            <w:r>
              <w:rPr>
                <w:color w:val="00B050"/>
              </w:rPr>
              <w:t>c</w:t>
            </w:r>
            <w:r w:rsidR="001E6D1E">
              <w:rPr>
                <w:color w:val="00B050"/>
              </w:rPr>
              <w:t>haraDataDecl</w:t>
            </w:r>
          </w:p>
        </w:tc>
      </w:tr>
    </w:tbl>
    <w:p w14:paraId="4D3367FB" w14:textId="4F23768E" w:rsidR="007B15A5" w:rsidRDefault="00591D17" w:rsidP="00E403A9">
      <w:pPr>
        <w:pStyle w:val="a9"/>
        <w:keepNext/>
        <w:keepLines/>
        <w:widowControl/>
        <w:spacing w:beforeLines="50" w:before="180"/>
        <w:ind w:firstLine="283"/>
      </w:pPr>
      <w:r>
        <w:lastRenderedPageBreak/>
        <w:t>「バージョン整合用構造定義」</w:t>
      </w:r>
      <w:r w:rsidR="002E0FF5">
        <w:t>データ</w:t>
      </w:r>
      <w:r w:rsidR="007B15A5">
        <w:t>は</w:t>
      </w:r>
      <w:r w:rsidR="0007110B">
        <w:t>、</w:t>
      </w:r>
      <w:r w:rsidR="00F85947">
        <w:t>以下</w:t>
      </w:r>
      <w:r w:rsidR="007B15A5">
        <w:t>の二つの目的で使用される。</w:t>
      </w:r>
    </w:p>
    <w:p w14:paraId="1B9666DC" w14:textId="63E6A158" w:rsidR="007B15A5" w:rsidRDefault="007B15A5" w:rsidP="00E403A9">
      <w:pPr>
        <w:pStyle w:val="a9"/>
        <w:keepNext/>
        <w:keepLines/>
        <w:widowControl/>
        <w:numPr>
          <w:ilvl w:val="0"/>
          <w:numId w:val="48"/>
        </w:numPr>
        <w:spacing w:beforeLines="50" w:before="180"/>
        <w:ind w:left="641" w:firstLineChars="0" w:hanging="357"/>
      </w:pPr>
      <w:r>
        <w:rPr>
          <w:rFonts w:hint="eastAsia"/>
        </w:rPr>
        <w:t>バージョン整合</w:t>
      </w:r>
      <w:r w:rsidR="000D2F8C">
        <w:rPr>
          <w:rFonts w:hint="eastAsia"/>
        </w:rPr>
        <w:t>判定</w:t>
      </w:r>
      <w:r>
        <w:rPr>
          <w:rFonts w:hint="eastAsia"/>
        </w:rPr>
        <w:t>：</w:t>
      </w:r>
    </w:p>
    <w:p w14:paraId="2FB1BCF1" w14:textId="6746F4BB" w:rsidR="00591D17" w:rsidRPr="007B15A5" w:rsidRDefault="002E0FF5" w:rsidP="007B15A5">
      <w:pPr>
        <w:pStyle w:val="a9"/>
        <w:ind w:left="643" w:firstLineChars="0" w:firstLine="0"/>
        <w:rPr>
          <w:sz w:val="20"/>
          <w:szCs w:val="20"/>
        </w:rPr>
      </w:pPr>
      <w:r w:rsidRPr="007B15A5">
        <w:rPr>
          <w:rFonts w:hint="eastAsia"/>
          <w:sz w:val="20"/>
          <w:szCs w:val="20"/>
        </w:rPr>
        <w:t>バイナリデータ取り込み時に、バイナリデータのデータ構造と実機側のデータ構造が一致しているかどうかの判定に</w:t>
      </w:r>
      <w:r w:rsidR="007B15A5" w:rsidRPr="007B15A5">
        <w:rPr>
          <w:rFonts w:hint="eastAsia"/>
          <w:sz w:val="20"/>
          <w:szCs w:val="20"/>
        </w:rPr>
        <w:t>用い</w:t>
      </w:r>
      <w:r w:rsidRPr="007B15A5">
        <w:rPr>
          <w:rFonts w:hint="eastAsia"/>
          <w:sz w:val="20"/>
          <w:szCs w:val="20"/>
        </w:rPr>
        <w:t>る。バイナリデータのヘッダー部にも同様の</w:t>
      </w:r>
      <w:r w:rsidRPr="007B15A5">
        <w:rPr>
          <w:sz w:val="20"/>
          <w:szCs w:val="20"/>
        </w:rPr>
        <w:t>「バージョン整合用構造定義」データが記録されており、両者を比較する。</w:t>
      </w:r>
      <w:r w:rsidR="00D6129E" w:rsidRPr="007B15A5">
        <w:rPr>
          <w:sz w:val="20"/>
          <w:szCs w:val="20"/>
        </w:rPr>
        <w:t>両者が</w:t>
      </w:r>
      <w:r w:rsidR="000D2F8C">
        <w:rPr>
          <w:sz w:val="20"/>
          <w:szCs w:val="20"/>
        </w:rPr>
        <w:t>一致する場合はバイナリデータをまるごとコピーできるが、</w:t>
      </w:r>
      <w:r w:rsidR="00D6129E" w:rsidRPr="007B15A5">
        <w:rPr>
          <w:sz w:val="20"/>
          <w:szCs w:val="20"/>
        </w:rPr>
        <w:t>不一致だった場合は、</w:t>
      </w:r>
      <w:r w:rsidR="007B15A5" w:rsidRPr="007B15A5">
        <w:rPr>
          <w:sz w:val="20"/>
          <w:szCs w:val="20"/>
        </w:rPr>
        <w:t>両者の情報を比較しながら、名前が一致する項目のデータを一つずつ</w:t>
      </w:r>
      <w:r w:rsidR="00D6129E" w:rsidRPr="007B15A5">
        <w:rPr>
          <w:sz w:val="20"/>
          <w:szCs w:val="20"/>
        </w:rPr>
        <w:t>コピー</w:t>
      </w:r>
      <w:r w:rsidR="007B15A5" w:rsidRPr="007B15A5">
        <w:rPr>
          <w:sz w:val="20"/>
          <w:szCs w:val="20"/>
        </w:rPr>
        <w:t>する</w:t>
      </w:r>
      <w:r w:rsidR="00D6129E" w:rsidRPr="007B15A5">
        <w:rPr>
          <w:sz w:val="20"/>
          <w:szCs w:val="20"/>
        </w:rPr>
        <w:t>。</w:t>
      </w:r>
    </w:p>
    <w:p w14:paraId="64226E5C" w14:textId="42389E73" w:rsidR="007B15A5" w:rsidRDefault="007B15A5" w:rsidP="00E403A9">
      <w:pPr>
        <w:pStyle w:val="a9"/>
        <w:keepNext/>
        <w:keepLines/>
        <w:widowControl/>
        <w:numPr>
          <w:ilvl w:val="0"/>
          <w:numId w:val="48"/>
        </w:numPr>
        <w:spacing w:beforeLines="50" w:before="180"/>
        <w:ind w:left="641" w:firstLineChars="0" w:hanging="357"/>
      </w:pPr>
      <w:r>
        <w:t>ポインター補正：</w:t>
      </w:r>
    </w:p>
    <w:p w14:paraId="7CD47D28" w14:textId="17F0B8BC" w:rsidR="007B15A5" w:rsidRPr="007B15A5" w:rsidRDefault="007B15A5" w:rsidP="007B15A5">
      <w:pPr>
        <w:pStyle w:val="a9"/>
        <w:ind w:left="643" w:firstLineChars="0" w:firstLine="0"/>
        <w:rPr>
          <w:sz w:val="20"/>
          <w:szCs w:val="20"/>
        </w:rPr>
      </w:pPr>
      <w:r w:rsidRPr="007B15A5">
        <w:rPr>
          <w:sz w:val="20"/>
          <w:szCs w:val="20"/>
        </w:rPr>
        <w:t>バイナリデータ取り込み後、文字列、計算式、不定長配列のデータは、データのオフセッ</w:t>
      </w:r>
      <w:r w:rsidRPr="007B15A5">
        <w:rPr>
          <w:sz w:val="20"/>
          <w:szCs w:val="20"/>
        </w:rPr>
        <w:lastRenderedPageBreak/>
        <w:t>トが記録されているため、ポインターに修正する。</w:t>
      </w:r>
    </w:p>
    <w:p w14:paraId="6619FE3C" w14:textId="1E7ACC46" w:rsidR="00395E95" w:rsidRDefault="00591D17" w:rsidP="00395E95">
      <w:pPr>
        <w:pStyle w:val="2"/>
      </w:pPr>
      <w:bookmarkStart w:id="24" w:name="_Toc377298297"/>
      <w:r>
        <w:rPr>
          <w:rFonts w:hint="eastAsia"/>
        </w:rPr>
        <w:t>バイナリデータ</w:t>
      </w:r>
      <w:r w:rsidR="00BE6A98" w:rsidRPr="00BE6A98">
        <w:rPr>
          <w:rFonts w:hint="eastAsia"/>
          <w:color w:val="0070C0"/>
        </w:rPr>
        <w:t>【</w:t>
      </w:r>
      <w:r w:rsidR="00BE6A98">
        <w:rPr>
          <w:rFonts w:hint="eastAsia"/>
          <w:color w:val="0070C0"/>
        </w:rPr>
        <w:t>出力データ</w:t>
      </w:r>
      <w:r w:rsidR="00BE6A98" w:rsidRPr="00BE6A98">
        <w:rPr>
          <w:rFonts w:hint="eastAsia"/>
          <w:color w:val="0070C0"/>
        </w:rPr>
        <w:t>】</w:t>
      </w:r>
      <w:bookmarkEnd w:id="24"/>
    </w:p>
    <w:p w14:paraId="0E3B341E" w14:textId="215624AC" w:rsidR="00395E95" w:rsidRPr="0038622B" w:rsidRDefault="00B1034F" w:rsidP="00395E95">
      <w:pPr>
        <w:pStyle w:val="a9"/>
        <w:ind w:firstLine="283"/>
      </w:pPr>
      <w:r>
        <w:rPr>
          <w:rFonts w:hint="eastAsia"/>
        </w:rPr>
        <w:t>「</w:t>
      </w:r>
      <w:r w:rsidR="003E37F0">
        <w:t>データ</w:t>
      </w:r>
      <w:r w:rsidR="0066032E">
        <w:rPr>
          <w:rFonts w:hint="eastAsia"/>
        </w:rPr>
        <w:t>定義</w:t>
      </w:r>
      <w:r w:rsidR="003E37F0">
        <w:rPr>
          <w:rFonts w:hint="eastAsia"/>
        </w:rPr>
        <w:t>JSON</w:t>
      </w:r>
      <w:r>
        <w:rPr>
          <w:rFonts w:hint="eastAsia"/>
        </w:rPr>
        <w:t>」が変換された実機向けのデータ。</w:t>
      </w:r>
    </w:p>
    <w:p w14:paraId="2D41400E" w14:textId="4E6C5057" w:rsidR="006A09AD" w:rsidRDefault="00862930" w:rsidP="008348BF">
      <w:pPr>
        <w:pStyle w:val="a9"/>
        <w:keepNext/>
        <w:keepLines/>
        <w:widowControl/>
        <w:ind w:firstLine="283"/>
      </w:pPr>
      <w:r>
        <w:rPr>
          <w:rFonts w:hint="eastAsia"/>
        </w:rPr>
        <w:t>基本構造は下記の通り。</w:t>
      </w:r>
    </w:p>
    <w:p w14:paraId="713DD11D" w14:textId="29123AD2" w:rsidR="00272C30" w:rsidRDefault="00491971" w:rsidP="0015542C">
      <w:pPr>
        <w:pStyle w:val="a9"/>
        <w:ind w:firstLineChars="0" w:firstLine="0"/>
      </w:pPr>
      <w:r>
        <w:object w:dxaOrig="11316" w:dyaOrig="287" w14:anchorId="65E6DE49">
          <v:shape id="_x0000_i1026" type="#_x0000_t75" style="width:422.2pt;height:10.95pt" o:ole="">
            <v:imagedata r:id="rId21" o:title=""/>
          </v:shape>
          <o:OLEObject Type="Embed" ProgID="Excel.Sheet.12" ShapeID="_x0000_i1026" DrawAspect="Content" ObjectID="_1451040208" r:id="rId22"/>
        </w:object>
      </w:r>
    </w:p>
    <w:bookmarkStart w:id="25" w:name="_MON_1451037452"/>
    <w:bookmarkEnd w:id="25"/>
    <w:p w14:paraId="2DA31EF1" w14:textId="37140ECE" w:rsidR="00491971" w:rsidRDefault="00491971" w:rsidP="0015542C">
      <w:pPr>
        <w:pStyle w:val="a9"/>
        <w:ind w:firstLineChars="0" w:firstLine="0"/>
      </w:pPr>
      <w:r>
        <w:object w:dxaOrig="12285" w:dyaOrig="5415" w14:anchorId="64EA9572">
          <v:shape id="_x0000_i1027" type="#_x0000_t75" style="width:422.8pt;height:186.05pt" o:ole="">
            <v:imagedata r:id="rId23" o:title=""/>
          </v:shape>
          <o:OLEObject Type="Embed" ProgID="Excel.Sheet.12" ShapeID="_x0000_i1027" DrawAspect="Content" ObjectID="_1451040209" r:id="rId24"/>
        </w:object>
      </w:r>
    </w:p>
    <w:bookmarkStart w:id="26" w:name="_MON_1450915468"/>
    <w:bookmarkEnd w:id="26"/>
    <w:p w14:paraId="705058E3" w14:textId="4C3FFA3D" w:rsidR="00272C30" w:rsidRDefault="00491971" w:rsidP="0015542C">
      <w:pPr>
        <w:pStyle w:val="a9"/>
        <w:ind w:firstLineChars="0" w:firstLine="0"/>
      </w:pPr>
      <w:r>
        <w:object w:dxaOrig="12600" w:dyaOrig="7320" w14:anchorId="58EDE594">
          <v:shape id="_x0000_i1028" type="#_x0000_t75" style="width:422.2pt;height:245.95pt" o:ole="">
            <v:imagedata r:id="rId25" o:title=""/>
          </v:shape>
          <o:OLEObject Type="Embed" ProgID="Excel.Sheet.12" ShapeID="_x0000_i1028" DrawAspect="Content" ObjectID="_1451040210" r:id="rId26"/>
        </w:object>
      </w:r>
    </w:p>
    <w:bookmarkStart w:id="27" w:name="_MON_1451034218"/>
    <w:bookmarkEnd w:id="27"/>
    <w:p w14:paraId="1A149062" w14:textId="0EBB7153" w:rsidR="0015542C" w:rsidRDefault="009226A1" w:rsidP="0015542C">
      <w:pPr>
        <w:pStyle w:val="a9"/>
        <w:ind w:firstLineChars="0" w:firstLine="0"/>
      </w:pPr>
      <w:r>
        <w:object w:dxaOrig="12285" w:dyaOrig="3930" w14:anchorId="058AC8DB">
          <v:shape id="_x0000_i1029" type="#_x0000_t75" style="width:422.8pt;height:134.8pt" o:ole="">
            <v:imagedata r:id="rId27" o:title=""/>
          </v:shape>
          <o:OLEObject Type="Embed" ProgID="Excel.Sheet.12" ShapeID="_x0000_i1029" DrawAspect="Content" ObjectID="_1451040211" r:id="rId28"/>
        </w:object>
      </w:r>
    </w:p>
    <w:bookmarkStart w:id="28" w:name="_MON_1451034266"/>
    <w:bookmarkEnd w:id="28"/>
    <w:p w14:paraId="4E945729" w14:textId="6E083FD8" w:rsidR="00272C30" w:rsidRDefault="009226A1" w:rsidP="0015542C">
      <w:pPr>
        <w:pStyle w:val="a9"/>
        <w:ind w:firstLineChars="0" w:firstLine="0"/>
      </w:pPr>
      <w:r>
        <w:object w:dxaOrig="12285" w:dyaOrig="3450" w14:anchorId="2BE0ACC4">
          <v:shape id="_x0000_i1030" type="#_x0000_t75" style="width:422.8pt;height:118.1pt" o:ole="">
            <v:imagedata r:id="rId29" o:title=""/>
          </v:shape>
          <o:OLEObject Type="Embed" ProgID="Excel.Sheet.12" ShapeID="_x0000_i1030" DrawAspect="Content" ObjectID="_1451040212" r:id="rId30"/>
        </w:object>
      </w:r>
    </w:p>
    <w:bookmarkStart w:id="29" w:name="_MON_1451023849"/>
    <w:bookmarkEnd w:id="29"/>
    <w:p w14:paraId="1E801B5D" w14:textId="480EBCB9" w:rsidR="0015542C" w:rsidRDefault="00CB7657" w:rsidP="0015542C">
      <w:pPr>
        <w:pStyle w:val="a9"/>
        <w:ind w:firstLineChars="0" w:firstLine="0"/>
      </w:pPr>
      <w:r>
        <w:object w:dxaOrig="12285" w:dyaOrig="4500" w14:anchorId="3E79CC17">
          <v:shape id="_x0000_i1031" type="#_x0000_t75" style="width:422.8pt;height:154.95pt" o:ole="">
            <v:imagedata r:id="rId31" o:title=""/>
          </v:shape>
          <o:OLEObject Type="Embed" ProgID="Excel.Sheet.12" ShapeID="_x0000_i1031" DrawAspect="Content" ObjectID="_1451040213" r:id="rId32"/>
        </w:object>
      </w:r>
    </w:p>
    <w:bookmarkStart w:id="30" w:name="_MON_1451023886"/>
    <w:bookmarkEnd w:id="30"/>
    <w:p w14:paraId="02875306" w14:textId="6D14A58F" w:rsidR="0015542C" w:rsidRDefault="00CB7657" w:rsidP="0015542C">
      <w:pPr>
        <w:pStyle w:val="a9"/>
        <w:ind w:firstLineChars="0" w:firstLine="0"/>
      </w:pPr>
      <w:r>
        <w:object w:dxaOrig="12285" w:dyaOrig="4260" w14:anchorId="76273FE0">
          <v:shape id="_x0000_i1032" type="#_x0000_t75" style="width:422.8pt;height:146.3pt" o:ole="">
            <v:imagedata r:id="rId33" o:title=""/>
          </v:shape>
          <o:OLEObject Type="Embed" ProgID="Excel.Sheet.12" ShapeID="_x0000_i1032" DrawAspect="Content" ObjectID="_1451040214" r:id="rId34"/>
        </w:object>
      </w:r>
    </w:p>
    <w:bookmarkStart w:id="31" w:name="_MON_1450913948"/>
    <w:bookmarkEnd w:id="31"/>
    <w:p w14:paraId="2E894B70" w14:textId="5EC865E2" w:rsidR="0015542C" w:rsidRDefault="00CB7657" w:rsidP="0015542C">
      <w:pPr>
        <w:pStyle w:val="a9"/>
        <w:ind w:firstLineChars="0" w:firstLine="0"/>
      </w:pPr>
      <w:r>
        <w:object w:dxaOrig="12285" w:dyaOrig="1020" w14:anchorId="641FD709">
          <v:shape id="_x0000_i1033" type="#_x0000_t75" style="width:422.8pt;height:34.55pt" o:ole="">
            <v:imagedata r:id="rId35" o:title=""/>
          </v:shape>
          <o:OLEObject Type="Embed" ProgID="Excel.Sheet.12" ShapeID="_x0000_i1033" DrawAspect="Content" ObjectID="_1451040215" r:id="rId36"/>
        </w:object>
      </w:r>
    </w:p>
    <w:bookmarkStart w:id="32" w:name="_MON_1451022767"/>
    <w:bookmarkEnd w:id="32"/>
    <w:p w14:paraId="389A665E" w14:textId="0F63EB71" w:rsidR="00AE6AC0" w:rsidRDefault="008B009B" w:rsidP="0015542C">
      <w:pPr>
        <w:pStyle w:val="a9"/>
        <w:ind w:firstLineChars="0" w:firstLine="0"/>
      </w:pPr>
      <w:r>
        <w:object w:dxaOrig="12285" w:dyaOrig="3990" w14:anchorId="0858251E">
          <v:shape id="_x0000_i1034" type="#_x0000_t75" style="width:422.8pt;height:136.5pt" o:ole="">
            <v:imagedata r:id="rId37" o:title=""/>
          </v:shape>
          <o:OLEObject Type="Embed" ProgID="Excel.Sheet.12" ShapeID="_x0000_i1034" DrawAspect="Content" ObjectID="_1451040216" r:id="rId38"/>
        </w:object>
      </w:r>
    </w:p>
    <w:bookmarkStart w:id="33" w:name="_MON_1451029205"/>
    <w:bookmarkEnd w:id="33"/>
    <w:p w14:paraId="04C4D0EF" w14:textId="231AB12A" w:rsidR="0086027B" w:rsidRDefault="008B009B" w:rsidP="0086027B">
      <w:pPr>
        <w:pStyle w:val="a9"/>
        <w:ind w:right="-1" w:firstLineChars="0" w:firstLine="0"/>
      </w:pPr>
      <w:r>
        <w:object w:dxaOrig="12285" w:dyaOrig="4380" w14:anchorId="6AF0A37B">
          <v:shape id="_x0000_i1035" type="#_x0000_t75" style="width:422.8pt;height:150.35pt" o:ole="">
            <v:imagedata r:id="rId39" o:title=""/>
          </v:shape>
          <o:OLEObject Type="Embed" ProgID="Excel.Sheet.12" ShapeID="_x0000_i1035" DrawAspect="Content" ObjectID="_1451040217" r:id="rId40"/>
        </w:object>
      </w:r>
    </w:p>
    <w:bookmarkStart w:id="34" w:name="_MON_1450914050"/>
    <w:bookmarkEnd w:id="34"/>
    <w:p w14:paraId="6218461D" w14:textId="169A7ED0" w:rsidR="00AE6AC0" w:rsidRDefault="00CB7657" w:rsidP="0015542C">
      <w:pPr>
        <w:pStyle w:val="a9"/>
        <w:ind w:firstLineChars="0" w:firstLine="0"/>
      </w:pPr>
      <w:r>
        <w:object w:dxaOrig="12285" w:dyaOrig="780" w14:anchorId="5846A565">
          <v:shape id="_x0000_i1036" type="#_x0000_t75" style="width:422.8pt;height:27.65pt" o:ole="">
            <v:imagedata r:id="rId41" o:title=""/>
          </v:shape>
          <o:OLEObject Type="Embed" ProgID="Excel.Sheet.12" ShapeID="_x0000_i1036" DrawAspect="Content" ObjectID="_1451040218" r:id="rId42"/>
        </w:object>
      </w:r>
    </w:p>
    <w:p w14:paraId="48F25B0F" w14:textId="28331788" w:rsidR="00AE6AC0" w:rsidRDefault="002464E2" w:rsidP="00B422EE">
      <w:pPr>
        <w:pStyle w:val="a9"/>
        <w:spacing w:beforeLines="50" w:before="180"/>
        <w:ind w:firstLine="283"/>
      </w:pPr>
      <w:r>
        <w:t>「データ部」内</w:t>
      </w:r>
      <w:r w:rsidR="001173D0">
        <w:t>で扱うデータ</w:t>
      </w:r>
      <w:r w:rsidR="00F93657">
        <w:t>には、「</w:t>
      </w:r>
      <w:r w:rsidR="00F93657">
        <w:rPr>
          <w:rFonts w:hint="eastAsia"/>
        </w:rPr>
        <w:t>不定</w:t>
      </w:r>
      <w:r>
        <w:t>長データ」「計算式データ」「文字列データ」が</w:t>
      </w:r>
      <w:r w:rsidR="00AE258A">
        <w:t>含まれる</w:t>
      </w:r>
      <w:r w:rsidR="00F93657">
        <w:t>。それらは、それぞれ「</w:t>
      </w:r>
      <w:r w:rsidR="00F93657">
        <w:rPr>
          <w:rFonts w:hint="eastAsia"/>
        </w:rPr>
        <w:t>不定</w:t>
      </w:r>
      <w:r>
        <w:t>長データ部」「計算式データ部」「文字列データ部」を指すポインター型で</w:t>
      </w:r>
      <w:r w:rsidR="00AE258A">
        <w:t>定義されているが</w:t>
      </w:r>
      <w:r>
        <w:t>、「バイナリデータ」内では、オフセット値が記録されているため、それをポインターに変換する必要がある。</w:t>
      </w:r>
    </w:p>
    <w:p w14:paraId="5D19CB06" w14:textId="465A33EC" w:rsidR="00B422EE" w:rsidRDefault="00C229EB" w:rsidP="00B422EE">
      <w:pPr>
        <w:pStyle w:val="a9"/>
        <w:ind w:firstLine="283"/>
      </w:pPr>
      <w:r>
        <w:rPr>
          <w:rFonts w:hint="eastAsia"/>
        </w:rPr>
        <w:t>それぞれのオフセット値は、</w:t>
      </w:r>
      <w:r w:rsidR="00A03641">
        <w:rPr>
          <w:rFonts w:hint="eastAsia"/>
        </w:rPr>
        <w:t>いずれも</w:t>
      </w:r>
      <w:r>
        <w:rPr>
          <w:rFonts w:hint="eastAsia"/>
        </w:rPr>
        <w:t>バイナリデータの先頭からのオフセット値になっているため、単純に先頭ポインターを加算するだけで変換できる。オフセット値が</w:t>
      </w:r>
      <w:r>
        <w:rPr>
          <w:rFonts w:hint="eastAsia"/>
        </w:rPr>
        <w:t xml:space="preserve"> 0 </w:t>
      </w:r>
      <w:r>
        <w:rPr>
          <w:rFonts w:hint="eastAsia"/>
        </w:rPr>
        <w:t>のデータは</w:t>
      </w:r>
      <w:r>
        <w:rPr>
          <w:rFonts w:hint="eastAsia"/>
        </w:rPr>
        <w:t xml:space="preserve"> </w:t>
      </w:r>
      <w:r w:rsidR="00097F69">
        <w:rPr>
          <w:rFonts w:hint="eastAsia"/>
        </w:rPr>
        <w:t>nullptr</w:t>
      </w:r>
      <w:r>
        <w:rPr>
          <w:rFonts w:hint="eastAsia"/>
        </w:rPr>
        <w:t>。</w:t>
      </w:r>
    </w:p>
    <w:p w14:paraId="5BAD1AC3" w14:textId="21023FB2" w:rsidR="00C30D82" w:rsidRDefault="00C30D82" w:rsidP="00C30D82">
      <w:pPr>
        <w:pStyle w:val="a9"/>
        <w:spacing w:beforeLines="50" w:before="180"/>
        <w:ind w:firstLine="283"/>
      </w:pPr>
      <w:r>
        <w:t>どのデータ項目をポインターに変換する必要があるかは、</w:t>
      </w:r>
      <w:r w:rsidR="0075678D">
        <w:t>プログラム（</w:t>
      </w:r>
      <w:r>
        <w:t>ソースコード</w:t>
      </w:r>
      <w:r w:rsidR="0075678D">
        <w:t>）</w:t>
      </w:r>
      <w:r>
        <w:t>に組み込まれている「</w:t>
      </w:r>
      <w:r w:rsidRPr="00C30D82">
        <w:rPr>
          <w:rFonts w:hint="eastAsia"/>
        </w:rPr>
        <w:t>バージョン整合用構造定義</w:t>
      </w:r>
      <w:r>
        <w:rPr>
          <w:rFonts w:hint="eastAsia"/>
        </w:rPr>
        <w:t>」に基づく。</w:t>
      </w:r>
    </w:p>
    <w:p w14:paraId="6E524CF4" w14:textId="77777777" w:rsidR="0075678D" w:rsidRDefault="00C30D82" w:rsidP="00B422EE">
      <w:pPr>
        <w:pStyle w:val="a9"/>
        <w:ind w:firstLine="283"/>
      </w:pPr>
      <w:r>
        <w:rPr>
          <w:rFonts w:hint="eastAsia"/>
        </w:rPr>
        <w:t>また、データ取り込み時には、この「</w:t>
      </w:r>
      <w:r w:rsidRPr="00C30D82">
        <w:rPr>
          <w:rFonts w:hint="eastAsia"/>
        </w:rPr>
        <w:t>バージョン整合用構造定義</w:t>
      </w:r>
      <w:r>
        <w:rPr>
          <w:rFonts w:hint="eastAsia"/>
        </w:rPr>
        <w:t>」とバイナリデータ内の「構造定義部」の内容を比較し、そのままコピー可能かどうか判定する。</w:t>
      </w:r>
      <w:r w:rsidR="00B02E91">
        <w:rPr>
          <w:rFonts w:hint="eastAsia"/>
        </w:rPr>
        <w:t>構造が不一致の場合、全体サイズを計算してメモリを確保し、必要な情報を一つずつコピーする。この時、ヘッダー部の各種オフセット値は書き換えられる。</w:t>
      </w:r>
    </w:p>
    <w:p w14:paraId="40B06324" w14:textId="45E6E90A" w:rsidR="00C30D82" w:rsidRDefault="0075678D" w:rsidP="00B422EE">
      <w:pPr>
        <w:pStyle w:val="a9"/>
        <w:ind w:firstLine="283"/>
      </w:pPr>
      <w:r>
        <w:rPr>
          <w:rFonts w:hint="eastAsia"/>
        </w:rPr>
        <w:t>最終的に、「構造定義部」はメモリにコピーされない。プログラム中に</w:t>
      </w:r>
      <w:r w:rsidR="007C1171">
        <w:rPr>
          <w:rFonts w:hint="eastAsia"/>
        </w:rPr>
        <w:t>構造定義</w:t>
      </w:r>
      <w:r>
        <w:rPr>
          <w:rFonts w:hint="eastAsia"/>
        </w:rPr>
        <w:t>が存在するため、構造</w:t>
      </w:r>
      <w:r w:rsidR="007C1171">
        <w:rPr>
          <w:rFonts w:hint="eastAsia"/>
        </w:rPr>
        <w:t>の照合</w:t>
      </w:r>
      <w:r>
        <w:rPr>
          <w:rFonts w:hint="eastAsia"/>
        </w:rPr>
        <w:t>が済んだあとは不要になる。</w:t>
      </w:r>
    </w:p>
    <w:p w14:paraId="23EECF07" w14:textId="1A7D0639" w:rsidR="00B02E91" w:rsidRPr="00B422EE" w:rsidRDefault="00B02E91" w:rsidP="00B02E91">
      <w:pPr>
        <w:pStyle w:val="a9"/>
        <w:spacing w:beforeLines="50" w:before="180"/>
        <w:ind w:firstLine="283"/>
      </w:pPr>
      <w:r>
        <w:t>データ取り込み時に、「デバッグデータ部」を取り込むかどうか指定することが</w:t>
      </w:r>
      <w:r w:rsidR="0075678D">
        <w:t>でき</w:t>
      </w:r>
      <w:r>
        <w:t>。取</w:t>
      </w:r>
      <w:r>
        <w:lastRenderedPageBreak/>
        <w:t>り込まなかった場合は、ヘッダー部内の「デバッグデータ部のオフセット」</w:t>
      </w:r>
      <w:r w:rsidR="0075678D">
        <w:t>は</w:t>
      </w:r>
      <w:r>
        <w:rPr>
          <w:rFonts w:hint="eastAsia"/>
        </w:rPr>
        <w:t>0</w:t>
      </w:r>
      <w:r w:rsidR="00E06BAA">
        <w:rPr>
          <w:rFonts w:hint="eastAsia"/>
        </w:rPr>
        <w:t>になり、デバッグ</w:t>
      </w:r>
      <w:r w:rsidR="0075678D">
        <w:rPr>
          <w:rFonts w:hint="eastAsia"/>
        </w:rPr>
        <w:t>用文字列</w:t>
      </w:r>
      <w:r w:rsidR="00E06BAA">
        <w:rPr>
          <w:rFonts w:hint="eastAsia"/>
        </w:rPr>
        <w:t>の参照ができなくなる</w:t>
      </w:r>
      <w:r>
        <w:rPr>
          <w:rFonts w:hint="eastAsia"/>
        </w:rPr>
        <w:t>。</w:t>
      </w:r>
    </w:p>
    <w:p w14:paraId="59C23B49" w14:textId="49A44C5C" w:rsidR="004C6924" w:rsidRDefault="00296FE4" w:rsidP="004C6924">
      <w:pPr>
        <w:pStyle w:val="1"/>
      </w:pPr>
      <w:bookmarkStart w:id="35" w:name="_Toc377298298"/>
      <w:r>
        <w:rPr>
          <w:rFonts w:hint="eastAsia"/>
        </w:rPr>
        <w:t>値の演算と</w:t>
      </w:r>
      <w:r w:rsidR="00422F15">
        <w:rPr>
          <w:rFonts w:hint="eastAsia"/>
        </w:rPr>
        <w:t>組み込み</w:t>
      </w:r>
      <w:r w:rsidR="004C6924">
        <w:rPr>
          <w:rFonts w:hint="eastAsia"/>
        </w:rPr>
        <w:t>関数</w:t>
      </w:r>
      <w:bookmarkEnd w:id="35"/>
    </w:p>
    <w:p w14:paraId="10450714" w14:textId="06474124" w:rsidR="00296FE4" w:rsidRDefault="00296FE4" w:rsidP="00296FE4">
      <w:pPr>
        <w:pStyle w:val="a8"/>
        <w:ind w:firstLine="283"/>
      </w:pPr>
      <w:r>
        <w:t>拡張</w:t>
      </w:r>
      <w:r>
        <w:rPr>
          <w:rFonts w:hint="eastAsia"/>
        </w:rPr>
        <w:t>JSON</w:t>
      </w:r>
      <w:r>
        <w:rPr>
          <w:rFonts w:hint="eastAsia"/>
        </w:rPr>
        <w:t>の仕様により、「データ定義</w:t>
      </w:r>
      <w:r>
        <w:rPr>
          <w:rFonts w:hint="eastAsia"/>
        </w:rPr>
        <w:t>JSON</w:t>
      </w:r>
      <w:r>
        <w:rPr>
          <w:rFonts w:hint="eastAsia"/>
        </w:rPr>
        <w:t>」</w:t>
      </w:r>
      <w:r>
        <w:t>の「値」には、演算と組み込み関数の使用が可能。</w:t>
      </w:r>
      <w:r w:rsidR="009B6AA1">
        <w:t>データ変換時に演算が行われ、算出された値がバイナリデータに出力される。</w:t>
      </w:r>
    </w:p>
    <w:p w14:paraId="44BDE80A" w14:textId="77777777" w:rsidR="00F46B0F" w:rsidRDefault="0018242B" w:rsidP="00296FE4">
      <w:pPr>
        <w:pStyle w:val="a8"/>
        <w:ind w:firstLine="283"/>
      </w:pPr>
      <w:r>
        <w:t>使用可能な演算子と組み込み関数は、後述する「計算式」とほぼ同じ。仕様も「計算式」の説明に記述。</w:t>
      </w:r>
    </w:p>
    <w:p w14:paraId="53F76743" w14:textId="5AD36A0F" w:rsidR="00F46B0F" w:rsidRDefault="00F46B0F" w:rsidP="00F46B0F">
      <w:pPr>
        <w:pStyle w:val="a8"/>
        <w:keepNext/>
        <w:keepLines/>
        <w:widowControl/>
        <w:spacing w:beforeLines="50" w:before="180"/>
        <w:ind w:firstLine="283"/>
      </w:pPr>
      <w:r>
        <w:t>演算と組み込み関数の扱いについて、「計算式」との違いは下記の通り。</w:t>
      </w:r>
    </w:p>
    <w:p w14:paraId="55382E8D" w14:textId="1A39AA61" w:rsidR="00F46B0F" w:rsidRDefault="00F46B0F" w:rsidP="00F46B0F">
      <w:pPr>
        <w:pStyle w:val="affff6"/>
        <w:ind w:left="447" w:hanging="298"/>
      </w:pPr>
      <w:r>
        <w:t>拡張</w:t>
      </w:r>
      <w:r>
        <w:rPr>
          <w:rFonts w:hint="eastAsia"/>
        </w:rPr>
        <w:t>JSON</w:t>
      </w:r>
      <w:r>
        <w:rPr>
          <w:rFonts w:hint="eastAsia"/>
        </w:rPr>
        <w:t>上では、「</w:t>
      </w:r>
      <w:r>
        <w:rPr>
          <w:rFonts w:hint="eastAsia"/>
        </w:rPr>
        <w:t>+</w:t>
      </w:r>
      <w:r>
        <w:rPr>
          <w:rFonts w:hint="eastAsia"/>
        </w:rPr>
        <w:t>」演算子による文字列の連結が可能。計算式では不可</w:t>
      </w:r>
      <w:r w:rsidR="00E55212">
        <w:rPr>
          <w:rFonts w:hint="eastAsia"/>
        </w:rPr>
        <w:t>。</w:t>
      </w:r>
    </w:p>
    <w:p w14:paraId="7B98ACE5" w14:textId="6B3A9D5C" w:rsidR="00F46B0F" w:rsidRDefault="00F46B0F" w:rsidP="00F46B0F">
      <w:pPr>
        <w:pStyle w:val="affff6"/>
        <w:ind w:left="447" w:hanging="298"/>
      </w:pPr>
      <w:r>
        <w:rPr>
          <w:rFonts w:hint="eastAsia"/>
        </w:rPr>
        <w:t>計算式では</w:t>
      </w:r>
      <w:r w:rsidR="004B71F3">
        <w:rPr>
          <w:rFonts w:hint="eastAsia"/>
        </w:rPr>
        <w:t>、</w:t>
      </w:r>
      <w:r>
        <w:rPr>
          <w:rFonts w:hint="eastAsia"/>
        </w:rPr>
        <w:t xml:space="preserve">expr() </w:t>
      </w:r>
      <w:r>
        <w:rPr>
          <w:rFonts w:hint="eastAsia"/>
        </w:rPr>
        <w:t>関数</w:t>
      </w:r>
      <w:r w:rsidR="00E55212">
        <w:rPr>
          <w:rFonts w:hint="eastAsia"/>
        </w:rPr>
        <w:t>が</w:t>
      </w:r>
      <w:r>
        <w:rPr>
          <w:rFonts w:hint="eastAsia"/>
        </w:rPr>
        <w:t>使用</w:t>
      </w:r>
      <w:r w:rsidR="00E55212">
        <w:rPr>
          <w:rFonts w:hint="eastAsia"/>
        </w:rPr>
        <w:t>不可</w:t>
      </w:r>
      <w:r>
        <w:rPr>
          <w:rFonts w:hint="eastAsia"/>
        </w:rPr>
        <w:t>。</w:t>
      </w:r>
      <w:r>
        <w:rPr>
          <w:rFonts w:hint="eastAsia"/>
        </w:rPr>
        <w:t xml:space="preserve">expr() </w:t>
      </w:r>
      <w:r>
        <w:rPr>
          <w:rFonts w:hint="eastAsia"/>
        </w:rPr>
        <w:t>関数はデータ定義</w:t>
      </w:r>
      <w:r>
        <w:rPr>
          <w:rFonts w:hint="eastAsia"/>
        </w:rPr>
        <w:t>JSON</w:t>
      </w:r>
      <w:r>
        <w:rPr>
          <w:rFonts w:hint="eastAsia"/>
        </w:rPr>
        <w:t>専用</w:t>
      </w:r>
      <w:r w:rsidR="00E55212">
        <w:rPr>
          <w:rFonts w:hint="eastAsia"/>
        </w:rPr>
        <w:t>。</w:t>
      </w:r>
    </w:p>
    <w:p w14:paraId="67448B01" w14:textId="38807087" w:rsidR="004C6924" w:rsidRDefault="006F6C72" w:rsidP="004C6924">
      <w:pPr>
        <w:pStyle w:val="2"/>
      </w:pPr>
      <w:bookmarkStart w:id="36" w:name="_Toc377298299"/>
      <w:r>
        <w:t>計算式</w:t>
      </w:r>
      <w:r w:rsidR="00C55641">
        <w:t>解析</w:t>
      </w:r>
      <w:r>
        <w:t>関数</w:t>
      </w:r>
      <w:r w:rsidR="00C55641">
        <w:t>：</w:t>
      </w:r>
      <w:r w:rsidR="00C55641">
        <w:rPr>
          <w:rFonts w:hint="eastAsia"/>
        </w:rPr>
        <w:t>expr()</w:t>
      </w:r>
      <w:bookmarkEnd w:id="36"/>
    </w:p>
    <w:p w14:paraId="4B9596F4" w14:textId="684BEF42" w:rsidR="004C6924" w:rsidRPr="005957E2" w:rsidRDefault="003104B8" w:rsidP="005957E2">
      <w:pPr>
        <w:pStyle w:val="affff6"/>
        <w:keepNext/>
        <w:keepLines/>
        <w:widowControl/>
        <w:ind w:left="447" w:hanging="298"/>
      </w:pPr>
      <w:r w:rsidRPr="005957E2">
        <w:t>関数名：</w:t>
      </w:r>
      <w:r w:rsidRPr="005957E2">
        <w:rPr>
          <w:rFonts w:hint="eastAsia"/>
        </w:rPr>
        <w:t>expr</w:t>
      </w:r>
    </w:p>
    <w:p w14:paraId="3279089B" w14:textId="06B8DAAF" w:rsidR="003104B8" w:rsidRPr="005957E2" w:rsidRDefault="003104B8" w:rsidP="005957E2">
      <w:pPr>
        <w:pStyle w:val="affff6"/>
        <w:keepNext/>
        <w:keepLines/>
        <w:widowControl/>
        <w:ind w:left="447" w:hanging="298"/>
      </w:pPr>
      <w:r w:rsidRPr="005957E2">
        <w:t>パラメータ：計算式文字列</w:t>
      </w:r>
    </w:p>
    <w:p w14:paraId="7CAA2D0F" w14:textId="43B0AA51" w:rsidR="003104B8" w:rsidRPr="005957E2" w:rsidRDefault="003104B8" w:rsidP="005957E2">
      <w:pPr>
        <w:pStyle w:val="affff6"/>
        <w:keepNext/>
        <w:keepLines/>
        <w:widowControl/>
        <w:ind w:left="447" w:hanging="298"/>
      </w:pPr>
      <w:r w:rsidRPr="005957E2">
        <w:t>戻り値：</w:t>
      </w:r>
      <w:r w:rsidRPr="005957E2">
        <w:rPr>
          <w:rFonts w:hint="eastAsia"/>
        </w:rPr>
        <w:t>T_EXPR</w:t>
      </w:r>
      <w:r w:rsidRPr="005957E2">
        <w:rPr>
          <w:rFonts w:hint="eastAsia"/>
        </w:rPr>
        <w:t>型（計算式型）</w:t>
      </w:r>
    </w:p>
    <w:p w14:paraId="3922B6AD" w14:textId="4CA1172B" w:rsidR="00045E07" w:rsidRPr="005957E2" w:rsidRDefault="00045E07" w:rsidP="005957E2">
      <w:pPr>
        <w:pStyle w:val="affff6"/>
        <w:keepNext/>
        <w:keepLines/>
        <w:widowControl/>
        <w:ind w:left="447" w:hanging="298"/>
        <w:rPr>
          <w:rFonts w:asciiTheme="majorEastAsia" w:eastAsiaTheme="majorEastAsia" w:hAnsiTheme="majorEastAsia"/>
        </w:rPr>
      </w:pPr>
      <w:r w:rsidRPr="005957E2">
        <w:t>用例：</w:t>
      </w:r>
      <w:r w:rsidRPr="005957E2">
        <w:rPr>
          <w:rFonts w:asciiTheme="majorEastAsia" w:eastAsiaTheme="majorEastAsia" w:hAnsiTheme="majorEastAsia" w:hint="eastAsia"/>
          <w:color w:val="0070C0"/>
        </w:rPr>
        <w:t>expr(</w:t>
      </w:r>
      <w:r w:rsidRPr="005957E2">
        <w:rPr>
          <w:rFonts w:asciiTheme="majorEastAsia" w:eastAsiaTheme="majorEastAsia" w:hAnsiTheme="majorEastAsia"/>
          <w:color w:val="0070C0"/>
        </w:rPr>
        <w:t>“getChapter() &gt;= 20 &amp;&amp; getFlag(\”flag1\”) == On”)</w:t>
      </w:r>
    </w:p>
    <w:p w14:paraId="78ADC65E" w14:textId="0DA29F4E" w:rsidR="00045E07" w:rsidRPr="005957E2" w:rsidRDefault="004E31B2" w:rsidP="005957E2">
      <w:pPr>
        <w:pStyle w:val="a9"/>
        <w:spacing w:beforeLines="50" w:before="180"/>
        <w:ind w:firstLine="283"/>
      </w:pPr>
      <w:r>
        <w:rPr>
          <w:rFonts w:hint="eastAsia"/>
        </w:rPr>
        <w:t>計算式</w:t>
      </w:r>
      <w:r w:rsidR="007D7E75">
        <w:rPr>
          <w:rFonts w:hint="eastAsia"/>
        </w:rPr>
        <w:t>の文字列を、</w:t>
      </w:r>
      <w:r>
        <w:rPr>
          <w:rFonts w:hint="eastAsia"/>
        </w:rPr>
        <w:t>ランタイム</w:t>
      </w:r>
      <w:r w:rsidR="007D7E75">
        <w:rPr>
          <w:rFonts w:hint="eastAsia"/>
        </w:rPr>
        <w:t>時に</w:t>
      </w:r>
      <w:r>
        <w:rPr>
          <w:rFonts w:hint="eastAsia"/>
        </w:rPr>
        <w:t>実行可能な</w:t>
      </w:r>
      <w:r w:rsidR="007D7E75">
        <w:rPr>
          <w:rFonts w:hint="eastAsia"/>
        </w:rPr>
        <w:t>バイナリの</w:t>
      </w:r>
      <w:r>
        <w:rPr>
          <w:rFonts w:hint="eastAsia"/>
        </w:rPr>
        <w:t>計算式データに</w:t>
      </w:r>
      <w:r w:rsidR="007D7E75">
        <w:rPr>
          <w:rFonts w:hint="eastAsia"/>
        </w:rPr>
        <w:t>変換して返す。計算式に関する仕様は後述。</w:t>
      </w:r>
    </w:p>
    <w:p w14:paraId="061BF00C" w14:textId="654871B4" w:rsidR="004C6924" w:rsidRDefault="002D70AD" w:rsidP="004C6924">
      <w:pPr>
        <w:pStyle w:val="1"/>
      </w:pPr>
      <w:bookmarkStart w:id="37" w:name="_Toc377298300"/>
      <w:r>
        <w:rPr>
          <w:rFonts w:hint="eastAsia"/>
        </w:rPr>
        <w:t>計算式</w:t>
      </w:r>
      <w:bookmarkEnd w:id="37"/>
    </w:p>
    <w:p w14:paraId="7CC8B195" w14:textId="3121D02A" w:rsidR="00DD56EC" w:rsidRDefault="00DD56EC" w:rsidP="002D70AD">
      <w:pPr>
        <w:pStyle w:val="a8"/>
        <w:ind w:firstLine="283"/>
      </w:pPr>
      <w:r>
        <w:rPr>
          <w:rFonts w:hint="eastAsia"/>
        </w:rPr>
        <w:t>「データ定義</w:t>
      </w:r>
      <w:r>
        <w:rPr>
          <w:rFonts w:hint="eastAsia"/>
        </w:rPr>
        <w:t>JSON</w:t>
      </w:r>
      <w:r>
        <w:rPr>
          <w:rFonts w:hint="eastAsia"/>
        </w:rPr>
        <w:t>」内で、ランタイム時に実行するための計算式を使用できる。</w:t>
      </w:r>
    </w:p>
    <w:p w14:paraId="008D049E" w14:textId="2431413C" w:rsidR="00CD2CD4" w:rsidRDefault="00AA0F25" w:rsidP="00CD2CD4">
      <w:pPr>
        <w:pStyle w:val="a8"/>
        <w:keepNext/>
        <w:widowControl/>
        <w:ind w:firstLine="283"/>
      </w:pPr>
      <w:r>
        <w:lastRenderedPageBreak/>
        <w:t>例えば、会話テキストの選択条件として</w:t>
      </w:r>
      <w:r w:rsidR="00DD56EC">
        <w:t>「</w:t>
      </w:r>
      <w:r w:rsidR="00DD56EC">
        <w:t>○</w:t>
      </w:r>
      <w:r w:rsidR="00DD56EC">
        <w:t>章以降</w:t>
      </w:r>
      <w:r>
        <w:t>なら」</w:t>
      </w:r>
      <w:r w:rsidR="00DD56EC">
        <w:t>「</w:t>
      </w:r>
      <w:r w:rsidR="00DD56EC">
        <w:t>XXX</w:t>
      </w:r>
      <w:r w:rsidR="00DD56EC">
        <w:t>フラグが立っていた</w:t>
      </w:r>
      <w:r>
        <w:t>なら</w:t>
      </w:r>
      <w:r w:rsidR="00DD56EC">
        <w:t>ら</w:t>
      </w:r>
      <w:r>
        <w:t>」「</w:t>
      </w:r>
      <w:r>
        <w:rPr>
          <w:rFonts w:ascii="Cambria Math" w:hAnsi="Cambria Math" w:cs="Cambria Math"/>
        </w:rPr>
        <w:t>△</w:t>
      </w:r>
      <w:r>
        <w:rPr>
          <w:rFonts w:ascii="Cambria Math" w:hAnsi="Cambria Math" w:cs="Cambria Math"/>
        </w:rPr>
        <w:t>章時に</w:t>
      </w:r>
      <w:r>
        <w:t>フラグＡ</w:t>
      </w:r>
      <w:r>
        <w:rPr>
          <w:rFonts w:hint="eastAsia"/>
        </w:rPr>
        <w:t>=OFF</w:t>
      </w:r>
      <w:r>
        <w:rPr>
          <w:rFonts w:hint="eastAsia"/>
        </w:rPr>
        <w:t>で</w:t>
      </w:r>
      <w:r>
        <w:t>フラグＢ</w:t>
      </w:r>
      <w:r>
        <w:rPr>
          <w:rFonts w:hint="eastAsia"/>
        </w:rPr>
        <w:t>=ON</w:t>
      </w:r>
      <w:r>
        <w:t>なら」といった条件を与えたい場合などに使用する。</w:t>
      </w:r>
      <w:r w:rsidR="002F4FD2">
        <w:t>汎用的なデータであるため、</w:t>
      </w:r>
      <w:r w:rsidR="002F4FD2">
        <w:rPr>
          <w:rFonts w:hint="eastAsia"/>
        </w:rPr>
        <w:t>Excel</w:t>
      </w:r>
      <w:r w:rsidR="002F4FD2">
        <w:rPr>
          <w:rFonts w:hint="eastAsia"/>
        </w:rPr>
        <w:t>シートの会話テキストに並べて条件判定式として記述するようなことが可能。</w:t>
      </w:r>
    </w:p>
    <w:p w14:paraId="666AEEDD" w14:textId="65C5DA8A" w:rsidR="00CD2CD4" w:rsidRDefault="00CD2CD4" w:rsidP="00CD2CD4">
      <w:pPr>
        <w:pStyle w:val="a8"/>
        <w:keepNext/>
        <w:keepLines/>
        <w:widowControl/>
        <w:ind w:firstLine="283"/>
      </w:pPr>
      <w:r>
        <w:rPr>
          <w:rFonts w:hint="eastAsia"/>
        </w:rPr>
        <w:t>例：</w:t>
      </w:r>
    </w:p>
    <w:p w14:paraId="725DC296" w14:textId="3605A650" w:rsidR="00CD2CD4" w:rsidRDefault="002F4FD2" w:rsidP="00AA0F25">
      <w:pPr>
        <w:pStyle w:val="a8"/>
        <w:ind w:firstLine="283"/>
      </w:pPr>
      <w:r>
        <w:object w:dxaOrig="9009" w:dyaOrig="1989" w14:anchorId="0532B795">
          <v:shape id="_x0000_i1037" type="#_x0000_t75" style="width:395.7pt;height:87.55pt" o:ole="">
            <v:imagedata r:id="rId43" o:title=""/>
          </v:shape>
          <o:OLEObject Type="Embed" ProgID="Excel.Sheet.12" ShapeID="_x0000_i1037" DrawAspect="Content" ObjectID="_1451040219" r:id="rId44"/>
        </w:object>
      </w:r>
    </w:p>
    <w:p w14:paraId="77333D7B" w14:textId="31A2CDD2" w:rsidR="00AA0F25" w:rsidRDefault="00CD2CD4" w:rsidP="002F4FD2">
      <w:pPr>
        <w:pStyle w:val="a8"/>
        <w:spacing w:beforeLines="50" w:before="180"/>
        <w:ind w:firstLine="283"/>
      </w:pPr>
      <w:r>
        <w:rPr>
          <w:rFonts w:hint="eastAsia"/>
        </w:rPr>
        <w:t>複雑な判定条件が必要になっても</w:t>
      </w:r>
      <w:r w:rsidR="002F4FD2">
        <w:rPr>
          <w:rFonts w:hint="eastAsia"/>
        </w:rPr>
        <w:t>、</w:t>
      </w:r>
      <w:r>
        <w:rPr>
          <w:rFonts w:hint="eastAsia"/>
        </w:rPr>
        <w:t>データシートを拡張せずに対応できる</w:t>
      </w:r>
      <w:r w:rsidR="002F4FD2">
        <w:rPr>
          <w:rFonts w:hint="eastAsia"/>
        </w:rPr>
        <w:t>点も利点</w:t>
      </w:r>
      <w:r>
        <w:rPr>
          <w:rFonts w:hint="eastAsia"/>
        </w:rPr>
        <w:t>。拡張関数さえ登録すれば、どのようなタイトルでも</w:t>
      </w:r>
      <w:r w:rsidR="002F4FD2">
        <w:rPr>
          <w:rFonts w:hint="eastAsia"/>
        </w:rPr>
        <w:t>、</w:t>
      </w:r>
      <w:r>
        <w:rPr>
          <w:rFonts w:hint="eastAsia"/>
        </w:rPr>
        <w:t>タイトル依存の情報を扱うことができる。</w:t>
      </w:r>
    </w:p>
    <w:p w14:paraId="4DBEADAE" w14:textId="15866EFD" w:rsidR="002F4FD2" w:rsidRDefault="002F4FD2" w:rsidP="002F4FD2">
      <w:pPr>
        <w:pStyle w:val="a8"/>
        <w:spacing w:beforeLines="50" w:before="180"/>
        <w:ind w:firstLine="283"/>
      </w:pPr>
      <w:r>
        <w:t>章判定やフラグ判定などの基本的な要素は専用の入力欄を設けて、実機用のデータにする際に計算式化するような方法も有効。この場合、判定要素の追加が必要になって</w:t>
      </w:r>
      <w:r>
        <w:rPr>
          <w:rFonts w:hint="eastAsia"/>
        </w:rPr>
        <w:t>Excel</w:t>
      </w:r>
      <w:r w:rsidR="009466ED">
        <w:rPr>
          <w:rFonts w:hint="eastAsia"/>
        </w:rPr>
        <w:t>シート</w:t>
      </w:r>
      <w:r>
        <w:rPr>
          <w:rFonts w:hint="eastAsia"/>
        </w:rPr>
        <w:t>を拡張することがあっても、実機用のデータはそのまま（一つの計算式があるだけ）に</w:t>
      </w:r>
      <w:r w:rsidR="009466ED">
        <w:rPr>
          <w:rFonts w:hint="eastAsia"/>
        </w:rPr>
        <w:t>して、少しでも手間を軽減することが</w:t>
      </w:r>
      <w:r>
        <w:rPr>
          <w:rFonts w:hint="eastAsia"/>
        </w:rPr>
        <w:t>できる。</w:t>
      </w:r>
    </w:p>
    <w:p w14:paraId="78D4A7E4" w14:textId="17F53F69" w:rsidR="002D70AD" w:rsidRDefault="00DD56EC" w:rsidP="002F4FD2">
      <w:pPr>
        <w:pStyle w:val="a8"/>
        <w:keepNext/>
        <w:widowControl/>
        <w:spacing w:beforeLines="50" w:before="180"/>
        <w:ind w:firstLine="283"/>
      </w:pPr>
      <w:r>
        <w:t>以降、</w:t>
      </w:r>
      <w:r w:rsidR="002D70AD">
        <w:t>計算式データ</w:t>
      </w:r>
      <w:r>
        <w:t>に関する仕様を示す。</w:t>
      </w:r>
    </w:p>
    <w:p w14:paraId="11FA5C13" w14:textId="565DF185" w:rsidR="00DD56EC" w:rsidRDefault="00DD56EC" w:rsidP="00DD56EC">
      <w:pPr>
        <w:pStyle w:val="2"/>
      </w:pPr>
      <w:bookmarkStart w:id="38" w:name="_Toc377298301"/>
      <w:r>
        <w:t>計算式の構文</w:t>
      </w:r>
      <w:bookmarkEnd w:id="38"/>
    </w:p>
    <w:p w14:paraId="639430F1" w14:textId="5BD0C74D" w:rsidR="00DD56EC" w:rsidRDefault="003803DA" w:rsidP="00DD56EC">
      <w:pPr>
        <w:pStyle w:val="a9"/>
        <w:ind w:firstLine="283"/>
      </w:pPr>
      <w:r>
        <w:rPr>
          <w:rFonts w:hint="eastAsia"/>
        </w:rPr>
        <w:t>計算式の構文は、下記の要素で成り立つ。</w:t>
      </w:r>
    </w:p>
    <w:p w14:paraId="737AB747" w14:textId="5B89B3F0" w:rsidR="003803DA" w:rsidRDefault="003803DA" w:rsidP="003803DA">
      <w:pPr>
        <w:pStyle w:val="affff6"/>
        <w:ind w:left="447" w:hanging="298"/>
      </w:pPr>
      <w:r>
        <w:rPr>
          <w:rFonts w:hint="eastAsia"/>
        </w:rPr>
        <w:t>値（整数、小数、真偽値）</w:t>
      </w:r>
    </w:p>
    <w:p w14:paraId="242BFDE4" w14:textId="69EB1E25" w:rsidR="00590466" w:rsidRDefault="00590466" w:rsidP="00434E7A">
      <w:pPr>
        <w:pStyle w:val="a"/>
      </w:pPr>
      <w:r>
        <w:rPr>
          <w:rFonts w:hint="eastAsia"/>
        </w:rPr>
        <w:t>整数</w:t>
      </w:r>
      <w:r w:rsidR="00B43C1C">
        <w:rPr>
          <w:rFonts w:hint="eastAsia"/>
        </w:rPr>
        <w:t>には、</w:t>
      </w:r>
      <w:r>
        <w:rPr>
          <w:rFonts w:hint="eastAsia"/>
        </w:rPr>
        <w:t>10</w:t>
      </w:r>
      <w:r>
        <w:rPr>
          <w:rFonts w:hint="eastAsia"/>
        </w:rPr>
        <w:t>進表記、</w:t>
      </w:r>
      <w:r>
        <w:rPr>
          <w:rFonts w:hint="eastAsia"/>
        </w:rPr>
        <w:t>8</w:t>
      </w:r>
      <w:r>
        <w:rPr>
          <w:rFonts w:hint="eastAsia"/>
        </w:rPr>
        <w:t>進表記（</w:t>
      </w:r>
      <w:r>
        <w:rPr>
          <w:rFonts w:hint="eastAsia"/>
        </w:rPr>
        <w:t>0 + 0~</w:t>
      </w:r>
      <w:r>
        <w:t>7</w:t>
      </w:r>
      <w:r>
        <w:rPr>
          <w:rFonts w:hint="eastAsia"/>
        </w:rPr>
        <w:t>）、</w:t>
      </w:r>
      <w:r>
        <w:rPr>
          <w:rFonts w:hint="eastAsia"/>
        </w:rPr>
        <w:t>16</w:t>
      </w:r>
      <w:r>
        <w:rPr>
          <w:rFonts w:hint="eastAsia"/>
        </w:rPr>
        <w:t>進表記（</w:t>
      </w:r>
      <w:r>
        <w:rPr>
          <w:rFonts w:hint="eastAsia"/>
        </w:rPr>
        <w:t>0x + 0~</w:t>
      </w:r>
      <w:r>
        <w:t>f</w:t>
      </w:r>
      <w:r>
        <w:rPr>
          <w:rFonts w:hint="eastAsia"/>
        </w:rPr>
        <w:t>）、</w:t>
      </w:r>
      <w:r>
        <w:rPr>
          <w:rFonts w:hint="eastAsia"/>
        </w:rPr>
        <w:t>2</w:t>
      </w:r>
      <w:r>
        <w:rPr>
          <w:rFonts w:hint="eastAsia"/>
        </w:rPr>
        <w:t>進表記（</w:t>
      </w:r>
      <w:r>
        <w:rPr>
          <w:rFonts w:hint="eastAsia"/>
        </w:rPr>
        <w:t>0b + 0~1</w:t>
      </w:r>
      <w:r>
        <w:rPr>
          <w:rFonts w:hint="eastAsia"/>
        </w:rPr>
        <w:t>）が使用可能。</w:t>
      </w:r>
    </w:p>
    <w:p w14:paraId="66D628E2" w14:textId="0ABEF0A6" w:rsidR="003803DA" w:rsidRDefault="003803DA" w:rsidP="00434E7A">
      <w:pPr>
        <w:pStyle w:val="a"/>
      </w:pPr>
      <w:r>
        <w:rPr>
          <w:rFonts w:hint="eastAsia"/>
        </w:rPr>
        <w:t>真偽値は、真値に</w:t>
      </w:r>
      <w:r>
        <w:rPr>
          <w:rFonts w:hint="eastAsia"/>
        </w:rPr>
        <w:t xml:space="preserve"> true, yes, on </w:t>
      </w:r>
      <w:r>
        <w:rPr>
          <w:rFonts w:hint="eastAsia"/>
        </w:rPr>
        <w:t>のいずれか、偽値に</w:t>
      </w:r>
      <w:r>
        <w:rPr>
          <w:rFonts w:hint="eastAsia"/>
        </w:rPr>
        <w:t xml:space="preserve"> false, no, off </w:t>
      </w:r>
      <w:r>
        <w:rPr>
          <w:rFonts w:hint="eastAsia"/>
        </w:rPr>
        <w:t>のいずれかを記述可能。大文字／小文字は問わない。</w:t>
      </w:r>
    </w:p>
    <w:p w14:paraId="0E08C257" w14:textId="77777777" w:rsidR="00434E7A" w:rsidRDefault="003803DA" w:rsidP="003803DA">
      <w:pPr>
        <w:pStyle w:val="affff6"/>
        <w:ind w:left="447" w:hanging="298"/>
      </w:pPr>
      <w:r>
        <w:rPr>
          <w:rFonts w:hint="eastAsia"/>
        </w:rPr>
        <w:t>文字列</w:t>
      </w:r>
    </w:p>
    <w:p w14:paraId="34044BAE" w14:textId="1E5DA579" w:rsidR="003803DA" w:rsidRDefault="003803DA" w:rsidP="00434E7A">
      <w:pPr>
        <w:pStyle w:val="a"/>
      </w:pPr>
      <w:r>
        <w:rPr>
          <w:rFonts w:hint="eastAsia"/>
        </w:rPr>
        <w:t>文字列はダブルクォーテーションもしくはシングルクォーテーションのどちらかで囲む</w:t>
      </w:r>
      <w:r w:rsidR="00434E7A">
        <w:rPr>
          <w:rFonts w:hint="eastAsia"/>
        </w:rPr>
        <w:t>。</w:t>
      </w:r>
    </w:p>
    <w:p w14:paraId="19EEDAF2" w14:textId="16ABADBE" w:rsidR="00014CEB" w:rsidRDefault="00434E7A" w:rsidP="00014CEB">
      <w:pPr>
        <w:pStyle w:val="a"/>
        <w:keepNext/>
        <w:keepLines/>
        <w:widowControl/>
        <w:ind w:left="998" w:hanging="255"/>
      </w:pPr>
      <w:r>
        <w:rPr>
          <w:rFonts w:hint="eastAsia"/>
        </w:rPr>
        <w:t>文字列内にはエスケープ文字を使用可能。使用可能なエスケープ文字は</w:t>
      </w:r>
      <w:r w:rsidR="00014CEB">
        <w:rPr>
          <w:rFonts w:hint="eastAsia"/>
        </w:rPr>
        <w:t>下記のとおり。</w:t>
      </w:r>
    </w:p>
    <w:p w14:paraId="5E246037" w14:textId="77777777" w:rsidR="00014CEB" w:rsidRDefault="00434E7A" w:rsidP="00014CEB">
      <w:pPr>
        <w:pStyle w:val="a"/>
        <w:numPr>
          <w:ilvl w:val="0"/>
          <w:numId w:val="0"/>
        </w:numPr>
        <w:ind w:left="1276"/>
      </w:pPr>
      <w:r>
        <w:rPr>
          <w:rFonts w:hint="eastAsia"/>
        </w:rPr>
        <w:t>\</w:t>
      </w:r>
      <w:r>
        <w:t>”</w:t>
      </w:r>
      <w:r>
        <w:rPr>
          <w:rFonts w:hint="eastAsia"/>
        </w:rPr>
        <w:t>（ダブルクォーテーション）</w:t>
      </w:r>
    </w:p>
    <w:p w14:paraId="72774569" w14:textId="77777777" w:rsidR="00014CEB" w:rsidRDefault="00434E7A" w:rsidP="00014CEB">
      <w:pPr>
        <w:pStyle w:val="a"/>
        <w:numPr>
          <w:ilvl w:val="0"/>
          <w:numId w:val="0"/>
        </w:numPr>
        <w:ind w:left="1276"/>
      </w:pPr>
      <w:r>
        <w:rPr>
          <w:rFonts w:hint="eastAsia"/>
        </w:rPr>
        <w:t>\</w:t>
      </w:r>
      <w:r>
        <w:t>’</w:t>
      </w:r>
      <w:r>
        <w:rPr>
          <w:rFonts w:hint="eastAsia"/>
        </w:rPr>
        <w:t>（シングルクォーテーション）</w:t>
      </w:r>
    </w:p>
    <w:p w14:paraId="6131788F" w14:textId="0DC8AC26" w:rsidR="00014CEB" w:rsidRDefault="00434E7A" w:rsidP="00014CEB">
      <w:pPr>
        <w:pStyle w:val="a"/>
        <w:numPr>
          <w:ilvl w:val="0"/>
          <w:numId w:val="0"/>
        </w:numPr>
        <w:ind w:left="1276"/>
      </w:pPr>
      <w:r>
        <w:rPr>
          <w:rFonts w:hint="eastAsia"/>
        </w:rPr>
        <w:t>\n</w:t>
      </w:r>
      <w:r>
        <w:rPr>
          <w:rFonts w:hint="eastAsia"/>
        </w:rPr>
        <w:t>（改行）</w:t>
      </w:r>
      <w:r w:rsidR="00014CEB">
        <w:rPr>
          <w:rFonts w:hint="eastAsia"/>
        </w:rPr>
        <w:t>／</w:t>
      </w:r>
      <w:r w:rsidR="00014CEB">
        <w:rPr>
          <w:rFonts w:hint="eastAsia"/>
        </w:rPr>
        <w:t xml:space="preserve"> </w:t>
      </w:r>
      <w:r>
        <w:rPr>
          <w:rFonts w:hint="eastAsia"/>
        </w:rPr>
        <w:t>\r</w:t>
      </w:r>
      <w:r>
        <w:rPr>
          <w:rFonts w:hint="eastAsia"/>
        </w:rPr>
        <w:t>（改行）</w:t>
      </w:r>
      <w:r w:rsidR="00014CEB">
        <w:rPr>
          <w:rFonts w:hint="eastAsia"/>
        </w:rPr>
        <w:t>／</w:t>
      </w:r>
      <w:r w:rsidR="00014CEB">
        <w:rPr>
          <w:rFonts w:hint="eastAsia"/>
        </w:rPr>
        <w:t xml:space="preserve"> </w:t>
      </w:r>
      <w:r>
        <w:rPr>
          <w:rFonts w:hint="eastAsia"/>
        </w:rPr>
        <w:t>\r\n</w:t>
      </w:r>
      <w:r>
        <w:rPr>
          <w:rFonts w:hint="eastAsia"/>
        </w:rPr>
        <w:t>（改行）</w:t>
      </w:r>
      <w:r w:rsidR="00014CEB">
        <w:rPr>
          <w:rFonts w:hint="eastAsia"/>
        </w:rPr>
        <w:t xml:space="preserve"> </w:t>
      </w:r>
      <w:r w:rsidR="00014CEB">
        <w:rPr>
          <w:rFonts w:hint="eastAsia"/>
        </w:rPr>
        <w:t>※どれも</w:t>
      </w:r>
      <w:r w:rsidR="0094597C">
        <w:rPr>
          <w:rFonts w:hint="eastAsia"/>
        </w:rPr>
        <w:t>単一</w:t>
      </w:r>
      <w:r w:rsidR="00014CEB">
        <w:rPr>
          <w:rFonts w:hint="eastAsia"/>
        </w:rPr>
        <w:t>の改行として扱われる</w:t>
      </w:r>
    </w:p>
    <w:p w14:paraId="5BEFFEAB" w14:textId="6BF6CA46" w:rsidR="00434E7A" w:rsidRDefault="00434E7A" w:rsidP="00014CEB">
      <w:pPr>
        <w:pStyle w:val="a"/>
        <w:numPr>
          <w:ilvl w:val="0"/>
          <w:numId w:val="0"/>
        </w:numPr>
        <w:ind w:left="1276"/>
      </w:pPr>
      <w:r>
        <w:rPr>
          <w:rFonts w:hint="eastAsia"/>
        </w:rPr>
        <w:t>\\</w:t>
      </w:r>
      <w:r>
        <w:rPr>
          <w:rFonts w:hint="eastAsia"/>
        </w:rPr>
        <w:t>（</w:t>
      </w:r>
      <w:r>
        <w:rPr>
          <w:rFonts w:hint="eastAsia"/>
        </w:rPr>
        <w:t>\</w:t>
      </w:r>
      <w:r>
        <w:rPr>
          <w:rFonts w:hint="eastAsia"/>
        </w:rPr>
        <w:t>マーク）</w:t>
      </w:r>
    </w:p>
    <w:p w14:paraId="2106273A" w14:textId="3B661159" w:rsidR="003803DA" w:rsidRDefault="003803DA" w:rsidP="003803DA">
      <w:pPr>
        <w:pStyle w:val="affff6"/>
        <w:ind w:left="447" w:hanging="298"/>
      </w:pPr>
      <w:r>
        <w:rPr>
          <w:rFonts w:hint="eastAsia"/>
        </w:rPr>
        <w:t>単項演算子（</w:t>
      </w:r>
      <w:r>
        <w:rPr>
          <w:rFonts w:hint="eastAsia"/>
        </w:rPr>
        <w:t>+, -, ~</w:t>
      </w:r>
      <w:r w:rsidR="00434E7A">
        <w:t>, !</w:t>
      </w:r>
      <w:r>
        <w:rPr>
          <w:rFonts w:hint="eastAsia"/>
        </w:rPr>
        <w:t>）</w:t>
      </w:r>
      <w:r w:rsidR="002F0401">
        <w:rPr>
          <w:rFonts w:hint="eastAsia"/>
        </w:rPr>
        <w:t>※</w:t>
      </w:r>
      <w:r w:rsidR="002F0401">
        <w:rPr>
          <w:rFonts w:hint="eastAsia"/>
        </w:rPr>
        <w:t>C</w:t>
      </w:r>
      <w:r w:rsidR="002F0401">
        <w:rPr>
          <w:rFonts w:hint="eastAsia"/>
        </w:rPr>
        <w:t>言語準拠</w:t>
      </w:r>
    </w:p>
    <w:p w14:paraId="7466B748" w14:textId="707B126C" w:rsidR="003803DA" w:rsidRDefault="003803DA" w:rsidP="003803DA">
      <w:pPr>
        <w:pStyle w:val="affff6"/>
        <w:ind w:left="447" w:hanging="298"/>
      </w:pPr>
      <w:r>
        <w:rPr>
          <w:rFonts w:hint="eastAsia"/>
        </w:rPr>
        <w:lastRenderedPageBreak/>
        <w:t>四則演算子（</w:t>
      </w:r>
      <w:r>
        <w:rPr>
          <w:rFonts w:hint="eastAsia"/>
        </w:rPr>
        <w:t>+, -, * , /</w:t>
      </w:r>
      <w:r w:rsidR="002F0401">
        <w:t>, %</w:t>
      </w:r>
      <w:r>
        <w:rPr>
          <w:rFonts w:hint="eastAsia"/>
        </w:rPr>
        <w:t>）</w:t>
      </w:r>
      <w:r w:rsidR="002F0401">
        <w:rPr>
          <w:rFonts w:hint="eastAsia"/>
        </w:rPr>
        <w:t>※</w:t>
      </w:r>
      <w:r w:rsidR="002F0401">
        <w:rPr>
          <w:rFonts w:hint="eastAsia"/>
        </w:rPr>
        <w:t>C</w:t>
      </w:r>
      <w:r w:rsidR="002F0401">
        <w:rPr>
          <w:rFonts w:hint="eastAsia"/>
        </w:rPr>
        <w:t>言語準拠</w:t>
      </w:r>
    </w:p>
    <w:p w14:paraId="03EE29F5" w14:textId="79485DB1" w:rsidR="003803DA" w:rsidRDefault="003803DA" w:rsidP="003803DA">
      <w:pPr>
        <w:pStyle w:val="affff6"/>
        <w:ind w:left="447" w:hanging="298"/>
      </w:pPr>
      <w:r>
        <w:rPr>
          <w:rFonts w:hint="eastAsia"/>
        </w:rPr>
        <w:t>ビット演算子（</w:t>
      </w:r>
      <w:r>
        <w:rPr>
          <w:rFonts w:hint="eastAsia"/>
        </w:rPr>
        <w:t>&amp;</w:t>
      </w:r>
      <w:r>
        <w:t>,</w:t>
      </w:r>
      <w:r>
        <w:rPr>
          <w:rFonts w:hint="eastAsia"/>
        </w:rPr>
        <w:t xml:space="preserve"> |</w:t>
      </w:r>
      <w:r>
        <w:t>, ^, ~</w:t>
      </w:r>
      <w:r w:rsidR="00434E7A">
        <w:t>, &lt;&lt;, &gt;&gt;, &gt;&gt;&gt;</w:t>
      </w:r>
      <w:r>
        <w:rPr>
          <w:rFonts w:hint="eastAsia"/>
        </w:rPr>
        <w:t>）</w:t>
      </w:r>
      <w:r w:rsidR="002F0401">
        <w:rPr>
          <w:rFonts w:hint="eastAsia"/>
        </w:rPr>
        <w:t>※</w:t>
      </w:r>
      <w:r w:rsidR="002F0401">
        <w:rPr>
          <w:rFonts w:hint="eastAsia"/>
        </w:rPr>
        <w:t>C</w:t>
      </w:r>
      <w:r w:rsidR="002F0401">
        <w:rPr>
          <w:rFonts w:hint="eastAsia"/>
        </w:rPr>
        <w:t>言語／</w:t>
      </w:r>
      <w:r w:rsidR="002F0401">
        <w:rPr>
          <w:rFonts w:hint="eastAsia"/>
        </w:rPr>
        <w:t>Java</w:t>
      </w:r>
      <w:r w:rsidR="002F0401">
        <w:rPr>
          <w:rFonts w:hint="eastAsia"/>
        </w:rPr>
        <w:t>準拠</w:t>
      </w:r>
    </w:p>
    <w:p w14:paraId="38805AEA" w14:textId="55B45288" w:rsidR="00434E7A" w:rsidRDefault="00434E7A" w:rsidP="003803DA">
      <w:pPr>
        <w:pStyle w:val="affff6"/>
        <w:ind w:left="447" w:hanging="298"/>
      </w:pPr>
      <w:r>
        <w:rPr>
          <w:rFonts w:hint="eastAsia"/>
        </w:rPr>
        <w:t>判定式（</w:t>
      </w:r>
      <w:r>
        <w:rPr>
          <w:rFonts w:hint="eastAsia"/>
        </w:rPr>
        <w:t xml:space="preserve">==, </w:t>
      </w:r>
      <w:r>
        <w:t xml:space="preserve">!=, </w:t>
      </w:r>
      <w:r>
        <w:rPr>
          <w:rFonts w:hint="eastAsia"/>
        </w:rPr>
        <w:t>&gt;, &lt;, &gt;=, &lt;=</w:t>
      </w:r>
      <w:r>
        <w:rPr>
          <w:rFonts w:hint="eastAsia"/>
        </w:rPr>
        <w:t>）</w:t>
      </w:r>
      <w:r w:rsidR="002F0401">
        <w:rPr>
          <w:rFonts w:hint="eastAsia"/>
        </w:rPr>
        <w:t>※</w:t>
      </w:r>
      <w:r w:rsidR="002F0401">
        <w:rPr>
          <w:rFonts w:hint="eastAsia"/>
        </w:rPr>
        <w:t>C</w:t>
      </w:r>
      <w:r w:rsidR="002F0401">
        <w:rPr>
          <w:rFonts w:hint="eastAsia"/>
        </w:rPr>
        <w:t>言語準拠</w:t>
      </w:r>
    </w:p>
    <w:p w14:paraId="0DBC3692" w14:textId="01CF0506" w:rsidR="00434E7A" w:rsidRDefault="00434E7A" w:rsidP="003803DA">
      <w:pPr>
        <w:pStyle w:val="affff6"/>
        <w:ind w:left="447" w:hanging="298"/>
      </w:pPr>
      <w:r>
        <w:rPr>
          <w:rFonts w:hint="eastAsia"/>
        </w:rPr>
        <w:t>論理演算子（</w:t>
      </w:r>
      <w:r>
        <w:rPr>
          <w:rFonts w:hint="eastAsia"/>
        </w:rPr>
        <w:t>&amp;&amp;, ||</w:t>
      </w:r>
      <w:r>
        <w:rPr>
          <w:rFonts w:hint="eastAsia"/>
        </w:rPr>
        <w:t>）</w:t>
      </w:r>
      <w:r w:rsidR="002F0401">
        <w:rPr>
          <w:rFonts w:hint="eastAsia"/>
        </w:rPr>
        <w:t>※</w:t>
      </w:r>
      <w:r w:rsidR="002F0401">
        <w:rPr>
          <w:rFonts w:hint="eastAsia"/>
        </w:rPr>
        <w:t>C</w:t>
      </w:r>
      <w:r w:rsidR="002F0401">
        <w:rPr>
          <w:rFonts w:hint="eastAsia"/>
        </w:rPr>
        <w:t>言語準拠</w:t>
      </w:r>
    </w:p>
    <w:p w14:paraId="010C06E3" w14:textId="7E0073F1" w:rsidR="00434E7A" w:rsidRDefault="00434E7A" w:rsidP="003803DA">
      <w:pPr>
        <w:pStyle w:val="affff6"/>
        <w:ind w:left="447" w:hanging="298"/>
      </w:pPr>
      <w:r>
        <w:rPr>
          <w:rFonts w:hint="eastAsia"/>
        </w:rPr>
        <w:t>三項演算子（</w:t>
      </w:r>
      <w:r>
        <w:rPr>
          <w:rFonts w:hint="eastAsia"/>
        </w:rPr>
        <w:t>x ?</w:t>
      </w:r>
      <w:r>
        <w:t xml:space="preserve"> y : z</w:t>
      </w:r>
      <w:r>
        <w:rPr>
          <w:rFonts w:hint="eastAsia"/>
        </w:rPr>
        <w:t>）</w:t>
      </w:r>
      <w:r w:rsidR="002F0401">
        <w:rPr>
          <w:rFonts w:hint="eastAsia"/>
        </w:rPr>
        <w:t>※</w:t>
      </w:r>
      <w:r w:rsidR="002F0401">
        <w:rPr>
          <w:rFonts w:hint="eastAsia"/>
        </w:rPr>
        <w:t>C</w:t>
      </w:r>
      <w:r w:rsidR="002F0401">
        <w:rPr>
          <w:rFonts w:hint="eastAsia"/>
        </w:rPr>
        <w:t>言語準拠</w:t>
      </w:r>
    </w:p>
    <w:p w14:paraId="5DB2CEB5" w14:textId="726CF0AB" w:rsidR="00434E7A" w:rsidRDefault="00434E7A" w:rsidP="003803DA">
      <w:pPr>
        <w:pStyle w:val="affff6"/>
        <w:ind w:left="447" w:hanging="298"/>
      </w:pPr>
      <w:r>
        <w:rPr>
          <w:rFonts w:hint="eastAsia"/>
        </w:rPr>
        <w:t>かっこ（丸かっこのみ）</w:t>
      </w:r>
      <w:r w:rsidR="002F0401">
        <w:rPr>
          <w:rFonts w:hint="eastAsia"/>
        </w:rPr>
        <w:t>※</w:t>
      </w:r>
      <w:r w:rsidR="002F0401">
        <w:rPr>
          <w:rFonts w:hint="eastAsia"/>
        </w:rPr>
        <w:t>C</w:t>
      </w:r>
      <w:r w:rsidR="002F0401">
        <w:rPr>
          <w:rFonts w:hint="eastAsia"/>
        </w:rPr>
        <w:t>言語準拠</w:t>
      </w:r>
    </w:p>
    <w:p w14:paraId="7BF073F7" w14:textId="2E12153E" w:rsidR="00B43C1C" w:rsidRDefault="00B43C1C" w:rsidP="003803DA">
      <w:pPr>
        <w:pStyle w:val="affff6"/>
        <w:ind w:left="447" w:hanging="298"/>
      </w:pPr>
      <w:r>
        <w:rPr>
          <w:rFonts w:hint="eastAsia"/>
        </w:rPr>
        <w:t>組み込み関数　※あらかじめ用意されている関数。</w:t>
      </w:r>
    </w:p>
    <w:p w14:paraId="77DFA3A1" w14:textId="0A0EB0C5" w:rsidR="00B43C1C" w:rsidRDefault="00B43C1C" w:rsidP="003803DA">
      <w:pPr>
        <w:pStyle w:val="affff6"/>
        <w:ind w:left="447" w:hanging="298"/>
      </w:pPr>
      <w:r>
        <w:rPr>
          <w:rFonts w:hint="eastAsia"/>
        </w:rPr>
        <w:t>拡張関数　※タイトル固有の関数。</w:t>
      </w:r>
    </w:p>
    <w:p w14:paraId="0DDFF4CE" w14:textId="75C072B5" w:rsidR="008078F2" w:rsidRDefault="008078F2" w:rsidP="003803DA">
      <w:pPr>
        <w:pStyle w:val="affff6"/>
        <w:ind w:left="447" w:hanging="298"/>
      </w:pPr>
      <w:r>
        <w:rPr>
          <w:rFonts w:hint="eastAsia"/>
        </w:rPr>
        <w:t>「</w:t>
      </w:r>
      <w:r>
        <w:rPr>
          <w:rFonts w:hint="eastAsia"/>
        </w:rPr>
        <w:t>,</w:t>
      </w:r>
      <w:r>
        <w:rPr>
          <w:rFonts w:hint="eastAsia"/>
        </w:rPr>
        <w:t>」（コンマ）　※関数のパラメータの区切り用。</w:t>
      </w:r>
    </w:p>
    <w:p w14:paraId="580C381C" w14:textId="129192FB" w:rsidR="008078F2" w:rsidRDefault="008078F2" w:rsidP="003803DA">
      <w:pPr>
        <w:pStyle w:val="affff6"/>
        <w:ind w:left="447" w:hanging="298"/>
      </w:pPr>
      <w:r>
        <w:rPr>
          <w:rFonts w:hint="eastAsia"/>
        </w:rPr>
        <w:t>「</w:t>
      </w:r>
      <w:r>
        <w:rPr>
          <w:rFonts w:hint="eastAsia"/>
        </w:rPr>
        <w:t>;</w:t>
      </w:r>
      <w:r>
        <w:rPr>
          <w:rFonts w:hint="eastAsia"/>
        </w:rPr>
        <w:t>」（セミコロン）　※演算と無関係に複数の関数を呼び出したい時用。</w:t>
      </w:r>
    </w:p>
    <w:p w14:paraId="165A99D0" w14:textId="7C63180F" w:rsidR="003803DA" w:rsidRDefault="00DB7E70" w:rsidP="00590466">
      <w:pPr>
        <w:pStyle w:val="a9"/>
        <w:keepNext/>
        <w:keepLines/>
        <w:widowControl/>
        <w:spacing w:beforeLines="50" w:before="180"/>
        <w:ind w:firstLine="283"/>
      </w:pPr>
      <w:r>
        <w:rPr>
          <w:rFonts w:hint="eastAsia"/>
        </w:rPr>
        <w:t>なお、下記の</w:t>
      </w:r>
      <w:r w:rsidR="003803DA">
        <w:rPr>
          <w:rFonts w:hint="eastAsia"/>
        </w:rPr>
        <w:t>要素</w:t>
      </w:r>
      <w:r>
        <w:rPr>
          <w:rFonts w:hint="eastAsia"/>
        </w:rPr>
        <w:t>に</w:t>
      </w:r>
      <w:r w:rsidR="00590466">
        <w:rPr>
          <w:rFonts w:hint="eastAsia"/>
        </w:rPr>
        <w:t>は</w:t>
      </w:r>
      <w:r>
        <w:rPr>
          <w:rFonts w:hint="eastAsia"/>
        </w:rPr>
        <w:t>対応しない</w:t>
      </w:r>
      <w:r w:rsidR="00590466">
        <w:rPr>
          <w:rFonts w:hint="eastAsia"/>
        </w:rPr>
        <w:t>。</w:t>
      </w:r>
    </w:p>
    <w:p w14:paraId="0F7854D1" w14:textId="7A506A1A" w:rsidR="003803DA" w:rsidRDefault="003803DA" w:rsidP="003803DA">
      <w:pPr>
        <w:pStyle w:val="affff6"/>
        <w:ind w:left="447" w:hanging="298"/>
      </w:pPr>
      <w:r>
        <w:rPr>
          <w:rFonts w:hint="eastAsia"/>
        </w:rPr>
        <w:t>変数</w:t>
      </w:r>
    </w:p>
    <w:p w14:paraId="7A035476" w14:textId="0AFAACFB" w:rsidR="003803DA" w:rsidRDefault="003803DA" w:rsidP="003803DA">
      <w:pPr>
        <w:pStyle w:val="affff6"/>
        <w:ind w:left="447" w:hanging="298"/>
      </w:pPr>
      <w:r>
        <w:rPr>
          <w:rFonts w:hint="eastAsia"/>
        </w:rPr>
        <w:t>代入</w:t>
      </w:r>
      <w:r w:rsidR="002F0401">
        <w:rPr>
          <w:rFonts w:hint="eastAsia"/>
        </w:rPr>
        <w:t>および代入を伴う演算</w:t>
      </w:r>
      <w:r>
        <w:rPr>
          <w:rFonts w:hint="eastAsia"/>
        </w:rPr>
        <w:t>（</w:t>
      </w:r>
      <w:r w:rsidR="002F0401">
        <w:rPr>
          <w:rFonts w:hint="eastAsia"/>
        </w:rPr>
        <w:t xml:space="preserve">=, </w:t>
      </w:r>
      <w:r w:rsidR="002F0401">
        <w:t>+=, -=, *=, /=, ++, --</w:t>
      </w:r>
      <w:r>
        <w:rPr>
          <w:rFonts w:hint="eastAsia"/>
        </w:rPr>
        <w:t>）</w:t>
      </w:r>
    </w:p>
    <w:p w14:paraId="786C8346" w14:textId="54176B44" w:rsidR="00EA5841" w:rsidRDefault="00EA5841" w:rsidP="00EA5841">
      <w:pPr>
        <w:pStyle w:val="2"/>
      </w:pPr>
      <w:bookmarkStart w:id="39" w:name="_Toc377298302"/>
      <w:r>
        <w:lastRenderedPageBreak/>
        <w:t>応演算子</w:t>
      </w:r>
      <w:bookmarkEnd w:id="39"/>
    </w:p>
    <w:p w14:paraId="75F506EB" w14:textId="6318268A" w:rsidR="00EA5841" w:rsidRDefault="00EA5841" w:rsidP="00EA5841">
      <w:pPr>
        <w:pStyle w:val="a9"/>
        <w:ind w:firstLineChars="0" w:firstLine="0"/>
      </w:pPr>
      <w:r>
        <w:object w:dxaOrig="12019" w:dyaOrig="15165" w14:anchorId="0323331D">
          <v:shape id="_x0000_i1038" type="#_x0000_t75" style="width:6in;height:544.9pt" o:ole="">
            <v:imagedata r:id="rId45" o:title=""/>
          </v:shape>
          <o:OLEObject Type="Embed" ProgID="Excel.Sheet.12" ShapeID="_x0000_i1038" DrawAspect="Content" ObjectID="_1451040220" r:id="rId46"/>
        </w:object>
      </w:r>
      <w:r>
        <w:t>文字列の演算には対応しない。例えば、「</w:t>
      </w:r>
      <w:r>
        <w:rPr>
          <w:rFonts w:hint="eastAsia"/>
        </w:rPr>
        <w:t>+</w:t>
      </w:r>
      <w:r>
        <w:rPr>
          <w:rFonts w:hint="eastAsia"/>
        </w:rPr>
        <w:t>」演算子で文字列連結といったことはできない。基本的に、文字列操作のような、メモリ操作を要する処理は計算式内では実行できない。</w:t>
      </w:r>
    </w:p>
    <w:p w14:paraId="308B718C" w14:textId="700C8902" w:rsidR="008078F2" w:rsidRDefault="008078F2" w:rsidP="008078F2">
      <w:pPr>
        <w:pStyle w:val="a9"/>
        <w:spacing w:beforeLines="50" w:before="180"/>
        <w:ind w:firstLineChars="0" w:firstLine="0"/>
      </w:pPr>
      <w:r>
        <w:rPr>
          <w:rFonts w:hint="eastAsia"/>
        </w:rPr>
        <w:t>リスト中の一部の説明「</w:t>
      </w:r>
      <w:r>
        <w:t>…</w:t>
      </w:r>
      <w:r>
        <w:rPr>
          <w:rFonts w:hint="eastAsia"/>
        </w:rPr>
        <w:t>なら右値を評価しない」とあるのは、例えば、</w:t>
      </w:r>
      <w:r w:rsidRPr="009F6F85">
        <w:rPr>
          <w:rFonts w:hint="eastAsia"/>
          <w:color w:val="0070C0"/>
        </w:rPr>
        <w:t>「</w:t>
      </w:r>
      <w:r w:rsidRPr="009F6F85">
        <w:rPr>
          <w:rFonts w:hint="eastAsia"/>
          <w:color w:val="0070C0"/>
        </w:rPr>
        <w:t>get</w:t>
      </w:r>
      <w:r w:rsidR="009F6F85">
        <w:rPr>
          <w:color w:val="0070C0"/>
        </w:rPr>
        <w:t>Chapter()</w:t>
      </w:r>
      <w:r w:rsidRPr="009F6F85">
        <w:rPr>
          <w:color w:val="0070C0"/>
        </w:rPr>
        <w:t xml:space="preserve"> </w:t>
      </w:r>
      <w:r w:rsidR="009F6F85">
        <w:rPr>
          <w:color w:val="0070C0"/>
        </w:rPr>
        <w:t>&gt;</w:t>
      </w:r>
      <w:r w:rsidRPr="009F6F85">
        <w:rPr>
          <w:color w:val="0070C0"/>
        </w:rPr>
        <w:t xml:space="preserve">= </w:t>
      </w:r>
      <w:r w:rsidR="009F6F85">
        <w:rPr>
          <w:color w:val="0070C0"/>
        </w:rPr>
        <w:lastRenderedPageBreak/>
        <w:t>30</w:t>
      </w:r>
      <w:r w:rsidRPr="009F6F85">
        <w:rPr>
          <w:color w:val="0070C0"/>
        </w:rPr>
        <w:t xml:space="preserve"> &amp;&amp; getFlag(“flag”) == ON</w:t>
      </w:r>
      <w:r w:rsidRPr="009F6F85">
        <w:rPr>
          <w:rFonts w:hint="eastAsia"/>
          <w:color w:val="0070C0"/>
        </w:rPr>
        <w:t>」</w:t>
      </w:r>
      <w:r>
        <w:rPr>
          <w:rFonts w:hint="eastAsia"/>
        </w:rPr>
        <w:t>という計算式があった場合、</w:t>
      </w:r>
      <w:r w:rsidR="009F6F85">
        <w:rPr>
          <w:rFonts w:hint="eastAsia"/>
        </w:rPr>
        <w:t>論理演算子</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の左値</w:t>
      </w:r>
      <w:r w:rsidR="009F6F85" w:rsidRPr="009F6F85">
        <w:rPr>
          <w:rFonts w:hint="eastAsia"/>
          <w:color w:val="0070C0"/>
        </w:rPr>
        <w:t>「</w:t>
      </w:r>
      <w:r w:rsidR="009F6F85" w:rsidRPr="009F6F85">
        <w:rPr>
          <w:rFonts w:hint="eastAsia"/>
          <w:color w:val="0070C0"/>
        </w:rPr>
        <w:t>getChaptere() &gt;= 30</w:t>
      </w:r>
      <w:r w:rsidR="009F6F85" w:rsidRPr="009F6F85">
        <w:rPr>
          <w:rFonts w:hint="eastAsia"/>
          <w:color w:val="0070C0"/>
        </w:rPr>
        <w:t>」</w:t>
      </w:r>
      <w:r w:rsidR="009F6F85">
        <w:rPr>
          <w:rFonts w:hint="eastAsia"/>
        </w:rPr>
        <w:t>の結果が偽だった時点で、</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の結果が偽と確定するため、右値の</w:t>
      </w:r>
      <w:r w:rsidR="009F6F85" w:rsidRPr="009F6F85">
        <w:rPr>
          <w:rFonts w:hint="eastAsia"/>
          <w:color w:val="0070C0"/>
        </w:rPr>
        <w:t>「</w:t>
      </w:r>
      <w:r w:rsidR="009F6F85" w:rsidRPr="009F6F85">
        <w:rPr>
          <w:rFonts w:hint="eastAsia"/>
          <w:color w:val="0070C0"/>
        </w:rPr>
        <w:t>getFlag(</w:t>
      </w:r>
      <w:r w:rsidR="009F6F85" w:rsidRPr="009F6F85">
        <w:rPr>
          <w:color w:val="0070C0"/>
        </w:rPr>
        <w:t>“flag”) == ON</w:t>
      </w:r>
      <w:r w:rsidR="009F6F85" w:rsidRPr="009F6F85">
        <w:rPr>
          <w:rFonts w:hint="eastAsia"/>
          <w:color w:val="0070C0"/>
        </w:rPr>
        <w:t>」</w:t>
      </w:r>
      <w:r w:rsidR="009F6F85">
        <w:rPr>
          <w:rFonts w:hint="eastAsia"/>
        </w:rPr>
        <w:t>が評価されず、関数</w:t>
      </w:r>
      <w:r w:rsidR="009F6F85" w:rsidRPr="009F6F85">
        <w:rPr>
          <w:rFonts w:hint="eastAsia"/>
          <w:color w:val="0070C0"/>
        </w:rPr>
        <w:t>「</w:t>
      </w:r>
      <w:r w:rsidR="009F6F85" w:rsidRPr="009F6F85">
        <w:rPr>
          <w:rFonts w:hint="eastAsia"/>
          <w:color w:val="0070C0"/>
        </w:rPr>
        <w:t>getFlag</w:t>
      </w:r>
      <w:r w:rsidR="009F6F85" w:rsidRPr="009F6F85">
        <w:rPr>
          <w:color w:val="0070C0"/>
        </w:rPr>
        <w:t>()</w:t>
      </w:r>
      <w:r w:rsidR="009F6F85" w:rsidRPr="009F6F85">
        <w:rPr>
          <w:rFonts w:hint="eastAsia"/>
          <w:color w:val="0070C0"/>
        </w:rPr>
        <w:t>」</w:t>
      </w:r>
      <w:r w:rsidR="009F6F85">
        <w:rPr>
          <w:rFonts w:hint="eastAsia"/>
        </w:rPr>
        <w:t>も呼び出されないことを意味する。これは</w:t>
      </w:r>
      <w:r w:rsidR="009F6F85">
        <w:rPr>
          <w:rFonts w:hint="eastAsia"/>
        </w:rPr>
        <w:t>C</w:t>
      </w:r>
      <w:r w:rsidR="009F6F85">
        <w:rPr>
          <w:rFonts w:hint="eastAsia"/>
        </w:rPr>
        <w:t>言語と同じ挙動である。評価が省略されることにより、処理が少しでも効率化される。</w:t>
      </w:r>
    </w:p>
    <w:p w14:paraId="471448C6" w14:textId="15BEE41C" w:rsidR="00EA5841" w:rsidRDefault="00EA5841" w:rsidP="00EA5841">
      <w:pPr>
        <w:pStyle w:val="2"/>
      </w:pPr>
      <w:bookmarkStart w:id="40" w:name="_Toc377298303"/>
      <w:r>
        <w:rPr>
          <w:rFonts w:hint="eastAsia"/>
        </w:rPr>
        <w:t>組み込み関数</w:t>
      </w:r>
      <w:bookmarkEnd w:id="40"/>
    </w:p>
    <w:p w14:paraId="49AFBBC7" w14:textId="77777777" w:rsidR="00EB157E" w:rsidRDefault="000D00C0" w:rsidP="00481E97">
      <w:pPr>
        <w:pStyle w:val="a9"/>
        <w:keepNext/>
        <w:widowControl/>
        <w:ind w:firstLine="283"/>
      </w:pPr>
      <w:r>
        <w:rPr>
          <w:rFonts w:hint="eastAsia"/>
        </w:rPr>
        <w:t>下記の組み込み関数に対応する。</w:t>
      </w:r>
      <w:r w:rsidR="009341F8">
        <w:rPr>
          <w:rFonts w:hint="eastAsia"/>
        </w:rPr>
        <w:t>どれもありきたりの関数なので、細かい仕様は省略し、関数を列挙する。</w:t>
      </w:r>
    </w:p>
    <w:p w14:paraId="45AD1FE9" w14:textId="498C78F0"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crc(“str”)</w:t>
      </w:r>
      <w:r w:rsidRPr="00481E97">
        <w:rPr>
          <w:rFonts w:ascii="ＭＳ ゴシック" w:hAnsi="ＭＳ ゴシック" w:hint="eastAsia"/>
          <w:color w:val="0070C0"/>
          <w:sz w:val="20"/>
          <w:szCs w:val="20"/>
        </w:rPr>
        <w:t xml:space="preserve">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の</w:t>
      </w:r>
      <w:r w:rsidRPr="00481E97">
        <w:rPr>
          <w:sz w:val="20"/>
          <w:szCs w:val="20"/>
        </w:rPr>
        <w:t>CRC</w:t>
      </w:r>
      <w:r w:rsidRPr="00481E97">
        <w:rPr>
          <w:sz w:val="20"/>
          <w:szCs w:val="20"/>
        </w:rPr>
        <w:t>値を算出</w:t>
      </w:r>
    </w:p>
    <w:p w14:paraId="2FDA7401" w14:textId="29B230F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c</w:t>
      </w:r>
      <w:r w:rsidRPr="00481E97">
        <w:rPr>
          <w:rFonts w:ascii="ＭＳ ゴシック" w:hAnsi="ＭＳ ゴシック"/>
          <w:color w:val="0070C0"/>
          <w:sz w:val="20"/>
          <w:szCs w:val="20"/>
        </w:rPr>
        <w:t xml:space="preserve">rcs(“str”)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を小文字化した文字列の</w:t>
      </w:r>
      <w:r w:rsidRPr="00481E97">
        <w:rPr>
          <w:rFonts w:hint="eastAsia"/>
          <w:sz w:val="20"/>
          <w:szCs w:val="20"/>
        </w:rPr>
        <w:t>CRC</w:t>
      </w:r>
      <w:r w:rsidRPr="00481E97">
        <w:rPr>
          <w:rFonts w:hint="eastAsia"/>
          <w:sz w:val="20"/>
          <w:szCs w:val="20"/>
        </w:rPr>
        <w:t>値を算出</w:t>
      </w:r>
    </w:p>
    <w:p w14:paraId="340E00B9" w14:textId="0D826379"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ow(x, y)</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 xml:space="preserve"> y </w:t>
      </w:r>
      <w:r w:rsidRPr="00481E97">
        <w:rPr>
          <w:rFonts w:hint="eastAsia"/>
          <w:sz w:val="20"/>
          <w:szCs w:val="20"/>
        </w:rPr>
        <w:t>乗を算出</w:t>
      </w:r>
    </w:p>
    <w:p w14:paraId="5E2ECC5C" w14:textId="1931CEB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qrt(x)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の平方根を算出</w:t>
      </w:r>
    </w:p>
    <w:p w14:paraId="0F56DC6E" w14:textId="543354A4" w:rsidR="00056663" w:rsidRPr="00481E97" w:rsidRDefault="00056663" w:rsidP="00056663">
      <w:pPr>
        <w:pStyle w:val="affff7"/>
        <w:ind w:left="3125" w:hanging="2976"/>
        <w:rPr>
          <w:sz w:val="20"/>
          <w:szCs w:val="20"/>
        </w:rPr>
      </w:pPr>
      <w:r w:rsidRPr="00481E97">
        <w:rPr>
          <w:rFonts w:ascii="ＭＳ ゴシック" w:hAnsi="ＭＳ ゴシック" w:hint="eastAsia"/>
          <w:color w:val="0070C0"/>
          <w:sz w:val="20"/>
          <w:szCs w:val="20"/>
        </w:rPr>
        <w:t>a</w:t>
      </w:r>
      <w:r w:rsidRPr="00481E97">
        <w:rPr>
          <w:rFonts w:ascii="ＭＳ ゴシック" w:hAnsi="ＭＳ ゴシック"/>
          <w:color w:val="0070C0"/>
          <w:sz w:val="20"/>
          <w:szCs w:val="20"/>
        </w:rPr>
        <w:t>bs(x)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の絶対値を返す</w:t>
      </w:r>
    </w:p>
    <w:p w14:paraId="12530F3A" w14:textId="6E424BF7" w:rsidR="00056663" w:rsidRPr="00481E97" w:rsidRDefault="00056663" w:rsidP="00056663">
      <w:pPr>
        <w:pStyle w:val="affff7"/>
        <w:ind w:left="3125" w:hanging="2976"/>
        <w:rPr>
          <w:sz w:val="20"/>
          <w:szCs w:val="20"/>
        </w:rPr>
      </w:pPr>
      <w:r w:rsidRPr="00481E97">
        <w:rPr>
          <w:rFonts w:ascii="ＭＳ ゴシック" w:hAnsi="ＭＳ ゴシック"/>
          <w:color w:val="0070C0"/>
          <w:sz w:val="20"/>
          <w:szCs w:val="20"/>
        </w:rPr>
        <w:t>sign(x)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の符号を返す（</w:t>
      </w:r>
      <w:r w:rsidRPr="00481E97">
        <w:rPr>
          <w:rFonts w:hint="eastAsia"/>
          <w:sz w:val="20"/>
          <w:szCs w:val="20"/>
        </w:rPr>
        <w:t>x=</w:t>
      </w:r>
      <w:r w:rsidRPr="00481E97">
        <w:rPr>
          <w:sz w:val="20"/>
          <w:szCs w:val="20"/>
        </w:rPr>
        <w:t>負</w:t>
      </w:r>
      <w:r w:rsidRPr="00481E97">
        <w:rPr>
          <w:sz w:val="20"/>
          <w:szCs w:val="20"/>
        </w:rPr>
        <w:t>…</w:t>
      </w:r>
      <w:r w:rsidRPr="00481E97">
        <w:rPr>
          <w:rFonts w:hint="eastAsia"/>
          <w:sz w:val="20"/>
          <w:szCs w:val="20"/>
        </w:rPr>
        <w:t>-1</w:t>
      </w:r>
      <w:r w:rsidRPr="00481E97">
        <w:rPr>
          <w:rFonts w:hint="eastAsia"/>
          <w:sz w:val="20"/>
          <w:szCs w:val="20"/>
        </w:rPr>
        <w:t>、</w:t>
      </w:r>
      <w:r w:rsidRPr="00481E97">
        <w:rPr>
          <w:rFonts w:hint="eastAsia"/>
          <w:sz w:val="20"/>
          <w:szCs w:val="20"/>
        </w:rPr>
        <w:t>x=0</w:t>
      </w:r>
      <w:r w:rsidRPr="00481E97">
        <w:rPr>
          <w:sz w:val="20"/>
          <w:szCs w:val="20"/>
        </w:rPr>
        <w:t>…</w:t>
      </w:r>
      <w:r w:rsidRPr="00481E97">
        <w:rPr>
          <w:rFonts w:hint="eastAsia"/>
          <w:sz w:val="20"/>
          <w:szCs w:val="20"/>
        </w:rPr>
        <w:t>0</w:t>
      </w:r>
      <w:r w:rsidRPr="00481E97">
        <w:rPr>
          <w:rFonts w:hint="eastAsia"/>
          <w:sz w:val="20"/>
          <w:szCs w:val="20"/>
        </w:rPr>
        <w:t>、</w:t>
      </w:r>
      <w:r w:rsidRPr="00481E97">
        <w:rPr>
          <w:rFonts w:hint="eastAsia"/>
          <w:sz w:val="20"/>
          <w:szCs w:val="20"/>
        </w:rPr>
        <w:t>x=</w:t>
      </w:r>
      <w:r w:rsidRPr="00481E97">
        <w:rPr>
          <w:rFonts w:hint="eastAsia"/>
          <w:sz w:val="20"/>
          <w:szCs w:val="20"/>
        </w:rPr>
        <w:t>正</w:t>
      </w:r>
      <w:r w:rsidRPr="00481E97">
        <w:rPr>
          <w:sz w:val="20"/>
          <w:szCs w:val="20"/>
        </w:rPr>
        <w:t>…1</w:t>
      </w:r>
      <w:r w:rsidRPr="00481E97">
        <w:rPr>
          <w:sz w:val="20"/>
          <w:szCs w:val="20"/>
        </w:rPr>
        <w:t>）</w:t>
      </w:r>
    </w:p>
    <w:p w14:paraId="26D4D0AC" w14:textId="5C5BFB7D"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FCBDBC7" w14:textId="3A0788CC"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cos</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E17CEB4" w14:textId="1523278A"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 xml:space="preserve">tan(x)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28D2527D" w14:textId="37AF08C4"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w:t>
      </w: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sin値</w:t>
      </w:r>
    </w:p>
    <w:p w14:paraId="27B346AD" w14:textId="1A5E054B"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acos</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c</w:t>
      </w:r>
      <w:r w:rsidRPr="00481E97">
        <w:rPr>
          <w:rFonts w:ascii="ＭＳ 明朝" w:eastAsia="ＭＳ 明朝" w:hAnsi="ＭＳ 明朝" w:cs="ＭＳ 明朝"/>
          <w:sz w:val="20"/>
          <w:szCs w:val="20"/>
        </w:rPr>
        <w:t>os値</w:t>
      </w:r>
    </w:p>
    <w:p w14:paraId="23AB1658" w14:textId="0FC403C5"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atan(x)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※xはtan値</w:t>
      </w:r>
    </w:p>
    <w:p w14:paraId="6E28A86D" w14:textId="6031A097" w:rsidR="004B1099"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atan2(x, y)</w:t>
      </w:r>
      <w:r w:rsidRPr="00481E97">
        <w:rPr>
          <w:rFonts w:hint="eastAsia"/>
          <w:sz w:val="20"/>
          <w:szCs w:val="20"/>
        </w:rPr>
        <w:t xml:space="preserve"> </w:t>
      </w:r>
      <w:r w:rsidRPr="00481E97">
        <w:rPr>
          <w:rFonts w:hint="eastAsia"/>
          <w:sz w:val="20"/>
          <w:szCs w:val="20"/>
        </w:rPr>
        <w:tab/>
      </w:r>
      <w:r w:rsidRPr="00481E97">
        <w:rPr>
          <w:sz w:val="20"/>
          <w:szCs w:val="20"/>
        </w:rPr>
        <w:tab/>
        <w:t xml:space="preserve">x, y </w:t>
      </w:r>
      <w:r w:rsidRPr="00481E97">
        <w:rPr>
          <w:sz w:val="20"/>
          <w:szCs w:val="20"/>
        </w:rPr>
        <w:t>の</w:t>
      </w:r>
      <w:r w:rsidRPr="00481E97">
        <w:rPr>
          <w:rFonts w:hint="eastAsia"/>
          <w:sz w:val="20"/>
          <w:szCs w:val="20"/>
        </w:rPr>
        <w:t xml:space="preserve"> atan2 </w:t>
      </w:r>
      <w:r w:rsidRPr="00481E97">
        <w:rPr>
          <w:rFonts w:hint="eastAsia"/>
          <w:sz w:val="20"/>
          <w:szCs w:val="20"/>
        </w:rPr>
        <w:t>値を算出</w:t>
      </w:r>
    </w:p>
    <w:p w14:paraId="2804DE7C" w14:textId="3F0F4754"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toRad(x)</w:t>
      </w:r>
      <w:r w:rsidRPr="00481E97">
        <w:rPr>
          <w:rFonts w:hint="eastAsia"/>
          <w:sz w:val="20"/>
          <w:szCs w:val="20"/>
        </w:rPr>
        <w:t xml:space="preserve"> </w:t>
      </w:r>
      <w:r w:rsidRPr="00481E97">
        <w:rPr>
          <w:rFonts w:hint="eastAsia"/>
          <w:sz w:val="20"/>
          <w:szCs w:val="20"/>
        </w:rPr>
        <w:tab/>
      </w:r>
      <w:r w:rsidRPr="00481E97">
        <w:rPr>
          <w:rFonts w:hint="eastAsia"/>
          <w:sz w:val="20"/>
          <w:szCs w:val="20"/>
        </w:rPr>
        <w:tab/>
      </w:r>
      <w:r w:rsidRPr="00481E97">
        <w:rPr>
          <w:rFonts w:hint="eastAsia"/>
          <w:sz w:val="20"/>
          <w:szCs w:val="20"/>
        </w:rPr>
        <w:t>度をラジアンに変換</w:t>
      </w:r>
    </w:p>
    <w:p w14:paraId="48304A0A" w14:textId="31623E93"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w:t>
      </w:r>
      <w:r w:rsidRPr="00481E97">
        <w:rPr>
          <w:rFonts w:ascii="ＭＳ ゴシック" w:hAnsi="ＭＳ ゴシック"/>
          <w:color w:val="0070C0"/>
          <w:sz w:val="20"/>
          <w:szCs w:val="20"/>
        </w:rPr>
        <w:t>oDe</w:t>
      </w:r>
      <w:r w:rsidR="00902AF7" w:rsidRPr="00481E97">
        <w:rPr>
          <w:rFonts w:ascii="ＭＳ ゴシック" w:hAnsi="ＭＳ ゴシック"/>
          <w:color w:val="0070C0"/>
          <w:sz w:val="20"/>
          <w:szCs w:val="20"/>
        </w:rPr>
        <w:t>g</w:t>
      </w:r>
      <w:r w:rsidRPr="00481E97">
        <w:rPr>
          <w:rFonts w:ascii="ＭＳ ゴシック" w:hAnsi="ＭＳ ゴシック"/>
          <w:color w:val="0070C0"/>
          <w:sz w:val="20"/>
          <w:szCs w:val="20"/>
        </w:rPr>
        <w:t>(x)</w:t>
      </w:r>
      <w:r w:rsidRPr="00481E97">
        <w:rPr>
          <w:sz w:val="20"/>
          <w:szCs w:val="20"/>
        </w:rPr>
        <w:t xml:space="preserve"> </w:t>
      </w:r>
      <w:r w:rsidRPr="00481E97">
        <w:rPr>
          <w:sz w:val="20"/>
          <w:szCs w:val="20"/>
        </w:rPr>
        <w:tab/>
      </w:r>
      <w:r w:rsidRPr="00481E97">
        <w:rPr>
          <w:sz w:val="20"/>
          <w:szCs w:val="20"/>
        </w:rPr>
        <w:tab/>
      </w:r>
      <w:r w:rsidRPr="00481E97">
        <w:rPr>
          <w:sz w:val="20"/>
          <w:szCs w:val="20"/>
        </w:rPr>
        <w:t>ラジアンを度に変換</w:t>
      </w:r>
    </w:p>
    <w:p w14:paraId="797FFCD1" w14:textId="38EBCE75"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i()</w:t>
      </w:r>
      <w:r w:rsidRPr="00481E97">
        <w:rPr>
          <w:sz w:val="20"/>
          <w:szCs w:val="20"/>
        </w:rPr>
        <w:t xml:space="preserve"> </w:t>
      </w:r>
      <w:r w:rsidRPr="00481E97">
        <w:rPr>
          <w:sz w:val="20"/>
          <w:szCs w:val="20"/>
        </w:rPr>
        <w:tab/>
      </w:r>
      <w:r w:rsidRPr="00481E97">
        <w:rPr>
          <w:sz w:val="20"/>
          <w:szCs w:val="20"/>
        </w:rPr>
        <w:tab/>
        <w:t>π</w:t>
      </w:r>
      <w:r w:rsidRPr="00481E97">
        <w:rPr>
          <w:sz w:val="20"/>
          <w:szCs w:val="20"/>
        </w:rPr>
        <w:t>（</w:t>
      </w:r>
      <w:r w:rsidRPr="00481E97">
        <w:rPr>
          <w:rFonts w:hint="eastAsia"/>
          <w:sz w:val="20"/>
          <w:szCs w:val="20"/>
        </w:rPr>
        <w:t>3.14159265</w:t>
      </w:r>
      <w:r w:rsidR="00481E97">
        <w:rPr>
          <w:rFonts w:hint="eastAsia"/>
          <w:sz w:val="20"/>
          <w:szCs w:val="20"/>
        </w:rPr>
        <w:t>3589</w:t>
      </w:r>
      <w:r w:rsidRPr="00481E97">
        <w:rPr>
          <w:sz w:val="20"/>
          <w:szCs w:val="20"/>
        </w:rPr>
        <w:t>）を返す</w:t>
      </w:r>
    </w:p>
    <w:p w14:paraId="4783A65A" w14:textId="4D488FB6" w:rsidR="00EA5841" w:rsidRDefault="009341F8" w:rsidP="00056663">
      <w:pPr>
        <w:pStyle w:val="a9"/>
        <w:spacing w:beforeLines="50" w:before="180"/>
        <w:ind w:firstLine="283"/>
      </w:pPr>
      <w:r>
        <w:rPr>
          <w:rFonts w:hint="eastAsia"/>
        </w:rPr>
        <w:t>なお、組み込み関数</w:t>
      </w:r>
      <w:r w:rsidR="00EB157E">
        <w:rPr>
          <w:rFonts w:hint="eastAsia"/>
        </w:rPr>
        <w:t>は、できる限り</w:t>
      </w:r>
      <w:r>
        <w:rPr>
          <w:rFonts w:hint="eastAsia"/>
        </w:rPr>
        <w:t>データ変換時に計算結果を算出して</w:t>
      </w:r>
      <w:r w:rsidR="00EB157E">
        <w:rPr>
          <w:rFonts w:hint="eastAsia"/>
        </w:rPr>
        <w:t>値に置き換えるようにする。</w:t>
      </w:r>
      <w:r w:rsidR="000734C2">
        <w:rPr>
          <w:rFonts w:hint="eastAsia"/>
        </w:rPr>
        <w:t>できない場合はランタイム時に計算される。</w:t>
      </w:r>
      <w:r w:rsidR="00EB157E">
        <w:rPr>
          <w:rFonts w:hint="eastAsia"/>
        </w:rPr>
        <w:t>基本的に、</w:t>
      </w:r>
      <w:r w:rsidR="00420266">
        <w:rPr>
          <w:rFonts w:hint="eastAsia"/>
        </w:rPr>
        <w:t>拡張関数が</w:t>
      </w:r>
      <w:r w:rsidR="00EB157E">
        <w:rPr>
          <w:rFonts w:hint="eastAsia"/>
        </w:rPr>
        <w:t>パラメータに含まれない限りは算出可能である。</w:t>
      </w:r>
      <w:r w:rsidRPr="004B1099">
        <w:rPr>
          <w:rFonts w:ascii="ＭＳ ゴシック" w:hAnsi="ＭＳ ゴシック" w:hint="eastAsia"/>
        </w:rPr>
        <w:t>（例：</w:t>
      </w:r>
      <w:r w:rsidRPr="004B1099">
        <w:rPr>
          <w:rFonts w:ascii="ＭＳ ゴシック" w:hAnsi="ＭＳ ゴシック"/>
          <w:color w:val="0070C0"/>
        </w:rPr>
        <w:t>crc(“c0010”)</w:t>
      </w:r>
      <w:r w:rsidRPr="004B1099">
        <w:rPr>
          <w:rFonts w:ascii="ＭＳ ゴシック" w:hAnsi="ＭＳ ゴシック" w:cs="ＭＳ 明朝"/>
          <w:color w:val="FF0000"/>
        </w:rPr>
        <w:t>⇒</w:t>
      </w:r>
      <w:r w:rsidRPr="004B1099">
        <w:rPr>
          <w:rFonts w:ascii="ＭＳ ゴシック" w:hAnsi="ＭＳ ゴシック" w:cs="ＭＳ 明朝"/>
        </w:rPr>
        <w:t>可、</w:t>
      </w:r>
      <w:r w:rsidRPr="004B1099">
        <w:rPr>
          <w:rFonts w:ascii="ＭＳ ゴシック" w:hAnsi="ＭＳ ゴシック" w:cs="ＭＳ 明朝"/>
          <w:color w:val="0070C0"/>
        </w:rPr>
        <w:t>pow</w:t>
      </w:r>
      <w:r w:rsidRPr="004B1099">
        <w:rPr>
          <w:rFonts w:ascii="ＭＳ ゴシック" w:hAnsi="ＭＳ ゴシック" w:cs="ＭＳ 明朝" w:hint="eastAsia"/>
          <w:color w:val="0070C0"/>
        </w:rPr>
        <w:t>(4</w:t>
      </w:r>
      <w:r w:rsidRPr="004B1099">
        <w:rPr>
          <w:rFonts w:ascii="ＭＳ ゴシック" w:hAnsi="ＭＳ ゴシック" w:cs="ＭＳ 明朝"/>
          <w:color w:val="0070C0"/>
        </w:rPr>
        <w:t>,3</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sqrt(2.0 * 2</w:t>
      </w:r>
      <w:r w:rsidRPr="004B1099">
        <w:rPr>
          <w:rFonts w:ascii="ＭＳ ゴシック" w:hAnsi="ＭＳ ゴシック" w:cs="ＭＳ 明朝"/>
          <w:color w:val="0070C0"/>
        </w:rPr>
        <w:t>.0</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color w:val="0070C0"/>
        </w:rPr>
        <w:t>toRad</w:t>
      </w:r>
      <w:r w:rsidRPr="004B1099">
        <w:rPr>
          <w:rFonts w:ascii="ＭＳ ゴシック" w:hAnsi="ＭＳ ゴシック" w:cs="ＭＳ 明朝" w:hint="eastAsia"/>
          <w:color w:val="0070C0"/>
        </w:rPr>
        <w:t>(</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cos(toRad(</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00EB157E" w:rsidRPr="004B1099">
        <w:rPr>
          <w:rFonts w:ascii="ＭＳ ゴシック" w:hAnsi="ＭＳ ゴシック" w:cs="ＭＳ 明朝"/>
          <w:color w:val="0070C0"/>
        </w:rPr>
        <w:t>pow</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getUserLevel(</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,2)</w:t>
      </w:r>
      <w:r w:rsidR="00EB157E" w:rsidRPr="004B1099">
        <w:rPr>
          <w:rFonts w:ascii="ＭＳ ゴシック" w:hAnsi="ＭＳ ゴシック" w:cs="ＭＳ 明朝"/>
          <w:color w:val="FF0000"/>
        </w:rPr>
        <w:t>⇒不可</w:t>
      </w:r>
      <w:r w:rsidRPr="004B1099">
        <w:rPr>
          <w:rFonts w:ascii="ＭＳ ゴシック" w:hAnsi="ＭＳ ゴシック" w:hint="eastAsia"/>
        </w:rPr>
        <w:t>）</w:t>
      </w:r>
    </w:p>
    <w:p w14:paraId="35A228C7" w14:textId="77777777" w:rsidR="000D00C0" w:rsidRPr="009341F8" w:rsidRDefault="000D00C0" w:rsidP="00EA5841">
      <w:pPr>
        <w:pStyle w:val="a9"/>
        <w:ind w:firstLine="283"/>
      </w:pPr>
    </w:p>
    <w:p w14:paraId="7038A0F4" w14:textId="3CB788AA" w:rsidR="00EA5841" w:rsidRDefault="00EA5841" w:rsidP="00EA5841">
      <w:pPr>
        <w:pStyle w:val="2"/>
      </w:pPr>
      <w:bookmarkStart w:id="41" w:name="_Toc377298304"/>
      <w:r>
        <w:rPr>
          <w:rFonts w:hint="eastAsia"/>
        </w:rPr>
        <w:t>拡張関数</w:t>
      </w:r>
      <w:bookmarkEnd w:id="41"/>
    </w:p>
    <w:p w14:paraId="76765D77" w14:textId="2BD33106" w:rsidR="00F05A2F" w:rsidRDefault="00F05A2F" w:rsidP="00F05A2F">
      <w:pPr>
        <w:pStyle w:val="a9"/>
        <w:ind w:firstLine="283"/>
      </w:pPr>
      <w:r>
        <w:rPr>
          <w:rFonts w:hint="eastAsia"/>
        </w:rPr>
        <w:t>拡張関数も使い方は組み込み関数と同様。</w:t>
      </w:r>
    </w:p>
    <w:p w14:paraId="2552D69B" w14:textId="2CE2F83E" w:rsidR="002C4B52" w:rsidRDefault="002C4B52" w:rsidP="00F05A2F">
      <w:pPr>
        <w:pStyle w:val="a9"/>
        <w:ind w:firstLine="283"/>
      </w:pPr>
      <w:r>
        <w:lastRenderedPageBreak/>
        <w:t>タイトル固有の関数を</w:t>
      </w:r>
      <w:r w:rsidR="00481E97">
        <w:t>使用する</w:t>
      </w:r>
      <w:r>
        <w:t>ことができる。</w:t>
      </w:r>
    </w:p>
    <w:p w14:paraId="600C7C15" w14:textId="296FE577" w:rsidR="00F05A2F" w:rsidRPr="00F05A2F" w:rsidRDefault="00F05A2F" w:rsidP="00F05A2F">
      <w:pPr>
        <w:pStyle w:val="a9"/>
        <w:ind w:firstLine="283"/>
      </w:pPr>
      <w:r>
        <w:rPr>
          <w:rFonts w:hint="eastAsia"/>
        </w:rPr>
        <w:t>データ変換時に</w:t>
      </w:r>
      <w:r w:rsidR="000D00C0">
        <w:rPr>
          <w:rFonts w:hint="eastAsia"/>
        </w:rPr>
        <w:t>は、</w:t>
      </w:r>
      <w:r>
        <w:rPr>
          <w:rFonts w:hint="eastAsia"/>
        </w:rPr>
        <w:t>「拡張関数定義リスト」に基づいて、関数名と</w:t>
      </w:r>
      <w:r w:rsidR="00E12239">
        <w:rPr>
          <w:rFonts w:hint="eastAsia"/>
        </w:rPr>
        <w:t>パラメータ</w:t>
      </w:r>
      <w:r>
        <w:rPr>
          <w:rFonts w:hint="eastAsia"/>
        </w:rPr>
        <w:t>が</w:t>
      </w:r>
      <w:r w:rsidR="00E12239">
        <w:rPr>
          <w:rFonts w:hint="eastAsia"/>
        </w:rPr>
        <w:t>正しいかどうかがチェックされる。</w:t>
      </w:r>
    </w:p>
    <w:p w14:paraId="65A6C261" w14:textId="77777777" w:rsidR="001614A8" w:rsidRDefault="001614A8" w:rsidP="001614A8">
      <w:pPr>
        <w:pStyle w:val="1"/>
      </w:pPr>
      <w:bookmarkStart w:id="42" w:name="_Toc377298305"/>
      <w:r>
        <w:rPr>
          <w:rFonts w:hint="eastAsia"/>
        </w:rPr>
        <w:t>処理仕様</w:t>
      </w:r>
      <w:bookmarkEnd w:id="42"/>
    </w:p>
    <w:p w14:paraId="3830E05E" w14:textId="62C15234" w:rsidR="00D96007" w:rsidRPr="00D96007" w:rsidRDefault="00D96007" w:rsidP="00D96007">
      <w:pPr>
        <w:pStyle w:val="a8"/>
        <w:ind w:firstLine="283"/>
      </w:pPr>
      <w:r>
        <w:t>データ変換</w:t>
      </w:r>
      <w:r w:rsidR="009D67EC">
        <w:t>および実機でのデータ取り込み</w:t>
      </w:r>
      <w:r>
        <w:t>の処理仕様を示す。</w:t>
      </w:r>
    </w:p>
    <w:p w14:paraId="497BF2F5" w14:textId="77777777" w:rsidR="001614A8" w:rsidRDefault="001614A8" w:rsidP="001614A8">
      <w:pPr>
        <w:pStyle w:val="2"/>
      </w:pPr>
      <w:bookmarkStart w:id="43" w:name="_Toc377298306"/>
      <w:r>
        <w:rPr>
          <w:rFonts w:hint="eastAsia"/>
        </w:rPr>
        <w:t>プリプロセッサ</w:t>
      </w:r>
      <w:bookmarkEnd w:id="43"/>
    </w:p>
    <w:p w14:paraId="3324742D" w14:textId="5C4AB9DC" w:rsidR="00C60514" w:rsidRDefault="001B7A11" w:rsidP="001614A8">
      <w:pPr>
        <w:pStyle w:val="a9"/>
        <w:ind w:firstLine="283"/>
      </w:pPr>
      <w:r>
        <w:t>プリプロセッサには</w:t>
      </w:r>
      <w:r w:rsidR="00C60514">
        <w:t>MinGW(GCC)</w:t>
      </w:r>
      <w:r w:rsidR="00C60514" w:rsidRPr="00C60514">
        <w:t xml:space="preserve"> </w:t>
      </w:r>
      <w:r w:rsidR="00C60514">
        <w:fldChar w:fldCharType="begin"/>
      </w:r>
      <w:r w:rsidR="00C60514">
        <w:instrText xml:space="preserve"> XE "MinGW" \y “MinGW” </w:instrText>
      </w:r>
      <w:r w:rsidR="00C60514">
        <w:fldChar w:fldCharType="end"/>
      </w:r>
      <w:r w:rsidR="00C60514">
        <w:fldChar w:fldCharType="begin"/>
      </w:r>
      <w:r w:rsidR="00C60514">
        <w:instrText xml:space="preserve"> XE "GCC" \y “GCC” </w:instrText>
      </w:r>
      <w:r w:rsidR="00C60514">
        <w:fldChar w:fldCharType="end"/>
      </w:r>
      <w:r>
        <w:t>を使用。</w:t>
      </w:r>
    </w:p>
    <w:p w14:paraId="1889ADA7" w14:textId="1D321141" w:rsidR="00C60514" w:rsidRDefault="001B7A11" w:rsidP="001614A8">
      <w:pPr>
        <w:pStyle w:val="a9"/>
        <w:ind w:firstLine="283"/>
        <w:rPr>
          <w:rStyle w:val="afff3"/>
        </w:rPr>
      </w:pPr>
      <w:r>
        <w:t>ダウンロードサイト：</w:t>
      </w:r>
      <w:r>
        <w:rPr>
          <w:rFonts w:hint="eastAsia"/>
        </w:rPr>
        <w:t xml:space="preserve"> </w:t>
      </w:r>
      <w:hyperlink r:id="rId47" w:history="1">
        <w:r w:rsidR="00C60514" w:rsidRPr="00F43B75">
          <w:rPr>
            <w:rStyle w:val="afff3"/>
          </w:rPr>
          <w:t>http://sourceforge.net/projects/mingw/files/Installer/</w:t>
        </w:r>
      </w:hyperlink>
    </w:p>
    <w:p w14:paraId="64E5BA8F" w14:textId="15F289F8" w:rsidR="001B7A11" w:rsidRPr="001B7A11" w:rsidRDefault="00DE2F2D" w:rsidP="001614A8">
      <w:pPr>
        <w:pStyle w:val="a9"/>
        <w:ind w:firstLine="283"/>
      </w:pPr>
      <w:r>
        <w:t>（インストール方法は省略）</w:t>
      </w:r>
    </w:p>
    <w:p w14:paraId="74D7A832" w14:textId="70D4FCC2" w:rsidR="00745BD4"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rPr>
        <w:t>実行手順</w:t>
      </w:r>
      <w:r w:rsidRPr="00515B7E">
        <w:rPr>
          <w:rFonts w:ascii="ＭＳ ゴシック" w:hAnsi="ＭＳ ゴシック" w:cs="ＭＳ 明朝" w:hint="eastAsia"/>
        </w:rPr>
        <w:t>①：</w:t>
      </w:r>
      <w:r w:rsidRPr="00515B7E">
        <w:rPr>
          <w:rFonts w:ascii="ＭＳ ゴシック" w:hAnsi="ＭＳ ゴシック" w:cs="ＭＳ 明朝"/>
        </w:rPr>
        <w:tab/>
      </w:r>
      <w:r w:rsidRPr="00515B7E">
        <w:rPr>
          <w:rFonts w:ascii="ＭＳ ゴシック" w:hAnsi="ＭＳ ゴシック" w:cs="ＭＳ 明朝" w:hint="eastAsia"/>
        </w:rPr>
        <w:t>MinGWのパスを通す。バッチファイルなどで、実行時にだけパスに追加する方法でも可。</w:t>
      </w:r>
    </w:p>
    <w:p w14:paraId="27B2293E" w14:textId="15026056" w:rsidR="00F70EB5" w:rsidRPr="00515B7E" w:rsidRDefault="00F70EB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173681CF" w14:textId="38C3AB34" w:rsidR="00F70EB5" w:rsidRPr="006A7C7F" w:rsidRDefault="00F70EB5" w:rsidP="00F70EB5">
      <w:pPr>
        <w:pStyle w:val="a9"/>
        <w:ind w:left="1418" w:hangingChars="675" w:hanging="1418"/>
        <w:rPr>
          <w:rFonts w:ascii="ＭＳ ゴシック" w:hAnsi="ＭＳ ゴシック" w:cs="ＭＳ 明朝"/>
          <w:color w:val="0070C0"/>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SET PATH=C:\MinGW\bin;%PATH%</w:t>
      </w:r>
    </w:p>
    <w:p w14:paraId="313AD329" w14:textId="2BD9CCC0" w:rsidR="00F70EB5"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実行手順</w:t>
      </w:r>
      <w:r w:rsidRPr="00515B7E">
        <w:rPr>
          <w:rFonts w:ascii="ＭＳ ゴシック" w:hAnsi="ＭＳ ゴシック" w:cs="ＭＳ 明朝" w:hint="eastAsia"/>
        </w:rPr>
        <w:t>②：</w:t>
      </w:r>
      <w:r w:rsidRPr="00515B7E">
        <w:rPr>
          <w:rFonts w:ascii="ＭＳ ゴシック" w:hAnsi="ＭＳ ゴシック" w:cs="ＭＳ 明朝"/>
        </w:rPr>
        <w:tab/>
      </w:r>
      <w:r w:rsidR="00E11484" w:rsidRPr="00515B7E">
        <w:rPr>
          <w:rFonts w:ascii="ＭＳ ゴシック" w:hAnsi="ＭＳ ゴシック" w:cs="ＭＳ 明朝"/>
        </w:rPr>
        <w:t>コマンドラインコンパイラ</w:t>
      </w:r>
      <w:r w:rsidR="00E11484" w:rsidRPr="00515B7E">
        <w:rPr>
          <w:rFonts w:ascii="ＭＳ ゴシック" w:hAnsi="ＭＳ ゴシック" w:cs="ＭＳ 明朝" w:hint="eastAsia"/>
        </w:rPr>
        <w:t xml:space="preserve"> </w:t>
      </w:r>
      <w:r w:rsidR="00242385" w:rsidRPr="003F6F7C">
        <w:rPr>
          <w:rFonts w:ascii="ＭＳ ゴシック" w:hAnsi="ＭＳ ゴシック" w:cs="ＭＳ 明朝"/>
          <w:color w:val="0070C0"/>
        </w:rPr>
        <w:t>g++.exe</w:t>
      </w:r>
      <w:r w:rsidR="00242385" w:rsidRPr="00515B7E">
        <w:rPr>
          <w:rFonts w:ascii="ＭＳ ゴシック" w:hAnsi="ＭＳ ゴシック" w:cs="ＭＳ 明朝"/>
        </w:rPr>
        <w:t xml:space="preserve"> を使用し、</w:t>
      </w:r>
      <w:r w:rsidR="00E11484" w:rsidRPr="00515B7E">
        <w:rPr>
          <w:rFonts w:ascii="ＭＳ ゴシック" w:hAnsi="ＭＳ ゴシック" w:cs="ＭＳ 明朝"/>
        </w:rPr>
        <w:t>プリプロセッサを実行</w:t>
      </w:r>
      <w:r w:rsidR="00242385" w:rsidRPr="00515B7E">
        <w:rPr>
          <w:rFonts w:ascii="ＭＳ ゴシック" w:hAnsi="ＭＳ ゴシック" w:cs="ＭＳ 明朝"/>
        </w:rPr>
        <w:t>。</w:t>
      </w:r>
    </w:p>
    <w:p w14:paraId="4766B2AD" w14:textId="5C61DABB" w:rsidR="00242385" w:rsidRPr="00515B7E" w:rsidRDefault="0024238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31112C39" w14:textId="1216887A" w:rsidR="00242385" w:rsidRPr="006A7C7F" w:rsidRDefault="00242385" w:rsidP="00F70EB5">
      <w:pPr>
        <w:pStyle w:val="a9"/>
        <w:ind w:left="1418" w:hangingChars="675" w:hanging="1418"/>
        <w:rPr>
          <w:rFonts w:ascii="ＭＳ ゴシック" w:hAnsi="ＭＳ ゴシック" w:cs="ＭＳ 明朝"/>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 g++.exe –x c++</w:t>
      </w:r>
      <w:r w:rsidR="00694577" w:rsidRPr="006A7C7F">
        <w:rPr>
          <w:rFonts w:ascii="ＭＳ ゴシック" w:hAnsi="ＭＳ ゴシック" w:cs="ＭＳ 明朝"/>
          <w:color w:val="0070C0"/>
          <w:sz w:val="20"/>
          <w:szCs w:val="20"/>
        </w:rPr>
        <w:t xml:space="preserve"> -E </w:t>
      </w:r>
      <w:r w:rsidRPr="006A7C7F">
        <w:rPr>
          <w:rFonts w:ascii="ＭＳ ゴシック" w:hAnsi="ＭＳ ゴシック" w:cs="ＭＳ 明朝"/>
          <w:color w:val="0070C0"/>
          <w:sz w:val="20"/>
          <w:szCs w:val="20"/>
        </w:rPr>
        <w:t>–c data.json –o data.i.json</w:t>
      </w:r>
    </w:p>
    <w:p w14:paraId="057E5B68" w14:textId="1E30A3E8" w:rsidR="00694577" w:rsidRPr="00515B7E" w:rsidRDefault="00694577" w:rsidP="008B4719">
      <w:pPr>
        <w:pStyle w:val="a9"/>
        <w:keepNext/>
        <w:keepLines/>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ab/>
        <w:t>【使用オプション】</w:t>
      </w:r>
    </w:p>
    <w:p w14:paraId="4B0CC336" w14:textId="343D0A6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-x 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C++ 言語として処理</w:t>
      </w:r>
    </w:p>
    <w:p w14:paraId="1C693376" w14:textId="77777777" w:rsidR="00FF4043" w:rsidRPr="006A7C7F" w:rsidRDefault="00FF4043" w:rsidP="00FF4043">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w:t>
      </w:r>
      <w:r w:rsidRPr="006A7C7F">
        <w:rPr>
          <w:rFonts w:ascii="ＭＳ ゴシック" w:hAnsi="ＭＳ ゴシック" w:cs="ＭＳ 明朝" w:hint="eastAsia"/>
          <w:color w:val="0070C0"/>
          <w:sz w:val="20"/>
          <w:szCs w:val="20"/>
        </w:rPr>
        <w:t>E</w:t>
      </w:r>
      <w:r w:rsidRPr="006A7C7F">
        <w:rPr>
          <w:rFonts w:ascii="ＭＳ ゴシック" w:hAnsi="ＭＳ ゴシック" w:cs="ＭＳ 明朝" w:hint="eastAsia"/>
          <w:sz w:val="20"/>
          <w:szCs w:val="20"/>
        </w:rPr>
        <w:t xml:space="preserve"> </w:t>
      </w:r>
      <w:r w:rsidRPr="006A7C7F">
        <w:rPr>
          <w:rFonts w:ascii="ＭＳ ゴシック" w:hAnsi="ＭＳ ゴシック" w:cs="ＭＳ 明朝" w:hint="eastAsia"/>
          <w:sz w:val="20"/>
          <w:szCs w:val="20"/>
        </w:rPr>
        <w:tab/>
      </w:r>
      <w:r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Cプリプロセッサだけを実行</w:t>
      </w:r>
    </w:p>
    <w:p w14:paraId="24C560D2" w14:textId="03F83BAB" w:rsidR="00694577" w:rsidRPr="006A7C7F" w:rsidRDefault="00FF4043"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-P</w:t>
      </w:r>
      <w:r w:rsidR="00694577" w:rsidRPr="006A7C7F">
        <w:rPr>
          <w:rFonts w:ascii="ＭＳ ゴシック" w:hAnsi="ＭＳ ゴシック" w:cs="ＭＳ 明朝" w:hint="eastAsia"/>
          <w:sz w:val="20"/>
          <w:szCs w:val="20"/>
        </w:rPr>
        <w:t xml:space="preserve"> </w:t>
      </w:r>
      <w:r w:rsidR="00694577" w:rsidRPr="006A7C7F">
        <w:rPr>
          <w:rFonts w:ascii="ＭＳ ゴシック" w:hAnsi="ＭＳ ゴシック" w:cs="ＭＳ 明朝" w:hint="eastAsia"/>
          <w:sz w:val="20"/>
          <w:szCs w:val="20"/>
        </w:rPr>
        <w:tab/>
      </w:r>
      <w:r w:rsidR="00694577"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#line 文を出力しない</w:t>
      </w:r>
    </w:p>
    <w:p w14:paraId="44F6EB15" w14:textId="22D5FA0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入力ファイルを指定</w:t>
      </w:r>
    </w:p>
    <w:p w14:paraId="05E61BAA" w14:textId="2922EA25"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o</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出力ファイルを指定</w:t>
      </w:r>
    </w:p>
    <w:p w14:paraId="3B7D48C9" w14:textId="4D9F8158"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-Idir</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インクルードファイルの検索パスを指定（複数指定可）</w:t>
      </w:r>
    </w:p>
    <w:p w14:paraId="44F87776" w14:textId="3A70FD66" w:rsidR="00694577" w:rsidRPr="006A7C7F" w:rsidRDefault="0069457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include file</w:t>
      </w:r>
    </w:p>
    <w:p w14:paraId="0E49A5F9" w14:textId="479BB0D0"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r>
      <w:r w:rsidR="00911AE7" w:rsidRPr="006A7C7F">
        <w:rPr>
          <w:rFonts w:ascii="ＭＳ ゴシック" w:hAnsi="ＭＳ ゴシック" w:cs="ＭＳ 明朝"/>
          <w:sz w:val="20"/>
          <w:szCs w:val="20"/>
        </w:rPr>
        <w:t>強制</w:t>
      </w:r>
      <w:r w:rsidRPr="006A7C7F">
        <w:rPr>
          <w:rFonts w:ascii="ＭＳ ゴシック" w:hAnsi="ＭＳ ゴシック" w:cs="ＭＳ 明朝"/>
          <w:sz w:val="20"/>
          <w:szCs w:val="20"/>
        </w:rPr>
        <w:t>インクルードファイル</w:t>
      </w:r>
      <w:r w:rsidR="00911AE7" w:rsidRPr="006A7C7F">
        <w:rPr>
          <w:rFonts w:ascii="ＭＳ ゴシック" w:hAnsi="ＭＳ ゴシック" w:cs="ＭＳ 明朝"/>
          <w:sz w:val="20"/>
          <w:szCs w:val="20"/>
        </w:rPr>
        <w:t>を</w:t>
      </w:r>
      <w:r w:rsidRPr="006A7C7F">
        <w:rPr>
          <w:rFonts w:ascii="ＭＳ ゴシック" w:hAnsi="ＭＳ ゴシック" w:cs="ＭＳ 明朝"/>
          <w:sz w:val="20"/>
          <w:szCs w:val="20"/>
        </w:rPr>
        <w:t>指定</w:t>
      </w:r>
    </w:p>
    <w:p w14:paraId="633794DA" w14:textId="5A1D3E82"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w:t>
      </w:r>
    </w:p>
    <w:p w14:paraId="60B7868D" w14:textId="4F36A5ED" w:rsidR="00850D79" w:rsidRPr="006A7C7F" w:rsidRDefault="00850D79"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Dmacro=defn</w:t>
      </w:r>
    </w:p>
    <w:p w14:paraId="12657A9B" w14:textId="5203DEC0"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マクロを定義</w:t>
      </w:r>
      <w:r w:rsidR="004D1664" w:rsidRPr="006A7C7F">
        <w:rPr>
          <w:rFonts w:ascii="ＭＳ ゴシック" w:hAnsi="ＭＳ ゴシック" w:cs="ＭＳ 明朝"/>
          <w:sz w:val="20"/>
          <w:szCs w:val="20"/>
        </w:rPr>
        <w:t>（</w:t>
      </w:r>
      <w:r w:rsidR="004D1664" w:rsidRPr="006A7C7F">
        <w:rPr>
          <w:rFonts w:ascii="ＭＳ ゴシック" w:hAnsi="ＭＳ ゴシック" w:cs="ＭＳ 明朝" w:hint="eastAsia"/>
          <w:sz w:val="20"/>
          <w:szCs w:val="20"/>
        </w:rPr>
        <w:t>=</w:t>
      </w:r>
      <w:r w:rsidR="004D1664" w:rsidRPr="006A7C7F">
        <w:rPr>
          <w:rFonts w:ascii="ＭＳ ゴシック" w:hAnsi="ＭＳ ゴシック" w:cs="ＭＳ 明朝"/>
          <w:sz w:val="20"/>
          <w:szCs w:val="20"/>
        </w:rPr>
        <w:t>defn が無いときは</w:t>
      </w:r>
      <w:r w:rsidR="004D1664" w:rsidRPr="006A7C7F">
        <w:rPr>
          <w:rFonts w:ascii="ＭＳ ゴシック" w:hAnsi="ＭＳ ゴシック" w:cs="ＭＳ 明朝" w:hint="eastAsia"/>
          <w:sz w:val="20"/>
          <w:szCs w:val="20"/>
        </w:rPr>
        <w:t xml:space="preserve"> 1 になる</w:t>
      </w:r>
      <w:r w:rsidR="004D1664" w:rsidRPr="006A7C7F">
        <w:rPr>
          <w:rFonts w:ascii="ＭＳ ゴシック" w:hAnsi="ＭＳ ゴシック" w:cs="ＭＳ 明朝"/>
          <w:sz w:val="20"/>
          <w:szCs w:val="20"/>
        </w:rPr>
        <w:t>）</w:t>
      </w:r>
    </w:p>
    <w:p w14:paraId="3ADB0164" w14:textId="23CF6029"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M</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依存ファイル（インクルードファイル）のリストアップ</w:t>
      </w:r>
    </w:p>
    <w:p w14:paraId="65A8BF09" w14:textId="3257EF81"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lastRenderedPageBreak/>
        <w:t>-</w:t>
      </w:r>
      <w:r w:rsidRPr="006A7C7F">
        <w:rPr>
          <w:rFonts w:ascii="ＭＳ ゴシック" w:hAnsi="ＭＳ ゴシック" w:cs="ＭＳ 明朝"/>
          <w:color w:val="0070C0"/>
          <w:sz w:val="20"/>
          <w:szCs w:val="20"/>
        </w:rPr>
        <w:t>Mf file</w:t>
      </w:r>
    </w:p>
    <w:p w14:paraId="77C742BB" w14:textId="1D69142C"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依存ファイルのリストをファイルに出力</w:t>
      </w:r>
    </w:p>
    <w:p w14:paraId="35A9CD28" w14:textId="77777777" w:rsidR="00D96007" w:rsidRDefault="00D96007" w:rsidP="00D96007">
      <w:pPr>
        <w:pStyle w:val="2"/>
      </w:pPr>
      <w:bookmarkStart w:id="44" w:name="_Toc377298307"/>
      <w:r>
        <w:rPr>
          <w:rFonts w:hint="eastAsia"/>
        </w:rPr>
        <w:t>データ変換ツール</w:t>
      </w:r>
      <w:bookmarkEnd w:id="44"/>
    </w:p>
    <w:p w14:paraId="357B58CB" w14:textId="04277290" w:rsidR="00F90A12" w:rsidRDefault="00F90A12" w:rsidP="009E6199">
      <w:pPr>
        <w:pStyle w:val="affff6"/>
        <w:keepNext/>
        <w:keepLines/>
        <w:widowControl/>
        <w:ind w:left="447" w:hanging="298"/>
      </w:pPr>
      <w:r>
        <w:rPr>
          <w:rFonts w:hint="eastAsia"/>
        </w:rPr>
        <w:t>開発言語：</w:t>
      </w:r>
      <w:r>
        <w:rPr>
          <w:rFonts w:hint="eastAsia"/>
        </w:rPr>
        <w:t>C#</w:t>
      </w:r>
      <w:r w:rsidR="005F5135">
        <w:t>コンソールアプリケーション</w:t>
      </w:r>
      <w:r>
        <w:rPr>
          <w:rFonts w:hint="eastAsia"/>
        </w:rPr>
        <w:t>（</w:t>
      </w:r>
      <w:r>
        <w:rPr>
          <w:rFonts w:hint="eastAsia"/>
        </w:rPr>
        <w:t>.Net Framework</w:t>
      </w:r>
      <w:r>
        <w:t>4.0</w:t>
      </w:r>
      <w:r>
        <w:t>以上</w:t>
      </w:r>
      <w:r>
        <w:rPr>
          <w:rFonts w:hint="eastAsia"/>
        </w:rPr>
        <w:t>）</w:t>
      </w:r>
    </w:p>
    <w:p w14:paraId="4E305A23" w14:textId="792556CA" w:rsidR="00D96007" w:rsidRDefault="0052728D" w:rsidP="009E6199">
      <w:pPr>
        <w:pStyle w:val="affff6"/>
        <w:numPr>
          <w:ilvl w:val="0"/>
          <w:numId w:val="0"/>
        </w:numPr>
        <w:ind w:leftChars="675" w:left="2552" w:hangingChars="540" w:hanging="1134"/>
      </w:pPr>
      <w:r>
        <w:rPr>
          <w:rFonts w:hint="eastAsia"/>
        </w:rPr>
        <w:t>選定</w:t>
      </w:r>
      <w:r w:rsidR="00F90A12">
        <w:rPr>
          <w:rFonts w:hint="eastAsia"/>
        </w:rPr>
        <w:t>理由：</w:t>
      </w:r>
      <w:r>
        <w:tab/>
      </w:r>
      <w:r w:rsidR="00F90A12">
        <w:rPr>
          <w:rFonts w:hint="eastAsia"/>
        </w:rPr>
        <w:t>開発</w:t>
      </w:r>
      <w:r w:rsidR="00EC7D98">
        <w:rPr>
          <w:rFonts w:hint="eastAsia"/>
        </w:rPr>
        <w:t>の</w:t>
      </w:r>
      <w:r w:rsidR="00F90A12">
        <w:rPr>
          <w:rFonts w:hint="eastAsia"/>
        </w:rPr>
        <w:t>し易さ、</w:t>
      </w:r>
      <w:r w:rsidR="00F90A12">
        <w:rPr>
          <w:rFonts w:hint="eastAsia"/>
        </w:rPr>
        <w:t>JSON</w:t>
      </w:r>
      <w:r w:rsidR="00F90A12">
        <w:rPr>
          <w:rFonts w:hint="eastAsia"/>
        </w:rPr>
        <w:t>パーサーの利用、</w:t>
      </w:r>
      <w:r w:rsidR="00F90A12">
        <w:rPr>
          <w:rFonts w:hint="eastAsia"/>
        </w:rPr>
        <w:t>dynamic</w:t>
      </w:r>
      <w:r w:rsidR="00F90A12">
        <w:t>型</w:t>
      </w:r>
      <w:r>
        <w:t>（遅延バインド）</w:t>
      </w:r>
      <w:r w:rsidR="00F90A12">
        <w:t>の利用</w:t>
      </w:r>
      <w:r w:rsidR="00F90A12">
        <w:rPr>
          <w:rFonts w:hint="eastAsia"/>
        </w:rPr>
        <w:t>。</w:t>
      </w:r>
    </w:p>
    <w:p w14:paraId="16B18FBC" w14:textId="287F6E15" w:rsidR="009E6199" w:rsidRDefault="009E6199" w:rsidP="009E6199">
      <w:pPr>
        <w:pStyle w:val="affff6"/>
        <w:keepNext/>
        <w:keepLines/>
        <w:widowControl/>
        <w:ind w:left="447" w:hanging="298"/>
      </w:pPr>
      <w:r>
        <w:rPr>
          <w:rFonts w:hint="eastAsia"/>
        </w:rPr>
        <w:t>使用ライブラリ：</w:t>
      </w:r>
      <w:r>
        <w:rPr>
          <w:rFonts w:hint="eastAsia"/>
        </w:rPr>
        <w:t>JSON.</w:t>
      </w:r>
      <w:r>
        <w:t xml:space="preserve"> Net</w:t>
      </w:r>
    </w:p>
    <w:p w14:paraId="3BAEE848" w14:textId="17A7C5E2" w:rsidR="009E6199" w:rsidRDefault="0022386E" w:rsidP="009E6199">
      <w:pPr>
        <w:pStyle w:val="affff6"/>
        <w:keepNext/>
        <w:keepLines/>
        <w:widowControl/>
        <w:numPr>
          <w:ilvl w:val="0"/>
          <w:numId w:val="0"/>
        </w:numPr>
        <w:ind w:left="2127"/>
      </w:pPr>
      <w:hyperlink r:id="rId48" w:history="1">
        <w:r w:rsidR="009E6199" w:rsidRPr="00C71C3A">
          <w:rPr>
            <w:rStyle w:val="afff3"/>
          </w:rPr>
          <w:t>http://json.codeplex.com/downloads/get/744406</w:t>
        </w:r>
      </w:hyperlink>
    </w:p>
    <w:p w14:paraId="3030C2B2" w14:textId="35C6A22B" w:rsidR="00F90A12" w:rsidRDefault="00F90A12" w:rsidP="00F90A12">
      <w:pPr>
        <w:pStyle w:val="affff6"/>
        <w:ind w:left="447" w:hanging="298"/>
      </w:pPr>
      <w:r>
        <w:rPr>
          <w:rFonts w:hint="eastAsia"/>
        </w:rPr>
        <w:t>ツール名：</w:t>
      </w:r>
      <w:r w:rsidRPr="006A7C7F">
        <w:rPr>
          <w:rFonts w:hint="eastAsia"/>
          <w:color w:val="0070C0"/>
        </w:rPr>
        <w:t>gdconv.exe</w:t>
      </w:r>
      <w:r>
        <w:rPr>
          <w:rFonts w:hint="eastAsia"/>
        </w:rPr>
        <w:t xml:space="preserve">　※</w:t>
      </w:r>
      <w:r>
        <w:rPr>
          <w:rFonts w:hint="eastAsia"/>
        </w:rPr>
        <w:t>Game</w:t>
      </w:r>
      <w:r>
        <w:t xml:space="preserve"> </w:t>
      </w:r>
      <w:r>
        <w:rPr>
          <w:rFonts w:hint="eastAsia"/>
        </w:rPr>
        <w:t>Data</w:t>
      </w:r>
      <w:r>
        <w:t xml:space="preserve"> </w:t>
      </w:r>
      <w:r>
        <w:rPr>
          <w:rFonts w:hint="eastAsia"/>
        </w:rPr>
        <w:t>CONVert</w:t>
      </w:r>
      <w:r w:rsidR="00034B4E">
        <w:rPr>
          <w:rFonts w:hint="eastAsia"/>
        </w:rPr>
        <w:t>or</w:t>
      </w:r>
      <w:r>
        <w:t xml:space="preserve"> </w:t>
      </w:r>
      <w:r>
        <w:t>の意。</w:t>
      </w:r>
    </w:p>
    <w:p w14:paraId="6CF8E8AE" w14:textId="31E84716" w:rsidR="00F90A12" w:rsidRDefault="00F90A12" w:rsidP="00D07D35">
      <w:pPr>
        <w:pStyle w:val="affff6"/>
        <w:keepNext/>
        <w:keepLines/>
        <w:widowControl/>
        <w:ind w:left="447" w:hanging="298"/>
      </w:pPr>
      <w:r>
        <w:t>使用方法：</w:t>
      </w:r>
      <w:r w:rsidR="009E6199">
        <w:rPr>
          <w:rFonts w:hint="eastAsia"/>
        </w:rPr>
        <w:t>（例）</w:t>
      </w:r>
    </w:p>
    <w:p w14:paraId="412AE52A" w14:textId="487F87AC" w:rsidR="00F90A12" w:rsidRPr="006A7C7F" w:rsidRDefault="00F90A12" w:rsidP="00F82F67">
      <w:pPr>
        <w:pStyle w:val="affff6"/>
        <w:numPr>
          <w:ilvl w:val="0"/>
          <w:numId w:val="0"/>
        </w:numPr>
        <w:ind w:leftChars="810" w:left="1971" w:hangingChars="135" w:hanging="270"/>
        <w:rPr>
          <w:rFonts w:ascii="ＭＳ ゴシック" w:hAnsi="ＭＳ ゴシック"/>
          <w:color w:val="0070C0"/>
          <w:sz w:val="20"/>
          <w:szCs w:val="20"/>
        </w:rPr>
      </w:pPr>
      <w:r w:rsidRPr="006A7C7F">
        <w:rPr>
          <w:rFonts w:ascii="ＭＳ ゴシック" w:hAnsi="ＭＳ ゴシック" w:hint="eastAsia"/>
          <w:color w:val="0070C0"/>
          <w:sz w:val="20"/>
          <w:szCs w:val="20"/>
        </w:rPr>
        <w:t xml:space="preserve">$ gdconv.exe </w:t>
      </w:r>
      <w:r w:rsidR="00700367" w:rsidRPr="006A7C7F">
        <w:rPr>
          <w:rFonts w:ascii="ＭＳ ゴシック" w:hAnsi="ＭＳ ゴシック"/>
          <w:color w:val="0070C0"/>
          <w:sz w:val="20"/>
          <w:szCs w:val="20"/>
        </w:rPr>
        <w:t xml:space="preserve">--be </w:t>
      </w:r>
      <w:r w:rsidR="00085D40" w:rsidRPr="006A7C7F">
        <w:rPr>
          <w:rFonts w:ascii="ＭＳ ゴシック" w:hAnsi="ＭＳ ゴシック"/>
          <w:color w:val="0070C0"/>
          <w:sz w:val="20"/>
          <w:szCs w:val="20"/>
        </w:rPr>
        <w:t xml:space="preserve">--p64 </w:t>
      </w:r>
      <w:r w:rsidR="00FC73F7" w:rsidRPr="006A7C7F">
        <w:rPr>
          <w:rFonts w:ascii="ＭＳ ゴシック" w:hAnsi="ＭＳ ゴシック"/>
          <w:color w:val="0070C0"/>
          <w:sz w:val="20"/>
          <w:szCs w:val="20"/>
        </w:rPr>
        <w:t>--</w:t>
      </w:r>
      <w:r w:rsidR="00A62705" w:rsidRPr="006A7C7F">
        <w:rPr>
          <w:rFonts w:ascii="ＭＳ ゴシック" w:hAnsi="ＭＳ ゴシック"/>
          <w:color w:val="0070C0"/>
          <w:sz w:val="20"/>
          <w:szCs w:val="20"/>
        </w:rPr>
        <w:t>s</w:t>
      </w:r>
      <w:r w:rsidR="00FC73F7" w:rsidRPr="006A7C7F">
        <w:rPr>
          <w:rFonts w:ascii="ＭＳ ゴシック" w:hAnsi="ＭＳ ゴシック"/>
          <w:color w:val="0070C0"/>
          <w:sz w:val="20"/>
          <w:szCs w:val="20"/>
        </w:rPr>
        <w:t>p8</w:t>
      </w:r>
      <w:r w:rsidR="00A62705"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hint="eastAsia"/>
          <w:color w:val="0070C0"/>
          <w:sz w:val="20"/>
          <w:szCs w:val="20"/>
        </w:rPr>
        <w:t>d</w:t>
      </w:r>
      <w:r w:rsidR="0091235C" w:rsidRPr="006A7C7F">
        <w:rPr>
          <w:rFonts w:ascii="ＭＳ ゴシック" w:hAnsi="ＭＳ ゴシック"/>
          <w:color w:val="0070C0"/>
          <w:sz w:val="20"/>
          <w:szCs w:val="20"/>
        </w:rPr>
        <w:t>bg</w:t>
      </w:r>
      <w:r w:rsidR="00954D0A" w:rsidRPr="006A7C7F">
        <w:rPr>
          <w:rFonts w:ascii="ＭＳ ゴシック" w:hAnsi="ＭＳ ゴシック"/>
          <w:color w:val="0070C0"/>
          <w:sz w:val="20"/>
          <w:szCs w:val="20"/>
        </w:rPr>
        <w:t>crc --</w:t>
      </w:r>
      <w:r w:rsidR="00954D0A" w:rsidRPr="006A7C7F">
        <w:rPr>
          <w:rFonts w:ascii="ＭＳ ゴシック" w:hAnsi="ＭＳ ゴシック" w:hint="eastAsia"/>
          <w:color w:val="0070C0"/>
          <w:sz w:val="20"/>
          <w:szCs w:val="20"/>
        </w:rPr>
        <w:t>dbgexpr</w:t>
      </w:r>
      <w:r w:rsidR="00954D0A" w:rsidRPr="006A7C7F">
        <w:rPr>
          <w:rFonts w:ascii="ＭＳ ゴシック" w:hAnsi="ＭＳ ゴシック"/>
          <w:color w:val="0070C0"/>
          <w:sz w:val="20"/>
          <w:szCs w:val="20"/>
        </w:rPr>
        <w:t xml:space="preserve"> </w:t>
      </w:r>
      <w:r w:rsidR="00954D0A" w:rsidRPr="006A7C7F">
        <w:rPr>
          <w:rFonts w:ascii="ＭＳ ゴシック" w:hAnsi="ＭＳ ゴシック" w:hint="eastAsia"/>
          <w:color w:val="0070C0"/>
          <w:sz w:val="20"/>
          <w:szCs w:val="20"/>
        </w:rPr>
        <w:t>-</w:t>
      </w:r>
      <w:r w:rsidR="00F82F67" w:rsidRPr="006A7C7F">
        <w:rPr>
          <w:rFonts w:ascii="ＭＳ ゴシック" w:hAnsi="ＭＳ ゴシック"/>
          <w:color w:val="0070C0"/>
          <w:sz w:val="20"/>
          <w:szCs w:val="20"/>
        </w:rPr>
        <w:t>-</w:t>
      </w:r>
      <w:r w:rsidR="0091235C" w:rsidRPr="006A7C7F">
        <w:rPr>
          <w:rFonts w:ascii="ＭＳ ゴシック" w:hAnsi="ＭＳ ゴシック"/>
          <w:color w:val="0070C0"/>
          <w:sz w:val="20"/>
          <w:szCs w:val="20"/>
        </w:rPr>
        <w:t>u</w:t>
      </w:r>
      <w:r w:rsidR="00F82F67" w:rsidRPr="006A7C7F">
        <w:rPr>
          <w:rFonts w:ascii="ＭＳ ゴシック" w:hAnsi="ＭＳ ゴシック" w:hint="eastAsia"/>
          <w:color w:val="0070C0"/>
          <w:sz w:val="20"/>
          <w:szCs w:val="20"/>
        </w:rPr>
        <w:t>tf8</w:t>
      </w:r>
      <w:r w:rsidR="00F82F67"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color w:val="0070C0"/>
          <w:sz w:val="20"/>
          <w:szCs w:val="20"/>
        </w:rPr>
        <w:t>dbg</w:t>
      </w:r>
      <w:r w:rsidR="0091235C" w:rsidRPr="006A7C7F">
        <w:rPr>
          <w:rFonts w:ascii="ＭＳ ゴシック" w:hAnsi="ＭＳ ゴシック"/>
          <w:color w:val="0070C0"/>
          <w:sz w:val="20"/>
          <w:szCs w:val="20"/>
        </w:rPr>
        <w:t xml:space="preserve">utf8 </w:t>
      </w:r>
      <w:r w:rsidR="00F82F67" w:rsidRPr="006A7C7F">
        <w:rPr>
          <w:rFonts w:ascii="ＭＳ ゴシック" w:hAnsi="ＭＳ ゴシック"/>
          <w:color w:val="0070C0"/>
          <w:sz w:val="20"/>
          <w:szCs w:val="20"/>
        </w:rPr>
        <w:t>-t types.json -t ext_types.json -f funcs.json -f ext_funcs.json</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d</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char_format.json</w:t>
      </w:r>
      <w:r w:rsidR="00D231C2">
        <w:rPr>
          <w:rFonts w:ascii="ＭＳ ゴシック" w:hAnsi="ＭＳ ゴシック"/>
          <w:color w:val="0070C0"/>
          <w:sz w:val="20"/>
          <w:szCs w:val="20"/>
        </w:rPr>
        <w:t xml:space="preserve"> </w:t>
      </w:r>
      <w:r w:rsidR="00F82F67" w:rsidRPr="006A7C7F">
        <w:rPr>
          <w:rFonts w:ascii="ＭＳ ゴシック" w:hAnsi="ＭＳ ゴシック"/>
          <w:color w:val="0070C0"/>
          <w:sz w:val="20"/>
          <w:szCs w:val="20"/>
        </w:rPr>
        <w:t>-i chara_data.json -o chara_data.bin -c chara_data_chk.json</w:t>
      </w:r>
    </w:p>
    <w:p w14:paraId="658D28A4" w14:textId="65B90D72" w:rsidR="0032347A" w:rsidRDefault="0032347A" w:rsidP="008B4719">
      <w:pPr>
        <w:pStyle w:val="affff6"/>
        <w:keepNext/>
        <w:keepLines/>
        <w:widowControl/>
        <w:numPr>
          <w:ilvl w:val="0"/>
          <w:numId w:val="0"/>
        </w:numPr>
        <w:spacing w:beforeLines="50" w:before="180"/>
        <w:ind w:left="1559"/>
      </w:pPr>
      <w:r>
        <w:t>【</w:t>
      </w:r>
      <w:r w:rsidR="00597436">
        <w:t>対応</w:t>
      </w:r>
      <w:r>
        <w:t>オプション】</w:t>
      </w:r>
      <w:r w:rsidR="00CE2B74">
        <w:rPr>
          <w:rFonts w:hint="eastAsia"/>
        </w:rPr>
        <w:t xml:space="preserve">　※競合オプションは後に指定されたものが有効</w:t>
      </w:r>
    </w:p>
    <w:p w14:paraId="6B3F7BCA" w14:textId="2AFEEE28"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 xml:space="preserve">リトルエンディアン　</w:t>
      </w:r>
      <w:r w:rsidRPr="006A7C7F">
        <w:rPr>
          <w:rFonts w:ascii="ＭＳ ゴシック" w:hAnsi="ＭＳ ゴシック" w:cs="ＭＳ 明朝"/>
          <w:sz w:val="20"/>
          <w:szCs w:val="20"/>
        </w:rPr>
        <w:t>※デフォルト</w:t>
      </w:r>
    </w:p>
    <w:p w14:paraId="3B033A9E" w14:textId="4F06F195" w:rsidR="00F82F67"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--be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ビッグエンディアン</w:t>
      </w:r>
    </w:p>
    <w:p w14:paraId="3890E900" w14:textId="1C244D7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--p32</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ポインターサイズ：32bit（4バイト）　※デフォルト</w:t>
      </w:r>
    </w:p>
    <w:p w14:paraId="37BBDA9E" w14:textId="29BDEEF5"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-p64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ポインターサイズ：</w:t>
      </w:r>
      <w:r w:rsidRPr="006A7C7F">
        <w:rPr>
          <w:rFonts w:ascii="ＭＳ ゴシック" w:hAnsi="ＭＳ ゴシック" w:hint="eastAsia"/>
          <w:sz w:val="20"/>
          <w:szCs w:val="20"/>
        </w:rPr>
        <w:t>6</w:t>
      </w:r>
      <w:r w:rsidRPr="006A7C7F">
        <w:rPr>
          <w:rFonts w:ascii="ＭＳ ゴシック" w:hAnsi="ＭＳ ゴシック"/>
          <w:sz w:val="20"/>
          <w:szCs w:val="20"/>
        </w:rPr>
        <w:t>4</w:t>
      </w:r>
      <w:r w:rsidRPr="006A7C7F">
        <w:rPr>
          <w:rFonts w:ascii="ＭＳ ゴシック" w:hAnsi="ＭＳ ゴシック" w:hint="eastAsia"/>
          <w:sz w:val="20"/>
          <w:szCs w:val="20"/>
        </w:rPr>
        <w:t>bit（8バイト）</w:t>
      </w:r>
    </w:p>
    <w:p w14:paraId="7684FE13" w14:textId="5A6498E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1バイト</w:t>
      </w:r>
    </w:p>
    <w:p w14:paraId="3878880E" w14:textId="7E50572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2</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2バイト</w:t>
      </w:r>
    </w:p>
    <w:p w14:paraId="03085BC1" w14:textId="23D91EB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4バイト</w:t>
      </w:r>
    </w:p>
    <w:p w14:paraId="72B4A658" w14:textId="362288E5" w:rsidR="003E1D7F" w:rsidRPr="006A7C7F" w:rsidRDefault="003E1D7F" w:rsidP="003E1D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--sp8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8バイト　※デフォルト</w:t>
      </w:r>
    </w:p>
    <w:p w14:paraId="175E76C2" w14:textId="5B7B1FC6"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color w:val="0070C0"/>
          <w:sz w:val="20"/>
          <w:szCs w:val="20"/>
        </w:rPr>
        <w:t>6</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w:t>
      </w:r>
      <w:r w:rsidRPr="006A7C7F">
        <w:rPr>
          <w:rFonts w:ascii="ＭＳ ゴシック" w:hAnsi="ＭＳ ゴシック"/>
          <w:sz w:val="20"/>
          <w:szCs w:val="20"/>
        </w:rPr>
        <w:t>6</w:t>
      </w:r>
      <w:r w:rsidRPr="006A7C7F">
        <w:rPr>
          <w:rFonts w:ascii="ＭＳ ゴシック" w:hAnsi="ＭＳ ゴシック" w:hint="eastAsia"/>
          <w:sz w:val="20"/>
          <w:szCs w:val="20"/>
        </w:rPr>
        <w:t>バイト</w:t>
      </w:r>
    </w:p>
    <w:p w14:paraId="25F3FCEC" w14:textId="5C1AED0D" w:rsidR="00597436" w:rsidRPr="006A7C7F" w:rsidRDefault="00597436" w:rsidP="006A7C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--dbg</w:t>
      </w:r>
      <w:r w:rsidR="00CE2B74" w:rsidRPr="006A7C7F">
        <w:rPr>
          <w:rFonts w:ascii="ＭＳ ゴシック" w:hAnsi="ＭＳ ゴシック"/>
          <w:color w:val="0070C0"/>
          <w:sz w:val="20"/>
          <w:szCs w:val="20"/>
        </w:rPr>
        <w:t>crc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00CE2B74" w:rsidRPr="006A7C7F">
        <w:rPr>
          <w:rFonts w:ascii="ＭＳ ゴシック" w:hAnsi="ＭＳ ゴシック"/>
          <w:sz w:val="20"/>
          <w:szCs w:val="20"/>
        </w:rPr>
        <w:t>crc/crcs</w:t>
      </w:r>
      <w:r w:rsidR="00CE2B74" w:rsidRPr="006A7C7F">
        <w:rPr>
          <w:rFonts w:ascii="ＭＳ ゴシック" w:hAnsi="ＭＳ ゴシック" w:hint="eastAsia"/>
          <w:sz w:val="20"/>
          <w:szCs w:val="20"/>
        </w:rPr>
        <w:t>変換前テキストを</w:t>
      </w:r>
      <w:r w:rsidRPr="006A7C7F">
        <w:rPr>
          <w:rFonts w:ascii="ＭＳ ゴシック" w:hAnsi="ＭＳ ゴシック" w:hint="eastAsia"/>
          <w:sz w:val="20"/>
          <w:szCs w:val="20"/>
        </w:rPr>
        <w:t>デバッグデータ</w:t>
      </w:r>
      <w:r w:rsidR="00CE2B74" w:rsidRPr="006A7C7F">
        <w:rPr>
          <w:rFonts w:ascii="ＭＳ ゴシック" w:hAnsi="ＭＳ ゴシック" w:hint="eastAsia"/>
          <w:sz w:val="20"/>
          <w:szCs w:val="20"/>
        </w:rPr>
        <w:t>化</w:t>
      </w:r>
      <w:r w:rsidRPr="006A7C7F">
        <w:rPr>
          <w:rFonts w:ascii="ＭＳ ゴシック" w:hAnsi="ＭＳ ゴシック" w:hint="eastAsia"/>
          <w:sz w:val="20"/>
          <w:szCs w:val="20"/>
        </w:rPr>
        <w:t xml:space="preserve">　※デフォルト</w:t>
      </w:r>
    </w:p>
    <w:p w14:paraId="78B262C0" w14:textId="232A33D0" w:rsidR="00CE2B74" w:rsidRPr="006A7C7F" w:rsidRDefault="00CE2B74" w:rsidP="00CE2B74">
      <w:pPr>
        <w:pStyle w:val="affff6"/>
        <w:numPr>
          <w:ilvl w:val="0"/>
          <w:numId w:val="0"/>
        </w:numPr>
        <w:tabs>
          <w:tab w:val="left" w:leader="dot" w:pos="2977"/>
        </w:tabs>
        <w:ind w:leftChars="809" w:left="3051" w:rightChars="-135" w:right="-283" w:hangingChars="676" w:hanging="1352"/>
        <w:rPr>
          <w:rFonts w:ascii="ＭＳ ゴシック" w:hAnsi="ＭＳ ゴシック"/>
          <w:sz w:val="20"/>
          <w:szCs w:val="20"/>
        </w:rPr>
      </w:pPr>
      <w:r w:rsidRPr="006A7C7F">
        <w:rPr>
          <w:rFonts w:ascii="ＭＳ ゴシック" w:hAnsi="ＭＳ ゴシック"/>
          <w:color w:val="0070C0"/>
          <w:sz w:val="20"/>
          <w:szCs w:val="20"/>
        </w:rPr>
        <w:t>--dbgexpr</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計算式変換前テキストをデバッグデータ化　※デフォルト</w:t>
      </w:r>
    </w:p>
    <w:p w14:paraId="1C3AC1B4" w14:textId="3AFBB84C" w:rsidR="00597436" w:rsidRPr="006A7C7F" w:rsidRDefault="00597436" w:rsidP="00597436">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--nodbg</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デバッグデータなし</w:t>
      </w:r>
    </w:p>
    <w:p w14:paraId="641EFC84" w14:textId="21861E37"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--utf8</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エンコーディング：UTF-8　※デフォルト</w:t>
      </w:r>
    </w:p>
    <w:p w14:paraId="18A6274A" w14:textId="0DCBDFE0"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エンコーディング：シフト</w:t>
      </w:r>
      <w:r w:rsidRPr="006A7C7F">
        <w:rPr>
          <w:rFonts w:ascii="ＭＳ ゴシック" w:hAnsi="ＭＳ ゴシック" w:hint="eastAsia"/>
          <w:sz w:val="20"/>
          <w:szCs w:val="20"/>
        </w:rPr>
        <w:t>JIS</w:t>
      </w:r>
    </w:p>
    <w:p w14:paraId="3141DDFA" w14:textId="215EF0CB"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デバッグデータエンコーディング：UTF-8　※デフォルト</w:t>
      </w:r>
    </w:p>
    <w:p w14:paraId="7A2C2FD9" w14:textId="5248682C"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デバッグデータエンコーディング：シフトJIS</w:t>
      </w:r>
    </w:p>
    <w:p w14:paraId="400D16DE" w14:textId="7DBB9E6C"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w:t>
      </w:r>
      <w:r w:rsidRPr="006A7C7F">
        <w:rPr>
          <w:rFonts w:ascii="ＭＳ ゴシック" w:hAnsi="ＭＳ ゴシック" w:hint="eastAsia"/>
          <w:color w:val="0070C0"/>
          <w:sz w:val="20"/>
          <w:szCs w:val="20"/>
        </w:rPr>
        <w:t>makesrc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ソースファイル</w:t>
      </w:r>
      <w:r w:rsidRPr="006A7C7F">
        <w:rPr>
          <w:rFonts w:ascii="ＭＳ ゴシック" w:hAnsi="ＭＳ ゴシック" w:hint="eastAsia"/>
          <w:sz w:val="20"/>
          <w:szCs w:val="20"/>
        </w:rPr>
        <w:t>生成</w:t>
      </w:r>
      <w:r w:rsidRPr="006A7C7F">
        <w:rPr>
          <w:rFonts w:ascii="ＭＳ ゴシック" w:hAnsi="ＭＳ ゴシック"/>
          <w:sz w:val="20"/>
          <w:szCs w:val="20"/>
        </w:rPr>
        <w:t xml:space="preserve">　</w:t>
      </w:r>
      <w:r w:rsidRPr="006A7C7F">
        <w:rPr>
          <w:rFonts w:ascii="ＭＳ ゴシック" w:hAnsi="ＭＳ ゴシック" w:cs="ＭＳ 明朝"/>
          <w:sz w:val="20"/>
          <w:szCs w:val="20"/>
        </w:rPr>
        <w:t>※</w:t>
      </w:r>
      <w:r w:rsidRPr="00627D9D">
        <w:rPr>
          <w:rFonts w:ascii="ＭＳ ゴシック" w:hAnsi="ＭＳ ゴシック" w:cs="ＭＳ 明朝" w:hint="eastAsia"/>
          <w:color w:val="0070C0"/>
          <w:sz w:val="20"/>
          <w:szCs w:val="20"/>
        </w:rPr>
        <w:t>-</w:t>
      </w:r>
      <w:r w:rsidRPr="00627D9D">
        <w:rPr>
          <w:rFonts w:ascii="ＭＳ ゴシック" w:hAnsi="ＭＳ ゴシック" w:cs="ＭＳ 明朝"/>
          <w:color w:val="0070C0"/>
          <w:sz w:val="20"/>
          <w:szCs w:val="20"/>
        </w:rPr>
        <w:t>c,-o</w:t>
      </w:r>
      <w:r w:rsidR="002D3BFF" w:rsidRPr="00627D9D">
        <w:rPr>
          <w:rFonts w:ascii="ＭＳ ゴシック" w:hAnsi="ＭＳ ゴシック" w:cs="ＭＳ 明朝"/>
          <w:color w:val="0070C0"/>
          <w:sz w:val="20"/>
          <w:szCs w:val="20"/>
        </w:rPr>
        <w:t>,-c</w:t>
      </w:r>
      <w:r w:rsidR="00627D9D" w:rsidRPr="00627D9D">
        <w:rPr>
          <w:rFonts w:ascii="ＭＳ ゴシック" w:hAnsi="ＭＳ ゴシック" w:cs="ＭＳ 明朝"/>
          <w:color w:val="0070C0"/>
          <w:sz w:val="20"/>
          <w:szCs w:val="20"/>
        </w:rPr>
        <w:t>,-m</w:t>
      </w:r>
      <w:r w:rsidR="002D3BFF" w:rsidRPr="00627D9D">
        <w:rPr>
          <w:rFonts w:ascii="ＭＳ ゴシック" w:hAnsi="ＭＳ ゴシック" w:cs="ＭＳ 明朝"/>
          <w:color w:val="0070C0"/>
          <w:sz w:val="20"/>
          <w:szCs w:val="20"/>
        </w:rPr>
        <w:t xml:space="preserve"> </w:t>
      </w:r>
      <w:r w:rsidRPr="006A7C7F">
        <w:rPr>
          <w:rFonts w:ascii="ＭＳ ゴシック" w:hAnsi="ＭＳ ゴシック" w:cs="ＭＳ 明朝"/>
          <w:sz w:val="20"/>
          <w:szCs w:val="20"/>
        </w:rPr>
        <w:t>オプションは無視</w:t>
      </w:r>
    </w:p>
    <w:p w14:paraId="56D80001" w14:textId="5A92D965"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ソースファイルエンコーディング：UTF-8　※デフォルト</w:t>
      </w:r>
    </w:p>
    <w:p w14:paraId="378503A6" w14:textId="1390743D"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ソースファイルエンコーディング：シフトJIS</w:t>
      </w:r>
    </w:p>
    <w:p w14:paraId="26EC9A43" w14:textId="622773FB" w:rsidR="00885C47" w:rsidRPr="006A7C7F" w:rsidRDefault="00885C47"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lastRenderedPageBreak/>
        <w:t>-t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データ型定義リストファイル指定　※複数指定可</w:t>
      </w:r>
    </w:p>
    <w:p w14:paraId="393EE55E" w14:textId="45D6FC06" w:rsidR="00885C47" w:rsidRPr="006A7C7F" w:rsidRDefault="00885C47" w:rsidP="00885C47">
      <w:pPr>
        <w:pStyle w:val="affff6"/>
        <w:numPr>
          <w:ilvl w:val="0"/>
          <w:numId w:val="0"/>
        </w:numPr>
        <w:tabs>
          <w:tab w:val="left" w:leader="dot" w:pos="2977"/>
        </w:tabs>
        <w:ind w:leftChars="809" w:left="3051" w:right="-285" w:hangingChars="676" w:hanging="1352"/>
        <w:rPr>
          <w:rFonts w:ascii="ＭＳ ゴシック" w:hAnsi="ＭＳ ゴシック"/>
          <w:sz w:val="20"/>
          <w:szCs w:val="20"/>
        </w:rPr>
      </w:pPr>
      <w:r w:rsidRPr="006A7C7F">
        <w:rPr>
          <w:rFonts w:ascii="ＭＳ ゴシック" w:hAnsi="ＭＳ ゴシック" w:hint="eastAsia"/>
          <w:color w:val="0070C0"/>
          <w:sz w:val="20"/>
          <w:szCs w:val="20"/>
        </w:rPr>
        <w:t>-f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計算式用拡張関数定義リストファイル指定　※複数指定可</w:t>
      </w:r>
    </w:p>
    <w:p w14:paraId="07AC0686" w14:textId="77777777" w:rsidR="00D231C2" w:rsidRPr="006A7C7F" w:rsidRDefault="00D231C2" w:rsidP="00D231C2">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d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フォーマット定義</w:t>
      </w:r>
      <w:r w:rsidRPr="006A7C7F">
        <w:rPr>
          <w:rFonts w:ascii="ＭＳ ゴシック" w:hAnsi="ＭＳ ゴシック" w:hint="eastAsia"/>
          <w:sz w:val="20"/>
          <w:szCs w:val="20"/>
        </w:rPr>
        <w:t>JSON</w:t>
      </w:r>
      <w:r w:rsidRPr="006A7C7F">
        <w:rPr>
          <w:rFonts w:ascii="ＭＳ ゴシック" w:hAnsi="ＭＳ ゴシック"/>
          <w:sz w:val="20"/>
          <w:szCs w:val="20"/>
        </w:rPr>
        <w:t>ファイル指定</w:t>
      </w:r>
      <w:r w:rsidRPr="006A7C7F">
        <w:rPr>
          <w:rFonts w:ascii="ＭＳ ゴシック" w:hAnsi="ＭＳ ゴシック" w:hint="eastAsia"/>
          <w:sz w:val="20"/>
          <w:szCs w:val="20"/>
        </w:rPr>
        <w:t xml:space="preserve">　※必須</w:t>
      </w:r>
    </w:p>
    <w:p w14:paraId="638F4918" w14:textId="2145171F" w:rsidR="00885C47"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-i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データ定義</w:t>
      </w:r>
      <w:r w:rsidRPr="006A7C7F">
        <w:rPr>
          <w:rFonts w:ascii="ＭＳ ゴシック" w:hAnsi="ＭＳ ゴシック" w:hint="eastAsia"/>
          <w:sz w:val="20"/>
          <w:szCs w:val="20"/>
        </w:rPr>
        <w:t>JSONファイル（入力ファイル）指定</w:t>
      </w:r>
    </w:p>
    <w:p w14:paraId="364DDB94" w14:textId="5A9247A0" w:rsidR="00012DD0"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-o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sz w:val="20"/>
          <w:szCs w:val="20"/>
        </w:rPr>
        <w:tab/>
        <w:t>バイナリファイル（出力ファイル）指定</w:t>
      </w:r>
    </w:p>
    <w:p w14:paraId="0A4A8233" w14:textId="53748547" w:rsidR="00012DD0"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-c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チェック用JSONファイル（出力ファイル）指定</w:t>
      </w:r>
    </w:p>
    <w:p w14:paraId="60DE83D6" w14:textId="11944A38" w:rsidR="00627D9D" w:rsidRPr="006A7C7F" w:rsidRDefault="00627D9D" w:rsidP="00627D9D">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Pr>
          <w:rFonts w:ascii="ＭＳ ゴシック" w:hAnsi="ＭＳ ゴシック" w:hint="eastAsia"/>
          <w:color w:val="0070C0"/>
          <w:sz w:val="20"/>
          <w:szCs w:val="20"/>
        </w:rPr>
        <w:t>-</w:t>
      </w:r>
      <w:r>
        <w:rPr>
          <w:rFonts w:ascii="ＭＳ ゴシック" w:hAnsi="ＭＳ ゴシック"/>
          <w:color w:val="0070C0"/>
          <w:sz w:val="20"/>
          <w:szCs w:val="20"/>
        </w:rPr>
        <w:t>m</w:t>
      </w:r>
      <w:r w:rsidRPr="006A7C7F">
        <w:rPr>
          <w:rFonts w:ascii="ＭＳ ゴシック" w:hAnsi="ＭＳ ゴシック" w:hint="eastAsia"/>
          <w:color w:val="0070C0"/>
          <w:sz w:val="20"/>
          <w:szCs w:val="20"/>
        </w:rPr>
        <w:t xml:space="preserve">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r>
      <w:r>
        <w:rPr>
          <w:rFonts w:ascii="ＭＳ ゴシック" w:hAnsi="ＭＳ ゴシック" w:hint="eastAsia"/>
          <w:sz w:val="20"/>
          <w:szCs w:val="20"/>
        </w:rPr>
        <w:t>中間</w:t>
      </w:r>
      <w:r w:rsidRPr="006A7C7F">
        <w:rPr>
          <w:rFonts w:ascii="ＭＳ ゴシック" w:hAnsi="ＭＳ ゴシック" w:hint="eastAsia"/>
          <w:sz w:val="20"/>
          <w:szCs w:val="20"/>
        </w:rPr>
        <w:t>JSON</w:t>
      </w:r>
      <w:r>
        <w:rPr>
          <w:rFonts w:ascii="ＭＳ ゴシック" w:hAnsi="ＭＳ ゴシック" w:hint="eastAsia"/>
          <w:sz w:val="20"/>
          <w:szCs w:val="20"/>
        </w:rPr>
        <w:t>②</w:t>
      </w:r>
      <w:r w:rsidRPr="006A7C7F">
        <w:rPr>
          <w:rFonts w:ascii="ＭＳ ゴシック" w:hAnsi="ＭＳ ゴシック" w:hint="eastAsia"/>
          <w:sz w:val="20"/>
          <w:szCs w:val="20"/>
        </w:rPr>
        <w:t>ファイル（出力ファイル）指定</w:t>
      </w:r>
    </w:p>
    <w:p w14:paraId="417DC66B" w14:textId="50C097C8" w:rsidR="00012DD0" w:rsidRPr="006A7C7F" w:rsidRDefault="008F429D" w:rsidP="008F429D">
      <w:pPr>
        <w:pStyle w:val="affff6"/>
        <w:numPr>
          <w:ilvl w:val="0"/>
          <w:numId w:val="0"/>
        </w:numPr>
        <w:ind w:leftChars="809" w:left="1971" w:right="-1" w:hangingChars="136" w:hanging="272"/>
        <w:rPr>
          <w:sz w:val="20"/>
          <w:szCs w:val="20"/>
        </w:rPr>
      </w:pPr>
      <w:r w:rsidRPr="006A7C7F">
        <w:rPr>
          <w:rFonts w:ascii="ＭＳ 明朝" w:eastAsia="ＭＳ 明朝" w:hAnsi="ＭＳ 明朝" w:cs="ＭＳ 明朝"/>
          <w:sz w:val="20"/>
          <w:szCs w:val="20"/>
        </w:rPr>
        <w:t>※</w:t>
      </w:r>
      <w:r w:rsidR="00012DD0" w:rsidRPr="006A7C7F">
        <w:rPr>
          <w:sz w:val="20"/>
          <w:szCs w:val="20"/>
        </w:rPr>
        <w:t>C</w:t>
      </w:r>
      <w:r w:rsidR="00012DD0" w:rsidRPr="006A7C7F">
        <w:rPr>
          <w:sz w:val="20"/>
          <w:szCs w:val="20"/>
        </w:rPr>
        <w:t>言語ヘッダーファイル（出力ファイル）</w:t>
      </w:r>
      <w:r w:rsidRPr="006A7C7F">
        <w:rPr>
          <w:sz w:val="20"/>
          <w:szCs w:val="20"/>
        </w:rPr>
        <w:t>と</w:t>
      </w:r>
      <w:r w:rsidR="00012DD0" w:rsidRPr="006A7C7F">
        <w:rPr>
          <w:sz w:val="20"/>
          <w:szCs w:val="20"/>
        </w:rPr>
        <w:t>C</w:t>
      </w:r>
      <w:r w:rsidR="00012DD0" w:rsidRPr="006A7C7F">
        <w:rPr>
          <w:sz w:val="20"/>
          <w:szCs w:val="20"/>
        </w:rPr>
        <w:t>言語ソース（構造定義情報）ファイル（出力ファイル）</w:t>
      </w:r>
      <w:r w:rsidRPr="006A7C7F">
        <w:rPr>
          <w:sz w:val="20"/>
          <w:szCs w:val="20"/>
        </w:rPr>
        <w:t>はデータ定義</w:t>
      </w:r>
      <w:r w:rsidRPr="006A7C7F">
        <w:rPr>
          <w:rFonts w:hint="eastAsia"/>
          <w:sz w:val="20"/>
          <w:szCs w:val="20"/>
        </w:rPr>
        <w:t>JSON</w:t>
      </w:r>
      <w:r w:rsidRPr="006A7C7F">
        <w:rPr>
          <w:rFonts w:hint="eastAsia"/>
          <w:sz w:val="20"/>
          <w:szCs w:val="20"/>
        </w:rPr>
        <w:t>内で指定。</w:t>
      </w:r>
    </w:p>
    <w:p w14:paraId="5C6E57A8" w14:textId="48E543A3"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w:t>
      </w:r>
      <w:r w:rsidRPr="003F6F7C">
        <w:rPr>
          <w:rFonts w:ascii="ＭＳ ゴシック" w:hAnsi="ＭＳ ゴシック"/>
          <w:color w:val="0070C0"/>
          <w:sz w:val="20"/>
          <w:szCs w:val="20"/>
        </w:rPr>
        <w:t>c</w:t>
      </w:r>
      <w:r w:rsidRPr="006A7C7F">
        <w:rPr>
          <w:sz w:val="20"/>
          <w:szCs w:val="20"/>
        </w:rPr>
        <w:t xml:space="preserve"> </w:t>
      </w:r>
      <w:r w:rsidRPr="006A7C7F">
        <w:rPr>
          <w:rFonts w:hint="eastAsia"/>
          <w:sz w:val="20"/>
          <w:szCs w:val="20"/>
        </w:rPr>
        <w:t>オプションがないとチェック用</w:t>
      </w:r>
      <w:r w:rsidRPr="006A7C7F">
        <w:rPr>
          <w:rFonts w:hint="eastAsia"/>
          <w:sz w:val="20"/>
          <w:szCs w:val="20"/>
        </w:rPr>
        <w:t>JSON</w:t>
      </w:r>
      <w:r w:rsidRPr="006A7C7F">
        <w:rPr>
          <w:rFonts w:hint="eastAsia"/>
          <w:sz w:val="20"/>
          <w:szCs w:val="20"/>
        </w:rPr>
        <w:t>は出力されない。</w:t>
      </w:r>
    </w:p>
    <w:p w14:paraId="1E609DE8" w14:textId="2A563712"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-d</w:t>
      </w:r>
      <w:r w:rsidRPr="006A7C7F">
        <w:rPr>
          <w:rFonts w:hint="eastAsia"/>
          <w:sz w:val="20"/>
          <w:szCs w:val="20"/>
        </w:rPr>
        <w:t xml:space="preserve"> </w:t>
      </w:r>
      <w:r w:rsidRPr="006A7C7F">
        <w:rPr>
          <w:rFonts w:hint="eastAsia"/>
          <w:sz w:val="20"/>
          <w:szCs w:val="20"/>
        </w:rPr>
        <w:t>オプションがないとエラー。</w:t>
      </w:r>
    </w:p>
    <w:p w14:paraId="488B6C41" w14:textId="5308DEBB" w:rsidR="001B2FE4" w:rsidRPr="006A7C7F" w:rsidRDefault="002D3BFF"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--m</w:t>
      </w:r>
      <w:r w:rsidRPr="003F6F7C">
        <w:rPr>
          <w:rFonts w:ascii="ＭＳ ゴシック" w:hAnsi="ＭＳ ゴシック"/>
          <w:color w:val="0070C0"/>
          <w:sz w:val="20"/>
          <w:szCs w:val="20"/>
        </w:rPr>
        <w:t>akesrc</w:t>
      </w:r>
      <w:r w:rsidRPr="006A7C7F">
        <w:rPr>
          <w:sz w:val="20"/>
          <w:szCs w:val="20"/>
        </w:rPr>
        <w:t xml:space="preserve"> </w:t>
      </w:r>
      <w:r w:rsidRPr="006A7C7F">
        <w:rPr>
          <w:rFonts w:hint="eastAsia"/>
          <w:sz w:val="20"/>
          <w:szCs w:val="20"/>
        </w:rPr>
        <w:t>オプション非指定時は、</w:t>
      </w:r>
      <w:r w:rsidRPr="003F6F7C">
        <w:rPr>
          <w:rFonts w:ascii="ＭＳ ゴシック" w:hAnsi="ＭＳ ゴシック" w:hint="eastAsia"/>
          <w:color w:val="0070C0"/>
          <w:sz w:val="20"/>
          <w:szCs w:val="20"/>
        </w:rPr>
        <w:t>-c,-o</w:t>
      </w:r>
      <w:r w:rsidRPr="006A7C7F">
        <w:rPr>
          <w:rFonts w:hint="eastAsia"/>
          <w:sz w:val="20"/>
          <w:szCs w:val="20"/>
        </w:rPr>
        <w:t xml:space="preserve"> </w:t>
      </w:r>
      <w:r w:rsidRPr="006A7C7F">
        <w:rPr>
          <w:rFonts w:hint="eastAsia"/>
          <w:sz w:val="20"/>
          <w:szCs w:val="20"/>
        </w:rPr>
        <w:t>オプションがないとエラー。</w:t>
      </w:r>
    </w:p>
    <w:p w14:paraId="2D8AEE61" w14:textId="273A8318" w:rsidR="005B2D18" w:rsidRDefault="005B2D18" w:rsidP="005B2D18">
      <w:pPr>
        <w:pStyle w:val="3"/>
      </w:pPr>
      <w:bookmarkStart w:id="45" w:name="_Toc377298308"/>
      <w:r>
        <w:t>ツールの作成</w:t>
      </w:r>
      <w:bookmarkEnd w:id="45"/>
    </w:p>
    <w:p w14:paraId="0C40ADD9" w14:textId="0F4CDC84" w:rsidR="005B2D18" w:rsidRDefault="00DD30E4" w:rsidP="005B2D18">
      <w:pPr>
        <w:pStyle w:val="aa"/>
        <w:ind w:left="447" w:firstLine="283"/>
      </w:pPr>
      <w:r>
        <w:rPr>
          <w:rFonts w:hint="eastAsia"/>
        </w:rPr>
        <w:t>各データ仕様および上記</w:t>
      </w:r>
      <w:r w:rsidR="00061106">
        <w:rPr>
          <w:rFonts w:hint="eastAsia"/>
        </w:rPr>
        <w:t>オプションに基づいてツールを作成</w:t>
      </w:r>
      <w:r w:rsidR="005B2D18">
        <w:rPr>
          <w:rFonts w:hint="eastAsia"/>
        </w:rPr>
        <w:t>する</w:t>
      </w:r>
      <w:r w:rsidR="00061106">
        <w:rPr>
          <w:rFonts w:hint="eastAsia"/>
        </w:rPr>
        <w:t>。</w:t>
      </w:r>
    </w:p>
    <w:p w14:paraId="2A8FAEA8" w14:textId="652C299D" w:rsidR="005B2D18" w:rsidRDefault="005B2D18" w:rsidP="005B2D18">
      <w:pPr>
        <w:pStyle w:val="3"/>
      </w:pPr>
      <w:bookmarkStart w:id="46" w:name="_Toc377298309"/>
      <w:r>
        <w:t>ツールの処理</w:t>
      </w:r>
      <w:bookmarkEnd w:id="46"/>
    </w:p>
    <w:p w14:paraId="3AF918BA" w14:textId="2E4710D1" w:rsidR="00D07D35" w:rsidRDefault="005B2D18" w:rsidP="005B2D18">
      <w:pPr>
        <w:pStyle w:val="aa"/>
        <w:keepNext/>
        <w:keepLines/>
        <w:widowControl/>
        <w:spacing w:afterLines="50" w:after="180"/>
        <w:ind w:left="447" w:firstLine="283"/>
      </w:pPr>
      <w:r>
        <w:rPr>
          <w:rFonts w:hint="eastAsia"/>
        </w:rPr>
        <w:t>ツールの処理を作成する上での主な注意点を示す</w:t>
      </w:r>
      <w:r w:rsidR="00061106">
        <w:rPr>
          <w:rFonts w:hint="eastAsia"/>
        </w:rPr>
        <w:t>。</w:t>
      </w:r>
    </w:p>
    <w:p w14:paraId="1D579973" w14:textId="77777777" w:rsidR="003F6F7C" w:rsidRDefault="003F6F7C" w:rsidP="005B2D18">
      <w:pPr>
        <w:pStyle w:val="a1"/>
      </w:pPr>
      <w:r>
        <w:rPr>
          <w:rFonts w:hint="eastAsia"/>
        </w:rPr>
        <w:t>主キー、副キーの重複エラー判定は、文字列と</w:t>
      </w:r>
      <w:r>
        <w:rPr>
          <w:rFonts w:hint="eastAsia"/>
        </w:rPr>
        <w:t>CRC</w:t>
      </w:r>
      <w:r>
        <w:rPr>
          <w:rFonts w:hint="eastAsia"/>
        </w:rPr>
        <w:t>値の両方で行う。</w:t>
      </w:r>
    </w:p>
    <w:p w14:paraId="31A7D365" w14:textId="5DE95BA9" w:rsidR="00061106" w:rsidRDefault="00061106" w:rsidP="005B2D18">
      <w:pPr>
        <w:pStyle w:val="a1"/>
      </w:pPr>
      <w:r>
        <w:rPr>
          <w:rFonts w:hint="eastAsia"/>
        </w:rPr>
        <w:t>計算式データ、文字列データ、デバッグデータは、</w:t>
      </w:r>
      <w:r w:rsidR="001B2FE4">
        <w:rPr>
          <w:rFonts w:hint="eastAsia"/>
        </w:rPr>
        <w:t>バイナリデータ化の際、</w:t>
      </w:r>
      <w:r>
        <w:rPr>
          <w:rFonts w:hint="eastAsia"/>
        </w:rPr>
        <w:t>同じ内容なら同じ実データを参照するようにする。</w:t>
      </w:r>
    </w:p>
    <w:p w14:paraId="0537850C" w14:textId="373441D2" w:rsidR="003E6D64" w:rsidRDefault="003E6D64" w:rsidP="005B2D18">
      <w:pPr>
        <w:pStyle w:val="a1"/>
      </w:pPr>
      <w:r>
        <w:t>途中エラーが一つでも検出されたら、一切のファイル出力を行わず、その時点で処理を終了する。</w:t>
      </w:r>
    </w:p>
    <w:p w14:paraId="42554326" w14:textId="27774537" w:rsidR="003E6D64" w:rsidRDefault="003E6D64" w:rsidP="005B2D18">
      <w:pPr>
        <w:pStyle w:val="a1"/>
      </w:pPr>
      <w:r>
        <w:t>途中エラーが一つでも検出されたら、コマンド</w:t>
      </w:r>
      <w:r w:rsidR="005B2D18">
        <w:t>（ツール）</w:t>
      </w:r>
      <w:r>
        <w:t>は</w:t>
      </w:r>
      <w:r>
        <w:rPr>
          <w:rFonts w:hint="eastAsia"/>
        </w:rPr>
        <w:t xml:space="preserve"> 1 </w:t>
      </w:r>
      <w:r>
        <w:rPr>
          <w:rFonts w:hint="eastAsia"/>
        </w:rPr>
        <w:t>を返す。（正常時は</w:t>
      </w:r>
      <w:r>
        <w:rPr>
          <w:rFonts w:hint="eastAsia"/>
        </w:rPr>
        <w:t xml:space="preserve"> 0 </w:t>
      </w:r>
      <w:r>
        <w:rPr>
          <w:rFonts w:hint="eastAsia"/>
        </w:rPr>
        <w:t>を返す。）</w:t>
      </w:r>
    </w:p>
    <w:p w14:paraId="793875AD" w14:textId="33391BDF" w:rsidR="005B2D18" w:rsidRDefault="00872D82" w:rsidP="005B2D18">
      <w:pPr>
        <w:pStyle w:val="3"/>
      </w:pPr>
      <w:bookmarkStart w:id="47" w:name="_Toc377298310"/>
      <w:r>
        <w:t>ツールの処理フロー</w:t>
      </w:r>
      <w:bookmarkEnd w:id="47"/>
    </w:p>
    <w:p w14:paraId="06075AA6" w14:textId="14855FA8" w:rsidR="005B2D18" w:rsidRDefault="005B2D18" w:rsidP="005B2D18">
      <w:pPr>
        <w:pStyle w:val="aa"/>
        <w:keepNext/>
        <w:keepLines/>
        <w:widowControl/>
        <w:spacing w:afterLines="50" w:after="180"/>
        <w:ind w:left="447" w:firstLine="283"/>
      </w:pPr>
      <w:r>
        <w:rPr>
          <w:rFonts w:hint="eastAsia"/>
        </w:rPr>
        <w:t>ツール内の処理</w:t>
      </w:r>
      <w:r w:rsidR="00872D82">
        <w:rPr>
          <w:rFonts w:hint="eastAsia"/>
        </w:rPr>
        <w:t>フロー</w:t>
      </w:r>
      <w:r>
        <w:rPr>
          <w:rFonts w:hint="eastAsia"/>
        </w:rPr>
        <w:t>を示す。</w:t>
      </w:r>
    </w:p>
    <w:p w14:paraId="4CD8F7D2" w14:textId="1516BE6A" w:rsidR="002F78FC" w:rsidRPr="002D10C3" w:rsidRDefault="00FA5DCD" w:rsidP="002F78FC">
      <w:pPr>
        <w:pStyle w:val="affff6"/>
        <w:numPr>
          <w:ilvl w:val="0"/>
          <w:numId w:val="0"/>
        </w:numPr>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3E6D64" w:rsidRPr="002D10C3">
        <w:rPr>
          <w:rFonts w:ascii="ＭＳ ゴシック" w:hAnsi="ＭＳ ゴシック"/>
          <w:sz w:val="20"/>
          <w:szCs w:val="20"/>
        </w:rPr>
        <w:t>データ型定義リスト解析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sz w:val="20"/>
          <w:szCs w:val="20"/>
        </w:rPr>
        <w:t>）</w:t>
      </w:r>
    </w:p>
    <w:p w14:paraId="7697435E" w14:textId="6DAF6D08" w:rsidR="003E6D64" w:rsidRPr="002D10C3" w:rsidRDefault="003E6D64"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002F78FC" w:rsidRPr="002D10C3">
        <w:rPr>
          <w:rFonts w:ascii="ＭＳ ゴシック" w:hAnsi="ＭＳ ゴシック" w:cs="ＭＳ 明朝"/>
          <w:sz w:val="20"/>
          <w:szCs w:val="20"/>
        </w:rPr>
        <w:tab/>
        <w:t>フォーマット定義JSON解析（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cs="ＭＳ 明朝"/>
          <w:sz w:val="20"/>
          <w:szCs w:val="20"/>
        </w:rPr>
        <w:t>）</w:t>
      </w:r>
    </w:p>
    <w:p w14:paraId="3E3EEC0D" w14:textId="7BBC2D94" w:rsidR="002F78FC" w:rsidRPr="002D10C3" w:rsidRDefault="002F78FC"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フォーマット定義の整合性チェック</w:t>
      </w:r>
    </w:p>
    <w:p w14:paraId="4AFCF62F" w14:textId="786B29D2" w:rsidR="00E2075B" w:rsidRPr="002D10C3" w:rsidRDefault="00E2075B" w:rsidP="00E2075B">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存在しない</w:t>
      </w:r>
      <w:r w:rsidRPr="002D10C3">
        <w:rPr>
          <w:rFonts w:ascii="ＭＳ ゴシック" w:hAnsi="ＭＳ ゴシック" w:cs="ＭＳ 明朝"/>
          <w:sz w:val="18"/>
          <w:szCs w:val="18"/>
        </w:rPr>
        <w:t>型が</w:t>
      </w:r>
      <w:r w:rsidRPr="002D10C3">
        <w:rPr>
          <w:rFonts w:ascii="ＭＳ ゴシック" w:hAnsi="ＭＳ ゴシック" w:cs="ＭＳ 明朝" w:hint="eastAsia"/>
          <w:sz w:val="18"/>
          <w:szCs w:val="18"/>
        </w:rPr>
        <w:t>使用されていたらエラー、ネストした構造体が定義されていなければエラー、などをチェック。</w:t>
      </w:r>
    </w:p>
    <w:p w14:paraId="2A48B6F6" w14:textId="17FB79D8"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【以下、C言語ソース出力時は行わない処理】</w:t>
      </w:r>
    </w:p>
    <w:p w14:paraId="4E58AFBD" w14:textId="77777777" w:rsidR="00897D36" w:rsidRPr="002D10C3" w:rsidRDefault="00897D36" w:rsidP="00897D36">
      <w:pPr>
        <w:pStyle w:val="affff6"/>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計算式拡張関数定義リスト解析（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内部データ化</w:t>
      </w:r>
      <w:r w:rsidRPr="002D10C3">
        <w:rPr>
          <w:rFonts w:ascii="ＭＳ ゴシック" w:hAnsi="ＭＳ ゴシック" w:cs="ＭＳ 明朝"/>
          <w:sz w:val="20"/>
          <w:szCs w:val="20"/>
        </w:rPr>
        <w:t>）</w:t>
      </w:r>
    </w:p>
    <w:p w14:paraId="02D9E515" w14:textId="6E714EDF" w:rsidR="002F78FC" w:rsidRPr="002D10C3" w:rsidRDefault="002F78FC" w:rsidP="004D0FAA">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データ定義</w:t>
      </w:r>
      <w:r w:rsidRPr="002D10C3">
        <w:rPr>
          <w:rFonts w:ascii="ＭＳ ゴシック" w:hAnsi="ＭＳ ゴシック" w:cs="ＭＳ 明朝" w:hint="eastAsia"/>
          <w:sz w:val="20"/>
          <w:szCs w:val="20"/>
        </w:rPr>
        <w:t>JSON解析（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005D2855" w:rsidRPr="002D10C3">
        <w:rPr>
          <w:rFonts w:ascii="ＭＳ ゴシック" w:hAnsi="ＭＳ ゴシック" w:hint="eastAsia"/>
          <w:color w:val="FF0000"/>
          <w:sz w:val="20"/>
          <w:szCs w:val="20"/>
        </w:rPr>
        <w:t>→</w:t>
      </w:r>
      <w:r w:rsidR="005D2855" w:rsidRPr="002D10C3">
        <w:rPr>
          <w:rFonts w:ascii="ＭＳ ゴシック" w:hAnsi="ＭＳ ゴシック" w:hint="eastAsia"/>
          <w:sz w:val="20"/>
          <w:szCs w:val="20"/>
        </w:rPr>
        <w:t>内部データ化</w:t>
      </w:r>
      <w:r w:rsidRPr="002D10C3">
        <w:rPr>
          <w:rFonts w:ascii="ＭＳ ゴシック" w:hAnsi="ＭＳ ゴシック" w:cs="ＭＳ 明朝" w:hint="eastAsia"/>
          <w:sz w:val="20"/>
          <w:szCs w:val="20"/>
        </w:rPr>
        <w:t>）</w:t>
      </w:r>
    </w:p>
    <w:p w14:paraId="45F59076" w14:textId="6729CD31" w:rsidR="004B4205" w:rsidRPr="002D10C3" w:rsidRDefault="004B4205"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中間</w:t>
      </w:r>
      <w:r w:rsidRPr="002D10C3">
        <w:rPr>
          <w:rFonts w:ascii="ＭＳ ゴシック" w:hAnsi="ＭＳ ゴシック" w:cs="ＭＳ 明朝" w:hint="eastAsia"/>
          <w:sz w:val="18"/>
          <w:szCs w:val="18"/>
        </w:rPr>
        <w:t>JSON②作成と同時に、CRC値化された文字列をデバッグ用データとして蓄積。</w:t>
      </w:r>
    </w:p>
    <w:p w14:paraId="469FE174" w14:textId="77777777"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72268D7E" w14:textId="3759A6CF"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crcs()関数使用箇所は、小文字化した文字列で扱う（元の文字列は失われる）。</w:t>
      </w:r>
    </w:p>
    <w:p w14:paraId="5A5731F0" w14:textId="7F2D1652" w:rsidR="00315766" w:rsidRPr="002D10C3" w:rsidRDefault="00315766" w:rsidP="004B420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B4205" w:rsidRPr="002D10C3">
        <w:rPr>
          <w:rFonts w:ascii="ＭＳ ゴシック" w:hAnsi="ＭＳ ゴシック" w:cs="ＭＳ 明朝"/>
          <w:sz w:val="20"/>
          <w:szCs w:val="20"/>
        </w:rPr>
        <w:t>データのフォーマット照合</w:t>
      </w:r>
    </w:p>
    <w:p w14:paraId="574E5B92" w14:textId="6B9E5A07" w:rsidR="004B4205" w:rsidRPr="002D10C3" w:rsidRDefault="00B50A1C" w:rsidP="004B420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フォーマット定義</w:t>
      </w:r>
      <w:r w:rsidR="00114B57" w:rsidRPr="002D10C3">
        <w:rPr>
          <w:rFonts w:ascii="ＭＳ ゴシック" w:hAnsi="ＭＳ ゴシック" w:cs="ＭＳ 明朝" w:hint="eastAsia"/>
          <w:sz w:val="18"/>
          <w:szCs w:val="18"/>
        </w:rPr>
        <w:t>に存在しないキーが使用されていたらエラー</w:t>
      </w:r>
      <w:r w:rsidR="00E2075B" w:rsidRPr="002D10C3">
        <w:rPr>
          <w:rFonts w:ascii="ＭＳ ゴシック" w:hAnsi="ＭＳ ゴシック" w:cs="ＭＳ 明朝" w:hint="eastAsia"/>
          <w:sz w:val="18"/>
          <w:szCs w:val="18"/>
        </w:rPr>
        <w:t>、主キー／副キー</w:t>
      </w:r>
      <w:r w:rsidR="00B94F15">
        <w:rPr>
          <w:rFonts w:ascii="ＭＳ ゴシック" w:hAnsi="ＭＳ ゴシック" w:cs="ＭＳ 明朝" w:hint="eastAsia"/>
          <w:sz w:val="18"/>
          <w:szCs w:val="18"/>
        </w:rPr>
        <w:t>／検索キーに指定された</w:t>
      </w:r>
      <w:r w:rsidR="00F63D24" w:rsidRPr="002D10C3">
        <w:rPr>
          <w:rFonts w:ascii="ＭＳ ゴシック" w:hAnsi="ＭＳ ゴシック" w:cs="ＭＳ 明朝" w:hint="eastAsia"/>
          <w:sz w:val="18"/>
          <w:szCs w:val="18"/>
        </w:rPr>
        <w:t>項目</w:t>
      </w:r>
      <w:r w:rsidR="00E2075B" w:rsidRPr="002D10C3">
        <w:rPr>
          <w:rFonts w:ascii="ＭＳ ゴシック" w:hAnsi="ＭＳ ゴシック" w:cs="ＭＳ 明朝" w:hint="eastAsia"/>
          <w:sz w:val="18"/>
          <w:szCs w:val="18"/>
        </w:rPr>
        <w:t>が定義されていな</w:t>
      </w:r>
      <w:r w:rsidR="00F63D24" w:rsidRPr="002D10C3">
        <w:rPr>
          <w:rFonts w:ascii="ＭＳ ゴシック" w:hAnsi="ＭＳ ゴシック" w:cs="ＭＳ 明朝" w:hint="eastAsia"/>
          <w:sz w:val="18"/>
          <w:szCs w:val="18"/>
        </w:rPr>
        <w:t>ければエラー</w:t>
      </w:r>
      <w:r w:rsidR="00E2075B" w:rsidRPr="002D10C3">
        <w:rPr>
          <w:rFonts w:ascii="ＭＳ ゴシック" w:hAnsi="ＭＳ ゴシック" w:cs="ＭＳ 明朝" w:hint="eastAsia"/>
          <w:sz w:val="18"/>
          <w:szCs w:val="18"/>
        </w:rPr>
        <w:t>、など</w:t>
      </w:r>
      <w:r w:rsidR="004B4205" w:rsidRPr="002D10C3">
        <w:rPr>
          <w:rFonts w:ascii="ＭＳ ゴシック" w:hAnsi="ＭＳ ゴシック" w:cs="ＭＳ 明朝" w:hint="eastAsia"/>
          <w:sz w:val="18"/>
          <w:szCs w:val="18"/>
        </w:rPr>
        <w:t>。</w:t>
      </w:r>
    </w:p>
    <w:p w14:paraId="2E71FA01" w14:textId="073211D5"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不定長データを分割</w:t>
      </w:r>
    </w:p>
    <w:p w14:paraId="0A83BFEA" w14:textId="7004AB8A" w:rsidR="004D0FAA" w:rsidRPr="002D10C3" w:rsidRDefault="00C70716"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基本のデータと、不定長データ（の型）の数だけリストが作られる</w:t>
      </w:r>
      <w:r w:rsidR="004D0FAA" w:rsidRPr="002D10C3">
        <w:rPr>
          <w:rFonts w:ascii="ＭＳ ゴシック" w:hAnsi="ＭＳ ゴシック" w:cs="ＭＳ 明朝" w:hint="eastAsia"/>
          <w:sz w:val="18"/>
          <w:szCs w:val="18"/>
        </w:rPr>
        <w:t>。</w:t>
      </w:r>
    </w:p>
    <w:p w14:paraId="26E2CEC7" w14:textId="77777777" w:rsidR="008D5575" w:rsidRPr="002D10C3" w:rsidRDefault="00DE1BEF"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5D2855" w:rsidRPr="002D10C3">
        <w:rPr>
          <w:rFonts w:ascii="ＭＳ ゴシック" w:hAnsi="ＭＳ ゴシック" w:cs="ＭＳ 明朝" w:hint="eastAsia"/>
          <w:sz w:val="20"/>
          <w:szCs w:val="20"/>
        </w:rPr>
        <w:t>計算式（expr関数）解析処理（計算式データ</w:t>
      </w:r>
      <w:r w:rsidR="00315766" w:rsidRPr="002D10C3">
        <w:rPr>
          <w:rFonts w:ascii="ＭＳ ゴシック" w:hAnsi="ＭＳ ゴシック" w:cs="ＭＳ 明朝" w:hint="eastAsia"/>
          <w:sz w:val="20"/>
          <w:szCs w:val="20"/>
        </w:rPr>
        <w:t>に変換して</w:t>
      </w:r>
      <w:r w:rsidR="005D2855" w:rsidRPr="002D10C3">
        <w:rPr>
          <w:rFonts w:ascii="ＭＳ ゴシック" w:hAnsi="ＭＳ ゴシック" w:cs="ＭＳ 明朝" w:hint="eastAsia"/>
          <w:sz w:val="20"/>
          <w:szCs w:val="20"/>
        </w:rPr>
        <w:t>蓄積、元の計算式文字列をデバッグ用データとして蓄積）</w:t>
      </w:r>
    </w:p>
    <w:p w14:paraId="416F60B3"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計算式文字列のC</w:t>
      </w:r>
      <w:r w:rsidRPr="002D10C3">
        <w:rPr>
          <w:rFonts w:ascii="ＭＳ ゴシック" w:hAnsi="ＭＳ ゴシック" w:cs="ＭＳ 明朝"/>
          <w:sz w:val="18"/>
          <w:szCs w:val="18"/>
        </w:rPr>
        <w:t>RC値で計算式データ蓄積済みかどうかをチェックする。デバッグ用データも同様。</w:t>
      </w:r>
    </w:p>
    <w:p w14:paraId="4EDB7556" w14:textId="68DD9628" w:rsidR="00DE1BEF"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同</w:t>
      </w:r>
      <w:r w:rsidRPr="002D10C3">
        <w:rPr>
          <w:rFonts w:ascii="ＭＳ ゴシック" w:hAnsi="ＭＳ ゴシック" w:cs="ＭＳ 明朝" w:hint="eastAsia"/>
          <w:sz w:val="18"/>
          <w:szCs w:val="18"/>
        </w:rPr>
        <w:t>CRC値の</w:t>
      </w:r>
      <w:r w:rsidRPr="002D10C3">
        <w:rPr>
          <w:rFonts w:ascii="ＭＳ ゴシック" w:hAnsi="ＭＳ ゴシック" w:cs="ＭＳ 明朝"/>
          <w:sz w:val="18"/>
          <w:szCs w:val="18"/>
        </w:rPr>
        <w:t>デバッグ用データが蓄積済みなら、計算式の文字列が一致するかチェックして不一致ならエラー。</w:t>
      </w:r>
    </w:p>
    <w:p w14:paraId="1D2C1944" w14:textId="77777777" w:rsidR="008D5575" w:rsidRPr="002D10C3" w:rsidRDefault="00315766"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文字列解析処理（文字列データとして蓄積）</w:t>
      </w:r>
    </w:p>
    <w:p w14:paraId="7189F3B1"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文字列のCRC値で文字列データ蓄積済みかどうかをチェックする。</w:t>
      </w:r>
    </w:p>
    <w:p w14:paraId="39A85CD0" w14:textId="5456CEED" w:rsidR="00315766"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037DDDDB" w14:textId="708AFB84" w:rsidR="00C7071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主キーによるデータソート</w:t>
      </w:r>
    </w:p>
    <w:p w14:paraId="6BFE5ED3" w14:textId="3F2D7E5A"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1EDFF955" w14:textId="3AAA9DE1"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処理対象は基本のデータリストのみ。不定長データのリストはなにもしない。</w:t>
      </w:r>
    </w:p>
    <w:p w14:paraId="7035A7E7" w14:textId="24DAC0C4" w:rsidR="0031576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8D5575" w:rsidRPr="002D10C3">
        <w:rPr>
          <w:rFonts w:ascii="ＭＳ ゴシック" w:hAnsi="ＭＳ ゴシック" w:cs="ＭＳ 明朝" w:hint="eastAsia"/>
          <w:sz w:val="20"/>
          <w:szCs w:val="20"/>
        </w:rPr>
        <w:t>検索</w:t>
      </w:r>
      <w:r w:rsidR="00B94F15">
        <w:rPr>
          <w:rFonts w:ascii="ＭＳ ゴシック" w:hAnsi="ＭＳ ゴシック" w:cs="ＭＳ 明朝" w:hint="eastAsia"/>
          <w:sz w:val="20"/>
          <w:szCs w:val="20"/>
        </w:rPr>
        <w:t>用</w:t>
      </w:r>
      <w:r w:rsidR="008D5575"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8D5575" w:rsidRPr="002D10C3">
        <w:rPr>
          <w:rFonts w:ascii="ＭＳ ゴシック" w:hAnsi="ＭＳ ゴシック" w:cs="ＭＳ 明朝" w:hint="eastAsia"/>
          <w:sz w:val="20"/>
          <w:szCs w:val="20"/>
        </w:rPr>
        <w:t>作成</w:t>
      </w:r>
      <w:r w:rsidR="00C70716" w:rsidRPr="002D10C3">
        <w:rPr>
          <w:rFonts w:ascii="ＭＳ ゴシック" w:hAnsi="ＭＳ ゴシック" w:cs="ＭＳ 明朝" w:hint="eastAsia"/>
          <w:sz w:val="20"/>
          <w:szCs w:val="20"/>
        </w:rPr>
        <w:t>（副キー）</w:t>
      </w:r>
    </w:p>
    <w:p w14:paraId="1239803A" w14:textId="77777777"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471149BF" w14:textId="0AA08B5F"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C70716" w:rsidRPr="002D10C3">
        <w:rPr>
          <w:rFonts w:ascii="ＭＳ ゴシック" w:hAnsi="ＭＳ ゴシック" w:cs="ＭＳ 明朝" w:hint="eastAsia"/>
          <w:sz w:val="20"/>
          <w:szCs w:val="20"/>
        </w:rPr>
        <w:t>並べ替え</w:t>
      </w:r>
      <w:r w:rsidR="00B94F15">
        <w:rPr>
          <w:rFonts w:ascii="ＭＳ ゴシック" w:hAnsi="ＭＳ ゴシック" w:cs="ＭＳ 明朝" w:hint="eastAsia"/>
          <w:sz w:val="20"/>
          <w:szCs w:val="20"/>
        </w:rPr>
        <w:t>用</w:t>
      </w:r>
      <w:r w:rsidR="00C70716"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C70716" w:rsidRPr="002D10C3">
        <w:rPr>
          <w:rFonts w:ascii="ＭＳ ゴシック" w:hAnsi="ＭＳ ゴシック" w:cs="ＭＳ 明朝" w:hint="eastAsia"/>
          <w:sz w:val="20"/>
          <w:szCs w:val="20"/>
        </w:rPr>
        <w:t>作成</w:t>
      </w:r>
    </w:p>
    <w:p w14:paraId="10850CD8" w14:textId="1849FC4D"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バイナリデータのメモリサイズ計算</w:t>
      </w:r>
    </w:p>
    <w:p w14:paraId="2E25046C" w14:textId="246C036C" w:rsidR="00C70716" w:rsidRPr="002D10C3" w:rsidRDefault="00C7071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不定長データ、計算式データ、文字列データのオフセット値化</w:t>
      </w:r>
    </w:p>
    <w:p w14:paraId="572ACD54" w14:textId="0A1F1B8E"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処理対象は基本のデータリストと不定長データのリスト全て。</w:t>
      </w:r>
    </w:p>
    <w:p w14:paraId="090C8153" w14:textId="16B0E116" w:rsidR="00C70716" w:rsidRPr="002D10C3" w:rsidRDefault="00C70716" w:rsidP="00C70716">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バイナリデータ出力</w:t>
      </w:r>
    </w:p>
    <w:p w14:paraId="50496230" w14:textId="2347DB32"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チェック用JSON出力</w:t>
      </w:r>
    </w:p>
    <w:p w14:paraId="7B7E9B52" w14:textId="64E18CB8" w:rsidR="00243210" w:rsidRPr="002D10C3" w:rsidRDefault="00243210"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中間JSON②出力</w:t>
      </w:r>
    </w:p>
    <w:p w14:paraId="2BF72933" w14:textId="52CFC503" w:rsidR="00243210" w:rsidRPr="002D10C3" w:rsidRDefault="00243210" w:rsidP="00243210">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対象は、データ定義JSONの中間JSON②のみ。</w:t>
      </w:r>
    </w:p>
    <w:p w14:paraId="272FBE99" w14:textId="1A579C30"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【以下、C言語ソース出力時のみ行う処理】</w:t>
      </w:r>
    </w:p>
    <w:p w14:paraId="69E4C67B" w14:textId="35452128"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C言語ヘッダーファイル出力</w:t>
      </w:r>
    </w:p>
    <w:p w14:paraId="2C891128" w14:textId="214A6827" w:rsidR="00942188" w:rsidRPr="002D10C3" w:rsidRDefault="00942188" w:rsidP="00942188">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C言語ソース（構造定義情報）ファイル出力</w:t>
      </w:r>
    </w:p>
    <w:p w14:paraId="7AC14D2C" w14:textId="409350EA" w:rsidR="00BD1474" w:rsidRDefault="00BD1474" w:rsidP="00BD1474">
      <w:pPr>
        <w:pStyle w:val="2"/>
      </w:pPr>
      <w:bookmarkStart w:id="48" w:name="_Toc377298311"/>
      <w:r>
        <w:rPr>
          <w:rFonts w:hint="eastAsia"/>
        </w:rPr>
        <w:t>データ変換実行バッチ</w:t>
      </w:r>
      <w:bookmarkEnd w:id="48"/>
    </w:p>
    <w:p w14:paraId="1E55DDAA" w14:textId="7E30CB2A" w:rsidR="00BD1474" w:rsidRPr="00BD1474" w:rsidRDefault="00BD1474" w:rsidP="005B2D18">
      <w:pPr>
        <w:pStyle w:val="a9"/>
        <w:keepNext/>
        <w:widowControl/>
        <w:ind w:firstLine="283"/>
      </w:pPr>
      <w:r>
        <w:rPr>
          <w:rFonts w:hint="eastAsia"/>
        </w:rPr>
        <w:t>プリプロセッサから</w:t>
      </w:r>
      <w:r w:rsidR="005B2D18">
        <w:rPr>
          <w:rFonts w:hint="eastAsia"/>
        </w:rPr>
        <w:t>ソースファイルの自動生成、</w:t>
      </w:r>
      <w:r>
        <w:rPr>
          <w:rFonts w:hint="eastAsia"/>
        </w:rPr>
        <w:t>データ変換を実行するバッチのサンプル</w:t>
      </w:r>
      <w:r w:rsidR="005B2D18">
        <w:rPr>
          <w:rFonts w:hint="eastAsia"/>
        </w:rPr>
        <w:t>を示す</w:t>
      </w:r>
      <w:r>
        <w:rPr>
          <w:rFonts w:hint="eastAsia"/>
        </w:rPr>
        <w:t>。</w:t>
      </w:r>
      <w:r w:rsidR="005B2D18">
        <w:rPr>
          <w:rFonts w:hint="eastAsia"/>
        </w:rPr>
        <w:t>なお、</w:t>
      </w:r>
      <w:r>
        <w:rPr>
          <w:rFonts w:hint="eastAsia"/>
        </w:rPr>
        <w:t>ビルドツールを使用して効率化する手法については後述。</w:t>
      </w:r>
    </w:p>
    <w:p w14:paraId="0B6152BA" w14:textId="2F990EC2" w:rsidR="00BD1474" w:rsidRDefault="00314ABC" w:rsidP="008B471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バッチファイル</w:t>
      </w:r>
      <w:r w:rsidR="00BD1474">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474" w14:paraId="52CC8C87" w14:textId="77777777" w:rsidTr="008D5575">
        <w:tc>
          <w:tcPr>
            <w:tcW w:w="8494" w:type="dxa"/>
          </w:tcPr>
          <w:p w14:paraId="4BE87119" w14:textId="09E885C1" w:rsidR="00024ED3" w:rsidRDefault="00024ED3" w:rsidP="00AC59A3">
            <w:pPr>
              <w:pStyle w:val="2-"/>
              <w:ind w:left="171" w:hangingChars="122" w:hanging="171"/>
            </w:pPr>
            <w:r>
              <w:t>@ECHO OFF</w:t>
            </w:r>
          </w:p>
          <w:p w14:paraId="2F47A326" w14:textId="77777777" w:rsidR="00024ED3" w:rsidRDefault="00024ED3" w:rsidP="00AC59A3">
            <w:pPr>
              <w:pStyle w:val="2-"/>
              <w:ind w:left="171" w:hangingChars="122" w:hanging="171"/>
            </w:pPr>
          </w:p>
          <w:p w14:paraId="6A4AC530" w14:textId="77777777" w:rsidR="00024ED3" w:rsidRPr="00024ED3" w:rsidRDefault="00024ED3" w:rsidP="00AC59A3">
            <w:pPr>
              <w:pStyle w:val="2-"/>
              <w:ind w:left="171" w:hangingChars="122" w:hanging="171"/>
              <w:rPr>
                <w:color w:val="00B050"/>
              </w:rPr>
            </w:pPr>
            <w:r w:rsidRPr="00024ED3">
              <w:rPr>
                <w:rFonts w:hint="eastAsia"/>
                <w:color w:val="00B050"/>
              </w:rPr>
              <w:t>rem --- バッチファイルの存在するパス（ドライブ＆ディレクトリ）にカレントディレクトリを変更 ---</w:t>
            </w:r>
          </w:p>
          <w:p w14:paraId="517BC137" w14:textId="77777777" w:rsidR="00024ED3" w:rsidRDefault="00024ED3" w:rsidP="00AC59A3">
            <w:pPr>
              <w:pStyle w:val="2-"/>
              <w:ind w:left="171" w:hangingChars="122" w:hanging="171"/>
            </w:pPr>
            <w:r>
              <w:t>CD /D %~dp0</w:t>
            </w:r>
          </w:p>
          <w:p w14:paraId="13B041B6" w14:textId="77777777" w:rsidR="00024ED3" w:rsidRDefault="00024ED3" w:rsidP="00AC59A3">
            <w:pPr>
              <w:pStyle w:val="2-"/>
              <w:ind w:left="171" w:hangingChars="122" w:hanging="171"/>
            </w:pPr>
          </w:p>
          <w:p w14:paraId="6BD597B7" w14:textId="77777777" w:rsidR="00024ED3" w:rsidRPr="00024ED3" w:rsidRDefault="00024ED3" w:rsidP="00AC59A3">
            <w:pPr>
              <w:pStyle w:val="2-"/>
              <w:ind w:left="171" w:hangingChars="122" w:hanging="171"/>
              <w:rPr>
                <w:color w:val="00B050"/>
              </w:rPr>
            </w:pPr>
            <w:r w:rsidRPr="00024ED3">
              <w:rPr>
                <w:rFonts w:hint="eastAsia"/>
                <w:color w:val="00B050"/>
              </w:rPr>
              <w:t>rem --- MinGW(GCC)のパスを通す ---</w:t>
            </w:r>
          </w:p>
          <w:p w14:paraId="7C2A34F3" w14:textId="77777777" w:rsidR="00024ED3" w:rsidRDefault="00024ED3" w:rsidP="00AC59A3">
            <w:pPr>
              <w:pStyle w:val="2-"/>
              <w:ind w:left="171" w:hangingChars="122" w:hanging="171"/>
            </w:pPr>
            <w:r>
              <w:t>SET MINGW_BIN_DIR=D:\MinGW\bin</w:t>
            </w:r>
          </w:p>
          <w:p w14:paraId="7A3E36A6" w14:textId="77777777" w:rsidR="00024ED3" w:rsidRDefault="00024ED3" w:rsidP="00AC59A3">
            <w:pPr>
              <w:pStyle w:val="2-"/>
              <w:ind w:left="171" w:hangingChars="122" w:hanging="171"/>
            </w:pPr>
            <w:r>
              <w:t>SET PATH=%MINGW_BIN_DIR%;%PATH%</w:t>
            </w:r>
          </w:p>
          <w:p w14:paraId="3FC37F8E" w14:textId="77777777" w:rsidR="00024ED3" w:rsidRDefault="00024ED3" w:rsidP="00AC59A3">
            <w:pPr>
              <w:pStyle w:val="2-"/>
              <w:ind w:left="171" w:hangingChars="122" w:hanging="171"/>
            </w:pPr>
          </w:p>
          <w:p w14:paraId="4A01512A"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プリプロセッサオプション ---</w:t>
            </w:r>
          </w:p>
          <w:p w14:paraId="2F938549" w14:textId="77777777" w:rsidR="00024ED3" w:rsidRDefault="00024ED3" w:rsidP="00AC59A3">
            <w:pPr>
              <w:pStyle w:val="2-"/>
              <w:ind w:left="171" w:hangingChars="122" w:hanging="171"/>
            </w:pPr>
            <w:r>
              <w:t>SET PP_FLAGS=-x c++ -E -P</w:t>
            </w:r>
          </w:p>
          <w:p w14:paraId="496D10DE" w14:textId="77777777" w:rsidR="00024ED3" w:rsidRDefault="00024ED3" w:rsidP="00AC59A3">
            <w:pPr>
              <w:pStyle w:val="2-"/>
              <w:ind w:left="171" w:hangingChars="122" w:hanging="171"/>
            </w:pPr>
            <w:r>
              <w:t>SET PP_INC_DIRS=-I . -I "lib/common"</w:t>
            </w:r>
          </w:p>
          <w:p w14:paraId="782CFC32" w14:textId="77777777" w:rsidR="00024ED3" w:rsidRDefault="00024ED3" w:rsidP="00AC59A3">
            <w:pPr>
              <w:pStyle w:val="2-"/>
              <w:ind w:left="171" w:hangingChars="122" w:hanging="171"/>
            </w:pPr>
            <w:r>
              <w:t>rem SET PP_INCLUDES=-include "common.hjson"</w:t>
            </w:r>
          </w:p>
          <w:p w14:paraId="70D40B6A" w14:textId="77777777" w:rsidR="00024ED3" w:rsidRDefault="00024ED3" w:rsidP="00AC59A3">
            <w:pPr>
              <w:pStyle w:val="2-"/>
              <w:ind w:left="171" w:hangingChars="122" w:hanging="171"/>
            </w:pPr>
            <w:r>
              <w:t>SET PP_INCLUDES=</w:t>
            </w:r>
          </w:p>
          <w:p w14:paraId="11C6C816" w14:textId="77777777" w:rsidR="00024ED3" w:rsidRDefault="00024ED3" w:rsidP="00AC59A3">
            <w:pPr>
              <w:pStyle w:val="2-"/>
              <w:ind w:left="171" w:hangingChars="122" w:hanging="171"/>
            </w:pPr>
          </w:p>
          <w:p w14:paraId="11F6C119" w14:textId="77777777" w:rsidR="00024ED3" w:rsidRPr="00024ED3" w:rsidRDefault="00024ED3" w:rsidP="00AC59A3">
            <w:pPr>
              <w:pStyle w:val="2-"/>
              <w:ind w:left="171" w:hangingChars="122" w:hanging="171"/>
              <w:rPr>
                <w:color w:val="00B050"/>
              </w:rPr>
            </w:pPr>
            <w:r w:rsidRPr="00024ED3">
              <w:rPr>
                <w:rFonts w:hint="eastAsia"/>
                <w:color w:val="00B050"/>
              </w:rPr>
              <w:t>rem --- データ変換オプション ---</w:t>
            </w:r>
          </w:p>
          <w:p w14:paraId="425A8C09" w14:textId="77777777" w:rsidR="00024ED3" w:rsidRDefault="00024ED3" w:rsidP="00AC59A3">
            <w:pPr>
              <w:pStyle w:val="2-"/>
              <w:ind w:left="171" w:hangingChars="122" w:hanging="171"/>
            </w:pPr>
            <w:r>
              <w:t>SET GD_FLAGS=--le --p32 --sp8 --dbgcrc -dbgexpr --utf8 --dbgutf8</w:t>
            </w:r>
          </w:p>
          <w:p w14:paraId="26BB18B4" w14:textId="77777777" w:rsidR="00024ED3" w:rsidRDefault="00024ED3" w:rsidP="00AC59A3">
            <w:pPr>
              <w:pStyle w:val="2-"/>
              <w:ind w:left="171" w:hangingChars="122" w:hanging="171"/>
            </w:pPr>
            <w:r>
              <w:t>SET GD_MKSRC_FLAGS=--makesrc --srcutf8</w:t>
            </w:r>
          </w:p>
          <w:p w14:paraId="375124DD" w14:textId="77777777" w:rsidR="00024ED3" w:rsidRDefault="00024ED3" w:rsidP="00AC59A3">
            <w:pPr>
              <w:pStyle w:val="2-"/>
              <w:ind w:left="171" w:hangingChars="122" w:hanging="171"/>
            </w:pPr>
          </w:p>
          <w:p w14:paraId="72AF664A" w14:textId="77777777" w:rsidR="00024ED3" w:rsidRDefault="00024ED3" w:rsidP="00AC59A3">
            <w:pPr>
              <w:pStyle w:val="2-"/>
              <w:ind w:left="171" w:hangingChars="122" w:hanging="171"/>
            </w:pPr>
            <w:r>
              <w:t>SET GD_TYPE_FILE01=settings/common_type</w:t>
            </w:r>
          </w:p>
          <w:p w14:paraId="4DF407DD" w14:textId="77777777" w:rsidR="00024ED3" w:rsidRDefault="00024ED3" w:rsidP="00AC59A3">
            <w:pPr>
              <w:pStyle w:val="2-"/>
              <w:ind w:left="171" w:hangingChars="122" w:hanging="171"/>
            </w:pPr>
            <w:r>
              <w:t>SET GD_TYPE_FILE02=settings/ext_type</w:t>
            </w:r>
          </w:p>
          <w:p w14:paraId="3EFFFBDD" w14:textId="77777777" w:rsidR="00024ED3" w:rsidRDefault="00024ED3" w:rsidP="00AC59A3">
            <w:pPr>
              <w:pStyle w:val="2-"/>
              <w:ind w:left="171" w:hangingChars="122" w:hanging="171"/>
            </w:pPr>
          </w:p>
          <w:p w14:paraId="25DE812E" w14:textId="77777777" w:rsidR="00024ED3" w:rsidRDefault="00024ED3" w:rsidP="00AC59A3">
            <w:pPr>
              <w:pStyle w:val="2-"/>
              <w:ind w:left="171" w:hangingChars="122" w:hanging="171"/>
            </w:pPr>
            <w:r>
              <w:t>SET GD_FUNC_FILE01=settings/ext_func01</w:t>
            </w:r>
          </w:p>
          <w:p w14:paraId="640E77A8" w14:textId="77777777" w:rsidR="00024ED3" w:rsidRDefault="00024ED3" w:rsidP="00AC59A3">
            <w:pPr>
              <w:pStyle w:val="2-"/>
              <w:ind w:left="171" w:hangingChars="122" w:hanging="171"/>
            </w:pPr>
            <w:r>
              <w:t>SET GD_FUNC_FILE02=settings/ext_func02</w:t>
            </w:r>
          </w:p>
          <w:p w14:paraId="2AD20F9E" w14:textId="77777777" w:rsidR="00024ED3" w:rsidRDefault="00024ED3" w:rsidP="00AC59A3">
            <w:pPr>
              <w:pStyle w:val="2-"/>
              <w:ind w:left="171" w:hangingChars="122" w:hanging="171"/>
            </w:pPr>
          </w:p>
          <w:p w14:paraId="1A115FD8" w14:textId="77777777" w:rsidR="00024ED3" w:rsidRDefault="00024ED3" w:rsidP="00AC59A3">
            <w:pPr>
              <w:pStyle w:val="2-"/>
              <w:ind w:left="171" w:hangingChars="122" w:hanging="171"/>
            </w:pPr>
            <w:r>
              <w:t>SET GD_FORMAT_FILE=settings/chara_fomat</w:t>
            </w:r>
          </w:p>
          <w:p w14:paraId="2796A5F4" w14:textId="77777777" w:rsidR="00024ED3" w:rsidRDefault="00024ED3" w:rsidP="00AC59A3">
            <w:pPr>
              <w:pStyle w:val="2-"/>
              <w:ind w:left="171" w:hangingChars="122" w:hanging="171"/>
            </w:pPr>
            <w:r>
              <w:t>SET GD_FORMAT_INC_FILE=include/chara_format.h</w:t>
            </w:r>
          </w:p>
          <w:p w14:paraId="59695C3A" w14:textId="77777777" w:rsidR="00024ED3" w:rsidRDefault="00024ED3" w:rsidP="00AC59A3">
            <w:pPr>
              <w:pStyle w:val="2-"/>
              <w:ind w:left="171" w:hangingChars="122" w:hanging="171"/>
            </w:pPr>
            <w:r>
              <w:t>SET GD_FORMAT_SRC_FILE=src/chara_format.cpp</w:t>
            </w:r>
          </w:p>
          <w:p w14:paraId="3A040E10" w14:textId="77777777" w:rsidR="00024ED3" w:rsidRDefault="00024ED3" w:rsidP="00AC59A3">
            <w:pPr>
              <w:pStyle w:val="2-"/>
              <w:ind w:left="171" w:hangingChars="122" w:hanging="171"/>
            </w:pPr>
          </w:p>
          <w:p w14:paraId="489C525B" w14:textId="77777777" w:rsidR="00024ED3" w:rsidRPr="00024ED3" w:rsidRDefault="00024ED3" w:rsidP="00AC59A3">
            <w:pPr>
              <w:pStyle w:val="2-"/>
              <w:ind w:left="171" w:hangingChars="122" w:hanging="171"/>
              <w:rPr>
                <w:color w:val="00B050"/>
              </w:rPr>
            </w:pPr>
            <w:r w:rsidRPr="00024ED3">
              <w:rPr>
                <w:rFonts w:hint="eastAsia"/>
                <w:color w:val="00B050"/>
              </w:rPr>
              <w:t>rem --- 開始 ---</w:t>
            </w:r>
          </w:p>
          <w:p w14:paraId="30103F08" w14:textId="77777777" w:rsidR="00024ED3" w:rsidRDefault="00024ED3" w:rsidP="00AC59A3">
            <w:pPr>
              <w:pStyle w:val="2-"/>
              <w:ind w:left="171" w:hangingChars="122" w:hanging="171"/>
            </w:pPr>
            <w:r>
              <w:rPr>
                <w:rFonts w:hint="eastAsia"/>
              </w:rPr>
              <w:t>ECHO ***** データ変換開始 *****</w:t>
            </w:r>
          </w:p>
          <w:p w14:paraId="7A4EE4CD" w14:textId="77777777" w:rsidR="00024ED3" w:rsidRDefault="00024ED3" w:rsidP="00AC59A3">
            <w:pPr>
              <w:pStyle w:val="2-"/>
              <w:ind w:left="171" w:hangingChars="122" w:hanging="171"/>
            </w:pPr>
            <w:r>
              <w:t>ECHO.</w:t>
            </w:r>
          </w:p>
          <w:p w14:paraId="3FAC96F1" w14:textId="77777777" w:rsidR="00024ED3" w:rsidRDefault="00024ED3" w:rsidP="00AC59A3">
            <w:pPr>
              <w:pStyle w:val="2-"/>
              <w:ind w:left="171" w:hangingChars="122" w:hanging="171"/>
            </w:pPr>
            <w:r>
              <w:t>SET RESULT_TOTAL=0</w:t>
            </w:r>
          </w:p>
          <w:p w14:paraId="5B2768CD" w14:textId="77777777" w:rsidR="00024ED3" w:rsidRDefault="00024ED3" w:rsidP="00AC59A3">
            <w:pPr>
              <w:pStyle w:val="2-"/>
              <w:ind w:left="171" w:hangingChars="122" w:hanging="171"/>
            </w:pPr>
          </w:p>
          <w:p w14:paraId="11EC64BB" w14:textId="77777777" w:rsidR="00024ED3" w:rsidRPr="00024ED3" w:rsidRDefault="00024ED3" w:rsidP="00AC59A3">
            <w:pPr>
              <w:pStyle w:val="2-"/>
              <w:ind w:left="171" w:hangingChars="122" w:hanging="171"/>
              <w:rPr>
                <w:color w:val="00B050"/>
              </w:rPr>
            </w:pPr>
            <w:r w:rsidRPr="00024ED3">
              <w:rPr>
                <w:rFonts w:hint="eastAsia"/>
                <w:color w:val="00B050"/>
              </w:rPr>
              <w:t>rem --- 型定義リストのプリプロセッサ実行 ---</w:t>
            </w:r>
          </w:p>
          <w:p w14:paraId="34E10EC2" w14:textId="77777777" w:rsidR="00024ED3" w:rsidRDefault="00024ED3" w:rsidP="00AC59A3">
            <w:pPr>
              <w:pStyle w:val="2-"/>
              <w:ind w:left="171" w:hangingChars="122" w:hanging="171"/>
            </w:pPr>
            <w:r>
              <w:t>CALL :PREPROCESSOR %GD_TYPE_FILE01%</w:t>
            </w:r>
          </w:p>
          <w:p w14:paraId="3900047D" w14:textId="77777777" w:rsidR="00024ED3" w:rsidRDefault="00024ED3" w:rsidP="00AC59A3">
            <w:pPr>
              <w:pStyle w:val="2-"/>
              <w:ind w:left="171" w:hangingChars="122" w:hanging="171"/>
            </w:pPr>
            <w:r>
              <w:t>CALL :PREPROCESSOR %GD_TYPE_FILE02%</w:t>
            </w:r>
          </w:p>
          <w:p w14:paraId="50B90B59" w14:textId="77777777" w:rsidR="00024ED3" w:rsidRDefault="00024ED3" w:rsidP="00AC59A3">
            <w:pPr>
              <w:pStyle w:val="2-"/>
              <w:ind w:left="171" w:hangingChars="122" w:hanging="171"/>
            </w:pPr>
          </w:p>
          <w:p w14:paraId="65F52A4C" w14:textId="77777777" w:rsidR="00024ED3" w:rsidRPr="00024ED3" w:rsidRDefault="00024ED3" w:rsidP="00AC59A3">
            <w:pPr>
              <w:pStyle w:val="2-"/>
              <w:ind w:left="171" w:hangingChars="122" w:hanging="171"/>
              <w:rPr>
                <w:color w:val="00B050"/>
              </w:rPr>
            </w:pPr>
            <w:r w:rsidRPr="00024ED3">
              <w:rPr>
                <w:rFonts w:hint="eastAsia"/>
                <w:color w:val="00B050"/>
              </w:rPr>
              <w:t>rem --- 拡張関数定義リストのプリプロセッサ実行 ---</w:t>
            </w:r>
          </w:p>
          <w:p w14:paraId="0964A511" w14:textId="77777777" w:rsidR="00024ED3" w:rsidRDefault="00024ED3" w:rsidP="00AC59A3">
            <w:pPr>
              <w:pStyle w:val="2-"/>
              <w:ind w:left="171" w:hangingChars="122" w:hanging="171"/>
            </w:pPr>
            <w:r>
              <w:t>CALL :PREPROCESSOR %GD_FUNC_FILE01%</w:t>
            </w:r>
          </w:p>
          <w:p w14:paraId="751D2F86" w14:textId="77777777" w:rsidR="00024ED3" w:rsidRDefault="00024ED3" w:rsidP="00AC59A3">
            <w:pPr>
              <w:pStyle w:val="2-"/>
              <w:ind w:left="171" w:hangingChars="122" w:hanging="171"/>
            </w:pPr>
            <w:r>
              <w:t>CALL :PREPROCESSOR %GD_FUNC_FILE02%</w:t>
            </w:r>
          </w:p>
          <w:p w14:paraId="7BB52A47" w14:textId="77777777" w:rsidR="00024ED3" w:rsidRDefault="00024ED3" w:rsidP="00AC59A3">
            <w:pPr>
              <w:pStyle w:val="2-"/>
              <w:ind w:left="171" w:hangingChars="122" w:hanging="171"/>
            </w:pPr>
          </w:p>
          <w:p w14:paraId="7023D6B5" w14:textId="77777777" w:rsidR="00024ED3" w:rsidRPr="00024ED3" w:rsidRDefault="00024ED3" w:rsidP="00AC59A3">
            <w:pPr>
              <w:pStyle w:val="2-"/>
              <w:ind w:left="171" w:hangingChars="122" w:hanging="171"/>
              <w:rPr>
                <w:color w:val="00B050"/>
              </w:rPr>
            </w:pPr>
            <w:r w:rsidRPr="00024ED3">
              <w:rPr>
                <w:rFonts w:hint="eastAsia"/>
                <w:color w:val="00B050"/>
              </w:rPr>
              <w:t>rem --- フォーマット定義JSONのプリプロセッサ実行 ---</w:t>
            </w:r>
          </w:p>
          <w:p w14:paraId="29F0D3C5" w14:textId="77777777" w:rsidR="00024ED3" w:rsidRDefault="00024ED3" w:rsidP="00AC59A3">
            <w:pPr>
              <w:pStyle w:val="2-"/>
              <w:ind w:left="171" w:hangingChars="122" w:hanging="171"/>
            </w:pPr>
            <w:r>
              <w:t>CALL :PREPROCESSOR %GD_FORMAT_FILE%</w:t>
            </w:r>
          </w:p>
          <w:p w14:paraId="16F8E358" w14:textId="77777777" w:rsidR="00024ED3" w:rsidRDefault="00024ED3" w:rsidP="00AC59A3">
            <w:pPr>
              <w:pStyle w:val="2-"/>
              <w:ind w:left="171" w:hangingChars="122" w:hanging="171"/>
            </w:pPr>
          </w:p>
          <w:p w14:paraId="653651FA"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ソースファイル作成 ---</w:t>
            </w:r>
          </w:p>
          <w:p w14:paraId="6FF3C7B2" w14:textId="77777777" w:rsidR="00024ED3" w:rsidRDefault="00024ED3" w:rsidP="00AC59A3">
            <w:pPr>
              <w:pStyle w:val="2-"/>
              <w:ind w:left="171" w:hangingChars="122" w:hanging="171"/>
            </w:pPr>
            <w:r>
              <w:t xml:space="preserve">CALL :GDSRCCONV %GD_FORMAT_FILE% </w:t>
            </w:r>
          </w:p>
          <w:p w14:paraId="7640FCBC" w14:textId="77777777" w:rsidR="00024ED3" w:rsidRDefault="00024ED3" w:rsidP="00AC59A3">
            <w:pPr>
              <w:pStyle w:val="2-"/>
              <w:ind w:left="171" w:hangingChars="122" w:hanging="171"/>
            </w:pPr>
          </w:p>
          <w:p w14:paraId="362CA8E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データ変換実行 ---</w:t>
            </w:r>
          </w:p>
          <w:p w14:paraId="6A58F325" w14:textId="77777777" w:rsidR="00024ED3" w:rsidRDefault="00024ED3" w:rsidP="00AC59A3">
            <w:pPr>
              <w:pStyle w:val="2-"/>
              <w:ind w:left="171" w:hangingChars="122" w:hanging="171"/>
            </w:pPr>
            <w:r>
              <w:t>CALL :GDCONV %GD_FORMAT_FILE% data/data01 bin/data01</w:t>
            </w:r>
          </w:p>
          <w:p w14:paraId="7174BFFC" w14:textId="77777777" w:rsidR="00024ED3" w:rsidRDefault="00024ED3" w:rsidP="00AC59A3">
            <w:pPr>
              <w:pStyle w:val="2-"/>
              <w:ind w:left="171" w:hangingChars="122" w:hanging="171"/>
            </w:pPr>
            <w:r>
              <w:t>CALL :GDCONV %GD_FORMAT_FILE% data/data02 bin/data02</w:t>
            </w:r>
          </w:p>
          <w:p w14:paraId="26F615D1" w14:textId="77777777" w:rsidR="00024ED3" w:rsidRDefault="00024ED3" w:rsidP="00AC59A3">
            <w:pPr>
              <w:pStyle w:val="2-"/>
              <w:ind w:left="171" w:hangingChars="122" w:hanging="171"/>
            </w:pPr>
            <w:r>
              <w:t>CALL :GDCONV %GD_FORMAT_FILE% data/data03 bin/data03</w:t>
            </w:r>
          </w:p>
          <w:p w14:paraId="49AFC2B9" w14:textId="77777777" w:rsidR="00024ED3" w:rsidRDefault="00024ED3" w:rsidP="00AC59A3">
            <w:pPr>
              <w:pStyle w:val="2-"/>
              <w:ind w:left="171" w:hangingChars="122" w:hanging="171"/>
            </w:pPr>
          </w:p>
          <w:p w14:paraId="76CE1E34" w14:textId="77777777" w:rsidR="00024ED3" w:rsidRPr="00024ED3" w:rsidRDefault="00024ED3" w:rsidP="00AC59A3">
            <w:pPr>
              <w:pStyle w:val="2-"/>
              <w:ind w:left="171" w:hangingChars="122" w:hanging="171"/>
              <w:rPr>
                <w:color w:val="00B050"/>
              </w:rPr>
            </w:pPr>
            <w:r w:rsidRPr="00024ED3">
              <w:rPr>
                <w:rFonts w:hint="eastAsia"/>
                <w:color w:val="00B050"/>
              </w:rPr>
              <w:t>rem --- 終了 ---</w:t>
            </w:r>
          </w:p>
          <w:p w14:paraId="5C69996A" w14:textId="77777777" w:rsidR="00024ED3" w:rsidRDefault="00024ED3" w:rsidP="00AC59A3">
            <w:pPr>
              <w:pStyle w:val="2-"/>
              <w:ind w:left="171" w:hangingChars="122" w:hanging="171"/>
            </w:pPr>
            <w:r>
              <w:t>ECHO.</w:t>
            </w:r>
          </w:p>
          <w:p w14:paraId="5A2F6055" w14:textId="77777777" w:rsidR="00024ED3" w:rsidRDefault="00024ED3" w:rsidP="00AC59A3">
            <w:pPr>
              <w:pStyle w:val="2-"/>
              <w:ind w:left="171" w:hangingChars="122" w:hanging="171"/>
            </w:pPr>
            <w:r>
              <w:rPr>
                <w:rFonts w:hint="eastAsia"/>
              </w:rPr>
              <w:t>ECHO エラー数: %RESULT_TOTAL%</w:t>
            </w:r>
          </w:p>
          <w:p w14:paraId="668F7B23" w14:textId="77777777" w:rsidR="00024ED3" w:rsidRDefault="00024ED3" w:rsidP="00AC59A3">
            <w:pPr>
              <w:pStyle w:val="2-"/>
              <w:ind w:left="171" w:hangingChars="122" w:hanging="171"/>
            </w:pPr>
            <w:r>
              <w:rPr>
                <w:rFonts w:hint="eastAsia"/>
              </w:rPr>
              <w:t>CALL :PAUSE_MSG ***** データ変換終了 *****</w:t>
            </w:r>
          </w:p>
          <w:p w14:paraId="2973DAE3" w14:textId="77777777" w:rsidR="00024ED3" w:rsidRDefault="00024ED3" w:rsidP="00AC59A3">
            <w:pPr>
              <w:pStyle w:val="2-"/>
              <w:ind w:left="171" w:hangingChars="122" w:hanging="171"/>
            </w:pPr>
            <w:r>
              <w:t>EXIT /B %RESULT_TOTAL%</w:t>
            </w:r>
          </w:p>
          <w:p w14:paraId="5CA102E4" w14:textId="77777777" w:rsidR="00024ED3" w:rsidRDefault="00024ED3" w:rsidP="00AC59A3">
            <w:pPr>
              <w:pStyle w:val="2-"/>
              <w:ind w:left="171" w:hangingChars="122" w:hanging="171"/>
            </w:pPr>
          </w:p>
          <w:p w14:paraId="27F8C929"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プリプロセッサ実行 ==========</w:t>
            </w:r>
          </w:p>
          <w:p w14:paraId="0E49E5B1" w14:textId="77777777" w:rsidR="00024ED3" w:rsidRDefault="00024ED3" w:rsidP="00AC59A3">
            <w:pPr>
              <w:pStyle w:val="2-"/>
              <w:ind w:left="171" w:hangingChars="122" w:hanging="171"/>
            </w:pPr>
            <w:r>
              <w:t>:PREPROCESSOR</w:t>
            </w:r>
          </w:p>
          <w:p w14:paraId="43FD68D4" w14:textId="77777777" w:rsidR="00024ED3" w:rsidRDefault="00024ED3" w:rsidP="00AC59A3">
            <w:pPr>
              <w:pStyle w:val="2-"/>
              <w:ind w:left="171" w:hangingChars="122" w:hanging="171"/>
            </w:pPr>
            <w:r>
              <w:t>SET JSON_FILE=%1.json</w:t>
            </w:r>
          </w:p>
          <w:p w14:paraId="6BAB6953" w14:textId="77777777" w:rsidR="00024ED3" w:rsidRDefault="00024ED3" w:rsidP="00AC59A3">
            <w:pPr>
              <w:pStyle w:val="2-"/>
              <w:ind w:left="171" w:hangingChars="122" w:hanging="171"/>
            </w:pPr>
            <w:r>
              <w:t>SET JSON_PP_FILE=%2</w:t>
            </w:r>
          </w:p>
          <w:p w14:paraId="29F48CF7" w14:textId="77777777" w:rsidR="00024ED3" w:rsidRDefault="00024ED3" w:rsidP="00AC59A3">
            <w:pPr>
              <w:pStyle w:val="2-"/>
              <w:ind w:left="171" w:hangingChars="122" w:hanging="171"/>
            </w:pPr>
            <w:r>
              <w:t>IF "%JSON_PP_FILE%" == "" SET JSON_PP_FILE=%1</w:t>
            </w:r>
          </w:p>
          <w:p w14:paraId="25D0A44B" w14:textId="77777777" w:rsidR="00024ED3" w:rsidRDefault="00024ED3" w:rsidP="00AC59A3">
            <w:pPr>
              <w:pStyle w:val="2-"/>
              <w:ind w:left="171" w:hangingChars="122" w:hanging="171"/>
            </w:pPr>
            <w:r>
              <w:t>SET JSON_PP_FILE=%JSON_PP_FILE%.i.json</w:t>
            </w:r>
          </w:p>
          <w:p w14:paraId="25E6C227" w14:textId="77777777" w:rsidR="00024ED3" w:rsidRDefault="00024ED3" w:rsidP="00AC59A3">
            <w:pPr>
              <w:pStyle w:val="2-"/>
              <w:ind w:left="171" w:hangingChars="122" w:hanging="171"/>
            </w:pPr>
            <w:r>
              <w:t>ECHO.</w:t>
            </w:r>
          </w:p>
          <w:p w14:paraId="20B30A84" w14:textId="77777777" w:rsidR="00024ED3" w:rsidRDefault="00024ED3" w:rsidP="00AC59A3">
            <w:pPr>
              <w:pStyle w:val="2-"/>
              <w:ind w:left="171" w:hangingChars="122" w:hanging="171"/>
            </w:pPr>
            <w:r>
              <w:t>ECHO ----------------------------------------</w:t>
            </w:r>
          </w:p>
          <w:p w14:paraId="343D1937" w14:textId="77777777" w:rsidR="006766CB" w:rsidRDefault="00024ED3" w:rsidP="00AC59A3">
            <w:pPr>
              <w:pStyle w:val="2-"/>
              <w:ind w:left="171" w:hangingChars="122" w:hanging="171"/>
            </w:pPr>
            <w:r>
              <w:rPr>
                <w:rFonts w:hint="eastAsia"/>
              </w:rPr>
              <w:t>ECHO プリプロセッサ実行: "%JSON_FILE%" to "%JSON_PP_FILE%"</w:t>
            </w:r>
          </w:p>
          <w:p w14:paraId="10D78403" w14:textId="77777777" w:rsidR="00AC59A3" w:rsidRDefault="00AC59A3" w:rsidP="00AC59A3">
            <w:pPr>
              <w:pStyle w:val="2-"/>
              <w:ind w:left="171" w:hangingChars="122" w:hanging="171"/>
            </w:pPr>
            <w:r w:rsidRPr="00AC59A3">
              <w:t>CALL :RESET_ERRORLEVEL</w:t>
            </w:r>
          </w:p>
          <w:p w14:paraId="503B8C70" w14:textId="36F01FAA" w:rsidR="00024ED3" w:rsidRDefault="00024ED3" w:rsidP="00AC59A3">
            <w:pPr>
              <w:pStyle w:val="2-"/>
              <w:ind w:left="171" w:hangingChars="122" w:hanging="171"/>
            </w:pPr>
            <w:r>
              <w:t>CALL :RUN_CMD g++.exe %PP_FLAGS% %PP_INC_DIRS% %PP_INCLUDES% -c "%JSON_FILE%" -o "%JSON_PP_FILE%"</w:t>
            </w:r>
          </w:p>
          <w:p w14:paraId="17879190" w14:textId="77777777" w:rsidR="00024ED3" w:rsidRDefault="00024ED3" w:rsidP="00AC59A3">
            <w:pPr>
              <w:pStyle w:val="2-"/>
              <w:ind w:left="171" w:hangingChars="122" w:hanging="171"/>
            </w:pPr>
            <w:r>
              <w:t>SET RESULT=%ERRORLEVEL%</w:t>
            </w:r>
          </w:p>
          <w:p w14:paraId="7BA9A9E9" w14:textId="77777777" w:rsidR="00AC59A3" w:rsidRDefault="00AC59A3" w:rsidP="00AC59A3">
            <w:pPr>
              <w:pStyle w:val="2-"/>
              <w:ind w:left="171" w:hangingChars="122" w:hanging="171"/>
            </w:pPr>
            <w:r w:rsidRPr="00AC59A3">
              <w:rPr>
                <w:rFonts w:hint="eastAsia"/>
              </w:rPr>
              <w:t>IF NOT "%RESULT%" == "0" ECHO エラー！</w:t>
            </w:r>
          </w:p>
          <w:p w14:paraId="46E7F1DE" w14:textId="77777777" w:rsidR="00024ED3" w:rsidRDefault="00024ED3" w:rsidP="00AC59A3">
            <w:pPr>
              <w:pStyle w:val="2-"/>
              <w:ind w:left="171" w:hangingChars="122" w:hanging="171"/>
            </w:pPr>
            <w:r>
              <w:t>IF NOT "%RESULT%" == "0" SET /A RESULT_TOTAL=RESULT_TOTAL+1</w:t>
            </w:r>
          </w:p>
          <w:p w14:paraId="4B36A019" w14:textId="77777777" w:rsidR="00024ED3" w:rsidRDefault="00024ED3" w:rsidP="00AC59A3">
            <w:pPr>
              <w:pStyle w:val="2-"/>
              <w:ind w:left="171" w:hangingChars="122" w:hanging="171"/>
            </w:pPr>
            <w:r>
              <w:t>EXIT /B %RESULT%</w:t>
            </w:r>
          </w:p>
          <w:p w14:paraId="09A8BFBE" w14:textId="77777777" w:rsidR="00024ED3" w:rsidRDefault="00024ED3" w:rsidP="00AC59A3">
            <w:pPr>
              <w:pStyle w:val="2-"/>
              <w:ind w:left="171" w:hangingChars="122" w:hanging="171"/>
            </w:pPr>
          </w:p>
          <w:p w14:paraId="29D09BA4"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ソースファイル生成実行 ==========</w:t>
            </w:r>
          </w:p>
          <w:p w14:paraId="42EF9E39" w14:textId="77777777" w:rsidR="00024ED3" w:rsidRDefault="00024ED3" w:rsidP="00AC59A3">
            <w:pPr>
              <w:pStyle w:val="2-"/>
              <w:ind w:left="171" w:hangingChars="122" w:hanging="171"/>
            </w:pPr>
            <w:r>
              <w:t>:GDSRCCONV</w:t>
            </w:r>
          </w:p>
          <w:p w14:paraId="7D95BAA8" w14:textId="77777777" w:rsidR="00024ED3" w:rsidRDefault="00024ED3" w:rsidP="00AC59A3">
            <w:pPr>
              <w:pStyle w:val="2-"/>
              <w:ind w:left="171" w:hangingChars="122" w:hanging="171"/>
            </w:pPr>
            <w:r>
              <w:t>SET FORMAT_FILE=%1.i.json</w:t>
            </w:r>
          </w:p>
          <w:p w14:paraId="5413CDEB" w14:textId="77777777" w:rsidR="00024ED3" w:rsidRDefault="00024ED3" w:rsidP="00AC59A3">
            <w:pPr>
              <w:pStyle w:val="2-"/>
              <w:ind w:left="171" w:hangingChars="122" w:hanging="171"/>
            </w:pPr>
            <w:r>
              <w:t>ECHO.</w:t>
            </w:r>
          </w:p>
          <w:p w14:paraId="16CF9A79" w14:textId="77777777" w:rsidR="00024ED3" w:rsidRDefault="00024ED3" w:rsidP="00AC59A3">
            <w:pPr>
              <w:pStyle w:val="2-"/>
              <w:ind w:left="171" w:hangingChars="122" w:hanging="171"/>
            </w:pPr>
            <w:r>
              <w:t>ECHO ----------------------------------------</w:t>
            </w:r>
          </w:p>
          <w:p w14:paraId="689D0B93" w14:textId="3565CF3A" w:rsidR="00024ED3" w:rsidRDefault="00024ED3" w:rsidP="00AC59A3">
            <w:pPr>
              <w:pStyle w:val="2-"/>
              <w:ind w:left="171" w:hangingChars="122" w:hanging="171"/>
            </w:pPr>
            <w:r>
              <w:rPr>
                <w:rFonts w:hint="eastAsia"/>
              </w:rPr>
              <w:t>ECHO ソースファイル生成: "%FORMAT_FILE%"</w:t>
            </w:r>
          </w:p>
          <w:p w14:paraId="2E9E6481" w14:textId="77777777" w:rsidR="00AC59A3" w:rsidRDefault="00AC59A3" w:rsidP="00AC59A3">
            <w:pPr>
              <w:pStyle w:val="2-"/>
              <w:ind w:left="171" w:hangingChars="122" w:hanging="171"/>
            </w:pPr>
            <w:r w:rsidRPr="00AC59A3">
              <w:t>CALL :RESET_ERRORLEVEL</w:t>
            </w:r>
          </w:p>
          <w:p w14:paraId="7426C9F2" w14:textId="5A3A3450" w:rsidR="00024ED3" w:rsidRDefault="00024ED3" w:rsidP="00AC59A3">
            <w:pPr>
              <w:pStyle w:val="2-"/>
              <w:ind w:left="171" w:hangingChars="122" w:hanging="171"/>
            </w:pPr>
            <w:r>
              <w:t>CALL :RUN_CMD gdconv.exe %GD_MKSRC_FLAGS% -t "%GD_TYPE_FILE01%.i.json" -t "%GD_TYPE_FILE02%.i.json" -f "%GD_FUNC_FILE01%.i.json" -f "%GD_FUNC_FILE02%.i.json" -d "%FORMAT_FILE%"</w:t>
            </w:r>
          </w:p>
          <w:p w14:paraId="0F1E4021" w14:textId="77777777" w:rsidR="00024ED3" w:rsidRDefault="00024ED3" w:rsidP="00AC59A3">
            <w:pPr>
              <w:pStyle w:val="2-"/>
              <w:ind w:left="171" w:hangingChars="122" w:hanging="171"/>
            </w:pPr>
            <w:r>
              <w:t>SET RESULT=%ERRORLEVEL%</w:t>
            </w:r>
          </w:p>
          <w:p w14:paraId="19916ECF" w14:textId="77777777" w:rsidR="00AC59A3" w:rsidRDefault="00AC59A3" w:rsidP="00AC59A3">
            <w:pPr>
              <w:pStyle w:val="2-"/>
              <w:ind w:left="171" w:hangingChars="122" w:hanging="171"/>
            </w:pPr>
            <w:r w:rsidRPr="00AC59A3">
              <w:rPr>
                <w:rFonts w:hint="eastAsia"/>
              </w:rPr>
              <w:t>IF NOT "%RESULT%" == "0" ECHO エラー！</w:t>
            </w:r>
          </w:p>
          <w:p w14:paraId="168EE52B" w14:textId="77777777" w:rsidR="00024ED3" w:rsidRDefault="00024ED3" w:rsidP="00AC59A3">
            <w:pPr>
              <w:pStyle w:val="2-"/>
              <w:ind w:left="171" w:hangingChars="122" w:hanging="171"/>
            </w:pPr>
            <w:r>
              <w:t>IF NOT "%RESULT%" == "0" SET /A RESULT_TOTAL=RESULT_TOTAL+1</w:t>
            </w:r>
          </w:p>
          <w:p w14:paraId="02FA586C" w14:textId="77777777" w:rsidR="00024ED3" w:rsidRDefault="00024ED3" w:rsidP="00AC59A3">
            <w:pPr>
              <w:pStyle w:val="2-"/>
              <w:ind w:left="171" w:hangingChars="122" w:hanging="171"/>
            </w:pPr>
            <w:r>
              <w:t>EXIT /B %RESULT%</w:t>
            </w:r>
          </w:p>
          <w:p w14:paraId="591EEABE" w14:textId="77777777" w:rsidR="00024ED3" w:rsidRDefault="00024ED3" w:rsidP="00AC59A3">
            <w:pPr>
              <w:pStyle w:val="2-"/>
              <w:ind w:left="171" w:hangingChars="122" w:hanging="171"/>
            </w:pPr>
          </w:p>
          <w:p w14:paraId="12206E1E" w14:textId="77777777" w:rsidR="00024ED3" w:rsidRPr="00024ED3" w:rsidRDefault="00024ED3" w:rsidP="00AC59A3">
            <w:pPr>
              <w:pStyle w:val="2-"/>
              <w:ind w:left="171" w:hangingChars="122" w:hanging="171"/>
              <w:rPr>
                <w:color w:val="00B050"/>
              </w:rPr>
            </w:pPr>
            <w:r w:rsidRPr="00024ED3">
              <w:rPr>
                <w:rFonts w:hint="eastAsia"/>
                <w:color w:val="00B050"/>
              </w:rPr>
              <w:t>rem ========== データ変換実行 ==========</w:t>
            </w:r>
          </w:p>
          <w:p w14:paraId="012D3F62" w14:textId="77777777" w:rsidR="00024ED3" w:rsidRDefault="00024ED3" w:rsidP="00AC59A3">
            <w:pPr>
              <w:pStyle w:val="2-"/>
              <w:ind w:left="171" w:hangingChars="122" w:hanging="171"/>
            </w:pPr>
            <w:r>
              <w:t>:GDCONV</w:t>
            </w:r>
          </w:p>
          <w:p w14:paraId="3FE534D8" w14:textId="77777777" w:rsidR="00024ED3" w:rsidRDefault="00024ED3" w:rsidP="00AC59A3">
            <w:pPr>
              <w:pStyle w:val="2-"/>
              <w:ind w:left="171" w:hangingChars="122" w:hanging="171"/>
            </w:pPr>
            <w:r>
              <w:t>SET FORMAT_FILE=%1.i.json</w:t>
            </w:r>
          </w:p>
          <w:p w14:paraId="57291CAF" w14:textId="77777777" w:rsidR="00024ED3" w:rsidRDefault="00024ED3" w:rsidP="00AC59A3">
            <w:pPr>
              <w:pStyle w:val="2-"/>
              <w:ind w:left="171" w:hangingChars="122" w:hanging="171"/>
            </w:pPr>
            <w:r>
              <w:t>SET JSON_FILE=%2.json</w:t>
            </w:r>
          </w:p>
          <w:p w14:paraId="5F3E3F30" w14:textId="77777777" w:rsidR="00024ED3" w:rsidRDefault="00024ED3" w:rsidP="00AC59A3">
            <w:pPr>
              <w:pStyle w:val="2-"/>
              <w:ind w:left="171" w:hangingChars="122" w:hanging="171"/>
            </w:pPr>
            <w:r>
              <w:t>SET JSON_PP_FILE=%2.i.json</w:t>
            </w:r>
          </w:p>
          <w:p w14:paraId="720AF791" w14:textId="77777777" w:rsidR="00024ED3" w:rsidRDefault="00024ED3" w:rsidP="00AC59A3">
            <w:pPr>
              <w:pStyle w:val="2-"/>
              <w:ind w:left="171" w:hangingChars="122" w:hanging="171"/>
            </w:pPr>
            <w:r>
              <w:t>SET JSON_MID_FILE=%2.m.json</w:t>
            </w:r>
          </w:p>
          <w:p w14:paraId="29C85B6E" w14:textId="77777777" w:rsidR="00024ED3" w:rsidRDefault="00024ED3" w:rsidP="00AC59A3">
            <w:pPr>
              <w:pStyle w:val="2-"/>
              <w:ind w:left="171" w:hangingChars="122" w:hanging="171"/>
            </w:pPr>
            <w:r>
              <w:t>SET JSON_CHECK_FILE=%2.c.json</w:t>
            </w:r>
          </w:p>
          <w:p w14:paraId="06685837" w14:textId="77777777" w:rsidR="00024ED3" w:rsidRDefault="00024ED3" w:rsidP="00AC59A3">
            <w:pPr>
              <w:pStyle w:val="2-"/>
              <w:ind w:left="171" w:hangingChars="122" w:hanging="171"/>
            </w:pPr>
            <w:r>
              <w:t>SET BIN_FILE=%3.bin</w:t>
            </w:r>
          </w:p>
          <w:p w14:paraId="75CB9DE9" w14:textId="77777777" w:rsidR="00024ED3" w:rsidRDefault="00024ED3" w:rsidP="00AC59A3">
            <w:pPr>
              <w:pStyle w:val="2-"/>
              <w:ind w:left="171" w:hangingChars="122" w:hanging="171"/>
            </w:pPr>
            <w:r>
              <w:t>ECHO.</w:t>
            </w:r>
          </w:p>
          <w:p w14:paraId="1F75D820" w14:textId="77777777" w:rsidR="00024ED3" w:rsidRDefault="00024ED3" w:rsidP="00AC59A3">
            <w:pPr>
              <w:pStyle w:val="2-"/>
              <w:ind w:left="171" w:hangingChars="122" w:hanging="171"/>
            </w:pPr>
            <w:r>
              <w:t>ECHO ----------------------------------------</w:t>
            </w:r>
          </w:p>
          <w:p w14:paraId="58F82E1B" w14:textId="0D826D5A" w:rsidR="006766CB" w:rsidRDefault="00024ED3" w:rsidP="00AC59A3">
            <w:pPr>
              <w:pStyle w:val="2-"/>
              <w:ind w:left="171" w:hangingChars="122" w:hanging="171"/>
            </w:pPr>
            <w:r>
              <w:rPr>
                <w:rFonts w:hint="eastAsia"/>
              </w:rPr>
              <w:t>ECHO データ変換: "%JSON_FILE%" to "%BIN_FILE%"</w:t>
            </w:r>
          </w:p>
          <w:p w14:paraId="5FA9C9EB" w14:textId="77777777" w:rsidR="00AC59A3" w:rsidRDefault="00AC59A3" w:rsidP="00AC59A3">
            <w:pPr>
              <w:pStyle w:val="2-"/>
              <w:ind w:left="171" w:hangingChars="122" w:hanging="171"/>
            </w:pPr>
            <w:r w:rsidRPr="00AC59A3">
              <w:t>CALL :RESET_ERRORLEVEL</w:t>
            </w:r>
          </w:p>
          <w:p w14:paraId="6C0CF3DE" w14:textId="440DB8A5" w:rsidR="00024ED3" w:rsidRDefault="00024ED3" w:rsidP="00AC59A3">
            <w:pPr>
              <w:pStyle w:val="2-"/>
              <w:ind w:left="171" w:hangingChars="122" w:hanging="171"/>
            </w:pPr>
            <w:r>
              <w:t>CALL :RUN_CMD g++.exe %PP_FLAGS% %PP_INC_DIRS% %PP_INCLUDES% -c "%JSON_FILE%" -o "%JSON_PP_FILE%"</w:t>
            </w:r>
          </w:p>
          <w:p w14:paraId="27AAA950" w14:textId="77777777" w:rsidR="00AC59A3" w:rsidRDefault="00AC59A3" w:rsidP="00AC59A3">
            <w:pPr>
              <w:pStyle w:val="2-"/>
              <w:ind w:left="171" w:hangingChars="122" w:hanging="171"/>
            </w:pPr>
            <w:r>
              <w:t>SET RESULT=%ERRORLEVEL%</w:t>
            </w:r>
          </w:p>
          <w:p w14:paraId="592E1FCD" w14:textId="77777777" w:rsidR="00AC59A3" w:rsidRDefault="00AC59A3" w:rsidP="00AC59A3">
            <w:pPr>
              <w:pStyle w:val="2-"/>
              <w:ind w:left="171" w:hangingChars="122" w:hanging="171"/>
            </w:pPr>
            <w:r w:rsidRPr="00AC59A3">
              <w:rPr>
                <w:rFonts w:hint="eastAsia"/>
              </w:rPr>
              <w:t>IF NOT "%RESULT%" == "0" ECHO エラー！</w:t>
            </w:r>
          </w:p>
          <w:p w14:paraId="5986EF16" w14:textId="77777777" w:rsidR="00AC59A3" w:rsidRDefault="00AC59A3" w:rsidP="00AC59A3">
            <w:pPr>
              <w:pStyle w:val="2-"/>
              <w:ind w:left="171" w:hangingChars="122" w:hanging="171"/>
            </w:pPr>
            <w:r>
              <w:t>IF NOT "%RESULT%" == "0" SET /A RESULT_TOTAL=RESULT_TOTAL+1</w:t>
            </w:r>
          </w:p>
          <w:p w14:paraId="47F48D33" w14:textId="63B963E5" w:rsidR="00024ED3" w:rsidRDefault="00024ED3" w:rsidP="00AC59A3">
            <w:pPr>
              <w:pStyle w:val="2-"/>
              <w:ind w:left="171" w:hangingChars="122" w:hanging="171"/>
            </w:pPr>
            <w:r>
              <w:t>CALL :RUN_CMD gdconv.exe %GD_FLAGS% -t "%GD_TYPE_FILE01%.i.json" -t "%GD_TYPE_FILE02%.i.json" -f "%GD_FUNC_FILE01%.i.json" -f "%GD_FUNC_FILE02%.i.json" -d "%FORMAT_FILE%" -i "%JSON_PP_FILE%" -o "%BIN_FILE%" -c "%JSON_CHECK_FILE%" -m "%JSON_MID_FILE%"</w:t>
            </w:r>
          </w:p>
          <w:p w14:paraId="0BD9B99E" w14:textId="77777777" w:rsidR="00024ED3" w:rsidRDefault="00024ED3" w:rsidP="00AC59A3">
            <w:pPr>
              <w:pStyle w:val="2-"/>
              <w:ind w:left="171" w:hangingChars="122" w:hanging="171"/>
            </w:pPr>
            <w:r>
              <w:t>SET RESULT=%ERRORLEVEL%</w:t>
            </w:r>
          </w:p>
          <w:p w14:paraId="3133EB02" w14:textId="77777777" w:rsidR="00AC59A3" w:rsidRDefault="00AC59A3" w:rsidP="00AC59A3">
            <w:pPr>
              <w:pStyle w:val="2-"/>
              <w:ind w:left="171" w:hangingChars="122" w:hanging="171"/>
            </w:pPr>
            <w:r w:rsidRPr="00AC59A3">
              <w:rPr>
                <w:rFonts w:hint="eastAsia"/>
              </w:rPr>
              <w:t>IF NOT "%RESULT%" == "0" ECHO エラー！</w:t>
            </w:r>
          </w:p>
          <w:p w14:paraId="3AB29EF1" w14:textId="2FCB7F6C" w:rsidR="00024ED3" w:rsidRDefault="00024ED3" w:rsidP="00AC59A3">
            <w:pPr>
              <w:pStyle w:val="2-"/>
              <w:ind w:left="171" w:hangingChars="122" w:hanging="171"/>
            </w:pPr>
            <w:r>
              <w:t>IF NOT "%RESULT%" == "0" SET /A RESULT_TOTAL=RESULT_TOTAL+1</w:t>
            </w:r>
          </w:p>
          <w:p w14:paraId="71885465" w14:textId="77777777" w:rsidR="00024ED3" w:rsidRDefault="00024ED3" w:rsidP="00AC59A3">
            <w:pPr>
              <w:pStyle w:val="2-"/>
              <w:ind w:left="171" w:hangingChars="122" w:hanging="171"/>
            </w:pPr>
            <w:r>
              <w:t>EXIT /B %RESULT%</w:t>
            </w:r>
          </w:p>
          <w:p w14:paraId="161AA686" w14:textId="77777777" w:rsidR="00024ED3" w:rsidRDefault="00024ED3" w:rsidP="00AC59A3">
            <w:pPr>
              <w:pStyle w:val="2-"/>
              <w:ind w:left="171" w:hangingChars="122" w:hanging="171"/>
            </w:pPr>
          </w:p>
          <w:p w14:paraId="177311A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標準サブルーチン ==========</w:t>
            </w:r>
          </w:p>
          <w:p w14:paraId="347955F7" w14:textId="77777777" w:rsidR="00024ED3" w:rsidRDefault="00024ED3" w:rsidP="00AC59A3">
            <w:pPr>
              <w:pStyle w:val="2-"/>
              <w:ind w:left="171" w:hangingChars="122" w:hanging="171"/>
            </w:pPr>
          </w:p>
          <w:p w14:paraId="2DE3A8D7" w14:textId="77777777" w:rsidR="00024ED3" w:rsidRPr="00024ED3" w:rsidRDefault="00024ED3" w:rsidP="00AC59A3">
            <w:pPr>
              <w:pStyle w:val="2-"/>
              <w:ind w:left="171" w:hangingChars="122" w:hanging="171"/>
              <w:rPr>
                <w:color w:val="00B050"/>
              </w:rPr>
            </w:pPr>
            <w:r w:rsidRPr="00024ED3">
              <w:rPr>
                <w:rFonts w:hint="eastAsia"/>
                <w:color w:val="00B050"/>
              </w:rPr>
              <w:t>rem --- 標準サブルーチン：コマンドラインを表示して実行 ---</w:t>
            </w:r>
          </w:p>
          <w:p w14:paraId="11D11E38" w14:textId="77777777" w:rsidR="00024ED3" w:rsidRDefault="00024ED3" w:rsidP="00AC59A3">
            <w:pPr>
              <w:pStyle w:val="2-"/>
              <w:ind w:left="171" w:hangingChars="122" w:hanging="171"/>
            </w:pPr>
            <w:r>
              <w:t>:RUN_CMD</w:t>
            </w:r>
          </w:p>
          <w:p w14:paraId="1E810337" w14:textId="77777777" w:rsidR="00024ED3" w:rsidRDefault="00024ED3" w:rsidP="00AC59A3">
            <w:pPr>
              <w:pStyle w:val="2-"/>
              <w:ind w:left="171" w:hangingChars="122" w:hanging="171"/>
            </w:pPr>
            <w:r>
              <w:t>ECHO ^&gt; %*</w:t>
            </w:r>
          </w:p>
          <w:p w14:paraId="566529A6" w14:textId="77777777" w:rsidR="00024ED3" w:rsidRDefault="00024ED3" w:rsidP="00AC59A3">
            <w:pPr>
              <w:pStyle w:val="2-"/>
              <w:ind w:left="171" w:hangingChars="122" w:hanging="171"/>
            </w:pPr>
            <w:r>
              <w:t>%*</w:t>
            </w:r>
          </w:p>
          <w:p w14:paraId="01FBA8E3" w14:textId="77777777" w:rsidR="00024ED3" w:rsidRDefault="00024ED3" w:rsidP="00AC59A3">
            <w:pPr>
              <w:pStyle w:val="2-"/>
              <w:ind w:left="171" w:hangingChars="122" w:hanging="171"/>
            </w:pPr>
            <w:r>
              <w:t>EXIT /B %ERRORLEVEL%</w:t>
            </w:r>
          </w:p>
          <w:p w14:paraId="2E8ACF4D" w14:textId="77777777" w:rsidR="00024ED3" w:rsidRPr="00AC59A3" w:rsidRDefault="00024ED3" w:rsidP="00024ED3">
            <w:pPr>
              <w:pStyle w:val="2-"/>
            </w:pPr>
          </w:p>
          <w:p w14:paraId="1E3F97B7" w14:textId="77777777" w:rsidR="00024ED3" w:rsidRPr="00024ED3" w:rsidRDefault="00024ED3" w:rsidP="00024ED3">
            <w:pPr>
              <w:pStyle w:val="2-"/>
              <w:rPr>
                <w:color w:val="00B050"/>
              </w:rPr>
            </w:pPr>
            <w:r w:rsidRPr="00024ED3">
              <w:rPr>
                <w:rFonts w:hint="eastAsia"/>
                <w:color w:val="00B050"/>
              </w:rPr>
              <w:t>rem --- 標準サブルーチン：メッセージ付きポーズ ---</w:t>
            </w:r>
          </w:p>
          <w:p w14:paraId="08AC10B0" w14:textId="77777777" w:rsidR="00024ED3" w:rsidRDefault="00024ED3" w:rsidP="00024ED3">
            <w:pPr>
              <w:pStyle w:val="2-"/>
            </w:pPr>
            <w:r>
              <w:t>:PAUSE_MSG</w:t>
            </w:r>
          </w:p>
          <w:p w14:paraId="4C08F52C" w14:textId="77777777" w:rsidR="00024ED3" w:rsidRDefault="00024ED3" w:rsidP="00024ED3">
            <w:pPr>
              <w:pStyle w:val="2-"/>
            </w:pPr>
            <w:r>
              <w:t>SET MSG=%*</w:t>
            </w:r>
          </w:p>
          <w:p w14:paraId="0EB26C88" w14:textId="77777777" w:rsidR="00024ED3" w:rsidRDefault="00024ED3" w:rsidP="00024ED3">
            <w:pPr>
              <w:pStyle w:val="2-"/>
            </w:pPr>
            <w:r>
              <w:rPr>
                <w:rFonts w:hint="eastAsia"/>
              </w:rPr>
              <w:t>IF "%MSG%" == "" SET MSG=続行するには何かキーを押してください．．．</w:t>
            </w:r>
          </w:p>
          <w:p w14:paraId="6DFA652F" w14:textId="77777777" w:rsidR="00024ED3" w:rsidRDefault="00024ED3" w:rsidP="00024ED3">
            <w:pPr>
              <w:pStyle w:val="2-"/>
            </w:pPr>
            <w:r>
              <w:t>ECHO.%MSG%</w:t>
            </w:r>
          </w:p>
          <w:p w14:paraId="3A08BCBA" w14:textId="77777777" w:rsidR="00024ED3" w:rsidRDefault="00024ED3" w:rsidP="00024ED3">
            <w:pPr>
              <w:pStyle w:val="2-"/>
            </w:pPr>
            <w:r>
              <w:t>PAUSE &gt;NUL</w:t>
            </w:r>
          </w:p>
          <w:p w14:paraId="050ED6DE" w14:textId="77777777" w:rsidR="00BD1474" w:rsidRDefault="00024ED3" w:rsidP="00024ED3">
            <w:pPr>
              <w:pStyle w:val="2-"/>
            </w:pPr>
            <w:r>
              <w:t>EXIT /B</w:t>
            </w:r>
          </w:p>
          <w:p w14:paraId="12C34257" w14:textId="77777777" w:rsidR="00AC59A3" w:rsidRDefault="00AC59A3" w:rsidP="00AC59A3">
            <w:pPr>
              <w:pStyle w:val="2-"/>
            </w:pPr>
          </w:p>
          <w:p w14:paraId="67D4B103" w14:textId="77777777" w:rsidR="00AC59A3" w:rsidRPr="00AC59A3" w:rsidRDefault="00AC59A3" w:rsidP="00AC59A3">
            <w:pPr>
              <w:pStyle w:val="2-"/>
              <w:rPr>
                <w:color w:val="00B050"/>
              </w:rPr>
            </w:pPr>
            <w:r w:rsidRPr="00AC59A3">
              <w:rPr>
                <w:rFonts w:hint="eastAsia"/>
                <w:color w:val="00B050"/>
              </w:rPr>
              <w:t>rem --- ERRORLEVELリセット ---</w:t>
            </w:r>
          </w:p>
          <w:p w14:paraId="65979CC6" w14:textId="77777777" w:rsidR="00AC59A3" w:rsidRDefault="00AC59A3" w:rsidP="00AC59A3">
            <w:pPr>
              <w:pStyle w:val="2-"/>
            </w:pPr>
            <w:r>
              <w:t>:RESET_ERRORLEVEL</w:t>
            </w:r>
          </w:p>
          <w:p w14:paraId="04664C39" w14:textId="77777777" w:rsidR="00AC59A3" w:rsidRDefault="00AC59A3" w:rsidP="00AC59A3">
            <w:pPr>
              <w:pStyle w:val="2-"/>
            </w:pPr>
            <w:r>
              <w:t>DATE /t &gt;NUL</w:t>
            </w:r>
          </w:p>
          <w:p w14:paraId="31F6594C" w14:textId="6386D696" w:rsidR="00AC59A3" w:rsidRDefault="00AC59A3" w:rsidP="00AC59A3">
            <w:pPr>
              <w:pStyle w:val="2-"/>
            </w:pPr>
            <w:r>
              <w:t>EXIT /B</w:t>
            </w:r>
          </w:p>
        </w:tc>
      </w:tr>
    </w:tbl>
    <w:p w14:paraId="21132E26" w14:textId="4F7FC0C1" w:rsidR="002F78FC" w:rsidRDefault="002F78FC" w:rsidP="002F78FC">
      <w:pPr>
        <w:pStyle w:val="2"/>
      </w:pPr>
      <w:bookmarkStart w:id="49" w:name="_Toc377298312"/>
      <w:r>
        <w:rPr>
          <w:rFonts w:hint="eastAsia"/>
        </w:rPr>
        <w:lastRenderedPageBreak/>
        <w:t>データ変換処理（</w:t>
      </w:r>
      <w:r>
        <w:rPr>
          <w:rFonts w:hint="eastAsia"/>
        </w:rPr>
        <w:t>C# Tips</w:t>
      </w:r>
      <w:r>
        <w:rPr>
          <w:rFonts w:hint="eastAsia"/>
        </w:rPr>
        <w:t>）</w:t>
      </w:r>
      <w:bookmarkEnd w:id="49"/>
    </w:p>
    <w:p w14:paraId="68CCD1D7" w14:textId="21C03760" w:rsidR="004E6533" w:rsidRPr="004E6533" w:rsidRDefault="004E6533" w:rsidP="004E6533">
      <w:pPr>
        <w:pStyle w:val="a9"/>
        <w:ind w:firstLine="283"/>
      </w:pPr>
      <w:r>
        <w:rPr>
          <w:rFonts w:hint="eastAsia"/>
        </w:rPr>
        <w:t>C#</w:t>
      </w:r>
      <w:r>
        <w:rPr>
          <w:rFonts w:hint="eastAsia"/>
        </w:rPr>
        <w:t>で</w:t>
      </w:r>
      <w:r>
        <w:rPr>
          <w:rFonts w:hint="eastAsia"/>
        </w:rPr>
        <w:t>JSON</w:t>
      </w:r>
      <w:r w:rsidR="006F54B8">
        <w:rPr>
          <w:rFonts w:hint="eastAsia"/>
        </w:rPr>
        <w:t>を活用する方法を解説</w:t>
      </w:r>
      <w:r>
        <w:rPr>
          <w:rFonts w:hint="eastAsia"/>
        </w:rPr>
        <w:t>。</w:t>
      </w:r>
    </w:p>
    <w:p w14:paraId="77DE1D73" w14:textId="239576CB" w:rsidR="002F78FC" w:rsidRDefault="00BF405A" w:rsidP="005B2D18">
      <w:pPr>
        <w:pStyle w:val="3"/>
      </w:pPr>
      <w:bookmarkStart w:id="50" w:name="_Toc377298313"/>
      <w:r>
        <w:rPr>
          <w:rFonts w:hint="eastAsia"/>
        </w:rPr>
        <w:t>JSON.Net</w:t>
      </w:r>
      <w:r>
        <w:rPr>
          <w:rFonts w:hint="eastAsia"/>
        </w:rPr>
        <w:t>の使用</w:t>
      </w:r>
      <w:bookmarkEnd w:id="50"/>
    </w:p>
    <w:p w14:paraId="0CA7731D" w14:textId="6B3B9759" w:rsidR="00BF405A" w:rsidRDefault="00E63F00" w:rsidP="00BC458C">
      <w:pPr>
        <w:pStyle w:val="aa"/>
        <w:ind w:leftChars="202" w:left="1132" w:hangingChars="337" w:hanging="708"/>
      </w:pPr>
      <w:r>
        <w:rPr>
          <w:rFonts w:hint="eastAsia"/>
        </w:rPr>
        <w:t>準備：</w:t>
      </w:r>
      <w:r w:rsidR="00BC458C">
        <w:tab/>
      </w:r>
      <w:r w:rsidR="00BC458C">
        <w:t>まず</w:t>
      </w:r>
      <w:r w:rsidR="00D45780">
        <w:rPr>
          <w:rFonts w:hint="eastAsia"/>
        </w:rPr>
        <w:t>C#</w:t>
      </w:r>
      <w:r w:rsidR="00D45780">
        <w:t>のプロジェクトに</w:t>
      </w:r>
      <w:r w:rsidR="00B05E6A">
        <w:t>て</w:t>
      </w:r>
      <w:r w:rsidR="00D45780">
        <w:t>、</w:t>
      </w:r>
      <w:r w:rsidR="00B05E6A">
        <w:rPr>
          <w:rFonts w:hint="eastAsia"/>
        </w:rPr>
        <w:t>「参照設定」に、</w:t>
      </w:r>
      <w:r w:rsidR="00B05E6A">
        <w:rPr>
          <w:rFonts w:hint="eastAsia"/>
        </w:rPr>
        <w:t>J</w:t>
      </w:r>
      <w:r w:rsidR="00B05E6A">
        <w:t>SO</w:t>
      </w:r>
      <w:r w:rsidR="00B05E6A">
        <w:rPr>
          <w:rFonts w:hint="eastAsia"/>
        </w:rPr>
        <w:t>N.Net</w:t>
      </w:r>
      <w:r w:rsidR="00B05E6A">
        <w:rPr>
          <w:rFonts w:hint="eastAsia"/>
        </w:rPr>
        <w:t>の</w:t>
      </w:r>
      <w:r w:rsidRPr="00E63F00">
        <w:t>Newtonsoft.Json.dll</w:t>
      </w:r>
      <w:r>
        <w:rPr>
          <w:rFonts w:hint="eastAsia"/>
        </w:rPr>
        <w:t xml:space="preserve"> </w:t>
      </w:r>
      <w:r>
        <w:rPr>
          <w:rFonts w:hint="eastAsia"/>
        </w:rPr>
        <w:t>を</w:t>
      </w:r>
      <w:r w:rsidR="009704A9">
        <w:rPr>
          <w:rFonts w:hint="eastAsia"/>
        </w:rPr>
        <w:t>追加しておく。</w:t>
      </w:r>
    </w:p>
    <w:p w14:paraId="31293422" w14:textId="03DF8280" w:rsidR="00E63F00" w:rsidRPr="00170DB1" w:rsidRDefault="006A7021" w:rsidP="00BC458C">
      <w:pPr>
        <w:pStyle w:val="aa"/>
        <w:keepNext/>
        <w:keepLines/>
        <w:widowControl/>
        <w:ind w:leftChars="202" w:left="424" w:firstLineChars="0" w:firstLine="0"/>
        <w:rPr>
          <w:b/>
        </w:rPr>
      </w:pPr>
      <w:r>
        <w:rPr>
          <w:rFonts w:hint="eastAsia"/>
        </w:rPr>
        <w:t>C#</w:t>
      </w:r>
      <w:r>
        <w:rPr>
          <w:rFonts w:hint="eastAsia"/>
        </w:rPr>
        <w:t>プログラムソース</w:t>
      </w:r>
      <w:r w:rsidR="00314ABC">
        <w:rPr>
          <w:rFonts w:hint="eastAsia"/>
        </w:rPr>
        <w:t>サンプル：</w:t>
      </w:r>
      <w:r w:rsidR="00170DB1">
        <w:rPr>
          <w:rFonts w:hint="eastAsia"/>
        </w:rPr>
        <w:t>（クラス定義と</w:t>
      </w:r>
      <w:r w:rsidR="00170DB1">
        <w:rPr>
          <w:rFonts w:hint="eastAsia"/>
        </w:rPr>
        <w:t>Main</w:t>
      </w:r>
      <w:r w:rsidR="00170DB1">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BF405A" w14:paraId="3AF59AEF" w14:textId="77777777" w:rsidTr="00A83694">
        <w:tc>
          <w:tcPr>
            <w:tcW w:w="7648" w:type="dxa"/>
          </w:tcPr>
          <w:p w14:paraId="27D83159" w14:textId="77777777" w:rsidR="0049639A" w:rsidRDefault="0049639A" w:rsidP="0049639A">
            <w:pPr>
              <w:pStyle w:val="3-"/>
            </w:pPr>
            <w:r>
              <w:t>using System;</w:t>
            </w:r>
          </w:p>
          <w:p w14:paraId="4FE5F531" w14:textId="77777777" w:rsidR="009E3CA5" w:rsidRDefault="009E3CA5" w:rsidP="0049639A">
            <w:pPr>
              <w:pStyle w:val="3-"/>
            </w:pPr>
          </w:p>
          <w:p w14:paraId="43FC2F1E" w14:textId="37552E17" w:rsidR="009E3CA5" w:rsidRPr="009E3CA5" w:rsidRDefault="009E3CA5" w:rsidP="0049639A">
            <w:pPr>
              <w:pStyle w:val="3-"/>
              <w:rPr>
                <w:color w:val="FF0000"/>
              </w:rPr>
            </w:pPr>
            <w:r w:rsidRPr="009E3CA5">
              <w:rPr>
                <w:rFonts w:hint="eastAsia"/>
                <w:color w:val="00B050"/>
              </w:rPr>
              <w:t>//JSON.N</w:t>
            </w:r>
            <w:r w:rsidRPr="009E3CA5">
              <w:rPr>
                <w:color w:val="00B050"/>
              </w:rPr>
              <w:t>et</w:t>
            </w:r>
            <w:r w:rsidRPr="009E3CA5">
              <w:rPr>
                <w:rFonts w:hint="eastAsia"/>
                <w:color w:val="00B050"/>
              </w:rPr>
              <w:t>の</w:t>
            </w:r>
            <w:r>
              <w:rPr>
                <w:rFonts w:hint="eastAsia"/>
                <w:color w:val="00B050"/>
              </w:rPr>
              <w:t>ネームスペース</w:t>
            </w:r>
            <w:r w:rsidR="005146A4">
              <w:rPr>
                <w:rFonts w:hint="eastAsia"/>
                <w:color w:val="00B050"/>
              </w:rPr>
              <w:t>使用指定</w:t>
            </w:r>
          </w:p>
          <w:p w14:paraId="2BE9F0BC" w14:textId="77777777" w:rsidR="0049639A" w:rsidRPr="0049639A" w:rsidRDefault="0049639A" w:rsidP="0049639A">
            <w:pPr>
              <w:pStyle w:val="3-"/>
              <w:rPr>
                <w:color w:val="FF0000"/>
              </w:rPr>
            </w:pPr>
            <w:r w:rsidRPr="0049639A">
              <w:rPr>
                <w:color w:val="FF0000"/>
              </w:rPr>
              <w:t>using Newtonsoft.Json;</w:t>
            </w:r>
          </w:p>
          <w:p w14:paraId="48C52820" w14:textId="77777777" w:rsidR="0049639A" w:rsidRDefault="0049639A" w:rsidP="0049639A">
            <w:pPr>
              <w:pStyle w:val="3-"/>
            </w:pPr>
            <w:r w:rsidRPr="0049639A">
              <w:rPr>
                <w:color w:val="FF0000"/>
              </w:rPr>
              <w:t>using Newtonsoft.Json.Linq;</w:t>
            </w:r>
          </w:p>
          <w:p w14:paraId="4EA12692" w14:textId="77777777" w:rsidR="0049639A" w:rsidRDefault="0049639A" w:rsidP="0049639A">
            <w:pPr>
              <w:pStyle w:val="3-"/>
            </w:pPr>
          </w:p>
          <w:p w14:paraId="777402F7" w14:textId="25DD4217" w:rsidR="00403030" w:rsidRPr="00403030" w:rsidRDefault="00403030" w:rsidP="0049639A">
            <w:pPr>
              <w:pStyle w:val="3-"/>
              <w:rPr>
                <w:color w:val="00B050"/>
              </w:rPr>
            </w:pPr>
            <w:r w:rsidRPr="00403030">
              <w:rPr>
                <w:rFonts w:hint="eastAsia"/>
                <w:color w:val="00B050"/>
              </w:rPr>
              <w:t>//JSONパーサーテスト</w:t>
            </w:r>
          </w:p>
          <w:p w14:paraId="17518BCE" w14:textId="77777777" w:rsidR="0049639A" w:rsidRDefault="0049639A" w:rsidP="0049639A">
            <w:pPr>
              <w:pStyle w:val="3-"/>
            </w:pPr>
            <w:r>
              <w:t>void test()</w:t>
            </w:r>
          </w:p>
          <w:p w14:paraId="2E6D0C5E" w14:textId="77777777" w:rsidR="0049639A" w:rsidRDefault="0049639A" w:rsidP="0049639A">
            <w:pPr>
              <w:pStyle w:val="3-"/>
            </w:pPr>
            <w:r>
              <w:t>{</w:t>
            </w:r>
          </w:p>
          <w:p w14:paraId="28804446" w14:textId="77777777" w:rsidR="0049639A" w:rsidRDefault="0049639A" w:rsidP="0049639A">
            <w:pPr>
              <w:pStyle w:val="3-"/>
            </w:pPr>
            <w:r>
              <w:rPr>
                <w:rFonts w:hint="eastAsia"/>
              </w:rPr>
              <w:t xml:space="preserve">    </w:t>
            </w:r>
            <w:r w:rsidRPr="0049639A">
              <w:rPr>
                <w:rFonts w:hint="eastAsia"/>
                <w:color w:val="00B050"/>
              </w:rPr>
              <w:t>//JSONテキスト</w:t>
            </w:r>
          </w:p>
          <w:p w14:paraId="5BC7E7E7" w14:textId="77777777" w:rsidR="0049639A" w:rsidRDefault="0049639A" w:rsidP="0049639A">
            <w:pPr>
              <w:pStyle w:val="3-"/>
            </w:pPr>
            <w:r>
              <w:t xml:space="preserve">    string json_text = @"</w:t>
            </w:r>
          </w:p>
          <w:p w14:paraId="1F1864C8" w14:textId="77777777" w:rsidR="0049639A" w:rsidRPr="00FC506B" w:rsidRDefault="0049639A" w:rsidP="0049639A">
            <w:pPr>
              <w:pStyle w:val="3-"/>
              <w:rPr>
                <w:color w:val="FF0000"/>
              </w:rPr>
            </w:pPr>
            <w:r>
              <w:t xml:space="preserve">            </w:t>
            </w:r>
            <w:r w:rsidRPr="00FC506B">
              <w:rPr>
                <w:color w:val="FF0000"/>
              </w:rPr>
              <w:t>{</w:t>
            </w:r>
          </w:p>
          <w:p w14:paraId="05DF1AA9" w14:textId="77777777" w:rsidR="0049639A" w:rsidRPr="00FC506B" w:rsidRDefault="0049639A" w:rsidP="0049639A">
            <w:pPr>
              <w:pStyle w:val="3-"/>
              <w:rPr>
                <w:color w:val="FF0000"/>
              </w:rPr>
            </w:pPr>
            <w:r w:rsidRPr="00FC506B">
              <w:rPr>
                <w:color w:val="FF0000"/>
              </w:rPr>
              <w:t xml:space="preserve">                ""data1"":</w:t>
            </w:r>
          </w:p>
          <w:p w14:paraId="5B0E7C3E" w14:textId="77777777" w:rsidR="0049639A" w:rsidRPr="00FC506B" w:rsidRDefault="0049639A" w:rsidP="0049639A">
            <w:pPr>
              <w:pStyle w:val="3-"/>
              <w:rPr>
                <w:color w:val="FF0000"/>
              </w:rPr>
            </w:pPr>
            <w:r w:rsidRPr="00FC506B">
              <w:rPr>
                <w:color w:val="FF0000"/>
              </w:rPr>
              <w:t xml:space="preserve">                [</w:t>
            </w:r>
          </w:p>
          <w:p w14:paraId="55C12EDD" w14:textId="77777777" w:rsidR="0049639A" w:rsidRPr="00FC506B" w:rsidRDefault="0049639A" w:rsidP="0049639A">
            <w:pPr>
              <w:pStyle w:val="3-"/>
              <w:rPr>
                <w:color w:val="FF0000"/>
              </w:rPr>
            </w:pPr>
            <w:r w:rsidRPr="00FC506B">
              <w:rPr>
                <w:rFonts w:hint="eastAsia"/>
                <w:color w:val="FF0000"/>
              </w:rPr>
              <w:t xml:space="preserve">                    { ""id"": ""c0010"", ""name"": ""田中"", },</w:t>
            </w:r>
          </w:p>
          <w:p w14:paraId="6F2FB40A" w14:textId="77777777" w:rsidR="0049639A" w:rsidRPr="00FC506B" w:rsidRDefault="0049639A" w:rsidP="0049639A">
            <w:pPr>
              <w:pStyle w:val="3-"/>
              <w:rPr>
                <w:color w:val="FF0000"/>
              </w:rPr>
            </w:pPr>
            <w:r w:rsidRPr="00FC506B">
              <w:rPr>
                <w:rFonts w:hint="eastAsia"/>
                <w:color w:val="FF0000"/>
              </w:rPr>
              <w:t xml:space="preserve">                    { ""id"": ""c0020"", ""name"": ""山田"", },</w:t>
            </w:r>
          </w:p>
          <w:p w14:paraId="141AE915" w14:textId="77777777" w:rsidR="0049639A" w:rsidRPr="00FC506B" w:rsidRDefault="0049639A" w:rsidP="0049639A">
            <w:pPr>
              <w:pStyle w:val="3-"/>
              <w:rPr>
                <w:color w:val="FF0000"/>
              </w:rPr>
            </w:pPr>
            <w:r w:rsidRPr="00FC506B">
              <w:rPr>
                <w:rFonts w:hint="eastAsia"/>
                <w:color w:val="FF0000"/>
              </w:rPr>
              <w:t xml:space="preserve">                    { ""id"": ""c0030"", ""name"": ""佐藤"", },</w:t>
            </w:r>
          </w:p>
          <w:p w14:paraId="676C916F" w14:textId="77777777" w:rsidR="0049639A" w:rsidRPr="00FC506B" w:rsidRDefault="0049639A" w:rsidP="0049639A">
            <w:pPr>
              <w:pStyle w:val="3-"/>
              <w:rPr>
                <w:color w:val="FF0000"/>
              </w:rPr>
            </w:pPr>
            <w:r w:rsidRPr="00FC506B">
              <w:rPr>
                <w:color w:val="FF0000"/>
              </w:rPr>
              <w:t xml:space="preserve">                ],</w:t>
            </w:r>
          </w:p>
          <w:p w14:paraId="4B14421D" w14:textId="77777777" w:rsidR="0049639A" w:rsidRPr="00FC506B" w:rsidRDefault="0049639A" w:rsidP="0049639A">
            <w:pPr>
              <w:pStyle w:val="3-"/>
              <w:rPr>
                <w:color w:val="FF0000"/>
              </w:rPr>
            </w:pPr>
            <w:r w:rsidRPr="00FC506B">
              <w:rPr>
                <w:color w:val="FF0000"/>
              </w:rPr>
              <w:t xml:space="preserve">                ""data2"":</w:t>
            </w:r>
          </w:p>
          <w:p w14:paraId="633936DD" w14:textId="77777777" w:rsidR="0049639A" w:rsidRPr="00FC506B" w:rsidRDefault="0049639A" w:rsidP="0049639A">
            <w:pPr>
              <w:pStyle w:val="3-"/>
              <w:rPr>
                <w:color w:val="FF0000"/>
              </w:rPr>
            </w:pPr>
            <w:r w:rsidRPr="00FC506B">
              <w:rPr>
                <w:color w:val="FF0000"/>
              </w:rPr>
              <w:t xml:space="preserve">                [</w:t>
            </w:r>
          </w:p>
          <w:p w14:paraId="24FA9E71" w14:textId="77777777" w:rsidR="0049639A" w:rsidRPr="00FC506B" w:rsidRDefault="0049639A" w:rsidP="0049639A">
            <w:pPr>
              <w:pStyle w:val="3-"/>
              <w:rPr>
                <w:color w:val="FF0000"/>
              </w:rPr>
            </w:pPr>
            <w:r w:rsidRPr="00FC506B">
              <w:rPr>
                <w:color w:val="FF0000"/>
              </w:rPr>
              <w:t xml:space="preserve">                    [1, 2, 3],</w:t>
            </w:r>
          </w:p>
          <w:p w14:paraId="3D9D2CF1" w14:textId="77777777" w:rsidR="0049639A" w:rsidRPr="00FC506B" w:rsidRDefault="0049639A" w:rsidP="0049639A">
            <w:pPr>
              <w:pStyle w:val="3-"/>
              <w:rPr>
                <w:color w:val="FF0000"/>
              </w:rPr>
            </w:pPr>
            <w:r w:rsidRPr="00FC506B">
              <w:rPr>
                <w:color w:val="FF0000"/>
              </w:rPr>
              <w:t xml:space="preserve">                    [4, 5, 6],</w:t>
            </w:r>
          </w:p>
          <w:p w14:paraId="51D1F5DD" w14:textId="77777777" w:rsidR="0049639A" w:rsidRPr="00FC506B" w:rsidRDefault="0049639A" w:rsidP="0049639A">
            <w:pPr>
              <w:pStyle w:val="3-"/>
              <w:rPr>
                <w:color w:val="FF0000"/>
              </w:rPr>
            </w:pPr>
            <w:r w:rsidRPr="00FC506B">
              <w:rPr>
                <w:color w:val="FF0000"/>
              </w:rPr>
              <w:t xml:space="preserve">                    [7, 8, 9, 10],</w:t>
            </w:r>
          </w:p>
          <w:p w14:paraId="7ED1F0BB" w14:textId="77777777" w:rsidR="0049639A" w:rsidRPr="00FC506B" w:rsidRDefault="0049639A" w:rsidP="0049639A">
            <w:pPr>
              <w:pStyle w:val="3-"/>
              <w:rPr>
                <w:color w:val="FF0000"/>
              </w:rPr>
            </w:pPr>
            <w:r w:rsidRPr="00FC506B">
              <w:rPr>
                <w:color w:val="FF0000"/>
              </w:rPr>
              <w:t xml:space="preserve">                ]</w:t>
            </w:r>
          </w:p>
          <w:p w14:paraId="570D20C8" w14:textId="77777777" w:rsidR="0049639A" w:rsidRPr="00FC506B" w:rsidRDefault="0049639A" w:rsidP="0049639A">
            <w:pPr>
              <w:pStyle w:val="3-"/>
              <w:rPr>
                <w:color w:val="FF0000"/>
              </w:rPr>
            </w:pPr>
            <w:r w:rsidRPr="00FC506B">
              <w:rPr>
                <w:color w:val="FF0000"/>
              </w:rPr>
              <w:t xml:space="preserve">            }</w:t>
            </w:r>
          </w:p>
          <w:p w14:paraId="2DAF7365" w14:textId="77777777" w:rsidR="0049639A" w:rsidRDefault="0049639A" w:rsidP="0049639A">
            <w:pPr>
              <w:pStyle w:val="3-"/>
            </w:pPr>
            <w:r>
              <w:t xml:space="preserve">            ";</w:t>
            </w:r>
          </w:p>
          <w:p w14:paraId="3EEAC242" w14:textId="77777777" w:rsidR="0049639A" w:rsidRDefault="0049639A" w:rsidP="0049639A">
            <w:pPr>
              <w:pStyle w:val="3-"/>
            </w:pPr>
            <w:r>
              <w:t xml:space="preserve">    </w:t>
            </w:r>
          </w:p>
          <w:p w14:paraId="727A4D9A" w14:textId="77777777" w:rsidR="0049639A" w:rsidRPr="0049639A" w:rsidRDefault="0049639A" w:rsidP="0049639A">
            <w:pPr>
              <w:pStyle w:val="3-"/>
              <w:rPr>
                <w:color w:val="00B050"/>
              </w:rPr>
            </w:pPr>
            <w:r>
              <w:rPr>
                <w:rFonts w:hint="eastAsia"/>
              </w:rPr>
              <w:lastRenderedPageBreak/>
              <w:t xml:space="preserve">    </w:t>
            </w:r>
            <w:r w:rsidRPr="0049639A">
              <w:rPr>
                <w:rFonts w:hint="eastAsia"/>
                <w:color w:val="00B050"/>
              </w:rPr>
              <w:t>//JSONテキストを解析</w:t>
            </w:r>
          </w:p>
          <w:p w14:paraId="590005A7" w14:textId="77777777" w:rsidR="0049639A" w:rsidRPr="0049639A" w:rsidRDefault="0049639A" w:rsidP="0049639A">
            <w:pPr>
              <w:pStyle w:val="3-"/>
              <w:rPr>
                <w:color w:val="00B050"/>
              </w:rPr>
            </w:pPr>
            <w:r w:rsidRPr="0049639A">
              <w:rPr>
                <w:rFonts w:hint="eastAsia"/>
                <w:color w:val="00B050"/>
              </w:rPr>
              <w:t xml:space="preserve">    //※本来は JObject 型を返すが、dynamic型（動的型付け）でないと、</w:t>
            </w:r>
          </w:p>
          <w:p w14:paraId="3A6F7084" w14:textId="77777777" w:rsidR="0049639A" w:rsidRPr="0049639A" w:rsidRDefault="0049639A" w:rsidP="0049639A">
            <w:pPr>
              <w:pStyle w:val="3-"/>
              <w:rPr>
                <w:color w:val="00B050"/>
              </w:rPr>
            </w:pPr>
            <w:r w:rsidRPr="0049639A">
              <w:rPr>
                <w:rFonts w:hint="eastAsia"/>
                <w:color w:val="00B050"/>
              </w:rPr>
              <w:t xml:space="preserve">    //　遅延バインディングが行われないため、コンパイル時にエラーになってしまう。</w:t>
            </w:r>
          </w:p>
          <w:p w14:paraId="464E7284" w14:textId="603C431B" w:rsidR="0049639A" w:rsidRDefault="0049639A" w:rsidP="0049639A">
            <w:pPr>
              <w:pStyle w:val="3-"/>
            </w:pPr>
            <w:r>
              <w:t xml:space="preserve">    </w:t>
            </w:r>
            <w:r w:rsidRPr="0049639A">
              <w:rPr>
                <w:color w:val="FF0000"/>
              </w:rPr>
              <w:t>dynamic</w:t>
            </w:r>
            <w:r>
              <w:t xml:space="preserve"> json_obj = </w:t>
            </w:r>
            <w:r w:rsidRPr="0049639A">
              <w:rPr>
                <w:color w:val="FF0000"/>
              </w:rPr>
              <w:t>JObject.Parse</w:t>
            </w:r>
            <w:r>
              <w:t>(json_text);</w:t>
            </w:r>
          </w:p>
          <w:p w14:paraId="4A8BF9CF" w14:textId="77777777" w:rsidR="0049639A" w:rsidRDefault="0049639A" w:rsidP="0049639A">
            <w:pPr>
              <w:pStyle w:val="3-"/>
            </w:pPr>
          </w:p>
          <w:p w14:paraId="7968E071" w14:textId="77777777" w:rsidR="0049639A" w:rsidRPr="0049639A" w:rsidRDefault="0049639A" w:rsidP="0049639A">
            <w:pPr>
              <w:pStyle w:val="3-"/>
              <w:rPr>
                <w:color w:val="00B050"/>
              </w:rPr>
            </w:pPr>
            <w:r>
              <w:rPr>
                <w:rFonts w:hint="eastAsia"/>
              </w:rPr>
              <w:t xml:space="preserve">    </w:t>
            </w:r>
            <w:r w:rsidRPr="0049639A">
              <w:rPr>
                <w:rFonts w:hint="eastAsia"/>
                <w:color w:val="00B050"/>
              </w:rPr>
              <w:t>//dynamic型を使用することにより、型宣言せずに、</w:t>
            </w:r>
          </w:p>
          <w:p w14:paraId="4470A1A8" w14:textId="77777777" w:rsidR="0049639A" w:rsidRPr="0049639A" w:rsidRDefault="0049639A" w:rsidP="0049639A">
            <w:pPr>
              <w:pStyle w:val="3-"/>
              <w:rPr>
                <w:color w:val="00B050"/>
              </w:rPr>
            </w:pPr>
            <w:r w:rsidRPr="0049639A">
              <w:rPr>
                <w:rFonts w:hint="eastAsia"/>
                <w:color w:val="00B050"/>
              </w:rPr>
              <w:t xml:space="preserve">    //JSON内で定義されたメンバーに直接アクセスが可能</w:t>
            </w:r>
          </w:p>
          <w:p w14:paraId="76FB5B74" w14:textId="2FF68A3E" w:rsidR="0049639A" w:rsidRDefault="0049639A" w:rsidP="0049639A">
            <w:pPr>
              <w:pStyle w:val="3-"/>
            </w:pPr>
            <w:r>
              <w:t xml:space="preserve">    Console.WriteLine();</w:t>
            </w:r>
          </w:p>
          <w:p w14:paraId="23F06881" w14:textId="77777777" w:rsidR="0049639A" w:rsidRDefault="0049639A" w:rsidP="0049639A">
            <w:pPr>
              <w:pStyle w:val="3-"/>
            </w:pPr>
            <w:r>
              <w:t xml:space="preserve">    Console.WriteLine("data1[0].id=\"{0}\"", </w:t>
            </w:r>
            <w:r w:rsidRPr="0049639A">
              <w:rPr>
                <w:color w:val="FF0000"/>
              </w:rPr>
              <w:t>json_obj.data1[0].id</w:t>
            </w:r>
            <w:r>
              <w:t>);</w:t>
            </w:r>
          </w:p>
          <w:p w14:paraId="58E5DDFA" w14:textId="77777777" w:rsidR="0049639A" w:rsidRDefault="0049639A" w:rsidP="0049639A">
            <w:pPr>
              <w:pStyle w:val="3-"/>
            </w:pPr>
            <w:r>
              <w:t xml:space="preserve">    Console.WriteLine("data1[2].name=\"{0}\"", </w:t>
            </w:r>
            <w:r w:rsidRPr="0049639A">
              <w:rPr>
                <w:color w:val="FF0000"/>
              </w:rPr>
              <w:t>json_obj.data1[2].name</w:t>
            </w:r>
            <w:r>
              <w:t>);</w:t>
            </w:r>
          </w:p>
          <w:p w14:paraId="058193BE" w14:textId="77777777" w:rsidR="0049639A" w:rsidRDefault="0049639A" w:rsidP="0049639A">
            <w:pPr>
              <w:pStyle w:val="3-"/>
            </w:pPr>
            <w:r>
              <w:t xml:space="preserve">    Console.WriteLine("data2[2][3]={0}", </w:t>
            </w:r>
            <w:r w:rsidRPr="0049639A">
              <w:rPr>
                <w:color w:val="FF0000"/>
              </w:rPr>
              <w:t>json_obj.data2[2][3]</w:t>
            </w:r>
            <w:r>
              <w:t>);</w:t>
            </w:r>
          </w:p>
          <w:p w14:paraId="570DA448" w14:textId="77777777" w:rsidR="0049639A" w:rsidRDefault="0049639A" w:rsidP="0049639A">
            <w:pPr>
              <w:pStyle w:val="3-"/>
            </w:pPr>
          </w:p>
          <w:p w14:paraId="41644A34"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も使用可</w:t>
            </w:r>
          </w:p>
          <w:p w14:paraId="3F7F83E2" w14:textId="77777777" w:rsidR="0049639A" w:rsidRDefault="0049639A" w:rsidP="0049639A">
            <w:pPr>
              <w:pStyle w:val="3-"/>
            </w:pPr>
            <w:r>
              <w:t xml:space="preserve">    Console.WriteLine();</w:t>
            </w:r>
          </w:p>
          <w:p w14:paraId="19F34A86" w14:textId="77777777" w:rsidR="0049639A" w:rsidRDefault="0049639A" w:rsidP="0049639A">
            <w:pPr>
              <w:pStyle w:val="3-"/>
            </w:pPr>
            <w:r>
              <w:t xml:space="preserve">    Console.WriteLine("data1=[");</w:t>
            </w:r>
          </w:p>
          <w:p w14:paraId="257EACDB" w14:textId="77777777" w:rsidR="0049639A" w:rsidRDefault="0049639A" w:rsidP="0049639A">
            <w:pPr>
              <w:pStyle w:val="3-"/>
            </w:pPr>
            <w:r>
              <w:t xml:space="preserve">    foreach(</w:t>
            </w:r>
            <w:r w:rsidRPr="0049639A">
              <w:rPr>
                <w:color w:val="FF0000"/>
              </w:rPr>
              <w:t>dynamic rec in json_obj.data1</w:t>
            </w:r>
            <w:r>
              <w:t>)</w:t>
            </w:r>
          </w:p>
          <w:p w14:paraId="07BA0D8D" w14:textId="77777777" w:rsidR="0049639A" w:rsidRDefault="0049639A" w:rsidP="0049639A">
            <w:pPr>
              <w:pStyle w:val="3-"/>
            </w:pPr>
            <w:r>
              <w:t xml:space="preserve">    {</w:t>
            </w:r>
          </w:p>
          <w:p w14:paraId="07A69259" w14:textId="77777777" w:rsidR="0049639A" w:rsidRDefault="0049639A" w:rsidP="0049639A">
            <w:pPr>
              <w:pStyle w:val="3-"/>
            </w:pPr>
            <w:r>
              <w:t xml:space="preserve">        Console.WriteLine(" {{ id=\"{0}\", name=\"{1}\" }},", rec.id, rec.name);</w:t>
            </w:r>
          </w:p>
          <w:p w14:paraId="1C4915AF" w14:textId="77777777" w:rsidR="0049639A" w:rsidRDefault="0049639A" w:rsidP="0049639A">
            <w:pPr>
              <w:pStyle w:val="3-"/>
            </w:pPr>
            <w:r>
              <w:t xml:space="preserve">    }</w:t>
            </w:r>
          </w:p>
          <w:p w14:paraId="3AD19AA3" w14:textId="77777777" w:rsidR="0049639A" w:rsidRDefault="0049639A" w:rsidP="0049639A">
            <w:pPr>
              <w:pStyle w:val="3-"/>
            </w:pPr>
            <w:r>
              <w:t xml:space="preserve">    Console.WriteLine("]");</w:t>
            </w:r>
          </w:p>
          <w:p w14:paraId="162644AC" w14:textId="77777777" w:rsidR="0049639A" w:rsidRDefault="0049639A" w:rsidP="0049639A">
            <w:pPr>
              <w:pStyle w:val="3-"/>
            </w:pPr>
            <w:r>
              <w:t xml:space="preserve">    </w:t>
            </w:r>
          </w:p>
          <w:p w14:paraId="55252BB6"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のネストも使用可</w:t>
            </w:r>
          </w:p>
          <w:p w14:paraId="0E0ACBEC" w14:textId="77777777" w:rsidR="0049639A" w:rsidRDefault="0049639A" w:rsidP="0049639A">
            <w:pPr>
              <w:pStyle w:val="3-"/>
            </w:pPr>
            <w:r>
              <w:t xml:space="preserve">    Console.WriteLine();</w:t>
            </w:r>
          </w:p>
          <w:p w14:paraId="4F3DD84D" w14:textId="77777777" w:rsidR="0049639A" w:rsidRDefault="0049639A" w:rsidP="0049639A">
            <w:pPr>
              <w:pStyle w:val="3-"/>
            </w:pPr>
            <w:r>
              <w:t xml:space="preserve">    Console.WriteLine("data2=[");</w:t>
            </w:r>
          </w:p>
          <w:p w14:paraId="129FEB53" w14:textId="77777777" w:rsidR="0049639A" w:rsidRDefault="0049639A" w:rsidP="0049639A">
            <w:pPr>
              <w:pStyle w:val="3-"/>
            </w:pPr>
            <w:r>
              <w:t xml:space="preserve">    foreach (dynamic array1 in json_obj.data2)</w:t>
            </w:r>
          </w:p>
          <w:p w14:paraId="1C139177" w14:textId="77777777" w:rsidR="0049639A" w:rsidRDefault="0049639A" w:rsidP="0049639A">
            <w:pPr>
              <w:pStyle w:val="3-"/>
            </w:pPr>
            <w:r>
              <w:t xml:space="preserve">    {</w:t>
            </w:r>
          </w:p>
          <w:p w14:paraId="35C0528E" w14:textId="77777777" w:rsidR="0049639A" w:rsidRDefault="0049639A" w:rsidP="0049639A">
            <w:pPr>
              <w:pStyle w:val="3-"/>
            </w:pPr>
            <w:r>
              <w:t xml:space="preserve">        Console.Write(" [");</w:t>
            </w:r>
          </w:p>
          <w:p w14:paraId="2E2BE0A3" w14:textId="77777777" w:rsidR="0049639A" w:rsidRDefault="0049639A" w:rsidP="0049639A">
            <w:pPr>
              <w:pStyle w:val="3-"/>
            </w:pPr>
            <w:r>
              <w:t xml:space="preserve">        foreach (</w:t>
            </w:r>
            <w:r w:rsidRPr="0049639A">
              <w:rPr>
                <w:color w:val="FF0000"/>
              </w:rPr>
              <w:t>dynamic array2 in array1</w:t>
            </w:r>
            <w:r>
              <w:t>)</w:t>
            </w:r>
          </w:p>
          <w:p w14:paraId="645598E4" w14:textId="77777777" w:rsidR="0049639A" w:rsidRDefault="0049639A" w:rsidP="0049639A">
            <w:pPr>
              <w:pStyle w:val="3-"/>
            </w:pPr>
            <w:r>
              <w:t xml:space="preserve">        {</w:t>
            </w:r>
          </w:p>
          <w:p w14:paraId="42D74E33" w14:textId="77777777" w:rsidR="0049639A" w:rsidRDefault="0049639A" w:rsidP="0049639A">
            <w:pPr>
              <w:pStyle w:val="3-"/>
            </w:pPr>
            <w:r>
              <w:t xml:space="preserve">            Console.Write(array2 + ",");</w:t>
            </w:r>
          </w:p>
          <w:p w14:paraId="58DFDF88" w14:textId="77777777" w:rsidR="0049639A" w:rsidRDefault="0049639A" w:rsidP="0049639A">
            <w:pPr>
              <w:pStyle w:val="3-"/>
            </w:pPr>
            <w:r>
              <w:t xml:space="preserve">        }</w:t>
            </w:r>
          </w:p>
          <w:p w14:paraId="1F8F388E" w14:textId="77777777" w:rsidR="0049639A" w:rsidRDefault="0049639A" w:rsidP="0049639A">
            <w:pPr>
              <w:pStyle w:val="3-"/>
            </w:pPr>
            <w:r>
              <w:t xml:space="preserve">        Console.WriteLine("]");</w:t>
            </w:r>
          </w:p>
          <w:p w14:paraId="54795263" w14:textId="77777777" w:rsidR="0049639A" w:rsidRDefault="0049639A" w:rsidP="0049639A">
            <w:pPr>
              <w:pStyle w:val="3-"/>
            </w:pPr>
            <w:r>
              <w:t xml:space="preserve">    }</w:t>
            </w:r>
          </w:p>
          <w:p w14:paraId="4D5A7FA6" w14:textId="77777777" w:rsidR="0049639A" w:rsidRDefault="0049639A" w:rsidP="0049639A">
            <w:pPr>
              <w:pStyle w:val="3-"/>
            </w:pPr>
            <w:r>
              <w:t xml:space="preserve">    Console.WriteLine("]");</w:t>
            </w:r>
          </w:p>
          <w:p w14:paraId="3B6C0B2D" w14:textId="23DFDB6C" w:rsidR="00BF405A" w:rsidRPr="00332C78" w:rsidRDefault="0049639A" w:rsidP="0049639A">
            <w:pPr>
              <w:pStyle w:val="3-"/>
            </w:pPr>
            <w:r>
              <w:t>}</w:t>
            </w:r>
          </w:p>
        </w:tc>
      </w:tr>
    </w:tbl>
    <w:p w14:paraId="20CA02C4" w14:textId="4C90B6ED" w:rsidR="0049639A" w:rsidRDefault="0049639A" w:rsidP="0049639A">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sidR="006A7021">
        <w:rPr>
          <w:rFonts w:hint="eastAsia"/>
          <w:color w:val="FF0000"/>
        </w:rPr>
        <w:t xml:space="preserve"> </w:t>
      </w:r>
      <w:r w:rsidR="00A83694" w:rsidRPr="00A83694">
        <w:rPr>
          <w:rFonts w:hint="eastAsia"/>
        </w:rPr>
        <w:t>（</w:t>
      </w:r>
      <w:r>
        <w:rPr>
          <w:rFonts w:hint="eastAsia"/>
        </w:rPr>
        <w:t>処理結果</w:t>
      </w:r>
      <w:r w:rsidR="00A83694">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9639A" w14:paraId="6F1CDB56" w14:textId="77777777" w:rsidTr="00A83694">
        <w:tc>
          <w:tcPr>
            <w:tcW w:w="7648" w:type="dxa"/>
          </w:tcPr>
          <w:p w14:paraId="1F1F6A2F" w14:textId="77777777" w:rsidR="0049639A" w:rsidRPr="0080133A" w:rsidRDefault="0049639A" w:rsidP="0049639A">
            <w:pPr>
              <w:pStyle w:val="3-"/>
              <w:rPr>
                <w:color w:val="auto"/>
              </w:rPr>
            </w:pPr>
          </w:p>
          <w:p w14:paraId="13395588" w14:textId="77777777" w:rsidR="0049639A" w:rsidRPr="0080133A" w:rsidRDefault="0049639A" w:rsidP="0049639A">
            <w:pPr>
              <w:pStyle w:val="3-"/>
              <w:rPr>
                <w:color w:val="auto"/>
              </w:rPr>
            </w:pPr>
            <w:r w:rsidRPr="0080133A">
              <w:rPr>
                <w:color w:val="auto"/>
              </w:rPr>
              <w:t>data1[0].id="c0010"</w:t>
            </w:r>
          </w:p>
          <w:p w14:paraId="19930EB0" w14:textId="77777777" w:rsidR="0049639A" w:rsidRPr="0080133A" w:rsidRDefault="0049639A" w:rsidP="0049639A">
            <w:pPr>
              <w:pStyle w:val="3-"/>
              <w:rPr>
                <w:color w:val="auto"/>
              </w:rPr>
            </w:pPr>
            <w:r w:rsidRPr="0080133A">
              <w:rPr>
                <w:rFonts w:hint="eastAsia"/>
                <w:color w:val="auto"/>
              </w:rPr>
              <w:t>data1[2].name="佐藤"</w:t>
            </w:r>
          </w:p>
          <w:p w14:paraId="39A725F8" w14:textId="77777777" w:rsidR="0049639A" w:rsidRPr="0080133A" w:rsidRDefault="0049639A" w:rsidP="0049639A">
            <w:pPr>
              <w:pStyle w:val="3-"/>
              <w:rPr>
                <w:color w:val="auto"/>
              </w:rPr>
            </w:pPr>
            <w:r w:rsidRPr="0080133A">
              <w:rPr>
                <w:color w:val="auto"/>
              </w:rPr>
              <w:t>data2[2][3]=10</w:t>
            </w:r>
          </w:p>
          <w:p w14:paraId="5C685F21" w14:textId="77777777" w:rsidR="0049639A" w:rsidRPr="0080133A" w:rsidRDefault="0049639A" w:rsidP="0049639A">
            <w:pPr>
              <w:pStyle w:val="3-"/>
              <w:rPr>
                <w:color w:val="auto"/>
              </w:rPr>
            </w:pPr>
          </w:p>
          <w:p w14:paraId="2B164C22" w14:textId="77777777" w:rsidR="0049639A" w:rsidRPr="0080133A" w:rsidRDefault="0049639A" w:rsidP="0049639A">
            <w:pPr>
              <w:pStyle w:val="3-"/>
              <w:rPr>
                <w:color w:val="auto"/>
              </w:rPr>
            </w:pPr>
            <w:r w:rsidRPr="0080133A">
              <w:rPr>
                <w:color w:val="auto"/>
              </w:rPr>
              <w:t>data1=[</w:t>
            </w:r>
          </w:p>
          <w:p w14:paraId="11737159" w14:textId="77777777" w:rsidR="0049639A" w:rsidRPr="0080133A" w:rsidRDefault="0049639A" w:rsidP="0049639A">
            <w:pPr>
              <w:pStyle w:val="3-"/>
              <w:rPr>
                <w:color w:val="auto"/>
              </w:rPr>
            </w:pPr>
            <w:r w:rsidRPr="0080133A">
              <w:rPr>
                <w:rFonts w:hint="eastAsia"/>
                <w:color w:val="auto"/>
              </w:rPr>
              <w:t xml:space="preserve"> { id="c0010", name="田中" },</w:t>
            </w:r>
          </w:p>
          <w:p w14:paraId="14D01144" w14:textId="77777777" w:rsidR="0049639A" w:rsidRPr="0080133A" w:rsidRDefault="0049639A" w:rsidP="0049639A">
            <w:pPr>
              <w:pStyle w:val="3-"/>
              <w:rPr>
                <w:color w:val="auto"/>
              </w:rPr>
            </w:pPr>
            <w:r w:rsidRPr="0080133A">
              <w:rPr>
                <w:rFonts w:hint="eastAsia"/>
                <w:color w:val="auto"/>
              </w:rPr>
              <w:t xml:space="preserve"> { id="c0020", name="山田" },</w:t>
            </w:r>
          </w:p>
          <w:p w14:paraId="0D331E72" w14:textId="77777777" w:rsidR="0049639A" w:rsidRPr="0080133A" w:rsidRDefault="0049639A" w:rsidP="0049639A">
            <w:pPr>
              <w:pStyle w:val="3-"/>
              <w:rPr>
                <w:color w:val="auto"/>
              </w:rPr>
            </w:pPr>
            <w:r w:rsidRPr="0080133A">
              <w:rPr>
                <w:rFonts w:hint="eastAsia"/>
                <w:color w:val="auto"/>
              </w:rPr>
              <w:t xml:space="preserve"> { id="c0030", name="佐藤" },</w:t>
            </w:r>
          </w:p>
          <w:p w14:paraId="7D23AC7D" w14:textId="77777777" w:rsidR="0049639A" w:rsidRPr="0080133A" w:rsidRDefault="0049639A" w:rsidP="0049639A">
            <w:pPr>
              <w:pStyle w:val="3-"/>
              <w:rPr>
                <w:color w:val="auto"/>
              </w:rPr>
            </w:pPr>
            <w:r w:rsidRPr="0080133A">
              <w:rPr>
                <w:color w:val="auto"/>
              </w:rPr>
              <w:t>]</w:t>
            </w:r>
          </w:p>
          <w:p w14:paraId="5C9D36A3" w14:textId="77777777" w:rsidR="0049639A" w:rsidRPr="0080133A" w:rsidRDefault="0049639A" w:rsidP="0049639A">
            <w:pPr>
              <w:pStyle w:val="3-"/>
              <w:rPr>
                <w:color w:val="auto"/>
              </w:rPr>
            </w:pPr>
          </w:p>
          <w:p w14:paraId="1645F58A" w14:textId="77777777" w:rsidR="0049639A" w:rsidRPr="0080133A" w:rsidRDefault="0049639A" w:rsidP="0049639A">
            <w:pPr>
              <w:pStyle w:val="3-"/>
              <w:rPr>
                <w:color w:val="auto"/>
              </w:rPr>
            </w:pPr>
            <w:r w:rsidRPr="0080133A">
              <w:rPr>
                <w:color w:val="auto"/>
              </w:rPr>
              <w:t>data2=[</w:t>
            </w:r>
          </w:p>
          <w:p w14:paraId="14E97F4F" w14:textId="77777777" w:rsidR="0049639A" w:rsidRPr="0080133A" w:rsidRDefault="0049639A" w:rsidP="0049639A">
            <w:pPr>
              <w:pStyle w:val="3-"/>
              <w:rPr>
                <w:color w:val="auto"/>
              </w:rPr>
            </w:pPr>
            <w:r w:rsidRPr="0080133A">
              <w:rPr>
                <w:color w:val="auto"/>
              </w:rPr>
              <w:t xml:space="preserve"> [1,2,3,]</w:t>
            </w:r>
          </w:p>
          <w:p w14:paraId="5CC5BACF" w14:textId="77777777" w:rsidR="0049639A" w:rsidRPr="0080133A" w:rsidRDefault="0049639A" w:rsidP="0049639A">
            <w:pPr>
              <w:pStyle w:val="3-"/>
              <w:rPr>
                <w:color w:val="auto"/>
              </w:rPr>
            </w:pPr>
            <w:r w:rsidRPr="0080133A">
              <w:rPr>
                <w:color w:val="auto"/>
              </w:rPr>
              <w:t xml:space="preserve"> [4,5,6,]</w:t>
            </w:r>
          </w:p>
          <w:p w14:paraId="289C917C" w14:textId="77777777" w:rsidR="0049639A" w:rsidRPr="0080133A" w:rsidRDefault="0049639A" w:rsidP="0049639A">
            <w:pPr>
              <w:pStyle w:val="3-"/>
              <w:rPr>
                <w:color w:val="auto"/>
              </w:rPr>
            </w:pPr>
            <w:r w:rsidRPr="0080133A">
              <w:rPr>
                <w:color w:val="auto"/>
              </w:rPr>
              <w:t xml:space="preserve"> [7,8,9,10,]</w:t>
            </w:r>
          </w:p>
          <w:p w14:paraId="01247804" w14:textId="1986064F" w:rsidR="0049639A" w:rsidRPr="00332C78" w:rsidRDefault="0049639A" w:rsidP="0049639A">
            <w:pPr>
              <w:pStyle w:val="3-"/>
            </w:pPr>
            <w:r w:rsidRPr="0080133A">
              <w:rPr>
                <w:color w:val="auto"/>
              </w:rPr>
              <w:t>]</w:t>
            </w:r>
          </w:p>
        </w:tc>
      </w:tr>
    </w:tbl>
    <w:p w14:paraId="01039AB8" w14:textId="09CF25AB" w:rsidR="008C12BC" w:rsidRDefault="008C12BC" w:rsidP="005B2D18">
      <w:pPr>
        <w:pStyle w:val="3"/>
      </w:pPr>
      <w:bookmarkStart w:id="51" w:name="_Toc377298314"/>
      <w:r>
        <w:t>JSON</w:t>
      </w:r>
      <w:r>
        <w:t>解析</w:t>
      </w:r>
      <w:r w:rsidR="00FB3066">
        <w:t>済み</w:t>
      </w:r>
      <w:r>
        <w:t>オブジェクト</w:t>
      </w:r>
      <w:r w:rsidR="00170DB1">
        <w:rPr>
          <w:rFonts w:hint="eastAsia"/>
        </w:rPr>
        <w:t>の</w:t>
      </w:r>
      <w:r>
        <w:t>C#</w:t>
      </w:r>
      <w:r>
        <w:t>スクリプト内で</w:t>
      </w:r>
      <w:r w:rsidR="00170DB1">
        <w:t>の</w:t>
      </w:r>
      <w:r>
        <w:rPr>
          <w:rFonts w:hint="eastAsia"/>
        </w:rPr>
        <w:t>使用</w:t>
      </w:r>
      <w:bookmarkEnd w:id="51"/>
    </w:p>
    <w:p w14:paraId="0253284A" w14:textId="7198CF05" w:rsidR="008C12BC" w:rsidRDefault="008C12BC" w:rsidP="008C12BC">
      <w:pPr>
        <w:pStyle w:val="aa"/>
        <w:ind w:leftChars="202" w:left="1132" w:hangingChars="337" w:hanging="708"/>
      </w:pPr>
      <w:r>
        <w:rPr>
          <w:rFonts w:hint="eastAsia"/>
        </w:rPr>
        <w:t>準備：</w:t>
      </w:r>
      <w:r>
        <w:tab/>
      </w:r>
      <w:r>
        <w:t>まず</w:t>
      </w:r>
      <w:r>
        <w:rPr>
          <w:rFonts w:hint="eastAsia"/>
        </w:rPr>
        <w:t>C#</w:t>
      </w:r>
      <w:r>
        <w:t>のプロジェクトにて、</w:t>
      </w:r>
      <w:r w:rsidR="0033086D">
        <w:rPr>
          <w:rFonts w:hint="eastAsia"/>
        </w:rPr>
        <w:t>「参照設定」に「</w:t>
      </w:r>
      <w:r w:rsidR="0033086D">
        <w:rPr>
          <w:rFonts w:hint="eastAsia"/>
        </w:rPr>
        <w:t>Microsoft.CSharp</w:t>
      </w:r>
      <w:r w:rsidR="0033086D">
        <w:rPr>
          <w:rFonts w:hint="eastAsia"/>
        </w:rPr>
        <w:t>」を追加しておく</w:t>
      </w:r>
      <w:r>
        <w:rPr>
          <w:rFonts w:hint="eastAsia"/>
        </w:rPr>
        <w:t>。</w:t>
      </w:r>
    </w:p>
    <w:p w14:paraId="4B3D4F23" w14:textId="524956A8" w:rsidR="008C12BC" w:rsidRDefault="008C12BC" w:rsidP="008C12BC">
      <w:pPr>
        <w:pStyle w:val="aa"/>
        <w:keepNext/>
        <w:keepLines/>
        <w:widowControl/>
        <w:ind w:leftChars="202" w:left="424" w:firstLineChars="0" w:firstLine="0"/>
      </w:pPr>
      <w:r>
        <w:rPr>
          <w:rFonts w:hint="eastAsia"/>
        </w:rPr>
        <w:lastRenderedPageBreak/>
        <w:t>C#</w:t>
      </w:r>
      <w:r>
        <w:rPr>
          <w:rFonts w:hint="eastAsia"/>
        </w:rPr>
        <w:t>プログラムソース</w:t>
      </w:r>
      <w:r w:rsidR="00314ABC">
        <w:rPr>
          <w:rFonts w:hint="eastAsia"/>
        </w:rPr>
        <w:t>サンプル：（クラス定義と</w:t>
      </w:r>
      <w:r w:rsidR="00314ABC">
        <w:rPr>
          <w:rFonts w:hint="eastAsia"/>
        </w:rPr>
        <w:t>Main</w:t>
      </w:r>
      <w:r w:rsidR="00314ABC">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8C12BC" w14:paraId="39B6E618" w14:textId="77777777" w:rsidTr="00766513">
        <w:tc>
          <w:tcPr>
            <w:tcW w:w="7648" w:type="dxa"/>
          </w:tcPr>
          <w:p w14:paraId="0A11D628" w14:textId="77777777" w:rsidR="008C12BC" w:rsidRDefault="008C12BC" w:rsidP="00766513">
            <w:pPr>
              <w:pStyle w:val="3-"/>
            </w:pPr>
            <w:r>
              <w:t>using System;</w:t>
            </w:r>
          </w:p>
          <w:p w14:paraId="5534503B" w14:textId="77777777" w:rsidR="00403030" w:rsidRDefault="00403030" w:rsidP="00403030">
            <w:pPr>
              <w:pStyle w:val="3-"/>
            </w:pPr>
          </w:p>
          <w:p w14:paraId="1215D676" w14:textId="77777777" w:rsidR="00403030" w:rsidRPr="00403030" w:rsidRDefault="00403030" w:rsidP="00403030">
            <w:pPr>
              <w:pStyle w:val="3-"/>
              <w:rPr>
                <w:color w:val="00B050"/>
              </w:rPr>
            </w:pPr>
            <w:r w:rsidRPr="00403030">
              <w:rPr>
                <w:rFonts w:hint="eastAsia"/>
                <w:color w:val="00B050"/>
              </w:rPr>
              <w:t>//JSON.Netのネームスペース使用指定</w:t>
            </w:r>
          </w:p>
          <w:p w14:paraId="6AD13339" w14:textId="77777777" w:rsidR="00403030" w:rsidRDefault="00403030" w:rsidP="00403030">
            <w:pPr>
              <w:pStyle w:val="3-"/>
            </w:pPr>
            <w:r>
              <w:t>using Newtonsoft.Json;</w:t>
            </w:r>
          </w:p>
          <w:p w14:paraId="58785554" w14:textId="76A7010C" w:rsidR="00CE6C4F" w:rsidRDefault="00403030" w:rsidP="00403030">
            <w:pPr>
              <w:pStyle w:val="3-"/>
            </w:pPr>
            <w:r>
              <w:t>using Newtonsoft.Json.Linq;</w:t>
            </w:r>
          </w:p>
          <w:p w14:paraId="7FE02690" w14:textId="77777777" w:rsidR="00403030" w:rsidRDefault="00403030" w:rsidP="00403030">
            <w:pPr>
              <w:pStyle w:val="3-"/>
            </w:pPr>
          </w:p>
          <w:p w14:paraId="1B6E5DA5" w14:textId="05468302" w:rsidR="00CE6C4F" w:rsidRPr="00CE6C4F" w:rsidRDefault="00CE6C4F" w:rsidP="00766513">
            <w:pPr>
              <w:pStyle w:val="3-"/>
              <w:rPr>
                <w:color w:val="00B050"/>
              </w:rPr>
            </w:pPr>
            <w:r w:rsidRPr="00CE6C4F">
              <w:rPr>
                <w:rFonts w:hint="eastAsia"/>
                <w:color w:val="00B050"/>
              </w:rPr>
              <w:t>//C#コンパイラ使用指定</w:t>
            </w:r>
          </w:p>
          <w:p w14:paraId="49D7011E" w14:textId="77777777" w:rsidR="00D50001" w:rsidRPr="00D50001" w:rsidRDefault="00D50001" w:rsidP="00D50001">
            <w:pPr>
              <w:pStyle w:val="3-"/>
              <w:rPr>
                <w:color w:val="FF0000"/>
              </w:rPr>
            </w:pPr>
            <w:r w:rsidRPr="00D50001">
              <w:rPr>
                <w:color w:val="FF0000"/>
              </w:rPr>
              <w:t>using Microsoft.CSharp;</w:t>
            </w:r>
          </w:p>
          <w:p w14:paraId="5852B044" w14:textId="77777777" w:rsidR="00D50001" w:rsidRPr="00D50001" w:rsidRDefault="00D50001" w:rsidP="00D50001">
            <w:pPr>
              <w:pStyle w:val="3-"/>
              <w:rPr>
                <w:color w:val="FF0000"/>
              </w:rPr>
            </w:pPr>
            <w:r w:rsidRPr="00D50001">
              <w:rPr>
                <w:color w:val="FF0000"/>
              </w:rPr>
              <w:t>using System.CodeDom.Compiler;</w:t>
            </w:r>
          </w:p>
          <w:p w14:paraId="47323B82" w14:textId="77410EC5" w:rsidR="00D50001" w:rsidRPr="00D50001" w:rsidRDefault="00D50001" w:rsidP="00D50001">
            <w:pPr>
              <w:pStyle w:val="3-"/>
              <w:rPr>
                <w:color w:val="FF0000"/>
              </w:rPr>
            </w:pPr>
            <w:r w:rsidRPr="00D50001">
              <w:rPr>
                <w:color w:val="FF0000"/>
              </w:rPr>
              <w:t>using System.Reflection;</w:t>
            </w:r>
          </w:p>
          <w:p w14:paraId="6D21BD19" w14:textId="77777777" w:rsidR="00D50001" w:rsidRDefault="00D50001" w:rsidP="00766513">
            <w:pPr>
              <w:pStyle w:val="3-"/>
            </w:pPr>
          </w:p>
          <w:p w14:paraId="76ED69A7" w14:textId="6626BED6" w:rsidR="00403030" w:rsidRPr="00403030" w:rsidRDefault="00403030" w:rsidP="00766513">
            <w:pPr>
              <w:pStyle w:val="3-"/>
              <w:rPr>
                <w:color w:val="00B050"/>
              </w:rPr>
            </w:pPr>
            <w:r w:rsidRPr="00403030">
              <w:rPr>
                <w:rFonts w:hint="eastAsia"/>
                <w:color w:val="00B050"/>
              </w:rPr>
              <w:t>//C#スクリプト＋JSON＋dynamic型テスト</w:t>
            </w:r>
          </w:p>
          <w:p w14:paraId="018AA446" w14:textId="77777777" w:rsidR="008C12BC" w:rsidRDefault="008C12BC" w:rsidP="00766513">
            <w:pPr>
              <w:pStyle w:val="3-"/>
            </w:pPr>
            <w:r>
              <w:t>void test()</w:t>
            </w:r>
          </w:p>
          <w:p w14:paraId="3ECCB000" w14:textId="77777777" w:rsidR="008C12BC" w:rsidRDefault="008C12BC" w:rsidP="00766513">
            <w:pPr>
              <w:pStyle w:val="3-"/>
            </w:pPr>
            <w:r>
              <w:t>{</w:t>
            </w:r>
          </w:p>
          <w:p w14:paraId="286838A2" w14:textId="77777777" w:rsidR="00403030" w:rsidRPr="00C065E9" w:rsidRDefault="00403030" w:rsidP="00403030">
            <w:pPr>
              <w:pStyle w:val="3-"/>
              <w:rPr>
                <w:color w:val="00B050"/>
              </w:rPr>
            </w:pPr>
            <w:r>
              <w:rPr>
                <w:rFonts w:hint="eastAsia"/>
              </w:rPr>
              <w:t xml:space="preserve">    </w:t>
            </w:r>
            <w:r w:rsidRPr="00C065E9">
              <w:rPr>
                <w:rFonts w:hint="eastAsia"/>
                <w:color w:val="00B050"/>
              </w:rPr>
              <w:t>//JSONテキスト</w:t>
            </w:r>
          </w:p>
          <w:p w14:paraId="41517206" w14:textId="77777777" w:rsidR="00403030" w:rsidRDefault="00403030" w:rsidP="00403030">
            <w:pPr>
              <w:pStyle w:val="3-"/>
            </w:pPr>
            <w:r>
              <w:t xml:space="preserve">    string json_text = @"</w:t>
            </w:r>
          </w:p>
          <w:p w14:paraId="6C901B7B" w14:textId="77777777" w:rsidR="00403030" w:rsidRDefault="00403030" w:rsidP="00403030">
            <w:pPr>
              <w:pStyle w:val="3-"/>
            </w:pPr>
            <w:r>
              <w:t xml:space="preserve">            {</w:t>
            </w:r>
          </w:p>
          <w:p w14:paraId="6F7B2C93" w14:textId="77777777" w:rsidR="00403030" w:rsidRDefault="00403030" w:rsidP="00403030">
            <w:pPr>
              <w:pStyle w:val="3-"/>
            </w:pPr>
            <w:r>
              <w:rPr>
                <w:rFonts w:hint="eastAsia"/>
              </w:rPr>
              <w:t xml:space="preserve">             ""name"": ""田中"",</w:t>
            </w:r>
          </w:p>
          <w:p w14:paraId="6369FD02" w14:textId="77777777" w:rsidR="00403030" w:rsidRDefault="00403030" w:rsidP="00403030">
            <w:pPr>
              <w:pStyle w:val="3-"/>
            </w:pPr>
            <w:r>
              <w:t xml:space="preserve">             ""data"": 10</w:t>
            </w:r>
          </w:p>
          <w:p w14:paraId="741C2E6F" w14:textId="77777777" w:rsidR="00403030" w:rsidRDefault="00403030" w:rsidP="00403030">
            <w:pPr>
              <w:pStyle w:val="3-"/>
            </w:pPr>
            <w:r>
              <w:t xml:space="preserve">            }</w:t>
            </w:r>
          </w:p>
          <w:p w14:paraId="782E4A10" w14:textId="77777777" w:rsidR="00403030" w:rsidRDefault="00403030" w:rsidP="00403030">
            <w:pPr>
              <w:pStyle w:val="3-"/>
            </w:pPr>
            <w:r>
              <w:t xml:space="preserve">        ";</w:t>
            </w:r>
          </w:p>
          <w:p w14:paraId="22DC3DD4" w14:textId="77777777" w:rsidR="00403030" w:rsidRDefault="00403030" w:rsidP="00403030">
            <w:pPr>
              <w:pStyle w:val="3-"/>
            </w:pPr>
            <w:r>
              <w:t xml:space="preserve">    </w:t>
            </w:r>
          </w:p>
          <w:p w14:paraId="763CA4C9" w14:textId="77777777" w:rsidR="00403030" w:rsidRPr="00C065E9" w:rsidRDefault="00403030" w:rsidP="00403030">
            <w:pPr>
              <w:pStyle w:val="3-"/>
              <w:rPr>
                <w:color w:val="00B050"/>
              </w:rPr>
            </w:pPr>
            <w:r>
              <w:rPr>
                <w:rFonts w:hint="eastAsia"/>
              </w:rPr>
              <w:t xml:space="preserve">    </w:t>
            </w:r>
            <w:r w:rsidRPr="00C065E9">
              <w:rPr>
                <w:rFonts w:hint="eastAsia"/>
                <w:color w:val="00B050"/>
              </w:rPr>
              <w:t>//JSONオブジェクト生成</w:t>
            </w:r>
          </w:p>
          <w:p w14:paraId="0F8AAAC2" w14:textId="77777777" w:rsidR="00403030" w:rsidRDefault="00403030" w:rsidP="00403030">
            <w:pPr>
              <w:pStyle w:val="3-"/>
            </w:pPr>
            <w:r>
              <w:t xml:space="preserve">    dynamic json_obj = JObject.Parse(json_text);</w:t>
            </w:r>
          </w:p>
          <w:p w14:paraId="55C59224" w14:textId="77777777" w:rsidR="00403030" w:rsidRDefault="00403030" w:rsidP="00403030">
            <w:pPr>
              <w:pStyle w:val="3-"/>
            </w:pPr>
            <w:r>
              <w:t xml:space="preserve">    </w:t>
            </w:r>
          </w:p>
          <w:p w14:paraId="17845BBA" w14:textId="77777777" w:rsidR="00403030" w:rsidRDefault="00403030" w:rsidP="00403030">
            <w:pPr>
              <w:pStyle w:val="3-"/>
            </w:pPr>
            <w:r>
              <w:rPr>
                <w:rFonts w:hint="eastAsia"/>
              </w:rPr>
              <w:t xml:space="preserve">    </w:t>
            </w:r>
            <w:r w:rsidRPr="00C065E9">
              <w:rPr>
                <w:rFonts w:hint="eastAsia"/>
                <w:color w:val="00B050"/>
              </w:rPr>
              <w:t>//C#スクリプト</w:t>
            </w:r>
          </w:p>
          <w:p w14:paraId="4BBFB095" w14:textId="77777777" w:rsidR="00403030" w:rsidRPr="00FC506B" w:rsidRDefault="00403030" w:rsidP="00403030">
            <w:pPr>
              <w:pStyle w:val="3-"/>
            </w:pPr>
            <w:r>
              <w:t xml:space="preserve">    string cs_source = @</w:t>
            </w:r>
            <w:r w:rsidRPr="00FC506B">
              <w:t>"</w:t>
            </w:r>
          </w:p>
          <w:p w14:paraId="13E61EF2" w14:textId="77777777" w:rsidR="00403030" w:rsidRPr="00FC506B" w:rsidRDefault="00403030" w:rsidP="00403030">
            <w:pPr>
              <w:pStyle w:val="3-"/>
              <w:rPr>
                <w:color w:val="FF0000"/>
              </w:rPr>
            </w:pPr>
            <w:r w:rsidRPr="00FC506B">
              <w:rPr>
                <w:color w:val="FF0000"/>
              </w:rPr>
              <w:t xml:space="preserve">            using System;</w:t>
            </w:r>
          </w:p>
          <w:p w14:paraId="7E3DE315" w14:textId="77777777" w:rsidR="00403030" w:rsidRPr="00FC506B" w:rsidRDefault="00403030" w:rsidP="00403030">
            <w:pPr>
              <w:pStyle w:val="3-"/>
              <w:rPr>
                <w:color w:val="FF0000"/>
              </w:rPr>
            </w:pPr>
            <w:r w:rsidRPr="00FC506B">
              <w:rPr>
                <w:color w:val="FF0000"/>
              </w:rPr>
              <w:t xml:space="preserve">            using Newtonsoft.Json;</w:t>
            </w:r>
          </w:p>
          <w:p w14:paraId="273D8D2C" w14:textId="77777777" w:rsidR="00403030" w:rsidRPr="00FC506B" w:rsidRDefault="00403030" w:rsidP="00403030">
            <w:pPr>
              <w:pStyle w:val="3-"/>
              <w:rPr>
                <w:color w:val="FF0000"/>
              </w:rPr>
            </w:pPr>
            <w:r w:rsidRPr="00FC506B">
              <w:rPr>
                <w:color w:val="FF0000"/>
              </w:rPr>
              <w:t xml:space="preserve">            using Newtonsoft.Json.Linq;</w:t>
            </w:r>
          </w:p>
          <w:p w14:paraId="7F5DA43A" w14:textId="77777777" w:rsidR="00403030" w:rsidRPr="00FC506B" w:rsidRDefault="00403030" w:rsidP="00403030">
            <w:pPr>
              <w:pStyle w:val="3-"/>
              <w:rPr>
                <w:color w:val="FF0000"/>
              </w:rPr>
            </w:pPr>
            <w:r w:rsidRPr="00FC506B">
              <w:rPr>
                <w:color w:val="FF0000"/>
              </w:rPr>
              <w:t xml:space="preserve">            public class CScriptTest</w:t>
            </w:r>
          </w:p>
          <w:p w14:paraId="46723DB4" w14:textId="77777777" w:rsidR="00403030" w:rsidRPr="00FC506B" w:rsidRDefault="00403030" w:rsidP="00403030">
            <w:pPr>
              <w:pStyle w:val="3-"/>
              <w:rPr>
                <w:color w:val="FF0000"/>
              </w:rPr>
            </w:pPr>
            <w:r w:rsidRPr="00FC506B">
              <w:rPr>
                <w:color w:val="FF0000"/>
              </w:rPr>
              <w:t xml:space="preserve">            {</w:t>
            </w:r>
          </w:p>
          <w:p w14:paraId="27B60D51" w14:textId="138361DB" w:rsidR="00403030" w:rsidRPr="00FC506B" w:rsidRDefault="00403030" w:rsidP="00403030">
            <w:pPr>
              <w:pStyle w:val="3-"/>
              <w:rPr>
                <w:color w:val="FF0000"/>
              </w:rPr>
            </w:pPr>
            <w:r w:rsidRPr="00FC506B">
              <w:rPr>
                <w:color w:val="FF0000"/>
              </w:rPr>
              <w:t xml:space="preserve">                public string checkJ</w:t>
            </w:r>
            <w:r w:rsidR="00FC506B" w:rsidRPr="00FC506B">
              <w:rPr>
                <w:color w:val="FF0000"/>
              </w:rPr>
              <w:t>son</w:t>
            </w:r>
            <w:r w:rsidRPr="00FC506B">
              <w:rPr>
                <w:color w:val="FF0000"/>
              </w:rPr>
              <w:t>Data(dynamic json_obj)</w:t>
            </w:r>
          </w:p>
          <w:p w14:paraId="0E29979F" w14:textId="77777777" w:rsidR="00403030" w:rsidRDefault="00403030" w:rsidP="00403030">
            <w:pPr>
              <w:pStyle w:val="3-"/>
              <w:rPr>
                <w:color w:val="FF0000"/>
              </w:rPr>
            </w:pPr>
            <w:r w:rsidRPr="00FC506B">
              <w:rPr>
                <w:color w:val="FF0000"/>
              </w:rPr>
              <w:t xml:space="preserve">                {</w:t>
            </w:r>
          </w:p>
          <w:p w14:paraId="17C562C1" w14:textId="3A269438" w:rsidR="00FB3066" w:rsidRDefault="00FB3066" w:rsidP="00403030">
            <w:pPr>
              <w:pStyle w:val="3-"/>
              <w:rPr>
                <w:color w:val="FF0000"/>
              </w:rPr>
            </w:pPr>
            <w:r>
              <w:rPr>
                <w:color w:val="FF0000"/>
              </w:rPr>
              <w:t xml:space="preserve">                    </w:t>
            </w:r>
            <w:r w:rsidRPr="00FB3066">
              <w:rPr>
                <w:rFonts w:hint="eastAsia"/>
                <w:color w:val="FF0000"/>
              </w:rPr>
              <w:t>//スクリプト</w:t>
            </w:r>
            <w:r w:rsidR="006F54B8">
              <w:rPr>
                <w:rFonts w:hint="eastAsia"/>
                <w:color w:val="FF0000"/>
              </w:rPr>
              <w:t>外部から受け渡された型情報不明な</w:t>
            </w:r>
            <w:r w:rsidRPr="00FB3066">
              <w:rPr>
                <w:rFonts w:hint="eastAsia"/>
                <w:color w:val="FF0000"/>
              </w:rPr>
              <w:t>JSON解析済みオブジェクトに</w:t>
            </w:r>
            <w:r w:rsidR="006F54B8">
              <w:rPr>
                <w:rFonts w:hint="eastAsia"/>
                <w:color w:val="FF0000"/>
              </w:rPr>
              <w:t>直接</w:t>
            </w:r>
            <w:r w:rsidRPr="00FB3066">
              <w:rPr>
                <w:rFonts w:hint="eastAsia"/>
                <w:color w:val="FF0000"/>
              </w:rPr>
              <w:t>アクセス</w:t>
            </w:r>
          </w:p>
          <w:p w14:paraId="75ECBAE2" w14:textId="3860600C" w:rsidR="00854F79" w:rsidRPr="00FC506B" w:rsidRDefault="00854F79" w:rsidP="00403030">
            <w:pPr>
              <w:pStyle w:val="3-"/>
              <w:rPr>
                <w:color w:val="FF0000"/>
              </w:rPr>
            </w:pPr>
            <w:r>
              <w:rPr>
                <w:rFonts w:hint="eastAsia"/>
                <w:color w:val="FF0000"/>
              </w:rPr>
              <w:t xml:space="preserve">                    </w:t>
            </w:r>
            <w:r w:rsidRPr="00854F79">
              <w:rPr>
                <w:rFonts w:hint="eastAsia"/>
                <w:color w:val="FF0000"/>
              </w:rPr>
              <w:t>string msg = ""スクリプト内のメッセージテキスト("" + json_obj.data + "")"";</w:t>
            </w:r>
          </w:p>
          <w:p w14:paraId="6CAA7544" w14:textId="77777777" w:rsidR="00403030" w:rsidRPr="00FC506B" w:rsidRDefault="00403030" w:rsidP="00403030">
            <w:pPr>
              <w:pStyle w:val="3-"/>
              <w:rPr>
                <w:color w:val="FF0000"/>
              </w:rPr>
            </w:pPr>
            <w:r w:rsidRPr="00FC506B">
              <w:rPr>
                <w:rFonts w:hint="eastAsia"/>
                <w:color w:val="FF0000"/>
              </w:rPr>
              <w:t xml:space="preserve">                    json_obj.name += ""さん"";</w:t>
            </w:r>
          </w:p>
          <w:p w14:paraId="6261AEFB" w14:textId="77777777" w:rsidR="00403030" w:rsidRPr="00FC506B" w:rsidRDefault="00403030" w:rsidP="00403030">
            <w:pPr>
              <w:pStyle w:val="3-"/>
              <w:rPr>
                <w:color w:val="FF0000"/>
              </w:rPr>
            </w:pPr>
            <w:r w:rsidRPr="00FC506B">
              <w:rPr>
                <w:color w:val="FF0000"/>
              </w:rPr>
              <w:t xml:space="preserve">                    json_obj.data += 1;</w:t>
            </w:r>
          </w:p>
          <w:p w14:paraId="5882C7FF" w14:textId="579B5321" w:rsidR="00403030" w:rsidRPr="00FC506B" w:rsidRDefault="00403030" w:rsidP="00403030">
            <w:pPr>
              <w:pStyle w:val="3-"/>
              <w:rPr>
                <w:color w:val="FF0000"/>
              </w:rPr>
            </w:pPr>
            <w:r w:rsidRPr="00FC506B">
              <w:rPr>
                <w:rFonts w:hint="eastAsia"/>
                <w:color w:val="FF0000"/>
              </w:rPr>
              <w:t xml:space="preserve">                    return </w:t>
            </w:r>
            <w:r w:rsidR="00854F79">
              <w:rPr>
                <w:color w:val="FF0000"/>
              </w:rPr>
              <w:t>msg</w:t>
            </w:r>
            <w:r w:rsidRPr="00FC506B">
              <w:rPr>
                <w:rFonts w:hint="eastAsia"/>
                <w:color w:val="FF0000"/>
              </w:rPr>
              <w:t>;</w:t>
            </w:r>
          </w:p>
          <w:p w14:paraId="2C3F624C" w14:textId="77777777" w:rsidR="00403030" w:rsidRPr="00FC506B" w:rsidRDefault="00403030" w:rsidP="00403030">
            <w:pPr>
              <w:pStyle w:val="3-"/>
              <w:rPr>
                <w:color w:val="FF0000"/>
              </w:rPr>
            </w:pPr>
            <w:r w:rsidRPr="00FC506B">
              <w:rPr>
                <w:color w:val="FF0000"/>
              </w:rPr>
              <w:t xml:space="preserve">                }</w:t>
            </w:r>
          </w:p>
          <w:p w14:paraId="16AABD3A" w14:textId="77777777" w:rsidR="00403030" w:rsidRPr="00FC506B" w:rsidRDefault="00403030" w:rsidP="00403030">
            <w:pPr>
              <w:pStyle w:val="3-"/>
              <w:rPr>
                <w:color w:val="FF0000"/>
              </w:rPr>
            </w:pPr>
            <w:r w:rsidRPr="00FC506B">
              <w:rPr>
                <w:color w:val="FF0000"/>
              </w:rPr>
              <w:t xml:space="preserve">            }</w:t>
            </w:r>
          </w:p>
          <w:p w14:paraId="2F2A15B7" w14:textId="77777777" w:rsidR="00403030" w:rsidRDefault="00403030" w:rsidP="00403030">
            <w:pPr>
              <w:pStyle w:val="3-"/>
            </w:pPr>
            <w:r w:rsidRPr="00FC506B">
              <w:rPr>
                <w:color w:val="FF0000"/>
              </w:rPr>
              <w:t xml:space="preserve">        </w:t>
            </w:r>
            <w:r w:rsidRPr="00FC506B">
              <w:t>";</w:t>
            </w:r>
          </w:p>
          <w:p w14:paraId="7C8FD76E" w14:textId="77777777" w:rsidR="00403030" w:rsidRDefault="00403030" w:rsidP="00403030">
            <w:pPr>
              <w:pStyle w:val="3-"/>
            </w:pPr>
            <w:r>
              <w:t xml:space="preserve">    </w:t>
            </w:r>
          </w:p>
          <w:p w14:paraId="3548A1E1"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//コンパイラパラメータ生成</w:t>
            </w:r>
          </w:p>
          <w:p w14:paraId="3E770596" w14:textId="77777777" w:rsidR="00403030" w:rsidRDefault="00403030" w:rsidP="00403030">
            <w:pPr>
              <w:pStyle w:val="3-"/>
            </w:pPr>
            <w:r>
              <w:t xml:space="preserve">    </w:t>
            </w:r>
            <w:r w:rsidRPr="00C065E9">
              <w:rPr>
                <w:color w:val="FF0000"/>
              </w:rPr>
              <w:t xml:space="preserve">CompilerParameters </w:t>
            </w:r>
            <w:r>
              <w:t xml:space="preserve">param = </w:t>
            </w:r>
            <w:r w:rsidRPr="00C065E9">
              <w:t xml:space="preserve">new </w:t>
            </w:r>
            <w:r w:rsidRPr="00C065E9">
              <w:rPr>
                <w:color w:val="FF0000"/>
              </w:rPr>
              <w:t>CompilerParameters()</w:t>
            </w:r>
            <w:r>
              <w:t>;</w:t>
            </w:r>
          </w:p>
          <w:p w14:paraId="771E24F4" w14:textId="77777777" w:rsidR="00403030" w:rsidRDefault="00403030" w:rsidP="00403030">
            <w:pPr>
              <w:pStyle w:val="3-"/>
            </w:pPr>
            <w:r>
              <w:t xml:space="preserve">    </w:t>
            </w:r>
          </w:p>
          <w:p w14:paraId="5A7CA032"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//コンパイラパラメータ設定</w:t>
            </w:r>
          </w:p>
          <w:p w14:paraId="7A1A8C3B" w14:textId="77777777" w:rsidR="00403030" w:rsidRDefault="00403030" w:rsidP="00403030">
            <w:pPr>
              <w:pStyle w:val="3-"/>
            </w:pPr>
            <w:r>
              <w:rPr>
                <w:rFonts w:hint="eastAsia"/>
              </w:rPr>
              <w:t xml:space="preserve">    param</w:t>
            </w:r>
            <w:r w:rsidRPr="0080133A">
              <w:rPr>
                <w:rFonts w:hint="eastAsia"/>
                <w:color w:val="FF0000"/>
              </w:rPr>
              <w:t>.GenerateExecutable</w:t>
            </w:r>
            <w:r>
              <w:rPr>
                <w:rFonts w:hint="eastAsia"/>
              </w:rPr>
              <w:t xml:space="preserve"> = </w:t>
            </w:r>
            <w:r w:rsidRPr="0080133A">
              <w:rPr>
                <w:rFonts w:hint="eastAsia"/>
                <w:color w:val="FF0000"/>
              </w:rPr>
              <w:t>false</w:t>
            </w:r>
            <w:r>
              <w:rPr>
                <w:rFonts w:hint="eastAsia"/>
              </w:rPr>
              <w:t>;      // 実行ファイル（.exe）を作らない</w:t>
            </w:r>
          </w:p>
          <w:p w14:paraId="6782AD1D" w14:textId="77777777" w:rsidR="00403030" w:rsidRDefault="00403030" w:rsidP="00403030">
            <w:pPr>
              <w:pStyle w:val="3-"/>
            </w:pPr>
            <w:r>
              <w:rPr>
                <w:rFonts w:hint="eastAsia"/>
              </w:rPr>
              <w:t xml:space="preserve">    param</w:t>
            </w:r>
            <w:r w:rsidRPr="0080133A">
              <w:rPr>
                <w:rFonts w:hint="eastAsia"/>
                <w:color w:val="FF0000"/>
              </w:rPr>
              <w:t>.GenerateInMemory</w:t>
            </w:r>
            <w:r>
              <w:rPr>
                <w:rFonts w:hint="eastAsia"/>
              </w:rPr>
              <w:t xml:space="preserve"> = </w:t>
            </w:r>
            <w:r w:rsidRPr="0080133A">
              <w:rPr>
                <w:rFonts w:hint="eastAsia"/>
                <w:color w:val="FF0000"/>
              </w:rPr>
              <w:t>true</w:t>
            </w:r>
            <w:r>
              <w:rPr>
                <w:rFonts w:hint="eastAsia"/>
              </w:rPr>
              <w:t>;         // メモリ上にプログラム（スクリプト）を生成</w:t>
            </w:r>
          </w:p>
          <w:p w14:paraId="1B383124" w14:textId="77777777" w:rsidR="00403030" w:rsidRDefault="00403030" w:rsidP="00403030">
            <w:pPr>
              <w:pStyle w:val="3-"/>
            </w:pPr>
            <w:r>
              <w:rPr>
                <w:rFonts w:hint="eastAsia"/>
              </w:rPr>
              <w:t xml:space="preserve">    param</w:t>
            </w:r>
            <w:r w:rsidRPr="0080133A">
              <w:rPr>
                <w:rFonts w:hint="eastAsia"/>
                <w:color w:val="FF0000"/>
              </w:rPr>
              <w:t>.IncludeDebugInformation</w:t>
            </w:r>
            <w:r>
              <w:rPr>
                <w:rFonts w:hint="eastAsia"/>
              </w:rPr>
              <w:t xml:space="preserve"> = </w:t>
            </w:r>
            <w:r w:rsidRPr="0080133A">
              <w:rPr>
                <w:rFonts w:hint="eastAsia"/>
                <w:color w:val="FF0000"/>
              </w:rPr>
              <w:t>false</w:t>
            </w:r>
            <w:r>
              <w:rPr>
                <w:rFonts w:hint="eastAsia"/>
              </w:rPr>
              <w:t>; // デバッグ情報を付加しない</w:t>
            </w:r>
          </w:p>
          <w:p w14:paraId="55C1F25E" w14:textId="77777777" w:rsidR="00403030" w:rsidRDefault="00403030" w:rsidP="00403030">
            <w:pPr>
              <w:pStyle w:val="3-"/>
            </w:pPr>
            <w:r>
              <w:t xml:space="preserve">    </w:t>
            </w:r>
          </w:p>
          <w:p w14:paraId="0C7BD426"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//スクリプト内で使用する.Netアセンブリをコンパイラパラメータに追加</w:t>
            </w:r>
          </w:p>
          <w:p w14:paraId="05865AAC" w14:textId="77777777" w:rsidR="00403030" w:rsidRPr="00C065E9" w:rsidRDefault="00403030" w:rsidP="00403030">
            <w:pPr>
              <w:pStyle w:val="3-"/>
              <w:rPr>
                <w:color w:val="00B050"/>
              </w:rPr>
            </w:pPr>
            <w:r w:rsidRPr="00C065E9">
              <w:rPr>
                <w:rFonts w:hint="eastAsia"/>
                <w:color w:val="00B050"/>
              </w:rPr>
              <w:t xml:space="preserve">    //※以下の設定により、JSON.Net と dynamic 型が使用可能になる</w:t>
            </w:r>
          </w:p>
          <w:p w14:paraId="0E513A0D" w14:textId="77777777" w:rsidR="00403030" w:rsidRPr="0080133A" w:rsidRDefault="00403030" w:rsidP="00403030">
            <w:pPr>
              <w:pStyle w:val="3-"/>
              <w:rPr>
                <w:color w:val="FF0000"/>
              </w:rPr>
            </w:pPr>
            <w:r>
              <w:t xml:space="preserve">    </w:t>
            </w:r>
            <w:r w:rsidRPr="0080133A">
              <w:t>param</w:t>
            </w:r>
            <w:r w:rsidRPr="0080133A">
              <w:rPr>
                <w:color w:val="FF0000"/>
              </w:rPr>
              <w:t>.ReferencedAssemblies.Add("System.dll")</w:t>
            </w:r>
            <w:r w:rsidRPr="0080133A">
              <w:t>;</w:t>
            </w:r>
          </w:p>
          <w:p w14:paraId="5D2CB5B9"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.ReferencedAssemblies.Add("System.Core.dll")</w:t>
            </w:r>
            <w:r w:rsidRPr="0080133A">
              <w:t>;</w:t>
            </w:r>
          </w:p>
          <w:p w14:paraId="17447278"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.ReferencedAssemblies.Add("Microsoft.CSharp.dll")</w:t>
            </w:r>
            <w:r w:rsidRPr="0080133A">
              <w:t>;</w:t>
            </w:r>
          </w:p>
          <w:p w14:paraId="37E82D87"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.ReferencedAssemblies.Add("Newtonsoft.Json.dll")</w:t>
            </w:r>
            <w:r w:rsidRPr="0080133A">
              <w:t>;</w:t>
            </w:r>
          </w:p>
          <w:p w14:paraId="612755E7" w14:textId="77777777" w:rsidR="00403030" w:rsidRDefault="00403030" w:rsidP="00403030">
            <w:pPr>
              <w:pStyle w:val="3-"/>
            </w:pPr>
            <w:r>
              <w:t xml:space="preserve">    </w:t>
            </w:r>
          </w:p>
          <w:p w14:paraId="3D177228" w14:textId="77777777" w:rsidR="00403030" w:rsidRPr="00C065E9" w:rsidRDefault="00403030" w:rsidP="00403030">
            <w:pPr>
              <w:pStyle w:val="3-"/>
              <w:rPr>
                <w:color w:val="00B050"/>
              </w:rPr>
            </w:pPr>
            <w:r>
              <w:rPr>
                <w:rFonts w:hint="eastAsia"/>
              </w:rPr>
              <w:t xml:space="preserve">    </w:t>
            </w:r>
            <w:r w:rsidRPr="00C065E9">
              <w:rPr>
                <w:rFonts w:hint="eastAsia"/>
                <w:color w:val="00B050"/>
              </w:rPr>
              <w:t>//C#コンパイラ生成</w:t>
            </w:r>
          </w:p>
          <w:p w14:paraId="4783504F" w14:textId="77777777" w:rsidR="00403030" w:rsidRDefault="00403030" w:rsidP="00403030">
            <w:pPr>
              <w:pStyle w:val="3-"/>
            </w:pPr>
            <w:r>
              <w:t xml:space="preserve">    </w:t>
            </w:r>
            <w:r w:rsidRPr="0080133A">
              <w:rPr>
                <w:color w:val="FF0000"/>
              </w:rPr>
              <w:t>CSharpCodeProvider</w:t>
            </w:r>
            <w:r>
              <w:t xml:space="preserve"> provider = new </w:t>
            </w:r>
            <w:r w:rsidRPr="0080133A">
              <w:rPr>
                <w:color w:val="FF0000"/>
              </w:rPr>
              <w:t>CSharpCodeProvider()</w:t>
            </w:r>
            <w:r>
              <w:t>;</w:t>
            </w:r>
          </w:p>
          <w:p w14:paraId="13ACB022" w14:textId="77777777" w:rsidR="00403030" w:rsidRDefault="00403030" w:rsidP="00403030">
            <w:pPr>
              <w:pStyle w:val="3-"/>
            </w:pPr>
            <w:r>
              <w:t xml:space="preserve">    </w:t>
            </w:r>
          </w:p>
          <w:p w14:paraId="62EDBC20"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//C#スクリプトをコンパイル</w:t>
            </w:r>
          </w:p>
          <w:p w14:paraId="5557052B" w14:textId="0B318825" w:rsidR="00403030" w:rsidRDefault="00403030" w:rsidP="00403030">
            <w:pPr>
              <w:pStyle w:val="3-"/>
            </w:pPr>
            <w:r>
              <w:t xml:space="preserve">    </w:t>
            </w:r>
            <w:r w:rsidRPr="0080133A">
              <w:rPr>
                <w:color w:val="FF0000"/>
              </w:rPr>
              <w:t>CompilerResults</w:t>
            </w:r>
            <w:r>
              <w:t xml:space="preserve"> </w:t>
            </w:r>
            <w:r w:rsidR="00FC506B" w:rsidRPr="00FC506B">
              <w:t>script_prog</w:t>
            </w:r>
            <w:r w:rsidR="00FC506B">
              <w:t xml:space="preserve"> </w:t>
            </w:r>
            <w:r>
              <w:t>= provider</w:t>
            </w:r>
            <w:r w:rsidRPr="00FC506B">
              <w:rPr>
                <w:color w:val="FF0000"/>
              </w:rPr>
              <w:t>.</w:t>
            </w:r>
            <w:r w:rsidRPr="0080133A">
              <w:rPr>
                <w:color w:val="FF0000"/>
              </w:rPr>
              <w:t>CompileAssemblyFromSource(param, cs_source)</w:t>
            </w:r>
            <w:r>
              <w:t>;</w:t>
            </w:r>
          </w:p>
          <w:p w14:paraId="066E31E5" w14:textId="3F212195" w:rsidR="00403030" w:rsidRDefault="00403030" w:rsidP="00403030">
            <w:pPr>
              <w:pStyle w:val="3-"/>
            </w:pPr>
            <w:r>
              <w:lastRenderedPageBreak/>
              <w:t xml:space="preserve">    if (</w:t>
            </w:r>
            <w:r w:rsidR="00FC506B" w:rsidRPr="00FC506B">
              <w:t>script_prog</w:t>
            </w:r>
            <w:r w:rsidRPr="00FC506B">
              <w:rPr>
                <w:color w:val="FF0000"/>
              </w:rPr>
              <w:t>.Errors.Count</w:t>
            </w:r>
            <w:r>
              <w:t xml:space="preserve"> &gt; 0)</w:t>
            </w:r>
          </w:p>
          <w:p w14:paraId="4C7CC78D" w14:textId="77777777" w:rsidR="00403030" w:rsidRDefault="00403030" w:rsidP="00403030">
            <w:pPr>
              <w:pStyle w:val="3-"/>
            </w:pPr>
            <w:r>
              <w:t xml:space="preserve">    {</w:t>
            </w:r>
          </w:p>
          <w:p w14:paraId="6A005040"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//コンパイルエラーあり</w:t>
            </w:r>
          </w:p>
          <w:p w14:paraId="291393E6" w14:textId="3AA8F6A9" w:rsidR="00403030" w:rsidRDefault="00403030" w:rsidP="00403030">
            <w:pPr>
              <w:pStyle w:val="3-"/>
            </w:pPr>
            <w:r>
              <w:rPr>
                <w:rFonts w:hint="eastAsia"/>
              </w:rPr>
              <w:t xml:space="preserve">        Console.WriteLine("コンパイルエラー数 = " + </w:t>
            </w:r>
            <w:r w:rsidR="00FC506B" w:rsidRPr="00FC506B">
              <w:t>script_prog</w:t>
            </w:r>
            <w:r w:rsidRPr="00FC506B">
              <w:rPr>
                <w:rFonts w:hint="eastAsia"/>
                <w:color w:val="FF0000"/>
              </w:rPr>
              <w:t>.Errors.Count</w:t>
            </w:r>
            <w:r>
              <w:rPr>
                <w:rFonts w:hint="eastAsia"/>
              </w:rPr>
              <w:t>);</w:t>
            </w:r>
          </w:p>
          <w:p w14:paraId="6F1DA090" w14:textId="07A534C5" w:rsidR="00403030" w:rsidRPr="006F54B8" w:rsidRDefault="00403030" w:rsidP="00403030">
            <w:pPr>
              <w:pStyle w:val="3-"/>
              <w:rPr>
                <w:color w:val="FF0000"/>
              </w:rPr>
            </w:pPr>
            <w:r>
              <w:t xml:space="preserve">        </w:t>
            </w:r>
            <w:r w:rsidRPr="006F54B8">
              <w:rPr>
                <w:color w:val="FF0000"/>
              </w:rPr>
              <w:t xml:space="preserve">foreach (var err in </w:t>
            </w:r>
            <w:r w:rsidR="00FC506B" w:rsidRPr="006F54B8">
              <w:rPr>
                <w:color w:val="FF0000"/>
              </w:rPr>
              <w:t>script_prog</w:t>
            </w:r>
            <w:r w:rsidRPr="006F54B8">
              <w:rPr>
                <w:color w:val="FF0000"/>
              </w:rPr>
              <w:t>.Errors)</w:t>
            </w:r>
          </w:p>
          <w:p w14:paraId="5EA5B57D" w14:textId="77777777" w:rsidR="00403030" w:rsidRDefault="00403030" w:rsidP="00403030">
            <w:pPr>
              <w:pStyle w:val="3-"/>
            </w:pPr>
            <w:r>
              <w:t xml:space="preserve">        {</w:t>
            </w:r>
          </w:p>
          <w:p w14:paraId="16305BF2" w14:textId="77777777" w:rsidR="00403030" w:rsidRDefault="00403030" w:rsidP="00403030">
            <w:pPr>
              <w:pStyle w:val="3-"/>
            </w:pPr>
            <w:r>
              <w:rPr>
                <w:rFonts w:hint="eastAsia"/>
              </w:rPr>
              <w:t xml:space="preserve">            Console.WriteLine("コンパイルエラー:" + </w:t>
            </w:r>
            <w:r w:rsidRPr="00FC506B">
              <w:rPr>
                <w:rFonts w:hint="eastAsia"/>
                <w:color w:val="FF0000"/>
              </w:rPr>
              <w:t>err.</w:t>
            </w:r>
            <w:r>
              <w:rPr>
                <w:rFonts w:hint="eastAsia"/>
              </w:rPr>
              <w:t>ToString());</w:t>
            </w:r>
          </w:p>
          <w:p w14:paraId="58441D18" w14:textId="77777777" w:rsidR="00403030" w:rsidRDefault="00403030" w:rsidP="00403030">
            <w:pPr>
              <w:pStyle w:val="3-"/>
            </w:pPr>
            <w:r>
              <w:t xml:space="preserve">        }</w:t>
            </w:r>
          </w:p>
          <w:p w14:paraId="481CF4D0" w14:textId="77777777" w:rsidR="00403030" w:rsidRDefault="00403030" w:rsidP="00403030">
            <w:pPr>
              <w:pStyle w:val="3-"/>
            </w:pPr>
            <w:r>
              <w:t xml:space="preserve">    }</w:t>
            </w:r>
          </w:p>
          <w:p w14:paraId="19E8BA43" w14:textId="77777777" w:rsidR="00403030" w:rsidRDefault="00403030" w:rsidP="00403030">
            <w:pPr>
              <w:pStyle w:val="3-"/>
            </w:pPr>
            <w:r>
              <w:t xml:space="preserve">    else</w:t>
            </w:r>
          </w:p>
          <w:p w14:paraId="103E68FF" w14:textId="77777777" w:rsidR="00403030" w:rsidRDefault="00403030" w:rsidP="00403030">
            <w:pPr>
              <w:pStyle w:val="3-"/>
            </w:pPr>
            <w:r>
              <w:t xml:space="preserve">    {</w:t>
            </w:r>
          </w:p>
          <w:p w14:paraId="454EAB25"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//コンパイルエラーなし</w:t>
            </w:r>
          </w:p>
          <w:p w14:paraId="7608803B" w14:textId="77777777" w:rsidR="00403030" w:rsidRDefault="00403030" w:rsidP="00403030">
            <w:pPr>
              <w:pStyle w:val="3-"/>
            </w:pPr>
            <w:r>
              <w:t xml:space="preserve">        </w:t>
            </w:r>
          </w:p>
          <w:p w14:paraId="3F2C56D0"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//スクリプト内の型（クラス）情報を取得</w:t>
            </w:r>
          </w:p>
          <w:p w14:paraId="230B3B50" w14:textId="1A0D4169" w:rsidR="00403030" w:rsidRDefault="00403030" w:rsidP="00403030">
            <w:pPr>
              <w:pStyle w:val="3-"/>
            </w:pPr>
            <w:r>
              <w:t xml:space="preserve">        </w:t>
            </w:r>
            <w:r w:rsidRPr="0080133A">
              <w:rPr>
                <w:color w:val="FF0000"/>
              </w:rPr>
              <w:t>Type</w:t>
            </w:r>
            <w:r>
              <w:t xml:space="preserve"> </w:t>
            </w:r>
            <w:r w:rsidR="00FC506B" w:rsidRPr="00FC506B">
              <w:t>script</w:t>
            </w:r>
            <w:r w:rsidR="00FC506B">
              <w:t xml:space="preserve">_class </w:t>
            </w:r>
            <w:r>
              <w:t xml:space="preserve">= </w:t>
            </w:r>
            <w:r w:rsidR="00FC506B" w:rsidRPr="00FC506B">
              <w:t>script_prog</w:t>
            </w:r>
            <w:r>
              <w:t>.</w:t>
            </w:r>
            <w:r w:rsidRPr="0080133A">
              <w:rPr>
                <w:color w:val="FF0000"/>
              </w:rPr>
              <w:t>CompiledAssembly.GetType("CScriptTest")</w:t>
            </w:r>
            <w:r>
              <w:t>;</w:t>
            </w:r>
          </w:p>
          <w:p w14:paraId="7193D78D" w14:textId="3283177E" w:rsidR="00403030" w:rsidRDefault="00403030" w:rsidP="00403030">
            <w:pPr>
              <w:pStyle w:val="3-"/>
            </w:pPr>
            <w:r>
              <w:t xml:space="preserve">        </w:t>
            </w:r>
          </w:p>
          <w:p w14:paraId="4FC12EB7" w14:textId="7AAA3B56" w:rsidR="00403030" w:rsidRPr="00C065E9" w:rsidRDefault="00403030" w:rsidP="00403030">
            <w:pPr>
              <w:pStyle w:val="3-"/>
              <w:rPr>
                <w:color w:val="00B050"/>
              </w:rPr>
            </w:pPr>
            <w:r>
              <w:rPr>
                <w:rFonts w:hint="eastAsia"/>
              </w:rPr>
              <w:t xml:space="preserve">        </w:t>
            </w:r>
            <w:r w:rsidRPr="00C065E9">
              <w:rPr>
                <w:rFonts w:hint="eastAsia"/>
                <w:color w:val="00B050"/>
              </w:rPr>
              <w:t>//インスタンスを生成（コンストラクタ呼び出し</w:t>
            </w:r>
            <w:r w:rsidR="00C065E9">
              <w:rPr>
                <w:rFonts w:hint="eastAsia"/>
                <w:color w:val="00B050"/>
              </w:rPr>
              <w:t>：パラメータなしコンストラクタ呼び出しのケース</w:t>
            </w:r>
            <w:r w:rsidRPr="00C065E9">
              <w:rPr>
                <w:rFonts w:hint="eastAsia"/>
                <w:color w:val="00B050"/>
              </w:rPr>
              <w:t>）</w:t>
            </w:r>
          </w:p>
          <w:p w14:paraId="4129F67A" w14:textId="7262855B" w:rsidR="00403030" w:rsidRDefault="00403030" w:rsidP="00403030">
            <w:pPr>
              <w:pStyle w:val="3-"/>
            </w:pPr>
            <w:r>
              <w:t xml:space="preserve">        </w:t>
            </w:r>
            <w:r w:rsidRPr="0080133A">
              <w:rPr>
                <w:color w:val="FF0000"/>
              </w:rPr>
              <w:t>dynamic</w:t>
            </w:r>
            <w:r>
              <w:t xml:space="preserve"> script_obj = </w:t>
            </w:r>
            <w:r w:rsidR="00FC506B" w:rsidRPr="00FC506B">
              <w:t>script</w:t>
            </w:r>
            <w:r w:rsidR="00FC506B">
              <w:t>_class</w:t>
            </w:r>
            <w:r w:rsidRPr="0080133A">
              <w:rPr>
                <w:color w:val="FF0000"/>
              </w:rPr>
              <w:t>.GetConstructors()[0].Invoke(</w:t>
            </w:r>
            <w:r>
              <w:t>new Object[0]</w:t>
            </w:r>
            <w:r w:rsidRPr="0080133A">
              <w:rPr>
                <w:color w:val="FF0000"/>
              </w:rPr>
              <w:t>)</w:t>
            </w:r>
            <w:r>
              <w:t>;</w:t>
            </w:r>
          </w:p>
          <w:p w14:paraId="01E1718D" w14:textId="77777777" w:rsidR="00403030" w:rsidRDefault="00403030" w:rsidP="00403030">
            <w:pPr>
              <w:pStyle w:val="3-"/>
            </w:pPr>
            <w:r>
              <w:t xml:space="preserve">        </w:t>
            </w:r>
          </w:p>
          <w:p w14:paraId="40CDEFC9"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//実行前状態表示</w:t>
            </w:r>
          </w:p>
          <w:p w14:paraId="25A18CEF" w14:textId="41A88264" w:rsidR="00C065E9" w:rsidRDefault="00C065E9" w:rsidP="00C065E9">
            <w:pPr>
              <w:pStyle w:val="3-"/>
            </w:pPr>
            <w:r>
              <w:rPr>
                <w:rFonts w:hint="eastAsia"/>
              </w:rPr>
              <w:t xml:space="preserve">        Console.WriteLine();</w:t>
            </w:r>
          </w:p>
          <w:p w14:paraId="3774C964" w14:textId="464EF43B" w:rsidR="00403030" w:rsidRDefault="00403030" w:rsidP="00403030">
            <w:pPr>
              <w:pStyle w:val="3-"/>
            </w:pPr>
            <w:r>
              <w:rPr>
                <w:rFonts w:hint="eastAsia"/>
              </w:rPr>
              <w:t xml:space="preserve">        Console.WriteLine("実行前：</w:t>
            </w:r>
            <w:r w:rsidR="00DA5FBB">
              <w:rPr>
                <w:rFonts w:hint="eastAsia"/>
              </w:rPr>
              <w:t>json_obj</w:t>
            </w:r>
            <w:r>
              <w:rPr>
                <w:rFonts w:hint="eastAsia"/>
              </w:rPr>
              <w:t>.name=\"{0}\", .data={1}", json_obj.name, json_obj.data);</w:t>
            </w:r>
          </w:p>
          <w:p w14:paraId="165EC3DE" w14:textId="77777777" w:rsidR="00403030" w:rsidRDefault="00403030" w:rsidP="00403030">
            <w:pPr>
              <w:pStyle w:val="3-"/>
            </w:pPr>
            <w:r>
              <w:t xml:space="preserve">        </w:t>
            </w:r>
          </w:p>
          <w:p w14:paraId="4C8CDA83" w14:textId="7A4A5B28" w:rsidR="00403030" w:rsidRPr="00C065E9" w:rsidRDefault="00403030" w:rsidP="00403030">
            <w:pPr>
              <w:pStyle w:val="3-"/>
              <w:rPr>
                <w:color w:val="00B050"/>
              </w:rPr>
            </w:pPr>
            <w:r>
              <w:rPr>
                <w:rFonts w:hint="eastAsia"/>
              </w:rPr>
              <w:t xml:space="preserve">        </w:t>
            </w:r>
            <w:r w:rsidRPr="00C065E9">
              <w:rPr>
                <w:rFonts w:hint="eastAsia"/>
                <w:color w:val="00B050"/>
              </w:rPr>
              <w:t>//</w:t>
            </w:r>
            <w:r w:rsidR="0080133A">
              <w:rPr>
                <w:rFonts w:hint="eastAsia"/>
                <w:color w:val="00B050"/>
              </w:rPr>
              <w:t>スクリプト内の</w:t>
            </w:r>
            <w:r w:rsidRPr="00C065E9">
              <w:rPr>
                <w:rFonts w:hint="eastAsia"/>
                <w:color w:val="00B050"/>
              </w:rPr>
              <w:t>メソッド呼び出し</w:t>
            </w:r>
            <w:r w:rsidR="00FC506B">
              <w:rPr>
                <w:rFonts w:hint="eastAsia"/>
                <w:color w:val="00B050"/>
              </w:rPr>
              <w:t xml:space="preserve">　※JSONテキスト解析済みオブジェクトを受け渡し</w:t>
            </w:r>
          </w:p>
          <w:p w14:paraId="52A7BCA3" w14:textId="6530A499" w:rsidR="00403030" w:rsidRDefault="00403030" w:rsidP="00403030">
            <w:pPr>
              <w:pStyle w:val="3-"/>
            </w:pPr>
            <w:r>
              <w:t xml:space="preserve">        string ret_msg = script_obj</w:t>
            </w:r>
            <w:r w:rsidRPr="00FC506B">
              <w:rPr>
                <w:color w:val="FF0000"/>
              </w:rPr>
              <w:t>.checkJ</w:t>
            </w:r>
            <w:r w:rsidR="00FC506B" w:rsidRPr="00FC506B">
              <w:rPr>
                <w:color w:val="FF0000"/>
              </w:rPr>
              <w:t>son</w:t>
            </w:r>
            <w:r w:rsidRPr="00FC506B">
              <w:rPr>
                <w:color w:val="FF0000"/>
              </w:rPr>
              <w:t>Data(json_obj)</w:t>
            </w:r>
            <w:r>
              <w:t>;</w:t>
            </w:r>
          </w:p>
          <w:p w14:paraId="07FCAC62" w14:textId="77777777" w:rsidR="00403030" w:rsidRDefault="00403030" w:rsidP="00403030">
            <w:pPr>
              <w:pStyle w:val="3-"/>
            </w:pPr>
            <w:r>
              <w:t xml:space="preserve">        </w:t>
            </w:r>
          </w:p>
          <w:p w14:paraId="036DE60D"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//実行後結果表示</w:t>
            </w:r>
          </w:p>
          <w:p w14:paraId="0BBA3696" w14:textId="77777777" w:rsidR="00C065E9" w:rsidRDefault="00C065E9" w:rsidP="00C065E9">
            <w:pPr>
              <w:pStyle w:val="3-"/>
            </w:pPr>
            <w:r>
              <w:rPr>
                <w:rFonts w:hint="eastAsia"/>
              </w:rPr>
              <w:t xml:space="preserve">        Console.WriteLine();</w:t>
            </w:r>
          </w:p>
          <w:p w14:paraId="2A1F27E9" w14:textId="2043C974" w:rsidR="00403030" w:rsidRDefault="00403030" w:rsidP="00403030">
            <w:pPr>
              <w:pStyle w:val="3-"/>
            </w:pPr>
            <w:r>
              <w:rPr>
                <w:rFonts w:hint="eastAsia"/>
              </w:rPr>
              <w:t xml:space="preserve">        Console.WriteLine("実行後：</w:t>
            </w:r>
            <w:r w:rsidR="00DA5FBB">
              <w:rPr>
                <w:rFonts w:hint="eastAsia"/>
              </w:rPr>
              <w:t>json_obj</w:t>
            </w:r>
            <w:r>
              <w:rPr>
                <w:rFonts w:hint="eastAsia"/>
              </w:rPr>
              <w:t>.name=\"{0}\", .data={1}", json_obj.name, json_obj.data);</w:t>
            </w:r>
          </w:p>
          <w:p w14:paraId="084AEF6A" w14:textId="77777777" w:rsidR="00403030" w:rsidRDefault="00403030" w:rsidP="00403030">
            <w:pPr>
              <w:pStyle w:val="3-"/>
            </w:pPr>
            <w:r>
              <w:t xml:space="preserve">        if(ret_msg != null)</w:t>
            </w:r>
          </w:p>
          <w:p w14:paraId="3DCF59D9" w14:textId="77777777" w:rsidR="00403030" w:rsidRDefault="00403030" w:rsidP="00403030">
            <w:pPr>
              <w:pStyle w:val="3-"/>
            </w:pPr>
            <w:r>
              <w:t xml:space="preserve">        {</w:t>
            </w:r>
          </w:p>
          <w:p w14:paraId="56B6B757" w14:textId="77777777" w:rsidR="00403030" w:rsidRDefault="00403030" w:rsidP="00403030">
            <w:pPr>
              <w:pStyle w:val="3-"/>
            </w:pPr>
            <w:r>
              <w:rPr>
                <w:rFonts w:hint="eastAsia"/>
              </w:rPr>
              <w:t xml:space="preserve">            Console.WriteLine("  戻り値=\"{0}\"", ret_msg);</w:t>
            </w:r>
          </w:p>
          <w:p w14:paraId="3AA478D2" w14:textId="77777777" w:rsidR="00403030" w:rsidRDefault="00403030" w:rsidP="00403030">
            <w:pPr>
              <w:pStyle w:val="3-"/>
            </w:pPr>
            <w:r>
              <w:t xml:space="preserve">        }</w:t>
            </w:r>
          </w:p>
          <w:p w14:paraId="0C7C77E6" w14:textId="77777777" w:rsidR="00403030" w:rsidRDefault="00403030" w:rsidP="00403030">
            <w:pPr>
              <w:pStyle w:val="3-"/>
            </w:pPr>
            <w:r>
              <w:t xml:space="preserve">    }</w:t>
            </w:r>
          </w:p>
          <w:p w14:paraId="6F2A02B6" w14:textId="1E106B34" w:rsidR="008C12BC" w:rsidRPr="00332C78" w:rsidRDefault="008C12BC" w:rsidP="00403030">
            <w:pPr>
              <w:pStyle w:val="3-"/>
            </w:pPr>
            <w:r>
              <w:t>}</w:t>
            </w:r>
          </w:p>
        </w:tc>
      </w:tr>
    </w:tbl>
    <w:p w14:paraId="00208E5C" w14:textId="77777777" w:rsidR="00403030" w:rsidRDefault="00403030" w:rsidP="00403030">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Pr>
          <w:rFonts w:hint="eastAsia"/>
          <w:color w:val="FF0000"/>
        </w:rPr>
        <w:t xml:space="preserve"> </w:t>
      </w:r>
      <w:r w:rsidRPr="00A83694">
        <w:rPr>
          <w:rFonts w:hint="eastAsia"/>
        </w:rPr>
        <w:t>（</w:t>
      </w:r>
      <w:r>
        <w:rPr>
          <w:rFonts w:hint="eastAsia"/>
        </w:rPr>
        <w:t>処理結果）</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03030" w14:paraId="4ECC7488" w14:textId="77777777" w:rsidTr="00766513">
        <w:tc>
          <w:tcPr>
            <w:tcW w:w="7648" w:type="dxa"/>
          </w:tcPr>
          <w:p w14:paraId="7C022121" w14:textId="77777777" w:rsidR="00403030" w:rsidRPr="0080133A" w:rsidRDefault="00403030" w:rsidP="00766513">
            <w:pPr>
              <w:pStyle w:val="3-"/>
              <w:rPr>
                <w:color w:val="auto"/>
              </w:rPr>
            </w:pPr>
          </w:p>
          <w:p w14:paraId="3B38F03D" w14:textId="4611863F" w:rsidR="00403030" w:rsidRPr="0080133A" w:rsidRDefault="00403030" w:rsidP="00403030">
            <w:pPr>
              <w:pStyle w:val="3-"/>
              <w:rPr>
                <w:color w:val="auto"/>
              </w:rPr>
            </w:pPr>
            <w:r w:rsidRPr="0080133A">
              <w:rPr>
                <w:rFonts w:hint="eastAsia"/>
                <w:color w:val="auto"/>
              </w:rPr>
              <w:t>実行前：json_obj.name="田中", .data=10</w:t>
            </w:r>
          </w:p>
          <w:p w14:paraId="01CCD15E" w14:textId="77777777" w:rsidR="00C065E9" w:rsidRPr="00DA5FBB" w:rsidRDefault="00C065E9" w:rsidP="00403030">
            <w:pPr>
              <w:pStyle w:val="3-"/>
              <w:rPr>
                <w:color w:val="auto"/>
              </w:rPr>
            </w:pPr>
          </w:p>
          <w:p w14:paraId="126518DF" w14:textId="29580611" w:rsidR="00403030" w:rsidRPr="0080133A" w:rsidRDefault="00403030" w:rsidP="00403030">
            <w:pPr>
              <w:pStyle w:val="3-"/>
              <w:rPr>
                <w:color w:val="auto"/>
              </w:rPr>
            </w:pPr>
            <w:r w:rsidRPr="0080133A">
              <w:rPr>
                <w:rFonts w:hint="eastAsia"/>
                <w:color w:val="auto"/>
              </w:rPr>
              <w:t>実行後：json_obj.name="田中さん", .data=11</w:t>
            </w:r>
          </w:p>
          <w:p w14:paraId="27359CC8" w14:textId="0B6E09C6" w:rsidR="00403030" w:rsidRPr="00332C78" w:rsidRDefault="00403030" w:rsidP="00403030">
            <w:pPr>
              <w:pStyle w:val="3-"/>
            </w:pPr>
            <w:r w:rsidRPr="0080133A">
              <w:rPr>
                <w:rFonts w:hint="eastAsia"/>
                <w:color w:val="auto"/>
              </w:rPr>
              <w:t xml:space="preserve">  戻り値="スクリプト内のメッセージテキスト</w:t>
            </w:r>
            <w:r w:rsidR="006E227D">
              <w:rPr>
                <w:rFonts w:hint="eastAsia"/>
                <w:color w:val="auto"/>
              </w:rPr>
              <w:t>(</w:t>
            </w:r>
            <w:r w:rsidR="006E227D">
              <w:rPr>
                <w:color w:val="auto"/>
              </w:rPr>
              <w:t>10</w:t>
            </w:r>
            <w:r w:rsidR="006E227D">
              <w:rPr>
                <w:rFonts w:hint="eastAsia"/>
                <w:color w:val="auto"/>
              </w:rPr>
              <w:t>)</w:t>
            </w:r>
            <w:r w:rsidRPr="0080133A">
              <w:rPr>
                <w:rFonts w:hint="eastAsia"/>
                <w:color w:val="auto"/>
              </w:rPr>
              <w:t>"</w:t>
            </w:r>
          </w:p>
        </w:tc>
      </w:tr>
    </w:tbl>
    <w:p w14:paraId="2B9DEC2C" w14:textId="0A3ABFE1" w:rsidR="001614A8" w:rsidRDefault="009D67EC" w:rsidP="001614A8">
      <w:pPr>
        <w:pStyle w:val="2"/>
      </w:pPr>
      <w:bookmarkStart w:id="52" w:name="_Toc377298315"/>
      <w:r>
        <w:rPr>
          <w:rFonts w:hint="eastAsia"/>
        </w:rPr>
        <w:lastRenderedPageBreak/>
        <w:t>データ</w:t>
      </w:r>
      <w:r w:rsidR="001614A8">
        <w:rPr>
          <w:rFonts w:hint="eastAsia"/>
        </w:rPr>
        <w:t>取り込み処理</w:t>
      </w:r>
      <w:r w:rsidR="00420592">
        <w:rPr>
          <w:rFonts w:hint="eastAsia"/>
        </w:rPr>
        <w:t>（ランタイム）</w:t>
      </w:r>
      <w:bookmarkEnd w:id="52"/>
    </w:p>
    <w:p w14:paraId="647A237B" w14:textId="68C7CB05" w:rsidR="001614A8" w:rsidRDefault="00766513" w:rsidP="009E5D5D">
      <w:pPr>
        <w:pStyle w:val="a9"/>
        <w:ind w:firstLineChars="0" w:firstLine="0"/>
      </w:pPr>
      <w:r>
        <w:object w:dxaOrig="12781" w:dyaOrig="9286" w14:anchorId="01959FB2">
          <v:shape id="_x0000_i1039" type="#_x0000_t75" style="width:413.55pt;height:300.65pt" o:ole="">
            <v:imagedata r:id="rId49" o:title=""/>
          </v:shape>
          <o:OLEObject Type="Embed" ProgID="Visio.Drawing.15" ShapeID="_x0000_i1039" DrawAspect="Content" ObjectID="_1451040221" r:id="rId50"/>
        </w:object>
      </w:r>
    </w:p>
    <w:p w14:paraId="4676B6CA" w14:textId="735C0FB9" w:rsidR="00C3332C" w:rsidRDefault="00C3332C" w:rsidP="00C3332C">
      <w:pPr>
        <w:pStyle w:val="a9"/>
        <w:keepNext/>
        <w:keepLines/>
        <w:widowControl/>
        <w:ind w:firstLineChars="0" w:firstLine="0"/>
      </w:pPr>
      <w:r>
        <w:t>捕捉：</w:t>
      </w:r>
    </w:p>
    <w:p w14:paraId="3DA2479A" w14:textId="0945666A" w:rsidR="00C3332C" w:rsidRDefault="00C3332C" w:rsidP="00C3332C">
      <w:pPr>
        <w:pStyle w:val="a9"/>
        <w:ind w:firstLine="283"/>
      </w:pPr>
      <w:r>
        <w:rPr>
          <w:rFonts w:hint="eastAsia"/>
        </w:rPr>
        <w:t>「データ取り込み処理」は完全に独立した汎用処理である。必要なリソースを受け渡すだけで処理が完結する。メモリ管理を外部に頼る構造であるため、スレッドセーフ機構も外部の責任となる。「リソースマネージャ」からの利用に特化したものではない。</w:t>
      </w:r>
    </w:p>
    <w:p w14:paraId="35DB9EC9" w14:textId="0DDF4CF9" w:rsidR="009D67EC" w:rsidRDefault="00872D82" w:rsidP="004544D9">
      <w:pPr>
        <w:pStyle w:val="3"/>
      </w:pPr>
      <w:bookmarkStart w:id="53" w:name="_Toc377298316"/>
      <w:r>
        <w:rPr>
          <w:rFonts w:hint="eastAsia"/>
        </w:rPr>
        <w:t>データ取り込み処理フロー</w:t>
      </w:r>
      <w:bookmarkEnd w:id="53"/>
    </w:p>
    <w:p w14:paraId="24B90DB8" w14:textId="57CCDF88" w:rsidR="004544D9" w:rsidRDefault="00976C43" w:rsidP="004544D9">
      <w:pPr>
        <w:pStyle w:val="aa"/>
        <w:ind w:left="447" w:firstLine="283"/>
      </w:pPr>
      <w:r>
        <w:rPr>
          <w:rFonts w:hint="eastAsia"/>
        </w:rPr>
        <w:t>データ取り込み処理に、</w:t>
      </w:r>
      <w:r w:rsidR="001E53A2">
        <w:rPr>
          <w:rFonts w:hint="eastAsia"/>
        </w:rPr>
        <w:t>「</w:t>
      </w:r>
      <w:r w:rsidR="00E31014">
        <w:rPr>
          <w:rFonts w:hint="eastAsia"/>
        </w:rPr>
        <w:t>ファイルイメージ</w:t>
      </w:r>
      <w:r>
        <w:rPr>
          <w:rFonts w:hint="eastAsia"/>
        </w:rPr>
        <w:t>（</w:t>
      </w:r>
      <w:r w:rsidR="009C7A49">
        <w:rPr>
          <w:rFonts w:hint="eastAsia"/>
        </w:rPr>
        <w:t>先頭</w:t>
      </w:r>
      <w:r>
        <w:rPr>
          <w:rFonts w:hint="eastAsia"/>
        </w:rPr>
        <w:t>ポインターとサイズ）</w:t>
      </w:r>
      <w:r w:rsidR="009C7A49">
        <w:rPr>
          <w:rFonts w:hint="eastAsia"/>
        </w:rPr>
        <w:t>」</w:t>
      </w:r>
      <w:r>
        <w:rPr>
          <w:rFonts w:hint="eastAsia"/>
        </w:rPr>
        <w:t>、</w:t>
      </w:r>
      <w:r w:rsidR="001E53A2">
        <w:rPr>
          <w:rFonts w:hint="eastAsia"/>
        </w:rPr>
        <w:t>「</w:t>
      </w:r>
      <w:r w:rsidR="00E31014">
        <w:rPr>
          <w:rFonts w:hint="eastAsia"/>
        </w:rPr>
        <w:t>構造定義情報</w:t>
      </w:r>
      <w:r w:rsidR="001E53A2">
        <w:rPr>
          <w:rFonts w:hint="eastAsia"/>
        </w:rPr>
        <w:t>」</w:t>
      </w:r>
      <w:r>
        <w:rPr>
          <w:rFonts w:hint="eastAsia"/>
        </w:rPr>
        <w:t>、</w:t>
      </w:r>
      <w:r w:rsidR="001E53A2">
        <w:rPr>
          <w:rFonts w:hint="eastAsia"/>
        </w:rPr>
        <w:t>「</w:t>
      </w:r>
      <w:r w:rsidR="00E31014">
        <w:rPr>
          <w:rFonts w:hint="eastAsia"/>
        </w:rPr>
        <w:t>メモリ</w:t>
      </w:r>
      <w:r>
        <w:rPr>
          <w:rFonts w:hint="eastAsia"/>
        </w:rPr>
        <w:t>（</w:t>
      </w:r>
      <w:r w:rsidR="009C7A49">
        <w:rPr>
          <w:rFonts w:hint="eastAsia"/>
        </w:rPr>
        <w:t>先頭</w:t>
      </w:r>
      <w:r>
        <w:rPr>
          <w:rFonts w:hint="eastAsia"/>
        </w:rPr>
        <w:t>ポインターとサイズ）</w:t>
      </w:r>
      <w:r w:rsidR="009C7A49">
        <w:rPr>
          <w:rFonts w:hint="eastAsia"/>
        </w:rPr>
        <w:t>」、「デバッグデータ取り込み指定」</w:t>
      </w:r>
      <w:r w:rsidR="00872D82">
        <w:rPr>
          <w:rFonts w:hint="eastAsia"/>
        </w:rPr>
        <w:t>が渡されて</w:t>
      </w:r>
      <w:r>
        <w:rPr>
          <w:rFonts w:hint="eastAsia"/>
        </w:rPr>
        <w:t>実行。その際の</w:t>
      </w:r>
      <w:r w:rsidR="00872D82">
        <w:rPr>
          <w:rFonts w:hint="eastAsia"/>
        </w:rPr>
        <w:t>処理フローを</w:t>
      </w:r>
      <w:r>
        <w:rPr>
          <w:rFonts w:hint="eastAsia"/>
        </w:rPr>
        <w:t>以下に</w:t>
      </w:r>
      <w:r w:rsidR="00872D82">
        <w:rPr>
          <w:rFonts w:hint="eastAsia"/>
        </w:rPr>
        <w:t>示す。</w:t>
      </w:r>
    </w:p>
    <w:p w14:paraId="0E846AF3" w14:textId="2DA249B0" w:rsidR="0012212A" w:rsidRPr="002D10C3" w:rsidRDefault="0012212A" w:rsidP="00497E2B">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ファイルイメージ破損確認</w:t>
      </w:r>
    </w:p>
    <w:p w14:paraId="09079365" w14:textId="014EDB17"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ファイルイメージ内のヘッダーと</w:t>
      </w:r>
      <w:r w:rsidR="00FA5DCD" w:rsidRPr="002D10C3">
        <w:rPr>
          <w:rFonts w:ascii="ＭＳ ゴシック" w:hAnsi="ＭＳ ゴシック"/>
          <w:sz w:val="18"/>
          <w:szCs w:val="18"/>
        </w:rPr>
        <w:t>終端にある</w:t>
      </w:r>
      <w:r w:rsidRPr="002D10C3">
        <w:rPr>
          <w:rFonts w:ascii="ＭＳ ゴシック" w:hAnsi="ＭＳ ゴシック"/>
          <w:sz w:val="18"/>
          <w:szCs w:val="18"/>
        </w:rPr>
        <w:t>マジックナンバーを</w:t>
      </w:r>
      <w:r w:rsidR="00FA5DCD" w:rsidRPr="002D10C3">
        <w:rPr>
          <w:rFonts w:ascii="ＭＳ ゴシック" w:hAnsi="ＭＳ ゴシック"/>
          <w:sz w:val="18"/>
          <w:szCs w:val="18"/>
        </w:rPr>
        <w:t>確認。</w:t>
      </w:r>
      <w:r w:rsidRPr="002D10C3">
        <w:rPr>
          <w:rFonts w:ascii="ＭＳ ゴシック" w:hAnsi="ＭＳ ゴシック"/>
          <w:sz w:val="18"/>
          <w:szCs w:val="18"/>
        </w:rPr>
        <w:t>正しい</w:t>
      </w:r>
      <w:r w:rsidR="00FA5DCD" w:rsidRPr="002D10C3">
        <w:rPr>
          <w:rFonts w:ascii="ＭＳ ゴシック" w:hAnsi="ＭＳ ゴシック"/>
          <w:sz w:val="18"/>
          <w:szCs w:val="18"/>
        </w:rPr>
        <w:t>値でない場合は、</w:t>
      </w:r>
      <w:r w:rsidR="00FA5DCD" w:rsidRPr="002D10C3">
        <w:rPr>
          <w:rFonts w:ascii="ＭＳ ゴシック" w:hAnsi="ＭＳ ゴシック"/>
          <w:color w:val="FF0000"/>
          <w:sz w:val="18"/>
          <w:szCs w:val="18"/>
        </w:rPr>
        <w:t>データ</w:t>
      </w:r>
      <w:r w:rsidRPr="002D10C3">
        <w:rPr>
          <w:rFonts w:ascii="ＭＳ ゴシック" w:hAnsi="ＭＳ ゴシック"/>
          <w:color w:val="FF0000"/>
          <w:sz w:val="18"/>
          <w:szCs w:val="18"/>
        </w:rPr>
        <w:t>破損</w:t>
      </w:r>
      <w:r w:rsidR="00FA5DCD"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0708F372" w14:textId="6458CB10" w:rsidR="00FA5DCD" w:rsidRPr="002D10C3" w:rsidRDefault="00FA5DC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Pr="002D10C3">
        <w:rPr>
          <w:rFonts w:ascii="ＭＳ ゴシック" w:hAnsi="ＭＳ ゴシック" w:hint="eastAsia"/>
          <w:sz w:val="20"/>
          <w:szCs w:val="20"/>
        </w:rPr>
        <w:t>①：フォーマット確認</w:t>
      </w:r>
    </w:p>
    <w:p w14:paraId="7D70113C" w14:textId="01CDBBAE" w:rsidR="00FA5DCD" w:rsidRPr="002D10C3" w:rsidRDefault="00FA5DCD" w:rsidP="00FA5DC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ファイルイメージと構造定義情報のフォーマット名CRCを確認。一致しない場合は、</w:t>
      </w:r>
      <w:r w:rsidRPr="002D10C3">
        <w:rPr>
          <w:rFonts w:ascii="ＭＳ ゴシック" w:hAnsi="ＭＳ ゴシック"/>
          <w:color w:val="FF0000"/>
          <w:sz w:val="18"/>
          <w:szCs w:val="18"/>
        </w:rPr>
        <w:t>ファイル（イメージ）不一致としてエラー終了</w:t>
      </w:r>
      <w:r w:rsidRPr="002D10C3">
        <w:rPr>
          <w:rFonts w:ascii="ＭＳ ゴシック" w:hAnsi="ＭＳ ゴシック"/>
          <w:sz w:val="18"/>
          <w:szCs w:val="18"/>
        </w:rPr>
        <w:t>。</w:t>
      </w:r>
    </w:p>
    <w:p w14:paraId="4DF9E2AE" w14:textId="3F3BC4B7" w:rsidR="00FA5DCD" w:rsidRPr="002D10C3" w:rsidRDefault="00FA5DC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lastRenderedPageBreak/>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Pr="002D10C3">
        <w:rPr>
          <w:rFonts w:ascii="ＭＳ ゴシック" w:hAnsi="ＭＳ ゴシック" w:hint="eastAsia"/>
          <w:sz w:val="20"/>
          <w:szCs w:val="20"/>
        </w:rPr>
        <w:t>②：メジャーバージョン確認</w:t>
      </w:r>
    </w:p>
    <w:p w14:paraId="0D7ADECD" w14:textId="77777777" w:rsidR="004D74AD" w:rsidRPr="002D10C3" w:rsidRDefault="00FA5DCD" w:rsidP="004D74AD">
      <w:pPr>
        <w:pStyle w:val="affff6"/>
        <w:keepNext/>
        <w:widowControl/>
        <w:numPr>
          <w:ilvl w:val="0"/>
          <w:numId w:val="49"/>
        </w:numPr>
        <w:ind w:leftChars="0" w:left="1702" w:firstLineChars="0" w:hanging="284"/>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ファイルイメージと構造定義情報のメジャーバージョンを確認。一致しない場合は、</w:t>
      </w:r>
      <w:r w:rsidR="004D74AD" w:rsidRPr="002D10C3">
        <w:rPr>
          <w:rFonts w:ascii="ＭＳ ゴシック" w:hAnsi="ＭＳ ゴシック"/>
          <w:color w:val="FF0000"/>
          <w:sz w:val="18"/>
          <w:szCs w:val="18"/>
        </w:rPr>
        <w:t>アサーション違反</w:t>
      </w:r>
      <w:r w:rsidR="004D74AD" w:rsidRPr="002D10C3">
        <w:rPr>
          <w:rFonts w:ascii="ＭＳ ゴシック" w:hAnsi="ＭＳ ゴシック"/>
          <w:sz w:val="18"/>
          <w:szCs w:val="18"/>
        </w:rPr>
        <w:t>として扱う</w:t>
      </w:r>
      <w:r w:rsidRPr="002D10C3">
        <w:rPr>
          <w:rFonts w:ascii="ＭＳ ゴシック" w:hAnsi="ＭＳ ゴシック"/>
          <w:sz w:val="18"/>
          <w:szCs w:val="18"/>
        </w:rPr>
        <w:t>。</w:t>
      </w:r>
    </w:p>
    <w:p w14:paraId="067A148A" w14:textId="25B297D7" w:rsidR="00FA5DCD" w:rsidRPr="002D10C3" w:rsidRDefault="004D74AD" w:rsidP="004D74AD">
      <w:pPr>
        <w:pStyle w:val="affff6"/>
        <w:numPr>
          <w:ilvl w:val="0"/>
          <w:numId w:val="0"/>
        </w:numPr>
        <w:ind w:leftChars="743" w:left="2325" w:hangingChars="425" w:hanging="765"/>
        <w:rPr>
          <w:rFonts w:ascii="ＭＳ ゴシック" w:hAnsi="ＭＳ ゴシック" w:cs="ＭＳ 明朝"/>
          <w:sz w:val="18"/>
          <w:szCs w:val="18"/>
        </w:rPr>
      </w:pPr>
      <w:r w:rsidRPr="002D10C3">
        <w:rPr>
          <w:rFonts w:ascii="ＭＳ ゴシック" w:hAnsi="ＭＳ ゴシック"/>
          <w:color w:val="FF0000"/>
          <w:sz w:val="18"/>
          <w:szCs w:val="18"/>
        </w:rPr>
        <w:t>【注意】</w:t>
      </w:r>
      <w:r w:rsidRPr="002D10C3">
        <w:rPr>
          <w:rFonts w:ascii="ＭＳ ゴシック" w:hAnsi="ＭＳ ゴシック"/>
          <w:color w:val="FF0000"/>
          <w:sz w:val="18"/>
          <w:szCs w:val="18"/>
        </w:rPr>
        <w:tab/>
      </w:r>
      <w:r w:rsidRPr="002D10C3">
        <w:rPr>
          <w:rFonts w:ascii="ＭＳ ゴシック" w:hAnsi="ＭＳ ゴシック"/>
          <w:sz w:val="18"/>
          <w:szCs w:val="18"/>
        </w:rPr>
        <w:t>アサーション違反時の処理はタイトルに依存するが、確実に問題を気付かせるようにすること。</w:t>
      </w:r>
    </w:p>
    <w:p w14:paraId="1A46DFA4" w14:textId="466266C1" w:rsidR="004D74AD" w:rsidRPr="002D10C3" w:rsidRDefault="004D74A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Pr="002D10C3">
        <w:rPr>
          <w:rFonts w:ascii="ＭＳ ゴシック" w:hAnsi="ＭＳ ゴシック" w:hint="eastAsia"/>
          <w:sz w:val="20"/>
          <w:szCs w:val="20"/>
        </w:rPr>
        <w:t>③：マイナーバージョン確認</w:t>
      </w:r>
    </w:p>
    <w:p w14:paraId="2BFE4C14" w14:textId="56BE6CD1" w:rsidR="004D74AD" w:rsidRPr="002D10C3" w:rsidRDefault="004D74AD" w:rsidP="004D74A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ファイルイメージと構造定義情報のメジャーバージョンが一致する場合、マイナーバージョンを確認。一致しない場合は、</w:t>
      </w:r>
      <w:r w:rsidRPr="002D10C3">
        <w:rPr>
          <w:rFonts w:ascii="ＭＳ ゴシック" w:hAnsi="ＭＳ ゴシック"/>
          <w:color w:val="FF0000"/>
          <w:sz w:val="18"/>
          <w:szCs w:val="18"/>
        </w:rPr>
        <w:t>警告を表示</w:t>
      </w:r>
      <w:r w:rsidRPr="002D10C3">
        <w:rPr>
          <w:rFonts w:ascii="ＭＳ ゴシック" w:hAnsi="ＭＳ ゴシック"/>
          <w:sz w:val="18"/>
          <w:szCs w:val="18"/>
        </w:rPr>
        <w:t>する。</w:t>
      </w:r>
    </w:p>
    <w:p w14:paraId="07F18754" w14:textId="79035A63" w:rsidR="00872D82" w:rsidRPr="002D10C3" w:rsidRDefault="0012212A" w:rsidP="006D2B42">
      <w:pPr>
        <w:pStyle w:val="affff6"/>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D74AD" w:rsidRPr="002D10C3">
        <w:rPr>
          <w:rFonts w:ascii="ＭＳ ゴシック" w:hAnsi="ＭＳ ゴシック"/>
          <w:sz w:val="20"/>
          <w:szCs w:val="20"/>
        </w:rPr>
        <w:t>ファイルイメージ構造確認</w:t>
      </w:r>
      <w:r w:rsidR="004D74AD" w:rsidRPr="002D10C3">
        <w:rPr>
          <w:rFonts w:ascii="ＭＳ ゴシック" w:hAnsi="ＭＳ ゴシック" w:hint="eastAsia"/>
          <w:sz w:val="20"/>
          <w:szCs w:val="20"/>
        </w:rPr>
        <w:t xml:space="preserve">④：構造確認 </w:t>
      </w:r>
    </w:p>
    <w:p w14:paraId="6471E631" w14:textId="4C5A1A7C"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ファイルイメージ内の構造定義情報と比較し、構造が一致しているか確認</w:t>
      </w:r>
      <w:r w:rsidRPr="002D10C3">
        <w:rPr>
          <w:rFonts w:ascii="ＭＳ ゴシック" w:hAnsi="ＭＳ ゴシック" w:cs="ＭＳ 明朝" w:hint="eastAsia"/>
          <w:sz w:val="18"/>
          <w:szCs w:val="18"/>
        </w:rPr>
        <w:t>。</w:t>
      </w:r>
      <w:r w:rsidR="004D74AD" w:rsidRPr="002D10C3">
        <w:rPr>
          <w:rFonts w:ascii="ＭＳ ゴシック" w:hAnsi="ＭＳ ゴシック" w:cs="ＭＳ 明朝" w:hint="eastAsia"/>
          <w:sz w:val="18"/>
          <w:szCs w:val="18"/>
        </w:rPr>
        <w:t>下記の不一致を検出した場合は、</w:t>
      </w:r>
      <w:r w:rsidR="004D74AD" w:rsidRPr="002D10C3">
        <w:rPr>
          <w:rFonts w:ascii="ＭＳ ゴシック" w:hAnsi="ＭＳ ゴシック" w:cs="ＭＳ 明朝" w:hint="eastAsia"/>
          <w:color w:val="FF0000"/>
          <w:sz w:val="18"/>
          <w:szCs w:val="18"/>
        </w:rPr>
        <w:t>データを取り込み不可としてエラー終了</w:t>
      </w:r>
      <w:r w:rsidR="004D74AD" w:rsidRPr="002D10C3">
        <w:rPr>
          <w:rFonts w:ascii="ＭＳ ゴシック" w:hAnsi="ＭＳ ゴシック" w:cs="ＭＳ 明朝" w:hint="eastAsia"/>
          <w:sz w:val="18"/>
          <w:szCs w:val="18"/>
        </w:rPr>
        <w:t>。</w:t>
      </w:r>
    </w:p>
    <w:p w14:paraId="2451B8E3" w14:textId="713B47B3" w:rsidR="004D74AD" w:rsidRPr="002D10C3" w:rsidRDefault="004D74AD" w:rsidP="004D74AD">
      <w:pPr>
        <w:pStyle w:val="a"/>
        <w:ind w:left="2127"/>
        <w:rPr>
          <w:rFonts w:ascii="ＭＳ ゴシック" w:hAnsi="ＭＳ ゴシック"/>
          <w:szCs w:val="18"/>
        </w:rPr>
      </w:pPr>
      <w:r w:rsidRPr="002D10C3">
        <w:rPr>
          <w:rFonts w:ascii="ＭＳ ゴシック" w:hAnsi="ＭＳ ゴシック" w:hint="eastAsia"/>
          <w:szCs w:val="18"/>
        </w:rPr>
        <w:t>基本構造体の名前が一致しない。</w:t>
      </w:r>
    </w:p>
    <w:p w14:paraId="0A3AA07B" w14:textId="537B337D" w:rsidR="004D74AD" w:rsidRPr="002D10C3" w:rsidRDefault="004D74AD" w:rsidP="004D74AD">
      <w:pPr>
        <w:pStyle w:val="a"/>
        <w:ind w:left="2127"/>
        <w:rPr>
          <w:rFonts w:ascii="ＭＳ ゴシック" w:hAnsi="ＭＳ ゴシック"/>
          <w:szCs w:val="18"/>
        </w:rPr>
      </w:pPr>
      <w:r w:rsidRPr="002D10C3">
        <w:rPr>
          <w:rFonts w:ascii="ＭＳ ゴシック" w:hAnsi="ＭＳ ゴシック"/>
          <w:szCs w:val="18"/>
        </w:rPr>
        <w:t>主キー</w:t>
      </w:r>
      <w:r w:rsidR="008A3E2D" w:rsidRPr="002D10C3">
        <w:rPr>
          <w:rFonts w:ascii="ＭＳ ゴシック" w:hAnsi="ＭＳ ゴシック"/>
          <w:szCs w:val="18"/>
        </w:rPr>
        <w:t>項目名</w:t>
      </w:r>
      <w:r w:rsidR="00791526" w:rsidRPr="002D10C3">
        <w:rPr>
          <w:rFonts w:ascii="ＭＳ ゴシック" w:hAnsi="ＭＳ ゴシック" w:hint="eastAsia"/>
          <w:szCs w:val="18"/>
        </w:rPr>
        <w:t>CRC値</w:t>
      </w:r>
      <w:r w:rsidR="008A3E2D" w:rsidRPr="002D10C3">
        <w:rPr>
          <w:rFonts w:ascii="ＭＳ ゴシック" w:hAnsi="ＭＳ ゴシック"/>
          <w:szCs w:val="18"/>
        </w:rPr>
        <w:t>が一致しない。</w:t>
      </w:r>
      <w:r w:rsidR="00791526" w:rsidRPr="002D10C3">
        <w:rPr>
          <w:rFonts w:ascii="ＭＳ ゴシック" w:hAnsi="ＭＳ ゴシック" w:hint="eastAsia"/>
          <w:szCs w:val="18"/>
        </w:rPr>
        <w:t>（副キー</w:t>
      </w:r>
      <w:r w:rsidR="00FA4AE1">
        <w:rPr>
          <w:rFonts w:ascii="ＭＳ ゴシック" w:hAnsi="ＭＳ ゴシック" w:hint="eastAsia"/>
          <w:szCs w:val="18"/>
        </w:rPr>
        <w:t>、並べ替えキー</w:t>
      </w:r>
      <w:r w:rsidR="00791526" w:rsidRPr="002D10C3">
        <w:rPr>
          <w:rFonts w:ascii="ＭＳ ゴシック" w:hAnsi="ＭＳ ゴシック" w:hint="eastAsia"/>
          <w:szCs w:val="18"/>
        </w:rPr>
        <w:t>はチェックしない）</w:t>
      </w:r>
    </w:p>
    <w:p w14:paraId="7C5F0218" w14:textId="5865E1EE" w:rsidR="007E1D01" w:rsidRPr="002D10C3" w:rsidRDefault="007E1D01" w:rsidP="007E1D01">
      <w:pPr>
        <w:pStyle w:val="a"/>
        <w:keepNext/>
        <w:widowControl/>
        <w:ind w:left="2127"/>
        <w:rPr>
          <w:rFonts w:ascii="ＭＳ ゴシック" w:hAnsi="ＭＳ ゴシック"/>
          <w:szCs w:val="18"/>
        </w:rPr>
      </w:pPr>
      <w:r w:rsidRPr="002D10C3">
        <w:rPr>
          <w:rFonts w:ascii="ＭＳ ゴシック" w:hAnsi="ＭＳ ゴシック" w:hint="eastAsia"/>
          <w:szCs w:val="18"/>
        </w:rPr>
        <w:t>変換不能な型に変更されたメンバーがある。</w:t>
      </w:r>
    </w:p>
    <w:p w14:paraId="57994A97" w14:textId="46D68A8E"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変換可能な型：（左がファイルイメージ側、右が実機側）</w:t>
      </w:r>
    </w:p>
    <w:p w14:paraId="402C6C8B" w14:textId="0957612C"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整数型→精度の大きな整数型（例：i16→i32、u8→i16 など）</w:t>
      </w:r>
    </w:p>
    <w:p w14:paraId="1817938F" w14:textId="08DAA183"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整数型→精度の小さな整数型（例：i16→i8、u16→i16など）※</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7D6BBFD6" w14:textId="11AF2C0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整数型→小数型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7CF7321" w14:textId="21BCCB4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小数型</w:t>
      </w:r>
      <w:r w:rsidRPr="009D1AC9">
        <w:rPr>
          <w:rFonts w:ascii="ＭＳ ゴシック" w:hAnsi="ＭＳ ゴシック" w:cs="ＭＳ 明朝"/>
          <w:sz w:val="16"/>
          <w:szCs w:val="16"/>
        </w:rPr>
        <w:t>→整数型</w:t>
      </w:r>
      <w:r w:rsidRPr="009D1AC9">
        <w:rPr>
          <w:rFonts w:ascii="ＭＳ ゴシック" w:hAnsi="ＭＳ ゴシック" w:hint="eastAsia"/>
          <w:sz w:val="16"/>
          <w:szCs w:val="16"/>
        </w:rPr>
        <w:t xml:space="preserve">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5CEFA98" w14:textId="035E76C8"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配列要素数の拡大</w:t>
      </w:r>
    </w:p>
    <w:p w14:paraId="074DE37B" w14:textId="59FF9332"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 xml:space="preserve">配列要素数の縮小　</w:t>
      </w:r>
      <w:r w:rsidRPr="009D1AC9">
        <w:rPr>
          <w:rFonts w:ascii="ＭＳ ゴシック" w:hAnsi="ＭＳ ゴシック" w:cs="ＭＳ 明朝"/>
          <w:sz w:val="16"/>
          <w:szCs w:val="16"/>
        </w:rPr>
        <w:t>※ワーニング表示を</w:t>
      </w:r>
      <w:r w:rsidRPr="009D1AC9">
        <w:rPr>
          <w:rFonts w:ascii="ＭＳ ゴシック" w:hAnsi="ＭＳ ゴシック" w:cs="ＭＳ 明朝" w:hint="eastAsia"/>
          <w:sz w:val="16"/>
          <w:szCs w:val="16"/>
        </w:rPr>
        <w:t>伴う</w:t>
      </w:r>
    </w:p>
    <w:p w14:paraId="5620CECD" w14:textId="282AEA4C"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変換不能な型：（左がファイルイメージ側、右が実機側）</w:t>
      </w:r>
    </w:p>
    <w:p w14:paraId="43AA7D4B" w14:textId="64E9E7A1" w:rsidR="007E1D01" w:rsidRPr="009D1AC9" w:rsidRDefault="00FB022F" w:rsidP="007E1D01">
      <w:pPr>
        <w:pStyle w:val="a"/>
        <w:ind w:left="2835"/>
        <w:rPr>
          <w:rFonts w:ascii="ＭＳ ゴシック" w:hAnsi="ＭＳ ゴシック"/>
          <w:sz w:val="16"/>
          <w:szCs w:val="16"/>
        </w:rPr>
      </w:pPr>
      <w:r w:rsidRPr="009D1AC9">
        <w:rPr>
          <w:rFonts w:ascii="ＭＳ ゴシック" w:hAnsi="ＭＳ ゴシック" w:hint="eastAsia"/>
          <w:sz w:val="16"/>
          <w:szCs w:val="16"/>
        </w:rPr>
        <w:t>上記以外全部（以下、主な例）</w:t>
      </w:r>
    </w:p>
    <w:p w14:paraId="7F1E8C8B" w14:textId="4F1EB0F0" w:rsidR="00FB022F" w:rsidRPr="009D1AC9" w:rsidRDefault="00FB022F" w:rsidP="002D10C3">
      <w:pPr>
        <w:pStyle w:val="a"/>
        <w:ind w:left="2835"/>
        <w:rPr>
          <w:rFonts w:ascii="ＭＳ ゴシック" w:hAnsi="ＭＳ ゴシック"/>
          <w:sz w:val="16"/>
          <w:szCs w:val="16"/>
        </w:rPr>
      </w:pPr>
      <w:r w:rsidRPr="009D1AC9">
        <w:rPr>
          <w:rFonts w:ascii="ＭＳ ゴシック" w:hAnsi="ＭＳ ゴシック"/>
          <w:sz w:val="16"/>
          <w:szCs w:val="16"/>
        </w:rPr>
        <w:t>文字列型→文字列型以外／文字列型以外→文字列型</w:t>
      </w:r>
    </w:p>
    <w:p w14:paraId="17EB9761" w14:textId="2A8101C6"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計算式型→計算式型以外／計算式型以外→計算式型</w:t>
      </w:r>
    </w:p>
    <w:p w14:paraId="3A7A1DC1" w14:textId="77777777" w:rsidR="00FB022F" w:rsidRPr="009D1AC9" w:rsidRDefault="00FB022F" w:rsidP="00FB022F">
      <w:pPr>
        <w:pStyle w:val="a"/>
        <w:ind w:left="2835"/>
        <w:rPr>
          <w:rFonts w:ascii="ＭＳ ゴシック" w:hAnsi="ＭＳ ゴシック"/>
          <w:sz w:val="16"/>
          <w:szCs w:val="16"/>
        </w:rPr>
      </w:pPr>
      <w:r w:rsidRPr="009D1AC9">
        <w:rPr>
          <w:rFonts w:ascii="ＭＳ ゴシック" w:hAnsi="ＭＳ ゴシック"/>
          <w:sz w:val="16"/>
          <w:szCs w:val="16"/>
        </w:rPr>
        <w:t>非配列型→配列型／配列型→非配列型</w:t>
      </w:r>
    </w:p>
    <w:p w14:paraId="322DE41E" w14:textId="66D65C25"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p>
    <w:p w14:paraId="08171C7A" w14:textId="07A49B74"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構造体型名の不一致</w:t>
      </w:r>
    </w:p>
    <w:p w14:paraId="272B2F9D" w14:textId="297CF712" w:rsidR="00D22C08" w:rsidRPr="002D10C3" w:rsidRDefault="00D22C08" w:rsidP="0005310F">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w:t>
      </w:r>
      <w:r w:rsidR="006D2B42" w:rsidRPr="002D10C3">
        <w:rPr>
          <w:rFonts w:ascii="ＭＳ ゴシック" w:hAnsi="ＭＳ ゴシック" w:cs="ＭＳ 明朝" w:hint="eastAsia"/>
          <w:color w:val="FF0000"/>
          <w:sz w:val="20"/>
          <w:szCs w:val="20"/>
        </w:rPr>
        <w:t>構造定義が一致</w:t>
      </w:r>
      <w:r w:rsidR="00FA0987" w:rsidRPr="002D10C3">
        <w:rPr>
          <w:rFonts w:ascii="ＭＳ ゴシック" w:hAnsi="ＭＳ ゴシック" w:cs="ＭＳ 明朝" w:hint="eastAsia"/>
          <w:color w:val="FF0000"/>
          <w:sz w:val="20"/>
          <w:szCs w:val="20"/>
        </w:rPr>
        <w:t>した</w:t>
      </w:r>
      <w:r w:rsidR="006D2B42" w:rsidRPr="002D10C3">
        <w:rPr>
          <w:rFonts w:ascii="ＭＳ ゴシック" w:hAnsi="ＭＳ ゴシック" w:cs="ＭＳ 明朝" w:hint="eastAsia"/>
          <w:color w:val="FF0000"/>
          <w:sz w:val="20"/>
          <w:szCs w:val="20"/>
        </w:rPr>
        <w:t>場合の</w:t>
      </w:r>
      <w:r w:rsidRPr="002D10C3">
        <w:rPr>
          <w:rFonts w:ascii="ＭＳ ゴシック" w:hAnsi="ＭＳ ゴシック" w:cs="ＭＳ 明朝" w:hint="eastAsia"/>
          <w:color w:val="FF0000"/>
          <w:sz w:val="20"/>
          <w:szCs w:val="20"/>
        </w:rPr>
        <w:t>処理】</w:t>
      </w:r>
    </w:p>
    <w:p w14:paraId="6091A4AF" w14:textId="25625090" w:rsidR="009C7A49" w:rsidRPr="002D10C3" w:rsidRDefault="00D22C08" w:rsidP="0005310F">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C7A49" w:rsidRPr="002D10C3">
        <w:rPr>
          <w:rFonts w:ascii="ＭＳ ゴシック" w:hAnsi="ＭＳ ゴシック" w:cs="ＭＳ 明朝"/>
          <w:sz w:val="20"/>
          <w:szCs w:val="20"/>
        </w:rPr>
        <w:t>メモリサイズチェック</w:t>
      </w:r>
      <w:r w:rsidR="009C7A49" w:rsidRPr="002D10C3">
        <w:rPr>
          <w:rFonts w:ascii="ＭＳ ゴシック" w:hAnsi="ＭＳ ゴシック" w:cs="ＭＳ 明朝" w:hint="eastAsia"/>
          <w:sz w:val="20"/>
          <w:szCs w:val="20"/>
        </w:rPr>
        <w:t>①：総サイズ確認</w:t>
      </w:r>
    </w:p>
    <w:p w14:paraId="63893405" w14:textId="34E1F66F" w:rsidR="0005310F"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ファイルイメージヘッダー部の「総サイズ」よりも「メモリサイズ」が小さい場合、</w:t>
      </w:r>
      <w:r w:rsidRPr="009D1AC9">
        <w:rPr>
          <w:rFonts w:ascii="ＭＳ ゴシック" w:hAnsi="ＭＳ ゴシック" w:cs="ＭＳ 明朝"/>
          <w:color w:val="FF0000"/>
          <w:sz w:val="18"/>
          <w:szCs w:val="18"/>
        </w:rPr>
        <w:t>メモリ不足としてエラー終了</w:t>
      </w:r>
      <w:r w:rsidRPr="009D1AC9">
        <w:rPr>
          <w:rFonts w:ascii="ＭＳ ゴシック" w:hAnsi="ＭＳ ゴシック" w:cs="ＭＳ 明朝"/>
          <w:sz w:val="18"/>
          <w:szCs w:val="18"/>
        </w:rPr>
        <w:t>。</w:t>
      </w:r>
    </w:p>
    <w:p w14:paraId="20CCFC21" w14:textId="5D5D25DC"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72F14F48" w14:textId="111EAE42" w:rsidR="009C7A49"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「デバッグデータ取り込み指定」</w:t>
      </w:r>
      <w:r w:rsidR="00042D65" w:rsidRPr="009D1AC9">
        <w:rPr>
          <w:rFonts w:ascii="ＭＳ ゴシック" w:hAnsi="ＭＳ ゴシック" w:cs="ＭＳ 明朝"/>
          <w:sz w:val="18"/>
          <w:szCs w:val="18"/>
        </w:rPr>
        <w:t>が</w:t>
      </w:r>
      <w:r w:rsidR="00042D65" w:rsidRPr="009D1AC9">
        <w:rPr>
          <w:rFonts w:ascii="ＭＳ ゴシック" w:hAnsi="ＭＳ ゴシック" w:cs="ＭＳ 明朝" w:hint="eastAsia"/>
          <w:sz w:val="18"/>
          <w:szCs w:val="18"/>
        </w:rPr>
        <w:t>trueの</w:t>
      </w:r>
      <w:r w:rsidRPr="009D1AC9">
        <w:rPr>
          <w:rFonts w:ascii="ＭＳ ゴシック" w:hAnsi="ＭＳ ゴシック" w:cs="ＭＳ 明朝"/>
          <w:sz w:val="18"/>
          <w:szCs w:val="18"/>
        </w:rPr>
        <w:t>時に、ヘッダー部の「総サイズ（デバッ</w:t>
      </w:r>
      <w:r w:rsidRPr="009D1AC9">
        <w:rPr>
          <w:rFonts w:ascii="ＭＳ ゴシック" w:hAnsi="ＭＳ ゴシック" w:cs="ＭＳ 明朝"/>
          <w:sz w:val="18"/>
          <w:szCs w:val="18"/>
        </w:rPr>
        <w:lastRenderedPageBreak/>
        <w:t>グデータ含む）」よりも「メモリサイズ」が小さい場合、</w:t>
      </w:r>
      <w:r w:rsidRPr="009D1AC9">
        <w:rPr>
          <w:rFonts w:ascii="ＭＳ ゴシック" w:hAnsi="ＭＳ ゴシック" w:cs="ＭＳ 明朝"/>
          <w:color w:val="FF0000"/>
          <w:sz w:val="18"/>
          <w:szCs w:val="18"/>
        </w:rPr>
        <w:t>警告を表示した上で、「デバッグデータ取り込み指定」を</w:t>
      </w:r>
      <w:r w:rsidR="00042D65" w:rsidRPr="009D1AC9">
        <w:rPr>
          <w:rFonts w:ascii="ＭＳ ゴシック" w:hAnsi="ＭＳ ゴシック" w:cs="ＭＳ 明朝" w:hint="eastAsia"/>
          <w:color w:val="FF0000"/>
          <w:sz w:val="18"/>
          <w:szCs w:val="18"/>
        </w:rPr>
        <w:t>f</w:t>
      </w:r>
      <w:r w:rsidR="00042D65" w:rsidRPr="009D1AC9">
        <w:rPr>
          <w:rFonts w:ascii="ＭＳ ゴシック" w:hAnsi="ＭＳ ゴシック" w:cs="ＭＳ 明朝"/>
          <w:color w:val="FF0000"/>
          <w:sz w:val="18"/>
          <w:szCs w:val="18"/>
        </w:rPr>
        <w:t>alse</w:t>
      </w:r>
      <w:r w:rsidRPr="009D1AC9">
        <w:rPr>
          <w:rFonts w:ascii="ＭＳ ゴシック" w:hAnsi="ＭＳ ゴシック" w:cs="ＭＳ 明朝"/>
          <w:color w:val="FF0000"/>
          <w:sz w:val="18"/>
          <w:szCs w:val="18"/>
        </w:rPr>
        <w:t>にする</w:t>
      </w:r>
      <w:r w:rsidRPr="009D1AC9">
        <w:rPr>
          <w:rFonts w:ascii="ＭＳ ゴシック" w:hAnsi="ＭＳ ゴシック" w:cs="ＭＳ 明朝"/>
          <w:sz w:val="18"/>
          <w:szCs w:val="18"/>
        </w:rPr>
        <w:t>。</w:t>
      </w:r>
    </w:p>
    <w:p w14:paraId="0D0B2893" w14:textId="1BEFCC0B"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p>
    <w:p w14:paraId="3F1AC15C" w14:textId="2CCC9425" w:rsidR="009C7A49" w:rsidRPr="009D1AC9" w:rsidRDefault="00033DF1" w:rsidP="009C7A49">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ファイルイメージから、</w:t>
      </w:r>
      <w:r w:rsidR="009C7A49" w:rsidRPr="009D1AC9">
        <w:rPr>
          <w:rFonts w:ascii="ＭＳ ゴシック" w:hAnsi="ＭＳ ゴシック" w:cs="ＭＳ 明朝"/>
          <w:sz w:val="18"/>
          <w:szCs w:val="18"/>
        </w:rPr>
        <w:t>メモリをまるごとコピー。「デバッグデータ取り込み指定」</w:t>
      </w:r>
      <w:r w:rsidR="00042D65" w:rsidRPr="009D1AC9">
        <w:rPr>
          <w:rFonts w:ascii="ＭＳ ゴシック" w:hAnsi="ＭＳ ゴシック" w:cs="ＭＳ 明朝"/>
          <w:sz w:val="18"/>
          <w:szCs w:val="18"/>
        </w:rPr>
        <w:t>に応じてコピーサイズが異なる点に注意。</w:t>
      </w:r>
      <w:r w:rsidR="007C1171">
        <w:rPr>
          <w:rFonts w:ascii="ＭＳ ゴシック" w:hAnsi="ＭＳ ゴシック" w:cs="ＭＳ 明朝"/>
          <w:sz w:val="18"/>
          <w:szCs w:val="18"/>
        </w:rPr>
        <w:t>なお、「構造定義部」はコピーしない。</w:t>
      </w:r>
    </w:p>
    <w:p w14:paraId="5E1A4F3C" w14:textId="7C11F086"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5836C087" w14:textId="037A18A7"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784D0D6" w14:textId="097AA6F6"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325EA815" w14:textId="714A2955" w:rsidR="007252FE" w:rsidRPr="009D1AC9" w:rsidRDefault="00732481"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hint="eastAsia"/>
          <w:sz w:val="18"/>
          <w:szCs w:val="18"/>
        </w:rPr>
        <w:t>構造定義情報に基づいて、</w:t>
      </w:r>
      <w:r w:rsidR="005B6703" w:rsidRPr="009D1AC9">
        <w:rPr>
          <w:rFonts w:ascii="ＭＳ ゴシック" w:hAnsi="ＭＳ ゴシック" w:cs="ＭＳ 明朝" w:hint="eastAsia"/>
          <w:sz w:val="18"/>
          <w:szCs w:val="18"/>
        </w:rPr>
        <w:t>全てのオフセット値をポインターに変換</w:t>
      </w:r>
      <w:r w:rsidR="007252FE" w:rsidRPr="009D1AC9">
        <w:rPr>
          <w:rFonts w:ascii="ＭＳ ゴシック" w:hAnsi="ＭＳ ゴシック" w:cs="ＭＳ 明朝"/>
          <w:sz w:val="18"/>
          <w:szCs w:val="18"/>
        </w:rPr>
        <w:t>。</w:t>
      </w:r>
    </w:p>
    <w:p w14:paraId="4842BFC2" w14:textId="15B3C595" w:rsidR="00042D65" w:rsidRPr="002D10C3" w:rsidRDefault="00042D65" w:rsidP="00042D65">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7252FE" w:rsidRPr="002D10C3">
        <w:rPr>
          <w:rFonts w:ascii="ＭＳ ゴシック" w:hAnsi="ＭＳ ゴシック" w:cs="ＭＳ 明朝"/>
          <w:sz w:val="20"/>
          <w:szCs w:val="20"/>
        </w:rPr>
        <w:t>ヘッダー部の調整：</w:t>
      </w:r>
      <w:r w:rsidRPr="002D10C3">
        <w:rPr>
          <w:rFonts w:ascii="ＭＳ ゴシック" w:hAnsi="ＭＳ ゴシック" w:cs="ＭＳ 明朝"/>
          <w:sz w:val="20"/>
          <w:szCs w:val="20"/>
        </w:rPr>
        <w:t>デバッグデータ調整</w:t>
      </w:r>
    </w:p>
    <w:p w14:paraId="43C359BB" w14:textId="40BE6561" w:rsidR="00042D65" w:rsidRPr="009D1AC9" w:rsidRDefault="00042D65" w:rsidP="00042D65">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3C221E35" w14:textId="070E9AA9" w:rsidR="00FA0987" w:rsidRPr="002D10C3" w:rsidRDefault="00FA0987" w:rsidP="00FA098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【以下、構造定義が一致しなかった場合の処理】</w:t>
      </w:r>
    </w:p>
    <w:p w14:paraId="5F0AA5F9" w14:textId="281ED620" w:rsidR="001B3906" w:rsidRPr="002D10C3" w:rsidRDefault="001B3906" w:rsidP="001B3906">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メモリサイズ計算</w:t>
      </w:r>
    </w:p>
    <w:p w14:paraId="236791E6" w14:textId="04E7A937" w:rsidR="005C588F" w:rsidRDefault="005C588F"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データ部のサイズ変化を計算し、総サイズを算出し直す。アライメントを考慮してサイズを計算する点に注意。</w:t>
      </w:r>
    </w:p>
    <w:p w14:paraId="4557CFA3" w14:textId="5689F0CC" w:rsidR="005C588F" w:rsidRDefault="005C588F" w:rsidP="005C588F">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計算のポイントについては後述。</w:t>
      </w:r>
    </w:p>
    <w:p w14:paraId="31AEA7CD" w14:textId="77777777" w:rsidR="001B3906" w:rsidRPr="002D10C3" w:rsidRDefault="001B3906"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①：総サイズ確認</w:t>
      </w:r>
    </w:p>
    <w:p w14:paraId="6B6D293A" w14:textId="77777777" w:rsidR="001B3906" w:rsidRPr="002D10C3" w:rsidRDefault="001B3906" w:rsidP="002D10C3">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328C81F7" w14:textId="5133AF05" w:rsidR="001B3906" w:rsidRPr="009D1AC9" w:rsidRDefault="00033DF1"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と同じ</w:t>
      </w:r>
      <w:r w:rsidR="001B3906" w:rsidRPr="009D1AC9">
        <w:rPr>
          <w:rFonts w:ascii="ＭＳ ゴシック" w:hAnsi="ＭＳ ゴシック" w:cs="ＭＳ 明朝"/>
          <w:sz w:val="18"/>
          <w:szCs w:val="18"/>
        </w:rPr>
        <w:t>。</w:t>
      </w:r>
    </w:p>
    <w:p w14:paraId="61871A96" w14:textId="57A079AA" w:rsidR="005B6703" w:rsidRPr="002D10C3" w:rsidRDefault="005B6703"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ヘッダー部の</w:t>
      </w:r>
      <w:r w:rsidR="002D10C3" w:rsidRPr="002D10C3">
        <w:rPr>
          <w:rFonts w:ascii="ＭＳ ゴシック" w:hAnsi="ＭＳ ゴシック" w:cs="ＭＳ 明朝"/>
          <w:sz w:val="20"/>
          <w:szCs w:val="20"/>
        </w:rPr>
        <w:t>コピーと</w:t>
      </w:r>
      <w:r w:rsidRPr="002D10C3">
        <w:rPr>
          <w:rFonts w:ascii="ＭＳ ゴシック" w:hAnsi="ＭＳ ゴシック" w:cs="ＭＳ 明朝"/>
          <w:sz w:val="20"/>
          <w:szCs w:val="20"/>
        </w:rPr>
        <w:t>調整：</w:t>
      </w:r>
    </w:p>
    <w:p w14:paraId="474C3963" w14:textId="1F1CCE8A" w:rsidR="002D10C3" w:rsidRDefault="002D10C3" w:rsidP="005B6703">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まずはヘッダー部のみコピー。</w:t>
      </w:r>
    </w:p>
    <w:p w14:paraId="4889C7D0" w14:textId="151DED2D" w:rsidR="00211CF7" w:rsidRDefault="005C588F" w:rsidP="00033DF1">
      <w:pPr>
        <w:pStyle w:val="affff6"/>
        <w:keepNext/>
        <w:widowControl/>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データ部のサイズ変化に基づいて、</w:t>
      </w:r>
      <w:r w:rsidR="00033DF1" w:rsidRPr="009D1AC9">
        <w:rPr>
          <w:rFonts w:ascii="ＭＳ ゴシック" w:hAnsi="ＭＳ ゴシック" w:cs="ＭＳ 明朝" w:hint="eastAsia"/>
          <w:sz w:val="18"/>
          <w:szCs w:val="18"/>
        </w:rPr>
        <w:t>メモリ上の「ヘッダー部」の</w:t>
      </w:r>
      <w:r w:rsidR="00033DF1">
        <w:rPr>
          <w:rFonts w:ascii="ＭＳ ゴシック" w:hAnsi="ＭＳ ゴシック" w:cs="ＭＳ 明朝" w:hint="eastAsia"/>
          <w:sz w:val="18"/>
          <w:szCs w:val="18"/>
        </w:rPr>
        <w:t>各</w:t>
      </w:r>
      <w:r>
        <w:rPr>
          <w:rFonts w:ascii="ＭＳ ゴシック" w:hAnsi="ＭＳ ゴシック" w:cs="ＭＳ 明朝"/>
          <w:sz w:val="18"/>
          <w:szCs w:val="18"/>
        </w:rPr>
        <w:t>オフセットを調整</w:t>
      </w:r>
      <w:r w:rsidR="00211CF7">
        <w:rPr>
          <w:rFonts w:ascii="ＭＳ ゴシック" w:hAnsi="ＭＳ ゴシック" w:cs="ＭＳ 明朝"/>
          <w:sz w:val="18"/>
          <w:szCs w:val="18"/>
        </w:rPr>
        <w:t>して書き換える</w:t>
      </w:r>
      <w:r>
        <w:rPr>
          <w:rFonts w:ascii="ＭＳ ゴシック" w:hAnsi="ＭＳ ゴシック" w:cs="ＭＳ 明朝"/>
          <w:sz w:val="18"/>
          <w:szCs w:val="18"/>
        </w:rPr>
        <w:t>。</w:t>
      </w:r>
      <w:r w:rsidR="00211CF7">
        <w:rPr>
          <w:rFonts w:ascii="ＭＳ ゴシック" w:hAnsi="ＭＳ ゴシック" w:cs="ＭＳ 明朝"/>
          <w:sz w:val="18"/>
          <w:szCs w:val="18"/>
        </w:rPr>
        <w:t>書き換え</w:t>
      </w:r>
      <w:r w:rsidR="00033DF1">
        <w:rPr>
          <w:rFonts w:ascii="ＭＳ ゴシック" w:hAnsi="ＭＳ ゴシック" w:cs="ＭＳ 明朝"/>
          <w:sz w:val="18"/>
          <w:szCs w:val="18"/>
        </w:rPr>
        <w:t>対象</w:t>
      </w:r>
      <w:r w:rsidR="00211CF7">
        <w:rPr>
          <w:rFonts w:ascii="ＭＳ ゴシック" w:hAnsi="ＭＳ ゴシック" w:cs="ＭＳ 明朝"/>
          <w:sz w:val="18"/>
          <w:szCs w:val="18"/>
        </w:rPr>
        <w:t>項目は下記の通り。</w:t>
      </w:r>
    </w:p>
    <w:p w14:paraId="61B4FF2D" w14:textId="77777777" w:rsidR="00211CF7" w:rsidRPr="00211CF7" w:rsidRDefault="00211CF7" w:rsidP="00211CF7">
      <w:pPr>
        <w:pStyle w:val="a"/>
        <w:ind w:left="2127"/>
        <w:rPr>
          <w:sz w:val="16"/>
          <w:szCs w:val="16"/>
        </w:rPr>
      </w:pPr>
      <w:r w:rsidRPr="00211CF7">
        <w:rPr>
          <w:sz w:val="16"/>
          <w:szCs w:val="16"/>
        </w:rPr>
        <w:t>総サイズ</w:t>
      </w:r>
    </w:p>
    <w:p w14:paraId="3AC9A2A9" w14:textId="77777777" w:rsidR="00211CF7" w:rsidRPr="00211CF7" w:rsidRDefault="00211CF7" w:rsidP="00211CF7">
      <w:pPr>
        <w:pStyle w:val="a"/>
        <w:ind w:left="2127"/>
        <w:rPr>
          <w:sz w:val="16"/>
          <w:szCs w:val="16"/>
        </w:rPr>
      </w:pPr>
      <w:r w:rsidRPr="00211CF7">
        <w:rPr>
          <w:sz w:val="16"/>
          <w:szCs w:val="16"/>
        </w:rPr>
        <w:t>総サイズ（デバッグデータ部含む）</w:t>
      </w:r>
    </w:p>
    <w:p w14:paraId="79A22996" w14:textId="5220DE65" w:rsidR="00095461" w:rsidRDefault="00B94F15" w:rsidP="00211CF7">
      <w:pPr>
        <w:pStyle w:val="a"/>
        <w:ind w:left="2127"/>
        <w:rPr>
          <w:sz w:val="16"/>
          <w:szCs w:val="16"/>
        </w:rPr>
      </w:pPr>
      <w:r>
        <w:rPr>
          <w:sz w:val="16"/>
          <w:szCs w:val="16"/>
        </w:rPr>
        <w:t>検索用インデックステーブル</w:t>
      </w:r>
      <w:r w:rsidR="005C588F" w:rsidRPr="00211CF7">
        <w:rPr>
          <w:sz w:val="16"/>
          <w:szCs w:val="16"/>
        </w:rPr>
        <w:t>部</w:t>
      </w:r>
      <w:r w:rsidR="00095461">
        <w:rPr>
          <w:sz w:val="16"/>
          <w:szCs w:val="16"/>
        </w:rPr>
        <w:t>オフセット</w:t>
      </w:r>
    </w:p>
    <w:p w14:paraId="18BC3616" w14:textId="04EDAF23" w:rsidR="00095461" w:rsidRDefault="005C588F" w:rsidP="00211CF7">
      <w:pPr>
        <w:pStyle w:val="a"/>
        <w:ind w:left="2127"/>
        <w:rPr>
          <w:sz w:val="16"/>
          <w:szCs w:val="16"/>
        </w:rPr>
      </w:pPr>
      <w:r w:rsidRPr="00211CF7">
        <w:rPr>
          <w:sz w:val="16"/>
          <w:szCs w:val="16"/>
        </w:rPr>
        <w:t>並べ替え</w:t>
      </w:r>
      <w:r w:rsidR="00B94F15">
        <w:rPr>
          <w:sz w:val="16"/>
          <w:szCs w:val="16"/>
        </w:rPr>
        <w:t>用インデックステーブル</w:t>
      </w:r>
      <w:r w:rsidRPr="00211CF7">
        <w:rPr>
          <w:sz w:val="16"/>
          <w:szCs w:val="16"/>
        </w:rPr>
        <w:t>部</w:t>
      </w:r>
      <w:r w:rsidR="00095461">
        <w:rPr>
          <w:sz w:val="16"/>
          <w:szCs w:val="16"/>
        </w:rPr>
        <w:t>オフセット</w:t>
      </w:r>
    </w:p>
    <w:p w14:paraId="5B6896E1" w14:textId="77777777" w:rsidR="00095461" w:rsidRDefault="005C588F" w:rsidP="00211CF7">
      <w:pPr>
        <w:pStyle w:val="a"/>
        <w:ind w:left="2127"/>
        <w:rPr>
          <w:sz w:val="16"/>
          <w:szCs w:val="16"/>
        </w:rPr>
      </w:pPr>
      <w:r w:rsidRPr="00211CF7">
        <w:rPr>
          <w:sz w:val="16"/>
          <w:szCs w:val="16"/>
        </w:rPr>
        <w:t>計算式データ部</w:t>
      </w:r>
      <w:r w:rsidR="00095461">
        <w:rPr>
          <w:sz w:val="16"/>
          <w:szCs w:val="16"/>
        </w:rPr>
        <w:t>オフセット</w:t>
      </w:r>
    </w:p>
    <w:p w14:paraId="22EA5B7E" w14:textId="77777777" w:rsidR="00095461" w:rsidRDefault="005C588F" w:rsidP="00211CF7">
      <w:pPr>
        <w:pStyle w:val="a"/>
        <w:ind w:left="2127"/>
        <w:rPr>
          <w:sz w:val="16"/>
          <w:szCs w:val="16"/>
        </w:rPr>
      </w:pPr>
      <w:r w:rsidRPr="00211CF7">
        <w:rPr>
          <w:sz w:val="16"/>
          <w:szCs w:val="16"/>
        </w:rPr>
        <w:t>文字列データ部</w:t>
      </w:r>
      <w:r w:rsidR="00095461">
        <w:rPr>
          <w:sz w:val="16"/>
          <w:szCs w:val="16"/>
        </w:rPr>
        <w:t>オフセット</w:t>
      </w:r>
    </w:p>
    <w:p w14:paraId="191E8939" w14:textId="77777777" w:rsidR="00095461" w:rsidRDefault="00B010C2" w:rsidP="00211CF7">
      <w:pPr>
        <w:pStyle w:val="a"/>
        <w:ind w:left="2127"/>
        <w:rPr>
          <w:sz w:val="16"/>
          <w:szCs w:val="16"/>
        </w:rPr>
      </w:pPr>
      <w:r w:rsidRPr="00211CF7">
        <w:rPr>
          <w:sz w:val="16"/>
          <w:szCs w:val="16"/>
        </w:rPr>
        <w:t>終端部</w:t>
      </w:r>
      <w:r w:rsidR="00095461">
        <w:rPr>
          <w:sz w:val="16"/>
          <w:szCs w:val="16"/>
        </w:rPr>
        <w:t>オフセット</w:t>
      </w:r>
    </w:p>
    <w:p w14:paraId="08936FFB" w14:textId="77777777" w:rsidR="00095461" w:rsidRDefault="00B010C2" w:rsidP="00211CF7">
      <w:pPr>
        <w:pStyle w:val="a"/>
        <w:ind w:left="2127"/>
        <w:rPr>
          <w:sz w:val="16"/>
          <w:szCs w:val="16"/>
        </w:rPr>
      </w:pPr>
      <w:r w:rsidRPr="00211CF7">
        <w:rPr>
          <w:sz w:val="16"/>
          <w:szCs w:val="16"/>
        </w:rPr>
        <w:t>デバッグデータ部</w:t>
      </w:r>
      <w:r w:rsidR="00095461">
        <w:rPr>
          <w:sz w:val="16"/>
          <w:szCs w:val="16"/>
        </w:rPr>
        <w:t>オフセット</w:t>
      </w:r>
    </w:p>
    <w:p w14:paraId="1713C97B" w14:textId="77777777" w:rsidR="005B6703" w:rsidRPr="009D1AC9" w:rsidRDefault="005B6703" w:rsidP="005B6703">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w:t>
      </w:r>
      <w:r w:rsidRPr="009D1AC9">
        <w:rPr>
          <w:rFonts w:ascii="ＭＳ ゴシック" w:hAnsi="ＭＳ ゴシック" w:cs="ＭＳ 明朝" w:hint="eastAsia"/>
          <w:color w:val="FF0000"/>
          <w:sz w:val="18"/>
          <w:szCs w:val="18"/>
        </w:rPr>
        <w:lastRenderedPageBreak/>
        <w:t>バッグデータ部オフセット」を0に書き換える</w:t>
      </w:r>
      <w:r w:rsidRPr="009D1AC9">
        <w:rPr>
          <w:rFonts w:ascii="ＭＳ ゴシック" w:hAnsi="ＭＳ ゴシック" w:cs="ＭＳ 明朝" w:hint="eastAsia"/>
          <w:sz w:val="18"/>
          <w:szCs w:val="18"/>
        </w:rPr>
        <w:t>。</w:t>
      </w:r>
    </w:p>
    <w:p w14:paraId="14350EDF" w14:textId="63EB7495"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メモリコピー</w:t>
      </w:r>
      <w:r w:rsidRPr="002D10C3">
        <w:rPr>
          <w:rFonts w:ascii="ＭＳ ゴシック" w:hAnsi="ＭＳ ゴシック" w:cs="ＭＳ 明朝" w:hint="eastAsia"/>
          <w:sz w:val="20"/>
          <w:szCs w:val="20"/>
        </w:rPr>
        <w:t>①：「データ部」以外</w:t>
      </w:r>
    </w:p>
    <w:p w14:paraId="52882E58" w14:textId="70FB1D36" w:rsidR="007252FE" w:rsidRPr="009D1AC9" w:rsidRDefault="007252FE"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w:t>
      </w:r>
      <w:r w:rsidR="00033DF1">
        <w:rPr>
          <w:rFonts w:ascii="ＭＳ ゴシック" w:hAnsi="ＭＳ ゴシック" w:cs="ＭＳ 明朝"/>
          <w:sz w:val="18"/>
          <w:szCs w:val="18"/>
        </w:rPr>
        <w:t>から、各部の</w:t>
      </w:r>
      <w:r w:rsidRPr="009D1AC9">
        <w:rPr>
          <w:rFonts w:ascii="ＭＳ ゴシック" w:hAnsi="ＭＳ ゴシック" w:cs="ＭＳ 明朝"/>
          <w:sz w:val="18"/>
          <w:szCs w:val="18"/>
        </w:rPr>
        <w:t>メモリを</w:t>
      </w:r>
      <w:r w:rsidR="00033DF1">
        <w:rPr>
          <w:rFonts w:ascii="ＭＳ ゴシック" w:hAnsi="ＭＳ ゴシック" w:cs="ＭＳ 明朝"/>
          <w:sz w:val="18"/>
          <w:szCs w:val="18"/>
        </w:rPr>
        <w:t>それぞれ</w:t>
      </w:r>
      <w:r w:rsidRPr="009D1AC9">
        <w:rPr>
          <w:rFonts w:ascii="ＭＳ ゴシック" w:hAnsi="ＭＳ ゴシック" w:cs="ＭＳ 明朝"/>
          <w:sz w:val="18"/>
          <w:szCs w:val="18"/>
        </w:rPr>
        <w:t>コピー。</w:t>
      </w:r>
      <w:r w:rsidR="00033DF1">
        <w:rPr>
          <w:rFonts w:ascii="ＭＳ ゴシック" w:hAnsi="ＭＳ ゴシック" w:cs="ＭＳ 明朝"/>
          <w:sz w:val="18"/>
          <w:szCs w:val="18"/>
        </w:rPr>
        <w:t>「データ部」以外はまとめてコピーして良い</w:t>
      </w:r>
      <w:r w:rsidR="008C403C">
        <w:rPr>
          <w:rFonts w:ascii="ＭＳ ゴシック" w:hAnsi="ＭＳ ゴシック" w:cs="ＭＳ 明朝"/>
          <w:sz w:val="18"/>
          <w:szCs w:val="18"/>
        </w:rPr>
        <w:t>。</w:t>
      </w:r>
      <w:r w:rsidR="00497E2B" w:rsidRPr="009D1AC9">
        <w:rPr>
          <w:rFonts w:ascii="ＭＳ ゴシック" w:hAnsi="ＭＳ ゴシック" w:cs="ＭＳ 明朝"/>
          <w:sz w:val="18"/>
          <w:szCs w:val="18"/>
        </w:rPr>
        <w:t>「デバッグデータ取り込み指定」に応じてコピーサイズが異なる点に注意。</w:t>
      </w:r>
      <w:r w:rsidR="00497E2B">
        <w:rPr>
          <w:rFonts w:ascii="ＭＳ ゴシック" w:hAnsi="ＭＳ ゴシック" w:cs="ＭＳ 明朝"/>
          <w:sz w:val="18"/>
          <w:szCs w:val="18"/>
        </w:rPr>
        <w:t>なお、「構造定義部」はコピーしない。</w:t>
      </w:r>
    </w:p>
    <w:p w14:paraId="4D66BBB0" w14:textId="5AE452A4"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r w:rsidRPr="002D10C3">
        <w:rPr>
          <w:rFonts w:ascii="ＭＳ ゴシック" w:hAnsi="ＭＳ ゴシック" w:cs="ＭＳ 明朝" w:hint="eastAsia"/>
          <w:sz w:val="20"/>
          <w:szCs w:val="20"/>
        </w:rPr>
        <w:t>②：「データ部」</w:t>
      </w:r>
    </w:p>
    <w:p w14:paraId="793B20FB" w14:textId="1476AC5E" w:rsidR="007252FE"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上の構造定義とプログラム上の構造定義の違いに基づいて、1項目ずつデータをコピーする。この時、ファイルイメージ上のデータをどのようにコピーするか、変換マップを作成してから処理することで、少しでも処理を効率化する。</w:t>
      </w:r>
    </w:p>
    <w:p w14:paraId="27BF4C38" w14:textId="0998695B" w:rsidR="007343B2" w:rsidRPr="009D1AC9"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このコピー処理に関する詳しい仕様は省略。</w:t>
      </w:r>
      <w:r w:rsidR="00F93657">
        <w:rPr>
          <w:rFonts w:ascii="ＭＳ ゴシック" w:hAnsi="ＭＳ ゴシック" w:cs="ＭＳ 明朝" w:hint="eastAsia"/>
          <w:sz w:val="18"/>
          <w:szCs w:val="18"/>
        </w:rPr>
        <w:t>不定</w:t>
      </w:r>
      <w:r>
        <w:rPr>
          <w:rFonts w:ascii="ＭＳ ゴシック" w:hAnsi="ＭＳ ゴシック" w:cs="ＭＳ 明朝"/>
          <w:sz w:val="18"/>
          <w:szCs w:val="18"/>
        </w:rPr>
        <w:t>長データやネストした構造体の情報の扱いに注意。</w:t>
      </w:r>
    </w:p>
    <w:p w14:paraId="1B79C158" w14:textId="77777777" w:rsidR="00033DF1" w:rsidRPr="002D10C3" w:rsidRDefault="00033DF1"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28FB1FC4"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4FE7107"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559650B2" w14:textId="77777777" w:rsidR="00033DF1" w:rsidRPr="009D1AC9" w:rsidRDefault="00033DF1" w:rsidP="00033DF1">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と同じ</w:t>
      </w:r>
      <w:r w:rsidRPr="009D1AC9">
        <w:rPr>
          <w:rFonts w:ascii="ＭＳ ゴシック" w:hAnsi="ＭＳ ゴシック" w:cs="ＭＳ 明朝"/>
          <w:sz w:val="18"/>
          <w:szCs w:val="18"/>
        </w:rPr>
        <w:t>。</w:t>
      </w:r>
    </w:p>
    <w:p w14:paraId="7A32700C" w14:textId="145CCA99" w:rsidR="005C28EB" w:rsidRDefault="005C28EB" w:rsidP="005C28EB">
      <w:pPr>
        <w:pStyle w:val="3"/>
      </w:pPr>
      <w:bookmarkStart w:id="54" w:name="_Toc377298317"/>
      <w:r>
        <w:rPr>
          <w:rFonts w:hint="eastAsia"/>
        </w:rPr>
        <w:t>構造不一致時のメモリ</w:t>
      </w:r>
      <w:r w:rsidR="00FA4AE1">
        <w:rPr>
          <w:rFonts w:hint="eastAsia"/>
        </w:rPr>
        <w:t>サイズ</w:t>
      </w:r>
      <w:r>
        <w:rPr>
          <w:rFonts w:hint="eastAsia"/>
        </w:rPr>
        <w:t>計算</w:t>
      </w:r>
      <w:bookmarkEnd w:id="54"/>
    </w:p>
    <w:p w14:paraId="027BF8B2" w14:textId="24FC7890" w:rsidR="00B172CA" w:rsidRDefault="00B172CA" w:rsidP="007F0453">
      <w:pPr>
        <w:pStyle w:val="aa"/>
        <w:keepNext/>
        <w:keepLines/>
        <w:widowControl/>
        <w:ind w:left="447" w:firstLine="283"/>
      </w:pPr>
      <w:r>
        <w:rPr>
          <w:rFonts w:hint="eastAsia"/>
        </w:rPr>
        <w:t>ファイルイメージ上のデータを実機の構造に合わせた場合に生じる</w:t>
      </w:r>
      <w:r w:rsidR="00464621">
        <w:rPr>
          <w:rFonts w:hint="eastAsia"/>
        </w:rPr>
        <w:t>データ部のサイズの差</w:t>
      </w:r>
      <w:r>
        <w:rPr>
          <w:rFonts w:hint="eastAsia"/>
        </w:rPr>
        <w:t>を計算する。この</w:t>
      </w:r>
      <w:r w:rsidR="001D5864">
        <w:rPr>
          <w:rFonts w:hint="eastAsia"/>
        </w:rPr>
        <w:t>値</w:t>
      </w:r>
      <w:r>
        <w:rPr>
          <w:rFonts w:hint="eastAsia"/>
        </w:rPr>
        <w:t>を、総サイズや各データ部のオフセットに反映させ</w:t>
      </w:r>
      <w:r w:rsidR="001D5864">
        <w:rPr>
          <w:rFonts w:hint="eastAsia"/>
        </w:rPr>
        <w:t>てデータを調整する。</w:t>
      </w:r>
    </w:p>
    <w:p w14:paraId="68BEC903" w14:textId="550F3C0C" w:rsidR="005C28EB" w:rsidRDefault="00B172CA" w:rsidP="007F0453">
      <w:pPr>
        <w:pStyle w:val="aa"/>
        <w:keepNext/>
        <w:keepLines/>
        <w:widowControl/>
        <w:ind w:left="447" w:firstLine="283"/>
      </w:pPr>
      <w:r>
        <w:rPr>
          <w:rFonts w:hint="eastAsia"/>
        </w:rPr>
        <w:t>サイズの差</w:t>
      </w:r>
      <w:r w:rsidR="00464621">
        <w:rPr>
          <w:rFonts w:hint="eastAsia"/>
        </w:rPr>
        <w:t>の計算方法は下記の通り。</w:t>
      </w:r>
    </w:p>
    <w:p w14:paraId="6C472044" w14:textId="77777777" w:rsidR="00F93657"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サイズの差</w:t>
      </w:r>
      <w:r>
        <w:rPr>
          <w:rFonts w:hint="eastAsia"/>
          <w:color w:val="0070C0"/>
          <w:sz w:val="18"/>
          <w:szCs w:val="18"/>
        </w:rPr>
        <w:t xml:space="preserve"> </w:t>
      </w: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実機側データサイズ</w:t>
      </w:r>
      <w:r w:rsidRPr="007F0453">
        <w:rPr>
          <w:rFonts w:hint="eastAsia"/>
          <w:color w:val="0070C0"/>
          <w:sz w:val="18"/>
          <w:szCs w:val="18"/>
        </w:rPr>
        <w:t xml:space="preserve"> </w:t>
      </w:r>
      <w:r w:rsidRPr="007F0453">
        <w:rPr>
          <w:rFonts w:hint="eastAsia"/>
          <w:color w:val="0070C0"/>
          <w:sz w:val="18"/>
          <w:szCs w:val="18"/>
        </w:rPr>
        <w:t>－</w:t>
      </w:r>
      <w:r w:rsidRPr="007F0453">
        <w:rPr>
          <w:rFonts w:hint="eastAsia"/>
          <w:color w:val="0070C0"/>
          <w:sz w:val="18"/>
          <w:szCs w:val="18"/>
        </w:rPr>
        <w:t xml:space="preserve"> </w:t>
      </w:r>
      <w:r w:rsidRPr="007F0453">
        <w:rPr>
          <w:rFonts w:hint="eastAsia"/>
          <w:color w:val="0070C0"/>
          <w:sz w:val="18"/>
          <w:szCs w:val="18"/>
        </w:rPr>
        <w:t>ファイルイメージ側データサイズ</w:t>
      </w:r>
    </w:p>
    <w:p w14:paraId="2F8D3CC0" w14:textId="52E9E39C" w:rsidR="007F0453" w:rsidRPr="007F0453" w:rsidRDefault="00F93657" w:rsidP="00F93657">
      <w:pPr>
        <w:pStyle w:val="aa"/>
        <w:keepNext/>
        <w:keepLines/>
        <w:widowControl/>
        <w:ind w:leftChars="1283" w:left="2977" w:hangingChars="157" w:hanging="283"/>
        <w:rPr>
          <w:color w:val="0070C0"/>
          <w:sz w:val="18"/>
          <w:szCs w:val="18"/>
        </w:rPr>
      </w:pP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不定長データ種の増減</w:t>
      </w:r>
      <w:r w:rsidR="004E02F1">
        <w:rPr>
          <w:rFonts w:hint="eastAsia"/>
          <w:color w:val="0070C0"/>
          <w:sz w:val="18"/>
          <w:szCs w:val="18"/>
        </w:rPr>
        <w:t>数</w:t>
      </w:r>
      <w:r>
        <w:rPr>
          <w:rFonts w:hint="eastAsia"/>
          <w:color w:val="0070C0"/>
          <w:sz w:val="18"/>
          <w:szCs w:val="18"/>
        </w:rPr>
        <w:t xml:space="preserve"> </w:t>
      </w: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不定長データ情報のサイズ（</w:t>
      </w:r>
      <w:r>
        <w:rPr>
          <w:rFonts w:hint="eastAsia"/>
          <w:color w:val="0070C0"/>
          <w:sz w:val="18"/>
          <w:szCs w:val="18"/>
        </w:rPr>
        <w:t>1</w:t>
      </w:r>
      <w:r w:rsidR="006A0194">
        <w:rPr>
          <w:color w:val="0070C0"/>
          <w:sz w:val="18"/>
          <w:szCs w:val="18"/>
        </w:rPr>
        <w:t>6</w:t>
      </w:r>
      <w:r>
        <w:rPr>
          <w:rFonts w:hint="eastAsia"/>
          <w:color w:val="0070C0"/>
          <w:sz w:val="18"/>
          <w:szCs w:val="18"/>
        </w:rPr>
        <w:t>バイト）</w:t>
      </w:r>
    </w:p>
    <w:p w14:paraId="05729522" w14:textId="77777777" w:rsidR="007F0453" w:rsidRPr="007F0453"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データサイズ</w:t>
      </w:r>
    </w:p>
    <w:p w14:paraId="46A73C00" w14:textId="5C720D23" w:rsidR="007F0453" w:rsidRPr="007F0453" w:rsidRDefault="007F0453" w:rsidP="007F0453">
      <w:pPr>
        <w:pStyle w:val="aa"/>
        <w:keepNext/>
        <w:keepLines/>
        <w:widowControl/>
        <w:ind w:leftChars="742" w:left="1558"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データサイズ（レコードサイズ）×</w:t>
      </w:r>
      <w:r>
        <w:rPr>
          <w:rFonts w:hint="eastAsia"/>
          <w:color w:val="0070C0"/>
          <w:sz w:val="18"/>
          <w:szCs w:val="18"/>
        </w:rPr>
        <w:t xml:space="preserve"> </w:t>
      </w:r>
      <w:r w:rsidRPr="007F0453">
        <w:rPr>
          <w:rFonts w:hint="eastAsia"/>
          <w:color w:val="0070C0"/>
          <w:sz w:val="18"/>
          <w:szCs w:val="18"/>
        </w:rPr>
        <w:t>データ件数</w:t>
      </w:r>
    </w:p>
    <w:p w14:paraId="02E495DF" w14:textId="1E6EE4BD" w:rsidR="007F0453" w:rsidRPr="007F0453" w:rsidRDefault="007F0453" w:rsidP="007F0453">
      <w:pPr>
        <w:pStyle w:val="aa"/>
        <w:keepNext/>
        <w:keepLines/>
        <w:widowControl/>
        <w:ind w:leftChars="945" w:left="1984"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16</w:t>
      </w:r>
      <w:r w:rsidRPr="007F0453">
        <w:rPr>
          <w:rFonts w:hint="eastAsia"/>
          <w:color w:val="0070C0"/>
          <w:sz w:val="18"/>
          <w:szCs w:val="18"/>
        </w:rPr>
        <w:t>バイトアラインメント補正</w:t>
      </w:r>
    </w:p>
    <w:p w14:paraId="29DE2496" w14:textId="1DEC25AD" w:rsidR="007F0453" w:rsidRDefault="007F0453" w:rsidP="00F93657">
      <w:pPr>
        <w:pStyle w:val="aa"/>
        <w:keepLines/>
        <w:widowControl/>
        <w:ind w:leftChars="743" w:left="1841" w:hangingChars="156" w:hanging="281"/>
        <w:rPr>
          <w:sz w:val="18"/>
          <w:szCs w:val="18"/>
        </w:rPr>
      </w:pPr>
      <w:r w:rsidRPr="007F0453">
        <w:rPr>
          <w:rFonts w:hint="eastAsia"/>
          <w:sz w:val="18"/>
          <w:szCs w:val="18"/>
        </w:rPr>
        <w:t>※</w:t>
      </w:r>
      <w:r w:rsidRPr="007F0453">
        <w:rPr>
          <w:sz w:val="18"/>
          <w:szCs w:val="18"/>
        </w:rPr>
        <w:tab/>
      </w:r>
      <w:r w:rsidR="00F93657">
        <w:rPr>
          <w:rFonts w:hint="eastAsia"/>
          <w:sz w:val="18"/>
          <w:szCs w:val="18"/>
        </w:rPr>
        <w:t>「</w:t>
      </w:r>
      <w:r w:rsidRPr="007F0453">
        <w:rPr>
          <w:rFonts w:hint="eastAsia"/>
          <w:sz w:val="18"/>
          <w:szCs w:val="18"/>
        </w:rPr>
        <w:t>基本データ</w:t>
      </w:r>
      <w:r w:rsidR="00F93657">
        <w:rPr>
          <w:rFonts w:hint="eastAsia"/>
          <w:sz w:val="18"/>
          <w:szCs w:val="18"/>
        </w:rPr>
        <w:t>」</w:t>
      </w:r>
      <w:r w:rsidRPr="007F0453">
        <w:rPr>
          <w:rFonts w:hint="eastAsia"/>
          <w:sz w:val="18"/>
          <w:szCs w:val="18"/>
        </w:rPr>
        <w:t>と</w:t>
      </w:r>
      <w:r w:rsidR="00F93657">
        <w:rPr>
          <w:rFonts w:hint="eastAsia"/>
          <w:sz w:val="18"/>
          <w:szCs w:val="18"/>
        </w:rPr>
        <w:t>「</w:t>
      </w:r>
      <w:r w:rsidRPr="007F0453">
        <w:rPr>
          <w:rFonts w:hint="eastAsia"/>
          <w:sz w:val="18"/>
          <w:szCs w:val="18"/>
        </w:rPr>
        <w:t>不定長データ</w:t>
      </w:r>
      <w:r w:rsidR="00F93657">
        <w:rPr>
          <w:rFonts w:hint="eastAsia"/>
          <w:sz w:val="18"/>
          <w:szCs w:val="18"/>
        </w:rPr>
        <w:t>」</w:t>
      </w:r>
      <w:r w:rsidRPr="007F0453">
        <w:rPr>
          <w:rFonts w:hint="eastAsia"/>
          <w:sz w:val="18"/>
          <w:szCs w:val="18"/>
        </w:rPr>
        <w:t>全てに対するデータサイズを</w:t>
      </w:r>
      <w:r>
        <w:rPr>
          <w:rFonts w:hint="eastAsia"/>
          <w:sz w:val="18"/>
          <w:szCs w:val="18"/>
        </w:rPr>
        <w:t>それぞれ</w:t>
      </w:r>
      <w:r w:rsidRPr="007F0453">
        <w:rPr>
          <w:rFonts w:hint="eastAsia"/>
          <w:sz w:val="18"/>
          <w:szCs w:val="18"/>
        </w:rPr>
        <w:t>求め</w:t>
      </w:r>
      <w:r>
        <w:rPr>
          <w:rFonts w:hint="eastAsia"/>
          <w:sz w:val="18"/>
          <w:szCs w:val="18"/>
        </w:rPr>
        <w:t>、その</w:t>
      </w:r>
      <w:r w:rsidRPr="007F0453">
        <w:rPr>
          <w:rFonts w:hint="eastAsia"/>
          <w:sz w:val="18"/>
          <w:szCs w:val="18"/>
        </w:rPr>
        <w:t>総和で計算する。</w:t>
      </w:r>
    </w:p>
    <w:p w14:paraId="2467BDCE" w14:textId="3E432E3F" w:rsidR="00F93657" w:rsidRPr="007F0453" w:rsidRDefault="00F93657" w:rsidP="00F93657">
      <w:pPr>
        <w:pStyle w:val="aa"/>
        <w:keepLines/>
        <w:widowControl/>
        <w:ind w:leftChars="743" w:left="1841" w:hangingChars="156" w:hanging="281"/>
        <w:rPr>
          <w:sz w:val="18"/>
          <w:szCs w:val="18"/>
        </w:rPr>
      </w:pPr>
      <w:r>
        <w:rPr>
          <w:rFonts w:hint="eastAsia"/>
          <w:sz w:val="18"/>
          <w:szCs w:val="18"/>
        </w:rPr>
        <w:t>※</w:t>
      </w:r>
      <w:r w:rsidRPr="007F0453">
        <w:rPr>
          <w:sz w:val="18"/>
          <w:szCs w:val="18"/>
        </w:rPr>
        <w:tab/>
      </w:r>
      <w:r>
        <w:rPr>
          <w:rFonts w:hint="eastAsia"/>
          <w:sz w:val="18"/>
          <w:szCs w:val="18"/>
        </w:rPr>
        <w:t>「不定長データ」（の</w:t>
      </w:r>
      <w:r w:rsidR="004E02F1">
        <w:rPr>
          <w:rFonts w:hint="eastAsia"/>
          <w:sz w:val="18"/>
          <w:szCs w:val="18"/>
        </w:rPr>
        <w:t>種類</w:t>
      </w:r>
      <w:r>
        <w:rPr>
          <w:rFonts w:hint="eastAsia"/>
          <w:sz w:val="18"/>
          <w:szCs w:val="18"/>
        </w:rPr>
        <w:t>／型）自体に増減があった場合、「データ部」内にあるその管理情報自体も増減するので、</w:t>
      </w:r>
      <w:r w:rsidR="004E02F1">
        <w:rPr>
          <w:rFonts w:hint="eastAsia"/>
          <w:sz w:val="18"/>
          <w:szCs w:val="18"/>
        </w:rPr>
        <w:t>その分も計算に含める。</w:t>
      </w:r>
    </w:p>
    <w:p w14:paraId="456748AE" w14:textId="1813C956" w:rsidR="009D67EC" w:rsidRDefault="009D67EC" w:rsidP="009D67EC">
      <w:pPr>
        <w:pStyle w:val="2"/>
      </w:pPr>
      <w:bookmarkStart w:id="55" w:name="_Toc377298318"/>
      <w:r>
        <w:rPr>
          <w:rFonts w:hint="eastAsia"/>
        </w:rPr>
        <w:lastRenderedPageBreak/>
        <w:t>データアクセス処理</w:t>
      </w:r>
      <w:r w:rsidR="00420592">
        <w:rPr>
          <w:rFonts w:hint="eastAsia"/>
        </w:rPr>
        <w:t>（ランタイム）</w:t>
      </w:r>
      <w:bookmarkEnd w:id="55"/>
    </w:p>
    <w:p w14:paraId="265C15E0" w14:textId="2CFDA91E" w:rsidR="009D67EC" w:rsidRPr="00D81B63" w:rsidRDefault="00342966" w:rsidP="00D81B63">
      <w:pPr>
        <w:pStyle w:val="a9"/>
        <w:keepNext/>
        <w:keepLines/>
        <w:widowControl/>
        <w:ind w:firstLineChars="0" w:firstLine="0"/>
        <w:rPr>
          <w:b/>
        </w:rPr>
      </w:pPr>
      <w:r w:rsidRPr="00D81B63">
        <w:rPr>
          <w:rFonts w:hint="eastAsia"/>
          <w:b/>
        </w:rPr>
        <w:t>方針：</w:t>
      </w:r>
    </w:p>
    <w:p w14:paraId="78C57A10" w14:textId="40E4DC33" w:rsidR="00342966" w:rsidRDefault="00342966" w:rsidP="00EC0E30">
      <w:pPr>
        <w:pStyle w:val="a9"/>
        <w:ind w:firstLineChars="128" w:firstLine="269"/>
      </w:pPr>
      <w:r>
        <w:rPr>
          <w:rFonts w:hint="eastAsia"/>
        </w:rPr>
        <w:t>STL</w:t>
      </w:r>
      <w:r>
        <w:rPr>
          <w:rFonts w:hint="eastAsia"/>
        </w:rPr>
        <w:t>互換のイテレータテンプレートクラスを</w:t>
      </w:r>
      <w:r w:rsidR="00614566">
        <w:rPr>
          <w:rFonts w:hint="eastAsia"/>
        </w:rPr>
        <w:t>使用</w:t>
      </w:r>
      <w:r>
        <w:rPr>
          <w:rFonts w:hint="eastAsia"/>
        </w:rPr>
        <w:t>することでデータにアクセスできるようになる。</w:t>
      </w:r>
    </w:p>
    <w:p w14:paraId="5D7A3746" w14:textId="69DC93C5" w:rsidR="00342966" w:rsidRDefault="00342966" w:rsidP="00EC0E30">
      <w:pPr>
        <w:pStyle w:val="a9"/>
        <w:ind w:firstLineChars="128" w:firstLine="269"/>
      </w:pPr>
      <w:r>
        <w:t>イテレータの</w:t>
      </w:r>
      <w:r w:rsidR="00614566">
        <w:t>オブジェクト</w:t>
      </w:r>
      <w:r>
        <w:t>実体生成時に、バイナリデータの先頭ポインター、基本データのクラス、それと、オプションで並べ替えキーの</w:t>
      </w:r>
      <w:r>
        <w:rPr>
          <w:rFonts w:hint="eastAsia"/>
        </w:rPr>
        <w:t>CRC</w:t>
      </w:r>
      <w:r>
        <w:rPr>
          <w:rFonts w:hint="eastAsia"/>
        </w:rPr>
        <w:t>値（オプション）を渡す。</w:t>
      </w:r>
    </w:p>
    <w:p w14:paraId="23303695" w14:textId="435C1D3A" w:rsidR="001A440B" w:rsidRDefault="001A440B" w:rsidP="00385DB4">
      <w:pPr>
        <w:pStyle w:val="a9"/>
        <w:ind w:firstLineChars="128" w:firstLine="269"/>
      </w:pPr>
      <w:r>
        <w:t>イテレータは、</w:t>
      </w:r>
      <w:r w:rsidR="00300762">
        <w:t>operator</w:t>
      </w:r>
      <w:r w:rsidR="00300762">
        <w:rPr>
          <w:rFonts w:hint="eastAsia"/>
        </w:rPr>
        <w:t>[]</w:t>
      </w:r>
      <w:r w:rsidR="00300762">
        <w:t>(int)</w:t>
      </w:r>
      <w:r w:rsidR="00385DB4">
        <w:rPr>
          <w:rFonts w:hint="eastAsia"/>
        </w:rPr>
        <w:t>,</w:t>
      </w:r>
      <w:r w:rsidR="00300762">
        <w:t xml:space="preserve"> </w:t>
      </w:r>
      <w:r w:rsidR="00300762">
        <w:rPr>
          <w:rFonts w:hint="eastAsia"/>
        </w:rPr>
        <w:t>operator</w:t>
      </w:r>
      <w:r w:rsidR="00300762">
        <w:t xml:space="preserve">-&gt;(), </w:t>
      </w:r>
      <w:r>
        <w:t>operator</w:t>
      </w:r>
      <w:r>
        <w:rPr>
          <w:rFonts w:hint="eastAsia"/>
        </w:rPr>
        <w:t>++</w:t>
      </w:r>
      <w:r w:rsidR="00300762">
        <w:t>()</w:t>
      </w:r>
      <w:r>
        <w:rPr>
          <w:rFonts w:hint="eastAsia"/>
        </w:rPr>
        <w:t xml:space="preserve">, </w:t>
      </w:r>
      <w:r w:rsidR="00300762">
        <w:t xml:space="preserve">operator==(), </w:t>
      </w:r>
      <w:r w:rsidR="00300762">
        <w:rPr>
          <w:rFonts w:hint="eastAsia"/>
        </w:rPr>
        <w:t>begin(), end()</w:t>
      </w:r>
      <w:r w:rsidR="00300762">
        <w:t xml:space="preserve"> </w:t>
      </w:r>
      <w:r w:rsidR="00300762">
        <w:t>など</w:t>
      </w:r>
      <w:r w:rsidR="00A41D4A">
        <w:t>の操作</w:t>
      </w:r>
      <w:r>
        <w:t>に</w:t>
      </w:r>
      <w:r w:rsidR="00A41D4A">
        <w:t>対応し、</w:t>
      </w:r>
      <w:r w:rsidR="00A41D4A">
        <w:rPr>
          <w:rFonts w:hint="eastAsia"/>
        </w:rPr>
        <w:t>STL</w:t>
      </w:r>
      <w:r w:rsidR="00A41D4A">
        <w:rPr>
          <w:rFonts w:hint="eastAsia"/>
        </w:rPr>
        <w:t>の</w:t>
      </w:r>
      <w:r w:rsidR="00A41D4A">
        <w:rPr>
          <w:rFonts w:hint="eastAsia"/>
        </w:rPr>
        <w:t>for_each</w:t>
      </w:r>
      <w:r w:rsidR="00385DB4">
        <w:rPr>
          <w:rFonts w:hint="eastAsia"/>
        </w:rPr>
        <w:t>などのアルゴリズムを適用可能とする</w:t>
      </w:r>
      <w:r w:rsidR="00A41D4A">
        <w:rPr>
          <w:rFonts w:hint="eastAsia"/>
        </w:rPr>
        <w:t>。</w:t>
      </w:r>
    </w:p>
    <w:p w14:paraId="0CE1E4CE" w14:textId="784D7385" w:rsidR="00D81B63" w:rsidRPr="00385DB4" w:rsidRDefault="008A7F29" w:rsidP="00DD4BC0">
      <w:pPr>
        <w:pStyle w:val="a9"/>
        <w:spacing w:beforeLines="50" w:before="180"/>
        <w:ind w:firstLineChars="0" w:firstLine="0"/>
      </w:pPr>
      <w:r>
        <w:object w:dxaOrig="10441" w:dyaOrig="6976" w14:anchorId="4F1CC6B4">
          <v:shape id="_x0000_i1040" type="#_x0000_t75" style="width:392.25pt;height:262.65pt" o:ole="">
            <v:imagedata r:id="rId51" o:title=""/>
          </v:shape>
          <o:OLEObject Type="Embed" ProgID="Visio.Drawing.15" ShapeID="_x0000_i1040" DrawAspect="Content" ObjectID="_1451040222" r:id="rId52"/>
        </w:object>
      </w:r>
    </w:p>
    <w:p w14:paraId="697C4C9B" w14:textId="28DA008A" w:rsidR="00DD4BC0" w:rsidRDefault="00DD4BC0" w:rsidP="00DD4BC0">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処理サンプル: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4BC0" w14:paraId="69850EFB" w14:textId="77777777" w:rsidTr="008A7F29">
        <w:tc>
          <w:tcPr>
            <w:tcW w:w="8494" w:type="dxa"/>
          </w:tcPr>
          <w:p w14:paraId="04C72756" w14:textId="6B6400C6" w:rsidR="00DD4BC0" w:rsidRDefault="00DD4BC0" w:rsidP="008A7F29">
            <w:pPr>
              <w:pStyle w:val="2-"/>
              <w:ind w:left="1"/>
            </w:pPr>
            <w:r>
              <w:t>v</w:t>
            </w:r>
            <w:r>
              <w:rPr>
                <w:rFonts w:hint="eastAsia"/>
              </w:rPr>
              <w:t xml:space="preserve">oid </w:t>
            </w:r>
            <w:r w:rsidR="008A7F29">
              <w:t>sample</w:t>
            </w:r>
            <w:r>
              <w:t>(</w:t>
            </w:r>
            <w:r w:rsidR="008A7F29">
              <w:t>const T_GDBIN_HEADER* bin</w:t>
            </w:r>
            <w:r w:rsidR="00BE6699">
              <w:t>_data</w:t>
            </w:r>
            <w:r w:rsidR="008A7F29">
              <w:t>)</w:t>
            </w:r>
          </w:p>
          <w:p w14:paraId="18C550DF" w14:textId="22E5BC5C" w:rsidR="008A7F29" w:rsidRDefault="008A7F29" w:rsidP="008A7F29">
            <w:pPr>
              <w:pStyle w:val="2-"/>
            </w:pPr>
            <w:r>
              <w:t>{</w:t>
            </w:r>
          </w:p>
          <w:p w14:paraId="0E4CC297" w14:textId="70766D0E" w:rsidR="00DD4BC0" w:rsidRDefault="008A7F29" w:rsidP="008A7F29">
            <w:pPr>
              <w:pStyle w:val="2-"/>
            </w:pPr>
            <w:r>
              <w:tab/>
            </w:r>
            <w:r w:rsidR="00DD4BC0" w:rsidRPr="00611326">
              <w:rPr>
                <w:rFonts w:hint="eastAsia"/>
                <w:color w:val="00B050"/>
              </w:rPr>
              <w:t>//「</w:t>
            </w:r>
            <w:r w:rsidR="00DD4BC0" w:rsidRPr="00611326">
              <w:rPr>
                <w:color w:val="00B050"/>
              </w:rPr>
              <w:t>kana</w:t>
            </w:r>
            <w:r w:rsidR="00DD4BC0" w:rsidRPr="00611326">
              <w:rPr>
                <w:rFonts w:hint="eastAsia"/>
                <w:color w:val="00B050"/>
              </w:rPr>
              <w:t>」順に</w:t>
            </w:r>
            <w:r w:rsidRPr="00611326">
              <w:rPr>
                <w:rFonts w:hint="eastAsia"/>
                <w:color w:val="00B050"/>
              </w:rPr>
              <w:t>データを取得するイテレータを生成</w:t>
            </w:r>
          </w:p>
          <w:p w14:paraId="6093C1FB" w14:textId="1F8FB12A" w:rsidR="00DD4BC0" w:rsidRDefault="008A7F29" w:rsidP="008A7F29">
            <w:pPr>
              <w:pStyle w:val="2-"/>
              <w:ind w:left="1"/>
            </w:pPr>
            <w:r>
              <w:tab/>
            </w:r>
            <w:r w:rsidR="00DD4BC0">
              <w:t>CGDIterator&lt;CGDSample&gt; ite(bin_data</w:t>
            </w:r>
            <w:r>
              <w:t>, CRC(“kana”)</w:t>
            </w:r>
            <w:r w:rsidR="00DD4BC0">
              <w:t>);</w:t>
            </w:r>
          </w:p>
          <w:p w14:paraId="407DC0F1" w14:textId="335FA5B5" w:rsidR="00BE6699" w:rsidRDefault="00BE6699" w:rsidP="008A7F29">
            <w:pPr>
              <w:pStyle w:val="2-"/>
              <w:ind w:left="1"/>
            </w:pPr>
            <w:r>
              <w:tab/>
            </w:r>
          </w:p>
          <w:p w14:paraId="7764E785" w14:textId="6F36AC19" w:rsidR="00BE6699" w:rsidRPr="00611326" w:rsidRDefault="00BE6699" w:rsidP="008A7F29">
            <w:pPr>
              <w:pStyle w:val="2-"/>
              <w:ind w:left="1"/>
              <w:rPr>
                <w:color w:val="00B050"/>
              </w:rPr>
            </w:pPr>
            <w:r>
              <w:tab/>
            </w:r>
            <w:r w:rsidRPr="00611326">
              <w:rPr>
                <w:color w:val="00B050"/>
              </w:rPr>
              <w:t>//</w:t>
            </w:r>
            <w:r w:rsidRPr="00611326">
              <w:rPr>
                <w:rFonts w:hint="eastAsia"/>
                <w:color w:val="00B050"/>
              </w:rPr>
              <w:t>全データを順に表示</w:t>
            </w:r>
          </w:p>
          <w:p w14:paraId="668C6129" w14:textId="56F95D41" w:rsidR="008A7F29" w:rsidRDefault="008A7F29" w:rsidP="008A7F29">
            <w:pPr>
              <w:pStyle w:val="2-"/>
              <w:ind w:left="1"/>
            </w:pPr>
            <w:r>
              <w:tab/>
            </w:r>
            <w:r w:rsidR="00544547">
              <w:t>CGDIterator&lt;CGDSample&gt; ite_end = ite-&gt;end();</w:t>
            </w:r>
          </w:p>
          <w:p w14:paraId="4DD41C36" w14:textId="75D3CB0C" w:rsidR="008A7F29" w:rsidRDefault="008A7F29" w:rsidP="008A7F29">
            <w:pPr>
              <w:pStyle w:val="2-"/>
              <w:ind w:left="1"/>
            </w:pPr>
            <w:r>
              <w:tab/>
            </w:r>
            <w:r w:rsidR="00544547">
              <w:t>while</w:t>
            </w:r>
            <w:r>
              <w:t>(</w:t>
            </w:r>
            <w:r w:rsidR="00544547">
              <w:t>ite != ite_end)</w:t>
            </w:r>
          </w:p>
          <w:p w14:paraId="59218F3B" w14:textId="211EB595" w:rsidR="00544547" w:rsidRDefault="00544547" w:rsidP="008A7F29">
            <w:pPr>
              <w:pStyle w:val="2-"/>
              <w:ind w:left="1"/>
            </w:pPr>
            <w:r>
              <w:tab/>
              <w:t>{</w:t>
            </w:r>
          </w:p>
          <w:p w14:paraId="2A8B5B40" w14:textId="41E02A17" w:rsidR="00544547" w:rsidRDefault="00544547" w:rsidP="008A7F29">
            <w:pPr>
              <w:pStyle w:val="2-"/>
              <w:ind w:left="1"/>
            </w:pPr>
            <w:r>
              <w:tab/>
            </w:r>
            <w:r>
              <w:tab/>
              <w:t>Printf(“id=0x%08x, name=\”%s\”\n”, ite-&gt;id, ite-&gt;name);</w:t>
            </w:r>
          </w:p>
          <w:p w14:paraId="4703D830" w14:textId="15990617" w:rsidR="00544547" w:rsidRDefault="00544547" w:rsidP="008A7F29">
            <w:pPr>
              <w:pStyle w:val="2-"/>
              <w:ind w:left="1"/>
            </w:pPr>
            <w:r>
              <w:tab/>
            </w:r>
            <w:r>
              <w:tab/>
              <w:t>++ ite;</w:t>
            </w:r>
          </w:p>
          <w:p w14:paraId="3228CF80" w14:textId="78E01147" w:rsidR="00544547" w:rsidRDefault="00544547" w:rsidP="008A7F29">
            <w:pPr>
              <w:pStyle w:val="2-"/>
              <w:ind w:left="1"/>
            </w:pPr>
            <w:r>
              <w:tab/>
              <w:t>}</w:t>
            </w:r>
          </w:p>
          <w:p w14:paraId="015D0B3F" w14:textId="6CE2E14B" w:rsidR="00DD4BC0" w:rsidRDefault="008A7F29" w:rsidP="008A7F29">
            <w:pPr>
              <w:pStyle w:val="2-"/>
              <w:ind w:left="171" w:hangingChars="122" w:hanging="171"/>
            </w:pPr>
            <w:r>
              <w:rPr>
                <w:rFonts w:hint="eastAsia"/>
              </w:rPr>
              <w:t>}</w:t>
            </w:r>
          </w:p>
        </w:tc>
      </w:tr>
    </w:tbl>
    <w:p w14:paraId="346AB44A" w14:textId="273EFF67" w:rsidR="000D00C0" w:rsidRDefault="000D00C0" w:rsidP="000D00C0">
      <w:pPr>
        <w:pStyle w:val="1"/>
      </w:pPr>
      <w:bookmarkStart w:id="56" w:name="_Toc377298319"/>
      <w:r>
        <w:rPr>
          <w:rFonts w:hint="eastAsia"/>
        </w:rPr>
        <w:lastRenderedPageBreak/>
        <w:t>計算式</w:t>
      </w:r>
      <w:r w:rsidR="0012167A">
        <w:rPr>
          <w:rFonts w:hint="eastAsia"/>
        </w:rPr>
        <w:t>処理</w:t>
      </w:r>
      <w:r>
        <w:rPr>
          <w:rFonts w:hint="eastAsia"/>
        </w:rPr>
        <w:t>仕様</w:t>
      </w:r>
      <w:bookmarkEnd w:id="56"/>
    </w:p>
    <w:p w14:paraId="292E98D5" w14:textId="77777777" w:rsidR="000D00C0" w:rsidRDefault="000D00C0" w:rsidP="000D00C0">
      <w:pPr>
        <w:pStyle w:val="2"/>
      </w:pPr>
      <w:bookmarkStart w:id="57" w:name="_Toc377298320"/>
      <w:r>
        <w:t>計算式解析</w:t>
      </w:r>
      <w:r>
        <w:rPr>
          <w:rFonts w:hint="eastAsia"/>
        </w:rPr>
        <w:t>処理</w:t>
      </w:r>
      <w:bookmarkEnd w:id="57"/>
    </w:p>
    <w:p w14:paraId="6E443EC7" w14:textId="1EC00030" w:rsidR="006B3961" w:rsidRDefault="006B3961" w:rsidP="006B3961">
      <w:pPr>
        <w:pStyle w:val="a9"/>
        <w:ind w:firstLine="283"/>
      </w:pPr>
      <w:r>
        <w:t>データ変換の処理中に行われる</w:t>
      </w:r>
      <w:r w:rsidR="00FE2F03">
        <w:rPr>
          <w:rFonts w:hint="eastAsia"/>
        </w:rPr>
        <w:t>「</w:t>
      </w:r>
      <w:r>
        <w:t>計算式解析処理</w:t>
      </w:r>
      <w:r w:rsidR="00FE2F03">
        <w:t>」</w:t>
      </w:r>
      <w:r>
        <w:t>について、詳しく説明する。</w:t>
      </w:r>
    </w:p>
    <w:p w14:paraId="19A521AB" w14:textId="201DEB55" w:rsidR="006B3961" w:rsidRPr="006B3961" w:rsidRDefault="006B3961" w:rsidP="006B3961">
      <w:pPr>
        <w:pStyle w:val="a9"/>
        <w:ind w:firstLine="283"/>
      </w:pPr>
      <w:r>
        <w:t>基本的な処理の流れは、「字句解析（トークン分解）」</w:t>
      </w:r>
      <w:r>
        <w:rPr>
          <w:rFonts w:ascii="ＭＳ 明朝" w:eastAsia="ＭＳ 明朝" w:hAnsi="ＭＳ 明朝" w:cs="ＭＳ 明朝"/>
        </w:rPr>
        <w:t>⇒「抽象構文木作成」⇒「ポーランド記法</w:t>
      </w:r>
      <w:r w:rsidR="00886DA5">
        <w:rPr>
          <w:rFonts w:ascii="ＭＳ 明朝" w:eastAsia="ＭＳ 明朝" w:hAnsi="ＭＳ 明朝" w:cs="ＭＳ 明朝"/>
        </w:rPr>
        <w:t>による</w:t>
      </w:r>
      <w:r>
        <w:rPr>
          <w:rFonts w:ascii="ＭＳ 明朝" w:eastAsia="ＭＳ 明朝" w:hAnsi="ＭＳ 明朝" w:cs="ＭＳ 明朝"/>
        </w:rPr>
        <w:t>バイナリデータ化」。</w:t>
      </w:r>
    </w:p>
    <w:p w14:paraId="5BB02575" w14:textId="77777777" w:rsidR="000D00C0" w:rsidRDefault="000D00C0" w:rsidP="000D00C0">
      <w:pPr>
        <w:pStyle w:val="a9"/>
        <w:ind w:right="-285" w:firstLineChars="0" w:firstLine="0"/>
      </w:pPr>
      <w:r>
        <w:object w:dxaOrig="15106" w:dyaOrig="2146" w14:anchorId="43687140">
          <v:shape id="_x0000_i1041" type="#_x0000_t75" style="width:431.4pt;height:61.05pt" o:ole="">
            <v:imagedata r:id="rId53" o:title=""/>
          </v:shape>
          <o:OLEObject Type="Embed" ProgID="Visio.Drawing.15" ShapeID="_x0000_i1041" DrawAspect="Content" ObjectID="_1451040223" r:id="rId54"/>
        </w:object>
      </w:r>
    </w:p>
    <w:p w14:paraId="1D13D436" w14:textId="77777777" w:rsidR="000D00C0" w:rsidRDefault="000D00C0" w:rsidP="000D00C0">
      <w:pPr>
        <w:pStyle w:val="a9"/>
        <w:ind w:right="-285" w:firstLineChars="0" w:firstLine="0"/>
      </w:pPr>
      <w:r>
        <w:object w:dxaOrig="15256" w:dyaOrig="7470" w14:anchorId="18CD7361">
          <v:shape id="_x0000_i1042" type="#_x0000_t75" style="width:428.55pt;height:209.65pt" o:ole="">
            <v:imagedata r:id="rId55" o:title=""/>
          </v:shape>
          <o:OLEObject Type="Embed" ProgID="Visio.Drawing.15" ShapeID="_x0000_i1042" DrawAspect="Content" ObjectID="_1451040224" r:id="rId56"/>
        </w:object>
      </w:r>
    </w:p>
    <w:p w14:paraId="2BEC9C5C" w14:textId="77777777" w:rsidR="000D00C0" w:rsidRDefault="000D00C0" w:rsidP="000D00C0">
      <w:pPr>
        <w:pStyle w:val="a9"/>
        <w:ind w:right="-285" w:firstLineChars="0" w:firstLine="0"/>
      </w:pPr>
      <w:r>
        <w:object w:dxaOrig="15376" w:dyaOrig="7516" w14:anchorId="1CCFFC86">
          <v:shape id="_x0000_i1043" type="#_x0000_t75" style="width:429.1pt;height:209.65pt" o:ole="">
            <v:imagedata r:id="rId57" o:title=""/>
          </v:shape>
          <o:OLEObject Type="Embed" ProgID="Visio.Drawing.15" ShapeID="_x0000_i1043" DrawAspect="Content" ObjectID="_1451040225" r:id="rId58"/>
        </w:object>
      </w:r>
    </w:p>
    <w:p w14:paraId="72E688B0" w14:textId="77777777" w:rsidR="000D00C0" w:rsidRDefault="000D00C0" w:rsidP="000D00C0">
      <w:pPr>
        <w:pStyle w:val="a9"/>
        <w:ind w:right="-285" w:firstLineChars="0" w:firstLine="0"/>
      </w:pPr>
      <w:r>
        <w:object w:dxaOrig="16531" w:dyaOrig="7456" w14:anchorId="72176191">
          <v:shape id="_x0000_i1044" type="#_x0000_t75" style="width:426.25pt;height:191.8pt" o:ole="">
            <v:imagedata r:id="rId59" o:title=""/>
          </v:shape>
          <o:OLEObject Type="Embed" ProgID="Visio.Drawing.15" ShapeID="_x0000_i1044" DrawAspect="Content" ObjectID="_1451040226" r:id="rId60"/>
        </w:object>
      </w:r>
    </w:p>
    <w:p w14:paraId="3173658D" w14:textId="555C5BDC" w:rsidR="000D00C0" w:rsidRDefault="003B3F96" w:rsidP="000D00C0">
      <w:pPr>
        <w:pStyle w:val="a9"/>
        <w:ind w:right="-285" w:firstLineChars="0" w:firstLine="0"/>
      </w:pPr>
      <w:r>
        <w:fldChar w:fldCharType="begin"/>
      </w:r>
      <w:r>
        <w:instrText xml:space="preserve"> XE "</w:instrText>
      </w:r>
      <w:r>
        <w:instrText>計算式</w:instrText>
      </w:r>
      <w:r>
        <w:instrText>:</w:instrText>
      </w:r>
      <w:r>
        <w:instrText>ポーランド記法</w:instrText>
      </w:r>
      <w:r>
        <w:instrText>" \y “</w:instrText>
      </w:r>
      <w:r>
        <w:instrText>けいさんしき</w:instrText>
      </w:r>
      <w:r>
        <w:rPr>
          <w:rFonts w:hint="eastAsia"/>
        </w:rPr>
        <w:instrText>:</w:instrText>
      </w:r>
      <w:r>
        <w:instrText>ぽーらんどきほう</w:instrText>
      </w:r>
      <w:r>
        <w:instrText xml:space="preserve">” </w:instrText>
      </w:r>
      <w:r>
        <w:fldChar w:fldCharType="end"/>
      </w:r>
      <w:r w:rsidR="000D00C0">
        <w:object w:dxaOrig="13636" w:dyaOrig="3226" w14:anchorId="0606DD0F">
          <v:shape id="_x0000_i1045" type="#_x0000_t75" style="width:423.35pt;height:100.2pt" o:ole="">
            <v:imagedata r:id="rId61" o:title=""/>
          </v:shape>
          <o:OLEObject Type="Embed" ProgID="Visio.Drawing.15" ShapeID="_x0000_i1045" DrawAspect="Content" ObjectID="_1451040227" r:id="rId62"/>
        </w:object>
      </w:r>
    </w:p>
    <w:p w14:paraId="7BA9DF8B" w14:textId="5850BEAC" w:rsidR="000D00C0" w:rsidRDefault="003B3F96" w:rsidP="000D00C0">
      <w:pPr>
        <w:pStyle w:val="a9"/>
        <w:ind w:right="-285" w:firstLineChars="0" w:firstLine="0"/>
      </w:pPr>
      <w:r>
        <w:fldChar w:fldCharType="begin"/>
      </w:r>
      <w:r>
        <w:instrText xml:space="preserve"> XE "</w:instrText>
      </w:r>
      <w:r>
        <w:instrText>計算式</w:instrText>
      </w:r>
      <w:r>
        <w:instrText>:</w:instrText>
      </w:r>
      <w:r>
        <w:rPr>
          <w:rFonts w:hint="eastAsia"/>
        </w:rPr>
        <w:instrText>逆</w:instrText>
      </w:r>
      <w:r>
        <w:instrText>ポーランド記法</w:instrText>
      </w:r>
      <w:r>
        <w:instrText>" \y “</w:instrText>
      </w:r>
      <w:r>
        <w:instrText>けいさんしき</w:instrText>
      </w:r>
      <w:r>
        <w:instrText>:</w:instrText>
      </w:r>
      <w:r>
        <w:rPr>
          <w:rFonts w:hint="eastAsia"/>
        </w:rPr>
        <w:instrText>ぎゃく</w:instrText>
      </w:r>
      <w:r>
        <w:instrText>ぽーらんどきほう</w:instrText>
      </w:r>
      <w:r>
        <w:instrText xml:space="preserve">” </w:instrText>
      </w:r>
      <w:r>
        <w:fldChar w:fldCharType="end"/>
      </w:r>
      <w:r w:rsidR="000D00C0">
        <w:object w:dxaOrig="13561" w:dyaOrig="4006" w14:anchorId="505B32C8">
          <v:shape id="_x0000_i1046" type="#_x0000_t75" style="width:421.65pt;height:125pt" o:ole="">
            <v:imagedata r:id="rId63" o:title=""/>
          </v:shape>
          <o:OLEObject Type="Embed" ProgID="Visio.Drawing.15" ShapeID="_x0000_i1046" DrawAspect="Content" ObjectID="_1451040228" r:id="rId64"/>
        </w:object>
      </w:r>
    </w:p>
    <w:p w14:paraId="606D63A6" w14:textId="77777777" w:rsidR="000D00C0" w:rsidRDefault="000D00C0" w:rsidP="000D00C0">
      <w:pPr>
        <w:pStyle w:val="a9"/>
        <w:ind w:right="-285" w:firstLineChars="0" w:firstLine="0"/>
      </w:pPr>
      <w:r>
        <w:object w:dxaOrig="11941" w:dyaOrig="7966" w14:anchorId="55B8148C">
          <v:shape id="_x0000_i1047" type="#_x0000_t75" style="width:431.4pt;height:4in" o:ole="">
            <v:imagedata r:id="rId65" o:title=""/>
          </v:shape>
          <o:OLEObject Type="Embed" ProgID="Visio.Drawing.15" ShapeID="_x0000_i1047" DrawAspect="Content" ObjectID="_1451040229" r:id="rId66"/>
        </w:object>
      </w:r>
    </w:p>
    <w:p w14:paraId="3EF1D23B" w14:textId="5F94C11A" w:rsidR="000D00C0" w:rsidRDefault="000D00C0" w:rsidP="000D00C0">
      <w:pPr>
        <w:pStyle w:val="a9"/>
        <w:ind w:right="-285" w:firstLineChars="0" w:firstLine="0"/>
      </w:pPr>
      <w:r>
        <w:object w:dxaOrig="11956" w:dyaOrig="6420" w14:anchorId="11F91C4C">
          <v:shape id="_x0000_i1048" type="#_x0000_t75" style="width:421.05pt;height:225.8pt" o:ole="">
            <v:imagedata r:id="rId67" o:title=""/>
          </v:shape>
          <o:OLEObject Type="Embed" ProgID="Visio.Drawing.15" ShapeID="_x0000_i1048" DrawAspect="Content" ObjectID="_1451040230" r:id="rId68"/>
        </w:object>
      </w:r>
    </w:p>
    <w:p w14:paraId="5E1AE94A" w14:textId="77777777" w:rsidR="000D00C0" w:rsidRDefault="000D00C0" w:rsidP="000D00C0">
      <w:pPr>
        <w:pStyle w:val="a9"/>
        <w:ind w:right="-143" w:firstLineChars="0" w:firstLine="0"/>
      </w:pPr>
      <w:r>
        <w:object w:dxaOrig="11446" w:dyaOrig="6060" w14:anchorId="1CBF567E">
          <v:shape id="_x0000_i1049" type="#_x0000_t75" style="width:423.95pt;height:224.05pt" o:ole="">
            <v:imagedata r:id="rId69" o:title=""/>
          </v:shape>
          <o:OLEObject Type="Embed" ProgID="Visio.Drawing.15" ShapeID="_x0000_i1049" DrawAspect="Content" ObjectID="_1451040231" r:id="rId70"/>
        </w:object>
      </w:r>
    </w:p>
    <w:p w14:paraId="49749D24" w14:textId="77777777" w:rsidR="000D00C0" w:rsidRDefault="000D00C0" w:rsidP="000D00C0">
      <w:pPr>
        <w:pStyle w:val="a9"/>
        <w:ind w:right="-143" w:firstLineChars="0" w:firstLine="0"/>
      </w:pPr>
      <w:r>
        <w:object w:dxaOrig="15780" w:dyaOrig="11086" w14:anchorId="7365F32A">
          <v:shape id="_x0000_i1050" type="#_x0000_t75" style="width:422.8pt;height:296.65pt" o:ole="">
            <v:imagedata r:id="rId71" o:title=""/>
          </v:shape>
          <o:OLEObject Type="Embed" ProgID="Visio.Drawing.15" ShapeID="_x0000_i1050" DrawAspect="Content" ObjectID="_1451040232" r:id="rId72"/>
        </w:object>
      </w:r>
    </w:p>
    <w:p w14:paraId="7CCEC91D" w14:textId="632897D7" w:rsidR="000F65D1" w:rsidRDefault="000F65D1" w:rsidP="000D00C0">
      <w:pPr>
        <w:pStyle w:val="2"/>
      </w:pPr>
      <w:bookmarkStart w:id="58" w:name="_Toc377298321"/>
      <w:r>
        <w:t>計算式データ</w:t>
      </w:r>
      <w:r w:rsidR="00774B39">
        <w:t>の</w:t>
      </w:r>
      <w:r>
        <w:t>構造</w:t>
      </w:r>
      <w:bookmarkEnd w:id="58"/>
    </w:p>
    <w:p w14:paraId="7D61C2B5" w14:textId="77777777" w:rsidR="000F65D1" w:rsidRPr="000F65D1" w:rsidRDefault="000F65D1" w:rsidP="000F65D1">
      <w:pPr>
        <w:pStyle w:val="a9"/>
        <w:ind w:firstLine="283"/>
      </w:pPr>
    </w:p>
    <w:p w14:paraId="312B0D76" w14:textId="05B8D528" w:rsidR="000D00C0" w:rsidRDefault="000D00C0" w:rsidP="000D00C0">
      <w:pPr>
        <w:pStyle w:val="2"/>
      </w:pPr>
      <w:bookmarkStart w:id="59" w:name="_Toc377298322"/>
      <w:r>
        <w:lastRenderedPageBreak/>
        <w:t>計算式</w:t>
      </w:r>
      <w:r>
        <w:rPr>
          <w:rFonts w:hint="eastAsia"/>
        </w:rPr>
        <w:t>実行処理</w:t>
      </w:r>
      <w:r w:rsidR="00420592">
        <w:rPr>
          <w:rFonts w:hint="eastAsia"/>
        </w:rPr>
        <w:t>（ランタイム）</w:t>
      </w:r>
      <w:bookmarkEnd w:id="59"/>
    </w:p>
    <w:p w14:paraId="24148CC0" w14:textId="77777777" w:rsidR="000D00C0" w:rsidRPr="001614A8" w:rsidRDefault="000D00C0" w:rsidP="001614A8">
      <w:pPr>
        <w:pStyle w:val="a9"/>
        <w:ind w:firstLine="283"/>
      </w:pPr>
    </w:p>
    <w:p w14:paraId="3CB01B2C" w14:textId="15449577" w:rsidR="00BE030B" w:rsidRDefault="0055289D" w:rsidP="00BE030B">
      <w:pPr>
        <w:pStyle w:val="1"/>
      </w:pPr>
      <w:bookmarkStart w:id="60" w:name="_Toc377298323"/>
      <w:r>
        <w:rPr>
          <w:rFonts w:hint="eastAsia"/>
        </w:rPr>
        <w:t>データ変換作業</w:t>
      </w:r>
      <w:r w:rsidR="00BE030B">
        <w:rPr>
          <w:rFonts w:hint="eastAsia"/>
        </w:rPr>
        <w:t>環境</w:t>
      </w:r>
      <w:r w:rsidR="0059501E">
        <w:rPr>
          <w:rFonts w:hint="eastAsia"/>
        </w:rPr>
        <w:t>の改善</w:t>
      </w:r>
      <w:bookmarkEnd w:id="60"/>
    </w:p>
    <w:p w14:paraId="5483B9AA" w14:textId="5DEF6BC5" w:rsidR="002600C4" w:rsidRDefault="002600C4" w:rsidP="002600C4">
      <w:pPr>
        <w:pStyle w:val="2"/>
      </w:pPr>
      <w:bookmarkStart w:id="61" w:name="_Toc377298324"/>
      <w:r>
        <w:rPr>
          <w:rFonts w:hint="eastAsia"/>
        </w:rPr>
        <w:t>バッチファイル</w:t>
      </w:r>
      <w:r>
        <w:t xml:space="preserve"> </w:t>
      </w:r>
      <w:r>
        <w:t>の利用</w:t>
      </w:r>
      <w:bookmarkEnd w:id="61"/>
    </w:p>
    <w:p w14:paraId="5C768A3E" w14:textId="4506552F" w:rsidR="002600C4" w:rsidRDefault="002600C4" w:rsidP="002600C4">
      <w:pPr>
        <w:pStyle w:val="a9"/>
        <w:ind w:firstLine="283"/>
      </w:pPr>
      <w:r>
        <w:fldChar w:fldCharType="begin"/>
      </w:r>
      <w:r>
        <w:instrText xml:space="preserve"> XE "SCons" \y “SCons” </w:instrText>
      </w:r>
      <w:r>
        <w:fldChar w:fldCharType="end"/>
      </w:r>
    </w:p>
    <w:p w14:paraId="4B0F39A1" w14:textId="77777777" w:rsidR="00BE030B" w:rsidRDefault="00BE030B" w:rsidP="00BE030B">
      <w:pPr>
        <w:pStyle w:val="2"/>
      </w:pPr>
      <w:bookmarkStart w:id="62" w:name="_Toc377298325"/>
      <w:r>
        <w:rPr>
          <w:rFonts w:hint="eastAsia"/>
        </w:rPr>
        <w:t>S</w:t>
      </w:r>
      <w:r>
        <w:t xml:space="preserve">Cons </w:t>
      </w:r>
      <w:r>
        <w:t>の利用</w:t>
      </w:r>
      <w:bookmarkEnd w:id="62"/>
    </w:p>
    <w:p w14:paraId="2222BCBE" w14:textId="77777777" w:rsidR="00745BD4" w:rsidRDefault="00745BD4" w:rsidP="00745BD4">
      <w:pPr>
        <w:pStyle w:val="a9"/>
        <w:ind w:firstLine="283"/>
      </w:pPr>
      <w:r>
        <w:t>SCons</w:t>
      </w:r>
      <w:r w:rsidRPr="00C60514">
        <w:t xml:space="preserve"> </w:t>
      </w:r>
      <w:r>
        <w:fldChar w:fldCharType="begin"/>
      </w:r>
      <w:r>
        <w:instrText xml:space="preserve"> XE "SCons" \y “SCons” </w:instrText>
      </w:r>
      <w:r>
        <w:fldChar w:fldCharType="end"/>
      </w:r>
    </w:p>
    <w:p w14:paraId="29AF840A" w14:textId="77777777" w:rsidR="00745BD4" w:rsidRDefault="00745BD4" w:rsidP="00745BD4">
      <w:pPr>
        <w:pStyle w:val="a9"/>
        <w:ind w:firstLine="283"/>
      </w:pPr>
      <w:r>
        <w:t>Python</w:t>
      </w:r>
      <w:r w:rsidRPr="00C60514">
        <w:t xml:space="preserve"> </w:t>
      </w:r>
      <w:r>
        <w:fldChar w:fldCharType="begin"/>
      </w:r>
      <w:r>
        <w:instrText xml:space="preserve"> XE "Python" \y “Python” </w:instrText>
      </w:r>
      <w:r>
        <w:fldChar w:fldCharType="end"/>
      </w:r>
    </w:p>
    <w:p w14:paraId="4D694441" w14:textId="77777777" w:rsidR="001614A8" w:rsidRPr="00801698" w:rsidRDefault="001614A8" w:rsidP="00801698">
      <w:pPr>
        <w:pStyle w:val="a9"/>
        <w:ind w:firstLine="283"/>
      </w:pPr>
    </w:p>
    <w:p w14:paraId="5A6C5C89" w14:textId="77777777" w:rsidR="003B4CE7" w:rsidRDefault="003B4CE7" w:rsidP="003B4CE7">
      <w:pPr>
        <w:pStyle w:val="af8"/>
      </w:pPr>
      <w:r>
        <w:rPr>
          <w:rFonts w:hint="eastAsia"/>
        </w:rPr>
        <w:t>以上</w:t>
      </w:r>
    </w:p>
    <w:p w14:paraId="0A26D554" w14:textId="77777777" w:rsidR="003B4CE7" w:rsidRDefault="003B4CE7" w:rsidP="00104C92">
      <w:pPr>
        <w:sectPr w:rsidR="003B4CE7" w:rsidSect="006F450B">
          <w:headerReference w:type="even" r:id="rId73"/>
          <w:headerReference w:type="default" r:id="rId74"/>
          <w:footerReference w:type="default" r:id="rId75"/>
          <w:headerReference w:type="first" r:id="rId76"/>
          <w:pgSz w:w="11906" w:h="16838"/>
          <w:pgMar w:top="1985" w:right="1701" w:bottom="1701" w:left="1701" w:header="1134" w:footer="850" w:gutter="0"/>
          <w:pgNumType w:start="1"/>
          <w:cols w:space="425"/>
          <w:docGrid w:type="lines" w:linePitch="360"/>
        </w:sectPr>
      </w:pPr>
    </w:p>
    <w:p w14:paraId="0ED2BE07" w14:textId="77777777" w:rsidR="0006787B" w:rsidRDefault="00966ADB" w:rsidP="008F4EF7">
      <w:pPr>
        <w:pStyle w:val="affff1"/>
        <w:spacing w:before="180"/>
      </w:pPr>
      <w:r>
        <w:lastRenderedPageBreak/>
        <w:t>索引</w:t>
      </w:r>
    </w:p>
    <w:p w14:paraId="5D05D615" w14:textId="77777777" w:rsidR="00397CA4" w:rsidRDefault="00AF276B" w:rsidP="00F10DC2">
      <w:pPr>
        <w:rPr>
          <w:noProof/>
        </w:rPr>
        <w:sectPr w:rsidR="00397CA4" w:rsidSect="00397CA4">
          <w:headerReference w:type="even" r:id="rId77"/>
          <w:headerReference w:type="default" r:id="rId78"/>
          <w:footerReference w:type="default" r:id="rId79"/>
          <w:headerReference w:type="first" r:id="rId80"/>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43F2DCDD" w14:textId="77777777" w:rsidR="00397CA4" w:rsidRDefault="00397CA4">
      <w:pPr>
        <w:pStyle w:val="affff3"/>
        <w:keepNext/>
        <w:tabs>
          <w:tab w:val="right" w:leader="dot" w:pos="3882"/>
        </w:tabs>
        <w:rPr>
          <w:rFonts w:eastAsiaTheme="minorEastAsia"/>
          <w:b w:val="0"/>
          <w:bCs w:val="0"/>
          <w:noProof/>
        </w:rPr>
      </w:pPr>
      <w:r>
        <w:rPr>
          <w:rFonts w:hint="eastAsia"/>
          <w:noProof/>
        </w:rPr>
        <w:lastRenderedPageBreak/>
        <w:t>Ｇ</w:t>
      </w:r>
    </w:p>
    <w:p w14:paraId="570FE014" w14:textId="77777777" w:rsidR="00397CA4" w:rsidRDefault="00397CA4">
      <w:pPr>
        <w:pStyle w:val="13"/>
        <w:tabs>
          <w:tab w:val="right" w:leader="dot" w:pos="3882"/>
        </w:tabs>
        <w:rPr>
          <w:noProof/>
        </w:rPr>
      </w:pPr>
      <w:r>
        <w:rPr>
          <w:noProof/>
        </w:rPr>
        <w:t>GCC</w:t>
      </w:r>
      <w:r>
        <w:rPr>
          <w:noProof/>
        </w:rPr>
        <w:tab/>
        <w:t>31</w:t>
      </w:r>
    </w:p>
    <w:p w14:paraId="17143849" w14:textId="77777777" w:rsidR="00397CA4" w:rsidRDefault="00397CA4">
      <w:pPr>
        <w:pStyle w:val="affff3"/>
        <w:keepNext/>
        <w:tabs>
          <w:tab w:val="right" w:leader="dot" w:pos="3882"/>
        </w:tabs>
        <w:rPr>
          <w:rFonts w:eastAsiaTheme="minorEastAsia"/>
          <w:b w:val="0"/>
          <w:bCs w:val="0"/>
          <w:noProof/>
        </w:rPr>
      </w:pPr>
      <w:r>
        <w:rPr>
          <w:rFonts w:hint="eastAsia"/>
          <w:noProof/>
        </w:rPr>
        <w:t>Ｊ</w:t>
      </w:r>
    </w:p>
    <w:p w14:paraId="7DBFF3E6" w14:textId="77777777" w:rsidR="00397CA4" w:rsidRDefault="00397CA4">
      <w:pPr>
        <w:pStyle w:val="13"/>
        <w:tabs>
          <w:tab w:val="right" w:leader="dot" w:pos="3882"/>
        </w:tabs>
        <w:rPr>
          <w:noProof/>
        </w:rPr>
      </w:pPr>
      <w:r>
        <w:rPr>
          <w:noProof/>
        </w:rPr>
        <w:t>JSON</w:t>
      </w:r>
      <w:r>
        <w:rPr>
          <w:noProof/>
        </w:rPr>
        <w:tab/>
        <w:t>6</w:t>
      </w:r>
    </w:p>
    <w:p w14:paraId="47FCC547" w14:textId="77777777" w:rsidR="00397CA4" w:rsidRDefault="00397CA4">
      <w:pPr>
        <w:pStyle w:val="affff3"/>
        <w:keepNext/>
        <w:tabs>
          <w:tab w:val="right" w:leader="dot" w:pos="3882"/>
        </w:tabs>
        <w:rPr>
          <w:rFonts w:eastAsiaTheme="minorEastAsia"/>
          <w:b w:val="0"/>
          <w:bCs w:val="0"/>
          <w:noProof/>
        </w:rPr>
      </w:pPr>
      <w:r>
        <w:rPr>
          <w:rFonts w:hint="eastAsia"/>
          <w:noProof/>
        </w:rPr>
        <w:t>Ｍ</w:t>
      </w:r>
    </w:p>
    <w:p w14:paraId="4728FF0C" w14:textId="77777777" w:rsidR="00397CA4" w:rsidRDefault="00397CA4">
      <w:pPr>
        <w:pStyle w:val="13"/>
        <w:tabs>
          <w:tab w:val="right" w:leader="dot" w:pos="3882"/>
        </w:tabs>
        <w:rPr>
          <w:noProof/>
        </w:rPr>
      </w:pPr>
      <w:r>
        <w:rPr>
          <w:noProof/>
        </w:rPr>
        <w:t>MinGW</w:t>
      </w:r>
      <w:r>
        <w:rPr>
          <w:noProof/>
        </w:rPr>
        <w:tab/>
        <w:t>31</w:t>
      </w:r>
    </w:p>
    <w:p w14:paraId="0ACD496D" w14:textId="77777777" w:rsidR="00397CA4" w:rsidRDefault="00397CA4">
      <w:pPr>
        <w:pStyle w:val="affff3"/>
        <w:keepNext/>
        <w:tabs>
          <w:tab w:val="right" w:leader="dot" w:pos="3882"/>
        </w:tabs>
        <w:rPr>
          <w:rFonts w:eastAsiaTheme="minorEastAsia"/>
          <w:b w:val="0"/>
          <w:bCs w:val="0"/>
          <w:noProof/>
        </w:rPr>
      </w:pPr>
      <w:r>
        <w:rPr>
          <w:rFonts w:hint="eastAsia"/>
          <w:noProof/>
        </w:rPr>
        <w:t>Ｐ</w:t>
      </w:r>
    </w:p>
    <w:p w14:paraId="00869AD1" w14:textId="77777777" w:rsidR="00397CA4" w:rsidRDefault="00397CA4">
      <w:pPr>
        <w:pStyle w:val="13"/>
        <w:tabs>
          <w:tab w:val="right" w:leader="dot" w:pos="3882"/>
        </w:tabs>
        <w:rPr>
          <w:noProof/>
        </w:rPr>
      </w:pPr>
      <w:r>
        <w:rPr>
          <w:noProof/>
        </w:rPr>
        <w:t>Python</w:t>
      </w:r>
      <w:r>
        <w:rPr>
          <w:noProof/>
        </w:rPr>
        <w:tab/>
        <w:t>50</w:t>
      </w:r>
    </w:p>
    <w:p w14:paraId="46EDEA97" w14:textId="77777777" w:rsidR="00397CA4" w:rsidRDefault="00397CA4">
      <w:pPr>
        <w:pStyle w:val="affff3"/>
        <w:keepNext/>
        <w:tabs>
          <w:tab w:val="right" w:leader="dot" w:pos="3882"/>
        </w:tabs>
        <w:rPr>
          <w:rFonts w:eastAsiaTheme="minorEastAsia"/>
          <w:b w:val="0"/>
          <w:bCs w:val="0"/>
          <w:noProof/>
        </w:rPr>
      </w:pPr>
      <w:r>
        <w:rPr>
          <w:rFonts w:hint="eastAsia"/>
          <w:noProof/>
        </w:rPr>
        <w:lastRenderedPageBreak/>
        <w:t>Ｓ</w:t>
      </w:r>
    </w:p>
    <w:p w14:paraId="304D7235" w14:textId="77777777" w:rsidR="00397CA4" w:rsidRDefault="00397CA4">
      <w:pPr>
        <w:pStyle w:val="13"/>
        <w:tabs>
          <w:tab w:val="right" w:leader="dot" w:pos="3882"/>
        </w:tabs>
        <w:rPr>
          <w:noProof/>
        </w:rPr>
      </w:pPr>
      <w:r>
        <w:rPr>
          <w:noProof/>
        </w:rPr>
        <w:t>SCons</w:t>
      </w:r>
      <w:r>
        <w:rPr>
          <w:noProof/>
        </w:rPr>
        <w:tab/>
        <w:t>50</w:t>
      </w:r>
    </w:p>
    <w:p w14:paraId="262327E8" w14:textId="77777777" w:rsidR="00397CA4" w:rsidRDefault="00397CA4">
      <w:pPr>
        <w:pStyle w:val="affff3"/>
        <w:keepNext/>
        <w:tabs>
          <w:tab w:val="right" w:leader="dot" w:pos="3882"/>
        </w:tabs>
        <w:rPr>
          <w:rFonts w:eastAsiaTheme="minorEastAsia"/>
          <w:b w:val="0"/>
          <w:bCs w:val="0"/>
          <w:noProof/>
        </w:rPr>
      </w:pPr>
      <w:r>
        <w:rPr>
          <w:rFonts w:hint="eastAsia"/>
          <w:noProof/>
        </w:rPr>
        <w:t>け</w:t>
      </w:r>
    </w:p>
    <w:p w14:paraId="2DBEC227" w14:textId="77777777" w:rsidR="00397CA4" w:rsidRDefault="00397CA4">
      <w:pPr>
        <w:pStyle w:val="13"/>
        <w:tabs>
          <w:tab w:val="right" w:leader="dot" w:pos="3882"/>
        </w:tabs>
        <w:rPr>
          <w:noProof/>
        </w:rPr>
      </w:pPr>
      <w:r>
        <w:rPr>
          <w:rFonts w:hint="eastAsia"/>
          <w:noProof/>
        </w:rPr>
        <w:t>計算式</w:t>
      </w:r>
    </w:p>
    <w:p w14:paraId="0A2B27F7" w14:textId="77777777" w:rsidR="00397CA4" w:rsidRDefault="00397CA4">
      <w:pPr>
        <w:pStyle w:val="26"/>
        <w:tabs>
          <w:tab w:val="right" w:leader="dot" w:pos="3882"/>
        </w:tabs>
        <w:rPr>
          <w:noProof/>
        </w:rPr>
      </w:pPr>
      <w:r>
        <w:rPr>
          <w:rFonts w:hint="eastAsia"/>
          <w:noProof/>
        </w:rPr>
        <w:t>逆ポーランド記法</w:t>
      </w:r>
      <w:r>
        <w:rPr>
          <w:noProof/>
        </w:rPr>
        <w:tab/>
        <w:t>47</w:t>
      </w:r>
    </w:p>
    <w:p w14:paraId="34A8E162" w14:textId="77777777" w:rsidR="00397CA4" w:rsidRDefault="00397CA4">
      <w:pPr>
        <w:pStyle w:val="26"/>
        <w:tabs>
          <w:tab w:val="right" w:leader="dot" w:pos="3882"/>
        </w:tabs>
        <w:rPr>
          <w:noProof/>
        </w:rPr>
      </w:pPr>
      <w:r>
        <w:rPr>
          <w:rFonts w:hint="eastAsia"/>
          <w:noProof/>
        </w:rPr>
        <w:t>ポーランド記法</w:t>
      </w:r>
      <w:r>
        <w:rPr>
          <w:noProof/>
        </w:rPr>
        <w:tab/>
        <w:t>47</w:t>
      </w:r>
    </w:p>
    <w:p w14:paraId="4DDB3E59" w14:textId="77777777" w:rsidR="00397CA4" w:rsidRDefault="00397CA4">
      <w:pPr>
        <w:pStyle w:val="13"/>
        <w:tabs>
          <w:tab w:val="right" w:leader="dot" w:pos="3882"/>
        </w:tabs>
        <w:rPr>
          <w:noProof/>
        </w:rPr>
      </w:pPr>
      <w:r>
        <w:rPr>
          <w:rFonts w:hint="eastAsia"/>
          <w:noProof/>
        </w:rPr>
        <w:t>ゲームデータ</w:t>
      </w:r>
      <w:r>
        <w:rPr>
          <w:noProof/>
        </w:rPr>
        <w:tab/>
        <w:t>1</w:t>
      </w:r>
    </w:p>
    <w:p w14:paraId="6809DA3A" w14:textId="77777777" w:rsidR="00397CA4" w:rsidRDefault="00397CA4" w:rsidP="00F10DC2">
      <w:pPr>
        <w:rPr>
          <w:noProof/>
        </w:rPr>
        <w:sectPr w:rsidR="00397CA4" w:rsidSect="00397CA4">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397CA4">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1C5B6B82" w14:textId="77777777" w:rsidR="00104C92" w:rsidRDefault="00104C92" w:rsidP="00104C92">
      <w:pPr>
        <w:sectPr w:rsidR="00104C92" w:rsidSect="0006787B">
          <w:type w:val="continuous"/>
          <w:pgSz w:w="11906" w:h="16838"/>
          <w:pgMar w:top="1985" w:right="1701" w:bottom="1701" w:left="1701" w:header="1304" w:footer="1020" w:gutter="0"/>
          <w:pgNumType w:fmt="lowerRoman"/>
          <w:cols w:space="425"/>
          <w:docGrid w:type="lines" w:linePitch="360"/>
        </w:sectPr>
      </w:pPr>
    </w:p>
    <w:p w14:paraId="7A380C20" w14:textId="77777777" w:rsidR="00104C92" w:rsidRPr="000D4978" w:rsidRDefault="0022386E" w:rsidP="000D4978">
      <w:pPr>
        <w:pStyle w:val="afff"/>
        <w:spacing w:before="5040"/>
      </w:pPr>
      <w:r>
        <w:lastRenderedPageBreak/>
        <w:fldChar w:fldCharType="begin"/>
      </w:r>
      <w:r>
        <w:instrText xml:space="preserve"> TITLE   \* MERGEFORMAT </w:instrText>
      </w:r>
      <w:r>
        <w:fldChar w:fldCharType="separate"/>
      </w:r>
      <w:r w:rsidR="00397CA4">
        <w:t>ゲームデータ仕様</w:t>
      </w:r>
      <w:r>
        <w:fldChar w:fldCharType="end"/>
      </w:r>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81"/>
      <w:headerReference w:type="default" r:id="rId82"/>
      <w:footerReference w:type="default" r:id="rId83"/>
      <w:headerReference w:type="first" r:id="rId84"/>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6F75A2" w14:textId="77777777" w:rsidR="0022386E" w:rsidRDefault="0022386E" w:rsidP="002B2600">
      <w:r>
        <w:separator/>
      </w:r>
    </w:p>
  </w:endnote>
  <w:endnote w:type="continuationSeparator" w:id="0">
    <w:p w14:paraId="6CDD4E3F" w14:textId="77777777" w:rsidR="0022386E" w:rsidRDefault="0022386E"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8A7F29" w:rsidRPr="00B46F4A" w:rsidRDefault="0022386E" w:rsidP="003B4CE7">
    <w:pPr>
      <w:pStyle w:val="aff7"/>
    </w:pPr>
    <w:r>
      <w:fldChar w:fldCharType="begin"/>
    </w:r>
    <w:r>
      <w:instrText xml:space="preserve"> TITLE   \* MERGEFORMAT </w:instrText>
    </w:r>
    <w:r>
      <w:fldChar w:fldCharType="separate"/>
    </w:r>
    <w:r w:rsidR="000C5B0A">
      <w:rPr>
        <w:rFonts w:hint="eastAsia"/>
      </w:rPr>
      <w:t>ゲームデータ仕様</w:t>
    </w:r>
    <w:r>
      <w:fldChar w:fldCharType="end"/>
    </w:r>
    <w:r w:rsidR="008A7F29" w:rsidRPr="00B46F4A">
      <w:tab/>
    </w:r>
    <w:r w:rsidR="008A7F29" w:rsidRPr="00B46F4A">
      <w:fldChar w:fldCharType="begin"/>
    </w:r>
    <w:r w:rsidR="008A7F29" w:rsidRPr="00B46F4A">
      <w:instrText>PAGE \* MERGEFORMAT</w:instrText>
    </w:r>
    <w:r w:rsidR="008A7F29" w:rsidRPr="00B46F4A">
      <w:fldChar w:fldCharType="separate"/>
    </w:r>
    <w:r w:rsidR="000C5B0A">
      <w:rPr>
        <w:noProof/>
      </w:rPr>
      <w:t>i</w:t>
    </w:r>
    <w:r w:rsidR="008A7F29"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8A7F29" w:rsidRPr="00B46F4A" w:rsidRDefault="0022386E" w:rsidP="00B46F4A">
    <w:pPr>
      <w:pStyle w:val="aff7"/>
    </w:pPr>
    <w:r>
      <w:fldChar w:fldCharType="begin"/>
    </w:r>
    <w:r>
      <w:instrText xml:space="preserve"> TITLE   \* MERGEFORMAT </w:instrText>
    </w:r>
    <w:r>
      <w:fldChar w:fldCharType="separate"/>
    </w:r>
    <w:r w:rsidR="000C5B0A">
      <w:rPr>
        <w:rFonts w:hint="eastAsia"/>
      </w:rPr>
      <w:t>ゲームデータ仕様</w:t>
    </w:r>
    <w:r>
      <w:fldChar w:fldCharType="end"/>
    </w:r>
    <w:r w:rsidR="008A7F29" w:rsidRPr="00B46F4A">
      <w:tab/>
    </w:r>
    <w:r w:rsidR="008A7F29" w:rsidRPr="00B46F4A">
      <w:fldChar w:fldCharType="begin"/>
    </w:r>
    <w:r w:rsidR="008A7F29" w:rsidRPr="00B46F4A">
      <w:instrText>PAGE \* MERGEFORMAT</w:instrText>
    </w:r>
    <w:r w:rsidR="008A7F29" w:rsidRPr="00B46F4A">
      <w:fldChar w:fldCharType="separate"/>
    </w:r>
    <w:r w:rsidR="000C5B0A">
      <w:rPr>
        <w:noProof/>
      </w:rPr>
      <w:t>iii</w:t>
    </w:r>
    <w:r w:rsidR="008A7F29"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8A7F29" w:rsidRPr="00B46F4A" w:rsidRDefault="0022386E" w:rsidP="00B46F4A">
    <w:pPr>
      <w:pStyle w:val="aff7"/>
    </w:pPr>
    <w:r>
      <w:fldChar w:fldCharType="begin"/>
    </w:r>
    <w:r>
      <w:instrText xml:space="preserve"> TITLE   \* MERGEFORMAT </w:instrText>
    </w:r>
    <w:r>
      <w:fldChar w:fldCharType="separate"/>
    </w:r>
    <w:r w:rsidR="000C5B0A">
      <w:rPr>
        <w:rFonts w:hint="eastAsia"/>
      </w:rPr>
      <w:t>ゲームデータ仕様</w:t>
    </w:r>
    <w:r>
      <w:fldChar w:fldCharType="end"/>
    </w:r>
    <w:r w:rsidR="008A7F29" w:rsidRPr="00B46F4A">
      <w:tab/>
    </w:r>
    <w:r w:rsidR="008A7F29" w:rsidRPr="00B46F4A">
      <w:fldChar w:fldCharType="begin"/>
    </w:r>
    <w:r w:rsidR="008A7F29" w:rsidRPr="00B46F4A">
      <w:instrText>PAGE \* MERGEFORMAT</w:instrText>
    </w:r>
    <w:r w:rsidR="008A7F29" w:rsidRPr="00B46F4A">
      <w:fldChar w:fldCharType="separate"/>
    </w:r>
    <w:r w:rsidR="000C5B0A">
      <w:rPr>
        <w:noProof/>
      </w:rPr>
      <w:t>16</w:t>
    </w:r>
    <w:r w:rsidR="008A7F29"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8A7F29" w:rsidRPr="00FA5A67" w:rsidRDefault="0022386E" w:rsidP="00EB06D4">
    <w:pPr>
      <w:pStyle w:val="aff7"/>
      <w:tabs>
        <w:tab w:val="left" w:pos="6440"/>
      </w:tabs>
    </w:pPr>
    <w:r>
      <w:fldChar w:fldCharType="begin"/>
    </w:r>
    <w:r>
      <w:instrText xml:space="preserve"> TITLE   \* MERGEFORMAT </w:instrText>
    </w:r>
    <w:r>
      <w:fldChar w:fldCharType="separate"/>
    </w:r>
    <w:r w:rsidR="000C5B0A">
      <w:rPr>
        <w:rFonts w:hint="eastAsia"/>
      </w:rPr>
      <w:t>ゲームデータ仕様</w:t>
    </w:r>
    <w:r>
      <w:fldChar w:fldCharType="end"/>
    </w:r>
    <w:r w:rsidR="008A7F29" w:rsidRPr="00FA5A67">
      <w:tab/>
    </w:r>
    <w:r w:rsidR="008A7F29">
      <w:tab/>
    </w:r>
    <w:r w:rsidR="008A7F29" w:rsidRPr="00FA5A67">
      <w:fldChar w:fldCharType="begin"/>
    </w:r>
    <w:r w:rsidR="008A7F29" w:rsidRPr="00FA5A67">
      <w:instrText>PAGE \* MERGEFORMAT</w:instrText>
    </w:r>
    <w:r w:rsidR="008A7F29" w:rsidRPr="00FA5A67">
      <w:fldChar w:fldCharType="separate"/>
    </w:r>
    <w:r w:rsidR="000C5B0A">
      <w:rPr>
        <w:noProof/>
      </w:rPr>
      <w:t>i</w:t>
    </w:r>
    <w:r w:rsidR="008A7F29"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8A7F29" w:rsidRPr="00B46F4A" w:rsidRDefault="008A7F29"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F77486" w14:textId="77777777" w:rsidR="0022386E" w:rsidRDefault="0022386E" w:rsidP="002B2600">
      <w:r>
        <w:separator/>
      </w:r>
    </w:p>
  </w:footnote>
  <w:footnote w:type="continuationSeparator" w:id="0">
    <w:p w14:paraId="3DED3F79" w14:textId="77777777" w:rsidR="0022386E" w:rsidRDefault="0022386E"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77777777" w:rsidR="008A7F29" w:rsidRDefault="0022386E">
    <w:pPr>
      <w:pStyle w:val="aff5"/>
    </w:pPr>
    <w:r>
      <w:rPr>
        <w:noProof/>
      </w:rPr>
      <w:pict w14:anchorId="077DD5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5" o:spid="_x0000_s2076" type="#_x0000_t136" style="position:absolute;left:0;text-align:left;margin-left:0;margin-top:0;width:374.7pt;height:224.8pt;rotation:315;z-index:-25164902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7777777" w:rsidR="008A7F29" w:rsidRPr="0060641B" w:rsidRDefault="0022386E" w:rsidP="003B4CE7">
    <w:pPr>
      <w:pStyle w:val="aff5"/>
    </w:pPr>
    <w:r>
      <w:rPr>
        <w:noProof/>
      </w:rPr>
      <w:pict w14:anchorId="34376E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5" o:spid="_x0000_s2086" type="#_x0000_t136" style="position:absolute;left:0;text-align:left;margin-left:0;margin-top:0;width:374.7pt;height:224.8pt;rotation:315;z-index:-25162854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rsidR="008A7F29">
      <w:tab/>
      <w:t>■</w:t>
    </w:r>
    <w:r w:rsidR="008A7F29">
      <w:fldChar w:fldCharType="begin"/>
    </w:r>
    <w:r w:rsidR="008A7F29">
      <w:instrText xml:space="preserve"> STYLEREF  "</w:instrText>
    </w:r>
    <w:r w:rsidR="008A7F29">
      <w:instrText>見出し</w:instrText>
    </w:r>
    <w:r w:rsidR="008A7F29">
      <w:instrText xml:space="preserve"> 1"  \* MERGEFORMAT </w:instrText>
    </w:r>
    <w:r w:rsidR="008A7F29">
      <w:fldChar w:fldCharType="separate"/>
    </w:r>
    <w:r w:rsidR="000C5B0A">
      <w:rPr>
        <w:rFonts w:hint="eastAsia"/>
        <w:noProof/>
      </w:rPr>
      <w:t>データ仕様</w:t>
    </w:r>
    <w:r w:rsidR="008A7F29">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77777777" w:rsidR="008A7F29" w:rsidRDefault="0022386E">
    <w:pPr>
      <w:pStyle w:val="aff5"/>
    </w:pPr>
    <w:r>
      <w:rPr>
        <w:noProof/>
      </w:rPr>
      <w:pict w14:anchorId="4D874A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3" o:spid="_x0000_s2084" type="#_x0000_t136" style="position:absolute;left:0;text-align:left;margin-left:0;margin-top:0;width:374.7pt;height:224.8pt;rotation:315;z-index:-25163264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77777777" w:rsidR="008A7F29" w:rsidRDefault="0022386E">
    <w:pPr>
      <w:pStyle w:val="aff5"/>
    </w:pPr>
    <w:r>
      <w:rPr>
        <w:noProof/>
      </w:rPr>
      <w:pict w14:anchorId="5A39BBD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7" o:spid="_x0000_s2088" type="#_x0000_t136" style="position:absolute;left:0;text-align:left;margin-left:0;margin-top:0;width:374.7pt;height:224.8pt;rotation:315;z-index:-25162444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77777777" w:rsidR="008A7F29" w:rsidRPr="0060641B" w:rsidRDefault="0022386E" w:rsidP="003B4CE7">
    <w:pPr>
      <w:pStyle w:val="aff5"/>
    </w:pPr>
    <w:r>
      <w:rPr>
        <w:noProof/>
      </w:rPr>
      <w:pict w14:anchorId="73E91C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8" o:spid="_x0000_s2089" type="#_x0000_t136" style="position:absolute;left:0;text-align:left;margin-left:0;margin-top:0;width:374.7pt;height:224.8pt;rotation:315;z-index:-25162240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rsidR="008A7F29">
      <w:tab/>
    </w:r>
    <w:r w:rsidR="008A7F29">
      <w:t>【索引】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77777777" w:rsidR="008A7F29" w:rsidRDefault="0022386E">
    <w:pPr>
      <w:pStyle w:val="aff5"/>
    </w:pPr>
    <w:r>
      <w:rPr>
        <w:noProof/>
      </w:rPr>
      <w:pict w14:anchorId="50F06C7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6" o:spid="_x0000_s2087" type="#_x0000_t136" style="position:absolute;left:0;text-align:left;margin-left:0;margin-top:0;width:374.7pt;height:224.8pt;rotation:315;z-index:-25162649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77777777" w:rsidR="008A7F29" w:rsidRDefault="0022386E">
    <w:pPr>
      <w:pStyle w:val="aff5"/>
    </w:pPr>
    <w:r>
      <w:rPr>
        <w:noProof/>
      </w:rPr>
      <w:pict w14:anchorId="327E53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0" o:spid="_x0000_s2091" type="#_x0000_t136" style="position:absolute;left:0;text-align:left;margin-left:0;margin-top:0;width:374.7pt;height:224.8pt;rotation:315;z-index:-25161830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77777777" w:rsidR="008A7F29" w:rsidRPr="0060641B" w:rsidRDefault="0022386E" w:rsidP="00FA5A67">
    <w:r>
      <w:rPr>
        <w:noProof/>
      </w:rPr>
      <w:pict w14:anchorId="33512F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1" o:spid="_x0000_s2092" type="#_x0000_t136" style="position:absolute;left:0;text-align:left;margin-left:0;margin-top:0;width:374.7pt;height:224.8pt;rotation:315;z-index:-25161625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77777777" w:rsidR="008A7F29" w:rsidRDefault="0022386E">
    <w:pPr>
      <w:pStyle w:val="aff5"/>
    </w:pPr>
    <w:r>
      <w:rPr>
        <w:noProof/>
      </w:rPr>
      <w:pict w14:anchorId="4C8C2F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9" o:spid="_x0000_s2090" type="#_x0000_t136" style="position:absolute;left:0;text-align:left;margin-left:0;margin-top:0;width:374.7pt;height:224.8pt;rotation:315;z-index:-25162035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77777777" w:rsidR="008A7F29" w:rsidRDefault="0022386E">
    <w:pPr>
      <w:pStyle w:val="aff5"/>
    </w:pPr>
    <w:r>
      <w:rPr>
        <w:noProof/>
      </w:rPr>
      <w:pict w14:anchorId="016DBD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4" o:spid="_x0000_s2075" type="#_x0000_t136" style="position:absolute;left:0;text-align:left;margin-left:0;margin-top:0;width:374.7pt;height:224.8pt;rotation:315;z-index:-25165107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7777777" w:rsidR="008A7F29" w:rsidRDefault="0022386E">
    <w:pPr>
      <w:pStyle w:val="aff5"/>
    </w:pPr>
    <w:r>
      <w:rPr>
        <w:noProof/>
      </w:rPr>
      <w:pict w14:anchorId="6A1731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8" o:spid="_x0000_s2079" type="#_x0000_t136" style="position:absolute;left:0;text-align:left;margin-left:0;margin-top:0;width:374.7pt;height:224.8pt;rotation:315;z-index:-25164288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77777777" w:rsidR="008A7F29" w:rsidRPr="0060641B" w:rsidRDefault="0022386E" w:rsidP="0060641B">
    <w:pPr>
      <w:pStyle w:val="aff5"/>
    </w:pPr>
    <w:r>
      <w:rPr>
        <w:noProof/>
      </w:rPr>
      <w:pict w14:anchorId="16E0B2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9" o:spid="_x0000_s2080" type="#_x0000_t136" style="position:absolute;left:0;text-align:left;margin-left:0;margin-top:0;width:374.7pt;height:224.8pt;rotation:315;z-index:-25164083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rsidR="008A7F29">
      <w:tab/>
    </w:r>
    <w:r w:rsidR="008A7F29">
      <w:t>【改訂履歴】</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77777777" w:rsidR="008A7F29" w:rsidRDefault="0022386E">
    <w:pPr>
      <w:pStyle w:val="aff5"/>
    </w:pPr>
    <w:r>
      <w:rPr>
        <w:noProof/>
      </w:rPr>
      <w:pict w14:anchorId="451B4E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7" o:spid="_x0000_s2078" type="#_x0000_t136" style="position:absolute;left:0;text-align:left;margin-left:0;margin-top:0;width:374.7pt;height:224.8pt;rotation:315;z-index:-25164492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77777777" w:rsidR="008A7F29" w:rsidRDefault="0022386E">
    <w:pPr>
      <w:pStyle w:val="aff5"/>
    </w:pPr>
    <w:r>
      <w:rPr>
        <w:noProof/>
      </w:rPr>
      <w:pict w14:anchorId="43A708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1" o:spid="_x0000_s2082" type="#_x0000_t136" style="position:absolute;left:0;text-align:left;margin-left:0;margin-top:0;width:374.7pt;height:224.8pt;rotation:315;z-index:-25163673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77777777" w:rsidR="008A7F29" w:rsidRPr="0060641B" w:rsidRDefault="0022386E" w:rsidP="0060641B">
    <w:pPr>
      <w:pStyle w:val="aff5"/>
    </w:pPr>
    <w:r>
      <w:rPr>
        <w:noProof/>
      </w:rPr>
      <w:pict w14:anchorId="7A08E6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2" o:spid="_x0000_s2083" type="#_x0000_t136" style="position:absolute;left:0;text-align:left;margin-left:0;margin-top:0;width:374.7pt;height:224.8pt;rotation:315;z-index:-25163468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rsidR="008A7F29">
      <w:tab/>
    </w:r>
    <w:r w:rsidR="008A7F29">
      <w:t>【目次】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77777777" w:rsidR="008A7F29" w:rsidRDefault="0022386E">
    <w:pPr>
      <w:pStyle w:val="aff5"/>
    </w:pPr>
    <w:r>
      <w:rPr>
        <w:noProof/>
      </w:rPr>
      <w:pict w14:anchorId="427060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0" o:spid="_x0000_s2081" type="#_x0000_t136" style="position:absolute;left:0;text-align:left;margin-left:0;margin-top:0;width:374.7pt;height:224.8pt;rotation:315;z-index:-25163878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7777777" w:rsidR="008A7F29" w:rsidRDefault="0022386E">
    <w:pPr>
      <w:pStyle w:val="aff5"/>
    </w:pPr>
    <w:r>
      <w:rPr>
        <w:noProof/>
      </w:rPr>
      <w:pict w14:anchorId="6C3479F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4" o:spid="_x0000_s2085" type="#_x0000_t136" style="position:absolute;left:0;text-align:left;margin-left:0;margin-top:0;width:374.7pt;height:224.8pt;rotation:315;z-index:-25163059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093">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5A99"/>
    <w:rsid w:val="000079FD"/>
    <w:rsid w:val="00012DD0"/>
    <w:rsid w:val="0001387D"/>
    <w:rsid w:val="000139B4"/>
    <w:rsid w:val="00014CEB"/>
    <w:rsid w:val="00016381"/>
    <w:rsid w:val="00016489"/>
    <w:rsid w:val="00017087"/>
    <w:rsid w:val="00023ED2"/>
    <w:rsid w:val="00024ED3"/>
    <w:rsid w:val="000271E8"/>
    <w:rsid w:val="00031880"/>
    <w:rsid w:val="00032E0C"/>
    <w:rsid w:val="000334AD"/>
    <w:rsid w:val="00033DF1"/>
    <w:rsid w:val="00034B4E"/>
    <w:rsid w:val="000378CE"/>
    <w:rsid w:val="000413D3"/>
    <w:rsid w:val="00042D65"/>
    <w:rsid w:val="00045B09"/>
    <w:rsid w:val="00045E07"/>
    <w:rsid w:val="00050A56"/>
    <w:rsid w:val="0005310F"/>
    <w:rsid w:val="00056663"/>
    <w:rsid w:val="000571C9"/>
    <w:rsid w:val="00060DFE"/>
    <w:rsid w:val="00061106"/>
    <w:rsid w:val="00064528"/>
    <w:rsid w:val="00066E94"/>
    <w:rsid w:val="0006787B"/>
    <w:rsid w:val="000678ED"/>
    <w:rsid w:val="0007110B"/>
    <w:rsid w:val="000734C2"/>
    <w:rsid w:val="0007385F"/>
    <w:rsid w:val="00081622"/>
    <w:rsid w:val="000817BB"/>
    <w:rsid w:val="00084756"/>
    <w:rsid w:val="00085D40"/>
    <w:rsid w:val="00091978"/>
    <w:rsid w:val="00091D61"/>
    <w:rsid w:val="00095461"/>
    <w:rsid w:val="00095A1D"/>
    <w:rsid w:val="00096E7F"/>
    <w:rsid w:val="00097667"/>
    <w:rsid w:val="00097F69"/>
    <w:rsid w:val="000A1139"/>
    <w:rsid w:val="000A6FD7"/>
    <w:rsid w:val="000A7570"/>
    <w:rsid w:val="000B04D1"/>
    <w:rsid w:val="000B063D"/>
    <w:rsid w:val="000B24CD"/>
    <w:rsid w:val="000B6429"/>
    <w:rsid w:val="000C3183"/>
    <w:rsid w:val="000C5B0A"/>
    <w:rsid w:val="000D00C0"/>
    <w:rsid w:val="000D0711"/>
    <w:rsid w:val="000D1B9A"/>
    <w:rsid w:val="000D1F11"/>
    <w:rsid w:val="000D2F8C"/>
    <w:rsid w:val="000D4978"/>
    <w:rsid w:val="000D6821"/>
    <w:rsid w:val="000E44C2"/>
    <w:rsid w:val="000E49BF"/>
    <w:rsid w:val="000E4D4A"/>
    <w:rsid w:val="000F11C6"/>
    <w:rsid w:val="000F15B7"/>
    <w:rsid w:val="000F65D1"/>
    <w:rsid w:val="000F7DBC"/>
    <w:rsid w:val="0010406D"/>
    <w:rsid w:val="00104C92"/>
    <w:rsid w:val="0010751F"/>
    <w:rsid w:val="0011156A"/>
    <w:rsid w:val="00111B6F"/>
    <w:rsid w:val="00114B57"/>
    <w:rsid w:val="0011602D"/>
    <w:rsid w:val="001163E5"/>
    <w:rsid w:val="00117097"/>
    <w:rsid w:val="001173D0"/>
    <w:rsid w:val="0012167A"/>
    <w:rsid w:val="001220B9"/>
    <w:rsid w:val="0012212A"/>
    <w:rsid w:val="0012537D"/>
    <w:rsid w:val="001256D9"/>
    <w:rsid w:val="00125EF3"/>
    <w:rsid w:val="001261B3"/>
    <w:rsid w:val="00127A17"/>
    <w:rsid w:val="00134FB5"/>
    <w:rsid w:val="00135C3B"/>
    <w:rsid w:val="001361C5"/>
    <w:rsid w:val="001378AD"/>
    <w:rsid w:val="001401BC"/>
    <w:rsid w:val="00146D47"/>
    <w:rsid w:val="00147DD9"/>
    <w:rsid w:val="00150705"/>
    <w:rsid w:val="0015079B"/>
    <w:rsid w:val="0015086D"/>
    <w:rsid w:val="0015542C"/>
    <w:rsid w:val="00160482"/>
    <w:rsid w:val="001614A8"/>
    <w:rsid w:val="00164746"/>
    <w:rsid w:val="00167D76"/>
    <w:rsid w:val="00170DB1"/>
    <w:rsid w:val="001740AA"/>
    <w:rsid w:val="0018242B"/>
    <w:rsid w:val="00192757"/>
    <w:rsid w:val="00192C98"/>
    <w:rsid w:val="00193574"/>
    <w:rsid w:val="001A1752"/>
    <w:rsid w:val="001A179E"/>
    <w:rsid w:val="001A2A91"/>
    <w:rsid w:val="001A440B"/>
    <w:rsid w:val="001A54AA"/>
    <w:rsid w:val="001A7981"/>
    <w:rsid w:val="001B2286"/>
    <w:rsid w:val="001B2FE4"/>
    <w:rsid w:val="001B3906"/>
    <w:rsid w:val="001B4BE5"/>
    <w:rsid w:val="001B5B05"/>
    <w:rsid w:val="001B7A11"/>
    <w:rsid w:val="001C23BB"/>
    <w:rsid w:val="001C2D6E"/>
    <w:rsid w:val="001C36D4"/>
    <w:rsid w:val="001C5383"/>
    <w:rsid w:val="001C5611"/>
    <w:rsid w:val="001C7994"/>
    <w:rsid w:val="001D0C55"/>
    <w:rsid w:val="001D0CB8"/>
    <w:rsid w:val="001D4527"/>
    <w:rsid w:val="001D48C8"/>
    <w:rsid w:val="001D5843"/>
    <w:rsid w:val="001D5864"/>
    <w:rsid w:val="001D6437"/>
    <w:rsid w:val="001D6C61"/>
    <w:rsid w:val="001E53A2"/>
    <w:rsid w:val="001E599B"/>
    <w:rsid w:val="001E6D1E"/>
    <w:rsid w:val="001F04AA"/>
    <w:rsid w:val="001F149B"/>
    <w:rsid w:val="001F20D0"/>
    <w:rsid w:val="001F4A9C"/>
    <w:rsid w:val="002054BD"/>
    <w:rsid w:val="0020597E"/>
    <w:rsid w:val="002063BA"/>
    <w:rsid w:val="00211CF7"/>
    <w:rsid w:val="00214965"/>
    <w:rsid w:val="002229F8"/>
    <w:rsid w:val="0022386E"/>
    <w:rsid w:val="002244E2"/>
    <w:rsid w:val="0022708F"/>
    <w:rsid w:val="00230BDE"/>
    <w:rsid w:val="00233FDD"/>
    <w:rsid w:val="002357AC"/>
    <w:rsid w:val="002360AD"/>
    <w:rsid w:val="00242385"/>
    <w:rsid w:val="00243210"/>
    <w:rsid w:val="002464E2"/>
    <w:rsid w:val="00247894"/>
    <w:rsid w:val="00254B5A"/>
    <w:rsid w:val="00255A22"/>
    <w:rsid w:val="00255D6E"/>
    <w:rsid w:val="002600C4"/>
    <w:rsid w:val="00265222"/>
    <w:rsid w:val="00272C30"/>
    <w:rsid w:val="002751E6"/>
    <w:rsid w:val="00275C7E"/>
    <w:rsid w:val="00280C2F"/>
    <w:rsid w:val="00283439"/>
    <w:rsid w:val="00295B61"/>
    <w:rsid w:val="00296FE4"/>
    <w:rsid w:val="002A2CEC"/>
    <w:rsid w:val="002A775F"/>
    <w:rsid w:val="002B2600"/>
    <w:rsid w:val="002B39B4"/>
    <w:rsid w:val="002C12AC"/>
    <w:rsid w:val="002C1CDE"/>
    <w:rsid w:val="002C3A49"/>
    <w:rsid w:val="002C4B52"/>
    <w:rsid w:val="002C6AF0"/>
    <w:rsid w:val="002D10C3"/>
    <w:rsid w:val="002D293D"/>
    <w:rsid w:val="002D3BFF"/>
    <w:rsid w:val="002D4180"/>
    <w:rsid w:val="002D70AD"/>
    <w:rsid w:val="002E016E"/>
    <w:rsid w:val="002E0FF5"/>
    <w:rsid w:val="002E168D"/>
    <w:rsid w:val="002E33F1"/>
    <w:rsid w:val="002E4952"/>
    <w:rsid w:val="002E49E5"/>
    <w:rsid w:val="002E6BBF"/>
    <w:rsid w:val="002E6BFD"/>
    <w:rsid w:val="002E7152"/>
    <w:rsid w:val="002F0401"/>
    <w:rsid w:val="002F21CC"/>
    <w:rsid w:val="002F48C8"/>
    <w:rsid w:val="002F4FD2"/>
    <w:rsid w:val="002F78FC"/>
    <w:rsid w:val="00300762"/>
    <w:rsid w:val="0030155B"/>
    <w:rsid w:val="003024AA"/>
    <w:rsid w:val="00305EA8"/>
    <w:rsid w:val="00307B7C"/>
    <w:rsid w:val="003104B8"/>
    <w:rsid w:val="00313D8F"/>
    <w:rsid w:val="00314ABC"/>
    <w:rsid w:val="00315766"/>
    <w:rsid w:val="00316314"/>
    <w:rsid w:val="00322271"/>
    <w:rsid w:val="0032347A"/>
    <w:rsid w:val="00326238"/>
    <w:rsid w:val="00326DAA"/>
    <w:rsid w:val="0032765F"/>
    <w:rsid w:val="0033086D"/>
    <w:rsid w:val="00332985"/>
    <w:rsid w:val="00332C78"/>
    <w:rsid w:val="00333BE7"/>
    <w:rsid w:val="00334EE5"/>
    <w:rsid w:val="0033522B"/>
    <w:rsid w:val="00342966"/>
    <w:rsid w:val="00347C76"/>
    <w:rsid w:val="003524CB"/>
    <w:rsid w:val="00354E3D"/>
    <w:rsid w:val="00360EB2"/>
    <w:rsid w:val="00366DA7"/>
    <w:rsid w:val="00372F3A"/>
    <w:rsid w:val="003761B4"/>
    <w:rsid w:val="003803C4"/>
    <w:rsid w:val="003803DA"/>
    <w:rsid w:val="00385DB4"/>
    <w:rsid w:val="0038622B"/>
    <w:rsid w:val="003909F5"/>
    <w:rsid w:val="00395E95"/>
    <w:rsid w:val="00395FB9"/>
    <w:rsid w:val="0039749D"/>
    <w:rsid w:val="00397CA4"/>
    <w:rsid w:val="003A2FDD"/>
    <w:rsid w:val="003A5538"/>
    <w:rsid w:val="003B0BE1"/>
    <w:rsid w:val="003B3F96"/>
    <w:rsid w:val="003B4CE7"/>
    <w:rsid w:val="003B5C4F"/>
    <w:rsid w:val="003B77B7"/>
    <w:rsid w:val="003C3015"/>
    <w:rsid w:val="003C3947"/>
    <w:rsid w:val="003C4431"/>
    <w:rsid w:val="003C6C83"/>
    <w:rsid w:val="003D1B3F"/>
    <w:rsid w:val="003D1BD5"/>
    <w:rsid w:val="003D4783"/>
    <w:rsid w:val="003D539E"/>
    <w:rsid w:val="003E0B80"/>
    <w:rsid w:val="003E1D7F"/>
    <w:rsid w:val="003E37F0"/>
    <w:rsid w:val="003E67C0"/>
    <w:rsid w:val="003E6D64"/>
    <w:rsid w:val="003E7DE7"/>
    <w:rsid w:val="003F3E64"/>
    <w:rsid w:val="003F4156"/>
    <w:rsid w:val="003F68C1"/>
    <w:rsid w:val="003F6F7C"/>
    <w:rsid w:val="004003C4"/>
    <w:rsid w:val="00403030"/>
    <w:rsid w:val="00404055"/>
    <w:rsid w:val="00405D54"/>
    <w:rsid w:val="00406610"/>
    <w:rsid w:val="00407A68"/>
    <w:rsid w:val="00414B1B"/>
    <w:rsid w:val="004157FB"/>
    <w:rsid w:val="00416691"/>
    <w:rsid w:val="00420266"/>
    <w:rsid w:val="00420592"/>
    <w:rsid w:val="00422F15"/>
    <w:rsid w:val="00423A63"/>
    <w:rsid w:val="00430BB2"/>
    <w:rsid w:val="00431211"/>
    <w:rsid w:val="00434E7A"/>
    <w:rsid w:val="00435A3F"/>
    <w:rsid w:val="004376E8"/>
    <w:rsid w:val="00447847"/>
    <w:rsid w:val="004512C8"/>
    <w:rsid w:val="004544D9"/>
    <w:rsid w:val="00455084"/>
    <w:rsid w:val="00455600"/>
    <w:rsid w:val="004563F0"/>
    <w:rsid w:val="004606CF"/>
    <w:rsid w:val="00462E82"/>
    <w:rsid w:val="004630D7"/>
    <w:rsid w:val="00463457"/>
    <w:rsid w:val="00463AB2"/>
    <w:rsid w:val="00464621"/>
    <w:rsid w:val="00467D92"/>
    <w:rsid w:val="00470958"/>
    <w:rsid w:val="00474762"/>
    <w:rsid w:val="00476135"/>
    <w:rsid w:val="00476B74"/>
    <w:rsid w:val="00477C38"/>
    <w:rsid w:val="00481E97"/>
    <w:rsid w:val="00482E71"/>
    <w:rsid w:val="00483D83"/>
    <w:rsid w:val="00487C12"/>
    <w:rsid w:val="0049068B"/>
    <w:rsid w:val="00490742"/>
    <w:rsid w:val="00491971"/>
    <w:rsid w:val="00496282"/>
    <w:rsid w:val="0049639A"/>
    <w:rsid w:val="00497DA5"/>
    <w:rsid w:val="00497E2B"/>
    <w:rsid w:val="004A1D70"/>
    <w:rsid w:val="004A2BBC"/>
    <w:rsid w:val="004A411E"/>
    <w:rsid w:val="004A4F75"/>
    <w:rsid w:val="004B1099"/>
    <w:rsid w:val="004B33C8"/>
    <w:rsid w:val="004B379E"/>
    <w:rsid w:val="004B3830"/>
    <w:rsid w:val="004B4205"/>
    <w:rsid w:val="004B71F3"/>
    <w:rsid w:val="004C013A"/>
    <w:rsid w:val="004C42D4"/>
    <w:rsid w:val="004C6924"/>
    <w:rsid w:val="004D0FAA"/>
    <w:rsid w:val="004D1664"/>
    <w:rsid w:val="004D74AD"/>
    <w:rsid w:val="004D778A"/>
    <w:rsid w:val="004E02F1"/>
    <w:rsid w:val="004E31B2"/>
    <w:rsid w:val="004E6533"/>
    <w:rsid w:val="004E78DB"/>
    <w:rsid w:val="004F1D4F"/>
    <w:rsid w:val="004F2F1A"/>
    <w:rsid w:val="00507919"/>
    <w:rsid w:val="00512253"/>
    <w:rsid w:val="005146A4"/>
    <w:rsid w:val="00515B7E"/>
    <w:rsid w:val="00517A4E"/>
    <w:rsid w:val="00521A80"/>
    <w:rsid w:val="005258DB"/>
    <w:rsid w:val="00525950"/>
    <w:rsid w:val="0052728D"/>
    <w:rsid w:val="00531253"/>
    <w:rsid w:val="0053259E"/>
    <w:rsid w:val="00534675"/>
    <w:rsid w:val="00543C33"/>
    <w:rsid w:val="00544547"/>
    <w:rsid w:val="0054574A"/>
    <w:rsid w:val="00546563"/>
    <w:rsid w:val="0054675D"/>
    <w:rsid w:val="00547933"/>
    <w:rsid w:val="0055289D"/>
    <w:rsid w:val="005531FF"/>
    <w:rsid w:val="00553A1B"/>
    <w:rsid w:val="00554956"/>
    <w:rsid w:val="0055687D"/>
    <w:rsid w:val="00556DA5"/>
    <w:rsid w:val="00561433"/>
    <w:rsid w:val="00565E06"/>
    <w:rsid w:val="00566C17"/>
    <w:rsid w:val="00566F00"/>
    <w:rsid w:val="00573C80"/>
    <w:rsid w:val="005771E2"/>
    <w:rsid w:val="00577271"/>
    <w:rsid w:val="00577432"/>
    <w:rsid w:val="00577581"/>
    <w:rsid w:val="00582B77"/>
    <w:rsid w:val="00583063"/>
    <w:rsid w:val="00590466"/>
    <w:rsid w:val="00591D17"/>
    <w:rsid w:val="00592F13"/>
    <w:rsid w:val="00593215"/>
    <w:rsid w:val="005945C2"/>
    <w:rsid w:val="00594FF3"/>
    <w:rsid w:val="0059501E"/>
    <w:rsid w:val="005957E2"/>
    <w:rsid w:val="00597436"/>
    <w:rsid w:val="005A2089"/>
    <w:rsid w:val="005A22FB"/>
    <w:rsid w:val="005B1BEC"/>
    <w:rsid w:val="005B2D18"/>
    <w:rsid w:val="005B3097"/>
    <w:rsid w:val="005B4625"/>
    <w:rsid w:val="005B6703"/>
    <w:rsid w:val="005B7B7C"/>
    <w:rsid w:val="005C0F27"/>
    <w:rsid w:val="005C28EB"/>
    <w:rsid w:val="005C4318"/>
    <w:rsid w:val="005C588F"/>
    <w:rsid w:val="005C5F5F"/>
    <w:rsid w:val="005C6F97"/>
    <w:rsid w:val="005D2855"/>
    <w:rsid w:val="005D5446"/>
    <w:rsid w:val="005D6433"/>
    <w:rsid w:val="005D6627"/>
    <w:rsid w:val="005E2E83"/>
    <w:rsid w:val="005E35A6"/>
    <w:rsid w:val="005E53AA"/>
    <w:rsid w:val="005E600B"/>
    <w:rsid w:val="005F187D"/>
    <w:rsid w:val="005F3E47"/>
    <w:rsid w:val="005F4065"/>
    <w:rsid w:val="005F5135"/>
    <w:rsid w:val="005F5360"/>
    <w:rsid w:val="005F585C"/>
    <w:rsid w:val="005F70B4"/>
    <w:rsid w:val="00603F63"/>
    <w:rsid w:val="00604FC4"/>
    <w:rsid w:val="0060641B"/>
    <w:rsid w:val="00610544"/>
    <w:rsid w:val="00610969"/>
    <w:rsid w:val="00611326"/>
    <w:rsid w:val="00614566"/>
    <w:rsid w:val="0061670E"/>
    <w:rsid w:val="00616DAF"/>
    <w:rsid w:val="0062017B"/>
    <w:rsid w:val="0062027D"/>
    <w:rsid w:val="00621474"/>
    <w:rsid w:val="00622FA2"/>
    <w:rsid w:val="00623C95"/>
    <w:rsid w:val="00625A9D"/>
    <w:rsid w:val="00627D9D"/>
    <w:rsid w:val="006327D1"/>
    <w:rsid w:val="00633153"/>
    <w:rsid w:val="00633190"/>
    <w:rsid w:val="00635308"/>
    <w:rsid w:val="00635A49"/>
    <w:rsid w:val="0064151C"/>
    <w:rsid w:val="00642F5B"/>
    <w:rsid w:val="0064466E"/>
    <w:rsid w:val="00645740"/>
    <w:rsid w:val="00645C50"/>
    <w:rsid w:val="00646AD9"/>
    <w:rsid w:val="00655DFE"/>
    <w:rsid w:val="0066032E"/>
    <w:rsid w:val="006603C9"/>
    <w:rsid w:val="00671FE0"/>
    <w:rsid w:val="0067251C"/>
    <w:rsid w:val="00672B5F"/>
    <w:rsid w:val="00672FFB"/>
    <w:rsid w:val="006766CB"/>
    <w:rsid w:val="00680707"/>
    <w:rsid w:val="00682FA6"/>
    <w:rsid w:val="0068335C"/>
    <w:rsid w:val="00684F27"/>
    <w:rsid w:val="006862F3"/>
    <w:rsid w:val="00687355"/>
    <w:rsid w:val="00694577"/>
    <w:rsid w:val="006A0194"/>
    <w:rsid w:val="006A09AD"/>
    <w:rsid w:val="006A0D31"/>
    <w:rsid w:val="006A399E"/>
    <w:rsid w:val="006A4A88"/>
    <w:rsid w:val="006A656F"/>
    <w:rsid w:val="006A6F87"/>
    <w:rsid w:val="006A7021"/>
    <w:rsid w:val="006A7C7F"/>
    <w:rsid w:val="006B02D5"/>
    <w:rsid w:val="006B2F27"/>
    <w:rsid w:val="006B3961"/>
    <w:rsid w:val="006B47CE"/>
    <w:rsid w:val="006B7362"/>
    <w:rsid w:val="006B7DF4"/>
    <w:rsid w:val="006C3FB4"/>
    <w:rsid w:val="006C75E7"/>
    <w:rsid w:val="006D2A95"/>
    <w:rsid w:val="006D2B42"/>
    <w:rsid w:val="006D467F"/>
    <w:rsid w:val="006D4BFB"/>
    <w:rsid w:val="006D4E13"/>
    <w:rsid w:val="006D7F95"/>
    <w:rsid w:val="006E227D"/>
    <w:rsid w:val="006E6178"/>
    <w:rsid w:val="006F128E"/>
    <w:rsid w:val="006F2288"/>
    <w:rsid w:val="006F450B"/>
    <w:rsid w:val="006F54B8"/>
    <w:rsid w:val="006F6726"/>
    <w:rsid w:val="006F6C72"/>
    <w:rsid w:val="00700367"/>
    <w:rsid w:val="00700CAA"/>
    <w:rsid w:val="00700D07"/>
    <w:rsid w:val="00702ADA"/>
    <w:rsid w:val="00706667"/>
    <w:rsid w:val="00706904"/>
    <w:rsid w:val="00706C2A"/>
    <w:rsid w:val="007103D6"/>
    <w:rsid w:val="00711372"/>
    <w:rsid w:val="0071404E"/>
    <w:rsid w:val="007151E9"/>
    <w:rsid w:val="00715A7E"/>
    <w:rsid w:val="007210BD"/>
    <w:rsid w:val="00724554"/>
    <w:rsid w:val="007252FE"/>
    <w:rsid w:val="00726E35"/>
    <w:rsid w:val="00732481"/>
    <w:rsid w:val="007343B2"/>
    <w:rsid w:val="00742DC4"/>
    <w:rsid w:val="007434F9"/>
    <w:rsid w:val="00745BD4"/>
    <w:rsid w:val="00747DC1"/>
    <w:rsid w:val="0075678D"/>
    <w:rsid w:val="007614E9"/>
    <w:rsid w:val="00764573"/>
    <w:rsid w:val="00766513"/>
    <w:rsid w:val="007723C7"/>
    <w:rsid w:val="007724D6"/>
    <w:rsid w:val="00773882"/>
    <w:rsid w:val="00774B39"/>
    <w:rsid w:val="00775A7E"/>
    <w:rsid w:val="00783476"/>
    <w:rsid w:val="00784ED5"/>
    <w:rsid w:val="00791526"/>
    <w:rsid w:val="007930EA"/>
    <w:rsid w:val="007A07E0"/>
    <w:rsid w:val="007A1328"/>
    <w:rsid w:val="007A1E72"/>
    <w:rsid w:val="007A288C"/>
    <w:rsid w:val="007A3CCA"/>
    <w:rsid w:val="007A4FA5"/>
    <w:rsid w:val="007A5CE2"/>
    <w:rsid w:val="007B15A5"/>
    <w:rsid w:val="007C1171"/>
    <w:rsid w:val="007C7EE2"/>
    <w:rsid w:val="007D7850"/>
    <w:rsid w:val="007D7E75"/>
    <w:rsid w:val="007E1D01"/>
    <w:rsid w:val="007E39B7"/>
    <w:rsid w:val="007E63E6"/>
    <w:rsid w:val="007E766D"/>
    <w:rsid w:val="007F0453"/>
    <w:rsid w:val="007F3A25"/>
    <w:rsid w:val="007F52EE"/>
    <w:rsid w:val="007F604E"/>
    <w:rsid w:val="007F6DAD"/>
    <w:rsid w:val="0080133A"/>
    <w:rsid w:val="00801698"/>
    <w:rsid w:val="00804E13"/>
    <w:rsid w:val="008078F2"/>
    <w:rsid w:val="00810FBA"/>
    <w:rsid w:val="00811772"/>
    <w:rsid w:val="00811875"/>
    <w:rsid w:val="00813D29"/>
    <w:rsid w:val="0081522A"/>
    <w:rsid w:val="00817B57"/>
    <w:rsid w:val="00820E75"/>
    <w:rsid w:val="0082373C"/>
    <w:rsid w:val="008335F1"/>
    <w:rsid w:val="008348BF"/>
    <w:rsid w:val="00836B00"/>
    <w:rsid w:val="00837F9C"/>
    <w:rsid w:val="0084333A"/>
    <w:rsid w:val="00845CD7"/>
    <w:rsid w:val="00846273"/>
    <w:rsid w:val="00850D79"/>
    <w:rsid w:val="00854F79"/>
    <w:rsid w:val="00855CA8"/>
    <w:rsid w:val="00855EBD"/>
    <w:rsid w:val="00860274"/>
    <w:rsid w:val="0086027B"/>
    <w:rsid w:val="00862930"/>
    <w:rsid w:val="00862B23"/>
    <w:rsid w:val="00864B28"/>
    <w:rsid w:val="0087169B"/>
    <w:rsid w:val="00872D82"/>
    <w:rsid w:val="00883C7F"/>
    <w:rsid w:val="00885C47"/>
    <w:rsid w:val="008863A3"/>
    <w:rsid w:val="00886DA5"/>
    <w:rsid w:val="008909DB"/>
    <w:rsid w:val="00891604"/>
    <w:rsid w:val="00893A6E"/>
    <w:rsid w:val="008945E1"/>
    <w:rsid w:val="00897812"/>
    <w:rsid w:val="00897D36"/>
    <w:rsid w:val="008A0150"/>
    <w:rsid w:val="008A331F"/>
    <w:rsid w:val="008A3E2D"/>
    <w:rsid w:val="008A519C"/>
    <w:rsid w:val="008A6B30"/>
    <w:rsid w:val="008A7F29"/>
    <w:rsid w:val="008B009B"/>
    <w:rsid w:val="008B0E3D"/>
    <w:rsid w:val="008B4719"/>
    <w:rsid w:val="008C0211"/>
    <w:rsid w:val="008C0C32"/>
    <w:rsid w:val="008C12BC"/>
    <w:rsid w:val="008C1B7D"/>
    <w:rsid w:val="008C403C"/>
    <w:rsid w:val="008D015E"/>
    <w:rsid w:val="008D5575"/>
    <w:rsid w:val="008D6E95"/>
    <w:rsid w:val="008F0FCA"/>
    <w:rsid w:val="008F1158"/>
    <w:rsid w:val="008F1DF8"/>
    <w:rsid w:val="008F429D"/>
    <w:rsid w:val="008F4CC5"/>
    <w:rsid w:val="008F4EF7"/>
    <w:rsid w:val="008F697D"/>
    <w:rsid w:val="0090149A"/>
    <w:rsid w:val="00902AF7"/>
    <w:rsid w:val="00906C9A"/>
    <w:rsid w:val="0090739C"/>
    <w:rsid w:val="00910D30"/>
    <w:rsid w:val="00911AE7"/>
    <w:rsid w:val="0091235C"/>
    <w:rsid w:val="00912EB2"/>
    <w:rsid w:val="00915A87"/>
    <w:rsid w:val="00915EB7"/>
    <w:rsid w:val="00917402"/>
    <w:rsid w:val="0092178B"/>
    <w:rsid w:val="009226A1"/>
    <w:rsid w:val="00922AF0"/>
    <w:rsid w:val="0092404E"/>
    <w:rsid w:val="0092607C"/>
    <w:rsid w:val="00926B96"/>
    <w:rsid w:val="009341F8"/>
    <w:rsid w:val="00935DD9"/>
    <w:rsid w:val="00936E0E"/>
    <w:rsid w:val="00942188"/>
    <w:rsid w:val="00944BFE"/>
    <w:rsid w:val="009455B2"/>
    <w:rsid w:val="0094597C"/>
    <w:rsid w:val="009466ED"/>
    <w:rsid w:val="00947426"/>
    <w:rsid w:val="00947C6D"/>
    <w:rsid w:val="00954CB0"/>
    <w:rsid w:val="00954D0A"/>
    <w:rsid w:val="00957827"/>
    <w:rsid w:val="009617D5"/>
    <w:rsid w:val="00962250"/>
    <w:rsid w:val="00962827"/>
    <w:rsid w:val="00963766"/>
    <w:rsid w:val="00964583"/>
    <w:rsid w:val="00965718"/>
    <w:rsid w:val="009669C6"/>
    <w:rsid w:val="00966ADB"/>
    <w:rsid w:val="00966D9E"/>
    <w:rsid w:val="00966EBB"/>
    <w:rsid w:val="009704A9"/>
    <w:rsid w:val="00976C43"/>
    <w:rsid w:val="009845AF"/>
    <w:rsid w:val="00992832"/>
    <w:rsid w:val="009968E9"/>
    <w:rsid w:val="009A15CA"/>
    <w:rsid w:val="009A16D0"/>
    <w:rsid w:val="009A25F0"/>
    <w:rsid w:val="009A2BF5"/>
    <w:rsid w:val="009A52EA"/>
    <w:rsid w:val="009A6A11"/>
    <w:rsid w:val="009B03B4"/>
    <w:rsid w:val="009B0921"/>
    <w:rsid w:val="009B3232"/>
    <w:rsid w:val="009B3423"/>
    <w:rsid w:val="009B48E9"/>
    <w:rsid w:val="009B5A53"/>
    <w:rsid w:val="009B5BD0"/>
    <w:rsid w:val="009B6AA1"/>
    <w:rsid w:val="009C02F1"/>
    <w:rsid w:val="009C121C"/>
    <w:rsid w:val="009C58B4"/>
    <w:rsid w:val="009C5D37"/>
    <w:rsid w:val="009C7A49"/>
    <w:rsid w:val="009D09CC"/>
    <w:rsid w:val="009D1AC9"/>
    <w:rsid w:val="009D2B42"/>
    <w:rsid w:val="009D467A"/>
    <w:rsid w:val="009D67EC"/>
    <w:rsid w:val="009E04D5"/>
    <w:rsid w:val="009E3CA5"/>
    <w:rsid w:val="009E559B"/>
    <w:rsid w:val="009E5D5D"/>
    <w:rsid w:val="009E6199"/>
    <w:rsid w:val="009F3A1C"/>
    <w:rsid w:val="009F434D"/>
    <w:rsid w:val="009F5313"/>
    <w:rsid w:val="009F6F85"/>
    <w:rsid w:val="00A021C0"/>
    <w:rsid w:val="00A03641"/>
    <w:rsid w:val="00A05179"/>
    <w:rsid w:val="00A05485"/>
    <w:rsid w:val="00A13761"/>
    <w:rsid w:val="00A144A3"/>
    <w:rsid w:val="00A15EC5"/>
    <w:rsid w:val="00A17F52"/>
    <w:rsid w:val="00A25382"/>
    <w:rsid w:val="00A256F9"/>
    <w:rsid w:val="00A30571"/>
    <w:rsid w:val="00A33052"/>
    <w:rsid w:val="00A33738"/>
    <w:rsid w:val="00A33F90"/>
    <w:rsid w:val="00A368FD"/>
    <w:rsid w:val="00A36CB9"/>
    <w:rsid w:val="00A37FC2"/>
    <w:rsid w:val="00A41D4A"/>
    <w:rsid w:val="00A46B38"/>
    <w:rsid w:val="00A5159C"/>
    <w:rsid w:val="00A54880"/>
    <w:rsid w:val="00A558DD"/>
    <w:rsid w:val="00A56099"/>
    <w:rsid w:val="00A564BB"/>
    <w:rsid w:val="00A62705"/>
    <w:rsid w:val="00A6636F"/>
    <w:rsid w:val="00A71850"/>
    <w:rsid w:val="00A75534"/>
    <w:rsid w:val="00A76655"/>
    <w:rsid w:val="00A83694"/>
    <w:rsid w:val="00A8421E"/>
    <w:rsid w:val="00A8446F"/>
    <w:rsid w:val="00A84D77"/>
    <w:rsid w:val="00A975B9"/>
    <w:rsid w:val="00A97E67"/>
    <w:rsid w:val="00AA0D0A"/>
    <w:rsid w:val="00AA0F25"/>
    <w:rsid w:val="00AA3365"/>
    <w:rsid w:val="00AA3430"/>
    <w:rsid w:val="00AA5626"/>
    <w:rsid w:val="00AB2665"/>
    <w:rsid w:val="00AB3417"/>
    <w:rsid w:val="00AC0302"/>
    <w:rsid w:val="00AC1CA8"/>
    <w:rsid w:val="00AC5334"/>
    <w:rsid w:val="00AC59A3"/>
    <w:rsid w:val="00AC7C9D"/>
    <w:rsid w:val="00AD25BB"/>
    <w:rsid w:val="00AD41D9"/>
    <w:rsid w:val="00AD4DEB"/>
    <w:rsid w:val="00AE09B4"/>
    <w:rsid w:val="00AE12FE"/>
    <w:rsid w:val="00AE258A"/>
    <w:rsid w:val="00AE4E38"/>
    <w:rsid w:val="00AE5C6C"/>
    <w:rsid w:val="00AE6440"/>
    <w:rsid w:val="00AE6AC0"/>
    <w:rsid w:val="00AE7526"/>
    <w:rsid w:val="00AE7DE1"/>
    <w:rsid w:val="00AF276B"/>
    <w:rsid w:val="00AF2805"/>
    <w:rsid w:val="00B010C2"/>
    <w:rsid w:val="00B014B7"/>
    <w:rsid w:val="00B02673"/>
    <w:rsid w:val="00B02E91"/>
    <w:rsid w:val="00B05E6A"/>
    <w:rsid w:val="00B1034F"/>
    <w:rsid w:val="00B10D7B"/>
    <w:rsid w:val="00B11010"/>
    <w:rsid w:val="00B13A9C"/>
    <w:rsid w:val="00B17010"/>
    <w:rsid w:val="00B172CA"/>
    <w:rsid w:val="00B17FF8"/>
    <w:rsid w:val="00B2488E"/>
    <w:rsid w:val="00B25064"/>
    <w:rsid w:val="00B25FD4"/>
    <w:rsid w:val="00B312D7"/>
    <w:rsid w:val="00B35D53"/>
    <w:rsid w:val="00B422EE"/>
    <w:rsid w:val="00B432B2"/>
    <w:rsid w:val="00B43C1C"/>
    <w:rsid w:val="00B46F4A"/>
    <w:rsid w:val="00B47D10"/>
    <w:rsid w:val="00B508A0"/>
    <w:rsid w:val="00B50A1C"/>
    <w:rsid w:val="00B5394E"/>
    <w:rsid w:val="00B54FC9"/>
    <w:rsid w:val="00B563A4"/>
    <w:rsid w:val="00B57E45"/>
    <w:rsid w:val="00B600D7"/>
    <w:rsid w:val="00B64E9E"/>
    <w:rsid w:val="00B6636F"/>
    <w:rsid w:val="00B676FE"/>
    <w:rsid w:val="00B74591"/>
    <w:rsid w:val="00B748ED"/>
    <w:rsid w:val="00B77849"/>
    <w:rsid w:val="00B870E6"/>
    <w:rsid w:val="00B87B6B"/>
    <w:rsid w:val="00B9084B"/>
    <w:rsid w:val="00B94404"/>
    <w:rsid w:val="00B94CA9"/>
    <w:rsid w:val="00B94F15"/>
    <w:rsid w:val="00BA0E33"/>
    <w:rsid w:val="00BA2AEA"/>
    <w:rsid w:val="00BA49AF"/>
    <w:rsid w:val="00BA5F95"/>
    <w:rsid w:val="00BB259F"/>
    <w:rsid w:val="00BB2B31"/>
    <w:rsid w:val="00BB320A"/>
    <w:rsid w:val="00BB36C1"/>
    <w:rsid w:val="00BB44A3"/>
    <w:rsid w:val="00BC33ED"/>
    <w:rsid w:val="00BC458C"/>
    <w:rsid w:val="00BC5008"/>
    <w:rsid w:val="00BC5187"/>
    <w:rsid w:val="00BC6763"/>
    <w:rsid w:val="00BC71F6"/>
    <w:rsid w:val="00BD0A5C"/>
    <w:rsid w:val="00BD1474"/>
    <w:rsid w:val="00BD1B77"/>
    <w:rsid w:val="00BD235B"/>
    <w:rsid w:val="00BD2B06"/>
    <w:rsid w:val="00BD4D27"/>
    <w:rsid w:val="00BD4F81"/>
    <w:rsid w:val="00BD5C94"/>
    <w:rsid w:val="00BD602A"/>
    <w:rsid w:val="00BE030B"/>
    <w:rsid w:val="00BE2D0A"/>
    <w:rsid w:val="00BE6699"/>
    <w:rsid w:val="00BE6A98"/>
    <w:rsid w:val="00BE6CCA"/>
    <w:rsid w:val="00BE6D3D"/>
    <w:rsid w:val="00BF0F93"/>
    <w:rsid w:val="00BF405A"/>
    <w:rsid w:val="00BF4298"/>
    <w:rsid w:val="00C02DC6"/>
    <w:rsid w:val="00C05697"/>
    <w:rsid w:val="00C05944"/>
    <w:rsid w:val="00C06359"/>
    <w:rsid w:val="00C065E9"/>
    <w:rsid w:val="00C06B03"/>
    <w:rsid w:val="00C12249"/>
    <w:rsid w:val="00C128A7"/>
    <w:rsid w:val="00C15D03"/>
    <w:rsid w:val="00C1740F"/>
    <w:rsid w:val="00C2202A"/>
    <w:rsid w:val="00C229EB"/>
    <w:rsid w:val="00C235D7"/>
    <w:rsid w:val="00C270DF"/>
    <w:rsid w:val="00C30D82"/>
    <w:rsid w:val="00C31EA7"/>
    <w:rsid w:val="00C3332C"/>
    <w:rsid w:val="00C33802"/>
    <w:rsid w:val="00C3658F"/>
    <w:rsid w:val="00C37BF5"/>
    <w:rsid w:val="00C41AA9"/>
    <w:rsid w:val="00C467D7"/>
    <w:rsid w:val="00C46831"/>
    <w:rsid w:val="00C4795F"/>
    <w:rsid w:val="00C527EF"/>
    <w:rsid w:val="00C55641"/>
    <w:rsid w:val="00C60514"/>
    <w:rsid w:val="00C61E8B"/>
    <w:rsid w:val="00C63A31"/>
    <w:rsid w:val="00C6449E"/>
    <w:rsid w:val="00C65CC6"/>
    <w:rsid w:val="00C70716"/>
    <w:rsid w:val="00C72F33"/>
    <w:rsid w:val="00C72F6F"/>
    <w:rsid w:val="00C74E8E"/>
    <w:rsid w:val="00C818CE"/>
    <w:rsid w:val="00C82573"/>
    <w:rsid w:val="00C828A6"/>
    <w:rsid w:val="00C91C6A"/>
    <w:rsid w:val="00C9262B"/>
    <w:rsid w:val="00C93263"/>
    <w:rsid w:val="00C9597A"/>
    <w:rsid w:val="00CA3699"/>
    <w:rsid w:val="00CA3C25"/>
    <w:rsid w:val="00CA5CEC"/>
    <w:rsid w:val="00CA67F5"/>
    <w:rsid w:val="00CA687D"/>
    <w:rsid w:val="00CB1DEA"/>
    <w:rsid w:val="00CB597B"/>
    <w:rsid w:val="00CB69F1"/>
    <w:rsid w:val="00CB7657"/>
    <w:rsid w:val="00CC4C07"/>
    <w:rsid w:val="00CC79D0"/>
    <w:rsid w:val="00CD0E18"/>
    <w:rsid w:val="00CD2CD4"/>
    <w:rsid w:val="00CD664C"/>
    <w:rsid w:val="00CD7B99"/>
    <w:rsid w:val="00CE2B74"/>
    <w:rsid w:val="00CE6C4F"/>
    <w:rsid w:val="00CF6534"/>
    <w:rsid w:val="00D02167"/>
    <w:rsid w:val="00D033AE"/>
    <w:rsid w:val="00D039B1"/>
    <w:rsid w:val="00D03BFA"/>
    <w:rsid w:val="00D042E7"/>
    <w:rsid w:val="00D07D35"/>
    <w:rsid w:val="00D14F3A"/>
    <w:rsid w:val="00D15FAF"/>
    <w:rsid w:val="00D16E42"/>
    <w:rsid w:val="00D1776E"/>
    <w:rsid w:val="00D20C80"/>
    <w:rsid w:val="00D22C08"/>
    <w:rsid w:val="00D230FD"/>
    <w:rsid w:val="00D231C2"/>
    <w:rsid w:val="00D238FE"/>
    <w:rsid w:val="00D255E7"/>
    <w:rsid w:val="00D2694C"/>
    <w:rsid w:val="00D27ABD"/>
    <w:rsid w:val="00D30242"/>
    <w:rsid w:val="00D31E10"/>
    <w:rsid w:val="00D34788"/>
    <w:rsid w:val="00D44613"/>
    <w:rsid w:val="00D45780"/>
    <w:rsid w:val="00D4764A"/>
    <w:rsid w:val="00D50001"/>
    <w:rsid w:val="00D51294"/>
    <w:rsid w:val="00D5221B"/>
    <w:rsid w:val="00D52300"/>
    <w:rsid w:val="00D54528"/>
    <w:rsid w:val="00D5593B"/>
    <w:rsid w:val="00D6129E"/>
    <w:rsid w:val="00D65D5C"/>
    <w:rsid w:val="00D702A5"/>
    <w:rsid w:val="00D727E3"/>
    <w:rsid w:val="00D766F7"/>
    <w:rsid w:val="00D77726"/>
    <w:rsid w:val="00D81B63"/>
    <w:rsid w:val="00D81E61"/>
    <w:rsid w:val="00D8225C"/>
    <w:rsid w:val="00D836BC"/>
    <w:rsid w:val="00D8372E"/>
    <w:rsid w:val="00D851FE"/>
    <w:rsid w:val="00D85CF9"/>
    <w:rsid w:val="00D86008"/>
    <w:rsid w:val="00D86382"/>
    <w:rsid w:val="00D86AD4"/>
    <w:rsid w:val="00D928E6"/>
    <w:rsid w:val="00D935D0"/>
    <w:rsid w:val="00D96007"/>
    <w:rsid w:val="00DA5FBB"/>
    <w:rsid w:val="00DA750C"/>
    <w:rsid w:val="00DB1A7E"/>
    <w:rsid w:val="00DB461E"/>
    <w:rsid w:val="00DB6D70"/>
    <w:rsid w:val="00DB6FFB"/>
    <w:rsid w:val="00DB7E70"/>
    <w:rsid w:val="00DC0A8F"/>
    <w:rsid w:val="00DC1246"/>
    <w:rsid w:val="00DC57C3"/>
    <w:rsid w:val="00DC5C6B"/>
    <w:rsid w:val="00DD30E4"/>
    <w:rsid w:val="00DD49AA"/>
    <w:rsid w:val="00DD4BC0"/>
    <w:rsid w:val="00DD4E63"/>
    <w:rsid w:val="00DD56EC"/>
    <w:rsid w:val="00DE1BEF"/>
    <w:rsid w:val="00DE2F2D"/>
    <w:rsid w:val="00DE5305"/>
    <w:rsid w:val="00DE66D5"/>
    <w:rsid w:val="00DF3F3B"/>
    <w:rsid w:val="00DF5793"/>
    <w:rsid w:val="00E00143"/>
    <w:rsid w:val="00E02117"/>
    <w:rsid w:val="00E03FF0"/>
    <w:rsid w:val="00E04739"/>
    <w:rsid w:val="00E06BAA"/>
    <w:rsid w:val="00E07BE9"/>
    <w:rsid w:val="00E11484"/>
    <w:rsid w:val="00E12239"/>
    <w:rsid w:val="00E136FC"/>
    <w:rsid w:val="00E13C00"/>
    <w:rsid w:val="00E175A1"/>
    <w:rsid w:val="00E17780"/>
    <w:rsid w:val="00E2075B"/>
    <w:rsid w:val="00E27742"/>
    <w:rsid w:val="00E31014"/>
    <w:rsid w:val="00E31845"/>
    <w:rsid w:val="00E403A9"/>
    <w:rsid w:val="00E41590"/>
    <w:rsid w:val="00E4222E"/>
    <w:rsid w:val="00E43792"/>
    <w:rsid w:val="00E43E09"/>
    <w:rsid w:val="00E4568F"/>
    <w:rsid w:val="00E5299C"/>
    <w:rsid w:val="00E55212"/>
    <w:rsid w:val="00E56917"/>
    <w:rsid w:val="00E61D0E"/>
    <w:rsid w:val="00E63469"/>
    <w:rsid w:val="00E63F00"/>
    <w:rsid w:val="00E67B63"/>
    <w:rsid w:val="00E67E6E"/>
    <w:rsid w:val="00E73650"/>
    <w:rsid w:val="00E744BE"/>
    <w:rsid w:val="00E77F9A"/>
    <w:rsid w:val="00E8196B"/>
    <w:rsid w:val="00E83327"/>
    <w:rsid w:val="00E87559"/>
    <w:rsid w:val="00E9352D"/>
    <w:rsid w:val="00EA14A7"/>
    <w:rsid w:val="00EA2190"/>
    <w:rsid w:val="00EA5841"/>
    <w:rsid w:val="00EB06D4"/>
    <w:rsid w:val="00EB0720"/>
    <w:rsid w:val="00EB157E"/>
    <w:rsid w:val="00EB4A50"/>
    <w:rsid w:val="00EC0E30"/>
    <w:rsid w:val="00EC0FD6"/>
    <w:rsid w:val="00EC28B2"/>
    <w:rsid w:val="00EC6DA0"/>
    <w:rsid w:val="00EC7D98"/>
    <w:rsid w:val="00ED3917"/>
    <w:rsid w:val="00ED553D"/>
    <w:rsid w:val="00EE2438"/>
    <w:rsid w:val="00EE4683"/>
    <w:rsid w:val="00EE4A26"/>
    <w:rsid w:val="00EE6FBE"/>
    <w:rsid w:val="00EE7BEE"/>
    <w:rsid w:val="00EF08EC"/>
    <w:rsid w:val="00EF34B0"/>
    <w:rsid w:val="00EF38B7"/>
    <w:rsid w:val="00EF79B1"/>
    <w:rsid w:val="00F020C4"/>
    <w:rsid w:val="00F05A2F"/>
    <w:rsid w:val="00F10DC2"/>
    <w:rsid w:val="00F122C6"/>
    <w:rsid w:val="00F12B43"/>
    <w:rsid w:val="00F2080C"/>
    <w:rsid w:val="00F21914"/>
    <w:rsid w:val="00F23033"/>
    <w:rsid w:val="00F31A0D"/>
    <w:rsid w:val="00F31D5C"/>
    <w:rsid w:val="00F33257"/>
    <w:rsid w:val="00F35DEA"/>
    <w:rsid w:val="00F37313"/>
    <w:rsid w:val="00F41FF2"/>
    <w:rsid w:val="00F424AD"/>
    <w:rsid w:val="00F453F0"/>
    <w:rsid w:val="00F4645E"/>
    <w:rsid w:val="00F46B0F"/>
    <w:rsid w:val="00F473C6"/>
    <w:rsid w:val="00F50A64"/>
    <w:rsid w:val="00F5340D"/>
    <w:rsid w:val="00F5355B"/>
    <w:rsid w:val="00F539DE"/>
    <w:rsid w:val="00F553D1"/>
    <w:rsid w:val="00F605C4"/>
    <w:rsid w:val="00F60976"/>
    <w:rsid w:val="00F62A8D"/>
    <w:rsid w:val="00F63D24"/>
    <w:rsid w:val="00F63E92"/>
    <w:rsid w:val="00F67E77"/>
    <w:rsid w:val="00F70EB5"/>
    <w:rsid w:val="00F72154"/>
    <w:rsid w:val="00F75BF6"/>
    <w:rsid w:val="00F8170A"/>
    <w:rsid w:val="00F81A5A"/>
    <w:rsid w:val="00F81B6F"/>
    <w:rsid w:val="00F82137"/>
    <w:rsid w:val="00F827F6"/>
    <w:rsid w:val="00F82F67"/>
    <w:rsid w:val="00F83640"/>
    <w:rsid w:val="00F85947"/>
    <w:rsid w:val="00F859B2"/>
    <w:rsid w:val="00F85DBB"/>
    <w:rsid w:val="00F87551"/>
    <w:rsid w:val="00F90A12"/>
    <w:rsid w:val="00F910FB"/>
    <w:rsid w:val="00F91C56"/>
    <w:rsid w:val="00F921EC"/>
    <w:rsid w:val="00F93657"/>
    <w:rsid w:val="00F93DF8"/>
    <w:rsid w:val="00FA02FB"/>
    <w:rsid w:val="00FA0987"/>
    <w:rsid w:val="00FA2D2E"/>
    <w:rsid w:val="00FA3404"/>
    <w:rsid w:val="00FA3D0A"/>
    <w:rsid w:val="00FA4AE1"/>
    <w:rsid w:val="00FA50ED"/>
    <w:rsid w:val="00FA5A67"/>
    <w:rsid w:val="00FA5DCD"/>
    <w:rsid w:val="00FA6088"/>
    <w:rsid w:val="00FB022F"/>
    <w:rsid w:val="00FB0F36"/>
    <w:rsid w:val="00FB3066"/>
    <w:rsid w:val="00FB4AED"/>
    <w:rsid w:val="00FC4C46"/>
    <w:rsid w:val="00FC506B"/>
    <w:rsid w:val="00FC73F7"/>
    <w:rsid w:val="00FD3043"/>
    <w:rsid w:val="00FD4D9B"/>
    <w:rsid w:val="00FD7A2D"/>
    <w:rsid w:val="00FE01C5"/>
    <w:rsid w:val="00FE179B"/>
    <w:rsid w:val="00FE2F03"/>
    <w:rsid w:val="00FE30D6"/>
    <w:rsid w:val="00FE6A92"/>
    <w:rsid w:val="00FF4043"/>
    <w:rsid w:val="00FF43C4"/>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93">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430BB2"/>
    <w:pPr>
      <w:tabs>
        <w:tab w:val="right" w:leader="dot" w:pos="8494"/>
      </w:tabs>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1.emf"/><Relationship Id="rId26" Type="http://schemas.openxmlformats.org/officeDocument/2006/relationships/package" Target="embeddings/Microsoft_Excel_Worksheet4.xlsx"/><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package" Target="embeddings/Microsoft_Excel_Worksheet8.xlsx"/><Relationship Id="rId42" Type="http://schemas.openxmlformats.org/officeDocument/2006/relationships/package" Target="embeddings/Microsoft_Excel_Worksheet12.xlsx"/><Relationship Id="rId47" Type="http://schemas.openxmlformats.org/officeDocument/2006/relationships/hyperlink" Target="http://sourceforge.net/projects/mingw/files/Installer/" TargetMode="External"/><Relationship Id="rId50" Type="http://schemas.openxmlformats.org/officeDocument/2006/relationships/package" Target="embeddings/Microsoft_Visio___15.vsdx"/><Relationship Id="rId55" Type="http://schemas.openxmlformats.org/officeDocument/2006/relationships/image" Target="media/image18.emf"/><Relationship Id="rId63" Type="http://schemas.openxmlformats.org/officeDocument/2006/relationships/image" Target="media/image22.emf"/><Relationship Id="rId68" Type="http://schemas.openxmlformats.org/officeDocument/2006/relationships/package" Target="embeddings/Microsoft_Visio___24.vsdx"/><Relationship Id="rId76" Type="http://schemas.openxmlformats.org/officeDocument/2006/relationships/header" Target="header11.xml"/><Relationship Id="rId84"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6.emf"/><Relationship Id="rId11" Type="http://schemas.openxmlformats.org/officeDocument/2006/relationships/header" Target="header4.xml"/><Relationship Id="rId24" Type="http://schemas.openxmlformats.org/officeDocument/2006/relationships/package" Target="embeddings/Microsoft_Excel_Worksheet3.xlsx"/><Relationship Id="rId32" Type="http://schemas.openxmlformats.org/officeDocument/2006/relationships/package" Target="embeddings/Microsoft_Excel_Worksheet7.xlsx"/><Relationship Id="rId37" Type="http://schemas.openxmlformats.org/officeDocument/2006/relationships/image" Target="media/image10.emf"/><Relationship Id="rId40" Type="http://schemas.openxmlformats.org/officeDocument/2006/relationships/package" Target="embeddings/Microsoft_Excel_Worksheet11.xlsx"/><Relationship Id="rId45" Type="http://schemas.openxmlformats.org/officeDocument/2006/relationships/image" Target="media/image14.emf"/><Relationship Id="rId53" Type="http://schemas.openxmlformats.org/officeDocument/2006/relationships/image" Target="media/image17.emf"/><Relationship Id="rId58" Type="http://schemas.openxmlformats.org/officeDocument/2006/relationships/package" Target="embeddings/Microsoft_Visio___19.vsdx"/><Relationship Id="rId66" Type="http://schemas.openxmlformats.org/officeDocument/2006/relationships/package" Target="embeddings/Microsoft_Visio___23.vsdx"/><Relationship Id="rId74" Type="http://schemas.openxmlformats.org/officeDocument/2006/relationships/header" Target="header10.xm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21.emf"/><Relationship Id="rId82" Type="http://schemas.openxmlformats.org/officeDocument/2006/relationships/header" Target="header16.xml"/><Relationship Id="rId19" Type="http://schemas.openxmlformats.org/officeDocument/2006/relationships/package" Target="embeddings/Microsoft_Visio___1.vsdx"/><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Excel_Worksheet2.xlsx"/><Relationship Id="rId27" Type="http://schemas.openxmlformats.org/officeDocument/2006/relationships/image" Target="media/image5.emf"/><Relationship Id="rId30" Type="http://schemas.openxmlformats.org/officeDocument/2006/relationships/package" Target="embeddings/Microsoft_Excel_Worksheet6.xls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hyperlink" Target="http://json.codeplex.com/downloads/get/744406" TargetMode="External"/><Relationship Id="rId56" Type="http://schemas.openxmlformats.org/officeDocument/2006/relationships/package" Target="embeddings/Microsoft_Visio___18.vsdx"/><Relationship Id="rId64" Type="http://schemas.openxmlformats.org/officeDocument/2006/relationships/package" Target="embeddings/Microsoft_Visio___22.vsdx"/><Relationship Id="rId69" Type="http://schemas.openxmlformats.org/officeDocument/2006/relationships/image" Target="media/image25.emf"/><Relationship Id="rId77" Type="http://schemas.openxmlformats.org/officeDocument/2006/relationships/header" Target="header12.xml"/><Relationship Id="rId8" Type="http://schemas.openxmlformats.org/officeDocument/2006/relationships/header" Target="header1.xml"/><Relationship Id="rId51" Type="http://schemas.openxmlformats.org/officeDocument/2006/relationships/image" Target="media/image16.emf"/><Relationship Id="rId72" Type="http://schemas.openxmlformats.org/officeDocument/2006/relationships/package" Target="embeddings/Microsoft_Visio___26.vsdx"/><Relationship Id="rId80" Type="http://schemas.openxmlformats.org/officeDocument/2006/relationships/header" Target="header14.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Excel_Worksheet10.xlsx"/><Relationship Id="rId46" Type="http://schemas.openxmlformats.org/officeDocument/2006/relationships/package" Target="embeddings/Microsoft_Excel_Worksheet14.xlsx"/><Relationship Id="rId59" Type="http://schemas.openxmlformats.org/officeDocument/2006/relationships/image" Target="media/image20.emf"/><Relationship Id="rId67" Type="http://schemas.openxmlformats.org/officeDocument/2006/relationships/image" Target="media/image24.emf"/><Relationship Id="rId20" Type="http://schemas.openxmlformats.org/officeDocument/2006/relationships/hyperlink" Target="http://ja.wikipedia.org/wiki/JavaScript_Object_Notation" TargetMode="External"/><Relationship Id="rId41" Type="http://schemas.openxmlformats.org/officeDocument/2006/relationships/image" Target="media/image12.emf"/><Relationship Id="rId54" Type="http://schemas.openxmlformats.org/officeDocument/2006/relationships/package" Target="embeddings/Microsoft_Visio___17.vsdx"/><Relationship Id="rId62" Type="http://schemas.openxmlformats.org/officeDocument/2006/relationships/package" Target="embeddings/Microsoft_Visio___21.vsdx"/><Relationship Id="rId70" Type="http://schemas.openxmlformats.org/officeDocument/2006/relationships/package" Target="embeddings/Microsoft_Visio___25.vsdx"/><Relationship Id="rId75" Type="http://schemas.openxmlformats.org/officeDocument/2006/relationships/footer" Target="footer3.xml"/><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Excel_Worksheet5.xlsx"/><Relationship Id="rId36" Type="http://schemas.openxmlformats.org/officeDocument/2006/relationships/package" Target="embeddings/Microsoft_Excel_Worksheet9.xlsx"/><Relationship Id="rId49" Type="http://schemas.openxmlformats.org/officeDocument/2006/relationships/image" Target="media/image15.emf"/><Relationship Id="rId57" Type="http://schemas.openxmlformats.org/officeDocument/2006/relationships/image" Target="media/image19.emf"/><Relationship Id="rId10" Type="http://schemas.openxmlformats.org/officeDocument/2006/relationships/header" Target="header3.xml"/><Relationship Id="rId31" Type="http://schemas.openxmlformats.org/officeDocument/2006/relationships/image" Target="media/image7.emf"/><Relationship Id="rId44" Type="http://schemas.openxmlformats.org/officeDocument/2006/relationships/package" Target="embeddings/Microsoft_Excel_Worksheet13.xlsx"/><Relationship Id="rId52" Type="http://schemas.openxmlformats.org/officeDocument/2006/relationships/package" Target="embeddings/Microsoft_Visio___16.vsdx"/><Relationship Id="rId60" Type="http://schemas.openxmlformats.org/officeDocument/2006/relationships/package" Target="embeddings/Microsoft_Visio___20.vsdx"/><Relationship Id="rId65" Type="http://schemas.openxmlformats.org/officeDocument/2006/relationships/image" Target="media/image23.emf"/><Relationship Id="rId73" Type="http://schemas.openxmlformats.org/officeDocument/2006/relationships/header" Target="header9.xml"/><Relationship Id="rId78" Type="http://schemas.openxmlformats.org/officeDocument/2006/relationships/header" Target="header13.xml"/><Relationship Id="rId81" Type="http://schemas.openxmlformats.org/officeDocument/2006/relationships/header" Target="header15.xml"/><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69554-3E74-4914-B99E-D73D827C6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5074</TotalTime>
  <Pages>1</Pages>
  <Words>7943</Words>
  <Characters>45277</Characters>
  <Application>Microsoft Office Word</Application>
  <DocSecurity>0</DocSecurity>
  <Lines>377</Lines>
  <Paragraphs>106</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53114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ゲームデータの変換とフォーマット</dc:subject>
  <dc:creator>板垣 衛</dc:creator>
  <cp:keywords/>
  <dc:description/>
  <cp:lastModifiedBy>板垣衛</cp:lastModifiedBy>
  <cp:revision>919</cp:revision>
  <cp:lastPrinted>2014-01-12T04:56:00Z</cp:lastPrinted>
  <dcterms:created xsi:type="dcterms:W3CDTF">2014-01-07T17:50:00Z</dcterms:created>
  <dcterms:modified xsi:type="dcterms:W3CDTF">2014-01-12T04:56:00Z</dcterms:modified>
  <cp:category>仕様・設計書</cp:category>
  <cp:contentStatus/>
</cp:coreProperties>
</file>